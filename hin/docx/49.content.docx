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इफिसियों 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1:1–6 को सुनें और अपने मन में रखें।</w:t>
      </w:r>
    </w:p>
    <w:p>
      <w:pPr/>
      <w:r>
        <w:rPr>
          <w:lang w:val="hi_IN" w:bidi="hi_IN"/>
        </w:rPr>
      </w:r>
      <w:r>
        <w:rPr>
          <w:lang w:val="hi_IN" w:bidi="hi_IN"/>
        </w:rPr>
        <w:t>यदि सम्भव हो, तो इफिसियों 1:1–6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1:1–6 का ऑडियो संस्करण सबसे आसानी से समझ में आने वाले अनुवाद में सुनें।</w:t>
      </w:r>
    </w:p>
    <w:p>
      <w:pPr/>
      <w:r>
        <w:rPr>
          <w:lang w:val="hi_IN" w:bidi="hi_IN"/>
        </w:rPr>
      </w:r>
      <w:r>
        <w:rPr>
          <w:lang w:val="hi_IN" w:bidi="hi_IN"/>
        </w:rPr>
        <w:t>पौलुस इफिसुस की कलीसिया को एक पत्र लिख रहा है। पौलुस के अधिकांश पत्र कलीसियाओं को इसी तरह के अभिवादन से शुरू होते हैं। जब पौलुस लोगों का अभिवादन करता है, तो वह अपना परिचय देता है। फिर पौलुस बताता है कि पत्र किसके लिए है। फिर पौलुस लोगों को आशीष देता है।</w:t>
      </w:r>
    </w:p>
    <w:p>
      <w:pPr/>
      <w:r>
        <w:rPr>
          <w:lang w:val="hi_IN" w:bidi="hi_IN"/>
        </w:rPr>
      </w:r>
      <w:r>
        <w:rPr>
          <w:lang w:val="hi_IN" w:bidi="hi_IN"/>
        </w:rPr>
        <w:t xml:space="preserve">यहाँ रुकें और </w:t>
      </w:r>
      <w:r>
        <w:rPr>
          <w:b/>
          <w:lang w:val="hi_IN" w:bidi="hi_IN"/>
        </w:rPr>
        <w:t>एशिया माइनर</w:t>
      </w:r>
      <w:r>
        <w:rPr>
          <w:lang w:val="hi_IN" w:bidi="hi_IN"/>
        </w:rPr>
        <w:t xml:space="preserve"> का नक्शा देखें जिसमें </w:t>
      </w:r>
      <w:r>
        <w:rPr>
          <w:b/>
          <w:lang w:val="hi_IN" w:bidi="hi_IN"/>
        </w:rPr>
        <w:t>इफिसुस</w:t>
      </w:r>
      <w:r>
        <w:rPr>
          <w:lang w:val="hi_IN" w:bidi="hi_IN"/>
        </w:rPr>
        <w:t xml:space="preserve"> चिह्नित किया गया है। पास के शहरों और नगरों पर ध्यान दें। रिकॉर्डिंग को यहाँ रोकें।</w:t>
      </w:r>
    </w:p>
    <w:p>
      <w:pPr/>
      <w:r>
        <w:rPr>
          <w:lang w:val="hi_IN" w:bidi="hi_IN"/>
        </w:rPr>
      </w:r>
      <w:r>
        <w:rPr>
          <w:lang w:val="hi_IN" w:bidi="hi_IN"/>
        </w:rPr>
        <w:t>पौलुस ने शायद यह पत्र एशिया माइनर में रहने वाले यीशु के अनुयायियों को लिखा था। एशिया माइनर आज तुर्की देश का क्षेत्र है। एशिया माइनर में यीशु के कुछ अनुयायी यहूदी लोग थे जिन्होंने यीशु का अनुसरण करने का निर्णय लिया था। यीशु के अन्य अनुयायी अन्यजाति थे। इसका अर्थ है कि वे यहूदी नहीं थे। ये लोग केवल कुछ वर्षों से यीशु के अनुयायी थे। पत्र का उद्देश्य नए विश्वासियों को यह सिखाना है कि यीशु मसीह का अच्छी तरह से अनुसरण कैसे करें। अधिकांश अनुवादों में कहा गया है कि पत्र इफिसुस की कलीसिया के लिए है। लेकिन, अधिकांश अनुवादक इस बात से भी सहमत हैं कि संभवतः पौलुस यहाँ विशेष रूप से इफिसुस की पहचान नहीं करता है। विद्वानों का मानना है कि पौलुस चाहता था कि इस पत्र को एशिया माइनर की कई अलग-अलग कलीसियाओं में संदेशवाहकों द्वारा पढ़ा या प्रचार किया जाए। प्रत्येक कलीसिया में पत्र पढ़ने वाला व्यक्ति आरंभ में, जहाँ इफिसियों का नाम आता है, वहाँ उस कलीसिया का नाम रख देता था।</w:t>
      </w:r>
    </w:p>
    <w:p>
      <w:pPr/>
      <w:r>
        <w:rPr>
          <w:lang w:val="hi_IN" w:bidi="hi_IN"/>
        </w:rPr>
      </w:r>
      <w:r>
        <w:rPr>
          <w:lang w:val="hi_IN" w:bidi="hi_IN"/>
        </w:rPr>
        <w:t>पौलुस पहले ही इफिसुस में तीन साल बिता चुका था। उस समय के दौरान, पौलुस ने बहुत से लोगों को यीशु के बारे में और यीशु के अनुयायी होने के अर्थ के बारे में सिखाया। जब पौलुस किसी एक नगर, जैसे इफिसुस, में कुछ समय तक ठहरता था, तब वह आसपास के गाँवों और नगरों से आने वाले लोगों को भी शिक्षा देता था। इन नगरों से लोग इफिसुस में पौलुस की शिक्षा सुनने आते थे और फिर वही शिक्षा अपने-अपने कलीसियाओं में वापस ले जाते थे। इन कलीसियाओं में यीशु के अनुयायी आमतौर पर घरों में मिलते थे। एशिया माइनर के पूरे प्रान्त में लोगों ने यीशु के बारे में और उसके अनुयायी कैसे बनें इसके बारे में सुना। पौलुस के इफिसुस छोड़ने के कुछ समय बाद, रोमी सरकार ने पौलुस को गिरफ्तार कर लिया। जब पौलुस ने यह पत्र लिखा तो वह रोम में एक कैदी के रूप में था।</w:t>
      </w:r>
    </w:p>
    <w:p>
      <w:pPr/>
      <w:r>
        <w:rPr>
          <w:lang w:val="hi_IN" w:bidi="hi_IN"/>
        </w:rPr>
      </w:r>
      <w:r>
        <w:rPr>
          <w:lang w:val="hi_IN" w:bidi="hi_IN"/>
        </w:rPr>
        <w:t xml:space="preserve">यहाँ रुकें और उस नक्शे को फिर से देखें जिसमें </w:t>
      </w:r>
      <w:r>
        <w:rPr>
          <w:b/>
          <w:lang w:val="hi_IN" w:bidi="hi_IN"/>
        </w:rPr>
        <w:t>इफिसुस और आसपास के नगरों</w:t>
      </w:r>
      <w:r>
        <w:rPr>
          <w:lang w:val="hi_IN" w:bidi="hi_IN"/>
        </w:rPr>
        <w:t xml:space="preserve"> को दिखाया गया है। नक्शे पर रोम और रोम और इफिसुस के बीच की दूरी पर ध्यान दें। रिकॉर्डिंग को यहाँ रोकें।</w:t>
      </w:r>
    </w:p>
    <w:p>
      <w:pPr/>
      <w:r>
        <w:rPr>
          <w:lang w:val="hi_IN" w:bidi="hi_IN"/>
        </w:rPr>
      </w:r>
      <w:r>
        <w:rPr>
          <w:lang w:val="hi_IN" w:bidi="hi_IN"/>
        </w:rPr>
        <w:t>पौलुस पत्र की शुरुआत अपने आप को लेखक और एक प्रेरित के रूप में बताकर करता है। जैसा कि आपको प्रेरितों के काम की पुस्तक से याद हो सकता है, पौलुस एक प्रेरित है। यीशु के मरे हुओं में से जी उठने के बाद लोगों ने 12 चेलों के लिए प्रेरित शब्द का उपयोग करना शुरू किया। प्रेरित वह व्यक्ति होता है जिसे यीशु ने नियुक्त किया और दूसरों को सुसमाचार का सन्देश बताने के लिए भेजा है। पौलुस एक दर्शन में यीशु से मिला और यीशु का अनुयायी बन गया। यीशु ने पौलुस को प्रेरितों में से एक नियुक्त किया। पौलुस ने तुरन्त दूसरों को यीशु के बारे में बताना शुरू किया। अंततः पौलुस दूसरों के साथ लंबी यात्राओं पर गया और भूमध्य सागर के आसपास के कई नगरों का दौरा किया। पौलुस ने कई नगरों में कलीसियाएँ स्थापित की और फिर बाद में उन कलीसियाओं के विश्वासियों को पत्र लिख कर उन्हें प्रोत्साहित किया ताकि वे लगातार यीशु का अनुसरण करें और अपनी कलीसियाओं को मजबूत रखें। कलीसियाएँ इन पत्रों को अन्य कलीसियाओं को भी भेजती थीं ताकि वे भी पौलुस के संदेश को पढ़ सकें।</w:t>
      </w:r>
    </w:p>
    <w:p>
      <w:pPr/>
      <w:r>
        <w:rPr>
          <w:lang w:val="hi_IN" w:bidi="hi_IN"/>
        </w:rPr>
      </w:r>
      <w:r>
        <w:rPr>
          <w:lang w:val="hi_IN" w:bidi="hi_IN"/>
        </w:rPr>
        <w:t>पौलुस कहता है कि यह पत्र इफिसुस के संतों या पवित्र लोगों के लिए है। परमेश्वर ने अपने लोगों को पवित्र होने और उसकी सेवा करने के लिए अलग किया। संत पवित्र लोग होते हैं, और यीशु में विश्वास करने वाले सभी लोग संत हैं!</w:t>
      </w:r>
    </w:p>
    <w:p>
      <w:pPr/>
      <w:r>
        <w:rPr>
          <w:lang w:val="hi_IN" w:bidi="hi_IN"/>
        </w:rPr>
      </w:r>
      <w:r>
        <w:rPr>
          <w:lang w:val="hi_IN" w:bidi="hi_IN"/>
        </w:rPr>
        <w:t>रुकें और समूह में नीचे दिए गए प्रश्न पर चर्चा करें। किसी ऐसे व्यक्ति के बारे में कहानी सुनाएँ जिसने लोगों के समूह को एक महत्वपूर्ण पत्र भेजा है। आप अपनी संस्कृति में महत्वपूर्ण पत्रों को कैसे शुरू करते हैं? यदि आप पत्र नहीं भेजते हैं, तो संदेशों के बारे में बात करें। किसी ऐसे व्यक्ति के बारे में बताएँ जिसने किसी दूसरे स्थान पर एक महत्वपूर्ण संदेश भेजा। आप अपने लोगों के लिए महत्वपूर्ण संदेश या सूचनाएँ कैसे शुरू करते हैं? इस ऑडियो को यहाँ रोकें।</w:t>
      </w:r>
    </w:p>
    <w:p>
      <w:pPr/>
      <w:r>
        <w:rPr>
          <w:lang w:val="hi_IN" w:bidi="hi_IN"/>
        </w:rPr>
      </w:r>
      <w:r>
        <w:rPr>
          <w:lang w:val="hi_IN" w:bidi="hi_IN"/>
        </w:rPr>
        <w:t>पत्र का परिचय देने के बाद, वह प्रार्थना के रूप में परमेश्वर को धन्यवाद कहता है, जैसा कि वह आमतौर पर करता है। हम जानते हैं कि पौलुस ने सोचा था कि इस तरह धन्यवाद देना वास्तव में महत्वपूर्ण था। पौलुस उन सभी आशीषों या उत्तम बातों के लिए परमेश्वर की स्तुति करता है जो परमेश्वर उन लोगों को देता है जो यीशु को अपना प्रभु और अपना उद्धारकर्ता, अर्थात मसीह, मानते हैं। पौलुस हमें याद दिलाता है कि परमेश्वर यीशु का पिता है। पौलुस हमें यह याद दिलाता है कि यीशु हमारा उद्धारकर्ता है, इसलिए वह यीशु को हमारा प्रभु, अर्थात् स्वामी, और हमारा उद्धारकर्ता, अर्थात मसीह, कहकर संबोधित करता है। और सबसे महत्वपूर्ण बात, पौलुस हमें याद दिलाता है कि यीशु परमेश्वर का पुत्र है! इस कारण हमें आत्मिक आशीषें प्राप्त होती हैं, अर्थात् परमेश्वर के साथ सदा के लिए पूर्ण जीवन मिलता है। हमें अब भी वे अद्भुत बातें प्राप्त होती हैं। ये ऐसी बातें हैं जिनके लिए परमेश्वर की स्तुति करनी चाहिए!</w:t>
      </w:r>
    </w:p>
    <w:p>
      <w:pPr/>
      <w:r>
        <w:rPr>
          <w:lang w:val="hi_IN" w:bidi="hi_IN"/>
        </w:rPr>
      </w:r>
      <w:r>
        <w:rPr>
          <w:lang w:val="hi_IN" w:bidi="hi_IN"/>
        </w:rPr>
        <w:t>फिर पौलुस ने परमेश्वर की स्तुति के लिए और बातें कहीं। परमेश्वर के लोग उसके लिए इतने विशेष हैं कि संसार की सृष्टि करने से पहले ही परमेश्वर ने अपने लोगों को पवित्र और अपने लिए अलग ठहराया। पौलुस सृष्टि के विषय में बात करते समय निर्माण या बनाने के एक शब्द-चित्र या रूपक का उपयोग करता है। पौलुस ने कहा कि परमेश्वर ने संसार के लिए नींव रखी।</w:t>
      </w:r>
    </w:p>
    <w:p>
      <w:pPr/>
      <w:r>
        <w:rPr>
          <w:lang w:val="hi_IN" w:bidi="hi_IN"/>
        </w:rPr>
      </w:r>
      <w:r>
        <w:rPr>
          <w:lang w:val="hi_IN" w:bidi="hi_IN"/>
        </w:rPr>
        <w:t>यहाँ रुकें और नीचे दिए गए प्रश्न पर चर्चा करें। इस बारे में बात करें कि आप एक घर या अन्य इमारतों को कैसे बनाते हैं। आप घर की नींव या ज़मीन के अंदर या ऊपर जाने वाली पहली परत कैसे तैयार करते हैं? इस बारे में बात करें कि घर की नींव या पहली परत पूरी संरचना के लिए क्यों महत्वपूर्ण है। ऑडियो को यहाँ रोकें।</w:t>
      </w:r>
    </w:p>
    <w:p>
      <w:pPr/>
      <w:r>
        <w:rPr>
          <w:lang w:val="hi_IN" w:bidi="hi_IN"/>
        </w:rPr>
      </w:r>
      <w:r>
        <w:rPr>
          <w:lang w:val="hi_IN" w:bidi="hi_IN"/>
        </w:rPr>
        <w:t>परमेश्वर ने संसार की सृष्टि करने से पहले अपने लोगों को चुना था। परमेश्वर के लोग पवित्र हैं क्योंकि यीशु ने क्रूस पर अपनी मृत्यु के द्वारा हमें पवित्र बनाया है। इसलिए, परमेश्वर निश्चित करता है कि उसके लोग अपने पापों के दोष से मुक्त, या निर्दोष हों। परमेश्वर ने हमसे प्रेम किया। परमेश्वर हमसे प्रसन्न था: वह हमारे साथ रहकर खुश था। इसलिए, जब परमेश्वर ने हमें चुना, तो उसने हमें गोद लेने के लिए, या हमें अपने परिवार में अपने बच्चों के रूप में लाने के लिए चुना। जब कोई व्यक्ति किसी बच्चे को अपने परिवार में गोद लेता है, तो वह उसे परिवार में जन्मे बच्चे के समान अधिकार और विशेषाधिकार देता है। इसका अर्थ है कि गोद लिए बच्चे को परिवार में जन्मे बच्चे के समान एक ही विरासत मिलती है। हमारे उद्धारकर्ता, यीशु ने इस गोद लेने को सम्भव बनाया। परमेश्वर ने हमें चुना और अपने परिवार में गोद लिए जाने का यह महान और महिमामय वरदान हमें दिया, जबकि हम इसके योग्य नहीं थे। हम परमेश्वर की स्तुति करते हैं क्योंकि परमेश्वर के प्रिय पुत्र यीशु ने ही इस गोद लिए जाने को संभव बनाया। हम अब यीशु के हैं!</w:t>
      </w:r>
    </w:p>
    <w:p>
      <w:pPr/>
      <w:r>
        <w:rPr>
          <w:lang w:val="hi_IN" w:bidi="hi_IN"/>
        </w:rPr>
      </w:r>
      <w:r>
        <w:rPr>
          <w:lang w:val="hi_IN" w:bidi="hi_IN"/>
        </w:rPr>
        <w:t>यहाँ रुकें और नीचे दिए गए प्रश्न पर चर्चा करें। एक परिवार के बारे में एक कहानी सुनाएँ जिसने एक बच्चे को गोद लिया। इस बच्चे के पास जो अधिकार और विशेषाधिकार थे, उनके बारे में बताएँ। इस बारे में बात करें कि आपके गाँव में गोद लेने का काम कैसे होता है।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इफिसियों 1:1–6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पत्र की शुरुआत यह बताकर करता है कि पत्र किसने लिखा और पौलुस किसको लिख रहा है। पौलुस परमेश्वर से प्रार्थना करता है कि वह लोगों को अनुग्रह और शांति प्रदान करे।</w:t>
      </w:r>
    </w:p>
    <w:p>
      <w:pPr/>
      <w:r>
        <w:rPr>
          <w:lang w:val="hi_IN" w:bidi="hi_IN"/>
        </w:rPr>
      </w:r>
      <w:r>
        <w:rPr>
          <w:b/>
          <w:lang w:val="hi_IN" w:bidi="hi_IN"/>
        </w:rPr>
        <w:t>दूसरे भाग में:</w:t>
      </w:r>
      <w:r>
        <w:rPr>
          <w:lang w:val="hi_IN" w:bidi="hi_IN"/>
        </w:rPr>
        <w:t xml:space="preserve"> पौलुस लगभग हर उस पत्र की तरह जो वह कलीसियाओं को लिखता है, उसी प्रकार परमेश्वर से प्रार्थना करता है। पौलुस प्रार्थना करता है और परमेश्वर द्वारा किए गए कुछ कामों के लिए परमेश्वर का धन्यवाद करता है। यह प्रार्थना पत्र प्राप्त करने वाले लोगों को उन बातों की याद दिलाती है जो परमेश्वर ने उनके लिए किए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विश्वासयोग्य संत, या जिन्हें पत्र प्राप्त होगा</w:t>
      </w:r>
    </w:p>
    <w:p>
      <w:pPr>
        <w:pStyle w:val="ListBullet"/>
        <w:spacing w:line="240" w:lineRule="auto"/>
        <w:ind w:left="720"/>
      </w:pPr>
      <w:r>
        <w:rPr>
          <w:lang w:val="hi_IN" w:bidi="hi_IN"/>
        </w:rPr>
      </w:r>
      <w:r>
        <w:rPr>
          <w:lang w:val="hi_IN" w:bidi="hi_IN"/>
        </w:rPr>
        <w:t>परमेश्वर का उल्लेख किया गया है। परमेश्वर ने पौलुस को पत्र में इन बातों को लिखने के लिए प्रेरित किया।</w:t>
      </w:r>
    </w:p>
    <w:p>
      <w:pPr>
        <w:pStyle w:val="ListBullet"/>
        <w:spacing w:line="240" w:lineRule="auto"/>
        <w:ind w:left="720"/>
      </w:pPr>
      <w:r>
        <w:rPr>
          <w:lang w:val="hi_IN" w:bidi="hi_IN"/>
        </w:rPr>
      </w:r>
      <w:r>
        <w:rPr>
          <w:lang w:val="hi_IN" w:bidi="hi_IN"/>
        </w:rPr>
        <w:t>यीशु मसीह 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इस पत्र की शुरुआत यह कहकर करता है, "इस पत्र का लेखक मैं हूँ।" संभवतः पौलुस ने पत्र किसी को बोलकर सुनाया और उस व्यक्ति ने उसे लिख लिया। फिर, कोई अन्य व्यक्ति उस पत्र को कलीसियाओं तक ले गया और उसे वहाँ ज़ोर से पढ़कर सुनाया या कलीसियाओं में उसका प्रचार किया। पौलुस यह भी कहता है कि परमेश्वर ने उसे मसीह यीशु, अर्थात उद्धारकर्ता यीशु, का प्रेरित होने के लिए चुन लिया है। पौलुस विश्वासियों को दिए अपने अभिवादन में अपना नाम और प्रेरित के रूप में अपनी भूमिका दोनों बताता है।</w:t>
      </w:r>
    </w:p>
    <w:p>
      <w:pPr/>
      <w:r>
        <w:rPr>
          <w:lang w:val="hi_IN" w:bidi="hi_IN"/>
        </w:rPr>
      </w:r>
      <w:r>
        <w:rPr>
          <w:lang w:val="hi_IN" w:bidi="hi_IN"/>
        </w:rPr>
        <w:t>यहाँ रुकें और समूह में चर्चा करें कि यह कहने का सबसे अच्छा तरीका क्या है कि पौलुस पत्र लिख रहा है और परमेश्वर ने पौलुस को मसीह यीशु का प्रेरित होने के लिए चुना है। रिकॉर्डिंग को यहाँ रोकें।</w:t>
      </w:r>
    </w:p>
    <w:p>
      <w:pPr/>
      <w:r>
        <w:rPr>
          <w:lang w:val="hi_IN" w:bidi="hi_IN"/>
        </w:rPr>
      </w:r>
      <w:r>
        <w:rPr>
          <w:lang w:val="hi_IN" w:bidi="hi_IN"/>
        </w:rPr>
        <w:t>इस पद में मूल भाषा में यीशु को मसीह यीशु कहा गया है, जिसमें मसीह की उपाधि नाम यीशु से पहले रखी गई है। अन्य भागों में, क्रम अलग हो सकता है और यीशु मसीह कहा जा सकता है। जैसा कि हम जानते हैं, मसीह उपाधि का अर्थ है वह विशेष राजा और उद्धारकर्ता जिसे परमेश्वर ने भेजने का वादा किया था। "मसीह यीशु" और "यीशु मसीह" दोनों का अर्थ एक ही है। बाद में इस पत्र में, पौलुस यीशु को मसीह कहता है।</w:t>
      </w:r>
    </w:p>
    <w:p>
      <w:pPr/>
      <w:r>
        <w:rPr>
          <w:lang w:val="hi_IN" w:bidi="hi_IN"/>
        </w:rPr>
      </w:r>
      <w:r>
        <w:rPr>
          <w:lang w:val="hi_IN" w:bidi="hi_IN"/>
        </w:rPr>
        <w:t>रिकॉर्डिंग को यहाँ रोकें और नीचे दिए गए प्रश्न पर चर्चा करें। यदि आप कभी-कभी मसीह यीशु कहते हैं और कभी-कभी यीशु मसीह कहते हैं, तो क्या आपके लोग उलझन में पड़ेंगे? यदि यह उनके लिए एक समस्या है, तो आप हमेशा एक ही क्रम में प्रयोग करने का निर्णय ले सकते हैं। यह निर्णय लेने से पहले आपको दूसरों से बात करने की आवश्यकता हो सकती है। रिकॉर्डिंग को यहाँ रोकें।</w:t>
      </w:r>
    </w:p>
    <w:p>
      <w:pPr/>
      <w:r>
        <w:rPr>
          <w:lang w:val="hi_IN" w:bidi="hi_IN"/>
        </w:rPr>
      </w:r>
      <w:r>
        <w:rPr>
          <w:lang w:val="hi_IN" w:bidi="hi_IN"/>
        </w:rPr>
        <w:t>पौलुस चाहता था कि लोग पत्र को जोर से पढ़ें, ताकि हर कोई पत्र सुन सकें और पत्र को समझ सके। पौलुस ने यह पत्र किसी ऐसे व्यक्ति के साथ भेजा जो इसे लोगों को इस प्रकार पढ़कर सुना सके कि वे उसे समझ सकें। परन्तु पौलुस जिस मूल भाषा का उपयोग कर रहा था, वह आपकी भाषा बोलने के तरीके से बहुत भिन्न हो सकती है। आप इस पत्र को इस तरह कह सकते हैं जो आपकी भाषा में सही है। यहाँ एक उदाहरण है। आप इस तरह कुछ कह सकते हैं:</w:t>
      </w:r>
    </w:p>
    <w:p>
      <w:pPr/>
      <w:r>
        <w:rPr>
          <w:lang w:val="hi_IN" w:bidi="hi_IN"/>
        </w:rPr>
      </w:r>
      <w:r>
        <w:rPr>
          <w:lang w:val="hi_IN" w:bidi="hi_IN"/>
        </w:rPr>
        <w:t>परमेश्वर की स्तुति हो। वह हमारे प्रभु यीशु मसीह का परमेश्वर है। वह हमारे प्रभु यीशु मसीह का पिता भी है।</w:t>
      </w:r>
    </w:p>
    <w:p>
      <w:pPr/>
      <w:r>
        <w:rPr>
          <w:lang w:val="hi_IN" w:bidi="hi_IN"/>
        </w:rPr>
      </w:r>
      <w:r>
        <w:rPr>
          <w:lang w:val="hi_IN" w:bidi="hi_IN"/>
        </w:rPr>
        <w:t>परमेश्वर ने हमें हर आत्मिक आशीष दी है।</w:t>
      </w:r>
    </w:p>
    <w:p>
      <w:pPr/>
      <w:r>
        <w:rPr>
          <w:lang w:val="hi_IN" w:bidi="hi_IN"/>
        </w:rPr>
      </w:r>
      <w:r>
        <w:rPr>
          <w:lang w:val="hi_IN" w:bidi="hi_IN"/>
        </w:rPr>
        <w:t>ये आशीषें स्वर्गीय राज्यों से आती हैं।</w:t>
      </w:r>
    </w:p>
    <w:p>
      <w:pPr/>
      <w:r>
        <w:rPr>
          <w:lang w:val="hi_IN" w:bidi="hi_IN"/>
        </w:rPr>
      </w:r>
      <w:r>
        <w:rPr>
          <w:lang w:val="hi_IN" w:bidi="hi_IN"/>
        </w:rPr>
        <w:t>हमें ये आशीषें इसलिए मिलते हैं क्योंकि हम मसीह के साथ जुड़े हुए हैं।</w:t>
      </w:r>
    </w:p>
    <w:p>
      <w:pPr/>
      <w:r>
        <w:rPr>
          <w:lang w:val="hi_IN" w:bidi="hi_IN"/>
        </w:rPr>
      </w:r>
      <w:r>
        <w:rPr>
          <w:lang w:val="hi_IN" w:bidi="hi_IN"/>
        </w:rPr>
        <w:t>जब आप अनुवाद करते हैं, तो याद रखें कि आत्मिक आशीषें सांसारिक आशीषों के समान नहीं हैं। सांसारिक आशीषें भोजन, नौकरी, घर आदि हैं। आत्मिक आशीषों से अभिप्राय उन तरीकों से है जिनसे परमेश्वर हमारी आत्मा को शांति, आनंद और अन्य आशीषों से भरता है, ताकि हम उत्साहित हों और उस पर अधिक विश्वास करना सीखें।</w:t>
      </w:r>
    </w:p>
    <w:p>
      <w:pPr/>
      <w:r>
        <w:rPr>
          <w:lang w:val="hi_IN" w:bidi="hi_IN"/>
        </w:rPr>
      </w:r>
      <w:r>
        <w:rPr>
          <w:lang w:val="hi_IN" w:bidi="hi_IN"/>
        </w:rPr>
        <w:t>यहाँ रुकें और पौलुस के संदेश को कहने के सबसे अच्छे तरीके पर चर्चा करें ताकि आपके लोग इसे स्पष्ट रूप से समझ सकें। रिकॉर्डिंग को यहाँ रोकें।</w:t>
      </w:r>
    </w:p>
    <w:p>
      <w:pPr/>
      <w:r>
        <w:rPr>
          <w:lang w:val="hi_IN" w:bidi="hi_IN"/>
        </w:rPr>
      </w:r>
      <w:r>
        <w:rPr>
          <w:lang w:val="hi_IN" w:bidi="hi_IN"/>
        </w:rPr>
        <w:t>इस भाग के दूसरे भाग में, पौलुस उन सभी आत्मिक आशीषों के लिए परमेश्वर का धन्यवाद करता है जो परमेश्वर ने यीशु पर विश्वास करने वालों को दी हैं। पौलुस इन कुछ आशीषों को सूचीबद्ध करता है। परमेश्वर ने संपूर्ण जगत की रचना करने से पहले ही हम से प्रेम किया और हमारे लिए एक योजना तैयार की। परमेश्वर ने हमें परमेश्वर की दृष्टि में पवित्र या निर्दोष होने के लिए चुना। परमेश्वर ने निश्चय किया कि यीशु मसीह ने हमारे लिए जो किया है, उसके कारण वह हमें अपने परिवार में गोद ले लेगा।</w:t>
      </w:r>
    </w:p>
    <w:p>
      <w:pPr/>
      <w:r>
        <w:rPr>
          <w:lang w:val="hi_IN" w:bidi="hi_IN"/>
        </w:rPr>
      </w:r>
      <w:r>
        <w:rPr>
          <w:lang w:val="hi_IN" w:bidi="hi_IN"/>
        </w:rPr>
        <w:t>यहाँ रुकें और गोद लेने के बारे में उन कहानियों को याद करें जो आपने पिछले चरण में सुनाई थीं। इन कहानियों में से एक को फिर से सुनें, और उन शब्दों को सुनें जो आप किसी और को अपने परिवार के पूरे सदस्य के रूप में गोद लेने के बारे में बात करते हैं। इस ऑडियो को यहाँ रोकें।</w:t>
      </w:r>
    </w:p>
    <w:p>
      <w:pPr/>
      <w:r>
        <w:rPr>
          <w:lang w:val="hi_IN" w:bidi="hi_IN"/>
        </w:rPr>
      </w:r>
      <w:r>
        <w:rPr>
          <w:lang w:val="hi_IN" w:bidi="hi_IN"/>
        </w:rPr>
        <w:t>परमेश्वर ने स्वेच्छा से अपनी महिमामय, या सामर्थी, अनुग्रह उन लोगों को दिया है जो उसके पुत्र यीशु का अनुसरण करते हैं। हालाँकि पौलुस कहता है कि परमेश्वर ने हमें “जिससे वह प्रेम करता है” या “जिस व्यक्ति से वह प्रेम करता है” के माध्यम से अपना अनुग्रह दिया है, लेकिन हम जानते हैं कि वह परमेश्वर के पुत्र यीशु के बारे में बात कर रहा है, जिससे वह बहुत प्रेम करता है। आप अपने अनुवाद में यह स्पष्ट कर सकते हैं कि परमेश्वर अपने पुत्र यीशु के बारे में बात कर रहा है। पौलुस इन सभी आत्मिक आशीषों के लिए परमेश्वर की स्तुति करता है।</w:t>
      </w:r>
    </w:p>
    <w:p>
      <w:pPr/>
      <w:r>
        <w:rPr>
          <w:lang w:val="hi_IN" w:bidi="hi_IN"/>
        </w:rPr>
      </w:r>
      <w:r>
        <w:rPr>
          <w:lang w:val="hi_IN" w:bidi="hi_IN"/>
        </w:rPr>
        <w:t>यहाँ रुकें और उन आशीषों का वर्णन करने का अभ्यास करें जो पौलुस कहता है कि परमेश्वर ने अपने लोगों को दी हैं। समूह के अन्य सदस्यों को अपनी भाषा में स्पष्ट और स्वाभाविक तरीके से इन आशीषों को सूचीबद्ध करने के तरीकों को सुनना चाहिए। रिकॉर्डिंग को यहाँ रोकें।</w:t>
      </w:r>
    </w:p>
    <w:p>
      <w:pPr/>
      <w:r>
        <w:rPr>
          <w:lang w:val="hi_IN" w:bidi="hi_IN"/>
        </w:rPr>
      </w:r>
      <w:r>
        <w:rPr>
          <w:lang w:val="hi_IN" w:bidi="hi_IN"/>
        </w:rPr>
        <w:t>इनमें से प्रत्येक पात्र के लिए लोग, चित्र या वस्तुओं को चुनें। जब आप इन पदों की कहानी को फिर से सुनाना शुरू करते हैं, तो पौलुस परमेश्वर की ओर इशारा करता है जब वह कहता है कि परमेश्वर ने पौलुस को मसीह यीशु का प्रेरित होने के लिए चुना है। जब पौलुस इफिसुस के विश्वासियों के बारे में कहता है कि वह उन्हें लिख रहा है, तो उनकी ओर इशारा करें। जब पौलुस विश्वासियों के लिए अनुग्रह और शांति की प्रार्थना करता है, तो वह दिखाता है कि ये आशीषें परमेश्वर पिता और प्रभु यीशु मसीह की ओर से विश्वासियों को दी जाती हैं। फिर, जब पौलुस प्रार्थना करता है और परमेश्वर से इफिसियों को आशीष देने के लिए कहता है, तो यह दिखाएँ कि परमेश्वर ही है जो उन्हें आत्मिक आशीषों से आशीष देता है। जब पौलुस प्रत्येक आशीष को सूचीबद्ध करता है, तो प्रत्येक आशीष को दिखाएँ। उदाहरण के लिए, जब पौलुस कहता है कि परमेश्वर विश्वासियों को अपने परिवार में गोद लेता है, तो वह आसपास के सभी विश्वासियों को दिखाता है और परिवार में एक नए विश्वासी का स्वागत करता है। दिखाइए कि यह नया विश्वासी परिवार में पहले से मौजूद सदस्यों के समान ही है। फिर दिखाएँ कि विश्वासी उस अनुग्रह के लिए परमेश्वर की स्तुति कर रहे हैं जो उसने उन्हें दिया है, क्योंकि वे अब बच्चों के रूप में उसके परिवार का हिस्सा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विश्वासयोग्य संत, या जिन्हें पत्र प्राप्त होगा</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उन लोगों को लिखता है जो इफिसुस और इफिसुस के आसपास के क्षेत्र की कलीसिया के सदस्य हैं। पौलुस पत्र की शुरुआत यह कहकर करता है कि पौलुस लेखक है। पौलुस इफिसुस में यीशु के अनुयायियों को लिख रहा है। फिर पौलुस एक संक्षिप्त प्रार्थना करता है, जिसमें वह परमेश्वर से प्रार्थना करता है कि वह इफिसुस की कलीसिया को अनुग्रह और शांति प्रदान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 इन लोगों को क्यों लिख रहे हो? क्या आप उन्हें जानते हो?" आप सुन सकते हैं, "मैं तीन साल तक इफिसुस में रहा, और मैं उस क्षेत्र में रहने वाले यीशु के कई अनुयायियों को जानता हूँ। हालाँकि, बहुत से लोग ऐसे हैं जो विश्वासी बन गए हैं जिनसे मैं कभी नहीं मिला हूँ। कलीसिया बढ़ रही है। मैं यह सुनिश्चित करना चाहता हूँ कि इन विश्वासियों के पास वह जानकारी हो जो उन्हें अपने विश्वास में बढ़ने और परमेश्वर के समान बनने के लिए चाहिए। मैं अब उनसे मिलने नहीं जा सकता क्योंकि मैं जेल में हूँ। एकमात्र तरीका यह है कि उन्हें पत्र लिखूं और आशा करूँ कि वे समझ जाएँ।"</w:t>
      </w:r>
    </w:p>
    <w:p>
      <w:pPr>
        <w:pStyle w:val="ListBullet"/>
        <w:spacing w:line="240" w:lineRule="auto"/>
        <w:ind w:left="720"/>
      </w:pPr>
      <w:r>
        <w:rPr>
          <w:lang w:val="hi_IN" w:bidi="hi_IN"/>
        </w:rPr>
      </w:r>
      <w:r>
        <w:rPr>
          <w:lang w:val="hi_IN" w:bidi="hi_IN"/>
        </w:rPr>
        <w:t>इफिसुस के विश्वासियों से पूछें, "जब यह पत्र प्राप्त होता है तो आप कैसा महसूस कर रहे हैं?" आप यह सुन सकते हैं, "मैं यह पत्र पाकर बहुत उत्साहित हूँ। पौलुस यीशु का अनुसरण करने के बारे में बहुत कुछ जानता है। मैं इसे सुनने के लिए और स्वयं एक अच्छा अनुयायी बनने के बारे में और अधिक सीखने के लिए उत्सुक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भाग में, पौलुस उन सभी आत्मिक आशीषों के लिए परमेश्वर का धन्यवाद करने की प्रार्थना लिखता है जो परमेश्वर ने विश्वासियों पर उंडेली हैं। पौलुस विश्वासियों को याद दिलाता है कि परमेश्वर ने उन्हें हर आत्मिक आशीष दी है। परमेश्वर ने सम्पूर्ण संसार की रचना करने से पहले ही हम से प्रेम किया और हमारे लिए एक योजना थी। परमेश्वर चाहता था कि हम पवित्र और निर्दोष हों। परमेश्वर ने हमें अपने परिवार में गोद लेने का फैसला किया और परमेश्वर ने यह यीशु मसीह के माध्यम से किया। परमेश्वर ने उन लोगों पर अनुग्रह उंडेला है जो यीशु के हैं। यीशु परमेश्वर का अपना प्रिय पुत्र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"विश्वासियों के लिए इन आत्मिक आशीषों के बारे में जानना क्यों महत्वपूर्ण है?" आप सुन सकते हैं, "मैं इन कलीसियाओं में अपने दोस्तों के लिए चिंतित हूँ। झूठे शिक्षक आकर उन्हें झूठी बातें बताने की कोशिश करेंगे। वे कह सकते हैं कि हम पवित्र नहीं हो सकते हैं। वे कह सकते हैं कि परमेश्वर ने हमें गोद नहीं लिया है। झूठे शिक्षक कह सकते हैं कि हमें परमेश्वर की कृपा पाने की कोशिश करनी होगी। मैं चाहता हूँ कि वे इन सच्ची बातों को जानें, ताकि जब झूठे शिक्षक आएँ, तो वे समझ सकें कि उनकी शिक्षा गलत है। मैं चाहता हूँ कि वे परमेश्वर के प्रेम और परमेश्वर के अनुग्रह के बारे में जानें।"</w:t>
      </w:r>
    </w:p>
    <w:p>
      <w:pPr>
        <w:pStyle w:val="ListBullet"/>
        <w:spacing w:line="240" w:lineRule="auto"/>
        <w:ind w:left="720"/>
      </w:pPr>
      <w:r>
        <w:rPr>
          <w:lang w:val="hi_IN" w:bidi="hi_IN"/>
        </w:rPr>
      </w:r>
      <w:r>
        <w:rPr>
          <w:lang w:val="hi_IN" w:bidi="hi_IN"/>
        </w:rPr>
        <w:t>पत्र प्राप्त करने वालों से पूछें, "यह जानकर कि परमेश्वर ने आपको गोद लिया है आप कैसा महसूस करते हैं?" आप सुन सकते हैं, "मैंने दूसरों को यह कहते सुना है लेकिन यह पत्र इसे और भी वास्तविक बना देता है। मैं वास्तव में परमेश्वर का एक बच्चा हूँ। परमेश्वर मेरा पिता है। यदि मैं परमेश्वर का बच्चा हूँ, तो कोई भी इसे मुझसे छीन नहीं सकता। यह अद्भुत समाचार है और मैं जानता हूँ कि यह सच है।" या, "मुझे इस पर संदेह है। मुझे विश्वास नहीं हो रहा कि परमेश्वर मुझे अपने बच्चे के रूप में देखता है।"</w:t>
      </w:r>
    </w:p>
    <w:p>
      <w:pPr>
        <w:pStyle w:val="ListBullet"/>
        <w:spacing w:line="240" w:lineRule="auto"/>
        <w:ind w:left="720"/>
      </w:pPr>
      <w:r>
        <w:rPr>
          <w:lang w:val="hi_IN" w:bidi="hi_IN"/>
        </w:rPr>
      </w:r>
      <w:r>
        <w:rPr>
          <w:lang w:val="hi_IN" w:bidi="hi_IN"/>
        </w:rPr>
        <w:t>पत्र प्राप्त करने वालों से पूछें, "यह जानकर कि यह अनुग्रह जो आपको मिला है और जिसे परमेश्वर ने आप पर उंडेला है आप कैसा महसूस करते हैं?" आप सुन सकते हैं, "अनुग्रह का अर्थ है कुछ ऐसा पाना जिसके मैं योग्य नहीं था। मैं जानता हूँ कि मैं परमेश्वर की ओर से इस अनुग्रह—गोद लेने के माध्यम से परमेश्वर के बच्चों में से एक बनना, के योग्य नहीं हूँ। मैं कभी भी इस पद या परमेश्वर की क्षमा अर्जित करने के लिए पर्याप्त काम नहीं कर सकता। मैं पवित्र होने या निर्दोष होने के कारण यह कभी अर्जित नहीं कर सकता। मैं बहुत खुश हूँ कि परमेश्वर ने मुझे यह दिया है। यह खुश होने का एक कारण है। मैं पौलुस के समान हूँ। जो कुछ परमेश्वर ने मेरे लिए किया है, उसके लिए मैं परमेश्वर की स्तुति करना चाहता हूँ।"</w:t>
      </w:r>
      <w:r>
        <w:rPr>
          <w:lang w:val="hi_IN" w:bidi="hi_IN"/>
        </w:rPr>
      </w:r>
    </w:p>
    <w:p>
      <w:pPr>
        <w:pStyle w:val="Heading3"/>
      </w:pPr>
      <w:r>
        <w:rPr>
          <w:lang w:val="hi_IN" w:bidi="hi_IN"/>
        </w:rPr>
        <w:t>आवश्यक जानकारी</w:t>
      </w:r>
    </w:p>
    <w:p>
      <w:pPr/>
      <w:r>
        <w:rPr>
          <w:lang w:val="hi_IN" w:bidi="hi_IN"/>
        </w:rPr>
      </w:r>
      <w:r>
        <w:rPr>
          <w:lang w:val="hi_IN" w:bidi="hi_IN"/>
        </w:rPr>
        <w:t>इफिसियों 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पौलुस</w:t>
      </w:r>
      <w:r>
        <w:rPr>
          <w:lang w:val="hi_IN" w:bidi="hi_IN"/>
        </w:rPr>
        <w:t xml:space="preserve">, </w:t>
      </w:r>
      <w:r>
        <w:rPr>
          <w:b/>
          <w:lang w:val="hi_IN" w:bidi="hi_IN"/>
        </w:rPr>
        <w:t>प्रेरित</w:t>
      </w:r>
      <w:r>
        <w:rPr>
          <w:lang w:val="hi_IN" w:bidi="hi_IN"/>
        </w:rPr>
        <w:t xml:space="preserve"> और </w:t>
      </w:r>
      <w:r>
        <w:rPr>
          <w:b/>
          <w:lang w:val="hi_IN" w:bidi="hi_IN"/>
        </w:rPr>
        <w:t>मसीह</w:t>
      </w:r>
      <w:r>
        <w:rPr>
          <w:lang w:val="hi_IN" w:bidi="hi_IN"/>
        </w:rPr>
        <w:t xml:space="preserve"> के लिए उन्हीं नामों या शब्दों का उपयोग करें जिनका उपयोग आपने अपने पिछले अनुवादों में किया है जैसे प्रेरितों के काम की पुस्तक में। </w:t>
      </w:r>
      <w:r>
        <w:rPr>
          <w:lang w:val="hi_IN" w:bidi="hi_IN"/>
        </w:rPr>
        <w:t>प्रेरित</w:t>
      </w:r>
      <w:r>
        <w:rPr>
          <w:lang w:val="hi_IN" w:bidi="hi_IN"/>
        </w:rPr>
        <w:t xml:space="preserve"> और </w:t>
      </w:r>
      <w:r>
        <w:rPr>
          <w:lang w:val="hi_IN" w:bidi="hi_IN"/>
        </w:rPr>
        <w:t>मसीह</w:t>
      </w:r>
      <w:r>
        <w:rPr>
          <w:lang w:val="hi_IN" w:bidi="hi_IN"/>
        </w:rPr>
        <w:t xml:space="preserve"> की चर्चा मुख्य शब्दावली में की गई है।</w:t>
      </w:r>
    </w:p>
    <w:p>
      <w:pPr/>
      <w:r>
        <w:rPr>
          <w:lang w:val="hi_IN" w:bidi="hi_IN"/>
        </w:rPr>
      </w:r>
      <w:r>
        <w:rPr>
          <w:lang w:val="hi_IN" w:bidi="hi_IN"/>
        </w:rPr>
        <w:t xml:space="preserve">यहाँ रुकें और बाइबल की अन्य पुस्तकों में इन शब्दों के लिए जो आपने पहले ही चुन लिए हैं, उनकी समीक्षा करें: पौलुस का नाम, </w:t>
      </w:r>
      <w:r>
        <w:rPr>
          <w:b/>
          <w:lang w:val="hi_IN" w:bidi="hi_IN"/>
        </w:rPr>
        <w:t>यीशु मसीह</w:t>
      </w:r>
      <w:r>
        <w:rPr>
          <w:lang w:val="hi_IN" w:bidi="hi_IN"/>
        </w:rPr>
        <w:t xml:space="preserve"> के लिए उपाधि, और </w:t>
      </w:r>
      <w:r>
        <w:rPr>
          <w:b/>
          <w:lang w:val="hi_IN" w:bidi="hi_IN"/>
        </w:rPr>
        <w:t>प्रेरित</w:t>
      </w:r>
      <w:r>
        <w:rPr>
          <w:lang w:val="hi_IN" w:bidi="hi_IN"/>
        </w:rPr>
        <w:t xml:space="preserve"> शब्द। आप यहाँ उन शब्दों का उपयोग करेंगे। ऑडियो को यहाँ रोकें।</w:t>
      </w:r>
    </w:p>
    <w:p>
      <w:pPr/>
      <w:r>
        <w:rPr>
          <w:lang w:val="hi_IN" w:bidi="hi_IN"/>
        </w:rPr>
      </w:r>
      <w:r>
        <w:rPr>
          <w:lang w:val="hi_IN" w:bidi="hi_IN"/>
        </w:rPr>
        <w:t xml:space="preserve">परमेश्वर ने पौलुस को </w:t>
      </w:r>
      <w:r>
        <w:rPr>
          <w:b/>
          <w:lang w:val="hi_IN" w:bidi="hi_IN"/>
        </w:rPr>
        <w:t>परमेश्वर की इच्छा</w:t>
      </w:r>
      <w:r>
        <w:rPr>
          <w:lang w:val="hi_IN" w:bidi="hi_IN"/>
        </w:rPr>
        <w:t xml:space="preserve"> से चुना। “परमेश्वर की इच्छा” एक ऐसा वाक्यांश है जिसका अर्थ है कि यह वही है जिसे परमेश्वर चाहता है, योजना बनाता है, या जिसका वह उद्देश्य रखता है। परमेश्वर ने पौलुस को अपने प्रेरित के रूप में चुनने की योजना बनाई।</w:t>
      </w:r>
    </w:p>
    <w:p>
      <w:pPr/>
      <w:r>
        <w:rPr>
          <w:lang w:val="hi_IN" w:bidi="hi_IN"/>
        </w:rPr>
      </w:r>
      <w:r>
        <w:rPr>
          <w:lang w:val="hi_IN" w:bidi="hi_IN"/>
        </w:rPr>
        <w:t>रिकॉर्डिंग को यहाँ रोकें और अपनी भाषा में उस सबसे अच्छे वाक्यांश का चयन करें जो इस विचार को व्यक्त करता है। यदि आपने पहले ही बाइबल की किसी अन्य पुस्तक में इस विचार का अनुवाद किया है, तो उसी शब्द या वाक्यांश का उपयोग करें जिसका उपयोग आपने वहाँ किया है। इस रिकॉर्डिंग को यहाँ रोकें।</w:t>
      </w:r>
    </w:p>
    <w:p>
      <w:pPr/>
      <w:r>
        <w:rPr>
          <w:lang w:val="hi_IN" w:bidi="hi_IN"/>
        </w:rPr>
      </w:r>
      <w:r>
        <w:rPr>
          <w:lang w:val="hi_IN" w:bidi="hi_IN"/>
        </w:rPr>
        <w:t xml:space="preserve">पौलुस </w:t>
      </w:r>
      <w:r>
        <w:rPr>
          <w:b/>
          <w:lang w:val="hi_IN" w:bidi="hi_IN"/>
        </w:rPr>
        <w:t>संतों</w:t>
      </w:r>
      <w:r>
        <w:rPr>
          <w:lang w:val="hi_IN" w:bidi="hi_IN"/>
        </w:rPr>
        <w:t xml:space="preserve"> को लिखता है। संत या पवित्र जन उन लोगों का वर्णन करता है जो विश्वास करते हैं कि यीशु प्रतिज्ञात उद्धारकर्ता है। ये "पवित्र लोग" वे लोग हैं जिन्हें परमेश्वर ने चुना और अपना होने के लिए अलग रखा है। संत के लिए उसी शब्द का उपयोग करें जिसका उपयोग आपने अन्य पुस्तकों के अनुवाद में किया है।</w:t>
      </w:r>
    </w:p>
    <w:p>
      <w:pPr/>
      <w:r>
        <w:rPr>
          <w:lang w:val="hi_IN" w:bidi="hi_IN"/>
        </w:rPr>
      </w:r>
      <w:r>
        <w:rPr>
          <w:lang w:val="hi_IN" w:bidi="hi_IN"/>
        </w:rPr>
        <w:t xml:space="preserve">यदि आवश्यकता हो, तो यहाँ रुकें और चर्चा करें कि आप </w:t>
      </w:r>
      <w:r>
        <w:rPr>
          <w:b/>
          <w:lang w:val="hi_IN" w:bidi="hi_IN"/>
        </w:rPr>
        <w:t>संत</w:t>
      </w:r>
      <w:r>
        <w:rPr>
          <w:lang w:val="hi_IN" w:bidi="hi_IN"/>
        </w:rPr>
        <w:t xml:space="preserve"> के लिए किस शब्द या विवरण का उपयोग करेंगे। </w:t>
      </w:r>
      <w:r>
        <w:rPr>
          <w:b/>
          <w:lang w:val="hi_IN" w:bidi="hi_IN"/>
        </w:rPr>
        <w:t>संत</w:t>
      </w:r>
      <w:r>
        <w:rPr>
          <w:lang w:val="hi_IN" w:bidi="hi_IN"/>
        </w:rPr>
        <w:t xml:space="preserve"> की चर्चा मुख्य शब्दावली में की गई है। इस ऑडियो को यहाँ रोकें।</w:t>
      </w:r>
    </w:p>
    <w:p>
      <w:pPr/>
      <w:r>
        <w:rPr>
          <w:lang w:val="hi_IN" w:bidi="hi_IN"/>
        </w:rPr>
      </w:r>
      <w:r>
        <w:rPr>
          <w:lang w:val="hi_IN" w:bidi="hi_IN"/>
        </w:rPr>
        <w:t xml:space="preserve">पौलुस परमेश्वर </w:t>
      </w:r>
      <w:r>
        <w:rPr>
          <w:b/>
          <w:lang w:val="hi_IN" w:bidi="hi_IN"/>
        </w:rPr>
        <w:t>पिता</w:t>
      </w:r>
      <w:r>
        <w:rPr>
          <w:lang w:val="hi_IN" w:bidi="hi_IN"/>
        </w:rPr>
        <w:t xml:space="preserve"> और </w:t>
      </w:r>
      <w:r>
        <w:rPr>
          <w:b/>
          <w:lang w:val="hi_IN" w:bidi="hi_IN"/>
        </w:rPr>
        <w:t>प्रभु</w:t>
      </w:r>
      <w:r>
        <w:rPr>
          <w:lang w:val="hi_IN" w:bidi="hi_IN"/>
        </w:rPr>
        <w:t xml:space="preserve"> यीशु मसीह से प्रार्थना करता है कि वे परमेश्वर के संतों को </w:t>
      </w:r>
      <w:r>
        <w:rPr>
          <w:b/>
          <w:lang w:val="hi_IN" w:bidi="hi_IN"/>
        </w:rPr>
        <w:t>अनुग्रह</w:t>
      </w:r>
      <w:r>
        <w:rPr>
          <w:lang w:val="hi_IN" w:bidi="hi_IN"/>
        </w:rPr>
        <w:t xml:space="preserve"> और </w:t>
      </w:r>
      <w:r>
        <w:rPr>
          <w:b/>
          <w:lang w:val="hi_IN" w:bidi="hi_IN"/>
        </w:rPr>
        <w:t>शांति</w:t>
      </w:r>
      <w:r>
        <w:rPr>
          <w:lang w:val="hi_IN" w:bidi="hi_IN"/>
        </w:rPr>
        <w:t xml:space="preserve"> दे। अनुग्रह का अर्थ है कि परमेश्वर उन लोगों पर अपनी कृपा दिखाता है जो इस कृपा के योग्य नहीं हैं। शांति परमेश्वर के साथ उस अच्छे रिश्ते का वर्णन करती है जो हमें पूर्ण जीवन देता है।</w:t>
      </w:r>
    </w:p>
    <w:p>
      <w:pPr/>
      <w:r>
        <w:rPr>
          <w:lang w:val="hi_IN" w:bidi="hi_IN"/>
        </w:rPr>
      </w:r>
      <w:r>
        <w:rPr>
          <w:lang w:val="hi_IN" w:bidi="hi_IN"/>
        </w:rPr>
        <w:t>यदि आवश्यकता हो, तो यहाँ रुकें और चर्चा करें कि आप __अनुग्रह__ और __शांति_ के लिए किन शब्दों का उपयोग करेंगे। अनुग्रह और शांति के लिए उन्हीं शब्दों का उपयोग करें जिनका उपयोग आपने पिछले अनुवादों में किया है। मुख्य शब्दावली में [अनुग्रह] (#t61) और [शांति] (#t161) की चर्चा की गई है। इस ऑडियो को यहाँ रोकें।</w:t>
      </w:r>
    </w:p>
    <w:p>
      <w:pPr/>
      <w:r>
        <w:rPr>
          <w:lang w:val="hi_IN" w:bidi="hi_IN"/>
        </w:rPr>
      </w:r>
      <w:r>
        <w:rPr>
          <w:lang w:val="hi_IN" w:bidi="hi_IN"/>
        </w:rPr>
        <w:t>पिता का अर्थ स्वर्गीय पिता या परमेश्वर से है। पौलुस पिता के लिए उसी शब्द का उपयोग करता है जिसका उपयोग आप अपने पिताओं के लिए करते हैं।</w:t>
      </w:r>
    </w:p>
    <w:p>
      <w:pPr/>
      <w:r>
        <w:rPr>
          <w:lang w:val="hi_IN" w:bidi="hi_IN"/>
        </w:rPr>
      </w:r>
      <w:r>
        <w:rPr>
          <w:lang w:val="hi_IN" w:bidi="hi_IN"/>
        </w:rPr>
        <w:t xml:space="preserve">यदि आवश्यकता हो, तो यहाँ रुकें और चर्चा करें कि आप इस पुस्तक में </w:t>
      </w:r>
      <w:r>
        <w:rPr>
          <w:b/>
          <w:lang w:val="hi_IN" w:bidi="hi_IN"/>
        </w:rPr>
        <w:t>पिता</w:t>
      </w:r>
      <w:r>
        <w:rPr>
          <w:lang w:val="hi_IN" w:bidi="hi_IN"/>
        </w:rPr>
        <w:t xml:space="preserve"> के रूप में परमेश्वर के बारे में कैसे बात करेंगे। परमेश्वर के लिए पिता के रूप में उसी शब्द का इस्तेमाल करें जिसका इस्तेमाल आपने बाइबल की अन्य पुस्तकों में किया है। इस ऑडियो को यहाँ रोकें।</w:t>
      </w:r>
    </w:p>
    <w:p>
      <w:pPr/>
      <w:r>
        <w:rPr>
          <w:lang w:val="hi_IN" w:bidi="hi_IN"/>
        </w:rPr>
      </w:r>
      <w:r>
        <w:rPr>
          <w:lang w:val="hi_IN" w:bidi="hi_IN"/>
        </w:rPr>
        <w:t xml:space="preserve">पौलुस </w:t>
      </w:r>
      <w:r>
        <w:rPr>
          <w:b/>
          <w:lang w:val="hi_IN" w:bidi="hi_IN"/>
        </w:rPr>
        <w:t>प्रभु</w:t>
      </w:r>
      <w:r>
        <w:rPr>
          <w:lang w:val="hi_IN" w:bidi="hi_IN"/>
        </w:rPr>
        <w:t xml:space="preserve"> यीशु मसीह के बारे में बात करता है। प्रभु वह होता है जो सब कुछ नियंत्रित करता है।</w:t>
      </w:r>
    </w:p>
    <w:p>
      <w:pPr/>
      <w:r>
        <w:rPr>
          <w:lang w:val="hi_IN" w:bidi="hi_IN"/>
        </w:rPr>
      </w:r>
      <w:r>
        <w:rPr>
          <w:lang w:val="hi_IN" w:bidi="hi_IN"/>
        </w:rPr>
        <w:t xml:space="preserve">यदि आवश्यकता हो तो यहाँ रुकें और चर्चा करें कि आप </w:t>
      </w:r>
      <w:r>
        <w:rPr>
          <w:b/>
          <w:lang w:val="hi_IN" w:bidi="hi_IN"/>
        </w:rPr>
        <w:t>प्रभु</w:t>
      </w:r>
      <w:r>
        <w:rPr>
          <w:lang w:val="hi_IN" w:bidi="hi_IN"/>
        </w:rPr>
        <w:t xml:space="preserve"> के लिए किस शब्द का उपयोग करेंगे। </w:t>
      </w:r>
      <w:r>
        <w:rPr>
          <w:lang w:val="hi_IN" w:bidi="hi_IN"/>
        </w:rPr>
        <w:t>प्रभु</w:t>
      </w:r>
      <w:r>
        <w:rPr>
          <w:lang w:val="hi_IN" w:bidi="hi_IN"/>
        </w:rPr>
        <w:t xml:space="preserve"> की चर्चा मुख्य शब्दावली में की गई है। प्रभु के लिए उसी शब्द का इस्तेमाल करें जिसका इस्तेमाल आपने अन्य अनुवादों में किया है। इस ऑडियो को यहाँ रोकें।</w:t>
      </w:r>
    </w:p>
    <w:p>
      <w:pPr/>
      <w:r>
        <w:rPr>
          <w:lang w:val="hi_IN" w:bidi="hi_IN"/>
        </w:rPr>
      </w:r>
      <w:r>
        <w:rPr>
          <w:lang w:val="hi_IN" w:bidi="hi_IN"/>
        </w:rPr>
        <w:t xml:space="preserve">पौलुस कहता है कि परमेश्वर ने हमें </w:t>
      </w:r>
      <w:r>
        <w:rPr>
          <w:b/>
          <w:lang w:val="hi_IN" w:bidi="hi_IN"/>
        </w:rPr>
        <w:t>स्वर्गीय राज्य</w:t>
      </w:r>
      <w:r>
        <w:rPr>
          <w:lang w:val="hi_IN" w:bidi="hi_IN"/>
        </w:rPr>
        <w:t xml:space="preserve"> में हर </w:t>
      </w:r>
      <w:r>
        <w:rPr>
          <w:b/>
          <w:lang w:val="hi_IN" w:bidi="hi_IN"/>
        </w:rPr>
        <w:t>आत्मिक आशीष</w:t>
      </w:r>
      <w:r>
        <w:rPr>
          <w:lang w:val="hi_IN" w:bidi="hi_IN"/>
        </w:rPr>
        <w:t xml:space="preserve"> दी है। आत्मिक एक ऐसा शब्द है जो परमेश्वर के आत्मा या परमेश्वर की ओर से आने वाली चीज़ों को दर्शाता है। यहाँ आत्मिक आशीष का अर्थ संसार की भौतिक अच्छी चीज़ों, जैसे अच्छा भोजन या अच्छा घर, से अलग है। आत्मिक आशीष उन आशीषों को दर्शाती हैं जो भौतिक संसार से नहीं, बल्कि परमेश्वर से आती हैं, जैसे शांति और आनंद। </w:t>
      </w:r>
      <w:r>
        <w:rPr>
          <w:lang w:val="hi_IN" w:bidi="hi_IN"/>
        </w:rPr>
        <w:t>आशीष</w:t>
      </w:r>
      <w:r>
        <w:rPr>
          <w:lang w:val="hi_IN" w:bidi="hi_IN"/>
        </w:rPr>
        <w:t xml:space="preserve"> और </w:t>
      </w:r>
      <w:r>
        <w:rPr>
          <w:b/>
          <w:lang w:val="hi_IN" w:bidi="hi_IN"/>
        </w:rPr>
        <w:t>आत्मा</w:t>
      </w:r>
      <w:r>
        <w:rPr>
          <w:lang w:val="hi_IN" w:bidi="hi_IN"/>
        </w:rPr>
        <w:t xml:space="preserve"> की चर्चा मुख्य शब्दावली में की गई है।</w:t>
      </w:r>
    </w:p>
    <w:p>
      <w:pPr/>
      <w:r>
        <w:rPr>
          <w:lang w:val="hi_IN" w:bidi="hi_IN"/>
        </w:rPr>
      </w:r>
      <w:r>
        <w:rPr>
          <w:lang w:val="hi_IN" w:bidi="hi_IN"/>
        </w:rPr>
        <w:t xml:space="preserve">यहाँ रुकें और तय करें कि </w:t>
      </w:r>
      <w:r>
        <w:rPr>
          <w:b/>
          <w:lang w:val="hi_IN" w:bidi="hi_IN"/>
        </w:rPr>
        <w:t>आत्मिक आशीष</w:t>
      </w:r>
      <w:r>
        <w:rPr>
          <w:lang w:val="hi_IN" w:bidi="hi_IN"/>
        </w:rPr>
        <w:t xml:space="preserve"> वाक्यांश का अनुवाद कैसे किया जाए। रिकॉर्डिंग को यहाँ रोकें।</w:t>
      </w:r>
    </w:p>
    <w:p>
      <w:pPr/>
      <w:r>
        <w:rPr>
          <w:lang w:val="hi_IN" w:bidi="hi_IN"/>
        </w:rPr>
      </w:r>
      <w:r>
        <w:rPr>
          <w:lang w:val="hi_IN" w:bidi="hi_IN"/>
        </w:rPr>
        <w:t>स्वर्गीय राज्य वह राज्य है जहाँ परमेश्वर रहता है और शासन करता है। जिस समय पौलुस ने यह पत्र लिखा था, उस समय लोग मानते थे कि स्वर्ग के कई स्तर या परतें हैं और परमेश्वर सबसे ऊँचे स्तर में रहता है। यह पत्र उस स्थान को दर्शाता है जहाँ परमेश्वर रहता है और शासन करता है।</w:t>
      </w:r>
    </w:p>
    <w:p>
      <w:pPr/>
      <w:r>
        <w:rPr>
          <w:lang w:val="hi_IN" w:bidi="hi_IN"/>
        </w:rPr>
      </w:r>
      <w:r>
        <w:rPr>
          <w:lang w:val="hi_IN" w:bidi="hi_IN"/>
        </w:rPr>
        <w:t xml:space="preserve">यहाँ रुकें और तय करें कि आप </w:t>
      </w:r>
      <w:r>
        <w:rPr>
          <w:b/>
          <w:lang w:val="hi_IN" w:bidi="hi_IN"/>
        </w:rPr>
        <w:t>स्वर्गीय राज्यों</w:t>
      </w:r>
      <w:r>
        <w:rPr>
          <w:lang w:val="hi_IN" w:bidi="hi_IN"/>
        </w:rPr>
        <w:t xml:space="preserve"> के बारे में कैसे बात करेंगे। </w:t>
      </w:r>
      <w:r>
        <w:rPr>
          <w:lang w:val="hi_IN" w:bidi="hi_IN"/>
        </w:rPr>
        <w:t>स्वर्ग</w:t>
      </w:r>
      <w:r>
        <w:rPr>
          <w:lang w:val="hi_IN" w:bidi="hi_IN"/>
        </w:rPr>
        <w:t xml:space="preserve"> शब्द मुख्य शब्दावली में है। रिकॉर्डिंग को यहाँ रोकें।</w:t>
      </w:r>
    </w:p>
    <w:p>
      <w:pPr/>
      <w:r>
        <w:rPr>
          <w:lang w:val="hi_IN" w:bidi="hi_IN"/>
        </w:rPr>
      </w:r>
      <w:r>
        <w:rPr>
          <w:lang w:val="hi_IN" w:bidi="hi_IN"/>
        </w:rPr>
        <w:t xml:space="preserve">परमेश्वर ने हमें </w:t>
      </w:r>
      <w:r>
        <w:rPr>
          <w:b/>
          <w:lang w:val="hi_IN" w:bidi="hi_IN"/>
        </w:rPr>
        <w:t>पवित्र</w:t>
      </w:r>
      <w:r>
        <w:rPr>
          <w:lang w:val="hi_IN" w:bidi="hi_IN"/>
        </w:rPr>
        <w:t xml:space="preserve"> होने के लिए, अर्थात अपनी सेवा के लिए अलग ठहराए जाने के लिए चुना।</w:t>
      </w:r>
    </w:p>
    <w:p>
      <w:pPr/>
      <w:r>
        <w:rPr>
          <w:lang w:val="hi_IN" w:bidi="hi_IN"/>
        </w:rPr>
      </w:r>
      <w:r>
        <w:rPr>
          <w:lang w:val="hi_IN" w:bidi="hi_IN"/>
        </w:rPr>
        <w:t xml:space="preserve">यदि आवश्यकता हो तो यहाँ रुकें और चर्चा करें कि आप </w:t>
      </w:r>
      <w:r>
        <w:rPr>
          <w:b/>
          <w:lang w:val="hi_IN" w:bidi="hi_IN"/>
        </w:rPr>
        <w:t>पवित्र</w:t>
      </w:r>
      <w:r>
        <w:rPr>
          <w:lang w:val="hi_IN" w:bidi="hi_IN"/>
        </w:rPr>
        <w:t xml:space="preserve"> के लिए किस शब्द का इस्तेमाल करेंगे। </w:t>
      </w:r>
      <w:r>
        <w:rPr>
          <w:lang w:val="hi_IN" w:bidi="hi_IN"/>
        </w:rPr>
        <w:t>पवित्र</w:t>
      </w:r>
      <w:r>
        <w:rPr>
          <w:lang w:val="hi_IN" w:bidi="hi_IN"/>
        </w:rPr>
        <w:t xml:space="preserve"> शब्द की चर्चा मुख्य शब्दावली में की गई है। पवित्र के लिए उसी शब्द का इस्तेमाल करें जिसका इस्तेमाल आपने पिछले अनुवादों में किया है। इस ऑडियो को यहाँ रोकें।</w:t>
      </w:r>
    </w:p>
    <w:p>
      <w:pPr/>
      <w:r>
        <w:rPr>
          <w:lang w:val="hi_IN" w:bidi="hi_IN"/>
        </w:rPr>
      </w:r>
      <w:r>
        <w:rPr>
          <w:lang w:val="hi_IN" w:bidi="hi_IN"/>
        </w:rPr>
        <w:t xml:space="preserve">परमेश्वर ने उन लोगों को </w:t>
      </w:r>
      <w:r>
        <w:rPr>
          <w:b/>
          <w:lang w:val="hi_IN" w:bidi="hi_IN"/>
        </w:rPr>
        <w:t>गोद लेने</w:t>
      </w:r>
      <w:r>
        <w:rPr>
          <w:lang w:val="hi_IN" w:bidi="hi_IN"/>
        </w:rPr>
        <w:t xml:space="preserve"> के लिए चुना जो यीशु पर विश्वास करते हैं। गोद लेने के लिए उसी शब्द का इस्तेमाल करें जिसका इस्तेमाल आपने पिछले अनुवादों में किया है। किसी को गोद लेने का मतलब है उस व्यक्ति को परिवार में उन्हीं अधिकारों के साथ लेना जो उसके माता-पिता से पैदा हुए व्यक्ति को मिलते हैं। माता-पिता को गोद लेने वाले बच्चे और उनके द्वारा पैदा हुए बच्चे में कोई अंतर नहीं देखता।</w:t>
      </w:r>
    </w:p>
    <w:p>
      <w:pPr/>
      <w:r>
        <w:rPr>
          <w:lang w:val="hi_IN" w:bidi="hi_IN"/>
        </w:rPr>
      </w:r>
      <w:r>
        <w:rPr>
          <w:lang w:val="hi_IN" w:bidi="hi_IN"/>
        </w:rPr>
        <w:t xml:space="preserve">यदि आवश्यकता हो तो यहाँ रुकें और चर्चा करें कि आप </w:t>
      </w:r>
      <w:r>
        <w:rPr>
          <w:b/>
          <w:lang w:val="hi_IN" w:bidi="hi_IN"/>
        </w:rPr>
        <w:t>गोद लेने</w:t>
      </w:r>
      <w:r>
        <w:rPr>
          <w:lang w:val="hi_IN" w:bidi="hi_IN"/>
        </w:rPr>
        <w:t xml:space="preserve"> के लिए किस शब्द का उपयोग करेंगे। इस ऑडियो को यहाँ रोकें।</w:t>
      </w:r>
    </w:p>
    <w:p>
      <w:pPr/>
      <w:r>
        <w:rPr>
          <w:lang w:val="hi_IN" w:bidi="hi_IN"/>
        </w:rPr>
      </w:r>
      <w:r>
        <w:rPr>
          <w:lang w:val="hi_IN" w:bidi="hi_IN"/>
        </w:rPr>
        <w:t>परमेश्वर ने हमें यह महिमापूर्ण अनुग्रह दिया, और हम इसके लिए आभारी हैं! जब हम परमेश्वर का अनुग्रह देखते हैं, तो हम उसकी महिमा, या शान और शक्ति देखते हैं।</w:t>
      </w:r>
    </w:p>
    <w:p>
      <w:pPr/>
      <w:r>
        <w:rPr>
          <w:lang w:val="hi_IN" w:bidi="hi_IN"/>
        </w:rPr>
      </w:r>
      <w:r>
        <w:rPr>
          <w:lang w:val="hi_IN" w:bidi="hi_IN"/>
        </w:rPr>
        <w:t xml:space="preserve">यहाँ रुकें और समूह में चर्चा करें कि आप इस शब्द का अनुवाद कैसे करेंगे, “हम परमेश्वर के महिमापूर्ण या सामर्थी अनुग्रह के लिए उसकी स्तुति करते हैं!” </w:t>
      </w:r>
      <w:r>
        <w:rPr>
          <w:lang w:val="hi_IN" w:bidi="hi_IN"/>
        </w:rPr>
        <w:t>महिमा</w:t>
      </w:r>
      <w:r>
        <w:rPr>
          <w:lang w:val="hi_IN" w:bidi="hi_IN"/>
        </w:rPr>
        <w:t xml:space="preserve"> शब्द मुख्य शब्दावली में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1:7–10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1:7–10 को सुनें और अपने मन में रखें।</w:t>
      </w:r>
    </w:p>
    <w:p>
      <w:pPr/>
      <w:r>
        <w:rPr>
          <w:lang w:val="hi_IN" w:bidi="hi_IN"/>
        </w:rPr>
      </w:r>
      <w:r>
        <w:rPr>
          <w:lang w:val="hi_IN" w:bidi="hi_IN"/>
        </w:rPr>
        <w:t>यदि सम्भव हो, तो इफिसियों 1:7–10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1:7–10 का ऑडियो संस्करण सबसे आसानी से समझ में आने वाले अनुवाद में सुनें।</w:t>
      </w:r>
    </w:p>
    <w:p>
      <w:pPr/>
      <w:r>
        <w:rPr>
          <w:lang w:val="hi_IN" w:bidi="hi_IN"/>
        </w:rPr>
      </w:r>
      <w:r>
        <w:rPr>
          <w:lang w:val="hi_IN" w:bidi="hi_IN"/>
        </w:rPr>
        <w:t>पौलुस ने पत्र के इस भाग की शुरुआत यह कहकर की कि वह परमेश्वर की स्तुति करता है उन सभी आत्मिक आशीषों के लिए जो परमेश्वर ने विश्वास करने वालों को दी हैं। इस भाग में पौलुस परमेश्वर का धन्यवाद करने के लिए और अधिक बातों के बारे में बात करता है।</w:t>
      </w:r>
    </w:p>
    <w:p>
      <w:pPr/>
      <w:r>
        <w:rPr>
          <w:lang w:val="hi_IN" w:bidi="hi_IN"/>
        </w:rPr>
      </w:r>
      <w:r>
        <w:rPr>
          <w:lang w:val="hi_IN" w:bidi="hi_IN"/>
        </w:rPr>
        <w:t xml:space="preserve">पौलुस चाहता है कि जो लोग विश्वास करते हैं, वे जानें कि परमेश्वर ने उनके लिए क्या-क्या किया है। पौलुस अभी यीशु मसीह या उद्धारकर्ता के बारे में बात कर रहा है, जिससे परमेश्वर प्रेम करता है। पौलुस ने कहा है कि यीशु ने यह2 2 22 2संभव किया कि विश्वास करने वाले भी परमेश्वर के संतान बन सकें। पौलुस आगे कहता है कि परमेश्वर ने विश्वासियों को मुक्ति दिलाई है, अर्थात उन्हें यीशु के लहू के द्वारा आज़ाद किया है। जब पौलुस कहता है कि परमेश्वर ने विश्वासियों को छुड़ाया, तो पौलुस यहूदी विश्वासियों को मिस्र में फसह की याद दिलाता है। जब इस्राएली दास थे, तो परमेश्वर ने उन्हें मुक्त कर दिया। परमेश्वर ने इस्राएलियों से कहा कि वे उस मेमने के लहू को, जिसे उन्होंने मारा, अपने घरों के दरवाजों पर लगाएँ। इस लहू ने उन्हें परमेश्वर के मृत्यु के स्वर्गदूत से बचाया, जिसने मिस्रियों के पहलौठे पुत्र को मार डाला था। फिर मिस्र के राजा ने इस्राएलियों को जाने की अनुमति दी। परमेश्वर ने इस्राएलियों से कहा कि वे इसे एक विशेष पर्व बनाएं जिसे फसह कहा जाए। इस तरह वे हमेशा याद रखेंगे कि उनके दरवाजों पर मेमने के लहू ने उन्हें मिस्र में दासता से मुक्त किया। पौलुस यीशु की तुलना उन बलिदानों से कर रहा है जो इस्राएलियों ने परमेश्वर के साथ अपने संबंध को फिर से स्थापना करने के लिए किए थे। यीशु ने, उन बलिदानों की तरह, हमें आज़ाद किया, अर्थात हमें मुक्ति दिलाई, जब उसने क्रूस पर लहू बहाया और मृत्यु को सहा। यीशु वास्तव में मसीह है, उद्धारकर्ता है! </w:t>
      </w:r>
    </w:p>
    <w:p>
      <w:pPr/>
      <w:r>
        <w:rPr>
          <w:lang w:val="hi_IN" w:bidi="hi_IN"/>
        </w:rPr>
      </w:r>
      <w:r>
        <w:rPr>
          <w:lang w:val="hi_IN" w:bidi="hi_IN"/>
        </w:rPr>
        <w:t>यहाँ रुकें और उस समय के बारे में बात करें जब एक व्यक्ति ने दूसरे व्यक्ति को दासता या अत्याचार से मुक्त किया था। जिस व्यक्ति ने दूसरों को बचाया उसने क्या किया? जब आप स्वतंत्रता की इस कहानी को सुनते हैं तो आप कैसा महसूस करते हैं? ऑडियो को यहाँ रोकें।</w:t>
      </w:r>
    </w:p>
    <w:p>
      <w:pPr/>
      <w:r>
        <w:rPr>
          <w:lang w:val="hi_IN" w:bidi="hi_IN"/>
        </w:rPr>
      </w:r>
      <w:r>
        <w:rPr>
          <w:lang w:val="hi_IN" w:bidi="hi_IN"/>
        </w:rPr>
        <w:t>हम इस योग्य नहीं हैं कि परमेश्वर हमें मुक्त करने के लिए यीशु को भेजे। फिर भी, परमेश्वर हमसे इतना प्रेम करता है कि वह हमें फिर भी बचा लेता है। पौलुस अक्सर परमेश्वर के धन और परमेश्वर लोगों को उपहार देने में कितना प्रसन्न होता है, उसके बारे में बात करना पसंद करता है। पौलुस परमेश्वर के धन या अनुग्रह की बड़ी मात्रा के बारे में बात करता है। इस बड़ी मात्रा में अनुग्रह की तस्वीर एक सोते के समान है जो बह निकलता है। उस सोते से इतना अधिक पानी निकलता है कि उसे हौदी में भी समाहित नहीं किया जा सकता। परमेश्वर से इतना अनुग्रह बहता है कि हम इसे पूरी तरह से जान या समझ भी नहीं सकते। पौलुस कहता है कि परमेश्वर ने हमें अपनी दया को बुद्धि और समझ के साथ प्रदान किया है। पौलुस विश्वासियों पर प्रचुर मात्रा में वर्षा होने के चित्र का उपयोग करता है, यह दिखाने के लिए कि किस प्रकार बुद्धि और समझ हम पर बरसती हैं।</w:t>
      </w:r>
    </w:p>
    <w:p>
      <w:pPr/>
      <w:r>
        <w:rPr>
          <w:lang w:val="hi_IN" w:bidi="hi_IN"/>
        </w:rPr>
      </w:r>
      <w:r>
        <w:rPr>
          <w:lang w:val="hi_IN" w:bidi="hi_IN"/>
        </w:rPr>
        <w:t>यहाँ रुकें और उस समय के बारे में बात करें जब किसी ने आपको इतने सारे उपहार दिए कि आप उन सभी को ले नहीं सकते थे या उन सभी को अपने हाथों में नहीं रख सकते थे। आपने कैसा महसूस किया? उस व्यक्ति ने आपको इतने सारे उपहार क्यों दिए? ऑडियो को यहाँ रोकें।</w:t>
      </w:r>
    </w:p>
    <w:p>
      <w:pPr/>
      <w:r>
        <w:rPr>
          <w:lang w:val="hi_IN" w:bidi="hi_IN"/>
        </w:rPr>
      </w:r>
      <w:r>
        <w:rPr>
          <w:lang w:val="hi_IN" w:bidi="hi_IN"/>
        </w:rPr>
        <w:t>पौलुस विश्वासियों को यह भी याद दिलाता है कि परमेश्वर की एक योजना थी। यह योजना लंबे समय से मौजूद थी। लेकिन यह एक रहस्य रहा है, जिसका अर्थ है कि केवल परमेश्वर ही इसे प्रकट कर सकता है। अब परमेश्वर हमें अपनी बुद्धि और अपनी योजना की समझ देता है। परमेश्वर ने इस योजना को उन लोगों पर प्रकट किया है जो यीशु पर विश्वास करते हैं। फिर पौलुस विश्वासियों को बताता है कि योजना क्या है। पौलुस कहता है कि स्वर्ग और पृथ्वी की सारी चीज़ें मसीह के अधिकार के अंतर्गत एक साथ आएंगी। पौलुस बाद में पत्र में इसे स्पष्ट करेगा, जब वह समझाता है कि यीशु सिर के रूप में विश्वासियों या कलीसिया को कैसे नियंत्रित करता है। पौलुस यहाँ इन बातों को समझाता नहीं है। पौलुस पहले ही लोगों को सिखा चुका है और यह केवल इस बहुत महत्वपूर्ण शिक्षा की याद दिलाने के लिए है।</w:t>
      </w:r>
      <w:r>
        <w:rPr>
          <w:lang w:val="hi_IN" w:bidi="hi_IN"/>
        </w:rPr>
      </w:r>
    </w:p>
    <w:p>
      <w:pPr>
        <w:pStyle w:val="Heading3"/>
      </w:pPr>
      <w:r>
        <w:rPr>
          <w:lang w:val="hi_IN" w:bidi="hi_IN"/>
        </w:rPr>
        <w:t>घटनाओं को समझाना</w:t>
      </w:r>
    </w:p>
    <w:p>
      <w:pPr/>
      <w:r>
        <w:rPr>
          <w:lang w:val="hi_IN" w:bidi="hi_IN"/>
        </w:rPr>
      </w:r>
      <w:r>
        <w:rPr>
          <w:lang w:val="hi_IN" w:bidi="hi_IN"/>
        </w:rPr>
        <w:t>इफिसियों 1:7–10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यह समझाता है कि परमेश्वर ने उन लोगों के लिए क्या किया है जो यीशु पर विश्वास करते हैं।</w:t>
      </w:r>
    </w:p>
    <w:p>
      <w:pPr/>
      <w:r>
        <w:rPr>
          <w:lang w:val="hi_IN" w:bidi="hi_IN"/>
        </w:rPr>
      </w:r>
      <w:r>
        <w:rPr>
          <w:b/>
          <w:lang w:val="hi_IN" w:bidi="hi_IN"/>
        </w:rPr>
        <w:t>दूसरे भाग में:</w:t>
      </w:r>
      <w:r>
        <w:rPr>
          <w:lang w:val="hi_IN" w:bidi="hi_IN"/>
        </w:rPr>
        <w:t xml:space="preserve"> पौलुस उस योजना को भी समझाता है जो परमेश्वर के पास शुरुआत से है और अब उसने विश्वास करने वालों पर प्रकट किया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यीशु के अनुयायी</w:t>
      </w:r>
    </w:p>
    <w:p>
      <w:pPr>
        <w:pStyle w:val="ListBullet"/>
        <w:spacing w:line="240" w:lineRule="auto"/>
        <w:ind w:left="720"/>
      </w:pPr>
      <w:r>
        <w:rPr>
          <w:lang w:val="hi_IN" w:bidi="hi_IN"/>
        </w:rPr>
      </w:r>
      <w:r>
        <w:rPr>
          <w:lang w:val="hi_IN" w:bidi="hi_IN"/>
        </w:rPr>
        <w:t>परमेश्वर जो पौलुस को इन बातों को लिखने के लिए प्रेरित करता है।</w:t>
      </w:r>
    </w:p>
    <w:p>
      <w:pPr>
        <w:pStyle w:val="ListBullet"/>
        <w:spacing w:line="240" w:lineRule="auto"/>
        <w:ind w:left="720"/>
      </w:pPr>
      <w:r>
        <w:rPr>
          <w:lang w:val="hi_IN" w:bidi="hi_IN"/>
        </w:rPr>
      </w:r>
      <w:r>
        <w:rPr>
          <w:lang w:val="hi_IN" w:bidi="hi_IN"/>
        </w:rPr>
        <w:t>यीशु मसीह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इस भाग का पहला भाग उस व्यक्ति की ओर संकेत करके शुरू होता है जिससे परमेश्वर प्रेम करता है, जो यीशु हमारा उद्धारकर्ता या मसीह है। यही </w:t>
      </w:r>
      <w:r>
        <w:rPr>
          <w:b/>
          <w:lang w:val="hi_IN" w:bidi="hi_IN"/>
        </w:rPr>
        <w:t>वह</w:t>
      </w:r>
      <w:r>
        <w:rPr>
          <w:lang w:val="hi_IN" w:bidi="hi_IN"/>
        </w:rPr>
        <w:t xml:space="preserve"> है, अर्थात् यीशु, जिसने हमें मुक्ति दिलाई या हमें स्वतंत्र बनाया। अब पौलुस हमें बताता है कि यीशु ने हमें कैसे मुक्त किया। पौलुस कहता है कि यीशु के लहू ने हमें मुक्त किया है। याद रखें कि यीशु का लहू क्रूस पर यीशु की मृत्यु को दर्शाता है। लहू यहूदी बलिदान व्यवस्था में महत्वपूर्ण था, और यह भी महत्वपूर्ण है कि यीशु ने लहू बहाया और मृत्यु को सहा। परमेश्वर ने हमें यीशु की मृत्यु के द्वारा मुक्त किया क्योंकि वह हमें कई उपहार देना चाहते थे, भले ही हम उनके योग्य नहीं थे। जब परमेश्वर ने हमें मुक्त किया, तो उसने हमें हमारे सभी पापों या अनाज्ञाता को क्षमा कर दिया। हम परमेश्वर की ओर से इस उपहार के योग्य नहीं थे। पौलुस कहता है कि परमेश्वर हमें यह अनुग्रह, अर्थात अवांछित उपहार देता है क्योंकि वह धनी है, अर्थात उसके पास हमें देने के लिए बहुत कुछ है। पौलुस हमें दिखा रहा है कि परमेश्वर हमारी अपेक्षा से अधिक देता है, और हम उसका आनंद अपनी कल्पना से भी अधिक ले सकते हैं।</w:t>
      </w:r>
    </w:p>
    <w:p>
      <w:pPr/>
      <w:r>
        <w:rPr>
          <w:lang w:val="hi_IN" w:bidi="hi_IN"/>
        </w:rPr>
      </w:r>
      <w:r>
        <w:rPr>
          <w:lang w:val="hi_IN" w:bidi="hi_IN"/>
        </w:rPr>
        <w:t>यहाँ रुकें और समूह में चर्चा करें: फिर से उस समय के बारे में बात करें जब किसी ने आपको आपकी कल्पना से अधिक अच्छे उपहार दिए थे। आपने इसके बारे में कैसे बात की? ध्यान दें कि आपने उन शब्दों का उपयोग कैसे किया, जिनमें आपने बताया कि उस व्यक्ति ने उपहार दिए क्योंकि उसके पास देने के लिए बहुत कुछ था। इस ऑडियो को यहाँ रोकें।</w:t>
      </w:r>
    </w:p>
    <w:p>
      <w:pPr/>
      <w:r>
        <w:rPr>
          <w:lang w:val="hi_IN" w:bidi="hi_IN"/>
        </w:rPr>
      </w:r>
      <w:r>
        <w:rPr>
          <w:lang w:val="hi_IN" w:bidi="hi_IN"/>
        </w:rPr>
        <w:t>इस भाग के दूसरे हिस्से में, पौलुस उस योजना के बारे में बात करता है जो परमेश्वर ने अपने लोगों को दिखाया था। परमेश्वर ने हमें बुद्धि दी, और हमें अपनी योजना को समझने में मदद की। हमें अपनी योजना दिखाकर परमेश्वर प्रसन्न होता है। परमेश्वर की योजना में यीशु मसीह शामिल है, जो प्रतिज्ञा किया गया उद्धारकर्ता है। यह योजना तब होगी जब परमेश्वर का सही समय आएगा।</w:t>
      </w:r>
    </w:p>
    <w:p>
      <w:pPr/>
      <w:r>
        <w:rPr>
          <w:lang w:val="hi_IN" w:bidi="hi_IN"/>
        </w:rPr>
      </w:r>
      <w:r>
        <w:rPr>
          <w:lang w:val="hi_IN" w:bidi="hi_IN"/>
        </w:rPr>
        <w:t>इस भाग के अंत में, पौलुस परमेश्वर की योजना को प्रकट करता है। परमेश्वर यीशु मसीह को स्वर्ग की हर चीज़ पर, जहाँ परमेश्वर रहता है, और पृथ्वी की हर चीज़ पर अधिकार देगा।</w:t>
      </w:r>
    </w:p>
    <w:p>
      <w:pPr/>
      <w:r>
        <w:rPr>
          <w:lang w:val="hi_IN" w:bidi="hi_IN"/>
        </w:rPr>
      </w:r>
      <w:r>
        <w:rPr>
          <w:lang w:val="hi_IN" w:bidi="hi_IN"/>
        </w:rPr>
        <w:t xml:space="preserve">इनमें से प्रत्येक पात्र के लिए लोग, चित्र या वस्तुओं को चुनें। आप चाहें तो आज़ादी मिलने से पहले के विश्वासियों का प्रतिनिधित्व करने वाले वस्तुओं या लोगों का एक समूह तैयार कर सकते हैं। जब आप इन पदों की कहानी दोहराना शुरू करते हैं, पौलुस यीशु की ओर संकेत करता है और कहता है कि हमें परमेश्वर ने </w:t>
      </w:r>
      <w:r>
        <w:rPr>
          <w:b/>
          <w:lang w:val="hi_IN" w:bidi="hi_IN"/>
        </w:rPr>
        <w:t>यीशु के लहू</w:t>
      </w:r>
      <w:r>
        <w:rPr>
          <w:lang w:val="hi_IN" w:bidi="hi_IN"/>
        </w:rPr>
        <w:t xml:space="preserve"> के कारण मुक्ति दी है, अर्थात हमें स्वतंत्र बनाया है, क्योंकि उसने हमारे लिए मृत्यु स्वीकार की। जैसे ही परमेश्वर यीशु को भेजता है और यीशु मृत्यु को सहता है, यह दिखाएँ कि विश्वासियों को अब स्वतंत्रता मिल गई है। परमेश्वर दिखाता है कि उसके पास हमारी कल्पना से भी ज़्यादा अनुग्रह है, जो एक कीमती खजाने की तरह है। परमेश्वर इस अनुग्रह से लेता है और हमें देता है। यह हमारी उम्मीद से अधिक है। अब पौलुस परमेश्वर की ओर और फिर विश्वासियों की ओर संकेत करता है, जब वह कहता है कि परमेश्वर खुशी-खुशी विश्वासियों को अपने योजना के बारे में बुद्धि और समझ प्रदान करता है। दिखाएँ कि शुरुआत में विश्वासियों को योजना का ज्ञान नहीं है, लेकिन परमेश्वर हमें अपनी योजना दिखाता है—परमेश्वर यीशु का उपयोग करके अपनी योजना को पूरा करता है। सही समय में, परमेश्वर यीशु को स्वर्ग और पृथ्वी की हर चीज़ पर अधिकार देता है। इस भाग के अंत में, स्वर्ग और पृथ्वी का सब कुछ शांतिपूर्वक यीशु की अगुवाई का अनुसरण कर रहा है। आप कैसे दिखाएँगे कि यीशु के पास हर चीज़ पर अधिकार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1:7–10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यीशु के अनुयायी</w:t>
      </w:r>
    </w:p>
    <w:p>
      <w:pPr>
        <w:pStyle w:val="ListBullet"/>
        <w:spacing w:line="240" w:lineRule="auto"/>
        <w:ind w:left="720"/>
      </w:pPr>
      <w:r>
        <w:rPr>
          <w:lang w:val="hi_IN" w:bidi="hi_IN"/>
        </w:rPr>
      </w:r>
      <w:r>
        <w:rPr>
          <w:lang w:val="hi_IN" w:bidi="hi_IN"/>
        </w:rPr>
        <w:t>परमेश्वर जो पौलुस को इन बातों को लिखने के लिए प्रेरित करता है।</w:t>
      </w:r>
    </w:p>
    <w:p>
      <w:pPr>
        <w:pStyle w:val="ListBullet"/>
        <w:spacing w:line="240" w:lineRule="auto"/>
        <w:ind w:left="720"/>
      </w:pPr>
      <w:r>
        <w:rPr>
          <w:lang w:val="hi_IN" w:bidi="hi_IN"/>
        </w:rPr>
      </w:r>
      <w:r>
        <w:rPr>
          <w:lang w:val="hi_IN" w:bidi="hi_IN"/>
        </w:rPr>
        <w:t>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परमेश्वर पवित्र आत्मा की मदद से पौलुस को पत्र लिखने के लिए प्रेरित करता है। पौलुस समझाता है कि परमेश्वर ने यीशु के लहू का उपयोग उन सभी को मुक्त करने के लिए किया जो यीशु पर विश्वास करते हैं। हमें स्वतंत्रता देने के अलावा, परमेश्वर ने हमारे सभी पापों को क्षमा कर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से पूछें, "आप लोगों को फसह के मेम्ने के लहू और पुराने नियम की लहू बलिदान प्रणाली के बारे में क्यों याद दिलाना चाहते हैं?" आप सुन सकते हैं, "आरंभ से ही, मैंने लोगों को अपने पास लौटाने और उनके साथ अच्छे संबंध बनाए रखने के लिए लहू का उपयोग किया है। अब यह यीशु का लहू है जो उन्हें बचाता है। उन्हें यह देखने की आवश्यकता है कि यह सब एक ही सतत योजना है।"</w:t>
      </w:r>
    </w:p>
    <w:p>
      <w:pPr>
        <w:pStyle w:val="ListBullet"/>
        <w:spacing w:line="240" w:lineRule="auto"/>
        <w:ind w:left="720"/>
      </w:pPr>
      <w:r>
        <w:rPr>
          <w:lang w:val="hi_IN" w:bidi="hi_IN"/>
        </w:rPr>
      </w:r>
      <w:r>
        <w:rPr>
          <w:lang w:val="hi_IN" w:bidi="hi_IN"/>
        </w:rPr>
        <w:t>पौलुस से पूछें, "आपको यह जानकर कैसा महसूस होता है कि परमेश्वर पवित्र आत्मा के माध्यम से आपको यह पत्र लिखने के लिए बता रहा है? शायद आप सुनें, "यह अद्भुत है। मैं विस्मित या आनन्द से भरा हुआ हूँ। परमेश्वर हमें हमारी योग्यता से कहीं अधिक देता है। मैं हमेशा कोशिश करता हूँ कि मैं परमेश्वर की बात सुनूँ और वही सिखाऊँ जो परमेश्वर चाहता है कि लोग जानें।"</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इफिसियों को परमेश्वर की रहस्यमय योजना भी समझाता है। योजना यह है कि परमेश्वर सही समय पर स्वर्ग और पृथ्वी की सारी वस्तुओं को यीशु के अधिकार के अधीन एक साथ ले आएगा। योजना एक रहस्य थी—लोग इसे तब तक समझ नहीं सके जब तक परमेश्वर उसे प्रकट नहीं कर देता।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इफिसियों से पूछें, "अब आप कैसा महसूस करते हैं जब आप परमेश्वर की योजना को जानते हैं?" आप सुन सकते हैं, "मैं इसके लिए तैयार हूँ। मुझे यह याद करके बहुत खुशी हो रही है कि परमेश्वर के पास यह योजना है। पौलुस ने हमें इसके बारे में बताया, लेकिन मैं भूल गया था। मैं इस योजना के आने के लिए तैयार हूँ। मैं चाहता हूँ कि यीशु इस संसार पर नियंत्रण रखे! काश सही समय अभी होता!"</w:t>
      </w:r>
      <w:r>
        <w:rPr>
          <w:lang w:val="hi_IN" w:bidi="hi_IN"/>
        </w:rPr>
      </w:r>
    </w:p>
    <w:p>
      <w:pPr>
        <w:pStyle w:val="Heading3"/>
      </w:pPr>
      <w:r>
        <w:rPr>
          <w:lang w:val="hi_IN" w:bidi="hi_IN"/>
        </w:rPr>
        <w:t>आवश्यक जानकारी</w:t>
      </w:r>
    </w:p>
    <w:p>
      <w:pPr/>
      <w:r>
        <w:rPr>
          <w:lang w:val="hi_IN" w:bidi="hi_IN"/>
        </w:rPr>
      </w:r>
      <w:r>
        <w:rPr>
          <w:lang w:val="hi_IN" w:bidi="hi_IN"/>
        </w:rPr>
        <w:t>इफिसियों 1:7–10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में कई शब्दों का उपयोग किया गया है जिनका उपयोग आपने प्रेरितों के काम की पुस्तक के साथ-साथ अन्य सुसमाचारों के भागों में भी किया है।</w:t>
      </w:r>
    </w:p>
    <w:p>
      <w:pPr/>
      <w:r>
        <w:rPr>
          <w:lang w:val="hi_IN" w:bidi="hi_IN"/>
        </w:rPr>
      </w:r>
      <w:r>
        <w:rPr>
          <w:lang w:val="hi_IN" w:bidi="hi_IN"/>
        </w:rPr>
        <w:t xml:space="preserve">यहाँ रुकें और उन शब्दों की समीक्षा करें जिन्हें आपने पहले ही </w:t>
      </w:r>
      <w:r>
        <w:rPr>
          <w:b/>
          <w:lang w:val="hi_IN" w:bidi="hi_IN"/>
        </w:rPr>
        <w:t>मसीह</w:t>
      </w:r>
      <w:r>
        <w:rPr>
          <w:lang w:val="hi_IN" w:bidi="hi_IN"/>
        </w:rPr>
        <w:t xml:space="preserve"> और </w:t>
      </w:r>
      <w:r>
        <w:rPr>
          <w:b/>
          <w:lang w:val="hi_IN" w:bidi="hi_IN"/>
        </w:rPr>
        <w:t>अनुग्रह</w:t>
      </w:r>
      <w:r>
        <w:rPr>
          <w:lang w:val="hi_IN" w:bidi="hi_IN"/>
        </w:rPr>
        <w:t xml:space="preserve"> के लिए चुना है। </w:t>
      </w:r>
      <w:r>
        <w:rPr>
          <w:lang w:val="hi_IN" w:bidi="hi_IN"/>
        </w:rPr>
        <w:t>मसीह</w:t>
      </w:r>
      <w:r>
        <w:rPr>
          <w:lang w:val="hi_IN" w:bidi="hi_IN"/>
        </w:rPr>
        <w:t xml:space="preserve"> और </w:t>
      </w:r>
      <w:r>
        <w:rPr>
          <w:b/>
          <w:lang w:val="hi_IN" w:bidi="hi_IN"/>
        </w:rPr>
        <w:t>अनुग्रह</w:t>
      </w:r>
      <w:r>
        <w:rPr>
          <w:lang w:val="hi_IN" w:bidi="hi_IN"/>
        </w:rPr>
        <w:t xml:space="preserve"> के लिए उसी शब्द का उपयोग करें जिसका उपयोग आपने पिछले भागों में किया है। इनमें से प्रत्येक शब्द मुख्य शब्दावली में है। इस ऑडियो को यहाँ रोकें।</w:t>
      </w:r>
    </w:p>
    <w:p>
      <w:pPr/>
      <w:r>
        <w:rPr>
          <w:lang w:val="hi_IN" w:bidi="hi_IN"/>
        </w:rPr>
      </w:r>
      <w:r>
        <w:rPr>
          <w:lang w:val="hi_IN" w:bidi="hi_IN"/>
        </w:rPr>
        <w:t xml:space="preserve">यीशु में हमारे पास अपने </w:t>
      </w:r>
      <w:r>
        <w:rPr>
          <w:b/>
          <w:lang w:val="hi_IN" w:bidi="hi_IN"/>
        </w:rPr>
        <w:t>पापों</w:t>
      </w:r>
      <w:r>
        <w:rPr>
          <w:lang w:val="hi_IN" w:bidi="hi_IN"/>
        </w:rPr>
        <w:t xml:space="preserve"> की </w:t>
      </w:r>
      <w:r>
        <w:rPr>
          <w:b/>
          <w:lang w:val="hi_IN" w:bidi="hi_IN"/>
        </w:rPr>
        <w:t>क्षमा</w:t>
      </w:r>
      <w:r>
        <w:rPr>
          <w:lang w:val="hi_IN" w:bidi="hi_IN"/>
        </w:rPr>
        <w:t xml:space="preserve">के लिए </w:t>
      </w:r>
      <w:r>
        <w:rPr>
          <w:b/>
          <w:lang w:val="hi_IN" w:bidi="hi_IN"/>
        </w:rPr>
        <w:t>छुटकारा</w:t>
      </w:r>
      <w:r>
        <w:rPr>
          <w:lang w:val="hi_IN" w:bidi="hi_IN"/>
        </w:rPr>
        <w:t xml:space="preserve"> है। छुटकारे का अर्थ छुड़ाने के समान है। जब आप किसी चीज़ को छुड़ाते हैं, तो आप उसे मुक्त कर देते हैं।</w:t>
      </w:r>
    </w:p>
    <w:p>
      <w:pPr/>
      <w:r>
        <w:rPr>
          <w:lang w:val="hi_IN" w:bidi="hi_IN"/>
        </w:rPr>
      </w:r>
      <w:r>
        <w:rPr>
          <w:lang w:val="hi_IN" w:bidi="hi_IN"/>
        </w:rPr>
        <w:t xml:space="preserve">यहाँ रुकें और उस शब्द पर चर्चा करें जिसका उपयोग आप </w:t>
      </w:r>
      <w:r>
        <w:rPr>
          <w:b/>
          <w:lang w:val="hi_IN" w:bidi="hi_IN"/>
        </w:rPr>
        <w:t>छुटकारे</w:t>
      </w:r>
      <w:r>
        <w:rPr>
          <w:lang w:val="hi_IN" w:bidi="hi_IN"/>
        </w:rPr>
        <w:t xml:space="preserve"> के लिए करेंगे। </w:t>
      </w:r>
      <w:r>
        <w:rPr>
          <w:b/>
          <w:lang w:val="hi_IN" w:bidi="hi_IN"/>
        </w:rPr>
        <w:t>छुटकारे</w:t>
      </w:r>
      <w:r>
        <w:rPr>
          <w:lang w:val="hi_IN" w:bidi="hi_IN"/>
        </w:rPr>
        <w:t xml:space="preserve"> की चर्चा मुख्य शब्दावली में की गई है। उसी शब्द का उपयोग करें जिसका उपयोग आपने शायद पिछले भागों में किया है। ऑडियो को यहाँ रोकें।</w:t>
      </w:r>
    </w:p>
    <w:p>
      <w:pPr/>
      <w:r>
        <w:rPr>
          <w:lang w:val="hi_IN" w:bidi="hi_IN"/>
        </w:rPr>
      </w:r>
      <w:r>
        <w:rPr>
          <w:lang w:val="hi_IN" w:bidi="hi_IN"/>
        </w:rPr>
        <w:t xml:space="preserve">परमेश्वर ने हमारे </w:t>
      </w:r>
      <w:r>
        <w:rPr>
          <w:b/>
          <w:lang w:val="hi_IN" w:bidi="hi_IN"/>
        </w:rPr>
        <w:t>पापों</w:t>
      </w:r>
      <w:r>
        <w:rPr>
          <w:lang w:val="hi_IN" w:bidi="hi_IN"/>
        </w:rPr>
        <w:t xml:space="preserve"> को </w:t>
      </w:r>
      <w:r>
        <w:rPr>
          <w:b/>
          <w:lang w:val="hi_IN" w:bidi="hi_IN"/>
        </w:rPr>
        <w:t>क्षमा</w:t>
      </w:r>
      <w:r>
        <w:rPr>
          <w:lang w:val="hi_IN" w:bidi="hi_IN"/>
        </w:rPr>
        <w:t xml:space="preserve"> कर दिया। जब भी कोई परमेश्वर की आज्ञा का उल्लंघन करता है, तो वह व्यक्ति पाप करता है। जब परमेश्वर आपके पापों को क्षमा करता है, तो यह उसी तरह हो जाता है जैसे पाप मौजूद नहीं हैं। परमेश्वर अब पापों को नहीं देखता है।</w:t>
      </w:r>
    </w:p>
    <w:p>
      <w:pPr/>
      <w:r>
        <w:rPr>
          <w:lang w:val="hi_IN" w:bidi="hi_IN"/>
        </w:rPr>
      </w:r>
      <w:r>
        <w:rPr>
          <w:lang w:val="hi_IN" w:bidi="hi_IN"/>
        </w:rPr>
        <w:t xml:space="preserve">यहाँ रुकें और उन शब्दों पर चर्चा करें जिनका उपयोग आप </w:t>
      </w:r>
      <w:r>
        <w:rPr>
          <w:b/>
          <w:lang w:val="hi_IN" w:bidi="hi_IN"/>
        </w:rPr>
        <w:t>क्षमा</w:t>
      </w:r>
      <w:r>
        <w:rPr>
          <w:lang w:val="hi_IN" w:bidi="hi_IN"/>
        </w:rPr>
        <w:t xml:space="preserve"> और </w:t>
      </w:r>
      <w:r>
        <w:rPr>
          <w:b/>
          <w:lang w:val="hi_IN" w:bidi="hi_IN"/>
        </w:rPr>
        <w:t>पाप</w:t>
      </w:r>
      <w:r>
        <w:rPr>
          <w:lang w:val="hi_IN" w:bidi="hi_IN"/>
        </w:rPr>
        <w:t xml:space="preserve"> के लिए करेंगे। </w:t>
      </w:r>
      <w:r>
        <w:rPr>
          <w:lang w:val="hi_IN" w:bidi="hi_IN"/>
        </w:rPr>
        <w:t>क्षमा</w:t>
      </w:r>
      <w:r>
        <w:rPr>
          <w:lang w:val="hi_IN" w:bidi="hi_IN"/>
        </w:rPr>
        <w:t xml:space="preserve"> और </w:t>
      </w:r>
      <w:r>
        <w:rPr>
          <w:lang w:val="hi_IN" w:bidi="hi_IN"/>
        </w:rPr>
        <w:t>पाप</w:t>
      </w:r>
      <w:r>
        <w:rPr>
          <w:lang w:val="hi_IN" w:bidi="hi_IN"/>
        </w:rPr>
        <w:t xml:space="preserve"> की चर्चा मुख्य शब्दावली में की गई है। क्षमा और पाप के लिए उन्हीं शब्दों का उपयोग करें जिनका उपयोग आपने बाइबल की अन्य पुस्तकों में किया है। ऑडियो को यहाँ रोकें।</w:t>
      </w:r>
    </w:p>
    <w:p>
      <w:pPr/>
      <w:r>
        <w:rPr>
          <w:lang w:val="hi_IN" w:bidi="hi_IN"/>
        </w:rPr>
      </w:r>
      <w:r>
        <w:rPr>
          <w:lang w:val="hi_IN" w:bidi="hi_IN"/>
        </w:rPr>
        <w:t xml:space="preserve">परमेश्वर ने हमें </w:t>
      </w:r>
      <w:r>
        <w:rPr>
          <w:b/>
          <w:lang w:val="hi_IN" w:bidi="hi_IN"/>
        </w:rPr>
        <w:t>बुद्धि</w:t>
      </w:r>
      <w:r>
        <w:rPr>
          <w:lang w:val="hi_IN" w:bidi="hi_IN"/>
        </w:rPr>
        <w:t xml:space="preserve"> और समझ दी। जब आपके पास बुद्धि होती है, तो आप सच्ची बातों के बारे में सोचते हैं और अच्छे निर्णय लेते हैं।</w:t>
      </w:r>
    </w:p>
    <w:p>
      <w:pPr/>
      <w:r>
        <w:rPr>
          <w:lang w:val="hi_IN" w:bidi="hi_IN"/>
        </w:rPr>
      </w:r>
      <w:r>
        <w:rPr>
          <w:lang w:val="hi_IN" w:bidi="hi_IN"/>
        </w:rPr>
        <w:t xml:space="preserve">यहाँ रुकें और चर्चा करें कि आप </w:t>
      </w:r>
      <w:r>
        <w:rPr>
          <w:b/>
          <w:lang w:val="hi_IN" w:bidi="hi_IN"/>
        </w:rPr>
        <w:t>बुद्धि</w:t>
      </w:r>
      <w:r>
        <w:rPr>
          <w:lang w:val="hi_IN" w:bidi="hi_IN"/>
        </w:rPr>
        <w:t xml:space="preserve"> के लिए किस शब्द का उपयोग करेंगे। उसी शब्द का उपयोग करें जिसका उपयोग आपने पिछले अनुवादों में किया है। </w:t>
      </w:r>
      <w:r>
        <w:rPr>
          <w:lang w:val="hi_IN" w:bidi="hi_IN"/>
        </w:rPr>
        <w:t>बुद्धि</w:t>
      </w:r>
      <w:r>
        <w:rPr>
          <w:lang w:val="hi_IN" w:bidi="hi_IN"/>
        </w:rPr>
        <w:t xml:space="preserve"> मुख्य शब्दावली में है। इस ऑडियो को यहाँ रोकें।</w:t>
      </w:r>
    </w:p>
    <w:p>
      <w:pPr/>
      <w:r>
        <w:rPr>
          <w:lang w:val="hi_IN" w:bidi="hi_IN"/>
        </w:rPr>
      </w:r>
      <w:r>
        <w:rPr>
          <w:lang w:val="hi_IN" w:bidi="hi_IN"/>
        </w:rPr>
        <w:t>जब आप किसी चीज़ को समझते हैं, तो आप उसके बारे में सोच सकते हैं, सीख सकते हैं, या यह तय कर सकते हैं कि वह सही है या गलत।</w:t>
      </w:r>
    </w:p>
    <w:p>
      <w:pPr/>
      <w:r>
        <w:rPr>
          <w:lang w:val="hi_IN" w:bidi="hi_IN"/>
        </w:rPr>
      </w:r>
      <w:r>
        <w:rPr>
          <w:lang w:val="hi_IN" w:bidi="hi_IN"/>
        </w:rPr>
        <w:t>यहाँ रुकें और नीचे दिए गए प्रश्न पर चर्चा करें: किसी बात को याद करने और स्कूल में किसी सबक को समझने के बीच क्या अंतर है? समझना केवल तथ्यों को याद करने से अधिक है। आप उस अंतर को कैसे समझाते हैं? ऑडियो को यहाँ रोकें।</w:t>
      </w:r>
    </w:p>
    <w:p>
      <w:pPr/>
      <w:r>
        <w:rPr>
          <w:lang w:val="hi_IN" w:bidi="hi_IN"/>
        </w:rPr>
      </w:r>
      <w:r>
        <w:rPr>
          <w:lang w:val="hi_IN" w:bidi="hi_IN"/>
        </w:rPr>
        <w:t xml:space="preserve">यीशु के पास </w:t>
      </w:r>
      <w:r>
        <w:rPr>
          <w:b/>
          <w:lang w:val="hi_IN" w:bidi="hi_IN"/>
        </w:rPr>
        <w:t>स्वर्ग</w:t>
      </w:r>
      <w:r>
        <w:rPr>
          <w:lang w:val="hi_IN" w:bidi="hi_IN"/>
        </w:rPr>
        <w:t xml:space="preserve"> और पृथ्वी की हर चीज़ पर अधिकार है। स्वर्ग वह स्थान है जहाँ परमेश्वर रहता है और राज्य करता है। कभी-कभी स्वर्ग उस स्थान को भी दर्शाता है जहाँ कोई अदृश्य शक्तियाँ या आत्मिक प्राणी रह सकते हैं। यीशु के पास इस सब पर अधिकार है। स्वर्ग के लिए उसी शब्द का उपयोग करें जिसका उपयोग आपने पिछले भागों में किया है। </w:t>
      </w:r>
      <w:r>
        <w:rPr>
          <w:lang w:val="hi_IN" w:bidi="hi_IN"/>
        </w:rPr>
        <w:t>स्वर्ग</w:t>
      </w:r>
      <w:r>
        <w:rPr>
          <w:lang w:val="hi_IN" w:bidi="hi_IN"/>
        </w:rPr>
        <w:t xml:space="preserve"> की चर्चा मुख्य शब्दावली में की गई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1:11–14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1:11–14 को सुनें और अपने मन में रखें।</w:t>
      </w:r>
    </w:p>
    <w:p>
      <w:pPr/>
      <w:r>
        <w:rPr>
          <w:lang w:val="hi_IN" w:bidi="hi_IN"/>
        </w:rPr>
      </w:r>
      <w:r>
        <w:rPr>
          <w:lang w:val="hi_IN" w:bidi="hi_IN"/>
        </w:rPr>
        <w:t>यदि सम्भव हो, तो इफिसियों 1:11–14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1:11–14 का ऑडियो संस्करण सबसे आसानी से समझ में आने वाले अनुवाद में सुनें।</w:t>
      </w:r>
    </w:p>
    <w:p>
      <w:pPr/>
      <w:r>
        <w:rPr>
          <w:lang w:val="hi_IN" w:bidi="hi_IN"/>
        </w:rPr>
      </w:r>
      <w:r>
        <w:rPr>
          <w:lang w:val="hi_IN" w:bidi="hi_IN"/>
        </w:rPr>
        <w:t>पौलुस इफिसुस के विश्वासियों को परमेश्वर की अद्भुत योजना के बारे में बता रहा है। अब पौलुस समझाता है कि परमेश्वर ने विश्वासियों को चुना है, और विश्वासी परमेश्वर के हैं।</w:t>
      </w:r>
    </w:p>
    <w:p>
      <w:pPr/>
      <w:r>
        <w:rPr>
          <w:lang w:val="hi_IN" w:bidi="hi_IN"/>
        </w:rPr>
      </w:r>
      <w:r>
        <w:rPr>
          <w:lang w:val="hi_IN" w:bidi="hi_IN"/>
        </w:rPr>
        <w:t>पौलुस यह याद दिलाकर शुरू करता है कि विश्वासियों की मसीह में एकता है। इसका मतलब है कि परमेश्वर ने सभी विश्वासियों, चाहे यहूदी हों या ग़ैर-यहूदी, को एक समूह में एक साथ ला दिया है। यहूदी परमेश्वर के मूल चुने हुए लोग थे, जो अब्राहम के समय से थे। यीशु एक यहूदी था। लेकिन अब गैर-यहूदी या अन्यजाति भी परमेश्वर के चुने हुए लोग हो सकते हैं। परमेश्वर ने यीशु में सभी विश्वासियों को अपने विशेष, चुने हुए लोगों के रूप में चुना था। परमेश्वर के चुने हुए लोग परमेश्वर की विरासत की तरह हैं—वे उसके विशेष बच्चे हैं जो केवल उसके लिए हैं। संभवतः पौलुस उन्हें यह बता रहे हैं कि परमेश्वर उन्हें अपनी विरासत के रूप में प्राप्त करने के बजाय, वे परमेश्वर से विरासत प्राप्त करते हैं क्योंकि वे यीशु मसीह के साथ एकता में हैं। इससे वे परमेश्वर के बच्चे बन जाते हैं, और किसी भी बच्चे की तरह उनके भी विरासत के अधिकार होते हैं। दोनों ही मामलों में, जो लोग यीशु पर विश्वास करते हैं, वे विशेष, चुने हुए लोग हैं। वे वास्तव में परमेश्वर से विरासत प्राप्त करते हैं, और परमेश्वर उन्हें अपने लोगों के रूप में स्वीकार करता है।</w:t>
      </w:r>
    </w:p>
    <w:p>
      <w:pPr/>
      <w:r>
        <w:rPr>
          <w:lang w:val="hi_IN" w:bidi="hi_IN"/>
        </w:rPr>
      </w:r>
      <w:r>
        <w:rPr>
          <w:lang w:val="hi_IN" w:bidi="hi_IN"/>
        </w:rPr>
        <w:t>यहाँ रुकें और नीचे दिए गए प्रश्न पर चर्चा करें: आपकी संस्कृति में किसी की मृत्यु के बाद उसकी सम्पत्ति या धन का उत्तराधिकारी कौन बनता है? रिकॉर्डिंग को यहाँ रोकें।</w:t>
      </w:r>
    </w:p>
    <w:p>
      <w:pPr/>
      <w:r>
        <w:rPr>
          <w:lang w:val="hi_IN" w:bidi="hi_IN"/>
        </w:rPr>
      </w:r>
      <w:r>
        <w:rPr>
          <w:lang w:val="hi_IN" w:bidi="hi_IN"/>
        </w:rPr>
        <w:t>पौलुस कहता है कि परमेश्वर ने हमें पहले से चुना, यहाँ तक कि इससे पहले कि हम यीशु में विश्वास करने वाले बनें। पौलुस परमेश्वर की पसंद की तुलना चिट्ठी डालने से करता है, जो तब होता है जब कोई किसी विशेष उद्देश्य के लिए किसी चीज़ या किसी व्यक्ति को चुनने या चयन करने के लिए छोटी वस्तुओं को फेंकता है। पिछली बार जब हमने चिट्ठी डालने के बारे में सुना था, तो वह प्रेरितों के काम की पुस्तक में था, जब चेलों ने यहूदा के स्थान पर प्रेरितों में से एक के रूप में किसी को चुना था। यहाँ, पौलुस कहता है कि परमेश्वर ने हमें परमेश्वर के लोग होने के लिए चुना। यह करना परमेश्वर की इच्छा या अभिलाषा थी। परमेश्वर ने स्वयं यह कार्य किया— लोगों ने इसे नहीं किया।</w:t>
      </w:r>
    </w:p>
    <w:p>
      <w:pPr/>
      <w:r>
        <w:rPr>
          <w:lang w:val="hi_IN" w:bidi="hi_IN"/>
        </w:rPr>
      </w:r>
      <w:r>
        <w:rPr>
          <w:lang w:val="hi_IN" w:bidi="hi_IN"/>
        </w:rPr>
        <w:t>परमेश्वर ने हमें क्यों चुना? पौलुस कहता है कि परमेश्वर ने हमें इसलिए चुना ताकि हम परमेश्वर के लिए स्तुति और महिमा लाएँ। पौलुस कहता है कि परमेश्वर ने पहले यहूदियों को चुना—वे लोग जिन्हें पौलुस “हम, जो पहले यीशु मसीह, वायदे का उद्धारकर्ता में विश्वास करने वाले थे” के रूप में वर्णित करता है।" परमेश्वर ने यहूदियों को चुना ताकि वे उसकी महानता के लिए परमेश्वर की स्तुति करें। फिर परमेश्वर सुसमाचार के साथ अन्यजातियों के पास गया। पौलुस ने अभी-अभी विश्वासियों को याद दिलाया है कि यहूदी और अन्यजाति यीशु में एकजुट हैं।</w:t>
      </w:r>
    </w:p>
    <w:p>
      <w:pPr/>
      <w:r>
        <w:rPr>
          <w:lang w:val="hi_IN" w:bidi="hi_IN"/>
        </w:rPr>
      </w:r>
      <w:r>
        <w:rPr>
          <w:lang w:val="hi_IN" w:bidi="hi_IN"/>
        </w:rPr>
        <w:t>पौलुस एक और शब्द चित्र का उपयोग करता है जब वह बताता है कि जब विश्वासी यीशु पर विश्वास करते हैं तो उनके साथ क्या होता है। कुछ अनुवादों में कहा गया है कि विश्वासियों को एक मुहर से चिह्नित किया गया है। अन्य अनुवादों में कहा गया है कि परमेश्वर ने विश्वासियों को अपने लोगों के रूप में पहचाना। जब पौलुस ने यह पत्र लिखा, उस समय लोग अक्सर किसी वस्तु पर मोम की मुहर लगाते थे ताकि यह दिखा सकें कि वह वस्तु किसकी है। लोग मोम को पिघलाते और फिर उसमें एक पहचान चिन्ह, जैसे अंगूठी, दबा देते थे। यह छवि पहचान करने वाली मुहर होगी। जिसने भी इस मुहर को देखा वह जानता था कि यह वस्तु उस विशेष चिन्ह वाले व्यक्ति की थी।</w:t>
      </w:r>
    </w:p>
    <w:p>
      <w:pPr/>
      <w:r>
        <w:rPr>
          <w:lang w:val="hi_IN" w:bidi="hi_IN"/>
        </w:rPr>
      </w:r>
      <w:r>
        <w:rPr>
          <w:lang w:val="hi_IN" w:bidi="hi_IN"/>
        </w:rPr>
        <w:t xml:space="preserve">यहाँ रुकें और एक </w:t>
      </w:r>
      <w:r>
        <w:rPr>
          <w:lang w:val="hi_IN" w:bidi="hi_IN"/>
        </w:rPr>
        <w:t>मोम की मुहर</w:t>
      </w:r>
      <w:r>
        <w:rPr>
          <w:lang w:val="hi_IN" w:bidi="hi_IN"/>
        </w:rPr>
        <w:t xml:space="preserve"> की तस्वीर देखें। रिकॉर्डिंग को यहाँ रोकें।</w:t>
      </w:r>
    </w:p>
    <w:p>
      <w:pPr/>
      <w:r>
        <w:rPr>
          <w:lang w:val="hi_IN" w:bidi="hi_IN"/>
        </w:rPr>
      </w:r>
      <w:r>
        <w:rPr>
          <w:lang w:val="hi_IN" w:bidi="hi_IN"/>
        </w:rPr>
        <w:t>यहाँ रुकें और नीचे दिए गए प्रश्न पर चर्चा करें: अन्य लोग कैसे जानते हैं कि कुछ आपका है? उन अलग-अलग चीजों के बारे में बात करें जो आपके पास हैं और लोग कैसे जान सकते हैं कि ये चीजें आपकी हैं। उदाहरण के लिए, एक घर, एक पशु, या आपका बच्चा। रिकॉर्डिंग को यहाँ रोकें।</w:t>
      </w:r>
    </w:p>
    <w:p>
      <w:pPr/>
      <w:r>
        <w:rPr>
          <w:lang w:val="hi_IN" w:bidi="hi_IN"/>
        </w:rPr>
      </w:r>
      <w:r>
        <w:rPr>
          <w:lang w:val="hi_IN" w:bidi="hi_IN"/>
        </w:rPr>
        <w:t>इस मुहर का उद्देश्य यह सुनिश्चित करना था कि पूरा भुगतान बाद में आएगा। पौलुस एक व्यावसायिक शब्द का उपयोग करता है। कभी-कभी, जब आप कुछ खरीदते हैं, तो आप कुछ पैसे जमा करते हैं या अग्रिम भुगतान करते हैं। यह गारंटी देता है कि आप बाद में पूरा भुगतान करेंगे। यह वह चित्र है जो पौलुस ने इफिसुस के विश्वासियों को दी है। जब विश्वासियों ने यीशु पर विश्वास किया तो उन्हें पवित्र आत्मा प्राप्त हुआ। लेकिन उनके पास अभी तक पूरी विरासत नहीं है। उन्हें बाद में पूरी विरासत मिलेगी, जब परमेश्वर अपनी योजना को पूरा करेगा। पवित्र आत्मा जमा या अग्रिम भुगतान के समान है, ताकि हम निश्चित हो सकें कि परमेश्वर अपने विश्वासियों को अपने साथ हमेशा के लिए जीवन देने का अपना वादा पूरा करेगा।</w:t>
      </w:r>
    </w:p>
    <w:p>
      <w:pPr/>
      <w:r>
        <w:rPr>
          <w:lang w:val="hi_IN" w:bidi="hi_IN"/>
        </w:rPr>
      </w:r>
      <w:r>
        <w:rPr>
          <w:lang w:val="hi_IN" w:bidi="hi_IN"/>
        </w:rPr>
        <w:t>यहाँ रुकें और किसी ऐसे व्यक्ति के बारे में कहानी सुनाएँ जो किसी और को किसी चीज़ के लिए पहली भुगतान करता है, और बाद की तारीख में पूरा भुगतान करने का वादा करता है। आपकी संस्कृति में, आप किसी को यह गारंटी कैसे देते हैं कि आप बाद में उसे पूरा भुगतान करेंगे? रिकॉर्डिंग को यहाँ रोकें।</w:t>
      </w:r>
    </w:p>
    <w:p>
      <w:pPr/>
      <w:r>
        <w:rPr>
          <w:lang w:val="hi_IN" w:bidi="hi_IN"/>
        </w:rPr>
      </w:r>
      <w:r>
        <w:rPr>
          <w:lang w:val="hi_IN" w:bidi="hi_IN"/>
        </w:rPr>
        <w:t>पौलुस विश्वासियों को याद दिलाता है कि जब उन्होंने यीशु पर विश्वास किया तो परमेश्वर ने उन्हें परमेश्वर का पवित्र आत्मा दिया। केवल उन लोगों के पास यह पवित्र आत्मा है जो यीशु पर विश्वास करते हैं। यह पवित्र आत्मा विश्वासियों को परमेश्वर के रूप में पहचानता है। यह उस मोम की मुहर के समान है जिसका उल्लेख पौलुस ने अभी-अभी किया है। पवित्र आत्मा यह सुनिश्चित करता है कि विश्वासियों को वह विरासत मिलेगी जिसका परमेश्वर ने वचन दिया है, उन लोगों को जिन्होंने परमेश्वर में विश्वास किया और जिन्हें परमेश्वर ने पाप से मुक्ति दी है। जब परमेश्वर उस विश्वासी को देखते हैं जिसके पास पवित्र आत्मा है, तो यह वैसा ही है जैसे किसी मोम की मुहर को पहचान चिन्ह के साथ देखना। परमेश्वर जानता है कि यह व्यक्ति परमेश्वर का है।</w:t>
      </w:r>
    </w:p>
    <w:p>
      <w:pPr/>
      <w:r>
        <w:rPr>
          <w:lang w:val="hi_IN" w:bidi="hi_IN"/>
        </w:rPr>
      </w:r>
      <w:r>
        <w:rPr>
          <w:lang w:val="hi_IN" w:bidi="hi_IN"/>
        </w:rPr>
        <w:t>पौलुस इस भाग को यह कहकर समाप्त करता है कि परमेश्वर ने हमें पवित्र आत्मा की यह मुहर दी है ताकि हम परमेश्वर की महिमा के लिए, या उसकी महानता के लिए परमेश्वर की स्तुति कर सकें।</w:t>
      </w:r>
      <w:r>
        <w:rPr>
          <w:lang w:val="hi_IN" w:bidi="hi_IN"/>
        </w:rPr>
      </w:r>
    </w:p>
    <w:p>
      <w:pPr>
        <w:pStyle w:val="Heading3"/>
      </w:pPr>
      <w:r>
        <w:rPr>
          <w:lang w:val="hi_IN" w:bidi="hi_IN"/>
        </w:rPr>
        <w:t>घटनाओं को समझाना</w:t>
      </w:r>
    </w:p>
    <w:p>
      <w:pPr/>
      <w:r>
        <w:rPr>
          <w:lang w:val="hi_IN" w:bidi="hi_IN"/>
        </w:rPr>
      </w:r>
      <w:r>
        <w:rPr>
          <w:lang w:val="hi_IN" w:bidi="hi_IN"/>
        </w:rPr>
        <w:t>इफिसियों 1:11–14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कहता है कि हम, विश्वासी, परमेश्वर के लिए एक विशेष लोग हैं। परमेश्वर ने हमें पहले से चुना ताकि परमेश्वर को स्तुति और महिमा दी जा सके।</w:t>
      </w:r>
    </w:p>
    <w:p>
      <w:pPr/>
      <w:r>
        <w:rPr>
          <w:lang w:val="hi_IN" w:bidi="hi_IN"/>
        </w:rPr>
      </w:r>
      <w:r>
        <w:rPr>
          <w:b/>
          <w:lang w:val="hi_IN" w:bidi="hi_IN"/>
        </w:rPr>
        <w:t>दूसरे भाग में:</w:t>
      </w:r>
      <w:r>
        <w:rPr>
          <w:lang w:val="hi_IN" w:bidi="hi_IN"/>
        </w:rPr>
        <w:t xml:space="preserve"> पौलुस समझाता है कि कैसे सुसमाचार पहले यहूदियों के लिए और फिर अन्यजातियों के लिए था। फिर पौलुस समझाता है कि जो कोई भी यीशु में विश्वास करता है, उसके पास पवित्र आत्मा है, और यह पवित्र आत्मा सभी विश्वासियों को यह दिखाता है कि वे परमेश्वर के हैं। यह चिन्ह हमारा आश्वासन है कि हमें अपनी विरासत मिलेगी। परमेश्वर ने यह सब इसलिए किया है ताकि हम, विश्वासी, परमेश्वर की महिमा या महानता की स्तुति कर सकें।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विश्वासी, जिनमें यहूदी और अन्यजाति दोनों शामिल हैं</w:t>
      </w:r>
    </w:p>
    <w:p>
      <w:pPr>
        <w:pStyle w:val="ListBullet"/>
        <w:spacing w:line="240" w:lineRule="auto"/>
        <w:ind w:left="720"/>
      </w:pPr>
      <w:r>
        <w:rPr>
          <w:lang w:val="hi_IN" w:bidi="hi_IN"/>
        </w:rPr>
      </w:r>
      <w:r>
        <w:rPr>
          <w:lang w:val="hi_IN" w:bidi="hi_IN"/>
        </w:rPr>
        <w:t>परमेश्वर पौलुस को इन बातों को लिखने के लिए प्रेरित करता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पौलुस उस बात को जारी रखता है जो उसने पिछले भाग में कहा था। पौलुस कहता है कि विश्वासी मसीह में एकजुट हैं या एक बना दिए गए हैं। क्योंकि विश्वासी मसीह का अनुसरण करते हैं, इसलिए वे परमेश्वर के हैं। पत्र के अगले हिस्से को समझने के दो संभावित तरीके हैं। इन सभी विश्वासियों को या तो परमेश्वर से विरासत मिलेगी, या विश्वासी स्वयं परमेश्वर की विरासत बन जाएँगे, जिसका अर्थ है कि वे परमेश्वर के अपने लोग बन जाएँगे। किसी भी तरह से, उस संस्कृति में जिसे भी विरासत मिलती है, वह इसे प्राप्त करता है क्योंकि वह परिवार का हिस्सा है। इसका अर्थ है कि क्योंकि विश्वासी यीशु का अनुसरण करते हैं, इसलिए वे परमेश्वर के विशेष परिवार का हिस्सा हैं। वे परमेश्वर के हैं और उन्हें परमेश्वर की प्रतिज्ञा की गई विरासत मिलती है। परमेश्वर ने बहुत पहले विश्वासियों को अपने लोगों के रूप में चुनने का फैसला किया। परमेश्वर सब कुछ वैसे ही संचालित करता है जैसे उसने योजना बनाई थी।</w:t>
      </w:r>
    </w:p>
    <w:p>
      <w:pPr/>
      <w:r>
        <w:rPr>
          <w:lang w:val="hi_IN" w:bidi="hi_IN"/>
        </w:rPr>
      </w:r>
      <w:r>
        <w:rPr>
          <w:lang w:val="hi_IN" w:bidi="hi_IN"/>
        </w:rPr>
        <w:t>यहाँ रुकें और समूह में चर्चा करें: आप इस वाक्यांश का अनुवाद कैसे करेंगे: "परमेश्वर ने हमें विरासत प्राप्त करने के लिए चुना"? या "परमेश्वर ने हमें अपनी विरासत या अपने लोग होने के लिए चुना"? याद रखें कि दोनों ही मामलों में, परमेश्वर कह रहा है कि जो लोग मसीह का अनुसरण करते हैं, वे परमेश्वर के हैं। इस ऑडियो को यहाँ रोकें।</w:t>
      </w:r>
    </w:p>
    <w:p>
      <w:pPr/>
      <w:r>
        <w:rPr>
          <w:lang w:val="hi_IN" w:bidi="hi_IN"/>
        </w:rPr>
      </w:r>
      <w:r>
        <w:rPr>
          <w:lang w:val="hi_IN" w:bidi="hi_IN"/>
        </w:rPr>
        <w:t>पौलुस कहता है कि परमेश्वर ने हमें पहले से, या पहले समय में, चुना। पौलुस परमेश्वर की पसंद की तुलना चिट्ठी डालने से करता है, जो तब होता है जब कोई किसी विशेष उद्देश्य के लिए किसी चीज़ या किसी व्यक्ति को चुनने या चयन करने के लिए छोटी वस्तुओं को फेंकता है। पिछली बार जब हमने चिट्ठी डालने के बारे में सुना था, तो वह प्रेरितों के काम की पुस्तक में था, जब चेलों ने यहूदा के स्थान पर प्रेरितों में से एक के रूप में किसी को चुना था। यहाँ, पौलुस कहता है कि परमेश्वर ने हमें परमेश्वर के लोग होने के लिए चुना। यह करना परमेश्वर की इच्छा या अभिलाषा थी। परमेश्वर ने स्वयं यह कार्य किया— लोगों ने इसे नहीं किया।</w:t>
      </w:r>
    </w:p>
    <w:p>
      <w:pPr/>
      <w:r>
        <w:rPr>
          <w:lang w:val="hi_IN" w:bidi="hi_IN"/>
        </w:rPr>
      </w:r>
      <w:r>
        <w:rPr>
          <w:lang w:val="hi_IN" w:bidi="hi_IN"/>
        </w:rPr>
        <w:t>यहाँ रुकें और समूह में इस प्रश्न पर चर्चा करें: आप परमेश्वर के अपने लोगों को चुनने के बारे में कैसे बात करेंगे? आप इस बारे में कैसे बात करेंगे कि विश्वासियों के यीशु पर विश्वास करने से पहले ही, यह परमेश्वर की योजना थी? इस ऑडियो को यहाँ रोकें।</w:t>
      </w:r>
    </w:p>
    <w:p>
      <w:pPr/>
      <w:r>
        <w:rPr>
          <w:lang w:val="hi_IN" w:bidi="hi_IN"/>
        </w:rPr>
      </w:r>
      <w:r>
        <w:rPr>
          <w:lang w:val="hi_IN" w:bidi="hi_IN"/>
        </w:rPr>
        <w:t>इस भाग के दूसरे हिस्से में, पौलुस यहूदियों की ओर मुड़ता है और कहता है कि हम, यहूदी, पहले लोग थे जिन्होंने मसीह में अपनी आशा रखी, या मसीह पर विश्वास किया। पौलुस अपने आप को यहूदियों के समूह में शामिल करता है क्योंकि पौलुस स्वयं एक यहूदी है। हालाँकि पौलुस यहाँ "यहूदी" शीर्षक का उपयोग नहीं करता है, फिर भी हम जानते हैं कि पौलुस यहूदियों के बारे में बात कर रहा था। इसका कारण यह है कि यहूदी पहले लोग थे जिन्होंने मसीह में अपनी आशा रखी, जिसका अर्थ है कि उन्होंने विश्वासपूर्वक अपेक्षा की कि यीशु उन्हें परमेश्वर के साथ अनन्त जीवन देगा। यह परमेश्वर की योजना थी। परमेश्वर ने यह इसलिए किया ताकि यहूदी विश्वासी उसकी महिमा या महानता के लिए परमेश्वर की स्तुति करें।</w:t>
      </w:r>
    </w:p>
    <w:p>
      <w:pPr/>
      <w:r>
        <w:rPr>
          <w:lang w:val="hi_IN" w:bidi="hi_IN"/>
        </w:rPr>
      </w:r>
      <w:r>
        <w:rPr>
          <w:lang w:val="hi_IN" w:bidi="hi_IN"/>
        </w:rPr>
        <w:t>फिर पौलुस अन्यजातियों से कहता है कि अब उन्होंने भी सच्चाई सुन ली है। पौलुस कहता है कि सत्य वह सुसमाचार है कि परमेश्वर उन्हें बचाता है। परमेश्वर ने बहुत पहले वादा किया था कि परमेश्वर विश्वास करने वालों को यह पवित्र आत्मा देगा। यह पवित्र आत्मा पहचान या स्वामित्व के चिन्ह के समान है। जो कोई भी उस चिन्ह या पवित्र आत्मा को देखता है, वह जानता है कि यह व्यक्ति परमेश्वर का है। पवित्र आत्मा परमेश्वर की गारंटी है कि परमेश्वर हमें हमारी विरासत देगा जिसका वादा परमेश्वर ने किया है, क्योंकि हम उसके हैं। परमेश्वर हमें छुड़ाएगा। इसका अर्थ है कि परमेश्वर हमें हमारे पुराने जीवन से मुक्त करेगा, और अपने साथ हमें नया जीवन देगा। परमेश्वर ने यह सब इसलिए किया है ताकि हम परमेश्वर की स्तुति और महिमा कर सकें।</w:t>
      </w:r>
    </w:p>
    <w:p>
      <w:pPr/>
      <w:r>
        <w:rPr>
          <w:lang w:val="hi_IN" w:bidi="hi_IN"/>
        </w:rPr>
      </w:r>
      <w:r>
        <w:rPr>
          <w:lang w:val="hi_IN" w:bidi="hi_IN"/>
        </w:rPr>
        <w:t>यहाँ रुकें और उस कहानी को याद करें जो आपने दूसरे चरण में किसी को यह गारंटी दी थी कि आप उसे बाद में पूरा भुगतान करेंगे। सुनें कि कहानीकार इस पहले भुगतान का वर्णन कैसे करता है। इससे आपको इस गारंटी के बारे में बात करने का सबसे अच्छा तरीका तय करने में मदद मिलेगी। इस ऑडियो को यहाँ रोकें।</w:t>
      </w:r>
    </w:p>
    <w:p>
      <w:pPr/>
      <w:r>
        <w:rPr>
          <w:lang w:val="hi_IN" w:bidi="hi_IN"/>
        </w:rPr>
      </w:r>
      <w:r>
        <w:rPr>
          <w:lang w:val="hi_IN" w:bidi="hi_IN"/>
        </w:rPr>
        <w:t>इनमें से प्रत्येक पात्र के लिए लोग, चित्र या वस्तुओं को चुनें।</w:t>
      </w:r>
    </w:p>
    <w:p>
      <w:pPr/>
      <w:r>
        <w:rPr>
          <w:lang w:val="hi_IN" w:bidi="hi_IN"/>
        </w:rPr>
      </w:r>
      <w:r>
        <w:rPr>
          <w:lang w:val="hi_IN" w:bidi="hi_IN"/>
        </w:rPr>
        <w:t>जब आप इन वचनों की कहानी को फिर से सुनाना शुरू करें, तो यहूदी विश्वासियों का एक समूह और अन्यजाति विश्वासियों का एक अलग समूह इकट्ठा करें। पौलुस दिखाता है कि यीशु मसीह ने उनके सभी के लिए जो किया है, उस के कारण यहूदी और ग़ैर-यहूदी विश्वासियों को यीशु के साथ एक ही समूह में एकजुट किया गया है। इस समूह को दिखाना चाहिए कि वे एक विशेष समूह हैं जिन्हें परमेश्वर ने चुना है। शायद इसका अर्थ है कि परमेश्वर उन्हें विरासत देगा। शायद इसका अर्थ है कि समूह परमेश्वर की विरासत है। किसी भी तरह से, समूह परमेश्वर के लिए बहुत विशेष है। आप यह कैसे दिखा सकते हैं? पौलुस परमेश्वर की ओर इशारा करता है और कहता है कि परमेश्वर सब कुछ अपनी योजना के अनुसार करता है—परमेश्वर ने इस समूह के साथ रहने की योजना बनाई है।</w:t>
      </w:r>
    </w:p>
    <w:p>
      <w:pPr/>
      <w:r>
        <w:rPr>
          <w:lang w:val="hi_IN" w:bidi="hi_IN"/>
        </w:rPr>
      </w:r>
      <w:r>
        <w:rPr>
          <w:lang w:val="hi_IN" w:bidi="hi_IN"/>
        </w:rPr>
        <w:t>फिर पौलुस यहूदी विश्वासियों की ओर इशारा करता है और कहता है कि परमेश्वर ने पहले यहूदी विश्वासियों को चुना। परमेश्वर की योजना यह थी कि यहूदी विश्वासी उसकी महिमा या महानता के लिए परमेश्वर की स्तुति करें। जैसे ही पौलुस यह कहता है, यहूदी विश्वासी दिखा सकते हैं कि वे परमेश्वर की स्तुति कर रहे हैं।</w:t>
      </w:r>
    </w:p>
    <w:p>
      <w:pPr/>
      <w:r>
        <w:rPr>
          <w:lang w:val="hi_IN" w:bidi="hi_IN"/>
        </w:rPr>
      </w:r>
      <w:r>
        <w:rPr>
          <w:lang w:val="hi_IN" w:bidi="hi_IN"/>
        </w:rPr>
        <w:t>पौलुस अन्यजाति विश्वासियों की ओर मुड़ता है और कहता है, "तुम अन्यजातियों ने भी यह सुसमाचार सुना है कि परमेश्वर तुम्हें बचाता है।" पौलुस पवित्र आत्मा की ओर इशारा करता है जो विश्वासियों के साथ जुड़ने के लिए आगे बढ़ता है। पौलुस कहता है कि पवित्र आत्मा परमेश्वर की गारंटी या भुगतान का वादा है। पवित्र आत्मा विश्वासियों को चिन्हित करता है ताकि जब परमेश्वर उन्हें देखें, तो यह जान सकें कि वे परमेश्वर के हैं। पवित्र आत्मा को विश्वासियों के बीच आने दें और हर एक को किसी न किसी तरह से चिह्नित करें। पौलुस परमेश्वर की ओर इशारा करता है और विश्वासियों से कहता है, "तुम परमेश्वर के लोग हो। परमेश्वर ने तुम्हें पाप से मुक्त किया है। परमेश्वर ने यह इसलिए किया ताकि तुम परमेश्वर की स्तुति और महिमा कर सको।" विश्वासियों से कहें कि जैसे पौलुस यह कहता है, वे परमेश्वर की स्तुति और महिमा करें।</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1:11–14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विश्वासी, जिनमें यहूदी और अन्यजाति दोनों शामिल हैं</w:t>
      </w:r>
    </w:p>
    <w:p>
      <w:pPr>
        <w:pStyle w:val="ListBullet"/>
        <w:spacing w:line="240" w:lineRule="auto"/>
        <w:ind w:left="720"/>
      </w:pPr>
      <w:r>
        <w:rPr>
          <w:lang w:val="hi_IN" w:bidi="hi_IN"/>
        </w:rPr>
      </w:r>
      <w:r>
        <w:rPr>
          <w:lang w:val="hi_IN" w:bidi="hi_IN"/>
        </w:rPr>
        <w:t>परमेश्वर पौलुस को इन बातों को लिखने के लिए प्रेरित करता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भाग 1 में, पौलुस कहता है कि विश्वासी मसीह में एक हैं। प्रत्येक विश्वासियों के पास एक विरासत है, जो परमेश्वर ने विश्वास करने वाले लोगों के लिए योजना बनाई है। पौलुस कहता है कि परमेश्वर ने अपने विशेष लोग, विश्वासियों को पहले से या उनके विश्वास करने से पहले चुना। परमेश्वर सब कुछ अपनी योजना के अनुसार काम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पूछें, "जब आप सुनते हैं कि आप मसीह में एक हैं, तो आपको कैसा महसूस होता है?" आप यह भी सुन सकते हैं, “यह तो बहुत अच्छी खबर है।” इसका अर्थ है कि हमारे बीच कोई अंतर नहीं है। हम सभी परमेश्वर की आँखों में समान हैं। परमेश्वर यहूदी विश्वासी या अन्यजाति विश्वासी करके नहीं देखता। परमेश्वर विश्वासियों को देखता है। मुझे यह सुनकर बहुत खुशी है। यह हमें और भी मजबूत बंधन में एकजुट होने में मदद करता है।"</w:t>
      </w:r>
    </w:p>
    <w:p>
      <w:pPr>
        <w:pStyle w:val="ListBullet"/>
        <w:spacing w:line="240" w:lineRule="auto"/>
        <w:ind w:left="720"/>
      </w:pPr>
      <w:r>
        <w:rPr>
          <w:lang w:val="hi_IN" w:bidi="hi_IN"/>
        </w:rPr>
      </w:r>
      <w:r>
        <w:rPr>
          <w:lang w:val="hi_IN" w:bidi="hi_IN"/>
        </w:rPr>
        <w:t>विश्वासियों में से एक से पूछें, "यह जानकर कि परमेश्वर ने तुम्हें पहले से चुना है, आपको कैसा महसूस होता है? आप सुन सकते हैं, "मैं आश्चर्यचकित हूँ, मुझे नहीं पता क्यों।" मैं एक अच्छा व्यक्ति नहीं था। यह जानना बहुत अच्छा है कि परमेश्वर ने मेरे सभी दोषों के बावजूद भी मुझे चुना। अब मैं परमेश्वर के अपने लोगों में से एक हूँ। मुझे विश्वास नहीं हो रहा कि मैं परमेश्वर के लिए इतना विशेष हूँ! यह सुसमाचार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भाग 2 में, पौलुस समझाता है कि पहले यहूदियों और फिर अन्यजातियों ने सुसमाचार का सत्य सुना है। एक बार जब उन्होंने विश्वास किया, तो उन्हें पवित्र आत्मा प्राप्त हुआ। परमेश्वर इसे पहचान के चिन्ह के रूप में देखता है जो दिखाता है कि वे परमेश्वर के हैं। कोई भी इस चिन्ह को गलत नहीं समझ सकता और यह सोच नहीं सकता कि वे किसी और के हैं। पवित्र आत्मा का यह चिन्ह सभी विश्वासियों के लिए गारंटी है कि प्रत्येक व्यक्ति परमेश्वर से अपनी विरासत प्राप्त करेगा। परमेश्वर ने हमें छुड़ाया, या हमें पाप से मुक्त किया और परमेश्वर के अपने लोग बनाया। परमेश्वर ने यह इसलिए किया ताकि हम परमेश्वर की स्तुति और महिमा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से पूछें, "आपने लोगों को उनकी विरासत की गारंटी के रूप में पवित्र आत्मा क्यों दिया?" आप सुन सकते हैं, "लोगों के लिए उलझ में पड़ना आसान है, अन्य शिक्षाओं को सुनना और अन्य बातों पर विश्वास करना शुरू करना। मैंने उन्हें पवित्र आत्मा दिया ताकि वे पवित्र आत्मा की बात सुनें और जानें कि वे मेरे हैं। मैं उनसे प्रेम करता हूँ और मैं चाहता हूँ कि वे जानें कि कोई भी या कोई चीज़ उन्हें मुझसे दूर नहीं कर सकती। वे मेरे हैं, और मुझे उन्हें उनकी विरासत देने में बहुत आनंद होता है।"</w:t>
      </w:r>
    </w:p>
    <w:p>
      <w:pPr>
        <w:pStyle w:val="ListBullet"/>
        <w:spacing w:line="240" w:lineRule="auto"/>
        <w:ind w:left="720"/>
      </w:pPr>
      <w:r>
        <w:rPr>
          <w:lang w:val="hi_IN" w:bidi="hi_IN"/>
        </w:rPr>
      </w:r>
      <w:r>
        <w:rPr>
          <w:lang w:val="hi_IN" w:bidi="hi_IN"/>
        </w:rPr>
        <w:t>इफिसुस के लोगों से पूछें, "यह पहचान का चिन्ह होने के बारे में आप कैसा महसूस करते हैं?" आप सुन सकते हैं, "मुझे यह पसंद है। मैं बहुत खुश हूँ कि इसमें कोई संदेह नहीं हो सकता। मुझे विश्वास है कि मैं परमेश्वर का हूँ। कोई भी इसे मुझसे छीन नहीं सकता। इस कारण और जो कुछ परमेश्वर ने किया है, उसके कारण मैं हर समय परमेश्वर की स्तुति करना चाहता हूँ।"</w:t>
      </w:r>
    </w:p>
    <w:p>
      <w:pPr>
        <w:pStyle w:val="ListBullet"/>
        <w:spacing w:line="240" w:lineRule="auto"/>
        <w:ind w:left="720"/>
      </w:pPr>
      <w:r>
        <w:rPr>
          <w:lang w:val="hi_IN" w:bidi="hi_IN"/>
        </w:rPr>
      </w:r>
      <w:r>
        <w:rPr>
          <w:lang w:val="hi_IN" w:bidi="hi_IN"/>
        </w:rPr>
        <w:t>पौलुस से पूछें, "आपको क्यों लगता है कि परमेश्वर ने आपको पवित्र आत्मा के बारे में लिखने के लिए कहा, जो उनके भविष्य की विरासत की गारंटी या अग्रिम भुगतान है?" आप सुन सकते हैं, "यह एक चित्र है जिसे लोग समझते हैं। वे सभी जानते हैं कि किसी चीज़ पर अग्रिम भुगतान या पैसे जमा कैसे किया जाता है। वे जानते हैं कि इसका अर्थ है कि भविष्य में उन्हें अनन्त जीवन मिलेगा। मुझे लगता है कि परमेश्वर चाहता है कि वे समझें कि वे परमेश्वर के हैं और इसे कुछ भी नहीं बदल सकता। यह आश्वासन विश्वासियों को बहुत सांत्वना देता है। मैं यह भी सोचता हूँ कि परमेश्वर चाहता है कि वे निश्चित रूप से जानें कि भविष्य में जब उन्हें उनकी पूरी विरासत मिलेगी, तो उन्हें और भी अधिक मिलेगा।"</w:t>
      </w:r>
      <w:r>
        <w:rPr>
          <w:lang w:val="hi_IN" w:bidi="hi_IN"/>
        </w:rPr>
      </w:r>
    </w:p>
    <w:p>
      <w:pPr>
        <w:pStyle w:val="Heading3"/>
      </w:pPr>
      <w:r>
        <w:rPr>
          <w:lang w:val="hi_IN" w:bidi="hi_IN"/>
        </w:rPr>
        <w:t>आवश्यक जानकारी</w:t>
      </w:r>
    </w:p>
    <w:p>
      <w:pPr/>
      <w:r>
        <w:rPr>
          <w:lang w:val="hi_IN" w:bidi="hi_IN"/>
        </w:rPr>
      </w:r>
      <w:r>
        <w:rPr>
          <w:lang w:val="hi_IN" w:bidi="hi_IN"/>
        </w:rPr>
        <w:t>इफिसियों 1:11–14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मसीह</w:t>
      </w:r>
      <w:r>
        <w:rPr>
          <w:lang w:val="hi_IN" w:bidi="hi_IN"/>
        </w:rPr>
        <w:t xml:space="preserve"> के लिए उसी शब्द का उपयोग करें जिसका उपयोग आपने पिछले अनुवादों में किया है। </w:t>
      </w:r>
      <w:r>
        <w:rPr>
          <w:lang w:val="hi_IN" w:bidi="hi_IN"/>
        </w:rPr>
        <w:t>मसीह</w:t>
      </w:r>
      <w:r>
        <w:rPr>
          <w:lang w:val="hi_IN" w:bidi="hi_IN"/>
        </w:rPr>
        <w:t xml:space="preserve"> की चर्चा मुख्य शब्दावली में की गई है।</w:t>
      </w:r>
    </w:p>
    <w:p>
      <w:pPr/>
      <w:r>
        <w:rPr>
          <w:lang w:val="hi_IN" w:bidi="hi_IN"/>
        </w:rPr>
      </w:r>
      <w:r>
        <w:rPr>
          <w:lang w:val="hi_IN" w:bidi="hi_IN"/>
        </w:rPr>
        <w:t xml:space="preserve">कुछ अनुवादों में, पौलुस कहता है कि विश्वासियों को परमेश्वर से </w:t>
      </w:r>
      <w:r>
        <w:rPr>
          <w:b/>
          <w:lang w:val="hi_IN" w:bidi="hi_IN"/>
        </w:rPr>
        <w:t>विरासत</w:t>
      </w:r>
      <w:r>
        <w:rPr>
          <w:lang w:val="hi_IN" w:bidi="hi_IN"/>
        </w:rPr>
        <w:t xml:space="preserve"> मिली है, या विश्वासी परमेश्वर की विरासत हैं। विरासत उस संपत्ति या धन को कहते हैं जो पिता अपनी मृत्यु के समय अपने बच्चों को देता है।</w:t>
      </w:r>
    </w:p>
    <w:p>
      <w:pPr/>
      <w:r>
        <w:rPr>
          <w:lang w:val="hi_IN" w:bidi="hi_IN"/>
        </w:rPr>
      </w:r>
      <w:r>
        <w:rPr>
          <w:lang w:val="hi_IN" w:bidi="hi_IN"/>
        </w:rPr>
        <w:t xml:space="preserve">यहाँ रुकें और चर्चा करें कि आप </w:t>
      </w:r>
      <w:r>
        <w:rPr>
          <w:b/>
          <w:lang w:val="hi_IN" w:bidi="hi_IN"/>
        </w:rPr>
        <w:t>विरासत</w:t>
      </w:r>
      <w:r>
        <w:rPr>
          <w:lang w:val="hi_IN" w:bidi="hi_IN"/>
        </w:rPr>
        <w:t xml:space="preserve"> के लिए अपने अनुवाद में क्या विवरण देंगे। विरासत का अनुवाद उसी तरह करें जैसे आपने बाइबल की अन्य पुस्तकों में इसका अनुवाद किया है। इस ऑडियो को यहाँ रोकें।</w:t>
      </w:r>
    </w:p>
    <w:p>
      <w:pPr/>
      <w:r>
        <w:rPr>
          <w:lang w:val="hi_IN" w:bidi="hi_IN"/>
        </w:rPr>
      </w:r>
      <w:r>
        <w:rPr>
          <w:lang w:val="hi_IN" w:bidi="hi_IN"/>
        </w:rPr>
        <w:t xml:space="preserve">पौलुस इफिसियों को याद दिलाता है कि </w:t>
      </w:r>
      <w:r>
        <w:rPr>
          <w:b/>
          <w:lang w:val="hi_IN" w:bidi="hi_IN"/>
        </w:rPr>
        <w:t>यहूदी</w:t>
      </w:r>
      <w:r>
        <w:rPr>
          <w:lang w:val="hi_IN" w:bidi="hi_IN"/>
        </w:rPr>
        <w:t xml:space="preserve"> पहले लोग थे जिन्होंने </w:t>
      </w:r>
      <w:r>
        <w:rPr>
          <w:b/>
          <w:lang w:val="hi_IN" w:bidi="hi_IN"/>
        </w:rPr>
        <w:t>शुभ संदेश</w:t>
      </w:r>
      <w:r>
        <w:rPr>
          <w:lang w:val="hi_IN" w:bidi="hi_IN"/>
        </w:rPr>
        <w:t xml:space="preserve"> या </w:t>
      </w:r>
      <w:r>
        <w:rPr>
          <w:b/>
          <w:lang w:val="hi_IN" w:bidi="hi_IN"/>
        </w:rPr>
        <w:t xml:space="preserve">सुसमाचार </w:t>
      </w:r>
      <w:r>
        <w:rPr>
          <w:lang w:val="hi_IN" w:bidi="hi_IN"/>
        </w:rPr>
        <w:t xml:space="preserve"> को स्वीकार किया, यह कहते हुए कि "हम पहले लोग थे जिन्होंने मसीह में अपनी आशा रखी।" फिर पौलुस कहता है कि जब उन्होंने सुसमाचार सुना और उसे स्वीकार किया, तो परमेश्वर ने </w:t>
      </w:r>
      <w:r>
        <w:rPr>
          <w:b/>
          <w:lang w:val="hi_IN" w:bidi="hi_IN"/>
        </w:rPr>
        <w:t>अन्यजातियों</w:t>
      </w:r>
      <w:r>
        <w:rPr>
          <w:lang w:val="hi_IN" w:bidi="hi_IN"/>
        </w:rPr>
        <w:t xml:space="preserve"> को अपने लोगों में शामिल किया। सुसमाचार का मतलब है शुभ संदेश कि यीशु ने लोगों को उनके पापों से बचाने के लिए मृत्यु स्वीकार की, और यदि हम विश्वास करें, तो हमें स्वर्ग में परमेश्वर के साथ अनन्त जीवन मिलेगा।</w:t>
      </w:r>
    </w:p>
    <w:p>
      <w:pPr/>
      <w:r>
        <w:rPr>
          <w:lang w:val="hi_IN" w:bidi="hi_IN"/>
        </w:rPr>
      </w:r>
      <w:r>
        <w:rPr>
          <w:lang w:val="hi_IN" w:bidi="hi_IN"/>
        </w:rPr>
        <w:t xml:space="preserve">यहाँ रुकें और समूह में चर्चा करें कि आप शुभ संदेश या सुसमाचार के लिए किन शब्दों का उपयोग करेंगे। </w:t>
      </w:r>
      <w:r>
        <w:rPr>
          <w:lang w:val="hi_IN" w:bidi="hi_IN"/>
        </w:rPr>
        <w:t>शुभ संदेश</w:t>
      </w:r>
      <w:r>
        <w:rPr>
          <w:lang w:val="hi_IN" w:bidi="hi_IN"/>
        </w:rPr>
        <w:t xml:space="preserve"> या </w:t>
      </w:r>
      <w:r>
        <w:rPr>
          <w:lang w:val="hi_IN" w:bidi="hi_IN"/>
        </w:rPr>
        <w:t>सुसमाचार</w:t>
      </w:r>
      <w:r>
        <w:rPr>
          <w:lang w:val="hi_IN" w:bidi="hi_IN"/>
        </w:rPr>
        <w:t xml:space="preserve"> की चर्चा मुख्य शब्दावली में की गई है। उसी शब्द का उपयोग करें जिसका उपयोग आपने पिछले अनुवादों में किया है। इस ऑडियो को यहाँ रोकें।</w:t>
      </w:r>
    </w:p>
    <w:p>
      <w:pPr/>
      <w:r>
        <w:rPr>
          <w:lang w:val="hi_IN" w:bidi="hi_IN"/>
        </w:rPr>
      </w:r>
      <w:r>
        <w:rPr>
          <w:lang w:val="hi_IN" w:bidi="hi_IN"/>
        </w:rPr>
        <w:t>यहूदी अब्राहम के वंशज और परमेश्वर के चुने हुए लोग थे। अन्यजाति वे सभी लोग थे जो यहूदी नहीं थे। यीशु एक यहूदी व्यक्ति था, और यही कारण है कि यीशु में पहले विश्वासी अधिकांश यहूदी थे।</w:t>
      </w:r>
    </w:p>
    <w:p>
      <w:pPr/>
      <w:r>
        <w:rPr>
          <w:lang w:val="hi_IN" w:bidi="hi_IN"/>
        </w:rPr>
      </w:r>
      <w:r>
        <w:rPr>
          <w:lang w:val="hi_IN" w:bidi="hi_IN"/>
        </w:rPr>
        <w:t xml:space="preserve">यहाँ रुकें और समूह में नीचे दिए गए प्रश्न पर चर्चा करें: कुछ अनुवादों में </w:t>
      </w:r>
      <w:r>
        <w:rPr>
          <w:b/>
          <w:lang w:val="hi_IN" w:bidi="hi_IN"/>
        </w:rPr>
        <w:t>यहूदी</w:t>
      </w:r>
      <w:r>
        <w:rPr>
          <w:lang w:val="hi_IN" w:bidi="hi_IN"/>
        </w:rPr>
        <w:t xml:space="preserve"> और </w:t>
      </w:r>
      <w:r>
        <w:rPr>
          <w:b/>
          <w:lang w:val="hi_IN" w:bidi="hi_IN"/>
        </w:rPr>
        <w:t>अन्यजातियों</w:t>
      </w:r>
      <w:r>
        <w:rPr>
          <w:lang w:val="hi_IN" w:bidi="hi_IN"/>
        </w:rPr>
        <w:t xml:space="preserve"> के नाम शामिल हैं ताकि यह स्पष्ट हो सके कि पौलुस किसके बारे में बात कर रहा है। चर्चा करें कि आप विश्वासियों के विभिन्न समूहों के बारे में कैसे बात करना चाहते हैं। </w:t>
      </w:r>
      <w:r>
        <w:rPr>
          <w:lang w:val="hi_IN" w:bidi="hi_IN"/>
        </w:rPr>
        <w:t>यहूदी</w:t>
      </w:r>
      <w:r>
        <w:rPr>
          <w:lang w:val="hi_IN" w:bidi="hi_IN"/>
        </w:rPr>
        <w:t xml:space="preserve"> और </w:t>
      </w:r>
      <w:r>
        <w:rPr>
          <w:lang w:val="hi_IN" w:bidi="hi_IN"/>
        </w:rPr>
        <w:t>अन्यजाति</w:t>
      </w:r>
      <w:r>
        <w:rPr>
          <w:lang w:val="hi_IN" w:bidi="hi_IN"/>
        </w:rPr>
        <w:t xml:space="preserve"> दोनों मुख्य शब्दावली में हैं। इस ऑडियो को यहाँ रोकें।</w:t>
      </w:r>
    </w:p>
    <w:p>
      <w:pPr/>
      <w:r>
        <w:rPr>
          <w:lang w:val="hi_IN" w:bidi="hi_IN"/>
        </w:rPr>
      </w:r>
      <w:r>
        <w:rPr>
          <w:lang w:val="hi_IN" w:bidi="hi_IN"/>
        </w:rPr>
        <w:t xml:space="preserve">विश्वासी परमेश्वर की </w:t>
      </w:r>
      <w:r>
        <w:rPr>
          <w:b/>
          <w:lang w:val="hi_IN" w:bidi="hi_IN"/>
        </w:rPr>
        <w:t>महिमा</w:t>
      </w:r>
      <w:r>
        <w:rPr>
          <w:lang w:val="hi_IN" w:bidi="hi_IN"/>
        </w:rPr>
        <w:t>, या उसकी महानता या सामर्थ्य की स्तुति करते हैं।</w:t>
      </w:r>
    </w:p>
    <w:p>
      <w:pPr/>
      <w:r>
        <w:rPr>
          <w:lang w:val="hi_IN" w:bidi="hi_IN"/>
        </w:rPr>
      </w:r>
      <w:r>
        <w:rPr>
          <w:lang w:val="hi_IN" w:bidi="hi_IN"/>
        </w:rPr>
        <w:t xml:space="preserve">यहाँ रुकें और समूह के रूप में चर्चा करें कि आप </w:t>
      </w:r>
      <w:r>
        <w:rPr>
          <w:b/>
          <w:lang w:val="hi_IN" w:bidi="hi_IN"/>
        </w:rPr>
        <w:t>महिमा</w:t>
      </w:r>
      <w:r>
        <w:rPr>
          <w:lang w:val="hi_IN" w:bidi="hi_IN"/>
        </w:rPr>
        <w:t xml:space="preserve"> के लिए किस शब्द या वाक्यांश का उपयोग करेंगे। याद रखें कि </w:t>
      </w:r>
      <w:r>
        <w:rPr>
          <w:lang w:val="hi_IN" w:bidi="hi_IN"/>
        </w:rPr>
        <w:t>महिमा</w:t>
      </w:r>
      <w:r>
        <w:rPr>
          <w:lang w:val="hi_IN" w:bidi="hi_IN"/>
        </w:rPr>
        <w:t xml:space="preserve"> मुख्य शब्दावली में है।</w:t>
      </w:r>
    </w:p>
    <w:p>
      <w:pPr/>
      <w:r>
        <w:rPr>
          <w:lang w:val="hi_IN" w:bidi="hi_IN"/>
        </w:rPr>
      </w:r>
      <w:r>
        <w:rPr>
          <w:b/>
          <w:lang w:val="hi_IN" w:bidi="hi_IN"/>
        </w:rPr>
        <w:t>पवित्र आत्मा</w:t>
      </w:r>
      <w:r>
        <w:rPr>
          <w:lang w:val="hi_IN" w:bidi="hi_IN"/>
        </w:rPr>
        <w:t xml:space="preserve"> परमेश्वर की </w:t>
      </w:r>
      <w:r>
        <w:rPr>
          <w:b/>
          <w:lang w:val="hi_IN" w:bidi="hi_IN"/>
        </w:rPr>
        <w:t>मुहर</w:t>
      </w:r>
      <w:r>
        <w:rPr>
          <w:lang w:val="hi_IN" w:bidi="hi_IN"/>
        </w:rPr>
        <w:t xml:space="preserve"> है, जो यह </w:t>
      </w:r>
      <w:r>
        <w:rPr>
          <w:b/>
          <w:lang w:val="hi_IN" w:bidi="hi_IN"/>
        </w:rPr>
        <w:t>गारंटी</w:t>
      </w:r>
      <w:r>
        <w:rPr>
          <w:lang w:val="hi_IN" w:bidi="hi_IN"/>
        </w:rPr>
        <w:t xml:space="preserve"> देता है कि परमेश्वर हमें वह विरासत देगा जिसकी उसने प्रतिज्ञा करी है। गारंटी के लिए अन्य शब्द गिरवी, अग्रिम भुगतान, पैसे जमा करना, या परमेश्वर ने जो वादा किया है, उसका पहला हिस्सा हैं। एक बार जब कोई यह प्रारंभिक राशि देता है, तो इसे यह गारंटी माना जाता है कि वे बाकी कीमत का भुगतान भी करेंगे।</w:t>
      </w:r>
    </w:p>
    <w:p>
      <w:pPr/>
      <w:r>
        <w:rPr>
          <w:lang w:val="hi_IN" w:bidi="hi_IN"/>
        </w:rPr>
      </w:r>
      <w:r>
        <w:rPr>
          <w:lang w:val="hi_IN" w:bidi="hi_IN"/>
        </w:rPr>
        <w:t xml:space="preserve">यहाँ रुकें और यदि आवश्यकता हो तो एक </w:t>
      </w:r>
      <w:r>
        <w:rPr>
          <w:lang w:val="hi_IN" w:bidi="hi_IN"/>
        </w:rPr>
        <w:t>मुहर</w:t>
      </w:r>
      <w:r>
        <w:rPr>
          <w:lang w:val="hi_IN" w:bidi="hi_IN"/>
        </w:rPr>
        <w:t xml:space="preserve"> की तस्वीर फिर से देखें। रिकॉर्डिंग को यहाँ रोकें।</w:t>
      </w:r>
    </w:p>
    <w:p>
      <w:pPr/>
      <w:r>
        <w:rPr>
          <w:lang w:val="hi_IN" w:bidi="hi_IN"/>
        </w:rPr>
      </w:r>
      <w:r>
        <w:rPr>
          <w:lang w:val="hi_IN" w:bidi="hi_IN"/>
        </w:rPr>
        <w:t xml:space="preserve">यहाँ रुकें और चर्चा करें कि आप </w:t>
      </w:r>
      <w:r>
        <w:rPr>
          <w:b/>
          <w:lang w:val="hi_IN" w:bidi="hi_IN"/>
        </w:rPr>
        <w:t>पवित्र आत्मा</w:t>
      </w:r>
      <w:r>
        <w:rPr>
          <w:lang w:val="hi_IN" w:bidi="hi_IN"/>
        </w:rPr>
        <w:t xml:space="preserve"> के लिए किस शब्द या वाक्यांश का उपयोग करेंगे। उन्हीं शब्दों का उपयोग करें जिनका उपयोग आपने बाइबल की पिछली पुस्तकों में किया है, और याद रखें कि </w:t>
      </w:r>
      <w:r>
        <w:rPr>
          <w:lang w:val="hi_IN" w:bidi="hi_IN"/>
        </w:rPr>
        <w:t>पवित्र आत्मा</w:t>
      </w:r>
      <w:r>
        <w:rPr>
          <w:lang w:val="hi_IN" w:bidi="hi_IN"/>
        </w:rPr>
        <w:t xml:space="preserve"> मुख्य शब्दावली में है। इस ऑडियो को यहाँ रोकें।</w:t>
      </w:r>
    </w:p>
    <w:p>
      <w:pPr/>
      <w:r>
        <w:rPr>
          <w:lang w:val="hi_IN" w:bidi="hi_IN"/>
        </w:rPr>
      </w:r>
      <w:r>
        <w:rPr>
          <w:lang w:val="hi_IN" w:bidi="hi_IN"/>
        </w:rPr>
        <w:t>यहाँ रुकें और समूह में चर्चा करें: आप पवित्र आत्मा के बारे में कैसे बात करेंगे कि परमेश्वर हमें वह विरासत देगा जिसका वादा उसने किया है? इस ऑडियो को यहाँ रोकें।</w:t>
      </w:r>
    </w:p>
    <w:p>
      <w:pPr/>
      <w:r>
        <w:rPr>
          <w:lang w:val="hi_IN" w:bidi="hi_IN"/>
        </w:rPr>
      </w:r>
      <w:r>
        <w:rPr>
          <w:lang w:val="hi_IN" w:bidi="hi_IN"/>
        </w:rPr>
        <w:t xml:space="preserve">पवित्र आत्मा हमारी गारंटी है कि परमेश्वर हमें मुक्ति देगा, अर्थात </w:t>
      </w:r>
      <w:r>
        <w:rPr>
          <w:b/>
          <w:lang w:val="hi_IN" w:bidi="hi_IN"/>
        </w:rPr>
        <w:t>पाप</w:t>
      </w:r>
      <w:r>
        <w:rPr>
          <w:lang w:val="hi_IN" w:bidi="hi_IN"/>
        </w:rPr>
        <w:t xml:space="preserve"> के दासत्व से हमें स्वतंत्रता देगा, ताकि हम परमेश्वर के अपने लोग बन सकें। अन्य भागों में, हम समझते हैं कि परमेश्वर ने यीशु मसीह के लहू के द्वारा हमें प्राप्त किया। छुटकारे के लिए उसी शब्द का उपयोग करें जिसका उपयोग आपने पिछले भागों में किया है, और याद रखें कि </w:t>
      </w:r>
      <w:r>
        <w:rPr>
          <w:b/>
          <w:lang w:val="hi_IN" w:bidi="hi_IN"/>
        </w:rPr>
        <w:t>छुड़ाना</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1:15–23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1:15–23 को सुनें और अपने मन में रखें।</w:t>
      </w:r>
    </w:p>
    <w:p>
      <w:pPr/>
      <w:r>
        <w:rPr>
          <w:lang w:val="hi_IN" w:bidi="hi_IN"/>
        </w:rPr>
      </w:r>
      <w:r>
        <w:rPr>
          <w:lang w:val="hi_IN" w:bidi="hi_IN"/>
        </w:rPr>
        <w:t>यदि सम्भव हो, तो इफिसियों 1:15–23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1:15–23 का ऑडियो संस्करण सबसे आसानी से समझ में आने वाले अनुवाद में सुनें।</w:t>
      </w:r>
    </w:p>
    <w:p>
      <w:pPr/>
      <w:r>
        <w:rPr>
          <w:lang w:val="hi_IN" w:bidi="hi_IN"/>
        </w:rPr>
      </w:r>
      <w:r>
        <w:rPr>
          <w:lang w:val="hi_IN" w:bidi="hi_IN"/>
        </w:rPr>
        <w:t>इस भाग में पौलुस एक और प्रार्थना शुरू करता है। पौलुस उन लोगों को लिख रहा है जो यीशु का अनुसरण करते हैं। यह प्रार्थना परमेश्वर से विनती करती है कि वह परमेश्वर के लोगों को परमेश्वर को बेहतर समझने और जानने में मदद करे।</w:t>
      </w:r>
    </w:p>
    <w:p>
      <w:pPr/>
      <w:r>
        <w:rPr>
          <w:lang w:val="hi_IN" w:bidi="hi_IN"/>
        </w:rPr>
      </w:r>
      <w:r>
        <w:rPr>
          <w:lang w:val="hi_IN" w:bidi="hi_IN"/>
        </w:rPr>
        <w:t>पौलुस ने इफिसुस में यीशु के अनुयायियों को बताया कि उन्होंने सुना है कि विश्वासियों का यीशु पर कितना भरोसा है और वे अन्य विश्वासियों से कितना प्रेम करते हैं। पौलुस कहता है कि पौलुस लगातार इफिसुस में रहने वाले यीशु के अनुयायियों के लिए प्रार्थना कर रहा है। उस समय कई समर्पित यहूदी हर दिन प्रार्थना में घंटों बिताते थे। यीशु का अनुयायी बनने से पहले पौलुस एक समर्पित यहूदी था। ऐसा लगता है कि पौलुस अभी भी हर दिन प्रार्थना में घंटे बिताता है। इस प्रार्थना में, पौलुस केवल विश्वासियों के लिए परमेश्वर का धन्यवाद नहीं करता, बल्कि उनसे यह भी प्रार्थना करता है कि परमेश्वर विश्वासियों को मजबूत बनाए, और साथ ही विश्वासियों को परमेश्वर की शक्ति और अधिकार की याद दिलाता है।</w:t>
      </w:r>
    </w:p>
    <w:p>
      <w:pPr/>
      <w:r>
        <w:rPr>
          <w:lang w:val="hi_IN" w:bidi="hi_IN"/>
        </w:rPr>
      </w:r>
      <w:r>
        <w:rPr>
          <w:lang w:val="hi_IN" w:bidi="hi_IN"/>
        </w:rPr>
        <w:t>पौलुस परमेश्वर को दो उपाधि देता है। पहला शीर्षक परमेश्वर का वर्णन उस परमेश्वर के रूप में करता है जिसकी आराधना यीशु ने की थी। दूसरी उपाधि परमेश्वर को स्वर्ग के पिता के रूप में वर्णित करती है जिसकी महिमा महान है। यह एकमात्र ऐसा समय है जब पौलुस परमेश्वर के लिए इस उपाधि का उपयोग करता है। जब पौलुस परमेश्वर को "महिमामय पिता" कहता है, तो वह परमेश्वर को महान आदर देता है। पौलुस कह रहा है कि परमेश्वर सभी सुंदरता, सम्मान और महिमा का स्रोत है। इस भाग में, पौलुस कहता है कि महिमा का परमेश्वर उन लोगों का पिता है जो यीशु पर विश्वास करते हैं।</w:t>
      </w:r>
    </w:p>
    <w:p>
      <w:pPr/>
      <w:r>
        <w:rPr>
          <w:lang w:val="hi_IN" w:bidi="hi_IN"/>
        </w:rPr>
      </w:r>
      <w:r>
        <w:rPr>
          <w:lang w:val="hi_IN" w:bidi="hi_IN"/>
        </w:rPr>
        <w:t>पौलुस परमेश्वर से प्रार्थना करता है कि वह विश्वासियों को आत्मिक बुद्धि और अन्तर्दृष्टि दे। पौलुस चाहता है कि ये विश्वासी समझें कि परमेश्वर ने उन्हें बहुत आशा, अपनी महिमा वाली विरासत से कई धन और बहुत शक्ति दी है। पौलुस इस पत्र में कई बार आशा, धन और शक्ति के बारे में बात करता है। पौलुस कहता है कि हम सभी को आशा या उत्सुक उम्मीद है, कि परमेश्वर हमें बचाएगा। परमेश्वर हमें इस उद्धार की उम्मीद करने के लिए आमंत्रित कर रहा है। पौलुस यह भी कहता है कि इस उद्धार के साथ ही हमें धन या बड़ी संपत्ति भी मिलती है, क्योंकि हम परमेश्वर के बच्चे हैं, संत हैं जो पवित्र हैं, अर्थात् परमेश्वर के लिए अलग किए गए हैं। जैसे एक बच्चा अपने माता-पिता से विरासत प्राप्त करता है, उसी तरह हमें अपने पिता परमेश्वर से विरासत प्राप्त होगी। यह विरासत या महान धन है, जिससे परमेश्वर हमें मुफ्त में बचाता है और हमें अपने साथ पूर्ण जीवन देता है, भले ही हम इसके योग्य नहीं हैं। परमेश्वर यह भी कहता है कि वह हमें उस पर विश्वास करने और उसका अनुसरण करने की मजबूत सामर्थ्य देता है।</w:t>
      </w:r>
    </w:p>
    <w:p>
      <w:pPr/>
      <w:r>
        <w:rPr>
          <w:lang w:val="hi_IN" w:bidi="hi_IN"/>
        </w:rPr>
      </w:r>
      <w:r>
        <w:rPr>
          <w:lang w:val="hi_IN" w:bidi="hi_IN"/>
        </w:rPr>
        <w:t>पौलुस चाहता है कि विश्वासी समझें कि परमेश्वर उन्हें क्या दिखा रहा है। पौलुस इसका वर्णन करने के लिए एक शब्द चित्र का उपयोग करता है। पौलुस द्वारा उपयोग की गई तस्वीर एक अंधेरे स्थान में चमकने वाली एक तेज प्रकाश की है। उज्ज्वल प्रकाश आत्मिक बुद्धि और अन्तर्दृष्टि के समान है। अंधेरा स्थान विश्वासियों के हृदय के समान है। इफिसुस के विश्वासियों के लिए हृदय, भावनाओं और समझ का केंद्र था।</w:t>
      </w:r>
    </w:p>
    <w:p>
      <w:pPr/>
      <w:r>
        <w:rPr>
          <w:lang w:val="hi_IN" w:bidi="hi_IN"/>
        </w:rPr>
      </w:r>
      <w:r>
        <w:rPr>
          <w:lang w:val="hi_IN" w:bidi="hi_IN"/>
        </w:rPr>
        <w:t>यहाँ रुकें और एक ऐसे व्यक्ति के बारे में कहानी सुनाएँ जो किसी से बहुत प्रेम करता है। कहानीकार की बात सुनें। कहानीकार इस भावना का वर्णन करने के लिए शरीर के किस भाग का उपयोग करता है? कुछ संस्कृतियाँ हृदय के बजाय पेट या जिगर का उपयोग कर सकती हैं। इस ऑडियो को यहाँ रोकें।</w:t>
      </w:r>
    </w:p>
    <w:p>
      <w:pPr/>
      <w:r>
        <w:rPr>
          <w:lang w:val="hi_IN" w:bidi="hi_IN"/>
        </w:rPr>
      </w:r>
      <w:r>
        <w:rPr>
          <w:lang w:val="hi_IN" w:bidi="hi_IN"/>
        </w:rPr>
        <w:t>यहाँ रुकें और कुछ वस्तुओं को एक अंधेरे स्थान में छिपाएँ। फिर अंधेरे स्थान पर जाएँ। प्रतिभागियों से कहें कि वे उन वस्तुओं को ढूँढें जो आपने छिपाईं हैं। फिर कई तेज़ रोशनियाँ चालू करें ताकि कमरे में कोई छाया न रहे, और प्रतिभागियों से कहें कि वे इन छिपी हुई वस्तुओं को ढूंढें। प्रकाश से होने वाले अंतर पर चर्चा करें। इस ऑडियो को यहाँ रोकें।</w:t>
      </w:r>
    </w:p>
    <w:p>
      <w:pPr/>
      <w:r>
        <w:rPr>
          <w:lang w:val="hi_IN" w:bidi="hi_IN"/>
        </w:rPr>
      </w:r>
      <w:r>
        <w:rPr>
          <w:lang w:val="hi_IN" w:bidi="hi_IN"/>
        </w:rPr>
        <w:t>अब पौलुस विश्वासियों को सिखाना शुरू करता है। पौलुस इस शक्ति का वर्णन करता है जो परमेश्वर ने हमें दी है। परमेश्वर सामर्थी तरीकों से हमारी मदद करता है। यह वास्तव में महान सामर्थ्य है! परमेश्वर ने यीशु को मरे हुओं में से जिलाया, इसलिए हम जानते हैं कि परमेश्वर में इतनी सामर्थ्य है जिसकी हम कल्पना भी नहीं कर सकते। पौलुस कहता है कि परमेश्वर यह शक्ति उन लोगों को भी देता है जो यीशु का अनुसरण करते हैं। पौलुस विश्वासियों को याद दिलाता है कि यीशु परमेश्वर के दाहिने हाथ पर बैठा है, जो परमेश्वर के राज्य में सबसे महत्वपूर्ण और शक्तिशाली स्थान है।</w:t>
      </w:r>
    </w:p>
    <w:p>
      <w:pPr/>
      <w:r>
        <w:rPr>
          <w:lang w:val="hi_IN" w:bidi="hi_IN"/>
        </w:rPr>
      </w:r>
      <w:r>
        <w:rPr>
          <w:lang w:val="hi_IN" w:bidi="hi_IN"/>
        </w:rPr>
        <w:t>यहाँ रुकें और अपने गाँव या क्षेत्र के सबसे महत्वपूर्ण व्यक्ति के बारे में एक कहानी सुनाएँ। वर्णन करें कि अब यह व्यक्ति कहाँ बैठता है। यदि किसी व्यक्ति को राज्य में सबसे ऊँचा सम्मान या पद प्राप्त है, तो राजा या देश का अगुवा उसे राज्य के किस प्रमुख स्थान पर बैठाना चाहेगा? अपने घर में, आप सबसे महत्वपूर्ण अतिथि को कहाँ बैठाएंगे? इस ऑडियो को यहाँ रोकें।</w:t>
      </w:r>
    </w:p>
    <w:p>
      <w:pPr/>
      <w:r>
        <w:rPr>
          <w:lang w:val="hi_IN" w:bidi="hi_IN"/>
        </w:rPr>
      </w:r>
      <w:r>
        <w:rPr>
          <w:lang w:val="hi_IN" w:bidi="hi_IN"/>
        </w:rPr>
        <w:t>पौलुस विश्वासियों को याद दिलाता है कि यीशु पृथ्वी और स्वर्गीय स्थानों में किसी भी अन्य शासक, शक्ति या अधिकार से अधिक शक्तिशाली और मजबूत है। अब यीशु अधिक शक्तिशाली है, और यीशु हमेशा किसी भी अन्य आत्मिक प्राणी से अधिक शक्तिशाली रहेगा। जब पौलुस स्वर्गीय स्थानों में शासकों के बारे में बात करता है, तो पौलुस स्वर्गदूत या दुष्टात्माओं जैसी आत्मिक शक्तियों के बारे में बात कर रहा था। पौलुस कहता है कि यीशु इन आत्मिक प्राणियों में से सबसे महत्वपूर्ण से भी अधिक सामर्थी है। इफिसुस और आसपास के क्षेत्र में रहने वाले विश्वासियों के लिए, यह तथ्य बहुत महत्वपूर्ण था। इफिसुस में एक बहुत महत्वपूर्ण मूर्तिपूजक मंदिर था। हर कोई शहर में कहीं से भी इस मंदिर को देख सकता था। विश्वासी बनने से पहले, इनमें से अधिकांश विश्वासियों ने उस मूर्तिपूजक मंदिर में आराधना की होगी और मंत्र और जादू-टोना का अनुसरण किया होगा। अब पौलुस इफिसियों के विश्वासियों को याद दिलाना चाहता है कि यीशु का अधिकार इस मूर्तिपूजक मंदिर की पूजा से जुड़ी दुष्ट आत्माओं से कहीं अधिक है। पौलुस इफिसुस में दुष्ट आत्माओं के बारे में जानता है क्योंकि पौलुस ने इफिसुस में समय बिताया। इफिसुस में पौलुस के समय की कहानी प्रेरितों के काम की पुस्तक में है।</w:t>
      </w:r>
    </w:p>
    <w:p>
      <w:pPr/>
      <w:r>
        <w:rPr>
          <w:lang w:val="hi_IN" w:bidi="hi_IN"/>
        </w:rPr>
      </w:r>
      <w:r>
        <w:rPr>
          <w:lang w:val="hi_IN" w:bidi="hi_IN"/>
        </w:rPr>
        <w:t>पौलुस विश्वासियों को उन सभी सम्मानों के बारे में बताता है जो परमेश्वर ने यीशु को दिए हैं। पौलुस कहता है कि परमेश्वर ने यीशु को सब कुछ पर सभी अधिकार दिया है और सब कुछ पूरा करता है। परमेश्वर ने यह कलीसिया के लाभ के लिए किया है। फिर पौलुस एक और शब्द चित्र का उपयोग करता है। पौलुस एक मानव शरीर का वर्णन करता है जिसमें सिर, शरीर और पैर हैं। परमेश्वर ने सब कुछ यीशु के पैरों के नीचे रखा है। पौलुस कहता है कि यीशु कलीसिया का सिर या प्रमुख है। कलीसिया मसीह की देह है।</w:t>
      </w:r>
    </w:p>
    <w:p>
      <w:pPr/>
      <w:r>
        <w:rPr>
          <w:lang w:val="hi_IN" w:bidi="hi_IN"/>
        </w:rPr>
      </w:r>
      <w:r>
        <w:rPr>
          <w:lang w:val="hi_IN" w:bidi="hi_IN"/>
        </w:rPr>
        <w:t>यहाँ रुकें और नीचे दिए गए प्रश्न पर चर्चा करें। उस समय की कहानी सुनाएँ जब आपको या अन्य विश्वासियों को यह चुनना पड़ा कि आप किस शक्तिशाली परमेश्वर या अधिकार पर भरोसा करेंगे और उसका अनुसरण करेंगे। आपने या उन्होंने कैसे निर्धारित किया कि कौन अधिक शक्तिशाली था?</w:t>
      </w:r>
      <w:r>
        <w:rPr>
          <w:lang w:val="hi_IN" w:bidi="hi_IN"/>
        </w:rPr>
      </w:r>
    </w:p>
    <w:p>
      <w:pPr>
        <w:pStyle w:val="Heading3"/>
      </w:pPr>
      <w:r>
        <w:rPr>
          <w:lang w:val="hi_IN" w:bidi="hi_IN"/>
        </w:rPr>
        <w:t>घटनाओं को समझाना</w:t>
      </w:r>
    </w:p>
    <w:p>
      <w:pPr/>
      <w:r>
        <w:rPr>
          <w:lang w:val="hi_IN" w:bidi="hi_IN"/>
        </w:rPr>
      </w:r>
      <w:r>
        <w:rPr>
          <w:lang w:val="hi_IN" w:bidi="hi_IN"/>
        </w:rPr>
        <w:t>इफिसियों 1:15–23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विश्वासियों के लिए एक नई प्रार्थना शुरू करता है। पौलुस प्रार्थना करता है कि उनके हृदय ज्योति से भर जाएँ ताकि वे दी गई आशा के उपहार को समझ सकें।</w:t>
      </w:r>
    </w:p>
    <w:p>
      <w:pPr/>
      <w:r>
        <w:rPr>
          <w:lang w:val="hi_IN" w:bidi="hi_IN"/>
        </w:rPr>
      </w:r>
      <w:r>
        <w:rPr>
          <w:b/>
          <w:lang w:val="hi_IN" w:bidi="hi_IN"/>
        </w:rPr>
        <w:t>दूसरे भाग में:</w:t>
      </w:r>
      <w:r>
        <w:rPr>
          <w:lang w:val="hi_IN" w:bidi="hi_IN"/>
        </w:rPr>
        <w:t xml:space="preserve"> पौलुस यीशु के अनुयायियों को उस सामर्थ्य के बारे में बताना जारी रखता है जो अब उनके पास विश्वासियों के रूप में है। यह शक्ति किसी भी अन्य शक्ति से बड़ी है, यहाँ तक कि उन अदृश्य आत्माओं की शक्ति से भी बड़ी है। पौलुस उन्हें यह भी याद दिलाता है कि यीशु के पास सब कुछ पर अधिकार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विश्वासी</w:t>
      </w:r>
    </w:p>
    <w:p>
      <w:pPr>
        <w:pStyle w:val="ListBullet"/>
        <w:spacing w:line="240" w:lineRule="auto"/>
        <w:ind w:left="720"/>
      </w:pPr>
      <w:r>
        <w:rPr>
          <w:lang w:val="hi_IN" w:bidi="hi_IN"/>
        </w:rPr>
      </w:r>
      <w:r>
        <w:rPr>
          <w:lang w:val="hi_IN" w:bidi="hi_IN"/>
        </w:rPr>
        <w:t>परमेश्वर जिसने पौलुस को लिखने के लिए प्रेरित किया और पौलुस की विनती स्वीकार की</w:t>
      </w:r>
    </w:p>
    <w:p>
      <w:pPr>
        <w:pStyle w:val="ListBullet"/>
        <w:spacing w:line="240" w:lineRule="auto"/>
        <w:ind w:left="720"/>
      </w:pPr>
      <w:r>
        <w:rPr>
          <w:lang w:val="hi_IN" w:bidi="hi_IN"/>
        </w:rPr>
      </w:r>
      <w:r>
        <w:rPr>
          <w:lang w:val="hi_IN" w:bidi="hi_IN"/>
        </w:rPr>
        <w:t>यीशु जिसके पास सब बातों पर अधिकार है</w:t>
      </w:r>
    </w:p>
    <w:p>
      <w:pPr>
        <w:pStyle w:val="ListBullet"/>
        <w:spacing w:line="240" w:lineRule="auto"/>
        <w:ind w:left="720"/>
      </w:pPr>
      <w:r>
        <w:rPr>
          <w:lang w:val="hi_IN" w:bidi="hi_IN"/>
        </w:rPr>
      </w:r>
      <w:r>
        <w:rPr>
          <w:lang w:val="hi_IN" w:bidi="hi_IN"/>
        </w:rPr>
        <w:t>संसार में आत्मिक शक्तियाँ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पौलुस ने उन अद्भुत कामों के बारे में बात करी जो परमेश्वर ने विश्वासियों के लिए किए थे। पौलुस इस भाग को विश्वासियों के लिए प्रार्थना करके शुरू करता है। पौलुस कहता है कि वह परमेश्वर द्वारा किए गए सभी अच्छे कामों के कारण उनके लिए प्रार्थना कर रहा है। पौलुस कहता है कि उसने विश्वासियों के बारे में दो बातें सुनी हैं। सबसे पहले, पौलुस ने सुना है कि विश्वासियों का यीशु पर विश्वास है, या यीशु पर भरोसा है। पौलुस ने यह भी सुना है कि विश्वासी परमेश्वर के लोगों या उन लोगों से प्रेम करते हैं जो परमेश्वर का अनुसरण करते हैं। हर बार जब पौलुस प्रार्थना करता है, तो वह विश्वासियों के लिए परमेश्वर का धन्यवाद करता है। पौलुस कहता है कि वह "हमारे प्रभु या स्वामी, यीशु मसीह" के परमेश्वर से प्रार्थना करता है। परमेश्वर महिमामय या तेजस्वी है और सामर्थ्य से भरा हुआ है, और परमेश्वर हमारे लिए पिता के समान है।</w:t>
      </w:r>
    </w:p>
    <w:p>
      <w:pPr/>
      <w:r>
        <w:rPr>
          <w:lang w:val="hi_IN" w:bidi="hi_IN"/>
        </w:rPr>
      </w:r>
      <w:r>
        <w:rPr>
          <w:lang w:val="hi_IN" w:bidi="hi_IN"/>
        </w:rPr>
        <w:t>यहाँ रुकें और यीशु के लिए उस शीर्षक पर चर्चा करें जो पौलुस उसे देता है: "प्रभु यीशु मसीह।" यह एक सम्मानजनक उपाधि है जो यीशु को हमारे स्वामी और परमेश्वर द्वारा नियुक्त उद्धारकर्ता के रूप में पहचानता है। जब आप यीशु का आदर कर रहे हैं, तो आप उसे कैसे दर्शाते हैं? इस ऑडियो को यहाँ रोकें।</w:t>
      </w:r>
    </w:p>
    <w:p>
      <w:pPr/>
      <w:r>
        <w:rPr>
          <w:lang w:val="hi_IN" w:bidi="hi_IN"/>
        </w:rPr>
      </w:r>
      <w:r>
        <w:rPr>
          <w:lang w:val="hi_IN" w:bidi="hi_IN"/>
        </w:rPr>
        <w:t>यहाँ रुकें और किसी ऐसे व्यक्ति के बारे में एक कहानी सुनाएँ जिसने महान काम किए हैं। लोग इस व्यक्ति की स्तुति करना चाहते हैं। कहानीकार द्वारा उपयोग किए गए स्तुति के शब्दों को सुनें। अब तय करें कि आप परमेश्वर की उस उपाधि को कैसे कहेंगे जिसका उपयोग पौलुस इस भाग में करता है। रिकॉर्डिंग को यहाँ रोकें।</w:t>
      </w:r>
    </w:p>
    <w:p>
      <w:pPr/>
      <w:r>
        <w:rPr>
          <w:lang w:val="hi_IN" w:bidi="hi_IN"/>
        </w:rPr>
      </w:r>
      <w:r>
        <w:rPr>
          <w:lang w:val="hi_IN" w:bidi="hi_IN"/>
        </w:rPr>
        <w:t>पौलुस हमारे महिमामय पिता परमेश्वर से प्रार्थना करता है कि वह विश्वासियों को दो बातें दे। पौलुस परमेश्वर से प्रार्थना करता है कि वह विश्वासियों को आत्मिक बुद्धि या परमेश्वर से बुद्धि दे। पौलुस परमेश्वर से यह भी प्रार्थना करता है कि वह विश्वासियों को प्रकाशन दे। पौलुस चाहता है कि परमेश्वर अपने आप को और अपने कार्यों को विश्वासियों के सामने प्रकट करे।</w:t>
      </w:r>
    </w:p>
    <w:p>
      <w:pPr/>
      <w:r>
        <w:rPr>
          <w:lang w:val="hi_IN" w:bidi="hi_IN"/>
        </w:rPr>
      </w:r>
      <w:r>
        <w:rPr>
          <w:lang w:val="hi_IN" w:bidi="hi_IN"/>
        </w:rPr>
        <w:t>यहाँ रुकें और समूह में चर्चा करें: आप इस बारे में कैसे बात करते हैं कि परमेश्वर लोगों पर प्रकट करता है कि वह कौन है और वह क्या करता है? इस ऑडियो को यहाँ रोकें।</w:t>
      </w:r>
    </w:p>
    <w:p>
      <w:pPr/>
      <w:r>
        <w:rPr>
          <w:lang w:val="hi_IN" w:bidi="hi_IN"/>
        </w:rPr>
      </w:r>
      <w:r>
        <w:rPr>
          <w:lang w:val="hi_IN" w:bidi="hi_IN"/>
        </w:rPr>
        <w:t>शायद परमेश्वर का यह करने का तरीका यह है कि वह "उनके दिल की आँखें खोले।" यह विशेष भाषा है—पौलुस परमेश्वर से विनती कर रहा है कि वह विश्वासियों को परमेश्वर के बारे में सत्य और जानकारी दिखाए, जैसे एक अंधेरे स्थान में प्रकाश के चमकने से सब कुछ और स्पष्ट रूप से दिखाता है।</w:t>
      </w:r>
    </w:p>
    <w:p>
      <w:pPr/>
      <w:r>
        <w:rPr>
          <w:lang w:val="hi_IN" w:bidi="hi_IN"/>
        </w:rPr>
      </w:r>
      <w:r>
        <w:rPr>
          <w:lang w:val="hi_IN" w:bidi="hi_IN"/>
        </w:rPr>
        <w:t>यहाँ रुकें और चर्चा करें: "दिल की आँखें खोलो" एक शब्द चित्र है। एक और शब्द चित्र जो यही विचार देता है, वह है "दिल को प्रकाश से भरें।" इफिसुस के लोग मानते थे कि भावनाएँ दिल में रहती हैं, या दिल भावनाओं और समझ का केंद्र था। आप अपनी संस्कृति में किस शब्द चित्र का उपयोग करेंगे जो वही बात कहता है? आप एक कहानी बता सकते हैं जिसमें आप प्रार्थना कर रहे हैं कि कोई कुछ महत्वपूर्ण बात समझ जाए। सुनें और देखें कि आप किसी महत्वपूर्ण बात को समझने या किसी नए सत्य को प्रकट करने के बारे में कैसे बात करते हैं। ऑडियो को यहाँ रोकें।</w:t>
      </w:r>
    </w:p>
    <w:p>
      <w:pPr/>
      <w:r>
        <w:rPr>
          <w:lang w:val="hi_IN" w:bidi="hi_IN"/>
        </w:rPr>
      </w:r>
      <w:r>
        <w:rPr>
          <w:lang w:val="hi_IN" w:bidi="hi_IN"/>
        </w:rPr>
        <w:t>फिर पौलुस समझाता है कि वह क्या चाहता है कि विश्वासी जानें: पौलुस चाहता है कि विश्वासी परमेश्वर का अनुसरण करने की अपनी बुलाहट की आशा को समझें। इसका मतलब है कि परमेश्वर विश्वासियों को आमंत्रित कर रहा है कि वे भरोसा करें कि परमेश्वर उन्हें बचाएगा और उन्हें हमेशा के लिए परमेश्वर के साथ पूर्ण जीवन देगा। पौलुस यह भी चाहता है कि विश्वासियों को समझ आए कि परमेश्वर अपने पवित्र लोगों, अर्थात संतों, को एक विरासत दे रहा है, अर्थात वह सब कुछ जो परमेश्वर के पास है। यह ठीक उसी तरह है जैसे एक पिता अपने बच्चों को वह सब कुछ देता है, जो उसके पास है। यह महान धन के समान है, लेकिन यहाँ परमेश्वर हमें धन नहीं दे रहा है! परमेश्वर हमें अपनी महान और शक्तिशाली सामर्थ्य दे रहा है।</w:t>
      </w:r>
    </w:p>
    <w:p>
      <w:pPr/>
      <w:r>
        <w:rPr>
          <w:lang w:val="hi_IN" w:bidi="hi_IN"/>
        </w:rPr>
      </w:r>
      <w:r>
        <w:rPr>
          <w:lang w:val="hi_IN" w:bidi="hi_IN"/>
        </w:rPr>
        <w:t>यहाँ रुकें और समूह में चर्चा करें: किसी ऐसे समय के बारे में एक कहानी सुनाएँ जब आपने उत्सुकता से आपके साथ कुछ बड़ा होने की उम्मीद की थी। इस बारे में बात करने के लिए आप जिन शब्दों का उपयोग करते हैं, उन पर ध्यान दें। इस ऑडियो को यहाँ रोकें।</w:t>
      </w:r>
    </w:p>
    <w:p>
      <w:pPr/>
      <w:r>
        <w:rPr>
          <w:lang w:val="hi_IN" w:bidi="hi_IN"/>
        </w:rPr>
      </w:r>
      <w:r>
        <w:rPr>
          <w:lang w:val="hi_IN" w:bidi="hi_IN"/>
        </w:rPr>
        <w:t>इस भाग के दूसरे हिस्से में, पौलुस विश्वासियों को बताता है कि वह चाहता है कि वे परमेश्वर और यीशु के बारे में क्या याद रखें। हम जानते हैं कि परमेश्वर हमें महान सामर्थ्य दे सकता है, क्योंकि हमने देखा है कि परमेश्वर ने यीशु के लिए क्या किया है। परमेश्वर ने यीशु को मरे हुओं में से जिलाया! और, इससे भी अधिक, परमेश्वर ने यीशु को स्वर्ग में जहाँ परमेश्वर रहता है, अपने दाहिने हाथ में सम्मान के स्थान पर बैठाया। यीशु सभी अधिकार, सभी शासक, सभी शक्ति और सभी प्रभुता या शासन से ऊपर है। यीशु उन सभी अन्य नामों से ऊपर है जिनका उपयोग लोग कभी शक्ति प्राप्त करने के लिए करेंगे। याद रखें कि ये बातें सभी विभिन्न प्रकार के आत्मिक अधिकार हैं। यीशु के पास पूरे आत्मिक संसार पर अधिकार है, जिसमें वे सभी आत्मिक प्राणी भी शामिल हैं जिनका उल्लेख नहीं किया गया है। यीशु के पास यह अधिकार अभी भी है, और भविष्य में भी सदा रहेगा—जब परमेश्वर अंततः सारी बुराई का नाश करेगा।</w:t>
      </w:r>
    </w:p>
    <w:p>
      <w:pPr/>
      <w:r>
        <w:rPr>
          <w:lang w:val="hi_IN" w:bidi="hi_IN"/>
        </w:rPr>
      </w:r>
      <w:r>
        <w:rPr>
          <w:lang w:val="hi_IN" w:bidi="hi_IN"/>
        </w:rPr>
        <w:t>यहाँ रुकें और यीशु और विश्वासियों के पास जो सामर्थ्य है, उस पर चर्चा करें। इस शक्ति का ज्ञान आपके लोगों को यह समझने में कैसे मदद करता है कि यीशु के पास किसी भी अन्य आत्मिक प्राणी से ज़्यादा शक्ति है? ऑडियो को यहाँ रोकें।</w:t>
      </w:r>
    </w:p>
    <w:p>
      <w:pPr/>
      <w:r>
        <w:rPr>
          <w:lang w:val="hi_IN" w:bidi="hi_IN"/>
        </w:rPr>
      </w:r>
      <w:r>
        <w:rPr>
          <w:lang w:val="hi_IN" w:bidi="hi_IN"/>
        </w:rPr>
        <w:t>पौलुस यहाँ फिर से विशेष भाषा का उपयोग करता है ताकि हमें यह बताया जा सके कि परमेश्वर ने यीशु को हर चीज़ पर अधिकार दिया है। परमेश्वर ने "सब कुछ मसीह के पैरों के नीचे" रखा है, जो यह कहने का एक तरीका है कि सब कुछ यीशु के "नीचे" है। यीशु जितना महत्वपूर्ण कुछ भी नहीं है। परमेश्वर ने यीशु को देह का "सिर" बनाया। पौलुस मानव शरीर की तुलना कलीसिया के सदस्यों या विश्वासियों के समूह से करता है। भौतिक शरीर का सिर शरीर को नियंत्रित करता है। उसी तरह, यीशु कलीसिया को नियंत्रित करता है। देह, अर्थात कलीसिया, “यीशु की परिपूर्णता है, जो हर रीति से सब कुछ परिपूर्ण करता है।” संभवतः मसीह अपने जीवन और सामर्थ्य के द्वारा कलीसिया को भरता और पूर्ण करता है, क्योंकि मसीह ही सब कुछ को भरता और सामर्थ्य प्रदान करता है। यह भी संभव है कि कलीसिया मसीह को पूर्ण करता है, या संसार के सामने मसीह की पूर्णता को दिखाती है।</w:t>
      </w:r>
    </w:p>
    <w:p>
      <w:pPr/>
      <w:r>
        <w:rPr>
          <w:lang w:val="hi_IN" w:bidi="hi_IN"/>
        </w:rPr>
      </w:r>
      <w:r>
        <w:rPr>
          <w:lang w:val="hi_IN" w:bidi="hi_IN"/>
        </w:rPr>
        <w:t>यहाँ रुकें और सिर और देह के इस शब्द चित्र पर चर्चा करें। आप अपने लोगों के लिए इस शब्द चित्र का वर्णन कैसे करते हैं? याद रखें कि सिर देह के हर काम में देह को निर्देशित करता है। इस ऑडियो को यहाँ रोकें।</w:t>
      </w:r>
    </w:p>
    <w:p>
      <w:pPr/>
      <w:r>
        <w:rPr>
          <w:lang w:val="hi_IN" w:bidi="hi_IN"/>
        </w:rPr>
      </w:r>
      <w:r>
        <w:rPr>
          <w:lang w:val="hi_IN" w:bidi="hi_IN"/>
        </w:rPr>
        <w:t>यहाँ रुकें और चर्चा करें कि जब मसीह उसे "भरता है" या "पूर्ण" करता है, तो कलीसिया क्या करती है। आप कैसे जानते हैं कि मसीह कलीसिया को कब भरता है? वे इसे दिखाने के लिए क्या करते हैं? इस ऑडियो को यहाँ रोकें।</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 इनमें से प्रत्येक पात्र के लिए लोग, चित्र या वस्तुओं को चुनें।</w:t>
      </w:r>
    </w:p>
    <w:p>
      <w:pPr/>
      <w:r>
        <w:rPr>
          <w:lang w:val="hi_IN" w:bidi="hi_IN"/>
        </w:rPr>
      </w:r>
      <w:r>
        <w:rPr>
          <w:lang w:val="hi_IN" w:bidi="hi_IN"/>
        </w:rPr>
        <w:t>जब आप इन पदों की कहानी दोबारा सुनाना शुरू करें, तो याद रखें कि पौलुस दिखाता है कि वह विश्वासियों से बात कर रहा है, और परमेश्वर और यीशु पास खड़े हैं। संसार में आत्मिक शक्तियों का एक समूह भी पास ही खड़ा है। पौलुस उन्हें दिखाता है कि वह खुश है क्योंकि उसने सुना है कि विश्वासी यीशु पर भरोसा करते हैं और लोगों से प्रेम करते हैं। फिर पौलुस दिखाता है कि वह परमेश्वर से कह रहा है कि वह विश्वासियों को अपने बारे में महत्वपूर्ण सत्य दिखाए। पौलुस को यह दिखाना चाहिए कि पहले विश्वासियों ने परमेश्वर की योजना को पूरी तरह नहीं देखा था, पर अब पौलुस परमेश्वर से प्रार्थना करता है कि वह विश्वासियों को अपनी योजना का पूरा सत्य दिखाएँ। विश्वासी दिखा सकते हैं कि वे उनके लिए परमेश्वर की विरासत और उनके लिए परमेश्वर की महान सामर्थ्य को खोज रहे हैं।</w:t>
      </w:r>
    </w:p>
    <w:p>
      <w:pPr/>
      <w:r>
        <w:rPr>
          <w:lang w:val="hi_IN" w:bidi="hi_IN"/>
        </w:rPr>
      </w:r>
      <w:r>
        <w:rPr>
          <w:lang w:val="hi_IN" w:bidi="hi_IN"/>
        </w:rPr>
        <w:t>अब पौलुस विश्वासियों की ओर मुड़ता है। पौलुस उन्हें परमेश्वर की सामर्थ्य के बारे में समझाता है। परमेश्वर और यीशु एक-दूसरे के पास खड़े हैं, और पौलुस विश्वासियों को दिखाता है कि परमेश्वर ने हमारे उद्धारकर्ता मसीह को मरे हुओं में से जिलाया। फिर पौलुस दिखाता है कि मसीह स्वर्ग में, जहाँ परमेश्वर निवास करता है, परमेश्वर के दाहिने हाथ की ओर बैठा है। यीशु दिखाता है कि यीशु संसार की सभी आत्मिक शक्तियों पर शासन करता है। दिखाएँ कि ये आत्मिक शक्तियाँ यीशु के नीचे या उसके अधिकार के नीचे हैं।</w:t>
      </w:r>
    </w:p>
    <w:p>
      <w:pPr/>
      <w:r>
        <w:rPr>
          <w:lang w:val="hi_IN" w:bidi="hi_IN"/>
        </w:rPr>
      </w:r>
      <w:r>
        <w:rPr>
          <w:lang w:val="hi_IN" w:bidi="hi_IN"/>
        </w:rPr>
        <w:t>अब पौलुस समझाता है कि यीशु कलीसिया का सिर या अगुवा है। दिखाएँ कि यीशु एक अच्छा अगुवा है। दिखाएँ कि मसीह यीशु अपनी उपस्थिति से कलीसिया को भर रह है—शायद मसीह विश्वासियों के बीच आकर खड़ा हो जाता है, जबकि विश्वासी मिलकर कलीसिया के रूप में जो करता है उसे प्रदर्शित करें।</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1:15–23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इफिसुस के विश्वासी</w:t>
      </w:r>
    </w:p>
    <w:p>
      <w:pPr>
        <w:pStyle w:val="ListBullet"/>
        <w:spacing w:line="240" w:lineRule="auto"/>
        <w:ind w:left="720"/>
      </w:pPr>
      <w:r>
        <w:rPr>
          <w:lang w:val="hi_IN" w:bidi="hi_IN"/>
        </w:rPr>
      </w:r>
      <w:r>
        <w:rPr>
          <w:lang w:val="hi_IN" w:bidi="hi_IN"/>
        </w:rPr>
        <w:t>परमेश्वर जिसने पौलुस को लिखने के लिए प्रेरित किया और पौलुस की विनती स्वीकार की</w:t>
      </w:r>
    </w:p>
    <w:p>
      <w:pPr>
        <w:pStyle w:val="ListBullet"/>
        <w:spacing w:line="240" w:lineRule="auto"/>
        <w:ind w:left="720"/>
      </w:pPr>
      <w:r>
        <w:rPr>
          <w:lang w:val="hi_IN" w:bidi="hi_IN"/>
        </w:rPr>
      </w:r>
      <w:r>
        <w:rPr>
          <w:lang w:val="hi_IN" w:bidi="hi_IN"/>
        </w:rPr>
        <w:t>यीशु जिसके पास सब बातों पर अधिकार है</w:t>
      </w:r>
    </w:p>
    <w:p>
      <w:pPr>
        <w:pStyle w:val="ListBullet"/>
        <w:spacing w:line="240" w:lineRule="auto"/>
        <w:ind w:left="720"/>
      </w:pPr>
      <w:r>
        <w:rPr>
          <w:lang w:val="hi_IN" w:bidi="hi_IN"/>
        </w:rPr>
      </w:r>
      <w:r>
        <w:rPr>
          <w:lang w:val="hi_IN" w:bidi="hi_IN"/>
        </w:rPr>
        <w:t>संसार में आत्मिक शक्तियाँ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पौलुस एक नई प्रार्थना शुरू करता है। पौलुस इफिसियों से कहता है कि जब भी पौलुस परमेश्वर से प्रार्थना करता है तो पौलुस उनके लिए भी प्रार्थना करता है। जब पौलुस प्रार्थना करता है, तो पौलुस विश्वासियों के लिए परमेश्वर का धन्यवाद करता है। पौलुस यह भी प्रार्थना करता है कि महिमा का परमेश्वर इफिसियों को आत्मिक बुद्धि दे। पौलुस चाहता है कि विश्वासी परमेश्वर के बारे में अपनी समझ या ज्ञान में बढ़ें। पौलुस शब्द चित्र का उपयोग करता है कि ज्योति किसी जगह को भरती है ताकि कोई छाया न हो। यह चित्र विश्वासियों को समझने में सहायता करता है कि वे उस आशा को कैसे पहचान सकते हैं जो परमेश्वर ने उन्हें दी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"यह कैसे है कि आप इन लोगों के लिए लगातार प्रार्थना कर सकते हैं?" आप सुन सकते हैं, "मैं हर दिन उन लोगों के लिए प्रार्थना करने में घंटे बिताता हूँ जो यीशु पर विश्वास करते हैं। मैं इफिसुस में रहा हूँ और मैं उस मूर्तिपूजक मंदिर और मूर्तिपूजक आराधना के साथ वहाँ के विश्वासियों को जिन कठिनाइयों का सामना करना पड़ता है, उन्हें जानता हूँ। मैं प्रार्थना करता हूँ कि परमेश्वर उन्हें मजबूत रहने की शक्ति दे। जितना अधिक वे परमेश्वर और उसके द्वारा उनके लिए किए गए कार्यों को समझेंगे, उतना ही उनके लिए अच्छा होगा। चाहे मैं काम कर रहा हूँ या चल रहा हूँ, तो भी मैं उन लोगों के लिए प्रार्थना करता हूँ जिनसे मैं प्रेम करता हूँ।"</w:t>
      </w:r>
    </w:p>
    <w:p>
      <w:pPr>
        <w:pStyle w:val="ListBullet"/>
        <w:spacing w:line="240" w:lineRule="auto"/>
        <w:ind w:left="720"/>
      </w:pPr>
      <w:r>
        <w:rPr>
          <w:lang w:val="hi_IN" w:bidi="hi_IN"/>
        </w:rPr>
      </w:r>
      <w:r>
        <w:rPr>
          <w:lang w:val="hi_IN" w:bidi="hi_IN"/>
        </w:rPr>
        <w:t>इफिसुस के विश्वासियों से पूछें, "यह जानकर आपको कैसा लगता है कि पौलुस लगातार आपके लिए प्रार्थना करता है?" आप सुन सकते हैं, "मुझे यह जानकर अच्छा लगता है कि पौलुस मुझे याद रखता है और मेरे और मेरे परिवार के लिए प्रार्थना करता है, तब भी जब पौलुस यहाँ नहीं होता। मैं यीशु का अनुसरण करने और और अधिक सीखने की कोशिश करता हूँ, लेकिन कभी-कभी यह कठिन होता है। यह जानना कि पौलुस मेरे लिए प्रार्थना कर रहा है, मुझे अपने विश्वास में और मजबूत होने में मदद करता है।"</w:t>
      </w:r>
    </w:p>
    <w:p>
      <w:pPr>
        <w:pStyle w:val="ListBullet"/>
        <w:spacing w:line="240" w:lineRule="auto"/>
        <w:ind w:left="720"/>
      </w:pPr>
      <w:r>
        <w:rPr>
          <w:lang w:val="hi_IN" w:bidi="hi_IN"/>
        </w:rPr>
      </w:r>
      <w:r>
        <w:rPr>
          <w:lang w:val="hi_IN" w:bidi="hi_IN"/>
        </w:rPr>
        <w:t>परमेश्वर से पूछें, "जब आप पौलुस की प्रार्थनाएँ सुनते हैं तो आप कैसा महसूस करते हैं?" आप सुन सकते हैं, "पौलुस समझ गया है कि मेरे साथ संवाद में रहना महत्वपूर्ण है। मैं चाहता हूँ कि सभी विश्वासी पौलुस की तरह ही करें और हर दिन प्रार्थना में समय बिताएँ। मैंने लोगों से कहा है कि प्रार्थना महत्वपूर्ण है, और पौलुस अपने कार्यों के माध्यम से दिखाता है कि प्रार्थना महत्वपूर्ण है। मुझे उन लोगों से बात करना पसंद है जो मेरा अनुसरण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पौलुस प्रार्थना करना जारी रखता है। पौलुस चाहता है कि परमेश्वर विश्वासियों को यह समझने में मदद करे कि उनके पास सामर्थ्य है। यह शक्ति वही शक्ति है जिसका उपयोग परमेश्वर ने यीशु को मरे हुओं में से जिलाने के लिए किया था। पौलुस इफिसियों से कहता है कि यह शक्ति किसी भी दूसरे आत्मिक प्राणियों की शक्ति से कहीं ज़्यादा है, यहाँ तक कि उन आत्मिक प्राणियों की भी जिन्हें वे देख नहीं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पूछें, "जब आप इस शक्ति के बारे में सुनते हैं तो आप कैसा महसूस करते हैं?" आप सुन सकते हैं, "मैं बहुत खुश हूँ कि पौलुस ने हमें इस शक्ति की याद दिलाई है। पौलुस ने हमें इस शक्ति के बारे में बताया, पर जब मैं हर दिन उस मूर्तिपूजक मंदिर को देखता हूँ और बाज़ार में जादूगरों को देखता और सुनता हूँ, तो मेरे लिए यह याद रखना कठिन हो जाता है कि यह शक्ति मेरे पास भी है। जब मेरा बच्चा बीमार होता है, तो मैं कभी-कभी भूल जाता हूँ कि मेरे पास यह शक्ति है। मुझे खुशी है कि पौलुस मुझे उस शक्ति का उपयोग करने की याद दिला रहा है जो परमेश्वर मुझे देता है और मैं जादूगरों के पास न जाऊँ।"</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विश्वासियों को याद दिलाता है कि परमेश्वर ने यीशु को सर्वोच्च अधिकारी बनाया है। परमेश्वर ने सब कुछ यीशु के अधिकार के तहत रखा है। इसमें वह सब कुछ शामिल है जो हमारे पास वर्तमान संसार और आने वाले संसार में है। परमेश्वर ने यीशु को कलीसिया का अगुवा या सिर भी बनाया है। कलीसिया मसीह की देह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पूछें, "यीशु के पास यह अधिकार होने के बारे में आप कैसा महसूस करते हैं?" आप सुन सकते हैं, "मुझे खुशी है कि यीशु के पास यह अधिकार है। अगली बार जब मैं किसी को किसी मूर्तिपूजक देवता या दुष्टआत्मा के अधिकार के बारे में बात करते हुए सुनूँ तो मैं यह याद रखना चाहता हूँ। यीशु के पास ज्यादा अधिकार है। यदि मुझे यह याद रहे तो मैं उन दुष्ट आत्माओं से सुरक्षित रहूँगा।</w:t>
      </w:r>
    </w:p>
    <w:p>
      <w:pPr>
        <w:pStyle w:val="ListBullet"/>
        <w:spacing w:line="240" w:lineRule="auto"/>
        <w:ind w:left="720"/>
      </w:pPr>
      <w:r>
        <w:rPr>
          <w:lang w:val="hi_IN" w:bidi="hi_IN"/>
        </w:rPr>
      </w:r>
      <w:r>
        <w:rPr>
          <w:lang w:val="hi_IN" w:bidi="hi_IN"/>
        </w:rPr>
        <w:t>पौलुस से पूछें, "आप विश्वासियों को यह याद दिलाना क्यों महत्वपूर्ण मानते हैं कि यीशु कलीसिया का सिर है और वे कलीसिया की देह हैं?" आप सुन सकते हैं, "मैं चाहता हूँ कि वे यीशु की आवाज़ सुनें जो उन्हें बताए कि कलीसिया में क्या करना है। मैंने देखा है कि जब विश्वासी अपनी समझ, विश्वासों और कार्यों में विभाजित हो जाते हैं तो क्या होता है। जब तक उन्हें याद है कि यीशु सिर है और उन्हें बताता है कि क्या करना है, वे मजबूत रहेंगे। यीशु कलीसिया से प्रेम करता है और चाहता है कि कलीसिया विश्वास में बढ़े और मजबूत हो।"</w:t>
      </w:r>
      <w:r>
        <w:rPr>
          <w:lang w:val="hi_IN" w:bidi="hi_IN"/>
        </w:rPr>
      </w:r>
    </w:p>
    <w:p>
      <w:pPr>
        <w:pStyle w:val="Heading3"/>
      </w:pPr>
      <w:r>
        <w:rPr>
          <w:lang w:val="hi_IN" w:bidi="hi_IN"/>
        </w:rPr>
        <w:t>आवश्यक जानकारी</w:t>
      </w:r>
    </w:p>
    <w:p>
      <w:pPr/>
      <w:r>
        <w:rPr>
          <w:lang w:val="hi_IN" w:bidi="hi_IN"/>
        </w:rPr>
      </w:r>
      <w:r>
        <w:rPr>
          <w:lang w:val="hi_IN" w:bidi="hi_IN"/>
        </w:rPr>
        <w:t>इफिसियों 1:15–23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इफिसियों के </w:t>
      </w:r>
      <w:r>
        <w:rPr>
          <w:b/>
          <w:lang w:val="hi_IN" w:bidi="hi_IN"/>
        </w:rPr>
        <w:t>विश्वास</w:t>
      </w:r>
      <w:r>
        <w:rPr>
          <w:lang w:val="hi_IN" w:bidi="hi_IN"/>
        </w:rPr>
        <w:t xml:space="preserve"> के बारे में बात करता है, या वे प्रभु यीशु पर कैसे भरोसा करते हैं। </w:t>
      </w:r>
      <w:r>
        <w:rPr>
          <w:lang w:val="hi_IN" w:bidi="hi_IN"/>
        </w:rPr>
        <w:t>विश्वास</w:t>
      </w:r>
      <w:r>
        <w:rPr>
          <w:lang w:val="hi_IN" w:bidi="hi_IN"/>
        </w:rPr>
        <w:t xml:space="preserve"> की चर्चा मुख्य शब्दावली में की गई है। विश्वास के लिए उसी शब्द का उपयोग करें जो आपके पास पिछले अनुवादों में है।</w:t>
      </w:r>
    </w:p>
    <w:p>
      <w:pPr/>
      <w:r>
        <w:rPr>
          <w:lang w:val="hi_IN" w:bidi="hi_IN"/>
        </w:rPr>
      </w:r>
      <w:r>
        <w:rPr>
          <w:lang w:val="hi_IN" w:bidi="hi_IN"/>
        </w:rPr>
        <w:t xml:space="preserve">पौलुस इस पूरे भाग में </w:t>
      </w:r>
      <w:r>
        <w:rPr>
          <w:b/>
          <w:lang w:val="hi_IN" w:bidi="hi_IN"/>
        </w:rPr>
        <w:t>प्रभु</w:t>
      </w:r>
      <w:r>
        <w:rPr>
          <w:lang w:val="hi_IN" w:bidi="hi_IN"/>
        </w:rPr>
        <w:t xml:space="preserve"> यीशु </w:t>
      </w:r>
      <w:r>
        <w:rPr>
          <w:b/>
          <w:lang w:val="hi_IN" w:bidi="hi_IN"/>
        </w:rPr>
        <w:t>मसीह</w:t>
      </w:r>
      <w:r>
        <w:rPr>
          <w:lang w:val="hi_IN" w:bidi="hi_IN"/>
        </w:rPr>
        <w:t xml:space="preserve"> शीर्षक का उपयोग करता है। इस शीर्षक का अर्थ है कि यीशु परमेश्वर है। प्रभु एक सम्मानजनक शीर्षक है जो दिखाता है कि यीशु स्वामी है, और वास्तव में परमेश्वर है। मसीह शब्द यीशु के उस पद या पहचान को दर्शाता है कि वह अभिषिक्त जन, अर्थात वह उद्धारकर्ता है जिसे भेजने का वादा परमेश्वर ने किया था। </w:t>
      </w:r>
      <w:r>
        <w:rPr>
          <w:lang w:val="hi_IN" w:bidi="hi_IN"/>
        </w:rPr>
        <w:t>प्रभु</w:t>
      </w:r>
      <w:r>
        <w:rPr>
          <w:lang w:val="hi_IN" w:bidi="hi_IN"/>
        </w:rPr>
        <w:t xml:space="preserve"> और </w:t>
      </w:r>
      <w:r>
        <w:rPr>
          <w:lang w:val="hi_IN" w:bidi="hi_IN"/>
        </w:rPr>
        <w:t>मसीह</w:t>
      </w:r>
      <w:r>
        <w:rPr>
          <w:lang w:val="hi_IN" w:bidi="hi_IN"/>
        </w:rPr>
        <w:t xml:space="preserve"> की चर्चा मुख्य शब्दावली में की गई है। प्रभु और मसीह के लिए उसी शब्द का उपयोग करें जिसका उपयोग आपने पिछले भागों में किया है।</w:t>
      </w:r>
    </w:p>
    <w:p>
      <w:pPr/>
      <w:r>
        <w:rPr>
          <w:lang w:val="hi_IN" w:bidi="hi_IN"/>
        </w:rPr>
      </w:r>
      <w:r>
        <w:rPr>
          <w:lang w:val="hi_IN" w:bidi="hi_IN"/>
        </w:rPr>
        <w:t xml:space="preserve">पौलुस </w:t>
      </w:r>
      <w:r>
        <w:rPr>
          <w:b/>
          <w:lang w:val="hi_IN" w:bidi="hi_IN"/>
        </w:rPr>
        <w:t>संत</w:t>
      </w:r>
      <w:r>
        <w:rPr>
          <w:lang w:val="hi_IN" w:bidi="hi_IN"/>
        </w:rPr>
        <w:t xml:space="preserve"> शब्द का उपयोग किसी भी व्यक्ति को दर्शाने के लिए करता है जो यीशु पर उद्धारकर्ता और प्रभु के रूप में विश्वास करता है। संत वे लोग हैं जो पवित्र हैं, या परमेश्वर की सेवा के लिए अलग किए गए हैं। संतों के लिए उसी शब्द का उपयोग करें जिसका उपयोग आपने पहले किया है, और याद रखें कि </w:t>
      </w:r>
      <w:r>
        <w:rPr>
          <w:b/>
          <w:lang w:val="hi_IN" w:bidi="hi_IN"/>
        </w:rPr>
        <w:t>संतों</w:t>
      </w:r>
      <w:r>
        <w:rPr>
          <w:lang w:val="hi_IN" w:bidi="hi_IN"/>
        </w:rPr>
        <w:t xml:space="preserve"> की चर्चा मुख्य शब्दावली में की गई है।</w:t>
      </w:r>
    </w:p>
    <w:p>
      <w:pPr/>
      <w:r>
        <w:rPr>
          <w:lang w:val="hi_IN" w:bidi="hi_IN"/>
        </w:rPr>
      </w:r>
      <w:r>
        <w:rPr>
          <w:lang w:val="hi_IN" w:bidi="hi_IN"/>
        </w:rPr>
        <w:t xml:space="preserve">पौलुस परमेश्वर को </w:t>
      </w:r>
      <w:r>
        <w:rPr>
          <w:b/>
          <w:lang w:val="hi_IN" w:bidi="hi_IN"/>
        </w:rPr>
        <w:t>महिमा</w:t>
      </w:r>
      <w:r>
        <w:rPr>
          <w:lang w:val="hi_IN" w:bidi="hi_IN"/>
        </w:rPr>
        <w:t xml:space="preserve"> का परमेश्वर या महिमामय पिता कहता है, जिसका अर्थ है कि परमेश्वर महिमा और सामर्थ्य से भरा हुआ है। महिमा के लिए उसी शब्द का उपयोग करें जिसका उपयोग आपने पिछले भाग में किया है, और याद रखें कि </w:t>
      </w:r>
      <w:r>
        <w:rPr>
          <w:lang w:val="hi_IN" w:bidi="hi_IN"/>
        </w:rPr>
        <w:t>महिमा</w:t>
      </w:r>
      <w:r>
        <w:rPr>
          <w:lang w:val="hi_IN" w:bidi="hi_IN"/>
        </w:rPr>
        <w:t xml:space="preserve"> की चर्चा मुख्य शब्दावली में की गई है। इफिसियों के नाम यह पत्र पवित्रशास्त्र में एकमात्र स्थान है जहाँ हमें परमेश्वर के लिए यह सटीक शीर्षक मिलता है।</w:t>
      </w:r>
    </w:p>
    <w:p>
      <w:pPr/>
      <w:r>
        <w:rPr>
          <w:lang w:val="hi_IN" w:bidi="hi_IN"/>
        </w:rPr>
      </w:r>
      <w:r>
        <w:rPr>
          <w:lang w:val="hi_IN" w:bidi="hi_IN"/>
        </w:rPr>
        <w:t xml:space="preserve">पौलुस परमेश्वर से प्रार्थना करता है कि वह विश्वासियों को आत्मिक </w:t>
      </w:r>
      <w:r>
        <w:rPr>
          <w:b/>
          <w:lang w:val="hi_IN" w:bidi="hi_IN"/>
        </w:rPr>
        <w:t>बुद्धि</w:t>
      </w:r>
      <w:r>
        <w:rPr>
          <w:lang w:val="hi_IN" w:bidi="hi_IN"/>
        </w:rPr>
        <w:t xml:space="preserve">, अर्थात बुद्धि की </w:t>
      </w:r>
      <w:r>
        <w:rPr>
          <w:b/>
          <w:lang w:val="hi_IN" w:bidi="hi_IN"/>
        </w:rPr>
        <w:t>आत्मा</w:t>
      </w:r>
      <w:r>
        <w:rPr>
          <w:lang w:val="hi_IN" w:bidi="hi_IN"/>
        </w:rPr>
        <w:t xml:space="preserve"> या समझ का मनोभाव प्रदान करे। पौलुस चाहता था कि विश्वासी सत्य बातों के बारे में सोचें और भले काम करें। क्योंकि यह आत्मिक बुद्धि है, इसलिए आत्मिक सच्चाइयों की उनकी समझ परमेश्वर से ही आएगी। </w:t>
      </w:r>
      <w:r>
        <w:rPr>
          <w:lang w:val="hi_IN" w:bidi="hi_IN"/>
        </w:rPr>
        <w:t>बुद्धि</w:t>
      </w:r>
      <w:r>
        <w:rPr>
          <w:lang w:val="hi_IN" w:bidi="hi_IN"/>
        </w:rPr>
        <w:t xml:space="preserve"> के लिए उसी शब्द का उपयोग करें जिसका उपयोग आपने पिछले भागों में किया है, और अधिक जानकारी के लिए मुख्य शब्दावली देखें।</w:t>
      </w:r>
    </w:p>
    <w:p>
      <w:pPr/>
      <w:r>
        <w:rPr>
          <w:lang w:val="hi_IN" w:bidi="hi_IN"/>
        </w:rPr>
      </w:r>
      <w:r>
        <w:rPr>
          <w:lang w:val="hi_IN" w:bidi="hi_IN"/>
        </w:rPr>
        <w:t xml:space="preserve">परमेश्वर ने अपने संतों को अपनी महिमामय या अद्भुत </w:t>
      </w:r>
      <w:r>
        <w:rPr>
          <w:b/>
          <w:lang w:val="hi_IN" w:bidi="hi_IN"/>
        </w:rPr>
        <w:t>विरासत</w:t>
      </w:r>
      <w:r>
        <w:rPr>
          <w:lang w:val="hi_IN" w:bidi="hi_IN"/>
        </w:rPr>
        <w:t xml:space="preserve"> दी है। विरासत के लिए उसी शब्द का उपयोग करें जिसका उपयोग आपने पिछले भाग में किया है।</w:t>
      </w:r>
    </w:p>
    <w:p>
      <w:pPr/>
      <w:r>
        <w:rPr>
          <w:lang w:val="hi_IN" w:bidi="hi_IN"/>
        </w:rPr>
      </w:r>
      <w:r>
        <w:rPr>
          <w:lang w:val="hi_IN" w:bidi="hi_IN"/>
        </w:rPr>
        <w:t xml:space="preserve">परमेश्वर ने यीशु को परमेश्वर के दाहिने हाथ पर बैठाया, जो सम्मान का स्थान है। परमेश्वर ने यीशु को पृथ्वी की हर शक्ति और </w:t>
      </w:r>
      <w:r>
        <w:rPr>
          <w:b/>
          <w:lang w:val="hi_IN" w:bidi="hi_IN"/>
        </w:rPr>
        <w:t>स्वर्गीय स्थानों</w:t>
      </w:r>
      <w:r>
        <w:rPr>
          <w:lang w:val="hi_IN" w:bidi="hi_IN"/>
        </w:rPr>
        <w:t xml:space="preserve"> या राज्यों की सब वस्तुओं पर अधिकार दिया है। स्वर्गीय स्थानों या राज्यों के लिए उसी अभिव्यक्ति का उपयोग करें जिसका उपयोग आपने पिछले भागों में किया है। इफिसियों का विश्वास था कि स्वर्गीय स्थानों के विभिन्न परतें या स्तर हैं, जिनमें परमेश्वर सबसे ऊँचे स्तर पर निवास करता है। पृथ्वी और स्वर्ग की सबसे ऊँची परत के बीच आत्मिक प्राणी रहते थे, जिन्हें यहाँ स्वर्ग के शासक, अधिकारी, शक्तियाँ, और स्वामी या मालिक कहा जाता है। आत्मिक प्राणियों के इन सभी विवरणों का अर्थ एक ही है। वे ऐसी आत्माओं की बात नहीं करते जो ज़रूरी नहीं कि अच्छी या बुरी हों। यीशु का अधिकार केवल परमेश्वर पिता को छोड़कर, सभी आत्मिक प्राणियों पर है, चाहे वे अच्छे हों या बुरे। </w:t>
      </w:r>
      <w:r>
        <w:rPr>
          <w:b/>
          <w:lang w:val="hi_IN" w:bidi="hi_IN"/>
        </w:rPr>
        <w:t>स्वर्ग</w:t>
      </w:r>
      <w:r>
        <w:rPr>
          <w:lang w:val="hi_IN" w:bidi="hi_IN"/>
        </w:rPr>
        <w:t xml:space="preserve"> के लिए उसी शब्द का उपयोग करें जिसका उपयोग आपने पिछले भागों में किया है, और याद रखें कि </w:t>
      </w:r>
      <w:r>
        <w:rPr>
          <w:lang w:val="hi_IN" w:bidi="hi_IN"/>
        </w:rPr>
        <w:t>स्वर्ग</w:t>
      </w:r>
      <w:r>
        <w:rPr>
          <w:lang w:val="hi_IN" w:bidi="hi_IN"/>
        </w:rPr>
        <w:t xml:space="preserve"> मुख्य शब्दावली में है।</w:t>
      </w:r>
    </w:p>
    <w:p>
      <w:pPr/>
      <w:r>
        <w:rPr>
          <w:lang w:val="hi_IN" w:bidi="hi_IN"/>
        </w:rPr>
      </w:r>
      <w:r>
        <w:rPr>
          <w:b/>
          <w:lang w:val="hi_IN" w:bidi="hi_IN"/>
        </w:rPr>
        <w:t>पौलुस</w:t>
      </w:r>
      <w:r>
        <w:rPr>
          <w:lang w:val="hi_IN" w:bidi="hi_IN"/>
        </w:rPr>
        <w:t xml:space="preserve"> ने कलीसिया पर मसीह के अधिकार के बारे में बात की। कलीसिया शब्द का अर्थ है उन लोगों का एक समूह जो यीशु को अपने उद्धारकर्ता के रूप में विश्वास करते हैं। ये लोग परमेश्वर की आराधना करने, प्रार्थना करने और परमेश्वर के वचन का अध्ययन करने के लिए एक साथ मिलते हैं। कलीसिया शब्द किसी भवन को दर्शाता नहीं है।</w:t>
      </w:r>
    </w:p>
    <w:p>
      <w:pPr/>
      <w:r>
        <w:rPr>
          <w:lang w:val="hi_IN" w:bidi="hi_IN"/>
        </w:rPr>
      </w:r>
      <w:r>
        <w:rPr>
          <w:lang w:val="hi_IN" w:bidi="hi_IN"/>
        </w:rPr>
        <w:t xml:space="preserve">यहाँ रुकें और समूह में चर्चा करें कि आप </w:t>
      </w:r>
      <w:r>
        <w:rPr>
          <w:b/>
          <w:lang w:val="hi_IN" w:bidi="hi_IN"/>
        </w:rPr>
        <w:t>कलीसिया</w:t>
      </w:r>
      <w:r>
        <w:rPr>
          <w:lang w:val="hi_IN" w:bidi="hi_IN"/>
        </w:rPr>
        <w:t xml:space="preserve"> के लिए किस शब्द का उपयोग करेंगे। </w:t>
      </w:r>
      <w:r>
        <w:rPr>
          <w:b/>
          <w:lang w:val="hi_IN" w:bidi="hi_IN"/>
        </w:rPr>
        <w:t>कलीसिया</w:t>
      </w:r>
      <w:r>
        <w:rPr>
          <w:lang w:val="hi_IN" w:bidi="hi_IN"/>
        </w:rPr>
        <w:t xml:space="preserve"> के लिए उसी शब्द का उपयोग करें जिसका उपयोग आपने बाइबल की पिछली पुस्तकों में किया है, और अधिक जानकारी के लिए मुख्य शब्दावली देखें। इस ऑडियो को यहाँ रोकें।</w:t>
      </w:r>
    </w:p>
    <w:p>
      <w:pPr/>
      <w:r>
        <w:rPr>
          <w:lang w:val="hi_IN" w:bidi="hi_IN"/>
        </w:rPr>
      </w:r>
      <w:r>
        <w:rPr>
          <w:lang w:val="hi_IN" w:bidi="hi_IN"/>
        </w:rPr>
        <w:t>यीशु कलीसिया का सिर है, और कलीसिया यीशु की देह है। यह शब्द-चित्र दिखाता है कि कलीसिया जो कुछ भी करती है, उस सब पर यीशु का पूर्ण अधिकार है।</w:t>
      </w:r>
    </w:p>
    <w:p>
      <w:pPr/>
      <w:r>
        <w:rPr>
          <w:lang w:val="hi_IN" w:bidi="hi_IN"/>
        </w:rPr>
      </w:r>
      <w:r>
        <w:rPr>
          <w:lang w:val="hi_IN" w:bidi="hi_IN"/>
        </w:rPr>
        <w:t>यहाँ रुकें और तय करें कि आप कैसे समझाएँगे कि यीशु के पास कलीसिया पर अधिकार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2:1–10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2:1–10 को सुनें और अपने मन में रखें।</w:t>
      </w:r>
    </w:p>
    <w:p>
      <w:pPr/>
      <w:r>
        <w:rPr>
          <w:lang w:val="hi_IN" w:bidi="hi_IN"/>
        </w:rPr>
      </w:r>
      <w:r>
        <w:rPr>
          <w:lang w:val="hi_IN" w:bidi="hi_IN"/>
        </w:rPr>
        <w:t>यदि सम्भव हो, तो इफिसियों 2:1–10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2:1–10 का ऑडियो संस्करण सबसे आसानी से समझ में आने वाले अनुवाद में सुनें।</w:t>
      </w:r>
    </w:p>
    <w:p>
      <w:pPr/>
      <w:r>
        <w:rPr>
          <w:lang w:val="hi_IN" w:bidi="hi_IN"/>
        </w:rPr>
      </w:r>
      <w:r>
        <w:rPr>
          <w:lang w:val="hi_IN" w:bidi="hi_IN"/>
        </w:rPr>
        <w:t>पिछले भाग में पौलुस ने परमेश्वर ने विश्वासियों को जो शक्ति दी है, उस के बारे में बात की, और यह भी कि परमेश्वर ने यीशु मसीह को कैसे पूरा अधिकार दिया, क्योंकि यीशु के पास दुष्ट आत्माओं पर पूरी शक्ति है। अब पौलुस यीशु के अनुयायी बनने से पहले हमारे जीवन और अनुयायी बनने के बाद हमारे जीवन की तुलना करता है। अनुयायी बनने से पहले, ऐसा लगता था मानो हम मर चुके हैं, और इसके बाद ऐसा लगता है मानो हम पूरी तरह जीवित हैं। केवल परमेश्वर ही ऐसा कर सकता है!</w:t>
      </w:r>
    </w:p>
    <w:p>
      <w:pPr/>
      <w:r>
        <w:rPr>
          <w:lang w:val="hi_IN" w:bidi="hi_IN"/>
        </w:rPr>
      </w:r>
      <w:r>
        <w:rPr>
          <w:lang w:val="hi_IN" w:bidi="hi_IN"/>
        </w:rPr>
        <w:t>पौलुस अन्यजातियों को बताता है कि यीशु के अनुयायी बनने से पहले उनका जीवन कैसा था। पौलुस कहता है कि उन्होंने आकाश के राज्य के शासक का अनुसरण किया। आकाश के राज्य का शासक शैतान, यानी इब्लीस, है। लोग मानते थे कि शैतान और दुष्ट आत्माएँ सबसे निचले स्वर्ग या उनके चारों ओर की हवा पर शासन करते थे। यह परमेश्वर के राज्य से बहुत नीचे है, जहाँ परमेश्वर और स्वर्गदूत रहते हैं। पौलुस अन्यजातियों से कहता है कि शैतान लोगों को परमेश्वर की आज्ञाओं का उल्लंघन करने के लिए प्रेरित करता है। जब लोग इस तरह रहते हैं, तो वे मरे हुए लोगों की तरह हो जाते हैं। मरे हुए लोग परमेश्वर को उत्तर नहीं दे सकते। पौलुस कहता है कि हम सभी पहले ऐसे थे। हम सभी ने उन लोगों की तरह व्यवहार किया जिन्होंने परमेश्वर की आज्ञा न मानने का फैसला किया। पौलुस अन्यजातियों से बात कर रहा था, लेकिन अब जब वह कहता है कि हम सबने अपनी पापी प्रकृति का अनुसरण किया, तो वह अपने आप को और यहूदी विश्वासियों को भी इसमें शामिल करता है।</w:t>
      </w:r>
    </w:p>
    <w:p>
      <w:pPr/>
      <w:r>
        <w:rPr>
          <w:lang w:val="hi_IN" w:bidi="hi_IN"/>
        </w:rPr>
      </w:r>
      <w:r>
        <w:rPr>
          <w:lang w:val="hi_IN" w:bidi="hi_IN"/>
        </w:rPr>
        <w:t>पौलुस हमारे पापी स्वभाव के बारे में बात करता है। इसका वर्णन करने का एक और तरीका हमारे शरीर और मन की स्वार्थी इच्छाओं के बारे में बात करना है। जब पौलुस हमारे स्वभाव के बारे में बात करता है, तो वह हमारे जन्म के तरीके के बारे में बात कर रहा है। पौलुस यह कह रहा है कि हम सभी ने वही किया जो हम करना चाहते थे। हम वही करते थे जो हमारे मन ने कल्पना की थी, या जो हमारा शरीर हमसे करना चाहता था। आप यह कह सकते हैं कि हमने लोगों के रूप में अपनी स्वाभाविक इच्छाओं का पालन किया था। इन चुनावों के कारण, हम सभी परमेश्वर के क्रोध के योग्य थे। परमेश्वर का क्रोध या गुस्सा वह भावना है जो परमेश्वर तब महसूस करता है जब वह किसी को पाप करते या उसकी अवज्ञा करते हुए देखता है। क्रोध परमेश्वर की पाप के प्रति घृणा है, क्योंकि परमेश्वर पवित्र, शुद्ध और न्यायपूर्ण है। हम सभी उस क्रोध के योग्य थे, ठीक उन सब की तरह जो यीशु का अनुसरण नहीं करते थे। हालाँकि, हम यह भी जानते हैं कि जो लोग यीशु का अनुसरण करते हैं, उन पर परमेश्वर की दया होती है।</w:t>
      </w:r>
    </w:p>
    <w:p>
      <w:pPr/>
      <w:r>
        <w:rPr>
          <w:lang w:val="hi_IN" w:bidi="hi_IN"/>
        </w:rPr>
      </w:r>
      <w:r>
        <w:rPr>
          <w:lang w:val="hi_IN" w:bidi="hi_IN"/>
        </w:rPr>
        <w:t>यहाँ रुकें और समूह के रूप में इस प्रश्न पर चर्चा करें। किसी ऐसे व्यक्ति के बारे में एक कहानी सुनाएँ जिसने परमेश्वर की आज्ञा न मानी हो और उसमें बहुत घमंड हो। सुनें कि कहानीकार इस व्यक्ति का वर्णन कैसे करता है। आप इस व्यक्ति के पापी स्वभाव का वर्णन करने के लिए किन शब्दों का उपयोग करेंगे? ऑडियो को यहाँ रोकें।</w:t>
      </w:r>
    </w:p>
    <w:p>
      <w:pPr/>
      <w:r>
        <w:rPr>
          <w:lang w:val="hi_IN" w:bidi="hi_IN"/>
        </w:rPr>
      </w:r>
      <w:r>
        <w:rPr>
          <w:lang w:val="hi_IN" w:bidi="hi_IN"/>
        </w:rPr>
        <w:t>पौलुस इस बारे में बात करता है कि जब लोग यीशु के अनुयायी बनते हैं, तो परमेश्वर उनके लिए क्या करता है। सबसे पहले, परमेश्वर हमें नया जीवन देता है क्योंकि वह हमसे बहुत प्रेम करता है। पौलुस कहता है कि हम अपने पापों के कारण मरे हुए थे। इसका मतलब है कि परमेश्वर की दृष्टि में हम मरे हुए लोगों के समान थे।</w:t>
      </w:r>
    </w:p>
    <w:p>
      <w:pPr/>
      <w:r>
        <w:rPr>
          <w:lang w:val="hi_IN" w:bidi="hi_IN"/>
        </w:rPr>
      </w:r>
      <w:r>
        <w:rPr>
          <w:lang w:val="hi_IN" w:bidi="hi_IN"/>
        </w:rPr>
        <w:t>अब पौलुस मृत्यु के विपरीत—जीवन—के बारे में बात करता है! परमेश्वर ने यीशु को फिर से जीवित किया। परमेश्वर हमें उसी तरह जीवन देता है। परमेश्वर ऐसा इसलिए करता है क्योंकि वह दया में धनी है, यानी दया से भरा हुआ है। परमेश्वर किसी जरूरतमंद व्यक्ति पर दया दिखाता है। पौलुस विश्वासियों से कहता है कि उनके पास केवल परमेश्वर के अनुग्रह के कारण यह नया जीवन है। दूसरे शब्दों में, परमेश्वर हमें वे चीज़ें देता है जिनके हम योग्य नहीं हैं।</w:t>
      </w:r>
    </w:p>
    <w:p>
      <w:pPr/>
      <w:r>
        <w:rPr>
          <w:lang w:val="hi_IN" w:bidi="hi_IN"/>
        </w:rPr>
      </w:r>
      <w:r>
        <w:rPr>
          <w:lang w:val="hi_IN" w:bidi="hi_IN"/>
        </w:rPr>
        <w:t>पौलुस इससे भी आगे जाता है—हम अब केवल पूरी तरह जीवित ही नहीं हैं, बल्कि मसीह के साथ राज्य भी करते हैं। पौलुस यीशु के अनुयायियों से कहता है कि परमेश्वर ने हमें एकजुट किया है, यानी हमें मसीह के साथ एक साथ जोड़ दिया है। पौलुस कहता है कि मसीह स्वर्गीय क्षेत्र में परमेश्वर के साथ बैठता है। इसका अर्थ यह है कि विश्वासियों के रूप में हम भी स्वर्ग में परमेश्वर के साथ बैठते हैं। स्वर्ग वह स्थान है जहाँ परमेश्वर रहता है और शासन करता है। जब कोई व्यक्ति परमेश्वर के साथ बैठाया जाता है, तो इसका अर्थ है कि वह परमेश्वर के साथ शासन करने में सहभागी होता है और मसीह की महिमा, अर्थात उसकी सामर्थ्य और महानता, में भागीदार होता है। हम जानते हैं कि एक दिन सभी विश्वासी मसीह के साथ शासन करेंगे, लेकिन पौलुस यह कह रहा है कि भले ही हम अभी भी इस पृथ्वी पर रहते हैं, फिर भी हम मसीह की सामर्थ्य और महिमा में भागीदार हैं। परमेश्वर ने ऐसा इसलिए किया ताकि आने वाले सभी वर्षों में पूरा संसार देखें कि परमेश्वर कितना धनी है। वे इस समृद्धि को धन-संपत्ति के रूप में नहीं, बल्कि दया और कृपा की समृद्धि के रूप में देखेंगे। फिर से, पौलुस ज़ोर देकर कहता है कि परमेश्वर अपने लोगों को धन पैसों के रूप में नहीं, बल्कि एक अलग तरीके से समृद्ध करता है।</w:t>
      </w:r>
    </w:p>
    <w:p>
      <w:pPr/>
      <w:r>
        <w:rPr>
          <w:lang w:val="hi_IN" w:bidi="hi_IN"/>
        </w:rPr>
      </w:r>
      <w:r>
        <w:rPr>
          <w:lang w:val="hi_IN" w:bidi="hi_IN"/>
        </w:rPr>
        <w:t>पौलुस हमारे मृत और पापी स्वभाव के विपरीत यह दिखा रहा है कि परमेश्वर हमें कैसे जीवन देता है।</w:t>
      </w:r>
    </w:p>
    <w:p>
      <w:pPr/>
      <w:r>
        <w:rPr>
          <w:lang w:val="hi_IN" w:bidi="hi_IN"/>
        </w:rPr>
      </w:r>
      <w:r>
        <w:rPr>
          <w:lang w:val="hi_IN" w:bidi="hi_IN"/>
        </w:rPr>
        <w:t>अब पौलुस आत्मिक रूप से मरे हुए होने और आत्मिक रूप से जीवित होने के बीच इस अंतर का सारांश देता है। वह विश्वासियों को याद दिलाता है कि परमेश्वर का जीवन एक उपहार है। वह विश्वासियों को याद दिलाता है कि परमेश्वर का दिया हुआ जीवन एक उपहार है। हमें यह उपहार इसलिए मिलता है क्योंकि हमारे पास विश्वास है, या परमेश्वर पर विश्वास है। हम घमंड नहीं कर सकते या यह नहीं कह सकते कि हमें परमेश्वर का जीवन इसलिए मिला क्योंकि हम अच्छे लोग हैं या हमने उसे पाने के लिए कुछ खास किया।</w:t>
      </w:r>
    </w:p>
    <w:p>
      <w:pPr/>
      <w:r>
        <w:rPr>
          <w:lang w:val="hi_IN" w:bidi="hi_IN"/>
        </w:rPr>
      </w:r>
      <w:r>
        <w:rPr>
          <w:lang w:val="hi_IN" w:bidi="hi_IN"/>
        </w:rPr>
        <w:t>यहाँ रुकें और यीशु की कुछ कहानियों की समीक्षा करें, जहाँ यीशु ने केवल विश्वास करने के कारण किसी के पाप क्षमा किए या किसी व्यक्ति को चंगा किया। उस व्यक्ति ने यह क्षमा या चंगाई पाने के लिए कुछ भी नहीं किया। पौलुस की शिक्षा यह कैसे समझाती है कि जब किसी व्यक्ति की यीशु से मुलाकात हुई, तब उसके साथ क्या हुआ? ऑडियो को यहाँ रोकें।</w:t>
      </w:r>
    </w:p>
    <w:p>
      <w:pPr/>
      <w:r>
        <w:rPr>
          <w:lang w:val="hi_IN" w:bidi="hi_IN"/>
        </w:rPr>
      </w:r>
      <w:r>
        <w:rPr>
          <w:lang w:val="hi_IN" w:bidi="hi_IN"/>
        </w:rPr>
        <w:t>पौलुस फिर से मरे हुए होने और जीवित होने के बीच के अंतर पर जोर देता है। वह कहता है कि विश्वास करने वाले परमेश्वर की उत्कृष्ट रचना हैं। इफिसियों में कई कुशल कारीगर और कलाकार थे, जो सुंदर प्रतिमाएँ और अन्य कला-कृतियाँ बनाते थे। लेकिन प्रतिमाएँ जीवित नहीं थीं। विश्वासियों को परमेश्वर की उत्कृष्ट कृति बताने के लिए पौलुस कलाकार या कारीगर के इसी विचार का उपयोग करता है। परमेश्वर ही कलाकार है, और उसने हमें जैसा हम अब विश्वासियों के रूप में हैं, वैसा बनाया है। हम पत्थर की मूर्तियाँ या प्रतिमाएँ नहीं हैं। हम जीवित हैं। परमेश्वर सृष्टिकर्ता है। परमेश्वर ने हमें यीशु में नया बना दिया है। परमेश्वर ने यह इसलिए किया ताकि हम, जो विश्वास करते हैं, वे अच्छे काम करें जिन्हें परमेश्वर ने हमारे लिए पहले से ठहराया था। परमेश्वर ने यह योजना संसार की शुरुआत से ही बनाई थी।</w:t>
      </w:r>
      <w:r>
        <w:rPr>
          <w:lang w:val="hi_IN" w:bidi="hi_IN"/>
        </w:rPr>
      </w:r>
    </w:p>
    <w:p>
      <w:pPr>
        <w:pStyle w:val="Heading3"/>
      </w:pPr>
      <w:r>
        <w:rPr>
          <w:lang w:val="hi_IN" w:bidi="hi_IN"/>
        </w:rPr>
        <w:t>घटनाओं को समझाना</w:t>
      </w:r>
    </w:p>
    <w:p>
      <w:pPr/>
      <w:r>
        <w:rPr>
          <w:lang w:val="hi_IN" w:bidi="hi_IN"/>
        </w:rPr>
      </w:r>
      <w:r>
        <w:rPr>
          <w:lang w:val="hi_IN" w:bidi="hi_IN"/>
        </w:rPr>
        <w:t>इफिसियों 2:1–10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तीन हिस्से हैं।</w:t>
      </w:r>
    </w:p>
    <w:p>
      <w:pPr/>
      <w:r>
        <w:rPr>
          <w:lang w:val="hi_IN" w:bidi="hi_IN"/>
        </w:rPr>
      </w:r>
      <w:r>
        <w:rPr>
          <w:b/>
          <w:lang w:val="hi_IN" w:bidi="hi_IN"/>
        </w:rPr>
        <w:t>पहले भाग में:</w:t>
      </w:r>
      <w:r>
        <w:rPr>
          <w:lang w:val="hi_IN" w:bidi="hi_IN"/>
        </w:rPr>
        <w:t xml:space="preserve"> पौलुस अन्यजातियों से बात करना शुरू करता है। पौलुस समझाता है कि जब लोग शैतान के रास्तों पर चलते हैं और परमेश्वर की आज्ञा का उल्लंघन करते हैं, तो कैसे आत्मिक रूप से मृत हो जाते हैं। फिर पौलुस अपने आप और यहूदियों को शामिल करता है और समझाता है कि सभी परमेश्वर की आज्ञा का उल्लंघन करते हैं और शैतान की बात सुनते हैं। यीशु पर विश्वास करने से पहले उनका जीवन ऐसा ही था।</w:t>
      </w:r>
    </w:p>
    <w:p>
      <w:pPr/>
      <w:r>
        <w:rPr>
          <w:lang w:val="hi_IN" w:bidi="hi_IN"/>
        </w:rPr>
      </w:r>
      <w:r>
        <w:rPr>
          <w:b/>
          <w:lang w:val="hi_IN" w:bidi="hi_IN"/>
        </w:rPr>
        <w:t>दूसरे भाग में:</w:t>
      </w:r>
      <w:r>
        <w:rPr>
          <w:lang w:val="hi_IN" w:bidi="hi_IN"/>
        </w:rPr>
        <w:t xml:space="preserve"> पौलुस परमेश्वर की दया की समृद्धि को समझाता है। जब परमेश्वर ने यीशु को मृतकों में से जिलाया, तो परमेश्वर ने यीशु पर विश्वास करने वालों को जीवन दिया। परमेश्वर ने ऐसा परमेश्वर के अनुग्रह और दया के कारण किया। इसके कारण, जो लोग यीशु पर विश्वास करते हैं, वे स्वर्ग में यीशु के साथ बैठेंगे और यीशु के साथ शासन करेंगे।</w:t>
      </w:r>
    </w:p>
    <w:p>
      <w:pPr/>
      <w:r>
        <w:rPr>
          <w:lang w:val="hi_IN" w:bidi="hi_IN"/>
        </w:rPr>
      </w:r>
      <w:r>
        <w:rPr>
          <w:b/>
          <w:lang w:val="hi_IN" w:bidi="hi_IN"/>
        </w:rPr>
        <w:t>तीसरे भाग में:</w:t>
      </w:r>
      <w:r>
        <w:rPr>
          <w:lang w:val="hi_IN" w:bidi="hi_IN"/>
        </w:rPr>
        <w:t xml:space="preserve"> पौलुस समझाता है कि उद्धार केवल परमेश्वर के अनुग्रह से आता है। कोई भी व्यक्ति परमेश्वर के साथ उद्धार या अनन्त जीवन अपने बल पर नहीं कमा सकता। विश्वासी परमेश्वर की उत्कृष्ट रचना हैं। परमेश्वर ने विश्वासियों को नया जीवन दिया है ताकि विश्वासी वे अच्छे काम कर सकें जो परमेश्वर ने हमारे लिए करने की योजना बनाई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 जो पौलुस को यह पत्र लिखने के लिए प्रेरित करता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इफिसुस के विश्वासी, अन्यजाति और यहूदी दोनों</w:t>
      </w:r>
    </w:p>
    <w:p>
      <w:pPr>
        <w:pStyle w:val="ListBullet"/>
        <w:spacing w:line="240" w:lineRule="auto"/>
        <w:ind w:left="720"/>
      </w:pPr>
      <w:r>
        <w:rPr>
          <w:lang w:val="hi_IN" w:bidi="hi_IN"/>
        </w:rPr>
      </w:r>
      <w:r>
        <w:rPr>
          <w:lang w:val="hi_IN" w:bidi="hi_IN"/>
        </w:rPr>
        <w:t>शैतान, या आकाश के राज्य का शासक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जब पौलुस इस भाग को शुरू करता है, तो पौलुस अन्यजातियों से बात करता है। फिर पौलुस अपनी बात कहने का तरीका बदलता है ताकि वह अन्यजातियों और यहूदियों, दोनों को इस शिक्षा में शामिल करे कि परमेश्वर ने उनके लिए क्या किया है।</w:t>
      </w:r>
    </w:p>
    <w:p>
      <w:pPr/>
      <w:r>
        <w:rPr>
          <w:lang w:val="hi_IN" w:bidi="hi_IN"/>
        </w:rPr>
      </w:r>
      <w:r>
        <w:rPr>
          <w:lang w:val="hi_IN" w:bidi="hi_IN"/>
        </w:rPr>
        <w:t>यहाँ रुकें और चर्चा करें। एक कहानी सुनाएँ जिसमें लोगों के दो समूह शामिल हो। कहानीकार को एक समूह से सीधे बात करके शुरू करने के लिए कहें। फिर कहानीकार को जब वह कहानी बताता है, तो अपने आप को और लोगों के दूसरे समूह को शामिल करना चाहिए। अब चर्चा करें कि कहानीकार ने बात “तुम” से “हम” में कैसे बदल गया। ऑडियो को यहाँ रोकें।</w:t>
      </w:r>
    </w:p>
    <w:p>
      <w:pPr/>
      <w:r>
        <w:rPr>
          <w:lang w:val="hi_IN" w:bidi="hi_IN"/>
        </w:rPr>
      </w:r>
      <w:r>
        <w:rPr>
          <w:lang w:val="hi_IN" w:bidi="hi_IN"/>
        </w:rPr>
        <w:t>पहले पौलुस इस बारे में बात करता है कि कैसे विश्वासी आत्मिक रूप से मृत थे क्योंकि उन्होंने परमेश्वर की आज्ञा का उल्लंघन किया था। यीशु पर विश्वास करने से पहले वे भी बाकी लोगों की तरह थे। वे शैतान का अनुसरण करते थे। पौलुस शैतान के बारे में और जो लोग परमेश्वर की आज्ञा मानने से इनकार करते हैं, उनके मन में शैतान काम करने के तरीके के बारे में बात करता है। कुछ अनुवादों में शैतान नाम का उपयोग किया गया है। अन्य अनुवाद आकाश की शक्तियों के शासक या आकाश के राज्य के शासक के बारे में बात करते हैं। एक अनुवाद में अदृश्य संसार की शक्तियों का सरदार कहा गया है। आकाश का राज्य, या अदृश्य संसार, वह स्थान है जहाँ वे प्राणी है जिन्हें हम देख नहीं सकते, जैसे दुष्ट आत्माएँ। शैतान दुष्ट आत्माओं पर शासन करता है।</w:t>
      </w:r>
    </w:p>
    <w:p>
      <w:pPr/>
      <w:r>
        <w:rPr>
          <w:lang w:val="hi_IN" w:bidi="hi_IN"/>
        </w:rPr>
      </w:r>
      <w:r>
        <w:rPr>
          <w:lang w:val="hi_IN" w:bidi="hi_IN"/>
        </w:rPr>
        <w:t>यहाँ रुकें और समूह में इस प्रश्न पर चर्चा करें: जिन दुष्ट प्राणियों को हम देख नहीं सकते, उनके जिम्मेदार व्यक्ति का वर्णन आप कैसे करते हैं? इस व्यक्ति का नाम क्या है? इस व्यक्ति के बारे में एक कहानी सुनाएँ। कहानीकार की बात सुनें और देखें कि क्या कहानीकार किसी नाम या विवरण का उपयोग करता है। इस ऑडियो को यहाँ रोकें।</w:t>
      </w:r>
    </w:p>
    <w:p>
      <w:pPr/>
      <w:r>
        <w:rPr>
          <w:lang w:val="hi_IN" w:bidi="hi_IN"/>
        </w:rPr>
      </w:r>
      <w:r>
        <w:rPr>
          <w:lang w:val="hi_IN" w:bidi="hi_IN"/>
        </w:rPr>
        <w:t>इस भाग के दूसरे हिस्से में, पौलुस इस बात की तुलना करता है कि कैसे यीशु के अनुयायी पहले मृत थे, लेकिन अब वे जीवित हैं। पौलुस इफिसुस के यीशु के अनुयायियों से कहता है कि जब वे परमेश्वर की अवज्ञा कर रहे थे, तब वे मानो मरे हुए थे। पौलुस का मतलब है कि वे आत्मिक रूप से मरे हुए थे और जब वे वास्तविक रीती से मरते, तो सदा के लिए परमेश्वर के साथ नहीं होते। अब जब यीशु के अनुयायी मसीह पर विश्वास करते हैं, तो यह ऐसा है जैसे वे सचमुच जीवित हैं। जब परमेश्वर ने मसीह को मृतकों में से जिलाया, तो परमेश्वर ने उन्हें आत्मिक जीवन दिया। इसका मतलब है कि अब यीशु पर विश्वास करने वाले लोग, मरने के बाद भी, हमेशा के लिए परमेश्वर के साथ रहेंगे।</w:t>
      </w:r>
    </w:p>
    <w:p>
      <w:pPr/>
      <w:r>
        <w:rPr>
          <w:lang w:val="hi_IN" w:bidi="hi_IN"/>
        </w:rPr>
      </w:r>
      <w:r>
        <w:rPr>
          <w:lang w:val="hi_IN" w:bidi="hi_IN"/>
        </w:rPr>
        <w:t>यहाँ रुकें और चर्चा करें: किसी ऐसे व्यक्ति के बारे में एक कहानी सुनाएँ जो आत्मिक रूप से मृत था, लेकिन जब उसने विश्वास किया तो फिर से जीवित हो गया। कहानीकार की बात ध्यान से सुनें। कहानीकार इस विचार को समझाने के लिए किन शब्दों या विचारों का उपयोग करता है ताकि लोग यह समझ सकें कि कोई व्यक्ति एक ही समय में आत्मिक रूप से मृत और शारीरिक रूप से जीवित हो सकता है? ऑडियो को यहाँ रोकें।</w:t>
      </w:r>
    </w:p>
    <w:p>
      <w:pPr/>
      <w:r>
        <w:rPr>
          <w:lang w:val="hi_IN" w:bidi="hi_IN"/>
        </w:rPr>
      </w:r>
      <w:r>
        <w:rPr>
          <w:lang w:val="hi_IN" w:bidi="hi_IN"/>
        </w:rPr>
        <w:t>पौलुस विश्वासियों को मसीह में अपने नए जीवन के बारे में बताना जारी रखता है। पौलुस उन्हें याद दिलाता है कि उन्होंने यह नया जीवन अर्जित नहीं किया या इसके योग्य नहीं थे। उनके पास यह नया जीवन है क्योंकि परमेश्वर ने अपने अनुग्रह में उन्हें यह दिया है। पौलुस उनसे कहता है कि वे स्वर्ग में परमेश्वर के साथ बैठेंगे क्योंकि वे मसीह के साथ एकजुट हुए हैं। जब कोई व्यक्ति किसी दूसरे के साथ एकजुट होता है, तो वे उस व्यक्ति का अनुसरण करते हैं और उस पर भरोसा करते हैं। जब हम मसीह के साथ एकजुट होते हैं, तो हम परमेश्वर और मसीह के पास बैठेंगे और हम मसीह के साथ वहीं से शासन करेंगे जहाँ परमेश्वर शासन करता है। भविष्य में परमेश्वर लोगों को दिखाना चाहता है कि उसमें अनुग्रह है—कि वह दयालु है और लोगों को ऐसी बहुत-सी अच्छी चीज़ें देता है जिनके वे योग्य नहीं हैं।</w:t>
      </w:r>
    </w:p>
    <w:p>
      <w:pPr/>
      <w:r>
        <w:rPr>
          <w:lang w:val="hi_IN" w:bidi="hi_IN"/>
        </w:rPr>
      </w:r>
      <w:r>
        <w:rPr>
          <w:lang w:val="hi_IN" w:bidi="hi_IN"/>
        </w:rPr>
        <w:t>इस भाग के तीसरे हिस्से में, पौलुस फिर से विश्वासियों को बताता है कि उनका उद्धार केवल परमेश्वर के अनुग्रह से आता है। पौलुस इस शिक्षा को दोहराता है क्योंकि यह बहुत महत्वपूर्ण सत्य है। विश्वासियों ने विश्वास करने के अलावा कुछ नहीं किया। उद्धार उनके अच्छे कामों का प्रतिफल नहीं है। पौलुस कहता है कि परमेश्वर ने हमें नए सृष्टि के रूप में बनाया है। परमेश्वर ने हमें नई सृष्टि बनाया, जो पूरी तरह जीवित हैं और मसीह के साथ राज्य करते हैं, ताकि हम वे अच्छे काम करें जिन्हें परमेश्वर ने संसार की शुरुआत से ही हमारे लिए ठहराया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प्रत्येक पात्र का प्रतिनिधित्व करने के लिए लोगों या वस्तुओं का चयन करें। जब पौलुस बात करना शुरू करता है, तो पौलुस को अन्यजातियों की ओर इशारा करने के लिए कहें। दिखाएँ कि अन्यजाति आकाश के राज्य, या शैतान का कैसे पालन करते हैं। फिर पौलुस अपने आप को और यहूदियों को अन्यजातियों के साथ शामिल करता है, क्योंकि पौलुस हमारे पहले के जीवन जीने के तरीके को समझाता है। इस भाषण के लिए पौलुस, अन्यजातियों और यहूदियों को एक साथ आगे बढ़ते हुए दिखाएँ।</w:t>
      </w:r>
    </w:p>
    <w:p>
      <w:pPr/>
      <w:r>
        <w:rPr>
          <w:lang w:val="hi_IN" w:bidi="hi_IN"/>
        </w:rPr>
      </w:r>
      <w:r>
        <w:rPr>
          <w:lang w:val="hi_IN" w:bidi="hi_IN"/>
        </w:rPr>
        <w:t>यहाँ रुकें और चर्चा करें कि कैसे दिखाया जाना चाहिए कि लोग आत्मिक रूप से मृत हैं। ऑडियो को यहाँ रोकें।</w:t>
      </w:r>
    </w:p>
    <w:p>
      <w:pPr/>
      <w:r>
        <w:rPr>
          <w:lang w:val="hi_IN" w:bidi="hi_IN"/>
        </w:rPr>
      </w:r>
      <w:r>
        <w:rPr>
          <w:lang w:val="hi_IN" w:bidi="hi_IN"/>
        </w:rPr>
        <w:t>तब पौलुस को परमेश्वर की ओर इशारा करने के लिए कहा जाए, जब वह उन अच्छे कामों को समझाता है जो परमेश्वर ने विश्वासियों के लिए किए हैं। जब पौलुस यह कहता है, तब परमेश्वर को लोगों को अच्छी चीज़ों के रूप में अपनी समृद्धि देते हुए दिखाएँ। जब पौलुस हर बात का उल्लेख करता है, तो उस व्यक्ति से अभिनय करने के लिए कहें। उदाहरण के लिए, परमेश्वर ने यीशु को मृतकों में से जिलाया। परमेश्वर ने विश्वासियों को उनकी आत्मिक मृत्यु से जिलाया। परमेश्वर ने विश्वासियों को स्वर्गीय स्थानों में अपने साथ बैठाया है। विश्वासी मसीह के साथ एक किए गए हैं, इसलिए मसीह विश्वासियों को परमेश्वर के पास अपने साथ बैठने के लिए आमंत्रित करता है।</w:t>
      </w:r>
    </w:p>
    <w:p>
      <w:pPr/>
      <w:r>
        <w:rPr>
          <w:lang w:val="hi_IN" w:bidi="hi_IN"/>
        </w:rPr>
      </w:r>
      <w:r>
        <w:rPr>
          <w:lang w:val="hi_IN" w:bidi="hi_IN"/>
        </w:rPr>
        <w:t>पौलुस को पहले परमेश्वर की ओर और फिर विश्वासियों की ओर इशारा करने के लिए कहा जाए, जब पौलुस उन्हें फिर से बताता है कि उनका उद्धार परमेश्वर के अनुग्रह से आता है। उन्होंने अपना उद्धार अर्जित करने के लिए कुछ नहीं किया है और कुछ नहीं कर सकते। उद्धार अच्छे कामों का प्रतिफल नहीं है। परमेश्वर ने हमें नए सृष्टि के रूप में बनाया है ताकि हम वे अच्छे काम कर सकें जो परमेश्वर ने हमारे लिए करने की योजना बनाई है। ये नई सृष्टि जीवित हैं और परमेश्वर के साथ हैं क्योंकि परमेश्वर ने उन्हें जीवित बनाया है। ये नए सृष्टि परमेश्वर की उत्कृष्ट रचना हैं। विश्वासियों को ऐसे काम करते हुए दिखाओ जो जीवित हों और परमेश्वर का अनुसरण करने वाले लोग करते हैं। इससे यह साफ़ पता चलना चाहिए कि पहले जब तुम आत्मिक रूप से मरे हुओं जैसे व्यवहार करते थे, और अब जब तुम जीवितों जैसा व्यवहार कर रहे हो, तो इन दोनों के बीच बड़ा अंतर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2:1–10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तीन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 जो पौलुस को यह पत्र लिखने के लिए प्रेरित करता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इफिसुस के विश्वासी, अन्यजाति और यहूदी दोनों</w:t>
      </w:r>
    </w:p>
    <w:p>
      <w:pPr>
        <w:pStyle w:val="ListBullet"/>
        <w:spacing w:line="240" w:lineRule="auto"/>
        <w:ind w:left="720"/>
      </w:pPr>
      <w:r>
        <w:rPr>
          <w:lang w:val="hi_IN" w:bidi="hi_IN"/>
        </w:rPr>
      </w:r>
      <w:r>
        <w:rPr>
          <w:lang w:val="hi_IN" w:bidi="hi_IN"/>
        </w:rPr>
        <w:t>शैतान, या आकाश के राज्य का शासक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अन्यजाति विश्वासियों से बात करता है। पौलुस उन्हें याद दिलाता है कि इससे पहले, वे आत्मिक रूप से मरे हुए थे क्योंकि उन्होंने परमेश्वर की आज्ञा का उल्लंघन किया था। पौलुस कहता है कि वे अन्य लोगों की तरह ही रहते थे, जब वे शैतान का अनुसरण करते थे और शैतान की बात का पालन करते थे। फिर पौलुस समझाता है कि शैतान कैसे काम करता है। जब पौलुस कहता है कि हम सभी ऐसे ही रहते थे, तो वह अपने आप को और यहूदी विश्वासियों को अन्यजाति विश्वासियों के साथ शामिल करता है। पौलुस ने कहा कि ऐसा इसलिए था क्योंकि हम में से प्रत्येक का एक पापी स्वभाव है। अपने कार्यों के परिणामस्वरूप, हम परमेश्वर के क्रोध या परमेश्वर के दंड के योग्य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 इन बातों के बारे में कैसा महसूस कर रहे हैं? आप शायद सुन सकते हैं, "मैं पहले दोषी महसूस करता था क्योंकि भले ही मैंने परमेश्वर के नियम का पालन करने की बहुत कोशिश की, लेकिन मैं कभी सफल नहीं हो सकता। मैंने दूसरों की तरह परमेश्वर की आज्ञा न मानी। मैं घमंड और स्वार्थी इच्छाओं से भरा हुआ था। मुझे पता है कि दूसरों की तरह मेरा भी पापी स्वभाव है। मैं उस पापी स्वभाव पर विजय प्राप्त करने के लिए पर्याप्त अच्छे काम नहीं कर सकता। इस उद्धार को अर्जित करना असंभव है।"</w:t>
      </w:r>
    </w:p>
    <w:p>
      <w:pPr>
        <w:pStyle w:val="ListBullet"/>
        <w:spacing w:line="240" w:lineRule="auto"/>
        <w:ind w:left="720"/>
      </w:pPr>
      <w:r>
        <w:rPr>
          <w:lang w:val="hi_IN" w:bidi="hi_IN"/>
        </w:rPr>
      </w:r>
      <w:r>
        <w:rPr>
          <w:lang w:val="hi_IN" w:bidi="hi_IN"/>
        </w:rPr>
        <w:t>अन्यजाति विश्वासियों से पूछें, "जब आप पौलुस को पापी स्वभाव के बारे में बात करते हुए अपने आप को और यहूदी विश्वासियों को शामिल करते हुए सुनते हैं तो आपको कैसा महसूस होता है?" आप सुन सकते हैं, "मुझे राहत मिली है! अब, मैं समझ गया हूँ। इससे कोई फर्क नहीं पड़ता कि आपकी पृष्ठभूमि क्या है या आपने किस धर्म का पालन किया था। हम में से प्रत्येक ने परमेश्वर की आज्ञा न मानी। हम सभी अपनी अवज्ञा में समान हैं। इसका अर्थ है कि हम सभी परमेश्वर की आँखों में समान हैं। परमेश्वर मुझे दूसरों से अलग नहीं देखता। परमेश्वर ने मुझे मरे हुए के रूप में देखा और फिर जब मैंने यीशु पर विश्वास किया, तो परमेश्वर ने मुझे जीवित देखा। यह हम सभी के लिए बहुत अच्छी खबर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पौलुस विश्वासियों को बताता है कि जब वे यीशु के अनुयायी बने, तो परमेश्वर ने उन्हें नया जीवन दिया। परमेश्वर ने ऐसा इसलिए किया क्योंकि वह दया से भरा हुआ है और क्योंकि वह विश्वासियों से बहुत प्रेम करता है। यह आत्मिक जीवन है। पौलुस उनसे कहता है कि उनका उद्धार परमेश्वर के अनुग्रह के माध्यम से हुआ है क्योंकि परमेश्वर उन्हें जीवन का उपहार देना चाहता था। परमेश्वर ने विश्वासियों को स्वर्ग में परमेश्वर के साथ बैठाया है। विश्वासी यीशु मसीह के साथ एकजुट हुए हैं। परमेश्वर दूसरों को दिखाएगा कि परमेश्वर ने विश्वास करने वालों के लिए क्या किया है। भविष्य में लोग जान जाएँगे कि परमेश्वर के अनुग्रह और दया के कारण हम मसीह यीशु के साथ एकजुट हुए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विश्वासियों से पूछें, "जब आप सुनते हैं कि उद्धार परमेश्वर के अनुग्रह से है, तो आपको कैसा महसूस होता है?" आप सुन सकते हैं, "यह अद्भुत समाचार है। मैंने यह पहले भी सुना है, लेकिन मुझे बहुत खुशी है कि पौलुस हमें फिर से याद दिला रहा है। मैं इस पर विश्वास नहीं कर सकता! मैं स्वर्ग में यीशु के साथ बैठने के योग्य नहीं हूँ! मैं बहुत धन्यवादी हूँ।" या, "मैं स्वर्ग में परमेश्वर के साथ बैठने की कल्पना नहीं कर सकता। पौलुस हमें कई अद्भुत बातें बता रहा है जिनके होने की मैंने कभी कल्पना भी नहीं की थी। मुझे पूरी तरह से समझ नहीं आ रहा कि इसका अर्थ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परमेश्वर के अनुग्रह के बारे में और इस बात के बारे में बात करता रहता है कि हमें स्वर्ग में परमेश्वर के साथ बैठने का अवसर मिलता है। पौलुस सभी विश्वासियों को याद दिलाता है कि उन्होंने अपना उद्धार अर्जित करने के लिए बिल्कुल कुछ भी नहीं किया। परमेश्वर ने उन्हें यह दिया, भले ही वे इसके योग्य नहीं थे। उनका उद्धार उनके अच्छे कामों का प्रतिफल नहीं है। जो कोई यीशु पर भरोसा करेगा, वह बचाया जाएगा। पौलुस कहता है कि ऐसा इसलिए है ताकि कोई भी अपने अच्छे कामों पर घमंड न कर सके। पौलुस यह भी बताता है कि परमेश्वर ने विश्वासियों को नई सृष्टि बनाया है, यानी अपने अच्छे काम की रचना, ताकि वे वे अच्छे काम करें जिन्हें परमेश्वर ने उनके लिए पहले से ठहराया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फिर से पूछें, "जब आप पौलुस को इस उपहार के बारे में बात करते हुए सुनते हैं तो आपको कैसा महसूस होता है?" आप सुन सकते हैं, "हमारे पास हर समय लोग यहाँ आते हैं और हमें बता रहे हैं कि परमेश्वर को प्रसन्न करने के लिए हमें कुछ काम करने होंगे। हमारे पास लोग हैं जो हमें बता रहे हैं कि विश्वास पर्याप्त नहीं है। जब हम इसे बार-बार सुनते हैं, तो यह याद रखना कठिन होता है कि पौलुस ने हमें पहले क्या कहा था। मुझे बहुत खुशी है कि पौलुस इसे दोहरा रहा है ताकि मैं और मेरे सभी मित्र इसे याद रख सकें। हमें केवल यीशु पर विश्वास करने की आवश्यकता है। जब हम ऐसा करते हैं, तो परमेश्वर हमें नया जीवन देता है।" या, "यह मुझे अन्य सभी विश्वासियों के समान बनाता है। कुछ वास्तव में अच्छे लोग थे या मुझे ऐसे लग रहा था जैसे वे अच्छे लोग थे। मैं नहीं था। मैंने वास्तव में बुरे काम किए। लेकिन ऐसा लगता है कि चाहे तुम अच्छे बनने की कोशिश करते रहे हो या मेरी तरह जीवन जीते रहे हो, हम सब ने यीशु पर विश्वास करने से ही उद्धार पाया है। इससे कोई फर्क नहीं पड़ता कि मैंने किस प्रकार का जीवन जीया। परमेश्वर अब मुझे आत्मिक रूप से जीवित और दूसरों के समान देखता है, और ऐसा केवल इसलिए है क्योंकि मैंने विश्वास किया था। मैं बहुत आनन्दित हूँ।"</w:t>
      </w:r>
    </w:p>
    <w:p>
      <w:pPr>
        <w:pStyle w:val="ListBullet"/>
        <w:spacing w:line="240" w:lineRule="auto"/>
        <w:ind w:left="720"/>
      </w:pPr>
      <w:r>
        <w:rPr>
          <w:lang w:val="hi_IN" w:bidi="hi_IN"/>
        </w:rPr>
      </w:r>
      <w:r>
        <w:rPr>
          <w:lang w:val="hi_IN" w:bidi="hi_IN"/>
        </w:rPr>
        <w:t>विश्वासियों से पूछें कि वे अच्छे काम करने के बारे में कैसा महसूस करते हैं जो परमेश्वर ने उनके लिए करने की योजना बनाई थी। आप सुन सकते हैं, "मैं ये काम परमेश्वर को प्रसन्न करने या परमेश्वर का धन्यवाद करने के लिए करता हूँ। मैं ये काम करता हूँ क्योंकि मैं उन्हें परमेश्वर के लिए करना चाहता हूँ। मुझे यह जानकर बहुत खुशी है कि ये चीजें मेरे उद्धार का परिणाम हैं। मैं अपना उद्धार अर्जित करने के लिए अच्छे काम नहीं कर सकता। लेकिन मुझे बचाने के लिए मैं परमेश्वर का धन्यवाद करने के लिए अच्छे काम कर सकता हूँ। यह परमेश्वर के लिए अपना प्रेम दिखाने के कार्य का हिस्सा है।"</w:t>
      </w:r>
      <w:r>
        <w:rPr>
          <w:lang w:val="hi_IN" w:bidi="hi_IN"/>
        </w:rPr>
      </w:r>
    </w:p>
    <w:p>
      <w:pPr>
        <w:pStyle w:val="Heading3"/>
      </w:pPr>
      <w:r>
        <w:rPr>
          <w:lang w:val="hi_IN" w:bidi="hi_IN"/>
        </w:rPr>
        <w:t>आवश्यक जानकारी</w:t>
      </w:r>
    </w:p>
    <w:p>
      <w:pPr/>
      <w:r>
        <w:rPr>
          <w:lang w:val="hi_IN" w:bidi="hi_IN"/>
        </w:rPr>
      </w:r>
      <w:r>
        <w:rPr>
          <w:lang w:val="hi_IN" w:bidi="hi_IN"/>
        </w:rPr>
        <w:t>इफिसियों 2:1–10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पूरे भाग में </w:t>
      </w:r>
      <w:r>
        <w:rPr>
          <w:b/>
          <w:lang w:val="hi_IN" w:bidi="hi_IN"/>
        </w:rPr>
        <w:t>मसीह</w:t>
      </w:r>
      <w:r>
        <w:rPr>
          <w:lang w:val="hi_IN" w:bidi="hi_IN"/>
        </w:rPr>
        <w:t xml:space="preserve"> का उपयोग किया गया है। </w:t>
      </w:r>
      <w:r>
        <w:rPr>
          <w:lang w:val="hi_IN" w:bidi="hi_IN"/>
        </w:rPr>
        <w:t>मसीह</w:t>
      </w:r>
      <w:r>
        <w:rPr>
          <w:lang w:val="hi_IN" w:bidi="hi_IN"/>
        </w:rPr>
        <w:t xml:space="preserve"> की चर्चा मुख्य शब्दावली में की गई है। मसीह के लिए वही शब्द प्रयोग करें जो आप अब तक इस्तेमाल करते आए हैं।</w:t>
      </w:r>
    </w:p>
    <w:p>
      <w:pPr/>
      <w:r>
        <w:rPr>
          <w:lang w:val="hi_IN" w:bidi="hi_IN"/>
        </w:rPr>
      </w:r>
      <w:r>
        <w:rPr>
          <w:lang w:val="hi_IN" w:bidi="hi_IN"/>
        </w:rPr>
        <w:t xml:space="preserve">पौलुस हमारे पापों और हमारे अपराधों के बारे में बात करता है। </w:t>
      </w:r>
      <w:r>
        <w:rPr>
          <w:b/>
          <w:lang w:val="hi_IN" w:bidi="hi_IN"/>
        </w:rPr>
        <w:t>पाप</w:t>
      </w:r>
      <w:r>
        <w:rPr>
          <w:lang w:val="hi_IN" w:bidi="hi_IN"/>
        </w:rPr>
        <w:t xml:space="preserve"> का अर्थ है कि आपने परमेश्वर की आज्ञा न मानी या परमेश्वर की आज्ञाओं को सुनने से इनकार किया। </w:t>
      </w:r>
      <w:r>
        <w:rPr>
          <w:b/>
          <w:lang w:val="hi_IN" w:bidi="hi_IN"/>
        </w:rPr>
        <w:t>अपराध</w:t>
      </w:r>
      <w:r>
        <w:rPr>
          <w:lang w:val="hi_IN" w:bidi="hi_IN"/>
        </w:rPr>
        <w:t xml:space="preserve"> का मतलब है कि कोई व्यक्ति सही या नैतिक सीमा से आगे बढ़ गया है। तुमने किसी चूक या कार्य के द्वारा परमेश्वर की इच्छा या व्यवस्था को तोड़ दिया है। पाप और अपराध अक्सर एक साथ जाते हैं और अर्थ में बहुत कम अंतर होता है। </w:t>
      </w:r>
      <w:r>
        <w:rPr>
          <w:lang w:val="hi_IN" w:bidi="hi_IN"/>
        </w:rPr>
        <w:t>पाप</w:t>
      </w:r>
      <w:r>
        <w:rPr>
          <w:lang w:val="hi_IN" w:bidi="hi_IN"/>
        </w:rPr>
        <w:t xml:space="preserve"> की चर्चा मुख्य शब्दावली में की गई है। </w:t>
      </w:r>
    </w:p>
    <w:p>
      <w:pPr/>
      <w:r>
        <w:rPr>
          <w:lang w:val="hi_IN" w:bidi="hi_IN"/>
        </w:rPr>
      </w:r>
      <w:r>
        <w:rPr>
          <w:lang w:val="hi_IN" w:bidi="hi_IN"/>
        </w:rPr>
        <w:t xml:space="preserve">यहाँ रुकें और उस शब्द पर चर्चा करें जो आप </w:t>
      </w:r>
      <w:r>
        <w:rPr>
          <w:b/>
          <w:lang w:val="hi_IN" w:bidi="hi_IN"/>
        </w:rPr>
        <w:t>पाप</w:t>
      </w:r>
      <w:r>
        <w:rPr>
          <w:lang w:val="hi_IN" w:bidi="hi_IN"/>
        </w:rPr>
        <w:t xml:space="preserve"> के लिए उपयोग करेंगे। आप पाप के लिए उसी शब्द का उपयोग कर सकते हैं जो आप अब तक इस्तेमाल करते आए हैं। </w:t>
      </w:r>
      <w:r>
        <w:rPr>
          <w:b/>
          <w:lang w:val="hi_IN" w:bidi="hi_IN"/>
        </w:rPr>
        <w:t>अपराध</w:t>
      </w:r>
      <w:r>
        <w:rPr>
          <w:lang w:val="hi_IN" w:bidi="hi_IN"/>
        </w:rPr>
        <w:t xml:space="preserve"> के लिए आप कौन-सा शब्द उपयोग करेंगे, इस पर चर्चा करें। यदि आपने पहले इस शब्द का उपयोग किया है, तो यहाँ उसी शब्द का उपयोग करें। रिकॉर्डिंग को यहाँ रोकें।</w:t>
      </w:r>
    </w:p>
    <w:p>
      <w:pPr/>
      <w:r>
        <w:rPr>
          <w:lang w:val="hi_IN" w:bidi="hi_IN"/>
        </w:rPr>
      </w:r>
      <w:r>
        <w:rPr>
          <w:lang w:val="hi_IN" w:bidi="hi_IN"/>
        </w:rPr>
        <w:t xml:space="preserve">पौलुस इस बारे में बात करता है कि </w:t>
      </w:r>
      <w:r>
        <w:rPr>
          <w:b/>
          <w:lang w:val="hi_IN" w:bidi="hi_IN"/>
        </w:rPr>
        <w:t>शैतान</w:t>
      </w:r>
      <w:r>
        <w:rPr>
          <w:lang w:val="hi_IN" w:bidi="hi_IN"/>
        </w:rPr>
        <w:t xml:space="preserve"> उन लोगों के दिलों में कैसे काम करता है जो परमेश्वर की आज्ञा मानने से इंकार करते हैं। </w:t>
      </w:r>
      <w:r>
        <w:rPr>
          <w:lang w:val="hi_IN" w:bidi="hi_IN"/>
        </w:rPr>
        <w:t>शैतान</w:t>
      </w:r>
      <w:r>
        <w:rPr>
          <w:lang w:val="hi_IN" w:bidi="hi_IN"/>
        </w:rPr>
        <w:t xml:space="preserve"> या </w:t>
      </w:r>
      <w:r>
        <w:rPr>
          <w:lang w:val="hi_IN" w:bidi="hi_IN"/>
        </w:rPr>
        <w:t>इब्लीस</w:t>
      </w:r>
      <w:r>
        <w:rPr>
          <w:lang w:val="hi_IN" w:bidi="hi_IN"/>
        </w:rPr>
        <w:t xml:space="preserve"> की मुख्य शब्दावली में चर्चा की गई है।</w:t>
      </w:r>
    </w:p>
    <w:p>
      <w:pPr/>
      <w:r>
        <w:rPr>
          <w:lang w:val="hi_IN" w:bidi="hi_IN"/>
        </w:rPr>
      </w:r>
      <w:r>
        <w:rPr>
          <w:lang w:val="hi_IN" w:bidi="hi_IN"/>
        </w:rPr>
        <w:t xml:space="preserve">यहाँ रुकें और तय करें कि क्या आप </w:t>
      </w:r>
      <w:r>
        <w:rPr>
          <w:b/>
          <w:lang w:val="hi_IN" w:bidi="hi_IN"/>
        </w:rPr>
        <w:t>शैतान</w:t>
      </w:r>
      <w:r>
        <w:rPr>
          <w:lang w:val="hi_IN" w:bidi="hi_IN"/>
        </w:rPr>
        <w:t xml:space="preserve"> या </w:t>
      </w:r>
      <w:r>
        <w:rPr>
          <w:b/>
          <w:lang w:val="hi_IN" w:bidi="hi_IN"/>
        </w:rPr>
        <w:t>इब्लीस</w:t>
      </w:r>
      <w:r>
        <w:rPr>
          <w:lang w:val="hi_IN" w:bidi="hi_IN"/>
        </w:rPr>
        <w:t xml:space="preserve"> नाम का उपयोग करने वाले हैं या क्या आप पौलुस द्वारा उपयोग किए गए नाम का उपयोग करने वाले हैं। पौलुस उसे "आकाश की शक्तियों का शासक" या "आकाश की शक्तियों का सरदार" कहता है। यदि आप पौलुस द्वारा उपयोग किए गए शीर्षक का उपयोग करते हैं, तो आप कैसे स्पष्ट कर सकते हैं कि आप शैतान के बारे में बात कर रहे हैं? आप उस शीर्षक का उपयोग कर सकते हैं जिसका उपयोग आपने शैतान के लिए अन्य अनुवादों में किया है। ऑडियो को यहाँ रोकें।</w:t>
      </w:r>
    </w:p>
    <w:p>
      <w:pPr/>
      <w:r>
        <w:rPr>
          <w:lang w:val="hi_IN" w:bidi="hi_IN"/>
        </w:rPr>
      </w:r>
      <w:r>
        <w:rPr>
          <w:lang w:val="hi_IN" w:bidi="hi_IN"/>
        </w:rPr>
        <w:t xml:space="preserve">शैतान एक </w:t>
      </w:r>
      <w:r>
        <w:rPr>
          <w:b/>
          <w:lang w:val="hi_IN" w:bidi="hi_IN"/>
        </w:rPr>
        <w:t>आत्मा</w:t>
      </w:r>
      <w:r>
        <w:rPr>
          <w:lang w:val="hi_IN" w:bidi="hi_IN"/>
        </w:rPr>
        <w:t xml:space="preserve"> है। </w:t>
      </w:r>
      <w:r>
        <w:rPr>
          <w:b/>
          <w:lang w:val="hi_IN" w:bidi="hi_IN"/>
        </w:rPr>
        <w:t>आत्मा</w:t>
      </w:r>
      <w:r>
        <w:rPr>
          <w:lang w:val="hi_IN" w:bidi="hi_IN"/>
        </w:rPr>
        <w:t xml:space="preserve"> की मुख्य शब्दावली में चर्चा की गई है। परमेश्वर ने आत्माओं को बनाया, लेकिन हम इस आत्मा को नहीं देख सकते। शैतान और दुष्ट आत्माओं ने परमेश्वर के खिलाफ विद्रोह किया।</w:t>
      </w:r>
    </w:p>
    <w:p>
      <w:pPr/>
      <w:r>
        <w:rPr>
          <w:lang w:val="hi_IN" w:bidi="hi_IN"/>
        </w:rPr>
      </w:r>
      <w:r>
        <w:rPr>
          <w:lang w:val="hi_IN" w:bidi="hi_IN"/>
        </w:rPr>
        <w:t xml:space="preserve">यहाँ रुकें और </w:t>
      </w:r>
      <w:r>
        <w:rPr>
          <w:b/>
          <w:lang w:val="hi_IN" w:bidi="hi_IN"/>
        </w:rPr>
        <w:t>आत्मा</w:t>
      </w:r>
      <w:r>
        <w:rPr>
          <w:lang w:val="hi_IN" w:bidi="hi_IN"/>
        </w:rPr>
        <w:t xml:space="preserve"> के लिए शब्द पर चर्चा करें जिसका उपयोग आप यहाँ करेंगे। यह वही शब्द हो सकता है जो आपने अन्य अनुवादों में आत्मा के लिए इस्तेमाल किया है, बशर्ते लोग समझें कि यहाँ यह शब्द एक अलौकिक प्राणी के बारे में बात कर रहा है। रिकॉर्डिंग को यहाँ रोकें।</w:t>
      </w:r>
    </w:p>
    <w:p>
      <w:pPr/>
      <w:r>
        <w:rPr>
          <w:lang w:val="hi_IN" w:bidi="hi_IN"/>
        </w:rPr>
      </w:r>
      <w:r>
        <w:rPr>
          <w:b/>
          <w:lang w:val="hi_IN" w:bidi="hi_IN"/>
        </w:rPr>
        <w:t>पापी स्वभाव</w:t>
      </w:r>
      <w:r>
        <w:rPr>
          <w:lang w:val="hi_IN" w:bidi="hi_IN"/>
        </w:rPr>
        <w:t>, या पापमय स्वभाव, का अर्थ है वे भावनाएँ और इच्छाएँ जिनके साथ मनुष्य जन्म लेता है। यह पापी स्वभाव हमें परमेश्वर की आज्ञा न मानने की ओर प्रेरित करता है। हर किसी में यह पापी स्वभाव है।</w:t>
      </w:r>
    </w:p>
    <w:p>
      <w:pPr/>
      <w:r>
        <w:rPr>
          <w:lang w:val="hi_IN" w:bidi="hi_IN"/>
        </w:rPr>
      </w:r>
      <w:r>
        <w:rPr>
          <w:lang w:val="hi_IN" w:bidi="hi_IN"/>
        </w:rPr>
        <w:t xml:space="preserve">यहाँ रुकें और नीचे दिए गए प्रश्न पर चर्चा करें। आप इस </w:t>
      </w:r>
      <w:r>
        <w:rPr>
          <w:b/>
          <w:lang w:val="hi_IN" w:bidi="hi_IN"/>
        </w:rPr>
        <w:t>पापी स्वभाव</w:t>
      </w:r>
      <w:r>
        <w:rPr>
          <w:lang w:val="hi_IN" w:bidi="hi_IN"/>
        </w:rPr>
        <w:t xml:space="preserve"> का वर्णन कैसे करेंगे? रिकॉर्डिंग को यहाँ रोकें।</w:t>
      </w:r>
    </w:p>
    <w:p>
      <w:pPr/>
      <w:r>
        <w:rPr>
          <w:lang w:val="hi_IN" w:bidi="hi_IN"/>
        </w:rPr>
      </w:r>
      <w:r>
        <w:rPr>
          <w:lang w:val="hi_IN" w:bidi="hi_IN"/>
        </w:rPr>
        <w:t xml:space="preserve">हमारे व्यवहार के तरीके या हमारे स्वभाव के कारण, हम परमेश्वर के </w:t>
      </w:r>
      <w:r>
        <w:rPr>
          <w:b/>
          <w:lang w:val="hi_IN" w:bidi="hi_IN"/>
        </w:rPr>
        <w:t>क्रोध</w:t>
      </w:r>
      <w:r>
        <w:rPr>
          <w:lang w:val="hi_IN" w:bidi="hi_IN"/>
        </w:rPr>
        <w:t xml:space="preserve"> के योग्य हैं। क्रोध वह भावना है जो परमेश्वर को पाप और बुराई को देखकर महसूस होता है। परमेश्वर पवित्र और न्यायी है। क्रोध, गुस्से से भी अधिक तीव्र होता है, और इसमें पाप के कारण लोगों को दंड देना शामिल होता है। हालाँकि, जब भी परमेश्वर अपना क्रोध दिखाता है, तो वह हमेशा अपनी दया दिखाता है, खासकर जब परमेश्वर अपने चुने हुए लोगों के साथ व्यवहार करता है।</w:t>
      </w:r>
    </w:p>
    <w:p>
      <w:pPr/>
      <w:r>
        <w:rPr>
          <w:lang w:val="hi_IN" w:bidi="hi_IN"/>
        </w:rPr>
      </w:r>
      <w:r>
        <w:rPr>
          <w:lang w:val="hi_IN" w:bidi="hi_IN"/>
        </w:rPr>
        <w:t xml:space="preserve">यहाँ रुकें और चर्चा करें कि आप </w:t>
      </w:r>
      <w:r>
        <w:rPr>
          <w:b/>
          <w:lang w:val="hi_IN" w:bidi="hi_IN"/>
        </w:rPr>
        <w:t>क्रोध</w:t>
      </w:r>
      <w:r>
        <w:rPr>
          <w:lang w:val="hi_IN" w:bidi="hi_IN"/>
        </w:rPr>
        <w:t xml:space="preserve"> के लिए किस शब्द का उपयोग करेंगे। </w:t>
      </w:r>
      <w:r>
        <w:rPr>
          <w:b/>
          <w:lang w:val="hi_IN" w:bidi="hi_IN"/>
        </w:rPr>
        <w:t>क्रोध</w:t>
      </w:r>
      <w:r>
        <w:rPr>
          <w:lang w:val="hi_IN" w:bidi="hi_IN"/>
        </w:rPr>
        <w:t xml:space="preserve"> की मुख्य शब्दावली में चर्चा की गई है। इस ऑडियो को यहाँ रोकें।</w:t>
      </w:r>
    </w:p>
    <w:p>
      <w:pPr/>
      <w:r>
        <w:rPr>
          <w:lang w:val="hi_IN" w:bidi="hi_IN"/>
        </w:rPr>
      </w:r>
      <w:r>
        <w:rPr>
          <w:b/>
          <w:lang w:val="hi_IN" w:bidi="hi_IN"/>
        </w:rPr>
        <w:t>परमेश्वर</w:t>
      </w:r>
      <w:r>
        <w:rPr>
          <w:lang w:val="hi_IN" w:bidi="hi_IN"/>
        </w:rPr>
        <w:t xml:space="preserve"> हम पर </w:t>
      </w:r>
      <w:r>
        <w:rPr>
          <w:b/>
          <w:lang w:val="hi_IN" w:bidi="hi_IN"/>
        </w:rPr>
        <w:t>दया</w:t>
      </w:r>
      <w:r>
        <w:rPr>
          <w:lang w:val="hi_IN" w:bidi="hi_IN"/>
        </w:rPr>
        <w:t xml:space="preserve"> दिखाता है, अर्थात अपनी महान करुणा।</w:t>
      </w:r>
    </w:p>
    <w:p>
      <w:pPr/>
      <w:r>
        <w:rPr>
          <w:lang w:val="hi_IN" w:bidi="hi_IN"/>
        </w:rPr>
      </w:r>
      <w:r>
        <w:rPr>
          <w:lang w:val="hi_IN" w:bidi="hi_IN"/>
        </w:rPr>
        <w:t xml:space="preserve">यहाँ रुकें और चर्चा करें कि आप </w:t>
      </w:r>
      <w:r>
        <w:rPr>
          <w:b/>
          <w:lang w:val="hi_IN" w:bidi="hi_IN"/>
        </w:rPr>
        <w:t>दया</w:t>
      </w:r>
      <w:r>
        <w:rPr>
          <w:lang w:val="hi_IN" w:bidi="hi_IN"/>
        </w:rPr>
        <w:t xml:space="preserve"> के लिए किस शब्द का उपयोग करेंगे। </w:t>
      </w:r>
      <w:r>
        <w:rPr>
          <w:lang w:val="hi_IN" w:bidi="hi_IN"/>
        </w:rPr>
        <w:t>दया</w:t>
      </w:r>
      <w:r>
        <w:rPr>
          <w:lang w:val="hi_IN" w:bidi="hi_IN"/>
        </w:rPr>
        <w:t xml:space="preserve"> की चर्चा मुख्य शब्दावली में की गई है। दया के लिए उसी शब्द का उपयोग करें जिसका उपयोग आपने बाइबल की पिछली पुस्तकों में किया है। इस ऑडियो को यहाँ रोकें।</w:t>
      </w:r>
    </w:p>
    <w:p>
      <w:pPr/>
      <w:r>
        <w:rPr>
          <w:lang w:val="hi_IN" w:bidi="hi_IN"/>
        </w:rPr>
      </w:r>
      <w:r>
        <w:rPr>
          <w:lang w:val="hi_IN" w:bidi="hi_IN"/>
        </w:rPr>
        <w:t xml:space="preserve">परमेश्वर के </w:t>
      </w:r>
      <w:r>
        <w:rPr>
          <w:b/>
          <w:lang w:val="hi_IN" w:bidi="hi_IN"/>
        </w:rPr>
        <w:t>अनुग्रह</w:t>
      </w:r>
      <w:r>
        <w:rPr>
          <w:lang w:val="hi_IN" w:bidi="hi_IN"/>
        </w:rPr>
        <w:t xml:space="preserve"> का अर्थ है कि परमेश्वर ने आपको कुछ ऐसा दिया है जिसके आप योग्य नहीं हैं। </w:t>
      </w:r>
      <w:r>
        <w:rPr>
          <w:b/>
          <w:lang w:val="hi_IN" w:bidi="hi_IN"/>
        </w:rPr>
        <w:t>अनुग्रह</w:t>
      </w:r>
      <w:r>
        <w:rPr>
          <w:lang w:val="hi_IN" w:bidi="hi_IN"/>
        </w:rPr>
        <w:t xml:space="preserve"> की मुख्य शब्दावली में चर्चा की गई है। अनुग्रह के लिए उसी शब्द का उपयोग करें जिसका उपयोग आपने अन्य भागों में किया है।</w:t>
      </w:r>
    </w:p>
    <w:p>
      <w:pPr/>
      <w:r>
        <w:rPr>
          <w:lang w:val="hi_IN" w:bidi="hi_IN"/>
        </w:rPr>
      </w:r>
      <w:r>
        <w:rPr>
          <w:b/>
          <w:lang w:val="hi_IN" w:bidi="hi_IN"/>
        </w:rPr>
        <w:t>स्वर्गीय स्थान</w:t>
      </w:r>
      <w:r>
        <w:rPr>
          <w:lang w:val="hi_IN" w:bidi="hi_IN"/>
        </w:rPr>
        <w:t xml:space="preserve">, या स्वर्गीय लोक, का अर्थ है वह स्थान जहाँ परमेश्वर रहता है और शासन करता है। </w:t>
      </w:r>
      <w:r>
        <w:rPr>
          <w:lang w:val="hi_IN" w:bidi="hi_IN"/>
        </w:rPr>
        <w:t>स्वर्ग</w:t>
      </w:r>
      <w:r>
        <w:rPr>
          <w:lang w:val="hi_IN" w:bidi="hi_IN"/>
        </w:rPr>
        <w:t xml:space="preserve"> की मुख्य शब्दावली में चर्चा की गई है। स्वर्ग के लिए उसी शब्द का उपयोग करें जिसका उपयोग आपने पिछले भागों में किया है।</w:t>
      </w:r>
    </w:p>
    <w:p>
      <w:pPr/>
      <w:r>
        <w:rPr>
          <w:lang w:val="hi_IN" w:bidi="hi_IN"/>
        </w:rPr>
      </w:r>
      <w:r>
        <w:rPr>
          <w:lang w:val="hi_IN" w:bidi="hi_IN"/>
        </w:rPr>
        <w:t xml:space="preserve">परमेश्वर ने अपने अनुग्रह से हमें बचाया, जब हमने विश्वास किया। इसका अर्थ है कि आपने यह अर्जित करने के लिए कुछ नहीं किया। आप यह नहीं कह सकते कि परमेश्वर ने आपको आपके अच्छे कामों के कारण बचाया। अक्सर जब हम बचाए जाने के बारे में बात करते हैं, तो हम उद्धार शब्द का उपयोग करते हैं। </w:t>
      </w:r>
      <w:r>
        <w:rPr>
          <w:b/>
          <w:lang w:val="hi_IN" w:bidi="hi_IN"/>
        </w:rPr>
        <w:t>उद्धार</w:t>
      </w:r>
      <w:r>
        <w:rPr>
          <w:lang w:val="hi_IN" w:bidi="hi_IN"/>
        </w:rPr>
        <w:t xml:space="preserve"> का अर्थ है कि आपको एक कठिन स्थिति से बचाया गया है। </w:t>
      </w:r>
      <w:r>
        <w:rPr>
          <w:lang w:val="hi_IN" w:bidi="hi_IN"/>
        </w:rPr>
        <w:t>उद्धार</w:t>
      </w:r>
      <w:r>
        <w:rPr>
          <w:lang w:val="hi_IN" w:bidi="hi_IN"/>
        </w:rPr>
        <w:t xml:space="preserve"> की मुख्य शब्दावली में चर्चा की गई है। यदि आप अपने अनुवाद में उद्धार के लिए कोई शब्द प्रयोग करते हैं, तो वही शब्द प्रयोग करें जो आपने पिछले अंशों में उद्धार के लिए इस्तेमाल किया है।</w:t>
      </w:r>
    </w:p>
    <w:p>
      <w:pPr/>
      <w:r>
        <w:rPr>
          <w:lang w:val="hi_IN" w:bidi="hi_IN"/>
        </w:rPr>
      </w:r>
      <w:r>
        <w:rPr>
          <w:lang w:val="hi_IN" w:bidi="hi_IN"/>
        </w:rPr>
        <w:t xml:space="preserve">हम परमेश्वर की </w:t>
      </w:r>
      <w:r>
        <w:rPr>
          <w:b/>
          <w:lang w:val="hi_IN" w:bidi="hi_IN"/>
        </w:rPr>
        <w:t>कारीगरी</w:t>
      </w:r>
      <w:r>
        <w:rPr>
          <w:lang w:val="hi_IN" w:bidi="hi_IN"/>
        </w:rPr>
        <w:t>, उत्कृष्ट रचना, या हस्तकला हैं। इन सभी शब्दों का अर्थ है कि परमेश्वर ने हमें बनाया है। परमेश्वर ने हमें नया जीवन दिया है। हम आत्मिक रूप से मरे हुए थे, लेकिन परमेश्वर ने हमें नए सिरे से बनाया है। परमेश्वर ही है जिसने हम में यह काम किया है। परमेश्वर ने यह इसलिए किया ताकि हम वे अच्छे काम कर सकें जिन्हें परमेश्वर ने हमारे लिए पहले से ठहराया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2:11–18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2:11–18 को सुनें और अपने मन में रखें।</w:t>
      </w:r>
    </w:p>
    <w:p>
      <w:pPr/>
      <w:r>
        <w:rPr>
          <w:lang w:val="hi_IN" w:bidi="hi_IN"/>
        </w:rPr>
      </w:r>
      <w:r>
        <w:rPr>
          <w:lang w:val="hi_IN" w:bidi="hi_IN"/>
        </w:rPr>
        <w:t>यदि सम्भव हो, तो इफिसियों 2:11–18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2:11–18 का ऑडियो संस्करण सबसे आसानी से समझ में आने वाले अनुवाद में सुनें।</w:t>
      </w:r>
    </w:p>
    <w:p>
      <w:pPr/>
      <w:r>
        <w:rPr>
          <w:lang w:val="hi_IN" w:bidi="hi_IN"/>
        </w:rPr>
      </w:r>
      <w:r>
        <w:rPr>
          <w:lang w:val="hi_IN" w:bidi="hi_IN"/>
        </w:rPr>
        <w:t>पौलुस अन्यजातियों और यहूदी विश्वासियों को बता रहा है कि परमेश्वर का अनुग्रह ही उन्हें बचाता है। अब, इस भाग में, पौलुस उस शांति पर ध्यान केंद्रित करता है जो यीशु दो समूहों के बीच लाया है।</w:t>
      </w:r>
    </w:p>
    <w:p>
      <w:pPr/>
      <w:r>
        <w:rPr>
          <w:lang w:val="hi_IN" w:bidi="hi_IN"/>
        </w:rPr>
      </w:r>
      <w:r>
        <w:rPr>
          <w:lang w:val="hi_IN" w:bidi="hi_IN"/>
        </w:rPr>
        <w:t>अतीत में यहूदियों को परमेश्वर के साथ ऐसे विशेषाधिकार थे जो अन्यजातियों के पास नहीं थे। अब परमेश्वर ने यीशु में यहूदी विश्वासियों को अन्यजातियों के साथ एक साथ लाया है और उन मतभेदों को मिटा दिया है। परमेश्वर के कामों के कारण अब दोनों समूह एक-दूसरे के साथ और परमेश्वर के साथ शांति में हैं।</w:t>
      </w:r>
    </w:p>
    <w:p>
      <w:pPr/>
      <w:r>
        <w:rPr>
          <w:lang w:val="hi_IN" w:bidi="hi_IN"/>
        </w:rPr>
      </w:r>
      <w:r>
        <w:rPr>
          <w:lang w:val="hi_IN" w:bidi="hi_IN"/>
        </w:rPr>
        <w:t>पौलुस अन्यजातियों को याद दिलाकर शुरू करता है कि वे एक बार परमेश्वर से कैसे अलग हो गए थे। पौलुस खतना के बारे में बात करता है, जो उस वाचा का चिन्ह था जो परमेश्वर ने यहूदी लोगों के पहले और मुख्य पूर्वज अब्राहम के साथ किया था। जब अब्राहम एक बूढ़ा व्यक्ति था, तो परमेश्वर ने अब्राहम से वादा किया कि वह अब्राहम के वंशजों को उन लोगों का एक विशेष जाति बनाएगा जो परमेश्वर को समर्पित होंगे। परमेश्वर ने हमेशा अपने लोगों के साथ रहने का वादा किया है, और उसके लोगों ने परमेश्वर की आज्ञा मानने का वादा किया है। परमेश्वर ने अब्राहम और उसके पुरुष वंशजों से परमेश्वर के साथ इस विशेष वाचा के चिन्ह के रूप में अपना खतना करने के लिए कहा। खतना वह प्रक्रिया थी जिसमें यहूदी लोग लड़कों के लिंग की ऊपर की ढीली चमड़ी को काट देते थे। यहूदी लोगों ने जन्म के ठीक बाद हर यहूदी पुरुष का खतना किया। हालाँकि कुछ अन्य प्राचीन संस्कृतियों में भी खतना किया जाता था, लेकिन यहूदी लोग इस चिन्ह और परमेश्वर के साथ अपने वाचा पर विशेष रूप से गर्व करते थे।</w:t>
      </w:r>
    </w:p>
    <w:p>
      <w:pPr/>
      <w:r>
        <w:rPr>
          <w:lang w:val="hi_IN" w:bidi="hi_IN"/>
        </w:rPr>
      </w:r>
      <w:r>
        <w:rPr>
          <w:lang w:val="hi_IN" w:bidi="hi_IN"/>
        </w:rPr>
        <w:t>अन्यजातियों का खतना नहीं किया गया था, इसलिए वे परमेश्वर के साथ इस वाचा का हिस्सा नहीं थे। उन्हें बाहरी लोग माना जाता था। यहूदी लोग अन्यजातियों के बारे में नकारात्मक तरीके से भी बोलते थे और उन्हें ख़तनारहित कहते थे। पौलुस अन्यजातियों को याद दिलाता है कि अतीत में जीवन कैसे था। पौलुस उन्हें याद दिलाता है कि यहूदी खतना केवल यहूदी पुरुषों के शारीरिक देह को ही प्रभावित करता था। यह खतना, या परमेश्वर के साथ उनकी वाचा का चिन्ह, न तो उनके हृदयों को बदलता था और न ही दूसरों के साथ उनके संबंधों को अच्छा बनाता था।</w:t>
      </w:r>
    </w:p>
    <w:p>
      <w:pPr/>
      <w:r>
        <w:rPr>
          <w:lang w:val="hi_IN" w:bidi="hi_IN"/>
        </w:rPr>
      </w:r>
      <w:r>
        <w:rPr>
          <w:lang w:val="hi_IN" w:bidi="hi_IN"/>
        </w:rPr>
        <w:t>यहाँ रुकें और समूह के रूप में इस प्रश्न पर चर्चा करें। लोगों के एक समूह के बारे में एक कहानी सुनाएँ जिसे आप बाहरी मानते हैं या अपने समूह का नहीं मानते हैं। सुनें कि कहानीकार समूह का वर्णन कैसे करता है। अब, एक समूह के रूप में, इस बारे में बात करें कि आप इन बाहरी लोगों के बारे में कैसा महसूस करते हैं। आपके क्षेत्र में क्या होता है जब बाहरी लोगों को स्थानीय लोगों के समान विशेषाधिकार मिलें? इस ऑडियो को यहाँ रोकें।</w:t>
      </w:r>
    </w:p>
    <w:p>
      <w:pPr/>
      <w:r>
        <w:rPr>
          <w:lang w:val="hi_IN" w:bidi="hi_IN"/>
        </w:rPr>
      </w:r>
      <w:r>
        <w:rPr>
          <w:lang w:val="hi_IN" w:bidi="hi_IN"/>
        </w:rPr>
        <w:t>फिर पौलुस अन्यजातियों के बारे में बात करता है और मसीह के बारे में जानने से पहले परमेश्वर के साथ उनके रिश्ते की कमी के बारे में भी बात करता है। अन्यजातियों को इस्राएल के नागरिक बनने की अनुमति नहीं थी। अन्यजातियों को उस वाचा के बारे में नहीं पता था जो परमेश्वर ने इस्राएलियों के साथ किया था। अन्यजाति उन वादों के बारे में नहीं जानते थे जो परमेश्वर ने यहूदी लोगों से किए थे। अन्यजाति परमेश्वर को नहीं जानते थे। अन्यजाति एक ऐसी दुनिया में रहते थे, जिसमें कोई आशा नहीं थी, जिसका अर्थ है कि उन्हें मृत्यु के बाद परमेश्वर के साथ भविष्य के जीवन की कोई उम्मीद नहीं थी।</w:t>
      </w:r>
    </w:p>
    <w:p>
      <w:pPr/>
      <w:r>
        <w:rPr>
          <w:lang w:val="hi_IN" w:bidi="hi_IN"/>
        </w:rPr>
      </w:r>
      <w:r>
        <w:rPr>
          <w:lang w:val="hi_IN" w:bidi="hi_IN"/>
        </w:rPr>
        <w:t>अब पौलुस अन्यजातियों को अच्छा सुसमाचार बताता है! इससे पहले, अन्यजाति मसीह से बहुत दूर थे क्योंकि वे उसे नहीं जानते थे। लेकिन फिर मसीह मरे। मसीह की मृत्यु से चढ़ाया गया लहू एक बलिदान था, ठीक वैसा ही जैसे यहूदी लोग पशुओं के बलिदान देते थे ताकि परमेश्वर उनके पापों को क्षमा करे। मसीह के बलिदान ने अन्यजातियों और यहूदियों दोनों के लिए परमेश्वर के साथ संबंध बनाना, या परमेश्वर के करीब आना सम्भव बनाया। जब अन्यजातियों ने मसीह यीशु पर विश्वास करना चुना, तो उन्होंने स्वीकार किया कि मसीह उनका बलिदान था, और परमेश्वर ने उनके पापों को क्षमा किया। अब अन्यजाति परमेश्वर के करीब आ सकते हैं, या परमेश्वर के साथ संबंध बना सकते हैं!</w:t>
      </w:r>
    </w:p>
    <w:p>
      <w:pPr/>
      <w:r>
        <w:rPr>
          <w:lang w:val="hi_IN" w:bidi="hi_IN"/>
        </w:rPr>
      </w:r>
      <w:r>
        <w:rPr>
          <w:lang w:val="hi_IN" w:bidi="hi_IN"/>
        </w:rPr>
        <w:t>रुकें और नीचे दिए गए प्रश्न पर चर्चा करें। उस समय की एक कहानी सुनाएँ जब आपको लोगों के एक समूह में स्वीकार किया गया था और आपको ऐसा महसूस हुआ कि आप उसी समूह के हैं। आपने कैसा महसूस किया? फिर समूह के रूप में चर्चा करें, जब लोग मसीह में एकजुट होते हैं, तो वे क्या करते हैं? ऑडियो को यहाँ रोकें।</w:t>
      </w:r>
    </w:p>
    <w:p>
      <w:pPr/>
      <w:r>
        <w:rPr>
          <w:lang w:val="hi_IN" w:bidi="hi_IN"/>
        </w:rPr>
      </w:r>
      <w:r>
        <w:rPr>
          <w:lang w:val="hi_IN" w:bidi="hi_IN"/>
        </w:rPr>
        <w:t>फिर पौलुस यह समझाना शुरू करता है कि यीशु मसीह ने अन्यजातियों और यहूदियों के जीवन को कैसे बदल दिया है, और यीशु ने अन्यजातियों और यहूदियों के बीच के रिश्ते को कैसे बदल दिया है। पौलुस इस स्पष्टीकरण में अपने आप को और यहूदी विश्वासियों को शामिल करता है। पौलुस कहता है कि अन्यजाति और यहूदी जो पहले अलग-अलग समूह थे, अब एक समूह हैं। पौलुस एक दीवार या बाधा की शब्द-चित्र का उपयोग करता है, जो लोगों के दो समूहों को एक-दूसरे से दूर रखती है। यह एक असली दीवार है जिसे लोग या तो अपने घरों में या अपने खेतों पर देख सकते थे। पौलुस उन बुरी भावनाओं की तुलना एक दीवार से कर रहा है जो अन्यजातियों और यहूदियों ने हमेशा एक-दूसरे के लिए महसूस की थीं। पौलुस कह रहा है कि यहूदियों और अन्यजातियों को अलग करने वाले धार्मिक नियम और व्यवस्थाएँ भी उनके बीच एक दीवार की तरह थीं। वे व्यवस्थाएँ वे खास नियम थे जिनका यहूदी पालन करते थे और जिनके कारण वे अपने आप को दूसरों से बेहतर समझते थे। खतना इन नियमों में से एक उदाहरण है। जब यीशु मरे, तो ऐसा हुआ मानो उन्होंने उस अलग करने वाली दीवार को तोड़ दिया और उसे हटा दिया। इसका अर्थ है कि यीशु ने उन विशेष नियमों और व्यवस्थाओं को हटा दिया जिनका पालन यहूदियों को करना था। अब दोनों समूहों को अलग रखने के लिए कुछ भी नहीं है। इसलिए अब लोगों के दो समूह एक समूह बन गए हैं। क्योंकि अब केवल एक ही समूह है, इसलिए वे परमेश्वर के करीब आ सकते हैं। पौलुस चाहता है कि दोनों समूह देखें कि पहले वे बुरी भावनाओं की उस दीवार से कैसे विभाजित थे।</w:t>
      </w:r>
    </w:p>
    <w:p>
      <w:pPr/>
      <w:r>
        <w:rPr>
          <w:lang w:val="hi_IN" w:bidi="hi_IN"/>
        </w:rPr>
      </w:r>
      <w:r>
        <w:rPr>
          <w:lang w:val="hi_IN" w:bidi="hi_IN"/>
        </w:rPr>
        <w:t xml:space="preserve">यहाँ रुकें और लोगों या संपत्ति को अलग करने वाली किसी </w:t>
      </w:r>
      <w:r>
        <w:rPr>
          <w:lang w:val="hi_IN" w:bidi="hi_IN"/>
        </w:rPr>
        <w:t>दीवार या बाधा</w:t>
      </w:r>
      <w:r>
        <w:rPr>
          <w:lang w:val="hi_IN" w:bidi="hi_IN"/>
        </w:rPr>
        <w:t xml:space="preserve"> की तस्वीर देखें। उस समय पर चर्चा करें जब आपने विभिन्न लोगों के समूहों या लोगों के समूहों के बीच एक बाधा देखी। बाधा बनाने वाले समूहों में क्या अंतर थे? लोग समूहों के बीच शत्रुता पैदा करने या बुरा व्यवहार बनाने के लिए क्या करते हैं? ऑडियो को यहाँ रोकें।</w:t>
      </w:r>
    </w:p>
    <w:p>
      <w:pPr/>
      <w:r>
        <w:rPr>
          <w:lang w:val="hi_IN" w:bidi="hi_IN"/>
        </w:rPr>
      </w:r>
      <w:r>
        <w:rPr>
          <w:lang w:val="hi_IN" w:bidi="hi_IN"/>
        </w:rPr>
        <w:t>अन्यजाति परमेश्वर से बहुत दूर थे क्योंकि वे उसे भी नहीं जानते थे। यहूदी परमेश्वर के करीब थे क्योंकि वे परमेश्वर के विशेष लोग थे। लेकिन फिर यीशु आए, और उन्होंने उन्हें बताया कि यीशु के मरने से जो कुछ हुआ उसके कारण वे सब परमेश्वर के साथ सच्ची शांति पा सकते हैं। यीशु ने उनसे यह भी कहा कि वे एक-दूसरे के साथ शांति पा सकते हैं और एक साथ परमेश्वर के लिए एक विशेष लोगों का समूह बन सकते हैं! वे ऐसा कैसे कर सकते थे? यीशु सभी के लिए मरा, और जब लोग इस बात पर विश्वास करते हैं, तो पवित्र आत्मा उन्हें परमेश्वर पिता के पास लाता है। अब यहूदी और अन्यजाति—दोनों मिलकर एक ही लोगों का समूह हैं—और दोनों हमारे पिता परमेश्वर के साथ संबंध रख सकते हैं!</w:t>
      </w:r>
      <w:r>
        <w:rPr>
          <w:lang w:val="hi_IN" w:bidi="hi_IN"/>
        </w:rPr>
      </w:r>
    </w:p>
    <w:p>
      <w:pPr>
        <w:pStyle w:val="Heading3"/>
      </w:pPr>
      <w:r>
        <w:rPr>
          <w:lang w:val="hi_IN" w:bidi="hi_IN"/>
        </w:rPr>
        <w:t>घटनाओं को समझाना</w:t>
      </w:r>
    </w:p>
    <w:p>
      <w:pPr/>
      <w:r>
        <w:rPr>
          <w:lang w:val="hi_IN" w:bidi="hi_IN"/>
        </w:rPr>
      </w:r>
      <w:r>
        <w:rPr>
          <w:lang w:val="hi_IN" w:bidi="hi_IN"/>
        </w:rPr>
        <w:t>इफिसियों 2:11–18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अन्यजातियों को उन नियमों की याद दिलाता है जो उनके विश्वास करने से पहले उन्हें यहूदियों से अलग करते थे। परमेश्वर ने उन नियमों को हटा दिया है जो दोनों समूहों को अलग रखते थे। अब अन्यजाति भी परमेश्वर के पास आ सकते हैं और परमेश्वर के लोगों में शामिल हो सकते हैं, क्योंकि यीशु उनके लिए भी मरा।</w:t>
      </w:r>
    </w:p>
    <w:p>
      <w:pPr/>
      <w:r>
        <w:rPr>
          <w:lang w:val="hi_IN" w:bidi="hi_IN"/>
        </w:rPr>
      </w:r>
      <w:r>
        <w:rPr>
          <w:b/>
          <w:lang w:val="hi_IN" w:bidi="hi_IN"/>
        </w:rPr>
        <w:t>दूसरे भाग में:</w:t>
      </w:r>
      <w:r>
        <w:rPr>
          <w:lang w:val="hi_IN" w:bidi="hi_IN"/>
        </w:rPr>
        <w:t xml:space="preserve"> पौलुस वर्णन करता है कि यीशु अन्यजातियों और यहूदियों के बीच कैसे शांति और एकता लाता है। ये दोनों समूह अब एक ही लोग हैं। यीशु ने इन दोनों समूहों को अलग करने वाली नियमों की उस व्यवस्था को समाप्त कर दिया है। यीशु ने दोनों समूहों के बीच शांति बनाई है। यीशु ने जो किया है, उसके कारण, अब यहूदियों और अन्यजातियों को पवित्र आत्मा के माध्यम से परमेश्वर तक समान पहुँच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 जो पौलुस को पत्र लिखने के लिए प्रेरित करता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अन्यजाति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पौलुस अन्यजातियों के लिए समीक्षा करता है कि यीशु मसीह के अनुयायी बनने से पहले उनका जीवन कैसा था। यहूदी व्यवस्था के अनुसार, कोई व्यक्ति अन्यजाति या यहूदी जन्म से होता था। दूसरे शब्दों में, तुम्हें अपनी स्थिति अपने माता-पिता से विरासत में मिली। यहूदी माता-पिता अपने लड़कों का खतना करते थे और अन्यजाति माता-पिता ऐसा नहीं करते थे। अब पौलुस उन चीजों को सूचीबद्ध करता है जो अन्यजातियों के पास नहीं थीं, क्योंकि वे यहूदियों के विपरीत, या परमेश्वर के विशेष लोगों के समूह का हिस्सा नहीं थे। खतना उस वाचा का चिन्ह था जो यहूदियों ने परमेश्वर के साथ किया था। इसलिए, अन्यजातियों को इस वाचा से बाहर रखा गया था। अन्यजाति उन वादों के बारे में नहीं जानते थे जो परमेश्वर ने यहूदियों से किए थे। अन्यजाति इस्राएल के नागरिक नहीं थे। अन्यजाति परमेश्वर के बिना और परमेश्वर के साथ भविष्य के जीवन की आशा के बिना रहते थे। इन सभी चीजों ने अन्यजातियों को परमेश्वर से बहुत दूर कर दिया। लेकिन अब जब वे विश्वासी हैं, तो सब कुछ बदल गया है। मसीह के लहू ने अन्यजातियों को भी परमेश्वर के निकट ला दिया है, जैसे यहूदी परमेश्वर के निकट थे।</w:t>
      </w:r>
    </w:p>
    <w:p>
      <w:pPr/>
      <w:r>
        <w:rPr>
          <w:lang w:val="hi_IN" w:bidi="hi_IN"/>
        </w:rPr>
      </w:r>
      <w:r>
        <w:rPr>
          <w:lang w:val="hi_IN" w:bidi="hi_IN"/>
        </w:rPr>
        <w:t>इस भाग के दूसरे हिस्से में, पौलुस इस बारे में बात करता है कि यीशु ने यहूदियों और अन्यजातियों में कैसे शांति करवाई। इससे पहले, दोनों समूहों के बीच शत्रुता की एक विभाजक दीवार थी। इसका अर्थ है कि दोनों समूहों को ऐसा महसूस होता था जैसे वे शत्रु हैं। यीशु ने शत्रुता की इस दीवार को तोड़ दिया।</w:t>
      </w:r>
    </w:p>
    <w:p>
      <w:pPr/>
      <w:r>
        <w:rPr>
          <w:lang w:val="hi_IN" w:bidi="hi_IN"/>
        </w:rPr>
      </w:r>
      <w:r>
        <w:rPr>
          <w:lang w:val="hi_IN" w:bidi="hi_IN"/>
        </w:rPr>
        <w:t>यीशु ने यहूदियों और अन्यजातियों को अलग करने वाली कानून और नियमों की उस व्यवस्था को समाप्त कर दिया था। यीशु ने दोनों समूहों के बीच शांति करवाई। यीशु ने दोनों समूहों को एक समूह में एकजुट करके ऐसा किया। फिर इस एक समूह को लेकर, यीशु दोनों समूहों को परमेश्वर के साथ अच्छे रिश्ते में लाया। यीशु ने ऐसा क्रूस पर जान देकर किया। यीशु ने दोनों समूहों के बीच शत्रुता की दीवार को नष्ट किया, जिसका अर्थ है कि वह दोनों समूहों को एक साथ लाया।</w:t>
      </w:r>
    </w:p>
    <w:p>
      <w:pPr/>
      <w:r>
        <w:rPr>
          <w:lang w:val="hi_IN" w:bidi="hi_IN"/>
        </w:rPr>
      </w:r>
      <w:r>
        <w:rPr>
          <w:lang w:val="hi_IN" w:bidi="hi_IN"/>
        </w:rPr>
        <w:t>यहाँ रुकें और शत्रुता की इस दीवार पर चर्चा करें जो दो लोगों के समूहों को विभाजित करती है। आप शत्रुता की इस दीवार का वर्णन कैसे करेंगे ताकि आपके लोग इसे समझ सकें? आप यह कैसे बताएँगे कि यीशु ने दो अलग-अलग लोगों के समूहों को मिलाकर एक ही लोगों का समूह बना दिया? इस ऑडियो को यहाँ रोकें।</w:t>
      </w:r>
    </w:p>
    <w:p>
      <w:pPr/>
      <w:r>
        <w:rPr>
          <w:lang w:val="hi_IN" w:bidi="hi_IN"/>
        </w:rPr>
      </w:r>
      <w:r>
        <w:rPr>
          <w:lang w:val="hi_IN" w:bidi="hi_IN"/>
        </w:rPr>
        <w:t>यीशु उन अन्यजातियों के लिए शांति लाया जो परमेश्वर से दूर थे क्योंकि वे परमेश्वर के लोगों का हिस्सा नहीं थे। यीशु उन यहूदियों के लिए शांति लाया जो परमेश्वर के करीब थे क्योंकि वे परमेश्वर के विशेष लोग थे। आपको अपने अनुवाद में यह स्पष्ट करने की आवश्यकता हो सकती है कि अन्यजाति बहुत दूर क्यों थे और यहूदी परमेश्वर से बहुत दूर क्यों नहीं थे। दोनों समूह, अब एक ही समूह, एक आत्मा—पवित्र आत्मा के माध्यम से परमेश्वर पिता के पास जा सकते हैं। याद रखें कि ये दो समूह यहूदी लोग और गैर-यहूदी लोग हैं। अब ये दोनों समूह मिलकर एक ही प्रकार का एक समूह बन गए हैं। यीशु ने दो बहुत अलग-अलग समूहों को एक साथ मिलकर एक ही समूह बनने योग्य बना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प्रत्येक पात्र का प्रतिनिधित्व करने के लिए लोगों या वस्तुओं का चयन करें।</w:t>
      </w:r>
    </w:p>
    <w:p>
      <w:pPr/>
      <w:r>
        <w:rPr>
          <w:lang w:val="hi_IN" w:bidi="hi_IN"/>
        </w:rPr>
      </w:r>
      <w:r>
        <w:rPr>
          <w:lang w:val="hi_IN" w:bidi="hi_IN"/>
        </w:rPr>
        <w:t>दिखाएँ कि कौन से लोग अन्यजाति हैं और कौन से लोग यहूदी हैं। अन्यजातियों को यहूदियों के समूह के बाहर होना चाहिए। यीशु पर विश्वास करने से पहले, अन्यजाति बाहरी लोग थे। जब पौलुस वाचा, या यहूदियों के साथ अपने वादे के बारे में बात करता है, तो परमेश्वर को यहूदियों के साथ होना चाहिए। अन्यजातियों को दूर चले जाने को कहें ताकि वे परमेश्वर से दूर रहें। फिर जब पौलुस कहता है कि अन्यजाति अब यीशु मसीह के साथ एकजुट हो गए हैं, तो अन्यजातियों और यीशु को स्थानांतरित करें ताकि वे एक साथ खड़े हों। फिर जब पौलुस कहता है कि यीशु का लहू अन्यजातियों को परमेश्वर के निकट ले आया है, तो अन्यजातियों को परमेश्वर के पास आकर खड़ा होने दें। हालाँकि, अन्यजातियों और यहूदियों को अभी भी एक-दूसरे से अलग होना चाहिए।</w:t>
      </w:r>
    </w:p>
    <w:p>
      <w:pPr/>
      <w:r>
        <w:rPr>
          <w:lang w:val="hi_IN" w:bidi="hi_IN"/>
        </w:rPr>
      </w:r>
      <w:r>
        <w:rPr>
          <w:lang w:val="hi_IN" w:bidi="hi_IN"/>
        </w:rPr>
        <w:t>इस भाग के दूसरे हिस्से में, पौलुस यहूदियों और अन्यजातियों के बीच शत्रुता की दीवार के बारे में बात करता है। यहूदियों और अन्यजातियों को अलग-अलग समूहों में खड़ा करें और उन्हें एक-दूसरे की ओर क्रोध और शत्रुता से देखते हुए दिखाएँ। दोनों समूहों के बीच बाधा या दीवार के रूप में कुछ रखना अच्छा होगा। फिर जब पौलुस दीवार के टूटने के बारे में बात करता है, तो बाधा को हटा दें ताकि दोनों समूह एक साथ आगे बढ़ सकें। जब पौलुस कहता है कि यीशु मसीह ने एक नया मनुष्य-समूह बनाया, तब यहूदियों और अन्यजातियों को एक साथ आकर एक ही लोग बनते हुए दिखाएँ। जब पौलुस समझाता है कि मसीह दोनों समूहों को परमेश्वर के सामने कैसे एक साथ लाया, तो मसीह को वही कार्य करने दें जो वह उन्हें एक साथ लाने के लिए करता है। अब दोनों समूहों के बीच शत्रुता समाप्त हो गई है। जब पौलुस यह कहता है, तब अब एक समूह बने हुए ये दोनों समूह के लोग सांस्कृतिक रूप से उपयुक्त तरीकों से यह दिखाएँ कि वे एक-दूसरे से प्रेम करते हैं और एक ही समूह हैं।</w:t>
      </w:r>
    </w:p>
    <w:p>
      <w:pPr/>
      <w:r>
        <w:rPr>
          <w:lang w:val="hi_IN" w:bidi="hi_IN"/>
        </w:rPr>
      </w:r>
      <w:r>
        <w:rPr>
          <w:lang w:val="hi_IN" w:bidi="hi_IN"/>
        </w:rPr>
        <w:t>पौलुस अंत में पवित्र आत्मा की ओर संकेत करता है और कहता है कि यीशु ने हमारे लिए जो किया है उसके कारण पवित्र आत्मा हम सबको परमेश्वर तक ले जाता है। पवित्र आत्मा को पूरे समूह को परमेश्वर की ओर अगुवाई करने के लिए कहें।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2:11–18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 जो पौलुस को पत्र लिखने के लिए प्रेरित करता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अन्यजाति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पौलुस गैर-यहूदियों को याद दिलाता है कि वे पहले यहूदियों और परमेश्वर से अलग, बाहर के लोग थे। पौलुस समझाता है कि यहूदी अन्यजातियों को खतनारहित कहते थे क्योंकि अन्यजातियों को परमेश्वर के साथ यहूदियों के वाचा के रिश्ते के बारे में नहीं पता था। अन्यजाति उन वाचा के बारे में नहीं जानते थे जो परमेश्वर ने यहूदियों से किए थे। अन्यजाति परमेश्वर के बिना संसार में रहते थे। अन्यजातियों को कोई आशा नहीं थी। लेकिन फिर अन्यजातियों ने यीशु के बारे में सुना और उस पर विश्वास किया। अब जब वे विश्वास करते हैं, तो वे यीशु के साथ एकजुट हो गए हैं। यीशु मसीह का लहू गैर-यहूदियों को परमेश्वर के निकट ले आया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 अन्यजातियों को उन सभी बातों की याद क्यों दिलाना चाहते हैं जो उनके पास नहीं थीं?" आप सुन सकते हैं, "उन्हें वह सब जानने की आवश्यकता है जो परमेश्वर ने उनके लिए किया है। मैंने उनसे कहा कि उनका उद्धार अनुग्रह से था, न कि उनके किसी भी काम के कारण। उस उद्धार ने उनके जीवन को बदल दिया है। उन्हें यह याद रखने की आवश्यकता है कि यह पहले उनके लिए कैसा था ताकि वे समझ सकें कि यीशु ने उनके लिए कितना किया है। अब, परमेश्वर की आँखों में, वे यहूदियों के समान हैं। उन्हें एक ही लोग बना दिया गया है।"</w:t>
      </w:r>
    </w:p>
    <w:p>
      <w:pPr>
        <w:pStyle w:val="ListBullet"/>
        <w:spacing w:line="240" w:lineRule="auto"/>
        <w:ind w:left="720"/>
      </w:pPr>
      <w:r>
        <w:rPr>
          <w:lang w:val="hi_IN" w:bidi="hi_IN"/>
        </w:rPr>
      </w:r>
      <w:r>
        <w:rPr>
          <w:lang w:val="hi_IN" w:bidi="hi_IN"/>
        </w:rPr>
        <w:t>गैर-यहूदियों से पूछो, “जब तुम यह याद करते हो कि यीशु पर विश्वास करने से पहले तुम्हारा जीवन कैसा था, तो तुम्हें कैसा महसूस होता है?” तुम यह सुन सकते हो, “वह सब बहुत अजीब और बहुत दूर की बात जैसा लगता है।” मुझे बहुत खुशी है कि हम अब उस तरह नहीं जी रहे हैं। यह सच है, हम वाचा की प्रतिज्ञाओं के बारे में कुछ भी नहीं जानते थे और न ही यह जानते थे कि परमेश्वर के साथ संबंध कैसे रखा जाए। इससे मुझे उन सभी लोगों के लिए दुख होता है जो अभी भी इन बातों को नहीं जानते हैं। लेकिन मेरे लिए, मैं बहुत खुश हूँ कि यीशु ने मुझे यहूदियों के साथ एक बना दिया है और परमेश्वर मुझे अपना ही मानता है। हम अलग नहीं हैं। हम एक ही लोग हैं—परमेश्वर के लोग। मुझे लगता है कि हम सभी के लिए इन बातों को जानना महत्वपूर्ण है क्योंकि लोग यहाँ आते हैं और हमें ऐसी बातें बताने की कोशिश करते हैं जो सच नहीं हैं। वे हमें यह बताने की कोशिश करते हैं कि यहूदियों को हम अन्यजातियों के साथ सहयोग नहीं करना चाहिए। पौलुस जो कह रहा है, उससे हम अब जानते हैं कि उन लोगों को कैसे उत्तर देना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पौलुस शत्रुता की दीवार को समझाता है जो पहले यहूदियों और अन्यजातियों के बीच मौजूद थी। पौलुस कहता है कि यीशु ने इस दीवार को तोड़ दिया या नष्ट कर दिया है और यहूदियों और अन्यजातियों को एक ही लोग बना दिया है। यीशु ने परमेश्वर द्वारा दी गई नियमों की उस व्यवस्था को समाप्त करके इस दीवार को तोड़ दिया। इस व्यवस्था में कई आज्ञाएँ और नियम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से पूछें, "जब आप सुनते हैं कि यीशु ने उस व्यवस्था को कैसे समाप्त कर दिया जिसे आपने अपने पूरे जीवन में पालन करने की कोशिश की है, तो आपको कैसा महसूस होता है?" आप सुन सकते हैं, "यह बहुत अद्भुत समाचार है। कोई भी इस व्यवस्था को पूरी तरह से मानने या उसका पालन करने में सक्षम नहीं था। मैं हमेशा जानता था कि मैं व्यवस्था को मानने में विफल रहा हूँ और यह विफलता मुझे परमेश्वर से अलग रख रही है। अब मैं समझता हूँ कि यीशु पर विश्वास करने के द्वारा मेरा परमेश्वर के साथ संबंध है, जो सभी नियमों और विधियों को मानने पर निर्भर नहीं करता। और फिर एक और आशीष यह है कि हमें अपने आसपास के लोगों से अलग होकर नहीं रहना पड़ता। यीशु ने सभी विश्वास करने वालों को एक ही लोग बना दिया है। हम अब सभी एक साथ परमेश्वर के बच्चे हैं। मुझे अपने साथी विश्वासियों को मुझसे अलग देखना नहीं है।" या, “हर नियम का पालन करना चाहिए, यह सोचते रहना मुश्किल होता है।” कभी-कभी मैं दोषी महसूस करता हूँ जब मैं उन नियमों का पालन नहीं करता जो मेरे माता-पिता ने मुझे यहूदी के रूप में मानने के लिए सिखाए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आगे समझाता है कि यीशु ने यहूदियों और अन्यजातियों को एक समूह बनाकर उनके बीच शांति स्थापित की। वे पहले दो अलग-अलग लोगों के समूह थे। अब वे एक ही लोगों का समूह हैं। यहूदियों और अन्यजातियों दोनों ने, जो विश्वास करते हैं, परमेश्वर के साथ मेल-मिलाप कर लिए हैं। यीशु ने क्रूस पर मरकर इस मेल-मिलाप को पूरा किया। परिणामस्वरूप, दोनों समूहों के बीच सभी शत्रुता समाप्त हो गई है। अब दोनों समूहों में शांति है। अब दोनों समूह, पवित्र आत्मा के माध्यम से, परमेश्वर पिता के पास जा सकते हैं। यह सब यीशु मसीह के काम के कारण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"आपने यह समझाने में बहुत समय बिताया कि अन्यजाति और यहूदी अब एक ही समूह हैं। यह आपके लिए क्यों महत्वपूर्ण है?" आप सुन सकते हैं, "अन्य लोग आकर उन्हें अलग करने की कोशिश करेंगे। अन्य लोग आकर यहूदियों को अन्यजातियों से दूर रखने की कोशिश करेंगे। अन्य लोग आएँगे और अन्यजातियों से व्यवस्था के नियमों और विधियों का पालन करवाने की कोशिश करेंगे। मैं चाहता हूँ कि वे समझें कि जब यीशु क्रूस पर मरा, तो यीशु ने उनके लिए क्या किया था। मैं चाहता हूँ कि वे यह जान लें ताकि वे झूठी शिक्षा में फँस न जाएँ। मुझे पता है कि झूठे शिक्षक आएँगे। लेकिन यदि वे अब सच्ची शिक्षा को समझते हैं, तो वे झूठी शिक्षा को पहचान लेंगे और उसका पालन नहीं करेंगे।"</w:t>
      </w:r>
    </w:p>
    <w:p>
      <w:pPr>
        <w:pStyle w:val="ListBullet"/>
        <w:spacing w:line="240" w:lineRule="auto"/>
        <w:ind w:left="720"/>
      </w:pPr>
      <w:r>
        <w:rPr>
          <w:lang w:val="hi_IN" w:bidi="hi_IN"/>
        </w:rPr>
      </w:r>
      <w:r>
        <w:rPr>
          <w:lang w:val="hi_IN" w:bidi="hi_IN"/>
        </w:rPr>
        <w:t>अन्यजाति विश्वासियों से पूछें, "जब आप पौलुस को यहूदी विश्वासियों के साथ आपके एक समूह में शामिल होने के बारे में बात करते हुए सुनते हैं तो आपको कैसा महसूस होता है?" आप सुन सकते हैं, "मुझे यह पसंद है कि परमेश्वर अब मुझे उनके समान मानता है। यह कठिन था जब मैं परमेश्वर की आराधना करना चाहता था, लेकिन मुझे उनके साथ खाने या उनसे मिलने की अनुमति नहीं थी। अब हम एक ही परिवार हैं, और मुझे यह बहुत अच्छा लगता है।</w:t>
      </w:r>
    </w:p>
    <w:p>
      <w:pPr>
        <w:pStyle w:val="ListBullet"/>
        <w:spacing w:line="240" w:lineRule="auto"/>
        <w:ind w:left="720"/>
      </w:pPr>
      <w:r>
        <w:rPr>
          <w:lang w:val="hi_IN" w:bidi="hi_IN"/>
        </w:rPr>
      </w:r>
      <w:r>
        <w:rPr>
          <w:lang w:val="hi_IN" w:bidi="hi_IN"/>
        </w:rPr>
        <w:t>यहूदी विश्वासियों से पूछो, “जब पौलुस तुम्हें याद दिलाता है कि अब तुम एक ही समूह हो, तो तुम्हें कैसा लगता है?” आप सुन सकते हैं, "कभी-कभी यह भूलना कठिन होता है कि जीवन कैसे था। हमें हमेशा अलग रहना पड़ता था, और कभी-कभी जब मैं अन्यजातियों के साथ खाते या परमेश्वर की आराधना करते समय अलग नहीं रहता, तो मुझे दोषी-सा महसूस होता है। लेकिन मुझे वास्तव में यह पसंद है जब मैं उन भावनाओं को एक तरफ रखकर बस एक साथ रहने और एक होकर परमेश्वर की आराधना करने का आनंद ले पाता हूँ। मुझे लगता है कि यह सही है कि पौलुस हमें याद दिलाता है कि परमेश्वर अब हमें समान देखता है।"</w:t>
      </w:r>
      <w:r>
        <w:rPr>
          <w:lang w:val="hi_IN" w:bidi="hi_IN"/>
        </w:rPr>
      </w:r>
    </w:p>
    <w:p>
      <w:pPr>
        <w:pStyle w:val="Heading3"/>
      </w:pPr>
      <w:r>
        <w:rPr>
          <w:lang w:val="hi_IN" w:bidi="hi_IN"/>
        </w:rPr>
        <w:t>आवश्यक जानकारी</w:t>
      </w:r>
    </w:p>
    <w:p>
      <w:pPr/>
      <w:r>
        <w:rPr>
          <w:lang w:val="hi_IN" w:bidi="hi_IN"/>
        </w:rPr>
      </w:r>
      <w:r>
        <w:rPr>
          <w:lang w:val="hi_IN" w:bidi="hi_IN"/>
        </w:rPr>
        <w:t>इफिसियों 2:11–18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w:t>
      </w:r>
      <w:r>
        <w:rPr>
          <w:b/>
          <w:lang w:val="hi_IN" w:bidi="hi_IN"/>
        </w:rPr>
        <w:t>अन्यजाति</w:t>
      </w:r>
      <w:r>
        <w:rPr>
          <w:lang w:val="hi_IN" w:bidi="hi_IN"/>
        </w:rPr>
        <w:t xml:space="preserve"> </w:t>
      </w:r>
      <w:r>
        <w:rPr>
          <w:b/>
          <w:lang w:val="hi_IN" w:bidi="hi_IN"/>
        </w:rPr>
        <w:t>मसीह</w:t>
      </w:r>
      <w:r>
        <w:rPr>
          <w:lang w:val="hi_IN" w:bidi="hi_IN"/>
        </w:rPr>
        <w:t xml:space="preserve"> से अलग रह रहे थे। अन्यजाति वे लोग हैं जो यहूदी नहीं हैं। हालाँकि इस भाग में </w:t>
      </w:r>
      <w:r>
        <w:rPr>
          <w:b/>
          <w:lang w:val="hi_IN" w:bidi="hi_IN"/>
        </w:rPr>
        <w:t>यहूदी</w:t>
      </w:r>
      <w:r>
        <w:rPr>
          <w:lang w:val="hi_IN" w:bidi="hi_IN"/>
        </w:rPr>
        <w:t xml:space="preserve"> शब्द का उल्लेख नहीं किया गया है, फिर भी हम जानते हैं कि पौलुस जिन दो समूहों के बारे में बात कर रहा है, वे अन्यजाति और यहूदी हैं। यदि आवश्यक हो, तो आप इसे स्पष्ट कर सकते हैं।</w:t>
      </w:r>
    </w:p>
    <w:p>
      <w:pPr/>
      <w:r>
        <w:rPr>
          <w:lang w:val="hi_IN" w:bidi="hi_IN"/>
        </w:rPr>
      </w:r>
      <w:r>
        <w:rPr>
          <w:lang w:val="hi_IN" w:bidi="hi_IN"/>
        </w:rPr>
        <w:t xml:space="preserve">यहाँ रुकें और चर्चा करें कि यदि आप यहूदी शब्द का उपयोग करने का फैसला करते हैं तो आप </w:t>
      </w:r>
      <w:r>
        <w:rPr>
          <w:b/>
          <w:lang w:val="hi_IN" w:bidi="hi_IN"/>
        </w:rPr>
        <w:t>अन्यजातियों</w:t>
      </w:r>
      <w:r>
        <w:rPr>
          <w:lang w:val="hi_IN" w:bidi="hi_IN"/>
        </w:rPr>
        <w:t xml:space="preserve"> और </w:t>
      </w:r>
      <w:r>
        <w:rPr>
          <w:b/>
          <w:lang w:val="hi_IN" w:bidi="hi_IN"/>
        </w:rPr>
        <w:t>यहूदियों</w:t>
      </w:r>
      <w:r>
        <w:rPr>
          <w:lang w:val="hi_IN" w:bidi="hi_IN"/>
        </w:rPr>
        <w:t xml:space="preserve"> के लिए किन शब्दों का उपयोग करेंगे। उन्हीं शब्दों का उपयोग करें जिनका उपयोग आपने बाइबल की अन्य पुस्तकों में किया है। </w:t>
      </w:r>
      <w:r>
        <w:rPr>
          <w:lang w:val="hi_IN" w:bidi="hi_IN"/>
        </w:rPr>
        <w:t>अन्यजाति</w:t>
      </w:r>
      <w:r>
        <w:rPr>
          <w:lang w:val="hi_IN" w:bidi="hi_IN"/>
        </w:rPr>
        <w:t xml:space="preserve"> और </w:t>
      </w:r>
      <w:r>
        <w:rPr>
          <w:lang w:val="hi_IN" w:bidi="hi_IN"/>
        </w:rPr>
        <w:t>यहूदी</w:t>
      </w:r>
      <w:r>
        <w:rPr>
          <w:lang w:val="hi_IN" w:bidi="hi_IN"/>
        </w:rPr>
        <w:t xml:space="preserve"> मुख्य शब्दावली में हैं। इस ऑडियो को यहाँ रोकें।</w:t>
      </w:r>
    </w:p>
    <w:p>
      <w:pPr/>
      <w:r>
        <w:rPr>
          <w:lang w:val="hi_IN" w:bidi="hi_IN"/>
        </w:rPr>
      </w:r>
      <w:r>
        <w:rPr>
          <w:lang w:val="hi_IN" w:bidi="hi_IN"/>
        </w:rPr>
        <w:t xml:space="preserve">मसीह के लिए उसी शब्द का उपयोग करें जो आप इस्तेमाल करते आए हैं। </w:t>
      </w:r>
      <w:r>
        <w:rPr>
          <w:lang w:val="hi_IN" w:bidi="hi_IN"/>
        </w:rPr>
        <w:t>मसीह</w:t>
      </w:r>
      <w:r>
        <w:rPr>
          <w:lang w:val="hi_IN" w:bidi="hi_IN"/>
        </w:rPr>
        <w:t xml:space="preserve"> की चर्चा मुख्य शब्दावली में की गई है।</w:t>
      </w:r>
    </w:p>
    <w:p>
      <w:pPr/>
      <w:r>
        <w:rPr>
          <w:lang w:val="hi_IN" w:bidi="hi_IN"/>
        </w:rPr>
      </w:r>
      <w:r>
        <w:rPr>
          <w:lang w:val="hi_IN" w:bidi="hi_IN"/>
        </w:rPr>
        <w:t xml:space="preserve">पौलुस </w:t>
      </w:r>
      <w:r>
        <w:rPr>
          <w:b/>
          <w:lang w:val="hi_IN" w:bidi="hi_IN"/>
        </w:rPr>
        <w:t>खतना</w:t>
      </w:r>
      <w:r>
        <w:rPr>
          <w:lang w:val="hi_IN" w:bidi="hi_IN"/>
        </w:rPr>
        <w:t xml:space="preserve"> के बारे में बात करता है। यहूदी लोगों ने अपने पुरुष बच्चों का खतना किया, जिसका अर्थ है कि उन्होंने लड़कों के लिंग के सिरे पर ढीली त्वचा को काट दिया। यह परमेश्वर के साथ उनके वाचा के रिश्ते का चिन्ह था।</w:t>
      </w:r>
    </w:p>
    <w:p>
      <w:pPr/>
      <w:r>
        <w:rPr>
          <w:lang w:val="hi_IN" w:bidi="hi_IN"/>
        </w:rPr>
      </w:r>
      <w:r>
        <w:rPr>
          <w:lang w:val="hi_IN" w:bidi="hi_IN"/>
        </w:rPr>
        <w:t xml:space="preserve">यहाँ रुकें और चर्चा करें कि आप </w:t>
      </w:r>
      <w:r>
        <w:rPr>
          <w:b/>
          <w:lang w:val="hi_IN" w:bidi="hi_IN"/>
        </w:rPr>
        <w:t>खतना</w:t>
      </w:r>
      <w:r>
        <w:rPr>
          <w:lang w:val="hi_IN" w:bidi="hi_IN"/>
        </w:rPr>
        <w:t xml:space="preserve"> के लिए किस शब्द का उपयोग करेंगे। </w:t>
      </w:r>
      <w:r>
        <w:rPr>
          <w:b/>
          <w:lang w:val="hi_IN" w:bidi="hi_IN"/>
        </w:rPr>
        <w:t>खतना</w:t>
      </w:r>
      <w:r>
        <w:rPr>
          <w:lang w:val="hi_IN" w:bidi="hi_IN"/>
        </w:rPr>
        <w:t xml:space="preserve"> की चर्चा मुख्य शब्दावली में की गई है। खतना के लिए उसी शब्द का उपयोग करें जिसका उपयोग आपने बाइबल की पिछली पुस्तकों में किया है। इस ऑडियो को यहाँ रोकें।</w:t>
      </w:r>
    </w:p>
    <w:p>
      <w:pPr/>
      <w:r>
        <w:rPr>
          <w:lang w:val="hi_IN" w:bidi="hi_IN"/>
        </w:rPr>
      </w:r>
      <w:r>
        <w:rPr>
          <w:lang w:val="hi_IN" w:bidi="hi_IN"/>
        </w:rPr>
        <w:t xml:space="preserve">पौलुस बताता है कि अन्यजाति लोग न तो </w:t>
      </w:r>
      <w:r>
        <w:rPr>
          <w:b/>
          <w:lang w:val="hi_IN" w:bidi="hi_IN"/>
        </w:rPr>
        <w:t>इस्राएल</w:t>
      </w:r>
      <w:r>
        <w:rPr>
          <w:lang w:val="hi_IN" w:bidi="hi_IN"/>
        </w:rPr>
        <w:t xml:space="preserve"> की प्रजा का हिस्सा थे, यानी यहूदी, और न ही उस </w:t>
      </w:r>
      <w:r>
        <w:rPr>
          <w:b/>
          <w:lang w:val="hi_IN" w:bidi="hi_IN"/>
        </w:rPr>
        <w:t>वाचा</w:t>
      </w:r>
      <w:r>
        <w:rPr>
          <w:lang w:val="hi_IN" w:bidi="hi_IN"/>
        </w:rPr>
        <w:t xml:space="preserve"> का हिस्सा थे, अर्थात उस पक्के वचन का, जो परमेश्वर ने अपने और यहूदियों के बीच बनाया था। अन्यजाति लोग </w:t>
      </w:r>
      <w:r>
        <w:rPr>
          <w:b/>
          <w:lang w:val="hi_IN" w:bidi="hi_IN"/>
        </w:rPr>
        <w:t>विदेशी</w:t>
      </w:r>
      <w:r>
        <w:rPr>
          <w:lang w:val="hi_IN" w:bidi="hi_IN"/>
        </w:rPr>
        <w:t xml:space="preserve"> थे, यानी किसी दूसरे देश से आए बाहरी लोग जैसे थे।</w:t>
      </w:r>
    </w:p>
    <w:p>
      <w:pPr/>
      <w:r>
        <w:rPr>
          <w:lang w:val="hi_IN" w:bidi="hi_IN"/>
        </w:rPr>
      </w:r>
      <w:r>
        <w:rPr>
          <w:lang w:val="hi_IN" w:bidi="hi_IN"/>
        </w:rPr>
        <w:t xml:space="preserve">यहाँ रुकें और चर्चा करें कि आप </w:t>
      </w:r>
      <w:r>
        <w:rPr>
          <w:b/>
          <w:lang w:val="hi_IN" w:bidi="hi_IN"/>
        </w:rPr>
        <w:t>इस्राएल</w:t>
      </w:r>
      <w:r>
        <w:rPr>
          <w:lang w:val="hi_IN" w:bidi="hi_IN"/>
        </w:rPr>
        <w:t xml:space="preserve">, </w:t>
      </w:r>
      <w:r>
        <w:rPr>
          <w:b/>
          <w:lang w:val="hi_IN" w:bidi="hi_IN"/>
        </w:rPr>
        <w:t>वाचा</w:t>
      </w:r>
      <w:r>
        <w:rPr>
          <w:lang w:val="hi_IN" w:bidi="hi_IN"/>
        </w:rPr>
        <w:t xml:space="preserve"> और </w:t>
      </w:r>
      <w:r>
        <w:rPr>
          <w:b/>
          <w:lang w:val="hi_IN" w:bidi="hi_IN"/>
        </w:rPr>
        <w:t>विदेशियों</w:t>
      </w:r>
      <w:r>
        <w:rPr>
          <w:lang w:val="hi_IN" w:bidi="hi_IN"/>
        </w:rPr>
        <w:t xml:space="preserve"> के लिए किन शब्दों का उपयोग करेंगे। </w:t>
      </w:r>
      <w:r>
        <w:rPr>
          <w:lang w:val="hi_IN" w:bidi="hi_IN"/>
        </w:rPr>
        <w:t>इस्राएल</w:t>
      </w:r>
      <w:r>
        <w:rPr>
          <w:lang w:val="hi_IN" w:bidi="hi_IN"/>
        </w:rPr>
        <w:t xml:space="preserve">, </w:t>
      </w:r>
      <w:r>
        <w:rPr>
          <w:lang w:val="hi_IN" w:bidi="hi_IN"/>
        </w:rPr>
        <w:t>वाचा</w:t>
      </w:r>
      <w:r>
        <w:rPr>
          <w:lang w:val="hi_IN" w:bidi="hi_IN"/>
        </w:rPr>
        <w:t xml:space="preserve"> और </w:t>
      </w:r>
      <w:r>
        <w:rPr>
          <w:b/>
          <w:lang w:val="hi_IN" w:bidi="hi_IN"/>
        </w:rPr>
        <w:t>विदेशियों</w:t>
      </w:r>
      <w:r>
        <w:rPr>
          <w:lang w:val="hi_IN" w:bidi="hi_IN"/>
        </w:rPr>
        <w:t xml:space="preserve"> के बारे में मुख्य शब्दावली में चर्चा की गई है। इस्राएल, वाचा और विदेशियों के लिए उन्हीं शब्दों का उपयोग करें जिनका उपयोग आपने बाइबल की पिछली पुस्तकों में किया है। इस ऑडियो को यहाँ रोकें।</w:t>
      </w:r>
    </w:p>
    <w:p>
      <w:pPr/>
      <w:r>
        <w:rPr>
          <w:lang w:val="hi_IN" w:bidi="hi_IN"/>
        </w:rPr>
      </w:r>
      <w:r>
        <w:rPr>
          <w:lang w:val="hi_IN" w:bidi="hi_IN"/>
        </w:rPr>
        <w:t xml:space="preserve">पौलुस कहता है कि अन्यजातियों के पास कोई </w:t>
      </w:r>
      <w:r>
        <w:rPr>
          <w:b/>
          <w:lang w:val="hi_IN" w:bidi="hi_IN"/>
        </w:rPr>
        <w:t>आशा</w:t>
      </w:r>
      <w:r>
        <w:rPr>
          <w:lang w:val="hi_IN" w:bidi="hi_IN"/>
        </w:rPr>
        <w:t xml:space="preserve"> नहीं थी, या आत्मविश्वास की उम्मीद नहीं थी कि वे परमेश्वर के हो सकते हैं। आशा के लिए उसी शब्द का उपयोग करें जिसका उपयोग आपने पिछले भागों में किया है, और याद रखें कि </w:t>
      </w:r>
      <w:r>
        <w:rPr>
          <w:b/>
          <w:lang w:val="hi_IN" w:bidi="hi_IN"/>
        </w:rPr>
        <w:t>आशा</w:t>
      </w:r>
      <w:r>
        <w:rPr>
          <w:lang w:val="hi_IN" w:bidi="hi_IN"/>
        </w:rPr>
        <w:t xml:space="preserve"> मुख्य शब्दावली में है।</w:t>
      </w:r>
    </w:p>
    <w:p>
      <w:pPr/>
      <w:r>
        <w:rPr>
          <w:lang w:val="hi_IN" w:bidi="hi_IN"/>
        </w:rPr>
      </w:r>
      <w:r>
        <w:rPr>
          <w:lang w:val="hi_IN" w:bidi="hi_IN"/>
        </w:rPr>
        <w:t xml:space="preserve">पौलुस कहता है कि यीशु स्वयं हमारी </w:t>
      </w:r>
      <w:r>
        <w:rPr>
          <w:b/>
          <w:lang w:val="hi_IN" w:bidi="hi_IN"/>
        </w:rPr>
        <w:t>शांति</w:t>
      </w:r>
      <w:r>
        <w:rPr>
          <w:lang w:val="hi_IN" w:bidi="hi_IN"/>
        </w:rPr>
        <w:t xml:space="preserve"> है। पौलुस शांति शब्द का उपयोग एक-दूसरे के लिए एकता और प्रेम के लिए करता है। यह शांति जीवन की पूर्णता या संपूर्णता देती है। </w:t>
      </w:r>
      <w:r>
        <w:rPr>
          <w:b/>
          <w:lang w:val="hi_IN" w:bidi="hi_IN"/>
        </w:rPr>
        <w:t>शांति</w:t>
      </w:r>
      <w:r>
        <w:rPr>
          <w:lang w:val="hi_IN" w:bidi="hi_IN"/>
        </w:rPr>
        <w:t xml:space="preserve"> के बारे में मुख्य शब्दावली में चर्चा की गई है। शांति के लिए उसी शब्द का उपयोग करें जिसका उपयोग आपने पिछले भागों में किया है।</w:t>
      </w:r>
    </w:p>
    <w:p>
      <w:pPr/>
      <w:r>
        <w:rPr>
          <w:lang w:val="hi_IN" w:bidi="hi_IN"/>
        </w:rPr>
      </w:r>
      <w:r>
        <w:rPr>
          <w:lang w:val="hi_IN" w:bidi="hi_IN"/>
        </w:rPr>
        <w:t>पौलुस एक विभाजक दीवार के बारे में बात करता है। यह एक ऐसी दीवार होगी जो एक व्यक्ति की संपत्ति को दूसरे व्यक्ति की संपत्ति से अलग करती है। संपत्ति को विभाजित करने वाली भौतिक दीवार के बारे में बात करने के बाद, पौलुस शत्रुता की दीवार के बारे में बात करता है। यह एक रवैया है।</w:t>
      </w:r>
    </w:p>
    <w:p>
      <w:pPr/>
      <w:r>
        <w:rPr>
          <w:lang w:val="hi_IN" w:bidi="hi_IN"/>
        </w:rPr>
      </w:r>
      <w:r>
        <w:rPr>
          <w:lang w:val="hi_IN" w:bidi="hi_IN"/>
        </w:rPr>
        <w:t>यदि आवश्यकता हो, तो यहाँ रुकें और तय करें कि आप शत्रुता की दीवार का वर्णन कैसे करेंगे। ऑडियो को यहाँ रोकें।</w:t>
      </w:r>
    </w:p>
    <w:p>
      <w:pPr/>
      <w:r>
        <w:rPr>
          <w:lang w:val="hi_IN" w:bidi="hi_IN"/>
        </w:rPr>
      </w:r>
      <w:r>
        <w:rPr>
          <w:lang w:val="hi_IN" w:bidi="hi_IN"/>
        </w:rPr>
        <w:t xml:space="preserve">यीशु शांति लाया, जिससे कानून को उसकी आज्ञाओं और नियमों की व्यवस्था समेत समाप्त कर दिया। जब यीशु आए, तो उन्होंने मूसा की उस </w:t>
      </w:r>
      <w:r>
        <w:rPr>
          <w:b/>
          <w:lang w:val="hi_IN" w:bidi="hi_IN"/>
        </w:rPr>
        <w:t>व्यवस्था</w:t>
      </w:r>
      <w:r>
        <w:rPr>
          <w:lang w:val="hi_IN" w:bidi="hi_IN"/>
        </w:rPr>
        <w:t xml:space="preserve"> की आवश्यकता को हटा दिया जिसमें लोगों को मानने के लिए बहुत से आदेश और नियम थे। यह व्यवस्था उस नियम को दर्शाती है जो परमेश्वर ने कई साल पहले मूसा को दिया था। उस व्यवस्था में कई आज्ञाएँ, या नियम शामिल थे जिनके अनुसार लोगों को जीना था। जीवन जीने और परमेश्वर की आराधना करने के लिए नियम या कायदे थे।</w:t>
      </w:r>
    </w:p>
    <w:p>
      <w:pPr/>
      <w:r>
        <w:rPr>
          <w:lang w:val="hi_IN" w:bidi="hi_IN"/>
        </w:rPr>
      </w:r>
      <w:r>
        <w:rPr>
          <w:lang w:val="hi_IN" w:bidi="hi_IN"/>
        </w:rPr>
        <w:t xml:space="preserve">यहाँ रुकें और चर्चा करें कि आप उसके आज्ञाओं और नियमों के साथ </w:t>
      </w:r>
      <w:r>
        <w:rPr>
          <w:b/>
          <w:lang w:val="hi_IN" w:bidi="hi_IN"/>
        </w:rPr>
        <w:t>व्यवस्था</w:t>
      </w:r>
      <w:r>
        <w:rPr>
          <w:lang w:val="hi_IN" w:bidi="hi_IN"/>
        </w:rPr>
        <w:t xml:space="preserve"> का वर्णन कैसे करेंगे। </w:t>
      </w:r>
      <w:r>
        <w:rPr>
          <w:lang w:val="hi_IN" w:bidi="hi_IN"/>
        </w:rPr>
        <w:t>व्यवस्था</w:t>
      </w:r>
      <w:r>
        <w:rPr>
          <w:lang w:val="hi_IN" w:bidi="hi_IN"/>
        </w:rPr>
        <w:t xml:space="preserve"> और </w:t>
      </w:r>
      <w:r>
        <w:rPr>
          <w:b/>
          <w:lang w:val="hi_IN" w:bidi="hi_IN"/>
        </w:rPr>
        <w:t>आज्ञा</w:t>
      </w:r>
      <w:r>
        <w:rPr>
          <w:lang w:val="hi_IN" w:bidi="hi_IN"/>
        </w:rPr>
        <w:t xml:space="preserve"> मुख्य शब्दावली में हैं। व्यवस्था, आज्ञाओं और नियमों के लिए उन्हीं शब्दों का उपयोग करें जिनका उपयोग आपने बाइबल की पिछली पुस्तकों में किया है। इस ऑडियो को यहाँ रोकें।</w:t>
      </w:r>
    </w:p>
    <w:p>
      <w:pPr/>
      <w:r>
        <w:rPr>
          <w:lang w:val="hi_IN" w:bidi="hi_IN"/>
        </w:rPr>
      </w:r>
      <w:r>
        <w:rPr>
          <w:lang w:val="hi_IN" w:bidi="hi_IN"/>
        </w:rPr>
        <w:t xml:space="preserve">यीशु </w:t>
      </w:r>
      <w:r>
        <w:rPr>
          <w:b/>
          <w:lang w:val="hi_IN" w:bidi="hi_IN"/>
        </w:rPr>
        <w:t>क्रूस</w:t>
      </w:r>
      <w:r>
        <w:rPr>
          <w:lang w:val="hi_IN" w:bidi="hi_IN"/>
        </w:rPr>
        <w:t xml:space="preserve"> पर अपनी मृत्यु के माध्यम से दोनों समूहों के बीच शत्रुता को समाप्त करके हम सभी को परमेश्वर के पास लाता है। कभी-कभी पौलुस केवल क्रूस शब्द का उपयोग यीशु की मृत्यु के लिए करता है।</w:t>
      </w:r>
    </w:p>
    <w:p>
      <w:pPr/>
      <w:r>
        <w:rPr>
          <w:lang w:val="hi_IN" w:bidi="hi_IN"/>
        </w:rPr>
      </w:r>
      <w:r>
        <w:rPr>
          <w:lang w:val="hi_IN" w:bidi="hi_IN"/>
        </w:rPr>
        <w:t xml:space="preserve">यहाँ रुकें और समूह में चर्चा करें कि आप यीशु के </w:t>
      </w:r>
      <w:r>
        <w:rPr>
          <w:b/>
          <w:lang w:val="hi_IN" w:bidi="hi_IN"/>
        </w:rPr>
        <w:t>क्रूस</w:t>
      </w:r>
      <w:r>
        <w:rPr>
          <w:lang w:val="hi_IN" w:bidi="hi_IN"/>
        </w:rPr>
        <w:t xml:space="preserve"> के माध्यम से लोगों को परमेश्वर के पास लाने का वर्णन कैसे करेंगे। यदि आवश्यकता हो तो आप "क्रूस पर उसकी मृत्यु के द्वारा" कह सकते हैं। क्रूस के लिए उसी शब्द का उपयोग करें जिसका उपयोग आपने बाइबल की पिछली पुस्तकों में किया है, और याद रखें कि </w:t>
      </w:r>
      <w:r>
        <w:rPr>
          <w:lang w:val="hi_IN" w:bidi="hi_IN"/>
        </w:rPr>
        <w:t>क्रूस</w:t>
      </w:r>
      <w:r>
        <w:rPr>
          <w:lang w:val="hi_IN" w:bidi="hi_IN"/>
        </w:rPr>
        <w:t xml:space="preserve"> मुख्य शब्दावली में है। इस ऑडियो को यहाँ रोकें।</w:t>
      </w:r>
    </w:p>
    <w:p>
      <w:pPr/>
      <w:r>
        <w:rPr>
          <w:lang w:val="hi_IN" w:bidi="hi_IN"/>
        </w:rPr>
      </w:r>
      <w:r>
        <w:rPr>
          <w:lang w:val="hi_IN" w:bidi="hi_IN"/>
        </w:rPr>
        <w:t xml:space="preserve">हम सब एक ही </w:t>
      </w:r>
      <w:r>
        <w:rPr>
          <w:b/>
          <w:lang w:val="hi_IN" w:bidi="hi_IN"/>
        </w:rPr>
        <w:t>पवित्र आत्मा</w:t>
      </w:r>
      <w:r>
        <w:rPr>
          <w:lang w:val="hi_IN" w:bidi="hi_IN"/>
        </w:rPr>
        <w:t xml:space="preserve"> के द्वारा परमेश्वर के पास आते हैं। पवित्र आत्मा के लिए उन्हीं शब्दों का उपयोग करें जिनका उपयोग आपने पिछले भागों में किया है। </w:t>
      </w:r>
      <w:r>
        <w:rPr>
          <w:lang w:val="hi_IN" w:bidi="hi_IN"/>
        </w:rPr>
        <w:t>पवित्र आत्मा</w:t>
      </w:r>
      <w:r>
        <w:rPr>
          <w:lang w:val="hi_IN" w:bidi="hi_IN"/>
        </w:rPr>
        <w:t xml:space="preserve"> की मुख्य शब्दावली में चर्चा की गई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2:19–22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2:19–22 को सुनें और अपने मन में रखें।</w:t>
      </w:r>
    </w:p>
    <w:p>
      <w:pPr/>
      <w:r>
        <w:rPr>
          <w:lang w:val="hi_IN" w:bidi="hi_IN"/>
        </w:rPr>
      </w:r>
      <w:r>
        <w:rPr>
          <w:lang w:val="hi_IN" w:bidi="hi_IN"/>
        </w:rPr>
        <w:t>यदि सम्भव हो, तो इफिसियों 2:19–22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2:19–22 का ऑडियो संस्करण सबसे आसानी से समझ में आने वाले अनुवाद में सुनें।</w:t>
      </w:r>
    </w:p>
    <w:p>
      <w:pPr/>
      <w:r>
        <w:rPr>
          <w:lang w:val="hi_IN" w:bidi="hi_IN"/>
        </w:rPr>
      </w:r>
      <w:r>
        <w:rPr>
          <w:lang w:val="hi_IN" w:bidi="hi_IN"/>
        </w:rPr>
        <w:t>पौलुस इफिसियों को बता रहा है कि परमेश्वर ने अन्यजातियों और यहूदियों को यीशु मसीह में एकजुट किया है ताकि वे एक ही लोगों का समूह बन जाएँ। यीशु ने उन बाधाओं को तोड़ दिया जो पहले यहूदियों और अन्यजातियों के बीच मौजूद थे। यीशु ने दोनों समूहों के बीच शांति बनाई। अब सभी के पास पवित्र आत्मा के माध्यम से परमेश्वर तक पहुँच है। अब, पौलुस यह समझाने के लिए तीन उदाहरण देता है कि परमेश्वर ने अन्यजातियों को कैसे शामिल किया है। पौलुस एक देश में अजनबियों और विदेशियों के बारे में बात करता है। फिर पौलुस एक परिवार के बारे में बात करता है। अन्त में, पौलुस एक इमारत के बारे में बात करता है।</w:t>
      </w:r>
    </w:p>
    <w:p>
      <w:pPr/>
      <w:r>
        <w:rPr>
          <w:lang w:val="hi_IN" w:bidi="hi_IN"/>
        </w:rPr>
      </w:r>
      <w:r>
        <w:rPr>
          <w:lang w:val="hi_IN" w:bidi="hi_IN"/>
        </w:rPr>
        <w:t>पौलुस समझाता है कि अन्यजाति परमेश्वर के राज्य में पूरी तरह से नागरिक हैं; वे अब अजनबी या विदेशी नहीं हैं। विदेशी लोग किसी दूसरे गोत्र या देश के लोग हैं। अजनबी वे लोग होते हैं जो किसी दूसरे देश में चले गए हैं और हर समय वहाँ रहते हैं। ये परदेसी या अजनबी कुछ अधिकार रखते हैं, लेकिन जिस देश में वे रहते हैं वहाँ के पूर्ण नागरिक नहीं होते।</w:t>
      </w:r>
    </w:p>
    <w:p>
      <w:pPr/>
      <w:r>
        <w:rPr>
          <w:lang w:val="hi_IN" w:bidi="hi_IN"/>
        </w:rPr>
      </w:r>
      <w:r>
        <w:rPr>
          <w:lang w:val="hi_IN" w:bidi="hi_IN"/>
        </w:rPr>
        <w:t>यहाँ रुकें और समूह में इस प्रश्न पर चर्चा करें: आप अपने देश या क्षेत्र में विदेशियों और अजनबियों के साथ कैसे व्यवहार करते हैं? ऑडियो को यहाँ रोकें।</w:t>
      </w:r>
    </w:p>
    <w:p>
      <w:pPr/>
      <w:r>
        <w:rPr>
          <w:lang w:val="hi_IN" w:bidi="hi_IN"/>
        </w:rPr>
      </w:r>
      <w:r>
        <w:rPr>
          <w:lang w:val="hi_IN" w:bidi="hi_IN"/>
        </w:rPr>
        <w:t>शायद पौलुस याद कर रहा था कि अतीत में कैसा था जब अन्यजाति यरूशलेम के मन्दिर में परमेश्वर की आराधना करने जाते थे। उन्हें केवल मन्दिर के कुछ हिस्सों में ही प्रवेश की अनुमति थी क्योंकि वे विदेशी थे और यहूदी नहीं थे। लेकिन पौलुस कहता है कि यह अंतर अब दूर हो गया है। इस पत्र में पहले, पौलुस ने अन्यजातियों को याद दिलाया कि यीशु पर विश्वास करने से पहले उन्हें परदेसी माना जाता था, और वे यहूदियों के समान नहीं थे। अब अन्यजाति परमेश्वर की आँखों में यहूदियों के समान हैं।</w:t>
      </w:r>
    </w:p>
    <w:p>
      <w:pPr/>
      <w:r>
        <w:rPr>
          <w:lang w:val="hi_IN" w:bidi="hi_IN"/>
        </w:rPr>
      </w:r>
      <w:r>
        <w:rPr>
          <w:lang w:val="hi_IN" w:bidi="hi_IN"/>
        </w:rPr>
        <w:t>यहाँ रुकें और समूह में इस प्रश्न पर चर्चा करें: कोई व्यक्ति आपके देश का नागरिक कैसे बनता है? जब कोई विदेश-जन्मा व्यक्ति नागरिक बन जाता है, तो अन्य नागरिक इस व्यक्ति के साथ कैसे व्यवहार करते हैं? नए नागरिक के पास क्या अधिकार और विशेषाधिकार हैं? ऑडियो को यहाँ रोकें।</w:t>
      </w:r>
    </w:p>
    <w:p>
      <w:pPr/>
      <w:r>
        <w:rPr>
          <w:lang w:val="hi_IN" w:bidi="hi_IN"/>
        </w:rPr>
      </w:r>
      <w:r>
        <w:rPr>
          <w:lang w:val="hi_IN" w:bidi="hi_IN"/>
        </w:rPr>
        <w:t>पौलुस का दूसरा उदाहरण परिवार का है। पत्र की शुरुआत में, पौलुस ने इफिसियों को याद दिलाया कि अन्यजातियों को परमेश्वर के अपने परिवार में गोद लिया गया था। पौलुस पत्र के इस भाग में गोद लेने के बारे में बात नहीं करता है, लेकिन पौलुस यहाँ कहता है कि अन्यजाति अब परमेश्वर के परिवार के पूरी सदस्य हैं, न कि केवल परिवार के सेवक। अन्यजाति और यहूदी एक ही परिवार में एक साथ भाई और बहनें हैं। अन्यजाति विश्वासियों के पास घर के किसी भी बच्चे के समान ही अधिकार और विशेषाधिकार हैं। वे सभी परमेश्वर के बच्चे हैं। जब पौलुस इस तरह बात करता है, तो पौलुस यहूदी विश्वासियों को बता रहा है कि उन्हें अन्यजाति विश्वासियों को अपने पूरे भाई और बहनों के रूप में देखना चाहिए। पौलुस चाहता है कि हर समूह दूसरे समूह को समान समझे।</w:t>
      </w:r>
    </w:p>
    <w:p>
      <w:pPr/>
      <w:r>
        <w:rPr>
          <w:lang w:val="hi_IN" w:bidi="hi_IN"/>
        </w:rPr>
      </w:r>
      <w:r>
        <w:rPr>
          <w:lang w:val="hi_IN" w:bidi="hi_IN"/>
        </w:rPr>
        <w:t>यहाँ रुकें और चर्चा करें कि आपकी संस्कृति में लोग बच्चों को कैसे गोद लेते हैं। गोद लेने वाले बच्चों के पास क्या अधिकार और विशेषाधिकार हैं? यह परिवार में जन्मे बच्चे की तुलना में कैसा है? ऑडियो को यहाँ रोकें।</w:t>
      </w:r>
    </w:p>
    <w:p>
      <w:pPr/>
      <w:r>
        <w:rPr>
          <w:lang w:val="hi_IN" w:bidi="hi_IN"/>
        </w:rPr>
      </w:r>
      <w:r>
        <w:rPr>
          <w:lang w:val="hi_IN" w:bidi="hi_IN"/>
        </w:rPr>
        <w:t>अन्त में, पौलुस विश्वासियों की तुलना उस तरीके से करता है जिसमें कोई व्यक्ति पत्थरों का उपयोग करके घर बनाता है। पौलुस मध्य पूर्व में लोग जिस विशेष प्रकार का घर बनाते थे, उसका वर्णन कर रहा है। निर्माता घर की बाहरी सीमा के रूप में एक खाई खोदते थे और उस खाई को पत्थरों से भर देते थे। ये पत्थर वह नींव होंगे जो जमीन के स्तर से नीचे है। लोग इन नींव के पत्थरों के शीर्ष पर दीवार बनाते थे। निर्माता पहले बड़े, चौकोर पत्थर को एक कोने में रख देता है। यह पत्थर आधारशिला बन जाएगा। क्योंकि आधारशिला चौकाई है, इसलिए निर्माता हर दूसरे पत्थर को इस तरह रखते हैं कि वह आधारशिला के साथ चौकाई में रहे। कोने का पत्थर या आधारशिला इमारत का सबसे महत्वपूर्ण पत्थर है। एक अच्छे कोने के पत्थर और मजबूत नींव के साथ, इमारत की दीवारें मजबूत होती हैं और टिकाऊ रहती हैं।</w:t>
      </w:r>
    </w:p>
    <w:p>
      <w:pPr/>
      <w:r>
        <w:rPr>
          <w:lang w:val="hi_IN" w:bidi="hi_IN"/>
        </w:rPr>
      </w:r>
      <w:r>
        <w:rPr>
          <w:lang w:val="hi_IN" w:bidi="hi_IN"/>
        </w:rPr>
        <w:t>यहाँ रुकें और घर की पत्थर की नींव की एक तस्वीर देखें। कोने के पत्थर की पहचान करें। ऑडियो को यहाँ रोकें।</w:t>
      </w:r>
    </w:p>
    <w:p>
      <w:pPr/>
      <w:r>
        <w:rPr>
          <w:lang w:val="hi_IN" w:bidi="hi_IN"/>
        </w:rPr>
      </w:r>
      <w:r>
        <w:rPr>
          <w:lang w:val="hi_IN" w:bidi="hi_IN"/>
        </w:rPr>
        <w:t xml:space="preserve">यहाँ रुकें और उस </w:t>
      </w:r>
      <w:r>
        <w:rPr>
          <w:lang w:val="hi_IN" w:bidi="hi_IN"/>
        </w:rPr>
        <w:t>घर की दीवार</w:t>
      </w:r>
      <w:r>
        <w:rPr>
          <w:lang w:val="hi_IN" w:bidi="hi_IN"/>
        </w:rPr>
        <w:t xml:space="preserve"> की एक तस्वीर दिखाएँ, जिसे लोग पत्थरों से बना रहे हैं। ध्यान दें कि पत्थर कोने के पत्थर के साथ कैसे सीधे लाइन में हैं। ऑडियो को यहाँ रोकें।</w:t>
      </w:r>
    </w:p>
    <w:p>
      <w:pPr/>
      <w:r>
        <w:rPr>
          <w:lang w:val="hi_IN" w:bidi="hi_IN"/>
        </w:rPr>
      </w:r>
      <w:r>
        <w:rPr>
          <w:lang w:val="hi_IN" w:bidi="hi_IN"/>
        </w:rPr>
        <w:t>यहाँ रुकें और नीचे दिए गए प्रश्न पर चर्चा करें: आप अपनी संस्कृति में घर कैसे बनाते हैं? आप अपने घर किस चीज़ से बनाते हैं? आप अपने घरों को मजबूत बनाने के लिए क्या करते हैं? इस ऑडियो को यहाँ रोकें।</w:t>
      </w:r>
    </w:p>
    <w:p>
      <w:pPr/>
      <w:r>
        <w:rPr>
          <w:lang w:val="hi_IN" w:bidi="hi_IN"/>
        </w:rPr>
      </w:r>
      <w:r>
        <w:rPr>
          <w:lang w:val="hi_IN" w:bidi="hi_IN"/>
        </w:rPr>
        <w:t>पौलुस इफिसियों से कह रहा है कि वे एक घर के समान हैं। पौलुस इस उदाहरण का उपयोग करता है क्योंकि हर कोई जानता था कि पत्थर से घर कैसे बनाना है। सबसे पहले आप कोने का पत्थर रखते हैं। फिर आप नींव डालते हैं। फिर आप नींव पर पत्थर की दीवारें बनाते हैं। पौलुस कहता है कि यीशु कोने के पत्थर के समान है। इसका मतलब है कि सब कुछ यीशु और यीशु की शिक्षाओं के अनुरूप होना चाहिए। फिर पौलुस कहता है कि प्रेरित और भविष्यद्वक्ता घर की नींव के समान हैं। शायद इसका अर्थ है कि प्रेरितों और भविष्यद्वक्ताओं ने लोगों तक परमेश्वर का संदेश पहुँचाया, इसलिए उन्होंने जो सिखाया वह परमेश्वर के घर की नींव के समान है। अधिक संभावना यह है कि भविष्यद्वक्ताओं का कार्य अर्थात वे लोग जिन्होंने यीशु के बारे में सत्य सिखाया और प्रेरितों का कार्य अर्थात जिन्हें यीशु ने सिखाने और विश्वासियों की समुदाय स्थापित करने के लिए भेजा वही नींव है जिस पर विश्वासियों की कलीसिया बनाई जाती है।</w:t>
      </w:r>
    </w:p>
    <w:p>
      <w:pPr/>
      <w:r>
        <w:rPr>
          <w:lang w:val="hi_IN" w:bidi="hi_IN"/>
        </w:rPr>
      </w:r>
      <w:r>
        <w:rPr>
          <w:lang w:val="hi_IN" w:bidi="hi_IN"/>
        </w:rPr>
        <w:t>रुकें और चर्चा करें: आपको क्यों लगता है कि पौलुस ने कहा कि प्रेरितों और भविष्यद्वक्ताओं की शिक्षाएँ घर की नींव के समान हैं? पौलुस ने क्यों कहा कि यीशु घर के कोने के पत्थर के समान है? इस ऑडियो को यहाँ रोकें।</w:t>
      </w:r>
    </w:p>
    <w:p>
      <w:pPr/>
      <w:r>
        <w:rPr>
          <w:lang w:val="hi_IN" w:bidi="hi_IN"/>
        </w:rPr>
      </w:r>
      <w:r>
        <w:rPr>
          <w:lang w:val="hi_IN" w:bidi="hi_IN"/>
        </w:rPr>
        <w:t xml:space="preserve">फिर विश्वासी, यहूदी और अन्यजाति, परमेश्वर का परिवार हैं और घर की दीवारों के समान हैं। वे एक साथ जुड़ गए हैं और प्रभु परमेश्वर के लिए एक पवित्र मन्दिर, या एक विशेष घर बन गए हैं। पौलुस घर की दीवारों की तस्वीर का उपयोग इस बारे में बात करने के लिए कर रहा है कि विश्वासी कैसे एक साथ मिलकर मन्दिर या घर बनते हैं। प्रभु सर्वोच्च शासक है, या घर का स्वामी है। पौलुस उस शिक्षा को दोहराता है जब पौलुस कहता है कि विश्वासी यीशु मसीह के साथ जुड़े हुए हैं और मन्दिर के सर्वोच्च शासक या अगुवे के रूप में यीशु के साथ एक मन्दिर बनाते हैं। परमेश्वर मन्दिर में रहता है। यहूदी विश्वासी पहले से ही मानते थे कि परमेश्वर यरूशलेम के मन्दिर में रहता है। वे परमेश्वर की आराधना करने के लिए यरूशलेम जाते थे। अब पौलुस उनसे कहता है कि परमेश्वर प्रत्येक विश्वासी में रहता है। परमेश्वर हर विश्वासी में रहता है क्योंकि परमेश्वर का आत्मा हर विश्वासी में रहता है। हम कह सकते हैं कि विश्वासी स्वयं अभी पृथ्वी पर परमेश्वर के आत्मा के रहने का घर बन जाते हैं। पौलुस पत्र के इस भाग को समाप्त करते हुए अन्यजातियों को फिर से यह शुभ सन्देश याद दिलाता है कि अन्यजाति भी इस घर का हिस्सा हैं। </w:t>
      </w:r>
      <w:r>
        <w:rPr>
          <w:lang w:val="hi_IN" w:bidi="hi_IN"/>
        </w:rPr>
      </w:r>
    </w:p>
    <w:p>
      <w:pPr>
        <w:pStyle w:val="Heading3"/>
      </w:pPr>
      <w:r>
        <w:rPr>
          <w:lang w:val="hi_IN" w:bidi="hi_IN"/>
        </w:rPr>
        <w:t>घटनाओं को समझाना</w:t>
      </w:r>
    </w:p>
    <w:p>
      <w:pPr/>
      <w:r>
        <w:rPr>
          <w:lang w:val="hi_IN" w:bidi="hi_IN"/>
        </w:rPr>
      </w:r>
      <w:r>
        <w:rPr>
          <w:lang w:val="hi_IN" w:bidi="hi_IN"/>
        </w:rPr>
        <w:t>इफिसियों 2:19–22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तीन हिस्से हैं।</w:t>
      </w:r>
    </w:p>
    <w:p>
      <w:pPr/>
      <w:r>
        <w:rPr>
          <w:lang w:val="hi_IN" w:bidi="hi_IN"/>
        </w:rPr>
      </w:r>
      <w:r>
        <w:rPr>
          <w:b/>
          <w:lang w:val="hi_IN" w:bidi="hi_IN"/>
        </w:rPr>
        <w:t>पहले भाग में:</w:t>
      </w:r>
      <w:r>
        <w:rPr>
          <w:lang w:val="hi_IN" w:bidi="hi_IN"/>
        </w:rPr>
        <w:t xml:space="preserve"> पौलुस अन्यजातियों की तुलना अजनबियों और विदेशियों से करता है। पौलुस कहता है कि अन्यजाति अब परदेसी और विदेशी जैसे नहीं हैं, बल्कि वे परमेश्वर के राज्य के पूरे नागरिक हैं।</w:t>
      </w:r>
    </w:p>
    <w:p>
      <w:pPr/>
      <w:r>
        <w:rPr>
          <w:lang w:val="hi_IN" w:bidi="hi_IN"/>
        </w:rPr>
      </w:r>
      <w:r>
        <w:rPr>
          <w:b/>
          <w:lang w:val="hi_IN" w:bidi="hi_IN"/>
        </w:rPr>
        <w:t>दूसरे भाग में:</w:t>
      </w:r>
      <w:r>
        <w:rPr>
          <w:lang w:val="hi_IN" w:bidi="hi_IN"/>
        </w:rPr>
        <w:t xml:space="preserve"> पौलुस कहता है कि अन्यजाति परमेश्वर के परिवार के पूरे सदस्य हैं।</w:t>
      </w:r>
    </w:p>
    <w:p>
      <w:pPr/>
      <w:r>
        <w:rPr>
          <w:lang w:val="hi_IN" w:bidi="hi_IN"/>
        </w:rPr>
      </w:r>
      <w:r>
        <w:rPr>
          <w:b/>
          <w:lang w:val="hi_IN" w:bidi="hi_IN"/>
        </w:rPr>
        <w:t>तीसरे भाग में:</w:t>
      </w:r>
      <w:r>
        <w:rPr>
          <w:lang w:val="hi_IN" w:bidi="hi_IN"/>
        </w:rPr>
        <w:t xml:space="preserve"> पौलुस पत्थरों से घर बनाने की तस्वीर का उपयोग करता है, ताकि यह दिखाए कि यहूदी और अन्यजाति मसीह में एक होकर परमेश्वर के घर का हिस्सा बने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विदेशी और अजनबी</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विश्वास करने वाले भविष्यद्वक्ता</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रुकें और इस बारे में बात करें कि आप अपने समुदाय में घर कैसे बनाते हैं। यह इमारत पौलुस के पत्र लिखने के समय के लोगों के घर बनाने के तरीके से कैसे समान या अलग है? यदि आपकी इमारत की शैली अलग है, तो आप नींव और कोने के पत्थर का वर्णन कैसे करेंगे ताकि आपके लोग इन विचारों को समझ सकें? यदि आवश्यकता हो तो कोने के पत्थर और नींव की तस्वीरों को फिर से देखें। ऑडियो को यहाँ रोकें।</w:t>
      </w:r>
    </w:p>
    <w:p>
      <w:pPr/>
      <w:r>
        <w:rPr>
          <w:lang w:val="hi_IN" w:bidi="hi_IN"/>
        </w:rPr>
      </w:r>
      <w:r>
        <w:rPr>
          <w:lang w:val="hi_IN" w:bidi="hi_IN"/>
        </w:rPr>
        <w:t>यहाँ रुकें और यदि इस प्रकार का घर आपकी संस्कृति में अपरिचित है, तो एक छोटा-सा घर बनाकर अभ्यास करें। पत्थरों को दर्शाने के लिए कुछ छोटे डिब्बे जैसे फल के रस के डिब्बे इकट्ठा करें। यदि आपके पास रस के डिब्बे नहीं हैं, तो कुछ और स्थानीय चीज़ ढूँढें जो छोटी हो जिसका उपयोग आप दीवार बनाने के लिए कर सकें। फिर गड्ढा खोदकर नींव के पत्थरों को उनकी जगह पर रखें। तय करें कि कौन सा कोने का पत्थर होगा और उसे कोने पर रखें। फिर दूसरों को ऐसी जगह रखें ताकि वे कोने के पत्थर के साथ पंक्तिबद्ध हों। फिर चित्रों का देखकर एक दीवार बनाएँ। ध्यान दें कि कोने के पत्थर जुड़ीं दीवार सीधी है। अब वर्णन करें कि आपने क्या किया है। ऑडियो को यहाँ रोकें।</w:t>
      </w:r>
    </w:p>
    <w:p>
      <w:pPr/>
      <w:r>
        <w:rPr>
          <w:lang w:val="hi_IN" w:bidi="hi_IN"/>
        </w:rPr>
      </w:r>
      <w:r>
        <w:rPr>
          <w:lang w:val="hi_IN" w:bidi="hi_IN"/>
        </w:rPr>
        <w:t>इस भाग के तीन हिस्से हैं। इस भाग के पहले हिस्से में, पौलुस इफिसुस के अन्यजाति विश्वासियों से बात करता है। पौलुस अन्यजातियों को याद दिलाता है कि वे अब अजनबी या विदेशी नहीं हैं। इसके बजाय, अन्यजाति विश्वासी अब यहूदी विश्वासियों के समान अधिकार और विशेषाधिकार वाले नागरिक हैं।</w:t>
      </w:r>
    </w:p>
    <w:p>
      <w:pPr/>
      <w:r>
        <w:rPr>
          <w:lang w:val="hi_IN" w:bidi="hi_IN"/>
        </w:rPr>
      </w:r>
      <w:r>
        <w:rPr>
          <w:lang w:val="hi_IN" w:bidi="hi_IN"/>
        </w:rPr>
        <w:t>यहाँ रुकें और समूह में चर्चा करें: जब आप किसी दूसरे गोत्र या किसी दूसरे देश के लोगों के बारे में बात करते हैं, तो आप उनका वर्णन कैसे करते हैं? जब आप उन लोगों के बारे में बात करते हैं जो आपके देश में रहने के लिए आए हैं, लेकिन आपके देश के नागरिक नहीं बने, तो आप उनका वर्णन कैसे करते हैं? ऑडियो को यहाँ रोकें।</w:t>
      </w:r>
    </w:p>
    <w:p>
      <w:pPr/>
      <w:r>
        <w:rPr>
          <w:lang w:val="hi_IN" w:bidi="hi_IN"/>
        </w:rPr>
      </w:r>
      <w:r>
        <w:rPr>
          <w:lang w:val="hi_IN" w:bidi="hi_IN"/>
        </w:rPr>
        <w:t>इस भाग के दूसरे हिस्से में, पौलुस इफिसियों के अन्यजातियों से कहता है कि वे अब परमेश्वर के घराने के सदस्य हैं। एक घराने में वे सभी लोग शामिल होते थे जो उस घर से जुड़े होते थे और उसमें रहते थे, जिनमें परिवार के सभी सदस्य भी शामिल थे। पौलुस कह रहा है कि अन्यजाति परमेश्वर के परिवार के हैं।</w:t>
      </w:r>
    </w:p>
    <w:p>
      <w:pPr/>
      <w:r>
        <w:rPr>
          <w:lang w:val="hi_IN" w:bidi="hi_IN"/>
        </w:rPr>
      </w:r>
      <w:r>
        <w:rPr>
          <w:lang w:val="hi_IN" w:bidi="hi_IN"/>
        </w:rPr>
        <w:t>इस भाग के तीसरे हिस्से में, पौलुस पत्थर के बने घर के निर्माण की तस्वीर का उपयोग करता है, ताकि विश्वासियों को यह समझ आने में मदद मिल सकें कि उनके साथ क्या हुआ है। पौलुस कहता है कि यीशु घर के कोने के पत्थर के समान है, क्योंकि यीशु ही शिक्षाओं को सच्चा और सही बनाता है। भविष्यद्वक्ताओं और प्रेरितों की शिक्षाएँ, या काम घर की नींव के समान हैं, क्योंकि वे घर को स्थिर रखती हैं। फिर अन्यजाति विश्वासी यहूदी विश्वासियों के साथ एकजुट होते हैं, और वे घर की दीवारें बनाते हैं। यह विशेष घर पवित्र मन्दिर, या परमेश्वर के लिए एक विशेष घर बन जाता है। परमेश्वर इस पवित्र मन्दिर में परमेश्वर के पवित्र आत्मा के द्वारा रहता है। परमेश्वर हर विश्वासी में रहता है क्योंकि परमेश्वर का आत्मा हर विश्वासी में रहता है। हम कह सकते हैं कि विश्वासी स्वयं अभी पृथ्वी पर परमेश्वर के आत्मा के रहने का घर बन जाते हैं। पौलुस अन्यजातियों को याद दिलाकर अंत करता है कि वे इस पवित्र मन्दिर का हिस्सा हैं।</w:t>
      </w:r>
    </w:p>
    <w:p>
      <w:pPr/>
      <w:r>
        <w:rPr>
          <w:lang w:val="hi_IN" w:bidi="hi_IN"/>
        </w:rPr>
      </w:r>
      <w:r>
        <w:rPr>
          <w:lang w:val="hi_IN" w:bidi="hi_IN"/>
        </w:rPr>
        <w:t>यहाँ रुकें और समूह में चर्चा करें कि आप इन तुलनाओं को कैसे बताएँगे, यीशु घर के कोने के पत्थर के समान हैं, प्रेरितों और भविष्यद्वक्ताओं की शिक्षाएँ घर की नींव के समान हैं, और विश्वासियों को परमेश्वर के लिए बने घर की दीवारों के समान बताया गया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प्रत्येक पात्र के लिए किसी एक को चुनें। यहूदी और अन्यजाति विश्वासियों को दो अलग-अलग समूहों में होना चाहिए। जब पौलुस बताता है कि अन्यजातियों के साथ क्या हुआ है, तो पौलुस को अन्यजातियों की ओर इशारा करने के लिए कहें। पौलुस को अन्यजातियों से कहना चाहिए कि वे अब विदेशी नहीं हैं, बल्कि परमेश्वर के राज्य के पूर्ण नागरिक हैं। अन्यजातियों को यह समझना चाहिए कि जब वे यह सुनते हैं, तो यह उनके लिए शुभ संदेश है।</w:t>
      </w:r>
    </w:p>
    <w:p>
      <w:pPr/>
      <w:r>
        <w:rPr>
          <w:lang w:val="hi_IN" w:bidi="hi_IN"/>
        </w:rPr>
      </w:r>
      <w:r>
        <w:rPr>
          <w:lang w:val="hi_IN" w:bidi="hi_IN"/>
        </w:rPr>
        <w:t>फिर पौलुस अन्यजाति विश्वासियों से कहता है कि वे अब परमेश्वर के परिवार के सदस्य हैं। अन्यजाति के विश्वासियों से कहें कि वे जाकर यहूदी विश्वासियों के साथ खड़े हों। परमेश्वर को उन सभी के साथ रहने के लिए आगे बढ़ना चाहिए और उन्हें दिखाना चाहिए कि प्रत्येक व्यक्ति परिवार का हिस्सा है और परिवार में उसका स्वागत किया जाता है।</w:t>
      </w:r>
    </w:p>
    <w:p>
      <w:pPr/>
      <w:r>
        <w:rPr>
          <w:lang w:val="hi_IN" w:bidi="hi_IN"/>
        </w:rPr>
      </w:r>
      <w:r>
        <w:rPr>
          <w:lang w:val="hi_IN" w:bidi="hi_IN"/>
        </w:rPr>
        <w:t>फिर पौलुस घर बनाने की एक शब्द-चित्र का उपयोग करता है। जब पौलुस घर के हर हिस्से के बारे में बात करता है जिसे वे बना रहे हैं, तब पात्रों को उसी अनुसार आगे बढ़ते हुए दिखाएँ। यीशु को घर के कोने का पत्थर होने के लिए आगे बढ़ाएं। फिर भविष्यद्वक्ताओं और प्रेरितों को यीशु के साथ चौरस पंक्ति में खड़े होकर नींव बनानी चाहिए। फिर यहूदी विश्वासियों और अन्यजाति विश्वासियों को एक साथ मिलकर घर की दीवारें बनानी चाहिए। जब लोग दीवार बनाने के लिए आगे बढ़ें, तो पौलुस उन्हें दिखाते हुए समझाए कि निर्माता उन्हें सावधानी से एक-दूसरे से जोड़ रहा है, ताकि वे मिलकर एक पवित्र मन्दिर बनें। यहूदी विश्वासियों को गैर-यहूदी विश्वासियों के साथ इस तरह साथ-साथ चलना चाहिए कि उनके बीच कोई फर्क दिखाई न दे। फिर पवित्र आत्मा को पवित्र मन्दिर में रहने के लिए आगे बढ़ाएं।</w:t>
      </w:r>
    </w:p>
    <w:p>
      <w:pPr/>
      <w:r>
        <w:rPr>
          <w:lang w:val="hi_IN" w:bidi="hi_IN"/>
        </w:rPr>
      </w:r>
      <w:r>
        <w:rPr>
          <w:lang w:val="hi_IN" w:bidi="hi_IN"/>
        </w:rPr>
        <w:t>परमेश्वर का पवित्र आत्मा इस मन्दिर में रहता है, जिसका अर्थ है कि परमेश्वर का पवित्र आत्मा विश्वासियों के भीतर रहता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2:19–22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तीन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विदेशी और अजनबी</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विश्वास करने वाले भविष्यद्वक्ता</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इस भाग की शुरुआत यह कहकर करता है कि गैर-यहूदी अब विदेशी, परदेसी या अजनबी नहीं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अन्यजातियों से पूछें, "अब आप कैसा महसूस करते हैं जब आप जानते हैं कि यहूदी विश्वासी अब आपको विदेशी या अजनबी के रूप में नहीं देखते हैं?" आप सुन सकते हैं, "मुझे लगता है कि अब मैं परमेश्वर के परिवार का हिस्सा हूँ। मैं अपने मित्र के घर जा सकता हूँ और उनके साथ भोजन कर सकता हूँ और मेरा मित्र मेरे घर आ सकता है और भोजन कर सकता है। ऐसा है जैसे हम एक ही हैं। अंतर मिट गए हैं, और यह बहुत अच्छा लग रहा है। मुझे लगता है कि मैं किसी चीज़ का हिस्सा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भाग में, पौलुस कहता है कि अन्यजाति अब परमेश्वर के परिवार के सदस्य हैं। अन्यजातियों के पास यहूदी विश्वासियों के समान अधिकार और विशेषाधिकार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 लगातार अन्यजातियों को क्यों याद दिलाते हैं कि उनके पास यहूदी विश्वासियों के समान विशेषाधिकार हैं? आपने अपने पत्र में इस विचार को कई बार दोहराया है।" आप यह भी सुन सकते हैं, “यहीं पर झूठी शिक्षा अक्सर गैर-यहूदी विश्वासियों पर हमला करती है।” लोग आकर उन्हें यह समझाने की कोशिश करते हैं कि जब तक वे व्यवस्था को न मानें, खतना न करवाएँ और ऐसी कई और बातों का पालन न करें, तब तक वे पूरी तरह से परमेश्वर के राज्य का हिस्सा नहीं हैं। मैं इसे दोहराता हूँ ताकि वे शायद यह समझ सकें कि उन्हें विश्वास करने के अलावा और कुछ करना नहीं है। अधिकांश लोग जानते हैं कि शिक्षक जो सबक या निर्देश दोहराते हैं, वह महत्वपूर्ण है। मैं चाहता हूँ कि वे इस महत्वपूर्ण शिक्षा को पूरी तरह से समझें।"</w:t>
      </w:r>
    </w:p>
    <w:p>
      <w:pPr>
        <w:pStyle w:val="ListBullet"/>
        <w:spacing w:line="240" w:lineRule="auto"/>
        <w:ind w:left="720"/>
      </w:pPr>
      <w:r>
        <w:rPr>
          <w:lang w:val="hi_IN" w:bidi="hi_IN"/>
        </w:rPr>
      </w:r>
      <w:r>
        <w:rPr>
          <w:lang w:val="hi_IN" w:bidi="hi_IN"/>
        </w:rPr>
        <w:t>अन्यजातियों से पूछें, "जब आप सुनते हैं कि आप यहूदी विश्वासियों की तरह पूर्ण नागरिक हैं, तो आप कैसा महसूस करते हैं?" आप यह भी सुन सकते हैं, “यह तो बहुत अच्छी खबर है।” हमारे पास लोग आए हैं और हमें बताते रहे हैं कि हम पूर्ण नागरिक नहीं हैं। मैं पूरी तरह से परमेश्वर का होना चाहता हूँ! हममें से कुछ यरूशलेम गए हैं और हम जानते हैं कि यहूदी वहाँ मन्दिर में अन्यजातियों के साथ कैसे व्यवहार करते हैं। पौलुस कह रहा है कि जब हम यहाँ आराधना और एक साथ भोजन करने के लिए मिलते हैं, तो हम सभी एक ही होते हैं। मुझे यह सुनना पसंद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तीसरे भाग में, पौलुस मध्य पूर्व में आम तौर पर बनने वाले पत्थर के घर की चित्र का उपयोग करता है, ताकि विश्वासी इस महत्वपूर्ण शिक्षा को समझ सकें। पौलुस उनसे कहता है कि यीशु इमारत का कोने का पत्थर है। फिर पौलुस कहता है कि भविष्यद्वक्ताओं की शिक्षाएँ और प्रेरितों की शिक्षाएँ घर की नींव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से पूछें, "जब आप पौलुस को आपको कोने के पत्थर के रूप में वर्णित करते हुए सुनते हैं तो आपको कैसा महसूस होता है?" आप यह सुन सकते हैं, "मैं बहुत खुश हूँ कि पौलुस समझ गया है कि मैंने जो शिक्षाएँ दी हैं, वे सुसमाचार का आधार हैं। विश्वासी जो कुछ भी करते हैं, वह मेरी शिक्षाओं के अनुरूप होना चाहिए। यदि वे इस बात को समझ लें और इसका पालन करें, तो वे भटकेंगे नहीं।</w:t>
      </w:r>
    </w:p>
    <w:p>
      <w:pPr>
        <w:pStyle w:val="ListBullet"/>
        <w:spacing w:line="240" w:lineRule="auto"/>
        <w:ind w:left="720"/>
      </w:pPr>
      <w:r>
        <w:rPr>
          <w:lang w:val="hi_IN" w:bidi="hi_IN"/>
        </w:rPr>
      </w:r>
      <w:r>
        <w:rPr>
          <w:lang w:val="hi_IN" w:bidi="hi_IN"/>
        </w:rPr>
        <w:t>भविष्यद्वक्ताओं और प्रेरितों से पूछें, "जब आप सुनते हैं कि आपकी शिक्षाएँ और आपके काम परमेश्वर के पवित्र मन्दिर की नींव हैं, तो आपको कैसा महसूस होता है?" आप यह सुन सकते हैं, "मैंने वह सब कुछ कहा जो परमेश्वर ने मुझे कहने के लिए कहा था। मैंने लोगों को चेतावनी दी कि वे परमेश्वर की बातों का पालन करें।" या, "मैंने इन लोगों को वह सब सिखाने की कोशिश की है जो यीशु ने मुझे सिखाया था। मैंने यह सुनिश्चित करने की कोशिश की है कि वे जानें कि यीशु का अनुसरण करने का क्या अर्थ है। ये शिक्षाएँ उनके पूरे जीवन की नींव या आधार होनी चाहिए। या, "कभी-कभी मैं यह सुनिश्चित करने के लिए बहुत जिम्मेदार महसूस करता हूँ कि विश्वासी परमेश्वर की कही गई हर बात को समझ लें। पौलुस की शिक्षा सुनकर मुझे अच्छा महसूस 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अन्यजाति विश्वासियों और यहूदी विश्वासियों से कहता है कि परमेश्वर ने उन्हें एकजुट किया है ताकि वे मन्दिर की दीवारें बना सकें। यह मन्दिर एक पवित्र स्थान होगा, ऐसा स्थान जहाँ परमेश्वर अपने पवित्र आत्मा के द्वारा रहता है। अन्यजाति भी इन दीवारों का हिस्सा हैं जिससे परमेश्वर का घर बनाते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विश्वासियों से पूछें, "जब आप सुनते हैं कि आप अन्यजाति विश्वासियों के साथ इस तरह एकजुट हुए हैं, तो आप कैसा महसूस करते हैं?" आप सुन सकते हैं, "मुझे यह तस्वीर पसंद है। मुझे याद है कि परमेश्वर ने अब्राहम से वादा किया था कि पूरी दुनिया आशीष पाएगी। हम यहूदी संसार में अगले लोग नहीं हैं। हमें गैर-यहूदियों को भी अपने साथ शामिल करना है। मुझे यह जानकर अच्छा लगता है कि परमेश्वर की आँखों में, अब हम एक ही हैं। यीशु ने हमारे लिए यह किया है।" या, "मैं अभी भी थोड़ा घबराया हुआ हूँ। मैं गैर-यहूदियों को अशुद्ध लोग समझने का इतना आदी हूँ, और मुझे लगता था कि मुझे उनके साथ मेल-जोल नहीं रखना चाहिए। यह मेरे लिए इतना नया विचार है कि मैं अभी भी गैर-यहूदियों को अपने बराबर समझने की आदत डाल रहा हूँ।</w:t>
      </w:r>
    </w:p>
    <w:p>
      <w:pPr>
        <w:pStyle w:val="ListBullet"/>
        <w:spacing w:line="240" w:lineRule="auto"/>
        <w:ind w:left="720"/>
      </w:pPr>
      <w:r>
        <w:rPr>
          <w:lang w:val="hi_IN" w:bidi="hi_IN"/>
        </w:rPr>
      </w:r>
      <w:r>
        <w:rPr>
          <w:lang w:val="hi_IN" w:bidi="hi_IN"/>
        </w:rPr>
        <w:t>अन्यजाति विश्वासियों से पूछें, "यह जानकर कि आप परमेश्वर के पवित्र मन्दिर का हिस्सा हैं, आप कैसा महसूस करते हैं?" आप सुन सकते हैं, "मुझे यह सुनना पसंद है। लगता है कि इस मन्दिर के निर्माण का हिस्सा होना मेरे लिए बहुत महत्वपूर्ण है। अगर मैं इसका हिस्सा नहीं हूँ, तो दीवार उतनी मजबूत नहीं होगी जितनी होनी चाहिए। इससे मुझे अच्छा महसूस होता है। मुझे यह जानना पसंद है कि मैं परमेश्वर की आँखों में अन्य विश्वासियों के समान हूँ।"</w:t>
      </w:r>
      <w:r>
        <w:rPr>
          <w:lang w:val="hi_IN" w:bidi="hi_IN"/>
        </w:rPr>
      </w:r>
    </w:p>
    <w:p>
      <w:pPr>
        <w:pStyle w:val="Heading3"/>
      </w:pPr>
      <w:r>
        <w:rPr>
          <w:lang w:val="hi_IN" w:bidi="hi_IN"/>
        </w:rPr>
        <w:t>आवश्यक जानकारी</w:t>
      </w:r>
    </w:p>
    <w:p>
      <w:pPr/>
      <w:r>
        <w:rPr>
          <w:lang w:val="hi_IN" w:bidi="hi_IN"/>
        </w:rPr>
      </w:r>
      <w:r>
        <w:rPr>
          <w:lang w:val="hi_IN" w:bidi="hi_IN"/>
        </w:rPr>
        <w:t>इफिसियों 2:19–22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हालाँकि इस भाग में </w:t>
      </w:r>
      <w:r>
        <w:rPr>
          <w:b/>
          <w:lang w:val="hi_IN" w:bidi="hi_IN"/>
        </w:rPr>
        <w:t>अन्यजाति</w:t>
      </w:r>
      <w:r>
        <w:rPr>
          <w:lang w:val="hi_IN" w:bidi="hi_IN"/>
        </w:rPr>
        <w:t xml:space="preserve"> शब्द नहीं है, फिर भी पौलुस सीधे अन्यजातियों से बात करता है जो अजनबियों और विदेशियों के समान हैं। कुछ अनुवादों में गैर-यहूदी शब्द का उपयोग किया जाता है, ताकि सब लोग जान सकें कि पौलुस गैर-यहूदियों से बात कर रहा है। यदि आप अन्यजाति शब्द का उपयोग करते हैं, तो अन्यजातियों के लिए उसी शब्द का उपयोग करना सुनिश्चित करें जिसका उपयोग आपने पिछले अनुवादों में किया है। </w:t>
      </w:r>
      <w:r>
        <w:rPr>
          <w:lang w:val="hi_IN" w:bidi="hi_IN"/>
        </w:rPr>
        <w:t>अन्यजाति</w:t>
      </w:r>
      <w:r>
        <w:rPr>
          <w:lang w:val="hi_IN" w:bidi="hi_IN"/>
        </w:rPr>
        <w:t xml:space="preserve"> शब्द मुख्य शब्दावली में है।</w:t>
      </w:r>
    </w:p>
    <w:p>
      <w:pPr/>
      <w:r>
        <w:rPr>
          <w:lang w:val="hi_IN" w:bidi="hi_IN"/>
        </w:rPr>
      </w:r>
      <w:r>
        <w:rPr>
          <w:b/>
          <w:lang w:val="hi_IN" w:bidi="hi_IN"/>
        </w:rPr>
        <w:t>विदेशी</w:t>
      </w:r>
      <w:r>
        <w:rPr>
          <w:lang w:val="hi_IN" w:bidi="hi_IN"/>
        </w:rPr>
        <w:t xml:space="preserve"> का अर्थ है किसी दूसरे गोत्र या देश के लोग। अजनबी या परदेशी वे लोग होते हैं जो किसी दूसरे देश में चले गए हैं और वहाँ स्थायी रूप से रहते हैं। यह परदेशी या अजनबी कुछ अधिकार रखते हैं, लेकिन जिस देश में वे रहते हैं वहाँ के पूर्ण नागरिक नहीं थे।</w:t>
      </w:r>
    </w:p>
    <w:p>
      <w:pPr/>
      <w:r>
        <w:rPr>
          <w:lang w:val="hi_IN" w:bidi="hi_IN"/>
        </w:rPr>
      </w:r>
      <w:r>
        <w:rPr>
          <w:lang w:val="hi_IN" w:bidi="hi_IN"/>
        </w:rPr>
        <w:t xml:space="preserve">यहाँ रुकें और </w:t>
      </w:r>
      <w:r>
        <w:rPr>
          <w:b/>
          <w:lang w:val="hi_IN" w:bidi="hi_IN"/>
        </w:rPr>
        <w:t>विदेशी</w:t>
      </w:r>
      <w:r>
        <w:rPr>
          <w:lang w:val="hi_IN" w:bidi="hi_IN"/>
        </w:rPr>
        <w:t xml:space="preserve"> के लिए उपयोग करने के लिए सबसे अच्छे शब्द और अजनबी, या </w:t>
      </w:r>
      <w:r>
        <w:rPr>
          <w:b/>
          <w:lang w:val="hi_IN" w:bidi="hi_IN"/>
        </w:rPr>
        <w:t>परदेशी</w:t>
      </w:r>
      <w:r>
        <w:rPr>
          <w:lang w:val="hi_IN" w:bidi="hi_IN"/>
        </w:rPr>
        <w:t xml:space="preserve"> के लिए उपयोग करने के लिए सबसे अच्छे शब्द पर चर्चा करें। </w:t>
      </w:r>
      <w:r>
        <w:rPr>
          <w:b/>
          <w:lang w:val="hi_IN" w:bidi="hi_IN"/>
        </w:rPr>
        <w:t>विदेशी</w:t>
      </w:r>
      <w:r>
        <w:rPr>
          <w:lang w:val="hi_IN" w:bidi="hi_IN"/>
        </w:rPr>
        <w:t xml:space="preserve"> और </w:t>
      </w:r>
      <w:r>
        <w:rPr>
          <w:b/>
          <w:lang w:val="hi_IN" w:bidi="hi_IN"/>
        </w:rPr>
        <w:t>परदेशी</w:t>
      </w:r>
      <w:r>
        <w:rPr>
          <w:lang w:val="hi_IN" w:bidi="hi_IN"/>
        </w:rPr>
        <w:t xml:space="preserve"> दोनों मुख्य शब्दावली में हैं। यदि आपने बाइबल की किसी अन्य पुस्तक में इन शब्दों का अनुवाद किया है, तो यहाँ उसी शब्द का उपयोग करें। ऑडियो को यहाँ रोकें।</w:t>
      </w:r>
    </w:p>
    <w:p>
      <w:pPr/>
      <w:r>
        <w:rPr>
          <w:lang w:val="hi_IN" w:bidi="hi_IN"/>
        </w:rPr>
      </w:r>
      <w:r>
        <w:rPr>
          <w:lang w:val="hi_IN" w:bidi="hi_IN"/>
        </w:rPr>
        <w:t xml:space="preserve">परमेश्वर कहता है कि अन्यजाति अब </w:t>
      </w:r>
      <w:r>
        <w:rPr>
          <w:b/>
          <w:lang w:val="hi_IN" w:bidi="hi_IN"/>
        </w:rPr>
        <w:t>संत</w:t>
      </w:r>
      <w:r>
        <w:rPr>
          <w:lang w:val="hi_IN" w:bidi="hi_IN"/>
        </w:rPr>
        <w:t xml:space="preserve"> हैं, या परमेश्वर के </w:t>
      </w:r>
      <w:r>
        <w:rPr>
          <w:b/>
          <w:lang w:val="hi_IN" w:bidi="hi_IN"/>
        </w:rPr>
        <w:t>पवित्र</w:t>
      </w:r>
      <w:r>
        <w:rPr>
          <w:lang w:val="hi_IN" w:bidi="hi_IN"/>
        </w:rPr>
        <w:t xml:space="preserve"> लोग हैं। परमेश्वर को समर्पित कोई भी व्यक्ति पवित्र माना जाता है। संतों का अर्थ है पवित्र लोग। </w:t>
      </w:r>
      <w:r>
        <w:rPr>
          <w:b/>
          <w:lang w:val="hi_IN" w:bidi="hi_IN"/>
        </w:rPr>
        <w:t>संत</w:t>
      </w:r>
      <w:r>
        <w:rPr>
          <w:lang w:val="hi_IN" w:bidi="hi_IN"/>
        </w:rPr>
        <w:t xml:space="preserve"> शब्द और </w:t>
      </w:r>
      <w:r>
        <w:rPr>
          <w:lang w:val="hi_IN" w:bidi="hi_IN"/>
        </w:rPr>
        <w:t>पवित्र</w:t>
      </w:r>
      <w:r>
        <w:rPr>
          <w:lang w:val="hi_IN" w:bidi="hi_IN"/>
        </w:rPr>
        <w:t xml:space="preserve"> शब्द मुख्य शब्दावली में हैं। पवित्र लोगों या संतों के लिए वही शब्द उपयोग करें, जो आप पहले से इस्तेमाल करते आ रहे हैं।</w:t>
      </w:r>
    </w:p>
    <w:p>
      <w:pPr/>
      <w:r>
        <w:rPr>
          <w:lang w:val="hi_IN" w:bidi="hi_IN"/>
        </w:rPr>
      </w:r>
      <w:r>
        <w:rPr>
          <w:lang w:val="hi_IN" w:bidi="hi_IN"/>
        </w:rPr>
        <w:t xml:space="preserve">अन्यजाति परमेश्वर के </w:t>
      </w:r>
      <w:r>
        <w:rPr>
          <w:b/>
          <w:lang w:val="hi_IN" w:bidi="hi_IN"/>
        </w:rPr>
        <w:t>घराने</w:t>
      </w:r>
      <w:r>
        <w:rPr>
          <w:lang w:val="hi_IN" w:bidi="hi_IN"/>
        </w:rPr>
        <w:t xml:space="preserve"> के सदस्य हैं। एक घर में साथ रहने वाले सभी लोग मिलकर एक घराना बनाते हैं।</w:t>
      </w:r>
    </w:p>
    <w:p>
      <w:pPr/>
      <w:r>
        <w:rPr>
          <w:lang w:val="hi_IN" w:bidi="hi_IN"/>
        </w:rPr>
      </w:r>
      <w:r>
        <w:rPr>
          <w:lang w:val="hi_IN" w:bidi="hi_IN"/>
        </w:rPr>
        <w:t xml:space="preserve">यहाँ रुकें और एक समूह के रूप में चर्चा करें कि आप </w:t>
      </w:r>
      <w:r>
        <w:rPr>
          <w:b/>
          <w:lang w:val="hi_IN" w:bidi="hi_IN"/>
        </w:rPr>
        <w:t>घराने</w:t>
      </w:r>
      <w:r>
        <w:rPr>
          <w:lang w:val="hi_IN" w:bidi="hi_IN"/>
        </w:rPr>
        <w:t xml:space="preserve"> के लिए किस शब्द का उपयोग करेंगे। वही शब्द इस्तेमाल करें जो आपने बाइबल की दूसरे पुस्तकों में इस्तेमाल किया है और याद रखें कि </w:t>
      </w:r>
      <w:r>
        <w:rPr>
          <w:lang w:val="hi_IN" w:bidi="hi_IN"/>
        </w:rPr>
        <w:t>घराने</w:t>
      </w:r>
      <w:r>
        <w:rPr>
          <w:lang w:val="hi_IN" w:bidi="hi_IN"/>
        </w:rPr>
        <w:t xml:space="preserve"> शब्द मुख्य शब्दावली में है। इस ऑडियो को यहाँ रोकें।</w:t>
      </w:r>
    </w:p>
    <w:p>
      <w:pPr/>
      <w:r>
        <w:rPr>
          <w:lang w:val="hi_IN" w:bidi="hi_IN"/>
        </w:rPr>
      </w:r>
      <w:r>
        <w:rPr>
          <w:lang w:val="hi_IN" w:bidi="hi_IN"/>
        </w:rPr>
        <w:t xml:space="preserve">पौलुस कहता है कि परमेश्वर अपने लोगों को घर की </w:t>
      </w:r>
      <w:r>
        <w:rPr>
          <w:b/>
          <w:lang w:val="hi_IN" w:bidi="hi_IN"/>
        </w:rPr>
        <w:t>नींव</w:t>
      </w:r>
      <w:r>
        <w:rPr>
          <w:lang w:val="hi_IN" w:bidi="hi_IN"/>
        </w:rPr>
        <w:t xml:space="preserve"> या आधार पर बनाता है। नींव कोने के पत्थर के साथ चौकाई होनी चाहिए। एक अच्छा घर एक ठोस नींव पर बनाया जाता है। घर की नींव के लिए वही शब्द प्रयोग करें, जिसे आप तय कर चुके हैं।</w:t>
      </w:r>
    </w:p>
    <w:p>
      <w:pPr/>
      <w:r>
        <w:rPr>
          <w:lang w:val="hi_IN" w:bidi="hi_IN"/>
        </w:rPr>
      </w:r>
      <w:r>
        <w:rPr>
          <w:b/>
          <w:lang w:val="hi_IN" w:bidi="hi_IN"/>
        </w:rPr>
        <w:t>मसीह</w:t>
      </w:r>
      <w:r>
        <w:rPr>
          <w:lang w:val="hi_IN" w:bidi="hi_IN"/>
        </w:rPr>
        <w:t xml:space="preserve"> यीशु घर का कोने का पत्थर है। मसीह के लिए उसी शब्द का उपयोग करें जिसका उपयोग आप पहले से इस्तेमाल करते आ रहे हैं, और याद रखें कि </w:t>
      </w:r>
      <w:r>
        <w:rPr>
          <w:lang w:val="hi_IN" w:bidi="hi_IN"/>
        </w:rPr>
        <w:t>मसीह</w:t>
      </w:r>
      <w:r>
        <w:rPr>
          <w:lang w:val="hi_IN" w:bidi="hi_IN"/>
        </w:rPr>
        <w:t xml:space="preserve"> मुख्य शब्दावली में है। </w:t>
      </w:r>
      <w:r>
        <w:rPr>
          <w:b/>
          <w:lang w:val="hi_IN" w:bidi="hi_IN"/>
        </w:rPr>
        <w:t>कोने का पत्थर</w:t>
      </w:r>
      <w:r>
        <w:rPr>
          <w:lang w:val="hi_IN" w:bidi="hi_IN"/>
        </w:rPr>
        <w:t xml:space="preserve"> वह पहला पत्थर है जो नींव में रखा जाता है। कोने का पत्थर चौरस होना चाहिए। नींव के हर हिस्से को कोने के पत्थर के साथ लकीकृत किया जाना चाहिए ताकि पूरे घर की सीधी दीवारें हों। कोने का पत्थर सबसे महत्वपूर्ण पत्थर है।</w:t>
      </w:r>
    </w:p>
    <w:p>
      <w:pPr/>
      <w:r>
        <w:rPr>
          <w:lang w:val="hi_IN" w:bidi="hi_IN"/>
        </w:rPr>
      </w:r>
      <w:r>
        <w:rPr>
          <w:lang w:val="hi_IN" w:bidi="hi_IN"/>
        </w:rPr>
        <w:t xml:space="preserve">यदि आवश्यकता हो, तो यहाँ फिर से रुकें और समूह में चर्चा करें कि आप अपने अनुवाद में घर की </w:t>
      </w:r>
      <w:r>
        <w:rPr>
          <w:b/>
          <w:lang w:val="hi_IN" w:bidi="hi_IN"/>
        </w:rPr>
        <w:t>नींव</w:t>
      </w:r>
      <w:r>
        <w:rPr>
          <w:lang w:val="hi_IN" w:bidi="hi_IN"/>
        </w:rPr>
        <w:t xml:space="preserve"> और </w:t>
      </w:r>
      <w:r>
        <w:rPr>
          <w:b/>
          <w:lang w:val="hi_IN" w:bidi="hi_IN"/>
        </w:rPr>
        <w:t>कोने के पत्थर</w:t>
      </w:r>
      <w:r>
        <w:rPr>
          <w:lang w:val="hi_IN" w:bidi="hi_IN"/>
        </w:rPr>
        <w:t xml:space="preserve"> का वर्णन कैसे करेंगे। </w:t>
      </w:r>
      <w:r>
        <w:rPr>
          <w:lang w:val="hi_IN" w:bidi="hi_IN"/>
        </w:rPr>
        <w:t>कोने का पत्थर</w:t>
      </w:r>
      <w:r>
        <w:rPr>
          <w:lang w:val="hi_IN" w:bidi="hi_IN"/>
        </w:rPr>
        <w:t xml:space="preserve"> मुख्य शब्दावली में है। यदि आपने बाइबल की किसी अन्य पुस्तक में इन शब्दों का अनुवाद किया है, तो यहाँ उसी शब्द का उपयोग करें। इस ऑडियो को यहाँ रोकें।</w:t>
      </w:r>
    </w:p>
    <w:p>
      <w:pPr/>
      <w:r>
        <w:rPr>
          <w:lang w:val="hi_IN" w:bidi="hi_IN"/>
        </w:rPr>
      </w:r>
      <w:r>
        <w:rPr>
          <w:lang w:val="hi_IN" w:bidi="hi_IN"/>
        </w:rPr>
        <w:t xml:space="preserve">घर की नींव </w:t>
      </w:r>
      <w:r>
        <w:rPr>
          <w:b/>
          <w:lang w:val="hi_IN" w:bidi="hi_IN"/>
        </w:rPr>
        <w:t>प्रेरित</w:t>
      </w:r>
      <w:r>
        <w:rPr>
          <w:lang w:val="hi_IN" w:bidi="hi_IN"/>
        </w:rPr>
        <w:t xml:space="preserve"> और </w:t>
      </w:r>
      <w:r>
        <w:rPr>
          <w:b/>
          <w:lang w:val="hi_IN" w:bidi="hi_IN"/>
        </w:rPr>
        <w:t>भविष्यद्वक्ता</w:t>
      </w:r>
      <w:r>
        <w:rPr>
          <w:lang w:val="hi_IN" w:bidi="hi_IN"/>
        </w:rPr>
        <w:t xml:space="preserve"> हैं। इस भाग में, भविष्यद्वक्ता उस समय के वे लोग थे जिन्होंने विश्वासियों को परमेश्वर का संदेश दिया था।</w:t>
      </w:r>
    </w:p>
    <w:p>
      <w:pPr/>
      <w:r>
        <w:rPr>
          <w:lang w:val="hi_IN" w:bidi="hi_IN"/>
        </w:rPr>
      </w:r>
      <w:r>
        <w:rPr>
          <w:lang w:val="hi_IN" w:bidi="hi_IN"/>
        </w:rPr>
        <w:t xml:space="preserve">यदि आवश्यकता हो, तो यहाँ रुकें और चर्चा करें कि आप </w:t>
      </w:r>
      <w:r>
        <w:rPr>
          <w:b/>
          <w:lang w:val="hi_IN" w:bidi="hi_IN"/>
        </w:rPr>
        <w:t>प्रेरितों</w:t>
      </w:r>
      <w:r>
        <w:rPr>
          <w:lang w:val="hi_IN" w:bidi="hi_IN"/>
        </w:rPr>
        <w:t xml:space="preserve"> और </w:t>
      </w:r>
      <w:r>
        <w:rPr>
          <w:b/>
          <w:lang w:val="hi_IN" w:bidi="hi_IN"/>
        </w:rPr>
        <w:t>भविष्यद्वक्ताओं</w:t>
      </w:r>
      <w:r>
        <w:rPr>
          <w:lang w:val="hi_IN" w:bidi="hi_IN"/>
        </w:rPr>
        <w:t xml:space="preserve"> के लिए किन शब्दों का उपयोग करेंगे। प्रेरित के लिए उसी शब्द का उपयोग करें जिसका उपयोग आपने इफिसियों में पहले किया था, और भविष्यद्वक्ताओं के लिए उसी शब्द का उपयोग करें जिसका उपयोग आपने बाइबल की अन्य पुस्तकों में किया था। </w:t>
      </w:r>
      <w:r>
        <w:rPr>
          <w:lang w:val="hi_IN" w:bidi="hi_IN"/>
        </w:rPr>
        <w:t>प्रेरितों</w:t>
      </w:r>
      <w:r>
        <w:rPr>
          <w:lang w:val="hi_IN" w:bidi="hi_IN"/>
        </w:rPr>
        <w:t xml:space="preserve"> और </w:t>
      </w:r>
      <w:r>
        <w:rPr>
          <w:b/>
          <w:lang w:val="hi_IN" w:bidi="hi_IN"/>
        </w:rPr>
        <w:t>भविष्यद्वक्ताओं</w:t>
      </w:r>
      <w:r>
        <w:rPr>
          <w:lang w:val="hi_IN" w:bidi="hi_IN"/>
        </w:rPr>
        <w:t xml:space="preserve"> की चर्चा मुख्य शब्दावली में की गई है। इस ऑडियो को यहाँ रोकें।</w:t>
      </w:r>
    </w:p>
    <w:p>
      <w:pPr/>
      <w:r>
        <w:rPr>
          <w:lang w:val="hi_IN" w:bidi="hi_IN"/>
        </w:rPr>
      </w:r>
      <w:r>
        <w:rPr>
          <w:lang w:val="hi_IN" w:bidi="hi_IN"/>
        </w:rPr>
        <w:t xml:space="preserve">पौलुस कहता है कि विश्वासी एक पवित्र </w:t>
      </w:r>
      <w:r>
        <w:rPr>
          <w:b/>
          <w:lang w:val="hi_IN" w:bidi="hi_IN"/>
        </w:rPr>
        <w:t>मन्दिर</w:t>
      </w:r>
      <w:r>
        <w:rPr>
          <w:lang w:val="hi_IN" w:bidi="hi_IN"/>
        </w:rPr>
        <w:t xml:space="preserve"> या परमेश्वर के घर की दीवारें बन जाते हैं। मन्दिर वही शब्द है जो यरूशलेम के उस मंदिर के लिए इस्तेमाल होता है, जहाँ यहूदी परमेश्वर की आराधना करते थे।</w:t>
      </w:r>
    </w:p>
    <w:p>
      <w:pPr/>
      <w:r>
        <w:rPr>
          <w:lang w:val="hi_IN" w:bidi="hi_IN"/>
        </w:rPr>
      </w:r>
      <w:r>
        <w:rPr>
          <w:lang w:val="hi_IN" w:bidi="hi_IN"/>
        </w:rPr>
        <w:t xml:space="preserve">यहाँ रुकें और समूह में समीक्षा करें कि आप </w:t>
      </w:r>
      <w:r>
        <w:rPr>
          <w:b/>
          <w:lang w:val="hi_IN" w:bidi="hi_IN"/>
        </w:rPr>
        <w:t>मन्दिर</w:t>
      </w:r>
      <w:r>
        <w:rPr>
          <w:lang w:val="hi_IN" w:bidi="hi_IN"/>
        </w:rPr>
        <w:t xml:space="preserve"> के लिए किस शब्द का उपयोग करते हैं। उसी शब्द का उपयोग करें जिसका उपयोग आपने पहले किया है, और याद रखें कि </w:t>
      </w:r>
      <w:r>
        <w:rPr>
          <w:lang w:val="hi_IN" w:bidi="hi_IN"/>
        </w:rPr>
        <w:t>मन्दिर</w:t>
      </w:r>
      <w:r>
        <w:rPr>
          <w:lang w:val="hi_IN" w:bidi="hi_IN"/>
        </w:rPr>
        <w:t xml:space="preserve"> की चर्चा मुख्य शब्दावली में की गई है। इस ऑडियो को यहाँ रोकें।</w:t>
      </w:r>
    </w:p>
    <w:p>
      <w:pPr/>
      <w:r>
        <w:rPr>
          <w:lang w:val="hi_IN" w:bidi="hi_IN"/>
        </w:rPr>
      </w:r>
      <w:r>
        <w:rPr>
          <w:b/>
          <w:lang w:val="hi_IN" w:bidi="hi_IN"/>
        </w:rPr>
        <w:t>प्रभु</w:t>
      </w:r>
      <w:r>
        <w:rPr>
          <w:lang w:val="hi_IN" w:bidi="hi_IN"/>
        </w:rPr>
        <w:t xml:space="preserve"> घर के स्वामी या सर्वोच्च शासक को दर्शाता है। यहाँ, प्रभु शब्द शायद परमेश्वर को दर्शाता है। परमेश्वर हमें यीशु के साथ जोड़ता है और यह ऐसा है जैसे हम परमेश्वर को समर्पित एक पवित्र मन्दिर बन रहे हैं। हालाँकि, यह शब्द, प्रभु, यीशु को भी दर्शाता है। </w:t>
      </w:r>
      <w:r>
        <w:rPr>
          <w:lang w:val="hi_IN" w:bidi="hi_IN"/>
        </w:rPr>
        <w:t>प्रभु</w:t>
      </w:r>
      <w:r>
        <w:rPr>
          <w:lang w:val="hi_IN" w:bidi="hi_IN"/>
        </w:rPr>
        <w:t xml:space="preserve"> की चर्चा मुख्य शब्दावली में की गई है। प्रभु के लिए उसी शब्द का उपयोग करें जिसका आप पहले से इस्तेमाल करते आ रहे हैं।</w:t>
      </w:r>
    </w:p>
    <w:p>
      <w:pPr/>
      <w:r>
        <w:rPr>
          <w:lang w:val="hi_IN" w:bidi="hi_IN"/>
        </w:rPr>
      </w:r>
      <w:r>
        <w:rPr>
          <w:lang w:val="hi_IN" w:bidi="hi_IN"/>
        </w:rPr>
        <w:t xml:space="preserve">परमेश्वर अपने </w:t>
      </w:r>
      <w:r>
        <w:rPr>
          <w:b/>
          <w:lang w:val="hi_IN" w:bidi="hi_IN"/>
        </w:rPr>
        <w:t>आत्मा</w:t>
      </w:r>
      <w:r>
        <w:rPr>
          <w:lang w:val="hi_IN" w:bidi="hi_IN"/>
        </w:rPr>
        <w:t xml:space="preserve"> द्वारा मन्दिर में रहता है। </w:t>
      </w:r>
      <w:r>
        <w:rPr>
          <w:lang w:val="hi_IN" w:bidi="hi_IN"/>
        </w:rPr>
        <w:t>पवित्र आत्मा</w:t>
      </w:r>
      <w:r>
        <w:rPr>
          <w:lang w:val="hi_IN" w:bidi="hi_IN"/>
        </w:rPr>
        <w:t xml:space="preserve"> की चर्चा मुख्य शब्दावली में की गई है। पवित्र आत्मा के लिए उसी शब्द का उपयोग करें जिसका उपयोग आप पहले से करते आ रहे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3:1–6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3:1–6 को सुनें और अपने मन में रखें।</w:t>
      </w:r>
    </w:p>
    <w:p>
      <w:pPr/>
      <w:r>
        <w:rPr>
          <w:lang w:val="hi_IN" w:bidi="hi_IN"/>
        </w:rPr>
      </w:r>
      <w:r>
        <w:rPr>
          <w:lang w:val="hi_IN" w:bidi="hi_IN"/>
        </w:rPr>
        <w:t>यदि सम्भव हो, तो इफिसियों 3:1–6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3:1–6 का ऑडियो संस्करण सबसे आसानी से समझ में आने वाले अनुवाद में सुनें।</w:t>
      </w:r>
    </w:p>
    <w:p>
      <w:pPr/>
      <w:r>
        <w:rPr>
          <w:lang w:val="hi_IN" w:bidi="hi_IN"/>
        </w:rPr>
      </w:r>
      <w:r>
        <w:rPr>
          <w:lang w:val="hi_IN" w:bidi="hi_IN"/>
        </w:rPr>
        <w:t>पौलुस इफिसुस के लोगों को अपना पत्र जारी रखता है। जब पौलुस पत्र के इस भाग को शुरू करता है, तो पौलुस प्रार्थना करता है। लेकिन जैसे ही पौलुस प्रार्थना करना शुरू करता है, उसी समय वह अन्य बातों के बारे में सोचता है जिन्हें वह कहना चाहता है, और उन बातों को समझाना शुरू करता है। पौलुस अपनी प्रार्थना को रोकता है और इफिसुस के विश्वासियों को वह विशेष काम समझाने के लिए समय लेता है जो परमेश्वर उसे करने के लिए कह रहा है। इस पत्र के अगले भाग में, पौलुस अपनी प्रार्थना पर लौट आएगा और उसे समाप्त करेगा।</w:t>
      </w:r>
    </w:p>
    <w:p>
      <w:pPr/>
      <w:r>
        <w:rPr>
          <w:lang w:val="hi_IN" w:bidi="hi_IN"/>
        </w:rPr>
      </w:r>
      <w:r>
        <w:rPr>
          <w:lang w:val="hi_IN" w:bidi="hi_IN"/>
        </w:rPr>
        <w:t xml:space="preserve">पौलुस इस भाग की शुरुआत इफिसियों को यह याद दिलाकर करता है कि पौलुस ही वह व्यक्ति है जो उन्हें लिख रहा है। फिर पौलुस अन्यजातियों को याद दिलाता है कि पौलुस जेल में है। पौलुस कहता है, "मैं बंदी हूँ क्योंकि मैं तुम्हें अर्थात अन्यजातियों को यीशु के बारे में सुसमाचार बताकर यीशु मसीह की सेवा कर रहा था।" पौलुस रोम के जेल में है। पौलुस को तब गिरफ्तार किया गया जब वह इफिसुस की अपनी पिछली यात्रा के बाद यरूशलेम गया। कुछ यहूदियों ने, यह जानते हुए कि पौलुस गैर-यहूदियों के साथ काम करता था, यह सोचा कि पौलुस किसी गैर-यहूदी को मंदिर के उस भाग में ले गया है जहाँ गैर-यहूदियों को जाने की अनुमति नहीं थी। पौलुस ने ऐसा नहीं किया। लेकिन क्योंकि यहूदियों ने सोचा कि उसने ऐसा किया, इसलिए यहूदियों ने पौलुस को मारने की कोशिश की। पौलुस को रोमी सैनिकों ने गिरफ्तार किया था। अंततः रोमी सरकार ने पौलुस को मुकदमे के लिए रोम भेजा। पौलुस इफिसुस के लोगों को यह पत्र लिख रहा है, जब वह उस मुकदमे का इंतजार कर रहा है। </w:t>
      </w:r>
    </w:p>
    <w:p>
      <w:pPr/>
      <w:r>
        <w:rPr>
          <w:lang w:val="hi_IN" w:bidi="hi_IN"/>
        </w:rPr>
      </w:r>
      <w:r>
        <w:rPr>
          <w:lang w:val="hi_IN" w:bidi="hi_IN"/>
        </w:rPr>
        <w:t>पौलुस इफिसुस के विश्वासियों के लिए प्रार्थना करना शुरू करता है, लेकिन फिर अचानक पौलुस विषय को बदल देता है ताकि वह अपनी विशेष भूमिका के बारे में और अधिक समझाए। पौलुस निश्चित है कि इफिसुस के विश्वासियों ने अन्यजातियों के लिए पौलुस की विशेष सेवकाई के बारे में सुना है। यह ऐसा है जैसे परमेश्वर ने पौलुस को अन्यजातियों का भंडारी बनाया। भंडारी वह व्यक्ति होता है जो किसी के लिए काम करता है और उस व्यक्ति के लिए काम की सभी जिम्मेदारियाँ संभालता है। उदाहरण के लिए, शायद भंडारी उस व्यक्ति के लिए काम करता है जिसके पास बहुत सारी जमीन और सम्पत्ति है। भंडारी अन्य सभी सेवकों का निर्देशन या प्रबंधन करता है। भंडारी व्यवसाय की दैनिक गतिविधियों का प्रभारी है। पौलुस कहता है कि वह परमेश्वर के अनुग्रह का भंडारी है। इसका अर्थ यह है कि परमेश्वर ने पौलुस को यीशु मसीह के बारे में सुसमाचार या शुभ संदेश की देखभाल करने का काम सौंपा है, और पौलुस ठीक वही करने के लिए काम कर रहा है जो परमेश्वर ने उसे सौंपा है। पौलुस कहता है कि परमेश्वर ने इस काम को करने के लिए पौलुस पर भरोसा किया है। यह काम अन्यजातियों को परमेश्वर के अनुग्रह के बारे में बताना है। परमेश्वर का अनुग्रह यह है कि हम परमेश्वर के प्रेम और उद्धार के योग्य नहीं हैं और न ही यह अर्जित किया है। हमें यीशु के बारे में सुसमाचार में परमेश्वर का अनुग्रह मिलता है, क्योंकि परमेश्वर ने यीशु को मरने के लिए भेजा ताकि हमें मुक्त किया जा सके और हमें परमेश्वर के साथ अनन्त जीवन दे, भले ही हम इसके योग्य न थे।</w:t>
      </w:r>
    </w:p>
    <w:p>
      <w:pPr/>
      <w:r>
        <w:rPr>
          <w:lang w:val="hi_IN" w:bidi="hi_IN"/>
        </w:rPr>
      </w:r>
      <w:r>
        <w:rPr>
          <w:lang w:val="hi_IN" w:bidi="hi_IN"/>
        </w:rPr>
        <w:t>यहाँ रुकें और नीचे दिए गए प्रश्न पर चर्चा करें। किसी ऐसे व्यक्ति के बारे में कहानी सुनाएँ जिसके पास बड़ी संपत्ति और व्यवसाय है। कोई मालिक के लिए जमीन या व्यवसाय की देखभाल करता है। स्वामी इस व्यक्ति पर भरोसा करता है जो घर, सम्पत्ति और सेवकों की देखभाल करता है। सुनें कि कहानी सुनाने वाला इस व्यक्ति और उसके काम का वर्णन कैसे करता है। ऑडियो को यहाँ रोकें।</w:t>
      </w:r>
    </w:p>
    <w:p>
      <w:pPr/>
      <w:r>
        <w:rPr>
          <w:lang w:val="hi_IN" w:bidi="hi_IN"/>
        </w:rPr>
      </w:r>
      <w:r>
        <w:rPr>
          <w:lang w:val="hi_IN" w:bidi="hi_IN"/>
        </w:rPr>
        <w:t>पौलुस इफिसुस के लोगों से कहता है कि उसने पहले ही उन्हें अपनी विशेष भूमिका के बारे में लिख दिया है, जो कि अन्यजातियों को मसीह के अनुग्रह के रहस्य के बारे में बताने की भूमिका है। हमें नहीं पता है, लेकिन शायद इसका अर्थ यह है कि पौलुस ने इस पत्र से पहले एक और पत्र लिखा था और वह पत्र खो गया है। या शायद पौलुस उस बात का उल्लेख कर रहा है जो उसने इस पत्र में इफिसियों को पहले ही लिखा है। किसी भी स्थिति में, पौलुस इफिसुस के विश्वासियों को याद दिलाता है कि परमेश्वर ने पौलुस पर एक विशेष प्रकाशन प्रकट किया—परमेश्वर ने पौलुस पर "मसीह का भेद" प्रकट किया। यीशु से पहले, ऐसी बातें थीं जो लोगों को परमेश्वर के करीब जाने के बारे में नहीं पता थीं, लेकिन अब जब यीशु आ गया है, तो लोग जानते हैं कि परमेश्वर के करीब कैसे जाना है। पौलुस इफिसुस के विश्वासियों को प्रोत्साहित करता है कि वे इस पत्र को पढ़ना जारी रखें ताकि वे समझ सकें कि यह प्रकाशन कितना विशेष है। इससे पहले कई पीढ़ियों तक लोग यह नहीं समझते थे और न जानते थे कि यीशु कौन हैं। लेकिन अब परमेश्वर ने पवित्र आत्मा के द्वारा इस योजना को उन लोगों पर प्रकट किया है, जिन्हें उसने अपने भेजे हुए जन या प्रवक्ता के रूप में चुना है। ये लोग जिन्हें परमेश्वर ने भेजा है, वे पवित्र या अलग किए गए हैं, प्रेरित और पवित्र भविष्यद्वक्ता हैं। पौलुस इन विशेष लोगों में से एक है, जिन्हें परमेश्वर ने अन्यजातियों को यह सुसमाचार बताने के लिए भेजा है।</w:t>
      </w:r>
    </w:p>
    <w:p>
      <w:pPr/>
      <w:r>
        <w:rPr>
          <w:lang w:val="hi_IN" w:bidi="hi_IN"/>
        </w:rPr>
      </w:r>
      <w:r>
        <w:rPr>
          <w:lang w:val="hi_IN" w:bidi="hi_IN"/>
        </w:rPr>
        <w:t>इस सभी स्पष्टीकरण के बाद, पौलुस उस रहस्य को प्रकट करता है—यह बात जिसे पहले कोई नहीं समझ पाया था। पौलुस यहाँ इस रहस्य को बताने के लिए उन्हीं तुलनाओं का उपयोग करता है—परिवार की विरासत और मानव शरीरों की तुलना। पौलुस पहले ही इफिसियों से कह चुका है कि वे एक ही परिवार हैं और परमेश्वर की संतान होने के नाते उनकी एक ही विरासत है। यहूदी लोग इस्राएल की जाति हैं। परमेश्वर ने कई साल पहले इस्राएल के साथ वाचा बाँधी कि वह उन्हें विरासत देगा—कि परमेश्वर हमेशा उनके साथ रहेगा। अब पौलुस फिर से विश्वासियों को याद दिलाता है कि जो अन्यजाति यीशु पर अपने उद्धारकर्ता के रूप में विश्वास करते हैं, उन्हें परमेश्वर से यहूदी लोगों के समान विरासत मिलेगी। पौलुस इफिसुस के विश्वासियों से कह रहा है कि यहूदी विश्वासी और अन्यजाति विश्वासी एक ही मानव देह के समान हैं। अब वह उनसे फिर से कहता है कि यहूदी विश्वासी और अन्यजाति विश्वासी मिलकर लोगों का एक देह बनाते हैं जो एक मानव देह की तरह मिलकर काम करता है। पौलुस विश्वासियों को याद दिलाता है कि मसीह ने परमेश्वर के साथ अनन्त जीवन का वादा किया है, और यहूदी और गैर-यहूदी दोनों ही मसीह यीशु के उद्धार के वादे की आशीषों में भागीदार होंगे।</w:t>
      </w:r>
      <w:r>
        <w:rPr>
          <w:lang w:val="hi_IN" w:bidi="hi_IN"/>
        </w:rPr>
      </w:r>
    </w:p>
    <w:p>
      <w:pPr>
        <w:pStyle w:val="Heading3"/>
      </w:pPr>
      <w:r>
        <w:rPr>
          <w:lang w:val="hi_IN" w:bidi="hi_IN"/>
        </w:rPr>
        <w:t>घटनाओं को समझाना</w:t>
      </w:r>
    </w:p>
    <w:p>
      <w:pPr/>
      <w:r>
        <w:rPr>
          <w:lang w:val="hi_IN" w:bidi="hi_IN"/>
        </w:rPr>
      </w:r>
      <w:r>
        <w:rPr>
          <w:lang w:val="hi_IN" w:bidi="hi_IN"/>
        </w:rPr>
        <w:t>इफिसियों 3:1–6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प्रार्थना करना शुरू करता है। लेकिन इफिसियों को याद दिलाने के ठीक बाद कि वह कौन है और वह कहाँ है, पौलुस अपनी प्रार्थना को रोक देता है।</w:t>
      </w:r>
    </w:p>
    <w:p>
      <w:pPr/>
      <w:r>
        <w:rPr>
          <w:lang w:val="hi_IN" w:bidi="hi_IN"/>
        </w:rPr>
      </w:r>
      <w:r>
        <w:rPr>
          <w:b/>
          <w:lang w:val="hi_IN" w:bidi="hi_IN"/>
        </w:rPr>
        <w:t>दूसरे भाग में:</w:t>
      </w:r>
      <w:r>
        <w:rPr>
          <w:lang w:val="hi_IN" w:bidi="hi_IN"/>
        </w:rPr>
        <w:t xml:space="preserve"> पौलुस इफिसियों को उस रहस्य या गुप्त योजना के बारे में और अधिक समझाता है, जो परमेश्वर ने पौलुस पर प्रकट किया है। यह योजना यह है कि जो गैर-यहूदी यीशु का अनुसरण करते हैं, वे भी उन प्रतिज्ञाओं को प्राप्त करेंगे जो परमेश्वर ने पहले ही यहूदियों को दी हैं। पौलुस समझाता है कि परमेश्वर ने पवित्र आत्मा के द्वारा इस बात को प्रकट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एक शास्त्री या सचिव जो पौलुस की बातें लिखता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प्रेरित और भविष्यद्वक्ता</w:t>
      </w:r>
    </w:p>
    <w:p>
      <w:pPr>
        <w:pStyle w:val="ListBullet"/>
        <w:spacing w:line="240" w:lineRule="auto"/>
        <w:ind w:left="720"/>
      </w:pPr>
      <w:r>
        <w:rPr>
          <w:lang w:val="hi_IN" w:bidi="hi_IN"/>
        </w:rPr>
      </w:r>
      <w:r>
        <w:rPr>
          <w:lang w:val="hi_IN" w:bidi="hi_IN"/>
        </w:rPr>
        <w:t>पिछली पीढ़ियाँ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भाग में, पौलुस यह कहकर शुरुआत करता है कि जो सारी शुभ संदेश उसने उन्हें अभी बताए हैं, वे उसे उनके लिए प्रार्थना करने के लिए प्रेरित करते हैं। पौलुस कहता है, "इस कारण से, मैं प्रार्थना करना चाहता हूँ..." लेकिन इससे पहले कि वह उन्हें बताए कि वह प्रार्थना करने वाला है, पौलुस अपने आप को रोक देता है। पौलुस इफिसियों को याद दिलाता है कि वह कौन है और वह कहाँ है। वह कहता है, "मैं पौलुस, मसीह यीशु का बंदी हूँ।" पौलुस ज़ोर देकर बताता है कि यह पत्र वही लिख रहा है। यह ऐसा है जैसे पौलुस चाहता है कि पत्र सुन रहे लोग यह सोचें कि पौलुस ही वह है जो उन्हें यह पढ़कर सुनाता है।</w:t>
      </w:r>
    </w:p>
    <w:p>
      <w:pPr/>
      <w:r>
        <w:rPr>
          <w:lang w:val="hi_IN" w:bidi="hi_IN"/>
        </w:rPr>
      </w:r>
      <w:r>
        <w:rPr>
          <w:lang w:val="hi_IN" w:bidi="hi_IN"/>
        </w:rPr>
        <w:t>यहाँ रुकें और किसी ऐसे व्यक्ति के बारे में कहानी सुनाएँ जो एक महत्वपूर्ण पत्र लिखता है या कुछ लोगों को एक महत्वपूर्ण संदेश भेजता है। आपकी संस्कृति में, यह व्यक्ति कैसे स्पष्ट करता है कि संदेश इस व्यक्ति की ओर से है और किसी और की ओर से नहीं है? रिकॉर्डिंग को यहाँ रोकें।</w:t>
      </w:r>
    </w:p>
    <w:p>
      <w:pPr/>
      <w:r>
        <w:rPr>
          <w:lang w:val="hi_IN" w:bidi="hi_IN"/>
        </w:rPr>
      </w:r>
      <w:r>
        <w:rPr>
          <w:lang w:val="hi_IN" w:bidi="hi_IN"/>
        </w:rPr>
        <w:t>इफिसुस के विश्वासियों को उन कारणों के बारे में सब पता होगा कि पौलुस जेल में क्यों है। पौलुस उन्हें यह सब फिर से नहीं बताता है। जब पौलुस कहता है कि वह मसीह यीशु का बंदी है, तो पौलुस का अर्थ है कि वह जेल में है क्योंकि वह मसीह की शिक्षाओं और आज्ञाओं का पालन करता है। यीशु ने पौलुस को जेल में नहीं डाला—रोमी सरकार ने पौलुस को जेल में डाल दिया। फिर पौलुस विषय को बदल देता है। ऐसा लगता है जैसे पौलुस अपनी प्रार्थना को जारी रखने से पहले अचानक कुछ और सोच रहा हो जो उसे कहना है।</w:t>
      </w:r>
    </w:p>
    <w:p>
      <w:pPr/>
      <w:r>
        <w:rPr>
          <w:lang w:val="hi_IN" w:bidi="hi_IN"/>
        </w:rPr>
      </w:r>
      <w:r>
        <w:rPr>
          <w:lang w:val="hi_IN" w:bidi="hi_IN"/>
        </w:rPr>
        <w:t>यहाँ रुकें और नीचे दिए गए प्रश्न पर चर्चा करें। किसी से कोई कहानी सुनाने के लिए कहें या किसी विषय की शुरुआत करवाएँ। तुरन्त कहानीकार कुछ और बातें सोचता है जिन्हें उसे कहने की आवश्यकता है, और उन बातों को समझाने के लिए कहानी को रोक देता है। कहानीकार की बात सुनें और फिर इस बारे में बात करें कि कहानीकार ने अपने बोलने के तरीके को कैसे बदल दिया ताकि सुनने वालों को पता चले कि वह अब कुछ अलग समझा रहा है। ऑडियो को यहाँ रोकें।</w:t>
      </w:r>
    </w:p>
    <w:p>
      <w:pPr/>
      <w:r>
        <w:rPr>
          <w:lang w:val="hi_IN" w:bidi="hi_IN"/>
        </w:rPr>
      </w:r>
      <w:r>
        <w:rPr>
          <w:lang w:val="hi_IN" w:bidi="hi_IN"/>
        </w:rPr>
        <w:t>इस भाग के दूसरे भाग में, पौलुस समझाता है कि परमेश्वर ने पौलुस को परमेश्वर के अनुग्रह का भंडारी बनाया है। इसका अर्थ यह है कि पौलुस को विशेष जिम्मेदारियाँ सौंपी गई हैं ताकि वह अन्यजातियों को परमेश्वर के अनुग्रह को समझने और प्राप्त करने में मदद करे: परमेश्वर का वह प्रेम, जिसके हम योग्य नहीं हैं। यह कहने का एक और तरीका यह है, "जब परमेश्वर ने मुझे तुम्हारी मदद करने के लिए चुना, तो परमेश्वर ने अपनी दया दिखाई।"</w:t>
      </w:r>
    </w:p>
    <w:p>
      <w:pPr/>
      <w:r>
        <w:rPr>
          <w:lang w:val="hi_IN" w:bidi="hi_IN"/>
        </w:rPr>
      </w:r>
      <w:r>
        <w:rPr>
          <w:lang w:val="hi_IN" w:bidi="hi_IN"/>
        </w:rPr>
        <w:t>यहाँ रुकें और समूह में चर्चा करें: आप परमेश्वर के अनुग्रह के भंडारी के रूप में पौलुस की भूमिका के बारे में कैसे बात करेंगे? इस ऑडियो को यहाँ रोकें।</w:t>
      </w:r>
    </w:p>
    <w:p>
      <w:pPr/>
      <w:r>
        <w:rPr>
          <w:lang w:val="hi_IN" w:bidi="hi_IN"/>
        </w:rPr>
      </w:r>
      <w:r>
        <w:rPr>
          <w:lang w:val="hi_IN" w:bidi="hi_IN"/>
        </w:rPr>
        <w:t>पौलुस इफिसियों से कहता है कि परमेश्वर ने पौलुस पर परमेश्वर की गुप्त योजना को प्रकट किया है। यह प्रकाशन नया है। पिछली पीढ़ियों को यह भेद या रहस्य न तो पता था और न ही वे इसे समझते थे। अब परमेश्वर ने इस गुप्त योजना को परमेश्वर के पवित्र प्रेरितों और पवित्र भविष्यद्वक्ताओं पर प्रकट किया है। परमेश्वर ने इस योजना को प्रकट करने के लिए अपने पवित्र आत्मा का उपयोग किया।</w:t>
      </w:r>
    </w:p>
    <w:p>
      <w:pPr/>
      <w:r>
        <w:rPr>
          <w:lang w:val="hi_IN" w:bidi="hi_IN"/>
        </w:rPr>
      </w:r>
      <w:r>
        <w:rPr>
          <w:lang w:val="hi_IN" w:bidi="hi_IN"/>
        </w:rPr>
        <w:t>फिर पौलुस इफिसियों को बताता है कि यह गुप्त योजना क्या है जिसे परमेश्वर ने प्रकट किया है। योजना यह है कि अन्यजाति विश्वासी और यहूदी विश्वासी दोनों परमेश्वर से अनन्त जीवन विरासत में पाने में सक्षम हैं। यीशु के बारे में सुसमाचार या शुभ संदेश के कारण वे इस जीवन को विरासत में पा सकते हैं। फिर पौलुस यहूदी विश्वासियों और अन्यजाति विश्वासियों के बीच इस नए रिश्ते का वर्णन करने के लिए 3 अलग-अलग तुलनाओं का उपयोग करता है। सबसे पहले, पौलुस कहता है कि जो कोई भी, चाहे वह अन्यजाति भी हो, जिसने यीशु के बारे में सुसमाचार पर विश्वास किया है, वह अब परमेश्वर का बच्चा है। वे परमेश्वर की आँखों में समान हैं और इसलिए उन्हें परमेश्वर से एक ही विरासत या उपहार प्राप्त होते हैं। दूसरा, पौलुस कहता है कि यहूदी विश्वासी और अन्यजाति विश्वासी एक ही शरीर हैं, जैसे एक मानव शरीर है जो एकता में मिलकर काम करता है। तीसरा विचार यह है कि यहूदी विश्वासियों और गैर-यहूदी विश्वासियों दोनों को यह प्रतिज्ञा मिलेगी कि जब वे यीशु का अनुसरण करेंगे, तो वे परमेश्वर के साथ सदा का अनन्त जीवन पाएँगे।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प्रत्येक पात्र का प्रतिनिधित्व करने के लिए लोगों या वस्तुओं का चयन करें। इफिसुस में अन्यजाति विश्वासी, इफिसुस में यहूदी विश्वासी, और पिछली पीढ़ियों के लोग तीन अलग-अलग समूहों में इकट्ठा हो सकते हैं। जब यह भाग शुरू होता है, तो दिखाएँ कि परमेश्वर पौलुस और प्रेरितों और भविष्यद्वक्ताओं पर अपना भेद प्रकट करता है, जिन्हें परमेश्वर ने विशेष रूप से अपना सुसमाचार बताने के लिए अलग किया है। पवित्र आत्मा परमेश्वर से होकर पौलुस, प्रेरितों और भविष्यद्वक्ताओं तक पहुँच सकता है और उन्हें इस भेद को समझा सकता है। फिर पौलुस जेल में जाता है और एक शास्त्री को पत्र लिखवाना शुरू करता है। यह दिखाएँ कि जब पौलुस परमेश्वर से प्रार्थना शुरू करता है, तो वह बीच में खुद को रोक लेता है, और शास्त्री को जो वह लिख रहा है उसे बदलना पड़ता है।</w:t>
      </w:r>
    </w:p>
    <w:p>
      <w:pPr/>
      <w:r>
        <w:rPr>
          <w:lang w:val="hi_IN" w:bidi="hi_IN"/>
        </w:rPr>
      </w:r>
      <w:r>
        <w:rPr>
          <w:lang w:val="hi_IN" w:bidi="hi_IN"/>
        </w:rPr>
        <w:t>अब पौलुस अन्यजाति विश्वासियों की ओर मुड़ता है। पौलुस कहता है, "तुम जानते हो कि परमेश्वर ने मुझे अन्यजातियों के प्रति परमेश्वर के अनुग्रह का भंडारी बनाया है।" अन्यजाति, यहूदी और अन्य पीढ़ियों के लोग उलझन में दिखेंगे क्योंकि उन्हें नहीं पता कि यह विशेष या गुप्त योजना क्या है।</w:t>
      </w:r>
    </w:p>
    <w:p>
      <w:pPr/>
      <w:r>
        <w:rPr>
          <w:lang w:val="hi_IN" w:bidi="hi_IN"/>
        </w:rPr>
      </w:r>
      <w:r>
        <w:rPr>
          <w:lang w:val="hi_IN" w:bidi="hi_IN"/>
        </w:rPr>
        <w:t>फिर पौलुस अन्यजाति विश्वासियों को योजना समझाता है। जब पौलुस समझाता है कि गैर-यहूदी भी यहूदियों की तरह परमेश्वर की प्रतिज्ञाओं के वारिस होंगे, तब यहूदी विश्वासियों और गैर-यहूदी विश्वासियों को एक साथ लाकर एक समूह बना दें। वे अब एक ही देह या लोगों का समूह हैं। परमेश्वर इस एक बड़े समूह में सभी विश्वासियों को अपने अच्छे वरदान देता है। यीशु से हर व्यक्ति को एक ही जैसा उपहार, विरासत या आशीष देते हुए दिखाएँ। विश्वासियों से कहें कि वे अपने वरदानों को देखें और यह समझें कि दोनों समूहों को बिल्कुल एक ही चीज़ मिल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3:1–6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शास्त्री या सचिव जो पौलुस की बातें लिखता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प्रेरित और भविष्यद्वक्ता</w:t>
      </w:r>
    </w:p>
    <w:p>
      <w:pPr>
        <w:pStyle w:val="ListBullet"/>
        <w:spacing w:line="240" w:lineRule="auto"/>
        <w:ind w:left="720"/>
      </w:pPr>
      <w:r>
        <w:rPr>
          <w:lang w:val="hi_IN" w:bidi="hi_IN"/>
        </w:rPr>
      </w:r>
      <w:r>
        <w:rPr>
          <w:lang w:val="hi_IN" w:bidi="hi_IN"/>
        </w:rPr>
        <w:t>पिछली पीढ़ियाँ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भाग 1 में, पौलुस यह कहना शुरू करता है कि उसने अभी-अभी उन्हें जो सुसमाचार लिखा है, उसके कारण वह प्रार्थना करना चाहता है।</w:t>
      </w:r>
    </w:p>
    <w:p>
      <w:pPr/>
      <w:r>
        <w:rPr>
          <w:lang w:val="hi_IN" w:bidi="hi_IN"/>
        </w:rPr>
      </w:r>
      <w:r>
        <w:rPr>
          <w:lang w:val="hi_IN" w:bidi="hi_IN"/>
        </w:rPr>
        <w:t>फिर भाग 2 में, पौलुस अपनी प्रार्थना को रोक देता है ताकि वह इफिसियों को और अधिक समझाए। पौलुस इफिसियों को याद दिलाता है कि पौलुस एक बंदी है क्योंकि वह सुसमाचार को अन्यजातियों के पास ले जा रहा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“सच में, केवल गैर-यहूदियों तक सुसमाचार पहुँचाने के कारण जेल में होने के बारे में आप कैसा महसूस कर रहे हैं?” आप सुन सकते हैं, "मुझे जेल में होना पसंद नहीं है। कोई भी जेल का आनंद नहीं लेगा। लेकिन अगर मुझे जेल में रहना पड़े, तो मुझे खुशी है कि ऐसा इसलिए है क्योंकि मैं परमेश्वर की आज्ञा मान रहा था। परमेश्वर ने मुझे बुलाया और मुझसे कहा कि मैं अन्यजातियों के पास जाऊँ। मुझे बहुत खुशी है कि मैंने परमेश्वर की आज्ञा मानी।"</w:t>
      </w:r>
    </w:p>
    <w:p>
      <w:pPr>
        <w:pStyle w:val="ListBullet"/>
        <w:spacing w:line="240" w:lineRule="auto"/>
        <w:ind w:left="720"/>
      </w:pPr>
      <w:r>
        <w:rPr>
          <w:lang w:val="hi_IN" w:bidi="hi_IN"/>
        </w:rPr>
      </w:r>
      <w:r>
        <w:rPr>
          <w:lang w:val="hi_IN" w:bidi="hi_IN"/>
        </w:rPr>
        <w:t>इफिसुस के अन्यजाति विश्वासियों से पूछें, "जब आप सुनते हैं कि पौलुस जेल में है क्योंकि पौलुस ने अन्यजातियों को यीशु के बारे में बताया था, तो आपको कैसा महसूस होता है?" आप सुन सकते हैं, "मैं बहुत आभारी हूँ कि पौलुस यहाँ आया और हमें यीशु के बारे में बताया। मैं जानता हूँ कि पौलुस हमारे लिए अपने प्रेम के कारण जेल में है, और मैं उसके लिए दुखी हूँ। यह जानते हुए कि इसकी कीमत पौलुस को क्या चुकानी पड़ी है, मुझे लगता है कि हमें पौलुस जो हमें बता रहा है, उसे और भी ध्यान से सुनना चाहिए। यह इतना महत्वपूर्ण है कि पौलुस जेल जाने और कष्ट उठाने के लिए तैयार था, इसलिए यह भी महत्वपूर्ण है कि मैं सुनूं और अनुसरण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सीधे अन्यजातियों से बात करना शुरू करता है। पौलुस उनसे कहता है कि परमेश्वर ने पौलुस को परमेश्वर के अनुग्रह के बारे में अन्यजातियों को समझाने के लिए विशेष जिम्मेदारियाँ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अन्यजाति विश्वासियों से पूछें, "अब आप परमेश्वर के अनुग्रह के बारे में कैसा महसूस करते हैं?" आप सुन सकते हैं, "इसे समझने में मुझे लंबा समय लगा है। मेरे लिए, परमेश्वर के अनुग्रह का अर्थ है कि मुझे परमेश्वर द्वारा स्वीकार किए जाने के लिए यीशु पर विश्वास करने के अलावा और कुछ नहीं करना है। मैंने हमेशा सोचा कि परमेश्वर मुझे स्वीकार करने के लिए मुझे कड़ी मेहनत करनी होगी। यह मेरे लिए बहुत अद्भुत समाचार है! जब मैं यह सुनता हूँ तो मैं खुश हूँ और मैं इस सुसमाचार को दूसरों के साथ साझा करना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आगे समझाता है कि परमेश्वर ने पवित्र आत्मा के द्वारा अपनी गुप्त योजना को अपने पवित्र प्रेरितों और भविष्यद्वक्ताओं पर प्रकट किया है। अब वे इस रहस्य को जानते हैं, लेकिन पिछली पीढ़ियाँ इस रहस्य को नहीं जानती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प्रेरितों और भविष्यद्वक्ताओं से पूछें, "इस रहस्य को प्राप्त करने के बारे में आप कैसा महसूस करते हैं?" आप यह भी सुन सकते हैं, “मुझे यह सम्मान मिला है कि परमेश्वर ने इस संदेश के साथ मुझ पर भरोसा किया।” यह बहुत अद्भुत समाचार है कि अन्यजाति विश्वासी परमेश्वर की आँखों में यहूदी विश्वासियों के समान हैं। मैं समझता हूँ कि हम इस रहस्य को तब तक नहीं जान सकते थे जब तक यीशु नहीं आए, नहीं मरे और फिर जी नहीं उठे। मैं बहुत खुश हूँ कि मैं उन लोगों में से एक बन गया हूँ जो यह जानते हैं और मैं इसे दूसरों के साथ साझा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उस रहस्य या भेद को समझाता है, जिसे परमेश्वर ने प्रकट किया है। यह रहस्य यह है कि अन्यजाति विश्वासी परमेश्वर के परिवार का हिस्सा हैं। अन्यजाति विश्वासी यहूदी विश्वासियों की तरह परमेश्वर के बच्चे हैं। दोनों समूह अब एक परिवार हैं। अन्यजाति विश्वासी परमेश्वर के वरदानों को उसी तरह विरासत में पाएँगे जैसे यहूदी विश्वासियों को मिला। विरासत में कोई अंतर नहीं होगा। क्योंकि दोनों समूह यीशु मसीह के हैं, इसलिए वे परमेश्वर के बच्चे हैं और परमेश्वर उन्हें एक समान मानता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विश्वासियों से पूछें, "जब आप सुनते हैं कि ये अन्यजाति विश्वासियों को परमेश्वर से वही चीजें विरासत में मिली हैं, तो आपको कैसा महसूस होता है?" आप सुन सकते हैं, "पहले मुझे नहीं पता था कि क्या सोचूँ या क्या महसूस करूँ। उन्होंने कभी नियम का पालन नहीं किया। वे अब्राहम के वंशज नहीं हैं। मैं समझ नहीं पा रहा था कि यह कैसे हो सकता है। लेकिन अब मैं देखता हूँ कि यीशु पर विश्वास करने से सब कुछ बदल जाता है। मुझे अब व्यवस्था को पालन करना नहीं है। मैं स्वतंत्र महसूस करता हूँ! व्यवस्था को मानना मुझे परमेश्वर की संतान नहीं बनाता। यीशु पर विश्वास करना मुझे परमेश्वर की संतान बनाता है। चूँकि सिर्फ यही आवश्यक है, इसलिए मैं उन्हें भाइयों और बहनों के रूप में स्वीकार कर सकता हूँ और खुश हो सकता हूँ कि हम एक परिवार हैं। मुझे खुशी है कि हम एक साथ हो सकते हैं और हमारे बीच विभाजन नहीं हो सकता है।"</w:t>
      </w:r>
    </w:p>
    <w:p>
      <w:pPr>
        <w:pStyle w:val="ListBullet"/>
        <w:spacing w:line="240" w:lineRule="auto"/>
        <w:ind w:left="720"/>
      </w:pPr>
      <w:r>
        <w:rPr>
          <w:lang w:val="hi_IN" w:bidi="hi_IN"/>
        </w:rPr>
      </w:r>
      <w:r>
        <w:rPr>
          <w:lang w:val="hi_IN" w:bidi="hi_IN"/>
        </w:rPr>
        <w:t>अन्यजाति विश्वासियों से पूछें, "जब आप सुनते हैं कि आपको वही चीजें विरासत में मिली हैं, जो यहूदी विश्वासियों को मिली हैं तो आपको कैसा महसूस होता है?" आप यह सुन सकते हैं, “यह तो बहुत अच्छी खबर है।” मैं बहुत समय से उनके साथ एक ही परिवार बनना चाहता था, लेकिन हमेशा एक दूरी बनी रही, क्योंकि मैं वही धार्मिक नियम नहीं मानता था। मुझे पता था कि मेरे परमेश्वर पर विश्वास करने के बाद भी मैं उनके साथ पूरी तरह से भाग नहीं ले सकता। लेकिन अब, हम सभी समझते हैं कि सिर्फ विश्वास करना ही आवश्यक है और हम अब भाई और बहनें हैं क्योंकि हम विश्वास करते हैं। किसी भी परिवार की तरह, हम सभी को समान विरासत मिलता है। मुझे यह जानकर बहुत खुशी है। मैं बहुत खुश हूँ कि मैं उनसे मिल सकता हूँ, उनके साथ खा सकता हूँ और हम एक साथ प्रार्थना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इफिसियों 3:1–6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वह </w:t>
      </w:r>
      <w:r>
        <w:rPr>
          <w:b/>
          <w:lang w:val="hi_IN" w:bidi="hi_IN"/>
        </w:rPr>
        <w:t>अन्यजातियों</w:t>
      </w:r>
      <w:r>
        <w:rPr>
          <w:lang w:val="hi_IN" w:bidi="hi_IN"/>
        </w:rPr>
        <w:t xml:space="preserve"> के लिए </w:t>
      </w:r>
      <w:r>
        <w:rPr>
          <w:b/>
          <w:lang w:val="hi_IN" w:bidi="hi_IN"/>
        </w:rPr>
        <w:t>मसीह</w:t>
      </w:r>
      <w:r>
        <w:rPr>
          <w:lang w:val="hi_IN" w:bidi="hi_IN"/>
        </w:rPr>
        <w:t xml:space="preserve"> यीशु का </w:t>
      </w:r>
      <w:r>
        <w:rPr>
          <w:b/>
          <w:lang w:val="hi_IN" w:bidi="hi_IN"/>
        </w:rPr>
        <w:t>बंदी</w:t>
      </w:r>
      <w:r>
        <w:rPr>
          <w:lang w:val="hi_IN" w:bidi="hi_IN"/>
        </w:rPr>
        <w:t xml:space="preserve"> है। पौलुस का अर्थ है कि वह रोम की जेल में है क्योंकि वह अन्यजातियों को यीशु के बारे में बता रहा था। यहाँ बंदी शब्द का अर्थ है वह व्यक्ति जो जेल या कारागार में है। </w:t>
      </w:r>
      <w:r>
        <w:rPr>
          <w:lang w:val="hi_IN" w:bidi="hi_IN"/>
        </w:rPr>
        <w:t>मसीह</w:t>
      </w:r>
      <w:r>
        <w:rPr>
          <w:lang w:val="hi_IN" w:bidi="hi_IN"/>
        </w:rPr>
        <w:t xml:space="preserve"> और </w:t>
      </w:r>
      <w:r>
        <w:rPr>
          <w:lang w:val="hi_IN" w:bidi="hi_IN"/>
        </w:rPr>
        <w:t>अन्यजातियों</w:t>
      </w:r>
      <w:r>
        <w:rPr>
          <w:lang w:val="hi_IN" w:bidi="hi_IN"/>
        </w:rPr>
        <w:t xml:space="preserve"> की चर्चा मुख्य शब्दावली में की गई है। मसीह और अन्यजातियों के लिए उन्हीं शब्दों का उपयोग करें जिनका आप उपयोग करते आ रहे हैं।</w:t>
      </w:r>
    </w:p>
    <w:p>
      <w:pPr/>
      <w:r>
        <w:rPr>
          <w:lang w:val="hi_IN" w:bidi="hi_IN"/>
        </w:rPr>
      </w:r>
      <w:r>
        <w:rPr>
          <w:lang w:val="hi_IN" w:bidi="hi_IN"/>
        </w:rPr>
        <w:t xml:space="preserve">पौलुस कहता है कि परमेश्वर ने पौलुस को परमेश्वर के अनुग्रह का </w:t>
      </w:r>
      <w:r>
        <w:rPr>
          <w:b/>
          <w:lang w:val="hi_IN" w:bidi="hi_IN"/>
        </w:rPr>
        <w:t>भण्डारीपन</w:t>
      </w:r>
      <w:r>
        <w:rPr>
          <w:lang w:val="hi_IN" w:bidi="hi_IN"/>
        </w:rPr>
        <w:t xml:space="preserve"> या विशेष जिम्मेदारियाँ दीं। भंडारी वह व्यक्ति होता है जो घर या व्यवसाय की दैनिक दिनचर्या की देखभाल करता है। भंडारी किराया और वेतन देता है, लोगों को किराए पर लेता है, और आमतौर पर यह सुनिश्चित करता है कि सब कुछ अच्छी तरह चले। भंडारीपन का अर्थ है कि वह व्यक्ति वही काम कर रहा है जो एक भंडारी को करना चाहिए। कुछ अनुवादों में भंडारीपन की बात है, और अन्य अनुवादों में "विशेष जिम्मेदारियाँ" की बात है।</w:t>
      </w:r>
    </w:p>
    <w:p>
      <w:pPr/>
      <w:r>
        <w:rPr>
          <w:lang w:val="hi_IN" w:bidi="hi_IN"/>
        </w:rPr>
      </w:r>
      <w:r>
        <w:rPr>
          <w:lang w:val="hi_IN" w:bidi="hi_IN"/>
        </w:rPr>
        <w:t>यदि आवश्यकता हो, तो यहाँ रुकें और समूह में चर्चा करें कि आप भंडारीपन या विशेष जिम्मेदारियों के विचार का अनुवाद कैसे करेंगे जो परमेश्वर ने पौलुस को दी है। इस ऑडियो को यहाँ रोकें।</w:t>
      </w:r>
    </w:p>
    <w:p>
      <w:pPr/>
      <w:r>
        <w:rPr>
          <w:lang w:val="hi_IN" w:bidi="hi_IN"/>
        </w:rPr>
      </w:r>
      <w:r>
        <w:rPr>
          <w:lang w:val="hi_IN" w:bidi="hi_IN"/>
        </w:rPr>
        <w:t xml:space="preserve">पौलुस की जिम्मेदारी है कि वह अन्यजातियों को बताए कि परमेश्वर का </w:t>
      </w:r>
      <w:r>
        <w:rPr>
          <w:b/>
          <w:lang w:val="hi_IN" w:bidi="hi_IN"/>
        </w:rPr>
        <w:t>अनुग्रह</w:t>
      </w:r>
      <w:r>
        <w:rPr>
          <w:lang w:val="hi_IN" w:bidi="hi_IN"/>
        </w:rPr>
        <w:t xml:space="preserve"> या अयोग्य प्रेम उनके लिए भी है। </w:t>
      </w:r>
      <w:r>
        <w:rPr>
          <w:b/>
          <w:lang w:val="hi_IN" w:bidi="hi_IN"/>
        </w:rPr>
        <w:t>अनुग्रह</w:t>
      </w:r>
      <w:r>
        <w:rPr>
          <w:lang w:val="hi_IN" w:bidi="hi_IN"/>
        </w:rPr>
        <w:t xml:space="preserve"> की मुख्य शब्दावली में चर्चा की गई है। अनुग्रह के लिए उसी शब्द का उपयोग करें जिसका आप उपयोग करते आ रहे हैं।</w:t>
      </w:r>
    </w:p>
    <w:p>
      <w:pPr/>
      <w:r>
        <w:rPr>
          <w:lang w:val="hi_IN" w:bidi="hi_IN"/>
        </w:rPr>
      </w:r>
      <w:r>
        <w:rPr>
          <w:lang w:val="hi_IN" w:bidi="hi_IN"/>
        </w:rPr>
        <w:t xml:space="preserve">पौलुस कहता है कि परमेश्वर ने मसीह का </w:t>
      </w:r>
      <w:r>
        <w:rPr>
          <w:b/>
          <w:lang w:val="hi_IN" w:bidi="hi_IN"/>
        </w:rPr>
        <w:t>भेद</w:t>
      </w:r>
      <w:r>
        <w:rPr>
          <w:lang w:val="hi_IN" w:bidi="hi_IN"/>
        </w:rPr>
        <w:t xml:space="preserve"> पौलुस पर प्रकट किया है। मसीह का भेद अन्यजातियों के लिए परमेश्वर की गुप्त योजना या छिपी हुई योजना है। जब पौलुस किसी भेद के बारे में बात कर रहा है, तो वह एक दिव्य रहस्य के बारे में बात कर रहा है जिसे परमेश्वर अब लोगों पर प्रकट कर रहा है। परमेश्वर इस रहस्य या गूढ़ बात को पवित्र आत्मा के द्वारा लोगों को बताता है। पौलुस समझाता है कि मसीह का यह भेद यह है कि यहूदी विश्वासी और अन्यजाति विश्वासी अब परमेश्वर की प्रतिज्ञाओं के संयुक्त </w:t>
      </w:r>
      <w:r>
        <w:rPr>
          <w:b/>
          <w:lang w:val="hi_IN" w:bidi="hi_IN"/>
        </w:rPr>
        <w:t>वारिस</w:t>
      </w:r>
      <w:r>
        <w:rPr>
          <w:lang w:val="hi_IN" w:bidi="hi_IN"/>
        </w:rPr>
        <w:t xml:space="preserve"> या सह-वारिस हैं। वे दोनों परमेश्वर से प्रतिज्ञाएँ प्राप्त करेंगे। </w:t>
      </w:r>
      <w:r>
        <w:rPr>
          <w:lang w:val="hi_IN" w:bidi="hi_IN"/>
        </w:rPr>
        <w:t>यहूदी</w:t>
      </w:r>
      <w:r>
        <w:rPr>
          <w:lang w:val="hi_IN" w:bidi="hi_IN"/>
        </w:rPr>
        <w:t xml:space="preserve"> और अन्यजाति अब मसीह में एक देह हैं। मसीह में नया जीवन अब हर उस व्यक्ति के लिए उपलब्ध है जो यीशु पर विश्वास करता है।</w:t>
      </w:r>
    </w:p>
    <w:p>
      <w:pPr/>
      <w:r>
        <w:rPr>
          <w:lang w:val="hi_IN" w:bidi="hi_IN"/>
        </w:rPr>
      </w:r>
      <w:r>
        <w:rPr>
          <w:lang w:val="hi_IN" w:bidi="hi_IN"/>
        </w:rPr>
        <w:t xml:space="preserve">यहाँ रुकें और समूह में चर्चा करें कि आप </w:t>
      </w:r>
      <w:r>
        <w:rPr>
          <w:b/>
          <w:lang w:val="hi_IN" w:bidi="hi_IN"/>
        </w:rPr>
        <w:t>वारिस</w:t>
      </w:r>
      <w:r>
        <w:rPr>
          <w:lang w:val="hi_IN" w:bidi="hi_IN"/>
        </w:rPr>
        <w:t xml:space="preserve"> के लिए किस शब्द का उपयोग करेंगे। </w:t>
      </w:r>
      <w:r>
        <w:rPr>
          <w:lang w:val="hi_IN" w:bidi="hi_IN"/>
        </w:rPr>
        <w:t>वारिसों</w:t>
      </w:r>
      <w:r>
        <w:rPr>
          <w:lang w:val="hi_IN" w:bidi="hi_IN"/>
        </w:rPr>
        <w:t xml:space="preserve"> के बारे में अधिक जानकारी के लिए मुख्य शब्दावली देखें, और इस शब्द का अनुवाद उसी तरह करें जैसे आपने बाइबल की पिछली पुस्तकों में किया है। इस ऑडियो को यहाँ रोकें।</w:t>
      </w:r>
    </w:p>
    <w:p>
      <w:pPr/>
      <w:r>
        <w:rPr>
          <w:lang w:val="hi_IN" w:bidi="hi_IN"/>
        </w:rPr>
      </w:r>
      <w:r>
        <w:rPr>
          <w:lang w:val="hi_IN" w:bidi="hi_IN"/>
        </w:rPr>
        <w:t>यहाँ रुकें और समूह में चर्चा करें: आप अपने अनुवाद में "मसीह का भेद" के बारे में कैसे बात करेंगे? इस ऑडियो को यहाँ रोकें।</w:t>
      </w:r>
    </w:p>
    <w:p>
      <w:pPr/>
      <w:r>
        <w:rPr>
          <w:lang w:val="hi_IN" w:bidi="hi_IN"/>
        </w:rPr>
      </w:r>
      <w:r>
        <w:rPr>
          <w:lang w:val="hi_IN" w:bidi="hi_IN"/>
        </w:rPr>
        <w:t xml:space="preserve">यह भेद अन्य </w:t>
      </w:r>
      <w:r>
        <w:rPr>
          <w:b/>
          <w:lang w:val="hi_IN" w:bidi="hi_IN"/>
        </w:rPr>
        <w:t>पीढ़ियों</w:t>
      </w:r>
      <w:r>
        <w:rPr>
          <w:lang w:val="hi_IN" w:bidi="hi_IN"/>
        </w:rPr>
        <w:t xml:space="preserve"> पर प्रकट नहीं किया गया था। पीढ़ियाँ उन लोगों का समूह हैं जो एक ही समय में रह रहे थे। पौलुस कह रहा है कि इस समय से पहले जो लोग रहते थे वे भेद के बारे में नहीं जानते थे।</w:t>
      </w:r>
    </w:p>
    <w:p>
      <w:pPr/>
      <w:r>
        <w:rPr>
          <w:lang w:val="hi_IN" w:bidi="hi_IN"/>
        </w:rPr>
      </w:r>
      <w:r>
        <w:rPr>
          <w:lang w:val="hi_IN" w:bidi="hi_IN"/>
        </w:rPr>
        <w:t xml:space="preserve">यहाँ रुकें और समूह में चर्चा करें: आप लोगों की अन्य पीढ़ियों के बारे में कैसे बात करेंगे? </w:t>
      </w:r>
      <w:r>
        <w:rPr>
          <w:lang w:val="hi_IN" w:bidi="hi_IN"/>
        </w:rPr>
        <w:t>पीढ़ियाँ</w:t>
      </w:r>
      <w:r>
        <w:rPr>
          <w:lang w:val="hi_IN" w:bidi="hi_IN"/>
        </w:rPr>
        <w:t xml:space="preserve"> मुख्य शब्दावली में है। पीढ़ियों के लिए उसी शब्द का उपयोग करें जिसका उपयोग आपने बाइबल की अन्य पुस्तकों में किया है। इस ऑडियो को यहाँ रोकें।</w:t>
      </w:r>
    </w:p>
    <w:p>
      <w:pPr/>
      <w:r>
        <w:rPr>
          <w:lang w:val="hi_IN" w:bidi="hi_IN"/>
        </w:rPr>
      </w:r>
      <w:r>
        <w:rPr>
          <w:lang w:val="hi_IN" w:bidi="hi_IN"/>
        </w:rPr>
        <w:t xml:space="preserve">परमेश्वर ने इस योजना को आत्मा के द्वारा प्रकट किया है। आत्मा </w:t>
      </w:r>
      <w:r>
        <w:rPr>
          <w:b/>
          <w:lang w:val="hi_IN" w:bidi="hi_IN"/>
        </w:rPr>
        <w:t>पवित्र आत्मा</w:t>
      </w:r>
      <w:r>
        <w:rPr>
          <w:lang w:val="hi_IN" w:bidi="hi_IN"/>
        </w:rPr>
        <w:t xml:space="preserve"> या परमेश्वर के आत्मा को दर्शाता है। परमेश्वर ने अपनी योजना को पवित्र आत्मा पर या पवित्र आत्मा के उपयोग से अपने विशेष प्रेरितों और भविष्यद्वक्ताओं पर प्रकट किया। </w:t>
      </w:r>
      <w:r>
        <w:rPr>
          <w:lang w:val="hi_IN" w:bidi="hi_IN"/>
        </w:rPr>
        <w:t>पवित्र आत्मा</w:t>
      </w:r>
      <w:r>
        <w:rPr>
          <w:lang w:val="hi_IN" w:bidi="hi_IN"/>
        </w:rPr>
        <w:t xml:space="preserve"> की चर्चा मुख्य शब्दावली में की गई है। पवित्र आत्मा के लिए उसी शब्द का उपयोग करें जिसका आप पहले से उपयोग करते आ रहे हैं।</w:t>
      </w:r>
    </w:p>
    <w:p>
      <w:pPr/>
      <w:r>
        <w:rPr>
          <w:lang w:val="hi_IN" w:bidi="hi_IN"/>
        </w:rPr>
      </w:r>
      <w:r>
        <w:rPr>
          <w:lang w:val="hi_IN" w:bidi="hi_IN"/>
        </w:rPr>
        <w:t xml:space="preserve">परमेश्वर ने इस योजना को </w:t>
      </w:r>
      <w:r>
        <w:rPr>
          <w:b/>
          <w:lang w:val="hi_IN" w:bidi="hi_IN"/>
        </w:rPr>
        <w:t>पवित्र</w:t>
      </w:r>
      <w:r>
        <w:rPr>
          <w:lang w:val="hi_IN" w:bidi="hi_IN"/>
        </w:rPr>
        <w:t xml:space="preserve"> </w:t>
      </w:r>
      <w:r>
        <w:rPr>
          <w:b/>
          <w:lang w:val="hi_IN" w:bidi="hi_IN"/>
        </w:rPr>
        <w:t>प्रेरितों</w:t>
      </w:r>
      <w:r>
        <w:rPr>
          <w:lang w:val="hi_IN" w:bidi="hi_IN"/>
        </w:rPr>
        <w:t xml:space="preserve"> और </w:t>
      </w:r>
      <w:r>
        <w:rPr>
          <w:b/>
          <w:lang w:val="hi_IN" w:bidi="hi_IN"/>
        </w:rPr>
        <w:t>भविष्यद्वक्ताओं</w:t>
      </w:r>
      <w:r>
        <w:rPr>
          <w:lang w:val="hi_IN" w:bidi="hi_IN"/>
        </w:rPr>
        <w:t xml:space="preserve"> पर प्रकट किया है। पवित्र शब्द प्रेरितों और भविष्यद्वक्ताओं दोनों पर लागू होता है, क्योंकि दोनों परमेश्वर के काम के लिए अलग किए गए हैं। </w:t>
      </w:r>
      <w:r>
        <w:rPr>
          <w:lang w:val="hi_IN" w:bidi="hi_IN"/>
        </w:rPr>
        <w:t>प्रेरित</w:t>
      </w:r>
      <w:r>
        <w:rPr>
          <w:lang w:val="hi_IN" w:bidi="hi_IN"/>
        </w:rPr>
        <w:t xml:space="preserve">, </w:t>
      </w:r>
      <w:r>
        <w:rPr>
          <w:b/>
          <w:lang w:val="hi_IN" w:bidi="hi_IN"/>
        </w:rPr>
        <w:t>भविष्यद्वक्ता</w:t>
      </w:r>
      <w:r>
        <w:rPr>
          <w:lang w:val="hi_IN" w:bidi="hi_IN"/>
        </w:rPr>
        <w:t xml:space="preserve"> और </w:t>
      </w:r>
      <w:r>
        <w:rPr>
          <w:lang w:val="hi_IN" w:bidi="hi_IN"/>
        </w:rPr>
        <w:t>पवित्र</w:t>
      </w:r>
      <w:r>
        <w:rPr>
          <w:lang w:val="hi_IN" w:bidi="hi_IN"/>
        </w:rPr>
        <w:t xml:space="preserve"> सभी की चर्चा मुख्य शब्दावली में की गई है। प्रेरित, भविष्यद्वक्ता और पवित्र के लिए उसी शब्द का उपयोग करें जिसका आप उपयोग करते आ रहे हैं।</w:t>
      </w:r>
    </w:p>
    <w:p>
      <w:pPr/>
      <w:r>
        <w:rPr>
          <w:lang w:val="hi_IN" w:bidi="hi_IN"/>
        </w:rPr>
      </w:r>
      <w:r>
        <w:rPr>
          <w:lang w:val="hi_IN" w:bidi="hi_IN"/>
        </w:rPr>
        <w:t xml:space="preserve">पवित्र आत्मा ने प्रकट किया कि भेद यह है कि </w:t>
      </w:r>
      <w:r>
        <w:rPr>
          <w:b/>
          <w:lang w:val="hi_IN" w:bidi="hi_IN"/>
        </w:rPr>
        <w:t>सुसमाचार</w:t>
      </w:r>
      <w:r>
        <w:rPr>
          <w:lang w:val="hi_IN" w:bidi="hi_IN"/>
        </w:rPr>
        <w:t xml:space="preserve"> या </w:t>
      </w:r>
      <w:r>
        <w:rPr>
          <w:b/>
          <w:lang w:val="hi_IN" w:bidi="hi_IN"/>
        </w:rPr>
        <w:t>शुभ संदेश</w:t>
      </w:r>
      <w:r>
        <w:rPr>
          <w:lang w:val="hi_IN" w:bidi="hi_IN"/>
        </w:rPr>
        <w:t xml:space="preserve"> अन्यजातियों के लिए भी है, न कि केवल </w:t>
      </w:r>
      <w:r>
        <w:rPr>
          <w:b/>
          <w:lang w:val="hi_IN" w:bidi="hi_IN"/>
        </w:rPr>
        <w:t>इस्राएल</w:t>
      </w:r>
      <w:r>
        <w:rPr>
          <w:lang w:val="hi_IN" w:bidi="hi_IN"/>
        </w:rPr>
        <w:t xml:space="preserve"> के लिए! और अब गैर-यहूदी भी परमेश्वर के साथ सदा का अनन्त जीवन विरासत में पाते हैं! इस्राएल और शुभ संदेश या सुसमाचार के लिए वही शब्द प्रयोग करें, जो आप पिछले अनुच्छेदों में उपयोग कर चुके हैं, और याद रखें कि </w:t>
      </w:r>
      <w:r>
        <w:rPr>
          <w:lang w:val="hi_IN" w:bidi="hi_IN"/>
        </w:rPr>
        <w:t>इस्राएल</w:t>
      </w:r>
      <w:r>
        <w:rPr>
          <w:lang w:val="hi_IN" w:bidi="hi_IN"/>
        </w:rPr>
        <w:t xml:space="preserve"> और </w:t>
      </w:r>
      <w:r>
        <w:rPr>
          <w:lang w:val="hi_IN" w:bidi="hi_IN"/>
        </w:rPr>
        <w:t>शुभ संदेश</w:t>
      </w:r>
      <w:r>
        <w:rPr>
          <w:lang w:val="hi_IN" w:bidi="hi_IN"/>
        </w:rPr>
        <w:t xml:space="preserve"> या </w:t>
      </w:r>
      <w:r>
        <w:rPr>
          <w:lang w:val="hi_IN" w:bidi="hi_IN"/>
        </w:rPr>
        <w:t>सुसमाचार</w:t>
      </w:r>
      <w:r>
        <w:rPr>
          <w:lang w:val="hi_IN" w:bidi="hi_IN"/>
        </w:rPr>
        <w:t xml:space="preserve"> मुख्य शब्दावली में दिए गए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3:7–13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3:7–13 को सुनें और अपने मन में रखें।</w:t>
      </w:r>
    </w:p>
    <w:p>
      <w:pPr/>
      <w:r>
        <w:rPr>
          <w:lang w:val="hi_IN" w:bidi="hi_IN"/>
        </w:rPr>
      </w:r>
      <w:r>
        <w:rPr>
          <w:lang w:val="hi_IN" w:bidi="hi_IN"/>
        </w:rPr>
        <w:t>यदि सम्भव हो, तो इफिसियों 3:7–13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3:7–13 का ऑडियो संस्करण सबसे आसानी से समझ में आने वाले अनुवाद में सुनें।</w:t>
      </w:r>
    </w:p>
    <w:p>
      <w:pPr/>
      <w:r>
        <w:rPr>
          <w:lang w:val="hi_IN" w:bidi="hi_IN"/>
        </w:rPr>
      </w:r>
      <w:r>
        <w:rPr>
          <w:lang w:val="hi_IN" w:bidi="hi_IN"/>
        </w:rPr>
        <w:t>पौलुस ने पिछले भाग को प्रार्थना के साथ शुरू किया। फिर पौलुस ने अपने आप को रुककर यह समझाया कि यीशु पर विश्वास करने वाले अन्यजाति और यहूदी परमेश्वर के परिवार के समान सदस्य हैं। अब पौलुस अपनी व्याख्या को आगे बढ़ाते हुए इस बात पर ध्यान देता है कि परमेश्वर ने उसे क्या करने के लिए कहा है।</w:t>
      </w:r>
    </w:p>
    <w:p>
      <w:pPr/>
      <w:r>
        <w:rPr>
          <w:lang w:val="hi_IN" w:bidi="hi_IN"/>
        </w:rPr>
      </w:r>
      <w:r>
        <w:rPr>
          <w:lang w:val="hi_IN" w:bidi="hi_IN"/>
        </w:rPr>
        <w:t>पौलुस इस स्पष्टीकरण को यह कहकर शुरू करता है कि परमेश्वर ने पौलुस को सुसमाचार का सेवक बनाया है। इसका अर्थ है कि परमेश्वर ने पौलुस को करने के लिए एक काम दिया है। पौलुस का काम दूसरों को सुसमाचार की घोषणा करना या बताना है। पौलुस परमेश्वर के इस काम को अद्भुत और विशेष मानता है। परमेश्वर का आत्मा, जो परमेश्वर की सामर्थ्य भी है, पौलुस को परमेश्वर का अनुग्रह या अयोग्य प्रेम देता है ताकि पौलुस परमेश्वर के लिए यह विशेष काम कर सके। पौलुस पहचानता है कि परमेश्वर उसके प्रति प्रेमपूर्ण और करुणामय रहा है। बहुत पहले पौलुस परमेश्वर और परमेश्वर के लोगों का शत्रु था, और यही कारण है कि वह अपने आप को "परमेश्वर के सभी विशेष लोगों या संतों में सबसे कम योग्य कहता है।" पौलुस हमेशा मानता था कि उसे अन्य लोगों की तरह प्रेरित नहीं कहा जाना चाहिए उन प्रेरितों के समान जिन्होंने यीशु के पृथ्वी पर रहने के वर्षों में उसके साथ काम किया था। पौलुस कहता है कि क्योंकि परमेश्वर ने पौलुस पर अनुग्रह दिखाया, इसलिए परमेश्वर ने पौलुस को प्रेरितों में से एक बनने की अनुमति दी है। परमेश्वर ने पौलुस को यह काम करने के लिए बुलाया, भले ही वह इसके योग्य नहीं था।</w:t>
      </w:r>
    </w:p>
    <w:p>
      <w:pPr/>
      <w:r>
        <w:rPr>
          <w:lang w:val="hi_IN" w:bidi="hi_IN"/>
        </w:rPr>
      </w:r>
      <w:r>
        <w:rPr>
          <w:lang w:val="hi_IN" w:bidi="hi_IN"/>
        </w:rPr>
        <w:t>परमेश्वर ने पौलुस को यह विशेष काम या जिम्मेदारी दी। यह विशेष काम अन्यजातियों को उन अच्छी बातों के बारे में बताना था जो यीशु देता है। इन अच्छी बातों को अनन्त खज़ाने कहा जा सकता है। खजाना कुछ बहुत विशेष या ऐसी चीज़ होती है जो वास्तव में कीमती होती है। अनन्त खज़ाना उन धन-दौलत या आशीषों जैसा है जिन्हें हम गिन या माप नहीं सकते, क्योंकि वे लगातार मिलती रहती हैं और कभी समाप्त नहीं होतीं। इस खजाने का कोई अंत नहीं है।</w:t>
      </w:r>
    </w:p>
    <w:p>
      <w:pPr/>
      <w:r>
        <w:rPr>
          <w:lang w:val="hi_IN" w:bidi="hi_IN"/>
        </w:rPr>
      </w:r>
      <w:r>
        <w:rPr>
          <w:lang w:val="hi_IN" w:bidi="hi_IN"/>
        </w:rPr>
        <w:t>यहाँ रुकें और समूह में चर्चा करें: किसी ऐसी बात की कहानी बताएँ जो इतनी अच्छी हो कि आप उसके बारे में बार-बार बात करते रहना चाहते हों। आप किन बातों को परमेश्वर का अद्भुत खजाना मानते हैं? इस ऑडियो को यहाँ रोकें।</w:t>
      </w:r>
    </w:p>
    <w:p>
      <w:pPr/>
      <w:r>
        <w:rPr>
          <w:lang w:val="hi_IN" w:bidi="hi_IN"/>
        </w:rPr>
      </w:r>
      <w:r>
        <w:rPr>
          <w:lang w:val="hi_IN" w:bidi="hi_IN"/>
        </w:rPr>
        <w:t>फिर पौलुस कहता है, "परमेश्वर ने मुझे चुना ताकि मैं हर जगह सभी को समझाऊँ, कि परमेश्वर अपनी गुप्त योजना या भेद को कैसे पूरा करेगा।" परमेश्वर हर चीज़ का सृष्टिकर्ता है। और परमेश्वर ने अपनी योजना को परमेश्वर में गुप्त रखा है, या छिपा रखा है। परमेश्वर ने यह योजना अब तक किसी पर प्रकट नहीं की थी, लेकिन अब परमेश्वर ने यह योजना पौलुस पर प्रकट की है। अब, परमेश्वर चाहता है कि पौलुस इस विशेष, छिपी हुई योजना को सभी को समझाए।</w:t>
      </w:r>
    </w:p>
    <w:p>
      <w:pPr/>
      <w:r>
        <w:rPr>
          <w:lang w:val="hi_IN" w:bidi="hi_IN"/>
        </w:rPr>
      </w:r>
      <w:r>
        <w:rPr>
          <w:lang w:val="hi_IN" w:bidi="hi_IN"/>
        </w:rPr>
        <w:t>योजना यह है कि कलीसिया, या यीशु में सभी विश्वासी, दूसरों को दिखाएँ कि परमेश्वर लोगों को एक साथ लाने की योजना कैसे बनाता है। परमेश्वर के पास कई प्रकार की बुद्धि है। परमेश्वर के मन में एक उद्देश्य है। परमेश्वर कलीसिया के द्वारा अपनी सारी बुद्धि को आत्मिक शक्तियों और शासकों, अर्थात स्वर्गीय स्थानों के अधिकारियों पर प्रकट करता है। ये वे आत्मिक प्राणी हैं जिनके पास उन स्थानों पर अधिकार या शासन है जहाँ हम उन्हें नहीं देख सकते। इसका अर्थ यह है कि परमेश्वर कलीसिया में जिस प्रकार काम करता है, उसके द्वारा स्वर्गदूत और दुष्ट आत्माएँ दोनों परमेश्वर की बुद्धि को देखेंगे। परमेश्वर ने संसार की रचना करने से पहले ही अपनी बुद्धि को इस तरह प्रकट करने की योजना बनाई है। यह हमेशा से परमेश्वर की योजना रही है। और परमेश्वर ने यह हमारे प्रभु यीशु मसीह या स्वामी के द्वारा किया है। हमारे स्वामी यीशु मसीह ने क्रूस पर मरकर फिर से जी उठने के द्वारा जो किया, उसके कारण परमेश्वर ने वही किया जो परमेश्वर ने हमेशा करने की योजना बनाई थी।</w:t>
      </w:r>
    </w:p>
    <w:p>
      <w:pPr/>
      <w:r>
        <w:rPr>
          <w:lang w:val="hi_IN" w:bidi="hi_IN"/>
        </w:rPr>
      </w:r>
      <w:r>
        <w:rPr>
          <w:lang w:val="hi_IN" w:bidi="hi_IN"/>
        </w:rPr>
        <w:t>फिर पौलुस के पास कुछ अद्भुत समाचार है। पौलुस हमें याद दिलाता है कि हम यीशु मसीह पर विश्वास करते हैं और इस विश्वास या भरोसे के कारण हम यीशु के साथ एकजुट हुए हैं। फिर पौलुस कहता है कि क्योंकि मसीह हमें साहस और भरोसा देता है, इसलिए हम बिना डर के परमेश्वर की उपस्थिति में आ सकते हैं।</w:t>
      </w:r>
    </w:p>
    <w:p>
      <w:pPr/>
      <w:r>
        <w:rPr>
          <w:lang w:val="hi_IN" w:bidi="hi_IN"/>
        </w:rPr>
      </w:r>
      <w:r>
        <w:rPr>
          <w:lang w:val="hi_IN" w:bidi="hi_IN"/>
        </w:rPr>
        <w:t xml:space="preserve">अन्त में, पौलुस अपनी व्यक्तिगत स्थिति के बारे में बात करता है। पौलुस इस भाग की शुरुआत की ओर संकेत करता है, जहाँ पौलुस प्रार्थना करना शुरू करता है और फिर इफिसियों को याद दिलाने के लिए अपनी प्रार्थना बंद कर देता है कि वह जेल में है। पौलुस इफिसियों से कहता है कि जब वे जेल में पौलुस के कष्टों के बारे में सुनते हैं तो उन्हें निराश नहीं होना चाहिए। पौलुस के पास ये परीक्षाएँ या कष्ट हैं क्योंकि पौलुस अन्यजातियों को सुसमाचार या शुभ संदेश प्रचार करता रहा था। पौलुस विशेष रूप से इफिसियों से कहता है कि वे निराश न महसूस करें। पौलुस चाहता है कि इफिसुस के विश्वासी उसके कष्टों के कारण स्वयं को सम्मानित महसूस करें। पौलुस चाहता है कि इफिसुस के विश्वासी पौलुस के उनके लिए सहने वाले कष्टों पर गर्व करें, या यह महसूस करें कि पौलुस उनके लिए कष्ट उठा रहा है, यह उनके लिए सम्मान की बात है। </w:t>
      </w:r>
      <w:r>
        <w:rPr>
          <w:lang w:val="hi_IN" w:bidi="hi_IN"/>
        </w:rPr>
      </w:r>
    </w:p>
    <w:p>
      <w:pPr>
        <w:pStyle w:val="Heading3"/>
      </w:pPr>
      <w:r>
        <w:rPr>
          <w:lang w:val="hi_IN" w:bidi="hi_IN"/>
        </w:rPr>
        <w:t>घटनाओं को समझाना</w:t>
      </w:r>
    </w:p>
    <w:p>
      <w:pPr/>
      <w:r>
        <w:rPr>
          <w:lang w:val="hi_IN" w:bidi="hi_IN"/>
        </w:rPr>
      </w:r>
      <w:r>
        <w:rPr>
          <w:lang w:val="hi_IN" w:bidi="hi_IN"/>
        </w:rPr>
        <w:t>इफिसियों 3:7–13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तीन हिस्से हैं।</w:t>
      </w:r>
    </w:p>
    <w:p>
      <w:pPr/>
      <w:r>
        <w:rPr>
          <w:lang w:val="hi_IN" w:bidi="hi_IN"/>
        </w:rPr>
      </w:r>
      <w:r>
        <w:rPr>
          <w:b/>
          <w:lang w:val="hi_IN" w:bidi="hi_IN"/>
        </w:rPr>
        <w:t>पहले भाग में:</w:t>
      </w:r>
      <w:r>
        <w:rPr>
          <w:lang w:val="hi_IN" w:bidi="hi_IN"/>
        </w:rPr>
        <w:t xml:space="preserve"> पौलुस इफिसियों से कहता है कि परमेश्वर ने पौलुस को अपने अनुग्रह या अयोग्य प्रेम का उपहार दिया है। यह अनुग्रह पौलुस को परमेश्वर की सेवा करने और अन्यजातियों को यीशु के बारे में अद्भुत समाचार प्रचार करने में सक्षम बनाता है। </w:t>
      </w:r>
    </w:p>
    <w:p>
      <w:pPr/>
      <w:r>
        <w:rPr>
          <w:lang w:val="hi_IN" w:bidi="hi_IN"/>
        </w:rPr>
      </w:r>
      <w:r>
        <w:rPr>
          <w:b/>
          <w:lang w:val="hi_IN" w:bidi="hi_IN"/>
        </w:rPr>
        <w:t>दूसरे भाग में:</w:t>
      </w:r>
      <w:r>
        <w:rPr>
          <w:lang w:val="hi_IN" w:bidi="hi_IN"/>
        </w:rPr>
        <w:t xml:space="preserve"> पौलुस इफिसियों से कहता है कि परमेश्वर चाहता है कि उसकी कलीसिया पूरे आत्मिक संसार को यीशु के बारे में परमेश्वर की बुद्धि और सत्य दिखाए। यह सत्य यह है कि हम स्वतंत्र रूप से परमेश्वर के करीब आ सकते हैं।</w:t>
      </w:r>
    </w:p>
    <w:p>
      <w:pPr/>
      <w:r>
        <w:rPr>
          <w:lang w:val="hi_IN" w:bidi="hi_IN"/>
        </w:rPr>
      </w:r>
      <w:r>
        <w:rPr>
          <w:b/>
          <w:lang w:val="hi_IN" w:bidi="hi_IN"/>
        </w:rPr>
        <w:t>तीसरे भाग में:</w:t>
      </w:r>
      <w:r>
        <w:rPr>
          <w:lang w:val="hi_IN" w:bidi="hi_IN"/>
        </w:rPr>
        <w:t xml:space="preserve"> पौलुस जो जेल में है, वह इफिसियों से कहता है कि वे सम्मानित महसूस करें कि पौलुस उनके लिए कष्ट भोग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अदृश्य आत्माएँ और शासक या स्वर्गदूत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पौलुस इफिसियों को समझाता है कि कैसे परमेश्वर ने पौलुस को चुना है और उसे एक उपहार दिया है, ताकि पौलुस दूसरों को यह समाचार फैलाकर परमेश्वर की सेवा कर सके। यह उपहार शायद परमेश्वर का अनुग्रह है।</w:t>
      </w:r>
    </w:p>
    <w:p>
      <w:pPr/>
      <w:r>
        <w:rPr>
          <w:lang w:val="hi_IN" w:bidi="hi_IN"/>
        </w:rPr>
      </w:r>
      <w:r>
        <w:rPr>
          <w:lang w:val="hi_IN" w:bidi="hi_IN"/>
        </w:rPr>
        <w:t xml:space="preserve">पौलुस ऐसी भाषा का उपयोग करता है जो दिखाती है कि पौलुस शुभ संदेश साझा करने का काम पसंद करता है। हालाँकि, पौलुस अपने आप को इस कार्य के योग्य नहीं मानता है। फिर भी परमेश्वर ने पौलुस को परमेश्वर की रहस्यमय योजना को समझाने के लिए चुना, जिसे परमेश्वर ने अब तक गुप्त रखा था। यह रहस्यमय योजना अनन्त खजाने या परमेश्वर की अच्छी बातों से भरी हुई है। </w:t>
      </w:r>
    </w:p>
    <w:p>
      <w:pPr/>
      <w:r>
        <w:rPr>
          <w:lang w:val="hi_IN" w:bidi="hi_IN"/>
        </w:rPr>
      </w:r>
      <w:r>
        <w:rPr>
          <w:lang w:val="hi_IN" w:bidi="hi_IN"/>
        </w:rPr>
        <w:t>यहाँ रुकें और समूह में इस प्रश्न पर चर्चा करें: आप परमेश्वर से प्राप्त अनन्त खजाने के बारे में कैसे बात करेंगे? इस ऑडियो को यहाँ रोकें।</w:t>
      </w:r>
    </w:p>
    <w:p>
      <w:pPr/>
      <w:r>
        <w:rPr>
          <w:lang w:val="hi_IN" w:bidi="hi_IN"/>
        </w:rPr>
      </w:r>
      <w:r>
        <w:rPr>
          <w:lang w:val="hi_IN" w:bidi="hi_IN"/>
        </w:rPr>
        <w:t>जब से उसने संसार की रचना की थी, तब से परमेश्वर के पास यह योजना है, लेकिन परमेश्वर ने पहले उस योजना को प्रकट नहीं किया जब तक कि उसने पौलुस को इसके बारे में नहीं बताया।</w:t>
      </w:r>
    </w:p>
    <w:p>
      <w:pPr/>
      <w:r>
        <w:rPr>
          <w:lang w:val="hi_IN" w:bidi="hi_IN"/>
        </w:rPr>
      </w:r>
      <w:r>
        <w:rPr>
          <w:lang w:val="hi_IN" w:bidi="hi_IN"/>
        </w:rPr>
        <w:t>इस भाग के दूसरे हिस्से में, पौलुस आगे कहता है कि परमेश्वर अपनी बुद्धि दिखाने के लिए कलीसिया या विश्वासियों के समुदाय का उपयोग करना चाहता है। परमेश्वर की बुद्धि अद्भुत, गहरी और समृद्ध है। हम इसे समझ नहीं सकते। परमेश्वर जो कुछ भी करता है वह उसमें बुद्धिमान है।</w:t>
      </w:r>
    </w:p>
    <w:p>
      <w:pPr/>
      <w:r>
        <w:rPr>
          <w:lang w:val="hi_IN" w:bidi="hi_IN"/>
        </w:rPr>
      </w:r>
      <w:r>
        <w:rPr>
          <w:lang w:val="hi_IN" w:bidi="hi_IN"/>
        </w:rPr>
        <w:t>यहाँ रुकें और समूह में चर्चा करें: आप परमेश्वर की गहरी बुद्धि के बारे में कैसे बात करेंगे? आप कैसे कहेंगे कि परमेश्वर जो कुछ भी करता है वह उसमें बुद्धिमान है? इस ऑडियो को यहाँ रोकें।</w:t>
      </w:r>
    </w:p>
    <w:p>
      <w:pPr/>
      <w:r>
        <w:rPr>
          <w:lang w:val="hi_IN" w:bidi="hi_IN"/>
        </w:rPr>
      </w:r>
      <w:r>
        <w:rPr>
          <w:lang w:val="hi_IN" w:bidi="hi_IN"/>
        </w:rPr>
        <w:t xml:space="preserve">हर कोई में अदृश्य आत्माएँ और स्वर्गीय स्थानों के शासक, अर्थात अलौकिक आत्मिक प्राणी भी शामिल हैं—जो परमेश्वर की बुद्धि को देख पाएँगे। यीशु मसीह, हमारा प्रभु, वह व्यक्ति है जिसने परमेश्वर की अनन्त योजना को सम्भव बनाया। परमेश्वर के पास संसार की शुरुआत से ही यह योजना थी। यीशु ने जो किया उसके कारण और क्योंकि हम यीशु पर भरोसा करते हैं और उसका अनुसरण करते हैं, हम सभी जो विश्वास करते हैं परमेश्वर के करीब आ सकते हैं। </w:t>
      </w:r>
    </w:p>
    <w:p>
      <w:pPr/>
      <w:r>
        <w:rPr>
          <w:lang w:val="hi_IN" w:bidi="hi_IN"/>
        </w:rPr>
      </w:r>
      <w:r>
        <w:rPr>
          <w:lang w:val="hi_IN" w:bidi="hi_IN"/>
        </w:rPr>
        <w:t>इस भाग के तीसरे हिस्से में, पौलुस इफिसियों से कहता है कि जब वे पौलुस को जेल या जंजीरों में बंद देखते हैं तो उन्हें निराश नहीं होना चाहिए। पौलुस के समय में लोग अपनी भावनाओं को अपने “हृदय” में होने की बात करते थे। जब लोग कहते हैं कि उनका हृदय टूट गया, तो इसका मतलब होता है कि वे निराश हो गए। पौलुस कहता है कि वह गैर-यहूदियों के लिए किए गए अपने काम के कारण दुख उठा रहा है। फिर पौलुस उनसे कहता है कि जब वे उसके कष्टों के बारे में सुनें, तो वे स्वयं को सम्मानित या प्रोत्साहित महसूस करें।</w:t>
      </w:r>
    </w:p>
    <w:p>
      <w:pPr/>
      <w:r>
        <w:rPr>
          <w:lang w:val="hi_IN" w:bidi="hi_IN"/>
        </w:rPr>
      </w:r>
      <w:r>
        <w:rPr>
          <w:lang w:val="hi_IN" w:bidi="hi_IN"/>
        </w:rPr>
        <w:t>यहाँ रुकें और उस समय की एक कहानी बताएँ जब आप या कोई समूह किसी बात को लेकर निराश हुए। कहानीकार की बात सुनें। उन शब्दों पर ध्यान दें जो वे निराश होने का वर्णन करने के लिए उपयोग करते हैं। आप पौलुस द्वारा विश्वासियों को प्रोत्साहित करने और उन्हें निराश न होने के लिए कहने के बारे में कैसे बात करेंगे? रिकॉर्डिंग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किसी को प्रत्येक पात्र के रूप में नियुक्त करें।</w:t>
      </w:r>
    </w:p>
    <w:p>
      <w:pPr/>
      <w:r>
        <w:rPr>
          <w:lang w:val="hi_IN" w:bidi="hi_IN"/>
        </w:rPr>
      </w:r>
      <w:r>
        <w:rPr>
          <w:lang w:val="hi_IN" w:bidi="hi_IN"/>
        </w:rPr>
        <w:t>दिखाएँ कि परमेश्वर पौलुस को अपना अनुग्रह और अपनी शक्ति का उपहार दे रहा है। पवित्र आत्मा आता है और पौलुस को शक्ति देता है। परमेश्वर पौलुस से कहता है कि वह गैर-यहूदियों तक सुसमाचार फैलाने वाला व्यक्ति बने। पौलुस को लगता है कि यह काम एक विशेषाधिकार है, इसलिए पौलुस की भूमिका निभाने वाले व्यक्ति को उस नियुक्ति के लिए खुशी या आनंद दिखाना चाहिए जो परमेश्वर ने पौलुस को दिया है। फिर, पौलुस अन्यजातियों के एक समूह से दूसरे समूह में जाकर सुसमाचार फैलाना शुरू करता है। जब अन्यजाति यह सुनते हैं, तो वे इस नई बात को सीखने में खुश हैं!</w:t>
      </w:r>
    </w:p>
    <w:p>
      <w:pPr/>
      <w:r>
        <w:rPr>
          <w:lang w:val="hi_IN" w:bidi="hi_IN"/>
        </w:rPr>
      </w:r>
      <w:r>
        <w:rPr>
          <w:lang w:val="hi_IN" w:bidi="hi_IN"/>
        </w:rPr>
        <w:t>अब अन्यजातियों के समूह यहूदी विश्वासियों के साथ मिलकर कलीसियाएँ बनाएँ। यीशु इन कलीसियाओं में आता है और उन्हें दिखाता है कि उन्हें क्या करना है। जब वे ये काम एक साथ करते हैं, तो अदृश्य आत्माओं और शासकों को दिखाया जाता है कि वे विश्वासियों के काम में परमेश्वर की बुद्धि को देख रहे हैं। यीशु दिखा सकता है कि वह यीशु में विश्वासियों को वहाँ ला रहा है जहाँ परमेश्वर है। विश्वासियों को दिखाएँ कि वे साहस के साथ और निडरता से परमेश्वर की ओर बढ़ रहे हैं।</w:t>
      </w:r>
    </w:p>
    <w:p>
      <w:pPr/>
      <w:r>
        <w:rPr>
          <w:lang w:val="hi_IN" w:bidi="hi_IN"/>
        </w:rPr>
      </w:r>
      <w:r>
        <w:rPr>
          <w:lang w:val="hi_IN" w:bidi="hi_IN"/>
        </w:rPr>
        <w:t>इस भाग के दूसरे हिस्से में, पौलुस अपनी जंजीरों या कुछ ऐसा दिखा सकता है जो दर्शाता है कि उसके पास कोई स्वतंत्रता नहीं है। वह जेल में है। पौलुस विश्वासियों से कहता है कि वे पौलुस के कष्टों के कारण निराश न हों। विश्वासियों को दिखाएँ कि वे सम्मानित महसूस करते हैं कि पौलुस उनके लिए कष्ट उठा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3:7–13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तीन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अन्यजाति विश्वासी</w:t>
      </w:r>
    </w:p>
    <w:p>
      <w:pPr>
        <w:pStyle w:val="ListBullet"/>
        <w:spacing w:line="240" w:lineRule="auto"/>
        <w:ind w:left="720"/>
      </w:pPr>
      <w:r>
        <w:rPr>
          <w:lang w:val="hi_IN" w:bidi="hi_IN"/>
        </w:rPr>
      </w:r>
      <w:r>
        <w:rPr>
          <w:lang w:val="hi_IN" w:bidi="hi_IN"/>
        </w:rPr>
        <w:t>यहूदी विश्वासी</w:t>
      </w:r>
    </w:p>
    <w:p>
      <w:pPr>
        <w:pStyle w:val="ListBullet"/>
        <w:spacing w:line="240" w:lineRule="auto"/>
        <w:ind w:left="720"/>
      </w:pPr>
      <w:r>
        <w:rPr>
          <w:lang w:val="hi_IN" w:bidi="hi_IN"/>
        </w:rPr>
      </w:r>
      <w:r>
        <w:rPr>
          <w:lang w:val="hi_IN" w:bidi="hi_IN"/>
        </w:rPr>
        <w:t>अदृश्य आत्माएँ और शासक या स्वर्गदूत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इफिसियों को बताता है कि कैसे परमेश्वर ने पौलुस को दूसरों को यीशु के बारे में सुसमाचार फैलाने का विशेष काम दिया। पौलुस कहता है कि यह काम एक विशेष सौभाग्य है। फिर पौलुस कहता है कि वह सबसे कम योग्य है, अर्थात् सभी विश्वासियों में अंतिम व्यक्ति है, जिसे परमेश्वर इस काम के लिए चुन सकता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"आपको क्यों लगता है कि आप इस कार्य के लिए परमेश्वर द्वारा चुने गए व्यक्ति के योग्य नहीं हैं?" आप सुन सकते हैं, "मैंने विश्वासियों को चोट पहुँचाने के लिए कई काम किए। मैं उन्हें गिरफ्तार करने और उन्हें जेल में डालने की कोशिश कर रहा था। मैंने यह विश्वास करने से इनकार किया कि यीशु प्रतिज्ञा किया हुआ उद्धारकर्ता हो सकता है। यीशु के सचमुच मेरे सामने प्रकट होने तक मैंने विश्वास नहीं किया था। मैंने वास्तव में जी उठे हुए उद्धारकर्ता को देखा और सुना। ये लोग केवल हम विश्वासियों के द्वारा यीशु के बारे में बताने के माध्यम से ही विश्वास करते हैं। उनका विश्वास मेरे विश्वास से बहुत अधिक मजबूत है। जब मुझे लगता है कि परमेश्वर ने मुझे इस विशेष कार्य के लिए चुना है, तो मुझे नम्र महसूस 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आगे समझाता है कि परमेश्वर ने पौलुस को क्या काम दिया है। पौलुस का काम यह है कि वह अन्यजातियों को उन सभी विशेष खजाने या धन-दौलत के बारे में बताए, जो उनके पास यीशु में हैं।</w:t>
      </w:r>
    </w:p>
    <w:p>
      <w:pPr/>
      <w:r>
        <w:rPr>
          <w:lang w:val="hi_IN" w:bidi="hi_IN"/>
        </w:rPr>
      </w:r>
      <w:r>
        <w:rPr>
          <w:lang w:val="hi_IN" w:bidi="hi_IN"/>
        </w:rPr>
        <w:t>दूसरे भाग में, पौलुस को उस रहस्यमय योजना को भी समझाने की आवश्यकता थी जो सृष्टि के समय से परमेश्वर के पास है, लेकिन उसने उसे गुप्त रखा है। परमेश्वर की योजना यह है कि वह कलीसिया, अर्थात विश्वासियों के समुदाय, का उपयोग करे ताकि अपनी बुद्धि सबको दिखाए, यहाँ तक कि आत्मिक शासकों को भी, यानी उन प्राणियों को जिन्हें हम देख नहीं सकते और जो स्वर्गीय स्थानों पर शासन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से पूछें, "आप पौलुस के बारे में कैसा महसूस करते हैं?" आप सुन सकते हैं, "पौलुस मेरा विश्वासयोग्य सेवक है। पौलुस ठीक वही करता है जो मैंने उससे करने के लिए कहा है। मैंने पौलुस से कहा कि वह इस संदेश को अन्यजातियों तक पहुँचाए, और मैंने पौलुस से कहा कि जब वह ऐसा करेगा, तो उसे कष्ट उठाना होगा। लेकिन पौलुस इसे वैसे भी करने के लिए तैयार था। भले ही पौलुस अब जेल में रहते हुए कष्ट उठा रहा है, फिर भी वह मेरा काम कर रहा है। मैं पौलुस से खुश हूँ।"</w:t>
      </w:r>
    </w:p>
    <w:p>
      <w:pPr>
        <w:pStyle w:val="ListBullet"/>
        <w:spacing w:line="240" w:lineRule="auto"/>
        <w:ind w:left="720"/>
      </w:pPr>
      <w:r>
        <w:rPr>
          <w:lang w:val="hi_IN" w:bidi="hi_IN"/>
        </w:rPr>
      </w:r>
      <w:r>
        <w:rPr>
          <w:lang w:val="hi_IN" w:bidi="hi_IN"/>
        </w:rPr>
        <w:t>अन्यजातियों से पूछें, "जब आप सुनते हैं कि परमेश्वर की योजना आपके और आपके साथी विश्वासियों के माध्यम से काम करती है, तो आपको कैसा महसूस होता है?" आप यह भी सुन सकते हैं, “मुझे सम्मान महसूस होता है।” परमेश्वर ने अपनी योजना को हमारे द्वारा प्रकट करना चुना। परमेश्वर चाहता है कि जब लोग कलीसिया को देखें, तो वे परमेश्वर की बुद्धि देखें। मुझे आशा है कि जब लोग हमें एक साथ परमेश्वर की आराधना करते और उसके वचन का अध्ययन करते हुए देखें, तो वे हमारे भीतर प्रकट होती हुई परमेश्वर की बुद्धि को देख सकें। यह वास्तव में अद्भुत है!"</w:t>
      </w:r>
    </w:p>
    <w:p>
      <w:pPr>
        <w:pStyle w:val="ListBullet"/>
        <w:spacing w:line="240" w:lineRule="auto"/>
        <w:ind w:left="720"/>
      </w:pPr>
      <w:r>
        <w:rPr>
          <w:lang w:val="hi_IN" w:bidi="hi_IN"/>
        </w:rPr>
      </w:r>
      <w:r>
        <w:rPr>
          <w:lang w:val="hi_IN" w:bidi="hi_IN"/>
        </w:rPr>
        <w:t>यीशु से पूछें, "अब आप इस योजना के बारे में कैसा महसूस करते हैं?" आप सुन सकते हैं, "मुझे योजना के बारे में पता था और मैं योजना में मेरा हिस्सा करने के लिए सहमत हुआ। मुझे पता था कि इसमें शारीरिक कष्ट शामिल हैं। मुझे खुशी है कि यह पूरा हुआ और परिणामस्वरूप, लोग परमेश्वर के साथ पूर्ण सम्बन्ध स्थापित कर चुके हैं। अब, मैं वास्तव में खुश हूँ कि बहुत से लोग मेरी शिक्षाओं पर विश्वास कर रहे हैं और उनका पालन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इफिसियों को समझाता है कि अब, यीशु ने जो किया उसके कारण, वे विश्वास के साथ परमेश्वर की उपस्थिति में आ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पूछें, "जब आप सुनते हैं कि आप विश्वास के साथ परमेश्वर की उपस्थिति में जा सकते हैं, तो आपको कैसा महसूस होता है?" आप सुन सकते हैं, "यह बहुत अद्भुत समाचार है। मेरा परमेश्वर के साथ कोई संबंध नहीं था। मुझे यह भी नहीं पता था कि एक परमेश्वर है। और अब, क्योंकि मैं यीशु का अनुसरण करता हूँ, मैं परमेश्वर के पास जा सकता हूँ और परमेश्वर को कुछ भी बता सकता हूँ। मैं परमेश्वर की आराधना कर सकता हूँ। मुझे विश्वास है कि मैं हमेशा के लिए परमेश्वर के साथ रहूँगा। यह बहुत अद्भुत है। मैं चाहता हूँ कि मेरे सभी दोस्त और परिवार इस सुसमाचार को जानें।"</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भाग में, पौलुस इफिसियों को याद दिलाता है कि पौलुस जेल में है और उनके लिए कष्ट भोग रहा है। वह जेल में है क्योंकि वह सुसमाचार को अन्यजातियों के पास ले गया। लेकिन पौलुस नहीं चाहता कि वे इस बारे में निराश महसूस करें या चिंता करें। वास्तव में, पौलुस विपरीत चाहता है। पौलुस चाहता है कि जब वे सुनें कि पौलुस उनके लिए कष्ट उठा रहा है, तो वे सम्मान महसूस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अन्यजाति विश्वासियों से पूछें, "जब आप अपने लिए पौलुस के कष्टों के बारे में सुनते हैं, तो आप कैसा महसूस करते हैं?" आप सुन सकते हैं, "मुझे बहुत दुख है कि वह कष्ट उठाता है। मैं हर समय उसके लिए प्रार्थना करता हूँ। लेकिन मुझे सम्मान महसूस होता है कि पौलुस मुझसे बहुत प्रेम करता है कि वह मेरे लिए इस तरह कष्ट उठा रहा है। यह मुझे सोचने के लिए प्रेरित करता है कि मुझसे भी कष्ट उठाने के लिए कहा जा सकता है, ताकि कोई और सुसमाचार सुन सके। मैं निराश नहीं हूँ। मुझे खुशी है कि पौलुस ने हमें निराश न होने की याद दिलाई। बल्कि हमें दूसरों तक शुभ समाचार पहुँचाने के लिए प्रोत्साहित होना चाहिए।</w:t>
      </w:r>
      <w:r>
        <w:rPr>
          <w:lang w:val="hi_IN" w:bidi="hi_IN"/>
        </w:rPr>
      </w:r>
    </w:p>
    <w:p>
      <w:pPr>
        <w:pStyle w:val="Heading3"/>
      </w:pPr>
      <w:r>
        <w:rPr>
          <w:lang w:val="hi_IN" w:bidi="hi_IN"/>
        </w:rPr>
        <w:t>आवश्यक जानकारी</w:t>
      </w:r>
    </w:p>
    <w:p>
      <w:pPr/>
      <w:r>
        <w:rPr>
          <w:lang w:val="hi_IN" w:bidi="hi_IN"/>
        </w:rPr>
      </w:r>
      <w:r>
        <w:rPr>
          <w:lang w:val="hi_IN" w:bidi="hi_IN"/>
        </w:rPr>
        <w:t>इफिसियों 3:7–13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परमेश्वर ने उसे परमेश्वर का </w:t>
      </w:r>
      <w:r>
        <w:rPr>
          <w:b/>
          <w:lang w:val="hi_IN" w:bidi="hi_IN"/>
        </w:rPr>
        <w:t>अनुग्रह</w:t>
      </w:r>
      <w:r>
        <w:rPr>
          <w:lang w:val="hi_IN" w:bidi="hi_IN"/>
        </w:rPr>
        <w:t xml:space="preserve"> और </w:t>
      </w:r>
      <w:r>
        <w:rPr>
          <w:b/>
          <w:lang w:val="hi_IN" w:bidi="hi_IN"/>
        </w:rPr>
        <w:t>सामर्थ्य</w:t>
      </w:r>
      <w:r>
        <w:rPr>
          <w:lang w:val="hi_IN" w:bidi="hi_IN"/>
        </w:rPr>
        <w:t xml:space="preserve"> दी है। जब लोग अनुग्रह प्राप्त करते हैं, तो उन्हें कुछ अच्छा मिलता है जो उन्होंने अर्जित नहीं किया था और जिसके वे योग्य नहीं हैं। अनुग्रह के लिए उसी शब्द का उपयोग करें जिसका आप उपयोग करते आ रहे हैं। </w:t>
      </w:r>
      <w:r>
        <w:rPr>
          <w:b/>
          <w:lang w:val="hi_IN" w:bidi="hi_IN"/>
        </w:rPr>
        <w:t>अनुग्रह</w:t>
      </w:r>
      <w:r>
        <w:rPr>
          <w:lang w:val="hi_IN" w:bidi="hi_IN"/>
        </w:rPr>
        <w:t xml:space="preserve"> की मुख्य शब्दावली में चर्चा की गई है। सामर्थ्य वह विशेष शक्ति है जो पवित्र आत्मा यीशु पर विश्वास करने वालों को देता है। परमेश्वर की सामर्थ्य के बारे में बात करते समय, उसी शब्द का उपयोग करें जिसका उपयोग आपने पिछले अनुवादों में किया है।</w:t>
      </w:r>
    </w:p>
    <w:p>
      <w:pPr/>
      <w:r>
        <w:rPr>
          <w:lang w:val="hi_IN" w:bidi="hi_IN"/>
        </w:rPr>
      </w:r>
      <w:r>
        <w:rPr>
          <w:lang w:val="hi_IN" w:bidi="hi_IN"/>
        </w:rPr>
        <w:t xml:space="preserve">पौलुस कहता है कि परमेश्वर ने पौलुस को </w:t>
      </w:r>
      <w:r>
        <w:rPr>
          <w:b/>
          <w:lang w:val="hi_IN" w:bidi="hi_IN"/>
        </w:rPr>
        <w:t>सुसमाचार</w:t>
      </w:r>
      <w:r>
        <w:rPr>
          <w:lang w:val="hi_IN" w:bidi="hi_IN"/>
        </w:rPr>
        <w:t xml:space="preserve"> का दास या </w:t>
      </w:r>
      <w:r>
        <w:rPr>
          <w:b/>
          <w:lang w:val="hi_IN" w:bidi="hi_IN"/>
        </w:rPr>
        <w:t>सेवक</w:t>
      </w:r>
      <w:r>
        <w:rPr>
          <w:lang w:val="hi_IN" w:bidi="hi_IN"/>
        </w:rPr>
        <w:t xml:space="preserve"> बनाया। सेवक का शब्द गुलाम का शब्द नहीं है। पौलुस दूसरों की सेवा करता है, या इस मामले में पौलुस दूसरों को यीशु के बारे में बताकर सुसमाचार की सेवा करता है। </w:t>
      </w:r>
      <w:r>
        <w:rPr>
          <w:lang w:val="hi_IN" w:bidi="hi_IN"/>
        </w:rPr>
        <w:t>सुसमाचार</w:t>
      </w:r>
      <w:r>
        <w:rPr>
          <w:lang w:val="hi_IN" w:bidi="hi_IN"/>
        </w:rPr>
        <w:t xml:space="preserve"> यीशु के बारे में और उस सब के बारे में शुभ संदेश है जो यीशु ने हम सब के लिए किया है। सुसमाचार के लिए उसी शब्द का उपयोग करें जिसका उपयोग आप करते आ रहे हैं।</w:t>
      </w:r>
    </w:p>
    <w:p>
      <w:pPr/>
      <w:r>
        <w:rPr>
          <w:lang w:val="hi_IN" w:bidi="hi_IN"/>
        </w:rPr>
      </w:r>
      <w:r>
        <w:rPr>
          <w:lang w:val="hi_IN" w:bidi="hi_IN"/>
        </w:rPr>
        <w:t xml:space="preserve">यहाँ रुकें और चर्चा करें कि आप </w:t>
      </w:r>
      <w:r>
        <w:rPr>
          <w:b/>
          <w:lang w:val="hi_IN" w:bidi="hi_IN"/>
        </w:rPr>
        <w:t>सेवक</w:t>
      </w:r>
      <w:r>
        <w:rPr>
          <w:lang w:val="hi_IN" w:bidi="hi_IN"/>
        </w:rPr>
        <w:t xml:space="preserve"> के लिए किस शब्द का उपयोग करेंगे। यह उस प्रकार का सेवक है जो दूसरों की सेवा करता है, अक्सर कलीसिया में। यह एक गुलाम नहीं है। </w:t>
      </w:r>
      <w:r>
        <w:rPr>
          <w:lang w:val="hi_IN" w:bidi="hi_IN"/>
        </w:rPr>
        <w:t>सेवक</w:t>
      </w:r>
      <w:r>
        <w:rPr>
          <w:lang w:val="hi_IN" w:bidi="hi_IN"/>
        </w:rPr>
        <w:t xml:space="preserve"> की चर्चा मुख्य शब्दावली में की गई है। इस ऑडियो को यहाँ रोकें।</w:t>
      </w:r>
    </w:p>
    <w:p>
      <w:pPr/>
      <w:r>
        <w:rPr>
          <w:lang w:val="hi_IN" w:bidi="hi_IN"/>
        </w:rPr>
      </w:r>
      <w:r>
        <w:rPr>
          <w:lang w:val="hi_IN" w:bidi="hi_IN"/>
        </w:rPr>
        <w:t xml:space="preserve">पौलुस कहता है कि वह परमेश्वर के लोगों या </w:t>
      </w:r>
      <w:r>
        <w:rPr>
          <w:b/>
          <w:lang w:val="hi_IN" w:bidi="hi_IN"/>
        </w:rPr>
        <w:t>संतों</w:t>
      </w:r>
      <w:r>
        <w:rPr>
          <w:lang w:val="hi_IN" w:bidi="hi_IN"/>
        </w:rPr>
        <w:t xml:space="preserve"> में सबसे कम है। जब पौलुस ने यह पत्र लिखा था, उस समय संत वह हर व्यक्ति था जो यीशु पर विश्वास करता था। सभी विश्वासी संत थे। </w:t>
      </w:r>
      <w:r>
        <w:rPr>
          <w:b/>
          <w:lang w:val="hi_IN" w:bidi="hi_IN"/>
        </w:rPr>
        <w:t>संत</w:t>
      </w:r>
      <w:r>
        <w:rPr>
          <w:lang w:val="hi_IN" w:bidi="hi_IN"/>
        </w:rPr>
        <w:t xml:space="preserve"> की चर्चा मुख्य शब्दावली में की गई है। संतों के लिए उसी शब्द का उपयोग करें जिसका उपयोग आप करते आ रहे हैं।</w:t>
      </w:r>
    </w:p>
    <w:p>
      <w:pPr/>
      <w:r>
        <w:rPr>
          <w:lang w:val="hi_IN" w:bidi="hi_IN"/>
        </w:rPr>
      </w:r>
      <w:r>
        <w:rPr>
          <w:lang w:val="hi_IN" w:bidi="hi_IN"/>
        </w:rPr>
        <w:t xml:space="preserve">पौलुस को रहस्यमय योजना या परमेश्वर की योजना का </w:t>
      </w:r>
      <w:r>
        <w:rPr>
          <w:b/>
          <w:lang w:val="hi_IN" w:bidi="hi_IN"/>
        </w:rPr>
        <w:t>भेद</w:t>
      </w:r>
      <w:r>
        <w:rPr>
          <w:lang w:val="hi_IN" w:bidi="hi_IN"/>
        </w:rPr>
        <w:t xml:space="preserve"> अन्यजातियों को समझाना था। एक भेद कुछ ऐसा है जिसे हम नहीं जानते या समझते या आसानी से समझ नहीं सकते। रहस्य के लिए उसी शब्द का उपयोग करें जिसका उपयोग आपने पिछले भाग में किया है।</w:t>
      </w:r>
    </w:p>
    <w:p>
      <w:pPr/>
      <w:r>
        <w:rPr>
          <w:lang w:val="hi_IN" w:bidi="hi_IN"/>
        </w:rPr>
      </w:r>
      <w:r>
        <w:rPr>
          <w:lang w:val="hi_IN" w:bidi="hi_IN"/>
        </w:rPr>
        <w:t xml:space="preserve">परमेश्वर ने अपनी योजना को आरम्भ से, अर्थात् उस समय से जब परमेश्वर ने सब कुछ सृजा था, </w:t>
      </w:r>
      <w:r>
        <w:rPr>
          <w:b/>
          <w:lang w:val="hi_IN" w:bidi="hi_IN"/>
        </w:rPr>
        <w:t>गुप्त</w:t>
      </w:r>
      <w:r>
        <w:rPr>
          <w:lang w:val="hi_IN" w:bidi="hi_IN"/>
        </w:rPr>
        <w:t xml:space="preserve"> रखा। जो गुप्त है, उसका अर्थ है कि कोई भी उसके बारे में बोल नहीं सकता और लोग इसके बारे में नहीं जान सकते। परमेश्वर ने इसे गुप्त रखा, या इसके बारे में किसी को नहीं बताया, जब तक कि परमेश्वर ने पौलुस पर योजना प्रकट की और पौलुस को इस योजना के बारे में अन्यजातियों को बताने के लिए कहा। पौलुस इस योजना के बारे में एक अनन्त योजना के रूप में बात करता है। इसका अर्थ है कि योजना की कोई शुरुआत नहीं थी और उसका कोई अंत नहीं है। योजना हमेशा से परमेश्वर के पास रही है।</w:t>
      </w:r>
    </w:p>
    <w:p>
      <w:pPr/>
      <w:r>
        <w:rPr>
          <w:lang w:val="hi_IN" w:bidi="hi_IN"/>
        </w:rPr>
      </w:r>
      <w:r>
        <w:rPr>
          <w:lang w:val="hi_IN" w:bidi="hi_IN"/>
        </w:rPr>
        <w:t xml:space="preserve">परमेश्वर का उद्देश्य यह है कि वह </w:t>
      </w:r>
      <w:r>
        <w:rPr>
          <w:b/>
          <w:lang w:val="hi_IN" w:bidi="hi_IN"/>
        </w:rPr>
        <w:t>कलीसिया</w:t>
      </w:r>
      <w:r>
        <w:rPr>
          <w:lang w:val="hi_IN" w:bidi="hi_IN"/>
        </w:rPr>
        <w:t xml:space="preserve"> का उपयोग परमेश्वर की </w:t>
      </w:r>
      <w:r>
        <w:rPr>
          <w:b/>
          <w:lang w:val="hi_IN" w:bidi="hi_IN"/>
        </w:rPr>
        <w:t>बुद्धि</w:t>
      </w:r>
      <w:r>
        <w:rPr>
          <w:lang w:val="hi_IN" w:bidi="hi_IN"/>
        </w:rPr>
        <w:t xml:space="preserve"> दिखाने के लिए करें। कलीसिया उन लोगों से बनी है जो यीशु पर विश्वास करते हैं और एक साथ आराधना करने के लिए इकट्ठा होते हैं। कलीसिया लोगों का एक समूह है, न कि एक भवन। </w:t>
      </w:r>
      <w:r>
        <w:rPr>
          <w:b/>
          <w:lang w:val="hi_IN" w:bidi="hi_IN"/>
        </w:rPr>
        <w:t>कलीसिया</w:t>
      </w:r>
      <w:r>
        <w:rPr>
          <w:lang w:val="hi_IN" w:bidi="hi_IN"/>
        </w:rPr>
        <w:t xml:space="preserve"> और </w:t>
      </w:r>
      <w:r>
        <w:rPr>
          <w:lang w:val="hi_IN" w:bidi="hi_IN"/>
        </w:rPr>
        <w:t>बुद्धि</w:t>
      </w:r>
      <w:r>
        <w:rPr>
          <w:lang w:val="hi_IN" w:bidi="hi_IN"/>
        </w:rPr>
        <w:t xml:space="preserve"> की चर्चा मुख्य शब्दावली में की गई है। कलीसिया और बुद्धि के लिए उन्हीं शब्दों का उपयोग करें जिनका उपयोग आप करते आ रहे हैं।</w:t>
      </w:r>
    </w:p>
    <w:p>
      <w:pPr/>
      <w:r>
        <w:rPr>
          <w:lang w:val="hi_IN" w:bidi="hi_IN"/>
        </w:rPr>
      </w:r>
      <w:r>
        <w:rPr>
          <w:b/>
          <w:lang w:val="hi_IN" w:bidi="hi_IN"/>
        </w:rPr>
        <w:t>स्वर्गीय स्थानों</w:t>
      </w:r>
      <w:r>
        <w:rPr>
          <w:lang w:val="hi_IN" w:bidi="hi_IN"/>
        </w:rPr>
        <w:t xml:space="preserve"> या स्वर्गीय राज्यों में अदृश्य शासक और अधिकारी, परमेश्वर की बुद्धि को देखेंगे। पौलुस आत्मिक संसार के बारे में बात कर रहा है, या जहाँ वे आत्माएँ रहते हैं, जिन्हें कोई भी देख नहीं सकता। इन आत्माओं में स्वर्गदूत या भली आत्माएँ भी शामिल हो सकती हैं, जो परमेश्वर द्वारा दिए गए कामों को करती हैं, और दुष्ट आत्माएँ भी, जो परमेश्वर के विरोध में काम करती हैं।</w:t>
      </w:r>
    </w:p>
    <w:p>
      <w:pPr/>
      <w:r>
        <w:rPr>
          <w:lang w:val="hi_IN" w:bidi="hi_IN"/>
        </w:rPr>
      </w:r>
      <w:r>
        <w:rPr>
          <w:lang w:val="hi_IN" w:bidi="hi_IN"/>
        </w:rPr>
        <w:t xml:space="preserve">यहाँ रुकें और इन आत्माओं के बारे में बात करने के सबसे अच्छे तरीके पर चर्चा करें, ताकि लोग समझें कि ये अच्छी और बुरी आत्माओं दोनों को दर्शाते हैं। स्वर्गीय स्थानों या स्वर्गीय राज्यों के बारे में उसी तरह बात करना याद रखें जैसे आपने पिछले भागों में किया है। </w:t>
      </w:r>
      <w:r>
        <w:rPr>
          <w:lang w:val="hi_IN" w:bidi="hi_IN"/>
        </w:rPr>
        <w:t>स्वर्ग</w:t>
      </w:r>
      <w:r>
        <w:rPr>
          <w:lang w:val="hi_IN" w:bidi="hi_IN"/>
        </w:rPr>
        <w:t xml:space="preserve"> शब्द मुख्य शब्दावली में है। ऑडियो को यहाँ रोकें।</w:t>
      </w:r>
    </w:p>
    <w:p>
      <w:pPr/>
      <w:r>
        <w:rPr>
          <w:lang w:val="hi_IN" w:bidi="hi_IN"/>
        </w:rPr>
      </w:r>
      <w:r>
        <w:rPr>
          <w:lang w:val="hi_IN" w:bidi="hi_IN"/>
        </w:rPr>
        <w:t xml:space="preserve">परमेश्वर ने अपनी अनन्त योजना को हमारे </w:t>
      </w:r>
      <w:r>
        <w:rPr>
          <w:b/>
          <w:lang w:val="hi_IN" w:bidi="hi_IN"/>
        </w:rPr>
        <w:t>प्रभु</w:t>
      </w:r>
      <w:r>
        <w:rPr>
          <w:lang w:val="hi_IN" w:bidi="hi_IN"/>
        </w:rPr>
        <w:t xml:space="preserve"> यीशु </w:t>
      </w:r>
      <w:r>
        <w:rPr>
          <w:b/>
          <w:lang w:val="hi_IN" w:bidi="hi_IN"/>
        </w:rPr>
        <w:t>मसीह</w:t>
      </w:r>
      <w:r>
        <w:rPr>
          <w:lang w:val="hi_IN" w:bidi="hi_IN"/>
        </w:rPr>
        <w:t xml:space="preserve"> या </w:t>
      </w:r>
      <w:r>
        <w:rPr>
          <w:b/>
          <w:lang w:val="hi_IN" w:bidi="hi_IN"/>
        </w:rPr>
        <w:t>स्वामी</w:t>
      </w:r>
      <w:r>
        <w:rPr>
          <w:lang w:val="hi_IN" w:bidi="hi_IN"/>
        </w:rPr>
        <w:t xml:space="preserve"> के द्वारा पूरा किया है। यीशु मसीह यीशु के लिए प्रयुक्त शब्द है। </w:t>
      </w:r>
      <w:r>
        <w:rPr>
          <w:lang w:val="hi_IN" w:bidi="hi_IN"/>
        </w:rPr>
        <w:t>मसीह</w:t>
      </w:r>
      <w:r>
        <w:rPr>
          <w:lang w:val="hi_IN" w:bidi="hi_IN"/>
        </w:rPr>
        <w:t xml:space="preserve"> और </w:t>
      </w:r>
      <w:r>
        <w:rPr>
          <w:lang w:val="hi_IN" w:bidi="hi_IN"/>
        </w:rPr>
        <w:t>प्रभु</w:t>
      </w:r>
      <w:r>
        <w:rPr>
          <w:lang w:val="hi_IN" w:bidi="hi_IN"/>
        </w:rPr>
        <w:t xml:space="preserve"> की चर्चा मुख्य शब्दावली में की गई है। मसीह और प्रभु के लिए उन्हीं शब्दों का उपयोग करें जिनका उपयोग आप करते आ रहे हैं।</w:t>
      </w:r>
    </w:p>
    <w:p>
      <w:pPr/>
      <w:r>
        <w:rPr>
          <w:lang w:val="hi_IN" w:bidi="hi_IN"/>
        </w:rPr>
      </w:r>
      <w:r>
        <w:rPr>
          <w:lang w:val="hi_IN" w:bidi="hi_IN"/>
        </w:rPr>
        <w:t xml:space="preserve">यीशु पर हमारे </w:t>
      </w:r>
      <w:r>
        <w:rPr>
          <w:b/>
          <w:lang w:val="hi_IN" w:bidi="hi_IN"/>
        </w:rPr>
        <w:t>विश्वास</w:t>
      </w:r>
      <w:r>
        <w:rPr>
          <w:lang w:val="hi_IN" w:bidi="hi_IN"/>
        </w:rPr>
        <w:t xml:space="preserve"> के कारण, हम परमेश्वर की उपस्थिति में आ सकते हैं। इस संदर्भ में, विश्वासी उन लोगों का वर्णन करता है जो यीशु ने हमारे लिए जो किया उस पर भरोसा करते हैं। विश्वास के लिए उसी शब्द का उपयोग करें जिसका उपयोग आप करते आ रहे हैं। </w:t>
      </w:r>
      <w:r>
        <w:rPr>
          <w:lang w:val="hi_IN" w:bidi="hi_IN"/>
        </w:rPr>
        <w:t>विश्वास</w:t>
      </w:r>
      <w:r>
        <w:rPr>
          <w:lang w:val="hi_IN" w:bidi="hi_IN"/>
        </w:rPr>
        <w:t xml:space="preserve"> की चर्चा मुख्य शब्दावली में की गई है।</w:t>
      </w:r>
    </w:p>
    <w:p>
      <w:pPr/>
      <w:r>
        <w:rPr>
          <w:lang w:val="hi_IN" w:bidi="hi_IN"/>
        </w:rPr>
      </w:r>
      <w:r>
        <w:rPr>
          <w:lang w:val="hi_IN" w:bidi="hi_IN"/>
        </w:rPr>
        <w:t xml:space="preserve">पौलुस इफिसियों से कहता है कि वे हृदय या हिम्मत न हारें या </w:t>
      </w:r>
      <w:r>
        <w:rPr>
          <w:b/>
          <w:lang w:val="hi_IN" w:bidi="hi_IN"/>
        </w:rPr>
        <w:t>निराश</w:t>
      </w:r>
      <w:r>
        <w:rPr>
          <w:lang w:val="hi_IN" w:bidi="hi_IN"/>
        </w:rPr>
        <w:t xml:space="preserve"> न महसूस करें। हतोत्साहित होने, थकान महसूस करने, या हिम्मत हारने के लिए जिस अभिव्यक्ति का आपने निर्णय किया है, उसी का उपयोग करें। </w:t>
      </w:r>
    </w:p>
    <w:p>
      <w:pPr/>
      <w:r>
        <w:rPr>
          <w:lang w:val="hi_IN" w:bidi="hi_IN"/>
        </w:rPr>
      </w:r>
      <w:r>
        <w:rPr>
          <w:lang w:val="hi_IN" w:bidi="hi_IN"/>
        </w:rPr>
        <w:t xml:space="preserve">पौलुस कहता है कि उसके कष्ट इफिसी विश्वासियों की </w:t>
      </w:r>
      <w:r>
        <w:rPr>
          <w:b/>
          <w:lang w:val="hi_IN" w:bidi="hi_IN"/>
        </w:rPr>
        <w:t>महिमा</w:t>
      </w:r>
      <w:r>
        <w:rPr>
          <w:lang w:val="hi_IN" w:bidi="hi_IN"/>
        </w:rPr>
        <w:t xml:space="preserve"> हैं। इसका अर्थ है कि पौलुस के कष्ट इफिसियों के लिए एक सम्मान की तरह हैं। इफिसियों को पौलुस के कष्टों के कारण सम्मान या गर्व महसूस करना चाहिए। पौलुस कह रहा है कि यह उनके लाभ के लिए या उनकी मदद करने के लिए हुआ है, और उन्हें इस पर गर्व करना चाहिए। महिमा के लिए उसी शब्द का उपयोग करें जिसका उपयोग आपने पहले किया है, और याद रखें कि </w:t>
      </w:r>
      <w:r>
        <w:rPr>
          <w:lang w:val="hi_IN" w:bidi="hi_IN"/>
        </w:rPr>
        <w:t>महिमा</w:t>
      </w:r>
      <w:r>
        <w:rPr>
          <w:lang w:val="hi_IN" w:bidi="hi_IN"/>
        </w:rPr>
        <w:t xml:space="preserve"> की चर्चा मुख्य शब्दावली में की गई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3:14–21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3:14–21 को सुनें और अपने मन में रखें।</w:t>
      </w:r>
    </w:p>
    <w:p>
      <w:pPr/>
      <w:r>
        <w:rPr>
          <w:lang w:val="hi_IN" w:bidi="hi_IN"/>
        </w:rPr>
      </w:r>
      <w:r>
        <w:rPr>
          <w:lang w:val="hi_IN" w:bidi="hi_IN"/>
        </w:rPr>
        <w:t>यदि सम्भव हो, तो इफिसियों 3:14–21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इफिसियों 3:14–21 का ऑडियो संस्करण सबसे आसानी से समझ में आने वाले अनुवाद में सुनें। </w:t>
      </w:r>
    </w:p>
    <w:p>
      <w:pPr/>
      <w:r>
        <w:rPr>
          <w:lang w:val="hi_IN" w:bidi="hi_IN"/>
        </w:rPr>
      </w:r>
      <w:r>
        <w:rPr>
          <w:lang w:val="hi_IN" w:bidi="hi_IN"/>
        </w:rPr>
        <w:t>एक पिछले भाग में, पौलुस ने प्रार्थना शुरू की और फिर परमेश्वर की योजना के बारे में और स्पष्टीकरण देने के लिए बीच में खुद को रोका। यह योजना अन्यजातियों और यहूदियों के लिए थी कि वे उन अद्भुत प्रतिज्ञाओं में समान रूप से भाग लें, जो परमेश्वर के बच्चे विरासत में पाएँगे। फिर पौलुस ने समझाया कि परमेश्वर ने अन्यजातियों को यह संदेश देने के लिए पौलुस को कैसे चुना था। अब पौलुस अपनी प्रार्थना पर लौट आता है।</w:t>
      </w:r>
    </w:p>
    <w:p>
      <w:pPr/>
      <w:r>
        <w:rPr>
          <w:lang w:val="hi_IN" w:bidi="hi_IN"/>
        </w:rPr>
      </w:r>
      <w:r>
        <w:rPr>
          <w:lang w:val="hi_IN" w:bidi="hi_IN"/>
        </w:rPr>
        <w:t>पौलुस अपनी प्रार्थना की शुरुआत एक ऐसे कथन से करता है जो उन सभी शुभ समाचारों की ओर संकेत करता है, जिन्हें वह अभी-अभी बता चुका है। शुभ संदेश यहूदी लोगों और अन्यजातियों दोनों के लिए है: जब लोग यीशु पर विश्वास करते हैं, तो वे परमेश्वर के करीब आ सकते हैं। परमेश्वर ने अन्यजातियों और यहूदियों को एक समूह में शामिल किया है, जो कलीसिया है। अब पौलुस इस समूह के लिए प्रार्थना करना चाहता है। पौलुस यह कहकर शुरू करता है कि पौलुस प्रार्थना करने के लिए घुटने टेक रहा है। अधिकांश यहूदी खड़े होते हुए प्रार्थना करते थे, लेकिन कभी-कभी यहूदी भूमि पर घुटने टेकते थे, ताकि यह दिखाया जा सके कि वे सच में परमेश्वर के प्रति आज्ञाकारी हैं और उसकी आराधना कर रहे हैं। पौलुस ने प्रार्थना करने के लिए घुटनों के बल बैठना चुना, संभवतः इसलिए कि वह इफिसियों के लिए प्रार्थना करते समय यह दिखाना चाहता था कि वह उनकी कितनी परवाह करता है।</w:t>
      </w:r>
    </w:p>
    <w:p>
      <w:pPr/>
      <w:r>
        <w:rPr>
          <w:lang w:val="hi_IN" w:bidi="hi_IN"/>
        </w:rPr>
      </w:r>
      <w:r>
        <w:rPr>
          <w:lang w:val="hi_IN" w:bidi="hi_IN"/>
        </w:rPr>
        <w:t>यहाँ रुकें और नीचे दिए गए प्रश्न पर चर्चा करें: जब आपके लोग सार्वजनिक रूप से प्रार्थना करते हैं, तो उनके लिए सामान्य प्रार्थना की स्थिति क्या है? क्या वे गुप्त में प्रार्थना करते समय उसी स्थिति का उपयोग करते हैं? प्रार्थना में घुटने टेकना आपके लोगों के लिए किस चीज़ का प्रतीक है? ऑडियो को यहाँ रोकें।</w:t>
      </w:r>
    </w:p>
    <w:p>
      <w:pPr/>
      <w:r>
        <w:rPr>
          <w:lang w:val="hi_IN" w:bidi="hi_IN"/>
        </w:rPr>
      </w:r>
      <w:r>
        <w:rPr>
          <w:lang w:val="hi_IN" w:bidi="hi_IN"/>
        </w:rPr>
        <w:t>पौलुस कहता है कि वह पिता से प्रार्थना कर रहा है। पौलुस परमेश्वर के बारे में बात कर रहा है, जो पौलुस का स्वर्गीय पिता है। पौलुस पिता को स्वर्ग और पृथ्वी पर हर चीज़ का सृष्टिकर्ता के रूप में पहचानता है। कुछ अनुवादों में कहा गया है कि परमेश्वर पिता, पृथ्वी के हर परिवार या लोगों के समूह को उसका नाम देता है। एक और अनुवाद कहता है कि परमेश्वर सभी लोगों को उनका जीवन देता है। दूसरे शब्दों में, हर चीज़ और हर व्यक्ति परमेश्वर से ही आता है। पौलुस अपने स्वर्गीय पिता से प्रार्थना कर रहा है, जो सारे जीवन का पिता है और हर परिवार को पिता होने का अधिकार देता है। पौलुस शायद रोमी पिताओं के बारे में सोच रहा था, जिन्होंने अपने बच्चों पर अपना अधिकार बनाए रखा था, जब तक वे जीवित रहते थे। पौलुस का मतलब यह है कि जो परमेश्वर सदा जीवित रहता है, वही हमारा पिता सदा के लिए है। कुछ यहूदी मानते थे कि स्वर्गदूत स्वर्ग के परिवार थे, और लोग पृथ्वी के परिवार थे। प्रार्थना के लिए अपनी परिचय के रूप में यह सब कहने के बाद, अब पौलुस परमेश्वर से कुछ विशेष बातें माँगता है।</w:t>
      </w:r>
    </w:p>
    <w:p>
      <w:pPr/>
      <w:r>
        <w:rPr>
          <w:lang w:val="hi_IN" w:bidi="hi_IN"/>
        </w:rPr>
      </w:r>
      <w:r>
        <w:rPr>
          <w:lang w:val="hi_IN" w:bidi="hi_IN"/>
        </w:rPr>
        <w:t>पौलुस उस परमेश्वर से, जिसके पास स्वर्ग में महान आशीषें हैं, यह प्रार्थना करता है कि वह इफिसियों को सामर्थ्य और बल दे। पौलुस यह समझाने की कोशिश कर रहा है कि परमेश्वर की महिमा बहुत महान है, अर्थात उसमें वैभव और सामर्थ्य है। यह ऐसा है जैसे परमेश्वर महिमा के साथ धनी है, जैसे कोई व्यक्ति धन में धनी होता है। यह ऐसा है जैसे परमेश्वर महिमा से भरपूर है, ठीक वैसे ही जैसे कोई व्यक्ति धन से भरपूर होता है। जब परमेश्वर अपने विश्वासियों को पवित्र आत्मा देता है, तो वह हमारे लिए पवित्र आत्मा में अपनी सामर्थ्य लाता है। यह सामर्थ्य विश्वासियों को परमेश्वर पर दृढ़ता से भरोसा करने में सक्षम बनाती है। यह ऐसी सामर्थ्य नहीं है जो आप देख सकते हैं, बल्कि एक सामर्थ्य है जो किसी व्यक्ति के अंदर होती है। जिस व्यक्ति में यह सामर्थ्य है, वह अपने हृदय या अपने मन में मजबूत होता है।</w:t>
      </w:r>
    </w:p>
    <w:p>
      <w:pPr/>
      <w:r>
        <w:rPr>
          <w:lang w:val="hi_IN" w:bidi="hi_IN"/>
        </w:rPr>
      </w:r>
      <w:r>
        <w:rPr>
          <w:lang w:val="hi_IN" w:bidi="hi_IN"/>
        </w:rPr>
        <w:t>यहाँ रुकें और नीचे दिए गए प्रश्न पर चर्चा करें: किसी ऐसे व्यक्ति के बारे में एक कहानी बताएँ जो अंदर की सामर्थ्य रखता है, जो अपने विश्वास में मजबूत रहता है। इस व्यक्ति को उनकी सामर्थ्य कौन देता है? वह क्या करता है / करती है? क्या कहानीकार यह बताने के लिए देह के किसी विशेष भाग का उपयोग करता है कि यह अंदर की सामर्थ्य कहाँ रखी गई है? उदाहरण के लिए: अपने दिल में मज़बूत या अपने मन में मज़बूत। ऑडियो को यहाँ रोकें।</w:t>
      </w:r>
    </w:p>
    <w:p>
      <w:pPr/>
      <w:r>
        <w:rPr>
          <w:lang w:val="hi_IN" w:bidi="hi_IN"/>
        </w:rPr>
      </w:r>
      <w:r>
        <w:rPr>
          <w:lang w:val="hi_IN" w:bidi="hi_IN"/>
        </w:rPr>
        <w:t>पौलुस विश्वासियों के हृदय में हमेशा के लिए रहने वाले मसीह के बारे में बात कर रहा है। क्योंकि उन्होंने यीशु मसीह पर विश्वास किया है या यीशु पर भरोसा किया है, इसलिए पौलुस यह प्रार्थना कर रहा है कि विश्वासी हमेशा मसीह पर भरोसा करें, जो ऐसा है जैसे मसीह हमेशा उनके साथ और उनमें रहता है।</w:t>
      </w:r>
    </w:p>
    <w:p>
      <w:pPr/>
      <w:r>
        <w:rPr>
          <w:lang w:val="hi_IN" w:bidi="hi_IN"/>
        </w:rPr>
      </w:r>
      <w:r>
        <w:rPr>
          <w:lang w:val="hi_IN" w:bidi="hi_IN"/>
        </w:rPr>
        <w:t>फिर पौलुस परमेश्वर के प्रेम का वर्णन करने के लिए दो अलग-अलग तुलनाओं का उपयोग करता है। पौलुस चाहता है कि विश्वासी मसीह के प्रेम को समझें, लेकिन यह वास्तव में कठिन है! इसलिए पौलुस हमें इसे समझने के बारे में सोचने के कुछ तरीके देता है। पहले पौलुस प्रार्थना करता है कि विश्वासियों की जड़ें प्रेम में गहराई से जमी हों और वे प्रेम में दृढ़ता से स्थापित हों। पौलुस मजबूत पेड़ की जड़ों के विचार का उपयोग करता है जो तूफ़ान में भी मजबूत खड़ी रह सकती हैं। फिर पौलुस एक घर की नींव बनाने के बारे में बात करता है। पौलुस के समय में किसी घर की आमतौर पर पत्थर की एक मजबूत नींव होती थी, जो उसे हवा या तूफ़ान में स्थिर रखती थी। पौलुस कहता है कि मजबूत पेड़ की जड़ों और एक मजबूत घर की नींव की तरह, परमेश्वर के लोगों को परमेश्वर और लोगों के लिए मजबूत प्रेम रखने की आवश्यकता है, ताकि वे परमेश्वर का अनुसरण करना जारी रख सकें।</w:t>
      </w:r>
    </w:p>
    <w:p>
      <w:pPr/>
      <w:r>
        <w:rPr>
          <w:lang w:val="hi_IN" w:bidi="hi_IN"/>
        </w:rPr>
      </w:r>
      <w:r>
        <w:rPr>
          <w:lang w:val="hi_IN" w:bidi="hi_IN"/>
        </w:rPr>
        <w:t xml:space="preserve">यहाँ रुकें और एक </w:t>
      </w:r>
      <w:r>
        <w:rPr>
          <w:lang w:val="hi_IN" w:bidi="hi_IN"/>
        </w:rPr>
        <w:t>गहरी जड़ वाले पेड़</w:t>
      </w:r>
      <w:r>
        <w:rPr>
          <w:lang w:val="hi_IN" w:bidi="hi_IN"/>
        </w:rPr>
        <w:t xml:space="preserve"> की तस्वीर दिखाएँ। ऑडियो को यहाँ रोकें।</w:t>
      </w:r>
    </w:p>
    <w:p>
      <w:pPr/>
      <w:r>
        <w:rPr>
          <w:lang w:val="hi_IN" w:bidi="hi_IN"/>
        </w:rPr>
      </w:r>
      <w:r>
        <w:rPr>
          <w:lang w:val="hi_IN" w:bidi="hi_IN"/>
        </w:rPr>
        <w:t xml:space="preserve">यहाँ रुकें और एक घर की </w:t>
      </w:r>
      <w:r>
        <w:rPr>
          <w:lang w:val="hi_IN" w:bidi="hi_IN"/>
        </w:rPr>
        <w:t>पत्थर की नींव</w:t>
      </w:r>
      <w:r>
        <w:rPr>
          <w:lang w:val="hi_IN" w:bidi="hi_IN"/>
        </w:rPr>
        <w:t xml:space="preserve"> की तस्वीर दिखाएँ। ऑडियो को यहाँ रोकें।</w:t>
      </w:r>
    </w:p>
    <w:p>
      <w:pPr/>
      <w:r>
        <w:rPr>
          <w:lang w:val="hi_IN" w:bidi="hi_IN"/>
        </w:rPr>
      </w:r>
      <w:r>
        <w:rPr>
          <w:lang w:val="hi_IN" w:bidi="hi_IN"/>
        </w:rPr>
        <w:t>जैसे-जैसे लोग परमेश्वर से और लोगों से प्रेम में बढ़ते जाते हैं, वैसे-वैसे उन्हें यह समझने की सामर्थ मिलती जाती है कि परमेश्वर उनसे कितना अधिक प्रेम करता है। पौलुस परमेश्वर से प्रार्थना करता है कि वह यीशु के अनुयायियों को मसीह के प्रेम को समझने की सामर्थ्य या क्षमता दे। पौलुस संतों या किसी भी व्यक्ति के बारे में बात करता है जो यीशु मसीह पर विश्वास करता है। इसका मतलब केवल इफिसुस के विश्वासियों से नहीं है, बल्कि हर उस व्यक्ति से है जो कभी भी यीशु पर विश्वास करता है। यह कहने का एक तरीका है, "तुम भी परमेश्वर के सभी लोगों के साथ।" पौलुस चाहता है कि विश्वासी जानें कि मसीह के प्रेम की कोई सीमा नहीं है। पौलुस एक भवन या एक संरचना का एक शब्द चित्र का उपयोग करता है यह कहने के लिए कि मसीह के प्रेम की कोई सीमाएँ नहीं हैं। पौलुस कहता है कि यह प्रेम हमारे लिए पूरी तरह से समझने के लिए बहुत बड़ा है। लेकिन हमें अभी भी इस प्रेम का अनुभव करना ज़रूरी है, और जब हम ऐसा करते हैं, तब हम पूर्ण या सम्पूर्ण हो जाते हैं अर्थात् हमें वे सभी अच्छे वरदान मिलते हैं, जैसे जीवन और सामर्थ्य, जो परमेश्वर के अपने स्वभाव से आते हैं।</w:t>
      </w:r>
    </w:p>
    <w:p>
      <w:pPr/>
      <w:r>
        <w:rPr>
          <w:lang w:val="hi_IN" w:bidi="hi_IN"/>
        </w:rPr>
      </w:r>
      <w:r>
        <w:rPr>
          <w:lang w:val="hi_IN" w:bidi="hi_IN"/>
        </w:rPr>
        <w:t>यहाँ रुकें और समूह के रूप में किसी ऐसे व्यक्ति का वर्णन करें जो परमेश्वर में एक पूर्ण या सम्पूर्ण जीवन जीता है। वे किस तरह की बातें करते हैं? वे अपने काम में परमेश्वर के प्रेम और चरित्र को कैसे दिखाते हैं? इस ऑडियो को यहाँ रोकें।</w:t>
      </w:r>
    </w:p>
    <w:p>
      <w:pPr/>
      <w:r>
        <w:rPr>
          <w:lang w:val="hi_IN" w:bidi="hi_IN"/>
        </w:rPr>
      </w:r>
      <w:r>
        <w:rPr>
          <w:lang w:val="hi_IN" w:bidi="hi_IN"/>
        </w:rPr>
        <w:t>पौलुस अपनी प्रार्थना को परमेश्वर की स्तुति करके समाप्त करता है। प्रार्थना का यह भाग परमेश्वर के लिए एक गीत या स्तुति की तरह है। पौलुस प्रार्थना करता है कि सारी महिमा परमेश्वर को दी जाए। परमेश्वर विश्वासियों के भीतर हमारी कल्पना से भी बड़े काम करने में सक्षम है। परमेश्वर यह करने के लिए अपनी सामर्थ्य का उपयोग करता है। विश्वासियों, उसकी कलीसिया, और मसीह यीशु में परमेश्वर जो कुछ भी करता है, उसके लिए हमें परमेश्वर की महिमा या स्तुति करने की आवश्यकता है। पौलुस कहता है कि यह बात सभी पीढ़ियों तक, यानी आने वाले सभी लोगों के लिए, लगातार बनी रहेगी।</w:t>
      </w:r>
    </w:p>
    <w:p>
      <w:pPr/>
      <w:r>
        <w:rPr>
          <w:lang w:val="hi_IN" w:bidi="hi_IN"/>
        </w:rPr>
      </w:r>
      <w:r>
        <w:rPr>
          <w:lang w:val="hi_IN" w:bidi="hi_IN"/>
        </w:rPr>
        <w:t>यहाँ रुकें और चर्चा करें कि आप अपनी संस्कृति में आनंद और धन्यवाद की प्रार्थना को कैसे समाप्त कर सकते हैं। ऑडियो को यहाँ रोकें।</w:t>
      </w:r>
    </w:p>
    <w:p>
      <w:pPr/>
      <w:r>
        <w:rPr>
          <w:lang w:val="hi_IN" w:bidi="hi_IN"/>
        </w:rPr>
      </w:r>
      <w:r>
        <w:rPr>
          <w:lang w:val="hi_IN" w:bidi="hi_IN"/>
        </w:rPr>
        <w:t>पौलुस ने प्रार्थना को परमेश्वर की स्तुति और आशीष के साथ समाप्त करने की यहूदी परंपरा का पालन किया है। इस परंपरा का एक हिस्सा यह था कि प्रार्थना और आशीष के उत्तर में “आमीन” कहा जाता था। आमीन का अर्थ है "ऐसा होने दे" या "जो कहा गया है उससे मैं सहमत हूँ।" आज, हम अक्सर "आमीन" कहते हैं ताकि लोगों को पता चले कि हमने प्रार्थना समाप्त कर दी है। सबसे अधिक संभावना है कि पौलुस ने यहाँ यह शब्द इसलिए इस्तेमाल किया कि वह यह व्यक्त करना चाहता है कि जिन बातों के लिए उसने प्रार्थना की है, वे सब वैसी ही पूरी हों जैसी उसने प्रार्थना में कही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इफिसियों 3:14–21 का ऑडियो संस्करण सबसे आसानी से समझ में आने वाले अनुवाद में सुनें। </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इफिसुस में विश्वासियों के लिए अपनी प्रार्थना बताता है। पौलुस विशेष रूप से यह प्रार्थना करता है कि परमेश्वर विश्वासियों को अंदरूनी शक्ति दे, और वे उनके लिए परमेश्वर के प्रेम के स्वभाव को समझ सकें।</w:t>
      </w:r>
    </w:p>
    <w:p>
      <w:pPr/>
      <w:r>
        <w:rPr>
          <w:lang w:val="hi_IN" w:bidi="hi_IN"/>
        </w:rPr>
      </w:r>
      <w:r>
        <w:rPr>
          <w:b/>
          <w:lang w:val="hi_IN" w:bidi="hi_IN"/>
        </w:rPr>
        <w:t>दूसरे भाग में:</w:t>
      </w:r>
      <w:r>
        <w:rPr>
          <w:lang w:val="hi_IN" w:bidi="hi_IN"/>
        </w:rPr>
        <w:t xml:space="preserve"> पौलुस अपनी प्रार्थना को परमेश्वर की स्तुति करके समाप्त करता है। पौलुस विशेष रूप से परमेश्वर की महिमा के बारे में बात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कलीसिया के संत या विश्वासी</w:t>
      </w:r>
    </w:p>
    <w:p>
      <w:pPr>
        <w:pStyle w:val="ListBullet"/>
        <w:spacing w:line="240" w:lineRule="auto"/>
        <w:ind w:left="720"/>
      </w:pPr>
      <w:r>
        <w:rPr>
          <w:lang w:val="hi_IN" w:bidi="hi_IN"/>
        </w:rPr>
      </w:r>
      <w:r>
        <w:rPr>
          <w:lang w:val="hi_IN" w:bidi="hi_IN"/>
        </w:rPr>
        <w:t>आने वाली पीढ़ियों के अन्य विश्वासी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पौलुस इफिसियों को याद दिलाता है कि वह प्रार्थना क्यों कर रहा है। पौलुस यह प्रार्थना उसने अभी-अभी जो कुछ भी उनके साथ साझा किया है उसके कारण कर रहा है। पौलुस चाहता है कि परमेश्वर इफिसुस के विश्वासियों को सामर्थ्य दे, क्योंकि अब वे सभी एक ही समूह हैं, एक ही कलीसिया हैं, जो अन्यजातियों और यहूदियों दोनों से बनी है। पौलुस जमीन पर घुटने टेकता है और दोनों घुटने फर्श पर रखे हुए हैं। हमें नहीं पता कि पौलुस के घुटनों के नीचे कोई गद्द, चटाई या तकिया रखा हुआ होगा या नहीं। कुछ अनुवादों में “घुटनों के बल गिरना” अभिव्यक्ति का प्रयोग किया जाता है। इसका यह अर्थ नहीं है कि पौलुस ठोकर खाकर या गलती से गिर पड़ा। इसका अर्थ यह है कि पौलुस ने प्रार्थना करने के लिए जानबूझकर अपने घुटनों पर बैठना चुना। पौलुस यह नहीं बताता कि उसने प्रार्थना करते समय घुटनों पर क्यों बैठना चुना, लेकिन हम जानते हैं कि वह परमेश्वर के प्रति आदर और आराधना प्रकट कर रहा है। पौलुस हर चीज़ का सृष्टिकर्ता परमेश्वर पिता, या हर परिवार को उसका नाम देने वाले परमेश्वर पिता से प्रार्थना करता है।</w:t>
      </w:r>
    </w:p>
    <w:p>
      <w:pPr/>
      <w:r>
        <w:rPr>
          <w:lang w:val="hi_IN" w:bidi="hi_IN"/>
        </w:rPr>
      </w:r>
      <w:r>
        <w:rPr>
          <w:lang w:val="hi_IN" w:bidi="hi_IN"/>
        </w:rPr>
        <w:t>यहाँ रुकें और समूह में चर्चा करें कि आप इस बात का अनुवाद कैसे करेंगे कि परमेश्वर वह पिता है जो स्वर्ग और पृथ्वी की हर चीज़ को नाम देता है, या जो हर चीज़ को जीवन देता है। ऑडियो को यहाँ रोकें।</w:t>
      </w:r>
    </w:p>
    <w:p>
      <w:pPr/>
      <w:r>
        <w:rPr>
          <w:lang w:val="hi_IN" w:bidi="hi_IN"/>
        </w:rPr>
      </w:r>
      <w:r>
        <w:rPr>
          <w:lang w:val="hi_IN" w:bidi="hi_IN"/>
        </w:rPr>
        <w:t>परमेश्वर पिता के पास असीमित सामर्थ्य और बल है, जैसे एक धनी व्यक्ति के पास असीमित धन है। पौलुस प्रार्थना करता है कि परमेश्वर अपने पवित्र आत्मा और अपने असीम संसाधनों के द्वारा विश्वासियों को भीतरी बल, अर्थात सामर्थ्य और शक्ति, प्रदान करे। जब पौलुस सामर्थ्य और शक्ति जैसे दो शब्दों का उपयोग करता है जिनका अर्थ लगभग एक ही बात है तो वह यह दिखा रहा है कि यह वास्तव में महत्वपूर्ण है। पौलुस अपनी प्रार्थना को जारी रखता है, और यह अनुरोध करता है कि मसीह विश्वास के द्वारा विश्वासियों के हृदय में रहे। इस सामर्थ्य और बल के साथ, मसीह हमेशा विश्वासियों के हृदय में रहेगा। दूसरे शब्दों में, मसीह विश्वासियों पर कब्जा कर लेगा क्योंकि वे मसीह पर भरोसा करते हैं। यहाँ हृदय से तात्पर्य देह के शारीरिक दिल से नहीं है। हृदय का अर्थ है भीतर का अंग, या मन, हमारे उद्देश्यों और इच्छाएँ। कुछ भाषाएँ किसी व्यक्ति के भीतर के भाग को दिखाने के लिए जिगर, पेट या आंतों का उपयोग करती हैं।</w:t>
      </w:r>
    </w:p>
    <w:p>
      <w:pPr/>
      <w:r>
        <w:rPr>
          <w:lang w:val="hi_IN" w:bidi="hi_IN"/>
        </w:rPr>
      </w:r>
      <w:r>
        <w:rPr>
          <w:lang w:val="hi_IN" w:bidi="hi_IN"/>
        </w:rPr>
        <w:t>यहाँ रुकें और चर्चा करें कि आपकी संस्कृति में भावनाओं को वर्णित करने के लिए शरीर के किस भाग का उपयोग किया जाता है। ऑडियो को यहाँ रोकें।</w:t>
      </w:r>
    </w:p>
    <w:p>
      <w:pPr/>
      <w:r>
        <w:rPr>
          <w:lang w:val="hi_IN" w:bidi="hi_IN"/>
        </w:rPr>
      </w:r>
      <w:r>
        <w:rPr>
          <w:lang w:val="hi_IN" w:bidi="hi_IN"/>
        </w:rPr>
        <w:t>पौलुस एक पेड़ की गहरी जड़ों और घर की गहरी पत्थर की नींव के उदाहरण का उपयोग करता है ताकि यह दिखाया जा सके कि परमेश्वर का प्रेम उन्हें अपने विश्वास में कैसे मजबूत रखेगा। पौलुस चाहता है कि विश्वासी परमेश्वर के प्रेम में गहराई से जड़ पकड़ें।</w:t>
      </w:r>
    </w:p>
    <w:p>
      <w:pPr/>
      <w:r>
        <w:rPr>
          <w:lang w:val="hi_IN" w:bidi="hi_IN"/>
        </w:rPr>
      </w:r>
      <w:r>
        <w:rPr>
          <w:lang w:val="hi_IN" w:bidi="hi_IN"/>
        </w:rPr>
        <w:t>यहाँ रुकें और एक पेड़ की तस्वीर को फिर से देखें जिसकी जड़ें गहरी हों। एक घर की गहरी पत्थर की नींव की तस्वीर को फिर से देखें। अब समूह में चर्चा करें कि परमेश्वर के प्रेम की तुलना इन दोनों उदाहरणों से कैसे की जाए। ऑडियो को यहाँ रोकें।</w:t>
      </w:r>
    </w:p>
    <w:p>
      <w:pPr/>
      <w:r>
        <w:rPr>
          <w:lang w:val="hi_IN" w:bidi="hi_IN"/>
        </w:rPr>
      </w:r>
      <w:r>
        <w:rPr>
          <w:lang w:val="hi_IN" w:bidi="hi_IN"/>
        </w:rPr>
        <w:t>पौलुस परमेश्वर से प्रार्थना करता है कि वह विश्वासियों को परमेश्वर के प्रेम की ऊँचाई, गहराई और चौड़ाई को समझने की सामर्थ्य दे। कुछ अनुवादों में यह बात इस तरह व्यक्त हो सकती है जैसे पौलुस यह मांग कर रहा है कि वे पूरी तरह से समझें कि मसीह उनसे कितना प्रेम करता है। पौलुस कहता है कि यह प्रेम इतना बड़ा है कि विश्वासी इसे पूरी तरह से समझ नहीं पाएँगे। मसीह के इस प्रेम के द्वारा विश्वासियों का जीवन पूर्ण या सम्पूर्ण हो जाता है, क्योंकि उन्हें वह जीवन और सामर्थ्य की पूर्णता मिलती है जो परमेश्वर देता है।</w:t>
      </w:r>
    </w:p>
    <w:p>
      <w:pPr/>
      <w:r>
        <w:rPr>
          <w:lang w:val="hi_IN" w:bidi="hi_IN"/>
        </w:rPr>
      </w:r>
      <w:r>
        <w:rPr>
          <w:lang w:val="hi_IN" w:bidi="hi_IN"/>
        </w:rPr>
        <w:t>यहाँ रुकें और चर्चा करें कि आप मसीह के प्रेम की ऊँचाई, गहराई और चौड़ाई के बारे में कैसे बात करेंगे। पौलुस मसीह के प्रेम का वर्णन करने के लिए एक बहुत बड़ी भवन की तस्वीर का उपयोग करता है। लोगों को यह समझाने के लिए कि मसीह का प्रेम कितना महान है, आप कौन-सा उदाहरण उपयोग करेंगे? ऐसा खेल खेलना मजेदार हो सकता है जिसमें लोग सबसे ऊँची, सबसे चौड़ी या सबसे गहरी वस्तु या स्थान को पहचानने की कोशिश करते हैं। फिर इस बारे में बात करें कि उन वस्तुओं के चारों ओर या नीचे कैसे पार करना है। यह कार्य आपको यह सोचने में कैसे मदद करती है कि आप मसीह के प्रेम का वर्णन कैसे कर सकते हैं? ऑडियो को यहाँ रोकें।</w:t>
      </w:r>
    </w:p>
    <w:p>
      <w:pPr/>
      <w:r>
        <w:rPr>
          <w:lang w:val="hi_IN" w:bidi="hi_IN"/>
        </w:rPr>
      </w:r>
      <w:r>
        <w:rPr>
          <w:lang w:val="hi_IN" w:bidi="hi_IN"/>
        </w:rPr>
        <w:t>इस भाग के दूसरे हिस्से में, पौलुस प्रार्थना को परमेश्वर की स्तुति करके समाप्त करता है। इस प्रार्थना का अंत स्तुति के गीत की तरह है। पौलुस चाहता है कि लोग सारी महिमा परमेश्वर को दें। परमेश्वर अपनी सामर्थ्य का उपयोग करके हम जो माँगते हैं या जो हमारे मापने की क्षमता में हैं, उससे कहीं अधिक कार्य करता है। परमेश्वर अपनी सामर्थ्य अपनी कलीसिया, विश्वासियों के समूह में, और अपने पुत्र मसीह यीशु में दिखाता है जिसने हमें बचाया है। पौलुस प्रार्थना करता है कि सभी पीढ़ियाँ इसके लिए परमेश्वर को महिमा दें। पौलुस "आमीन" कहकर समाप्त करता है। पौलुस "आमीन" शब्द का उपयोग यह कहने के लिए कर रहा था, "जो कहा गया है उससे मैं सहमत हूँ।"</w:t>
      </w:r>
    </w:p>
    <w:p>
      <w:pPr/>
      <w:r>
        <w:rPr>
          <w:lang w:val="hi_IN" w:bidi="hi_IN"/>
        </w:rPr>
      </w:r>
      <w:r>
        <w:rPr>
          <w:lang w:val="hi_IN" w:bidi="hi_IN"/>
        </w:rPr>
        <w:t>यहाँ रुकें और गीत पर चर्चा करें। आप इस तरह के गीतों का उपयोग कैसे करते हैं? आप लोगों को कैसे दिखा सकते हैं कि प्रार्थना का यह अंत एक विशेष गीत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लोगों को हर एक भूमिका निभाने के लिए नियुक्त करें। जब पौलुस प्रार्थना शुरू करता है, तो पौलुस अपने घुटनों पर बैठना चुनता है। पौलुस परमेश्वर को देखता है और प्रार्थना को परमेश्वर को "पिता" कहकर शुरू करता है। पौलुस परमेश्वर से, जो पिता है और सब कुछ का सृष्टिकर्ता है, यह प्रार्थना करता है कि वह अपने पवित्र आत्मा के द्वारा विश्वासियों को आंतरिक सामर्थ्य प्रदान करे। जब पौलुस यह पूछता है, तो पवित्र आत्मा को परमेश्वर से विश्वासियों के पास जाने और हर विश्वासी को छूने को कहें। जैसे-जैसे प्रत्येक विश्वासी को छुआ जाता है, यह दिखाएँ कि वह अपने भीतर आंतरिक सामर्थ्य महसूस करता है।</w:t>
      </w:r>
    </w:p>
    <w:p>
      <w:pPr/>
      <w:r>
        <w:rPr>
          <w:lang w:val="hi_IN" w:bidi="hi_IN"/>
        </w:rPr>
      </w:r>
      <w:r>
        <w:rPr>
          <w:lang w:val="hi_IN" w:bidi="hi_IN"/>
        </w:rPr>
        <w:t>पौलुस प्रार्थना करता है कि मसीह विश्वासियों के हृदय में रहे। जब पौलुस यह प्रार्थना करता है, तो यीशु को परमेश्वर के पास से हटकर हर विश्वासी के पास जाने दें। प्रत्येक विश्वासी दिखाता है कि वह मानता है कि यीशु अब उसके साथ रह रहा है।</w:t>
      </w:r>
    </w:p>
    <w:p>
      <w:pPr/>
      <w:r>
        <w:rPr>
          <w:lang w:val="hi_IN" w:bidi="hi_IN"/>
        </w:rPr>
      </w:r>
      <w:r>
        <w:rPr>
          <w:lang w:val="hi_IN" w:bidi="hi_IN"/>
        </w:rPr>
        <w:t>जब पौलुस मसीह के प्रेम में जड़ पकड़े और दृढ़ होकर स्थापित होने की बात करता है, तब पेड़ की जड़ों और घर की नींव को दिखाएँ। पौलुस मसीह के प्रेम की लंबाई, ऊँचाई और चौड़ाई के बारे में बात करता है। जब पौलुस इस बारे में बात करता है, तो कुछ ऐसा दिखाएँ जिसकी ऊँचाई, चौड़ाई और गहराई बहुत है। मसीह को अपने लोगों से प्रेम करते हुए दिखाएँ, और उसके लोगों, विश्वासियों को मसीह के प्रेम को ग्रहण करते हुए दिखाएँ। विश्वासियों को इस तरह जीते हुए दिखाएँ कि उनका जीवन पूरा या परिपूर्ण दिखाई दे। परमेश्वर खुश है कि वे यह प्रेम प्राप्त कर रहे हैं और परमेश्वर उन्हें अपनी आशीषें देना जारी रखता है।</w:t>
      </w:r>
    </w:p>
    <w:p>
      <w:pPr/>
      <w:r>
        <w:rPr>
          <w:lang w:val="hi_IN" w:bidi="hi_IN"/>
        </w:rPr>
      </w:r>
      <w:r>
        <w:rPr>
          <w:lang w:val="hi_IN" w:bidi="hi_IN"/>
        </w:rPr>
        <w:t>फिर पौलुस और सभी विश्वासी, यानी कलीसिया, मिलकर परमेश्वर की ओर मुड़ते हैं और उन सभी कामों के लिए परमेश्वर की महिमा करते हैं, जो उसने किए, यहाँ तक कि उन बातों के लिए भी जिन्हें उन्होंने माँगने के बारे में सोचा तक नहीं था। पौलुस प्रार्थना करता है कि यह महिमा हमेशा जारी रहे।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इफिसियों 3:14–21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 जो पौलुस को प्रेरित करता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संत, या कलीसिया के विश्वासी</w:t>
      </w:r>
    </w:p>
    <w:p>
      <w:pPr>
        <w:pStyle w:val="ListBullet"/>
        <w:spacing w:line="240" w:lineRule="auto"/>
        <w:ind w:left="720"/>
      </w:pPr>
      <w:r>
        <w:rPr>
          <w:lang w:val="hi_IN" w:bidi="hi_IN"/>
        </w:rPr>
      </w:r>
      <w:r>
        <w:rPr>
          <w:lang w:val="hi_IN" w:bidi="hi_IN"/>
        </w:rPr>
        <w:t>आने वाली पीढ़ियों के अन्य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विश्वासियों से कहता है कि जब वह यह सोचता है कि यहूदी विश्वासी और अन्यजाति विश्वासी एक देह या एक कलीसिया के रूप में एक हो गए हैं, तो वह परमेश्वर पिता से प्रार्थना करने के लिए अपने घुटनों पर झुक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"आप अभी कैसा महसूस कर रहे हैं?" आप सुन सकते हैं, "मैं इन गैर-यहूदी विश्वासियों से प्रेम करता हूँ। मुझे बहुत खुशी है कि परमेश्वर उन्हें यहूदी विश्वासियों के समान परमेश्वर की पूर्ण संतान के रूप में देखता है। मुझे बहुत खुशी है कि परमेश्वर उन्हें एक देह बनाने के लिए एक साथ लाया है और वे परमेश्वर की आँखों में समान हैं। इस कारण कलीसिया बहुत मजबूत होगी। जब मैं इसमें अपनी भूमिका के बारे में सोचता हूँ, और याद करता हूँ कि मैंने तो बस सबको शुभ संदेश ही सुनाया था, तो मैं बहुत विनम्र हो जाता हूँ। मैं केवल इसके लिए परमेश्वर की स्तुति करना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परमेश्वर से प्रार्थना करता है कि वह सभी विश्वासियों को आंतरिक सामर्थ्य देने के लिए परमेश्वर के असीमित संसाधनों का उपयोग करे। पौलुस प्रार्थना करता है कि परमेश्वर अपने पवित्र आत्मा का उपयोग विश्वासियों को यह शक्ति देने के लिए करे। पौलुस यह भी प्रार्थना करता है कि यीशु मसीह प्रत्येक विश्वासी के हृदय में रहे क्योंकि वह विश्वासी यीशु पर भरोसा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पूछें, "जब आप पौलुस को इस प्रार्थना करते हुए सुनते हैं तो आप कैसा महसूस करते हैं?" आप ऐसा सुन सकते हैं, “यह मुझे आनंदित महसूस कराता है।” पौलुस हमारे लिए सबसे अच्छा चाहता है। पौलुस चाहता है कि हम अपने विश्वास में मजबूत बनें। ऐसा लगता है कि ऐसा करने का तरीका यह है कि हम परमेश्वर से हमें वह सामर्थ्य देने के लिए प्रार्थना करें, जिसकी हमें आवश्यकता है। पौलुस इस प्रकार प्रार्थना करके दिखाता है कि वह हमसे कितना प्रेम करता है। मुझे लगता है कि इसका अर्थ है कि परमेश्वर हमसे भी प्रेम करता है और चाहता है कि हमारे पास यह आंतरिक सामर्थ्य हो। जब मुझे पता है कि यीशु मेरे भीतर रहता है, तो मैं बहुत नम्र महसूस करता हूँ। यह मुझे यह याद रखने के लिए प्रेरित करता है कि मैं जहाँ भी जाऊँ या जो कुछ भी करूँ, यीशु मेरे साथ हैं, क्योंकि यीशु मेरे भीतर रहते हैं। यह एक अविश्वसनीय उपहार है। मुझे आशा है कि मैं इस उपहार के योग्य हो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गहरी पेड़ की जड़ों और घर की एक मजबूत नींव के चित्र का उपयोग करता है ताकि विश्वासियों को यह याद दिलाया जा सके कि उनके पास परमेश्वर का प्रेम होना कितना महत्वपूर्ण है। परमेश्वर के प्रेम के साथ, वे मजबूत होंगे। पौलुस चाहता है कि विश्वासी यह समझें कि परमेश्वर का प्रेम कितना ऊँचा और कितना चौड़ा और कितना गहरा है। इस चित्र के साथ भी, पौलुस विश्वासियों से कहता है कि उनके लिए परमेश्वर के प्रेम को पूरी तरह से समझना कठिन होगा। पौलुस चाहता है कि विश्वासी मसीह के प्रेम का अनुभव करें। पौलुस प्रार्थना करता है कि विश्वासियों के पास जीवन और सामर्थ्य है जो परमेश्वर से आती है। यह एक पूर्ण जीवन और पूरी सामर्थ्य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से पूछें, "जब आप पौलुस को इस तरह परमेश्वर के प्रेम के बारे में बात करते हुए सुनते हैं तो आप कैसा महसूस करते हैं?" आप सुन सकते हैं, "मैंने सोचा था कि मैं अपने लिए परमेश्वर के प्रेम को समझ रहा हूँ, लेकिन अब मैं देख रहा हूँ कि परमेश्वर का प्रेम मेरी सोच से बहुत बड़ा है। ऐसा लगता है कि मैं अपने जीवन के बाकी दिनों में मेरे लिए परमेश्वर के प्रेम के बारे में सीखता रहूँगा। मुझे यह सोचना पसंद है कि जब बहुत हवा होती है तो पेड़ की जड़ें पेड़ को कैसे मजबूत बनाती हैं। मैंने एक पेड़ जिसकी जड़ें खराब हैं उसे हवा में गिरते हुए देखा है। मैं चाहता हूँ कि परमेश्वर के प्रेम के साथ मेरा अपना अनुभव उस पेड़ के समान हो जिसकी जड़ें गहरी हों। मैं जीवन और सामर्थ्य की इस परिपूर्णता का इंतजार कर रहा हूँ जिसके बारे में पौलुस बात कर रहा है। मुझे आशा है कि अन्य लोग जो अभी तक यीशु पर विश्वास नहीं करते हैं, वे मुझ में इस सामर्थ्य और जीवन की परिपूर्णता को देखेंगे और यह उन्हें यीशु का अनुसरण करने के लिए प्रेरित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अपनी प्रार्थना को परमेश्वर की स्तुति करके समाप्त करता है। पौलुस परमेश्वर की महिमा करता है, क्योंकि परमेश्वर हमारी सोच या माँग से भी कहीं अधिक करने में समर्थ है। परमेश्वर अपनी सामर्थ्य का उपयोग विश्वासियों के भीतर काम करने के लिए करता है। पौलुस कलीसिया, यानी विश्वासियों के समूह में किए गए कार्यों के कारण परमेश्वर और यीशु दोनों की स्तुति भी करता है। पौलुस चाहता है कि सभी पीढ़ियाँ परमेश्वर की स्तुति करने आएँ। पौलुस "आमीन" कहकर समाप्त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से पूछें, "जब आप सोचते हैं कि परमेश्वर विश्वासियों के भीतर काम करने के लिए अपनी शक्तिशाली सामर्थ्य का उपयोग कर रहा है तो आप कैसा महसूस करते हैं?" आप ऐसा कुछ सुन सकते हैं: “जब मैं सोचता हूँ कि अगर विश्वासियों को सच में परमेश्वर के प्रेम का पूरा अनुभव हो जाए, तो क्या-क्या हो सकता है, तो मैं बहुत उत्साहित हो जाता हूँ।” यदि विश्वासी जानते हैं कि परमेश्वर अपनी सामर्थ्य के द्वारा उनके भीतर काम कर रहा है, तो ऐसा कुछ नहीं होगा जो विश्वासी मसीह के लिए नहीं करेंगे। वे दूसरों को यीशु के बारे में बता सकेंगे। लोग अपने जीवन में परमेश्वर को काम करते हुए देखेंगे और जो कुछ वे देखते हैं उससे आश्चर्यचकित हो जाएँगे। कलीसिया बढ़ती और बढ़ती जाएगी। मैं यह बहुत चाहता हूँ और इसके बारे में सोचकर मैं वास्तव में उत्साहित महसूस करता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इफिसियों 3:14–21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"मैं </w:t>
      </w:r>
      <w:r>
        <w:rPr>
          <w:b/>
          <w:lang w:val="hi_IN" w:bidi="hi_IN"/>
        </w:rPr>
        <w:t>पिता</w:t>
      </w:r>
      <w:r>
        <w:rPr>
          <w:lang w:val="hi_IN" w:bidi="hi_IN"/>
        </w:rPr>
        <w:t xml:space="preserve"> से, जो हर चीज़ का </w:t>
      </w:r>
      <w:r>
        <w:rPr>
          <w:b/>
          <w:lang w:val="hi_IN" w:bidi="hi_IN"/>
        </w:rPr>
        <w:t>सृष्टिकर्ता</w:t>
      </w:r>
      <w:r>
        <w:rPr>
          <w:lang w:val="hi_IN" w:bidi="hi_IN"/>
        </w:rPr>
        <w:t xml:space="preserve"> है" या पृथ्वी के सभी पिताओं का पिता है, प्रार्थना करता हूँ। पिता का अर्थ स्वर्गीय पिता या परमेश्वर से है। पौलुस पिता के लिए उसी शब्द का उपयोग करता है जिसका उपयोग आप अपने पिताओं के लिए करते हैं। यह सुनिश्चित करें कि आपके सुनने वाले समझते हैं कि पौलुस परमेश्वर पिता के बारे में बात कर रहा है, और पिता के लिए उसी शब्द का उपयोग करें जिसका उपयोग आपने पिछले भागों में किया है। सृष्टिकर्ता का अर्थ है वह व्यक्ति जो किसी चीज़ को शून्य से रचता या बनाता है। परमेश्वर ने संसार और उसमें मौजूद हर चीज़ को बनाया।</w:t>
      </w:r>
    </w:p>
    <w:p>
      <w:pPr/>
      <w:r>
        <w:rPr>
          <w:lang w:val="hi_IN" w:bidi="hi_IN"/>
        </w:rPr>
      </w:r>
      <w:r>
        <w:rPr>
          <w:lang w:val="hi_IN" w:bidi="hi_IN"/>
        </w:rPr>
        <w:t xml:space="preserve">पौलुस कहता है कि परमेश्वर ने </w:t>
      </w:r>
      <w:r>
        <w:rPr>
          <w:b/>
          <w:lang w:val="hi_IN" w:bidi="hi_IN"/>
        </w:rPr>
        <w:t>स्वर्ग</w:t>
      </w:r>
      <w:r>
        <w:rPr>
          <w:lang w:val="hi_IN" w:bidi="hi_IN"/>
        </w:rPr>
        <w:t xml:space="preserve"> और पृथ्वी पर परिवारों या लोगों के समूह बनाए। स्वर्ग के लिए उसी शब्द का उपयोग करें जिसका उपयोग आपने पिछले भागों में किया है, और याद रखें कि </w:t>
      </w:r>
      <w:r>
        <w:rPr>
          <w:lang w:val="hi_IN" w:bidi="hi_IN"/>
        </w:rPr>
        <w:t>स्वर्ग</w:t>
      </w:r>
      <w:r>
        <w:rPr>
          <w:lang w:val="hi_IN" w:bidi="hi_IN"/>
        </w:rPr>
        <w:t xml:space="preserve"> मुख्य शब्दावली में है।</w:t>
      </w:r>
    </w:p>
    <w:p>
      <w:pPr/>
      <w:r>
        <w:rPr>
          <w:lang w:val="hi_IN" w:bidi="hi_IN"/>
        </w:rPr>
      </w:r>
      <w:r>
        <w:rPr>
          <w:lang w:val="hi_IN" w:bidi="hi_IN"/>
        </w:rPr>
        <w:t xml:space="preserve">पौलुस परमेश्वर की </w:t>
      </w:r>
      <w:r>
        <w:rPr>
          <w:b/>
          <w:lang w:val="hi_IN" w:bidi="hi_IN"/>
        </w:rPr>
        <w:t>महिमा</w:t>
      </w:r>
      <w:r>
        <w:rPr>
          <w:lang w:val="hi_IN" w:bidi="hi_IN"/>
        </w:rPr>
        <w:t xml:space="preserve"> की धन-दौलत के बारे में बात करता है। महिमा इस बारे में है कि परमेश्वर कितना सुंदर, सामर्थ्यशाली और तेजस्वी है। </w:t>
      </w:r>
      <w:r>
        <w:rPr>
          <w:lang w:val="hi_IN" w:bidi="hi_IN"/>
        </w:rPr>
        <w:t>महिमा</w:t>
      </w:r>
      <w:r>
        <w:rPr>
          <w:lang w:val="hi_IN" w:bidi="hi_IN"/>
        </w:rPr>
        <w:t xml:space="preserve"> की चर्चा मुख्य शब्दावली में की गई है। महिमा के लिए उसी शब्द का उपयोग करें जिसका उपयोग आपने पिछले भागों का अनुवाद करते समय किया है।</w:t>
      </w:r>
    </w:p>
    <w:p>
      <w:pPr/>
      <w:r>
        <w:rPr>
          <w:lang w:val="hi_IN" w:bidi="hi_IN"/>
        </w:rPr>
      </w:r>
      <w:r>
        <w:rPr>
          <w:lang w:val="hi_IN" w:bidi="hi_IN"/>
        </w:rPr>
        <w:t xml:space="preserve">परमेश्वर हमें अंदर की सामर्थ्य देने के लिए अपने </w:t>
      </w:r>
      <w:r>
        <w:rPr>
          <w:b/>
          <w:lang w:val="hi_IN" w:bidi="hi_IN"/>
        </w:rPr>
        <w:t>आत्मा</w:t>
      </w:r>
      <w:r>
        <w:rPr>
          <w:lang w:val="hi_IN" w:bidi="hi_IN"/>
        </w:rPr>
        <w:t xml:space="preserve">, या </w:t>
      </w:r>
      <w:r>
        <w:rPr>
          <w:b/>
          <w:lang w:val="hi_IN" w:bidi="hi_IN"/>
        </w:rPr>
        <w:t>पवित्र आत्मा</w:t>
      </w:r>
      <w:r>
        <w:rPr>
          <w:lang w:val="hi_IN" w:bidi="hi_IN"/>
        </w:rPr>
        <w:t xml:space="preserve"> का उपयोग करेगा। </w:t>
      </w:r>
      <w:r>
        <w:rPr>
          <w:lang w:val="hi_IN" w:bidi="hi_IN"/>
        </w:rPr>
        <w:t>पवित्र आत्मा</w:t>
      </w:r>
      <w:r>
        <w:rPr>
          <w:lang w:val="hi_IN" w:bidi="hi_IN"/>
        </w:rPr>
        <w:t xml:space="preserve"> की चर्चा मुख्य शब्दावली में की गई है। पवित्र आत्मा के लिए उसी वाक्यांश का उपयोग करें जिसका उपयोग आप करते आ रहे हैं।</w:t>
      </w:r>
    </w:p>
    <w:p>
      <w:pPr/>
      <w:r>
        <w:rPr>
          <w:lang w:val="hi_IN" w:bidi="hi_IN"/>
        </w:rPr>
      </w:r>
      <w:r>
        <w:rPr>
          <w:b/>
          <w:lang w:val="hi_IN" w:bidi="hi_IN"/>
        </w:rPr>
        <w:t>मसीह</w:t>
      </w:r>
      <w:r>
        <w:rPr>
          <w:lang w:val="hi_IN" w:bidi="hi_IN"/>
        </w:rPr>
        <w:t xml:space="preserve"> आपके </w:t>
      </w:r>
      <w:r>
        <w:rPr>
          <w:b/>
          <w:lang w:val="hi_IN" w:bidi="hi_IN"/>
        </w:rPr>
        <w:t>हृदय में</w:t>
      </w:r>
      <w:r>
        <w:rPr>
          <w:lang w:val="hi_IN" w:bidi="hi_IN"/>
        </w:rPr>
        <w:t xml:space="preserve"> रहेगा। </w:t>
      </w:r>
      <w:r>
        <w:rPr>
          <w:lang w:val="hi_IN" w:bidi="hi_IN"/>
        </w:rPr>
        <w:t>मसीह</w:t>
      </w:r>
      <w:r>
        <w:rPr>
          <w:lang w:val="hi_IN" w:bidi="hi_IN"/>
        </w:rPr>
        <w:t xml:space="preserve"> की चर्चा मुख्य शब्दावली में की गई है। मसीह के लिए उसी शब्द का उपयोग करें जिसका उपयोग आप करते आ रहे हैं। "आपके हृदय में" आपके विचारों और भावनाओं के केंद्र को दर्शाता है।</w:t>
      </w:r>
    </w:p>
    <w:p>
      <w:pPr/>
      <w:r>
        <w:rPr>
          <w:lang w:val="hi_IN" w:bidi="hi_IN"/>
        </w:rPr>
      </w:r>
      <w:r>
        <w:rPr>
          <w:lang w:val="hi_IN" w:bidi="hi_IN"/>
        </w:rPr>
        <w:t xml:space="preserve">यहाँ रुकें और समूह में चर्चा करें: </w:t>
      </w:r>
      <w:r>
        <w:rPr>
          <w:b/>
          <w:lang w:val="hi_IN" w:bidi="hi_IN"/>
        </w:rPr>
        <w:t>आपके हृदय में</w:t>
      </w:r>
      <w:r>
        <w:rPr>
          <w:lang w:val="hi_IN" w:bidi="hi_IN"/>
        </w:rPr>
        <w:t xml:space="preserve"> का अर्थ बताने के लिए जो शब्द चुना है, उस पर चर्चा करें। ऑडियो को यहाँ रोकें।</w:t>
      </w:r>
    </w:p>
    <w:p>
      <w:pPr/>
      <w:r>
        <w:rPr>
          <w:lang w:val="hi_IN" w:bidi="hi_IN"/>
        </w:rPr>
      </w:r>
      <w:r>
        <w:rPr>
          <w:lang w:val="hi_IN" w:bidi="hi_IN"/>
        </w:rPr>
        <w:t xml:space="preserve">पौलुस प्रार्थना करता है कि मसीह </w:t>
      </w:r>
      <w:r>
        <w:rPr>
          <w:b/>
          <w:lang w:val="hi_IN" w:bidi="hi_IN"/>
        </w:rPr>
        <w:t>विश्वास</w:t>
      </w:r>
      <w:r>
        <w:rPr>
          <w:lang w:val="hi_IN" w:bidi="hi_IN"/>
        </w:rPr>
        <w:t xml:space="preserve"> के द्वारा विश्वासियों के हृदय में रहेगा, या क्योंकि वे यीशु पर भरोसा करते हैं। </w:t>
      </w:r>
      <w:r>
        <w:rPr>
          <w:lang w:val="hi_IN" w:bidi="hi_IN"/>
        </w:rPr>
        <w:t>विश्वास</w:t>
      </w:r>
      <w:r>
        <w:rPr>
          <w:lang w:val="hi_IN" w:bidi="hi_IN"/>
        </w:rPr>
        <w:t xml:space="preserve"> की चर्चा मुख्य शब्दावली में की गई है। विश्वास के लिए उसी शब्द का उपयोग करें जिसका उपयोग आप करते आ रहे हैं।</w:t>
      </w:r>
    </w:p>
    <w:p>
      <w:pPr/>
      <w:r>
        <w:rPr>
          <w:lang w:val="hi_IN" w:bidi="hi_IN"/>
        </w:rPr>
      </w:r>
      <w:r>
        <w:rPr>
          <w:lang w:val="hi_IN" w:bidi="hi_IN"/>
        </w:rPr>
        <w:t xml:space="preserve">पौलुस चाहता है कि सभी </w:t>
      </w:r>
      <w:r>
        <w:rPr>
          <w:b/>
          <w:lang w:val="hi_IN" w:bidi="hi_IN"/>
        </w:rPr>
        <w:t>संत</w:t>
      </w:r>
      <w:r>
        <w:rPr>
          <w:lang w:val="hi_IN" w:bidi="hi_IN"/>
        </w:rPr>
        <w:t xml:space="preserve">, या परमेश्वर के सभी लोग, परमेश्वर के प्रेम को समझें। </w:t>
      </w:r>
      <w:r>
        <w:rPr>
          <w:b/>
          <w:lang w:val="hi_IN" w:bidi="hi_IN"/>
        </w:rPr>
        <w:t>संत</w:t>
      </w:r>
      <w:r>
        <w:rPr>
          <w:lang w:val="hi_IN" w:bidi="hi_IN"/>
        </w:rPr>
        <w:t xml:space="preserve"> की चर्चा मुख्य शब्दावली में की गई है। संत के लिए उसी शब्द का उपयोग करें जिसका उपयोग आप करते आ रहे हैं।</w:t>
      </w:r>
    </w:p>
    <w:p>
      <w:pPr/>
      <w:r>
        <w:rPr>
          <w:lang w:val="hi_IN" w:bidi="hi_IN"/>
        </w:rPr>
      </w:r>
      <w:r>
        <w:rPr>
          <w:lang w:val="hi_IN" w:bidi="hi_IN"/>
        </w:rPr>
        <w:t xml:space="preserve">पौलुस अपनी प्रार्थना को </w:t>
      </w:r>
      <w:r>
        <w:rPr>
          <w:b/>
          <w:lang w:val="hi_IN" w:bidi="hi_IN"/>
        </w:rPr>
        <w:t>कलीसिया</w:t>
      </w:r>
      <w:r>
        <w:rPr>
          <w:lang w:val="hi_IN" w:bidi="hi_IN"/>
        </w:rPr>
        <w:t xml:space="preserve"> में परमेश्वर से महिमा की प्रार्थना करके समाप्त करता है। कलीसिया विश्वासियों का समूह है जो आराधना और प्रार्थना करने के लिए एक साथ मिलते हैं। </w:t>
      </w:r>
      <w:r>
        <w:rPr>
          <w:b/>
          <w:lang w:val="hi_IN" w:bidi="hi_IN"/>
        </w:rPr>
        <w:t>कलीसिया</w:t>
      </w:r>
      <w:r>
        <w:rPr>
          <w:lang w:val="hi_IN" w:bidi="hi_IN"/>
        </w:rPr>
        <w:t xml:space="preserve"> की चर्चा मुख्य शब्दावली में की गई है। कलीसिया के लिए उसी शब्द का उपयोग करें जिसका उपयोग आप करते आ रहे हैं।</w:t>
      </w:r>
    </w:p>
    <w:p>
      <w:pPr/>
      <w:r>
        <w:rPr>
          <w:lang w:val="hi_IN" w:bidi="hi_IN"/>
        </w:rPr>
      </w:r>
      <w:r>
        <w:rPr>
          <w:lang w:val="hi_IN" w:bidi="hi_IN"/>
        </w:rPr>
        <w:t xml:space="preserve">पौलुस आने वाली सभी पीढ़ियों में परमेश्वर की इस </w:t>
      </w:r>
      <w:r>
        <w:rPr>
          <w:b/>
          <w:lang w:val="hi_IN" w:bidi="hi_IN"/>
        </w:rPr>
        <w:t>महिमा</w:t>
      </w:r>
      <w:r>
        <w:rPr>
          <w:lang w:val="hi_IN" w:bidi="hi_IN"/>
        </w:rPr>
        <w:t xml:space="preserve"> के लिए प्रार्थना करता है। इसे कहने का एक और तरीका यह है कि "आने वाले हर युगों में।" पौलुस चाहता है कि अब से भविष्य तक सभी लोग परमेश्वर की इस प्रेम और सामर्थ्य का अनुभव करें। </w:t>
      </w:r>
      <w:r>
        <w:rPr>
          <w:lang w:val="hi_IN" w:bidi="hi_IN"/>
        </w:rPr>
        <w:t>पीढ़ियों</w:t>
      </w:r>
      <w:r>
        <w:rPr>
          <w:lang w:val="hi_IN" w:bidi="hi_IN"/>
        </w:rPr>
        <w:t xml:space="preserve"> की चर्चा मुख्य शब्दावली में की गई है। पीढ़ियों के लिए उसी शब्द का उपयोग करें जिसका उपयोग आप करते आ रहे हैं।</w:t>
      </w:r>
    </w:p>
    <w:p>
      <w:pPr/>
      <w:r>
        <w:rPr>
          <w:lang w:val="hi_IN" w:bidi="hi_IN"/>
        </w:rPr>
      </w:r>
      <w:r>
        <w:rPr>
          <w:lang w:val="hi_IN" w:bidi="hi_IN"/>
        </w:rPr>
        <w:t xml:space="preserve">पौलुस प्रार्थना को </w:t>
      </w:r>
      <w:r>
        <w:rPr>
          <w:b/>
          <w:lang w:val="hi_IN" w:bidi="hi_IN"/>
        </w:rPr>
        <w:t>आमीन</w:t>
      </w:r>
      <w:r>
        <w:rPr>
          <w:lang w:val="hi_IN" w:bidi="hi_IN"/>
        </w:rPr>
        <w:t xml:space="preserve"> कहकर समाप्त करता है। आमीन प्रार्थना के अंत में दिया जाने वाला सामान्य उत्तर है। इसका अर्थ है कि उस व्यक्ति की बातों से सहमत होना और यह कहना कि यह सच है।</w:t>
      </w:r>
    </w:p>
    <w:p>
      <w:pPr/>
      <w:r>
        <w:rPr>
          <w:lang w:val="hi_IN" w:bidi="hi_IN"/>
        </w:rPr>
      </w:r>
      <w:r>
        <w:rPr>
          <w:lang w:val="hi_IN" w:bidi="hi_IN"/>
        </w:rPr>
        <w:t xml:space="preserve">यहाँ रुकें और समूह में चर्चा करें: आप </w:t>
      </w:r>
      <w:r>
        <w:rPr>
          <w:b/>
          <w:lang w:val="hi_IN" w:bidi="hi_IN"/>
        </w:rPr>
        <w:t>आमीन</w:t>
      </w:r>
      <w:r>
        <w:rPr>
          <w:lang w:val="hi_IN" w:bidi="hi_IN"/>
        </w:rPr>
        <w:t xml:space="preserve"> के लिए किस शब्द या वाक्यांश का उपयोग करेंगे? उसी शब्द का उपयोग करें जिसका उपयोग आपने बाइबल की अन्य पुस्तकों में किया है। </w:t>
      </w:r>
      <w:r>
        <w:rPr>
          <w:lang w:val="hi_IN" w:bidi="hi_IN"/>
        </w:rPr>
        <w:t>आमीन</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4:1–6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4:1–6 को सुनें और अपने मन में रखें।</w:t>
      </w:r>
    </w:p>
    <w:p>
      <w:pPr/>
      <w:r>
        <w:rPr>
          <w:lang w:val="hi_IN" w:bidi="hi_IN"/>
        </w:rPr>
      </w:r>
      <w:r>
        <w:rPr>
          <w:lang w:val="hi_IN" w:bidi="hi_IN"/>
        </w:rPr>
        <w:t>यदि सम्भव हो, तो इफिसियों 4:1–6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4:1–6 का ऑडियो संस्करण सबसे आसानी से समझ में आने वाले अनुवाद में सुनें।</w:t>
      </w:r>
    </w:p>
    <w:p>
      <w:pPr/>
      <w:r>
        <w:rPr>
          <w:lang w:val="hi_IN" w:bidi="hi_IN"/>
        </w:rPr>
      </w:r>
      <w:r>
        <w:rPr>
          <w:lang w:val="hi_IN" w:bidi="hi_IN"/>
        </w:rPr>
        <w:t>पत्र के पहले भाग में, पौलुस इफिसुस में रहने वाले यीशु में विश्वास करने वालों को परमेश्वर के उनके लिए उद्देश्य के बारे में याद दिला रहा है। ये विश्वास करने वाले, चाहे यहूदी हों या अन्यजाति, सब मिलकर एक ही देह, अर्थात एक ऐसा समूह हैं जो साथ मिलकर कार्य करता है। उन सभी को परमेश्वर से एक ही उत्तराधिकार मिला है। अब पौलुस विश्वासियों को बताता है कि प्रतिक्रिया में कैसे जीवन जीना है। पौलुस कहता है कि विश्वासियों को एकता में रहना चाहिए और ऐसे जीवन जीना चाहिए जो परमेश्वर को प्रसन्न करे, और फिर वह उस नींव को बताता है जो उनकी एकता को संभव बनाता है।</w:t>
      </w:r>
    </w:p>
    <w:p>
      <w:pPr/>
      <w:r>
        <w:rPr>
          <w:lang w:val="hi_IN" w:bidi="hi_IN"/>
        </w:rPr>
      </w:r>
      <w:r>
        <w:rPr>
          <w:lang w:val="hi_IN" w:bidi="hi_IN"/>
        </w:rPr>
        <w:t>पौलुस फिर से यह बताकर आरंभ करता है कि वह प्रभु यीशु की सेवा करने के कारण बंदी है। पौलुस अपने आप को प्रभु में बंदी कहता है ताकि यह दिखा सके कि प्रभु ने ही उसे इस स्थान पर रखा है, और यह भी कि प्रभु यीशु वास्तव में उसके स्वामी है। अब पौलुस विश्वासियों को निर्देश देगा कि उन्हें कैसे रहना है, चाहे प्रभु ने उन्हें कहीं भी रखा हो।</w:t>
      </w:r>
    </w:p>
    <w:p>
      <w:pPr/>
      <w:r>
        <w:rPr>
          <w:lang w:val="hi_IN" w:bidi="hi_IN"/>
        </w:rPr>
      </w:r>
      <w:r>
        <w:rPr>
          <w:lang w:val="hi_IN" w:bidi="hi_IN"/>
        </w:rPr>
        <w:t>पौलुस विश्वासियों से आग्रह करता है कि वे ऐसा जीवन जीएँ जो उनकी बुलाहट के योग्य हो। यह बुलाहट परमेश्वर का लोगों को दिया गया निमंत्रण है कि वे परमेश्वर के लोग बनें और उसकी इच्छा को पूरा करें। विश्वासियों को इस तरह से व्यवहार करना चाहिए जो परमेश्वर के लोगों के लिए सही हो।</w:t>
      </w:r>
    </w:p>
    <w:p>
      <w:pPr/>
      <w:r>
        <w:rPr>
          <w:lang w:val="hi_IN" w:bidi="hi_IN"/>
        </w:rPr>
      </w:r>
      <w:r>
        <w:rPr>
          <w:lang w:val="hi_IN" w:bidi="hi_IN"/>
        </w:rPr>
        <w:t>यहाँ रुकें और समूह में इस प्रश्न पर चर्चा करें: किसी ऐसे महत्वपूर्ण समूह के बारे में बात करें जिसका आप हिस्सा हैं, जैसे लोगों के समुदाय या खेल के दल। किसी ऐसे समय की कहानी सुनाएँ जब आप किसी ऐसे कार्यक्रम में गए थे, जहाँ सभी लोग जानते थे कि आप उस समूह का हिस्सा हैं। आपने कैसे दिखाया कि आप समूह का हिस्सा हैं? आपने उन लोगों के साथ अलग व्यवहार कैसे किया जो समूह का हिस्सा नहीं थे? इस ऑडियो को यहाँ रोकें।</w:t>
      </w:r>
    </w:p>
    <w:p>
      <w:pPr/>
      <w:r>
        <w:rPr>
          <w:lang w:val="hi_IN" w:bidi="hi_IN"/>
        </w:rPr>
      </w:r>
      <w:r>
        <w:rPr>
          <w:lang w:val="hi_IN" w:bidi="hi_IN"/>
        </w:rPr>
        <w:t>पौलुस विश्वासियों से कहता है कि वे हमेशा नम्र रहें। उस समय यूनानी और रोमी लोग अक्सर सोचते थे कि यदि कोई व्यक्ति नम्र होता है, तो वह एक दास की तरह व्यवहार करता है। यह वह रोजगार था जिसे वे महत्व नहीं देते थे। नम्र होने के द्वारा, विश्वासियों का आचरण उनके आसपास के लोगों से अलग दिखाई देता, जिससे यह प्रकट होता कि वे विश्वासियों के समूह का हिस्सा हैं।</w:t>
      </w:r>
    </w:p>
    <w:p>
      <w:pPr/>
      <w:r>
        <w:rPr>
          <w:lang w:val="hi_IN" w:bidi="hi_IN"/>
        </w:rPr>
      </w:r>
      <w:r>
        <w:rPr>
          <w:lang w:val="hi_IN" w:bidi="hi_IN"/>
        </w:rPr>
        <w:t>पौलुस कहता है कि विश्वासियों को दूसरों के साथ नम्रता से व्यवहार करना चाहिए और परमेश्वर के अपने समय पर अपना काम करने का इंतज़ार करने के लिए तैयार रहना चाहिए। पौलुस यह भी कहता है कि विश्वासियों को "एक-दूसरे को सहन करना चाहिए," या कठिन होने पर भी एक-दूसरे से प्रेम करते रहना चाहिए। पौलुस कहता है कि इन बातों को करने से विश्वासियों को आत्मा की एकता बनाए रखने में सहायता मिलेगी, अर्थात वे एक-दूसरे के साथ अच्छे संबंध रखेंगे और मिलकर अच्छी तरह काम करेंगे। पौलुस कहता है कि पवित्र आत्मा वह शांति देता है जो विश्वासियों को एकता में बाँधती या आपस में जोड़ती है। एकजुट होने का अर्थ है एक सामान्य उद्देश्य के लिए मिलकर काम करना। विश्वासियों को नम्र, धैर्यवान और कोमल बनकर हर संभव प्रयास करना चाहिए ताकि वे इस एकता को बनाए रख सकें। यदि वे ऐसा करेंगे, तो वे झगड़ों, आहत भावनाओं, गलतफ़हमियों और अन्य समस्याओं के कारण समूह की शांति को टूटने नहीं देंगे।</w:t>
      </w:r>
    </w:p>
    <w:p>
      <w:pPr/>
      <w:r>
        <w:rPr>
          <w:lang w:val="hi_IN" w:bidi="hi_IN"/>
        </w:rPr>
      </w:r>
      <w:r>
        <w:rPr>
          <w:lang w:val="hi_IN" w:bidi="hi_IN"/>
        </w:rPr>
        <w:t>यहाँ रुकें और समूह में इस प्रश्न पर चर्चा करें: किसी ऐसे व्यक्ति की कहानी सुनाएँ जो दूसरों के साथ लड़ता था और अपने आपको को अधिक महत्वपूर्ण मानकर व्यवहार करता था। इससे समस्याएँ या बुरी भावनाएँ कैसे पैदा हुई? अब किसी ऐसे व्यक्ति की कहानी सुनाएँ, जैसे माता या शिक्षक, जिसने अपने आसपास के लोगों की स्थिति को बेहतर बनाने के लिए कड़ी मेहनत की, लेकिन उस बारे में घमण्ड नहीं करता। उन्होंने कैसे दिखाया कि वे अपने आसपास के लोगों की कदर करते हैं और उनकी परवाह करते हैं? इस ऑडियो को यहाँ रोकें।</w:t>
      </w:r>
    </w:p>
    <w:p>
      <w:pPr/>
      <w:r>
        <w:rPr>
          <w:lang w:val="hi_IN" w:bidi="hi_IN"/>
        </w:rPr>
      </w:r>
      <w:r>
        <w:rPr>
          <w:lang w:val="hi_IN" w:bidi="hi_IN"/>
        </w:rPr>
        <w:t>अब, पौलुस विश्वास का एक औपचारिक कथन देता है। कलीसिया बनाने वाले विश्वासियों के समूह, को इन मान्यताओं को अपने हर कार्य का आधार बनाना चाहिए। जब कलीसिया इन बातों पर दृढ़ता से विश्वास करेगी, तो परमेश्वर उन्हें एकजुट होने और एक उद्देश्य रखने के लिए मदद करेगा। पौलुस कई बातों की “एकता” के बारे में बात करता है; उनमें कोई विभाजन नहीं है। पौलुस कहता है कि एक ही पवित्र आत्मा है जो विश्वासियों के समूह को एक उद्देश्य के लिए एक साथ लाता है। पौलुस कहता है कि एक ही प्रभु यीशु है, जो हमारा स्वामी है। हम सब विश्वास करते हैं कि यीशु हमारे उद्धार के लिए मरा और फिर जी उठा। हम अपने बपतिस्मा से यीशु के प्रति वफादारी दिखाते हैं। एक ही परमेश्वर है जो "सब" का पिता है। शायद इसका अर्थ यह है कि परमेश्वर सभी लोगों और सभी चीज़ों का पिता है, इसलिए वह सभी चीज़ों का सृष्टिकर्ता और स्वामी है, और वह सभी परिस्थितियों में काम करता है। या शायद इसका अर्थ यह है कि परमेश्वर यीशु में सभी विश्वासियों का पिता है। परमेश्वर हमारा स्वामी और राजा है, और वह हम, अपने बच्चों, के द्वारा कार्य करता है। परमेश्वर "सब में" है, जिसका अर्थ है कि परमेश्वर हर जगह, हर समय मौजूद है, और परमेश्वर अपने उन बच्चों में रहता है जो उस पर विश्वास करते हैं।</w:t>
      </w:r>
    </w:p>
    <w:p>
      <w:pPr/>
      <w:r>
        <w:rPr>
          <w:lang w:val="hi_IN" w:bidi="hi_IN"/>
        </w:rPr>
      </w:r>
      <w:r>
        <w:rPr>
          <w:lang w:val="hi_IN" w:bidi="hi_IN"/>
        </w:rPr>
        <w:t>किसी भी स्थिति में, परमेश्वर सर्वोच्च शासक है और सभी लोगों और विश्वासियों से महान है। यदि विश्वासी पौलुस द्वारा बताई गई इस और अन्य शिक्षाओं से सहमत होंगे, तो वे सब मिलकर समान रूप से परमेश्वर की इच्छा को पूरा करेंगे, और इस प्रकार वे एकता में साथ काम करते रहेंगे।</w:t>
      </w:r>
    </w:p>
    <w:p>
      <w:pPr/>
      <w:r>
        <w:rPr>
          <w:lang w:val="hi_IN" w:bidi="hi_IN"/>
        </w:rPr>
      </w:r>
      <w:r>
        <w:rPr>
          <w:lang w:val="hi_IN" w:bidi="hi_IN"/>
        </w:rPr>
        <w:t>यहाँ रुकें और समूह में इस प्रश्न पर चर्चा करें: किसी ऐसे समय की कहानी सुनाएँ जब आप किसी परियोजना पर काम कर रहे थे, जहाँ लोग लक्ष्य और वहाँ पहुँचाने के बारे में सहमत हुए थे। आपको क्या लगता है कि लोगों को एकता में मिलकर काम करने में क्या सक्षम बनाता है? उन सभी के किन विश्वासों से उन्हें एक साथ काम करने में मदद मिली?</w:t>
      </w:r>
      <w:r>
        <w:rPr>
          <w:lang w:val="hi_IN" w:bidi="hi_IN"/>
        </w:rPr>
      </w:r>
    </w:p>
    <w:p>
      <w:pPr>
        <w:pStyle w:val="Heading3"/>
      </w:pPr>
      <w:r>
        <w:rPr>
          <w:lang w:val="hi_IN" w:bidi="hi_IN"/>
        </w:rPr>
        <w:t>घटनाओं को समझाना</w:t>
      </w:r>
    </w:p>
    <w:p>
      <w:pPr/>
      <w:r>
        <w:rPr>
          <w:lang w:val="hi_IN" w:bidi="hi_IN"/>
        </w:rPr>
      </w:r>
      <w:r>
        <w:rPr>
          <w:lang w:val="hi_IN" w:bidi="hi_IN"/>
        </w:rPr>
        <w:t>इफिसियों 4:1–6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पत्र के पहले भाग में सीखी गई सभी बातों के कारण, पौलुस विश्वासियों को प्रोत्साहित करता है कि वे इस प्रकार जीवन बिताएँ जिससे वे विश्वासियों के एक संयुक्त देह, अर्थात समूह, के रूप में जुड़े रहें।</w:t>
      </w:r>
    </w:p>
    <w:p>
      <w:pPr/>
      <w:r>
        <w:rPr>
          <w:lang w:val="hi_IN" w:bidi="hi_IN"/>
        </w:rPr>
      </w:r>
      <w:r>
        <w:rPr>
          <w:b/>
          <w:lang w:val="hi_IN" w:bidi="hi_IN"/>
        </w:rPr>
        <w:t>दूसरे भाग में:</w:t>
      </w:r>
      <w:r>
        <w:rPr>
          <w:lang w:val="hi_IN" w:bidi="hi_IN"/>
        </w:rPr>
        <w:t xml:space="preserve"> पौलुस हमारी एकता की नींव देता है—वह एकता जो हमें यीशु पर भरोसा करने से मिलती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इस पत्र को जोर से पढ़ने वाले व्यक्ति को सुनने वाले विश्वासी</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प्रभु यीशु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क्योंकि पौलुस जानता था कि कोई इन शब्दों को ऊँचे स्वर में पढ़कर सुनाएगा, इसलिए उसने भाषण या शिक्षण की यूनानी शैली का उपयोग किया। पौलुस इस भाग में अपने दर्शकों को कुछ करने के लिए मनाने की कोशिश कर रहा है। वह शुरुआत में महत्वपूर्ण सच्चाइयों को समझाता है, और फिर उन सच्चाइयों के आधार पर निर्देश देता है। इस पत्र के पिछले भागों में, पौलुस ने वर्णन किया कि परमेश्वर ने विश्वासियों के लिए क्या किया है। ये ऐसी बातें हैं जिन्हें विश्वासी या तो पहले से जानते होंगे या जो उन्हें पहले से पता होने की वजह से समझ में आएंगी। विश्वासी भरोसा कर सकते हैं कि पौलुस के निर्देश अच्छे हैं, क्योंकि उसने दिखाया है कि वह भी उसी सत्य पर विश्वास करता है जिस पर वे करते हैं।</w:t>
      </w:r>
    </w:p>
    <w:p>
      <w:pPr/>
      <w:r>
        <w:rPr>
          <w:lang w:val="hi_IN" w:bidi="hi_IN"/>
        </w:rPr>
      </w:r>
      <w:r>
        <w:rPr>
          <w:lang w:val="hi_IN" w:bidi="hi_IN"/>
        </w:rPr>
        <w:t>यहाँ रुकें और इस प्रश्न पर समूह में चर्चा करें: एक कार्य के रूप में, अपने श्रोताओं को किसी बात पर सहमत करने के लिए एक छोटा भाषण तैयार करें, जैसे कि किस प्रकार का भोजन सबसे अच्छा है। वक्ता के समाप्त करने के बाद, समूह से कहें कि वे बताएँ कि वक्ता ने उन्हें समझाने के लिए कौन-कौन सी बातें या तरीके उपयोग किए। अन्य तरीकों का सुझाव दें जिनका लोग अक्सर उपयोग करते हैं। इस बात पर चर्चा करें कि क्या आपकी संस्कृति में भाषण या शिक्षण की कोई विशेष शैली पाई जाती है। इस ऑडियो को यहाँ रोकें।</w:t>
      </w:r>
    </w:p>
    <w:p>
      <w:pPr/>
      <w:r>
        <w:rPr>
          <w:lang w:val="hi_IN" w:bidi="hi_IN"/>
        </w:rPr>
      </w:r>
      <w:r>
        <w:rPr>
          <w:lang w:val="hi_IN" w:bidi="hi_IN"/>
        </w:rPr>
        <w:t>इस भाग के पहले हिस्से में पौलुस अपना ध्यान इस बात से हटाता है कि परमेश्वर ने क्या किया है, और अब वह इस पर बात करता है कि उसके प्रत्युत्तर में विश्वासियों को क्या करना चाहिए।</w:t>
      </w:r>
    </w:p>
    <w:p>
      <w:pPr/>
      <w:r>
        <w:rPr>
          <w:lang w:val="hi_IN" w:bidi="hi_IN"/>
        </w:rPr>
      </w:r>
      <w:r>
        <w:rPr>
          <w:lang w:val="hi_IN" w:bidi="hi_IN"/>
        </w:rPr>
        <w:t>पौलुस विश्वासियों को याद दिलाता है कि उसने अभी-अभी उन्हें समझाया है कि परमेश्वर ने अपने लोगों को एक विशेष बुलाहट दी है। फिर पौलुस उन्हें स्मरण दिलाता है कि वह बंदी है, एक ओर सचमुच बंदी के रूप में, और दूसरी ओर इसलिए भी कि वह परमेश्वर की इच्छा का सेवक है। इस कारण पौलुस को यह अधिकार है कि वह विश्वासियों को दृढ़ता से उन बातों को करने के लिए प्रोत्साहित करे जिन्हें वह अब उन्हें बताने जा रहा है। परमेश्वर ने उनके लिए जो कुछ किया है, उसके कारण पौलुस उन्हें एक खास तरीके से जीने के लिए ज़ोर देता है। यदि विश्वासी इस तरह रहते हैं, तो वे अपने जीवन में परमेश्वर की बुलाहट और उद्देश्य के योग्य हो जाएँगे।</w:t>
      </w:r>
    </w:p>
    <w:p>
      <w:pPr/>
      <w:r>
        <w:rPr>
          <w:lang w:val="hi_IN" w:bidi="hi_IN"/>
        </w:rPr>
      </w:r>
      <w:r>
        <w:rPr>
          <w:lang w:val="hi_IN" w:bidi="hi_IN"/>
        </w:rPr>
        <w:t>यहाँ रुकें और समूह में चर्चा करें: आपकी संस्कृति में, लोग दूसरों को किसी खास तरीके से व्यवहार करने के लिए मनाने की कोशिश कैसे करते हैं? वक्ता यह कैसे दिखाता है कि जिस विषय पर वह चर्चा कर रहा है, उस पर उसका अधिकार है? वे किन बातों को कहकर लोगों को किसी काम को करने के महत्व को समझाते हैं? इस ऑडियो को यहाँ रोकें।</w:t>
      </w:r>
    </w:p>
    <w:p>
      <w:pPr/>
      <w:r>
        <w:rPr>
          <w:lang w:val="hi_IN" w:bidi="hi_IN"/>
        </w:rPr>
      </w:r>
      <w:r>
        <w:rPr>
          <w:lang w:val="hi_IN" w:bidi="hi_IN"/>
        </w:rPr>
        <w:t>अब पौलुस जीवन जीने के योग्य तरीके का वर्णन करता है और सीधे विश्वासियों को निर्देश देता है। पवित्र आत्मा ने विश्वासियों को यीशु में शान्ति के बंधन में एकजुट किया। यह बंधन एक रस्सी के समान है जो लोगों को एक-दूसरे से बाँधता है। विश्वासी इस प्रकार एकता में बने रह सकते हैं जब वे पूरी तरह, अर्थात् सदा, नम्र, कोमल और धैर्यवान बने रहते हैं। उन्हें एक-दूसरे से प्रेम करते हुए, गलती होने पर भी एक-दूसरे को सहन करना चाहिए। विश्वासियों को एकता बनाए रखने के लिए हर संभव प्रयास करने के लिए उत्सुक होना चाहिए। इन बातों को करने से, विश्वासी उसी तरह एकजुट रहेंगे जैसे पवित्र आत्मा ने उन्हें एकजुट किया था।</w:t>
      </w:r>
    </w:p>
    <w:p>
      <w:pPr/>
      <w:r>
        <w:rPr>
          <w:lang w:val="hi_IN" w:bidi="hi_IN"/>
        </w:rPr>
      </w:r>
      <w:r>
        <w:rPr>
          <w:lang w:val="hi_IN" w:bidi="hi_IN"/>
        </w:rPr>
        <w:t>इस भाग के दूसरे भाग में, पौलुस उन बातों को सूचीबद्ध करता है जिन पर विश्वासी विश्वास करते हैं, ताकि यह समझाया जा सके कि विश्वासियों को एकजुट क्यों रहना चाहिए। एक ही बातों पर उनका विश्वास उन्हें एकजुट रखता है। पौलुस इन मुख्य विश्वासों को एक अधिक औपचारिक विश्वास के कथन के रूप में प्रस्तुत करता है। अधिक औपचारिक कथन को विश्वासियों के लिए दोहराना और याद रखना आसान होता है। पौलुस शुरू में "एक देह, या विश्वासियों के समूह" और "एक आत्मा" का वर्णन करके करता है, क्योंकि वह अभी-अभी विश्वासियों के समूह के बारे में बात कर रहा है।</w:t>
      </w:r>
    </w:p>
    <w:p>
      <w:pPr/>
      <w:r>
        <w:rPr>
          <w:lang w:val="hi_IN" w:bidi="hi_IN"/>
        </w:rPr>
      </w:r>
      <w:r>
        <w:rPr>
          <w:lang w:val="hi_IN" w:bidi="hi_IN"/>
        </w:rPr>
        <w:t>यहाँ रुकें और समूह में इस प्रश्न पर चर्चा करें: पहले कार्य पर विचार करें जो किसी को किसी बात के लिए मनाने के बारे में थी। वक्ता ने अपने कारण कैसे बताए? उसने उन्हें किस क्रम में सूचीबद्ध किया? वह उन्हें अन्य किस तरह सूचीबद्ध कर सकता था? इस ऑडियो को यहाँ रोकें।</w:t>
      </w:r>
    </w:p>
    <w:p>
      <w:pPr/>
      <w:r>
        <w:rPr>
          <w:lang w:val="hi_IN" w:bidi="hi_IN"/>
        </w:rPr>
      </w:r>
      <w:r>
        <w:rPr>
          <w:lang w:val="hi_IN" w:bidi="hi_IN"/>
        </w:rPr>
        <w:t>पौलुस की सूची में तीन भाग हैं। पहले भाग में पवित्र आत्मा शामिल है जो एकता के द्वारा विश्वासियों को एक देह बनाता है। दूसरा भाग प्रभु यीशु, जो विश्वास का आधार है और बपतिस्मा के बारे में है। यह दर्शाता है कि हम प्रभु यीशु और उस कार्य के प्रति समर्पित हैं जो उसने हमें उद्धार देने के लिए किया। और तीसरा भाग परमेश्वर के बारे में है जो सब के ऊपर है। पहले भाग में पौलुस कहता है कि एक ही आत्मा, अर्थात पवित्र आत्मा है, जो, जैसा वह पहले कह चुका है, देह अर्थात कलीसिया को एकता में जोड़ती है। जैसे एक ही आत्मा है, उसी तरह परमेश्वर ने कलीसिया के सभी लोगों को एक आशा के लिए बुलाया। यह आशा यह है कि परमेश्वर अपने लोगों को उत्तम बातें प्रदान करेगा, और यही वह बुलाहट है जिसका उल्लेख पौलुस ने आरंभ में किया था। विश्वासी यीशु के कार्यों के कारण इस आशा पर विश्वास करते हैं, जिसे पौलुस आगे एक ही प्रभु के रूप में सूचीबद्ध करता है। एक ही विश्वास है, जिसका अर्थ है कि विश्वासी विश्वास करते हैं कि यीशु प्रभु है। एक ही बपतिस्मा है: यह वह सार्वजनिक स्वीकारोक्ति है जो उस नए जीवन का प्रतीक है जिसे परमेश्वर ने सभी विश्वासियों को दिया है। अंत में, पौलुस कहता है कि एक ही परमेश्वर है, जो सबका पिता है, जो सबके ऊपर, सबके द्वारा कार्य करने वाला, और सब में विद्यमान है। “सब” शब्द का अर्थ सभी लोगों से है, चाहे वह परमेश्वर के सभी लोग हों या हर स्थान के सभी लोग।</w:t>
      </w:r>
    </w:p>
    <w:p>
      <w:pPr/>
      <w:r>
        <w:rPr>
          <w:lang w:val="hi_IN" w:bidi="hi_IN"/>
        </w:rPr>
      </w:r>
      <w:r>
        <w:rPr>
          <w:lang w:val="hi_IN" w:bidi="hi_IN"/>
        </w:rPr>
        <w:t>यहाँ रुकें और समूह में चर्चा करें: आपकी भाषा में पौलुस की सूची का अनुवाद करने का स्वाभाविक क्या होगा? इस ऑडियो को यहाँ रोकें।</w:t>
      </w:r>
    </w:p>
    <w:p>
      <w:pPr/>
      <w:r>
        <w:rPr>
          <w:lang w:val="hi_IN" w:bidi="hi_IN"/>
        </w:rPr>
      </w:r>
      <w:r>
        <w:rPr>
          <w:lang w:val="hi_IN" w:bidi="hi_IN"/>
        </w:rPr>
        <w:t>पौलुस समझाता है कि विश्वासी ऐसी अलग-अलग शिक्षाओं पर विश्वास नहीं करते जो लोगों के बीच संघर्ष या विभाजन उत्पन्न करें। लोगों के कार्य उनके विश्वास पर आधारित होते हैं। क्योंकि सभी विश्वासी एक ही बातों पर विश्वास करते हैं, इसलिए उन्हें उस एकता को बनाए रखना चाहिए जिसे पवित्र आत्मा ने आरंभ किया था जब उसने उन्हें विश्वासियों के एक समूह के रूप में एक साथ जोड़ा।</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चित्र, वस्तुओं, या लोगों का उपयोग कर सकते हैं जो पौलुस, विश्वासियों, पवित्र आत्मा, यीशु और परमेश्वर पिता का प्रतिनिधित्व करते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प्रभु के लिए एक कैदी के रूप में अपने बारे में बात कर रहा है। फिर पौलुस उन विश्वासियों के समूह की ओर मुड़ता है जो पत्र सुन रहे हैं और उन्हें अपनी बुलाहट के योग्य जीवन जीने के लिए प्रोत्साहित करता है। वह समझाता है कि वह कैसा दिखाई देता है। फिर पौलुस यीशु पर भरोसा करने के मुख्य बिन्दुओं के बारे में सिखाना शुरू करता है। पहले पौलुस विश्वासियों और पवित्र आत्मा के बारे में बात करता है, जब वह कहता है कि एक ही देह है, और वही पवित्र आत्मा है जो विश्वासियों को शांति में एकता प्रदान करता है। पवित्र आत्मा विश्वासियों को घेरकर यह दिखाता है कि कैसे विश्वासी एक हैं और मिलकर काम कर रहे हैं। फिर पौलुस विश्वासियों की एक संयुक्त आशा के विषय में बात करना आरंभ करता है, और वह यीशु की ओर संकेत करता है, क्योंकि विश्वासी एक-दूसरे को बपतिस्मा देते हुए और यीशु का अनुसरण करते हुए अपने विश्वास को प्रकट करते हैं। फिर पौलुस समझाता है कि परमेश्वर की उपस्थिति हर जगह है, क्योंकि परमेश्वर विश्वासियों के समूह के बीच कार्य करता और चलता-फिरता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4:1–6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इस पत्र को जोर से पढ़ने वाले व्यक्ति को सुनने वाले विश्वासी</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प्रभु यीशु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"मैंने तुम्हें बता दिया है कि परमेश्वर ने तुम्हारे लिए क्या किया और उसका उद्देश्य क्या है। मैं एक बंदी हूँ क्योंकि मैं प्रभु यीशु की सेवा करता हूँ, इसलिए मैं ये बातें तुमसे कह सकता हूँ। परमेश्वर द्वारा किए गए कार्यों के कारण, मैं आपसे आग्रह करना चाहता हूँ कि आप ऐसा जीवन जिएँ जो परमेश्वर के बच्चों के रूप में आपकी भूमिका के अनुकूल हो, जिसके लिए परमेश्वर ने आपको बुलाया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इन शब्दों के बारे में क्या महसूस कर रहे थे या क्या सोच रहे थे, जिन्हें आपने पौलुस को बताने के लिए निर्देशित किया?" वह व्यक्ति इस तरह उत्तर दे सकता है, जैसे, “मैं चाहता हूँ कि ये लोग जानें कि मैंने उन्हें इसलिए बुलाया है क्योंकि मैं उनसे प्रेम करता हूँ,” या “इन लोगों को वे बातें सुननी चाहिए जो मैं पौलुस की लेखों के माध्यम से उन्हें दे रहा हूँ, क्योंकि इन कार्यों से शांति मिलेगी,” या “मैं चाहता हूँ कि वे समझें कि मैंने उनके लिए इतना कुछ किया है। वे ऐसा जीवन जी सकते हैं जो दूसरों को दिखाए कि मेरे और दूसरों के साथ शांति में जीवन जीने का क्या अर्थ है। मैं वास्तव में उनका उपयोग संसार को यह दिखाने के लिए करना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पौलुस कहता है, "आपको हमेशा नम्र, कोमल और धैर्यवान होना चाहिए, और अपने प्रेम और लोगों के मतभेदों को समझकर यह दिखाना चाहिए कि आप एक-दूसरे से कितना प्रेम करते हैं। परमेश्वर का आत्मा आपको शांति देता है जो आपको एकजुट करता है, और आपको इस एकता को बनाए रखने के लिए अपनी पूरी कोशिश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लोगों से पूछें, “जब आप यह सुनते हैं तो आप क्या महसूस कर रहे हैं या क्या सोच रहे हैं?” वह व्यक्ति इस तरह उत्तर दे सकता है, "मैं वास्तव में परमेश्वर का अनुसरण करना चाहता हूँ और इन बातों को करने की कोशिश करना चाहता हूँ!" या "मुझे खुशी है कि इन कामों को करने के लिए हमें परमेश्वर की मदद मिली है, क्योंकि इन निर्देशों का हमेशा पालन करना कठिन होगा!" या "मैं देखता हूँ कि ये कार्य मेरे आसपास के लोगों के साथ अच्छे संबंध बनाएँगे," या "मैं आभारी हूँ कि पौलुस इन शब्दों को हमारे साथ साझा करके हमारी मदद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"एक ही देह है, और एक ही आत्मा है; ठीक वैसे ही एक ही बात है जिसकी हम आशा करते हैं, और जिसके लिए परमेश्वर ने तुम्हें बुलाया है। एक ही प्रभु है, एक ही विश्वास है और एक ही बपतिस्मा है। और सब का एक ही परमेश्वर और पिता है, जो सब के ऊपर है और सब के द्वारा कार्य करता है, और सब 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ऐसे उत्तर दे सकता है जैसे, “यह बहुत महत्वपूर्ण है कि वे सत्य पर विश्वास करें, इसलिए मैं इन बातों को स्पष्ट रूप से सूचीबद्ध करूंगा,” या “मैं चाहता हूँ कि विश्वासियों को शांति मिले, इसलिए मैं उन्हें सावधानीपूर्वक निर्देश दूंगा,” या “मुझे आशा है कि वे इन शब्दों को सुनेंगे, क्योंकि ये वही शब्द हैं जो परमेश्वर ने मुझे दिए हैं और ये शब्द विश्वासियों की सहायता करेंगे!”</w:t>
      </w:r>
    </w:p>
    <w:p>
      <w:pPr>
        <w:pStyle w:val="ListBullet"/>
        <w:spacing w:line="240" w:lineRule="auto"/>
        <w:ind w:left="720"/>
      </w:pPr>
      <w:r>
        <w:rPr>
          <w:lang w:val="hi_IN" w:bidi="hi_IN"/>
        </w:rPr>
      </w:r>
      <w:r>
        <w:rPr>
          <w:lang w:val="hi_IN" w:bidi="hi_IN"/>
        </w:rPr>
        <w:t>विश्वासियों की भूमिका निभाने वाले लोगों से पूछें, “जब आप यह सुनते हैं तो आप क्या महसूस कर रहे हैं या क्या सोच रहे हैं?” वह व्यक्ति ऐसे उत्तर दे सकता है जैसे, “मैं आश्चर्यचकित हूँ कि मैं ऐसे विश्वासियों के शरीर का हिस्सा हूँ जो इतने एकजुट हैं,” या “भले ही अन्य नगरों की अन्य कलीसियाएँ इतनी भिन्न हों, मैं समझता हूँ कि परमेश्वर चाहता है कि हम सब मिलकर काम करें और परमेश्वर में और उसके हमारे लिए किए कार्यों में शांति पाएं।”</w:t>
      </w:r>
      <w:r>
        <w:rPr>
          <w:lang w:val="hi_IN" w:bidi="hi_IN"/>
        </w:rPr>
      </w:r>
    </w:p>
    <w:p>
      <w:pPr>
        <w:pStyle w:val="Heading3"/>
      </w:pPr>
      <w:r>
        <w:rPr>
          <w:lang w:val="hi_IN" w:bidi="hi_IN"/>
        </w:rPr>
        <w:t>आवश्यक जानकारी</w:t>
      </w:r>
    </w:p>
    <w:p>
      <w:pPr/>
      <w:r>
        <w:rPr>
          <w:lang w:val="hi_IN" w:bidi="hi_IN"/>
        </w:rPr>
      </w:r>
      <w:r>
        <w:rPr>
          <w:lang w:val="hi_IN" w:bidi="hi_IN"/>
        </w:rPr>
        <w:t>इफिसियों 4:1–6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अपने आप को </w:t>
      </w:r>
      <w:r>
        <w:rPr>
          <w:b/>
          <w:lang w:val="hi_IN" w:bidi="hi_IN"/>
        </w:rPr>
        <w:t>प्रभु</w:t>
      </w:r>
      <w:r>
        <w:rPr>
          <w:lang w:val="hi_IN" w:bidi="hi_IN"/>
        </w:rPr>
        <w:t xml:space="preserve"> का बंदी कहता है। प्रभु अन्य लोगों पर स्वामी है, जिसके पास पूरा अधिकार है। पौलुस अक्सर यीशु को “प्रभु” कहते थे, और चूंकि पौलुस बाद में एक आत्मा, एक परमेश्वर पिता, और एक प्रभु का उल्लेख करता है, इसलिए यहाँ “प्रभु” का अर्थ सम्भवत: यीशु है।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विश्वासियों से कहता है कि वे अपने बुलाहट के </w:t>
      </w:r>
      <w:r>
        <w:rPr>
          <w:b/>
          <w:lang w:val="hi_IN" w:bidi="hi_IN"/>
        </w:rPr>
        <w:t>योग्य</w:t>
      </w:r>
      <w:r>
        <w:rPr>
          <w:lang w:val="hi_IN" w:bidi="hi_IN"/>
        </w:rPr>
        <w:t xml:space="preserve"> जीवन जिएँ और आचरण करें। </w:t>
      </w:r>
      <w:r>
        <w:rPr>
          <w:b/>
          <w:lang w:val="hi_IN" w:bidi="hi_IN"/>
        </w:rPr>
        <w:t>बुलाहट</w:t>
      </w:r>
      <w:r>
        <w:rPr>
          <w:lang w:val="hi_IN" w:bidi="hi_IN"/>
        </w:rPr>
        <w:t xml:space="preserve"> परमेश्वर का लोगों को दिया गया निमंत्रण है कि वे उसके लोग बनें और उसकी इच्छा को पूरा करें। जब कोई व्यक्ति योग्य तरीके से जीता है, तो इसका अर्थ है कि वह उस काम के लिए सही या उचित तरीके से जीता है जिसे परमेश्वर ने उसे करने के लिए बुलाया है। वह व्यक्ति परमेश्वर का एक अच्छा प्रतिनिधि है।</w:t>
      </w:r>
    </w:p>
    <w:p>
      <w:pPr/>
      <w:r>
        <w:rPr>
          <w:lang w:val="hi_IN" w:bidi="hi_IN"/>
        </w:rPr>
      </w:r>
      <w:r>
        <w:rPr>
          <w:lang w:val="hi_IN" w:bidi="hi_IN"/>
        </w:rPr>
        <w:t xml:space="preserve">यहाँ रुकें और समूह में </w:t>
      </w:r>
      <w:r>
        <w:rPr>
          <w:b/>
          <w:lang w:val="hi_IN" w:bidi="hi_IN"/>
        </w:rPr>
        <w:t>योग्य</w:t>
      </w:r>
      <w:r>
        <w:rPr>
          <w:lang w:val="hi_IN" w:bidi="hi_IN"/>
        </w:rPr>
        <w:t xml:space="preserve"> तरीके से जीने के विचार पर चर्चा करें। आप अपने भाग में इसका अनुवाद कैसे करेंगे? इस ऑडियो को यहाँ रोकें।</w:t>
      </w:r>
    </w:p>
    <w:p>
      <w:pPr/>
      <w:r>
        <w:rPr>
          <w:lang w:val="hi_IN" w:bidi="hi_IN"/>
        </w:rPr>
      </w:r>
      <w:r>
        <w:rPr>
          <w:lang w:val="hi_IN" w:bidi="hi_IN"/>
        </w:rPr>
        <w:t xml:space="preserve">पौलुस विश्वासियों से कहता है कि वे </w:t>
      </w:r>
      <w:r>
        <w:rPr>
          <w:b/>
          <w:lang w:val="hi_IN" w:bidi="hi_IN"/>
        </w:rPr>
        <w:t>नम्र</w:t>
      </w:r>
      <w:r>
        <w:rPr>
          <w:lang w:val="hi_IN" w:bidi="hi_IN"/>
        </w:rPr>
        <w:t xml:space="preserve">, </w:t>
      </w:r>
      <w:r>
        <w:rPr>
          <w:b/>
          <w:lang w:val="hi_IN" w:bidi="hi_IN"/>
        </w:rPr>
        <w:t>कोमल</w:t>
      </w:r>
      <w:r>
        <w:rPr>
          <w:lang w:val="hi_IN" w:bidi="hi_IN"/>
        </w:rPr>
        <w:t xml:space="preserve"> और </w:t>
      </w:r>
      <w:r>
        <w:rPr>
          <w:b/>
          <w:lang w:val="hi_IN" w:bidi="hi_IN"/>
        </w:rPr>
        <w:t>धैर्यवान</w:t>
      </w:r>
      <w:r>
        <w:rPr>
          <w:lang w:val="hi_IN" w:bidi="hi_IN"/>
        </w:rPr>
        <w:t xml:space="preserve"> बनें। नम्र होने का अर्थ अभिमानी न होना है, बल्कि अन्य लोगों के साथ अपने से बेहतर व्यवहार करना है। कोमल होना मतलब कठोर या क्रोधित न होना, बल्कि दूसरों के साथ दयालुता से व्यवहार करना। धैर्य रखने का अर्थ है इंतजार करने के लिए तैयार रहना, और कठिन परिस्थितियों में भी आगे बढ़ते रहना।</w:t>
      </w:r>
    </w:p>
    <w:p>
      <w:pPr/>
      <w:r>
        <w:rPr>
          <w:lang w:val="hi_IN" w:bidi="hi_IN"/>
        </w:rPr>
      </w:r>
      <w:r>
        <w:rPr>
          <w:lang w:val="hi_IN" w:bidi="hi_IN"/>
        </w:rPr>
        <w:t xml:space="preserve">यहाँ रुकें और समूह में चर्चा करें कि आप </w:t>
      </w:r>
      <w:r>
        <w:rPr>
          <w:b/>
          <w:lang w:val="hi_IN" w:bidi="hi_IN"/>
        </w:rPr>
        <w:t>नम्र</w:t>
      </w:r>
      <w:r>
        <w:rPr>
          <w:lang w:val="hi_IN" w:bidi="hi_IN"/>
        </w:rPr>
        <w:t xml:space="preserve">, </w:t>
      </w:r>
      <w:r>
        <w:rPr>
          <w:b/>
          <w:lang w:val="hi_IN" w:bidi="hi_IN"/>
        </w:rPr>
        <w:t>कोमल</w:t>
      </w:r>
      <w:r>
        <w:rPr>
          <w:lang w:val="hi_IN" w:bidi="hi_IN"/>
        </w:rPr>
        <w:t xml:space="preserve"> और </w:t>
      </w:r>
      <w:r>
        <w:rPr>
          <w:b/>
          <w:lang w:val="hi_IN" w:bidi="hi_IN"/>
        </w:rPr>
        <w:t>धैर्यवान</w:t>
      </w:r>
      <w:r>
        <w:rPr>
          <w:lang w:val="hi_IN" w:bidi="hi_IN"/>
        </w:rPr>
        <w:t xml:space="preserve"> लोगों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विश्वासियों को शांति के बंधन, अर्थात संबंध के माध्यम से आत्मा की </w:t>
      </w:r>
      <w:r>
        <w:rPr>
          <w:b/>
          <w:lang w:val="hi_IN" w:bidi="hi_IN"/>
        </w:rPr>
        <w:t>एकता</w:t>
      </w:r>
      <w:r>
        <w:rPr>
          <w:lang w:val="hi_IN" w:bidi="hi_IN"/>
        </w:rPr>
        <w:t xml:space="preserve"> बनाए रखनी चाहिए। एकजुट होने का अर्थ है एक सामान्य उद्देश्य के लिए मिलकर काम करना। जो लोग एकता में होते हैं वे उद्देश्य पर सहमत होते हैं और एक-दूसरे की सहायता करते हुए साथ मिलकर लक्ष्य तक पहुँचने का काम करते हैं। एकता के लिए उसी शब्द या वाक्यांश का उपयोग करें जिसका उपयोग आपने पिछले भागों में किया है।</w:t>
      </w:r>
    </w:p>
    <w:p>
      <w:pPr/>
      <w:r>
        <w:rPr>
          <w:lang w:val="hi_IN" w:bidi="hi_IN"/>
        </w:rPr>
      </w:r>
      <w:r>
        <w:rPr>
          <w:b/>
          <w:lang w:val="hi_IN" w:bidi="hi_IN"/>
        </w:rPr>
        <w:t>आत्मा</w:t>
      </w:r>
      <w:r>
        <w:rPr>
          <w:lang w:val="hi_IN" w:bidi="hi_IN"/>
        </w:rPr>
        <w:t xml:space="preserve">, </w:t>
      </w:r>
      <w:r>
        <w:rPr>
          <w:b/>
          <w:lang w:val="hi_IN" w:bidi="hi_IN"/>
        </w:rPr>
        <w:t>पवित्र आत्मा</w:t>
      </w:r>
      <w:r>
        <w:rPr>
          <w:lang w:val="hi_IN" w:bidi="hi_IN"/>
        </w:rPr>
        <w:t xml:space="preserve"> है, परमेश्वर का आत्मा। पवित्र आत्मा केवल एक शक्ति नहीं है, बल्कि स्वयं एक व्यक्ति भी है। पवित्र आत्मा त्रिएकता का हिस्सा है—वह परमेश्वर जो एक है, लेकिन तीन व्यक्तियों में है। परमेश्वर पिता, परमेश्वर पुत्र (यीशु) और परमेश्वर पवित्र आत्मा, ये तीन अलग-अलग व्यक्ति हैं, लेकिन मिलकर वे एक ही परमेश्वर हैं। पवित्र आत्मा लोगों के लिए यीशु का अनुयायी बनना संभव बनाता है और अनुयायियों को एकता में रखता है। आत्मा के बारे में अधिक जानकारी के लिए, मुख्य शब्दावली में </w:t>
      </w:r>
      <w:r>
        <w:rPr>
          <w:lang w:val="hi_IN" w:bidi="hi_IN"/>
        </w:rPr>
        <w:t>पवित्र आत्मा</w:t>
      </w:r>
      <w:r>
        <w:rPr>
          <w:lang w:val="hi_IN" w:bidi="hi_IN"/>
        </w:rPr>
        <w:t xml:space="preserve"> देखें। आत्मा या पवित्र आत्मा के लिए उसी शब्द या वाक्यांश का उपयोग करें जिसका उपयोग आपने पिछले भागों में किया है।</w:t>
      </w:r>
    </w:p>
    <w:p>
      <w:pPr/>
      <w:r>
        <w:rPr>
          <w:lang w:val="hi_IN" w:bidi="hi_IN"/>
        </w:rPr>
      </w:r>
      <w:r>
        <w:rPr>
          <w:b/>
          <w:lang w:val="hi_IN" w:bidi="hi_IN"/>
        </w:rPr>
        <w:t>शांति</w:t>
      </w:r>
      <w:r>
        <w:rPr>
          <w:lang w:val="hi_IN" w:bidi="hi_IN"/>
        </w:rPr>
        <w:t xml:space="preserve"> का अर्थ है टकराव का न होना और जीवन में पूर्णता या परिपूर्णता होना। शांति का अर्थ केवल युद्ध या संघर्ष का नहीं होना ही नहीं है। शांति का अर्थ है लोगों का एक साथ मिलकर एकता में रहना और एक दूसरे के प्रति प्रेम के साथ रहना। </w:t>
      </w:r>
      <w:r>
        <w:rPr>
          <w:b/>
          <w:lang w:val="hi_IN" w:bidi="hi_IN"/>
        </w:rPr>
        <w:t>शांति</w:t>
      </w:r>
      <w:r>
        <w:rPr>
          <w:lang w:val="hi_IN" w:bidi="hi_IN"/>
        </w:rPr>
        <w:t xml:space="preserve"> के बारे में अधिक जानकारी के लिए मुख्य शब्दावली को देखें। शान्ति के लिए उसी शब्द या वाक्यांश का इस्तेमाल करें जो आपने पिछले भागों में किया था।</w:t>
      </w:r>
    </w:p>
    <w:p>
      <w:pPr/>
      <w:r>
        <w:rPr>
          <w:lang w:val="hi_IN" w:bidi="hi_IN"/>
        </w:rPr>
      </w:r>
      <w:r>
        <w:rPr>
          <w:lang w:val="hi_IN" w:bidi="hi_IN"/>
        </w:rPr>
        <w:t xml:space="preserve">पौलुस कहता है कि एक ही </w:t>
      </w:r>
      <w:r>
        <w:rPr>
          <w:b/>
          <w:lang w:val="hi_IN" w:bidi="hi_IN"/>
        </w:rPr>
        <w:t>देह</w:t>
      </w:r>
      <w:r>
        <w:rPr>
          <w:lang w:val="hi_IN" w:bidi="hi_IN"/>
        </w:rPr>
        <w:t xml:space="preserve"> है, जो उन लोगों के समूह का एक और नाम है जो यीशु में विश्वास रखते हैं। पौलुस विश्वासियों को "मसीह की देह" कहता है, क्योंकि एक शरीर की तरह उसके कई सदस्य अलग-अलग भूमिकाएँ रखने वाले होते हैं, लेकिन वे सभी एक-दूसरे से जुड़े हुए हैं और पृथ्वी पर मसीह का काम करते हैं। देह के लिए उसी शब्द या वाक्यांश का उपयोग करें जिसका उपयोग आपने पिछले भागों में किया है।</w:t>
      </w:r>
    </w:p>
    <w:p>
      <w:pPr/>
      <w:r>
        <w:rPr>
          <w:lang w:val="hi_IN" w:bidi="hi_IN"/>
        </w:rPr>
      </w:r>
      <w:r>
        <w:rPr>
          <w:lang w:val="hi_IN" w:bidi="hi_IN"/>
        </w:rPr>
        <w:t xml:space="preserve">विश्वासियों के लिए एक ही </w:t>
      </w:r>
      <w:r>
        <w:rPr>
          <w:b/>
          <w:lang w:val="hi_IN" w:bidi="hi_IN"/>
        </w:rPr>
        <w:t>आशा</w:t>
      </w:r>
      <w:r>
        <w:rPr>
          <w:lang w:val="hi_IN" w:bidi="hi_IN"/>
        </w:rPr>
        <w:t xml:space="preserve"> है। आशा वह चीज़ है जिसकी ओर लोग उत्सुकता से देखते हैं। विश्वासियों के लिए, यह आशा यह है कि वे भविष्य में परमेश्वर की भलाई देखेंगे और परमेश्वर के साथ अनन्त जीवन पाएंगे। यह एक निश्चित आशा है, क्योंकि उन्होंने परमेश्वर के उद्धार कार्यों के माध्यम से देखा कि वह विश्वास के योग्य हैं। </w:t>
      </w:r>
      <w:r>
        <w:rPr>
          <w:b/>
          <w:lang w:val="hi_IN" w:bidi="hi_IN"/>
        </w:rPr>
        <w:t>आशा</w:t>
      </w:r>
      <w:r>
        <w:rPr>
          <w:lang w:val="hi_IN" w:bidi="hi_IN"/>
        </w:rPr>
        <w:t xml:space="preserve"> के बारे में अधिक जानकारी के लिए, मुख्य शब्दावली को देखें। आशा के लिए उसी शब्द या वाक्यांश का उपयोग करें जिसका उपयोग आपने पिछले भागों में किया है।</w:t>
      </w:r>
    </w:p>
    <w:p>
      <w:pPr/>
      <w:r>
        <w:rPr>
          <w:lang w:val="hi_IN" w:bidi="hi_IN"/>
        </w:rPr>
      </w:r>
      <w:r>
        <w:rPr>
          <w:lang w:val="hi_IN" w:bidi="hi_IN"/>
        </w:rPr>
        <w:t xml:space="preserve">एक ही </w:t>
      </w:r>
      <w:r>
        <w:rPr>
          <w:b/>
          <w:lang w:val="hi_IN" w:bidi="hi_IN"/>
        </w:rPr>
        <w:t>विश्वास</w:t>
      </w:r>
      <w:r>
        <w:rPr>
          <w:lang w:val="hi_IN" w:bidi="hi_IN"/>
        </w:rPr>
        <w:t xml:space="preserve"> है। विश्वास का अर्थ है, किसी पर भरोसा करना है, यह विश्वास करना और मानना कि वह व्यक्ति जो कहता है वह सच है। पौलुस जिस विश्वास के बारे में बात कर रहा है, वह तब होता है जब कोई यीशु पर विश्वास करता है। वह व्यक्ति विश्वास करता है कि यीशु परमेश्वर का पुत्र है और भरोसा करता है कि उसने उन्हें बचाने के लिए मृत्यु स्वीकार की, और परमेश्वर ने उन्हें क्षमा किया और स्वीकार किया है। इसके परिणामस्वरूप, वह व्यक्ति वह सब कुछ करने के लिए प्रतिबद्ध हो जाता है जिसकी यीशु ने आज्ञा दी है। </w:t>
      </w:r>
      <w:r>
        <w:rPr>
          <w:lang w:val="hi_IN" w:bidi="hi_IN"/>
        </w:rPr>
        <w:t xml:space="preserve">विश्वास </w:t>
      </w:r>
      <w:r>
        <w:rPr>
          <w:lang w:val="hi_IN" w:bidi="hi_IN"/>
        </w:rPr>
        <w:t xml:space="preserve">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एक ही </w:t>
      </w:r>
      <w:r>
        <w:rPr>
          <w:b/>
          <w:lang w:val="hi_IN" w:bidi="hi_IN"/>
        </w:rPr>
        <w:t>बपतिस्मा</w:t>
      </w:r>
      <w:r>
        <w:rPr>
          <w:lang w:val="hi_IN" w:bidi="hi_IN"/>
        </w:rPr>
        <w:t xml:space="preserve"> है। किसी को बपतिस्मा देने का अर्थ है उसे पानी में विधिपूर्वक धोना, ताकि यह दिखाया जा सके कि वह समुदाय या उसके नेतृत्व करने वाले व्यक्ति के प्रति पूरी तरह प्रतिबद्ध है। यह बपतिस्मा उस व्यक्ति की क्षमा की आवश्यकता का संकेत था, और साथ ही यह संकेत था कि अब वह यीशु का है और उसका अनुसरण करना चाहता है। जब कोई बपतिस्मा लेता है, तो ऐसा प्रतीत होता है जैसे वह मर जाता है और फिर से जीवित हो जाता है। यह एक प्रतीक है जो दर्शाता है कि उनका पुराना जीवन समाप्त हो गया है और अब उनका नया जीवन है क्योंकि वे यीशु के हैं। इस भाग में, जब पौलुस कहता है कि एक ही बपतिस्मा है, तो वह यह बता रहा है कि हम सब, विश्वासियों के रूप में, एक साथ यीशु के प्रति वफादार हैं और उसके साथ नया जीवन जीते हैं। हमने यह बपतिस्मा लेने के माध्यम से दिखाया है।</w:t>
      </w:r>
    </w:p>
    <w:p>
      <w:pPr/>
      <w:r>
        <w:rPr>
          <w:lang w:val="hi_IN" w:bidi="hi_IN"/>
        </w:rPr>
      </w:r>
      <w:r>
        <w:rPr>
          <w:lang w:val="hi_IN" w:bidi="hi_IN"/>
        </w:rPr>
        <w:t xml:space="preserve">यहाँ रुकें और समूह में चर्चा करें कि आप </w:t>
      </w:r>
      <w:r>
        <w:rPr>
          <w:b/>
          <w:lang w:val="hi_IN" w:bidi="hi_IN"/>
        </w:rPr>
        <w:t>बपतिस्मा</w:t>
      </w:r>
      <w:r>
        <w:rPr>
          <w:lang w:val="hi_IN" w:bidi="hi_IN"/>
        </w:rPr>
        <w:t xml:space="preserve"> के लिए किस शब्द या वाक्यांश का उपयोग करेंगे। अधिक जानकारी के लिए मुख्य शब्दावली में </w:t>
      </w:r>
      <w:r>
        <w:rPr>
          <w:lang w:val="hi_IN" w:bidi="hi_IN"/>
        </w:rPr>
        <w:t>बपतिस्मा</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एक ही परमेश्वर और सब का </w:t>
      </w:r>
      <w:r>
        <w:rPr>
          <w:b/>
          <w:lang w:val="hi_IN" w:bidi="hi_IN"/>
        </w:rPr>
        <w:t>पिता</w:t>
      </w:r>
      <w:r>
        <w:rPr>
          <w:lang w:val="hi_IN" w:bidi="hi_IN"/>
        </w:rPr>
        <w:t xml:space="preserve"> है। पौलुस उसी शब्द का उपयोग करता है जिसका उपयोग आप अपने पिताओं के लिए करते हैं। यहाँ पिता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4:7–16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4:7–16 को सुनें और अपने मन में रखें।</w:t>
      </w:r>
    </w:p>
    <w:p>
      <w:pPr/>
      <w:r>
        <w:rPr>
          <w:lang w:val="hi_IN" w:bidi="hi_IN"/>
        </w:rPr>
      </w:r>
      <w:r>
        <w:rPr>
          <w:lang w:val="hi_IN" w:bidi="hi_IN"/>
        </w:rPr>
        <w:t>यदि सम्भव हो, तो इफिसियों 4:7–16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4:7–16 का ऑडियो संस्करण सबसे आसानी से समझ में आने वाले अनुवाद में सुनें।</w:t>
      </w:r>
    </w:p>
    <w:p>
      <w:pPr/>
      <w:r>
        <w:rPr>
          <w:lang w:val="hi_IN" w:bidi="hi_IN"/>
        </w:rPr>
      </w:r>
      <w:r>
        <w:rPr>
          <w:lang w:val="hi_IN" w:bidi="hi_IN"/>
        </w:rPr>
        <w:t xml:space="preserve">पत्र के अंतिम भाग में, पौलुस ने एकता के लिए आग्रह किया और उन विश्वासों को समझाया जो विश्वासियों को एक साथ जोड़ते हैं। पौलुस उस “एक विश्वास” के विषय में बात कर रहा है जो विश्वासियों को एक करता है। अब वह मसीह से मिलने वाले विभिन्न वरदानों के विषय में बात करता हुआ दिखाई देता है, जो इस एक समूह के विश्वासियों को मजबूत बनाते हैं। वास्तव में, वरदानों की विविधता ही कलीसिया की एकता को और भी अधिक मजबूत बनाती है! </w:t>
      </w:r>
    </w:p>
    <w:p>
      <w:pPr/>
      <w:r>
        <w:rPr>
          <w:lang w:val="hi_IN" w:bidi="hi_IN"/>
        </w:rPr>
      </w:r>
      <w:r>
        <w:rPr>
          <w:lang w:val="hi_IN" w:bidi="hi_IN"/>
        </w:rPr>
        <w:t xml:space="preserve">पौलुस यह कहकर आरंभ करता है कि मसीह ने अपनी उदारता के कारण सभी विश्वासियों को, स्वयं उसे भी शामिल करते हुए, विभिन्न प्रकार का अनुग्रह दिया है। यह अनुग्रह उद्धार का अनुग्रह नहीं है, बल्कि सेवा के लिए दिए गए वरदान हैं, या परमेश्वर का काम करने की क्षमता है। पौलुस इन वरदानों को अनुग्रह कहता है क्योंकि हम परमेश्वर से ऐसे अद्भुत वरदानों को पाने के योग्य नहीं हैं। पौलुस इन वरदानों के कुछ प्रकारों के विषय में बात करने वाला है। </w:t>
      </w:r>
    </w:p>
    <w:p>
      <w:pPr/>
      <w:r>
        <w:rPr>
          <w:lang w:val="hi_IN" w:bidi="hi_IN"/>
        </w:rPr>
      </w:r>
      <w:r>
        <w:rPr>
          <w:lang w:val="hi_IN" w:bidi="hi_IN"/>
        </w:rPr>
        <w:t xml:space="preserve">पौलुस पहले समझाता है कि हम कैसे जानते हैं कि मसीह ने ये वरदान दिए हैं। वह बाइबल में पहले से दिए गए एक विजय गीत को उद्धृत करता है, जो उस राजा के विषय में है जो अपने शत्रुओं को पराजित करने के बाद अपने सिंहासन की ओर बढ़ता है। उस समय, विजय के बाद, इस्राएल का राजा राजधानी नगर की पहाड़ी पर चढ़ता था, या कहा जाता था कि वह “ऊँचाई पर चढ़ा।” राजा अपने साथ उन शत्रुओं को ले जाता था जिन्हें उसने बंदी बनाया था, और उन मूल्यवान वस्तुओं को भी जो उसने शत्रु से ली थीं या उनसे प्राप्त की थीं। जब राजा पहाड़ी पर चढ़ता था, तो वह अक्सर अपने पास से गुजरते हुए लोगों को उपहार देता था। क्योंकि विजय के बाद राजा उपहार प्राप्त भी करता था और उपहार देता भी था, इसलिए मूल विजय गीत के कुछ संस्करण कहते हैं, “उसने बहुत से उपहार प्राप्त किए,” जबकि पौलुस जिस पद को उद्धृत करता है उसमें कहा गया है, “उसने बहुत से उपहार दिए।” </w:t>
      </w:r>
    </w:p>
    <w:p>
      <w:pPr/>
      <w:r>
        <w:rPr>
          <w:lang w:val="hi_IN" w:bidi="hi_IN"/>
        </w:rPr>
      </w:r>
      <w:r>
        <w:rPr>
          <w:lang w:val="hi_IN" w:bidi="hi_IN"/>
        </w:rPr>
        <w:t>यहाँ रुकें और इस प्रश्न पर समूह में चर्चा करें: आपकी संस्कृति में, जब जन्म या विवाह जैसे किसी बड़े जीवन-घटना का उत्सव मनाया जाता है, तो लोग एक-दूसरे को किस प्रकार के उपहार देते हैं। लोग आपको किस प्रकार के उपहार देते हैं? आप किस प्रकार के उपहार देते हैं, जैसे कि भोजन का उपहार या समारोह या सभा में निमंत्रण? इस ऑडियो को यहाँ रोकें।</w:t>
      </w:r>
    </w:p>
    <w:p>
      <w:pPr/>
      <w:r>
        <w:rPr>
          <w:lang w:val="hi_IN" w:bidi="hi_IN"/>
        </w:rPr>
      </w:r>
      <w:r>
        <w:rPr>
          <w:lang w:val="hi_IN" w:bidi="hi_IN"/>
        </w:rPr>
        <w:t>पौलुस इस विजय के गीत की तुलना मसीह के पाप पर विजय और उसके अनुग्रह से करता है, या क्षमताओं के विशेष वरदानों से करता है। पौलुस समझाता है कि मसीह ऊपर गया, या उस उच्चतम स्थान पर गया, जहाँ परमेश्वर है। चूँकि मसीह परमेश्वर के साथ था, इसका अर्थ है कि वह पहले नीचे के स्थान पर उतरा होगा। कुछ लोग मानते हैं कि यह निचला स्थान वह स्थान हो सकता है जहाँ मृतकों का स्थान है, लेकिन इसका अर्थ शायद पृथ्वी है। जिस प्रकार राजा ने विजय प्राप्त की, उसी प्रकार मसीह ने पृथ्वी पर पाप और मृत्यु पर विजय पाई और फिर आकाश के ऊपर परमेश्वर के साथ रहने के लिए ऊपर चला गया। मसीह ऊपर गया ताकि वह हर जगह हो और सब कुछ पूर्ण कर सके।</w:t>
      </w:r>
    </w:p>
    <w:p>
      <w:pPr/>
      <w:r>
        <w:rPr>
          <w:lang w:val="hi_IN" w:bidi="hi_IN"/>
        </w:rPr>
      </w:r>
      <w:r>
        <w:rPr>
          <w:lang w:val="hi_IN" w:bidi="hi_IN"/>
        </w:rPr>
        <w:t>पौलुस कहता है कि मसीह ने अपनी कलीसिया के विश्वासियों को जो कुछ वरदान दिए, उनमें कलीसिया के अगुवों की भूमिकाएँ भी शामिल हैं। प्रेरित होते हैं, जो परमेश्वर के प्रतिनिधि हैं और जिनके पास संदेश देने तथा आत्मिक विषयों के बारे में निर्णय करने का अधिकार होता है। भविष्यद्वक्ता हैं, जो लोगों को परमेश्वर से संदेश देते हैं। प्रचारक अन्य लोगों को यीशु के बारे में सुसमाचार बताते हैं। उपदेशक विश्वासियों की आवश्यकताओं को पूरा करते हैं, और शिक्षक लोगों को पवित्रशास्त्र समझाते हैं। उपदेशक और शिक्षकों के समान कार्य होते हैं और कभी-कभी एक ही व्यक्ति इन दोनों भूमिकाओं को करता है।</w:t>
      </w:r>
    </w:p>
    <w:p>
      <w:pPr/>
      <w:r>
        <w:rPr>
          <w:lang w:val="hi_IN" w:bidi="hi_IN"/>
        </w:rPr>
      </w:r>
      <w:r>
        <w:rPr>
          <w:lang w:val="hi_IN" w:bidi="hi_IN"/>
        </w:rPr>
        <w:t xml:space="preserve">इन विश्वासियों के अगुवों का काम परमेश्वर के लोगों को परमेश्वर का काम करने के लिए तैयार करना या उन्हें मजबूत बनाना है, जैसे कोई व्यक्ति घर बनाता है ताकि वह मज़बूत और उपयोगी हो। यह काम तब तक चलता रहना चाहिए जब तक विश्वासी अपने विश्वास में, अर्थात् यीशु पर भरोसे में, एक न हो जाएँ। विश्वास के द्वारा, सभी विश्वासी मसीह यीशु से एक किए गए हैं, और क्योंकि वे सभी मसीह से एक किए गए हैं, इसलिए वे आपस में भी एक किए गए हैं। </w:t>
      </w:r>
    </w:p>
    <w:p>
      <w:pPr/>
      <w:r>
        <w:rPr>
          <w:lang w:val="hi_IN" w:bidi="hi_IN"/>
        </w:rPr>
      </w:r>
      <w:r>
        <w:rPr>
          <w:lang w:val="hi_IN" w:bidi="hi_IN"/>
        </w:rPr>
        <w:t>यह काम तब तक भी चलता रहना चाहिए जब तक विश्वासी परमेश्वर के पुत्र के ज्ञान में एक न हो जाएँ, अर्थात् मसीह पर भरोसा करने और अपने जीवन में उसकी सामर्थ्य का अनुभव करने के तरीके में एक जैसे हो जाएँ। कलीसिया को एक पूर्ण विकसित मनुष्य के समान परिपक्व होना चाहिए, एक संपूर्ण देह के रूप में, और उसी प्रकार बुद्धिमान बनना चाहिए जैसे कोई व्यक्ति बड़ा होते हुए अधिक बुद्धिमान होता जाता है। वे बड़े होते हैं, और एक परिपक्व वयस्क व्यक्ति की तरह होते जाते हैं, जब तक कि वे स्वयं यीशु की तरह बुद्धिमान नहीं हो जाते हैं, जो परिपक्वता और बुद्धि का मानक है।</w:t>
      </w:r>
    </w:p>
    <w:p>
      <w:pPr/>
      <w:r>
        <w:rPr>
          <w:lang w:val="hi_IN" w:bidi="hi_IN"/>
        </w:rPr>
      </w:r>
      <w:r>
        <w:rPr>
          <w:lang w:val="hi_IN" w:bidi="hi_IN"/>
        </w:rPr>
        <w:t xml:space="preserve">इसके बाद, पौलुस समझाता है कि विश्वासियों को परिपक्व होने की आवश्यकता क्यों है। चालाक, धोखा देने वाले और झूठे शिक्षक झूठ बोलते हैं और विश्वासियों को उन कार्यों और विश्वासों के बारे में समझाने की कोशिश करते हैं जो परमेश्वर की ओर से नहीं हैं। बच्चे उन बातों पर आसानी से विश्वास कर लेते हैं जो सच नहीं होतीं, क्योंकि वे अभी परिपक्व नहीं हैं। विश्वासियों को बच्चों की तरह अपरिपक्व और मूर्ख नहीं रहना चाहिए। पौलुस अपरिपक्व विश्वासियों की तुलना तूफ़ानी पानी में एक छोटी नाव से करता है, जो बदलती हवा और लहरों के कारण कभी इधर तो कभी उधर बहती रहती है। चालाक झूठ और झूठे शिक्षक अपरिपक्व लोगों को गलत दिशाओं में भटका देते हैं, जैसे हवा और लहरें नाव को गलत दिशा में बहा सकती हैं। अपरिपक्व विश्वासियों की एक और तुलना यह की जा सकती है कि वे उन पत्तों की तरह हैं जिन्हें हवा इधर-उधर उड़ा ले जाती है। </w:t>
      </w:r>
    </w:p>
    <w:p>
      <w:pPr/>
      <w:r>
        <w:rPr>
          <w:lang w:val="hi_IN" w:bidi="hi_IN"/>
        </w:rPr>
      </w:r>
      <w:r>
        <w:rPr>
          <w:lang w:val="hi_IN" w:bidi="hi_IN"/>
        </w:rPr>
        <w:t>समूह में चर्चा करें: आपकी संस्कृति में उस व्यक्ति का वर्णन कैसे किया जाता है जो आसानी से झूठ पर विश्वास कर लेता है, या बिना ज्ञान और अनुभव के बार-बार अपनी मान्यताएँ बदलता रहता है? आप उनकी तुलना किससे करेंगे? इस ऑडियो को यहाँ रोकें।</w:t>
      </w:r>
    </w:p>
    <w:p>
      <w:pPr/>
      <w:r>
        <w:rPr>
          <w:lang w:val="hi_IN" w:bidi="hi_IN"/>
        </w:rPr>
      </w:r>
      <w:r>
        <w:rPr>
          <w:lang w:val="hi_IN" w:bidi="hi_IN"/>
        </w:rPr>
        <w:t xml:space="preserve">इन झूठों को सुनने के बजाय, विश्वासियों को परमेश्वर के बारे में सच्चाई बोलनी चाहिए और उसकी शिक्षा के अनुसार जीवन जीना चाहिए। हमें यह सब एक-दूसरे के प्रति प्रेम दिखाते हुए करना चाहिए, जैसे मसीह ने किया। कलीसिया एक मानव शरीर की तरह है। यह कई लोगों से बनी है जिनकी कई भूमिकाएँ हैं, जो एक शरीर की तरह एक-दूसरे से जुड़े हुए हैं। मसीह देह के सिर, अर्थात उसके अगुए के समान है। वह पूरी कलीसिया की देह को मनुष्य की देह की तरह पूरी तरह से एक-दूसरे से ठीक से जोड़कर रखता है। मसीह की कलीसिया के सदस्य स्नायुबंधों के समान हैं—यानी वे देह के वे भाग हैं जो उसे एक साथ जोड़े रखते हैं और चलने-फिरने में सहायता करते हैं। जैसे देह के स्नायुबंध एक-दूसरे को सहारा देते हैं, वैसे ही कलीसिया के सदस्य भी एक-दूसरे की सहायता करते हैं, एक-दूसरे का समर्थन करते हैं, और मिलकर काम करते हैं ताकि कलीसिया अच्छी तरह कार्य कर सके। और जब शरीर के प्रत्येक अंग एक साथ काम करते हैं, तो वह बढ़ता है। उसी प्रकार, जब कलीसिया का हर सदस्य प्रेम के साथ मिलकर काम करता है, तो कलीसिया और अधिक मजबूत बनती है। </w:t>
      </w:r>
      <w:r>
        <w:rPr>
          <w:lang w:val="hi_IN" w:bidi="hi_IN"/>
        </w:rPr>
      </w:r>
    </w:p>
    <w:p>
      <w:pPr>
        <w:pStyle w:val="Heading3"/>
      </w:pPr>
      <w:r>
        <w:rPr>
          <w:lang w:val="hi_IN" w:bidi="hi_IN"/>
        </w:rPr>
        <w:t>घटनाओं को समझाना</w:t>
      </w:r>
    </w:p>
    <w:p>
      <w:pPr/>
      <w:r>
        <w:rPr>
          <w:lang w:val="hi_IN" w:bidi="hi_IN"/>
        </w:rPr>
      </w:r>
      <w:r>
        <w:rPr>
          <w:lang w:val="hi_IN" w:bidi="hi_IN"/>
        </w:rPr>
        <w:t>इफिसियों 4:7–16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चार हिस्से हैं।</w:t>
      </w:r>
    </w:p>
    <w:p>
      <w:pPr/>
      <w:r>
        <w:rPr>
          <w:lang w:val="hi_IN" w:bidi="hi_IN"/>
        </w:rPr>
      </w:r>
      <w:r>
        <w:rPr>
          <w:b/>
          <w:lang w:val="hi_IN" w:bidi="hi_IN"/>
        </w:rPr>
        <w:t>पहले भाग में:</w:t>
      </w:r>
      <w:r>
        <w:rPr>
          <w:lang w:val="hi_IN" w:bidi="hi_IN"/>
        </w:rPr>
        <w:t xml:space="preserve"> पौलुस समझाता है कि मसीह ने अपनी कलीसिया की एकता को मजबूत करने के लिए अलग-अलग प्रकार के वरदान दिए हैं।</w:t>
      </w:r>
    </w:p>
    <w:p>
      <w:pPr/>
      <w:r>
        <w:rPr>
          <w:lang w:val="hi_IN" w:bidi="hi_IN"/>
        </w:rPr>
      </w:r>
      <w:r>
        <w:rPr>
          <w:b/>
          <w:lang w:val="hi_IN" w:bidi="hi_IN"/>
        </w:rPr>
        <w:t>दूसरे भाग में:</w:t>
      </w:r>
      <w:r>
        <w:rPr>
          <w:lang w:val="hi_IN" w:bidi="hi_IN"/>
        </w:rPr>
        <w:t xml:space="preserve"> पौलुस वरदानों के बारे में अपनी बात को बीच में रोककर पवित्रशास्त्र से यह पुष्टि करता है कि मसीह ही लोगों को वरदान देता है। वह पवित्रशास्त्र के इस भाग में विजयी राजा की पहचान यीशु के रूप में करता है।</w:t>
      </w:r>
    </w:p>
    <w:p>
      <w:pPr/>
      <w:r>
        <w:rPr>
          <w:lang w:val="hi_IN" w:bidi="hi_IN"/>
        </w:rPr>
      </w:r>
      <w:r>
        <w:rPr>
          <w:b/>
          <w:lang w:val="hi_IN" w:bidi="hi_IN"/>
        </w:rPr>
        <w:t>तीसरे भाग में:</w:t>
      </w:r>
      <w:r>
        <w:rPr>
          <w:lang w:val="hi_IN" w:bidi="hi_IN"/>
        </w:rPr>
        <w:t xml:space="preserve"> पौलुस उन वरदानों की व्याख्या करता है जो मसीह ने दिए हैं।</w:t>
      </w:r>
    </w:p>
    <w:p>
      <w:pPr/>
      <w:r>
        <w:rPr>
          <w:lang w:val="hi_IN" w:bidi="hi_IN"/>
        </w:rPr>
      </w:r>
      <w:r>
        <w:rPr>
          <w:b/>
          <w:lang w:val="hi_IN" w:bidi="hi_IN"/>
        </w:rPr>
        <w:t>चौथे भाग में:</w:t>
      </w:r>
      <w:r>
        <w:rPr>
          <w:lang w:val="hi_IN" w:bidi="hi_IN"/>
        </w:rPr>
        <w:t xml:space="preserve"> पौलुस वरदानों के उद्देश्यों को समझाता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कलीसिया के अगुवे: प्रेरित, भविष्यद्वक्ता, प्रचारक, उपदेशक और शिक्षक</w:t>
      </w:r>
    </w:p>
    <w:p>
      <w:pPr>
        <w:pStyle w:val="ListBullet"/>
        <w:spacing w:line="240" w:lineRule="auto"/>
        <w:ind w:left="720"/>
      </w:pPr>
      <w:r>
        <w:rPr>
          <w:lang w:val="hi_IN" w:bidi="hi_IN"/>
        </w:rPr>
      </w:r>
      <w:r>
        <w:rPr>
          <w:lang w:val="hi_IN" w:bidi="hi_IN"/>
        </w:rPr>
        <w:t>विश्वासी, जो इन वचनों को सुन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पहले हिस्से में, पौलुस इस बात के संक्षिप्त विवरण के साथ शुरू करता है कि वह किन बातों के बारे में बात करेगा: कि मसीह ने सभी विश्वासियों को वरदान दिए हैं, क्योंकि मसीह को वरदान देना पसंद है। मसीह अलग-अलग लोगों को अलग-अलग वरदान देता है, और ये सभी मिलकर एकता में काम करते हैं। ध्यान दें कि पौलुस निर्देश देते हुए यह कहने से कि “तुम्हें यह करना चाहिए”—बदलकर यह समझाने लगता है कि “हम” इन वरदानों का उपयोग कैसे करें, और इस प्रकार वह स्वयं को भी इस बात में शामिल करता है।</w:t>
      </w:r>
    </w:p>
    <w:p>
      <w:pPr/>
      <w:r>
        <w:rPr>
          <w:lang w:val="hi_IN" w:bidi="hi_IN"/>
        </w:rPr>
      </w:r>
      <w:r>
        <w:rPr>
          <w:lang w:val="hi_IN" w:bidi="hi_IN"/>
        </w:rPr>
        <w:t>इस भाग के दूसरे हिस्से में, पौलुस समझाता है कि हम कैसे जानते हैं कि ये वरदान मसीह से थे। उस समय, परमेश्वर के वचन के शिक्षक अक्सर बाइबल का एक भाग पढ़ते थे, फिर समझाते थे कि वे शब्द वर्तमान समय में कैसे लागू होते हैं या उनका क्या अर्थ है। पौलुस यही करता है। पौलुस भजनों की एक विजय-गीत की पंक्ति उद्धृत करता है, जिसे विश्वासी सच्चा और भरोसेमंद जानते थे। लेखक ने यह गीत परमेश्वर के बारे में लिखा था, और यह भी कि परमेश्वर, जो ऊँचे स्थानों से ऊपर रहता है, उसे फिर से ऊपर जाने के पहले कैसे नीचे आना होगा। पौलुस अब उस पवित्रशास्त्र के गीत को समझाता है जिसे उसने उद्धृत किया है। पौलुस कहता है कि यह गीत मसीह के बारे में है। मसीह ही वह है जो पृथ्वी पर रहने के लिए नीचे आया। फिर वह ऊपर चढ़कर, अर्थात आकाश से भी ऊपर और परे चला गया। उसने यह इसलिए किया ताकि वह अपनी उपस्थिति या अपने शासन से सब कुछ भर दे, और हर चीज़ को वैसा बना दे जैसा उसे होना चाहिए। ये वरदान कलीसिया को मसीह के राज्य को बढ़ाने में मदद करते हैं।</w:t>
      </w:r>
    </w:p>
    <w:p>
      <w:pPr/>
      <w:r>
        <w:rPr>
          <w:lang w:val="hi_IN" w:bidi="hi_IN"/>
        </w:rPr>
      </w:r>
      <w:r>
        <w:rPr>
          <w:lang w:val="hi_IN" w:bidi="hi_IN"/>
        </w:rPr>
        <w:t>पौलुस विजय-गीत के उद्धृत भाग में सब कुछ नहीं समझाता, बल्कि केवल उन हिस्सों की व्याख्या करता है जो उस विषय से संबंधित हैं जिसके बारे में वह चर्चा कर रहा है। वह समझाता है कि यह गीत मसीह के बारे में है, और गीत में कहा गया है कि मसीह ने वरदान दिए, इसलिए हम जान सकते हैं कि ये वरदान मसीह से थे। पौलुस यह नहीं बताता कि बंदी लोग कौन हैं, क्योंकि यहाँ उसके शब्दों का मुख्य विषय वह नहीं है।</w:t>
      </w:r>
    </w:p>
    <w:p>
      <w:pPr/>
      <w:r>
        <w:rPr>
          <w:lang w:val="hi_IN" w:bidi="hi_IN"/>
        </w:rPr>
      </w:r>
      <w:r>
        <w:rPr>
          <w:lang w:val="hi_IN" w:bidi="hi_IN"/>
        </w:rPr>
        <w:t>यहाँ रुकें और समूह में इस प्रश्न पर चर्चा करें: एक गतिविधि के रूप में, किसी गीत का एक भाग गाएँ या किसी कविता की कुछ पंक्तियाँ उद्धृत करें, फिर संक्षेप में बताइए कि उस भाग का अर्थ क्या है और वह किस बारे में है। वक्ता जब गीत की व्याख्या करे, तो ध्यान दीजिए कि वह गीत के कुछ खास शब्दों पर तो ज़ोर देता है, लेकिन सभी शब्दों पर नहीं। इस ऑडियो को यहाँ रोकें।</w:t>
      </w:r>
    </w:p>
    <w:p>
      <w:pPr/>
      <w:r>
        <w:rPr>
          <w:lang w:val="hi_IN" w:bidi="hi_IN"/>
        </w:rPr>
      </w:r>
      <w:r>
        <w:rPr>
          <w:lang w:val="hi_IN" w:bidi="hi_IN"/>
        </w:rPr>
        <w:t>अब जब पौलुस यह दिखा चुका है कि मसीह ये वरदान देता है, तो वह इस पद के तीसरे भाग में समझाता है कि ये वरदान, अर्थात योग्यताएँ, क्या हैं और लोगों को उनका उपयोग कैसे करना चाहिए। ये वे सभी वरदान नहीं हैं जो मसीह ने विश्वासियों को दिए हैं, बल्कि ये वे विशेष सेवाएँ हैं जो उसने कलीसिया का नेतृत्व करने या मार्गदर्शन देने वालों को सौंपी हैं। पौलुस यहाँ इन भूमिकाओं की व्याख्या नहीं करता है, क्योंकि विश्वासी शायद जानते थे कि ये भूमिकाएँ क्या हैं।</w:t>
      </w:r>
    </w:p>
    <w:p>
      <w:pPr/>
      <w:r>
        <w:rPr>
          <w:lang w:val="hi_IN" w:bidi="hi_IN"/>
        </w:rPr>
      </w:r>
      <w:r>
        <w:rPr>
          <w:lang w:val="hi_IN" w:bidi="hi_IN"/>
        </w:rPr>
        <w:t>इस भाग के चौथे हिस्से में, पौलुस मसीह के शरीर, अर्थात् कलीसिया, में इन वरदानों के उद्देश्यों को समझाता है। पौलुस कहता है कि मसीह ने ये योग्यताएँ इन अगुओं को इसलिए दीं ताकि वे विश्वासियों को मसीह की सेवा के लिए तैयार करें और कलीसिया को मजबूत बनाएँ, जैसे कोई कारीगर एक घर को मज़बूत बनाने के लिए उसे बनाता है। एक मजबूत कलीसिया उस तरीके से एकजुट होती है जिसमें वे मसीह पर भरोसा करती है और परमेश्वर के पुत्र यीशु का अनुभव करती है। वे उस मनुष्य के समान हैं जो एक वयस्क व्यक्ति में बढ़ता है और परिपक्व हो जाता है। परिपक्व व्यक्ति होना पूरी तरह से मसीह के समान है—हर तरह से उसके समान होना।</w:t>
      </w:r>
    </w:p>
    <w:p>
      <w:pPr/>
      <w:r>
        <w:rPr>
          <w:lang w:val="hi_IN" w:bidi="hi_IN"/>
        </w:rPr>
      </w:r>
      <w:r>
        <w:rPr>
          <w:lang w:val="hi_IN" w:bidi="hi_IN"/>
        </w:rPr>
        <w:t>यहाँ रुकें और समूह में इस प्रश्न पर चर्चा करें: इस पद में पौलुस “निर्माण” की कल्पना का उपयोग यह दिखाने के लिए करता है कि कलीसिया कैसे मजबूत बनती है। चर्चा करें: आपकी संस्कृति में लोगों के एक समूह को मज़बूत बनाने के बारे में कैसे बात की जाती है? उन समयों के बारे में सोचें जब अगुवे, जैसे कि किसी देश या किसी व्यवसाय के अगुवे, उन लोगों के समूह को बेहतर बनाने के बारे में बात करते हैं, जिनकी वे अगुवाई करते हैं, ताकि समूह लंबे समय तक चले और कठिन समय में भी जारी रह सके। उन्होंने किन तुलनाओं या विचारों का उपयोग किया? इस ऑडियो को यहाँ रोकें।</w:t>
      </w:r>
    </w:p>
    <w:p>
      <w:pPr/>
      <w:r>
        <w:rPr>
          <w:lang w:val="hi_IN" w:bidi="hi_IN"/>
        </w:rPr>
      </w:r>
      <w:r>
        <w:rPr>
          <w:lang w:val="hi_IN" w:bidi="hi_IN"/>
        </w:rPr>
        <w:t>पौलुस उन खतरों का वर्णन करता है जिनसे परिपक्व कलीसिया बचेगी। पौलुस कहता है कि वरदानों का उपयोग करके परिपक्व बनने से मसीही बच्चों के समान नहीं रहेंगे, जो असत्य बातों पर आसानी से विश्वास कर लेते हैं। वे नावों या अन्य हल्की वस्तुओं के समान भी नहीं होंगे, जिन्हें हवा आसानी से गलत दिशा में बहा ले जाती है। जो लोग झूठ बोलते हैं और दूसरों को गलत शिक्षाओं से धोखा देते हैं, वे हवाओं के समान हैं, और वे लोगों को गलत रास्ते पर भटकाना चाहते हैं, लेकिन वे विश्वासियों को धोखा नहीं दे सकते। पौलुस इन बातों का उल्लेख करता है ताकि जो विश्वासी सुन रहे हैं, वे समझ सकें कि परिपक्व होना कितना महत्वपूर्ण है।</w:t>
      </w:r>
    </w:p>
    <w:p>
      <w:pPr/>
      <w:r>
        <w:rPr>
          <w:lang w:val="hi_IN" w:bidi="hi_IN"/>
        </w:rPr>
      </w:r>
      <w:r>
        <w:rPr>
          <w:lang w:val="hi_IN" w:bidi="hi_IN"/>
        </w:rPr>
        <w:t>यहाँ रुकें और समूह में इस प्रश्न पर चर्चा करें: धोखेबाज़ लोग क्या करते हैं? किसी ऐसे व्यक्ति के बारे में कहानी सुनाओ जिसने झूठ बोला और लोगों को किसी झूठी बात पर विश्वास कराने की कोशिश की। आप इन बेईमान लोगों का वर्णन करने के लिए जिस भाषा का उपयोग करते हैं, उस पर ध्यान दें। आपने पहले आसानी से धोखा खा जाने वाले लोगों के बारे में जो चर्चा की थी, उसके बारे में सोचें, और अब झूठ बोलने वाले लोगों के बारे में सोचें। इस बात पर चर्चा करें कि आप इस चित्रात्मक भाषा का अनुवाद कैसे करेंगे—“लहरों से इधर-उधर उछाले जाना, और हर प्रकार की शिक्षा की हवा से यहाँ-वहाँ बहा दिया जाना, तथा लोगों की चालाकी और धोखेबाज़ी से भरी हुई योजनाओं के कारण भटक जाना।” इस ऑडियो को यहाँ रोकें।</w:t>
      </w:r>
    </w:p>
    <w:p>
      <w:pPr/>
      <w:r>
        <w:rPr>
          <w:lang w:val="hi_IN" w:bidi="hi_IN"/>
        </w:rPr>
      </w:r>
      <w:r>
        <w:rPr>
          <w:lang w:val="hi_IN" w:bidi="hi_IN"/>
        </w:rPr>
        <w:t xml:space="preserve">अब, पौलुस एक कड़ा विरोधाभास बताता है। वह इस बारे में बात करता है कि विश्वासियों को परिपक्व बनने के लिए क्या करना चाहिए। झूठी शिक्षाओं पर विश्वास करने के बजाय, उन्हें परमेश्वर के बारे में सच्चाई इस तरह बोलना चाहिए जो प्रेम दिखाए। ऐसा करने से लोग मसीह के समान बन जाएँगे। जैसे कोई शरीर बढ़ता है और मजबूत होता है, वैसे ही विश्वासी भी मजबूत होंगे। मसीह शरीर का सिर, या अगुवा है, और वही कलीसिया को बढ़ने की क्षमता देता है, कुछ हद तक उन अगुवों के वरदान के माध्यम से जिनका उल्लेख पौलुस ने पहले किया है। जैसे देह के स्नायुबंध एक-दूसरे की सहायता करते हैं, वैसे ही कलीसिया के सदस्य भी एक-दूसरे की मदद करते हैं, एक-दूसरे को सहारा देते हैं, और मिलकर काम करते हैं ताकि कलीसिया अच्छी तरह कार्य कर सके। </w:t>
      </w:r>
    </w:p>
    <w:p>
      <w:pPr/>
      <w:r>
        <w:rPr>
          <w:lang w:val="hi_IN" w:bidi="hi_IN"/>
        </w:rPr>
      </w:r>
      <w:r>
        <w:rPr>
          <w:lang w:val="hi_IN" w:bidi="hi_IN"/>
        </w:rPr>
        <w:t>यहाँ रुकें और समूह में इस प्रश्न पर चर्चा करें: एक गतिविधि के रूप में, किसी से कहिए कि वह संक्षेप में किसी उपयोगी काम के बारे में बताए जो वह नियमित रूप से करता है—जैसे व्यायाम करना, फसल बोना, या खाना पकाना—और यह भी बताए कि वह काम क्यों महत्वपूर्ण है। वे वर्णन कर सकते हैं कि यह उनकी मदद कैसे करता है, वे ऐसा क्यों करते हैं, या उन्हें ऐसा करना किसने सिखाया। जब वे इस बारे में बात करना समाप्त कर दें, तो समूह में चर्चा करें कि वक्ता ने इस गतिविधि के महत्व को कैसे दिखाया। इस भाग में हम देखते हैं कि पौलुस कलीसिया की तुलना मानव शरीर से करता है, जब वह वयस्क व्यक्ति में बढ़ता है। हम देखते हैं कि पौलुस कलीसिया के सदस्यों की तुलना देह के उन भागों से करता है जो उसे एक साथ जोड़े रखते हैं। जब आप किसी बात की महत्त्वता के बारे में बता रहे थे, तो आपने किस प्रकार की तुलना का उपयोग किया? इस ऑडियो को यहाँ रोकें।</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जब आप यह गतिविधि करें, तो आप चित्रों, वस्तुओं, या यहाँ तक कि लोगों का उपयोग कर सकते हैं, ताकि पौलुस, उसके श्रोता, यीशु, प्रेरित, भविष्यद्वक्ता, सुसमाचार प्रचारक, और उपदेशक तथा शिक्षकों को दर्शाया जा सके। </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इस बात पर जोर देता है कि वह अब दर्शकों के हर व्यक्ति के बारे में बात कर रहा है। वह दिखाता है कि यीशु उन्हें वरदान दे रहा है, और यीशु श्रोताओं में से प्रत्येक कलीसिया के नेतृत्व की भूमिका निभाने के लिए एक-एक व्यक्ति को बुलाता है। जैसे-जैसे आप कहानी आगे बताएँ, दिखाएँ कि अगुवे मिलकर कुछ बना रहे हैं और समूह सब मिलकर यीशु पर विश्वास कर रहा है और उसका पालन कर रहा है। जब झूठे शिक्षक आएँ, तो दिखाएँ कि वे विश्वासियों को हवा में इधर-उधर झूलते हुए ला रहे हैं, जैसे वे किसी नाव में या तूफ़ान में हों। जब आप प्रेम में सत्य बोलने के बारे में बात करते हैं, तो दिखाएँ कि जब वे एक-दूसरे से प्रेम के तरीके से बात करते हैं, तो विश्वासी कैसे बदल जाते हैं। ध्यान दें कि मानव शरीर एक साथ कैसे काम करता है और उंगलियाँ, घुटनें और पैर की उँगलियाँ शरीर को हिलने और काम करने में कैसे मदद करती हैं। फिर दिखाएँ कि विश्वासी किसी कार्य को पूरा करने के लिए किसी न किसी तरह खुशी-खुशी मिलकर काम कर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4:7–16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चार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कलीसिया के अगुवे: प्रेरित, भविष्यद्वक्ता, प्रचारक, पास्टर और शिक्षक</w:t>
      </w:r>
    </w:p>
    <w:p>
      <w:pPr>
        <w:pStyle w:val="ListBullet"/>
        <w:spacing w:line="240" w:lineRule="auto"/>
        <w:ind w:left="720"/>
      </w:pPr>
      <w:r>
        <w:rPr>
          <w:lang w:val="hi_IN" w:bidi="hi_IN"/>
        </w:rPr>
      </w:r>
      <w:r>
        <w:rPr>
          <w:lang w:val="hi_IN" w:bidi="hi_IN"/>
        </w:rPr>
        <w:t>विश्वासी, जो इन वचनों को सुन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पौलुस कहता है, "लेकिन मसीह ने अपनी उदारता के कारण हमें सभी सेवा के विभिन्न वरदान दिए। हमें यह इसलिए पता है क्योंकि पवित्र लेखों के एक भाग में कहा गया है, "जब वह उच्चतम स्थानों पर गया, उसने कई बंदियों को लिया और अपने लोगों को वरदान दिए।" ये शब्द मसीह के बारे में हैं और उनका अर्थ है कि उसके ऊपर जाने से पहले, उसे पृथ्वी पर नीचे आना होगा। मसीह, जो पृथ्वी पर रहने के लिए आया, फिर आकाश के ऊपर चला गया ताकि वह सब कुछ अपनी उपस्थिति से भर सके और उन्हें पूर्ण या सम्पूर्ण बना सके।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मसीह की भूमिका निभाने वाले व्यक्ति से पूछें, "जब आपने ये काम किए तो आप क्या महसूस कर रहे थे या क्या सोच रहे थे?" वह व्यक्ति इस तरह उत्तर दे सकता है, "मुझे पृथ्वी के लोगों की बहुत परवाह है, इसलिए मैं न केवल उनके पास आया, बल्कि उन्हें वरदान और क्षमताएँ दीं," या "मुझे अपने लोगों को ये वरदान प्राप्त करते और उनका उपयोग करते हुए देखकर खुशी 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पौलुस कहता है, "मसीह ही वह है जिसने विश्वासियों को सेवा के वरदान दिए और उसने कुछ लोगों को प्रेरित, भविष्यद्वक्ता, सुसमाचार प्रचारक, उपदेशक और शिक्षक बनने का काम सौंपा है।" उनका काम मसीह के लोगों को परमेश्वर का काम करने के लिए तैयार करना और विश्वासियों को मजबूत बनाना है। यह काम तब तक जारी रहना चाहिए जब तक कि हम सभी विश्वासी सत्य पर विश्वास करके और मसीह, परमेश्वर के पुत्र को जानने के लिए एक होकर एकजुट न हों, जब तक कि हम परिपक्व न हो जाएँ, और जब तक हम मसीह के मानक के अनुसार न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अगुवों की भूमिका निभाने वाले व्यक्ति से पूछें, "जब आप सुन रहे हैं तो आप क्या महसूस कर रहे हैं या क्या सोच रहे हैं?" वह व्यक्ति इस तरह उत्तर दे सकता है, "मैं देखता हूँ कि ये कार्य कितने महत्वपूर्ण हैं, क्योंकि मसीह ने स्वयं उन्हें हमें दिया है!" या “मैं अपनी पूरी कोशिश करना चाहता हूँ और अपनी योग्यताओं का उपयोग करके कलीसिया को परिपक्व बनाने में मदद करना चाहता हूँ!” या "मुझे खुशी है कि हमें यह सीखना या सिखाना नहीं पड़ता कि हम स्वयं मसीह के समान कैसे बनें और हमारे पास मदद करने के लिए बहुत से लोग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पौलुस कहता है, "यदि हम ऐसा करते हैं, तो हम उन बच्चों के समान नहीं होंगे जो अपनी रक्षा नहीं कर सकते। हम उन छोटी नावों के समान नहीं होंगे जिन्हें लहरें और हवा कई गलत दिशाओं में ले जाती हैं। जो लोग झूठ सिखाते हैं वे इन लहरों की तरह हैं, लेकिन वे हमें झूठी शिक्षा पर विश्वास करने के लिए धोखा नहीं दे पाएँगे।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व्यक्ति से पूछें, “जब आप सुन रहे हैं तो आप क्या महसूस कर रहे हैं या क्या सोच रहे हैं?” वह व्यक्ति इस तरह उत्तर दे सकता है, "मैं देखता हूँ कि बड़ा होना कितना महत्वपूर्ण है; मैं एक बच्चे की तरह या उस तरह के तूफ़ान में असहाय नहीं रहना चाहता!" या "मैं आभारी हूँ कि ऐसे लोग हैं जो हमें बढ़ने और सीखने में मदद करते हैं!" या "मैं सत्य के बारे में जानना चाहता हूँ ताकि मैं झूठों पर विश्वास करने से बच सकूँ।"</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पौलुस कहता है, "इसके बजाय, हमें मसीह के बारे में सच्चे शब्द प्रेम से बोलना चाहिए ताकि हम बढ़ें और हर तरह से मसीह के समान बनें। मसीह उस देह का सिर है, और वह देह कलीसिया है। वह पूरे शरीर को पूरी तरह से एक साथ जमा कर रखता है। जब शरीर का प्रत्येक अंग अपना काम करता है और एक साथ जुड़ जाता है, तो पूरा शरीर स्वस्थ और मजबूत होता है क्योंकि सदस्य एक-दूसरे के प्रति अधिक प्रेम साझा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उत्तर दे सकता है "मुझे आशा है कि लोग अच्छी तरह से सुनते हैं क्योंकि ये महत्वपूर्ण निर्देश हैं," या "मैं समझता हूँ कि ये निर्देश हम सभी के लिए हैं, यहाँ तक कि मेरे लिए भी," या "मैं यह देखकर उत्साहित हूँ कि कलीसिया लगातार और अधिक प्रेमपूर्ण और मजबूत होती जाती है।"</w:t>
      </w:r>
    </w:p>
    <w:p>
      <w:pPr>
        <w:pStyle w:val="ListBullet"/>
        <w:spacing w:line="240" w:lineRule="auto"/>
        <w:ind w:left="720"/>
      </w:pPr>
      <w:r>
        <w:rPr>
          <w:lang w:val="hi_IN" w:bidi="hi_IN"/>
        </w:rPr>
      </w:r>
      <w:r>
        <w:rPr>
          <w:lang w:val="hi_IN" w:bidi="hi_IN"/>
        </w:rPr>
        <w:t>विश्वासियों की भूमिका निभाने वाले व्यक्ति से पूछें, “जब आप सुन रहे हैं तो आप क्या महसूस कर रहे हैं या क्या सोच रहे हैं?” वह व्यक्ति इस तरह उत्तर दे सकता है, "मैं चिंतित हूँ—प्रेम के तरीके से सत्य बोलना कठिन है! कभी-कभी मुझे वास्तव में गुस्सा आ जाता है," या "मैं अभी अपने शरीर को देख रहा हूँ और देख रहा हूँ कि यह सब एक साथ बहुत अच्छी तरह से काम करता है।" मैं बहुत आश्चर्यचकित हूँ कि मसीह चाहता है कि कलीसिया भी इस तरह काम करे!" या "मैं समझता हूँ कि एक शरीर की तरह, कलीसिया को स्वस्थ और मजबूत बनना होगा।"</w:t>
      </w:r>
      <w:r>
        <w:rPr>
          <w:lang w:val="hi_IN" w:bidi="hi_IN"/>
        </w:rPr>
      </w:r>
    </w:p>
    <w:p>
      <w:pPr>
        <w:pStyle w:val="Heading3"/>
      </w:pPr>
      <w:r>
        <w:rPr>
          <w:lang w:val="hi_IN" w:bidi="hi_IN"/>
        </w:rPr>
        <w:t>आवश्यक जानकारी</w:t>
      </w:r>
    </w:p>
    <w:p>
      <w:pPr/>
      <w:r>
        <w:rPr>
          <w:lang w:val="hi_IN" w:bidi="hi_IN"/>
        </w:rPr>
      </w:r>
      <w:r>
        <w:rPr>
          <w:lang w:val="hi_IN" w:bidi="hi_IN"/>
        </w:rPr>
        <w:t>इफिसियों 4:7–16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मसीह ने सभी विश्वासियों को विभिन्न प्रकार का </w:t>
      </w:r>
      <w:r>
        <w:rPr>
          <w:b/>
          <w:lang w:val="hi_IN" w:bidi="hi_IN"/>
        </w:rPr>
        <w:t>अनुग्रह</w:t>
      </w:r>
      <w:r>
        <w:rPr>
          <w:lang w:val="hi_IN" w:bidi="hi_IN"/>
        </w:rPr>
        <w:t xml:space="preserve"> दिया। अनुग्रह परमेश्वर की उस कृपा को दर्शाता है जो वह उन लोगों को दिखाता है जो उसके योग्य नहीं हैं, और जो वह स्वतंत्र रूप से देता है। यह अक्सर उस उद्धार को दर्शाता है जो परमेश्वर देता है, लेकिन यहाँ ध्यान दें कि यह विशेष रूप से उस सेवा या योग्यता के वरदानों को दर्शाता है जो यीशु विश्वासियों को देता है। </w:t>
      </w:r>
      <w:r>
        <w:rPr>
          <w:b/>
          <w:lang w:val="hi_IN" w:bidi="hi_IN"/>
        </w:rPr>
        <w:t>अनुग्रह</w:t>
      </w:r>
      <w:r>
        <w:rPr>
          <w:lang w:val="hi_IN" w:bidi="hi_IN"/>
        </w:rPr>
        <w:t xml:space="preserve"> के बारे में अधिक जानकारी के लिए, मुख्य शब्दावली देखें। अनुग्रह के लिए उसी शब्द या वाक्यांश का उपयोग करें जिसका उपयोग आपने पिछले भागों में किया है। </w:t>
      </w:r>
    </w:p>
    <w:p>
      <w:pPr/>
      <w:r>
        <w:rPr>
          <w:lang w:val="hi_IN" w:bidi="hi_IN"/>
        </w:rPr>
      </w:r>
      <w:r>
        <w:rPr>
          <w:b/>
          <w:lang w:val="hi_IN" w:bidi="hi_IN"/>
        </w:rPr>
        <w:t>मसीह</w:t>
      </w:r>
      <w:r>
        <w:rPr>
          <w:lang w:val="hi_IN" w:bidi="hi_IN"/>
        </w:rPr>
        <w:t xml:space="preserve"> ने ये वरदान इसलिए दिए क्योंकि वह वही उद्धारकर्ता है जिसकी प्रतिज्ञा परमेश्वर ने की थी। </w:t>
      </w:r>
      <w:r>
        <w:rPr>
          <w:lang w:val="hi_IN" w:bidi="hi_IN"/>
        </w:rPr>
        <w:t>मसीह</w:t>
      </w:r>
      <w:r>
        <w:rPr>
          <w:lang w:val="hi_IN" w:bidi="hi_IN"/>
        </w:rPr>
        <w:t xml:space="preserve"> के बारे में अधिक जानकारी के लिए, मुख्य शब्दावली को देखें। </w:t>
      </w:r>
      <w:r>
        <w:rPr>
          <w:b/>
          <w:lang w:val="hi_IN" w:bidi="hi_IN"/>
        </w:rPr>
        <w:t>मसीह</w:t>
      </w:r>
      <w:r>
        <w:rPr>
          <w:lang w:val="hi_IN" w:bidi="hi_IN"/>
        </w:rPr>
        <w:t xml:space="preserve"> के लिए उसी शब्द या वाक्यांश का उपयोग करें जिसका उपयोग आपने पिछले भागों में किया है।</w:t>
      </w:r>
    </w:p>
    <w:p>
      <w:pPr/>
      <w:r>
        <w:rPr>
          <w:lang w:val="hi_IN" w:bidi="hi_IN"/>
        </w:rPr>
      </w:r>
      <w:r>
        <w:rPr>
          <w:lang w:val="hi_IN" w:bidi="hi_IN"/>
        </w:rPr>
        <w:t xml:space="preserve">मसीह </w:t>
      </w:r>
      <w:r>
        <w:rPr>
          <w:b/>
          <w:lang w:val="hi_IN" w:bidi="hi_IN"/>
        </w:rPr>
        <w:t>स्वर्ग</w:t>
      </w:r>
      <w:r>
        <w:rPr>
          <w:lang w:val="hi_IN" w:bidi="hi_IN"/>
        </w:rPr>
        <w:t xml:space="preserve"> से ऊपर गया, या ऊचें पर गया। इस मामले में स्वर्ग का अर्थ आकाश से है।</w:t>
      </w:r>
    </w:p>
    <w:p>
      <w:pPr/>
      <w:r>
        <w:rPr>
          <w:lang w:val="hi_IN" w:bidi="hi_IN"/>
        </w:rPr>
      </w:r>
      <w:r>
        <w:rPr>
          <w:lang w:val="hi_IN" w:bidi="hi_IN"/>
        </w:rPr>
        <w:t xml:space="preserve">यहाँ रुकें और चर्चा करें कि आप </w:t>
      </w:r>
      <w:r>
        <w:rPr>
          <w:b/>
          <w:lang w:val="hi_IN" w:bidi="hi_IN"/>
        </w:rPr>
        <w:t>स्वर्ग</w:t>
      </w:r>
      <w:r>
        <w:rPr>
          <w:lang w:val="hi_IN" w:bidi="hi_IN"/>
        </w:rPr>
        <w:t xml:space="preserve"> के लिए किस शब्द का उपयोग करेंगे जब इसका अर्थ आकाश हो। </w:t>
      </w:r>
      <w:r>
        <w:rPr>
          <w:lang w:val="hi_IN" w:bidi="hi_IN"/>
        </w:rPr>
        <w:t>स्वर्ग</w:t>
      </w:r>
      <w:r>
        <w:rPr>
          <w:lang w:val="hi_IN" w:bidi="hi_IN"/>
        </w:rPr>
        <w:t xml:space="preserve"> के बारे में अधिक जानकारी के लिए, मुख्य शब्दावली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कहता है कि मसीह ने विश्वासियों को </w:t>
      </w:r>
      <w:r>
        <w:rPr>
          <w:b/>
          <w:lang w:val="hi_IN" w:bidi="hi_IN"/>
        </w:rPr>
        <w:t>प्रेरित</w:t>
      </w:r>
      <w:r>
        <w:rPr>
          <w:lang w:val="hi_IN" w:bidi="hi_IN"/>
        </w:rPr>
        <w:t xml:space="preserve">, </w:t>
      </w:r>
      <w:r>
        <w:rPr>
          <w:b/>
          <w:lang w:val="hi_IN" w:bidi="hi_IN"/>
        </w:rPr>
        <w:t>भविष्यद्वक्ता,</w:t>
      </w:r>
      <w:r>
        <w:rPr>
          <w:lang w:val="hi_IN" w:bidi="hi_IN"/>
        </w:rPr>
        <w:t xml:space="preserve"> </w:t>
      </w:r>
      <w:r>
        <w:rPr>
          <w:b/>
          <w:lang w:val="hi_IN" w:bidi="hi_IN"/>
        </w:rPr>
        <w:t>सुसमाचार प्रचारक</w:t>
      </w:r>
      <w:r>
        <w:rPr>
          <w:lang w:val="hi_IN" w:bidi="hi_IN"/>
        </w:rPr>
        <w:t xml:space="preserve">, </w:t>
      </w:r>
      <w:r>
        <w:rPr>
          <w:b/>
          <w:lang w:val="hi_IN" w:bidi="hi_IN"/>
        </w:rPr>
        <w:t>उपदेशक</w:t>
      </w:r>
      <w:r>
        <w:rPr>
          <w:lang w:val="hi_IN" w:bidi="hi_IN"/>
        </w:rPr>
        <w:t xml:space="preserve"> और </w:t>
      </w:r>
      <w:r>
        <w:rPr>
          <w:b/>
          <w:lang w:val="hi_IN" w:bidi="hi_IN"/>
        </w:rPr>
        <w:t>शिक्षक</w:t>
      </w:r>
      <w:r>
        <w:rPr>
          <w:lang w:val="hi_IN" w:bidi="hi_IN"/>
        </w:rPr>
        <w:t xml:space="preserve"> बनने के लिए वरदान या योग्यताएँ दी है। </w:t>
      </w:r>
    </w:p>
    <w:p>
      <w:pPr/>
      <w:r>
        <w:rPr>
          <w:lang w:val="hi_IN" w:bidi="hi_IN"/>
        </w:rPr>
      </w:r>
      <w:r>
        <w:rPr>
          <w:lang w:val="hi_IN" w:bidi="hi_IN"/>
        </w:rPr>
        <w:t xml:space="preserve">एक </w:t>
      </w:r>
      <w:r>
        <w:rPr>
          <w:b/>
          <w:lang w:val="hi_IN" w:bidi="hi_IN"/>
        </w:rPr>
        <w:t>प्रेरित</w:t>
      </w:r>
      <w:r>
        <w:rPr>
          <w:lang w:val="hi_IN" w:bidi="hi_IN"/>
        </w:rPr>
        <w:t xml:space="preserve"> वह व्यक्ति होता है जो अन्य लोगों के लिए इस बात का गवाह होता है कि यीशु सच में मरे हुओं में से जी उठा है। हालाँकि पौलुस के समय में अभी भी कुछ प्रेरित थे जिन्होंने यीशु को देखा था, आज भी कलीसिया में ऐसे लोग हैं जो प्रेरितों के समान काम करते हैं। एक प्रेरित सभी लोगों को सुसमाचार प्रचार करता है और कलीसियाओं को स्थापित करता है। प्रेरितों को आत्मिक बातों के बारे में निर्णय लेने का परमेश्वर से अधिकार मिलता है। </w:t>
      </w:r>
      <w:r>
        <w:rPr>
          <w:lang w:val="hi_IN" w:bidi="hi_IN"/>
        </w:rPr>
        <w:t>प्रेरित</w:t>
      </w:r>
      <w:r>
        <w:rPr>
          <w:lang w:val="hi_IN" w:bidi="hi_IN"/>
        </w:rPr>
        <w:t xml:space="preserve"> के बारे में अधिक जानकारी के लिए, मुख्य शब्दावली को देखें। प्रेरित के लिए उसी शब्द का उपयोग करें जिसका उपयोग आपने पिछले भागों में किया है।</w:t>
      </w:r>
    </w:p>
    <w:p>
      <w:pPr/>
      <w:r>
        <w:rPr>
          <w:lang w:val="hi_IN" w:bidi="hi_IN"/>
        </w:rPr>
      </w:r>
      <w:r>
        <w:rPr>
          <w:b/>
          <w:lang w:val="hi_IN" w:bidi="hi_IN"/>
        </w:rPr>
        <w:t>भविष्यद्वक्ता</w:t>
      </w:r>
      <w:r>
        <w:rPr>
          <w:lang w:val="hi_IN" w:bidi="hi_IN"/>
        </w:rPr>
        <w:t xml:space="preserve"> वह होता है जो परमेश्वर की ओर से लोगों को सन्देश देता है। </w:t>
      </w:r>
      <w:r>
        <w:rPr>
          <w:b/>
          <w:lang w:val="hi_IN" w:bidi="hi_IN"/>
        </w:rPr>
        <w:t>भविष्यद्वक्ता</w:t>
      </w:r>
      <w:r>
        <w:rPr>
          <w:lang w:val="hi_IN" w:bidi="hi_IN"/>
        </w:rPr>
        <w:t xml:space="preserve"> के बारे में अधिक जानकारी के लिए, मुख्य शब्दावली देखें। भविष्यद्वक्ता के लिए उसी शब्द का उपयोग करें जो आपने पिछले भागों में किया है।</w:t>
      </w:r>
    </w:p>
    <w:p>
      <w:pPr/>
      <w:r>
        <w:rPr>
          <w:lang w:val="hi_IN" w:bidi="hi_IN"/>
        </w:rPr>
      </w:r>
      <w:r>
        <w:rPr>
          <w:lang w:val="hi_IN" w:bidi="hi_IN"/>
        </w:rPr>
        <w:t xml:space="preserve">एक </w:t>
      </w:r>
      <w:r>
        <w:rPr>
          <w:b/>
          <w:lang w:val="hi_IN" w:bidi="hi_IN"/>
        </w:rPr>
        <w:t>प्रचारक</w:t>
      </w:r>
      <w:r>
        <w:rPr>
          <w:lang w:val="hi_IN" w:bidi="hi_IN"/>
        </w:rPr>
        <w:t xml:space="preserve"> वह होता है जो अन्य लोगों को यीशु के बारे में सुसमाचार बताता है।</w:t>
      </w:r>
    </w:p>
    <w:p>
      <w:pPr/>
      <w:r>
        <w:rPr>
          <w:lang w:val="hi_IN" w:bidi="hi_IN"/>
        </w:rPr>
      </w:r>
      <w:r>
        <w:rPr>
          <w:lang w:val="hi_IN" w:bidi="hi_IN"/>
        </w:rPr>
        <w:t xml:space="preserve">यहाँ रुकें और समूह में चर्चा करें कि आप </w:t>
      </w:r>
      <w:r>
        <w:rPr>
          <w:b/>
          <w:lang w:val="hi_IN" w:bidi="hi_IN"/>
        </w:rPr>
        <w:t>प्रचारक</w:t>
      </w:r>
      <w:r>
        <w:rPr>
          <w:lang w:val="hi_IN" w:bidi="hi_IN"/>
        </w:rPr>
        <w:t xml:space="preserve"> के लिए किस शब्द या वाक्यांश का उपयोग करेंगे। </w:t>
      </w:r>
      <w:r>
        <w:rPr>
          <w:b/>
          <w:lang w:val="hi_IN" w:bidi="hi_IN"/>
        </w:rPr>
        <w:t>प्रचारक</w:t>
      </w:r>
      <w:r>
        <w:rPr>
          <w:lang w:val="hi_IN" w:bidi="hi_IN"/>
        </w:rPr>
        <w:t xml:space="preserve"> के बारे में अधिक जानकारी के लिए, मुख्य शब्दावली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एक </w:t>
      </w:r>
      <w:r>
        <w:rPr>
          <w:b/>
          <w:lang w:val="hi_IN" w:bidi="hi_IN"/>
        </w:rPr>
        <w:t>उपदेशक</w:t>
      </w:r>
      <w:r>
        <w:rPr>
          <w:lang w:val="hi_IN" w:bidi="hi_IN"/>
        </w:rPr>
        <w:t xml:space="preserve"> उस व्यक्ति के समान होता है जो भेड़ों की देखभाल करता है, यह सुनिश्चित करता है कि वे सुरक्षित रहें और उनकी देखभाल की जाए। कलीसिया में, एक उपदेशक, अक्सर शिक्षकों की तरह आत्मिक सत्य की शिक्षा देकर अन्य विश्वासियों की आवश्यकताओं की देखभाल करता है। बाइबल में </w:t>
      </w:r>
      <w:r>
        <w:rPr>
          <w:b/>
          <w:lang w:val="hi_IN" w:bidi="hi_IN"/>
        </w:rPr>
        <w:t>शिक्षक</w:t>
      </w:r>
      <w:r>
        <w:rPr>
          <w:lang w:val="hi_IN" w:bidi="hi_IN"/>
        </w:rPr>
        <w:t xml:space="preserve"> हमेशा धार्मिक गुरु होता है, वह व्यक्ति जो लोगों को शास्त्रों की व्याख्या करता है। पौलुस शायद उपदेशक और शिक्षकों को एक साथ सूचीबद्ध करता है, क्योंकि सभी उपदेशक आत्मिक सत्य के शिक्षक थे, हालाँकि सभी शिक्षक उपदेशक नहीं थे और लोगों की देखभाल करते थे।</w:t>
      </w:r>
    </w:p>
    <w:p>
      <w:pPr/>
      <w:r>
        <w:rPr>
          <w:lang w:val="hi_IN" w:bidi="hi_IN"/>
        </w:rPr>
      </w:r>
      <w:r>
        <w:rPr>
          <w:lang w:val="hi_IN" w:bidi="hi_IN"/>
        </w:rPr>
        <w:t xml:space="preserve">यहाँ रुकें और समूह में चर्चा करें कि आप </w:t>
      </w:r>
      <w:r>
        <w:rPr>
          <w:b/>
          <w:lang w:val="hi_IN" w:bidi="hi_IN"/>
        </w:rPr>
        <w:t>उपदेशक</w:t>
      </w:r>
      <w:r>
        <w:rPr>
          <w:lang w:val="hi_IN" w:bidi="hi_IN"/>
        </w:rPr>
        <w:t xml:space="preserve"> और </w:t>
      </w:r>
      <w:r>
        <w:rPr>
          <w:b/>
          <w:lang w:val="hi_IN" w:bidi="hi_IN"/>
        </w:rPr>
        <w:t>शिक्षक</w:t>
      </w:r>
      <w:r>
        <w:rPr>
          <w:lang w:val="hi_IN" w:bidi="hi_IN"/>
        </w:rPr>
        <w:t xml:space="preserve"> के लिए किन शब्दों या वाक्यांशों का उपयोग करेंगे। </w:t>
      </w:r>
      <w:r>
        <w:rPr>
          <w:lang w:val="hi_IN" w:bidi="hi_IN"/>
        </w:rPr>
        <w:t>शिक्षक</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इन अगुवों को </w:t>
      </w:r>
      <w:r>
        <w:rPr>
          <w:b/>
          <w:lang w:val="hi_IN" w:bidi="hi_IN"/>
        </w:rPr>
        <w:t>देह</w:t>
      </w:r>
      <w:r>
        <w:rPr>
          <w:lang w:val="hi_IN" w:bidi="hi_IN"/>
        </w:rPr>
        <w:t xml:space="preserve"> को तैयार करना चाहिए, या उसे तैयार करना चाहिए, जो यीशु पर विश्वास करने वाले लोगों के समूह के लिए एक और शब्द है। पौलुस विश्वासियों को "मसीह की देह" कहता है, क्योंकि एक शरीर की तरह उसके कई सदस्य अलग-अलग भूमिकाएँ रखने वाले होते हैं, लेकिन वे सभी एक-दूसरे से जुड़े हुए हैं और पृथ्वी पर मसीह का काम करते हैं। देह के लिए उसी शब्द या वाक्यांश का उपयोग करें जिसका उपयोग आपने पिछले भागों में किया है।</w:t>
      </w:r>
    </w:p>
    <w:p>
      <w:pPr/>
      <w:r>
        <w:rPr>
          <w:lang w:val="hi_IN" w:bidi="hi_IN"/>
        </w:rPr>
      </w:r>
      <w:r>
        <w:rPr>
          <w:lang w:val="hi_IN" w:bidi="hi_IN"/>
        </w:rPr>
        <w:t xml:space="preserve">यह तब तक चलता रहेगा जब तक विश्वासी अपने विश्वास में </w:t>
      </w:r>
      <w:r>
        <w:rPr>
          <w:b/>
          <w:lang w:val="hi_IN" w:bidi="hi_IN"/>
        </w:rPr>
        <w:t>एकजुट</w:t>
      </w:r>
      <w:r>
        <w:rPr>
          <w:lang w:val="hi_IN" w:bidi="hi_IN"/>
        </w:rPr>
        <w:t xml:space="preserve"> न हो जाएँ। एकजुट होने का अर्थ है एक सामान्य उद्देश्य के लिए मिलकर काम करना। एकजुट लोग उद्देश्य पर सहमत होते हैं और बिना झगड़े के मिलकर काम करते हैं। एकता के लिए उसी शब्द या वाक्यांश का उपयोग करें जिसका उपयोग आपने पिछले भागों में किया है।</w:t>
      </w:r>
    </w:p>
    <w:p>
      <w:pPr/>
      <w:r>
        <w:rPr>
          <w:lang w:val="hi_IN" w:bidi="hi_IN"/>
        </w:rPr>
      </w:r>
      <w:r>
        <w:rPr>
          <w:b/>
          <w:lang w:val="hi_IN" w:bidi="hi_IN"/>
        </w:rPr>
        <w:t>विश्वास</w:t>
      </w:r>
      <w:r>
        <w:rPr>
          <w:lang w:val="hi_IN" w:bidi="hi_IN"/>
        </w:rPr>
        <w:t xml:space="preserve"> का अर्थ है किसी पर भरोसा करना, यह विश्वास करना और मानना कि वह व्यक्ति जो कहता है वह सच है। पौलुस जिस विश्वास के बारे में बात कर रहा है, वह तब होता है जब कोई यीशु पर विश्वास करता है। वह व्यक्ति मानता है कि यीशु परमेश्वर का पुत्र है और उसे भरोसा है कि वह उनके पापों के लिए मरा और परमेश्वर ने उन्हें क्षमा किया है और उन्हें स्वीकार किया है। इसके परिणामस्वरूप, वह व्यक्ति वह सब कुछ करने के लिए प्रतिबद्ध हो जाता है जिसकी यीशु ने आज्ञा दी है। </w:t>
      </w:r>
      <w:r>
        <w:rPr>
          <w:lang w:val="hi_IN" w:bidi="hi_IN"/>
        </w:rPr>
        <w:t xml:space="preserve">विश्वास </w:t>
      </w:r>
      <w:r>
        <w:rPr>
          <w:lang w:val="hi_IN" w:bidi="hi_IN"/>
        </w:rPr>
        <w:t xml:space="preserve">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यह तब तक चलता रहेगा जब तक विश्वासी </w:t>
      </w:r>
      <w:r>
        <w:rPr>
          <w:b/>
          <w:lang w:val="hi_IN" w:bidi="hi_IN"/>
        </w:rPr>
        <w:t>परमेश्वर के पुत्र</w:t>
      </w:r>
      <w:r>
        <w:rPr>
          <w:lang w:val="hi_IN" w:bidi="hi_IN"/>
        </w:rPr>
        <w:t xml:space="preserve"> के ज्ञान में एक न हो जाएँ। परमेश्वर का पुत्र यीशु के लिए एक उपाधि है। यीशु को परमेश्वर का पुत्र कहा जाता है क्योंकि उसका परमेश्वर पिता के साथ एक विशेष रिश्ता है—यह संबंध किसी और का नहीं है। परमेश्वर और यीशु एक-दूसरे से प्रेम करते हैं जैसे पिता और पुत्र एक-दूसरे से प्रेम करते हैं।</w:t>
      </w:r>
    </w:p>
    <w:p>
      <w:pPr/>
      <w:r>
        <w:rPr>
          <w:lang w:val="hi_IN" w:bidi="hi_IN"/>
        </w:rPr>
      </w:r>
      <w:r>
        <w:rPr>
          <w:lang w:val="hi_IN" w:bidi="hi_IN"/>
        </w:rPr>
        <w:t xml:space="preserve">यहाँ रुकें और बाइबल की अन्य पुस्तकों में </w:t>
      </w:r>
      <w:r>
        <w:rPr>
          <w:b/>
          <w:lang w:val="hi_IN" w:bidi="hi_IN"/>
        </w:rPr>
        <w:t>परमेश्वर के पुत्र</w:t>
      </w:r>
      <w:r>
        <w:rPr>
          <w:lang w:val="hi_IN" w:bidi="hi_IN"/>
        </w:rPr>
        <w:t xml:space="preserve"> के लिए उपयोग किए गए वाक्यांश की समीक्षा करें। </w:t>
      </w:r>
      <w:r>
        <w:rPr>
          <w:lang w:val="hi_IN" w:bidi="hi_IN"/>
        </w:rPr>
        <w:t>परमेश्वर के पुत्र</w:t>
      </w:r>
      <w:r>
        <w:rPr>
          <w:lang w:val="hi_IN" w:bidi="hi_IN"/>
        </w:rPr>
        <w:t xml:space="preserve"> के बारे में अधिक जानकारी के लिए, मुख्य शब्दावली देखें। परमेश्वर का पुत्र’ के लिए वही शब्द या वाक्यांश प्रयोग करें जो आपने पिछले भागों में किया था। इस ऑडियो को यहाँ रोकें।</w:t>
      </w:r>
    </w:p>
    <w:p>
      <w:pPr/>
      <w:r>
        <w:rPr>
          <w:lang w:val="hi_IN" w:bidi="hi_IN"/>
        </w:rPr>
      </w:r>
      <w:r>
        <w:rPr>
          <w:lang w:val="hi_IN" w:bidi="hi_IN"/>
        </w:rPr>
        <w:t xml:space="preserve">विश्वासियों को ऐसा करना चाहिए ताकि वे </w:t>
      </w:r>
      <w:r>
        <w:rPr>
          <w:b/>
          <w:lang w:val="hi_IN" w:bidi="hi_IN"/>
        </w:rPr>
        <w:t>परिपक्व</w:t>
      </w:r>
      <w:r>
        <w:rPr>
          <w:lang w:val="hi_IN" w:bidi="hi_IN"/>
        </w:rPr>
        <w:t xml:space="preserve"> हो जाएँ, या बड़े हो जाएँ। इसका यह अर्थ केवल यह नहीं है कि वे शारीरिक रूप से बड़े होंगे, बल्कि एक वयस्क की तरह अधिक बुद्धिमान और सक्षम हो जाएँगे।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4:17–24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4:17–24 को सुनें और अपने मन में रखें।</w:t>
      </w:r>
    </w:p>
    <w:p>
      <w:pPr/>
      <w:r>
        <w:rPr>
          <w:lang w:val="hi_IN" w:bidi="hi_IN"/>
        </w:rPr>
      </w:r>
      <w:r>
        <w:rPr>
          <w:lang w:val="hi_IN" w:bidi="hi_IN"/>
        </w:rPr>
        <w:t xml:space="preserve">यदि सम्भव हो, तो इफिसियों 4:17–24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4:17–24 का ऑडियो संस्करण सबसे आसानी से समझ में आने वाले अनुवाद में सुनें।</w:t>
      </w:r>
    </w:p>
    <w:p>
      <w:pPr/>
      <w:r>
        <w:rPr>
          <w:lang w:val="hi_IN" w:bidi="hi_IN"/>
        </w:rPr>
      </w:r>
      <w:r>
        <w:rPr>
          <w:lang w:val="hi_IN" w:bidi="hi_IN"/>
        </w:rPr>
        <w:t xml:space="preserve">पिछले भाग में, पौलुस ने समझाया कि मसीह कलीसिया को ऐसे वरदान देता है जो कलीसिया की एकता को और मजबूत बनाने में मदद करते हैं। अब पौलुस फिर से इस बात पर चर्चा करता है कि यीशु में विश्वास करने वालों को कैसे योग्य रीति से जीवन जीना चाहिए, और वह जीवन जीने के दो तरीकों की तुलना करता है। पहले वह बताता है कि विश्वासियों ने यीशु पर विश्वास करने से पहले किस तरह जीवन बिताया था, फिर वह उन्हें नए तरीके से जीवन जीने के लिए प्रेरित करता है। </w:t>
      </w:r>
    </w:p>
    <w:p>
      <w:pPr/>
      <w:r>
        <w:rPr>
          <w:lang w:val="hi_IN" w:bidi="hi_IN"/>
        </w:rPr>
      </w:r>
      <w:r>
        <w:rPr>
          <w:lang w:val="hi_IN" w:bidi="hi_IN"/>
        </w:rPr>
        <w:t xml:space="preserve">पौलुस कहता है कि वह प्रभु में इन बातों के लिए आग्रह करता है, बल्कि ज़ोर देकर कहता है। इसका अर्थ है कि वह उस अधिकार के साथ बोल रहा है जो प्रभु यीशु ने उसे दिया है। पौलुस दिखा रहा है कि ये निर्देश कितने महत्वपूर्ण हैं, और अपने सुनने वालों को याद दिलाता है कि ये केवल उसके सुझाव नहीं हैं, बल्कि प्रभु की ओर से महत्वपूर्ण निर्देश हैं। </w:t>
      </w:r>
    </w:p>
    <w:p>
      <w:pPr/>
      <w:r>
        <w:rPr>
          <w:lang w:val="hi_IN" w:bidi="hi_IN"/>
        </w:rPr>
      </w:r>
      <w:r>
        <w:rPr>
          <w:lang w:val="hi_IN" w:bidi="hi_IN"/>
        </w:rPr>
        <w:t>यहाँ रुकें और इस प्रश्न पर समूह में चर्चा करें: किसी ऐसे समय के बारे में बात करें जब किसी अगुवे या अधिकार वाले व्यक्ति ने आपको कोई ऐसा काम या भूमिका दी थी, जिसमें आपको अन्य लोगों की अगुवाई करनी पड़ती थी। आपने कैसे दिखाया कि जब आप जिम्मेदार थे, तो आप वही कर रहे थे जो अगुवा चाहता था? इस ऑडियो को यहाँ रोकें।</w:t>
      </w:r>
    </w:p>
    <w:p>
      <w:pPr/>
      <w:r>
        <w:rPr>
          <w:lang w:val="hi_IN" w:bidi="hi_IN"/>
        </w:rPr>
      </w:r>
      <w:r>
        <w:rPr>
          <w:lang w:val="hi_IN" w:bidi="hi_IN"/>
        </w:rPr>
        <w:t>पौलुस जोर देकर कहता है कि विश्वासियों को अन्यजातियों की तरह नहीं जीना चाहिए। अन्यजातियों का अर्थ है बाहरी लोग, या वे लोग जो परमेश्वर के चुने हुए लोग नहीं हैं। अन्यजाति यहूदी नहीं हैं। इस मामले में, अन्यजातियों का विवरण उन लोगों को दर्शाता है जो यीशु पर विश्वास नहीं करते हैं, जो परमेश्वर के कहने के अनुसार नहीं जीते हैं। जिन विश्वासियों को पौलुस लिख रहा है, उनमें से अधिकांश यहूदी नहीं हैं, और परमेश्वर द्वारा अपनी प्रजा बनने के लिए बुलाए जाने से पहले वे अविश्वासी अन्यजातियों की तरह जीवन जीते थे। क्योंकि जो अन्यजाति यीशु का अनुसरण नहीं करते वे ऐसे झूठे देवताओं का अनुसरण करते हैं जिनमें उनकी सहायता करने की कोई शक्ति नहीं है, इसलिए उनकी सोच व्यर्थ, निरर्थक, और समय की बर्बादी है। जैसे अंधेरे में रहने वाला व्यक्ति अपने चारों ओर की चीज़ों को देख या समझ नहीं सकता, वैसे ही अन्यजाति परमेश्वर की सच्चाई को देख या समझ नहीं सकते। उनके पास वह अच्छा नया जीवन नहीं है जो परमेश्वर अपने लोगों को देता है; जिसमें उद्धार और अनन्त जीवन शामिल है।</w:t>
      </w:r>
    </w:p>
    <w:p>
      <w:pPr/>
      <w:r>
        <w:rPr>
          <w:lang w:val="hi_IN" w:bidi="hi_IN"/>
        </w:rPr>
      </w:r>
      <w:r>
        <w:rPr>
          <w:lang w:val="hi_IN" w:bidi="hi_IN"/>
        </w:rPr>
        <w:t>यहाँ रुकें और इस प्रश्न पर समूह में चर्चा करें: आपकी संस्कृति में उस व्यक्ति का वर्णन कैसे किया जाता है जो बेहतर तरीके सीखने में सक्षम होते हुए भी ऐसा करना नहीं चाहता? आप उनकी तुलना किससे कर सकते हैं? इस ऑडियो को यहाँ रोकें।</w:t>
      </w:r>
    </w:p>
    <w:p>
      <w:pPr/>
      <w:r>
        <w:rPr>
          <w:lang w:val="hi_IN" w:bidi="hi_IN"/>
        </w:rPr>
      </w:r>
      <w:r>
        <w:rPr>
          <w:lang w:val="hi_IN" w:bidi="hi_IN"/>
        </w:rPr>
        <w:t xml:space="preserve">पौलुस कहता है कि अन्यजाति ऐसे हैं क्योंकि वे अज्ञानी हैं और अपने हृदयों को कठोर कर देते हैं। बाइबल में, हृदय का अर्थ है जहाँ किसी व्यक्ति के विचार, भावनाएँ और निर्णय होते हैं। इन लोगों ने अपने हृदय को ऐसी दीवार की तरह कठोर कर लिया है जो किसी को अंदर जाने नहीं देती। वे अज्ञानी हैं और परमेश्वर को नहीं जानते, क्योंकि वे हठपूर्वक उसके बारे में सीखना नहीं चाहते। वे अब अपने किसी भी काम के बारे में शर्मिंदा नहीं होते हैं, इसलिए अन्यजाति हर तरह के पापी, बुराई और अश्लील काम करना बंद नहीं करते हैं, क्योंकि इन गलत कामों के लिए वे कोई दोष महसूस नहीं करते हैं। </w:t>
      </w:r>
    </w:p>
    <w:p>
      <w:pPr/>
      <w:r>
        <w:rPr>
          <w:lang w:val="hi_IN" w:bidi="hi_IN"/>
        </w:rPr>
      </w:r>
      <w:r>
        <w:rPr>
          <w:lang w:val="hi_IN" w:bidi="hi_IN"/>
        </w:rPr>
        <w:t>पौलुस कहता है कि अन्यजातियों का जीवन जीने का तरीका वह तरीका नहीं है जो विश्वासियों ने मसीह के बारे में सुनकर सीखा था। विश्वासी अन्यजातियों की तरह हठपूर्वक परमेश्वर को जानने से इनकार नहीं कर रहे हैं। पौलुस जानता है कि विश्वासियों ने यीशु की उस शिक्षा को सीखा है जो पृथ्वी पर सही तरीके से जीवन जीने के बारे में है, इसलिए अब विश्वासियों को अन्यजातियों के तरीके से अलग जीवन जीना चाहिए।</w:t>
      </w:r>
    </w:p>
    <w:p>
      <w:pPr/>
      <w:r>
        <w:rPr>
          <w:lang w:val="hi_IN" w:bidi="hi_IN"/>
        </w:rPr>
      </w:r>
      <w:r>
        <w:rPr>
          <w:lang w:val="hi_IN" w:bidi="hi_IN"/>
        </w:rPr>
        <w:t>जिन विश्वासियों के लिए पौलुस लिखता है, वे नए विश्वासी हो सकते हैं। पौलुस नए जीवन की इस तस्वीर का उपयोग उन्हें हाल ही में लिया बपतिस्मा की याद दिलाने के लिए कर रहा है, जहाँ वे सार्वजनिक रूप से इस नए जीवन के तरीके को अपनाते हैं।</w:t>
      </w:r>
    </w:p>
    <w:p>
      <w:pPr/>
      <w:r>
        <w:rPr>
          <w:lang w:val="hi_IN" w:bidi="hi_IN"/>
        </w:rPr>
      </w:r>
      <w:r>
        <w:rPr>
          <w:lang w:val="hi_IN" w:bidi="hi_IN"/>
        </w:rPr>
        <w:t>पौलुस लोगों के जीवन जीने के तरीके की तुलना उन कपड़ों से करता है जिन्हें एक व्यक्ति पहनता और उतरता है। अन्यजातियों का जीवन जीने का तरीका वही है जैसा विश्वासियों का पहले व्यवहार और जीवन था। यह उस समय की बात है जब विश्वासियों ने अभी यीशु से आने वाली सच्चाई को जाना और समझा नहीं था। पुराने जीवन के तरीके में बुरी या हानिकारक इच्छाएँ लोगों को नियंत्रित करती थीं। जीवन जीने का यह पुराना तरीका लोगों को धोखा देता है, जिससे वे सोचने लगते हैं कि बुरी या हानिकारक इच्छाएँ वास्तव में अच्छी हैं। विश्वासियों को इस पुराने जीवन के तरीके को जारी नहीं रखना चाहिए जो उन्हें नुकसान पहुँचाता है। पौलुस उनसे कहता है कि वे उस जीवन के तरीके को वैसे ही त्याग दें जैसे कोई पुराने, घिसे-पिटे कपड़ों को फेंक देता है।</w:t>
      </w:r>
    </w:p>
    <w:p>
      <w:pPr/>
      <w:r>
        <w:rPr>
          <w:lang w:val="hi_IN" w:bidi="hi_IN"/>
        </w:rPr>
      </w:r>
      <w:r>
        <w:rPr>
          <w:lang w:val="hi_IN" w:bidi="hi_IN"/>
        </w:rPr>
        <w:t>पौलुस कहता है कि पुराने जीवन के तरीके को त्यागने के बाद विश्वासियों को दो और काम करने चाहिए: परमेश्वर को अपनी सोच को बदलने देना चाहिए, और जीने का नया तरीका अपनाना चाहिए। परमेश्वर विश्वासियों के विचारों और व्यवहार को बदल देगा ताकि वे मसीह के उदाहरण का अनुसरण कर सकें और नए तरीके से जीवन जीना शुरू कर सकें जैसा परमेश्वर उन्हें बताता है। विश्वासी अपने दम पर नहीं बदल सकते, इसलिए परमेश्वर उन्हें बदलने के लिए उनके जीवन में काम करता है।</w:t>
      </w:r>
    </w:p>
    <w:p>
      <w:pPr/>
      <w:r>
        <w:rPr>
          <w:lang w:val="hi_IN" w:bidi="hi_IN"/>
        </w:rPr>
      </w:r>
      <w:r>
        <w:rPr>
          <w:lang w:val="hi_IN" w:bidi="hi_IN"/>
        </w:rPr>
        <w:t>जैसे कोई व्यक्ति नए वस्त्र चुनता है और उन्हें पहनता है जिन्हें दूसरों को अलग और बेहतर दिखाई दे, वैसे ही विश्वासी को नए तरीके से जीवन जीने का चुनाव करना चाहिए। जीने का यह नया तरीका सिर्फ़ काम या सिर्फ़ बाहरी दिखावा नहीं है। यह सोचने और कार्य करने के नए तरीकों के साथ एक नया व्यक्ति बनने के समान है। विश्वासी को उसी नए व्यक्ति की तरह व्यवहार करना शुरू करना चाहिए जैसा परमेश्वर ने उन्हें यीशु पर विश्वास करने के समय बनाया है। परमेश्वर ने इस नए व्यक्ति को अपने समान बनाया है, ताकि यह दिखाया जा सके कि जीवन जीने का यही सच्चा तरीका है: एक-दूसरे के साथ सही व्यवहार करना और वह सही जीवन जीना जिसकी परमेश्वर माँग करता है।</w:t>
      </w:r>
    </w:p>
    <w:p>
      <w:pPr/>
      <w:r>
        <w:rPr>
          <w:lang w:val="hi_IN" w:bidi="hi_IN"/>
        </w:rPr>
      </w:r>
      <w:r>
        <w:rPr>
          <w:lang w:val="hi_IN" w:bidi="hi_IN"/>
        </w:rPr>
        <w:t>यहाँ रुकें और इस प्रश्न पर समूह में चर्चा करें: किसी ऐसे व्यक्ति की कहानी सुनाएँ जिसे किसी जीवन की घटना के कारण अपना जीवन जीने का तरीका बदलना पड़ा, जैसे बच्चे का जन्म होना। सुनें कि वे कैसे वर्णन करते हैं कि वह व्यक्ति पहले कैसे व्यवहार करता है और कैसे सोचता है।</w:t>
      </w:r>
      <w:r>
        <w:rPr>
          <w:lang w:val="hi_IN" w:bidi="hi_IN"/>
        </w:rPr>
      </w:r>
    </w:p>
    <w:p>
      <w:pPr>
        <w:pStyle w:val="Heading3"/>
      </w:pPr>
      <w:r>
        <w:rPr>
          <w:lang w:val="hi_IN" w:bidi="hi_IN"/>
        </w:rPr>
        <w:t>घटनाओं को समझाना</w:t>
      </w:r>
    </w:p>
    <w:p>
      <w:pPr/>
      <w:r>
        <w:rPr>
          <w:lang w:val="hi_IN" w:bidi="hi_IN"/>
        </w:rPr>
      </w:r>
      <w:r>
        <w:rPr>
          <w:lang w:val="hi_IN" w:bidi="hi_IN"/>
        </w:rPr>
        <w:t>इफिसियों 4:17–24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अन्यजातियों के जीवन के तरीके का वर्णन करता है, जिससे विश्वासियों को बचना चाहिए।</w:t>
      </w:r>
    </w:p>
    <w:p>
      <w:pPr/>
      <w:r>
        <w:rPr>
          <w:lang w:val="hi_IN" w:bidi="hi_IN"/>
        </w:rPr>
      </w:r>
      <w:r>
        <w:rPr>
          <w:b/>
          <w:lang w:val="hi_IN" w:bidi="hi_IN"/>
        </w:rPr>
        <w:t>दूसरे भाग में:</w:t>
      </w:r>
      <w:r>
        <w:rPr>
          <w:lang w:val="hi_IN" w:bidi="hi_IN"/>
        </w:rPr>
        <w:t xml:space="preserve"> पौलुस बताता है कि विश्वासियों को इसके बजाय कैसे जीना चाहिए, अपनी पुरानी जीवन शैली को छोड़कर, पवित्र आत्मा को अपनी सोच बदलने देना चाहिए, और नए तरीके से जीना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अन्यजाति, जो विश्वासी नहीं हैं</w:t>
      </w:r>
    </w:p>
    <w:p>
      <w:pPr>
        <w:pStyle w:val="ListBullet"/>
        <w:spacing w:line="240" w:lineRule="auto"/>
        <w:ind w:left="720"/>
      </w:pPr>
      <w:r>
        <w:rPr>
          <w:lang w:val="hi_IN" w:bidi="hi_IN"/>
        </w:rPr>
      </w:r>
      <w:r>
        <w:rPr>
          <w:lang w:val="hi_IN" w:bidi="hi_IN"/>
        </w:rPr>
        <w:t>प्रभु यीशु, या मसीह</w:t>
      </w:r>
    </w:p>
    <w:p>
      <w:pPr>
        <w:pStyle w:val="ListBullet"/>
        <w:spacing w:line="240" w:lineRule="auto"/>
        <w:ind w:left="720"/>
      </w:pPr>
      <w:r>
        <w:rPr>
          <w:lang w:val="hi_IN" w:bidi="hi_IN"/>
        </w:rPr>
      </w:r>
      <w:r>
        <w:rPr>
          <w:lang w:val="hi_IN" w:bidi="hi_IN"/>
        </w:rPr>
        <w:t>वे विश्वासी जो इन शब्दों को सुन रहे हैं</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शरीर के विभिन्न अंगों के बारे में बात करने के बाद, वह अपने पत्र के इस भाग के विषय पर वापस लौट आया—परमेश्वर की बुलाहट के योग्य जीवन को कैसे जीना है। इस भाग के पहले हिस्से में, पौलुस जोर देकर कहता है कि विश्वासियों को अन्यजातियों की तरह नहीं जीना चाहिए। पौलुस बताता है कि अन्यजाति कैसे रहते हैं और यह भी बताता है कि वे इस तरह क्यों रहते हैं। इस संस्कृति में पौलुस जैसे लेखक लोगों को जीवन जीने का अच्छा तरीका सिखाने के लिए जीवन के दो विपरीत तरीकों की तुलना करते थे। पत्र के इस भाग में पौलुस यही करता है: वह जीवन जीने के इन दोनों तरीकों की तुलना करता है ताकि यह दिखा सके कि मसीह का मार्ग कितना अधिक उत्तम है।</w:t>
      </w:r>
    </w:p>
    <w:p>
      <w:pPr/>
      <w:r>
        <w:rPr>
          <w:lang w:val="hi_IN" w:bidi="hi_IN"/>
        </w:rPr>
      </w:r>
      <w:r>
        <w:rPr>
          <w:lang w:val="hi_IN" w:bidi="hi_IN"/>
        </w:rPr>
        <w:t>यहाँ रुकें और समूह में इस प्रश्न पर चर्चा करें: किसी गतिविधि के रूप में, कुछ महत्वपूर्ण करने के दो अलग-अलग तरीकों का वर्णन करें, जैसे कि भोजन पकाना या फसल बोना। काम करने का एक सही तरीका और उसे करने का एक गलत तरीका बताएँ। यह भी बताएँ कि लोग इसे किसी एक तरीके से करने का चुनाव क्यों कर सकते हैं। इस बात पर ध्यान दें कि वक्ता किस तरह दिखाता है कि एक तरीका दूसरे से बेहतर है। इस ऑडियो को यहाँ रोकें।</w:t>
      </w:r>
    </w:p>
    <w:p>
      <w:pPr/>
      <w:r>
        <w:rPr>
          <w:lang w:val="hi_IN" w:bidi="hi_IN"/>
        </w:rPr>
      </w:r>
      <w:r>
        <w:rPr>
          <w:lang w:val="hi_IN" w:bidi="hi_IN"/>
        </w:rPr>
        <w:t>पौलुस कहता है कि अन्यजातियों की सोच व्यर्थ और निरर्थक है, जैसे अंधेरे में भटकते हुए लोग। वे परमेश्वर के बारे में नहीं जानते, क्योंकि उन्होंने हठपूर्वक सीखने से इनकार किया है, जैसे लोग जानबूझकर अंधेरे में रहना चुनते हैं। इसी कारण वे बुरे कामों पर अब लज्जा महसूस नहीं करते, और इसलिए वे जानबूझकर भयानक काम करते हैं। वे बुरी और भयानक बातों के लिए लालची हैं; वे हमेशा और अधिक चाहते हैं और कभी संतुष्ट नहीं होते। पौलुस ऐसे लोगों की तुलना उस कठोर त्वचा से करता है जिसे अब कुछ महसूस नहीं होता। जैसे कठोर त्वचा महसूस नहीं कर सकती, वैसे ही ये लोग कोई शर्म महसूस नहीं कर सकते। पौलुस शायद पहले इस जीवन के तरीके का वर्णन करता है क्योंकि यीशु पर भरोसा करने से पहले विश्वासी इसी तरह जीते थे।</w:t>
      </w:r>
    </w:p>
    <w:p>
      <w:pPr/>
      <w:r>
        <w:rPr>
          <w:lang w:val="hi_IN" w:bidi="hi_IN"/>
        </w:rPr>
      </w:r>
      <w:r>
        <w:rPr>
          <w:lang w:val="hi_IN" w:bidi="hi_IN"/>
        </w:rPr>
        <w:t xml:space="preserve">यहाँ रुकें और समूह में चर्चा करें: किसी ऐसे </w:t>
      </w:r>
      <w:r>
        <w:rPr>
          <w:lang w:val="hi_IN" w:bidi="hi_IN"/>
        </w:rPr>
        <w:t>छाले</w:t>
      </w:r>
      <w:r>
        <w:rPr>
          <w:lang w:val="hi_IN" w:bidi="hi_IN"/>
        </w:rPr>
        <w:t xml:space="preserve"> या कठोर, खुरदरे स्थान का वर्णन करें या दिखाएँ जो किसी ने कई वर्षों की कठिन मेहनत के कारण अपनी त्वचा पर विकसित किया हो। जब आप उसे छूते हैं तो वह कैसा महसूस होता है? जब वह कठोर त्वचा किसी गरम या मुलायम चीज़ को छूती है, तो आप उसे कितनी अच्छी तरह महसूस कर पाते हैं? कल्पना करें कि अगर आपके हाथों की सारी त्वचा कठोर हो गई हो, और आप किसी मुलायम कपड़े और खुरदरे कपड़े के बीच का अंतर महसूस करने की कोशिश कर रहे हों, या यह जानना चाह रहे हों कि कोई सतह चिकनी है या नहीं! आप उन अविश्वासी अन्यजातियों के बारे में कैसे बात करेंगे जो अब अपने गलत कामों पर लज्जा महसूस नहीं करते? इस ऑडियो को यहाँ रोकें।</w:t>
      </w:r>
    </w:p>
    <w:p>
      <w:pPr/>
      <w:r>
        <w:rPr>
          <w:lang w:val="hi_IN" w:bidi="hi_IN"/>
        </w:rPr>
      </w:r>
      <w:r>
        <w:rPr>
          <w:lang w:val="hi_IN" w:bidi="hi_IN"/>
        </w:rPr>
        <w:t>इस भाग के दूसरे हिस्से में, पौलुस बताता है कि विश्वासियों को इसके बजाय कैसे जीना चाहिए। वह दृढ़ता से कहता है कि अन्यजातियों का जीवन जीने का तरीका मसीह के तरीके के विपरीत है। पौलुस इस बात पर जोर देता है कि वह जानता है कि जब विश्वासियों ने मसीह के बारे में सीखा तो उन्होंने जीवन जीने का एक अलग तरीका सीखा था। क्योंकि विश्वासियों ने मसीह के बारे में सीखा है, उन्हें तीन काम करने चाहिए: पुराने तरीके से जीवन जीना छोड़ देना, परमेश्वर को अपनी सोच और मनोभावों को नया करने देना, और नए तरीके से जीवन जीना शुरू करना।</w:t>
      </w:r>
    </w:p>
    <w:p>
      <w:pPr/>
      <w:r>
        <w:rPr>
          <w:lang w:val="hi_IN" w:bidi="hi_IN"/>
        </w:rPr>
      </w:r>
      <w:r>
        <w:rPr>
          <w:lang w:val="hi_IN" w:bidi="hi_IN"/>
        </w:rPr>
        <w:t>पुराना जीवन जीने का तरीका लोगों को नष्ट कर देता था, क्योंकि वह उनमें हानिकारक इच्छाएँ पैदा करता था। विश्वासियों को उस तरह से जीना बंद करना चाहिए और इसके बजाय परमेश्वर को अपनी सोच के तरीके को बदलने देना चाहिए, जिससे उन्हें अपने जीवन के तरीके को बदलने में मदद मिलेगी। विश्वासियों को नए तरीके से जीवन जीना शुरू करना चाहिए। परमेश्वर चाहता है कि विश्वासी अधिक उसके समान हों, सच में धर्मी और पवित्र हों, जिसका अर्थ है अपने आसपास के लोगों के साथ और परमेश्वर के साथ सही और अच्छे तरीके से जीवन जीना। लोग अपने दम पर सही तरीके से नहीं जी सकते। परमेश्वर को विश्वासियों की सोच और मनोभावों को बदलने में सहायता करनी होती है, और विश्वासियों को भी परमेश्वर की उस सहायता को स्वीकार करना होता है ताकि वे बदल सकें।</w:t>
      </w:r>
    </w:p>
    <w:p>
      <w:pPr/>
      <w:r>
        <w:rPr>
          <w:lang w:val="hi_IN" w:bidi="hi_IN"/>
        </w:rPr>
      </w:r>
      <w:r>
        <w:rPr>
          <w:lang w:val="hi_IN" w:bidi="hi_IN"/>
        </w:rPr>
        <w:t>यहाँ रुकें और इस प्रश्न पर समूह में चर्चा करें: एक गतिविधि के रूप में, एक व्यक्ति किसी दूसरे को यह दिखाए कि वह किसी चीज़ का चित्र कैसे बना सकता है, जैसे किसी चेहरे का या किसी विशेष पौधे का। फिर कलम या चित्र बनाने का उपकरण दूसरे व्यक्ति को दें और उनसे कहें कि वे वही चित्र बनाएं जो उन्होंने अभी सीखा है। जब दूसरा व्यक्ति चित्र बना रहा हो, तो पहला व्यक्ति उसे लगातार सहायता और निर्देश देता रहे। जब वे चित्र बनाना समाप्त कर लें, तो समूह में चर्चा करें कि दूसरा व्यक्ति चित्र कैसे बना पाया। दूसरे व्यक्ति को शिक्षक से क्या आवश्यकता थी? दूसरे व्यक्ति को क्या करने की आवश्यकता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तो आप चित्रों, वस्तुओं, या लोगों का उपयोग कर सकते हैं ताकि वे पौलुस, उसके श्रोता, यीशु, अन्यजातियों और परमेश्वर का प्रतिनिधित्व कर सकें।</w:t>
      </w:r>
    </w:p>
    <w:p>
      <w:pPr/>
      <w:r>
        <w:rPr>
          <w:lang w:val="hi_IN" w:bidi="hi_IN"/>
        </w:rPr>
      </w:r>
      <w:r>
        <w:rPr>
          <w:lang w:val="hi_IN" w:bidi="hi_IN"/>
        </w:rPr>
        <w:t xml:space="preserve">इनमें से प्रत्येक पात्र के लिए लोग, चित्र या वस्तुओं को चुनें। जब आप इन वचनों की कहानी को फिर से सुनाना शुरू करें, तो अविश्वासी अन्यजातियों को एक समूह में और विश्वासियों को दूसरे समूह में रखें। पौलुस उन विश्वासियों से बात करता है जो पत्र सुन रहे हैं और बताता है कि अन्यजातियों का जीवन जीने का तरीका कितना बुरा है। दिखाएँ कि कैसे अन्यजाति अंधेरे में रहने वाले लोगों के समान हैं, जो सत्य को नहीं पा सकते और न ही समझ सकते हैं। दिखाएँ कि अन्यजाति विश्वासियों के समूह से कैसे अलग हैं, क्योंकि अन्यजातियों के पास वह नया जीवन नहीं है जो परमेश्वर देता है। अन्यजातियों के हृदय कठोर हो जाते हैं, जैसे एक दीवार जो किसी भी चीज़ को अंदर जाने नहीं देती। ध्यान दें कि कठोर या खुरदरी त्वचा उतनी अच्छी तरह बनावट महसूस नहीं कर सकती जितनी मुलायम त्वचा कर सकती है, ठीक उसी तरह जैसे अन्यजातियों को अपने कार्यों पर लज्जा महसूस नहीं होती। अन्यजातियों की ओर इशारा करते हुए पौलुस कहता है कि जीवन जीने का यह तरीका वह नहीं है जो विश्वासियों ने मसीह के बारे में सीखा था। अब पौलुस मसीह की ओर इशारा करता है और समझाता है कि विश्वासियों को नए तरीके से जीना चाहिए, जैसे यीशु जीता था। कुछ अविश्वासी अन्यजातियों को यह दिखाना चाहिए कि वे अपने बुरे कार्यों को कैसे छोड़ते हैं और वे अलग काम कैसे करना शुरू करते हैं जो परमेश्वर चाहता है। वे अलग-अलग लोगों के समान हैं, और वे विश्वासियों के समूह के पास चले जाते हैं। दिखाएँ कि परमेश्वर हर विश्वासी को नए कपड़े देता है, और विश्वासियों को उसके समान बनाता है। पौलुस समझाता है कि परमेश्वर ने इस नए स्वभाव को परमेश्वर के समान होने के लिए बनाया है, जो सच में धर्मी और पवित्र है। </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4:17–24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अन्यजाति, जो विश्वासी नहीं हैं</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वे विश्वासी जो इन शब्दों को सुन रहे हैं</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"प्रभु के अधिकार के साथ, मैं जोर देकर कहता हूँ कि तुम्हें उन लोगों की तरह व्यवहार नहीं करना चाहिए जो परमेश्वर पर विश्वास नहीं करते हैं। वे पूरी तरह से उलझन में हैं और आत्मिक सत्य को नहीं समझ सकते। उनके पास वह नया जीवन नहीं है जो परमेश्वर देता है। यह इसलिए है क्योंकि वे हठपूर्वक परमेश्वर के बारे में सीखने से इंकार करते हैं। उन्हें अब किसी भी काम के लिए शर्म नहीं आती है, इसलिए वे अपना पूरा समय बिना रुके पाप और बुरे काम करने में बिताते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अन्यजातियों का किरदार निभाने वाले व्यक्ति से पूछें, "आप क्या महसूस कर रहे हैं या क्या सोच रहे हैं?" व्यक्ति इस तरह उत्तर दे सकता है: "मुझे परमेश्वर या उसके जीवन जीने के तरीके की कोई परवाह नहीं है; मुझे केवल वह करने की परवाह है जो मैं करना चाहता हूँ," या "मैं अपने किए हुए कार्यों के बारे में बुरा महसूस नहीं करना चाहता, इसलिए मैं यह नहीं सीखूँगा कि सही और गलत क्या है।"</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व्यक्ति इस तरह उत्तर दे सकता है: "यह बहुत महत्वपूर्ण है कि विश्वासियों को समझ आए कि अन्यजातियों का जीवन जीने का तरीका कितना बुरा है!" या "मुझे उन लोगों की परवाह है जो ये शब्द सुनेंगे और मैं नहीं चाहता कि वे ऐसा जीवन जीएँ जो उन्हें नष्ट कर दे।" मुझे याद है कि यीशु के बारे में जानने से पहले मैं कैसे जीवन जीता था और मैं नहीं चाहता कि ये लोग गलत काम करें या मेरे जैसा महसूस करें," या "मैं चाहता हूँ कि विश्वासी मुझे समझें, इसलिए मैं उतना स्पष्ट रूप से बोलूँगा जो मैं कर सकता हूँ, उन्हें उदाहरण और तुलना देकर बताऊँगा।"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आगे कहते हैं, "तुमने मसीह के बारे में सीखा है और जानते हो कि यह पुराना जीवन जीने का तरीका यीशु के सच्चे शब्दों के अनुसार नहीं है।" इसलिए अपने पुराने जीवन के तरीके को त्याग दो, ठीक उसी तरह जैसे तुम पुराने कपड़े त्याग देते हो। वह पुराना तरीका आपको हानिकारक इच्छाएं देकर आपका विनाश कर रहा था। परमेश्वर को तुम्हारे सोचने और परमेश्वर की आराधना करने के तरीके को बदलने दें। तुम्हे नए तरीके से जीना होगा, एक नए व्यक्ति के समान बनना होगा, जिसे परमेश्वर ने अपने समान होने के लिए बनाया है। परमेश्वर की तरह बनाया गया नया व्यक्ति होने का अर्थ है सही तरीके से व्यवहार करना और नैतिक रूप से शुद्ध होना।"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व्यक्ति से पूछें, “आप क्या महसूस कर रहे हैं या क्या सोच रहे हैं?” वह व्यक्ति इस तरह उत्तर दे सकता है, "मुझे समझ आता है कि पुराना जीवन जीने का तरीका कैसे हमें धोखा दे रहा था और हमें नष्ट कर रहा था। चूँकि हम यीशु के बारे में सत्य जानते हैं, इसलिए अब उस तरह जीने का कोई अर्थ नहीं रहता!" या "यीशु ने हमें जीने का सही तरीका दिखाया, और मैं उसके उदाहरण का अनुसरण करना चाहता हूँ," या "जीवन जीने का यह नया तरीका कभी-कभी कठिन होता है, इसलिए मुझे खुशी है कि परमेश्वर हमारे जीने के तरीके में यह बहुत बड़ा बदलाव लाने में हमारी मदद कर रहा है।"</w:t>
      </w:r>
    </w:p>
    <w:p>
      <w:pPr>
        <w:pStyle w:val="ListBullet"/>
        <w:spacing w:line="240" w:lineRule="auto"/>
        <w:ind w:left="720"/>
      </w:pPr>
      <w:r>
        <w:rPr>
          <w:lang w:val="hi_IN" w:bidi="hi_IN"/>
        </w:rPr>
      </w:r>
      <w:r>
        <w:rPr>
          <w:lang w:val="hi_IN" w:bidi="hi_IN"/>
        </w:rPr>
        <w:t>परमेश्वर का किरदार निभाने वाले व्यक्ति से पूछें, "आप कैसा महसूस कर रहे हैं या क्या सोच रहे हैं?" वह व्यक्ति इस तरह उत्तर दे सकता है, "जब ये लोग इस तरह रहते हैं जो उन्हें नुकसान पहुँचाता है तो मुझे दुख होता है। "मैं उनके चेहरों पर खुशी देखना चाहता हूँ जब मैं उन्हें उस तरीके से जीने के लिए बदलूँ जो उनके लिए बेहतर है, जैसे कोई माता-पिता अपने बच्चों को नए कपड़े देते हैं और उनके चेहरों पर सुंदर खुशी भरी मुस्कान देखते हैं," या "मैं जानता हूँ कि विश्वासी खुद से बदल नहीं सकते, इसलिए मैं उनकी मदद करूंगा," या "लोगों का जीवन जीने का तरीका महत्वपूर्ण है, क्योंकि यह दिखाता है कि उनका जीवन कैसे बदल गया है, इसलिए मैं उन्हें सही तरीके से जीवन जीने के लिए मार्गदर्शन दूँगा।"</w:t>
      </w:r>
      <w:r>
        <w:rPr>
          <w:lang w:val="hi_IN" w:bidi="hi_IN"/>
        </w:rPr>
      </w:r>
    </w:p>
    <w:p>
      <w:pPr>
        <w:pStyle w:val="Heading3"/>
      </w:pPr>
      <w:r>
        <w:rPr>
          <w:lang w:val="hi_IN" w:bidi="hi_IN"/>
        </w:rPr>
        <w:t>आवश्यक जानकारी</w:t>
      </w:r>
    </w:p>
    <w:p>
      <w:pPr/>
      <w:r>
        <w:rPr>
          <w:lang w:val="hi_IN" w:bidi="hi_IN"/>
        </w:rPr>
      </w:r>
      <w:r>
        <w:rPr>
          <w:lang w:val="hi_IN" w:bidi="hi_IN"/>
        </w:rPr>
        <w:t>इफिसियों 4:17–24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वह </w:t>
      </w:r>
      <w:r>
        <w:rPr>
          <w:b/>
          <w:lang w:val="hi_IN" w:bidi="hi_IN"/>
        </w:rPr>
        <w:t>प्रभु</w:t>
      </w:r>
      <w:r>
        <w:rPr>
          <w:lang w:val="hi_IN" w:bidi="hi_IN"/>
        </w:rPr>
        <w:t xml:space="preserve"> के अधिकार के साथ बात करता है। प्रभु अन्य लोगों पर स्वामी होता है, जिसके पास पूरा अधिकार होता है, इसलिए इस्राएलियों ने परमेश्वर के लिए इस शब्द का उपयोग किया, क्योंकि पूरे संसार पर उसका अधिकार है। पौलुस अक्सर यीशु को प्रभु कहता था, इसलिए यहाँ प्रभु का अर्थ शायद यीशु है। प्रभु यीशु ने पौलुस को ऐसी बातों के बारे में बोलने का अधिकार दिया है, यही कारण है कि लोगों को पौलुस की बात सुननी चाहिए।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विश्वासियों को </w:t>
      </w:r>
      <w:r>
        <w:rPr>
          <w:b/>
          <w:lang w:val="hi_IN" w:bidi="hi_IN"/>
        </w:rPr>
        <w:t>अन्यजातियों</w:t>
      </w:r>
      <w:r>
        <w:rPr>
          <w:lang w:val="hi_IN" w:bidi="hi_IN"/>
        </w:rPr>
        <w:t xml:space="preserve"> की तरह नहीं जीना चाहिए। अन्यजाति वह व्यक्ति होता है जो परमेश्वर की विशेष प्रजा में से नहीं है। यीशु के पृथ्वी पर आने से पहले, इसका अर्थ था कोई भी ऐसा व्यक्ति जो इस्राएली न हो, क्योंकि परमेश्वर ने इस्राएल को अपनी विशेष प्रजा के रूप में चुना था। समय के साथ, शब्द "अन्यजाति" का अर्थ नकारात्मक होने लगा—एक बुरा व्यक्ति, जिससे दूर रहना चाहिए। अब, चूँकि जो कोई भी यीशु पर विश्वास करता है वह परमेश्वर के चुने हुए लोगों में से एक है, इसलिए पौलुस अन्यजाति शब्द का उपयोग उस व्यक्ति के अर्थ में करता है जो विश्वासी नहीं है, जो परमेश्वर के कहने के अनुसार नहीं जीता है। </w:t>
      </w:r>
      <w:r>
        <w:rPr>
          <w:lang w:val="hi_IN" w:bidi="hi_IN"/>
        </w:rPr>
        <w:t>अन्यजातियों</w:t>
      </w:r>
      <w:r>
        <w:rPr>
          <w:lang w:val="hi_IN" w:bidi="hi_IN"/>
        </w:rPr>
        <w:t xml:space="preserve"> के बारे में अधिक जानकारी के लिए, मुख्य शब्दावली देखें। अन्यजातियों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अन्यजातियों ने </w:t>
      </w:r>
      <w:r>
        <w:rPr>
          <w:b/>
          <w:lang w:val="hi_IN" w:bidi="hi_IN"/>
        </w:rPr>
        <w:t>उनके हृदयों को कठोर</w:t>
      </w:r>
      <w:r>
        <w:rPr>
          <w:lang w:val="hi_IN" w:bidi="hi_IN"/>
        </w:rPr>
        <w:t xml:space="preserve"> कर दिया है। बाइबल में, लेखकों ने उस स्थान के लिए चित्रात्मक भाषा के रूप में हृदय का उपयोग किया है जहाँ किसी व्यक्ति के विचार, भावनाएँ और निर्णय लेने की प्रक्रिया होती है। "कठोर हृदय" वाला व्यक्ति वह बात नहीं सुनना चाहता जो परमेश्वर उसे करने के लिए कहता है।</w:t>
      </w:r>
    </w:p>
    <w:p>
      <w:pPr/>
      <w:r>
        <w:rPr>
          <w:lang w:val="hi_IN" w:bidi="hi_IN"/>
        </w:rPr>
      </w:r>
      <w:r>
        <w:rPr>
          <w:lang w:val="hi_IN" w:bidi="hi_IN"/>
        </w:rPr>
        <w:t xml:space="preserve">यहाँ रुकें और समूह में चर्चा करें कि आप </w:t>
      </w:r>
      <w:r>
        <w:rPr>
          <w:b/>
          <w:lang w:val="hi_IN" w:bidi="hi_IN"/>
        </w:rPr>
        <w:t>कठोर हृदय</w:t>
      </w:r>
      <w:r>
        <w:rPr>
          <w:lang w:val="hi_IN" w:bidi="hi_IN"/>
        </w:rPr>
        <w:t xml:space="preserve"> के लिए किस शब्द या वाक्यांश का उपयोग करेंगे। अधिक जानकारी के लिए मुख्य शब्दावली में </w:t>
      </w:r>
      <w:r>
        <w:rPr>
          <w:lang w:val="hi_IN" w:bidi="hi_IN"/>
        </w:rPr>
        <w:t>हृदय</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अन्यजाति अपना पूरा समय </w:t>
      </w:r>
      <w:r>
        <w:rPr>
          <w:b/>
          <w:lang w:val="hi_IN" w:bidi="hi_IN"/>
        </w:rPr>
        <w:t>अश्लिलता</w:t>
      </w:r>
      <w:r>
        <w:rPr>
          <w:lang w:val="hi_IN" w:bidi="hi_IN"/>
        </w:rPr>
        <w:t xml:space="preserve">, </w:t>
      </w:r>
      <w:r>
        <w:rPr>
          <w:b/>
          <w:lang w:val="hi_IN" w:bidi="hi_IN"/>
        </w:rPr>
        <w:t>अशुद्धता</w:t>
      </w:r>
      <w:r>
        <w:rPr>
          <w:lang w:val="hi_IN" w:bidi="hi_IN"/>
        </w:rPr>
        <w:t xml:space="preserve"> और </w:t>
      </w:r>
      <w:r>
        <w:rPr>
          <w:b/>
          <w:lang w:val="hi_IN" w:bidi="hi_IN"/>
        </w:rPr>
        <w:t>लालच</w:t>
      </w:r>
      <w:r>
        <w:rPr>
          <w:lang w:val="hi_IN" w:bidi="hi_IN"/>
        </w:rPr>
        <w:t xml:space="preserve"> में बिताते हैं, जिसका अर्थ है कि वे जो भी पापी, अशुद्ध और बुरे काम चाहते हैं, वे अत्यधिक और स्वार्थी रूप से करते हैं। वे लालची हैं, जिसका अर्थ है कि वे लगातार ये गलत काम करना चाहते हैं।</w:t>
      </w:r>
    </w:p>
    <w:p>
      <w:pPr/>
      <w:r>
        <w:rPr>
          <w:lang w:val="hi_IN" w:bidi="hi_IN"/>
        </w:rPr>
      </w:r>
      <w:r>
        <w:rPr>
          <w:lang w:val="hi_IN" w:bidi="hi_IN"/>
        </w:rPr>
        <w:t xml:space="preserve">लेकिन यह जीवन जीने का वह तरीका नहीं है जो विश्वासियों ने </w:t>
      </w:r>
      <w:r>
        <w:rPr>
          <w:b/>
          <w:lang w:val="hi_IN" w:bidi="hi_IN"/>
        </w:rPr>
        <w:t>मसीह</w:t>
      </w:r>
      <w:r>
        <w:rPr>
          <w:lang w:val="hi_IN" w:bidi="hi_IN"/>
        </w:rPr>
        <w:t xml:space="preserve"> से सीखा है। पौलुस इस भाग में मसीह और यीशु नाम का उपयोग करता है, लेकिन वह एक ही व्यक्ति की बात कर रहा है। उसने शायद व्यक्तिगत नाम यीशु का उपयोग यह दिखाने के लिए किया होगा कि विश्वासियों को उस उदाहरण का अनुसरण करना चाहिए जो यीशु ने पृथ्वी पर रहते समय दिया था।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विश्वासियों को परमेश्वर को अपने रवैए और विचारों को </w:t>
      </w:r>
      <w:r>
        <w:rPr>
          <w:b/>
          <w:lang w:val="hi_IN" w:bidi="hi_IN"/>
        </w:rPr>
        <w:t>नया</w:t>
      </w:r>
      <w:r>
        <w:rPr>
          <w:lang w:val="hi_IN" w:bidi="hi_IN"/>
        </w:rPr>
        <w:t xml:space="preserve"> करने देना चाहिए। छुटकारे की प्रक्रिया के हिस्से के रूप में, परमेश्वर अपने लोगों के रवैए और विचारों को नए रूप से बदल देता है या उन्हें अधिक उसके समान बनाता है, जैसे कि वे एक नए और बेहतर व्यक्ति हों।</w:t>
      </w:r>
    </w:p>
    <w:p>
      <w:pPr/>
      <w:r>
        <w:rPr>
          <w:lang w:val="hi_IN" w:bidi="hi_IN"/>
        </w:rPr>
      </w:r>
      <w:r>
        <w:rPr>
          <w:lang w:val="hi_IN" w:bidi="hi_IN"/>
        </w:rPr>
        <w:t xml:space="preserve">विश्वासियों ने वह नया स्वभाव पहना जो परमेश्वर ने परमेश्वर के स्वरूप में बनाया था, या </w:t>
      </w:r>
      <w:r>
        <w:rPr>
          <w:b/>
          <w:lang w:val="hi_IN" w:bidi="hi_IN"/>
        </w:rPr>
        <w:t>धार्मिकता</w:t>
      </w:r>
      <w:r>
        <w:rPr>
          <w:lang w:val="hi_IN" w:bidi="hi_IN"/>
        </w:rPr>
        <w:t xml:space="preserve"> और </w:t>
      </w:r>
      <w:r>
        <w:rPr>
          <w:b/>
          <w:lang w:val="hi_IN" w:bidi="hi_IN"/>
        </w:rPr>
        <w:t>पवित्रता</w:t>
      </w:r>
      <w:r>
        <w:rPr>
          <w:lang w:val="hi_IN" w:bidi="hi_IN"/>
        </w:rPr>
        <w:t xml:space="preserve"> में परमेश्वर के समान होने के लिए बनाया था। </w:t>
      </w:r>
    </w:p>
    <w:p>
      <w:pPr/>
      <w:r>
        <w:rPr>
          <w:lang w:val="hi_IN" w:bidi="hi_IN"/>
        </w:rPr>
      </w:r>
      <w:r>
        <w:rPr>
          <w:lang w:val="hi_IN" w:bidi="hi_IN"/>
        </w:rPr>
        <w:t>जो व्यक्ति धर्मी है वह सही तरीके से व्यवहार करता है। परमेश्वर धर्मी है, क्योंकि परमेश्वर जो कुछ भी करता है वह सही और अच्छा है। परमेश्वर चाहता है कि सभी लोग धर्मी बनें। जो व्यक्ति धर्मी है, वह परमेश्वर पर भरोसा करता है और उसका उसके साथ अच्छा रिश्ता है। इससे उन्हें सही तरीके से व्यवहार करना पड़ता है। इसलिए यहाँ, धर्मी होने का अर्थ है परमेश्वर और दूसरों दोनों के साथ सही और अच्छे तरीके से व्यवहार करना।</w:t>
      </w:r>
    </w:p>
    <w:p>
      <w:pPr/>
      <w:r>
        <w:rPr>
          <w:lang w:val="hi_IN" w:bidi="hi_IN"/>
        </w:rPr>
      </w:r>
      <w:r>
        <w:rPr>
          <w:lang w:val="hi_IN" w:bidi="hi_IN"/>
        </w:rPr>
        <w:t xml:space="preserve">यहाँ रुकें और समूह में चर्चा करें कि आप </w:t>
      </w:r>
      <w:r>
        <w:rPr>
          <w:b/>
          <w:lang w:val="hi_IN" w:bidi="hi_IN"/>
        </w:rPr>
        <w:t>धार्मिकता</w:t>
      </w:r>
      <w:r>
        <w:rPr>
          <w:lang w:val="hi_IN" w:bidi="hi_IN"/>
        </w:rPr>
        <w:t xml:space="preserve"> के लिए किस शब्द या वाक्यांश का उपयोग करेंगे। अधिक जानकारी के लिए मुख्य शब्दावली में </w:t>
      </w:r>
      <w:r>
        <w:rPr>
          <w:lang w:val="hi_IN" w:bidi="hi_IN"/>
        </w:rPr>
        <w:t xml:space="preserve">धार्मिकता </w:t>
      </w:r>
      <w:r>
        <w:rPr>
          <w:lang w:val="hi_IN" w:bidi="hi_IN"/>
        </w:rPr>
        <w:t>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परमेश्वर </w:t>
      </w:r>
      <w:r>
        <w:rPr>
          <w:b/>
          <w:lang w:val="hi_IN" w:bidi="hi_IN"/>
        </w:rPr>
        <w:t>पवित्र</w:t>
      </w:r>
      <w:r>
        <w:rPr>
          <w:lang w:val="hi_IN" w:bidi="hi_IN"/>
        </w:rPr>
        <w:t xml:space="preserve"> है, जिसका अर्थ है कि परमेश्वर पूरी तरह से शुद्ध और नैतिक रूप से सिद्ध है। कोई भी स्थान, व्यक्ति या वस्तु जो परमेश्वर को समर्पित है उसे पवित्र कहा जाता है। इसका अर्थ है कि वह वस्तु या व्यक्ति परमेश्वर के विशेष उद्देश्यों के लिए अलग किया गया है। परमेश्वर के लिए अलग किए गए किसी भी व्यक्ति के पास ऐसे गुण होने चाहिए, जो परमेश्वर को प्रसन्न करें। इसलिए, जो कोई भी पवित्र है, उसे परमेश्वर का चरित्र दिखाना चाहिए, इसलिए पवित्र होने का अर्थ अच्छे और नैतिक रूप से शुद्ध तरीके से जीवन जीना हो सकता है। </w:t>
      </w:r>
      <w:r>
        <w:rPr>
          <w:lang w:val="hi_IN" w:bidi="hi_IN"/>
        </w:rPr>
        <w:t>पवित्र</w:t>
      </w:r>
      <w:r>
        <w:rPr>
          <w:lang w:val="hi_IN" w:bidi="hi_IN"/>
        </w:rPr>
        <w:t xml:space="preserve"> शब्द के बारे में अधिक जानकारी के लिए, मुख्य शब्दावली को देखें। पवित्रता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4:25–32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4:25–32 को सुनें और अपने मन में रखें।</w:t>
      </w:r>
    </w:p>
    <w:p>
      <w:pPr/>
      <w:r>
        <w:rPr>
          <w:lang w:val="hi_IN" w:bidi="hi_IN"/>
        </w:rPr>
      </w:r>
      <w:r>
        <w:rPr>
          <w:lang w:val="hi_IN" w:bidi="hi_IN"/>
        </w:rPr>
        <w:t xml:space="preserve">यदि सम्भव हो, तो इफिसियों 4:25–32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4:25–32 का ऑडियो संस्करण सबसे आसानी से समझ में आने वाले अनुवाद में सुनें।</w:t>
      </w:r>
    </w:p>
    <w:p>
      <w:pPr/>
      <w:r>
        <w:rPr>
          <w:lang w:val="hi_IN" w:bidi="hi_IN"/>
        </w:rPr>
      </w:r>
      <w:r>
        <w:rPr>
          <w:lang w:val="hi_IN" w:bidi="hi_IN"/>
        </w:rPr>
        <w:t>पिछले भाग में, पौलुस ने विश्वासियों से कहा कि उन्हें उस तरीके से जीवन जीना बंद करना चाहिए जैसा वे परमेश्वर की प्रजा बनने से पहले जीते थे। इसके बजाय, उन्हें एक नया स्वभाव पहनना होगा, या नए तरीके से जीना शुरू करना होगा। अब, पौलुस लोगों को दिखाता है कि वे इस नए तरीके से जीवन जीना कैसे शुरू कर सकते हैं। पौलुस एक गलत काम के बारे में बताता है, और फिर लोगों को उसके बजाय एक सही कार्य करने के लिए बताता है। पौलुस विश्वासियों के बीच एकता को प्रोत्साहित करता है—जो कुछ भी वे अच्छी तरह करते हैं वह उन्हें एक-दूसरे के साथ एकता में बने रहने में मदद करता है।</w:t>
      </w:r>
    </w:p>
    <w:p>
      <w:pPr/>
      <w:r>
        <w:rPr>
          <w:lang w:val="hi_IN" w:bidi="hi_IN"/>
        </w:rPr>
      </w:r>
      <w:r>
        <w:rPr>
          <w:lang w:val="hi_IN" w:bidi="hi_IN"/>
        </w:rPr>
        <w:t>पौलुस का पहला गलत कार्य का उदाहरण यह है कि जब विश्वासी दूसरे विश्वासियों से झूठ बोलते हैं, जिन्हें पौलुस अपना पड़ोसी कहते हैं। उन्हें उन झूठों को उसी तरह हटाना होगा जैसे कोई व्यक्ति पुराने कपड़े हटा देता है। इसके बजाय, विश्वासियों को सच बोलना चाहिए, क्योंकि वे सभी एक ही देह के अंग हैं। जैसा पौलुस ने पहले कहा था, कलीसिया एक देह के समान है—अनेकों लोग, अलग-अलग भूमिकाओं के साथ, फिर भी देह के अंगों की तरह एक-दूसरे से जुड़े हुए हैं। सच बोलने से विश्वासियों को एक-दूसरे से अच्छी तरह बात करने में मदद मिलेगी, ताकि वे मिलकर काम कर सकें और एकता में बने रहें। सच बोलने से अविश्वासियों को भी विश्वासियों के बीच की एकता और समुदाय का अच्छा उदाहरण दिखाई देता है।</w:t>
      </w:r>
    </w:p>
    <w:p>
      <w:pPr/>
      <w:r>
        <w:rPr>
          <w:lang w:val="hi_IN" w:bidi="hi_IN"/>
        </w:rPr>
      </w:r>
      <w:r>
        <w:rPr>
          <w:lang w:val="hi_IN" w:bidi="hi_IN"/>
        </w:rPr>
        <w:t>जब विश्वासी क्रोधित होते हैं, तो उन्हें अपने क्रोध को पाप करने का कारण नहीं बनने देना चाहिए। पौलुस कहता है कि उन्हें सूर्य अस्त होने नही देना चाहिए, अर्थात दिन समाप्त होने से पहले अपने क्रोध को छोड़ देना चाहिए। इसका अर्थ है कि उन्हें लम्बे समय तक क्रोधित नहीं रहना चाहिए, बल्कि अपने क्रोध के कारण को जितनी जल्दी हो सके सुलझाने की कोशिश करनी चाहिए। यदि वे अपने क्रोध को अधिक समय तक बनाए रखते हैं, तो समस्या और बड़ी लगने लगती है और उनके लिए आपसी सम्बन्धों को फिर से ठीक करना और कठिन हो जाता है। भले ही वे समस्या का समाधान न कर पाएं, विश्वासियों को अपने क्रोध को पकड़े नहीं रखना चाहिए, बल्कि भरोसा रखना चाहिए कि परमेश्वर उस स्थिति को सम्भाल लेगा। जब कोई विश्वासी क्रोधित रहता है, तो शैतान के लिए उसे पाप की ओर प्रलोभित करना आसान हो जाता है। शैतान, जिसे दुष्टात्मा भी कहा जाता है, सभी दुष्ट आत्माओं का अगुवा है, और वह लोगों को धोखा देकर उन्हें परमेश्वर से दूर करने की कोशिश करता है। क्रोध शैतान को अवसर दे सकता है कि वह लोगों को पाप करने के लिए उकसाए और विश्वासियों की एकता में समस्या पैदा करे।</w:t>
      </w:r>
    </w:p>
    <w:p>
      <w:pPr/>
      <w:r>
        <w:rPr>
          <w:lang w:val="hi_IN" w:bidi="hi_IN"/>
        </w:rPr>
      </w:r>
      <w:r>
        <w:rPr>
          <w:lang w:val="hi_IN" w:bidi="hi_IN"/>
        </w:rPr>
        <w:t>यहाँ रुकें और इस प्रश्न पर समूह में चर्चा करें: किसी ऐसे समय की कहानी सुनाएँ जब किसी ने अपने क्रोध को पकड़े रखा, लेकिन समस्या को सुलझाने की कोशिश नहीं की। जब उन्हें ये क्रोध की भावनाएँ थीं तो उन्होंने क्या किया? जब वे क्रोधित थे, तो अन्य लोगों के साथ उनका व्यवहार कैसे बदल गया? इस ऑडियो को यहाँ रोकें।</w:t>
      </w:r>
    </w:p>
    <w:p>
      <w:pPr/>
      <w:r>
        <w:rPr>
          <w:lang w:val="hi_IN" w:bidi="hi_IN"/>
        </w:rPr>
      </w:r>
      <w:r>
        <w:rPr>
          <w:lang w:val="hi_IN" w:bidi="hi_IN"/>
        </w:rPr>
        <w:t>चोरों को अब अपना गुज़ारा करने के लिए चोरी नहीं करनी चाहिए। इसके बजाय, उन्हें मेहनत करनी चाहिए और अपने हाथों से कोई उपयोगी काम करना चाहिए। पौलुस का यह अर्थ नहीं है कि उन्हें शारीरिक श्रम करना होगा, बल्कि उसका अर्थ यह है कि उन्हें किसी चीज़ के लिए कड़ी मेहनत करनी होगी। फिर वे अपनी सहायता कर सकते हैं और उन लोगों को उदारता से दे सकते हैं जिन्हें मदद की आवश्यकता है। जब लोग दूसरों को उदारता से देते हैं, तो वे दिखाते हैं कि उनका जीवन बदल गया है।</w:t>
      </w:r>
    </w:p>
    <w:p>
      <w:pPr/>
      <w:r>
        <w:rPr>
          <w:lang w:val="hi_IN" w:bidi="hi_IN"/>
        </w:rPr>
      </w:r>
      <w:r>
        <w:rPr>
          <w:lang w:val="hi_IN" w:bidi="hi_IN"/>
        </w:rPr>
        <w:t>इसके बाद, पौलुस विश्वासियों की बातचीत के बारे में बात करता है। विश्वासियों को ऐसे शब्द नहीं बोलने चाहिए जो दूसरों को चोट पहुँचाएँ, जैसे उनका अपमान करना या शब्दों से उन्हें आहत करना। इसके बजाय, उन्हें दूसरों को उत्साहित करना और उन्हें मज़बूत बनाना चाहिए, जैसे कोई कारीगर घर को मज़बूत बनाने के लिए उसे खड़ा करता है। उनके शब्द परिस्थिति के अनुसार अच्छे होने चाहिए, और उन्हें इस उद्देश्य से बोलना चाहिए कि सुनने वालों को आशीष मिले या भलाई पहुँचे।</w:t>
      </w:r>
    </w:p>
    <w:p>
      <w:pPr/>
      <w:r>
        <w:rPr>
          <w:lang w:val="hi_IN" w:bidi="hi_IN"/>
        </w:rPr>
      </w:r>
      <w:r>
        <w:rPr>
          <w:lang w:val="hi_IN" w:bidi="hi_IN"/>
        </w:rPr>
        <w:t>विश्वासियों को ये बातें इसलिए करनी चाहिए ताकि वे परमेश्वर के पवित्र आत्मा को दुखी न करें या उसे शोकित न करें। पवित्र आत्मा उनके विचारों और मनोभावों को बदल देता है, ताकि वे पहले की तरह पाप करने के बजाय नए तरीके से जीवन जी सकें। पवित्र आत्मा कलीसिया को एकता देता है। जब लोग गलत काम करते हैं, तो वे एकता को तोड़ देते हैं, क्योंकि वे झगड़े और विवाद पैदा करते हैं। यह पवित्र आत्मा को दुखी कर देता है।</w:t>
      </w:r>
    </w:p>
    <w:p>
      <w:pPr/>
      <w:r>
        <w:rPr>
          <w:lang w:val="hi_IN" w:bidi="hi_IN"/>
        </w:rPr>
      </w:r>
      <w:r>
        <w:rPr>
          <w:lang w:val="hi_IN" w:bidi="hi_IN"/>
        </w:rPr>
        <w:t>परमेश्वर ने विश्वासियों को पवित्र आत्मा एक मुहर के रूप में दिया है, जो स्वामित्व का चिन्ह है, ताकि यह दिखाया जा सके कि विश्वासी परमेश्वर के हैं। उद्धार के दिन परमेश्वर अपनी प्रजा को पाप और संसार की बुराई से पूरी तरह मुक्त कर देगा। पवित्र आत्मा उनके साथ इस चिन्ह के रूप में है कि वे एक दिन पूरी तरह से परमेश्वर के साथ होंगे। इसलिए विश्वासियों को कोई ऐसा काम नहीं करना चाहिए जिससे पवित्र आत्मा का अपमान हो या उसे दुख हो, क्योंकि पवित्र आत्मा उन्हें परमेश्वर की अपनी प्रजा के रूप में चिह्नित करता है।</w:t>
      </w:r>
    </w:p>
    <w:p>
      <w:pPr/>
      <w:r>
        <w:rPr>
          <w:lang w:val="hi_IN" w:bidi="hi_IN"/>
        </w:rPr>
      </w:r>
      <w:r>
        <w:rPr>
          <w:lang w:val="hi_IN" w:bidi="hi_IN"/>
        </w:rPr>
        <w:t>यहाँ रुकें और इस प्रश्न पर समूह में चर्चा करें: आप जिस किसी समूह में हैं, जैसे परिवार, गायक-दल, या खेल समूह, उसके बारे में बात करें। आप कौन-सी चीज़ें पहनते हैं जो दिखाती हैं कि आप इस समूह के सदस्य हैं? कौन-से पदवी या नाम यह दिखाते हैं कि आप इस समूह से सम्बन्धित हैं? क्योंकि आप इस समूह से सम्बन्धित हैं, भविष्य में आप किन बातों की आशा या प्रतीक्षा करते हैं? इस ऑडियो को यहाँ रोकें।</w:t>
      </w:r>
    </w:p>
    <w:p>
      <w:pPr/>
      <w:r>
        <w:rPr>
          <w:lang w:val="hi_IN" w:bidi="hi_IN"/>
        </w:rPr>
      </w:r>
      <w:r>
        <w:rPr>
          <w:lang w:val="hi_IN" w:bidi="hi_IN"/>
        </w:rPr>
        <w:t>पौलुस उन कार्यों की सूची देता है जो पवित्र आत्मा को दुखी कर सकते हैं, और विश्वासियों से कहता है कि उन्हें ये काम नहीं करने चाहिए। उन्हें कटु और एक-दूसरे के साथ शान्ति रखने के लिए अनिच्छुक नहीं होना चाहिए। उन्हें हर समय क्रोधित नहीं रहना चाहिए, क्योंकि यह पाप करना आसान बना देता है। उन्हें लड़ाई-झगड़ा नहीं करना चाहिए, यानी ऊँची आवाज़ में क्रोधित होकर झगड़ना नहीं चाहिए। उन्हें बदनामी नहीं करनी चाहिए, अर्थात एक-दूसरे के बारे में हानिकारक झूठ नहीं बोलने चाहिए। उन्हें एक-दूसरे के प्रति सभी द्वेष या घृणित भावनाओं को त्याग देना चाहिए, जैसे कोई व्यक्ति बेकार या बुरी चीज़ों को फेंक देता है। ये सभी कार्य समस्याएँ और विभाजन पैदा करते हैं। इसके बजाय, पौलुस कहता है कि विश्वासियों को भलाई करनी चाहिए और एक-दूसरे के प्रति प्रेम और दया दिखानी चाहिए। उन्हें परमेश्वर के उदाहरण का अनुसरण करना चाहिए और एक-दूसरे को वैसे ही क्षमा करना चाहिए जैसे परमेश्वर ने मसीह के कारण उनके पापों को क्षमा किया। यह कलीसिया को एकजुट रखने में मदद करेगा।</w:t>
      </w:r>
      <w:r>
        <w:rPr>
          <w:lang w:val="hi_IN" w:bidi="hi_IN"/>
        </w:rPr>
      </w:r>
    </w:p>
    <w:p>
      <w:pPr>
        <w:pStyle w:val="Heading3"/>
      </w:pPr>
      <w:r>
        <w:rPr>
          <w:lang w:val="hi_IN" w:bidi="hi_IN"/>
        </w:rPr>
        <w:t>घटनाओं को समझाना</w:t>
      </w:r>
    </w:p>
    <w:p>
      <w:pPr/>
      <w:r>
        <w:rPr>
          <w:lang w:val="hi_IN" w:bidi="hi_IN"/>
        </w:rPr>
      </w:r>
      <w:r>
        <w:rPr>
          <w:lang w:val="hi_IN" w:bidi="hi_IN"/>
        </w:rPr>
        <w:t>इफिसियों 4:25–32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परमेश्वर की प्रजा के रूप में नए तरीके से जीवन जीने के लिए तीन आज्ञाएँ देता है।</w:t>
      </w:r>
    </w:p>
    <w:p>
      <w:pPr/>
      <w:r>
        <w:rPr>
          <w:lang w:val="hi_IN" w:bidi="hi_IN"/>
        </w:rPr>
      </w:r>
      <w:r>
        <w:rPr>
          <w:b/>
          <w:lang w:val="hi_IN" w:bidi="hi_IN"/>
        </w:rPr>
        <w:t>दूसरे भाग में,</w:t>
      </w:r>
      <w:r>
        <w:rPr>
          <w:lang w:val="hi_IN" w:bidi="hi_IN"/>
        </w:rPr>
        <w:t xml:space="preserve"> पौलुस विश्वासियों से कहता है कि वे दूसरों के बारे में बुरा बोलकर पवित्र आत्मा को दुखी न करें। जब लोग दूसरों के बारे में बुरा बोलते हैं, तो वे लोगों के बीच फूट और विभाजन पैदा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मसीह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जैसा उसने पिछले भाग में किया था, वैसे ही पौलुस आगे भी समझाता है कि विश्वासी पुराने स्वभाव को कैसे उतार सकते हैं और नया स्वभाव कैसे धारण कर सकते हैं—पुराने व्यवहार के स्थान पर एक नया तरीका अपनाकर। हर आज्ञा के लिए, वह पहले गलत कार्य का वर्णन करता है, और फिर उसके स्थान पर सही कार्य बताता है। ये निर्देश सबसे पहले इस बारे में हैं कि विश्वासी एक-दूसरे (अन्य विश्वासियों) के साथ कैसे व्यवहार करें। हालाँकि, विश्वासियों को ये कार्य हर समय, अपने जीवन के हर क्षेत्र में करते रहना चाहिए।</w:t>
      </w:r>
    </w:p>
    <w:p>
      <w:pPr/>
      <w:r>
        <w:rPr>
          <w:lang w:val="hi_IN" w:bidi="hi_IN"/>
        </w:rPr>
      </w:r>
      <w:r>
        <w:rPr>
          <w:lang w:val="hi_IN" w:bidi="hi_IN"/>
        </w:rPr>
        <w:t>यहाँ रुकें और समूह में यह गतिविधि करें: बताइए कि एक अच्छे व्यक्ति को कौन-सी बातें नहीं करनी चाहिए, और फिर यह बताइए कि उसके बजाय उसे क्या करना चाहिए। इस बात पर ध्यान दें कि आप यह कैसे बताते हैं कि उन्हें क्या नहीं करना चाहिए और उसके बजाय उन्हें क्या करना चाहिए। इस ऑडियो को यहाँ रोकें।</w:t>
      </w:r>
    </w:p>
    <w:p>
      <w:pPr/>
      <w:r>
        <w:rPr>
          <w:lang w:val="hi_IN" w:bidi="hi_IN"/>
        </w:rPr>
      </w:r>
      <w:r>
        <w:rPr>
          <w:lang w:val="hi_IN" w:bidi="hi_IN"/>
        </w:rPr>
        <w:t>इस अंश के पहले भाग में, पौलुस जीवन जीने के तीन तरीके बताता है। वह उन महत्वपूर्ण अच्छे कार्यों पर ध्यान देता है जो एकता और मजबूत समुदाय को बढ़ाते हैं, और उनकी तुलना उन बातों से करता है जो उस मजबूत समुदाय को नष्ट कर देती हैं। विश्वासियों को सच बोलना चाहिए, क्रोधित होने पर सावधान रहना चाहिए, और ईमानदारी से काम करना चाहिए। पौलुस शुरू में विश्वासियों से कहते हैं कि उन्हें एक-दूसरे से झूठ बोलना बंद करना चाहिए, जैसे वे अपने पुराने जीवन जीने के तरीके में करते थे। चूंकि उन्होंने यीशु के बारे में सत्य सीखा है, इसलिए विश्वासियों को इसके बजाय एक-दूसरे से सच बोलना चाहिए। चूंकि वे सभी एक ही देह के अंग हैं, उन्हें ऐसे कार्य करने चाहिए जो देह के लिए लाभकारी हों।</w:t>
      </w:r>
    </w:p>
    <w:p>
      <w:pPr/>
      <w:r>
        <w:rPr>
          <w:lang w:val="hi_IN" w:bidi="hi_IN"/>
        </w:rPr>
      </w:r>
      <w:r>
        <w:rPr>
          <w:lang w:val="hi_IN" w:bidi="hi_IN"/>
        </w:rPr>
        <w:t>फिर पौलुस यहूदी शास्त्रों के एक प्रार्थना गीत से उद्धृत करते हैं: "अपने क्रोध में पाप मत करो।" सूर्य अस्त होने तक क्रोध में न रहे।" विश्वासियों को यह उद्धरण पहले से परिचित होगा, इसलिए पौलुस यह नहीं बताते कि इसे मूल रूप से किसने लिखा था। विश्वासियों को पता होगा कि यह परमेश्वर के वचन से है, जो भरोसेमंद है। पौलुस यह दिखा रहा है कि यह जानकारी नई नहीं है, लेकिन परमेश्वर हमेशा से चाहता था कि लोग सही तरीके से व्यवहार करें। पौलुस कहता है कि विश्वासियों को लंबे समय तक क्रोधित नहीं रहना चाहिए, सूर्य अस्त होने से पहले ही क्रोध शान्त कर देना चाहिए। पौलुस यह दिखाने के लिए एक तुलना का उपयोग करता है कि यह आदेश कितना ज़रूरी है। जब कोई विश्वासी क्रोध की भावनाओं को पकड़े रहता है, तो वह शैतान को अपने जीवन में स्थान दे देता है, जैसे किसी शत्रु की सेना को अपनी भूमि पर स्थान देना।</w:t>
      </w:r>
    </w:p>
    <w:p>
      <w:pPr/>
      <w:r>
        <w:rPr>
          <w:lang w:val="hi_IN" w:bidi="hi_IN"/>
        </w:rPr>
      </w:r>
      <w:r>
        <w:rPr>
          <w:lang w:val="hi_IN" w:bidi="hi_IN"/>
        </w:rPr>
        <w:t>यहाँ रुकें और समूह में इस प्रश्न पर चर्चा करें: आपकी संस्कृति में, जब आप निर्देश देते हैं, तो लोग नियमित रूप से किन बातों या उद्धरणों का उपयोग करते हैं? वे इन कथनों का उपयोग कैसे करते हैं? लोग इस प्रकार की कथनों का उपयोग क्यों करते हैं? इस ऑडियो को यहाँ रोकें।</w:t>
      </w:r>
    </w:p>
    <w:p>
      <w:pPr/>
      <w:r>
        <w:rPr>
          <w:lang w:val="hi_IN" w:bidi="hi_IN"/>
        </w:rPr>
      </w:r>
      <w:r>
        <w:rPr>
          <w:lang w:val="hi_IN" w:bidi="hi_IN"/>
        </w:rPr>
        <w:t xml:space="preserve">अन्त में, पौलुस चोरों को उनके जीवन जीने के तरीके को बदलने के लिए प्रोत्साहित करते हैं। वह कहता है कि चोरों को अब चोरी नहीं करनी चाहिए, बल्कि ईमानदारी से कमाने के लिए कोई काम ढूँढना चाहिए। इस तरह चोर केवल अपनी आवश्यकताओं को पूरा करने में सक्षम ही नहीं होंगे, बल्कि दूसरों की मदद करने के लिए भी दे सकेंगे। यह स्पष्ट रूप से दिखाएगा कि वे परमेश्वर को जानने से पहले पुराने जीवन जीने के तरीके और अब, परमेश्वर को जानने के बाद, नए जीवन जीने के तरीके में कैसे बदल गए हैं। </w:t>
      </w:r>
    </w:p>
    <w:p>
      <w:pPr/>
      <w:r>
        <w:rPr>
          <w:lang w:val="hi_IN" w:bidi="hi_IN"/>
        </w:rPr>
      </w:r>
      <w:r>
        <w:rPr>
          <w:lang w:val="hi_IN" w:bidi="hi_IN"/>
        </w:rPr>
        <w:t>इस अंश के दूसरे भाग में, पौलुस विश्वासियों को एक-दूसरे के प्रति बातचीत और व्यवहार के बारे में निर्देश देता है, ताकि कलीसिया में पवित्र आत्मा द्वारा दी गई एकता बनी रहे। उन्हें ऐसे शब्द नहीं बोलने चाहिए जो अन्य लोगों को नुकसान पहुँचाएँ। उन्हें ऐसे मनोभाव और कार्य नहीं रखने चाहिए जो कटुता, क्रोध, ऊँची आवाज़ में झगड़ा, हानिकारक झूठ, या घृणित भावनाओं को दर्शाते हों। इन कार्यों से लोग आपस में झगड़े और एक-दूसरे से घृणा करते हैं, जिससे वे अब एक-दूसरे से घृणा करते हैं, और वे अब एक साथ काम नहीं करते हैं। वे अब एकजुट नहीं रहेंगे। विश्वासियों के बीच यह असमानता पवित्र आत्मा का अपमान करती है और उसे बहुत दुखी करती है, क्योंकि विश्वासियों का सम्बन्ध पवित्र आत्मा से है। वास्तव में, परमेश्वर ने यीशु की मृत्यु के माध्यम से विश्वासियों को पाप से आज़ाद किया है। फिर परमेश्वर ने अपने लोगों को पवित्र आत्मा से चिह्नित किया, जैसे एक स्वामी अपनी सम्पत्ति पर मुहर लगाकर चिह्नित करता है।</w:t>
      </w:r>
    </w:p>
    <w:p>
      <w:pPr/>
      <w:r>
        <w:rPr>
          <w:lang w:val="hi_IN" w:bidi="hi_IN"/>
        </w:rPr>
      </w:r>
      <w:r>
        <w:rPr>
          <w:lang w:val="hi_IN" w:bidi="hi_IN"/>
        </w:rPr>
        <w:t>यहाँ रुकें और समूह में इस प्रश्न पर चर्चा करें: जब आपके बच्चे या कोई ऐसा व्यक्ति जिसे आप बहुत प्रेम करते हैं, दूसरों के साथ अच्छे संबंध नहीं रखता, तो आपको कैसा महसूस होता है? क्या आपको याद है कि इस पत्र के पहले के भाग में परमेश्वर ने हम पर पवित्र आत्मा के चिन्ह से कैसे मुहर लगाई थी? आप पत्र के इस हिस्से में समान विवरण का उपयोग कैसे करेंगे? इस ऑडियो को यहाँ रोकें।</w:t>
      </w:r>
    </w:p>
    <w:p>
      <w:pPr/>
      <w:r>
        <w:rPr>
          <w:lang w:val="hi_IN" w:bidi="hi_IN"/>
        </w:rPr>
      </w:r>
      <w:r>
        <w:rPr>
          <w:lang w:val="hi_IN" w:bidi="hi_IN"/>
        </w:rPr>
        <w:t>इसके बजाय, विश्वासियों को एक-दूसरे को उस समय की आवश्यकता के अनुसार प्रोत्साहित करना चाहिए, ताकि उनके शब्दों के माध्यम से वे एक-दूसरे को आशीष दें। उन्हें सहानुभूति देने वाला, दयालु और क्षमाशील भी होना चाहिए। ये सभी कार्य विश्वासियों को एक-दूसरे को क्षमा करने में सक्षम होने के लिए तैयार करते हैं। पौलुस कहता है कि विश्वासियों को एक-दूसरे को उतना ही क्षमा करना चाहिए जितना परमेश्वर हमें क्षमा करता है। यह करना एक कठिन काम है, लेकिन पौलुस हमें याद दिलाता है कि हमें क्षमा करना और दयालु होना चाहिए, क्योंकि यीशु मरा ताकि परमेश्वर भी हमें क्षमा करे! जब विश्वासियों ने एक-दूसरे को क्षमा किया, तो वे पवित्र आत्मा का सम्मान करते हैं और उसे खुशी देते हैं, क्योंकि वे वही कर रहे हैं जो वह चाहता है।</w:t>
      </w:r>
    </w:p>
    <w:p>
      <w:pPr/>
      <w:r>
        <w:rPr>
          <w:lang w:val="hi_IN" w:bidi="hi_IN"/>
        </w:rPr>
      </w:r>
      <w:r>
        <w:rPr>
          <w:lang w:val="hi_IN" w:bidi="hi_IN"/>
        </w:rPr>
        <w:t>यहाँ रुकें और समूह में इस प्रश्न पर चर्चा करें: जब लोग किसी समूह या परिवार का हिस्सा होते हैं, तो वे अक्सर इस तरह से व्यवहार करते हैं जो उस समूह या परिवार में स्वीकार्य हो। जब कोई व्यक्ति उस स्वीकार्य तरीके से व्यवहार नहीं करता है, तो समूह के अन्य लोग उस व्यक्ति के प्रति कैसा महसूस करते हैं और उसके साथ कैसा व्यवहार करते हैं? तो जब कोई व्यक्ति ऐसे व्यवहार करता है जो समूह की अच्छाई को दर्शाता है, तब क्या होता है? समूह के लोग सदस्यों को उस तरह से व्यवहार करने के लिए कैसे प्रोत्साहित करते हैं जो समूह का सम्मान करता है? आप दूसरों को इस तरह से व्यवहार करने के लिए कैसे बात करते हैं या प्रोत्साहित करते हैं ताकि वे आपके जीवन में महत्वपूर्ण लोगों का सम्मान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शैतान, पवित्र आत्मा, यीशु और परमेश्वर पिता का प्रतिनिधित्व करने के लिए चित्र, वस्तुओं, या यहाँ तक कि लोगों का उपयोग कर सकते हैं।</w:t>
      </w:r>
    </w:p>
    <w:p>
      <w:pPr/>
      <w:r>
        <w:rPr>
          <w:lang w:val="hi_IN" w:bidi="hi_IN"/>
        </w:rPr>
      </w:r>
      <w:r>
        <w:rPr>
          <w:lang w:val="hi_IN" w:bidi="hi_IN"/>
        </w:rPr>
        <w:t>इनमें से प्रत्येक पात्र के लिए लोग, चित्र या वस्तुओं को चुनें। जब आप इन वचनों की कहानी को फिर से सुनाना शुरू करें, याद रखें कि पौलुस यह समझाता है कि विश्वासासी अपने पुराने व्यवहार के स्थान पर नया जीवन जीने का तरीका अपना सकते हैं। विश्वासियों के लिए दो क्षेत्र बनाएँ। जब पौलुस कोई गलत कार्य बताते हैं, तो विश्वासियों को एक जगह खड़ा कर दें और उस गलत कार्य का अभिनय करने के लिए कहें। फिर, जब पौलुस यह बताते हैं कि विश्वासियों को इसके बजाय क्या करना चाहिए, तो विश्वासियों से कहें कि वे उस गलत कार्य को हटाने का नाटक करें और उस क्षेत्र में जाएँ जो अच्छे कार्य का प्रतिनिधित्व करता है। उन्हें अच्छा कार्य करने के लिए कहें। पहले पौलुस कहता है कि उन्हें झूठ बोलना बंद करना चाहिए। अब विश्वासियों से कहें कि वे दूसरी ओर जाएँ और इसके बजाय यह दिखाएँ कि वे सच बोल रहे हैं। फिर पौलुस कहता है कि विश्वासियों को पाप नहीं करना चाहिए या क्रोध के दौरान शैतान को उन्हें प्रभावित करने की अनुमति नहीं देनी चाहिए। दिखाएँ कि शैतान उन विश्वासियों के बीच कार्य करने की कोशिश कर रहा है, जो ऐसे व्यवहार कर रहे हैं जैसे वे क्रोधित हैं। अब विश्वासियों से कहें कि वे दूसरी ओर जाएँ और इसके बजाय उन्हें सूर्य अस्त से पहले इस मुद्दे को हल करना चाहिए। फिर पौलुस चोरों से कहता है कि वे चोरी करना बंद करें। अब विश्वासियों से कहें कि वे दूसरी ओर जाएँ और इसके बजाय उन्हें यह दिखाना चाहिए कि वे कड़ी मेहनत करते हैं और जो कुछ वे कमाते हैं, उसे एक-दूसरे के साथ साझा करते हैं। फिर पौलुस एक-दूसरे से बुरी तरह बोलने के बारे में बात करता है। अब विश्वासियों से कहें कि वे दूसरी ओर जाएँ और इसके बजाय यह दिखाएँ कि वे एक-दूसरे से दयालुता से बात कर रहे हैं। दिखाएँ कि जब विश्वासी दयालुता से बात करते हैं, तो वे एक-दूसरे के टिके रहने के लिए मजबूत स्थानों का निर्माण कर रहे हैं। पवित्र आत्मा का प्रतिनिधित्व करने वाले व्यक्ति से कहें कि वह प्रत्येक विश्वासी को किसी न किसी प्रकार का चिन्ह या वस्तु दे, ताकि यह दर्शाया जा सके कि वह विश्वासी परमेश्वर का है। विश्वासियों को कभी-कभी उस तरफ जाते हुए दिखाएँ जहाँ गलत कार्य होते हैं। जब वे उस तरफ जाते हैं, तो पवित्र आत्मा को दुखी होते हुए दिखाएँ। फिर दिखाएँ कि मसीह परमेश्वर से हमें क्षमा करने के लिए कहता है। जब विश्वासियों को यह दिखाई दे कि मसीह ऐसा कर रहे हैं, तो विश्वासियों को भी दिखाना चाहिए कि वे एक-दूसरे को क्षमा कर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4:25–32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"चूंकि हमें नया जीवन जीने का तरीका दिया गया है, हमें उसी के अनुसार व्यवहार करना चाहिए: एक-दूसरे से झूठ बोलना बंद करो, और इसके बजाय एक-दूसरे से सच बोलो, क्योंकि हम सभी मसीह की देह के अंग हैं।" यदि आप क्रोधित हैं, तो अपने क्रोध को पाप करने का कारण न बनने दें। लंबे समय तक क्रोधित न रहें, क्योंकि यदि आप ऐसा करते हैं, तो आप शैतान को आपको पाप की ओर प्रलोभित करने के और अधिक अवसर देंगे। यदि आप एक चोर हैं, तो चोरी करना बंद करें। ईमानदारी से काम खोजें ताकि आपके पास उन लोगों को देने के लिए कुछ हो जिन्हें मदद की आवश्यकता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व्यक्ति इस तरह उत्तर दे सकता है: "मैं उन्हें उनके पुराने जीवन के तरीके से अलग जीवन जीने का तरीका बताऊँगा, क्योंकि यह महत्वपूर्ण है कि विश्वासियों को पहले से अलग जीवन जीना चाहिए ताकि दूसरों को यह दिख सके कि वे परमेश्वर से सम्बन्धित हैं," या "मुझे आशा है कि विश्वासियों को यह नया जीवन जीने का तरीका यह दिखाएगा कि इससे वे शांतिपूर्वक जीवन जी सकेंगे," या "मैं खुश हूँ कि परमेश्वर ने हमें बेहतर जीवन जीने का तरीका दिया है और मैं चाहता हूँ कि विश्वासियों को उस आनंद की अनुभूति हो जो इस तरह जीवन जीने पर मिलती है!"</w:t>
      </w:r>
    </w:p>
    <w:p>
      <w:pPr>
        <w:pStyle w:val="ListBullet"/>
        <w:spacing w:line="240" w:lineRule="auto"/>
        <w:ind w:left="720"/>
      </w:pPr>
      <w:r>
        <w:rPr>
          <w:lang w:val="hi_IN" w:bidi="hi_IN"/>
        </w:rPr>
      </w:r>
      <w:r>
        <w:rPr>
          <w:lang w:val="hi_IN" w:bidi="hi_IN"/>
        </w:rPr>
        <w:t>शैतान की भूमिका निभाने वाले व्यक्ति से पूछें, "आप क्या महसूस कर रहे हैं या क्या सोच रहे हैं?" व्यक्ति इस तरह भी उत्तर दे सकता है: "मैं विश्वासियों के बीच झगड़े और कटुता पैदा करना चाहता हूँ, ताकि वे मिलकर अच्छे से काम न कर सकें और उनकी खुशी खत्म हो जाए," या "मुझे अच्छा लगता है जब लोग अपने क्रोध को पकड़े रखते हैं, क्योंकि तब वे साफ़ और शांत होकर नहीं सोचते, इसलिए उनके पाप करने की संभावना बढ़ जाती है," या "मैं विश्वासियों का शत्रु हूँ और उन्हें असफल होते देखना चाहता हूँ, इसलिए जहाँ भी हो सके, मैं समस्याएँ पैदा करने की कोशिश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पौलुस यह भी कहता है, "ऐसे शब्द न बोलें जो अन्य लोगों को चोट पहुँचाएँ, बल्कि केवल ऐसे शब्द बोलें जो सहायक हों। ऐसे शब्द बोलें जो एक-दूसरे को मजबूत करें, जो स्थिति के लिए अच्छे हो, ताकि आप आपके शब्दों को सुनने वालों को प्रोत्साहित कर सकें। पवित्र आत्मा को दुखी न करें। परमेश्वर ने आपको पवित्र आत्मा यह दिखाने के लिए दिया कि आप परमेश्वर के हैं। पवित्र आत्मा आपको पूर्ण छुटकारे के दिन तक सुरक्षित रखता है, जब परमेश्वर अपने लोगों को पूरी तरह से मुक्त करेगा। इसलिए लगातार कड़वाहट और क्रोध से भरे हुए न रहें। एक-दूसरे से झगड़ा न करें, झूठ न बोलें और अपमान न करें। एक-दूसरे के प्रति सभी घृणित भावनाओं को दूर करे। इसके बजाय, एक-दूसरे के प्रति कोमल और स्नेही बने। एक-दूसरे को क्षमा करें, ठीक जैसे परमेश्वर ने मसीह के कारण आपके पापों को क्षमा किया।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पवित्र आत्मा की भूमिका निभाने वाले व्यक्ति से पूछें, "आप क्या महसूस कर रहे हैं या क्या सोच रहे हैं?" व्यक्ति इस तरह उत्तर दे सकता है: "मैं विश्वासियों के लिए सबसे अच्छा चाहता हूँ, इसलिए अगर वे एक-दूसरे को चोट पहुँचाने वाले कार्य करते हैं, तो मुझे दुख होता है," या "चूंकि मैं विश्वासियों के साथ हूँ, मैं उन्हें इन निर्देशों का पालन करने में मदद करूंगा," या "मुझे इन लोगों की परवाह है और मैं उन्हें आश्वस्त करूंगा कि वे परमेश्वर से संबंधित हैं जब तक वे पूर्ण उद्धार के दिन की प्रतीक्षा करते हैं।"</w:t>
      </w:r>
    </w:p>
    <w:p>
      <w:pPr>
        <w:pStyle w:val="ListBullet"/>
        <w:spacing w:line="240" w:lineRule="auto"/>
        <w:ind w:left="720"/>
      </w:pPr>
      <w:r>
        <w:rPr>
          <w:lang w:val="hi_IN" w:bidi="hi_IN"/>
        </w:rPr>
      </w:r>
      <w:r>
        <w:rPr>
          <w:lang w:val="hi_IN" w:bidi="hi_IN"/>
        </w:rPr>
        <w:t>विश्वासियों की भूमिका निभाने वाले व्यक्ति से पूछो, “तुम क्या महसूस कर रहे हो या क्या सोच रहे हो?” वह व्यक्ति इस तरह उत्तर दे सकता है, "मुझे समझ आता है कि हम ये काम क्यों करते हैं—केवल अपनी मदद करने के लिए नहीं, बल्कि पवित्र आत्मा का सम्मान करने के लिए," या "वाह! यह जीवन जीने का एक पूरी तरह से नया तरीका है। मुझे यकीन नहीं है कि मैं यह कर सकता हूँ, लेकिन यह बहुत अच्छा लगता है, इसलिए मैं कोशिश करने वाला हूँ!" या "मुझे खुशी है कि मेरे पास ये स्पष्ट निर्देश हैं और हम सभी इस पर एक साथ काम कर रहे हैं।"</w:t>
      </w:r>
      <w:r>
        <w:rPr>
          <w:lang w:val="hi_IN" w:bidi="hi_IN"/>
        </w:rPr>
      </w:r>
    </w:p>
    <w:p>
      <w:pPr>
        <w:pStyle w:val="Heading3"/>
      </w:pPr>
      <w:r>
        <w:rPr>
          <w:lang w:val="hi_IN" w:bidi="hi_IN"/>
        </w:rPr>
        <w:t>आवश्यक जानकारी</w:t>
      </w:r>
    </w:p>
    <w:p>
      <w:pPr/>
      <w:r>
        <w:rPr>
          <w:lang w:val="hi_IN" w:bidi="hi_IN"/>
        </w:rPr>
      </w:r>
      <w:r>
        <w:rPr>
          <w:lang w:val="hi_IN" w:bidi="hi_IN"/>
        </w:rPr>
        <w:t>इफिसियों 4:25–32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विश्वासियों को अपने </w:t>
      </w:r>
      <w:r>
        <w:rPr>
          <w:b/>
          <w:lang w:val="hi_IN" w:bidi="hi_IN"/>
        </w:rPr>
        <w:t>पड़ोसी</w:t>
      </w:r>
      <w:r>
        <w:rPr>
          <w:lang w:val="hi_IN" w:bidi="hi_IN"/>
        </w:rPr>
        <w:t xml:space="preserve"> को सच्चाई बतानी चाहिए, क्योंकि हम सभी एक ही </w:t>
      </w:r>
      <w:r>
        <w:rPr>
          <w:b/>
          <w:lang w:val="hi_IN" w:bidi="hi_IN"/>
        </w:rPr>
        <w:t>देह</w:t>
      </w:r>
      <w:r>
        <w:rPr>
          <w:lang w:val="hi_IN" w:bidi="hi_IN"/>
        </w:rPr>
        <w:t xml:space="preserve"> के अंग हैं। पौलुस विश्वासियों को मसीह की देह कहता है, क्योंकि एक शरीर की तरह उसके कई सदस्य अलग-अलग भूमिकाएँ रखने वाले होते हैं, लेकिन वे सभी एक-दूसरे से जुड़े हुए हैं, और पृथ्वी पर मसीह का काम करते हैं। देह के लिए उसी शब्द या वाक्यांश का उपयोग करें जिसका उपयोग आपने पिछले भागों में किया है। इसलिए यहाँ, पड़ोसी का अर्थ साथी विश्वासियों से है, न कि एक-दूसरे के पास घरों में रहने वाले लोगों से।</w:t>
      </w:r>
    </w:p>
    <w:p>
      <w:pPr/>
      <w:r>
        <w:rPr>
          <w:lang w:val="hi_IN" w:bidi="hi_IN"/>
        </w:rPr>
      </w:r>
      <w:r>
        <w:rPr>
          <w:lang w:val="hi_IN" w:bidi="hi_IN"/>
        </w:rPr>
        <w:t xml:space="preserve">यहाँ रुकें और एक समूह में चर्चा करें कि आप </w:t>
      </w:r>
      <w:r>
        <w:rPr>
          <w:b/>
          <w:lang w:val="hi_IN" w:bidi="hi_IN"/>
        </w:rPr>
        <w:t>पड़ोसी</w:t>
      </w:r>
      <w:r>
        <w:rPr>
          <w:lang w:val="hi_IN" w:bidi="hi_IN"/>
        </w:rPr>
        <w:t xml:space="preserve"> के लिए किस शब्द का उपयोग करेंगे। अधिक जानकारी के लिए मुख्य शब्दावली में </w:t>
      </w:r>
      <w:r>
        <w:rPr>
          <w:b/>
          <w:lang w:val="hi_IN" w:bidi="hi_IN"/>
        </w:rPr>
        <w:t>पड़ोसी</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कहते हैं कि क्रोध को अपने ऊपर हावी न होने दो ताकि तुम </w:t>
      </w:r>
      <w:r>
        <w:rPr>
          <w:b/>
          <w:lang w:val="hi_IN" w:bidi="hi_IN"/>
        </w:rPr>
        <w:t>पाप</w:t>
      </w:r>
      <w:r>
        <w:rPr>
          <w:lang w:val="hi_IN" w:bidi="hi_IN"/>
        </w:rPr>
        <w:t xml:space="preserve"> न करो। पाप परमेश्वर के खिलाफ अनाज्ञाकारिता का कार्य है। परमेश्वर ने अच्छी व्यवस्था बनाई है, और यदि लोग इन व्यवस्थाओं का पालन करेंगे, तो वे शांति से एक साथ रह सकेंगे। लेकिन लोग लगातार परमेश्वर की व्यवस्था को तोड़ रहे हैं, और जब वे ऐसा करते हैं, तो वे पाप करते हैं। </w:t>
      </w:r>
      <w:r>
        <w:rPr>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क्रोध की भावनाओं को पकड़े रखना </w:t>
      </w:r>
      <w:r>
        <w:rPr>
          <w:b/>
          <w:lang w:val="hi_IN" w:bidi="hi_IN"/>
        </w:rPr>
        <w:t>शैतान</w:t>
      </w:r>
      <w:r>
        <w:rPr>
          <w:lang w:val="hi_IN" w:bidi="hi_IN"/>
        </w:rPr>
        <w:t xml:space="preserve"> को हमें पाप की ओर प्रलोभित करने का अवसर दे सकता है। शैतान सभी दुष्ट आत्माओं का मुखिया है। वह लोगों को धोखा देकर उन्हें परमेश्वर से दूर करने की कोशिश करता है। शैतान शक्तिशाली और खतरनाक है और वह हमेशा ऐसे तरीकों की खोज में रहता है जिनसे वह परमेश्वर और परमेश्वर के लोगों के खिलाफ काम कर सके।</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के लिए किस शब्द या वाक्यांश का उपयोग करेंगे। अधिक जानकारी के लिए मुख्य शब्दावली में </w:t>
      </w:r>
      <w:r>
        <w:rPr>
          <w:lang w:val="hi_IN" w:bidi="hi_IN"/>
        </w:rPr>
        <w:t>दुष्टात्मा</w:t>
      </w:r>
      <w:r>
        <w:rPr>
          <w:lang w:val="hi_IN" w:bidi="hi_IN"/>
        </w:rPr>
        <w:t xml:space="preserve"> या </w:t>
      </w:r>
      <w:r>
        <w:rPr>
          <w:lang w:val="hi_IN" w:bidi="hi_IN"/>
        </w:rPr>
        <w:t>शैतान</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विश्वासियों से कहता है कि वे इस तरह से व्यवहार न करें जो </w:t>
      </w:r>
      <w:r>
        <w:rPr>
          <w:b/>
          <w:lang w:val="hi_IN" w:bidi="hi_IN"/>
        </w:rPr>
        <w:t>पवित्र आत्मा</w:t>
      </w:r>
      <w:r>
        <w:rPr>
          <w:lang w:val="hi_IN" w:bidi="hi_IN"/>
        </w:rPr>
        <w:t xml:space="preserve"> को दुख पहुँचाए, जो परमेश्वर का आत्मा है। पवित्र आत्मा केवल एक शक्ति नहीं है, बल्कि स्वयं एक व्यक्ति भी है, इसलिए वह दुख महसूस कर सकता है। </w:t>
      </w:r>
      <w:r>
        <w:rPr>
          <w:lang w:val="hi_IN" w:bidi="hi_IN"/>
        </w:rPr>
        <w:t>पवित्र आत्मा</w:t>
      </w:r>
      <w:r>
        <w:rPr>
          <w:lang w:val="hi_IN" w:bidi="hi_IN"/>
        </w:rPr>
        <w:t xml:space="preserve"> के बारे में अधिक जानकारी के लिए, आप मुख्य शब्दावली को देख सकते हैं। पवित्र आत्मा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पवित्र आत्मा एक चिन्ह है कि हम परमेश्वर के हैं, जब हम </w:t>
      </w:r>
      <w:r>
        <w:rPr>
          <w:b/>
          <w:lang w:val="hi_IN" w:bidi="hi_IN"/>
        </w:rPr>
        <w:t>छुटकारे</w:t>
      </w:r>
      <w:r>
        <w:rPr>
          <w:lang w:val="hi_IN" w:bidi="hi_IN"/>
        </w:rPr>
        <w:t xml:space="preserve"> या </w:t>
      </w:r>
      <w:r>
        <w:rPr>
          <w:b/>
          <w:lang w:val="hi_IN" w:bidi="hi_IN"/>
        </w:rPr>
        <w:t>छुटकारे के दिन</w:t>
      </w:r>
      <w:r>
        <w:rPr>
          <w:lang w:val="hi_IN" w:bidi="hi_IN"/>
        </w:rPr>
        <w:t xml:space="preserve"> का इंतजार करते हैं। </w:t>
      </w:r>
      <w:r>
        <w:rPr>
          <w:b/>
          <w:lang w:val="hi_IN" w:bidi="hi_IN"/>
        </w:rPr>
        <w:t>छुड़ाने</w:t>
      </w:r>
      <w:r>
        <w:rPr>
          <w:lang w:val="hi_IN" w:bidi="hi_IN"/>
        </w:rPr>
        <w:t xml:space="preserve"> या </w:t>
      </w:r>
      <w:r>
        <w:rPr>
          <w:b/>
          <w:lang w:val="hi_IN" w:bidi="hi_IN"/>
        </w:rPr>
        <w:t>मुक्ति</w:t>
      </w:r>
      <w:r>
        <w:rPr>
          <w:lang w:val="hi_IN" w:bidi="hi_IN"/>
        </w:rPr>
        <w:t xml:space="preserve"> का अर्थ स्वतंत्र करना है। छुटकारे का दिन, जिसे प्रभु का दिन भी कहा जाता है, भविष्य का एक ऐसा समय है जब परमेश्वर विश्वासियों को पाप और इस संसार की बुराई से पूरी तरह मुक्त कर देगा। छुटकारे के बारे में अधिक जानकारी के लिए, मुख्य शब्दावली में </w:t>
      </w:r>
      <w:r>
        <w:rPr>
          <w:b/>
          <w:lang w:val="hi_IN" w:bidi="hi_IN"/>
        </w:rPr>
        <w:t>छुड़ाना</w:t>
      </w:r>
      <w:r>
        <w:rPr>
          <w:lang w:val="hi_IN" w:bidi="hi_IN"/>
        </w:rPr>
        <w:t xml:space="preserve"> देखें। छुटकारे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w:t>
      </w:r>
      <w:r>
        <w:rPr>
          <w:b/>
          <w:lang w:val="hi_IN" w:bidi="hi_IN"/>
        </w:rPr>
        <w:t>छुटकारे के दिन</w:t>
      </w:r>
      <w:r>
        <w:rPr>
          <w:lang w:val="hi_IN" w:bidi="hi_IN"/>
        </w:rPr>
        <w:t xml:space="preserve"> वाक्यांश पर चर्चा करें और आप इस विचार का अनुवाद कैसे करना चाहते हैं। इस ऑडियो को यहाँ रोकें।</w:t>
      </w:r>
    </w:p>
    <w:p>
      <w:pPr/>
      <w:r>
        <w:rPr>
          <w:lang w:val="hi_IN" w:bidi="hi_IN"/>
        </w:rPr>
      </w:r>
      <w:r>
        <w:rPr>
          <w:lang w:val="hi_IN" w:bidi="hi_IN"/>
        </w:rPr>
        <w:t xml:space="preserve">पौलुस कहता है कि विश्वासियों को दयालु और </w:t>
      </w:r>
      <w:r>
        <w:rPr>
          <w:b/>
          <w:lang w:val="hi_IN" w:bidi="hi_IN"/>
        </w:rPr>
        <w:t>करुणामय</w:t>
      </w:r>
      <w:r>
        <w:rPr>
          <w:lang w:val="hi_IN" w:bidi="hi_IN"/>
        </w:rPr>
        <w:t xml:space="preserve"> होना चाहिए। जब किसी को किसी के लिए सहानुभूति होती है, तो उसके पास किसी के लिए गहरा स्नेह या प्रेम होता है। वे लोगों के प्रति दया दिखाते हैं और दर्द में पीड़ित लोगों के लिए सहानुभूति रखते हैं।</w:t>
      </w:r>
    </w:p>
    <w:p>
      <w:pPr/>
      <w:r>
        <w:rPr>
          <w:lang w:val="hi_IN" w:bidi="hi_IN"/>
        </w:rPr>
      </w:r>
      <w:r>
        <w:rPr>
          <w:lang w:val="hi_IN" w:bidi="hi_IN"/>
        </w:rPr>
        <w:t xml:space="preserve">यहाँ रुकें और समूह में चर्चा करें कि आप </w:t>
      </w:r>
      <w:r>
        <w:rPr>
          <w:b/>
          <w:lang w:val="hi_IN" w:bidi="hi_IN"/>
        </w:rPr>
        <w:t>करुणा</w:t>
      </w:r>
      <w:r>
        <w:rPr>
          <w:lang w:val="hi_IN" w:bidi="hi_IN"/>
        </w:rPr>
        <w:t xml:space="preserve"> के लिए किस शब्द या वाक्यांश का उपयोग करेंगे। अधिक जानकारी के लिए मुख्य शब्दावली में </w:t>
      </w:r>
      <w:r>
        <w:rPr>
          <w:lang w:val="hi_IN" w:bidi="hi_IN"/>
        </w:rPr>
        <w:t>करुणा</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विश्वासियों को एक-दूसरे को भी क्षमा करना चाहिए जैसे परमेश्वर ने मसीह के काम के माध्यम से उन्हें </w:t>
      </w:r>
      <w:r>
        <w:rPr>
          <w:b/>
          <w:lang w:val="hi_IN" w:bidi="hi_IN"/>
        </w:rPr>
        <w:t>क्षमा</w:t>
      </w:r>
      <w:r>
        <w:rPr>
          <w:lang w:val="hi_IN" w:bidi="hi_IN"/>
        </w:rPr>
        <w:t xml:space="preserve"> किया। जब आप किसी को क्षमा कर देते हैं जिसने आपके साथ कुछ बुरा किया है, तो आप उस व्यक्ति पर गुस्सा होना छोड़ देते हैं। अब आप न तो बदला लेना चाहते हैं और न ही सजा देना चाहते हैं। परमेश्वर अपने पुत्र यीशु की मृत्यु के माध्यम से लोगों को क्षमा करता है। जब लोग यीशु पर भरोसा करते हैं और मानते हैं कि उसकी मृत्यु ने उनके पापों का हिसाब परमेश्वर को चुका दिया है, तब परमेश्वर उन्हें क्षमा कर देता है। परमेश्वर अब उनसे क्रोधित नहीं है। </w:t>
      </w:r>
      <w:r>
        <w:rPr>
          <w:lang w:val="hi_IN" w:bidi="hi_IN"/>
        </w:rPr>
        <w:t>क्षमा</w:t>
      </w:r>
      <w:r>
        <w:rPr>
          <w:lang w:val="hi_IN" w:bidi="hi_IN"/>
        </w:rPr>
        <w:t xml:space="preserve"> के बारे में अधिक जानकारी के लिए, मुख्य शब्दावली देखें। क्षमा के लिए उसी शब्द या वाक्यांश का उपयोग करें जिसका उपयोग आपने पिछले भागों में किया है।</w:t>
      </w:r>
    </w:p>
    <w:p>
      <w:pPr/>
      <w:r>
        <w:rPr>
          <w:lang w:val="hi_IN" w:bidi="hi_IN"/>
        </w:rPr>
      </w:r>
      <w:r>
        <w:rPr>
          <w:b/>
          <w:lang w:val="hi_IN" w:bidi="hi_IN"/>
        </w:rPr>
        <w:t>मसीह</w:t>
      </w:r>
      <w:r>
        <w:rPr>
          <w:lang w:val="hi_IN" w:bidi="hi_IN"/>
        </w:rPr>
        <w:t xml:space="preserve"> "मसीहा" शब्द के समान है, जो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5:1–6</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इफिसियों 5:1–6 को सुनें और अपने मन में रखें। </w:t>
      </w:r>
    </w:p>
    <w:p>
      <w:pPr/>
      <w:r>
        <w:rPr>
          <w:lang w:val="hi_IN" w:bidi="hi_IN"/>
        </w:rPr>
      </w:r>
      <w:r>
        <w:rPr>
          <w:lang w:val="hi_IN" w:bidi="hi_IN"/>
        </w:rPr>
        <w:t xml:space="preserve">यदि सम्भव हो, तो इफिसियों 5:1–6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इफिसियों 5:1–6 का ऑडियो संस्करण सबसे आसानी से समझ में आने वाले अनुवाद में सुनें। </w:t>
      </w:r>
    </w:p>
    <w:p>
      <w:pPr/>
      <w:r>
        <w:rPr>
          <w:lang w:val="hi_IN" w:bidi="hi_IN"/>
        </w:rPr>
      </w:r>
      <w:r>
        <w:rPr>
          <w:lang w:val="hi_IN" w:bidi="hi_IN"/>
        </w:rPr>
        <w:t xml:space="preserve">पौलुस विश्वासियों को निर्देश दे रहा है कि वे नए तरीके से कैसे जीवन जीएँ जो परमेश्वर के लोगों के लिए सही है। पिछले भाग के अन्त में, पौलुस ने कहा कि दूसरों को क्षमा करते समय परमेश्वर के उदाहरण का पालन करें। इस भाग में, पौलुस विश्वासियों से यह कहकर जारी रखता है कि उन्हें अपने जीवन के तरीके में परमेश्वर के उदाहरण का अनुसरण करना चाहिए, और मसीह के समान दूसरों से प्रेम करना चाहिए। फिर पौलुस उन कार्यों का वर्णन करता है जो परमेश्वर के उदाहरण का पालन नहीं करते हैं, जिनसे विश्वासियों को बचना चाहिए। उन गलत कार्यों के भयानक परिणाम होते हैं, और पौलुस चेतावनी देता है कि परमेश्वर उन लोगों को दण्ड देगा जो उस तरह से व्यवहार करते हैं। इसके बजाय उन्हें उस भलाई के लिए परमेश्वर का धन्यवाद करना चाहिए जो उसने उन्हें दी है। </w:t>
      </w:r>
    </w:p>
    <w:p>
      <w:pPr/>
      <w:r>
        <w:rPr>
          <w:lang w:val="hi_IN" w:bidi="hi_IN"/>
        </w:rPr>
      </w:r>
      <w:r>
        <w:rPr>
          <w:lang w:val="hi_IN" w:bidi="hi_IN"/>
        </w:rPr>
        <w:t xml:space="preserve">पौलुस विश्वासियों को यह याद दिलाकर शुरू करता है कि परमेश्वर विश्वासियों को अपने बच्चे कहता है, क्योंकि वह उनकी रक्षा करता है और उनकी देखभाल करता है जैसे पिता अपने बच्चों की देखभाल करता है। इसलिए विश्वासियों को परमेश्वर के सही व्यवहार के तरीके का अनुकरण करना चाहिए जैसे बच्चे अपने माता-पिता के कार्यों का अनुसरण करते हैं। क्योंकि परमेश्वर उनसे बहुत प्रेम करता है, इसलिए विश्वासियों को सब कुछ प्रेम से करना चाहिए—सोचना, बात करना, काम करना। </w:t>
      </w:r>
    </w:p>
    <w:p>
      <w:pPr/>
      <w:r>
        <w:rPr>
          <w:lang w:val="hi_IN" w:bidi="hi_IN"/>
        </w:rPr>
      </w:r>
      <w:r>
        <w:rPr>
          <w:lang w:val="hi_IN" w:bidi="hi_IN"/>
        </w:rPr>
        <w:t>यहाँ रुकें और समूह में इस प्रश्न पर चर्चा करें: चर्चा करें कि एक बच्चा अपने माता-पिता से कैसे जीना और व्यवहार करना सीखता है। उनके माता पिता उन्हें किन किन तरीकों से सिखाते हैं? बच्चा माता-पिता के काम की नकल क्यों करता है? इस ऑडियो को यहाँ रोकें।</w:t>
      </w:r>
    </w:p>
    <w:p>
      <w:pPr/>
      <w:r>
        <w:rPr>
          <w:lang w:val="hi_IN" w:bidi="hi_IN"/>
        </w:rPr>
      </w:r>
      <w:r>
        <w:rPr>
          <w:lang w:val="hi_IN" w:bidi="hi_IN"/>
        </w:rPr>
        <w:t xml:space="preserve">विश्वासी परमेश्वर के उदाहरण का अनुसरण करते हैं और मसीह के समान उनसे प्रेम करते हैं। पिछले भाग की तरह, पौलुस भी विश्वासियों को परमेश्वर के प्रेम के उदाहरण का पालन करने के लिए प्रेरणा दे रहा है: क्योंकि परमेश्वर विश्वासियों से प्रेम करता है। पौलुस विश्वासियों को स्मरण दिलाता है कि मसीह यीशु उनसे इतना प्रेम करता है कि वह उनके पापों से उन्हें छुड़ाने और उन्हें परमेश्वर के साथ अनन्त जीवन देने के लिए मर गया। यहूदी लोग परमेश्वर से क्षमा माँगने के लिए पशुओं की बलि चढ़ाते थे अर्थात उन्हें मारकर पूरी तरह जला देते थे। परमेश्वर ने कहा कि उन जलते हुए पशुओं की गन्ध सुगन्धित अर्थात अच्छी सुगन्ध वाली भेंट थी। अच्छी सुगन्ध यह दर्शाती थी कि परमेश्वर बलिदान से प्रसन्न है। उन्हीं बलिदानों के समान मसीह ने लोगों को उसे मारने दिया ताकि परमेश्वर हमारे पापों को क्षमा करे। पौलुस कहता है कि जैसे लोग पशुओं की भेंट जलाते थे वैसे ही मसीह की भेंट सुगन्धित अर्थात अच्छी गन्ध वाली भेंट के समान थी। विश्वासियों को मसीह यीशु के समान लोगों से प्रेम करने और उनकी देखभाल करने के लिए तैयार होना चाहिए। </w:t>
      </w:r>
    </w:p>
    <w:p>
      <w:pPr/>
      <w:r>
        <w:rPr>
          <w:lang w:val="hi_IN" w:bidi="hi_IN"/>
        </w:rPr>
      </w:r>
      <w:r>
        <w:rPr>
          <w:lang w:val="hi_IN" w:bidi="hi_IN"/>
        </w:rPr>
        <w:t>यहाँ रुकें और समूह में इस प्रश्न पर चर्चा करें: चर्चा करें कि आपकी संस्कृति में लोग कैसे बलिदान करते हैं, या किसी चीज़ को छोड़ देते हैं ताकि यह दिखाया जा सके कि कोई और चीज़ अधिक मूल्यवान है। उस समय के विषय में सोचो जब किसी ने अपना समय या अपने साधनों का उपयोग करके आपकी सहायता की और दिखाया कि वह आपको कितना मूल्यवान समझता है। इससे आपको कैसा महसूस हुआ? उन्होंने आपकी सहायता करने के लिए अपनी आवश्यकताओं का त्याग करने या उन्हें अलग रखने का क्या कारण बताया? इस ऑडियो को यहाँ रोकें।</w:t>
      </w:r>
    </w:p>
    <w:p>
      <w:pPr/>
      <w:r>
        <w:rPr>
          <w:lang w:val="hi_IN" w:bidi="hi_IN"/>
        </w:rPr>
      </w:r>
      <w:r>
        <w:rPr>
          <w:lang w:val="hi_IN" w:bidi="hi_IN"/>
        </w:rPr>
        <w:t xml:space="preserve">परमेश्वर अपने लोगों से प्रेम करता है और उन्हें पवित्र बनाया है, अर्थात अपने लिए अलग किया है। उसने उन्हें संत बनाया है! पौलुस अब उन व्यवहारों के विषय में बात करता है जो परमेश्वर के पवित्र लोगों के लिए परमेश्वर के जीवन के मार्ग के विपरीत हैं, जिन्हें परमेश्वर के उदाहरण का अनुसरण करना चाहिए। वास्तव में, विश्वासियों का व्यवहार इतना सही होना चाहिए कि कोई भी यह अफवाह न फैलाए कि विश्वासी गलत काम कर रहे हैं! पौलुस कहता है कि विश्वासियों को किसी भी यौन या अशुद्ध व्यवहार में शामिल नहीं होना चाहिए जिसे परमेश्वर ने मना किया है, जैसे उन लोगों के बीच यौन सम्बन्ध जो विवाहित नहीं हैं। उन्हें लालची भी नहीं होना चाहिए, क्योंकि ऐसा तब होता है जब लोग अधिक से अधिक धन और चीजें चाहते हैं। </w:t>
      </w:r>
    </w:p>
    <w:p>
      <w:pPr/>
      <w:r>
        <w:rPr>
          <w:lang w:val="hi_IN" w:bidi="hi_IN"/>
        </w:rPr>
      </w:r>
      <w:r>
        <w:rPr>
          <w:lang w:val="hi_IN" w:bidi="hi_IN"/>
        </w:rPr>
        <w:t xml:space="preserve">विश्वासियों को न केवल अशुद्ध रीति से व्यवहार नहीं करना चाहिए, बल्कि उन्हें लज्जाजनक रीति से यौन विषयों या निषिद्ध विषयों के विषय में बात भी नहीं करनी चाहिए। उन्हें हर प्रकार की अनादरपूर्ण बात और बुरा मजाक करना जो महत्वपूर्ण बातों का उपहास करता है, उसे बन्द करना चाहिए। फिर से, पौलुस कहता है कि ये कार्य परमेश्वर के लोगों के लिए उचित नहीं हैं, जिन्हें दूसरों से प्रेम करना चाहिए और जिन बातों से उन्हें बचना चाहिए उनके विषय में बात करने में अपना समय नहीं बिताना चाहिए! </w:t>
      </w:r>
    </w:p>
    <w:p>
      <w:pPr/>
      <w:r>
        <w:rPr>
          <w:lang w:val="hi_IN" w:bidi="hi_IN"/>
        </w:rPr>
      </w:r>
      <w:r>
        <w:rPr>
          <w:lang w:val="hi_IN" w:bidi="hi_IN"/>
        </w:rPr>
        <w:t xml:space="preserve">जो लोग वे बुरे काम करते हैं वे अपनी इच्छाओं पर इतने केन्द्रित रहते हैं कि वे उसकी व्यवस्था को तोड़कर परमेश्वर का अनादर करते हैं। हालाँकि, विश्वासियों को परमेश्वर का धन्यवाद करना चाहिए। फिर विश्वासी परमेश्वर के वरदानों और आशीषों के लिए धन्यवाद करने पर ध्यान केन्द्रित करेंगे। इससे उन्हें यह समझने में सहायता मिलेगी कि वे अन्य व्यवहार कितने अनुचित और गलत हैं क्योंकि वे परमेश्वर का आदर नहीं करते हैं। </w:t>
      </w:r>
    </w:p>
    <w:p>
      <w:pPr/>
      <w:r>
        <w:rPr>
          <w:lang w:val="hi_IN" w:bidi="hi_IN"/>
        </w:rPr>
      </w:r>
      <w:r>
        <w:rPr>
          <w:lang w:val="hi_IN" w:bidi="hi_IN"/>
        </w:rPr>
        <w:t xml:space="preserve">फिर पौलुस इन गलत व्यवहार के परिणामों को समझाता है। पौलुस स्पष्ट रूप से कहता है: जो कोई अनैतिक है या जो लज्जापूर्ण काम करता है, वह मसीह और परमेश्वर के राज्य में कुछ भी विरासत में नहीं पाएगा। पौलुस विश्वासियों को उस विरासत के बारे में याद दिलाता है जिसके बारे में उसने उन्हें इस पत्र में पहले बताया था। सब बातें यीशु की हैं और वह अब और भविष्य में भी विश्वासियों के साथ अच्‍छी बातें बाँटता है। विश्वासी जब मसीह और परमेश्वर के राज्य को विरासत में पाते हैं तो वे इन अच्छी बातों को विरासत में पाते हैं। मसीह और परमेश्वर का राज्य पृथ्वी के किसी देश को नहीं दर्शाता है। यह राज्य हर जगह है जहाँ परमेश्वर शासन करता है। इस राज्य में, लोग परमेश्वर की आज्ञा मानते हैं और उसके साथ सही रिश्ते में रहते हैं। यीशु के कारण, अब लोग परमेश्वर के साथ सही सम्बन्ध में जीवन बिता सकते हैं और उसके राज्य का हिस्सा बन सकते हैं। लेकिन यह राज्य अभी तक पूरी तरह से नहीं आया है। एक दिन, यीशु वापस आएगा और परमेश्वर के उत्तम राज्य में पूरी सृष्टि पर शासन करेगा। यह राज्य एक अच्छी बात है, और यह राज्य वह विरासत है जिसका वादा परमेश्वर विश्वासियों से करता है! </w:t>
      </w:r>
    </w:p>
    <w:p>
      <w:pPr/>
      <w:r>
        <w:rPr>
          <w:lang w:val="hi_IN" w:bidi="hi_IN"/>
        </w:rPr>
      </w:r>
      <w:r>
        <w:rPr>
          <w:lang w:val="hi_IN" w:bidi="hi_IN"/>
        </w:rPr>
        <w:t xml:space="preserve">हालाँकि, जो लोग वे अनैतिक काम करते हैं, उन्हें न तो अब और न ही भविष्य में कोई विरासत मिलेगी। जो व्यक्ति लालची है, उसे भी विरासत में कुछ नहीं मिलेगा। लालची व्यक्ति परमेश्वर से प्रेम करने से अधिक वस्तुओं से प्रेम करता है। इसका अर्थ है कि वह परमेश्वर की आराधना से अधिक अन्य बातों की आराधना करता है—वह एक मूर्तिपूजक है। </w:t>
      </w:r>
    </w:p>
    <w:p>
      <w:pPr/>
      <w:r>
        <w:rPr>
          <w:lang w:val="hi_IN" w:bidi="hi_IN"/>
        </w:rPr>
      </w:r>
      <w:r>
        <w:rPr>
          <w:lang w:val="hi_IN" w:bidi="hi_IN"/>
        </w:rPr>
        <w:t>यहाँ रुकें और समूह में चर्चा करें: आपकी संस्कृति में, कोई व्यक्ति किस प्रकार के बुरे काम करता है जो उसे अपने परिवार से उपहार या विरासत प्राप्त करने से रोकता है? किसी ऐसे व्यक्ति के बारे में एक कहानी सुनाएँ जिसे उसके किसी काम के कारण उपहार या विरासत नहीं मिली। इस ऑडियो को यहाँ रोकें।</w:t>
      </w:r>
    </w:p>
    <w:p>
      <w:pPr/>
      <w:r>
        <w:rPr>
          <w:lang w:val="hi_IN" w:bidi="hi_IN"/>
        </w:rPr>
      </w:r>
      <w:r>
        <w:rPr>
          <w:lang w:val="hi_IN" w:bidi="hi_IN"/>
        </w:rPr>
        <w:t xml:space="preserve">विश्वासियों की तरह कोई भी पश्चाताप कर सकता है, या अपने गलत कामों से दूर हो सकता है, और परमेश्वर के साथ सही सम्बन्ध बना सकता है। हालाँकि, जो लोग बिना पश्चाताप के लगातार उन गलत तरीकों से व्यवहार करते हैं, उनके पास कोई विरासत नहीं है। विश्वासियों को यह समझना चाहिए कि ये व्यवहार गलत हैं। उन्हें किसी झूठ बोलने वाले को उचित नहीं ठहराना चाहिए। उन्हें यह नहीं कहना चाहिए कि जो व्यक्ति झूठ बोलता है वह वास्तव में झूठ नहीं बोल रहा है। वे झूठ बोलने वाले और आज्ञा न मानने वाले लोग परमेश्वर के क्रोध अर्थात दण्ड के योग्य हैं, और परमेश्वर उन लोगों को दण्ड देता है, अभी भी और जब उसका राज्य पूरी रीति से आएगा तब भी। </w:t>
      </w:r>
      <w:r>
        <w:rPr>
          <w:lang w:val="hi_IN" w:bidi="hi_IN"/>
        </w:rPr>
      </w:r>
    </w:p>
    <w:p>
      <w:pPr>
        <w:pStyle w:val="Heading3"/>
      </w:pPr>
      <w:r>
        <w:rPr>
          <w:lang w:val="hi_IN" w:bidi="hi_IN"/>
        </w:rPr>
        <w:t>घटनाओं को समझाना</w:t>
      </w:r>
    </w:p>
    <w:p>
      <w:pPr/>
      <w:r>
        <w:rPr>
          <w:lang w:val="hi_IN" w:bidi="hi_IN"/>
        </w:rPr>
      </w:r>
      <w:r>
        <w:rPr>
          <w:lang w:val="hi_IN" w:bidi="hi_IN"/>
        </w:rPr>
        <w:t xml:space="preserve">इफिसियों 5:1–6 का ऑडियो संस्करण सबसे आसानी से समझ में आने वाले अनुवाद में सुनें। </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कहता है कि परमेश्वर का अनुकरण करो और दूसरों से प्रेम करो जैसे मसीह ने हमसे प्रेम किया। </w:t>
      </w:r>
    </w:p>
    <w:p>
      <w:pPr/>
      <w:r>
        <w:rPr>
          <w:lang w:val="hi_IN" w:bidi="hi_IN"/>
        </w:rPr>
      </w:r>
      <w:r>
        <w:rPr>
          <w:b/>
          <w:lang w:val="hi_IN" w:bidi="hi_IN"/>
        </w:rPr>
        <w:t>दूसरे भाग में:</w:t>
      </w:r>
      <w:r>
        <w:rPr>
          <w:lang w:val="hi_IN" w:bidi="hi_IN"/>
        </w:rPr>
        <w:t xml:space="preserve"> पौलुस उन व्यवहारों की सूची देता है जिनसे बचना चाहिए, जो परमेश्वर के उदाहरण के विपरीत हैं और विश्वासियों के लिए उचित नहीं हैं। </w:t>
      </w:r>
    </w:p>
    <w:p>
      <w:pPr/>
      <w:r>
        <w:rPr>
          <w:lang w:val="hi_IN" w:bidi="hi_IN"/>
        </w:rPr>
      </w:r>
      <w:r>
        <w:rPr>
          <w:b/>
          <w:lang w:val="hi_IN" w:bidi="hi_IN"/>
        </w:rPr>
        <w:t>तीसरे भाग में:</w:t>
      </w:r>
      <w:r>
        <w:rPr>
          <w:lang w:val="hi_IN" w:bidi="hi_IN"/>
        </w:rPr>
        <w:t xml:space="preserve"> पौलुस इन बुरे व्यवहारों के परिणामों को समझाता है और बताता है कि परमेश्वर आज्ञा न मानने वाले लोगों को मसीह और परमेश्वर के राज्य में अच्छी बातें देने के बजाय उन्हें दण्ड देगा।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 xml:space="preserve">अनैतिक, अशुद्ध और लालची लोग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पौलुस इस भाग के पहले हिस्से की शुरुआत उसी विचार से करता है जो पिछले भाग के अन्त में था अर्थात परमेश्वर के उदाहरण का अनुसरण करना। पौलुस ने विश्वासियों से कहा कि वे एक-दूसरे को उसी तरह क्षमा करें जैसे परमेश्वर उन्हें क्षमा करता है। अब पौलुस यहाँ पुष्टि करता है कि विश्वासियों को परमेश्वर का अनुकरण करना चाहिए, या परमेश्वर का अनुसरण करना चाहिए। पौलुस विश्वासियों की तुलना उन बच्चों से करता है जो अपने माता-पिता की नकल करते हैं। विश्वासियों को उसी तरह परमेश्वर का अनुकरण करना चाहिए। परमेश्वर का अनुकरण करने का तरीका यह है कि हर काम इस तरह से करें जो दूसरों के प्रति प्रेम दिखाएँ। पहले के भागों में, पौलुस ने विश्वासियों को उदाहरण दिए कि उन्हें इस तरह से जीवन जीना चाहिए जो इस प्रेम को दिखाए। </w:t>
      </w:r>
    </w:p>
    <w:p>
      <w:pPr/>
      <w:r>
        <w:rPr>
          <w:lang w:val="hi_IN" w:bidi="hi_IN"/>
        </w:rPr>
      </w:r>
      <w:r>
        <w:rPr>
          <w:lang w:val="hi_IN" w:bidi="hi_IN"/>
        </w:rPr>
        <w:t xml:space="preserve">फिर पौलुस समझाता है कि उन्हें कितना प्रेम दिखाना चाहिए। विश्वासियों को यीशु मसीह की तरह प्रेम करना चाहिए। यीशु ने हमारे लिए अपना पूरा जीवन अर्पित किया और वह मर गया ताकि वह हमें स्वतंत्र कर सके। परमेश्वर उस रीति से प्रसन्न हुआ जिस रीति से यीशु ने अपने जीवन को भेंट किया अर्थात बलिदान किया। जब विश्वासियों का एक दूसरे से प्रेम होता है और वे भेंट अर्थात दूसरों की आवश्यकताओं को अपनी आवश्यकताओं से पहले पूरा करते हैं, तो परमेश्वर इस भेंट से प्रसन्न होता है। </w:t>
      </w:r>
    </w:p>
    <w:p>
      <w:pPr/>
      <w:r>
        <w:rPr>
          <w:lang w:val="hi_IN" w:bidi="hi_IN"/>
        </w:rPr>
      </w:r>
      <w:r>
        <w:rPr>
          <w:lang w:val="hi_IN" w:bidi="hi_IN"/>
        </w:rPr>
        <w:t>यहाँ रुकें और इस प्रश्न पर समूह में चर्चा करें: किसी को कोई कार्य कैसे करना है इसके लिए निर्देश दें, फिर यह तुलना करें कि उन्हें वह कार्य कैसे करना चाहिए, यह बताते हुए कि किसी और ने वह कार्य किस रीति से किया था। आपको क्या लगता है कि इससे दूसरों को निर्देशों को और अधिक समझने में कैसे मदद मिलती है? इस ऑडियो को यहाँ रोकें।</w:t>
      </w:r>
    </w:p>
    <w:p>
      <w:pPr/>
      <w:r>
        <w:rPr>
          <w:lang w:val="hi_IN" w:bidi="hi_IN"/>
        </w:rPr>
      </w:r>
      <w:r>
        <w:rPr>
          <w:lang w:val="hi_IN" w:bidi="hi_IN"/>
        </w:rPr>
        <w:t xml:space="preserve">फिर इस भाग के दूसरे हिस्से में, पौलुस उन प्रकार के कार्यों का वर्णन करता है जो प्रेम पूर्वक नहीं किए हैं और परमेश्वर के उदाहरण का अनुसरण नहीं करते हैं। वह जो कुछ भी सूचीबद्ध करता है वह परमेश्वर के व्यवहार के विपरीत है। किसी भी विश्वासी को किसी भी यौन या लज्जापूर्ण व्यवहार में शामिल नहीं होना चाहिए जिसे परमेश्वर ने मना किया है, और न ही लालची होना चाहिए, यह विश्वास करते हुए कि उसके चारों ओर हर कोई और हर चीज उसके अपने उपयोग के लिए है। क्योंकि ये कार्य इतने बुरे हैं कि किसी को उनके बारे में बात भी नहीं करनी चाहिए, इसलिए विश्वासियों को उन यौन मामलों के बारे में अश्लील शब्दों या अनादर के मजाक से बात करने में अपना समय नहीं बिताना चाहिए। </w:t>
      </w:r>
    </w:p>
    <w:p>
      <w:pPr/>
      <w:r>
        <w:rPr>
          <w:lang w:val="hi_IN" w:bidi="hi_IN"/>
        </w:rPr>
      </w:r>
      <w:r>
        <w:rPr>
          <w:lang w:val="hi_IN" w:bidi="hi_IN"/>
        </w:rPr>
        <w:t xml:space="preserve">जो लोग ये काम करते हैं वे परमेश्वर को प्रसन्न करने वाली बातों के स्थान पर अपनी इच्छाओं पर केन्द्रित रहते हैं। पौलुस कहता है कि परमेश्वर के लोगों के लिए ये काम करना कोई अर्थ नहीं रखता। इसके बजाय, यह समझ में आता है कि परमेश्वर के लोग उस चीज़ के लिए परमेश्वर का धन्यवाद करें जो परमेश्वर ने उन्हें दी है। इससे उन्हें यह एहसास करने में सहायता मिलेगी कि परमेश्वर और उसके मार्ग कितने अच्छे हैं। </w:t>
      </w:r>
    </w:p>
    <w:p>
      <w:pPr/>
      <w:r>
        <w:rPr>
          <w:lang w:val="hi_IN" w:bidi="hi_IN"/>
        </w:rPr>
      </w:r>
      <w:r>
        <w:rPr>
          <w:lang w:val="hi_IN" w:bidi="hi_IN"/>
        </w:rPr>
        <w:t xml:space="preserve">पौलुस तीसरे भाग में स्पष्ट करता है कि विश्वासियों को इन कार्यों से बचना चाहिए क्योंकि ये खतरनाक हैं। वह एक ऐसा अभिव्यक्ति उपयोग करता है जिसका अर्थ है "आप निश्चित रह सकते हैं कि मैं क्या कह रहा हूँ" ताकि यह स्पष्ट हो सके कि उसकी चेतावनी कितनी निश्चित और महत्वपूर्ण है। </w:t>
      </w:r>
    </w:p>
    <w:p>
      <w:pPr/>
      <w:r>
        <w:rPr>
          <w:lang w:val="hi_IN" w:bidi="hi_IN"/>
        </w:rPr>
      </w:r>
      <w:r>
        <w:rPr>
          <w:lang w:val="hi_IN" w:bidi="hi_IN"/>
        </w:rPr>
        <w:t>यहाँ रुकें और इस प्रश्न पर समूह में चर्चा करें: जब आप कोई महत्वपूर्ण बात कहने वाले होते हैं, जैसे खतरे के खिलाफ चेतावनी, तो आप इसे महत्वपूर्ण कैसे दिखाते हैं? आप अपनी भाषा में किस प्रकार के वाक्यांशों का उपयोग करते हैं? आप कैसे दिखाते हैं कि आप जो कहने वाले हैं उस पर आप बहुत निश्चित हैं? इस ऑडियो को यहाँ रोकें।</w:t>
      </w:r>
    </w:p>
    <w:p>
      <w:pPr/>
      <w:r>
        <w:rPr>
          <w:lang w:val="hi_IN" w:bidi="hi_IN"/>
        </w:rPr>
      </w:r>
      <w:r>
        <w:rPr>
          <w:lang w:val="hi_IN" w:bidi="hi_IN"/>
        </w:rPr>
        <w:t xml:space="preserve">पौलुस कहता है कि जो कोई लगातार लज्जापूर्ण, अनैतिक और लालची काम करता है, वह वे अच्छी चीजें नहीं पाएगा जो परमेश्वर ने भविष्य के लिए वादा की हैं। फिर वह रुक जाता है और यह समझाता है कि लालची लोग परमेश्वर के बजाय वस्तुओं की आराधना करते हैं। पौलुस इन कार्यों के खतरनाक परिणामों का वर्णन करता है ताकि यह दिखाया जा सके कि विश्वासियों के लिए उनसे बचना कितना महत्वपूर्ण है। </w:t>
      </w:r>
    </w:p>
    <w:p>
      <w:pPr/>
      <w:r>
        <w:rPr>
          <w:lang w:val="hi_IN" w:bidi="hi_IN"/>
        </w:rPr>
      </w:r>
      <w:r>
        <w:rPr>
          <w:lang w:val="hi_IN" w:bidi="hi_IN"/>
        </w:rPr>
        <w:t xml:space="preserve">क्योंकि इन कार्यों के इतने परिणाम हैं, परमेश्वर उन आज्ञा न मानने वाले लोगों से क्रोधित होता है जो झूठ बोलने और दूसरों को भी आज्ञा न मानने के लिए मनाने का प्रयास करते हैं। इन लोगों को न केवल वे अच्छी चीजें नहीं मिलेंगी जिनका वादा परमेश्वर ने भविष्य में अपने लोगों से किया है, बल्कि परमेश्वर उन्हें वर्तमान समय में भी दण्ड देगा। विश्वासियों को सावधान रहना चाहिए कि वे किसी भी व्यक्ति की बात न सुनें जो झूठ बोलता है और उन्हें बताता है कि इन गलत व्यवहार के परिणाम नहीं होंगे। </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ऐसा करते समय, आप पौलुस, उसके दर्शक, अनैतिक लोग, यीशु और परमेश्वर पिता का प्रतिनिधित्व करने के लिए चित्र, वस्तुओं, या यहाँ तक कि लोगों का भी उपयोग कर सकते हैं। </w:t>
      </w:r>
    </w:p>
    <w:p>
      <w:pPr/>
      <w:r>
        <w:rPr>
          <w:lang w:val="hi_IN" w:bidi="hi_IN"/>
        </w:rPr>
      </w:r>
      <w:r>
        <w:rPr>
          <w:lang w:val="hi_IN" w:bidi="hi_IN"/>
        </w:rPr>
        <w:t xml:space="preserve">इनमें से प्रत्येक के लिए लोग, चित्र या वस्तुएँ चुनें। जब आप इन पदों की कहानी दोबारा सुनाना शुरू करें, तो याद रखें कि पौलुस विश्वासियों के समूह से बात करता है और जब वह उन्हें बताता है कि किसका अनुकरण करना है, तो वह परमेश्वर की ओर इशारा करता है। परमेश्वर का प्रतिनिधित्व करने वाले व्यक्ति को हिलने या बोलने दें और विश्वासियों को उन कार्यों की नकल करने दें। जब पौलुस कहता है कि विश्वासी परमेश्वर के प्रिय बच्चे हैं, तो परमेश्वर का प्रतिनिधित्व करने वाला व्यक्ति विश्वासियों के पास खड़ा होकर यह दिखा सकता है, जैसे कोई माता-पिता अपने बच्चे को पास रखते हैं। याद रखें कि मसीह क्रूस पर मरकर विश्वासियों के लिए अपना जीवन प्रदान करता है, जिसका अभिनय भी आप कर सकते हैं। आप विश्वासियों को "प्रेम के मार्ग में चलना" दिखाने के लिए कह सकते हैं, जैसे दूसरों को भोजन प्रदान करना, या किसी की बात को धैर्य से सुनना। पौलुस विश्वासियों की ओर इशारा करता है जब वह कहता है कि उनके बीच यह कोई भी गलत व्यवहार नहीं होना चाहिए। विश्वासी यह दिखा सकते हैं कि वे प्रार्थना करके या परमेश्वर से गीत गाकर धन्यवाद दे रहे हैं। परमेश्वर और मसीह विश्वासियों को उन अच्छी चीजों का प्रतिनिधित्व करने के लिए कुछ दे सकते हैं जो वे अपने लोगों को देंगे। हालाँकि, अनैतिक लोग विश्वासियों के समूह के बाहर खड़े होते हैं और कुछ नहीं मिलता है। पौलुस उन्हें इंगित करता है और कहता है कि परमेश्वर उन्हें अभी भी और भविष्य में भी दण्ड देगा। </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इफिसियों 5:1–6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 xml:space="preserve">अनैतिक, अशुद्ध और लालची लोग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पौलुस कहता है, "चूँकि तुम परमेश्वर के प्रिय बच्चे हो, इसलिए तुम्हें उसके समान व्यवहार करना चाहिए और उसके उदाहरण का अनुसरण करना चाहिए। आप जो भी करते हैं, उसे दूसरों के लिए प्रेम से करें, मसीह की तरह प्रेम करें। मसीह ने हमारे लिए मरकर हम पर अपना प्रेम प्रकट किया और अपने जीवन को परमेश्वर के लिए सुगन्धित गन्ध वाली भेंट के समान दे दिया, जिससे परमेश्वर प्रसन्न हुआ।"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यीशु का किरदार निभाने वाले व्यक्ति से पूछें, "आप क्या महसूस कर रहे हैं या क्या सोच रहे हैं?" वह व्यक्ति इस प्रकार उत्तर दे सकता है, यद्यपि हर कोई मुझसे प्रेम नहीं करता, तौभी मैं पृथ्वी के सभी लोगों से प्रेम करता हूँ और वह प्रेम दिखाऊँगा, यहाँ तक कि उनके लिए अपना जीवन भी दे दूँगा, या मैं स्थिर हूँ, इसलिए मेरा प्रेम इस रीति से नहीं है कि मैं लोगों के पाप को बुरा नहीं मानता। इसके बजाय, मैंने उनके पाप की कीमत चुकाई, ताकि एक दिन वे पाप की शक्ति से मुक्त हो सकें," या "मुझे पता है कि लोग हमेशा मेरे उदाहरण का पूरी तरह से अनुसरण नहीं करेंगे, लेकिन मैं अभी भी चाहता हूँ कि वे कोशिश करें, क्योंकि यह जीवन जीने का सबसे अच्छा तरीका है।" </w:t>
      </w:r>
    </w:p>
    <w:p>
      <w:pPr>
        <w:pStyle w:val="ListBullet"/>
        <w:spacing w:line="240" w:lineRule="auto"/>
        <w:ind w:left="720"/>
      </w:pPr>
      <w:r>
        <w:rPr>
          <w:lang w:val="hi_IN" w:bidi="hi_IN"/>
        </w:rPr>
      </w:r>
      <w:r>
        <w:rPr>
          <w:lang w:val="hi_IN" w:bidi="hi_IN"/>
        </w:rPr>
        <w:t xml:space="preserve">विश्वासियों का किरदार निभाने वाले लोगों से पूछें, “आप क्या महसूस कर रहे हैं या क्या सोच रहे हैं?” वह व्यक्ति इस तरह उत्तर दे सकता है, "यदि हमें मसीह की तरह प्रेम करना चाहिए, तो हमें दूसरों के लिए प्रेम दिखाने के लिए सब कुछ देने के लिए तैयार होना चाहिए, यहाँ तक कि अपना जीवन भी। इससे मुझे घबराहट होती है क्योंकि मैं नहीं जानता कि मैं यह कैसे कर पाऊँगा, पर मैं सीखना चाहता हूँ, या मुझे इस स्मरण से सान्त्वना मिलती है कि मसीह ने हमसे कितना प्रेम किया है, यह मुझे उन दिनों में प्रोत्साहित करता है जब प्रेम करना कठिन होता है, या मुझे प्रसन्नता है कि हम दूसरों से प्रेम मसीह के प्रेम को प्राप्त करने के लिए नहीं करते, परन्तु इसलिए कि हम उसके उस उदाहरण का अनुसरण कर रहे हैं कि उसने पहले ही हमसे कितना प्रेम किया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पौलुस कहता है, "आपका व्यवहार इतना सही होना चाहिए कि कोई भी कभी यह न कहे कि आप इस प्रकार के गलत व्यवहार में शामिल हैं। किसी भी यौन या अशुद्ध व्यवहार में संलग्न न हों जिसे परमेश्वर ने गलत कहा है। लालची न हो, क्योंकि इनमें से कोई भी कार्य परमेश्वर के लोगों के लिए सही नहीं है। आपको यौन मामलों के बारे में शर्मनाक या अश्लील तरीके से बात नहीं करनी चाहिए। आपको हर प्रकार की अनादरपूर्ण बात और अशोभनीय ठट्ठा करना जो महत्वपूर्ण बातों का उपहास करता है, उसे बन्द करना चाहिए। इसके बजाय, परमेश्वर का धन्यवाद करें जो उसने आपके लिए किया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पौलुस की भूमिका निभाने वाले व्यक्ति से पूछें, "आप क्या महसूस कर रहे हैं या क्या सोच रहे हैं?" वह व्यक्ति इस तरह उत्तर दे सकता है, "मैं कभी-कभी हमारे जीवन को पूरी तरह से बदलने के तरीके से अभिभूत महसूस करता हूँ, लेकिन मुझे आशा है कि लोग समझते हैं कि ये नियम उनके जीवन को कठिन बनाने के लिए नहीं हैं, बल्कि उनकी मदद करने के लिए हैं!" या "मैं आभारी हूँ कि परमेश्वर ने हमें जीवन जीने का एक बेहतर तरीका दिखाया है और हमें स्पष्ट निर्देश दिए हैं, बजाय हमें यह अकेले समझने के लिए," या "मैंने देखा है कि परमेश्वर का धन्यवाद करना कितना अच्छा है और मैं यहाँ भी इन पत्रों में नियमित रूप से उसका धन्यवाद करता हूँ। मुझे याद है कि उसने हमारे लिए कितना किया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आप इस बात के विषय में पूरी रीति से निश्चिन्त रह सकते हैं: जो कोई ये लज्जाजनक काम करता है वह उन अच्छी बातों को प्राप्त नहीं करेगा जो मसीह और परमेश्वर अपने राज्य के अधीन लोगों को देते हैं। लालची व्यक्ति को भी कोई भाग नहीं मिलेगा, क्योंकि वह परमेश्वर के बजाय वस्तुओं की आराधना करता है। यदि लोग झूठ बोलते हैं और कहते हैं कि परमेश्वर उन्हें इस तरह के व्यवहार के लिए दण्ड नहीं देगा, तो उन पर विश्वास न करें। यदि लोग आज्ञा न मानते और इस तरह व्यवहार करते हैं, तो परमेश्वर का क्रोध या न्याय आएगा और परमेश्वर उन्हें दण्ड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अनैतिक, अशुद्ध और लालची लोगों का किरदार निभाने वाले लोगों से पूछें, "आप क्या महसूस कर रहे हैं या क्या सोच रहे हैं?" वह व्यक्ति इस तरह उत्तर दे सकता है, "मैं परमेश्वर के सही जीवन के तरीके का अनुसरण नहीं करना चाहता हूँ। मैं जैसा चाहता हूँ वैसा जीना बहुत आसान है," या "मुझे यह पसंद नहीं है जब लोग मुझे कहते हैं कि मेरे कार्य गलत हैं, इसलिए मैं उन्हें यह समझाने की कोशिश करूँगा कि मैं जो कर रहा हूँ वह बुरा नहीं है," या "मुझे लगता है कि जो मैं चाहता हूँ उसे प्राप्त करना परमेश्वर का अनुसरण करने से अधिक महत्वपूर्ण है।" </w:t>
      </w:r>
    </w:p>
    <w:p>
      <w:pPr>
        <w:pStyle w:val="ListBullet"/>
        <w:spacing w:line="240" w:lineRule="auto"/>
        <w:ind w:left="720"/>
      </w:pPr>
      <w:r>
        <w:rPr>
          <w:lang w:val="hi_IN" w:bidi="hi_IN"/>
        </w:rPr>
      </w:r>
      <w:r>
        <w:rPr>
          <w:lang w:val="hi_IN" w:bidi="hi_IN"/>
        </w:rPr>
        <w:t xml:space="preserve">परमेश्वर का किरदार निभाने वाले व्यक्ति से पूछें, "आप कैसा महसूस कर रहे हैं या क्या सोच रहे हैं?" वह व्यक्ति इस प्रकार उत्तर दे सकता है, मैं लोगों की चिन्ता करता हूँ और नहीं चाहता कि वे इस रीति से जीवन जीएँ जो उन्हें हानि पहुँचाए और उन्हें मुझसे अलग कर दे, या मैं क्रोधित हूँ कि आज्ञा न मानने वाले लोग झूठ बोलते हैं और दूसरों के साथ मेरे सम्बन्ध को तोड़ने का प्रयास करते हैं, या ऐसा कुछ भी नहीं है जो लोगों को मुझसे अधिक आनन्द और आशा दे सके, इसलिए मैं नहीं चाहता कि वे गलत बातों पर ध्यान दें या मुझसे अधिक किसी और की आराधना करें!" </w:t>
      </w:r>
      <w:r>
        <w:rPr>
          <w:lang w:val="hi_IN" w:bidi="hi_IN"/>
        </w:rPr>
      </w:r>
    </w:p>
    <w:p>
      <w:pPr>
        <w:pStyle w:val="Heading3"/>
      </w:pPr>
      <w:r>
        <w:rPr>
          <w:lang w:val="hi_IN" w:bidi="hi_IN"/>
        </w:rPr>
        <w:t>आवश्यक जानकारी</w:t>
      </w:r>
    </w:p>
    <w:p>
      <w:pPr/>
      <w:r>
        <w:rPr>
          <w:lang w:val="hi_IN" w:bidi="hi_IN"/>
        </w:rPr>
      </w:r>
      <w:r>
        <w:rPr>
          <w:lang w:val="hi_IN" w:bidi="hi_IN"/>
        </w:rPr>
        <w:t xml:space="preserve">इफिसियों 5:1–6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विश्वासियों को </w:t>
      </w:r>
      <w:r>
        <w:rPr>
          <w:b/>
          <w:lang w:val="hi_IN" w:bidi="hi_IN"/>
        </w:rPr>
        <w:t>मसीह</w:t>
      </w:r>
      <w:r>
        <w:rPr>
          <w:lang w:val="hi_IN" w:bidi="hi_IN"/>
        </w:rPr>
        <w:t xml:space="preserve"> की तरह प्रेम करना चाहिए।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मसीह ने अपना जीवन </w:t>
      </w:r>
      <w:r>
        <w:rPr>
          <w:b/>
          <w:lang w:val="hi_IN" w:bidi="hi_IN"/>
        </w:rPr>
        <w:t>बलिदान</w:t>
      </w:r>
      <w:r>
        <w:rPr>
          <w:lang w:val="hi_IN" w:bidi="hi_IN"/>
        </w:rPr>
        <w:t xml:space="preserve"> और परमेश्वर को </w:t>
      </w:r>
      <w:r>
        <w:rPr>
          <w:b/>
          <w:lang w:val="hi_IN" w:bidi="hi_IN"/>
        </w:rPr>
        <w:t>भेंट</w:t>
      </w:r>
      <w:r>
        <w:rPr>
          <w:lang w:val="hi_IN" w:bidi="hi_IN"/>
        </w:rPr>
        <w:t xml:space="preserve"> के रूप में चढ़ाया। बलिदान और भेंट वे उपहार थे जो लोग कई कारणों से परमेश्वर को देते थे। एक कारण यह था कि उन्होंने जो गलत किया था उसके लिए क्षमा माँगना। बलि लोगों को शुद्ध करने में मदद करती थी ताकि वे परमेश्वर के पास आ सकें। यीशु स्वयं एक उत्तम बलिदान था। यीशु मर गया ताकि परमेश्वर लोगों को क्षमा कर सके। </w:t>
      </w:r>
    </w:p>
    <w:p>
      <w:pPr/>
      <w:r>
        <w:rPr>
          <w:lang w:val="hi_IN" w:bidi="hi_IN"/>
        </w:rPr>
      </w:r>
      <w:r>
        <w:rPr>
          <w:lang w:val="hi_IN" w:bidi="hi_IN"/>
        </w:rPr>
        <w:t xml:space="preserve">यहाँ रुकें और समूह में चर्चा करें कि आप </w:t>
      </w:r>
      <w:r>
        <w:rPr>
          <w:b/>
          <w:lang w:val="hi_IN" w:bidi="hi_IN"/>
        </w:rPr>
        <w:t>बलिदान</w:t>
      </w:r>
      <w:r>
        <w:rPr>
          <w:lang w:val="hi_IN" w:bidi="hi_IN"/>
        </w:rPr>
        <w:t xml:space="preserve"> और </w:t>
      </w:r>
      <w:r>
        <w:rPr>
          <w:b/>
          <w:lang w:val="hi_IN" w:bidi="hi_IN"/>
        </w:rPr>
        <w:t>भेंट</w:t>
      </w:r>
      <w:r>
        <w:rPr>
          <w:lang w:val="hi_IN" w:bidi="hi_IN"/>
        </w:rPr>
        <w:t xml:space="preserve"> के लिए किन शब्दों या वाक्यांशों का उपयोग करेंगे। अधिक जानकारी के लिए मुख्य शब्दावली में </w:t>
      </w:r>
      <w:r>
        <w:rPr>
          <w:lang w:val="hi_IN" w:bidi="hi_IN"/>
        </w:rPr>
        <w:t>बलिदान</w:t>
      </w:r>
      <w:r>
        <w:rPr>
          <w:lang w:val="hi_IN" w:bidi="hi_IN"/>
        </w:rPr>
        <w:t xml:space="preserve"> और </w:t>
      </w:r>
      <w:r>
        <w:rPr>
          <w:lang w:val="hi_IN" w:bidi="hi_IN"/>
        </w:rPr>
        <w:t>भेंट</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कहता है कि मसीह का बलिदान अच्छी गन्ध वाली भेंट या परमेश्वर को प्रसन्न करने वाली </w:t>
      </w:r>
      <w:r>
        <w:rPr>
          <w:b/>
          <w:lang w:val="hi_IN" w:bidi="hi_IN"/>
        </w:rPr>
        <w:t>सुगन्ध</w:t>
      </w:r>
      <w:r>
        <w:rPr>
          <w:lang w:val="hi_IN" w:bidi="hi_IN"/>
        </w:rPr>
        <w:t xml:space="preserve"> के समान था। सुगन्ध का अर्थ है एक अच्छी सुगन्ध। जब लोग बलिदान जलाते थे, तो धुआँ आकाश की ओर उठता था और प्रतीकात्मक रूप से यह दर्शाता था कि लोग यह उपहार परमेश्वर को दे रहे हैं और किसी और को नहीं दे रहे हैं। परमेश्वर कहता था कि धुआँ एक सुखद सुगन्ध के समान थी। वह दिखा रहा था कि वह खुश है कि लोग जो उसने कहा वह कर रहे थे और वह उनका उपहार स्वीकार करता है। पौलुस यहाँ दिखा रहा है कि मसीह का बलिदान परमेश्वर को प्रसन्न था। </w:t>
      </w:r>
    </w:p>
    <w:p>
      <w:pPr/>
      <w:r>
        <w:rPr>
          <w:lang w:val="hi_IN" w:bidi="hi_IN"/>
        </w:rPr>
      </w:r>
      <w:r>
        <w:rPr>
          <w:lang w:val="hi_IN" w:bidi="hi_IN"/>
        </w:rPr>
        <w:t xml:space="preserve">पौलुस उन व्यवहारों को सूचीबद्ध करता है जिनमें परमेश्वर के </w:t>
      </w:r>
      <w:r>
        <w:rPr>
          <w:b/>
          <w:lang w:val="hi_IN" w:bidi="hi_IN"/>
        </w:rPr>
        <w:t>पवित्र</w:t>
      </w:r>
      <w:r>
        <w:rPr>
          <w:lang w:val="hi_IN" w:bidi="hi_IN"/>
        </w:rPr>
        <w:t xml:space="preserve"> लोगों, या उसके संतों को शामिल नहीं होना चाहिए। </w:t>
      </w:r>
      <w:r>
        <w:rPr>
          <w:b/>
          <w:lang w:val="hi_IN" w:bidi="hi_IN"/>
        </w:rPr>
        <w:t>संतों</w:t>
      </w:r>
      <w:r>
        <w:rPr>
          <w:lang w:val="hi_IN" w:bidi="hi_IN"/>
        </w:rPr>
        <w:t xml:space="preserve"> के बारे में अधिक जानकारी के लिए, मुख्य शब्दावली देखें। संतों या पवित्र लोगों के लिए उसी शब्द का उपयोग करें जिसका उपयोग आपने पिछले भागों में किया है </w:t>
      </w:r>
    </w:p>
    <w:p>
      <w:pPr/>
      <w:r>
        <w:rPr>
          <w:lang w:val="hi_IN" w:bidi="hi_IN"/>
        </w:rPr>
      </w:r>
      <w:r>
        <w:rPr>
          <w:lang w:val="hi_IN" w:bidi="hi_IN"/>
        </w:rPr>
        <w:t xml:space="preserve">पौलुस कहता है कि विश्वासियों को कोई भी </w:t>
      </w:r>
      <w:r>
        <w:rPr>
          <w:b/>
          <w:lang w:val="hi_IN" w:bidi="hi_IN"/>
        </w:rPr>
        <w:t>यौन अनैतिकता</w:t>
      </w:r>
      <w:r>
        <w:rPr>
          <w:lang w:val="hi_IN" w:bidi="hi_IN"/>
        </w:rPr>
        <w:t xml:space="preserve"> नहीं करनी चाहिए, जो कोई भी यौन व्यवहार है जिसे परमेश्वर ने मना किया है। </w:t>
      </w:r>
    </w:p>
    <w:p>
      <w:pPr/>
      <w:r>
        <w:rPr>
          <w:lang w:val="hi_IN" w:bidi="hi_IN"/>
        </w:rPr>
      </w:r>
      <w:r>
        <w:rPr>
          <w:lang w:val="hi_IN" w:bidi="hi_IN"/>
        </w:rPr>
        <w:t xml:space="preserve">पौलुस कहता है कि लालची लोग </w:t>
      </w:r>
      <w:r>
        <w:rPr>
          <w:b/>
          <w:lang w:val="hi_IN" w:bidi="hi_IN"/>
        </w:rPr>
        <w:t>मूर्तिपूजक</w:t>
      </w:r>
      <w:r>
        <w:rPr>
          <w:lang w:val="hi_IN" w:bidi="hi_IN"/>
        </w:rPr>
        <w:t xml:space="preserve"> हैं, या वे लोग जो </w:t>
      </w:r>
      <w:r>
        <w:rPr>
          <w:b/>
          <w:lang w:val="hi_IN" w:bidi="hi_IN"/>
        </w:rPr>
        <w:t>मूर्तियों</w:t>
      </w:r>
      <w:r>
        <w:rPr>
          <w:lang w:val="hi_IN" w:bidi="hi_IN"/>
        </w:rPr>
        <w:t xml:space="preserve"> की आराधना करते हैं। मूर्ति एक वस्तु है जिसे लोग किसी देवता की आराधना करने के लिए बनाते हैं। यह कोई ऐसी वस्तु भी हो सकती है जिसे लोग तय करते हैं कि वे उनके लिए परमेश्वर से अधिक महत्वपूर्ण है, इसलिए वे चीजें एक मूर्ति हैं। लालची व्यक्ति परमेश्वर से प्रेम करने से अधिक वस्तुओं और विचारों से प्रेम करता है। </w:t>
      </w:r>
    </w:p>
    <w:p>
      <w:pPr/>
      <w:r>
        <w:rPr>
          <w:lang w:val="hi_IN" w:bidi="hi_IN"/>
        </w:rPr>
      </w:r>
      <w:r>
        <w:rPr>
          <w:lang w:val="hi_IN" w:bidi="hi_IN"/>
        </w:rPr>
        <w:t xml:space="preserve">यहाँ रुकें और समूह में चर्चा करें कि आप </w:t>
      </w:r>
      <w:r>
        <w:rPr>
          <w:b/>
          <w:lang w:val="hi_IN" w:bidi="hi_IN"/>
        </w:rPr>
        <w:t>मूर्ति</w:t>
      </w:r>
      <w:r>
        <w:rPr>
          <w:lang w:val="hi_IN" w:bidi="hi_IN"/>
        </w:rPr>
        <w:t xml:space="preserve"> और </w:t>
      </w:r>
      <w:r>
        <w:rPr>
          <w:b/>
          <w:lang w:val="hi_IN" w:bidi="hi_IN"/>
        </w:rPr>
        <w:t>मूर्तिपूजक</w:t>
      </w:r>
      <w:r>
        <w:rPr>
          <w:lang w:val="hi_IN" w:bidi="hi_IN"/>
        </w:rPr>
        <w:t xml:space="preserve"> के लिए किन शब्दों या वाक्यांशों का उपयोग करेंगे। अधिक जानकारी के लिए मुख्य शब्दावली में </w:t>
      </w:r>
      <w:r>
        <w:rPr>
          <w:b/>
          <w:lang w:val="hi_IN" w:bidi="hi_IN"/>
        </w:rPr>
        <w:t>मूर्ति</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कहता है कि अनैतिक, अशुद्ध और लालची लोगों को मसीह और परमेश्वर के राज्य में कोई </w:t>
      </w:r>
      <w:r>
        <w:rPr>
          <w:b/>
          <w:lang w:val="hi_IN" w:bidi="hi_IN"/>
        </w:rPr>
        <w:t>विरासत</w:t>
      </w:r>
      <w:r>
        <w:rPr>
          <w:lang w:val="hi_IN" w:bidi="hi_IN"/>
        </w:rPr>
        <w:t xml:space="preserve"> नहीं होगी। विरासत वह संपत्ति या धन है जो किसी और की मृत्यु के बाद एक </w:t>
      </w:r>
      <w:r>
        <w:rPr>
          <w:b/>
          <w:lang w:val="hi_IN" w:bidi="hi_IN"/>
        </w:rPr>
        <w:t>वारिस</w:t>
      </w:r>
      <w:r>
        <w:rPr>
          <w:lang w:val="hi_IN" w:bidi="hi_IN"/>
        </w:rPr>
        <w:t xml:space="preserve"> को प्राप्त होता है। यीशु सभी चीजों का वारिस है। अब परमेश्वर, पिता, कभी नहीं मरेगा, इसलिए इसका अर्थ यह नहीं है कि परमेश्वर की मृत्यु के बाद यीशु इन चीज़ों को विरासत में मिलेगा। जब बाइबल कहती है कि यीशु वारिस है, तो इसका मतलब यह है कि न्यायपूर्वक सब कुछ यीशु का ही है। पूरा संसार यीशु का है, और परमेश्वर का राज्य यीशु का है। नया नियम यीशु पर विश्वास करने वाले लोगों को "यीशु का साथी वारिस" भी कहता है। यह विरासत जिसके बारे में पौलुस बात करता है वह यीशु की विरासत है, जिसे वह उन सभी लोगों के साथ साझा करता है जो उस पर उद्धारकर्ता के रूप में भरोसा करते हैं। विरासत के लिए उसी शब्द का उपयोग करें जिसका उपयोग आपने पिछले भागों में किया है, और याद रखें कि </w:t>
      </w:r>
      <w:r>
        <w:rPr>
          <w:lang w:val="hi_IN" w:bidi="hi_IN"/>
        </w:rPr>
        <w:t>वारिस</w:t>
      </w:r>
      <w:r>
        <w:rPr>
          <w:lang w:val="hi_IN" w:bidi="hi_IN"/>
        </w:rPr>
        <w:t xml:space="preserve"> मुख्य शब्दावली में है। </w:t>
      </w:r>
    </w:p>
    <w:p>
      <w:pPr/>
      <w:r>
        <w:rPr>
          <w:lang w:val="hi_IN" w:bidi="hi_IN"/>
        </w:rPr>
      </w:r>
      <w:r>
        <w:rPr>
          <w:b/>
          <w:lang w:val="hi_IN" w:bidi="hi_IN"/>
        </w:rPr>
        <w:t>मसीह और परमेश्वर का राज्य</w:t>
      </w:r>
      <w:r>
        <w:rPr>
          <w:lang w:val="hi_IN" w:bidi="hi_IN"/>
        </w:rPr>
        <w:t xml:space="preserve"> पृथ्वी के किसी देश को नहीं दर्शाता है, लेकिन हर जगह है जहाँ परमेश्वर शासन करता है। इस राज्य में, लोग परमेश्वर की आज्ञा मानते हैं और उसके साथ सही रिश्ते में रहते हैं। यीशु के कारण, अब लोग परमेश्वर के साथ सही सम्बन्ध में जीवन बिता सकते हैं और उसके राज्य का हिस्सा बन सकते हैं। लेकिन यह राज्य अभी तक पूरी तरह से नहीं आया है क्योंकि हर कोई परमेश्वर की इच्छा के प्रति समर्पित नहीं हुआ है। एक दिन, यीशु फिर से आएगा और परमेश्वर के उत्तम राज्य में पूरे संसार और सृष्टि पर शासन करेगा। पौलुस प्रायः "मसीह का राज्य" शब्द का उपयोग यीशु के वर्तमान शासन के लिए करता है और "परमेश्वर का राज्य" उसके भविष्य के शासन के लिए करता है। इस भाग में, पौलुस शायद "मसीह और परमेश्वर का राज्य" कहता है इसका अर्थ यह है कि आज्ञा न मानने वाले लोग अब या भविष्य में कुछ भी विरासत में नहीं पाएँगे। </w:t>
      </w:r>
    </w:p>
    <w:p>
      <w:pPr/>
      <w:r>
        <w:rPr>
          <w:lang w:val="hi_IN" w:bidi="hi_IN"/>
        </w:rPr>
      </w:r>
      <w:r>
        <w:rPr>
          <w:lang w:val="hi_IN" w:bidi="hi_IN"/>
        </w:rPr>
        <w:t xml:space="preserve">यहाँ रुकें और समूह में चर्चा करें कि आप </w:t>
      </w:r>
      <w:r>
        <w:rPr>
          <w:b/>
          <w:lang w:val="hi_IN" w:bidi="hi_IN"/>
        </w:rPr>
        <w:t>परमेश्वर और मसीह के राज्य</w:t>
      </w:r>
      <w:r>
        <w:rPr>
          <w:lang w:val="hi_IN" w:bidi="hi_IN"/>
        </w:rPr>
        <w:t xml:space="preserve"> के लिए किन शब्दों या वाक्यांशों का उपयोग करेंगे। अधिक जानकारी के लिए मुख्य शब्दावली में </w:t>
      </w:r>
      <w:r>
        <w:rPr>
          <w:lang w:val="hi_IN" w:bidi="hi_IN"/>
        </w:rPr>
        <w:t>परमेश्वर का राज्य</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कहता है कि परमेश्वर का </w:t>
      </w:r>
      <w:r>
        <w:rPr>
          <w:b/>
          <w:lang w:val="hi_IN" w:bidi="hi_IN"/>
        </w:rPr>
        <w:t>क्रोध,</w:t>
      </w:r>
      <w:r>
        <w:rPr>
          <w:lang w:val="hi_IN" w:bidi="hi_IN"/>
        </w:rPr>
        <w:t xml:space="preserve"> या बहुत क्रोध, उन लोगों पर आता है जो परमेश्वर की आज्ञा नहीं मानते हैं। क्रोध के लिए उसी शब्द का उपयोग करें जिसका उपयोग आपने पिछले भागों में किया है, और याद रखें कि </w:t>
      </w:r>
      <w:r>
        <w:rPr>
          <w:b/>
          <w:lang w:val="hi_IN" w:bidi="hi_IN"/>
        </w:rPr>
        <w:t>क्रोध</w:t>
      </w:r>
      <w:r>
        <w:rPr>
          <w:lang w:val="hi_IN" w:bidi="hi_IN"/>
        </w:rPr>
        <w:t xml:space="preserve"> मुख्य शब्दावली में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5:7–14</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इफिसियों 5:7–14 को सुनें और अपने मन में रखें। </w:t>
      </w:r>
    </w:p>
    <w:p>
      <w:pPr/>
      <w:r>
        <w:rPr>
          <w:lang w:val="hi_IN" w:bidi="hi_IN"/>
        </w:rPr>
      </w:r>
      <w:r>
        <w:rPr>
          <w:lang w:val="hi_IN" w:bidi="hi_IN"/>
        </w:rPr>
        <w:t xml:space="preserve">यदि सम्भव हो, तो इफिसियों 5:7–14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इफिसियों 5:7–14 का ऑडियो संस्करण सबसे आसानी से समझ में आने वाले अनुवाद में सुनें। </w:t>
      </w:r>
    </w:p>
    <w:p>
      <w:pPr/>
      <w:r>
        <w:rPr>
          <w:lang w:val="hi_IN" w:bidi="hi_IN"/>
        </w:rPr>
      </w:r>
      <w:r>
        <w:rPr>
          <w:lang w:val="hi_IN" w:bidi="hi_IN"/>
        </w:rPr>
        <w:t xml:space="preserve">पौलुस ने अभी-अभी उन लोगों का वर्णन किया है जिन्हें परमेश्वर से विरासत नहीं प्राप्त होगी। अब पौलुस विश्वासियों से कहता है कि उन्हें इन आज्ञा न मानने वाले लोगों के साथ उनके बुरे व्यवहार में सहभागी नहीं होना चाहिए। फिर से, पौलुस एक शब्द-चित्र या तुलना का उपयोग करता है, ताकि यह दिखाया जा सके कि विश्वासी अविश्वासियों से कितने अलग हैं। उन लोगों की तरह जो ज्योति में देख सकते हैं, विश्वासी उन लोगों के समान हैं जो आत्मिक सत्य को समझ और देख सकते हैं—इसलिए उन्हें इसकी तरह जीना चाहिए! परन्तु आज्ञा न मानने वाले लोग अन्धकार में रहने वाले लोगों के समान हैं, जिन्हें मसीह यीशु से समझ अर्थात प्रकाश की आवश्यकता है। </w:t>
      </w:r>
    </w:p>
    <w:p>
      <w:pPr/>
      <w:r>
        <w:rPr>
          <w:lang w:val="hi_IN" w:bidi="hi_IN"/>
        </w:rPr>
      </w:r>
      <w:r>
        <w:rPr>
          <w:lang w:val="hi_IN" w:bidi="hi_IN"/>
        </w:rPr>
        <w:t xml:space="preserve">स्मरण रखो, पौलुस ने अभी उन लोगों का वर्णन किया है जो झूठ बोलते हैं और कहते हैं कि उनके पापमय कार्य बुरे नहीं हैं — ये वे लोग हैं जो अन्धकार में जीवन जीते हैं। पौलुस यहाँ यह कहकर आरम्भ करता है कि विश्वासियों को उन लोगों के साथ वही काम करके उनके सहभागी नहीं बनना चाहिए जो वे करते हैं। विश्वासी उन लोगों के समान थे—वे भी अंधकार में रहते थे। वे आत्मिक सत्य को देख और समझ नहीं सकते थे। वे आज्ञा न मानने वाले थे और परमेश्वर में नए जीवन से अलग हो गए थे। </w:t>
      </w:r>
    </w:p>
    <w:p>
      <w:pPr/>
      <w:r>
        <w:rPr>
          <w:lang w:val="hi_IN" w:bidi="hi_IN"/>
        </w:rPr>
      </w:r>
      <w:r>
        <w:rPr>
          <w:lang w:val="hi_IN" w:bidi="hi_IN"/>
        </w:rPr>
        <w:t xml:space="preserve">हालाँकि, अब, विश्वासियों के पास प्रभु यीशु से ज्योति है! यह ज्योति परमेश्वर और उस जीवन के बारे में सच्चा ज्ञान है जो वह विश्वासियों को देता है। जब विश्वासियों के पास यह ज्योति होती है, तो वे प्रभु यीशु के हो जाते हैं और उनका जीवन पूरी तरह से बदल जाता है। पौलुस और यीशु दोनों कहते हैं कि विश्वासी अब स्वयं ज्योति हैं क्योंकि वे अपने चारों ओर के लोगों के साथ यीशु का प्रकाश साझा करते हैं। </w:t>
      </w:r>
    </w:p>
    <w:p>
      <w:pPr/>
      <w:r>
        <w:rPr>
          <w:lang w:val="hi_IN" w:bidi="hi_IN"/>
        </w:rPr>
      </w:r>
      <w:r>
        <w:rPr>
          <w:lang w:val="hi_IN" w:bidi="hi_IN"/>
        </w:rPr>
        <w:t>यहाँ रुकें और इस प्रश्न पर समूह में चर्चा करें: किसी ऐसे व्यक्ति का वर्णन करें जिसका जीवन पूरी तरह से बेहतर के लिए बदल गया है। शायद किसी ऐसे व्यक्ति का वर्णन करें जो यीशु में विश्वास करने वाला बन गया और अब भिन्न रीति से व्यवहार करता है। अब आप इस व्यक्ति में अंतर का वर्णन कैसे करते हैं? अन्य लोग इस व्यक्ति के प्रति कैसे प्रतिक्रिया देते हैं जो बदल गया है? इस ऑडियो को यहाँ रोकें।</w:t>
      </w:r>
    </w:p>
    <w:p>
      <w:pPr/>
      <w:r>
        <w:rPr>
          <w:lang w:val="hi_IN" w:bidi="hi_IN"/>
        </w:rPr>
      </w:r>
      <w:r>
        <w:rPr>
          <w:lang w:val="hi_IN" w:bidi="hi_IN"/>
        </w:rPr>
        <w:t xml:space="preserve">पौलुस विश्वासियों को ज्योति के लोग भी कहता है क्योंकि वे परमेश्वर के हैं। चूँकि वे परमेश्वर के हैं, इसलिए उन्हें इस तरह से व्यवहार करना चाहिए जो उसे प्रसन्न करे। विश्वासियों को सीखना चाहिए कि प्रभु परमेश्वर उनसे क्या करना चाहता है। वे यह सीखेंगे और अपने जीवन में परमेश्वर का अनुभव करेंगे। जैसे सूर्य का प्रकाश पौधे को बढ़ने और फल उत्पन्न करने का कारण बनता है, वैसे ही यह आत्मिक प्रकाश विश्वासी को बढ़ने और आत्मिक फल उत्पन्न करने का कारण बनता है, जो ऐसा व्यवहार है जिससे परमेश्वर प्रसन्न होता है। यह ज्योति विश्वासियों को इस तरह से व्यवहार करने के लिए प्रेरित करती है जो अच्छा, सही और ईमानदार है। </w:t>
      </w:r>
    </w:p>
    <w:p>
      <w:pPr/>
      <w:r>
        <w:rPr>
          <w:lang w:val="hi_IN" w:bidi="hi_IN"/>
        </w:rPr>
      </w:r>
      <w:r>
        <w:rPr>
          <w:lang w:val="hi_IN" w:bidi="hi_IN"/>
        </w:rPr>
        <w:t xml:space="preserve">पौलुस बहुत दृढ़ता से कहता है कि विश्वासियों को उन कामों से कोई लेना-देना नहीं होना चाहिए जो आज्ञा न मानने वाले लोग करते हैं। ये लोग आज्ञा न मानने वाले हैं और उनके पास वह ज्योति या ज्ञान नहीं है जो परमेश्वर को प्रसन्न करती है। उनके कार्य आत्मिक फल उत्पन्न नहीं करते जैसे पौधे अच्छा फल उत्पन्न करते हैं, इसलिए उनके कार्य व्यर्थ हैं। परमेश्वर के लोगों को अपना समय उन व्यर्थ कामों में नहीं बिताना चाहिए जो परमेश्वर को प्रसन्न नहीं करते हैं। </w:t>
      </w:r>
    </w:p>
    <w:p>
      <w:pPr/>
      <w:r>
        <w:rPr>
          <w:lang w:val="hi_IN" w:bidi="hi_IN"/>
        </w:rPr>
      </w:r>
      <w:r>
        <w:rPr>
          <w:lang w:val="hi_IN" w:bidi="hi_IN"/>
        </w:rPr>
        <w:t>यहाँ रुकें और इस प्रश्न पर समूह में चर्चा करें: पौलुस विश्वासियों की तुलना उन पौधों से करता है जो यीशु के प्रकाश के कारण अच्छी चीजें उत्पन्न करते हैं, जैसे फल। किसी ऐसे पौधे के बारे में सोचें जिसे बढ़ने के लिए बहुत धूप की आवश्यकता होती है। यदि पौधा अन्धकार में होता, तो पौधे के साथ क्या होगा? अन्धकार पौधे के स्वास्थ्य को कैसे प्रभावित करेगा? पौधा किस प्रकार का फल उत्पन्न कर सकेगा? इस ऑडियो को यहाँ रोकें।</w:t>
      </w:r>
    </w:p>
    <w:p>
      <w:pPr/>
      <w:r>
        <w:rPr>
          <w:lang w:val="hi_IN" w:bidi="hi_IN"/>
        </w:rPr>
      </w:r>
      <w:r>
        <w:rPr>
          <w:lang w:val="hi_IN" w:bidi="hi_IN"/>
        </w:rPr>
        <w:t xml:space="preserve">इसके स्थान पर विश्वासियों को दिखाना चाहिए कि ये व्यर्थ कार्य वे नहीं हैं जो परमेश्वर चाहता है। पौलुस यह कहकर दिखाता है कि ये कार्य कितने गलत हैं कि लोगों को उनके बारे में बात करने में भी शर्म महसूस करनी चाहिए। हालाँकि, जो लोग अन्धकार में हैं, उन्हें यीशु की ज्योति की आवश्यकता है। जब किसी चीज़ पर प्रकाश चमकता है, तो लोग देख सकते हैं कि वह वास्तव में क्या है। उसी तरह, जब लोग गुप्त रूप से बुरे काम करते हैं और विश्वासी उन्हें बताते हैं कि परमेश्वर का वचन क्या कहता है, तो यह ऐसा है जैसे विश्वासी उन गलत कार्यों पर प्रकाश डाले। तब अविश्वासी देख सकते हैं कि उनका व्यवहार गलत है और परमेश्वर को प्रसन्न नहीं करता है। यह वास्तव में अविश्वासियों को प्रेम दिखाने का एक तरीका है, क्योंकि यह उन्हें समझने में मदद करता है कि उन्हें यीशु की ज्योति की आवश्यकता है! </w:t>
      </w:r>
    </w:p>
    <w:p>
      <w:pPr/>
      <w:r>
        <w:rPr>
          <w:lang w:val="hi_IN" w:bidi="hi_IN"/>
        </w:rPr>
      </w:r>
      <w:r>
        <w:rPr>
          <w:lang w:val="hi_IN" w:bidi="hi_IN"/>
        </w:rPr>
        <w:t xml:space="preserve">यीशु की ज्योति न केवल यह दिखाती है कि उनके कार्य क्या हैं, बल्कि अविश्वासियों को भी बदल सकती है ताकि वे भी ज्योति के लोग बन सकें। जैसा कि पौलुस ने पहले कहा, विश्वासी अन्धकार में थे जब तक कि प्रकाश अर्थात यीशु आया। जब विश्वासी अविश्वासियों के साथ ज्योति साझा करते हैं, तो अविश्वासी यीशु के बारे में सत्य सीखते हैं और विश्वासी बन सकते हैं जो ज्योति को साझा करते हैं। </w:t>
      </w:r>
    </w:p>
    <w:p>
      <w:pPr/>
      <w:r>
        <w:rPr>
          <w:lang w:val="hi_IN" w:bidi="hi_IN"/>
        </w:rPr>
      </w:r>
      <w:r>
        <w:rPr>
          <w:lang w:val="hi_IN" w:bidi="hi_IN"/>
        </w:rPr>
        <w:t>यहाँ रुकें और इस प्रश्न पर समूह में चर्चा करें: दो लोगों के विषय में सोचो, एक जिसके पास जली हुई मोमबत्ती या मशाल है और एक जिसके पास बुझी हुई मोमबत्ती या मशाल है। पहला व्यक्ति अपनी ज्योति दूसरे के साथ कैसे "साझा" कर सकता है? दूसरा व्यक्ति अब अलग कैसे दिखता है? दूसरा व्यक्ति अब आग की रोशनी से क्या कर सकता है जो वह पहले नहीं कर सकता था? इस ऑडियो को यहाँ रोकें।</w:t>
      </w:r>
    </w:p>
    <w:p>
      <w:pPr/>
      <w:r>
        <w:rPr>
          <w:lang w:val="hi_IN" w:bidi="hi_IN"/>
        </w:rPr>
      </w:r>
      <w:r>
        <w:rPr>
          <w:lang w:val="hi_IN" w:bidi="hi_IN"/>
        </w:rPr>
        <w:t xml:space="preserve">फिर पौलुस एक गीत को उद्धृत करता है जो उसी प्रक्रिया का वर्णन करता है और ज्योति के शब्द-चित्र का उपयोग भी करता है। विश्वासियों ने शायद यह गीत तब गाया जब वे अन्य विश्वासियों को बपतिस्मा देते थे, ताकि एक-दूसरे को उनके जीवन को बदलने की मसीह की ज्योति की शक्ति को याद दिलाया जा सके। लोग यीशु का अनुसरण करने से पहले, वे उन लोगों के समान हैं जो सो रहे हैं। वे अपने पापों के बारे में जानते नहीं हैं। गीत उनसे कहता है कि जागो! सावधान रहें! अविश्वासी भी उन लोगों के समान हैं जो मरे हुए हैं क्योंकि उनके पास वह नया जीवन नहीं है जो मसीह देता है। यह गीत उनसे कहता है कि जागो, मसीह के पास आओ, और मसीह से नया जीवन प्राप्त करो! मसीह ज्योति के समान है, और वह अविश्वासियों को अपनी ज्योति देगा। तब अविश्वासी अन्धकार में पाए जाने वाले लोग नहीं होंगे, बल्कि ज्योति में पाए जाने वाले लोग होंगे। </w:t>
      </w:r>
    </w:p>
    <w:p>
      <w:pPr/>
      <w:r>
        <w:rPr>
          <w:lang w:val="hi_IN" w:bidi="hi_IN"/>
        </w:rPr>
      </w:r>
      <w:r>
        <w:rPr>
          <w:lang w:val="hi_IN" w:bidi="hi_IN"/>
        </w:rPr>
        <w:t xml:space="preserve">यहाँ रुकें और इस प्रश्न पर समूह में चर्चा करें: आपकी संस्कृति में किस प्रकार के गीत हैं जो किसी विचार को सिखाने में मदद करते हैं या आपको महत्वपूर्ण घटनाओं की याद दिलाते हैं? </w:t>
      </w:r>
      <w:r>
        <w:rPr>
          <w:lang w:val="hi_IN" w:bidi="hi_IN"/>
        </w:rPr>
      </w:r>
    </w:p>
    <w:p>
      <w:pPr>
        <w:pStyle w:val="Heading3"/>
      </w:pPr>
      <w:r>
        <w:rPr>
          <w:lang w:val="hi_IN" w:bidi="hi_IN"/>
        </w:rPr>
        <w:t>घटनाओं को समझाना</w:t>
      </w:r>
    </w:p>
    <w:p>
      <w:pPr/>
      <w:r>
        <w:rPr>
          <w:lang w:val="hi_IN" w:bidi="hi_IN"/>
        </w:rPr>
      </w:r>
      <w:r>
        <w:rPr>
          <w:lang w:val="hi_IN" w:bidi="hi_IN"/>
        </w:rPr>
        <w:t xml:space="preserve">इफिसियों 5:7–14 का ऑडियो संस्करण सबसे आसानी से समझ में आने वाले अनुवाद में सुनें। </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चार हिस्से हैं। </w:t>
      </w:r>
    </w:p>
    <w:p>
      <w:pPr/>
      <w:r>
        <w:rPr>
          <w:lang w:val="hi_IN" w:bidi="hi_IN"/>
        </w:rPr>
      </w:r>
      <w:r>
        <w:rPr>
          <w:b/>
          <w:lang w:val="hi_IN" w:bidi="hi_IN"/>
        </w:rPr>
        <w:t>पहले भाग में:</w:t>
      </w:r>
      <w:r>
        <w:rPr>
          <w:lang w:val="hi_IN" w:bidi="hi_IN"/>
        </w:rPr>
        <w:t xml:space="preserve"> पौलुस विश्वासियों से कहता है कि उन्हें अविश्वासियों के साथ उनके आज्ञा न मानने वाले कार्यों में सहभागी नहीं होना चाहिए। </w:t>
      </w:r>
    </w:p>
    <w:p>
      <w:pPr/>
      <w:r>
        <w:rPr>
          <w:lang w:val="hi_IN" w:bidi="hi_IN"/>
        </w:rPr>
      </w:r>
      <w:r>
        <w:rPr>
          <w:b/>
          <w:lang w:val="hi_IN" w:bidi="hi_IN"/>
        </w:rPr>
        <w:t>दूसरे भाग में:</w:t>
      </w:r>
      <w:r>
        <w:rPr>
          <w:lang w:val="hi_IN" w:bidi="hi_IN"/>
        </w:rPr>
        <w:t xml:space="preserve"> पौलुस कहता है कि विश्वासी ज्योति के लोग हैं और उन्हें इस तरह से व्यवहार करना चाहिए जो इसे दिखाए। </w:t>
      </w:r>
    </w:p>
    <w:p>
      <w:pPr/>
      <w:r>
        <w:rPr>
          <w:lang w:val="hi_IN" w:bidi="hi_IN"/>
        </w:rPr>
      </w:r>
      <w:r>
        <w:rPr>
          <w:b/>
          <w:lang w:val="hi_IN" w:bidi="hi_IN"/>
        </w:rPr>
        <w:t>तीसरे भाग में:</w:t>
      </w:r>
      <w:r>
        <w:rPr>
          <w:lang w:val="hi_IN" w:bidi="hi_IN"/>
        </w:rPr>
        <w:t xml:space="preserve"> पौलुस फिर से विश्वासियों से कहता है कि वे अविश्वासियों के साथ उनके बुरे कार्यों में सहभागी न हों, परन्तु उन कार्यों को प्रकाश में लाएँ ताकि अविश्वासी देख सकें कि परमेश्वर को क्या प्रसन्न करता है। एक बार जब वे यीशु की ज्योति के बारे में जान लेते हैं, तो अविश्वासी ज्योति के लोग बन सकते हैं। </w:t>
      </w:r>
    </w:p>
    <w:p>
      <w:pPr/>
      <w:r>
        <w:rPr>
          <w:lang w:val="hi_IN" w:bidi="hi_IN"/>
        </w:rPr>
      </w:r>
      <w:r>
        <w:rPr>
          <w:b/>
          <w:lang w:val="hi_IN" w:bidi="hi_IN"/>
        </w:rPr>
        <w:t>चौथे भाग में:</w:t>
      </w:r>
      <w:r>
        <w:rPr>
          <w:lang w:val="hi_IN" w:bidi="hi_IN"/>
        </w:rPr>
        <w:t xml:space="preserve"> पौलुस एक भजन का उद्धरण देता है जो यह भी कहता है कि अविश्वासियों को मसीह के प्रकाश की आवश्यकता है ताकि अविश्वासी सोए हुए या मरे हुए लोगों के समान अज्ञानी न रहें।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वे विश्वासी जो इन शब्दों को सुन रहे हैं और ज्योति के लोग हैं </w:t>
      </w:r>
    </w:p>
    <w:p>
      <w:pPr>
        <w:pStyle w:val="ListBullet"/>
        <w:spacing w:line="240" w:lineRule="auto"/>
        <w:ind w:left="720"/>
      </w:pPr>
      <w:r>
        <w:rPr>
          <w:lang w:val="hi_IN" w:bidi="hi_IN"/>
        </w:rPr>
      </w:r>
      <w:r>
        <w:rPr>
          <w:lang w:val="hi_IN" w:bidi="hi_IN"/>
        </w:rPr>
        <w:t xml:space="preserve">अविश्वासी लोग, जो अन्धकार के लोग हैं </w:t>
      </w:r>
    </w:p>
    <w:p>
      <w:pPr>
        <w:pStyle w:val="ListBullet"/>
        <w:spacing w:line="240" w:lineRule="auto"/>
        <w:ind w:left="720"/>
      </w:pPr>
      <w:r>
        <w:rPr>
          <w:lang w:val="hi_IN" w:bidi="hi_IN"/>
        </w:rPr>
      </w:r>
      <w:r>
        <w:rPr>
          <w:lang w:val="hi_IN" w:bidi="hi_IN"/>
        </w:rPr>
        <w:t xml:space="preserve">प्रभु यीशु मसीह </w:t>
      </w:r>
    </w:p>
    <w:p>
      <w:pPr>
        <w:pStyle w:val="ListBullet"/>
        <w:spacing w:line="240" w:lineRule="auto"/>
        <w:ind w:left="720"/>
      </w:pPr>
      <w:r>
        <w:rPr>
          <w:lang w:val="hi_IN" w:bidi="hi_IN"/>
        </w:rPr>
      </w:r>
      <w:r>
        <w:rPr>
          <w:lang w:val="hi_IN" w:bidi="hi_IN"/>
        </w:rPr>
        <w:t xml:space="preserve">प्रभु परमेश्वर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पौलुस के पत्र के इस पूरे भाग में, पौलुस विश्वासियों को विश्वासियों और अविश्वासियों के बीच स्पष्ट अन्तर को समझने में मदद करने के लिए एक तुलना का उपयोग करता है, ठीक वैसे ही जैसे ज्योति अन्धकार से पूरी तरह से अलग है। </w:t>
      </w:r>
    </w:p>
    <w:p>
      <w:pPr/>
      <w:r>
        <w:rPr>
          <w:lang w:val="hi_IN" w:bidi="hi_IN"/>
        </w:rPr>
      </w:r>
      <w:r>
        <w:rPr>
          <w:lang w:val="hi_IN" w:bidi="hi_IN"/>
        </w:rPr>
        <w:t xml:space="preserve">याद रखें कि इस पत्र के पिछले भाग में पौलुस ने कहा था कि परमेश्वर आज्ञा न मानने वाले लोगों को दण्ड देगा। पौलुस नहीं चाहता कि परमेश्वर विश्वासियों को दण्ड दे, इसलिए पौलुस कहता है कि विश्वासियों को इन अनाज्ञाकारी लोगों के साथ जुड़ना या उनके साथ साझेदारी नहीं करनी चाहिए जब वे बुरे काम करते हैं। पौलुस बाद में समझाएगा कि विश्वासियों को अविश्वासियों के साथ सही तरीके से कैसे व्यवहार करना चाहिए। </w:t>
      </w:r>
    </w:p>
    <w:p>
      <w:pPr/>
      <w:r>
        <w:rPr>
          <w:lang w:val="hi_IN" w:bidi="hi_IN"/>
        </w:rPr>
      </w:r>
      <w:r>
        <w:rPr>
          <w:lang w:val="hi_IN" w:bidi="hi_IN"/>
        </w:rPr>
        <w:t xml:space="preserve">इस भाग के दूसरे हिस्से में, पौलुस कारण बताता है कि विश्वासियों को आज्ञा न मानने वाले लोगों के साथ सहभागी क्यों नहीं होना चाहिए: विश्वासियों का जीवन पूरी रीति से बदल गया है। इससे पहले, विश्वासी भी आज्ञा न मानते थे और अन्धकार के लोगों के समान ही थे। वे परमेश्वर से अलग थे और आत्मिक सत्य को समझ नहीं सकते थे, इसलिए वे परमेश्वर के बजाय अन्धकार के थे। </w:t>
      </w:r>
    </w:p>
    <w:p>
      <w:pPr/>
      <w:r>
        <w:rPr>
          <w:lang w:val="hi_IN" w:bidi="hi_IN"/>
        </w:rPr>
      </w:r>
      <w:r>
        <w:rPr>
          <w:lang w:val="hi_IN" w:bidi="hi_IN"/>
        </w:rPr>
        <w:t>यहाँ रुकें और समूह में चर्चा करें: एक गतिविधि के रूप में किसी को अपनी आँखें बन्द करके घूमकर कोई ऐसा कार्य को करने को कहें जो प्रकाश में किया जाना चाहिए, जैसे किसी पुस्तक में एक पृष्ठ ढूँढ़ना या पौधों से भोजन एकत्र करना। इस बात पर ध्यान दें और चर्चा करें कि कैसे अन्धकार में होना और देख नहीं पाना सब कुछ को कठिन बना देता है। उन चीजों के बारे में चर्चा करें जिन्हें आप अंधेरे में खोज या कर नहीं पाएंगे। इस ऑडियो को यहाँ रोकें।</w:t>
      </w:r>
    </w:p>
    <w:p>
      <w:pPr/>
      <w:r>
        <w:rPr>
          <w:lang w:val="hi_IN" w:bidi="hi_IN"/>
        </w:rPr>
      </w:r>
      <w:r>
        <w:rPr>
          <w:lang w:val="hi_IN" w:bidi="hi_IN"/>
        </w:rPr>
        <w:t xml:space="preserve">लेकिन अब, पौलुस कहता है, विश्वासी अब अन्धकार के नहीं हैं! प्रभु यीशु ने उन्हें नया जीवन और परमेश्वर का ज्ञान दिया है, जो ज्योति के समान है। अब जब उनके पास यह ज्योति है, तो वे भी इस ज्ञान को प्रकाशित करते हैं या साझा करते हैं। क्योंकि विश्वासी ज्योति के लोग हैं अर्थात परमेश्वर के लोग, इसलिए उन्हें ज्योति में रहने वाले लोगों के समान जीवन जीना चाहिए और देखना चाहिए कि सही कार्य कैसे करना है। </w:t>
      </w:r>
    </w:p>
    <w:p>
      <w:pPr/>
      <w:r>
        <w:rPr>
          <w:lang w:val="hi_IN" w:bidi="hi_IN"/>
        </w:rPr>
      </w:r>
      <w:r>
        <w:rPr>
          <w:lang w:val="hi_IN" w:bidi="hi_IN"/>
        </w:rPr>
        <w:t>यहाँ रुकें और समूह में चर्चा करें: पिछले कार्य को किसी से फिर से करवाएँ, पर इस बार उसकी आँखें खुली हों। उन्होंने उस व्यक्ति से अलग व्यवहार कैसे किया जिसकी आँखें बंद थीं? यदि वे ऐसे चलते और व्यवहार करते रहते मानो उनकी आँखें बन्द हों, तो यह अजीब क्यों होता? इस ऑडियो को यहाँ रोकें।</w:t>
      </w:r>
    </w:p>
    <w:p>
      <w:pPr/>
      <w:r>
        <w:rPr>
          <w:lang w:val="hi_IN" w:bidi="hi_IN"/>
        </w:rPr>
      </w:r>
      <w:r>
        <w:rPr>
          <w:lang w:val="hi_IN" w:bidi="hi_IN"/>
        </w:rPr>
        <w:t xml:space="preserve">क्योंकि परमेश्वर ने विश्वासियों को ज्योति और जीवन दिया है, इसलिए उन्हें स्वाभाविक रूप से यह दिखाना चाहिए कि वे कितने आभारी हैं। वे ऐसा परमेश्वर की इच्छा के अनुसार कार्य करके करते हैं। इसलिए ज्योति के लोगों के लिए सही जीवन यह है कि वे सीखें कि प्रभु परमेश्वर को कैसे प्रसन्न करना है। पौलुस रुक जाता है और समझाता है कि ज्योति इसमें विश्वासियों की मदद करती है। ज्योति अच्छी बातें या अच्छे कार्य उत्पन्न करती है, जैसे एक पौधा अच्छा फल उत्पन्न करता है। यह विश्वासियों के विचारों और व्यवहार को बदल देता है ताकि वे ऐसे काम करें जो अच्छे, सही और ईमानदार हों, यही वह चीज़ है जो परमेश्वर को प्रसन्न करती है। </w:t>
      </w:r>
    </w:p>
    <w:p>
      <w:pPr/>
      <w:r>
        <w:rPr>
          <w:lang w:val="hi_IN" w:bidi="hi_IN"/>
        </w:rPr>
      </w:r>
      <w:r>
        <w:rPr>
          <w:lang w:val="hi_IN" w:bidi="hi_IN"/>
        </w:rPr>
        <w:t xml:space="preserve">इस भाग के तीसरे हिस्से में, पौलुस दोहराता है कि विश्वासियों को अविश्वासियों के साथ शामिल नहीं होना चाहिए। अविश्वासी अन्धकार में रहते हैं, इसलिए वे अच्छे कार्य या अच्छे फल नहीं उत्पन्न करते हैं। उनके कार्य व्यर्थ हैं। ज्योति के लोगों के लिए अन्धकार में लोगों के समान व्यवहार करना कोई अर्थ नहीं रखता। </w:t>
      </w:r>
    </w:p>
    <w:p>
      <w:pPr/>
      <w:r>
        <w:rPr>
          <w:lang w:val="hi_IN" w:bidi="hi_IN"/>
        </w:rPr>
      </w:r>
      <w:r>
        <w:rPr>
          <w:lang w:val="hi_IN" w:bidi="hi_IN"/>
        </w:rPr>
        <w:t>यहाँ रुकें और इस प्रश्न पर समूह में चर्चा करें: आप "ज्योति के लोग" और "अन्धकार के लोग" के लिए किन शब्दों का उपयोग करेंगे? उन शब्दों के बारे में सोचें जिनका उपयोग आप यह दिखाने के लिए करते हैं कि लोग किसी विशेष समूह का हिस्सा हैं। पहले की दो गतिविधियों में लोगों के व्यवहार के तरीके और उन तरीकों में स्पष्ट अन्तर के बारे में सोचें जिनका आप वर्णन करेंगे। इस ऑडियो को यहाँ रोकें।</w:t>
      </w:r>
    </w:p>
    <w:p>
      <w:pPr/>
      <w:r>
        <w:rPr>
          <w:lang w:val="hi_IN" w:bidi="hi_IN"/>
        </w:rPr>
      </w:r>
      <w:r>
        <w:rPr>
          <w:lang w:val="hi_IN" w:bidi="hi_IN"/>
        </w:rPr>
        <w:t xml:space="preserve">उन गलत कार्यों को करने के बजाय, विश्वासियों को यह प्रकट करना चाहिए या दिखाना चाहिए कि कैसे वे कार्य परमेश्वर को प्रसन्न नहीं करते हैं। विश्वासियों के सही कार्य लोगों के गलत कार्यों को दिखाते हैं, जैसे एक ज्योति को जलाना अन्धकार में जो है उसे उजागर कर देता है। पौलुस कहता है कि ये गलत कार्य इतने शर्मनाक हैं कि किसी को उनके बारे में बात भी नहीं करनी चाहिए। लेकिन, जब अन्धकार में ज्योति चमकती है, तो हम उन चीजों को देख सकते हैं जिन्हें हम पहले नहीं देख सकते थे। </w:t>
      </w:r>
    </w:p>
    <w:p>
      <w:pPr/>
      <w:r>
        <w:rPr>
          <w:lang w:val="hi_IN" w:bidi="hi_IN"/>
        </w:rPr>
      </w:r>
      <w:r>
        <w:rPr>
          <w:lang w:val="hi_IN" w:bidi="hi_IN"/>
        </w:rPr>
        <w:t xml:space="preserve">याद रखें, पिछले भाग में, पौलुस ने कहा था कि विश्वासियों को सब कुछ प्रेम के तरीके से करना चाहिए। इसलिए जब विश्वासी अविश्वासियों से कहते हैं कि कुछ व्यवहार गलत हैं, तो उन्हें ऐसा करना चाहिए क्योंकि वे अविश्वासियों की परवाह करते हैं। उन्हें अविश्वासी की मदद करने के लिए ऐसा दयालु तरीके से करना चाहिए। इसी तरह, पौलुस अब विश्वासियों को याद दिलाता है कि जब ज्योति चीजों पर चमकती है, तो लोग देख सकते हैं कि वे चीजें वास्तव में क्या हैं। जब लोग जानते हैं कि ये कार्य कितने बुरे हैं, तो उनके लिए इस झूठ पर विश्वास करना अधिक कठिन हो जाता है कि ये कार्य अच्छे हैं। पौलुस उन्हें याद दिलाता है कि प्रभु यीशु की ज्योति लोगों को कैसे बदल सकती है। जैसे यीशु ने विश्वासियों को अन्धकार के लोगों से ज्योति के लोगों में बदल दिया, जब विश्वासी ज्योति को चमते हैं या यीशु के ज्ञान को साझा करते हैं, तब अविश्वासी भी बदल सकते हैं। जब अविश्वासी यीशु पर विश्वास करना चुनते हैं, तो यीशु उन्हें अन्धकार के लोगों के बजाय ज्योति के लोग बनाता है। </w:t>
      </w:r>
    </w:p>
    <w:p>
      <w:pPr/>
      <w:r>
        <w:rPr>
          <w:lang w:val="hi_IN" w:bidi="hi_IN"/>
        </w:rPr>
      </w:r>
      <w:r>
        <w:rPr>
          <w:lang w:val="hi_IN" w:bidi="hi_IN"/>
        </w:rPr>
        <w:t xml:space="preserve">इस भाग के चौथे हिस्से में, पौलुस एक ऐसे गीत को उद्धृत करता है जिससे विश्वासी परिचित होंगे, जिसे उन्होंने शायद बपतिस्मा में गाया था। यह गीत विश्वासियों को मसीह की ज्योति की शक्ति की याद दिलाने के लिए ज्योति की उसी तुलना के साथ दो और तुलनाओं का उपयोग करता है। गीत में कहा गया है कि अविश्वासी उन लोगों के समान हैं जो सो रहे हैं या मरे हुए हैं। यह गीत अविश्वासियों से आग्रह करता है कि वे जागे और सावधान रहें। उन्हें उन लोगों के समान व्यवहार करना बन्द कर देना चाहिए जो मरे हुए हैं और परमेश्वर के जीवन को स्वीकार करना चाहिए। जब वे करेंगे, तो मसीह उन्हें अपनी भलाई और सत्य देगा जैसे सूर्य ज्योति देता है। </w:t>
      </w:r>
    </w:p>
    <w:p>
      <w:pPr/>
      <w:r>
        <w:rPr>
          <w:lang w:val="hi_IN" w:bidi="hi_IN"/>
        </w:rPr>
      </w:r>
      <w:r>
        <w:rPr>
          <w:lang w:val="hi_IN" w:bidi="hi_IN"/>
        </w:rPr>
        <w:t>यहाँ रुकें और समूह में चर्चा करें: आप इस गीत को अपने अनुवाद में कैसे शामिल करेंगे? आप कैसे दिखाएँगे कि यह एक विशेष उद्धरण है? इस ऑडियो को यहाँ रोकें।</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ऐसा करते समय, आप पौलुस, उसके दर्शक, अविश्वासी, यीशु और परमेश्वर पिता का प्रतिनिधित्व करने के लिए चित्र, वस्तुओं, या यहाँ तक कि लोगों का भी उपयोग कर सकते हैं। </w:t>
      </w:r>
    </w:p>
    <w:p>
      <w:pPr/>
      <w:r>
        <w:rPr>
          <w:lang w:val="hi_IN" w:bidi="hi_IN"/>
        </w:rPr>
      </w:r>
      <w:r>
        <w:rPr>
          <w:lang w:val="hi_IN" w:bidi="hi_IN"/>
        </w:rPr>
        <w:t xml:space="preserve">इनमें से प्रत्येक के लिए लोग, चित्र या वस्तुएँ चुनें। जब आप इन पदों की कहानी दोबारा सुनाना शुरू करें, तो याद रखें कि पौलुस विश्वासियों से बात कर रहा है। विश्वासियों और अविश्वासियों को उस क्षेत्र में एक साथ खड़े होने दें जो या तो अन्धकार हो या अन्धकार का प्रतिनिधित्व करता है। यीशु को किसी अलग क्षेत्र में खड़ा करें जो ज्योति के क्षेत्र को दर्शाता है। जब लोग अन्धकार के क्षेत्र में खड़े होते हैं, तो वे अपनी आँखें बन्द कर सकते हैं ताकि वे कल्पना कर सकें कि वे अन्धकार में हैं। फिर जब पौलुस कहता है, आज्ञा न मानने वाले लोगों के साथ सहभागी मत बनो, तो विश्वासियों से कहें कि वे अपनी आँखें खोलें और अन्धकार के स्थान को छोड़कर उस स्थान में यीशु के साथ जाएँ जो ज्योति का प्रतिनिधित्व करता है। अब पौलुस विश्वासियों को याद दिलाता है कि वे एक बार अन्धकार में थे, लेकिन अब वे ज्योति में हैं। जैसा कि पौलुस ज्योति में होने वाली अच्छी बातों का वर्णन करता है, जैसे धार्मिकता, भलाई और सत्य, विश्वासियों को उन कामों को करने के लिए कहता है जो एक धर्मी और अच्छा व्यक्ति करता है। आप विश्वासियों से यह अभिनय भी करवा सकते हैं कि वे अच्छे फल उत्पन्न करने वाले पेड़ हैं। दिखाएँ कि प्रभु परमेश्वर देख रहा है कि वे क्या कर रहे हैं और वह विश्वासियों से प्रसन्न है। अविश्वासियों से कहें कि वे बुरे कार्य करें। शायद अविश्वासी ये कार्य करते समय अपनी आँखें बन्द कर सकते हैं ताकि यह दिखाया जा सके कि वे नहीं जानते कि वे क्या कर रहे हैं। फिर दिखाएँ कि विश्वासी अविश्वासियों के साथ शामिल नहीं हो रहे हैं और बुरे कार्यों के बारे में बात भी नहीं कर रहे हैं। हालाँकि, विश्वासी अन्धकार के क्षेत्र में ज्योति को चमकाना शुरू करते हैं। जब विश्वासी अन्धकार के स्थान में ज्योति चमकाते हैं, तो दिखाएँ कि अविश्वासी अपनी आँखें खोलें और अपने बुरे कार्य देखें। अब बहुत से अविश्वासी स्वयं ज्योति के क्षेत्र में आ सकते हैं। ज्योति के क्षेत्र के लोग यह गीत गाना शुरू करते हैं। वे अन्धकार के क्षेत्र में रहने वाले अविश्वासियों को यह गीत गा सकते हैं। वे उनसे गाते हैं और उनसे जाग जाने के लिए कहते हैं! जब वे जागे होते हैं, तो मसीह यीशु आकर उन पर अपनी ज्योति चमका सकता है। अब वे अविश्वासी ज्योति के क्षेत्र में विश्वासियों के साथ शामिल हो सकते हैं। </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इफिसियों 5:7–14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चार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वे विश्वासी जो इन शब्दों को सुन रहे हैं और ज्योति के लोग हैं </w:t>
      </w:r>
    </w:p>
    <w:p>
      <w:pPr>
        <w:pStyle w:val="ListBullet"/>
        <w:spacing w:line="240" w:lineRule="auto"/>
        <w:ind w:left="720"/>
      </w:pPr>
      <w:r>
        <w:rPr>
          <w:lang w:val="hi_IN" w:bidi="hi_IN"/>
        </w:rPr>
      </w:r>
      <w:r>
        <w:rPr>
          <w:lang w:val="hi_IN" w:bidi="hi_IN"/>
        </w:rPr>
        <w:t xml:space="preserve">अविश्वासी </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 xml:space="preserve">प्रभु परमेश्वर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पौलुस कहता है, "परमेश्वर आज्ञा न मानने वाले लोगों को दण्ड देगा, इसलिए जब ये लोग बुरे काम करते हैं तो उनके साथ मत जुड़ना। तुम पहले आज्ञा न मानते थे, अन्धकार में रहने वाले लोगों के समान और परमेश्वर से अलग थे। अब तुम्हारे पास प्रभु यीशु की ज्योति है और तुम उस ज्योति को चमकाते हो। चूँकि आप प्रभु यीशु के लोग बन गए हैं, इसलिए उन लोगों के समान व्यवहार करें जो देख सकते हैं, न कि उन लोगों के समान जो नहीं देख सकते हैं। जानें कि प्रभु परमेश्वर क्या चाहता है कि तुम करो। जैसे एक पौधा फल उत्पन्न करता है, वैसे ही यीशु की आत्मिक ज्योति आत्मिक फल उत्पन्न करती है। यीशु की ज्योति तुम्हें अच्छे, सही और ईमानदार काम करने के लिए प्रेरित करती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पौलुस का किरदार निभाने वाले व्यक्ति से पूछें, "आप क्या महसूस कर रहे हैं या क्या सोच रहे हैं?" वह व्यक्ति इस तरह के उत्तर दे सकता है, "मुझे यह देखकर दुख होता है कि जिन लोगों के पास यीशु की ज्योति है, वे अन्धकार में लोगों के समान व्यवहार करते हुए, ठोकर खाते और अपने आप को नुकसान पहुँचाते हैं। वे यीशु के विषय में उस सत्य को नहीं देख रहे हैं जिसे वे अब देख सकते हैं, या मैं आशा करता हूँ कि विश्वासी समझें कि परमेश्वर को क्या प्रसन्न करता है यह केवल दण्ड से बचने के लिए नहीं, परन्तु इसलिए सीखना चाहिए कि वे यीशु के प्रकाश के लिए कृतज्ञ हैं, या मुझे उस रीति का स्मरण होता है कि यीशु के प्रकाश ने मेरा जीवन बदल दिया। उसकी ज्योति मुझे बचाने के लिए पर्याप्त शक्तिशाली थी, भले ही मैं अन्धकार से भरा हुआ था। मैं प्रभु यीशु की उसकी दया और शक्ति के लिए स्तुति करता हूँ!" </w:t>
      </w:r>
    </w:p>
    <w:p>
      <w:pPr>
        <w:pStyle w:val="ListBullet"/>
        <w:spacing w:line="240" w:lineRule="auto"/>
        <w:ind w:left="720"/>
      </w:pPr>
      <w:r>
        <w:rPr>
          <w:lang w:val="hi_IN" w:bidi="hi_IN"/>
        </w:rPr>
      </w:r>
      <w:r>
        <w:rPr>
          <w:lang w:val="hi_IN" w:bidi="hi_IN"/>
        </w:rPr>
        <w:t xml:space="preserve">परमेश्वर का किरदार निभाने वाले व्यक्ति से पूछें, "आप कैसा महसूस कर रहे हैं या क्या सोच रहे हैं?" वह व्यक्ति इस तरह उत्तर दे सकता है, "मैं अपने लोगों के लिए अच्छी बातें चाहता हूँ, कि वे वह व्यवहार सीखें जो उन्हें आनन्द दिलाए और उन्हें मेरे बारे में और जानने में मदद करे," या "मैंने अपने लोगों को वह व्यवहार दिखाया है जो मुझे प्रसन्न करता है और जब वे ये शब्द सुनते हैं तो मैं उन्हें समझने में मदद करूँगा," या "विश्वासी मेरे लोग हैं—मैं उनकी रक्षा करता हूँ और उनकी देखभाल करता हूँ और मैं ही हूँ जो उनके जीवन में भलाई लाता हूँ। मैं नहीं चाहता कि वे ऐसे काम करें जो उन्हें और उनके आसपास के लोगों को नुकसान पहुँचाएँ।"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से, पौलुस कहता है, "अविश्वासियों के कार्यों के साथ सहभागी मत हो, जो अन्धकार के लोगों के समान हैं। उनके कार्य व्यर्थ हैं और आत्मिक फल नहीं उत्पन्न करते हैं। जब दूसरे उन्हें देख नहीं सकते हैं, तो ये लोग ऐसे काम करते हैं जो इतने बुरे होते हैं कि किसी को उनके बारे में बात भी नहीं करनी चाहिए! आपको यह दिखाना चाहिए कि उनके कार्य गलत हैं। जब आप उनसे कहते हैं कि वे जो कर रहे हैं वह बुरा है, तो यह उन पर प्रकाश डालने के समान है। हर कोई देख सकता है कि उनके कार्य गलत हैं और परमेश्वर को प्रसन्न नहीं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विश्वासियों का किरदार निभाने वाले व्यक्ति से पूछो, “तुम क्या महसूस कर रहे हो या क्या सोच रहे हो?” वह व्यक्ति इस तरह उत्तर दे सकता है, "मुझे लोगों को यह दिखाने में थोड़ा डर लगता है कि वे जो कर रहे हैं वह परमेश्वर को प्रसन्न नहीं करता है, लेकिन मैं वैसे भी ऐसा करने की कोशिश करने वाला हूँ क्योंकि मुझे पता है कि अविश्वासियों को यीशु की ज्योति की आवश्यकता है," या "ज्योति और अन्धकार का यह शब्द-चित्र एक अच्छी अनुस्मारक है—यदि विश्वासी उन लोगों के समान व्यवहार करते जो देख नहीं सकते जब वास्तव में यीशु की ज्योति होती तो इसका कोई अर्थ नहीं होता!" या "जिस तरह से यीशु की ज्योति मुझे बदल रही है, उससे मुझे प्रोत्साहन मिलता है, और जब मैं अविश्वासियों को यीशु की ज्योति प्राप्त करते हुए देखता हूँ तो मुझे पता है कि वे भी जल्द ही अपने जीवन में अच्छा फल देखेंगे!"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पौलुस कहता है, "जब परमेश्वर की ज्योति अविश्वासियों पर चमकती है, तो वे उनके बुरे कामों को रोक सकते हैं और ज्योति के लोग बन सकते हैं। यह उस गीत के समान है जो कहता है, 'तुम जो सो रहे लोगों के समान हो जागो और अपने गलत कार्यों के बारे में सावधान रहो! तुम जो मरे हुए लोगों के समान हो, क्योंकि तुम्हारे पास परमेश्वर का नया जीवन नहीं है, परमेश्वर के पास आओ! मसीह तुम्हें अपनी ज्योति देगा ताकि तुम उसे जान सको।'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अविश्वासियों का किरदार निभाने वाले व्यक्ति से पूछें, “आप क्या महसूस कर रहे हैं या क्या सोच रहे हैं?” वह व्यक्ति इस प्रकार उत्तर दे सकता है, मुझे यह पसन्द नहीं कि मैं कैसा महसूस करता हूँ जब मुझे पता होता है कि मैं गलत कर रहा हूँ, इसलिए मैं सही और गलत व्यवहार के बीच अन्तर पर ध्यान नहीं दूँगा। मैं अपनी आँखें बन्द करने वाला हूँ ताकि मैं सीख न सकूँ," या "जीवन का एक पूरी तरह से नया तरीका सीखना डरावना लगता है। मुझे पूरा भरोसा है कि मैं वैसे भी बदल नहीं पाऊँगा। किसी के लिए स्वयं ही नया व्यक्ति बनना बहुत कठिन है!" </w:t>
      </w:r>
    </w:p>
    <w:p>
      <w:pPr>
        <w:pStyle w:val="ListBullet"/>
        <w:spacing w:line="240" w:lineRule="auto"/>
        <w:ind w:left="720"/>
      </w:pPr>
      <w:r>
        <w:rPr>
          <w:lang w:val="hi_IN" w:bidi="hi_IN"/>
        </w:rPr>
      </w:r>
      <w:r>
        <w:rPr>
          <w:lang w:val="hi_IN" w:bidi="hi_IN"/>
        </w:rPr>
        <w:t xml:space="preserve">यीशु का किरदार निभाने वाले व्यक्ति से पूछें, "आप क्या महसूस कर रहे हैं या क्या सोच रहे हैं?" वह व्यक्ति इस तरह उत्तर दे सकता है, "लोगों को ऐसे जीते देखकर मुझे दुख होता है जैसे वे पहले से मरे हुए हैं क्योंकि उनके पास वह नया जीवन नहीं है जो मैं उन्हें दे सकता हूँ," या "मैं चाहता हूँ कि मेरे लोग, जो मेरी ज्योति वाले लोग हैं, मेरे बारे में सुसमाचार बाँटें, ताकि हर कोई ज्योति में रह सके," या "मैं हमेशा किसी को अपनी ज्योति देने के लिए तैयार हूँ, चाहे वे कोई भी हों या जब भी वे मेरे बारे में जानें क्योंकि मैं चाहता हूँ कि सभी लोग मेरे साथ अच्छा सम्बन्ध रखें।" </w:t>
      </w:r>
      <w:r>
        <w:rPr>
          <w:lang w:val="hi_IN" w:bidi="hi_IN"/>
        </w:rPr>
      </w:r>
    </w:p>
    <w:p>
      <w:pPr>
        <w:pStyle w:val="Heading3"/>
      </w:pPr>
      <w:r>
        <w:rPr>
          <w:lang w:val="hi_IN" w:bidi="hi_IN"/>
        </w:rPr>
        <w:t>आवश्यक जानकारी</w:t>
      </w:r>
    </w:p>
    <w:p>
      <w:pPr/>
      <w:r>
        <w:rPr>
          <w:lang w:val="hi_IN" w:bidi="hi_IN"/>
        </w:rPr>
      </w:r>
      <w:r>
        <w:rPr>
          <w:lang w:val="hi_IN" w:bidi="hi_IN"/>
        </w:rPr>
        <w:t xml:space="preserve">इफिसियों 5:7–14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विश्वासी एक बार </w:t>
      </w:r>
      <w:r>
        <w:rPr>
          <w:b/>
          <w:lang w:val="hi_IN" w:bidi="hi_IN"/>
        </w:rPr>
        <w:t>अन्धकार</w:t>
      </w:r>
      <w:r>
        <w:rPr>
          <w:lang w:val="hi_IN" w:bidi="hi_IN"/>
        </w:rPr>
        <w:t xml:space="preserve"> में थे, जिसका अर्थ है कि वे परमेश्वर और उसके नए जीवन से अलग थे। वे अन्धकार में लोगों के समान थे, जो यीशु को देखने और समझने में असमर्थ थे। अब, उनके पास प्रभु यीशु की </w:t>
      </w:r>
      <w:r>
        <w:rPr>
          <w:b/>
          <w:lang w:val="hi_IN" w:bidi="hi_IN"/>
        </w:rPr>
        <w:t>ज्योति</w:t>
      </w:r>
      <w:r>
        <w:rPr>
          <w:lang w:val="hi_IN" w:bidi="hi_IN"/>
        </w:rPr>
        <w:t xml:space="preserve"> है। पौलुस यीशु की तुलना ज्योति से करता है—आग या सूर्य से हो—जिसे वह विश्वासियों के साथ साझा करता है ताकि वे यीशु के बारे में जानें और नया जीवन पाएँ। अब उनके पास यह ज्योति भी है जिसे वे अन्य लोगों के साथ साझा कर सकते हैं। </w:t>
      </w:r>
    </w:p>
    <w:p>
      <w:pPr/>
      <w:r>
        <w:rPr>
          <w:lang w:val="hi_IN" w:bidi="hi_IN"/>
        </w:rPr>
      </w:r>
      <w:r>
        <w:rPr>
          <w:lang w:val="hi_IN" w:bidi="hi_IN"/>
        </w:rPr>
        <w:t xml:space="preserve">यदि आवश्यकता हो, तो यहाँ रुकें और समूह में चर्चा करें कि आप </w:t>
      </w:r>
      <w:r>
        <w:rPr>
          <w:b/>
          <w:lang w:val="hi_IN" w:bidi="hi_IN"/>
        </w:rPr>
        <w:t>ज्योति के लोगों</w:t>
      </w:r>
      <w:r>
        <w:rPr>
          <w:lang w:val="hi_IN" w:bidi="hi_IN"/>
        </w:rPr>
        <w:t xml:space="preserve"> और </w:t>
      </w:r>
      <w:r>
        <w:rPr>
          <w:b/>
          <w:lang w:val="hi_IN" w:bidi="hi_IN"/>
        </w:rPr>
        <w:t>अन्धकार के लोगों</w:t>
      </w:r>
      <w:r>
        <w:rPr>
          <w:lang w:val="hi_IN" w:bidi="hi_IN"/>
        </w:rPr>
        <w:t xml:space="preserve"> के बारे में कैसे बात करेंगे। इस ऑडियो को यहाँ रोकें।</w:t>
      </w:r>
    </w:p>
    <w:p>
      <w:pPr/>
      <w:r>
        <w:rPr>
          <w:lang w:val="hi_IN" w:bidi="hi_IN"/>
        </w:rPr>
      </w:r>
      <w:r>
        <w:rPr>
          <w:lang w:val="hi_IN" w:bidi="hi_IN"/>
        </w:rPr>
        <w:t xml:space="preserve">पौलुस कहता है कि विश्वासी </w:t>
      </w:r>
      <w:r>
        <w:rPr>
          <w:b/>
          <w:lang w:val="hi_IN" w:bidi="hi_IN"/>
        </w:rPr>
        <w:t>प्रभु</w:t>
      </w:r>
      <w:r>
        <w:rPr>
          <w:lang w:val="hi_IN" w:bidi="hi_IN"/>
        </w:rPr>
        <w:t xml:space="preserve"> में ज्योतियाँ हैं। प्रभु अन्य लोगों पर एक स्वामी है, जिसके पास पूरा अधिकार है, इसलिए इस्राएलियों ने परमेश्वर के लिए इस शब्द का उपयोग किया क्योंकि पूरे संसार पर उसका अधिकार है। यहाँ प्रभु का अर्थ शायद यीशु है, क्योंकि इस भाग में, पौलुस कहता है कि यह मसीह यीशु है जो ज्योति की तरह चमकता है। </w:t>
      </w:r>
    </w:p>
    <w:p>
      <w:pPr/>
      <w:r>
        <w:rPr>
          <w:lang w:val="hi_IN" w:bidi="hi_IN"/>
        </w:rPr>
      </w:r>
      <w:r>
        <w:rPr>
          <w:lang w:val="hi_IN" w:bidi="hi_IN"/>
        </w:rPr>
        <w:t xml:space="preserve">क्योंकि विश्वासी ज्योति के लोग हैं, इसलिए उन्हें पता होना चाहिए कि प्रभु को क्या प्रसन्न करता है। यहाँ, पौलुस शायद परमेश्वर पिता को दर्शाता है। पत्रों के लेखक अक्सर परमेश्वर के बारे में बात करते समय "प्रभु को प्रसन्न करना" वाक्यांश का उपयोग करते थे।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यह ज्योति भलाई, </w:t>
      </w:r>
      <w:r>
        <w:rPr>
          <w:b/>
          <w:lang w:val="hi_IN" w:bidi="hi_IN"/>
        </w:rPr>
        <w:t>धार्मिकता</w:t>
      </w:r>
      <w:r>
        <w:rPr>
          <w:lang w:val="hi_IN" w:bidi="hi_IN"/>
        </w:rPr>
        <w:t xml:space="preserve"> और सत्य पैदा करती है। जो व्यक्ति धर्मी है, वह परमेश्वर पर भरोसा करता है और उसका उसके साथ अच्छा रिश्ता है। इससे उन्हें सही तरीके से व्यवहार करना पड़ता है। यहाँ सत्य का अर्थ है इस तरह से जीना जो ईमानदार और निर्दोष हो। </w:t>
      </w:r>
      <w:r>
        <w:rPr>
          <w:lang w:val="hi_IN" w:bidi="hi_IN"/>
        </w:rPr>
        <w:t>धार्मिकता</w:t>
      </w:r>
      <w:r>
        <w:rPr>
          <w:lang w:val="hi_IN" w:bidi="hi_IN"/>
        </w:rPr>
        <w:t xml:space="preserve"> के बारे में अधिक जानकारी के लिए मुख्य शब्दावली देखें। धार्मिकता के लिए उसी शब्द या वाक्यांश का उपयोग करें जिसका उपयोग आपने पिछले भागों में किया है। </w:t>
      </w:r>
    </w:p>
    <w:p>
      <w:pPr/>
      <w:r>
        <w:rPr>
          <w:lang w:val="hi_IN" w:bidi="hi_IN"/>
        </w:rPr>
      </w:r>
      <w:r>
        <w:rPr>
          <w:lang w:val="hi_IN" w:bidi="hi_IN"/>
        </w:rPr>
        <w:t>पौलुस एक गीत को उद्धृत करता है जो कहता है "</w:t>
      </w:r>
      <w:r>
        <w:rPr>
          <w:b/>
          <w:lang w:val="hi_IN" w:bidi="hi_IN"/>
        </w:rPr>
        <w:t>मसीह</w:t>
      </w:r>
      <w:r>
        <w:rPr>
          <w:lang w:val="hi_IN" w:bidi="hi_IN"/>
        </w:rPr>
        <w:t xml:space="preserve"> तुम पर चमकेगा।" मसीह "मसीहा" शब्द के समान है, जो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5:15–21</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इफिसियों 5:15–21 को सुनें और अपने मन में रखें। </w:t>
      </w:r>
    </w:p>
    <w:p>
      <w:pPr/>
      <w:r>
        <w:rPr>
          <w:lang w:val="hi_IN" w:bidi="hi_IN"/>
        </w:rPr>
      </w:r>
      <w:r>
        <w:rPr>
          <w:lang w:val="hi_IN" w:bidi="hi_IN"/>
        </w:rPr>
        <w:t xml:space="preserve">यदि सम्भव हो, तो इफिसियों 5:15–21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इफिसियों 5:15–21 का ऑडियो संस्करण सबसे आसानी से समझ में आने वाले अनुवाद में सुनें। </w:t>
      </w:r>
    </w:p>
    <w:p>
      <w:pPr/>
      <w:r>
        <w:rPr>
          <w:lang w:val="hi_IN" w:bidi="hi_IN"/>
        </w:rPr>
      </w:r>
      <w:r>
        <w:rPr>
          <w:lang w:val="hi_IN" w:bidi="hi_IN"/>
        </w:rPr>
        <w:t xml:space="preserve">पौलुस ने अभी-अभी वर्णन किया है कि कैसे विश्वासियों का जीवन जीने का तरीका अविश्वासियों के जीवन के तरीके से अलग है, ठीक वैसे ही जैसे ज्योति अन्धकार से अलग है। क्योंकि वे ज्योति के लोग हैं, इसलिए पौलुस कहता है कि विश्वासियों को बहुत सावधानी से जीना चाहिए। उन्हें यह महसूस करने की आवश्यकता है कि हर क्षण कितना महत्वपूर्ण है क्योंकि उनके चारों ओर सब कुछ कितना बुरा है। नशे में और लापरवाह होकर अपना समय बर्बाद करने के बजाय, विश्वासियों को यह सीखना चाहिए कि परमेश्वर को क्या प्रसन्न करता है। पवित्र आत्मा ऐसा करने में उनकी मदद करता है, इसलिए विश्वासियों को उसे अपने जीवन में काम करने देना चाहिए। वह उन्हें आनन्द से भरता होगा और उन्हें इस तरह से व्यवहार करने में मदद करेगा जो परमेश्वर को प्रसन्न करे। </w:t>
      </w:r>
    </w:p>
    <w:p>
      <w:pPr/>
      <w:r>
        <w:rPr>
          <w:lang w:val="hi_IN" w:bidi="hi_IN"/>
        </w:rPr>
      </w:r>
      <w:r>
        <w:rPr>
          <w:lang w:val="hi_IN" w:bidi="hi_IN"/>
        </w:rPr>
        <w:t xml:space="preserve">जैसा कि वह अक्सर करता है, पौलुस विश्वासियों से गलत कार्य से बचने का आग्रह करता है और फिर उन्हें उसका सही विकल्प देता है। जब वह विश्वासियों से सावधान रहने के लिए कहता है, तो वह कहता है कि उन्हें मूर्ख नहीं होना चाहिए। बल्कि, उन्हें बुद्धिमान होना चाहिए और परमेश्वर से सीखे अनुसार सही रीति से व्यवहार करना चाहिए। केवल मूर्ख लोग ही परमेश्वर की शिक्षा को अस्वीकार करते हैं और इस तरह रहते हैं जो परमेश्वर को प्रसन्न नहीं करता है। दुर्भाग्यवश, बहुत से लोग मूर्ख हैं। पौलुस शायद विश्वासियों के दुखों के बारे में सोच रहा हो जब वह कहता है कि वर्तमान समय बुरा है, जिसका अर्थ है कि शैतान शासन कर रहा है या पृथ्वी पर उसकी शक्ति है। इस समय के दौरान, रोमी साम्राज्य इस क्षेत्र पर शासन करता था। रोमी शासन विश्वासियों को पहले से अधिक सताते थे। </w:t>
      </w:r>
    </w:p>
    <w:p>
      <w:pPr/>
      <w:r>
        <w:rPr>
          <w:lang w:val="hi_IN" w:bidi="hi_IN"/>
        </w:rPr>
      </w:r>
      <w:r>
        <w:rPr>
          <w:lang w:val="hi_IN" w:bidi="hi_IN"/>
        </w:rPr>
        <w:t>यहाँ रुकें और इस प्रश्न पर समूह में चर्चा करें: उस समय के बारे में सोचो जब किसी देश में कोई खतरनाक या बुरा शासक था, चाहे आपका देश हो या कोई पास का देश। आप उस समय का वर्णन करने के लिए किन शब्दों का उपयोग करेंगे? आप कैसे दिखाएँगे कि यह एक अच्छा या सुरक्षित समय नहीं था? इस ऑडियो को यहाँ रोकें।</w:t>
      </w:r>
    </w:p>
    <w:p>
      <w:pPr/>
      <w:r>
        <w:rPr>
          <w:lang w:val="hi_IN" w:bidi="hi_IN"/>
        </w:rPr>
      </w:r>
      <w:r>
        <w:rPr>
          <w:lang w:val="hi_IN" w:bidi="hi_IN"/>
        </w:rPr>
        <w:t>क्योंकि विश्वासी यह निश्चित नहीं हो सकते कि वे कितने समय तक जीवित रहेंगे, इसलिए उन्हें अपना समय बिताने के तरीके के बारे में बुद्धिमान व्यवहार रखने की आवश्यकता है। इसका उपयोग व्यर्थ बातों के लिए करने के बजाय, उन्हें भला करने और सभी के साथ यीशु के बारे में सुसमाचार साझा करने के हर अवसर का उपयोग करना चाहिए। मूर्ख होने के बजाय, उन्हें सीखना चाहिए और समझना चाहिए कि प्रभु परमेश्वर क्या चाहता है की वे करें।</w:t>
      </w:r>
    </w:p>
    <w:p>
      <w:pPr/>
      <w:r>
        <w:rPr>
          <w:lang w:val="hi_IN" w:bidi="hi_IN"/>
        </w:rPr>
      </w:r>
      <w:r>
        <w:rPr>
          <w:lang w:val="hi_IN" w:bidi="hi_IN"/>
        </w:rPr>
        <w:t xml:space="preserve">यदि विश्वासियों को सीखना है, तो उनके मन को सतर्क और सीखने के लिए तैयार होना चाहिए। उन्हें इतना दाखरस या अन्य शराब नहीं पीनी चाहिए कि वे नशे में हो जाएँ, अपने कार्यों पर नियंत्रण खो दें, और ऐसे अस्वीकार्य तरीकों से व्यवहार करें जो उनके जीवन को बर्बाद कर देते हैं। बहुत अधिक दाखरस जैसी चीजों को अपने कार्यों को नियंत्रित करने के बजाय, विश्वासियों को पवित्र आत्मा को अपने कार्यों को नियंत्रित करने देना चाहिए। पवित्र आत्मा विश्वासियों को बुद्धिमानी से व्यवहार करने, परमेश्वर की इच्छा सीखने और उस तरीके से जीने में मदद करता है जो परमेश्वर को प्रसन्न करता है। </w:t>
      </w:r>
    </w:p>
    <w:p>
      <w:pPr/>
      <w:r>
        <w:rPr>
          <w:lang w:val="hi_IN" w:bidi="hi_IN"/>
        </w:rPr>
      </w:r>
      <w:r>
        <w:rPr>
          <w:lang w:val="hi_IN" w:bidi="hi_IN"/>
        </w:rPr>
        <w:t>यहाँ रुकें और इस प्रश्न पर समूह में चर्चा करें: आपकी संस्कृति में, लोग किस प्रकार के मादक पेय पीते हैं? किस समय या किस तरीकों से पीना उचित है, और कब नहीं है? जब लोग बहुत पीते हैं, तो वे किस तरह से अलग व्यवहार करते हैं? इस ऑडियो को यहाँ रोकें।</w:t>
      </w:r>
    </w:p>
    <w:p>
      <w:pPr/>
      <w:r>
        <w:rPr>
          <w:lang w:val="hi_IN" w:bidi="hi_IN"/>
        </w:rPr>
      </w:r>
      <w:r>
        <w:rPr>
          <w:lang w:val="hi_IN" w:bidi="hi_IN"/>
        </w:rPr>
        <w:t xml:space="preserve">विश्वासियों का जीवन आनन्दित उत्सव से भरा होना चाहिए, इसलिए नहीं कि वे दाखरस और नशे से भरे हुए हैं, बल्कि इसलिए कि पवित्र आत्मा उन्हें भरता है और उन्हें आनन्द देता है। फिर विश्वासि परमेश्वर की आराधना गाकर करेंगे ताकि वे एक दूसरे को स्मरण दिलाएँ और मिलकर यह उत्सव मनाएँ कि परमेश्वर कौन है और उसने क्या किया है। पवित्र आत्मा उन्हें ऐसे गीत गाने के लिए प्रेरित करता है जैसे राजा दाऊद के भजन गीत जो परमेश्वर ने इस्राएल के लिए किए, या नए गीत यीशु का सम्मान करने के लिए कि उसने क्या किया। और कभी-कभी, जब विश्वासी एक साथ होते हैं, तो पवित्र आत्मा उन्हें तुरन्त नए गीतों के शब्द देता है। जब विश्वासी प्रभु यीशु की स्तुति करने के लिए अपनी आवाजों और उपकरणों से संगीत बनाते हैं, तो वे ऐसा आनन्द और उत्साह के साथ करते हैं। </w:t>
      </w:r>
    </w:p>
    <w:p>
      <w:pPr/>
      <w:r>
        <w:rPr>
          <w:lang w:val="hi_IN" w:bidi="hi_IN"/>
        </w:rPr>
      </w:r>
      <w:r>
        <w:rPr>
          <w:lang w:val="hi_IN" w:bidi="hi_IN"/>
        </w:rPr>
        <w:t>यहाँ रुकें और इस प्रश्न पर समूह में चर्चा करें: पौलुस कहता है कि विश्वासी एक-दूसरे से गीतों के साथ बात कर सकते हैं। याद रखें कि इस पत्र के पिछले भाग में, पौलुस ने विश्वासियों को यह याद दिलाने के लिए एक गीत को उद्धृत किया कि मसीह ने क्या किया है। आपको क्यों लगता है कि पौलुस लोगों को सत्य की याद दिलाने के लिए गीतों का उपयोग करता है? गीत लोगों को शब्दों और विचारों को याद करने में कैसे मदद करते हैं? आप अपनी संस्कृति में गीतों का उपयोग कैसे करते हैं? ऐसे समय कब होते हैं जब लोग एक साथ गीत गाते हैं? इस ऑडियो को यहाँ रोकें।</w:t>
      </w:r>
    </w:p>
    <w:p>
      <w:pPr/>
      <w:r>
        <w:rPr>
          <w:lang w:val="hi_IN" w:bidi="hi_IN"/>
        </w:rPr>
      </w:r>
      <w:r>
        <w:rPr>
          <w:lang w:val="hi_IN" w:bidi="hi_IN"/>
        </w:rPr>
        <w:t xml:space="preserve">पवित्र आत्मा विश्वासियों को यह भी प्रेरित करता है कि वे हमेशा हर उस चीज़ के लिए जो होता है परमेश्वर पिता का धन्यवाद करें। वे ऐसा यीशु मसीह के नाम पर करते हैं, क्योंकि मसीह ने ऐसा किया है। यीशु मसीह ने विश्वासियों का फिर से परमेश्वर के साथ सही सम्बन्ध स्थापित कर दिया ताकि पवित्र आत्मा उन्हें भर दे और उन्हें इस आनन्दित तरीके से जीने की शक्ति दे सके। </w:t>
      </w:r>
    </w:p>
    <w:p>
      <w:pPr/>
      <w:r>
        <w:rPr>
          <w:lang w:val="hi_IN" w:bidi="hi_IN"/>
        </w:rPr>
      </w:r>
      <w:r>
        <w:rPr>
          <w:lang w:val="hi_IN" w:bidi="hi_IN"/>
        </w:rPr>
        <w:t xml:space="preserve">आत्मा हर विश्वासि को, यहाँ तक कि अगुवे को भी, यह शक्ति देता है कि वे एक-दूसरे के प्रति आज्ञाकारिता दिखाएँ अर्थात अपनी इच्छा ज़बरदस्ती मनवाने के बजाय आज्ञा मानने के लिए तैयार रहें। पौलुस कहता है कि वे ऐसा मसीह के भय में करते हैं, जिसका अर्थ है कि वे आज्ञा मानते हैं क्योंकि वे मसीह का आदर करते हैं या उसका सम्मान करते हैं। जब वे एक-दूसरे के प्रति समर्पित होते हैं, तो वे दिखाते हैं कि वे यीशु मसीह का सम्मान करते हैं क्योंकि वे यीशु के समान नम्र हैं। वे एक-दूसरे के अधीन होते हैं या आज्ञा मानते हैं जैसे यीशु ने अपने पिता परमेश्वर की आज्ञा मानी। </w:t>
      </w:r>
    </w:p>
    <w:p>
      <w:pPr/>
      <w:r>
        <w:rPr>
          <w:lang w:val="hi_IN" w:bidi="hi_IN"/>
        </w:rPr>
      </w:r>
      <w:r>
        <w:rPr>
          <w:lang w:val="hi_IN" w:bidi="hi_IN"/>
        </w:rPr>
        <w:t xml:space="preserve">यहाँ रुकें और इस प्रश्न पर समूह में चर्चा करें: एक गतिविधि के रूप में, समूह में किसी कार्य को पूरा करने की कोशिश करें, जैसे अपने आसपास की वस्तुओं से एक छोटी मीनार बनाना। ऐसा दो बार करें। पहली बार, यह चर्चा न करें कि आपकी योजनाएँ क्या हैं, लेकिन हर कोई इसे अपने तरीके से एक बार में करने की कोशिश करे और काम करते समय एक-दूसरे से बात न करे। दूसरी बार, लोगों से कहें कि वे एक मजबूत मीनार बनाने के लिए विभिन्न विचार सुझाएँ, एक-दूसरे की बात ध्यान से सुनें और एक या दो विकल्पों पर सहमत हों जिन्हें अपनाया जा सके। चर्चा करें कि एक मीनार बनाने के दो प्रयास कैसे अलग हुए। जब आपने हर बार काम किया तो आपको कैसा महसूस हुआ? दो प्रयासों के बीच क्या अन्तर था? </w:t>
      </w:r>
      <w:r>
        <w:rPr>
          <w:lang w:val="hi_IN" w:bidi="hi_IN"/>
        </w:rPr>
      </w:r>
    </w:p>
    <w:p>
      <w:pPr>
        <w:pStyle w:val="Heading3"/>
      </w:pPr>
      <w:r>
        <w:rPr>
          <w:lang w:val="hi_IN" w:bidi="hi_IN"/>
        </w:rPr>
        <w:t>घटनाओं को समझाना</w:t>
      </w:r>
    </w:p>
    <w:p>
      <w:pPr/>
      <w:r>
        <w:rPr>
          <w:lang w:val="hi_IN" w:bidi="hi_IN"/>
        </w:rPr>
      </w:r>
      <w:r>
        <w:rPr>
          <w:lang w:val="hi_IN" w:bidi="hi_IN"/>
        </w:rPr>
        <w:t xml:space="preserve">इफिसियों 5:15–21 का ऑडियो संस्करण सबसे आसानी से समझ में आने वाले अनुवाद में सुनें। </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विश्वासियों से कहता है कि उन्हें सावधानी से जीना चाहिए, अपने आसपास के लोगों की तरह अज्ञानी नहीं होना चाहिए, बल्कि बुद्धिमानी से भला करने और सीखने के हर मौके का उपयोग करना चाहिए कि परमेश्वर उनसे क्या करना चाहता है। </w:t>
      </w:r>
    </w:p>
    <w:p>
      <w:pPr/>
      <w:r>
        <w:rPr>
          <w:lang w:val="hi_IN" w:bidi="hi_IN"/>
        </w:rPr>
      </w:r>
      <w:r>
        <w:rPr>
          <w:b/>
          <w:lang w:val="hi_IN" w:bidi="hi_IN"/>
        </w:rPr>
        <w:t>दूसरे भाग में:</w:t>
      </w:r>
      <w:r>
        <w:rPr>
          <w:lang w:val="hi_IN" w:bidi="hi_IN"/>
        </w:rPr>
        <w:t xml:space="preserve"> विश्वासियों को अपने आप को बहुत अधिक दाखरस या अन्य शराब से नहीं भरना चाहिए, जो उनके जीवन को बर्बाद कर दे। इसके बजाय, उन्हें पवित्र आत्मा को भरने और उन्हें नियंत्रित करने देना चाहिए। </w:t>
      </w:r>
    </w:p>
    <w:p>
      <w:pPr/>
      <w:r>
        <w:rPr>
          <w:lang w:val="hi_IN" w:bidi="hi_IN"/>
        </w:rPr>
      </w:r>
      <w:r>
        <w:rPr>
          <w:b/>
          <w:lang w:val="hi_IN" w:bidi="hi_IN"/>
        </w:rPr>
        <w:t>तीसरे भाग में:</w:t>
      </w:r>
      <w:r>
        <w:rPr>
          <w:lang w:val="hi_IN" w:bidi="hi_IN"/>
        </w:rPr>
        <w:t xml:space="preserve"> जब विश्वासी पवित्र आत्मा को उन्हें नियंत्रित करने देते हैं, तो उनका जीवन आनन्दित उत्सव से भरा होगा। वे बोलेंगे, गाएँगे, संगीत बनाएँगे, परमेश्वर का धन्यवाद करेंगे, और एक-दूसरे के प्रति आज्ञाकारिता दिखाएँगे इस रीति से जो परमेश्वर को सम्मानित और प्रसन्न करे।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वे विश्वासी जो इन शब्दों को सुन रहे हैं </w:t>
      </w:r>
    </w:p>
    <w:p>
      <w:pPr>
        <w:pStyle w:val="ListBullet"/>
        <w:spacing w:line="240" w:lineRule="auto"/>
        <w:ind w:left="720"/>
      </w:pPr>
      <w:r>
        <w:rPr>
          <w:lang w:val="hi_IN" w:bidi="hi_IN"/>
        </w:rPr>
      </w:r>
      <w:r>
        <w:rPr>
          <w:lang w:val="hi_IN" w:bidi="hi_IN"/>
        </w:rPr>
        <w:t xml:space="preserve">प्रभु परमेश्वर, पिता </w:t>
      </w:r>
    </w:p>
    <w:p>
      <w:pPr>
        <w:pStyle w:val="ListBullet"/>
        <w:spacing w:line="240" w:lineRule="auto"/>
        <w:ind w:left="720"/>
      </w:pPr>
      <w:r>
        <w:rPr>
          <w:lang w:val="hi_IN" w:bidi="hi_IN"/>
        </w:rPr>
      </w:r>
      <w:r>
        <w:rPr>
          <w:lang w:val="hi_IN" w:bidi="hi_IN"/>
        </w:rPr>
        <w:t xml:space="preserve">परमेश्वर का पवित्र आत्मा </w:t>
      </w:r>
    </w:p>
    <w:p>
      <w:pPr>
        <w:pStyle w:val="ListBullet"/>
        <w:spacing w:line="240" w:lineRule="auto"/>
        <w:ind w:left="720"/>
      </w:pPr>
      <w:r>
        <w:rPr>
          <w:lang w:val="hi_IN" w:bidi="hi_IN"/>
        </w:rPr>
      </w:r>
      <w:r>
        <w:rPr>
          <w:lang w:val="hi_IN" w:bidi="hi_IN"/>
        </w:rPr>
        <w:t xml:space="preserve">प्रभु यीशु मसीह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इस भाग के पहले हिस्से में, पौलुस विश्वासियों को बताता है कि उन्हें कैसे जीना चाहिए। क्योंकि विश्वासी ज्योति के लोग हैं, जैसा कि पौलुस ने पिछले भाग में कहा था, उन्हें इस बात से सावधान रहना चाहिए कि वे कैसे व्यवहार करते हैं। ज्योति के लोगों के रूप में, वे यीशु के बारे में सत्य को देखते और समझते हैं, इसलिए उन्हें सही तरीके से जीना चाहिए। याद रखें कि पौलुस अक्सर एक प्रारूप का पालन करता है: लोगों से किसी काम को न करने के लिए कहता है, और फिर उन्हें सही कार्य करने के लिए देता है। पौलुस यहाँ इस प्रारूप का अनुसरण करता है और विश्वासियों से कहता है कि उन्हें अज्ञानी लोगों के समान नहीं होना चाहिए। इसके बजाय, वह उनसे कहता है कि वे बुद्धिमान लोगों के समान बनें, जो परमेश्वर ने उन्हें जो सिखाया है उसके कारण अपना व्यवहार बदल देते हैं। बुद्धिमान लोग इस बात से अवगत हैं कि उनके आसपास के लोग बुरे काम करते हैं क्योंकि वे यीशु के बारे में नहीं जानते हैं। बुद्धिमान लोग यह भी जानते हैं कि अपने समय का अच्छी तरह से उपयोग करना कितना महत्वपूर्ण है। वे भला करने के हर अवसर का उपयोग करते हैं, यह समझाते हैं और यह दिखाते हैं कि मसीह में सच्चा विश्वासी कैसा है, ताकि लोग मसीह के बारे में सीख सकें। </w:t>
      </w:r>
    </w:p>
    <w:p>
      <w:pPr/>
      <w:r>
        <w:rPr>
          <w:lang w:val="hi_IN" w:bidi="hi_IN"/>
        </w:rPr>
      </w:r>
      <w:r>
        <w:rPr>
          <w:lang w:val="hi_IN" w:bidi="hi_IN"/>
        </w:rPr>
        <w:t>यहाँ रुकें और इस प्रश्न पर समूह में चर्चा करें: किसी ऐसे व्यक्ति के बारे में सोचें जिसके पास हर दिन बहुत सारे महत्वपूर्ण काम होते हैं, जैसे एक माता जिसे एक छोटे बच्चे की देखभाल करनी होती है, या कोई किसान जिसे अपनी फसलें बोनी होती हैं। उन्हें किस प्रकार के काम करने की आवश्यकता है? उनके लिए ये काम सही समय पर करना क्यों महत्वपूर्ण है? वे कैसे समझते हैं कि इन कामों को कैसे करना है? इस ऑडियो को यहाँ रोकें।</w:t>
      </w:r>
    </w:p>
    <w:p>
      <w:pPr/>
      <w:r>
        <w:rPr>
          <w:lang w:val="hi_IN" w:bidi="hi_IN"/>
        </w:rPr>
      </w:r>
      <w:r>
        <w:rPr>
          <w:lang w:val="hi_IN" w:bidi="hi_IN"/>
        </w:rPr>
        <w:t xml:space="preserve">यह दिखाने के लिए कि यह निर्देश कितना महत्वपूर्ण है, पौलुस दोहराता है कि विश्वासियों को मूर्ख और अज्ञानी नहीं होना चाहिए। मूर्ख लोग बिना सोचे व्यवहार करते हैं, और वे अपना समय बिताने के तरीके के बारे में लापरवाह हैं। ये लोग परमेश्वर के ज्ञान के बजाय मानव ज्ञान पर निर्भर रहते हैं। हालाँकि, विश्वासियों को प्रभु परमेश्वर की इच्छा सीखकर और उसे पूरा करके या वह करके बुद्धिमान बनना चाहिए जो प्रभु चाहता है की वे करें। </w:t>
      </w:r>
    </w:p>
    <w:p>
      <w:pPr/>
      <w:r>
        <w:rPr>
          <w:lang w:val="hi_IN" w:bidi="hi_IN"/>
        </w:rPr>
      </w:r>
      <w:r>
        <w:rPr>
          <w:lang w:val="hi_IN" w:bidi="hi_IN"/>
        </w:rPr>
        <w:t xml:space="preserve">इस भाग के दूसरे हिस्से में, पौलुस समझाता है कि विश्वासियों को सीखने और बुद्धिमान बनने में क्या मदद करता है: पवित्र आत्मा। फिर से, पौलुस उन्हें यह बताकर शुरू करता है कि उनकी क्या मदद नहीं करता है: बहुत अधिक शराब, जैसे दाखरस। जब लोग नशे में होते हैं, तो वे अपने समय का बुद्धिमानी से उपयोग नहीं कर सकते हैं, वे सीख नहीं सकते हैं, और वे अपने आसपास के लोगों के साथ स्पष्ट रूप से संवाद नहीं कर सकते हैं। दाखरस, या पवित्र आत्मा के अलावा कुछ भी विश्वासियों को परमेश्वर के बारे में कुछ नहीं सिखा सकता है। इसके बजाय, बहुत अधिक दाखरस लोगों को इस तरह से व्यवहार करने के लिए प्रेरित करती है जो उनके जीवन को बर्बाद कर देते हैं, इसलिए उन्हें दाखरस को उनके कार्यों को नियंत्रित करने और प्रभावित करने की अनुमति नहीं देनी चाहिए। पौलुस इस निर्देश को पवित्रशास्त्र से उद्धृत करता है। वह विश्वासियों को याद दिलाता है कि परमेश्वर कभी नहीं चाहता था कि हानिकारक चीजें लोगों के जीवन को नियंत्रित करें। </w:t>
      </w:r>
    </w:p>
    <w:p>
      <w:pPr/>
      <w:r>
        <w:rPr>
          <w:lang w:val="hi_IN" w:bidi="hi_IN"/>
        </w:rPr>
      </w:r>
      <w:r>
        <w:rPr>
          <w:lang w:val="hi_IN" w:bidi="hi_IN"/>
        </w:rPr>
        <w:t>यहाँ रुकें और इस प्रश्न पर समूह में चर्चा करें: जब आप किसी को सलाह या चेतावनी दे रहे हैं, तो आप भरोसेमंद लोगों की किस प्रकार की कहावतों या उद्धरण का उपयोग करते हैं? आप इन बातों को क्यों उद्धृत करते हैं? वे आपकी सलाह को अधिक भरोसेमंद बनाने में कैसे मदद करते हैं? इस ऑडियो को यहाँ रोकें।</w:t>
      </w:r>
    </w:p>
    <w:p>
      <w:pPr/>
      <w:r>
        <w:rPr>
          <w:lang w:val="hi_IN" w:bidi="hi_IN"/>
        </w:rPr>
      </w:r>
      <w:r>
        <w:rPr>
          <w:lang w:val="hi_IN" w:bidi="hi_IN"/>
        </w:rPr>
        <w:t xml:space="preserve">परमेश्वर चाहता है कि लोगों का जीवन आनन्द से भरा हो। पवित्र आत्मा परमेश्वर है और वास्तव में जानता है कि परमेश्वर पिता को क्या प्रसन्न करता है। वह विश्वासियों को सिखाता है ताकि वे परमेश्वर की इच्छा को समझ सकें और बुद्धिमान बन सकें। और जब पवित्र आत्मा विश्वासियों को भरता है, तो वह उनके जीवन को आनन्द से भरता है। </w:t>
      </w:r>
    </w:p>
    <w:p>
      <w:pPr/>
      <w:r>
        <w:rPr>
          <w:lang w:val="hi_IN" w:bidi="hi_IN"/>
        </w:rPr>
      </w:r>
      <w:r>
        <w:rPr>
          <w:lang w:val="hi_IN" w:bidi="hi_IN"/>
        </w:rPr>
        <w:t>यहाँ रुकें और इस प्रश्न पर समूह में चर्चा करें: किसी ऐसे समय के बारे में सोचें जब किसी ने आपको ऐसा करने के लिए एक कार्य दिया था जो आपने पहले कभी नहीं किया था। अगर आप उनसे यह न पूछें कि यह कैसे करना है और खुद ही इसका पता लगाने की कोशिश करें तो आपको कैसा लगेगा? आपको क्या लगता है कि परिणाम क्या होगा? अब कल्पना करें कि आपने उनसे यह दिखाने के लिए कहा कि यह कैसे करना है। आपको क्या लगता है कि परिणाम कैसे बदल जाएगा? यदि कोई आपको दिखाए कि इस कार्य को प्रेम और दयालु तरीके से कैसे करना है तो आप कैसा महसूस करेंगे? इस ऑडियो को यहाँ रोकें।</w:t>
      </w:r>
    </w:p>
    <w:p>
      <w:pPr/>
      <w:r>
        <w:rPr>
          <w:lang w:val="hi_IN" w:bidi="hi_IN"/>
        </w:rPr>
      </w:r>
      <w:r>
        <w:rPr>
          <w:lang w:val="hi_IN" w:bidi="hi_IN"/>
        </w:rPr>
        <w:t xml:space="preserve">इस भाग के तीसरे हिस्से में, पौलुस पवित्र आत्मा के प्रभाव को समझाता है। जब विश्वासी पवित्र आत्मा को उन्हें भरने की अनुमति देते हैं, तो पवित्र आत्मा विश्वासियों को दिखाता है कि कैसे परमेश्वर की स्तुति करें, आभारी हों और एक-दूसरे के प्रति आज्ञाकारी हों। विश्वासी लोग तरह-तरह के गीत गाकर एक-दूसरे को याद दिलाएंगे कि परमेश्वर ने क्या किया है। पौलुस कुछ अलग-अलग प्रकार के गीतों को सूचीबद्ध करता है जो वे गाते हैं। </w:t>
      </w:r>
    </w:p>
    <w:p>
      <w:pPr/>
      <w:r>
        <w:rPr>
          <w:lang w:val="hi_IN" w:bidi="hi_IN"/>
        </w:rPr>
      </w:r>
      <w:r>
        <w:rPr>
          <w:lang w:val="hi_IN" w:bidi="hi_IN"/>
        </w:rPr>
        <w:t xml:space="preserve">विश्वासी उत्साह के साथ गाएँगे और प्रभु यीशु मसीह की आराधना करने के लिए संगीत बनाएँगे। पौलुस कहता है "अपने मन में संगीत बनाओ," जिसका अर्थ है कि वे संगीत खुशी से बनाते हैं। वे मसीह के लिए गाते हुए अपना पूरा ध्यान मसीह पर लगाएंगे। </w:t>
      </w:r>
    </w:p>
    <w:p>
      <w:pPr/>
      <w:r>
        <w:rPr>
          <w:lang w:val="hi_IN" w:bidi="hi_IN"/>
        </w:rPr>
      </w:r>
      <w:r>
        <w:rPr>
          <w:lang w:val="hi_IN" w:bidi="hi_IN"/>
        </w:rPr>
        <w:t>यहाँ रुकें और इस प्रश्न पर समूह में चर्चा करें: चर्चा करें कि आप "अपने मन में संगीत बनाने के लिए किन शब्दों या वाक्यांशों का उपयोग करेंगे। शब्द-चित्रों या वाक्यांशों के बारे में सोचें जिनका उपयोग आप अपनी भाषा में करते हैं ताकि आप यह बता सके कि कुछ उत्साह या खुशी के साथ करते हैं। इस ऑडियो को यहाँ रोकें।</w:t>
      </w:r>
    </w:p>
    <w:p>
      <w:pPr/>
      <w:r>
        <w:rPr>
          <w:lang w:val="hi_IN" w:bidi="hi_IN"/>
        </w:rPr>
      </w:r>
      <w:r>
        <w:rPr>
          <w:lang w:val="hi_IN" w:bidi="hi_IN"/>
        </w:rPr>
        <w:t xml:space="preserve">जब वे गाते हैं, तो विश्वासी हमेशा यीशु मसीह के नाम पर हर चीज़ के लिए परमेश्वर पिता को धन्यवाद देते हैं, जिसका मतलब है कि वे मसीह के किए कामों की वजह से उनका आदर और सम्मान करना चाहते हैं। क्योंकि मसीह ने उनके लिए जो किया है, उसके कारण वे एक-दूसरे की आज्ञा मानने और सम्मान करने के लिए भी तैयार हैं। </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ऐसा करते समय, आप पौलुस, विश्वासियों, परमेश्वर पिता, यीशु मसीह और पवित्र आत्मा का प्रतिनिधित्व करने के लिए चित्र, वस्तुओं, या लोगों का उपयोग कर सकते हैं। </w:t>
      </w:r>
    </w:p>
    <w:p>
      <w:pPr/>
      <w:r>
        <w:rPr>
          <w:lang w:val="hi_IN" w:bidi="hi_IN"/>
        </w:rPr>
      </w:r>
      <w:r>
        <w:rPr>
          <w:lang w:val="hi_IN" w:bidi="hi_IN"/>
        </w:rPr>
        <w:t xml:space="preserve">इनमें से प्रत्येक के लिए लोग, चित्र या वस्तुएँ चुनें। जब आप इन पदों की कहानी दोबारा सुनाना शुरू करें, तो याद रखें कि पौलुस विश्वासियों को निर्देश दे रहा है, इसलिए जब वह उनसे सावधान रहने के लिए कहता है तो वह उनकी ओर इशारा कर सकता है। विश्वासी बुद्धिमान और सतर्क होना चाहिए, जैसे खुली आँखों वाले लोग, यह समझते हुए कि वे अपना समय कैसे बिताते हैं यह महत्वपूर्ण है। विश्वासी चारों ओर देखते हैं और संसार में होने वाली सभी बुरी बातों को देखते हैं। इसके कारण, विश्वासी बुद्धिमान हो जाते हैं और इस बारे में सोचते हैं कि उन्हें अपना समय कैसे बिताना चाहिए। विश्वासियों को अपने चारों ओर बुराई को देखते हुए दिखाएँ। फिर विश्वासियों को परमेश्वर की ओर मुड़ना चाहिए और उसकी बात सुनना चाहिए ताकि वे सीख सकें कि परमेश्वर उनसे क्या करना चाहता है। विश्वासी परमेश्वर उनसे जो कहता है उस पर ध्यान देते हैं। जब वे परमेश्वर की सुनते हैं, तो वे ऐसी चीजें छोड़ देते हैं जैसे शराब, इससे पहले कि वे नशे में हों। अब दिखाएँ कि पवित्र आत्मा उन्हें भरने के लिए उनके पास आ रहा है। अब उन्हें पवित्र आत्मा की बात सुननी चाहिए और पवित्र आत्मा जो कहता है उसे करना चाहिए। फिर, पौलुस कहता है, विश्वासी एक-दूसरे को यह याद दिलाने के लिए गाएँगे कि परमेश्वर ने क्या किया है। विश्वासी पुराने और नए गीत गाते हैं और ऐसे गीत भी गाते हैं जिन्हें वे वहीं उसी समय बना लेते हैं। वे उस व्यक्ति की ओर मुख कर सकते हैं जो यीशु का प्रतिनिधित्व करता है, ताकि दिखाएँ कि वे उसी पर ध्यान केंद्रित कर रहे हैं और उसके लिए गा रहे हैं। वे परमेश्वर पिता को उसके लिए भी धन्यवाद देते हैं जो उसने किया है, और प्रभु यीशु मसीह के नाम से प्रार्थना करते हैं जो उसने किया है। और जब पौलुस विश्वासियों से कहता है कि वे एक-दूसरे के प्रति आज्ञाकारी बनें, तो वह मसीह की ओर इशारा करता है ताकि यह दिखाया जा सके कि वे किसका सम्मान कर रहे हैं। दिखाएँ कि विश्वासी एक-दूसरे के प्रति कैसे अधीन होते हैं। </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इफिसियों 5:15–21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वे विश्वासी जो इन शब्दों को सुन रहे हैं </w:t>
      </w:r>
    </w:p>
    <w:p>
      <w:pPr>
        <w:pStyle w:val="ListBullet"/>
        <w:spacing w:line="240" w:lineRule="auto"/>
        <w:ind w:left="720"/>
      </w:pPr>
      <w:r>
        <w:rPr>
          <w:lang w:val="hi_IN" w:bidi="hi_IN"/>
        </w:rPr>
      </w:r>
      <w:r>
        <w:rPr>
          <w:lang w:val="hi_IN" w:bidi="hi_IN"/>
        </w:rPr>
        <w:t xml:space="preserve">प्रभु परमेश्वर, पिता </w:t>
      </w:r>
    </w:p>
    <w:p>
      <w:pPr>
        <w:pStyle w:val="ListBullet"/>
        <w:spacing w:line="240" w:lineRule="auto"/>
        <w:ind w:left="720"/>
      </w:pPr>
      <w:r>
        <w:rPr>
          <w:lang w:val="hi_IN" w:bidi="hi_IN"/>
        </w:rPr>
      </w:r>
      <w:r>
        <w:rPr>
          <w:lang w:val="hi_IN" w:bidi="hi_IN"/>
        </w:rPr>
        <w:t xml:space="preserve">परमेश्वर का पवित्र आत्मा </w:t>
      </w:r>
    </w:p>
    <w:p>
      <w:pPr>
        <w:pStyle w:val="ListBullet"/>
        <w:spacing w:line="240" w:lineRule="auto"/>
        <w:ind w:left="720"/>
      </w:pPr>
      <w:r>
        <w:rPr>
          <w:lang w:val="hi_IN" w:bidi="hi_IN"/>
        </w:rPr>
      </w:r>
      <w:r>
        <w:rPr>
          <w:lang w:val="hi_IN" w:bidi="hi_IN"/>
        </w:rPr>
        <w:t xml:space="preserve">प्रभु यीशु मसीह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पौलुस कहता है, "क्योंकि तुम लोग ऐसे लोग हो जो परमेश्वर के हो, अपने व्यवहार के तरीके पर ध्यान दो, अज्ञानी लोगों के समान व्यवहार नहीं करते बल्कि बुद्धिमान लोगों के समान व्यवहार करते हो। हर अवसर का उपयोग करके भला करो क्योंकि इन समयों में लोग बुरे काम करते हैं। मूर्ख मत बनो, लेकिन सीखकर और वही करके बुद्धिमान बनो जो प्रभु तुमसे करना चाहता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परमेश्वर पिता का किरदार निभा रहे व्यक्ति से पूछें, "आप क्या महसूस कर रहे हैं या क्या सोच रहे हैं?" वह व्यक्ति इस प्रकार उत्तर दे सकता है, मुझे दुख होता है जब मेरे लोग चोटिल होते हैं, और जब शैतान उन्हें ऐसे व्यवहार के लिए छलता है जो उन्हें हानि पहुँचाए, इसलिए मैं चाहता हूँ कि मेरे लोग बुद्धिमान और सतर्क हों ताकि इससे बच सकें, या मुझे सभी लोगों की परवाह है, यहाँ तक कि उन लोगों की भी जो बुरे काम करते हैं, इसलिए मैं चाहता हूँ कि मेरे लोग दूसरों को मेरे विषय में बताएँ। इस प्रकार हर कोई उस आनन्द का अनुभव कर सके जो मुझे जानने से आता है, या मैं लोगों से अपनी इच्छा नहीं छुपा रहा; इसके बजाय, मैं स्पष्ट रूप से बताता हूँ कि मैं चाहता हूँ कि वे क्या करें, जैसे कि पौलुस के इस पत्र के माध्यम से।"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पौलुस कहता है, "इतना दाखरस या शराब मत पीओ कि तुम नशे में हो जाओ। फिर दाखरस तुमको नियंत्रित करेगी और तुमको ऐसे अस्वीकार्य तरीकों से व्यवहार करने के लिए प्रेरित करेगी जो तुम्हारे जीवन को बर्बाद कर देते हैं। इसके बजाय, पवित्र आत्मा को तुम्हे भरने दो और तुमको नियंत्रित करने दो।"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पवित्र आत्मा का किरदार निभाने वाले व्यक्ति से पूछें, "आप क्या महसूस कर रहे हैं या क्या सोच रहे हैं?" वह व्यक्ति इस तरह उत्तर दे सकता है, "मुझे दुख होता है जब लोग नशे में बनने और थोड़ी देर के लिए अपनी समस्याओं को भूलने के लिए दाखरस जैसी चीजों का उपयोग करते हैं, बल्कि सच्चे आनन्द के लिए मेरे पास आने के बजाय," या "मुझे पता है कि परमेश्वर के लोगों को इस नए स्वभाव में जीने के लिए मदद की आवश्यकता है और मुझे उन्हें यह दिखाने में खुशी है, कि कैसे!" या "मुझे यह भी पता है कि विश्वासी बहुत कठिन परिस्थितियों का सामना करते हैं। मैं हर समय उनके साथ रहकर और हमेशा उनकी मदद करने के लिए तैयार रहकर उन्हें सांत्वना देना चाहता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पौलुस आगे कहते हैं, पवित्र आत्मा तुम्हें यह शक्ति देगा कि तुम एक-दूसरे को स्मरण कराओ कि परमेश्वर ने क्या किया, राजा दाऊद के गीतों और मसीह के विषय में गीतों के माध्यम से, साथ ही नए गीतों के माध्यम से जिन्हें आत्मा तुम्हें गाने के लिए प्रेरित करे। प्रभु यीशु के लिए गाएँ और संगीत बनाएँ, इसे उत्साह के साथ और अपने सारे ध्यान के साथ करें। यीशु मसीह ने जो किया है, उसके लिए हमेशा परमेश्वर पिता का धन्यवाद करो। यीशु मसीह का सम्मान और आदर करने के लिए एक-दूसरे की आज्ञा मानने के लिए तैयार रहो।"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विश्वासियों का किरदार निभाने वाले व्यक्ति से पूछो, “तुम क्या महसूस कर रहे हो या क्या सोच रहे हो?” वह व्यक्ति इस प्रकार उत्तर दे सकता है, "जब मैं ये गीत सुनता हूँ, यहाँ तक कि जब मैं कठिन परिस्थिति से गुजर रहा हूँ, तो मुझे याद आता है कि परमेश्वर ने हमारे लिए क्या-क्या किया है और मैं आश्चर्य और आनन्द से भर जाता हूँ!" या "जब मुझे नहीं पता कि लोगों को प्रोत्साहित करने या परमेश्वर की स्तुति करने के लिए क्या कहना है, तो मुझे खुशी है कि पवित्र आत्मा हमें अच्छे और सम्मानजनक शब्दों के साथ बोलने और गाने के लिए प्रेरित करता है," या "क्योंकि मैं यीशु से प्रेम करता हूँ और उसका सम्मान करता हूँ, इसलिए मैं उसके उदाहरण का अनुसरण करना चाहता हूँ और क्योंकि मैं अन्य विश्वासियों से प्रेम करता हूँ, इसलिए मैं उनके प्रति सम्मान दिखाना चाहता हूँ। मैं ऐसा उनके बोलते समय सुनकर और उनकी आज्ञा मानने के लिए तैयार रहकर करता हूँ।" </w:t>
      </w:r>
    </w:p>
    <w:p>
      <w:pPr>
        <w:pStyle w:val="ListBullet"/>
        <w:spacing w:line="240" w:lineRule="auto"/>
        <w:ind w:left="720"/>
      </w:pPr>
      <w:r>
        <w:rPr>
          <w:lang w:val="hi_IN" w:bidi="hi_IN"/>
        </w:rPr>
      </w:r>
      <w:r>
        <w:rPr>
          <w:lang w:val="hi_IN" w:bidi="hi_IN"/>
        </w:rPr>
        <w:t xml:space="preserve">पौलुस का किरदार निभाने वाले व्यक्ति से पूछें, "आप क्या महसूस कर रहे हैं या क्या सोच रहे हैं?" वह व्यक्ति इस तरह उत्तर दे सकता है, "मैंने वह आनन्द महसूस किया है जो पवित्र आत्मा मुझे देता है, यही कारण है कि मैं अक्सर परमेश्वर के काम के लिए धन्यवाद देता हूँ। मैं चाहता हूँ कि विश्वासी भी इस आनन्द को महसूस करें!" या "मैंने देखा है कि जब पवित्र आत्मा लोगों को भरता है तो क्या होता है। मैं आभारी हूँ कि पवित्र आत्मा ने मुझे यह बुद्धि दी है कि परमेश्वर को क्या प्रसन्न करता है, इसलिए मैं अन्य लोगों के साथ साझा करना चाहता हूँ जो मैंने सीखा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इफिसियों 5:15–21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विश्वासियों से कहता है कि उन्हें बहुत सावधान और </w:t>
      </w:r>
      <w:r>
        <w:rPr>
          <w:b/>
          <w:lang w:val="hi_IN" w:bidi="hi_IN"/>
        </w:rPr>
        <w:t>बुद्धिमान</w:t>
      </w:r>
      <w:r>
        <w:rPr>
          <w:lang w:val="hi_IN" w:bidi="hi_IN"/>
        </w:rPr>
        <w:t xml:space="preserve"> होना चाहिए। बाइबल में, बुद्धिमान होने में उन बातों के बारे में सोचना शामिल है जो सच्ची हैं और अच्छे कामों को करना शामिल है। केवल परमेश्वर ही किसी को बुद्धिमान बना सकता है। </w:t>
      </w:r>
    </w:p>
    <w:p>
      <w:pPr/>
      <w:r>
        <w:rPr>
          <w:lang w:val="hi_IN" w:bidi="hi_IN"/>
        </w:rPr>
      </w:r>
      <w:r>
        <w:rPr>
          <w:lang w:val="hi_IN" w:bidi="hi_IN"/>
        </w:rPr>
        <w:t xml:space="preserve">यहाँ रुकें और समूह में चर्चा करें कि आप </w:t>
      </w:r>
      <w:r>
        <w:rPr>
          <w:b/>
          <w:lang w:val="hi_IN" w:bidi="hi_IN"/>
        </w:rPr>
        <w:t>बुद्धिमान</w:t>
      </w:r>
      <w:r>
        <w:rPr>
          <w:lang w:val="hi_IN" w:bidi="hi_IN"/>
        </w:rPr>
        <w:t xml:space="preserve"> के लिए किस शब्द या वाक्यांश का उपयोग करेंगे। अधिक जानकारी के लिए मुख्य शब्दावली में </w:t>
      </w:r>
      <w:r>
        <w:rPr>
          <w:lang w:val="hi_IN" w:bidi="hi_IN"/>
        </w:rPr>
        <w:t>बुद्धि</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कहता है कि वह समय, या संसार जिसमें विश्वासी रहते हैं, </w:t>
      </w:r>
      <w:r>
        <w:rPr>
          <w:b/>
          <w:lang w:val="hi_IN" w:bidi="hi_IN"/>
        </w:rPr>
        <w:t>बुरा</w:t>
      </w:r>
      <w:r>
        <w:rPr>
          <w:lang w:val="hi_IN" w:bidi="hi_IN"/>
        </w:rPr>
        <w:t xml:space="preserve"> है। बुराई का मतलब हर उस चीज से है जो परमेश्वर के विरुद्ध होती है। यह अच्छाई के विपरीत है। जो लोग बुरा करते हैं, वे गलत या बुरे तरीके से व्यवहार करते हैं। </w:t>
      </w:r>
    </w:p>
    <w:p>
      <w:pPr/>
      <w:r>
        <w:rPr>
          <w:lang w:val="hi_IN" w:bidi="hi_IN"/>
        </w:rPr>
      </w:r>
      <w:r>
        <w:rPr>
          <w:lang w:val="hi_IN" w:bidi="hi_IN"/>
        </w:rPr>
        <w:t xml:space="preserve">यहाँ रुकें और समूह में चर्चा करें कि आप </w:t>
      </w:r>
      <w:r>
        <w:rPr>
          <w:b/>
          <w:lang w:val="hi_IN" w:bidi="hi_IN"/>
        </w:rPr>
        <w:t>बुराई</w:t>
      </w:r>
      <w:r>
        <w:rPr>
          <w:lang w:val="hi_IN" w:bidi="hi_IN"/>
        </w:rPr>
        <w:t xml:space="preserve"> के लिए किस शब्द या वाक्यांश का उपयोग करेंगे। अधिक जानकारी के लिए मुख्य शब्दावली में </w:t>
      </w:r>
      <w:r>
        <w:rPr>
          <w:lang w:val="hi_IN" w:bidi="hi_IN"/>
        </w:rPr>
        <w:t>बुराई</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विश्वासियों से कहता है कि वे मूर्ख न बनें, बल्कि इसके बजाय सीखें कि </w:t>
      </w:r>
      <w:r>
        <w:rPr>
          <w:b/>
          <w:lang w:val="hi_IN" w:bidi="hi_IN"/>
        </w:rPr>
        <w:t>प्रभु</w:t>
      </w:r>
      <w:r>
        <w:rPr>
          <w:lang w:val="hi_IN" w:bidi="hi_IN"/>
        </w:rPr>
        <w:t xml:space="preserve"> उनसे क्या करना चाहता है। प्रभु अन्य लोगों पर स्वामी होता है, जिसके पास पूरा अधिकार होता है, इसलिए इस्राएलियों ने परमेश्वर के लिए इस शब्द का उपयोग किया, क्योंकि पूरे संसार पर उसका अधिकार है। यहाँ, पौलुस शायद परमेश्वर पिता को दर्शाता है। लेखक अक्सर परमेश्वर पिता के बारे में बात करते समय "प्रभु को प्रसन्न करना" वाक्यांश का उपयोग करते थे। बाद में, जब पौलुस विश्वासियों से प्रभु के लिए गाने के लिए कहता है, तो उसका शायद अर्थ प्रभु यीशु से है।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अपने आप को बहुत अधिक </w:t>
      </w:r>
      <w:r>
        <w:rPr>
          <w:b/>
          <w:lang w:val="hi_IN" w:bidi="hi_IN"/>
        </w:rPr>
        <w:t>दाखरस</w:t>
      </w:r>
      <w:r>
        <w:rPr>
          <w:lang w:val="hi_IN" w:bidi="hi_IN"/>
        </w:rPr>
        <w:t xml:space="preserve"> से न भरो, लेकिन आत्मा को तुम्हें भरने दो। दाखरस अंगूर का रस है जिसे लोग शराब बनाने के लिए किण्वित करते हैं। </w:t>
      </w:r>
    </w:p>
    <w:p>
      <w:pPr/>
      <w:r>
        <w:rPr>
          <w:lang w:val="hi_IN" w:bidi="hi_IN"/>
        </w:rPr>
      </w:r>
      <w:r>
        <w:rPr>
          <w:lang w:val="hi_IN" w:bidi="hi_IN"/>
        </w:rPr>
        <w:t xml:space="preserve">यहाँ रुकें और समूह के रूप में चर्चा करें कि आप </w:t>
      </w:r>
      <w:r>
        <w:rPr>
          <w:b/>
          <w:lang w:val="hi_IN" w:bidi="hi_IN"/>
        </w:rPr>
        <w:t>दाखरस</w:t>
      </w:r>
      <w:r>
        <w:rPr>
          <w:lang w:val="hi_IN" w:bidi="hi_IN"/>
        </w:rPr>
        <w:t xml:space="preserve"> के लिए किस शब्द या वाक्यांश का उपयोग करेंगे। अधिक जानकारी के लिए मुख्य शब्दावली में </w:t>
      </w:r>
      <w:r>
        <w:rPr>
          <w:b/>
          <w:lang w:val="hi_IN" w:bidi="hi_IN"/>
        </w:rPr>
        <w:t>दाखरस</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आत्मा</w:t>
      </w:r>
      <w:r>
        <w:rPr>
          <w:lang w:val="hi_IN" w:bidi="hi_IN"/>
        </w:rPr>
        <w:t xml:space="preserve">, </w:t>
      </w:r>
      <w:r>
        <w:rPr>
          <w:b/>
          <w:lang w:val="hi_IN" w:bidi="hi_IN"/>
        </w:rPr>
        <w:t>पवित्र आत्मा</w:t>
      </w:r>
      <w:r>
        <w:rPr>
          <w:lang w:val="hi_IN" w:bidi="hi_IN"/>
        </w:rPr>
        <w:t xml:space="preserve"> है, परमेश्वर का आत्मा। आत्मा के बारे में अधिक जानकारी के लिए, मुख्य शब्दावली में </w:t>
      </w:r>
      <w:r>
        <w:rPr>
          <w:lang w:val="hi_IN" w:bidi="hi_IN"/>
        </w:rPr>
        <w:t>पवित्र आत्मा</w:t>
      </w:r>
      <w:r>
        <w:rPr>
          <w:lang w:val="hi_IN" w:bidi="hi_IN"/>
        </w:rPr>
        <w:t xml:space="preserve"> देखें। आत्मा या पवित्र आत्मा के लिए उसी शब्द या वाक्यांश का उपयोग करें जो आपने पिछले भागों में उपयोग किया है। </w:t>
      </w:r>
    </w:p>
    <w:p>
      <w:pPr/>
      <w:r>
        <w:rPr>
          <w:lang w:val="hi_IN" w:bidi="hi_IN"/>
        </w:rPr>
      </w:r>
      <w:r>
        <w:rPr>
          <w:lang w:val="hi_IN" w:bidi="hi_IN"/>
        </w:rPr>
        <w:t xml:space="preserve">पौलुस कहते हैं कि जब पवित्र आत्मा उनके जीवन में कार्य करता है, तो विश्वासि </w:t>
      </w:r>
      <w:r>
        <w:rPr>
          <w:b/>
          <w:lang w:val="hi_IN" w:bidi="hi_IN"/>
        </w:rPr>
        <w:t>भजन</w:t>
      </w:r>
      <w:r>
        <w:rPr>
          <w:lang w:val="hi_IN" w:bidi="hi_IN"/>
        </w:rPr>
        <w:t xml:space="preserve">, </w:t>
      </w:r>
      <w:r>
        <w:rPr>
          <w:b/>
          <w:lang w:val="hi_IN" w:bidi="hi_IN"/>
        </w:rPr>
        <w:t>गीत</w:t>
      </w:r>
      <w:r>
        <w:rPr>
          <w:lang w:val="hi_IN" w:bidi="hi_IN"/>
        </w:rPr>
        <w:t xml:space="preserve"> और </w:t>
      </w:r>
      <w:r>
        <w:rPr>
          <w:b/>
          <w:lang w:val="hi_IN" w:bidi="hi_IN"/>
        </w:rPr>
        <w:t>आत्मिक गीत</w:t>
      </w:r>
      <w:r>
        <w:rPr>
          <w:lang w:val="hi_IN" w:bidi="hi_IN"/>
        </w:rPr>
        <w:t xml:space="preserve"> गाएँगे। ये सभी परमेश्वर के बारे में गीत हैं, जो वह है और उसने क्या किया है। </w:t>
      </w:r>
      <w:r>
        <w:rPr>
          <w:b/>
          <w:lang w:val="hi_IN" w:bidi="hi_IN"/>
        </w:rPr>
        <w:t>भजन संहिता</w:t>
      </w:r>
      <w:r>
        <w:rPr>
          <w:lang w:val="hi_IN" w:bidi="hi_IN"/>
        </w:rPr>
        <w:t xml:space="preserve"> पवित्रशास्त्र के गीत हैं, जिनमें से कई दाऊद ने लिखे थे। </w:t>
      </w:r>
      <w:r>
        <w:rPr>
          <w:b/>
          <w:lang w:val="hi_IN" w:bidi="hi_IN"/>
        </w:rPr>
        <w:t>भजन</w:t>
      </w:r>
      <w:r>
        <w:rPr>
          <w:lang w:val="hi_IN" w:bidi="hi_IN"/>
        </w:rPr>
        <w:t xml:space="preserve"> परमेश्वर की स्तुति के गीत हैं, जिनमें वे भी शामिल हैं जो मसीहियों ने यीशु के काम के कारण उसका सम्मान करने के लिए लिखे थे। जब पौलुस </w:t>
      </w:r>
      <w:r>
        <w:rPr>
          <w:b/>
          <w:lang w:val="hi_IN" w:bidi="hi_IN"/>
        </w:rPr>
        <w:t>आत्मिक गीत</w:t>
      </w:r>
      <w:r>
        <w:rPr>
          <w:lang w:val="hi_IN" w:bidi="hi_IN"/>
        </w:rPr>
        <w:t xml:space="preserve"> कहता है, तो उसका शायद अर्थ सहज नए गीतों से होता है, जिन्हें पवित्र आत्मा प्रेरित करता है या लोगों को तुरन्त गाने के लिए शब्द देता है। </w:t>
      </w:r>
    </w:p>
    <w:p>
      <w:pPr/>
      <w:r>
        <w:rPr>
          <w:lang w:val="hi_IN" w:bidi="hi_IN"/>
        </w:rPr>
      </w:r>
      <w:r>
        <w:rPr>
          <w:lang w:val="hi_IN" w:bidi="hi_IN"/>
        </w:rPr>
        <w:t xml:space="preserve">यहाँ रुकें और समूह में चर्चा करें कि आप </w:t>
      </w:r>
      <w:r>
        <w:rPr>
          <w:b/>
          <w:lang w:val="hi_IN" w:bidi="hi_IN"/>
        </w:rPr>
        <w:t>भजन संहिता</w:t>
      </w:r>
      <w:r>
        <w:rPr>
          <w:lang w:val="hi_IN" w:bidi="hi_IN"/>
        </w:rPr>
        <w:t xml:space="preserve">, </w:t>
      </w:r>
      <w:r>
        <w:rPr>
          <w:b/>
          <w:lang w:val="hi_IN" w:bidi="hi_IN"/>
        </w:rPr>
        <w:t>भजन</w:t>
      </w:r>
      <w:r>
        <w:rPr>
          <w:lang w:val="hi_IN" w:bidi="hi_IN"/>
        </w:rPr>
        <w:t xml:space="preserve"> और </w:t>
      </w:r>
      <w:r>
        <w:rPr>
          <w:b/>
          <w:lang w:val="hi_IN" w:bidi="hi_IN"/>
        </w:rPr>
        <w:t>आत्मिक गीतों</w:t>
      </w:r>
      <w:r>
        <w:rPr>
          <w:lang w:val="hi_IN" w:bidi="hi_IN"/>
        </w:rPr>
        <w:t xml:space="preserve"> के लिए किन शब्दों या वाक्यांशों का उपयोग करेंगे। अधिक जानकारी के लिए मुख्य शब्दावली में </w:t>
      </w:r>
      <w:r>
        <w:rPr>
          <w:lang w:val="hi_IN" w:bidi="hi_IN"/>
        </w:rPr>
        <w:t>भजन</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कहता है कि प्रभु यीशु मसीह के नाम से परमेश्वर का धन्यवाद करें और </w:t>
      </w:r>
      <w:r>
        <w:rPr>
          <w:b/>
          <w:lang w:val="hi_IN" w:bidi="hi_IN"/>
        </w:rPr>
        <w:t>मसीह</w:t>
      </w:r>
      <w:r>
        <w:rPr>
          <w:lang w:val="hi_IN" w:bidi="hi_IN"/>
        </w:rPr>
        <w:t xml:space="preserve"> के भय में एक-दूसरे के प्रति आज्ञाकारी रहें।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b/>
          <w:lang w:val="hi_IN" w:bidi="hi_IN"/>
        </w:rPr>
        <w:t>समर्पण</w:t>
      </w:r>
      <w:r>
        <w:rPr>
          <w:lang w:val="hi_IN" w:bidi="hi_IN"/>
        </w:rPr>
        <w:t xml:space="preserve"> का अर्थ है आज्ञा मानने के लिए तैयार होना या किसी और की आवश्यकताओं को अपनी आवश्यकताओं से पहले रखना। </w:t>
      </w:r>
    </w:p>
    <w:p>
      <w:pPr/>
      <w:r>
        <w:rPr>
          <w:lang w:val="hi_IN" w:bidi="hi_IN"/>
        </w:rPr>
      </w:r>
      <w:r>
        <w:rPr>
          <w:lang w:val="hi_IN" w:bidi="hi_IN"/>
        </w:rPr>
        <w:t xml:space="preserve">यहाँ रुकें और समूह में चर्चा करें कि आप </w:t>
      </w:r>
      <w:r>
        <w:rPr>
          <w:b/>
          <w:lang w:val="hi_IN" w:bidi="hi_IN"/>
        </w:rPr>
        <w:t>समर्पण</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यहाँ, </w:t>
      </w:r>
      <w:r>
        <w:rPr>
          <w:b/>
          <w:lang w:val="hi_IN" w:bidi="hi_IN"/>
        </w:rPr>
        <w:t>भय</w:t>
      </w:r>
      <w:r>
        <w:rPr>
          <w:lang w:val="hi_IN" w:bidi="hi_IN"/>
        </w:rPr>
        <w:t xml:space="preserve"> का अर्थ है परमेश्वर के प्रति श्रद्धा, आदर और सम्मान रखना। इस भय को परमेश्वर के प्रति श्रद्धा के कारण सकारात्मक आज्ञाकारिता के रूप में व्यक्त किया जा सकता है, न कि इसलिए कि कोई व्यक्ति परमेश्वर की क्रूरता या दण्ड से डरता है। मसीह के भय में कुछ करने का अर्थ है उसके लिए गहरे सम्मान के कारण कुछ करना। </w:t>
      </w:r>
    </w:p>
    <w:p>
      <w:pPr/>
      <w:r>
        <w:rPr>
          <w:lang w:val="hi_IN" w:bidi="hi_IN"/>
        </w:rPr>
      </w:r>
      <w:r>
        <w:rPr>
          <w:lang w:val="hi_IN" w:bidi="hi_IN"/>
        </w:rPr>
        <w:t xml:space="preserve">यहाँ रुकें और समूह में चर्चा करें कि आप </w:t>
      </w:r>
      <w:r>
        <w:rPr>
          <w:b/>
          <w:lang w:val="hi_IN" w:bidi="hi_IN"/>
        </w:rPr>
        <w:t>भय</w:t>
      </w:r>
      <w:r>
        <w:rPr>
          <w:lang w:val="hi_IN" w:bidi="hi_IN"/>
        </w:rPr>
        <w:t xml:space="preserve"> के लिए किस शब्द या वाक्यांश का उपयोग करेंगे। अधिक जानकारी के लिए मुख्य शब्दावली में </w:t>
      </w:r>
      <w:r>
        <w:rPr>
          <w:b/>
          <w:lang w:val="hi_IN" w:bidi="hi_IN"/>
        </w:rPr>
        <w:t>परमेश्वर का भय</w:t>
      </w:r>
      <w:r>
        <w:rPr>
          <w:lang w:val="hi_IN" w:bidi="hi_IN"/>
        </w:rPr>
        <w:t xml:space="preserve"> को देखें। कई अनुवाद यहाँ आदर या सम्मान शब्द का उपयोग करते हैं। यदि आपने पहले ही बाइबल की किसी अन्य पुस्तक में इस वाक्यांश का अनुवाद किया है, तो उसी शब्द का उपयोग करें जिसका उपयोग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5:22–33</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इफिसियों 5:22–33 को सुनें और अपने मन में रखें। </w:t>
      </w:r>
    </w:p>
    <w:p>
      <w:pPr/>
      <w:r>
        <w:rPr>
          <w:lang w:val="hi_IN" w:bidi="hi_IN"/>
        </w:rPr>
      </w:r>
      <w:r>
        <w:rPr>
          <w:lang w:val="hi_IN" w:bidi="hi_IN"/>
        </w:rPr>
        <w:t xml:space="preserve">यदि सम्भव हो, तो इफिसियों 5:22–33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इफिसियों 5:22–33 का ऑडियो संस्करण सबसे आसानी से समझ में आने वाले अनुवाद में सुनें। </w:t>
      </w:r>
    </w:p>
    <w:p>
      <w:pPr/>
      <w:r>
        <w:rPr>
          <w:lang w:val="hi_IN" w:bidi="hi_IN"/>
        </w:rPr>
      </w:r>
      <w:r>
        <w:rPr>
          <w:lang w:val="hi_IN" w:bidi="hi_IN"/>
        </w:rPr>
        <w:t xml:space="preserve">पौलुस ने अभी-अभी वर्णन किया है कि विश्वासी क्या करेंगे जब वे पवित्र आत्मा को भरने या उनका मार्गदर्शन करने देंगे। विश्वासी मसीह का सम्मान करेंगे और उससे प्रेम करेंगे। वह सम्मान और प्रेम उन्हें कलीसिया के भीतर अपने सभी रिश्तों में एक-दूसरे से प्रेम करना और सम्मान करना चाहते हैं। पौलुस अपने समय की विवाह संस्कृति का उपयोग एक उदाहरण के रूप में करता है। विवाह का रिश्ता दिखा सकता है कि कलीसिया मसीह से कैसे संबंधित है। पौलुस विश्वासी पत्नियों और पतियों को यह बताने वाला है कि वे एक-दूसरे के साथ अपने रिश्ते में कैसे अधीन होकर प्रेम करें, इस तरह से दिखाएँ कि वे कैसे प्रभु यीशु अधीन हैं और उसका सम्मान करते हैं। </w:t>
      </w:r>
    </w:p>
    <w:p>
      <w:pPr/>
      <w:r>
        <w:rPr>
          <w:lang w:val="hi_IN" w:bidi="hi_IN"/>
        </w:rPr>
      </w:r>
      <w:r>
        <w:rPr>
          <w:lang w:val="hi_IN" w:bidi="hi_IN"/>
        </w:rPr>
        <w:t xml:space="preserve">पौलुस पहले विवाहित स्त्रियों से बात करता है। वह कहता है कि प्रत्येक पत्नी को अपने पति के अधीन रहना चाहिए और अपने आप को अपने पति के अधिकार के अधीन रखना चाहिए, ठीक वैसे ही जैसे वह अपने आप को प्रभु यीशु के अधिकार के अधीन रखती है। उसे अपने पति की आज्ञा माननी चाहिए क्योंकि वह अपनी पत्नी का सिर है, ठीक जैसे किसी भी रिश्ते का सिर का उस रिश्ते में अधिकार होता है। वह नेतृत्व करता है और व्यवस्था करता है, ठीक वैसे ही जैसे शरीर का निर्णय सिर लेता है और शरीर की देखभाल के लिए व्यवस्था करता है। पौलुस समझाता है कि पति को एक स्वस्थ "सिर" होना चाहिए जो अपनी पत्नी की देखभाल करता है। वह पति के अधिकार की तुलना मसीह के अधिकार से करता है। मसीह के पास सभी विश्वासियों या कलीसिया पर अधिकार है। पौलुस कलीसिया की तुलना एक देह से भी करता है। विश्वासी मसीह के साथ एकजुट हैं जैसे देह सिर से एकजुट होता है। मसीह सिर या अगुवा है, और उसने उस शरीर, कलीसिया को बचाया है, ताकि वे परमेश्वर के साथ सही सम्बन्ध रख सकें। </w:t>
      </w:r>
    </w:p>
    <w:p>
      <w:pPr/>
      <w:r>
        <w:rPr>
          <w:lang w:val="hi_IN" w:bidi="hi_IN"/>
        </w:rPr>
      </w:r>
      <w:r>
        <w:rPr>
          <w:lang w:val="hi_IN" w:bidi="hi_IN"/>
        </w:rPr>
        <w:t>यहाँ रुकें और इस प्रश्न पर समूह में चर्चा करें: आपकी संस्कृति में, आप उस समूह के बारे में कैसे बात करते हैं जिसका एक स्वस्थ और अच्छा अगुवा है? इस ऑडियो को यहाँ रोकें।</w:t>
      </w:r>
    </w:p>
    <w:p>
      <w:pPr/>
      <w:r>
        <w:rPr>
          <w:lang w:val="hi_IN" w:bidi="hi_IN"/>
        </w:rPr>
      </w:r>
      <w:r>
        <w:rPr>
          <w:lang w:val="hi_IN" w:bidi="hi_IN"/>
        </w:rPr>
        <w:t xml:space="preserve">जब पौलुस इन रिश्तों की तुलना करता है, तो वह उन क्षेत्रों को स्पष्ट रूप से समझाता है जिनमें वे समान हैं। वह कहता है कि पति अपनी पत्नी का सिर है जैसे मसीह उसकी कलीसिया का सिर है, लेकिन वह यह नहीं कहता कि पति अपनी पत्नी को बचाता है जैसे मसीह कलीसिया को बचाता है। पत्नी को अपने पति की आराधना नहीं करनी चाहिए जैसे वह मसीह की आराधना करती है। लेकिन उसे हर स्थिति में अपने पति की आज्ञा मानने के लिए तैयार होना चाहिए जैसे कलीसिया मसीह की आज्ञा मानती है। </w:t>
      </w:r>
    </w:p>
    <w:p>
      <w:pPr/>
      <w:r>
        <w:rPr>
          <w:lang w:val="hi_IN" w:bidi="hi_IN"/>
        </w:rPr>
      </w:r>
      <w:r>
        <w:rPr>
          <w:lang w:val="hi_IN" w:bidi="hi_IN"/>
        </w:rPr>
        <w:t xml:space="preserve">अब पौलुस मसीह के कार्यों की तुलना एक विवाह समारोह के साथ करता है। यहूदी विवाह से पहले, दुल्हन के रिश्तेदार उसे तैयार करने के लिए दुल्हन को स्नान कराते थे। फिर दूल्हे का सबसे अच्छा दोस्त दुल्हन को दूल्हे के पास लाता था। मसीह दूल्हे के समान है, लेकिन चूँकि केवल मसीह कलीसिया को बचाता है, इसलिए केवल मसीह उस दुल्हन को तैयार करता है जो कलीसिया है। वह कलीसिया को उसके पापों से धोता है और कलीसिया को अपने साथ लाता है। </w:t>
      </w:r>
    </w:p>
    <w:p>
      <w:pPr/>
      <w:r>
        <w:rPr>
          <w:lang w:val="hi_IN" w:bidi="hi_IN"/>
        </w:rPr>
      </w:r>
      <w:r>
        <w:rPr>
          <w:lang w:val="hi_IN" w:bidi="hi_IN"/>
        </w:rPr>
        <w:t>यहाँ रुकें और इस प्रश्न पर समूह में चर्चा करें: आपकी संस्कृति में दुल्हन विवाह के लिए कैसे तैयारी करती है? दुल्हन को तैयार होने में कौन मदद करता है? जब दुल्हन और दूल्हा विवाह में मिलते हैं तो आपके पास किस प्रकार के समारोह या परंपराएँ होती हैं? इस ऑडियो को यहाँ रोकें।</w:t>
      </w:r>
    </w:p>
    <w:p>
      <w:pPr/>
      <w:r>
        <w:rPr>
          <w:lang w:val="hi_IN" w:bidi="hi_IN"/>
        </w:rPr>
      </w:r>
      <w:r>
        <w:rPr>
          <w:lang w:val="hi_IN" w:bidi="hi_IN"/>
        </w:rPr>
        <w:t xml:space="preserve">मसीह कलीसिया से बहुत प्रेम करता है। मसीह की मृत्यु इसलिए हुई ताकि विश्वासी या कलीसिया परमेश्वर के उद्देश्यों के लिए पवित्र या अलग हो सकें। एक विश्वासी परमेश्वर के उद्देश्यों के लिए कैसे अलग हो जाता है? जब विश्वासी उस वचन या सुसमाचार को सुनते हैं और विश्वास करते हैं कि मसीह उन्हें कैसे बचाता है, तो मसीह उन्हें शुद्ध करता है। विश्वासी दिखाते हैं कि जब वे पानी से बपतिस्मा लेते हैं तो मसीह उन्हें शुद्ध करता है। यह पानी का बपतिस्मा दिखाता है कि मसीह ने उनके पापों को उसी तरह हटा दिया है जैसे पानी गंदगी को हटा देता है। मसीह के पापों को हटाने के बारे में यह सुसमाचार कुछ ऐसा है जो हम दोनों प्राप्त करते हैं और दूसरों को बताते हैं। </w:t>
      </w:r>
    </w:p>
    <w:p>
      <w:pPr/>
      <w:r>
        <w:rPr>
          <w:lang w:val="hi_IN" w:bidi="hi_IN"/>
        </w:rPr>
      </w:r>
      <w:r>
        <w:rPr>
          <w:lang w:val="hi_IN" w:bidi="hi_IN"/>
        </w:rPr>
        <w:t xml:space="preserve">यह सारी तैयारी कलीसिया को एक स्त्री की तरह सुंदर बनाती है जो सुंदर साफ कपड़े पहनाती है। उसके कपड़ों में कोई गंदगी या शिकन नहीं हैं और उसकी त्वचा में कोई बीमार या बदसूरत धब्बे नहीं हैं। उसी तरह, मसीह कलीसिया को सुंदर बनाता है, जिसका अर्थ है नैतिक रूप से शुद्ध, और बिना पाप के है। कलीसिया सुंदर है क्योंकि परमेश्वर अपने लोगों को अद्भुत नया जीवन देता है। </w:t>
      </w:r>
    </w:p>
    <w:p>
      <w:pPr/>
      <w:r>
        <w:rPr>
          <w:lang w:val="hi_IN" w:bidi="hi_IN"/>
        </w:rPr>
      </w:r>
      <w:r>
        <w:rPr>
          <w:lang w:val="hi_IN" w:bidi="hi_IN"/>
        </w:rPr>
        <w:t xml:space="preserve">मसीह और कलीसिया के बीच यह रिश्ता इतना महत्वपूर्ण है कि पौलुस इस बारे में बात करता है कि हमें अपने महत्वपूर्ण सांसारिक रिश्तों में यह कैसे दिखाना चाहिए। पौलुस पतियों को यह दिखाता है कि मसीह ने विश्वासियों के लिए क्या किया है, यह याद दिलाकर कि मसीह ने कितना प्रेम किया है। पति को अपनी पत्नी को इस प्रकार का प्रेम दिखाना चाहिए। </w:t>
      </w:r>
    </w:p>
    <w:p>
      <w:pPr/>
      <w:r>
        <w:rPr>
          <w:lang w:val="hi_IN" w:bidi="hi_IN"/>
        </w:rPr>
      </w:r>
      <w:r>
        <w:rPr>
          <w:lang w:val="hi_IN" w:bidi="hi_IN"/>
        </w:rPr>
        <w:t xml:space="preserve">उसी तरह जैसे मसीह ने अपनी कलीसिया की देखभाल करने और उससे प्रेम करने के लिए बहुत प्रयास किए हैं, पतियों को अपनी पत्नियों से प्रेम करना चाहिए। फिर से, पौलुस मानव शरीर के बारे में बात करता है। पति को अपनी पत्नी से प्रेम करना चाहिए और उसकी देखभाल करनी चाहिए जैसे वह अपने शरीर की देखभाल करता है। लोग अपने शरीरों के लिए कपड़े, भोजन और आश्रय प्रदान करते हैं। उसी तरह, मसीह कलीसिया की परवाह करता है, कलीसिया को बढ़ने में प्रेम से मदद करता है और उसे पाप से शुद्ध करता है। पौलुस विश्वासियों को याद दिलाता है कि वे जानते हैं कि मसीह उनकी मदद कैसे करता है और उन्होंने मसीह को ऐसा करते हुए देखा है क्योंकि वे सभी मसीह के शरीर के अंग हैं। </w:t>
      </w:r>
    </w:p>
    <w:p>
      <w:pPr/>
      <w:r>
        <w:rPr>
          <w:lang w:val="hi_IN" w:bidi="hi_IN"/>
        </w:rPr>
      </w:r>
      <w:r>
        <w:rPr>
          <w:lang w:val="hi_IN" w:bidi="hi_IN"/>
        </w:rPr>
        <w:t>अब पौलुस पति और पत्नी के रिश्ते के बारे में एक प्रसिद्ध पवित्रशास्त्र से उद्धृत करता है। पौलुस इस बात पर जोर देना चाहता है कि एक व्यक्ति अपनी पत्नी के साथ करीबी रिश्ता बनाने के लिए अपने पिता और माता को छोड़ता है। पति की प्राथमिक जिम्मेदारी उसकी पत्नी के साथ है। वह और उसकी पत्नी एक व्यक्ति के समान हो जाएँगे, पूरी तरह से एकजुट होंगे, बजाय दो अलग-अलग लोगों के जो अलग-अलग काम करते हैं।</w:t>
      </w:r>
    </w:p>
    <w:p>
      <w:pPr/>
      <w:r>
        <w:rPr>
          <w:lang w:val="hi_IN" w:bidi="hi_IN"/>
        </w:rPr>
      </w:r>
      <w:r>
        <w:rPr>
          <w:lang w:val="hi_IN" w:bidi="hi_IN"/>
        </w:rPr>
        <w:t xml:space="preserve">पौलुस कहता है कि यह विचार एक भेद है क्योंकि जब तक यीशु के आने तक हम सब कुछ पूरी तरह से नहीं समझ पाएँगे। अब, मसीह आता है और अपने आप को अपनी कलीसिया के साथ एकजुट करता है जैसे एक पति अपनी पत्नी के साथ एकजुट होता है। पौलुस कहता है कि यह एक रहस्य की तरह समझना एक कठिन सत्य है। परमेश्वर ने यह दिखाया है कि मानव विवाह हमें मसीह के कलीसिया के साथ मिलन को समझने में मदद करता है। </w:t>
      </w:r>
    </w:p>
    <w:p>
      <w:pPr/>
      <w:r>
        <w:rPr>
          <w:lang w:val="hi_IN" w:bidi="hi_IN"/>
        </w:rPr>
      </w:r>
      <w:r>
        <w:rPr>
          <w:lang w:val="hi_IN" w:bidi="hi_IN"/>
        </w:rPr>
        <w:t xml:space="preserve">पौलुस पति और पत्नी के रिश्ते के बारे में अपनी चर्चा पर लौट आता है क्योंकि उद्धरण उनके बारे में भी है। विश्वासी पति और पत्नी यह दिखाते हैं कि मसीह अपनी कलीसिया के प्रति कैसे कार्य करता है जब वे एक-दूसरे से प्रेम करते हैं और एक-दूसरे के अधीन रहते हैं। इसलिए पौलुस अपने निर्देशों को दोहराता है, पति और पत्नी की जिम्मेदारियों का सारांश देता है और जोर देता है। प्रत्येक पति को अपनी पत्नी से प्रेम करना चाहिए, ठीक उसी तरह जैसे वह अपनी देखभाल करता है। प्रत्येक पत्नी अपने पति के अधीन होकर उसके लिए गहरा सम्मान दिखाती है। </w:t>
      </w:r>
    </w:p>
    <w:p>
      <w:pPr/>
      <w:r>
        <w:rPr>
          <w:lang w:val="hi_IN" w:bidi="hi_IN"/>
        </w:rPr>
      </w:r>
      <w:r>
        <w:rPr>
          <w:lang w:val="hi_IN" w:bidi="hi_IN"/>
        </w:rPr>
        <w:t xml:space="preserve">यहाँ रुकें और इस प्रश्न पर समूह में चर्चा करें: आपकी संस्कृति में पतियों और पत्नियों के लिए सबसे महत्वपूर्ण जिम्मेदारियाँ या भूमिकाएँ क्या हैं? कोई व्यक्ति नए पति या पत्नी को एक ही बात के लिए प्रोत्साहित कैसे करेगा? आपको क्यों लगता है कि यह इतना महत्वपूर्ण कार्य है? </w:t>
      </w:r>
      <w:r>
        <w:rPr>
          <w:lang w:val="hi_IN" w:bidi="hi_IN"/>
        </w:rPr>
      </w:r>
    </w:p>
    <w:p>
      <w:pPr>
        <w:pStyle w:val="Heading3"/>
      </w:pPr>
      <w:r>
        <w:rPr>
          <w:lang w:val="hi_IN" w:bidi="hi_IN"/>
        </w:rPr>
        <w:t>घटनाओं को समझाना</w:t>
      </w:r>
    </w:p>
    <w:p>
      <w:pPr/>
      <w:r>
        <w:rPr>
          <w:lang w:val="hi_IN" w:bidi="hi_IN"/>
        </w:rPr>
      </w:r>
      <w:r>
        <w:rPr>
          <w:lang w:val="hi_IN" w:bidi="hi_IN"/>
        </w:rPr>
        <w:t>इफिसियों 5:22–33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तीन हिस्से हैं।</w:t>
      </w:r>
    </w:p>
    <w:p>
      <w:pPr/>
      <w:r>
        <w:rPr>
          <w:lang w:val="hi_IN" w:bidi="hi_IN"/>
        </w:rPr>
      </w:r>
      <w:r>
        <w:rPr>
          <w:b/>
          <w:lang w:val="hi_IN" w:bidi="hi_IN"/>
        </w:rPr>
        <w:t>पहले भाग में:</w:t>
      </w:r>
      <w:r>
        <w:rPr>
          <w:lang w:val="hi_IN" w:bidi="hi_IN"/>
        </w:rPr>
        <w:t xml:space="preserve"> पौलुस पत्नियों से कहता है कि वे अपने पतियों के अधीन रहें, क्योंकि उनके पति ही उनके रिश्ते का सिर या अगुवा हैं, ठीक उसी तरह जैसे मसीह कलीसिया का सिर है।</w:t>
      </w:r>
    </w:p>
    <w:p>
      <w:pPr/>
      <w:r>
        <w:rPr>
          <w:lang w:val="hi_IN" w:bidi="hi_IN"/>
        </w:rPr>
      </w:r>
      <w:r>
        <w:rPr>
          <w:b/>
          <w:lang w:val="hi_IN" w:bidi="hi_IN"/>
        </w:rPr>
        <w:t>दूसरे भाग में:</w:t>
      </w:r>
      <w:r>
        <w:rPr>
          <w:lang w:val="hi_IN" w:bidi="hi_IN"/>
        </w:rPr>
        <w:t xml:space="preserve"> पौलुस पतियों से कहता है कि वे अपनी पत्नियों से प्रेम करें, जैसे मसीह कलीसिया से प्रेम करता है। पौलुस बताता है कि मसीह ने कलीसिया के लिए अपना प्रेम दिखाने के लिए क्या किया है। पौलुस यह भी तुलना करता है कि पतियों को अपनी पत्नियों से कैसे प्रेम करना चाहिए, ठीक वैसे ही जैसे लोग अपने अपने शरीरों से प्रेम करते हैं और उनकी देखभाल करते हैं। </w:t>
      </w:r>
    </w:p>
    <w:p>
      <w:pPr/>
      <w:r>
        <w:rPr>
          <w:lang w:val="hi_IN" w:bidi="hi_IN"/>
        </w:rPr>
      </w:r>
      <w:r>
        <w:rPr>
          <w:b/>
          <w:lang w:val="hi_IN" w:bidi="hi_IN"/>
        </w:rPr>
        <w:t>तीसरे भाग में:</w:t>
      </w:r>
      <w:r>
        <w:rPr>
          <w:lang w:val="hi_IN" w:bidi="hi_IN"/>
        </w:rPr>
        <w:t xml:space="preserve"> पौलुस प्रसिद्ध पवित्रशास्त्र से उद्धृत करता है जो पति और पत्नी के रिश्ते के बारे में बात करता है। वह कहता है कि वह उद्धरण मसीह और कलीसिया से भी सम्बन्धित है। फिर वह पतियों और पत्नियों को अपने निर्देशों को दोहराता है। क्योंकि पति और पत्नी एक देह की तरह एकजुट हैं, इसलिए पति को अपनी पत्नी से प्रेम करना चाहिए और पत्नी को अपने पति का गहरा सम्मान करना चाहिए।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वे विश्वासी जो यह सुन रहे हैं, जिन्हें कलीसिया भी कहा जाता है </w:t>
      </w:r>
    </w:p>
    <w:p>
      <w:pPr>
        <w:pStyle w:val="ListBullet"/>
        <w:spacing w:line="240" w:lineRule="auto"/>
        <w:ind w:left="720"/>
      </w:pPr>
      <w:r>
        <w:rPr>
          <w:lang w:val="hi_IN" w:bidi="hi_IN"/>
        </w:rPr>
      </w:r>
      <w:r>
        <w:rPr>
          <w:lang w:val="hi_IN" w:bidi="hi_IN"/>
        </w:rPr>
        <w:t>पत्नियाँ जो विश्वासी हैं</w:t>
      </w:r>
    </w:p>
    <w:p>
      <w:pPr>
        <w:pStyle w:val="ListBullet"/>
        <w:spacing w:line="240" w:lineRule="auto"/>
        <w:ind w:left="720"/>
      </w:pPr>
      <w:r>
        <w:rPr>
          <w:lang w:val="hi_IN" w:bidi="hi_IN"/>
        </w:rPr>
      </w:r>
      <w:r>
        <w:rPr>
          <w:lang w:val="hi_IN" w:bidi="hi_IN"/>
        </w:rPr>
        <w:t xml:space="preserve">पति जो विश्वासी हैं </w:t>
      </w:r>
    </w:p>
    <w:p>
      <w:pPr>
        <w:pStyle w:val="ListBullet"/>
        <w:spacing w:line="240" w:lineRule="auto"/>
        <w:ind w:left="720"/>
      </w:pPr>
      <w:r>
        <w:rPr>
          <w:lang w:val="hi_IN" w:bidi="hi_IN"/>
        </w:rPr>
      </w:r>
      <w:r>
        <w:rPr>
          <w:lang w:val="hi_IN" w:bidi="hi_IN"/>
        </w:rPr>
        <w:t xml:space="preserve">प्रभु यीशु मसीह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इस समय, कई लोगों ने गृहस्थ निर्देश लिखे ताकि घर के प्रत्येक व्यक्ति की जिम्मेदारियाँ या अपेक्षाएँ स्पष्ट की जा सकें। पौलुस इस प्रारूप में लिखता है ताकि विश्वासी जानें कि विश्वासी घरों के सदस्यों के लिए क्या व्यवहार उचित है। इस समय, पति घर का प्रभु या शासक था। हालाँकि, विश्वासियों के लिए, मसीह घर का प्रभु है। विवाहित विश्वासी अपने प्रभु मसीह के निर्देशों का पालन करके उसके अधीन होते हैं। पौलुस उन जोड़ों से बात कर रहा है जो विश्वासी हैं, इसलिए दोनों को अपने व्यवहार के बारे में मसीह के निर्देशों का पालन करना चाहिए। इसलिए पति और पत्नी निःस्वार्थ रूप से और बिना किसी भय के एक-दूसरे की सेवा करेंगे। </w:t>
      </w:r>
    </w:p>
    <w:p>
      <w:pPr/>
      <w:r>
        <w:rPr>
          <w:lang w:val="hi_IN" w:bidi="hi_IN"/>
        </w:rPr>
      </w:r>
      <w:r>
        <w:rPr>
          <w:lang w:val="hi_IN" w:bidi="hi_IN"/>
        </w:rPr>
        <w:t>यहाँ रुकें और समूह में इस प्रश्न पर चर्चा करें: आपकी संस्कृति में, आप घर में प्रत्येक व्यक्ति की भूमिकाएँ और जिम्मेदारियाँ कैसे साझा करते हैं या उन्हें कैसे सिखाते हैं? वे लोग कौन हैं जो इस जानकारी को सिखाते हैं या साझा करते हैं? इस ऑडियो को यहाँ रोकें।</w:t>
      </w:r>
    </w:p>
    <w:p>
      <w:pPr/>
      <w:r>
        <w:rPr>
          <w:lang w:val="hi_IN" w:bidi="hi_IN"/>
        </w:rPr>
      </w:r>
      <w:r>
        <w:rPr>
          <w:lang w:val="hi_IN" w:bidi="hi_IN"/>
        </w:rPr>
        <w:t xml:space="preserve">इस भाग के पहले हिस्से में, पौलुस पत्नियों को निर्देश देता है। प्रत्येक पत्नी को अपने पति के अधीन रहना चाहिए। यह एक तरीका है कि पत्नियाँ अन्य विश्वासियों की अधीनता स्वीकार करती हैं। पौलुस पति और पत्नी की तुलना कलीसिया से करता है। मसीह कलीसिया का सिर और उसका उद्धारकर्ता है, इसलिए कलीसिया मसीह के प्रति आज्ञाकारी है। जबकि पति पत्नी का उद्धारकर्ता नहीं है, फिर भी परमेश्वर ने पति को उनके रिश्ते का सिर चुना है। पत्नी को हर क्षेत्र में अपने पति की आज्ञा मानने के लिए तैयार होना चाहिए क्योंकि मसीह पति और पत्नी दोनों का सिर है। </w:t>
      </w:r>
    </w:p>
    <w:p>
      <w:pPr/>
      <w:r>
        <w:rPr>
          <w:lang w:val="hi_IN" w:bidi="hi_IN"/>
        </w:rPr>
      </w:r>
      <w:r>
        <w:rPr>
          <w:lang w:val="hi_IN" w:bidi="hi_IN"/>
        </w:rPr>
        <w:t xml:space="preserve">इस भाग के दूसरे हिस्से में, पौलुस पतियों को बताता है कि उन्हें इस तरह से अगुवाई कैसे करनी चाहिए जो मसीह का आदर करे। हालाँकि वह शुरुआत में पत्नी के साथ पति के रिश्ते के बारे में बात करके करता है, लेकिन पौलुस अपना ध्यान मसीह के कलीसिया के रिश्ते की ओर देता है और यह दिखाता है कि दोनों रिश्ते कैसे समान हैं। प्रत्येक पुरुष को अपनी पत्नी से प्रेम करना चाहिए, कलीसिया के प्रति मसीह के प्रेम के मानक का पालन करते हुए। पौलुस यह दिखाता है कि मसीह कितना प्रेम करता है, यह समझाते हुए कि मसीह ने कलीसिया के लिए क्या किया है। मसीह ने कलीसिया को बचाने और विश्वासियों को पवित्र बनाने के लिए अपना जीवन दिया। चूँकि पौलुस मसीह और कलीसिया की तुलना एक विवाहित जोड़े से कर रहा है, इसलिए पौलुस विवाह की तुलना का उपयोग करता है। इस तुलना में, कलीसिया दुल्हन के समान है, इसलिए पौलुस कलीसिया को "वह" कहता है। </w:t>
      </w:r>
    </w:p>
    <w:p>
      <w:pPr/>
      <w:r>
        <w:rPr>
          <w:lang w:val="hi_IN" w:bidi="hi_IN"/>
        </w:rPr>
      </w:r>
      <w:r>
        <w:rPr>
          <w:lang w:val="hi_IN" w:bidi="hi_IN"/>
        </w:rPr>
        <w:t>यहाँ रुकें और इस प्रश्न पर समूह में चर्चा करें: हालाँकि कलीसिया कोई व्यक्ति नहीं है, फिर भी पौलुस उसे एक स्त्री की तरह "वह" कहता है, क्योंकि वह कलीसिया की तुलना एक स्त्री से कर रहा है। आपकी संस्कृति में ऐसी कौन-सी चीजें हैं जिन्हें आप व्यक्ति की तरह कहते हैं या वर्णन करते हैं, जबकि वे वास्तव में व्यक्ति नहीं हैं? इस ऑडियो को यहाँ रोकें।</w:t>
      </w:r>
    </w:p>
    <w:p>
      <w:pPr/>
      <w:r>
        <w:rPr>
          <w:lang w:val="hi_IN" w:bidi="hi_IN"/>
        </w:rPr>
      </w:r>
      <w:r>
        <w:rPr>
          <w:lang w:val="hi_IN" w:bidi="hi_IN"/>
        </w:rPr>
        <w:t xml:space="preserve">जैसे दुल्हन को विवाह से पहले शुद्ध होना चाहिए, वैसे ही मसीह कलीसिया को तब शुद्ध करता है जब वह उनके पापों को दूर करता है। मसीह कलीसिया को अपने साथ करीबी रिश्ते में लाता है, जैसे दुल्हन और दूल्हा करीबी रिश्ते में एकजुट होते हैं। मसीह कलीसिया को उसी तरह तैयार करता है जैसे एक सुंदर दुल्हन साफ और सुंदर कपड़ों में तैयार होती है। पौलुस इसका वर्णन करने के लिए कलीसिया को सम्मानित, अद्भुत या महिमापूर्ण कहता है। पौलुस शायद अभी और भविष्य दोनों के बारे में बात कर रहा है। कलीसिया पवित्र है और अब मसीह के साथ करीबी रिश्ते में है। जब मसीह लौटेगा, तो वे पूरी तरह से मसीह के साथ होंगे जैसे दुल्हन और दूल्हा। </w:t>
      </w:r>
    </w:p>
    <w:p>
      <w:pPr/>
      <w:r>
        <w:rPr>
          <w:lang w:val="hi_IN" w:bidi="hi_IN"/>
        </w:rPr>
      </w:r>
      <w:r>
        <w:rPr>
          <w:lang w:val="hi_IN" w:bidi="hi_IN"/>
        </w:rPr>
        <w:t xml:space="preserve">पौलुस यह भी कहता है कि पति को अपनी पत्नी से उसी तरह प्रेम करना चाहिए जैसे वह अपने शरीर से प्रेम करता है और उसकी देखभाल करता है और अपने आप को नुकसान से बचाता है। लोग स्वाभाविक रूप से अपने शरीरों को भोजन, कपड़े, आश्रय और कोमलता देते हैं। उसी तरह, चूँकि कलीसिया मसीह की देह है, इसलिए मसीह विश्वासियों की आपूर्ति करता है और उनकी देखभाल करता है। पौलुस उन्हें याद दिलाता है कि सभी विश्वासी जिनमें वह भी शामिल हैं, मसीह के शरीर के अंग हैं, इसलिए उन्होंने देखा है कि मसीह ऐसा कैसे करता है। </w:t>
      </w:r>
    </w:p>
    <w:p>
      <w:pPr/>
      <w:r>
        <w:rPr>
          <w:lang w:val="hi_IN" w:bidi="hi_IN"/>
        </w:rPr>
      </w:r>
      <w:r>
        <w:rPr>
          <w:lang w:val="hi_IN" w:bidi="hi_IN"/>
        </w:rPr>
        <w:t xml:space="preserve">इस भाग के तीसरे हिस्से में, पौलुस समझाता है कि वह विवाह के लिए सिर और शरीर की उसी तुलना का उपयोग क्यों करता है, जैसे उसने मसीह और कलीसिया के लिए किया था। पौलुस विश्वासियों को याद दिलाता है कि पवित्रशास्त्र विवाह के बारे में क्या कहता है जब पहले पुरुष और स्त्री ने विवाह किया था। पौलुस इस उद्धरण को पेश नहीं करता है क्योंकि विश्वासी शायद इससे परिचित थे। परमेश्वर ने पहले पुरुष में से पहली स्त्री को बनाया। जब कोई पुरुष और स्त्री विवाह करते हैं, तो वे पूरी तरह से एकजुट होंगे और एक ही व्यक्ति के समान हो जाएँगे, जिसमें एक ही सिर और शरीर होगा। </w:t>
      </w:r>
    </w:p>
    <w:p>
      <w:pPr/>
      <w:r>
        <w:rPr>
          <w:lang w:val="hi_IN" w:bidi="hi_IN"/>
        </w:rPr>
      </w:r>
      <w:r>
        <w:rPr>
          <w:lang w:val="hi_IN" w:bidi="hi_IN"/>
        </w:rPr>
        <w:t>यहाँ रुकें और इस प्रश्न पर समूह में चर्चा करें: आपकी संस्कृति में, आप पति और पत्नी के एकजुट होने के तरीके का वर्णन करने के लिए किन शब्दों या शब्द चित्रों का उपयोग करते हैं? क्योंकि वे इस नए करीबी रिश्ते में हैं, इसलिए वे पहले की तुलना में अलग व्यवहार कैसे करते हैं? इस ऑडियो को यहाँ रोकें।</w:t>
      </w:r>
    </w:p>
    <w:p>
      <w:pPr/>
      <w:r>
        <w:rPr>
          <w:lang w:val="hi_IN" w:bidi="hi_IN"/>
        </w:rPr>
      </w:r>
      <w:r>
        <w:rPr>
          <w:lang w:val="hi_IN" w:bidi="hi_IN"/>
        </w:rPr>
        <w:t xml:space="preserve">जिस तरह से दो लोग एक होते हैं, उसे समझना एक कठिन सत्य है, जैसे एक रहस्य। पौलुस कहता है कि मसीह और कलीसिया भी एक ही व्यक्ति की तरह एकजुट हैं, यही कारण है कि पौलुस विवाहित लोगों की तुलना मसीह और कलीसिया से करता रहा है। हालाँकि वे बिल्कुल समान नहीं हैं, लेकिन परमेश्वर ने हमें जो दिखाया है, उसकी तुलना करना विश्वासियों को इस कठिन सत्य के बारे में और समझने में मदद कर सकता है। </w:t>
      </w:r>
    </w:p>
    <w:p>
      <w:pPr>
        <w:pStyle w:val="ListBullet"/>
        <w:spacing w:line="240" w:lineRule="auto"/>
        <w:ind w:left="720"/>
      </w:pPr>
      <w:r>
        <w:rPr>
          <w:lang w:val="hi_IN" w:bidi="hi_IN"/>
        </w:rPr>
      </w:r>
      <w:r>
        <w:rPr>
          <w:lang w:val="hi_IN" w:bidi="hi_IN"/>
        </w:rPr>
        <w:t xml:space="preserve">यहाँ रुकें और इस प्रश्न पर समूह में चर्चा करें: एक गतिविधि के रूप में, किसी ऐसी चीज़ के बारे में सोचें जिसके बारे में आप जानते हैं, लेकिन समूह के अन्य सदस्यों ने कभी देखा या अनुभव नहीं किया है, जैसे कोई सुंदर स्थान जहाँ वे नहीं गए हैं या कोई पशु जिसे उन्होंने नहीं देखा है। उस चीज़ का वर्णन दूसरों को करके उसकी तुलना किसी ऐसी चीज़ से करें जिसे उन्होंने देखा है। </w:t>
      </w:r>
    </w:p>
    <w:p>
      <w:pPr>
        <w:pStyle w:val="ListBullet"/>
        <w:spacing w:line="240" w:lineRule="auto"/>
        <w:ind w:left="720"/>
      </w:pPr>
      <w:r>
        <w:rPr>
          <w:lang w:val="hi_IN" w:bidi="hi_IN"/>
        </w:rPr>
      </w:r>
      <w:r>
        <w:rPr>
          <w:lang w:val="hi_IN" w:bidi="hi_IN"/>
        </w:rPr>
        <w:t>सुनने वालों से पूछें: यह तुलना आपको किसी नए चीज़ को समझने में कैसे मदद करती है? उस पहले व्यक्ति द्वारा उस वस्तु की विशेषताओं के बारे में की गई तुलना के बारे में सोचो जिसे आप जानते थे। अब इस बारे में सोचें कि उन्होंने तुलना में किन विशेषताओं को शामिल नहीं किया। चूंकि उन्होंने उन चीज़ों का उल्लेख नहीं किया, आप कैसे सोचते हैं कि नई वस्तु उनकी तुलना में कैसी है? इस ऑडियो को यहाँ रोकें।</w:t>
      </w:r>
    </w:p>
    <w:p>
      <w:pPr/>
      <w:r>
        <w:rPr>
          <w:lang w:val="hi_IN" w:bidi="hi_IN"/>
        </w:rPr>
      </w:r>
      <w:r>
        <w:rPr>
          <w:lang w:val="hi_IN" w:bidi="hi_IN"/>
        </w:rPr>
        <w:t xml:space="preserve">पौलुस एक सारांश के साथ समाप्त करता है और पतियों और पत्नियों को दिए गए अपने निर्देशों पर वापस जाता है। प्रत्येक पति को अपनी पत्नी से ऐसे प्रेम करना चाहिए जैसे वह स्वयं से प्रेम करता है, और प्रत्येक पत्नी को अपने पति के प्रति सम्मान दिखाना चाहिए, उसे आज्ञा देने के लिए तैयार रहकर और अपने पति के महत्व को समझते हुए। </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ऐसा करते समय, आप पौलुस, पत्नियों, पति, यीशु और विश्वासियों का प्रतिनिधित्व करने के लिए चित्र, वस्तुओं, या यहाँ तक कि लोगों का भी इस्तेमाल कर सकते हैं। </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जब पौलुस ये निर्देश दे रहा है, तो विश्वासियों से बात कर रहा है। एक ओर पति और पत्नी हैं, और दूसरी ओर मसीह और विश्वासियों का समूह हैं। पौलुस पति और पत्नी की ओर मुड़ता है जब वह पत्नी से कहता है कि वह अपने पति के अधीन रहे। फिर पौलुस विश्वासियों की ओर मुड़ता है और उनसे कहता है कि वे यीशु के अधीन रहें। दिखाएँ कि ये कार्य एक-दूसरे के समान कैसे हैं। पौलुस पति और मसीह दोनों की तुलना शरीर के सिर से करता है। पौलुस मुड़कर पतियों से बोलता है, मसीह के प्रेम को उदाहरण के रूप में दिखाते हुए। आप मसीह को विश्वासियों को धोने और उन्हें अपने पास खड़े होने के लिए लाने का अभिनय कर सकते हैं। पौलुस पतियों से कहता है कि वे अपनी पत्नियों से प्रेम करें जैसे वे अपने शरीर से प्रेम करते हैं क्योंकि वे सिर हैं। ध्यान दें कि मानव सिर शरीर को कैसे मार्गदर्शन करता है और उसकी देखभाल के बारे में निर्णय लेता है, उसे खिलाकर, धोकर या उसे खतरे से बचाकर रखता है। उसी तरह जैसे कोई व्यक्ति अपनी बाहों, पैरों, उंगलियों और अपने शरीर के हर हिस्से की देखभाल करता है, उसी तरह मसीह प्रत्येक विश्वासी की देखभाल करता है। दिखाएँ कि जब कोई पुरुष और स्त्री एक-दूसरे के करीब आकर विवाह करते हैं तो कैसे एकजुट होते हैं। मसीह और विश्वासियों के लिए भी ऐसा दिखाएँ। पौलुस पतियों और पत्नियों को अपने पहले निर्देशों को दोहराकर समाप्त करता है, और जब वह बोलता है तो प्रत्येक समूह की ओर इशारा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इफिसियों 5:22–33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जो विश्वासी यह सुन रहे हैं, उन्हें कलीसिया भी कहा जाता है </w:t>
      </w:r>
    </w:p>
    <w:p>
      <w:pPr>
        <w:pStyle w:val="ListBullet"/>
        <w:spacing w:line="240" w:lineRule="auto"/>
        <w:ind w:left="720"/>
      </w:pPr>
      <w:r>
        <w:rPr>
          <w:lang w:val="hi_IN" w:bidi="hi_IN"/>
        </w:rPr>
      </w:r>
      <w:r>
        <w:rPr>
          <w:lang w:val="hi_IN" w:bidi="hi_IN"/>
        </w:rPr>
        <w:t xml:space="preserve">पत्नियाँ जो विश्वासी हैं </w:t>
      </w:r>
    </w:p>
    <w:p>
      <w:pPr>
        <w:pStyle w:val="ListBullet"/>
        <w:spacing w:line="240" w:lineRule="auto"/>
        <w:ind w:left="720"/>
      </w:pPr>
      <w:r>
        <w:rPr>
          <w:lang w:val="hi_IN" w:bidi="hi_IN"/>
        </w:rPr>
      </w:r>
      <w:r>
        <w:rPr>
          <w:lang w:val="hi_IN" w:bidi="hi_IN"/>
        </w:rPr>
        <w:t xml:space="preserve">पति जो विश्वासी हैं </w:t>
      </w:r>
    </w:p>
    <w:p>
      <w:pPr>
        <w:pStyle w:val="ListBullet"/>
        <w:spacing w:line="240" w:lineRule="auto"/>
        <w:ind w:left="720"/>
      </w:pPr>
      <w:r>
        <w:rPr>
          <w:lang w:val="hi_IN" w:bidi="hi_IN"/>
        </w:rPr>
      </w:r>
      <w:r>
        <w:rPr>
          <w:lang w:val="hi_IN" w:bidi="hi_IN"/>
        </w:rPr>
        <w:t xml:space="preserve">प्रभु यीशु मसीह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पौलुस कहता है, "प्रत्येक पत्नी को अपने पति की आज्ञा मानने के लिए तैयार होना चाहिए। जब कोई पत्नी ऐसा करती है, तो वह प्रभु के निर्देशों का पालन करके प्रभु के अधीन रह रही है। पति के पास अधिकार और अगुवाई है, जैसे सिर के पास शरीर के लिए होता है। मसीह सभी विश्वासियों का सिर भी है और वही है जो उन्हें उनके पापों से बचाता है। कलीसिया मसीह के अधीन है क्योंकि वह सिर है। क्योंकि पति सिर है, इसलिए पत्नी को भी हर तरह से आज्ञा मानने के लिए तैयार होना चाहिए।"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पत्नी का किरदार निभाने वाले व्यक्ति से पूछें, "आप क्या महसूस कर रहे हैं या क्या सोच रहे हैं?" वह व्यक्ति इस तरह उत्तर दे सकता है, "मैं अपने पति के अधीन रहूँगी क्योंकि हम सभी को एक-दूसरे के प्रति आज्ञाकारिता रखनी चाहिए। मैं लोगों को यह दिखाना चाहती हूँ कि मैं यीशु से कितना प्रेम करती हूँ, और अपने पति के अधीन होकर यह दिखाती हूँ!" या "यहाँ तक कि जब यह कठिन या भ्रमित करने वाला हो, मैं अपने पति की आज्ञा मानने का प्रयास करूंगी, क्योंकि मसीह और उसके आदेशों के प्रति मेरा गहरा सम्मान है," या "मैं देखती हूँ कि मेरा पति मेरी देखभाल कैसे करता है और प्रभु का सम्मान करने का प्रयास करता है, जो मुझे उसके अधीन होने और उसके नेतृत्व का अनुसरण करने के लिए प्रेरित करता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पौलुस कहता है, "प्रत्येक पति को अपनी पत्नी से उतना ही प्रेम करना चाहिए जैसे मसीह कलीसिया से प्रेम करता है। मसीह ने अपना जीवन कलीसिया के लिए दिया ताकि वह उसे परमेश्वर को समर्पित कर सके। जैसे दुल्हन को विवाह के लिए शुद्ध होना चाहिए, उसी तरह मसीह ने अपने शब्दों के द्वारा विश्वासियों के पापों को पानी से धोया है। उसने ऐसा इसलिए किया ताकि विश्वासियों को अपने साथ लाया जाए, और ताकि विश्वासी शुद्ध और पाप से मुक्त हों। वे बिल्कुल एक सुंदर दुल्हन के समान होंगे, जो बिना किसी गंदगी, झुर्रियाँ या धब्बे के सुंदर साफ कपड़े पहने होंगे।"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यीशु का किरदार निभाने वाले व्यक्ति से पूछें, "आप क्या महसूस कर रहे हैं या क्या सोच रहे हैं?" वह व्यक्ति इस प्रकार उत्तर दे सकता है, "जैसे दूल्हा अपनी दुल्हन से विवाह करने में आनन्दित होता है, मैं तब आनन्दित होता हूँ जब मैं लोगों को बचाता हूँ और उन्हें मेरे साथ अच्छे सम्बन्ध में लाता हूँ," या "मैं जानता हूँ कि विश्वासि स्वयं को शुद्ध नहीं कर सकते, लेकिन मैं खुशी-खुशी उनके पापों को दूर कर दूँगा और मैं इसे बिना किसी सहायता के करने में सक्षम हूँ," या "चूँकि मैं कलीसिया से प्रेम करता हूँ, इसलिए कलीसिया का सिर होने के नाते मैं जो कुछ भी करता हूँ, वह उनकी देखभाल करने, उन्हें पवित्र और शुद्ध बनाने के लिए होता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पौलुस कहता है, "प्रत्येक पति को अपनी पत्नी से उसी तरह प्रेम करना चाहिए जैसे वह अपने शरीर से प्रेम करता है, और अपने आप को नुकसान से बचाता है। लोग स्वाभाविक रूप से अपने आप को नुकसान पहुँचाने के बजाय अपने शरीर की देखभाल करते हैं। उसी तरह, मसीह कलीसिया से प्रेम करता है और उसकी देखभाल करता है, क्योंकि हम उसके अपने शरीर के अंगों के समान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पति का किरदार निभाने वाले व्यक्ति से पूछें, "आप क्या महसूस कर रहे हैं या क्या सोच रहे हैं?" वह व्यक्ति इस प्रकार उत्तर दे सकता है, "मैं मसीह ने हमारे लिए जो कुछ किया है, उसकी यह याद दिलाने वाली बात देखकर आश्चर्यचकित हूँ—यह मुझे उसके अच्छे नेतृत्व का पालन करने और जो वह कहता है वह करने के लिए प्रेरित करती है," या "मसीह के प्रेम के उदाहरण का पालन करने के लिए बहुत कार्य और प्रयास की आवश्यकता होगी, लेकिन मैं अपनी पत्नी से उसी गहराई से प्रेम करने का प्रयास करना चाहता हूँ। मैं आभारी हूँ कि मुझे उससे अच्छी तरह से प्रेम करने के लिए परमेश्वर की मदद मिली है!" या "मैं समझता हूँ कि अपनी पत्नी की देखभाल करने से हमारे रिश्ते को बढ़ाने में मदद मिलेगी, जैसे जब मैं अपने शरीर की देखभाल करता हूँ, तो मैं बढ़ता हूँ, चंगा रहता हूँ और अच्छी तरह जीता हूँ। मैं यह देखने के लिए उत्सुक हूँ कि हम दोनों कैसे एक साथ काम करने और एक-दूसरे से बेहतर प्रेम करने में सक्षम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पौलुस कहता है, "जैसा कि पवित्रशास्त्र कहता है, 'क्योंकि परमेश्वर ने पुरुष में से स्त्री को बनाया, इसलिए एक पुरुष अपने पिता और माता को छोड़कर अपनी पत्नी के साथ करीबी स्थायी रिश्ता बनाएगा। वह और उसकी पत्नी एक व्यक्ति के समान हो जाते हैं।' यह एक सत्य है जिसे समझना कठिन है, जैसे एक रहस्य। मैं कह रहा हूँ कि ये शब्द केवल पति और पत्नी को नहीं दर्शाते हैं, बल्कि मसीह और कलीसिया को भी दर्शाते हैं। इसलिए मैं फिर से कहता हूँ, प्रत्येक पति को अपनी पत्नी से प्रेम करना चाहिए जैसे एक व्यक्ति स्वयं से प्रेम करता है और अपनी देखभाल करता है। पत्नी को अपने पति का गहरा सम्मान करना चाहिए।"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उत्तर दे सकता है, "मैं आभारी हूँ कि पवित्र आत्मा मुझे इस विषय पर बोलने के लिए शब्द दे रहा है। परमेश्वर के पास हमेशा विवाहित लोगों के लिए सबसे अच्छी योजना रही है और उसकी योजना वही है जो विश्वासियों को सुनने की आवश्यकता है," या "मेरे लिए सम्मान की बात है कि परमेश्वर ने इतनी सच्चाई प्रकट की है जो पहले भ्रमित करने वाली या रहस्यमय थी। "मैं जो कुछ सीखा हूँ, उसे अपने चारों ओर के लोगों के साथ साझा करूँगा ताकि वे भी समझ सकें," या "मैं आशा करता हूँ कि विश्वासि समझें कि विवाहित लोगों के लिए ये दृष्टिकोण और कार्य शांति और सहयोग लाने में मदद करेंगे, जब वे परमेश्वर द्वारा बताए गए कार्यों का पालन करते रहें।"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इफिसियों 5:22–33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पत्नियों से कहता है कि वे अपने पतियों के </w:t>
      </w:r>
      <w:r>
        <w:rPr>
          <w:b/>
          <w:lang w:val="hi_IN" w:bidi="hi_IN"/>
        </w:rPr>
        <w:t>अधीन</w:t>
      </w:r>
      <w:r>
        <w:rPr>
          <w:lang w:val="hi_IN" w:bidi="hi_IN"/>
        </w:rPr>
        <w:t xml:space="preserve"> रहें। इसका अर्थ है कि वे आज्ञा मानने के लिए तैयार हैं। अधीनता के लिए उसी शब्द या वाक्यांश का उपयोग करें जिसका उपयोग आपने पिछले भाग में किया है।</w:t>
      </w:r>
    </w:p>
    <w:p>
      <w:pPr/>
      <w:r>
        <w:rPr>
          <w:lang w:val="hi_IN" w:bidi="hi_IN"/>
        </w:rPr>
      </w:r>
      <w:r>
        <w:rPr>
          <w:lang w:val="hi_IN" w:bidi="hi_IN"/>
        </w:rPr>
        <w:t xml:space="preserve">प्रत्येक पत्नी को अपने पति के अधीन रहना चाहिए क्योंकि वह </w:t>
      </w:r>
      <w:r>
        <w:rPr>
          <w:b/>
          <w:lang w:val="hi_IN" w:bidi="hi_IN"/>
        </w:rPr>
        <w:t>प्रभु</w:t>
      </w:r>
      <w:r>
        <w:rPr>
          <w:lang w:val="hi_IN" w:bidi="hi_IN"/>
        </w:rPr>
        <w:t xml:space="preserve"> के निर्देशों के अधीन हो रही है। प्रभु अन्य लोगों पर स्वामी होता है, जिसके पास पूरा अधिकार होता है, इसलिए इस्राएलियों ने परमेश्वर के लिए इस शब्द का उपयोग किया, क्योंकि पूरे संसार पर उसका अधिकार है। यहाँ प्रभु का अर्थ शायद यीशु है, क्योंकि पौलुस इस भाग में यीशु को दर्शाता है और लगातार यीशु को दर्शाता है।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पति पत्नी का सिर है, जैसे </w:t>
      </w:r>
      <w:r>
        <w:rPr>
          <w:b/>
          <w:lang w:val="hi_IN" w:bidi="hi_IN"/>
        </w:rPr>
        <w:t>मसीह</w:t>
      </w:r>
      <w:r>
        <w:rPr>
          <w:lang w:val="hi_IN" w:bidi="hi_IN"/>
        </w:rPr>
        <w:t xml:space="preserve"> कलीसिया का सिर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b/>
          <w:lang w:val="hi_IN" w:bidi="hi_IN"/>
        </w:rPr>
        <w:t>कलीसिया</w:t>
      </w:r>
      <w:r>
        <w:rPr>
          <w:lang w:val="hi_IN" w:bidi="hi_IN"/>
        </w:rPr>
        <w:t xml:space="preserve"> का अर्थ है उन लोगों का समुदाय जो यीशु पर विश्वास करते हैं। कभी-कभी लोग कलीसिया शब्द का उपयोग एक विशेष स्थान पर विश्वासियों के समूह के लिए करते हैं, और कभी-कभी इस शब्द का उपयोग पृथ्वी के सभी लोगों के लिए करते हैं जो यीशु पर विश्वास करते हैं। यहाँ, पौलुस पृथ्वी के सभी विश्वासियों के बारे में बात कर रहा है। </w:t>
      </w:r>
      <w:r>
        <w:rPr>
          <w:b/>
          <w:lang w:val="hi_IN" w:bidi="hi_IN"/>
        </w:rPr>
        <w:t>कलीसिया</w:t>
      </w:r>
      <w:r>
        <w:rPr>
          <w:lang w:val="hi_IN" w:bidi="hi_IN"/>
        </w:rPr>
        <w:t xml:space="preserve"> के बारे में अधिक जानकारी के लिए, मुख्य शब्दावली देखें। कलीसिया के लिए उसी शब्द या वाक्यांश का उपयोग करें जिसका उपयोग आपने पिछले भागों में किया है। </w:t>
      </w:r>
    </w:p>
    <w:p>
      <w:pPr/>
      <w:r>
        <w:rPr>
          <w:lang w:val="hi_IN" w:bidi="hi_IN"/>
        </w:rPr>
      </w:r>
      <w:r>
        <w:rPr>
          <w:lang w:val="hi_IN" w:bidi="hi_IN"/>
        </w:rPr>
        <w:t xml:space="preserve">पौलुस कलीसिया को मसीह का </w:t>
      </w:r>
      <w:r>
        <w:rPr>
          <w:b/>
          <w:lang w:val="hi_IN" w:bidi="hi_IN"/>
        </w:rPr>
        <w:t>शरीर</w:t>
      </w:r>
      <w:r>
        <w:rPr>
          <w:lang w:val="hi_IN" w:bidi="hi_IN"/>
        </w:rPr>
        <w:t xml:space="preserve"> भी कहता है, जो उन लोगों के समूह के लिए एक और शब्द है जो यीशु पर विश्वास करते हैं। पौलुस विश्वासियों को मसीह की देह, क्योंकि एक शरीर की तरह उसके कई सदस्य अलग-अलग भूमिकाएँ रखने वाले होते हैं, लेकिन वे सभी एक-दूसरे से जुड़े हुए हैं और पृथ्वी पर मसीह का काम करते हैं। देह के लिए उसी शब्द या वाक्यांश का उपयोग करें जिसका उपयोग आपने पिछले भागों में किया है। </w:t>
      </w:r>
    </w:p>
    <w:p>
      <w:pPr/>
      <w:r>
        <w:rPr>
          <w:lang w:val="hi_IN" w:bidi="hi_IN"/>
        </w:rPr>
      </w:r>
      <w:r>
        <w:rPr>
          <w:lang w:val="hi_IN" w:bidi="hi_IN"/>
        </w:rPr>
        <w:t xml:space="preserve">मसीह कलीसिया का </w:t>
      </w:r>
      <w:r>
        <w:rPr>
          <w:b/>
          <w:lang w:val="hi_IN" w:bidi="hi_IN"/>
        </w:rPr>
        <w:t>उद्धारकर्ता</w:t>
      </w:r>
      <w:r>
        <w:rPr>
          <w:lang w:val="hi_IN" w:bidi="hi_IN"/>
        </w:rPr>
        <w:t xml:space="preserve"> है। उद्धारकर्ता का अर्थ है वह व्यक्ति जो लोगों को बुराई या खतरे से बचाता है और छुड़ाता है। नए नियम में, यीशु उद्धारकर्ता है जो लोगों को आत्मिक बुराई से बचाता है। यीशु लोगों को पाप के दण्ड से बचाता है।</w:t>
      </w:r>
    </w:p>
    <w:p>
      <w:pPr/>
      <w:r>
        <w:rPr>
          <w:lang w:val="hi_IN" w:bidi="hi_IN"/>
        </w:rPr>
      </w:r>
      <w:r>
        <w:rPr>
          <w:lang w:val="hi_IN" w:bidi="hi_IN"/>
        </w:rPr>
        <w:t xml:space="preserve">यहाँ रुकें और समूह के रूप में चर्चा करें कि आप </w:t>
      </w:r>
      <w:r>
        <w:rPr>
          <w:b/>
          <w:lang w:val="hi_IN" w:bidi="hi_IN"/>
        </w:rPr>
        <w:t>उद्धारकर्ता</w:t>
      </w:r>
      <w:r>
        <w:rPr>
          <w:lang w:val="hi_IN" w:bidi="hi_IN"/>
        </w:rPr>
        <w:t xml:space="preserve"> के लिए किस शब्द या वाक्यांश का उपयोग करेंगे। अधिक जानकारी के लिए मुख्य शब्दावली में </w:t>
      </w:r>
      <w:r>
        <w:rPr>
          <w:b/>
          <w:lang w:val="hi_IN" w:bidi="hi_IN"/>
        </w:rPr>
        <w:t>उद्धारकर्ता</w:t>
      </w:r>
      <w:r>
        <w:rPr>
          <w:lang w:val="hi_IN" w:bidi="hi_IN"/>
        </w:rPr>
        <w:t xml:space="preserve">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मसीह कलीसिया को </w:t>
      </w:r>
      <w:r>
        <w:rPr>
          <w:b/>
          <w:lang w:val="hi_IN" w:bidi="hi_IN"/>
        </w:rPr>
        <w:t>पवित्र</w:t>
      </w:r>
      <w:r>
        <w:rPr>
          <w:lang w:val="hi_IN" w:bidi="hi_IN"/>
        </w:rPr>
        <w:t xml:space="preserve"> बनाने के लिए मर गया। कोई भी स्थान, व्यक्ति या वस्तु जो परमेश्वर को समर्पित है उसे पवित्र कहा जाता है। इसका अर्थ है कि वह वस्तु या व्यक्ति परमेश्वर के विशेष उद्देश्यों के लिए अलग किया गया है। जब लोग यीशु पर भरोसा करने लगते हैं और पवित्र आत्मा प्राप्त करते हैं, तो वे भी पवित्र हो जाते हैं। पौलुस कहता है कि मसीह कलीसिया को पवित्र और निर्दोष के रूप में पेश करता है। परमेश्वर के लिए अलग किए गए किसी भी व्यक्ति के पास ऐसे गुण होने चाहिए, जो परमेश्वर को प्रसन्न करें। इसलिए, जो कोई भी पवित्र है, उसे परमेश्वर के चरित्र को प्रतिबिंबित करना चाहिए, इसलिए पवित्र होने में अच्छे और नैतिक रूप से शुद्ध तरीके से जीवन जीना शामिल हो सकता है। </w:t>
      </w:r>
      <w:r>
        <w:rPr>
          <w:lang w:val="hi_IN" w:bidi="hi_IN"/>
        </w:rPr>
        <w:t>पवित्र</w:t>
      </w:r>
      <w:r>
        <w:rPr>
          <w:lang w:val="hi_IN" w:bidi="hi_IN"/>
        </w:rPr>
        <w:t xml:space="preserve"> शब्द के बारे में अधिक जानकारी के लिए, मुख्य शब्दावली को देखें। पवित्र के लिए उसी शब्द या वाक्यांश का उपयोग करें जिसका उपयोग आपने पिछले भागों में किया है। </w:t>
      </w:r>
    </w:p>
    <w:p>
      <w:pPr/>
      <w:r>
        <w:rPr>
          <w:lang w:val="hi_IN" w:bidi="hi_IN"/>
        </w:rPr>
      </w:r>
      <w:r>
        <w:rPr>
          <w:lang w:val="hi_IN" w:bidi="hi_IN"/>
        </w:rPr>
        <w:t xml:space="preserve">जब कोई पुरुष किसी स्त्री से विवाह करता है, तो वे एक व्यक्ति की तरह </w:t>
      </w:r>
      <w:r>
        <w:rPr>
          <w:b/>
          <w:lang w:val="hi_IN" w:bidi="hi_IN"/>
        </w:rPr>
        <w:t>एक</w:t>
      </w:r>
      <w:r>
        <w:rPr>
          <w:lang w:val="hi_IN" w:bidi="hi_IN"/>
        </w:rPr>
        <w:t xml:space="preserve"> होते हैं। एक होने का अर्थ है एक सामान्य उद्देश्य के लिए मिलकर काम करना। वे एक करीबी और स्थायी रिश्ता बनाते हैं, एक साथ काम करते हैं जैसे वे एक ही व्यक्ति हैं, न कि दो अलग-अलग लोग। एक होने के लिए उसी शब्द या वाक्यांश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6:1–9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6:1–9 को सुनें और अपने मनों में रखें।</w:t>
      </w:r>
    </w:p>
    <w:p>
      <w:pPr/>
      <w:r>
        <w:rPr>
          <w:lang w:val="hi_IN" w:bidi="hi_IN"/>
        </w:rPr>
      </w:r>
      <w:r>
        <w:rPr>
          <w:lang w:val="hi_IN" w:bidi="hi_IN"/>
        </w:rPr>
        <w:t xml:space="preserve">यदि सम्भव हो, तो इफिसियों 6:1–9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6:1–9 का ऑडियो संस्करण सबसे आसानी से समझ आने वाले अनुवाद में सुनें।</w:t>
      </w:r>
    </w:p>
    <w:p>
      <w:pPr/>
      <w:r>
        <w:rPr>
          <w:lang w:val="hi_IN" w:bidi="hi_IN"/>
        </w:rPr>
      </w:r>
      <w:r>
        <w:rPr>
          <w:lang w:val="hi_IN" w:bidi="hi_IN"/>
        </w:rPr>
        <w:t>पौलुस आगे बताता है कि विश्वासियों को उन लोगों की आज्ञा कैसे माननी चाहिए जो उन पर अधिकार रखते हैं। वह यह भी बताता है कि जिन लोगों के पास अधिकार होता है, उन्हें दूसरों की अच्छी तरह से अगुवाई कैसे करनी चाहिए। पिछले भाग में, पौलुस ने विशेष रूप से पतियों और पत्नियों से बात की और उन्हें ऐसा जीवन जीने के लिए प्रोत्साहित किया जो मसीह का आदर करता हो। अब वह बच्चों और माता-पिता के साथ-साथ दासों और स्वामियों से भी बात करता है। पौलुस उन्हें याद दिलाता है कि इन दोनों प्रकार के रिश्तों में उनका रवैया और एक-दूसरे के साथ उनका व्यवहार मसीह की आज्ञाकारिता में होना चाहिए। पति और पत्नी की तरह ही, बच्चे, माता-पिता, दास और स्वामी भी मसीह के प्रति आदर के कारण मसीह की आज्ञाकारिता और नम्रता के उदाहरण का अनुसरण करना चाहिए।</w:t>
      </w:r>
    </w:p>
    <w:p>
      <w:pPr/>
      <w:r>
        <w:rPr>
          <w:lang w:val="hi_IN" w:bidi="hi_IN"/>
        </w:rPr>
      </w:r>
      <w:r>
        <w:rPr>
          <w:lang w:val="hi_IN" w:bidi="hi_IN"/>
        </w:rPr>
        <w:t>पौलुस सबसे पहले बच्चों से बात करता है, जो प्रभु के साथ संबंध रखने की उम्र के हैं, लेकिन अभी इतने छोटे हैं कि उनके माता-पिता उनकी देखभाल करते हैं। इन बच्चों को अपने माता-पिता की आज्ञा माननी चाहिए और अपने माता-पिता के अधिकार के अधीन होना चाहिए, जैसे वे प्रभु के अधिकार के अधीन होते हैं। चूँकि पौलुस विश्वासियों से बात कर रहा है, इसलिए शायद उनके माता-पिता भी विश्वासी होंगे। पौलुस विश्वासियों को याद दिलाता है कि परमेश्वर ने बहुत पहले कहा था कि माता-पिता की आज्ञा मानना अच्छी बात है। पौलुस परमेश्वर की उन दस आज्ञाओं में से एक को दोहराता है जो परमेश्वर ने अपने विशेष लोगों, यहूदियों को उस समय दी थीं जब परमेश्वर ने उनके साथ एक विशेष वाचा बाँधी थी। यह आज्ञा बच्चों को अपने माता-पिता का आदर करने के लिए निर्देश देती है, जिसका अर्थ है आदर करना, प्रेम करना और उनकी आज्ञा मानना। यह पहली आज्ञा है जो परमेश्वर ने वादा या प्रतिफल के साथ दी थी। यदि बच्चे इस आज्ञा का पालन करते हैं, तो उनका जीवन लंबा और आशीषों से भरा होगा।</w:t>
      </w:r>
    </w:p>
    <w:p>
      <w:pPr/>
      <w:r>
        <w:rPr>
          <w:lang w:val="hi_IN" w:bidi="hi_IN"/>
        </w:rPr>
      </w:r>
      <w:r>
        <w:rPr>
          <w:lang w:val="hi_IN" w:bidi="hi_IN"/>
        </w:rPr>
        <w:t>यहाँ रुकें और समूह में इस प्रश्न पर चर्चा करें: आपकी संस्कृति में, बच्चों को अपने माता-पिता के साथ कैसे व्यवहार करना चाहिए? जब लोग किसी बच्चे को ये चीजें करना सिखाते हैं, तो वे क्या कारण बताते हैं कि उन्हें इस तरह से व्यवहार क्यों करना चाहिए? इस ऑडियो को यहाँ रोकें।</w:t>
      </w:r>
    </w:p>
    <w:p>
      <w:pPr/>
      <w:r>
        <w:rPr>
          <w:lang w:val="hi_IN" w:bidi="hi_IN"/>
        </w:rPr>
      </w:r>
      <w:r>
        <w:rPr>
          <w:lang w:val="hi_IN" w:bidi="hi_IN"/>
        </w:rPr>
        <w:t>जहाँ तक वे विश्वासी, जो पिता हैं, उन्हें भी एक निश्चित तरीके से कार्य करना चाहिए क्योंकि वे प्रभु यीशु के हैं। उस समय, पिताओं की जिम्मेदारी अपने बच्चों को शिक्षित करना थी, लेकिन साथ ही उन्हें अपने बच्चों के साथ जैसा चाहें वैसा व्यवहार करने का पूरा अधिकार भी था। पौलुस पिताओं को याद दिलाता है कि उनके अधिकार की भी सीमाएँ हैं, क्योंकि अब वे प्रभु यीशु के अधिकार का पालन करते हैं। पिता को उन रवैया, शब्दों और कार्यों से बचना चाहिए जो कठोर या अनुचित हों, जिससे बच्चे में कड़वाहट या क्रोध आए। पिताओं को अपने बच्चों को इस तरह से सिखाना चाहिए कि वह कोमल हो, जैसे मसीह अपने अनुयायियों को सिखाता है।</w:t>
      </w:r>
    </w:p>
    <w:p>
      <w:pPr/>
      <w:r>
        <w:rPr>
          <w:lang w:val="hi_IN" w:bidi="hi_IN"/>
        </w:rPr>
      </w:r>
      <w:r>
        <w:rPr>
          <w:lang w:val="hi_IN" w:bidi="hi_IN"/>
        </w:rPr>
        <w:t>यहाँ रुकें और समूह में इस प्रश्न पर चर्चा करें: एक अच्छे पिता के बारे में एक कहानी सुनाएँ और बताएँ कि वह अपने बच्चों को कैसे सिखाता है। आपकी संस्कृति में अच्छे पिता द्वारा अपने बच्चों की देखभाल और सिखाने के तरीकों पर चर्चा करें। इस ऑडियो को यहाँ रोकें।</w:t>
      </w:r>
    </w:p>
    <w:p>
      <w:pPr/>
      <w:r>
        <w:rPr>
          <w:lang w:val="hi_IN" w:bidi="hi_IN"/>
        </w:rPr>
      </w:r>
      <w:r>
        <w:rPr>
          <w:lang w:val="hi_IN" w:bidi="hi_IN"/>
        </w:rPr>
        <w:t xml:space="preserve">अब पौलुस अगले घराने के संबंध के बारे में बात करता है। वह दासों और स्वामियों से भी बात करता है, जिन्हें भी एक-दूसरे के साथ आदर के व्यवहार से यह दिखाना चाहिए कि वे प्रभु के हैं। उस समय, दास घराने का एक हिस्सा थे, यही कारण है कि पौलुस यहाँ उनके व्यवहार के बारे में बात करता है। पौलुस यहाँ दासता को अच्छा या बुरा घोषित नहीं करता है; बल्कि, वह दैनिक जीवन के एक व्यावहारिक तरीके का वर्णन करता है। वह दासों और स्वामियों से भी बात करता है जो विश्वासी हैं और जिन्हें एक-दूसरे से प्रेम करना चाहिए और एक-दूसरे के अधीन होना चाहिए। पौलुस उनके रवैए पर ध्यान केंद्रित करता है। मसीह के बताए तरीके से अपना काम करके, ये विश्वासी दिखाते हैं कि वे मसीह पर भरोसा करते हैं और उसका सम्मान करते हैं। </w:t>
      </w:r>
    </w:p>
    <w:p>
      <w:pPr/>
      <w:r>
        <w:rPr>
          <w:lang w:val="hi_IN" w:bidi="hi_IN"/>
        </w:rPr>
      </w:r>
      <w:r>
        <w:rPr>
          <w:lang w:val="hi_IN" w:bidi="hi_IN"/>
        </w:rPr>
        <w:t>पौलुस कहता है कि दासों को "डरते और काँपते" हुए अपने स्वामियों की आज्ञा माननी चाहिए, जिसका अर्थ है पूरी तरह से सम्मानजनक रवैया। दासों को उतनी ही सच्चाई से आज्ञा माननी चाहिए जैसे वे मसीह की आज्ञा मानते हैं।</w:t>
      </w:r>
    </w:p>
    <w:p>
      <w:pPr/>
      <w:r>
        <w:rPr>
          <w:lang w:val="hi_IN" w:bidi="hi_IN"/>
        </w:rPr>
      </w:r>
      <w:r>
        <w:rPr>
          <w:lang w:val="hi_IN" w:bidi="hi_IN"/>
        </w:rPr>
        <w:t xml:space="preserve">उन्हें ईमानदारी से और लगातार आज्ञा माननी चाहिए, न कि केवल तब, जब उनके स्वामी देख रहे हों ताकि उनके स्वामी उनकी प्रशंसा करें। पौलुस दासों को याद दिलाता है कि वे मसीह के हैं, इसलिए उन्हें सब कुछ उसी तरह से करना चाहिए जो मसीह ने उन्हें करने के लिए कहा है। उन्हें परमेश्वर की इच्छा पूरी करनी चाहिए, या जो परमेश्वर को प्रसन्न करता है, वह उत्साह के साथ करना चाहिए, ताकि यह दिखाया जा सके कि वे न केवल अपने स्वामियों की सेवा कर रहे हैं बल्कि वे परमेश्वर की सेवा कर रहे हैं। </w:t>
      </w:r>
    </w:p>
    <w:p>
      <w:pPr/>
      <w:r>
        <w:rPr>
          <w:lang w:val="hi_IN" w:bidi="hi_IN"/>
        </w:rPr>
      </w:r>
      <w:r>
        <w:rPr>
          <w:lang w:val="hi_IN" w:bidi="hi_IN"/>
        </w:rPr>
        <w:t>यहाँ रुकें और समूह में इस प्रश्न पर चर्चा करें: उस समय के बारे में एक कहानी सुनाएँ जब आप किसी व्यक्ति के किसी काम को करने के तरीके से प्रभावित हुए हों। उनके काम करने के तरीके या काम करते समय उनके रवैए का वर्णन करें। उन्होंने क्या किया जिससे पता चला कि वे समर्पित या केंद्रित थे? उन्होंने इस तरह से काम क्यों किया? इस ऑडियो को यहाँ रोकें।</w:t>
      </w:r>
    </w:p>
    <w:p>
      <w:pPr/>
      <w:r>
        <w:rPr>
          <w:lang w:val="hi_IN" w:bidi="hi_IN"/>
        </w:rPr>
      </w:r>
      <w:r>
        <w:rPr>
          <w:lang w:val="hi_IN" w:bidi="hi_IN"/>
        </w:rPr>
        <w:t>पौलुस दासों को यह भी याद दिलाता है कि यदि उनके मानवीय स्वामी उनके अच्छे रवैए और उनके काम को न पहचानें, तो भी प्रभु वह सब देखता है जो कुछ वे करते हैं। परमेश्वर हर किसी को उसके अच्छे काम का प्रतिफल देगा, चाहे वह दास हो या न हो।</w:t>
      </w:r>
    </w:p>
    <w:p>
      <w:pPr/>
      <w:r>
        <w:rPr>
          <w:lang w:val="hi_IN" w:bidi="hi_IN"/>
        </w:rPr>
      </w:r>
      <w:r>
        <w:rPr>
          <w:lang w:val="hi_IN" w:bidi="hi_IN"/>
        </w:rPr>
        <w:t xml:space="preserve">स्वामियों को यह भी याद रखना चाहिए कि प्रभु वह सब देखता है जो वे करते हैं, इसलिए स्वामियों का भी ऐसा ही रवैया होना चाहिए। चूँकि वे प्रभु की सेवा भी करते हैं, इसलिए स्वामियों को वही करना चाहिए जो मसीह को प्रसन्न करता है। क्योंकि विश्वासियों को एक-दूसरे की देखभाल करनी चाहिए, इसलिए स्वामियों को अपने दासों के साथ हेरफेर करके, अपमानित करके या डराकर अपनी शक्ति का दुरुपयोग नहीं करना चाहिए। स्वामियों को याद रखना चाहिए कि वे और उनके दास स्वर्ग में एक ही स्वामी के हैं। और प्रभु सभी का न्याय एक ही मापदण्ड से करता है। </w:t>
      </w:r>
      <w:r>
        <w:rPr>
          <w:lang w:val="hi_IN" w:bidi="hi_IN"/>
        </w:rPr>
      </w:r>
    </w:p>
    <w:p>
      <w:pPr>
        <w:pStyle w:val="Heading3"/>
      </w:pPr>
      <w:r>
        <w:rPr>
          <w:lang w:val="hi_IN" w:bidi="hi_IN"/>
        </w:rPr>
        <w:t>घटनाओं को समझाना</w:t>
      </w:r>
    </w:p>
    <w:p>
      <w:pPr/>
      <w:r>
        <w:rPr>
          <w:lang w:val="hi_IN" w:bidi="hi_IN"/>
        </w:rPr>
      </w:r>
      <w:r>
        <w:rPr>
          <w:lang w:val="hi_IN" w:bidi="hi_IN"/>
        </w:rPr>
        <w:t>इफिसियों 6:1–9 का ऑडियो संस्करण सबसे आसानी से समझ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चार हिस्से हैं।</w:t>
      </w:r>
    </w:p>
    <w:p>
      <w:pPr/>
      <w:r>
        <w:rPr>
          <w:lang w:val="hi_IN" w:bidi="hi_IN"/>
        </w:rPr>
      </w:r>
      <w:r>
        <w:rPr>
          <w:b/>
          <w:lang w:val="hi_IN" w:bidi="hi_IN"/>
        </w:rPr>
        <w:t>पहले भाग में:</w:t>
      </w:r>
      <w:r>
        <w:rPr>
          <w:lang w:val="hi_IN" w:bidi="hi_IN"/>
        </w:rPr>
        <w:t xml:space="preserve"> पौलुस बच्चों को अपने माता-पिता की आज्ञा मानने के लिए प्रोत्साहित करता है क्योंकि परमेश्वर ने कहा है कि यह सही है। यदि वे ऐसा करते हैं, तो बच्चों का जीवन आशीषों से भरा और लंबा होगा।</w:t>
      </w:r>
    </w:p>
    <w:p>
      <w:pPr/>
      <w:r>
        <w:rPr>
          <w:lang w:val="hi_IN" w:bidi="hi_IN"/>
        </w:rPr>
      </w:r>
      <w:r>
        <w:rPr>
          <w:b/>
          <w:lang w:val="hi_IN" w:bidi="hi_IN"/>
        </w:rPr>
        <w:t>दूसरे भाग में:</w:t>
      </w:r>
      <w:r>
        <w:rPr>
          <w:lang w:val="hi_IN" w:bidi="hi_IN"/>
        </w:rPr>
        <w:t xml:space="preserve"> पौलुस पिताओं से कहता है कि वे अपने बच्चों के साथ ऐसा कठोर व्यवहार न करें जिससे उन्हें गुस्सा आ जाए। इसके बजाय, पिताओं को अपने बच्चों को प्रभु यीशु के बारे में सिखाकर और उन्हें शिक्षा देकर उनकी देखभाल करनी चाहिए।</w:t>
      </w:r>
    </w:p>
    <w:p>
      <w:pPr/>
      <w:r>
        <w:rPr>
          <w:lang w:val="hi_IN" w:bidi="hi_IN"/>
        </w:rPr>
      </w:r>
      <w:r>
        <w:rPr>
          <w:b/>
          <w:lang w:val="hi_IN" w:bidi="hi_IN"/>
        </w:rPr>
        <w:t>तीसरे भाग में:</w:t>
      </w:r>
      <w:r>
        <w:rPr>
          <w:lang w:val="hi_IN" w:bidi="hi_IN"/>
        </w:rPr>
        <w:t xml:space="preserve"> पौलुस दासों से न केवल अपने स्वामियों की आज्ञा मानने के लिए कहता है, बल्कि ऐसा करते समय अपने रवैये पर भी ध्यान देने के लिए कहता है। दासों को आज्ञा माननी चाहिए और अपना काम मसीह की सेवा समझकर करना चाहिए, यह याद रखकर कि प्रभु यीशु सभी को उसके काम का प्रतिफल देगा।</w:t>
      </w:r>
    </w:p>
    <w:p>
      <w:pPr/>
      <w:r>
        <w:rPr>
          <w:lang w:val="hi_IN" w:bidi="hi_IN"/>
        </w:rPr>
      </w:r>
      <w:r>
        <w:rPr>
          <w:b/>
          <w:lang w:val="hi_IN" w:bidi="hi_IN"/>
        </w:rPr>
        <w:t>चौथे भाग में:</w:t>
      </w:r>
      <w:r>
        <w:rPr>
          <w:lang w:val="hi_IN" w:bidi="hi_IN"/>
        </w:rPr>
        <w:t xml:space="preserve"> स्वामियों को भी ऐसा व्यवहार करना चाहिए जो परमेश्वर को प्रसन्न करे, और ऐसा करने का एक तरीका यह है कि वे अपने दासों को धमकी न दे। उन्हें यह याद रखना चाहिए कि सभी का एक ही प्रभु है जो सभी का और उनके कामों का न्याय निष्पक्ष रूप से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इन वचनों को सुन रहे हैं, जिसमें शामिल है:</w:t>
      </w:r>
    </w:p>
    <w:p>
      <w:pPr>
        <w:pStyle w:val="ListBullet"/>
        <w:spacing w:line="240" w:lineRule="auto"/>
        <w:ind w:left="720"/>
      </w:pPr>
      <w:r>
        <w:rPr>
          <w:lang w:val="hi_IN" w:bidi="hi_IN"/>
        </w:rPr>
      </w:r>
      <w:r>
        <w:rPr>
          <w:lang w:val="hi_IN" w:bidi="hi_IN"/>
        </w:rPr>
        <w:t>बच्चे</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 xml:space="preserve">दास </w:t>
      </w:r>
    </w:p>
    <w:p>
      <w:pPr>
        <w:pStyle w:val="ListBullet"/>
        <w:spacing w:line="240" w:lineRule="auto"/>
        <w:ind w:left="720"/>
      </w:pPr>
      <w:r>
        <w:rPr>
          <w:lang w:val="hi_IN" w:bidi="hi_IN"/>
        </w:rPr>
      </w:r>
      <w:r>
        <w:rPr>
          <w:lang w:val="hi_IN" w:bidi="hi_IN"/>
        </w:rPr>
        <w:t>और स्वामी</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प्रभु परमेश्वर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पौलुस घराने के लिए निर्देश लिखना जारी रखता है। वह समझाता है कि अधिकार वाले लोगों को कैसे व्यवहार करना चाहिए, और जो लोग दूसरों के अधिकार के अधीन होते हैं, उन्हें कैसे व्यवहार करना चाहिए। यहाँ जब वह बच्चों, पिताओं, दासों और स्वामियों से जो विश्वासी हैं, बात करता है, तो वह उन्हें फिर से याद दिलाता है कि क्योंकि वे प्रभु के हैं, इसलिए प्रभु यीशु ही उनका स्वामी, या उनके घर का अधिकारी है। विश्वासी एक-दूसरे से प्रेम करने और एक-दूसरे के प्रति समर्पण करने की यीशु की आज्ञा का पालन करने के द्वारा प्रभु यीशु के अधिकार के अधीन रहते हैं। पौलुस समझाता है कि इन सभी स्थितियों में ऐसा कैसे करना है, विशेष रूप से ऐसा करते समय विश्वासियों के व्यवहार पर ध्यान केंद्रित करते हुए।</w:t>
      </w:r>
    </w:p>
    <w:p>
      <w:pPr/>
      <w:r>
        <w:rPr>
          <w:lang w:val="hi_IN" w:bidi="hi_IN"/>
        </w:rPr>
      </w:r>
      <w:r>
        <w:rPr>
          <w:lang w:val="hi_IN" w:bidi="hi_IN"/>
        </w:rPr>
        <w:t xml:space="preserve">इस भाग के पहले हिस्से में, पौलुस बच्चों से बात करता है। बच्चों को "प्रभु में" अपने माता-पिता की आज्ञा माननी चाहिए, या क्योंकि बच्चे प्रभु के हैं। प्रभु ने कहा है कि माता-पिता की आज्ञा मानना सही बात है। यह दिखाने के लिए, पौलुस उन्हें उन आज्ञाओं की याद दिलाता है जो परमेश्वर ने यहूदी लोगों को दी थी। जो विश्वासी सुन रहे हैं, वे शायद इससे परिचित होंगे, इसलिए पौलुस आज्ञा का परिचय नहीं देता और केवल उस आज्ञा के उन हिस्सों को शामिल करता है जिन पर वह चर्चा करेगा। परमेश्वर ने कहा है कि बच्चों को अपने माता-पिता का आदर करना चाहिए, जिसका अर्थ है आदर करना और उनकी आज्ञा मानना। यह आज्ञा वह पहला नियम था जो परमेश्वर ने अपने लोगों को दिया था, जिससे उन्हें आज्ञा मानने का कारण भी मिला। परमेश्वर ने प्रतिज्ञा की कि जब बच्चे अपने माता-पिता की आज्ञा मानते हैं, तो परमेश्वर उन्हें आशीष देगा और उन्हें लंबा जीवन देगा। पौलुस इफिसियों को याद दिलाता है कि यह परमेश्वर की पहली आज्ञा थी जिसमें प्रतिफल की स्पष्ट प्रतिज्ञा थी। </w:t>
      </w:r>
    </w:p>
    <w:p>
      <w:pPr/>
      <w:r>
        <w:rPr>
          <w:lang w:val="hi_IN" w:bidi="hi_IN"/>
        </w:rPr>
      </w:r>
      <w:r>
        <w:rPr>
          <w:lang w:val="hi_IN" w:bidi="hi_IN"/>
        </w:rPr>
        <w:t>यहाँ रुकें और समूह में इस प्रश्न पर चर्चा करें: आपकी संस्कृति में बच्चों को कैसे व्यवहार करना चाहिए, इस बारे में किस तरह की कहावतें प्रचलित हैं? ये उद्धरण किस प्रकार के लोगों के हैं? आपको क्यों लगता है कि लोग इन कहावतों या नीतिवचन का उपयोग दूसरों को प्रोत्साहित करने या सिखाने के लिए करते हैं? इस ऑडियो को यहाँ रोकें।</w:t>
      </w:r>
    </w:p>
    <w:p>
      <w:pPr/>
      <w:r>
        <w:rPr>
          <w:lang w:val="hi_IN" w:bidi="hi_IN"/>
        </w:rPr>
      </w:r>
      <w:r>
        <w:rPr>
          <w:lang w:val="hi_IN" w:bidi="hi_IN"/>
        </w:rPr>
        <w:t>पौलुस इस भाग के दूसरे हिस्से में विशेष रूप से पिताओं से बात करता है। पिताओं को अपने अधिकार का उपयोग अपने बच्चों को कठोर अनुशासन या दुर्व्यवहार करने के लिए नहीं करना चाहिए, जिससे उनमें गुस्सा और कड़वाहट पैदा हो। पौलुस इसके बजाय उन्हें एक विपरीत कार्य करने का सुझाव देता है। पिताओं को अपने अधिकार का उपयोग अपने बच्चों को प्रभु यीशु के मार्ग पर चलने की शिक्षा देने के लिए, या विश्वासियों को किस प्रकार व्यवहार करना चाहिए, यह सिखाने के लिए करना चाहिए। उन्हें मसीह के दयालु और प्रेमपूर्ण शिक्षा के उदाहरण का पालन करना चाहिए।</w:t>
      </w:r>
    </w:p>
    <w:p>
      <w:pPr/>
      <w:r>
        <w:rPr>
          <w:lang w:val="hi_IN" w:bidi="hi_IN"/>
        </w:rPr>
      </w:r>
      <w:r>
        <w:rPr>
          <w:lang w:val="hi_IN" w:bidi="hi_IN"/>
        </w:rPr>
        <w:t>इस भाग के तीसरे हिस्से में, पौलुस दासों के रवैये और उनके द्वारा अपने स्वामियों के प्रति समर्पण के तरीके को संबोधित करता है। पौलुस अपने स्वामियों की आज्ञा मानने वाले दासों की तुलना मसीह की आज्ञा मानने वाले विश्वासियों से करता है। दासों को अत्यंत आदरपूर्ण और निष्ठापूर्वक आज्ञा माननी चाहिए, ठीक वैसे ही जैसे वे मसीह की आज्ञा मानते हैं। उन्हें लगातार यह करना चाहिए, न कि केवल जब कोई उन्हें देख रहा हो, या प्रशंसा पाने के लिए। ये कार्य और रवैया दिखाते हैं कि दास मसीह के हैं और वे वही करने की कोशिश कर रहे हैं जो प्रभु को प्रसन्न करता है। चूँकि एक विश्वासी का मुख्य ध्यान, प्रभु की आज्ञाओं का पालन करके उसकी सेवा करने पर होना चाहिए, इसलिए दासों को स्वेच्छा से सेवा करनी चाहिए, क्योंकि वे मसीह की सेवा करते हैं, न कि केवल अपने स्वामी की।</w:t>
      </w:r>
    </w:p>
    <w:p>
      <w:pPr/>
      <w:r>
        <w:rPr>
          <w:lang w:val="hi_IN" w:bidi="hi_IN"/>
        </w:rPr>
      </w:r>
      <w:r>
        <w:rPr>
          <w:lang w:val="hi_IN" w:bidi="hi_IN"/>
        </w:rPr>
        <w:t>यहाँ रुकें और समूह में चर्चा करें: पौलुस "डर और काँपने" के साथ किसी व्यक्ति की आज्ञा मानने के बारे में बात करता है। किसी ऐसे व्यक्ति के बारे में बात करें जिसका आप इतना सम्मान करते हैं कि आप उससे लगभग डरते हैं। आप किस तरह के विवरणों का इस्तेमाल करते हैं? चर्चा करें कि आप यह गहरा सम्मान दिखाने के लिए किन शब्दों या वाक्यांशों का उपयोग करेंगे। इस ऑडियो को यहाँ रोकें।</w:t>
      </w:r>
    </w:p>
    <w:p>
      <w:pPr/>
      <w:r>
        <w:rPr>
          <w:lang w:val="hi_IN" w:bidi="hi_IN"/>
        </w:rPr>
      </w:r>
      <w:r>
        <w:rPr>
          <w:lang w:val="hi_IN" w:bidi="hi_IN"/>
        </w:rPr>
        <w:t>फिर से रुकें और समूह में चर्चा करें: पौलुस किसी व्यक्ति की सच्चे हृदय से सेवा करने के बारे में भी बात करता है। उस समय के बारे में बात करें जब आपने किसी के लिए कड़ी मेहनत की थी, तब भी जब वे आपको नहीं देख रहे थे, क्योंकि आप ऐसा करना चाहते थे। इस पर ध्यान दें कि आपने इसके बारे में कैसे बात की, और चर्चा करें कि आप अपने अनुवाद में हृदय की सच्चाई के बारे में कैसे बात करेंगे। इस ऑडियो को यहाँ रोकें।</w:t>
      </w:r>
    </w:p>
    <w:p>
      <w:pPr/>
      <w:r>
        <w:rPr>
          <w:lang w:val="hi_IN" w:bidi="hi_IN"/>
        </w:rPr>
      </w:r>
      <w:r>
        <w:rPr>
          <w:lang w:val="hi_IN" w:bidi="hi_IN"/>
        </w:rPr>
        <w:t>पौलुस दासों को इस बात के लिए भी प्रोत्साहित करता है कि प्रभु के अधीन होना और उसकी सेवा करना कितना अच्छा है। प्रभु यीशु उन्हें उनके व्यवहार और उनके मानवीय स्वामी के प्रति आज्ञाकारिता के कारण पहचानकर उन्हें प्रतिफल देगा, भले ही उनका मानवीय स्वामी उनकी आज्ञाकारिता को न पहचाने। प्रभु निष्पक्ष है। वह दासों और स्वतंत्र, दोनों को उनके कार्यों के अनुसार प्रतिफल देता है।</w:t>
      </w:r>
    </w:p>
    <w:p>
      <w:pPr/>
      <w:r>
        <w:rPr>
          <w:lang w:val="hi_IN" w:bidi="hi_IN"/>
        </w:rPr>
      </w:r>
      <w:r>
        <w:rPr>
          <w:lang w:val="hi_IN" w:bidi="hi_IN"/>
        </w:rPr>
        <w:t>इस भाग के चौथे हिस्से में, पौलुस कहता है कि स्वामियों को भी यह याद रखना चाहिए कि प्रभु अपने कार्यों में निष्पक्ष है। दास और स्वामी, दोनों परमेश्वर के हैं, जो सर्वोच्च स्वामी है। परमेश्वर लोगों के साथ उनके व्यक्तित्व या काम के आधार पर उनके साथ अलग-अलग व्यवहार नहीं करता है। हर विश्वासी को प्रभु की सेवा करनी चाहिए और वही करना चाहिए जो उसे प्रसन्न करता है। इसलिए स्वामियों को भी इसके बारे में सोचना चाहिए कि वे अपने कार्यों के साथ प्रभु की सेवा कैसे करते हैं, ठीक वैसे ही जैसे दास करते हैं। याद रखें, पौलुस ने पहले ही विश्वासियों को एक-दूसरे के प्रति दयालु और करुणामय होने के लिए प्रोत्साहित किया था। इसलिए, प्रभु की सेवा करने का एक तरीका यह है कि दयालुता से बात करें और अपने दासों को कठोर भाषा या दंड से धमकी न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ऐसा करते हैं, तो आप पौलुस, प्रभु परमेश्वर, मसीह, बच्चों, पिताओं, दासों और स्वामियों का प्रतिनिधित्व करने वाले चित्र, वस्तुओं, या यहाँ तक कि लोगों का भी उपयोग कर सकते हैं।</w:t>
      </w:r>
    </w:p>
    <w:p>
      <w:pPr/>
      <w:r>
        <w:rPr>
          <w:lang w:val="hi_IN" w:bidi="hi_IN"/>
        </w:rPr>
      </w:r>
      <w:r>
        <w:rPr>
          <w:lang w:val="hi_IN" w:bidi="hi_IN"/>
        </w:rPr>
        <w:t>इनमें से प्रत्येक के लिए लोग, चित्र या वस्तुएँ चुनें। जब आप इन पदों की कहानी दोबारा बताना शुरू करें, तो याद रखें कि पौलुस पहले बच्चों से बात करता है। वह उनसे अपने माता-पिता दोनों की आज्ञा मानने के लिए कहता है। अपने माता-पिता की आज्ञा का पालने करते हुए बच्चों को दिखाएँ। पौलुस कहता है कि यह सही है क्योंकि प्रभु ने ऐसा ही कहा है, और इस आज्ञाकारिता के परिणामस्वरूप, बच्चे लंबे समय तक और आशीषित जीवन जीएँगे। बच्चों की आज्ञा मानने पर परमेश्वर जो अच्छी चीजें देता है, वह दिखाएँ। फिर पौलुस पिताओं से बात करता है। उन्हें कठोर शब्दों या कार्यों से अपने बच्चों में कड़वाहट पैदा नहीं करनी चाहिए। इसके बजाय, पिताओं को अपने बच्चों को उस तरीके से सिखाते हुए दिखाएँ जैसा प्रभु चाहता है, और बच्चों को धैर्यपूर्वक और प्रेमपूर्वक बातें समझाते हुए दिखाएँ। इसके बाद, पौलुस दासों से बात करता है। दासों को अपने स्वामी की बात का सम्मानपूर्वक और ईमानदारी से पालन करते हुए दिखाएँ। स्वामी को दासों से मुँह फेरते हुए और दासों को फिर भी कड़ी मेहनत से काम करते हुए दिखाएँ। चूँकि वे मसीह के हैं, इसलिए दास मसीह के लिए अपना काम करते हैं, और वे काम करते समय उसकी ओर ध्यान देते हैं। मसीह दासों को काम करते हुए देखता है। दिखाएँ कि वह दासों को उनके अच्छे काम के लिए कैसे प्रतिफल देता है। अन्त में, पौलुस स्वामियों से बात करता है। दिखाएँ कि स्वामी अपने दासों के साथ कोमल व्यवहार कर रहे हैं, न कि कठोर व्यवहार। स्वामी भी प्रभु की ओर देखते हैं, यह याद रखते हुए कि वे जो कुछ भी करते हैं, प्रभु के लिए करते हैं। दिखाएँ कि कैसे प्रभु सभी के साथ समान व्यवहार करता है, चाहे वे किसी भी प्रकार का काम करें।</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6:1–9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के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इन वचनों को सुन रहे हैं, जिसमें शामिल है:</w:t>
      </w:r>
    </w:p>
    <w:p>
      <w:pPr>
        <w:pStyle w:val="ListBullet"/>
        <w:spacing w:line="240" w:lineRule="auto"/>
        <w:ind w:left="720"/>
      </w:pPr>
      <w:r>
        <w:rPr>
          <w:lang w:val="hi_IN" w:bidi="hi_IN"/>
        </w:rPr>
      </w:r>
      <w:r>
        <w:rPr>
          <w:lang w:val="hi_IN" w:bidi="hi_IN"/>
        </w:rPr>
        <w:t>बच्चे</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 xml:space="preserve">दास </w:t>
      </w:r>
    </w:p>
    <w:p>
      <w:pPr>
        <w:pStyle w:val="ListBullet"/>
        <w:spacing w:line="240" w:lineRule="auto"/>
        <w:ind w:left="720"/>
      </w:pPr>
      <w:r>
        <w:rPr>
          <w:lang w:val="hi_IN" w:bidi="hi_IN"/>
        </w:rPr>
      </w:r>
      <w:r>
        <w:rPr>
          <w:lang w:val="hi_IN" w:bidi="hi_IN"/>
        </w:rPr>
        <w:t>और स्वामी</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प्रभु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पौलुस कहता है, "बच्चों, चूँकि तुम प्रभु यीशु के हो, इसलिए तुम्हें अपने माता-पिता की आज्ञा माननी चाहिए। यह सही है क्योंकि परमेश्वर ने पवित्रशास्त्र में कहा है, 'अपने पिता और माता का आदर कर, ताकि तेरा जीवन आशीषों से भरा हो और तू लंबे समय तक जीवित रहे।' यह पहली आज्ञा है जिसे परमेश्वर ने प्रतिफल की प्रतिज्ञा के साथ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बच्चों की भूमिका निभाने वाले व्यक्ति से पूछें, "आप क्या महसूस कर रहे हैं या क्या सोच रहे हैं?" वह व्यक्ति इस तरह उत्तर दे सकता है, "कभी-कभी अपने माता-पिता की आज्ञा मानना कठिन होता है, जब मुझे समझ नहीं आता कि वे मुझसे कुछ काम करने के लिए क्यों कहते हैं। लेकिन मैं प्रभु का हूँ और मैं वही करना चाहता हूँ जो वह चाहता है, इसलिए मैं अपने माता-पिता की आज्ञा का पालन करूँगा," या "मुझे प्रोत्साहित किया गया है कि जब मैं अपने माता-पिता की आज्ञा का सम्मान करके उसकी आज्ञा का सम्मान करता हूँ, तो परमेश्वर मुझे अच्छी चीजें देने का वादा करता है," या "मुझे आश्चर्य है कि पौलुस हमसे सीधे बात कर रहा है, भले ही हम युवा हैं! मैं बहुत खुश हूँ कि परमेश्वर हमारी परवाह करता है और वह हमें शिक्षा देकर यह दिखाता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पौलुस कहता है, "पिताओं, अपने बच्चों के साथ ऐसा कठोर या अनुचित व्यवहार न करें जिससे उन्हें गुस्सा आ जाए और चिड़-चिड़े हो जाए। इसके बजाय, अपने बच्चों को प्रशिक्षण और निर्देश देकर उनकी देखभाल करें, जैसा एक विश्वासी को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 की भूमिका निभाने वाले व्यक्ति से पूछें, "आप क्या महसूस कर रहे हैं या क्या सोच रहे हैं?" वह व्यक्ति इस तरह उत्तर दे सकता है, "कभी-कभी मुझे यह समझ नहीं आता कि अपने बच्चों को अच्छी तरह से कैसे सिखाऊँ; जब मेरे बच्चे गलत काम करते हैं तो बहुत कठिन होता है। मैं आभारी हूँ कि परमेश्वर हमारे जीवन के हर पहलू की परवाह करता है, और हमें दिखाता है कि हमारे बच्चों को कैसे सिखाना है," या "मैं नहीं चाहूँगा कि मेरे बच्चे हर समय गुस्से में रहें—पौलुस ने हमें अभी-अभी चेतावनी दी है कि यह कितना खतरनाक हो सकता है! मैं अपने बच्चों को प्रभु के बारे में सीखने में मदद करूँगा," या "जब प्रभु हमें दयालु और प्रेमपूर्ण तरीके से सिखाता है तो मुझे राहत और प्रोत्साहन मिलता है। यह समझ में आता है कि मुझे अपने बच्चों को उसी तरह सिखाना चाहिए।"</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आगे कहता है, "तुम जो दास हो, अपने स्वामियों की आज्ञा का पालन, गहरे सम्मान, ईमानदारी और उसी तरह के व्यवहार के साथ करो जैसे तुम मसीह की आज्ञा मानते हो। ऐसा हर समय करें, न कि जब आपके स्वामी आपको देख रहे हों या केवल इसलिए कि वे आपकी प्रशंसा करें। मसीह के दासों की तरह आज्ञा मानें और स्वेच्छा से वही करें जो परमेश्वर करने को कहे। जब आप अपना काम करते हैं, तो इस तरह सोचें: आप प्रभु यीशु के लिए काम कर रहे हैं, आप केवल अपने स्वामी के लिए काम नहीं कर रहे हैं। चाहे आप दास हो या न हो, आप यह निश्चित जान लो कि प्रभु यीशु आपको आपके अच्छे काम का प्रतिफल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भूमिका निभाने वाले व्यक्ति से पूछें, "आप क्या महसूस कर रहे हैं या क्या सोच रहे हैं?" वह व्यक्ति इस तरह उत्तर दे सकता है, "जब मेरा स्वामी मेरे किए हुए काम को नहीं देखता तो मैं निराश हो जाता हूँ। लेकिन मुझे आशा है क्योंकि मसीह ही मेरा असली स्वामी है और मेरे द्वारा किए गए भले कामों को देखता है। मुझे पता है कि उसे मेरी परवाह है और सब कुछ सही कर देगा, चाहे मेरा मानव स्वामी कुछ भी करे," या "लगातार आज्ञा मानना बहुत कठिन है, इसलिए मुझे खुशी है कि पवित्र आत्मा हमारे साथ है और हमें एक-दूसरे के अधीन होने में मदद करता है," या "क्योंकि मैं मसीह का हूँ, इसलिए मैं ऐसा व्यवहार करना चाहता हूँ जो मसीह का आदर करें और मेरे जीवन में जो वह अच्छे काम कर रहा है, उसे दिखाएँ।"</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उत्तर दे सकता है, "मुझे उन दासों की परवाह है जो कठिन परिस्थितियों में हैं और उन्हें प्रोत्साहित करना चाहता हूँ कि यीशु मसीह उनकी भी परवाह करता है," या "मैं सभी को यह याद दिलाना चाहता हूँ कि मसीह दासों के साथ दूसरों से अलग व्यवहार नहीं करता है," या "यह कितनी बड़ी आशीष है कि हम यीशु पर उचित प्रतिफल और न्याय देने के लिए भरोसा कर सकते हैं, क्योंकि उसके पास ऐसा करने की शक्ति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लोगों के मन को देखता हूँ और जानता हूँ कि उन्हें मेरी कितनी जरूरत है। क्योंकि मैं उनसे प्रेम करता हूँ, इसलिए मैं चाहता हूँ कि सभी लोग मेरे लोग हों, चाहे वे दास हों या स्वतंत्र," या "मुझे अन्याय से नफरत है, इसलिए मैं सभी को उनके अच्छे काम का प्रतिफल दूँगा, चाहे पृथ्वी पर दूसरे लोग ऐसा न करें," या "जब मेरे लोग वह करते हैं जो परमेश्वर को प्रसन्न करता है, तो मुझे खुशी होती है और आनन्द होता है, क्योंकि यही जीवन का सबसे अच्छा तरीका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इसके बाद, पौलुस कहता है, "तुम जो स्वामी हो, अपने दासों के साथ सही व्यवहार करो जैसे मैंने उन्हें तुम्हारे साथ व्यवहार करने के लिए कहा है। अपने दासों को धमकी न दें, यह न कहें कि आप उन्हें चोट पहुँचाएंगे या उन्हें दंड देंगे, क्योंकि आप जानते हैं कि स्वर्ग में आपका एक ही स्वामी है, जो प्रभु है। वह सभी लोगों के साथ समान व्यवहार करता है और सभी का न्याय एक ही मापदण्ड से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स्वामी की भूमिका निभाने वाले व्यक्ति से पूछें, "आप क्या महसूस कर रहे हैं या क्या सोच रहे हैं?" वह व्यक्ति इस तरह उत्तर दे सकता है, "क्योंकि मैं भी अपने दासों की तरह परमेश्वर का हूँ, इसलिए मुझे पता है कि मुझे अपने दासों के साथ ऐसा व्यवहार नहीं करना चाहिए जैसे वे केवल मुझे प्रसन्न करने के लिए मौजूद हैं," या "अगर कोई मेरे साथ कठोर या क्रूर व्यवहार करे, तो मुझे गुस्सा आएगा। मैं अपने साथी विश्वासियों के साथ ऐसा क्यों करूँ, जो मेरे भाइयों और बहनों के समान हैं?" या “मुझे डर है कि अगर मैं अपने दासों के साथ अच्छा व्यवहार करता हूँ, तो मुझे उनमें से उतना काम नहीं मिलेगा।”</w:t>
      </w:r>
    </w:p>
    <w:p>
      <w:pPr>
        <w:pStyle w:val="ListBullet"/>
        <w:spacing w:line="240" w:lineRule="auto"/>
        <w:ind w:left="720"/>
      </w:pPr>
      <w:r>
        <w:rPr>
          <w:lang w:val="hi_IN" w:bidi="hi_IN"/>
        </w:rPr>
      </w:r>
      <w:r>
        <w:rPr>
          <w:lang w:val="hi_IN" w:bidi="hi_IN"/>
        </w:rPr>
        <w:t>प्रभु परमेश्वर की भूमिका निभाने वाले व्यक्ति से पूछें, "आप क्या महसूस कर रहे हैं या क्या सोच रहे हैं?" वह व्यक्ति इस तरह उत्तर दे सकता है, "मैंने सबको अपने स्वरूप में बनाया है। मैं उन सभी से प्रेम करता हूँ और उन सभी को सुंदर रूप में देखता हूँ। मैं सभी के साथ न्यायपूर्ण और निष्पक्ष व्यवहार करूँगा," या "मैं चाहता हूँ कि सभी लोग मेरी इच्छा पूरी करें क्योंकि यही उनके लिए सबसे अच्छा है। तब वे ऐसे तरीके से जीना बंद कर देंगे जिससे उन्हें या दूसरों को नुकसान पहुँचे!" या "यदि स्वामी अपने दासों के साथ कठोर व्यवहार करते हैं, तो उनके दास निराश और दु:खी हो जाएँगे। मैं नहीं चाहता कि मेरे लोग एक-दूसरे को चोट पहुँचाएँ या मेरा अनुसरण करना और अधिक कठिन बनाएँ। मैं उनमें से प्रत्येक से अपने बच्चे की तरह प्रेम करता हूँ, क्योंकि इनमें से हर एक मेरा बच्चा है।"</w:t>
      </w:r>
      <w:r>
        <w:rPr>
          <w:lang w:val="hi_IN" w:bidi="hi_IN"/>
        </w:rPr>
      </w:r>
    </w:p>
    <w:p>
      <w:pPr>
        <w:pStyle w:val="Heading3"/>
      </w:pPr>
      <w:r>
        <w:rPr>
          <w:lang w:val="hi_IN" w:bidi="hi_IN"/>
        </w:rPr>
        <w:t>आवश्यक जानकारी</w:t>
      </w:r>
    </w:p>
    <w:p>
      <w:pPr/>
      <w:r>
        <w:rPr>
          <w:lang w:val="hi_IN" w:bidi="hi_IN"/>
        </w:rPr>
      </w:r>
      <w:r>
        <w:rPr>
          <w:lang w:val="hi_IN" w:bidi="hi_IN"/>
        </w:rPr>
        <w:t>इफिसियों 6:1–9 का ऑडियो संस्करण सबसे आसानी से समझ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बच्चों को अपने माता-पिता की आज्ञा माननी चाहिए क्योंकि वे परमेश्वर के हैं। </w:t>
      </w:r>
      <w:r>
        <w:rPr>
          <w:b/>
          <w:lang w:val="hi_IN" w:bidi="hi_IN"/>
        </w:rPr>
        <w:t>प्रभु</w:t>
      </w:r>
      <w:r>
        <w:rPr>
          <w:lang w:val="hi_IN" w:bidi="hi_IN"/>
        </w:rPr>
        <w:t xml:space="preserve"> अन्य लोगों पर स्वामी होता है, जिसके पास पूरा अधिकार होता है, इसलिए इस्राएलियों ने परमेश्वर के लिए इस शब्द का उपयोग किया, क्योंकि पूरे संसार पर उसका अधिकार है। यहाँ प्रभु का अर्थ शायद यीशु से है, क्योंकि पौलुस अक्सर यीशु के लिए इस शीर्षक का उपयोग करता है। जब पौलुस पिताओं से कहता है कि वे अपने बच्चों को प्रभु में प्रशिक्षित करें और शिक्षा दें, तो उसका अर्थ प्रभु यीशु की शिक्षा के उदाहरण का पालन करना है। दासों को लोगों के प्रति अपनी सेवा को प्रभु यीशु की सेवा मानना चाहिए, जो उन्हें उनके अच्छे काम का प्रतिफल देगा। </w:t>
      </w:r>
      <w:r>
        <w:rPr>
          <w:b/>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पवित्रशास्त्र से उद्धरण देता है, जो कहता है कि लोगों को अपने पिता और माता का </w:t>
      </w:r>
      <w:r>
        <w:rPr>
          <w:b/>
          <w:lang w:val="hi_IN" w:bidi="hi_IN"/>
        </w:rPr>
        <w:t>आदर</w:t>
      </w:r>
      <w:r>
        <w:rPr>
          <w:lang w:val="hi_IN" w:bidi="hi_IN"/>
        </w:rPr>
        <w:t xml:space="preserve"> करना चाहिए। किसी का आदर करने का अर्थ है उस व्यक्ति को प्रेम और आज्ञा मानने के योग्य मानना या समझना।</w:t>
      </w:r>
    </w:p>
    <w:p>
      <w:pPr/>
      <w:r>
        <w:rPr>
          <w:lang w:val="hi_IN" w:bidi="hi_IN"/>
        </w:rPr>
      </w:r>
      <w:r>
        <w:rPr>
          <w:lang w:val="hi_IN" w:bidi="hi_IN"/>
        </w:rPr>
        <w:t xml:space="preserve">यहाँ रुकें और समूह में चर्चा करें: आप अपने पिता और माता का </w:t>
      </w:r>
      <w:r>
        <w:rPr>
          <w:b/>
          <w:lang w:val="hi_IN" w:bidi="hi_IN"/>
        </w:rPr>
        <w:t>आदर</w:t>
      </w:r>
      <w:r>
        <w:rPr>
          <w:lang w:val="hi_IN" w:bidi="hi_IN"/>
        </w:rPr>
        <w:t xml:space="preserve"> करने के कार्य का वर्णन कैसे करेंगे? इस ऑडियो को यहाँ रोकें।</w:t>
      </w:r>
    </w:p>
    <w:p>
      <w:pPr/>
      <w:r>
        <w:rPr>
          <w:lang w:val="hi_IN" w:bidi="hi_IN"/>
        </w:rPr>
      </w:r>
      <w:r>
        <w:rPr>
          <w:lang w:val="hi_IN" w:bidi="hi_IN"/>
        </w:rPr>
        <w:t xml:space="preserve">पौलुस कहता है कि यह पहली </w:t>
      </w:r>
      <w:r>
        <w:rPr>
          <w:b/>
          <w:lang w:val="hi_IN" w:bidi="hi_IN"/>
        </w:rPr>
        <w:t>आज्ञा</w:t>
      </w:r>
      <w:r>
        <w:rPr>
          <w:lang w:val="hi_IN" w:bidi="hi_IN"/>
        </w:rPr>
        <w:t xml:space="preserve"> है जो परमेश्वर प्रतिज्ञा के साथ देता है। आज्ञाएँ वे नियम हैं जो परमेश्वर ने अपने लोगों, इस्राएल के लोगों को दिए थे, ताकि वे दिखाएँ कि अपना जीवन कैसे जीना है। </w:t>
      </w:r>
      <w:r>
        <w:rPr>
          <w:b/>
          <w:lang w:val="hi_IN" w:bidi="hi_IN"/>
        </w:rPr>
        <w:t>आज्ञा</w:t>
      </w:r>
      <w:r>
        <w:rPr>
          <w:lang w:val="hi_IN" w:bidi="hi_IN"/>
        </w:rPr>
        <w:t xml:space="preserve"> के बारे में अधिक जानकारी के लिए, मुख्य शब्दावली देखें। आज्ञा के लिए उसी शब्द या वाक्यांश का उपयोग करें जिसका उपयोग आपने पिछले भागों में किया है।</w:t>
      </w:r>
    </w:p>
    <w:p>
      <w:pPr/>
      <w:r>
        <w:rPr>
          <w:lang w:val="hi_IN" w:bidi="hi_IN"/>
        </w:rPr>
      </w:r>
      <w:r>
        <w:rPr>
          <w:b/>
          <w:lang w:val="hi_IN" w:bidi="hi_IN"/>
        </w:rPr>
        <w:t>दासों</w:t>
      </w:r>
      <w:r>
        <w:rPr>
          <w:lang w:val="hi_IN" w:bidi="hi_IN"/>
        </w:rPr>
        <w:t xml:space="preserve"> को अपने स्वामियों की आज्ञा उसी तरह माननी चाहिए जैसे वे </w:t>
      </w:r>
      <w:r>
        <w:rPr>
          <w:b/>
          <w:lang w:val="hi_IN" w:bidi="hi_IN"/>
        </w:rPr>
        <w:t>मसीह</w:t>
      </w:r>
      <w:r>
        <w:rPr>
          <w:lang w:val="hi_IN" w:bidi="hi_IN"/>
        </w:rPr>
        <w:t xml:space="preserve"> की आज्ञा मानते हैं। </w:t>
      </w:r>
      <w:r>
        <w:rPr>
          <w:b/>
          <w:lang w:val="hi_IN" w:bidi="hi_IN"/>
        </w:rPr>
        <w:t>मसीह</w:t>
      </w:r>
      <w:r>
        <w:rPr>
          <w:lang w:val="hi_IN" w:bidi="hi_IN"/>
        </w:rPr>
        <w:t xml:space="preserve"> के बारे में अधिक जानकारी के लिए, मुख्य शब्दावली को देखें। मसीह के लिए उसी शब्द या वाक्यांश का उपयोग करें जो आपने पिछले भागों में उपयोग किया है। दास अन्य लोगों के लिए काम करते थे और आमतौर पर उन्हें अपना काम छोड़ने का कोई अधिकार नहीं होता था। </w:t>
      </w:r>
    </w:p>
    <w:p>
      <w:pPr/>
      <w:r>
        <w:rPr>
          <w:lang w:val="hi_IN" w:bidi="hi_IN"/>
        </w:rPr>
      </w:r>
      <w:r>
        <w:rPr>
          <w:lang w:val="hi_IN" w:bidi="hi_IN"/>
        </w:rPr>
        <w:t xml:space="preserve">यहाँ रुकें और समूह में चर्चा करें कि आप </w:t>
      </w:r>
      <w:r>
        <w:rPr>
          <w:b/>
          <w:lang w:val="hi_IN" w:bidi="hi_IN"/>
        </w:rPr>
        <w:t>दास</w:t>
      </w:r>
      <w:r>
        <w:rPr>
          <w:lang w:val="hi_IN" w:bidi="hi_IN"/>
        </w:rPr>
        <w:t xml:space="preserve"> के लिए किस शब्द का उपयोग करेंगे। यदि आपने पहले ही बाइबल की किसी अन्य पुस्तक में इस शब्द का अनुवाद किया है, तो यहाँ उसी शब्द का उपयोग करें। </w:t>
      </w:r>
      <w:r>
        <w:rPr>
          <w:b/>
          <w:lang w:val="hi_IN" w:bidi="hi_IN"/>
        </w:rPr>
        <w:t>दास</w:t>
      </w:r>
      <w:r>
        <w:rPr>
          <w:lang w:val="hi_IN" w:bidi="hi_IN"/>
        </w:rPr>
        <w:t xml:space="preserve"> के बारे में अधिक जानकारी के लिए, मुख्य शब्दावली देखें। इस ऑडियो को यहाँ रोकें।</w:t>
      </w:r>
    </w:p>
    <w:p>
      <w:pPr/>
      <w:r>
        <w:rPr>
          <w:lang w:val="hi_IN" w:bidi="hi_IN"/>
        </w:rPr>
      </w:r>
      <w:r>
        <w:rPr>
          <w:b/>
          <w:lang w:val="hi_IN" w:bidi="hi_IN"/>
        </w:rPr>
        <w:t>स्वामियों</w:t>
      </w:r>
      <w:r>
        <w:rPr>
          <w:lang w:val="hi_IN" w:bidi="hi_IN"/>
        </w:rPr>
        <w:t xml:space="preserve"> को अपने दासों के साथ उचित व्यवहार करना चाहिए, यह याद रखना चाहिए कि स्वर्ग में उन दोनों का एक ही स्वामी है। स्वामी किसी ऊँचे पद या स्थिति में रहने वाले व्यक्ति के लिए सम्मानजनक उपाधि है। नए नियम में, यह वही शब्द है जिसका अनुवाद लोग कभी-कभी प्रभु के रूप में करते हैं। पौलुस मानवीय स्वामियों से बात कर रहा है, जो दूसरे लोगों को दास के रूप में रखते हैं। स्वामियों को यह याद रखना चाहिए कि वे और उनके दास सभी एक ही स्वामी के हैं। उनका स्वामी परमेश्वर पिता और प्रभु यीशु है।</w:t>
      </w:r>
    </w:p>
    <w:p>
      <w:pPr/>
      <w:r>
        <w:rPr>
          <w:lang w:val="hi_IN" w:bidi="hi_IN"/>
        </w:rPr>
      </w:r>
      <w:r>
        <w:rPr>
          <w:lang w:val="hi_IN" w:bidi="hi_IN"/>
        </w:rPr>
        <w:t xml:space="preserve">यहाँ रुकें और समूह के रूप में चर्चा करें कि आप </w:t>
      </w:r>
      <w:r>
        <w:rPr>
          <w:b/>
          <w:lang w:val="hi_IN" w:bidi="hi_IN"/>
        </w:rPr>
        <w:t>स्वामी</w:t>
      </w:r>
      <w:r>
        <w:rPr>
          <w:lang w:val="hi_IN" w:bidi="hi_IN"/>
        </w:rPr>
        <w:t xml:space="preserve"> के लिए किस शब्द या वाक्यांश का इस्तेमाल करेंगे। पौलुस प्रभु और स्वामी के लिए उसी शब्द का उपयोग करता है, जब वह परमेश्वर और यीशु की बात करता है, और साथ ही मानवीय स्वामी के लिए भी। चर्चा करें कि आप एक मानवीय स्वामी और प्रभु यीशु और प्रभु परमेश्वर के लिए उसी शब्द का उपयोग करना चाहते हैं या अलग शब्द। अधिक जानकारी के लिए मुख्य शब्दावली में </w:t>
      </w:r>
      <w:r>
        <w:rPr>
          <w:b/>
          <w:lang w:val="hi_IN" w:bidi="hi_IN"/>
        </w:rPr>
        <w:t>स्वामी</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स्वर्ग</w:t>
      </w:r>
      <w:r>
        <w:rPr>
          <w:lang w:val="hi_IN" w:bidi="hi_IN"/>
        </w:rPr>
        <w:t xml:space="preserve"> का मतलब उस स्थान से है, जहाँ परमेश्वर रहता है। यह स्वर्ग, इस जगत में कहीं नहीं है; यह ऐसी जगह नहीं है, जहाँ मनुष्य यात्रा कर सकें। </w:t>
      </w:r>
      <w:r>
        <w:rPr>
          <w:b/>
          <w:lang w:val="hi_IN" w:bidi="hi_IN"/>
        </w:rPr>
        <w:t>स्वर्ग</w:t>
      </w:r>
      <w:r>
        <w:rPr>
          <w:lang w:val="hi_IN" w:bidi="hi_IN"/>
        </w:rPr>
        <w:t xml:space="preserve"> के बारे में अधिक जानकारी के लिए, मुख्य शब्दावली को देखें। स्वर्ग के लिए उसी शब्द या वाक्यांश का इस्तेमाल करें जो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6:10–20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6:10–20 को सुनें और अपने मनों में रखें।</w:t>
      </w:r>
    </w:p>
    <w:p>
      <w:pPr/>
      <w:r>
        <w:rPr>
          <w:lang w:val="hi_IN" w:bidi="hi_IN"/>
        </w:rPr>
      </w:r>
      <w:r>
        <w:rPr>
          <w:lang w:val="hi_IN" w:bidi="hi_IN"/>
        </w:rPr>
        <w:t xml:space="preserve">यदि सम्भव हो, तो इफिसियों 6:10–20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6:10–20 का ऑडियो संस्करण सबसे आसानी से समझ आने वाले अनुवाद में सुनें।</w:t>
      </w:r>
    </w:p>
    <w:p>
      <w:pPr/>
      <w:r>
        <w:rPr>
          <w:lang w:val="hi_IN" w:bidi="hi_IN"/>
        </w:rPr>
      </w:r>
      <w:r>
        <w:rPr>
          <w:lang w:val="hi_IN" w:bidi="hi_IN"/>
        </w:rPr>
        <w:t xml:space="preserve">विश्वासियों को अपने घरों में कैसे व्यवहार करना चाहिए, इसका वर्णन करने के बाद, पौलुस अपने पत्र का सारांश देता है और उन्हें भरपूर प्रोत्साहन देता है। पौलुस विश्वासियों की तुलना रोमी सैनिकों से करता है, जो एक समूह के रूप में मिलकर लड़ने और किसी भी प्रकार की कठिनाई से लड़ने की क्षमता के लिए प्रसिद्ध थे। सुरक्षा के लिए सैनिक अपने कवच और उपकरण अपने साथ ले जाते थे। इसी प्रकार, विश्वासियों को परमेश्वर द्वारा दिए गए उन सभी संसाधनों और सुरक्षा का उपयोग करना चाहिए। जब विश्वासी प्रार्थना करते हैं, तो परमेश्वर विश्वासियों को उस कवच का उपयोग करने की सामर्थ्य देता है जो उसने उन्हें दिया है। पौलुस विश्वासियों को याद दिलाता है कि वे हर समय प्रार्थना करें, विशेष रूप से अपने साथ के विश्वासियों के लिए, जिसमें वह स्वयं भी शामिल है। </w:t>
      </w:r>
    </w:p>
    <w:p>
      <w:pPr/>
      <w:r>
        <w:rPr>
          <w:lang w:val="hi_IN" w:bidi="hi_IN"/>
        </w:rPr>
      </w:r>
      <w:r>
        <w:rPr>
          <w:lang w:val="hi_IN" w:bidi="hi_IN"/>
        </w:rPr>
        <w:t xml:space="preserve">पौलुस सबसे पहले विश्वासियों से मजबूत बनने के लिए कहता है, और फिर उन्हें याद दिलाता है कि उन्हें उनकी ताकत और सामर्थ्य प्रभु यीशु से मिलती है। परमेश्वर ने विश्वासियों को एक सैनिक के कवच के समान संसाधन दिए हैं ताकि वे उनकी मदद और रक्षा कर सकें। शैतान परमेश्वर की अंतिम विजय तक विश्वासियों को नुकसान पहुँचाने के तरीके खोजता रहेगा। केवल परमेश्वर का कवच ही विश्वासियों को डटे रहने या शैतान की बुरी योजनाओं का सफलतापूर्वक विरोध करने में सक्षम बनाएगा। पौलुस अपने पत्रों में विश्वासियों को ठीक ऐसा ही करने के लिए प्रोत्साहित करता रहा है। </w:t>
      </w:r>
    </w:p>
    <w:p>
      <w:pPr/>
      <w:r>
        <w:rPr>
          <w:lang w:val="hi_IN" w:bidi="hi_IN"/>
        </w:rPr>
      </w:r>
      <w:r>
        <w:rPr>
          <w:lang w:val="hi_IN" w:bidi="hi_IN"/>
        </w:rPr>
        <w:t>फिर पौलुस उस प्रकार की लड़ाई का वर्णन करता है जो सभी विश्वासी लड़ रहे हैं। वह कहता है कि हमारी लड़ाई "माँस और लहू" के खिलाफ नहीं है, जिसका अर्थ है कि हमारी लड़ाई अन्य मनुष्यों के खिलाफ नहीं है। हालाँकि मनुष्य विश्वासियों के शत्रु लग सकते हैं, लेकिन शैतान और उसकी आत्माएँ ही वास्तविक शत्रु हैं। पौलुस इन शत्रुओं का वर्णन चार तरीकों से करता है: प्रधानों, अधिकारियों, अन्धकार के शासकों की शक्तियाँ और बुरी आत्माओं के रूप में। ये शत्रु आकाश के क्षेत्रों से आते हैं। यह परमेश्वर के साथ स्वर्ग में नहीं है, बल्कि उस आत्मिक संसार में है, जहाँ बुरी आत्माएँ रहती हैं। वे अविश्वासियों पर शासन करते हैं और उन्हें नियंत्रित करते हैं, और अपने झूठ से संसार को बुरा बनाते हैं।</w:t>
      </w:r>
    </w:p>
    <w:p>
      <w:pPr/>
      <w:r>
        <w:rPr>
          <w:lang w:val="hi_IN" w:bidi="hi_IN"/>
        </w:rPr>
      </w:r>
      <w:r>
        <w:rPr>
          <w:lang w:val="hi_IN" w:bidi="hi_IN"/>
        </w:rPr>
        <w:t>क्योंकि युद्ध और शत्रु आत्मिक हैं, इसलिए पौलुस विश्वासियों से कहता है कि वे परमेश्वर द्वारा दी गई आत्मिक सुरक्षा का उपयोग करें, जो उस कवच के समान है जिसे एक सैनिक युद्ध में लड़ते समय अपनी रक्षा के लिए पहनता है। विश्वासियों को इन उपकरणों का उपयोग करना चाहिए और बुरे दिन में खड़े रहना चाहिए, न कि भाग जाना चाहिए या हार माननी चाहिए। याद रखें, पौलुस ने इस पत्र में पहले ही कहा था कि दिन बुरे हैं, इसलिए विश्वासियों को हर दिन बुराई का सामना करने के लिए डटे रहने के लिए तैयार रहना चाहिए।</w:t>
      </w:r>
    </w:p>
    <w:p>
      <w:pPr/>
      <w:r>
        <w:rPr>
          <w:lang w:val="hi_IN" w:bidi="hi_IN"/>
        </w:rPr>
      </w:r>
      <w:r>
        <w:rPr>
          <w:lang w:val="hi_IN" w:bidi="hi_IN"/>
        </w:rPr>
        <w:t>अब पौलुस कवच के विशिष्ट भागों का वर्णन करता है, और हर भाग की तुलना किसी आत्मिक चीज़ से करता है जिसका उपयोग विश्वासी मजबूत खड़े रहने के लिए करेंगे। परमेश्वर द्वारा दिया गया सत्य रोमी सैनिक के कमरबंद के समान है। कमरबंद उसके लंबे कपड़ों को संभालकर रखता है ताकि वह दौड़ सकें और लड़ सकें। विश्वासियों को सत्यवादी बने रहना चाहिए और झूठ तथा झूठी शिक्षाओं से बचना चाहिए ताकि विश्वासियों की एकता बनी रहे।</w:t>
      </w:r>
    </w:p>
    <w:p>
      <w:pPr/>
      <w:r>
        <w:rPr>
          <w:lang w:val="hi_IN" w:bidi="hi_IN"/>
        </w:rPr>
      </w:r>
      <w:r>
        <w:rPr>
          <w:lang w:val="hi_IN" w:bidi="hi_IN"/>
        </w:rPr>
        <w:t xml:space="preserve">यहाँ रुकें और समूह में </w:t>
      </w:r>
      <w:r>
        <w:rPr>
          <w:lang w:val="hi_IN" w:bidi="hi_IN"/>
        </w:rPr>
        <w:t>रोमी सैनिकों के कमरबंद</w:t>
      </w:r>
      <w:r>
        <w:rPr>
          <w:lang w:val="hi_IN" w:bidi="hi_IN"/>
        </w:rPr>
        <w:t xml:space="preserve"> की एक तस्वीर देखें। इस ऑडियो को यहाँ रोकें।</w:t>
      </w:r>
    </w:p>
    <w:p>
      <w:pPr/>
      <w:r>
        <w:rPr>
          <w:lang w:val="hi_IN" w:bidi="hi_IN"/>
        </w:rPr>
      </w:r>
      <w:r>
        <w:rPr>
          <w:lang w:val="hi_IN" w:bidi="hi_IN"/>
        </w:rPr>
        <w:t>विश्वासियों को धार्मिकता की झिलम पहननी चाहिए। लोग छाती और कभी-कभी पीठ को ढकने के लिए कठोर चमड़े या धातु से झिलम बनाते थे। जैसे एक झिलम युद्ध में सैनिक की रक्षा करती है, वैसे ही सही व्यवहार, शैतान के हमले के समय विश्वासियों की रक्षा करेगा।</w:t>
      </w:r>
    </w:p>
    <w:p>
      <w:pPr/>
      <w:r>
        <w:rPr>
          <w:lang w:val="hi_IN" w:bidi="hi_IN"/>
        </w:rPr>
      </w:r>
      <w:r>
        <w:rPr>
          <w:lang w:val="hi_IN" w:bidi="hi_IN"/>
        </w:rPr>
        <w:t xml:space="preserve">यहाँ रुकें और समूह में एक </w:t>
      </w:r>
      <w:r>
        <w:rPr>
          <w:lang w:val="hi_IN" w:bidi="hi_IN"/>
        </w:rPr>
        <w:t>रोमी सैनिक की झिलम</w:t>
      </w:r>
      <w:r>
        <w:rPr>
          <w:lang w:val="hi_IN" w:bidi="hi_IN"/>
        </w:rPr>
        <w:t xml:space="preserve"> की तस्वीर देखें। इस ऑडियो को यहाँ रोकें।</w:t>
      </w:r>
    </w:p>
    <w:p>
      <w:pPr/>
      <w:r>
        <w:rPr>
          <w:lang w:val="hi_IN" w:bidi="hi_IN"/>
        </w:rPr>
      </w:r>
      <w:r>
        <w:rPr>
          <w:lang w:val="hi_IN" w:bidi="hi_IN"/>
        </w:rPr>
        <w:t>जूते की तरह, विश्वासी उस शांति को पहनते हैं जो सुसमाचार से आती है, जो दिखाती है कि लोग परमेश्वर के साथ कैसे शांति पा सकते हैं। शैतान आत्मा की एकता को नष्ट करने के लिए झगड़े करवाने की कोशिश करेगा। शांति का सुसमाचार, शैतान द्वारा लाई गई फूट और झगड़ों के विरुद्ध सबसे उत्तम सुरक्षा है। अन्य विश्वासियों से लड़ने के बजाय, विश्वासी परमेश्वर द्वारा दी गई सुसमाचार और शांति को साझा करने के लिए तैयार होंगे।</w:t>
      </w:r>
    </w:p>
    <w:p>
      <w:pPr/>
      <w:r>
        <w:rPr>
          <w:lang w:val="hi_IN" w:bidi="hi_IN"/>
        </w:rPr>
      </w:r>
      <w:r>
        <w:rPr>
          <w:lang w:val="hi_IN" w:bidi="hi_IN"/>
        </w:rPr>
        <w:t xml:space="preserve">यहाँ रुकें और समूह के रूप में </w:t>
      </w:r>
      <w:r>
        <w:rPr>
          <w:lang w:val="hi_IN" w:bidi="hi_IN"/>
        </w:rPr>
        <w:t>रोमी सैनिक के जूतों</w:t>
      </w:r>
      <w:r>
        <w:rPr>
          <w:lang w:val="hi_IN" w:bidi="hi_IN"/>
        </w:rPr>
        <w:t xml:space="preserve"> की एक तस्वीर देखें। इस ऑडियो को यहाँ रोकें।</w:t>
      </w:r>
    </w:p>
    <w:p>
      <w:pPr/>
      <w:r>
        <w:rPr>
          <w:lang w:val="hi_IN" w:bidi="hi_IN"/>
        </w:rPr>
      </w:r>
      <w:r>
        <w:rPr>
          <w:lang w:val="hi_IN" w:bidi="hi_IN"/>
        </w:rPr>
        <w:t>विश्वासियों को परमेश्वर पर विश्वास बनाए रखना भी जरूरी है, जो उनकी ढाल की तरह रक्षा करेगा। रोमी सैनिक लगभग 1.2 मीटर ऊँची, आयताकार आकार की बड़ी लकड़ी की ढालें लेकर चलते थे। वे लकड़ी को चमड़े से ढक देते थे और युद्ध से पहले, सैनिक उस चमड़े को पानी में भिगोते थे। उनके दुश्मन तीरों को तारकोल में डुबोकर, उनमें आग लगाकर और जलते हुए तीरों को सैनिकों पर चलाकर हमला करते थे। हालाँकि, गीली ढालें जलते हुए तीरों को रोककर उनकी आग बुझा देती थीं।</w:t>
      </w:r>
    </w:p>
    <w:p>
      <w:pPr/>
      <w:r>
        <w:rPr>
          <w:lang w:val="hi_IN" w:bidi="hi_IN"/>
        </w:rPr>
      </w:r>
      <w:r>
        <w:rPr>
          <w:lang w:val="hi_IN" w:bidi="hi_IN"/>
        </w:rPr>
        <w:t xml:space="preserve">यहाँ रुकें और समूह के रूप में </w:t>
      </w:r>
      <w:r>
        <w:rPr>
          <w:lang w:val="hi_IN" w:bidi="hi_IN"/>
        </w:rPr>
        <w:t>रोमी सैनिकों की ढाल</w:t>
      </w:r>
      <w:r>
        <w:rPr>
          <w:lang w:val="hi_IN" w:bidi="hi_IN"/>
        </w:rPr>
        <w:t xml:space="preserve"> की एक तस्वीर देखें। </w:t>
      </w:r>
      <w:r>
        <w:rPr>
          <w:lang w:val="hi_IN" w:bidi="hi_IN"/>
        </w:rPr>
        <w:t>धनुष और बाण लिए हुए एक तीरंदाज</w:t>
      </w:r>
      <w:r>
        <w:rPr>
          <w:lang w:val="hi_IN" w:bidi="hi_IN"/>
        </w:rPr>
        <w:t xml:space="preserve"> का चित्र देखें। इस ऑडियो को यहाँ रोकें।</w:t>
      </w:r>
    </w:p>
    <w:p>
      <w:pPr/>
      <w:r>
        <w:rPr>
          <w:lang w:val="hi_IN" w:bidi="hi_IN"/>
        </w:rPr>
      </w:r>
      <w:r>
        <w:rPr>
          <w:lang w:val="hi_IN" w:bidi="hi_IN"/>
        </w:rPr>
        <w:t xml:space="preserve">दुष्ट, जो कि शैतान है, विश्वासियों पर हमला करता है। कभी-कभी शैतान विश्वासियों को सताता है, उन्हें झूठी शिक्षाओं पर विश्वास दिलाता है, या उन्हें गलत काम करने के लिए प्रलोभित करता है। ये हमले युद्ध में जलते हुए तीरों के समान हैं। विश्वासियों को दुष्ट के हमलों से अपनी रक्षा के लिए परमेश्वर पर भरोसा करना चाहिए, ठीक वैसे ही जैसे एक ढाल युद्ध में सैनिकों को जलते हुए तीरों से बचाती है। </w:t>
      </w:r>
    </w:p>
    <w:p>
      <w:pPr/>
      <w:r>
        <w:rPr>
          <w:lang w:val="hi_IN" w:bidi="hi_IN"/>
        </w:rPr>
      </w:r>
      <w:r>
        <w:rPr>
          <w:lang w:val="hi_IN" w:bidi="hi_IN"/>
        </w:rPr>
        <w:t>मसीह द्वारा विश्वासियों को दिया जाने वाला उद्धार, एक टोप के समान है। रोमी सैनिक अपने सिर की रक्षा के लिए मोटे चमड़े या धातु की टोपी पहनते थे। परमेश्वर ने पहले ही विश्वासियों को शैतान के शासन से छुड़ा लिया है, ताकि विश्वासी शैतान पर परमेश्वर की विजय के बारे में आश्वस्त रह सकें।</w:t>
      </w:r>
    </w:p>
    <w:p>
      <w:pPr/>
      <w:r>
        <w:rPr>
          <w:lang w:val="hi_IN" w:bidi="hi_IN"/>
        </w:rPr>
      </w:r>
      <w:r>
        <w:rPr>
          <w:lang w:val="hi_IN" w:bidi="hi_IN"/>
        </w:rPr>
        <w:t xml:space="preserve">यहाँ रुकें और समूह के रूप में </w:t>
      </w:r>
      <w:r>
        <w:rPr>
          <w:lang w:val="hi_IN" w:bidi="hi_IN"/>
        </w:rPr>
        <w:t>रोमी सैनिक के टोप</w:t>
      </w:r>
      <w:r>
        <w:rPr>
          <w:lang w:val="hi_IN" w:bidi="hi_IN"/>
        </w:rPr>
        <w:t xml:space="preserve"> की एक तस्वीर देखें। इस ऑडियो को यहाँ रोकें।</w:t>
      </w:r>
    </w:p>
    <w:p>
      <w:pPr/>
      <w:r>
        <w:rPr>
          <w:lang w:val="hi_IN" w:bidi="hi_IN"/>
        </w:rPr>
      </w:r>
      <w:r>
        <w:rPr>
          <w:lang w:val="hi_IN" w:bidi="hi_IN"/>
        </w:rPr>
        <w:t>अंतिम उपकरण, हमले का एकमात्र हथियार, तलवार है, जो परमेश्वर का वचन है। पवित्र आत्मा विश्वासियों को पवित्रशास्त्र में परमेश्वर के वचन को सीखने और समझने के लिए मार्गदर्शन के द्वारा यह तलवार देता है। तब विश्वासी बचाव के रूप में बोलने के लिए तैयार होगा, जब शैतान उसे मसीह के प्रति वफादारी से बहकाने की कोशिश करेगा।</w:t>
      </w:r>
    </w:p>
    <w:p>
      <w:pPr/>
      <w:r>
        <w:rPr>
          <w:lang w:val="hi_IN" w:bidi="hi_IN"/>
        </w:rPr>
      </w:r>
      <w:r>
        <w:rPr>
          <w:lang w:val="hi_IN" w:bidi="hi_IN"/>
        </w:rPr>
        <w:t xml:space="preserve">यहाँ रुकें और समूह में रोमी </w:t>
      </w:r>
      <w:r>
        <w:rPr>
          <w:lang w:val="hi_IN" w:bidi="hi_IN"/>
        </w:rPr>
        <w:t>सैनिकों की तलवार</w:t>
      </w:r>
      <w:r>
        <w:rPr>
          <w:lang w:val="hi_IN" w:bidi="hi_IN"/>
        </w:rPr>
        <w:t xml:space="preserve"> की एक तस्वीर देखें। इस ऑडियो को यहाँ रोकें।</w:t>
      </w:r>
    </w:p>
    <w:p>
      <w:pPr/>
      <w:r>
        <w:rPr>
          <w:lang w:val="hi_IN" w:bidi="hi_IN"/>
        </w:rPr>
      </w:r>
      <w:r>
        <w:rPr>
          <w:lang w:val="hi_IN" w:bidi="hi_IN"/>
        </w:rPr>
        <w:t>अंत में, विश्वासियों को यह सब करते हुए प्रार्थना भी करनी चाहिए। पवित्र आत्मा उनका मार्गदर्शन करता है और उन्हें दिखाता है कि प्रार्थना कैसे करनी है। चूँकि यह एक युद्ध है, इसलिए विश्वासियों को सतर्क रहने की आवश्यकता है और प्रार्थना करना कभी नहीं छोड़ना चाहिए, ताकि वे प्रार्थना करने में निराश या आलसी न हों।</w:t>
      </w:r>
    </w:p>
    <w:p>
      <w:pPr/>
      <w:r>
        <w:rPr>
          <w:lang w:val="hi_IN" w:bidi="hi_IN"/>
        </w:rPr>
      </w:r>
      <w:r>
        <w:rPr>
          <w:lang w:val="hi_IN" w:bidi="hi_IN"/>
        </w:rPr>
        <w:t>और चूँकि यह एक ऐसी लड़ाई है, जहाँ वे अन्य विश्वासियों के साथ मिलकर लड़ते हैं, इसलिए उन्हें संतों या प्रभु के लोगों के लिए प्रार्थना करके मदद और देखभाल करनी चाहिए। एक साथी विश्वासी जिसे विशेष रूप से प्रार्थना की आवश्यकता है, वह पौलुस है। वह उनसे प्रार्थना करने के लिए कहता है कि परमेश्वर उसे कहने के लिए शब्द दे। तब वह बिना किसी भय के बोल सकेगा और सुसमाचार के सत्य को समझा सकेगा। यह समाचार एक रहस्य के समान था जब तक कि परमेश्वर ने इसे विश्वासियों पर प्रकट नहीं किया। चूँकि उसके पास यह सत्य है, इसलिए पौलुस कहता है कि वह एक राजदूत है, ऐसा व्यक्ति जो अपने शासक की ओर से बोलता है, जो मसीह है। उसे जेल में रहते हुए भी बिना डर के सुसमाचार का प्रचार करते रहना चाहिए।</w:t>
      </w:r>
      <w:r>
        <w:rPr>
          <w:lang w:val="hi_IN" w:bidi="hi_IN"/>
        </w:rPr>
      </w:r>
    </w:p>
    <w:p>
      <w:pPr>
        <w:pStyle w:val="Heading3"/>
      </w:pPr>
      <w:r>
        <w:rPr>
          <w:lang w:val="hi_IN" w:bidi="hi_IN"/>
        </w:rPr>
        <w:t>घटनाओं को समझाना</w:t>
      </w:r>
    </w:p>
    <w:p>
      <w:pPr/>
      <w:r>
        <w:rPr>
          <w:lang w:val="hi_IN" w:bidi="hi_IN"/>
        </w:rPr>
      </w:r>
      <w:r>
        <w:rPr>
          <w:lang w:val="hi_IN" w:bidi="hi_IN"/>
        </w:rPr>
        <w:t>इफिसियों 6:10–20 का ऑडियो संस्करण सबसे आसानी से समझ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तीन हिस्से हैं।</w:t>
      </w:r>
    </w:p>
    <w:p>
      <w:pPr/>
      <w:r>
        <w:rPr>
          <w:lang w:val="hi_IN" w:bidi="hi_IN"/>
        </w:rPr>
      </w:r>
      <w:r>
        <w:rPr>
          <w:b/>
          <w:lang w:val="hi_IN" w:bidi="hi_IN"/>
        </w:rPr>
        <w:t>पहले भाग में:</w:t>
      </w:r>
      <w:r>
        <w:rPr>
          <w:lang w:val="hi_IN" w:bidi="hi_IN"/>
        </w:rPr>
        <w:t xml:space="preserve"> पौलुस विश्वासियों से विनती करता है कि वे परमेश्वर द्वारा दिया गया कवच पहनें। वह समझाता है कि इस आत्मिक युद्ध में विश्वासियों को कैसे आत्मिक कवच की आवश्यकता है, और विश्वासियों को जिन आत्मिक शत्रुओं का सामना करना है, उनका वर्णन करता है। जब विश्वासी यह कवच पहनते हैं, तो वे शैतान, उसकी बुरी योजनाओं और उसके अनुयायियों का सफलतापूर्वक विरोध करने में सक्षम होते हैं।</w:t>
      </w:r>
    </w:p>
    <w:p>
      <w:pPr/>
      <w:r>
        <w:rPr>
          <w:lang w:val="hi_IN" w:bidi="hi_IN"/>
        </w:rPr>
      </w:r>
      <w:r>
        <w:rPr>
          <w:b/>
          <w:lang w:val="hi_IN" w:bidi="hi_IN"/>
        </w:rPr>
        <w:t>दूसरे भाग में:</w:t>
      </w:r>
      <w:r>
        <w:rPr>
          <w:lang w:val="hi_IN" w:bidi="hi_IN"/>
        </w:rPr>
        <w:t xml:space="preserve"> पौलुस उस समय के एक रोमी सैनिक द्वारा उपयोग किए जाने वाले कवच के छः भागों का वर्णन करता है, और हर भाग की तुलना किसी आत्मिक चीज़ से करता है जो विश्वासियों को शैतान के खिलाफ लड़ाई में मदद करेगी।</w:t>
      </w:r>
    </w:p>
    <w:p>
      <w:pPr/>
      <w:r>
        <w:rPr>
          <w:lang w:val="hi_IN" w:bidi="hi_IN"/>
        </w:rPr>
      </w:r>
      <w:r>
        <w:rPr>
          <w:b/>
          <w:lang w:val="hi_IN" w:bidi="hi_IN"/>
        </w:rPr>
        <w:t>तीसरे भाग में:</w:t>
      </w:r>
      <w:r>
        <w:rPr>
          <w:lang w:val="hi_IN" w:bidi="hi_IN"/>
        </w:rPr>
        <w:t xml:space="preserve"> पौलुस विश्वासियों को याद दिलाता है कि वे हर समय अपने साथी विश्वासियों के लिए प्रार्थना करें, जिसमें वह स्वयं भी शामिल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इन वचनों को सुन रहे हैं</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शैतान, जो दुष्ट है</w:t>
      </w:r>
    </w:p>
    <w:p>
      <w:pPr>
        <w:pStyle w:val="ListBullet"/>
        <w:spacing w:line="240" w:lineRule="auto"/>
        <w:ind w:left="720"/>
      </w:pPr>
      <w:r>
        <w:rPr>
          <w:lang w:val="hi_IN" w:bidi="hi_IN"/>
        </w:rPr>
      </w:r>
      <w:r>
        <w:rPr>
          <w:lang w:val="hi_IN" w:bidi="hi_IN"/>
        </w:rPr>
        <w:t>प्रधान, अधिकारी, शासक और बुराई की आत्मिक शक्तियाँ</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चूँकि पौलुस अपना पत्र समाप्त कर रहा है, इसलिए वह उन कई व्यवहारों का सारांश देता है जिन्हें उसने विश्वासियों को दिखाने के लिए प्रोत्साहित किया। अपने पत्र के इस पूरे भाग में, पौलुस एक रोमी सैनिक के उपकरण या कवच के आधार पर एक तुलना का उपयोग करता है। विश्वासियों ने अक्सर इन सैनिकों को देखा होगा, जो उन्हें यहाँ पौलुस के शब्दों की याद दिलाती होगी। पौलुस रोमी सैनिक द्वारा उपयोग किए जाने वाले कवच के छ: भागों का वर्णन करता है और प्रत्येक की तुलना किसी आत्मिक चीज़ से करता है। ये आत्मिक कवच के भाग विश्वासियों को शैतान के खिलाफ लड़ने में मदद करेंगे, जब वह उन्हें चोट पहुँचाने की कोशिश करेगा। जो लोग किसी युद्ध में लड़ रहे होते हैं वे हमेशा सतर्क रहते हैं, इसलिए इस तुलना से विश्वासी को यह महसूस होना चाहिए कि शैतान के हमलों से सावधान रहना महत्वपूर्ण है। हालाँकि, विश्वासियों को भी आत्मविश्वास और सुरक्षित महसूस करना चाहिए, क्योंकि वे जानते हैं कि इस युद्ध में मसीह ही विजेता है।</w:t>
      </w:r>
    </w:p>
    <w:p>
      <w:pPr/>
      <w:r>
        <w:rPr>
          <w:lang w:val="hi_IN" w:bidi="hi_IN"/>
        </w:rPr>
      </w:r>
      <w:r>
        <w:rPr>
          <w:lang w:val="hi_IN" w:bidi="hi_IN"/>
        </w:rPr>
        <w:t xml:space="preserve">यहाँ रुकें और समूह के रूप में नीचे सूचीबद्ध कवच के सभी भाग पहने हुए एक </w:t>
      </w:r>
      <w:r>
        <w:rPr>
          <w:lang w:val="hi_IN" w:bidi="hi_IN"/>
        </w:rPr>
        <w:t>रोमी सैनिक</w:t>
      </w:r>
      <w:r>
        <w:rPr>
          <w:lang w:val="hi_IN" w:bidi="hi_IN"/>
        </w:rPr>
        <w:t xml:space="preserve"> की तस्वीर देखें। आपकी संस्कृति में सैनिक युद्ध में जाते समय कैसे कपड़े पहनते हैं? यह रोमी सैनिक की तस्वीर से कैसे अलग है? कौन कौन से भाग समान है? इस ऑडियो को यहाँ रोकें।</w:t>
      </w:r>
    </w:p>
    <w:p>
      <w:pPr/>
      <w:r>
        <w:rPr>
          <w:lang w:val="hi_IN" w:bidi="hi_IN"/>
        </w:rPr>
      </w:r>
      <w:r>
        <w:rPr>
          <w:lang w:val="hi_IN" w:bidi="hi_IN"/>
        </w:rPr>
        <w:t>पौलुस इस भाग के पहले हिस्से की शुरुआत, विश्वासियों को मजबूत बनने के लिए कहकर करता है, फिर वह समझाता है कि उन्हें अपनी शक्ति प्रभु यीशु से प्राप्त करनी चाहिए। विश्वासियों का यीशु के साथ संबंध ही उन्हें उसकी शक्ति देता है। वे कवच पहनकर या परमेश्वर द्वारा दिए गए आत्मिक वरदानों का उपयोग करके मजबूत होते हैं। विश्वासियों को इस सुरक्षा कवच की आवश्यकता होगी, क्योंकि वे एक युद्ध में हैं। पौलुस समझाता है कि यह इतना महत्वपूर्ण क्यों है कि वे अपनी ताकत और संसाधनों पर भरोसा न करें। उनकी लड़ाई अन्य मनुष्यों के खिलाफ नहीं है। वे शैतान के खिलाफ युद्ध में शामिल होते हैं, इसलिए उन्हें परमेश्वर से शक्ति की आवश्यकता होती है।</w:t>
      </w:r>
    </w:p>
    <w:p>
      <w:pPr/>
      <w:r>
        <w:rPr>
          <w:lang w:val="hi_IN" w:bidi="hi_IN"/>
        </w:rPr>
      </w:r>
      <w:r>
        <w:rPr>
          <w:lang w:val="hi_IN" w:bidi="hi_IN"/>
        </w:rPr>
        <w:t>पौलुस युद्ध का प्रकार और शत्रु की ताकत का वर्णन करता है। वह इसे "हमारी लड़ाई" कहता है ताकि विश्वासियों को यह याद दिलाया जा सके कि वे सभी एक ही युद्ध लड़ रहे हैं। ये शक्तियाँ, शैतान की अगुवाई में, वर्तमान समय पर शासन करती हैं। शैतान की आत्माओं के कई नाम हैं, लेकिन इस भाग में पौलुस उन्हें "शासक, अधिकारी, अंधकार की शक्तियाँ, और बुराई की आत्मिक शक्तियाँ" कहता है। वे सभी आकाशीय क्षेत्रों या आत्मिक संसार से आते हैं, न कि मनुष्यों की तरह पृथ्वी से।</w:t>
      </w:r>
    </w:p>
    <w:p>
      <w:pPr/>
      <w:r>
        <w:rPr>
          <w:lang w:val="hi_IN" w:bidi="hi_IN"/>
        </w:rPr>
      </w:r>
      <w:r>
        <w:rPr>
          <w:lang w:val="hi_IN" w:bidi="hi_IN"/>
        </w:rPr>
        <w:t>यहाँ रुकें और समूह में इस प्रश्न पर चर्चा करें: आपकी संस्कृति में, आप आत्माओं का वर्णन करने के लिए किन शब्दों का उपयोग करते हैं? आप आत्माओं के स्वरूप या उनके कार्यों के बारे में कैसे चर्चा करते हैं? इस ऑडियो को यहाँ रोकें।</w:t>
      </w:r>
    </w:p>
    <w:p>
      <w:pPr/>
      <w:r>
        <w:rPr>
          <w:lang w:val="hi_IN" w:bidi="hi_IN"/>
        </w:rPr>
      </w:r>
      <w:r>
        <w:rPr>
          <w:lang w:val="hi_IN" w:bidi="hi_IN"/>
        </w:rPr>
        <w:t>अब जब पौलुस ने विश्वासियों को चेतावनी दे दी है कि उन्हें किसके खिलाफ लड़ना है, तो उन्हें तैयारी करने की जरूरत है। पौलुस कहता है कि विश्वासियों को कवच के भागों की तरह परमेश्वर की सुरक्षा पहननी चाहिए। यह कवच वह व्यवहार है जो विश्वासी को प्रदर्शित करना चाहिए, या वह व्यवहार है जो विश्वासी का होना चाहिए। फिर हर दिन जब विश्वासी बुराई की शक्तियों के खिलाफ लड़ेंगे, तो वे भागेंगे नहीं। जब विश्वासी परमेश्वर के संसाधनों पर भरोसा करते हैं और अपने विश्वासों को दृढ़ता से बनाए रखते हैं, तो वे प्रलोभन, क्रोध और झूठी शिक्षा जैसे हमलों के खिलाफ लड़ सकते हैं। हर लड़ाई अंत तक लड़ने के बाद भी विश्वासी मजबूती से खड़ा रहेगा और अगले युद्ध के लिए तैयार रहेगा। इसलिए, जब वे युद्ध के लिए खुद को तैयार करेंगे, तो उन्हें मजबूती से खड़े रहने पर ध्यान देना चाहिए।</w:t>
      </w:r>
    </w:p>
    <w:p>
      <w:pPr/>
      <w:r>
        <w:rPr>
          <w:lang w:val="hi_IN" w:bidi="hi_IN"/>
        </w:rPr>
      </w:r>
      <w:r>
        <w:rPr>
          <w:lang w:val="hi_IN" w:bidi="hi_IN"/>
        </w:rPr>
        <w:t>यहाँ रुकें और समूह में इस प्रश्न पर चर्चा करें: आपकी भाषा में, आप किन शब्दों या वाक्यांशों का उपयोग करते हैं जब कोई व्यक्ति हार नहीं मानता और कठिन होने पर भी किसी काम को करना जारी रखता है? इस ऑडियो को यहाँ रोकें।</w:t>
      </w:r>
    </w:p>
    <w:p>
      <w:pPr/>
      <w:r>
        <w:rPr>
          <w:lang w:val="hi_IN" w:bidi="hi_IN"/>
        </w:rPr>
      </w:r>
      <w:r>
        <w:rPr>
          <w:lang w:val="hi_IN" w:bidi="hi_IN"/>
        </w:rPr>
        <w:t>अब पौलुस कवच के उन विशेष भागों का वर्णन करता है जिनका उपयोग वे दृढ़ रहने के लिए करेंगे।</w:t>
      </w:r>
    </w:p>
    <w:p>
      <w:pPr/>
      <w:r>
        <w:rPr>
          <w:lang w:val="hi_IN" w:bidi="hi_IN"/>
        </w:rPr>
      </w:r>
      <w:r>
        <w:rPr>
          <w:lang w:val="hi_IN" w:bidi="hi_IN"/>
        </w:rPr>
        <w:t>परमेश्वर द्वारा दिया गया सत्य, उनकी कमर पर बंधे हुए कमरबंद के समान है। कमरबंद सैनिक के लम्बे कपड़ों को संभाल कर रखता है ताकि वह दौड़ सकें और लड़ सके। परमेश्वर का सत्य विश्वासियों को शैतान के साथ उनकी लड़ाई में समर्थन करता है। अगली धार्मिकता की झिलम आती है: सही व्यवहार और न्याय दिखाना विश्वासी को सुरक्षा देगा। जूते की तरह, विश्वासी उस शांति को पहनते हैं जो इस शुभ सन्देश से आती है, कि कोई व्यक्ति परमेश्वर के साथ कैसे शांति पा सकता है। फिर वे किसी भी हमले के लिए तैयार रहेंगे। वे अपने आसपास के लोगों के साथ शुभ सन्देश साझा करके उस शांति को फैलाने के लिए भी तैयार होंगे।</w:t>
      </w:r>
    </w:p>
    <w:p>
      <w:pPr/>
      <w:r>
        <w:rPr>
          <w:lang w:val="hi_IN" w:bidi="hi_IN"/>
        </w:rPr>
      </w:r>
      <w:r>
        <w:rPr>
          <w:lang w:val="hi_IN" w:bidi="hi_IN"/>
        </w:rPr>
        <w:t>विश्वासियों को विश्वास की ढाल भी रखनी चाहिए, जो इस बात पर दृढ़ विश्वास है कि परमेश्वर उन्हें हर प्रकार के हमले से बचाएगा। परमेश्वर द्वारा दिया जाने वाला उद्धार एक टोप के समान है जो उन्हें शैतान से बचाता है क्योंकि मसीह ने उन्हें बचाया है।</w:t>
      </w:r>
    </w:p>
    <w:p>
      <w:pPr/>
      <w:r>
        <w:rPr>
          <w:lang w:val="hi_IN" w:bidi="hi_IN"/>
        </w:rPr>
      </w:r>
      <w:r>
        <w:rPr>
          <w:lang w:val="hi_IN" w:bidi="hi_IN"/>
        </w:rPr>
        <w:t>इसके बाद आत्मा की तलवार है। पौलुस आत्मा की तुलना तलवार से नहीं कर रहा है, जैसे वह विश्वास की तुलना ढाल से करता है। इसके बजाय, वह कहता है कि परमेश्वर का वचन तलवार के समान है, और पवित्र आत्मा तलवार को उपयोगी बनाने में मदद करता है। जब शैतान हमला करेगा, तो विश्वासी परमेश्वर के वचन का उपयोग करके उसे पढ़ने, उसे उद्धृत करने और बोलने के द्वारा अपना बचाव करेंगे।</w:t>
      </w:r>
    </w:p>
    <w:p>
      <w:pPr/>
      <w:r>
        <w:rPr>
          <w:lang w:val="hi_IN" w:bidi="hi_IN"/>
        </w:rPr>
      </w:r>
      <w:r>
        <w:rPr>
          <w:lang w:val="hi_IN" w:bidi="hi_IN"/>
        </w:rPr>
        <w:t>यहाँ रुकें और समूह में इस प्रश्न पर चर्चा करें: आप अपनी भाषा में किन शब्दों या वाक्यांशों का उपयोग यह वर्णन करने के लिए करते हैं कि कोई व्यक्ति परमेश्वर पर भरोसा बनाए रखता है, सही व्यवहार करना जारी रखता है, और परमेश्वर के सत्य पर विश्वास करना जारी रखता है? आप इसकी तुलना सैनिक के कवच रखने या उपयोग करने के तरीके से कैसे कर सकते हैं? इन दोनों की तुलना करना कैसे कठिन हो सकता है? चर्चा करें कि आप कवच और विशेषताओं के बीच की तुलना का अनुवाद कैसे करना चाहते हैं। इस ऑडियो को यहाँ रोकें।</w:t>
      </w:r>
    </w:p>
    <w:p>
      <w:pPr/>
      <w:r>
        <w:rPr>
          <w:lang w:val="hi_IN" w:bidi="hi_IN"/>
        </w:rPr>
      </w:r>
      <w:r>
        <w:rPr>
          <w:lang w:val="hi_IN" w:bidi="hi_IN"/>
        </w:rPr>
        <w:t>अन्त में, इन सबके साथ-साथ विश्वासियों को प्रार्थना भी करनी चाहिए और परमेश्वर पर निर्भर रहना चाहिए। पवित्र आत्मा उनका मार्गदर्शन करता है और उन्हें दिखाता है कि प्रार्थना कैसे करनी है। चूँकि वे लगातार युद्ध में हैं, इसलिए उन्हें सतर्क रहना चाहिए और हमेशा प्रार्थना करने के लिए तैयार रहना चाहिए। पौलुस लगातार प्रार्थना करने की आवश्यकता पर जोर देता है, विश्वासियों को हर समय सब प्रार्थनाओं और विनतियों के लिए प्रार्थना करने के लिए कहता है, और फिर कहता है कि उन्हें परमेश्वर के सभी लोगों के लिए लगातार प्रार्थना करनी है। चूँकि यह एक युद्ध है जो वे अन्य विश्वासियों के साथ मिलकर लड़ते हैं, इसलिए उन्हें प्रार्थना करके एक-दूसरे का समर्थन करना और उनकी देखभाल करनी चाहिए।</w:t>
      </w:r>
    </w:p>
    <w:p>
      <w:pPr/>
      <w:r>
        <w:rPr>
          <w:lang w:val="hi_IN" w:bidi="hi_IN"/>
        </w:rPr>
      </w:r>
      <w:r>
        <w:rPr>
          <w:lang w:val="hi_IN" w:bidi="hi_IN"/>
        </w:rPr>
        <w:t>एक साथी विश्वासी के रूप में, पौलुस उनसे प्रार्थना करने के लिए कहता है कि परमेश्वर उसे कहने के लिए शब्द दे ताकि वह बिना डर के बोल सकें और शुभ सन्देश के भेद को समझा सके। यह सन्देश एक रहस्य के समान था जब तक कि परमेश्वर ने इसे विश्वासियों पर प्रकट नहीं किया। चूँकि उसके पास यह सत्य है, इसलिए पौलुस कहता है कि वह एक राजदूत है, ऐसा व्यक्ति जो अपने शासक की ओर से बोलता है, जो मसीह है। वह कहता है कि जंजीरों में जकड़ा होने के बावजूद भी राजदूत है। जब वह "जंजीरों में जकड़ा हुआ" कहता है तो उसका अर्थ जेल में होता है। जेल में भी उसे बिना डर के शुभ सन्देश देते रहना होगा।</w:t>
      </w:r>
    </w:p>
    <w:p>
      <w:pPr/>
      <w:r>
        <w:rPr>
          <w:lang w:val="hi_IN" w:bidi="hi_IN"/>
        </w:rPr>
      </w:r>
      <w:r>
        <w:rPr>
          <w:lang w:val="hi_IN" w:bidi="hi_IN"/>
        </w:rPr>
        <w:t>यहाँ रुकें और समूह में इस प्रश्न पर चर्चा करें: आपकी भाषा में, आप किसी ऐसे व्यक्ति के लिए किन शब्दों या वाक्यांशों का उपयोग करते हैं जो किसी दूसरे का प्रतिनिधित्व करता है या किसी दूसरे की ओर से बोलता है? वे ऐसा कैसे करते हैं? उन्हें कैसे पता चलता है कि क्या कहना है या क्या करना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प्रभु यीशु, परमेश्वर, शैतान, दुष्ट आत्माओं और पवित्र आत्मा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विश्वासियों से बात कर रहा है। पौलुस विश्वासियों से कहता है कि वे शक्ति पाने के लिए प्रभु यीशु के पास जाएँ। फिर दिखाएँ कि शैतान और उसकी दुष्ट आत्माएँ विश्वासियों पर हमला करने की योजना कैसे बनाते हैं। दिखाएँ कि परमेश्वर विश्वासियों को कवच दे रहा है जिसे उन्हें लेना है और पहनना है। फिर दिखाएँ कि शैतान और उसकी सेना विश्वासियों पर उसी तरह हमला करने की कोशिश करते हैं जैसे शत्रु सैनिक युद्ध में हमला करते हैं। लेकिन विश्वासी परमेश्वर का कवच पहने हुए हैं इसलिए शैतान के हमले के समय वे डटे रह सकते हैं और भागते नहीं हैं। पौलुस विश्वासियों को याद दिलाता है कि वे लोगों के खिलाफ नहीं, बल्कि सभी प्रकार की आत्मिक शक्तियों के खिलाफ लड़ते हैं। ये आत्माएँ, आत्मिक संसार से इस संसार पर शासन करने के लिए आती हैं, जो रात के समान दुष्ट और अंधकारमय है। इसलिए फिर से, पौलुस विश्वासियों से कहता है कि वे परमेश्वर द्वारा दिया गया पूरा कवच पहन लें। जब पौलुस कवच के हिस्सों की सूची देता है, तो उन्हें विश्वासियों पर पहना हुआ दिखाएँ। उन्हें अपनी कमर के चारों ओर सत्य का कमरबंद बाँधना चाहिए, अपने सीने पर धार्मिकता की झिलम पहननी चाहिए, और अपने पैरों में शांति के जूते पहनने चाहिए। उन्हें एक हाथ में विश्वास की ढाल उठानी चाहिए, अपने सिर पर उद्धार का टोप पहनना चाहिए, और दूसरे हाथ में आत्मा की तलवार उठानी चाहिए। पौलुस कहता है कि जब वे ऐसा करते हैं, तो उन्हें प्रार्थना करनी चाहिए। विश्वासियों को हर स्थिति में एक-दूसरे के लिए प्रार्थना करते हुए, सतर्क रहते हुए और हार नहीं मानते हुए दिखाएँ। फिर पौलुस को जेल में और विश्वासियों को उसके लिए प्रार्थना करते हुए भी दिखाएँ। आप परमेश्वर को दिखा सकते हैं कि पौलुस को जेल में रहते हुए शुभ सन्देश के बारे में क्या कहना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6:10–20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के तीन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इन वचनों को सुन रहे हैं</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शैतान, जो दुष्ट है</w:t>
      </w:r>
    </w:p>
    <w:p>
      <w:pPr>
        <w:pStyle w:val="ListBullet"/>
        <w:spacing w:line="240" w:lineRule="auto"/>
        <w:ind w:left="720"/>
      </w:pPr>
      <w:r>
        <w:rPr>
          <w:lang w:val="hi_IN" w:bidi="hi_IN"/>
        </w:rPr>
      </w:r>
      <w:r>
        <w:rPr>
          <w:lang w:val="hi_IN" w:bidi="hi_IN"/>
        </w:rPr>
        <w:t>बुराई के प्रधान, अधिकारी, शासक और आत्मिक शक्तियाँ</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"मेरे अंतिम शब्द ये हैं: प्रभु यीशु से शक्ति प्राप्त करो; उसे अपनी महान शक्ति से तुम्हें बलवान बनाने दे। जैसे एक सैनिक लड़ने से पहले अपना कवच पहनता है, वैसे ही आप परमेश्वर द्वारा दिया गया कवच पहनें ताकि आप खुद को शैतान की बुरी योजनाओं से बचा सकें। आपको इस कवच की आवश्यकता है क्योंकि हम मनुष्यों के खिलाफ नहीं लड़ रहे हैं। नहीं, हम अदृश्य संसार के दुष्ट शासकों और अधिकारियों के विरुद्ध लड़ रहे हैं तथा उन शक्तिशाली शक्तियों के विरुद्ध, जो हमारे जीवन के उन दिनों में मौजूद है, जो रात के समान हैं। और हम आकाश से आने वाली दुष्ट आत्माओं के खिलाफ लड़ते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शैतान की भूमिका निभाने वाले व्यक्ति से पूछें, "आप क्या महसूस कर रहे हैं या क्या सोच रहे हैं?" वह व्यक्ति इस तरह उत्तर दे सकता है, "क्योंकि परमेश्वर मेरा शत्रु है, इसलिए मैं नहीं चाहता कि लोग उसका अनुसरण करें। मैं विश्वासियों को दूसरों को यह बताने से रोकने की कोशिश करूँगा कि परमेश्वर के साथ अच्छा संबंध कैसे बनाया जाए," या "मैं अपनी सारी दुष्ट आत्माओं को विश्वासियों के खिलाफ भेजूँगा, क्योंकि मुझे पता है कि परमेश्वर अपने लोगों से प्रेम करता है और उन्हें दु:ख पहुँचते हुए देखकर वह दु:खी हो जाएगा। दुर्भाग्य से, मैं यह भी जानता हूँ कि मसीह मुझे पूरी तरह से नष्ट कर देगा और मुझे डर है," या "मुझे पता है कि जब विश्वासी परमेश्वर द्वारा दिए गए कवच को पहनेंगे, तो वे मेरा विरोध कर पाएँगे, इसलिए मैं उन्हें धोखा देने की कोशिश करूँगा और उन्हें बताऊँगा कि उन्हें परमेश्वर के कवच की आवश्यकता नहीं है, और वे अपने दम पर मजबूत हो सकते हैं। फिर मैं उन्हें चोट पहुँचा सकता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"जब मैंने शैतान को क्रूस पर मारा तो मैंने पहले ही उसे हरा दिया था। मैं मजबूत और शक्तिशाली हूँ और मैं चाहता हूँ कि विश्वासी मेरी शक्ति का उपयोग करें तभी वे शैतान का विरोध कर सकते हैं," या "क्योंकि मुझे सभी लोगों की परवाह है, इसलिए यह महत्वपूर्ण है कि विश्वासी अविश्वासियों से नफरत न करें और न ही उनको नुकसान पहुँचाने की कोशिश करें। मैं चाहता हूँ कि वे लोग शैतान की साजिशें सुनना बंद करें और वे भी विश्वासी बन जाए।"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पौलुस कहता है, "इसी कारण से तुम्हें वह सुरक्षा कवच पहनना चाहिए, जो परमेश्वर ने तुम्हारे लिए दिया है। फिर, जब भी आपको इन बुरे दिनों में बुराई के खिलाफ लड़ना पड़ेगा, तो आप भागेंगे नहीं। आप मजबूती से खड़े रहेंगे। हर लड़ाई अंत तक लड़ने के बाद भी आप खड़े रहेंगे, अगले युद्ध के लिए तैयार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उत्तर दे सकता है, "मैं चाहता हूँ कि विश्वासी यह समझें कि यह महत्वपूर्ण है कि वे परमेश्वर द्वारा दी गई सुरक्षा का उपयोग करें। यह एक शांत शांतिपूर्ण समय नहीं है, बल्कि एक युद्ध का मैदान है जहाँ उन्हें चोट पहुँची है!" या "यह जानना बहुत भारी हो सकता है कि हमें कई संघर्षों का सामना करना पड़ेगा, लेकिन यह जानना और भी अधिक उत्साहजनक है कि परमेश्वर हमें वह देता है जो हमें शैतान का विरोध करने के लिए चाहिए। जो कुछ भी हो, हम जानते हैं कि उसने हमें पहले ही बचा लिया है और शैतान हार जाएगा," या "मुझे आशा है कि विश्वासी यह समझ जाएँगे कि उन्हें परमेश्वर द्वारा दिए गए कवच को पहनना चाहिए और उसका उपयोग करना चाहिए, नहीं तो वे एक भयानक युद्ध में भाग लेने वाले सैनिक के समान होंगे जो अपना कवच घर पर ही छोड़ आया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पौलुस कहता है, "इसलिए अपने आप को तैयार करके तैयार रहो। सत्य को ऐसे धारण करो मानो वह तुम्हारी कमर में बंधा कमरबंद हो, और धार्मिकता को ऐसे जैसे वह झिलम हो जो तुम्हारी रक्षा करती है। शांति का सुसमाचार प्रचार करने की आपकी तैयारी उन जूतों के समान होगी जिन्हें आप पहनते हैं। इनके अलावा, अपनी बाँह पर ढाल को पहनें, जो आपका विश्वास है, वह विश्वास और भरोसा जो आपका परमेश्वर के प्रति है। जब शैतान आप पर हमला करेगा तो वह आपकी रक्षा करेगा, ठीक उसी तरह जैसे एक ढाल सैनिक को जलते हुए तीरों से बचाती है। परमेश्वर द्वारा दिए गए उद्धार को स्वीकार करें; यह आपकी रक्षा एक टोप की तरह करेगा। पवित्र आत्मा से परमेश्वर का वचन प्राप्त करें, जो तलवार के समान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विश्वासियों की भूमिका निभाने वाले व्यक्ति से पूछो, “आप क्या महसूस कर रहे हो या क्या सोच रहे हो?” वह व्यक्ति इस तरह उत्तर दे सकता है, "यह आश्चर्यजनक है कि कैसे परमेश्वर ने हमें हमारी सुरक्षा के लिए इतनी अच्छी कवच जैसी सुरक्षा दी है! एक सैनिक की तरह जो कवच पहनता है, हम शैतान के किसी भी प्रकार के हमले का सामना करने के लिए तैयार रहेंगे," या "जब मैं रोमी सैनिकों को उनके कवच में देखूँगा, तो मैं पौलुस के शब्दों के बारे में सोचूँगा और याद रखूँगा कि मुझे परमेश्वर का कवच पहने रहना है," या "मुझे बहुत सारे नए रवैये और व्यवहार सीखने होंगे। मुझे खुशी है कि परमेश्वर मुझे यह कवच दे रहा है और इसे पहनने में मेरी मदद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पौलुस कहता है, "यह सब करते समय प्रार्थना करो, पवित्र आत्मा तुम्हारी सहायता और मार्गदर्शन करे।" हर परिस्थिति में सभी प्रकार की विनती और प्रार्थनाओं के साथ प्रार्थना करें। सतर्क रहें और हार न मानें। जब भी आप प्रार्थना करें, परमेश्वर के सभी लोगों के लिए प्रार्थना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पवित्र आत्मा की भूमिका निभाने वाले व्यक्ति से पूछें, "आप क्या महसूस कर रहे हैं या क्या सोच रहे हैं?" वह व्यक्ति इस तरह उत्तर दे सकता है, "मुझे पता है कि जब लोग अभिभूत होते हैं तो वे कहने के लिए शब्दों के बारे में सोच नहीं पाते। अन्य समय वे व्यस्त होते हैं और उन्हें प्रार्थना करना याद नहीं रहता है। मैं उन्हें याद दिलाऊँगा और प्रार्थना करने में उनकी मदद करूँगा, क्योंकि मैं उनकी मदद करना चाहता हूँ और मुझे पता है कि उन्हें कितनी मदद की आवश्यकता है," या "मैं विश्वासियों की प्रार्थना करने में मदद करना चाहता हूँ क्योंकि परमेश्वर उन्हें सांत्वना देता है और उनसे बात करने में आनंद लेता है। मुझे भी वह खुशी महसूस होती है," या "मैं नहीं चाहता कि विश्वासी डरें।" इन सभी युद्धों के बीच भी, मैं विश्वासियों के साथ रहूँगा, उन्हें पवित्रशास्त्र में दी गई सांत्वना और परमेश्वर द्वारा दिए गए संसाधनों की याद दिलाऊँगा।"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पौलुस कहता है, "यह भी प्रार्थना करें कि जब मैं बोलना शुरू करूँ तो परमेश्वर मुझे बताए कि क्या कहना है। तब मैं निडर होकर बोल सकूँगा और उस सत्य की व्याख्या कर सकूँगा जो परमेश्वर ने सुसमाचार में हमारे सामने प्रकट किया है। मैं परमेश्वर का प्रतिनिधि हूँ और उसने मुझसे कहा कि मैं जेल में रहते हुए भी सुसमाचार प्रचार करूँ। प्रार्थना करें कि मैं बिना डर के बोलूँ, जैसा कि मुझे बोलना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उत्तर दे सकता है, "कभी-कभी मैं शासकों और महत्वपूर्ण लोगों से बात करता हूँ। मैं बोलते समय घबराना नहीं चाहता और सुसमाचार के बारे में बात करते समय अपने शब्दों में गड़बड़ करना नहीं चाहता!" या "मुझे पता है कि परमेश्वर के शब्द मेरे द्वारा उपयोग किए जाने वाले किसी भी शब्द से बेहतर हैं, इसलिए मैं चाहता हूँ कि वह मुझे बोलने के लिए शब्द दे। जब मैं उसके शब्द बोलता हूँ, तो लोग उस सत्य को समझ जाते हैं जो परमेश्वर ने हम पर प्रकट किया है!" या "भले ही मैं जेल में हूँ, फिर भी मैं निराश नहीं हूँ। मुझे पता है कि यही वह स्थान है जहाँ परमेश्वर चाहता है कि मैं उसका सुसमाचार बाँटूँ।"</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"दूसरे लोग जेल में बंद लोगों को भूल सकते हैं या उनके बारे में बुरा सोच सकते हैं, लेकिन मुझे सभी लोगों की परवाह है, जिनमें कैदी भी शामिल हैं।" क्योंकि मैं चाहता हूँ कि सभी लोग मेरे साथ सही रिश्ते में हों, इसलिए मैंने पौलुस को बुलाया है ताकि वह जेल में अन्य लोगों को मेरे बारे में सुसमाचार समझाए," या "मैं नहीं चाहता कि पौलुस उन सभी बातों से अभिभूत हो जाए जो उसे कहनी है, इसलिए मैं उसे बोलने के लिए शब्द दूँगा। मेरे शब्दों में लोगों को बदलने की शक्ति है," या "मैं चाहता हूँ कि मेरे लोग एक-दूसरे के लिए प्रार्थना करें, जिससे उन्हें एक-दूसरे को याद रखने और उनसे प्रेम करने में अधिक मदद मिले। मुझे खुशी होती है, जब मेरे लोग एक-दूसरे की परवाह करते हैं और एक-दूसरे को प्रोत्साहित करने में मदद करते हैं।"</w:t>
      </w:r>
      <w:r>
        <w:rPr>
          <w:lang w:val="hi_IN" w:bidi="hi_IN"/>
        </w:rPr>
      </w:r>
    </w:p>
    <w:p>
      <w:pPr>
        <w:pStyle w:val="Heading3"/>
      </w:pPr>
      <w:r>
        <w:rPr>
          <w:lang w:val="hi_IN" w:bidi="hi_IN"/>
        </w:rPr>
        <w:t>आवश्यक जानकारी</w:t>
      </w:r>
    </w:p>
    <w:p>
      <w:pPr/>
      <w:r>
        <w:rPr>
          <w:lang w:val="hi_IN" w:bidi="hi_IN"/>
        </w:rPr>
      </w:r>
      <w:r>
        <w:rPr>
          <w:lang w:val="hi_IN" w:bidi="hi_IN"/>
        </w:rPr>
        <w:t>इफिसियों 6:10–20 का ऑडियो संस्करण सबसे आसानी से समझ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विश्वासियों से कहता है कि वे </w:t>
      </w:r>
      <w:r>
        <w:rPr>
          <w:b/>
          <w:lang w:val="hi_IN" w:bidi="hi_IN"/>
        </w:rPr>
        <w:t>प्रभु</w:t>
      </w:r>
      <w:r>
        <w:rPr>
          <w:lang w:val="hi_IN" w:bidi="hi_IN"/>
        </w:rPr>
        <w:t xml:space="preserve"> से शक्ति पाएँ। प्रभु अन्य लोगों पर स्वामी है, जिसके पास पूरा अधिकार है। यहाँ प्रभु का अर्थ शायद यीशु है।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विश्वासियों को वह </w:t>
      </w:r>
      <w:r>
        <w:rPr>
          <w:b/>
          <w:lang w:val="hi_IN" w:bidi="hi_IN"/>
        </w:rPr>
        <w:t>कवच</w:t>
      </w:r>
      <w:r>
        <w:rPr>
          <w:lang w:val="hi_IN" w:bidi="hi_IN"/>
        </w:rPr>
        <w:t xml:space="preserve"> पहनना चाहिए जो परमेश्वर उन्हें देता है। इस संदर्भ में कवच का अर्थ उन उपकरणों और हथियारों से हैं जिन्हें एक सैनिक युद्ध में जाते समय पहनता है और साथ ले जाता है। पौलुस शायद रोमी सैनिकों द्वारा पहने जाने वाले कवच का वर्णन कर रहा था।</w:t>
      </w:r>
    </w:p>
    <w:p>
      <w:pPr/>
      <w:r>
        <w:rPr>
          <w:lang w:val="hi_IN" w:bidi="hi_IN"/>
        </w:rPr>
      </w:r>
      <w:r>
        <w:rPr>
          <w:lang w:val="hi_IN" w:bidi="hi_IN"/>
        </w:rPr>
        <w:t xml:space="preserve">यहाँ रुकें और यदि जरूरी हो तो </w:t>
      </w:r>
      <w:r>
        <w:rPr>
          <w:lang w:val="hi_IN" w:bidi="hi_IN"/>
        </w:rPr>
        <w:t>पूरे कवच के साथ एक रोमी सैनिक</w:t>
      </w:r>
      <w:r>
        <w:rPr>
          <w:lang w:val="hi_IN" w:bidi="hi_IN"/>
        </w:rPr>
        <w:t xml:space="preserve"> की तस्वीर देखें। इस ऑडियो को यहाँ रोकें।</w:t>
      </w:r>
    </w:p>
    <w:p>
      <w:pPr/>
      <w:r>
        <w:rPr>
          <w:lang w:val="hi_IN" w:bidi="hi_IN"/>
        </w:rPr>
      </w:r>
      <w:r>
        <w:rPr>
          <w:lang w:val="hi_IN" w:bidi="hi_IN"/>
        </w:rPr>
        <w:t xml:space="preserve">विश्वासियों को </w:t>
      </w:r>
      <w:r>
        <w:rPr>
          <w:b/>
          <w:lang w:val="hi_IN" w:bidi="hi_IN"/>
        </w:rPr>
        <w:t>शैतान</w:t>
      </w:r>
      <w:r>
        <w:rPr>
          <w:lang w:val="hi_IN" w:bidi="hi_IN"/>
        </w:rPr>
        <w:t xml:space="preserve"> की साजिशों या बुरी योजनाओं के खिलाफ लड़ने के लिए इस कवच की आवश्यकता है। शैतान सभी दुष्ट आत्माओं का मुखिया है। पौलुस अपने पत्र के इस भाग में आगे उसे "दुष्ट" भी कहता है। वह लोगों को धोखा देकर उन्हें परमेश्वर से दूर करने की कोशिश करता है। शैतान शक्तिशाली और खतरनाक है और वह हमेशा ऐसे तरीकों की खोज में रहता है जिनसे वह परमेश्वर और परमेश्वर के लोगों के खिलाफ काम कर सके। भले ही परमेश्वर अभी भी शैतान को अपनी शक्ति का उपयोग करने की अनुमति देता है, लेकिन जब यीशु वापस आएगा, तो यीशु शैतान को हमेशा के लिए हरा देगा। परमेश्वर शैतान और सभी दुष्ट आत्माओं को सजा देगा, और वे फिर कभी परमेश्वर और उसके लोगों के विरुद्ध काम नहीं कर पाएँगे। </w:t>
      </w:r>
      <w:r>
        <w:rPr>
          <w:lang w:val="hi_IN" w:bidi="hi_IN"/>
        </w:rPr>
        <w:t>शैतान</w:t>
      </w:r>
      <w:r>
        <w:rPr>
          <w:lang w:val="hi_IN" w:bidi="hi_IN"/>
        </w:rPr>
        <w:t xml:space="preserve"> के बारे में अधिक जानकारी के लिए, मुख्य शब्दावली को देखें। शैतान के लिए उसी शब्द या वाक्यांश का उपयोग करें जिसका उपयोग आपने पिछले भागों में किया है। </w:t>
      </w:r>
    </w:p>
    <w:p>
      <w:pPr/>
      <w:r>
        <w:rPr>
          <w:lang w:val="hi_IN" w:bidi="hi_IN"/>
        </w:rPr>
      </w:r>
      <w:r>
        <w:rPr>
          <w:lang w:val="hi_IN" w:bidi="hi_IN"/>
        </w:rPr>
        <w:t xml:space="preserve">विश्वासियों का संघर्ष, या लड़ाई, माँस और लहू के खिलाफ नहीं है, जो मनुष्य को बताने का एक और तरीका है। इसके बजाय, वे </w:t>
      </w:r>
      <w:r>
        <w:rPr>
          <w:b/>
          <w:lang w:val="hi_IN" w:bidi="hi_IN"/>
        </w:rPr>
        <w:t>शासकों</w:t>
      </w:r>
      <w:r>
        <w:rPr>
          <w:lang w:val="hi_IN" w:bidi="hi_IN"/>
        </w:rPr>
        <w:t xml:space="preserve">, </w:t>
      </w:r>
      <w:r>
        <w:rPr>
          <w:b/>
          <w:lang w:val="hi_IN" w:bidi="hi_IN"/>
        </w:rPr>
        <w:t>अधिकारियों</w:t>
      </w:r>
      <w:r>
        <w:rPr>
          <w:lang w:val="hi_IN" w:bidi="hi_IN"/>
        </w:rPr>
        <w:t xml:space="preserve">, अंधकार की दुनिया की </w:t>
      </w:r>
      <w:r>
        <w:rPr>
          <w:b/>
          <w:lang w:val="hi_IN" w:bidi="hi_IN"/>
        </w:rPr>
        <w:t>शक्तियों</w:t>
      </w:r>
      <w:r>
        <w:rPr>
          <w:lang w:val="hi_IN" w:bidi="hi_IN"/>
        </w:rPr>
        <w:t xml:space="preserve"> और आकाश में स्थित </w:t>
      </w:r>
      <w:r>
        <w:rPr>
          <w:b/>
          <w:lang w:val="hi_IN" w:bidi="hi_IN"/>
        </w:rPr>
        <w:t>बुराई की आत्मिक शक्तियों</w:t>
      </w:r>
      <w:r>
        <w:rPr>
          <w:lang w:val="hi_IN" w:bidi="hi_IN"/>
        </w:rPr>
        <w:t xml:space="preserve"> के खिलाफ लड़ते हैं। ये सभी </w:t>
      </w:r>
      <w:r>
        <w:rPr>
          <w:b/>
          <w:lang w:val="hi_IN" w:bidi="hi_IN"/>
        </w:rPr>
        <w:t>आत्माएँ</w:t>
      </w:r>
      <w:r>
        <w:rPr>
          <w:lang w:val="hi_IN" w:bidi="hi_IN"/>
        </w:rPr>
        <w:t xml:space="preserve"> या दुष्टात्माएँ हैं जो परमेश्वर के खिलाफ विद्रोह कर रही हैं। इन आत्माओं का अगुवा शैतान है। क्योंकि परमेश्वर ने हर उस वस्तु को बनाया जो अस्तित्व में है, इसलिए इन आत्माओं को भी परमेश्वर ने ही बनाया है। परमेश्वर ने उन्हें स्वर्गदूतों के समान अच्छा बनाया, ताकि वे उसका काम करें। लेकिन कुछ स्वर्गदूतों ने परमेश्वर के विरुद्ध बलवा किया, और ये दुष्टात्मा बन गए। ये दुष्ट आत्माएँ लोगों को नष्ट करने और धोखा देने की कोशिश करती हैं। इन आत्माओं के कुछ अन्य नाम दुष्ट शक्तियाँ, अंधकार के शासक, भाग्य और झूठे देवता हैं।</w:t>
      </w:r>
    </w:p>
    <w:p>
      <w:pPr/>
      <w:r>
        <w:rPr>
          <w:lang w:val="hi_IN" w:bidi="hi_IN"/>
        </w:rPr>
      </w:r>
      <w:r>
        <w:rPr>
          <w:lang w:val="hi_IN" w:bidi="hi_IN"/>
        </w:rPr>
        <w:t xml:space="preserve">यहाँ रुकें और समूह में चर्चा करें कि आप </w:t>
      </w:r>
      <w:r>
        <w:rPr>
          <w:b/>
          <w:lang w:val="hi_IN" w:bidi="hi_IN"/>
        </w:rPr>
        <w:t>शासकों</w:t>
      </w:r>
      <w:r>
        <w:rPr>
          <w:lang w:val="hi_IN" w:bidi="hi_IN"/>
        </w:rPr>
        <w:t xml:space="preserve">, </w:t>
      </w:r>
      <w:r>
        <w:rPr>
          <w:b/>
          <w:lang w:val="hi_IN" w:bidi="hi_IN"/>
        </w:rPr>
        <w:t>अधिकारियों</w:t>
      </w:r>
      <w:r>
        <w:rPr>
          <w:lang w:val="hi_IN" w:bidi="hi_IN"/>
        </w:rPr>
        <w:t xml:space="preserve">, </w:t>
      </w:r>
      <w:r>
        <w:rPr>
          <w:b/>
          <w:lang w:val="hi_IN" w:bidi="hi_IN"/>
        </w:rPr>
        <w:t>शक्तियों</w:t>
      </w:r>
      <w:r>
        <w:rPr>
          <w:lang w:val="hi_IN" w:bidi="hi_IN"/>
        </w:rPr>
        <w:t xml:space="preserve"> और </w:t>
      </w:r>
      <w:r>
        <w:rPr>
          <w:b/>
          <w:lang w:val="hi_IN" w:bidi="hi_IN"/>
        </w:rPr>
        <w:t>बुराई की आत्मिक शक्तियों</w:t>
      </w:r>
      <w:r>
        <w:rPr>
          <w:lang w:val="hi_IN" w:bidi="hi_IN"/>
        </w:rPr>
        <w:t xml:space="preserve"> के लिए किस शब्द या वाक्यांश का उपयोग करेंगे। अधिक जानकारी के लिए मुख्य शब्दावली में </w:t>
      </w:r>
      <w:r>
        <w:rPr>
          <w:lang w:val="hi_IN" w:bidi="hi_IN"/>
        </w:rPr>
        <w:t>दुष्टात्मा</w:t>
      </w:r>
      <w:r>
        <w:rPr>
          <w:lang w:val="hi_IN" w:bidi="hi_IN"/>
        </w:rPr>
        <w:t xml:space="preserve"> और </w:t>
      </w:r>
      <w:r>
        <w:rPr>
          <w:lang w:val="hi_IN" w:bidi="hi_IN"/>
        </w:rPr>
        <w:t>आत्मा</w:t>
      </w:r>
      <w:r>
        <w:rPr>
          <w:lang w:val="hi_IN" w:bidi="hi_IN"/>
        </w:rPr>
        <w:t>, या अलौकिक प्राणी को देखें।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b/>
          <w:lang w:val="hi_IN" w:bidi="hi_IN"/>
        </w:rPr>
        <w:t>बुराई</w:t>
      </w:r>
      <w:r>
        <w:rPr>
          <w:lang w:val="hi_IN" w:bidi="hi_IN"/>
        </w:rPr>
        <w:t xml:space="preserve"> का मतलब हर उस चीज से है जो परमेश्वर के विरुद्ध होती है। यह अच्छाई के विपरीत है; बुरा व्यवहार करना गलत बात है, या बुरी बात है। </w:t>
      </w:r>
      <w:r>
        <w:rPr>
          <w:lang w:val="hi_IN" w:bidi="hi_IN"/>
        </w:rPr>
        <w:t>बुराई</w:t>
      </w:r>
      <w:r>
        <w:rPr>
          <w:lang w:val="hi_IN" w:bidi="hi_IN"/>
        </w:rPr>
        <w:t xml:space="preserve"> के बारे में अधिक जानकारी के लिए, मुख्य शब्दावली देखें। बुराई के लिए उसी शब्द या वाक्यांश का उपयोग करें जिसका उपयोग आपने पिछले भागों में किया है।</w:t>
      </w:r>
    </w:p>
    <w:p>
      <w:pPr/>
      <w:r>
        <w:rPr>
          <w:lang w:val="hi_IN" w:bidi="hi_IN"/>
        </w:rPr>
      </w:r>
      <w:r>
        <w:rPr>
          <w:lang w:val="hi_IN" w:bidi="hi_IN"/>
        </w:rPr>
        <w:t xml:space="preserve">ये दुष्ट आत्माएँ </w:t>
      </w:r>
      <w:r>
        <w:rPr>
          <w:b/>
          <w:lang w:val="hi_IN" w:bidi="hi_IN"/>
        </w:rPr>
        <w:t>आकाशीय स्थानों</w:t>
      </w:r>
      <w:r>
        <w:rPr>
          <w:lang w:val="hi_IN" w:bidi="hi_IN"/>
        </w:rPr>
        <w:t xml:space="preserve">, या </w:t>
      </w:r>
      <w:r>
        <w:rPr>
          <w:b/>
          <w:lang w:val="hi_IN" w:bidi="hi_IN"/>
        </w:rPr>
        <w:t>आकाशीय क्षेत्रों</w:t>
      </w:r>
      <w:r>
        <w:rPr>
          <w:lang w:val="hi_IN" w:bidi="hi_IN"/>
        </w:rPr>
        <w:t xml:space="preserve"> से आती हैं। </w:t>
      </w:r>
      <w:r>
        <w:rPr>
          <w:b/>
          <w:lang w:val="hi_IN" w:bidi="hi_IN"/>
        </w:rPr>
        <w:t>आकाश</w:t>
      </w:r>
      <w:r>
        <w:rPr>
          <w:lang w:val="hi_IN" w:bidi="hi_IN"/>
        </w:rPr>
        <w:t xml:space="preserve"> शब्द का अर्थ दिखने वाला आकाश होता है, जहाँ लोगों का मानना है कि आत्माएँ वहाँ रहती है। जिस समय पौलुस ने यह पत्र लिखा था, उस समय लोग मानते थे कि स्वर्ग के कई स्तर या परतें हैं और परमेश्वर सबसे ऊँचे स्तर में रहता है। पत्र के इस भाग में, आकाशीय क्षेत्र का अर्थ उस सबसे ऊँचे स्वर्ग से नहीं है, जहाँ परमेश्वर रहता है, क्योंकि परमेश्वर ने इन दुष्ट आत्माओं को अपने स्वर्ग से नहीं भेजा था। आकाशीय स्थानों के बारे में अधिक जानकारी के लिए मुख्य शब्दावली में </w:t>
      </w:r>
      <w:r>
        <w:rPr>
          <w:lang w:val="hi_IN" w:bidi="hi_IN"/>
        </w:rPr>
        <w:t>स्वर्ग</w:t>
      </w:r>
      <w:r>
        <w:rPr>
          <w:lang w:val="hi_IN" w:bidi="hi_IN"/>
        </w:rPr>
        <w:t xml:space="preserve"> को देखें। आकाशीय स्थानों के लिए उसी शब्द या वाक्यांश का उपयोग करें जो आपने पिछले भागों में किया है।</w:t>
      </w:r>
    </w:p>
    <w:p>
      <w:pPr/>
      <w:r>
        <w:rPr>
          <w:lang w:val="hi_IN" w:bidi="hi_IN"/>
        </w:rPr>
      </w:r>
      <w:r>
        <w:rPr>
          <w:lang w:val="hi_IN" w:bidi="hi_IN"/>
        </w:rPr>
        <w:t xml:space="preserve">विश्वासियों को धार्मिकता को </w:t>
      </w:r>
      <w:r>
        <w:rPr>
          <w:b/>
          <w:lang w:val="hi_IN" w:bidi="hi_IN"/>
        </w:rPr>
        <w:t>झिलम</w:t>
      </w:r>
      <w:r>
        <w:rPr>
          <w:lang w:val="hi_IN" w:bidi="hi_IN"/>
        </w:rPr>
        <w:t xml:space="preserve"> की तरह पहनना चाहिए। लोग शत्रु के हमले से छाती को बचाने के लिए और कभी-कभी पीठ को ढकने के लिए झिलम बनाते थे और इसको बनाने के लिए कठोर चमड़े या धातु का उपयोग करते थे।</w:t>
      </w:r>
    </w:p>
    <w:p>
      <w:pPr/>
      <w:r>
        <w:rPr>
          <w:lang w:val="hi_IN" w:bidi="hi_IN"/>
        </w:rPr>
      </w:r>
      <w:r>
        <w:rPr>
          <w:lang w:val="hi_IN" w:bidi="hi_IN"/>
        </w:rPr>
        <w:t xml:space="preserve">यहाँ रुकें और समूह के रूप में चर्चा करें कि आप </w:t>
      </w:r>
      <w:r>
        <w:rPr>
          <w:b/>
          <w:lang w:val="hi_IN" w:bidi="hi_IN"/>
        </w:rPr>
        <w:t>झिलम</w:t>
      </w:r>
      <w:r>
        <w:rPr>
          <w:lang w:val="hi_IN" w:bidi="hi_IN"/>
        </w:rPr>
        <w:t xml:space="preserve"> के लिए किस शब्द या वाक्यांश का उपयोग करेंगे। जरूरत पड़ने पर </w:t>
      </w:r>
      <w:r>
        <w:rPr>
          <w:lang w:val="hi_IN" w:bidi="hi_IN"/>
        </w:rPr>
        <w:t>रोमी सैनिक की झिलम</w:t>
      </w:r>
      <w:r>
        <w:rPr>
          <w:lang w:val="hi_IN" w:bidi="hi_IN"/>
        </w:rPr>
        <w:t xml:space="preserve"> की तस्वीर को फिर से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धार्मिकता</w:t>
      </w:r>
      <w:r>
        <w:rPr>
          <w:lang w:val="hi_IN" w:bidi="hi_IN"/>
        </w:rPr>
        <w:t xml:space="preserve"> का अर्थ है सही तरीके से व्यवहार करना। </w:t>
      </w:r>
      <w:r>
        <w:rPr>
          <w:lang w:val="hi_IN" w:bidi="hi_IN"/>
        </w:rPr>
        <w:t>धार्मिकता</w:t>
      </w:r>
      <w:r>
        <w:rPr>
          <w:lang w:val="hi_IN" w:bidi="hi_IN"/>
        </w:rPr>
        <w:t xml:space="preserve"> के बारे में अधिक जानकारी के लिए मुख्य शब्दावली देखें। धार्मिकता के लिए उसी शब्द या वाक्यांश का उपयोग करें जिसका उपयोग आपने पिछले भागों में किया है। </w:t>
      </w:r>
    </w:p>
    <w:p>
      <w:pPr/>
      <w:r>
        <w:rPr>
          <w:lang w:val="hi_IN" w:bidi="hi_IN"/>
        </w:rPr>
      </w:r>
      <w:r>
        <w:rPr>
          <w:lang w:val="hi_IN" w:bidi="hi_IN"/>
        </w:rPr>
        <w:t xml:space="preserve">जूते की तरह, विश्वासियों को वह शांति पहननी चाहिए जो </w:t>
      </w:r>
      <w:r>
        <w:rPr>
          <w:b/>
          <w:lang w:val="hi_IN" w:bidi="hi_IN"/>
        </w:rPr>
        <w:t>सुसमाचार</w:t>
      </w:r>
      <w:r>
        <w:rPr>
          <w:lang w:val="hi_IN" w:bidi="hi_IN"/>
        </w:rPr>
        <w:t xml:space="preserve"> से आती है, ताकि वे पूरी तरह से तैयार हों। सुसमाचार शब्द एक यूनानी शब्द का अनुवाद है जिसका शाब्दिक अर्थ है "शुभ संदेश।" बाइबल में शुभ संदेश यह है कि परमेश्वर ने लोगों को बचाने का मार्ग बनाया है। जब पौलुस "सुसमाचार का भेद" प्रचार कर रहा है, तो वह लोगों को यह शुभ सन्देश दे रहा है कि यदि वे यीशु पर विश्वास करें तो उन्हें बचाया जा सकता है। इस सत्य को समझना कठिन है, एक रहस्य के समान, लेकिन परमेश्वर ने इसे विश्वासियों पर प्रकट किया है। </w:t>
      </w:r>
      <w:r>
        <w:rPr>
          <w:lang w:val="hi_IN" w:bidi="hi_IN"/>
        </w:rPr>
        <w:t>सुसमाचार</w:t>
      </w:r>
      <w:r>
        <w:rPr>
          <w:lang w:val="hi_IN" w:bidi="hi_IN"/>
        </w:rPr>
        <w:t xml:space="preserve"> के बारे में अधिक जानकारी के लिए, मुख्य शब्दावली देखें। सुसमाचार के लिए उसी शब्द या वाक्यांश का उपयोग करें जिसका उपयोग आपने पिछले भागों में किया है।</w:t>
      </w:r>
    </w:p>
    <w:p>
      <w:pPr/>
      <w:r>
        <w:rPr>
          <w:lang w:val="hi_IN" w:bidi="hi_IN"/>
        </w:rPr>
      </w:r>
      <w:r>
        <w:rPr>
          <w:b/>
          <w:lang w:val="hi_IN" w:bidi="hi_IN"/>
        </w:rPr>
        <w:t>शान्ति</w:t>
      </w:r>
      <w:r>
        <w:rPr>
          <w:lang w:val="hi_IN" w:bidi="hi_IN"/>
        </w:rPr>
        <w:t xml:space="preserve"> शब्द का अर्थ, संघर्ष की अनुपस्थिति और जीवन की सम्पूर्णता या परिपूर्णता दोनों है। शांति का अर्थ केवल युद्ध या संघर्ष का नहीं होना ही नहीं है। शांति का अर्थ है लोगों का एक साथ मिलकर एकता में रहना और एक दूसरे के प्रति प्रेम के साथ रहना। पवित्र आत्मा उन विश्वासियों को शांति देता है जो परमेश्वर के बारे में शुभ सन्देश जानते हैं। </w:t>
      </w:r>
      <w:r>
        <w:rPr>
          <w:b/>
          <w:lang w:val="hi_IN" w:bidi="hi_IN"/>
        </w:rPr>
        <w:t>शांति</w:t>
      </w:r>
      <w:r>
        <w:rPr>
          <w:lang w:val="hi_IN" w:bidi="hi_IN"/>
        </w:rPr>
        <w:t xml:space="preserve"> के बारे में अधिक जानकारी के लिए मुख्य शब्दावली को देखें। शान्ति के लिए उसी शब्द या वाक्यांश का इस्तेमाल करें जो आपने पिछले भागों में किया था।</w:t>
      </w:r>
    </w:p>
    <w:p>
      <w:pPr/>
      <w:r>
        <w:rPr>
          <w:lang w:val="hi_IN" w:bidi="hi_IN"/>
        </w:rPr>
      </w:r>
      <w:r>
        <w:rPr>
          <w:lang w:val="hi_IN" w:bidi="hi_IN"/>
        </w:rPr>
        <w:t xml:space="preserve">इसके अलावा, विश्वासियों को परमेश्वर पर </w:t>
      </w:r>
      <w:r>
        <w:rPr>
          <w:b/>
          <w:lang w:val="hi_IN" w:bidi="hi_IN"/>
        </w:rPr>
        <w:t>विश्वास</w:t>
      </w:r>
      <w:r>
        <w:rPr>
          <w:lang w:val="hi_IN" w:bidi="hi_IN"/>
        </w:rPr>
        <w:t xml:space="preserve"> होना चाहिए, जो उनकी रक्षा के लिए एक ढाल के समान होगा। विश्वास का अर्थ है, किसी पर भरोसा करना, यह विश्वास करना और मानना कि वह व्यक्ति जो कहता है वह सच है। पौलुस जिस विश्वास के बारे में बात कर रहा है, वह तब होता है जब कोई यीशु पर विश्वास करता है। वे भरोसा करते हैं कि परमेश्वर अपने सब वादों को पूरा करेगा, भले ही यह असंभव लगे। </w:t>
      </w:r>
      <w:r>
        <w:rPr>
          <w:lang w:val="hi_IN" w:bidi="hi_IN"/>
        </w:rPr>
        <w:t xml:space="preserve">विश्वास </w:t>
      </w:r>
      <w:r>
        <w:rPr>
          <w:lang w:val="hi_IN" w:bidi="hi_IN"/>
        </w:rPr>
        <w:t xml:space="preserve">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रोमी </w:t>
      </w:r>
      <w:r>
        <w:rPr>
          <w:b/>
          <w:lang w:val="hi_IN" w:bidi="hi_IN"/>
        </w:rPr>
        <w:t>ढाल</w:t>
      </w:r>
      <w:r>
        <w:rPr>
          <w:lang w:val="hi_IN" w:bidi="hi_IN"/>
        </w:rPr>
        <w:t xml:space="preserve"> 1.2 मीटर ऊँची, लकड़ी की एक बड़ी आयताकार ढाल थी, और बाहर से चमड़े से ढकी हुई होती थी। युद्ध से पहले, सैनिक चमड़े को पानी में भिगो देते थे। तब ये ढालें उन्हें आग से बचाएँगी।</w:t>
      </w:r>
    </w:p>
    <w:p>
      <w:pPr/>
      <w:r>
        <w:rPr>
          <w:lang w:val="hi_IN" w:bidi="hi_IN"/>
        </w:rPr>
      </w:r>
      <w:r>
        <w:rPr>
          <w:lang w:val="hi_IN" w:bidi="hi_IN"/>
        </w:rPr>
        <w:t xml:space="preserve">यहाँ रुकें और समूह के रूप में चर्चा करें कि आप </w:t>
      </w:r>
      <w:r>
        <w:rPr>
          <w:b/>
          <w:lang w:val="hi_IN" w:bidi="hi_IN"/>
        </w:rPr>
        <w:t>ढाल</w:t>
      </w:r>
      <w:r>
        <w:rPr>
          <w:lang w:val="hi_IN" w:bidi="hi_IN"/>
        </w:rPr>
        <w:t xml:space="preserve"> के लिए किस शब्द या वाक्यांश का उपयोग करेंगे। जरूरत पड़ने पर </w:t>
      </w:r>
      <w:r>
        <w:rPr>
          <w:lang w:val="hi_IN" w:bidi="hi_IN"/>
        </w:rPr>
        <w:t>रोमी सैनिक की ढाल</w:t>
      </w:r>
      <w:r>
        <w:rPr>
          <w:lang w:val="hi_IN" w:bidi="hi_IN"/>
        </w:rPr>
        <w:t xml:space="preserve"> की तस्वीर को फिर से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यह ढाल जलते हुए </w:t>
      </w:r>
      <w:r>
        <w:rPr>
          <w:b/>
          <w:lang w:val="hi_IN" w:bidi="hi_IN"/>
        </w:rPr>
        <w:t>तीरों</w:t>
      </w:r>
      <w:r>
        <w:rPr>
          <w:lang w:val="hi_IN" w:bidi="hi_IN"/>
        </w:rPr>
        <w:t xml:space="preserve"> को रोक देगी। तीर लकड़ी का बना हुआ आगे की ओर फेंकने वाला अस्त्र होता है, जिसे लोग धनुष से चलाते हैं। पौलुस के समय में, सैनिक कभी-कभी तीरों की नोकों को तारकोल जैसी जलने वाली चीज़ में डुबोते थे। युद्ध के दौरान, वे कभी-कभी तीरों को चलाने से पहले उनमें आग लगा देते थे।</w:t>
      </w:r>
    </w:p>
    <w:p>
      <w:pPr/>
      <w:r>
        <w:rPr>
          <w:lang w:val="hi_IN" w:bidi="hi_IN"/>
        </w:rPr>
      </w:r>
      <w:r>
        <w:rPr>
          <w:lang w:val="hi_IN" w:bidi="hi_IN"/>
        </w:rPr>
        <w:t xml:space="preserve">यहाँ रुकें और समूह के रूप में चर्चा करें कि आप </w:t>
      </w:r>
      <w:r>
        <w:rPr>
          <w:b/>
          <w:lang w:val="hi_IN" w:bidi="hi_IN"/>
        </w:rPr>
        <w:t>तीर</w:t>
      </w:r>
      <w:r>
        <w:rPr>
          <w:lang w:val="hi_IN" w:bidi="hi_IN"/>
        </w:rPr>
        <w:t xml:space="preserve"> के लिए किस शब्द या वाक्यांश का उपयोग करेंगे। जरूरत पड़ने पर </w:t>
      </w:r>
      <w:r>
        <w:rPr>
          <w:lang w:val="hi_IN" w:bidi="hi_IN"/>
        </w:rPr>
        <w:t>धनुष और तीरों</w:t>
      </w:r>
      <w:r>
        <w:rPr>
          <w:lang w:val="hi_IN" w:bidi="hi_IN"/>
        </w:rPr>
        <w:t xml:space="preserve"> की तस्वीर को फिर से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विश्वासियों को </w:t>
      </w:r>
      <w:r>
        <w:rPr>
          <w:b/>
          <w:lang w:val="hi_IN" w:bidi="hi_IN"/>
        </w:rPr>
        <w:t>उद्धार</w:t>
      </w:r>
      <w:r>
        <w:rPr>
          <w:lang w:val="hi_IN" w:bidi="hi_IN"/>
        </w:rPr>
        <w:t xml:space="preserve"> को स्वीकार करना चाहिए, और उसे टोप की तरह अपने साथ रखना चाहिए। उद्धार का अर्थ है किसी व्यक्ति को कठिन या खतरनाक स्थिति से बचाना। यहाँ, पौलुस का अर्थ विशेष रूप से परमेश्वर का उद्धार है। जब परमेश्वर लोगों को बचाता है, तो उन्हें अब डरने या शर्मिंदा होने की ज़रूरत नहीं है। </w:t>
      </w:r>
      <w:r>
        <w:rPr>
          <w:lang w:val="hi_IN" w:bidi="hi_IN"/>
        </w:rPr>
        <w:t>उद्धार</w:t>
      </w:r>
      <w:r>
        <w:rPr>
          <w:lang w:val="hi_IN" w:bidi="hi_IN"/>
        </w:rPr>
        <w:t xml:space="preserve"> के बारे में अधिक जानकारी के लिए मुख्य शब्दावली को देखें। उद्धार के लिए उसी शब्द या वाक्यांश का उपयोग करें जिसका उपयोग आपने पिछले भागों में किया है।</w:t>
      </w:r>
    </w:p>
    <w:p>
      <w:pPr/>
      <w:r>
        <w:rPr>
          <w:lang w:val="hi_IN" w:bidi="hi_IN"/>
        </w:rPr>
      </w:r>
      <w:r>
        <w:rPr>
          <w:b/>
          <w:lang w:val="hi_IN" w:bidi="hi_IN"/>
        </w:rPr>
        <w:t>टोप</w:t>
      </w:r>
      <w:r>
        <w:rPr>
          <w:lang w:val="hi_IN" w:bidi="hi_IN"/>
        </w:rPr>
        <w:t xml:space="preserve"> एक प्रकार की टोपी होती है, जिसे लोग मोटे चमड़े या धातु से बनाते हैं, ताकि सिर को किसी भी हथियार या हमले से बचाया जा सके।</w:t>
      </w:r>
    </w:p>
    <w:p>
      <w:pPr/>
      <w:r>
        <w:rPr>
          <w:lang w:val="hi_IN" w:bidi="hi_IN"/>
        </w:rPr>
      </w:r>
      <w:r>
        <w:rPr>
          <w:lang w:val="hi_IN" w:bidi="hi_IN"/>
        </w:rPr>
        <w:t xml:space="preserve">यहाँ रुकें और समूह में चर्चा करें कि आप </w:t>
      </w:r>
      <w:r>
        <w:rPr>
          <w:b/>
          <w:lang w:val="hi_IN" w:bidi="hi_IN"/>
        </w:rPr>
        <w:t>टोप</w:t>
      </w:r>
      <w:r>
        <w:rPr>
          <w:lang w:val="hi_IN" w:bidi="hi_IN"/>
        </w:rPr>
        <w:t xml:space="preserve"> के लिए किस शब्द या वाक्यांश का प्रयोग करेंगे। जरूरत पड़ने पर </w:t>
      </w:r>
      <w:r>
        <w:rPr>
          <w:lang w:val="hi_IN" w:bidi="hi_IN"/>
        </w:rPr>
        <w:t>रोमी सैनिक के टोप</w:t>
      </w:r>
      <w:r>
        <w:rPr>
          <w:lang w:val="hi_IN" w:bidi="hi_IN"/>
        </w:rPr>
        <w:t xml:space="preserve"> की तस्वीर को फिर से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विश्वासियों को </w:t>
      </w:r>
      <w:r>
        <w:rPr>
          <w:b/>
          <w:lang w:val="hi_IN" w:bidi="hi_IN"/>
        </w:rPr>
        <w:t>परमेश्वर के वचन</w:t>
      </w:r>
      <w:r>
        <w:rPr>
          <w:lang w:val="hi_IN" w:bidi="hi_IN"/>
        </w:rPr>
        <w:t xml:space="preserve"> को भी स्वीकार करना चाहिए और अपने साथ रखना चाहिए, जो आत्मा द्वारा दी गई तलवार के समान है। परमेश्वर के वचन का अर्थ है वह सब कुछ जो परमेश्वर लोगों से कहता है। जब लोग नए नियम में परमेश्वर के वचन के बारे में बात करते हैं, तो वे आमतौर पर उस शुभ सन्देश की बात करते हैं कि यीशु संसार में आ गया है। लोग बाइबल जैसे पवित्र शास्त्र के माध्यम से जान सकते हैं कि परमेश्वर उन्हें क्या बताता है। इसलिए, लोग पवित्रशास्त्र को "परमेश्वर का वचन" भी कहते हैं।</w:t>
      </w:r>
    </w:p>
    <w:p>
      <w:pPr/>
      <w:r>
        <w:rPr>
          <w:lang w:val="hi_IN" w:bidi="hi_IN"/>
        </w:rPr>
      </w:r>
      <w:r>
        <w:rPr>
          <w:lang w:val="hi_IN" w:bidi="hi_IN"/>
        </w:rPr>
        <w:t xml:space="preserve">यहाँ रुकें और समूह के रूप में चर्चा करें कि आप </w:t>
      </w:r>
      <w:r>
        <w:rPr>
          <w:b/>
          <w:lang w:val="hi_IN" w:bidi="hi_IN"/>
        </w:rPr>
        <w:t>परमेश्वर के वचन</w:t>
      </w:r>
      <w:r>
        <w:rPr>
          <w:lang w:val="hi_IN" w:bidi="hi_IN"/>
        </w:rPr>
        <w:t xml:space="preserve"> के लिए किस शब्द या वाक्यांश का उपयोग करेंगे। अधिक जानकारी के लिए </w:t>
      </w:r>
      <w:r>
        <w:rPr>
          <w:lang w:val="hi_IN" w:bidi="hi_IN"/>
        </w:rPr>
        <w:t>वचन</w:t>
      </w:r>
      <w:r>
        <w:rPr>
          <w:lang w:val="hi_IN" w:bidi="hi_IN"/>
        </w:rPr>
        <w:t xml:space="preserve"> को मुख्य शब्दावली में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आत्मा</w:t>
      </w:r>
      <w:r>
        <w:rPr>
          <w:lang w:val="hi_IN" w:bidi="hi_IN"/>
        </w:rPr>
        <w:t xml:space="preserve">, </w:t>
      </w:r>
      <w:r>
        <w:rPr>
          <w:b/>
          <w:lang w:val="hi_IN" w:bidi="hi_IN"/>
        </w:rPr>
        <w:t>पवित्र आत्मा</w:t>
      </w:r>
      <w:r>
        <w:rPr>
          <w:lang w:val="hi_IN" w:bidi="hi_IN"/>
        </w:rPr>
        <w:t xml:space="preserve"> है, परमेश्वर का आत्मा। पवित्र आत्मा विश्वासी को परमेश्वर के वचन को समझने में मदद करता है। जब लोग आत्मा में प्रार्थना करते हैं, तो इसका अर्थ है कि वह विश्वासियों की अगुवाई करता है और प्रार्थना करने में मदद करता है। आत्मा के बारे में अधिक जानकारी के लिए, मुख्य शब्दावली में </w:t>
      </w:r>
      <w:r>
        <w:rPr>
          <w:lang w:val="hi_IN" w:bidi="hi_IN"/>
        </w:rPr>
        <w:t>पवित्र आत्मा</w:t>
      </w:r>
      <w:r>
        <w:rPr>
          <w:lang w:val="hi_IN" w:bidi="hi_IN"/>
        </w:rPr>
        <w:t xml:space="preserve"> देखें। आत्मा या पवित्र आत्मा के लिए उसी शब्द या वाक्यांश का उपयोग करें जो आपने पिछले भागों में उपयोग किया है।</w:t>
      </w:r>
    </w:p>
    <w:p>
      <w:pPr/>
      <w:r>
        <w:rPr>
          <w:lang w:val="hi_IN" w:bidi="hi_IN"/>
        </w:rPr>
      </w:r>
      <w:r>
        <w:rPr>
          <w:lang w:val="hi_IN" w:bidi="hi_IN"/>
        </w:rPr>
        <w:t xml:space="preserve">विश्वासियों को हर प्रकार से </w:t>
      </w:r>
      <w:r>
        <w:rPr>
          <w:b/>
          <w:lang w:val="hi_IN" w:bidi="hi_IN"/>
        </w:rPr>
        <w:t>प्रार्थना</w:t>
      </w:r>
      <w:r>
        <w:rPr>
          <w:lang w:val="hi_IN" w:bidi="hi_IN"/>
        </w:rPr>
        <w:t xml:space="preserve"> और विनती करते रहना चाहिए। प्रार्थना करना परमेश्वर के साथ बातचीत करना है। जब लोग प्रार्थना करते हैं, तो वे परमेश्वर की स्तुति करते हैं, उसका धन्यवाद करते हैं, उससे मदद माँगते हैं, उसे अपने गलत काम के बारे में बताते हैं, उससे दूसरों की मदद करने के लिए कहते हैं, या केवल इसलिए उसके सामने रोते हैं क्योंकि वे बहुत दु:खी महसूस करते हैं। बाइबल में, ये सभी चीजें प्रार्थना का हिस्सा हैं। </w:t>
      </w:r>
      <w:r>
        <w:rPr>
          <w:b/>
          <w:lang w:val="hi_IN" w:bidi="hi_IN"/>
        </w:rPr>
        <w:t>प्रार्थना</w:t>
      </w:r>
      <w:r>
        <w:rPr>
          <w:lang w:val="hi_IN" w:bidi="hi_IN"/>
        </w:rPr>
        <w:t xml:space="preserve"> के बारे में अधिक जानकारी के लिए, मुख्य शब्दावली देखें। प्रार्थना और विनती के लिए उसी शब्द या वाक्यांश का इस्तेमाल करें जिसका उपयोग आपने पिछले भागों में किया है।</w:t>
      </w:r>
    </w:p>
    <w:p>
      <w:pPr/>
      <w:r>
        <w:rPr>
          <w:lang w:val="hi_IN" w:bidi="hi_IN"/>
        </w:rPr>
      </w:r>
      <w:r>
        <w:rPr>
          <w:lang w:val="hi_IN" w:bidi="hi_IN"/>
        </w:rPr>
        <w:t xml:space="preserve">विश्वासियों को </w:t>
      </w:r>
      <w:r>
        <w:rPr>
          <w:b/>
          <w:lang w:val="hi_IN" w:bidi="hi_IN"/>
        </w:rPr>
        <w:t>संतों</w:t>
      </w:r>
      <w:r>
        <w:rPr>
          <w:lang w:val="hi_IN" w:bidi="hi_IN"/>
        </w:rPr>
        <w:t xml:space="preserve"> या परमेश्वर के सभी लोगों के लिए प्रार्थना करनी चाहिए। ये वे लोग हैं जो परमेश्वर के हैं क्योंकि वे यीशु पर विश्वास करते हैं। </w:t>
      </w:r>
      <w:r>
        <w:rPr>
          <w:b/>
          <w:lang w:val="hi_IN" w:bidi="hi_IN"/>
        </w:rPr>
        <w:t>संतों</w:t>
      </w:r>
      <w:r>
        <w:rPr>
          <w:lang w:val="hi_IN" w:bidi="hi_IN"/>
        </w:rPr>
        <w:t xml:space="preserve"> के बारे में अधिक जानकारी के लिए, मुख्य शब्दावली देखें। संतों के लिए उसी शब्द या वाक्यांश का इस्तेमाल करें जो आपने पिछले भागों में किया था।</w:t>
      </w:r>
    </w:p>
    <w:p>
      <w:pPr/>
      <w:r>
        <w:rPr>
          <w:lang w:val="hi_IN" w:bidi="hi_IN"/>
        </w:rPr>
      </w:r>
      <w:r>
        <w:rPr>
          <w:lang w:val="hi_IN" w:bidi="hi_IN"/>
        </w:rPr>
        <w:t xml:space="preserve">पौलुस को प्रार्थना की आवश्यकता है क्योंकि वह एक </w:t>
      </w:r>
      <w:r>
        <w:rPr>
          <w:b/>
          <w:lang w:val="hi_IN" w:bidi="hi_IN"/>
        </w:rPr>
        <w:t>राजदूत</w:t>
      </w:r>
      <w:r>
        <w:rPr>
          <w:lang w:val="hi_IN" w:bidi="hi_IN"/>
        </w:rPr>
        <w:t xml:space="preserve"> के रूप में सुसमाचार की व्याख्या करता है। राजदूत वह व्यक्ति होता है जो शासक का प्रतिनिधित्व करता है या उसकी ओर से बोलता है। पौलुस परमेश्वर का राजदूत है। परमेश्वर ने पौलुस को उन शब्दों को बोलने के लिए चुना है जो परमेश्वर उसे बोलने के लिए देता है।</w:t>
      </w:r>
    </w:p>
    <w:p>
      <w:pPr/>
      <w:r>
        <w:rPr>
          <w:lang w:val="hi_IN" w:bidi="hi_IN"/>
        </w:rPr>
      </w:r>
      <w:r>
        <w:rPr>
          <w:lang w:val="hi_IN" w:bidi="hi_IN"/>
        </w:rPr>
        <w:t xml:space="preserve">यहाँ रुकें और समूह के रूप में चर्चा करें कि आप </w:t>
      </w:r>
      <w:r>
        <w:rPr>
          <w:b/>
          <w:lang w:val="hi_IN" w:bidi="hi_IN"/>
        </w:rPr>
        <w:t>राजदूत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इफिसियों 6:21–24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इफिसियों 6:21–24 को सुनें और अपने मनों में रखें।</w:t>
      </w:r>
    </w:p>
    <w:p>
      <w:pPr/>
      <w:r>
        <w:rPr>
          <w:lang w:val="hi_IN" w:bidi="hi_IN"/>
        </w:rPr>
      </w:r>
      <w:r>
        <w:rPr>
          <w:lang w:val="hi_IN" w:bidi="hi_IN"/>
        </w:rPr>
        <w:t xml:space="preserve">यदि सम्भव हो, तो इफिसियों 6:21–24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इफिसियों 6:21–24 का ऑडियो संस्करण सबसे आसानी से समझ में आने वाले अनुवाद में सुनें।</w:t>
      </w:r>
    </w:p>
    <w:p>
      <w:pPr/>
      <w:r>
        <w:rPr>
          <w:lang w:val="hi_IN" w:bidi="hi_IN"/>
        </w:rPr>
      </w:r>
      <w:r>
        <w:rPr>
          <w:lang w:val="hi_IN" w:bidi="hi_IN"/>
        </w:rPr>
        <w:t>पौलुस ने अभी-अभी अपना अंतिम प्रोत्साहन और सारांश दिया है: कि परमेश्वर द्वारा दिया गया कवच पहनें और लगातार प्रार्थना करते रहें। अब वह अपना पत्र यह समझाकर समाप्त करता है कि वह पत्र किसके साथ भेज रहा है, और उसने इस व्यक्ति को क्यों चुना। फिर वह विश्वासियों के लिए अपनी आशीष के साथ अपनी बात समाप्त करता है।</w:t>
      </w:r>
    </w:p>
    <w:p>
      <w:pPr/>
      <w:r>
        <w:rPr>
          <w:lang w:val="hi_IN" w:bidi="hi_IN"/>
        </w:rPr>
      </w:r>
      <w:r>
        <w:rPr>
          <w:lang w:val="hi_IN" w:bidi="hi_IN"/>
        </w:rPr>
        <w:t xml:space="preserve">उस समय यात्रियों के लिए पत्र और अन्य समाचार ले जाना आम बात थी। पौलुस यह पत्र, इफिसुस के विश्वासियों को देने के लिए तुखिकुस नाम के एक व्यक्ति के साथ भेज रहा है। चूँकि ये विश्वासी शायद इस व्यक्ति को नहीं जानते थे, इसलिए पौलुस उसका एक संक्षिप्त परिचय देता है। पौलुस कहता है कि तुखिकुस एक प्रिय साथी विश्वासी है, भाई के समान। चूँकि परमेश्वर सभी विश्वासियों का पिता है, इसलिए सभी विश्वासी भाइ और बहनों की तरह हैं। इसलिए पौलुस अक्सर किसी साथी विश्वासी का उल्लेख करते समय भाई शब्द का उपयोग करता है। </w:t>
      </w:r>
    </w:p>
    <w:p>
      <w:pPr/>
      <w:r>
        <w:rPr>
          <w:lang w:val="hi_IN" w:bidi="hi_IN"/>
        </w:rPr>
      </w:r>
      <w:r>
        <w:rPr>
          <w:lang w:val="hi_IN" w:bidi="hi_IN"/>
        </w:rPr>
        <w:t>यहाँ रुकें और समूह में इस प्रश्न पर चर्चा करें: अपनी संस्कृति में आप किसी साथी विश्वासी या करीबी मित्र के बारे में कैसे बात करते हैं? किस तरह की परिस्थितियों में आप किसी ऐसे व्यक्ति को परिवार का सदस्य कहेंगे जिसका आपसे कोई रिश्ता न हो? आप किसी ऐसे व्यक्ति का वर्णन करने के लिए किन शब्दों का उपयोग करेंगे जिसे आप अपने परिवार के सदस्य की तरह प्यार करते हैं? इस ऑडियो को यहाँ रोकें।</w:t>
      </w:r>
    </w:p>
    <w:p>
      <w:pPr/>
      <w:r>
        <w:rPr>
          <w:lang w:val="hi_IN" w:bidi="hi_IN"/>
        </w:rPr>
      </w:r>
      <w:r>
        <w:rPr>
          <w:lang w:val="hi_IN" w:bidi="hi_IN"/>
        </w:rPr>
        <w:t>पौलुस कहता है कि तुखिकुस विश्वासयोग्यता से प्रभु की सेवा करता है। इसलिए तुखिकुस एक भरोसेमंद व्यक्ति होगा जो यह पत्र लेकर जाएगा और पौलुस के बारे में सभी खबर साझा करेगा। जब पौलुस ने यह पत्र लिखा था, तो तुखिकुस रोम में उसके साथ था। पौलुस कहता है कि वह तुखिकुस को विशेष रूप से इसलिए भेज रहा है ताकि विश्वासियों को यह पता चल सके कि पौलुस और उसके साथ वाले लोग कैसे हैं। तुखिकुस पौलुस की जीवन परिस्थिति, उसके व्यक्तिगत स्वास्थ्य के साथ-साथ विश्वासी द्वारा किए गए काम का वर्णन कर सकता है। तब विश्वासियों को प्रोत्साहन मिलेगा और वे पौलुस के बारे में चिंता नहीं करेंगे। तुखिकुस उन्हें पत्र में उल्लेखित अच्छे व्यवहार और रवैए का पालन करने के लिए भी प्रोत्साहित कर सकता है।</w:t>
      </w:r>
    </w:p>
    <w:p>
      <w:pPr/>
      <w:r>
        <w:rPr>
          <w:lang w:val="hi_IN" w:bidi="hi_IN"/>
        </w:rPr>
      </w:r>
      <w:r>
        <w:rPr>
          <w:lang w:val="hi_IN" w:bidi="hi_IN"/>
        </w:rPr>
        <w:t xml:space="preserve">यहाँ रुकें और समूह में </w:t>
      </w:r>
      <w:r>
        <w:rPr>
          <w:b/>
          <w:lang w:val="hi_IN" w:bidi="hi_IN"/>
        </w:rPr>
        <w:t>रोम और इफिसुस</w:t>
      </w:r>
      <w:r>
        <w:rPr>
          <w:lang w:val="hi_IN" w:bidi="hi_IN"/>
        </w:rPr>
        <w:t xml:space="preserve"> का नक्शा देखें। इस ऑडियो को यहाँ रोकें।</w:t>
      </w:r>
    </w:p>
    <w:p>
      <w:pPr/>
      <w:r>
        <w:rPr>
          <w:lang w:val="hi_IN" w:bidi="hi_IN"/>
        </w:rPr>
      </w:r>
      <w:r>
        <w:rPr>
          <w:lang w:val="hi_IN" w:bidi="hi_IN"/>
        </w:rPr>
        <w:t>पौलुस विश्वासियों के लिए आशीष या प्रार्थना के साथ समाप्त करता है। जिस प्रकार उसने पत्र लिखना शुरू किया, उसी प्रकार वह इस प्रार्थना के साथ समाप्त करता है कि परमेश्वर विश्वासियों को शांति और अनुग्रह दे। "तुम्हें" कहने के बजाय वह "भाइयों को शान्ति" कहता है, शायद इसलिए कि यह पत्र अन्य नगरों के विश्वासियों तक चारों ओर पहुँचाया जाएगा। फिर से, वह भाई शब्द का उपयोग साथी विश्वासियों, पुरुष और महिलाओं, दोनों के लिए करता है।</w:t>
      </w:r>
    </w:p>
    <w:p>
      <w:pPr/>
      <w:r>
        <w:rPr>
          <w:lang w:val="hi_IN" w:bidi="hi_IN"/>
        </w:rPr>
      </w:r>
      <w:r>
        <w:rPr>
          <w:lang w:val="hi_IN" w:bidi="hi_IN"/>
        </w:rPr>
        <w:t>यहाँ रुकें और समूह में इस प्रश्न पर चर्चा करें: चर्चा करें कि आप अपनी संस्कृति में एक-दूसरे को आशीष कैसे देते हैं या अच्छी चीज़ों की कामना कैसे करते हैं। जब कोई व्यक्ति चला जाता है, या यदि आप दूर स्थित किसी व्यक्ति को संदेश भेज रहे हैं, तो आप उसके लिए अच्छी चीजों की अपनी आशाओं या प्रार्थनाओं को कैसे साझा करते हैं? आप उनके लिए किस प्रकार की चीजें चाहते हैं? किस प्रकार के लोग ऐसी आशीषें देने या प्रार्थना करने की अधिक संभावना रखते हैं? इस ऑडियो को यहाँ रोकें।</w:t>
      </w:r>
    </w:p>
    <w:p>
      <w:pPr/>
      <w:r>
        <w:rPr>
          <w:lang w:val="hi_IN" w:bidi="hi_IN"/>
        </w:rPr>
      </w:r>
      <w:r>
        <w:rPr>
          <w:lang w:val="hi_IN" w:bidi="hi_IN"/>
        </w:rPr>
        <w:t>पौलुस यह प्रार्थना करता है कि परमेश्वर पिता और प्रभु यीशु मसीह दोनों विश्वासियों को एक-दूसरे से प्रेम करने और साथ में परमेश्वर पर भरोसा करने में मदद करें। वह यह भी प्रार्थना करता है कि परमेश्वर उन सभी पर अपना अनुग्रह दिखाए जो हमारे प्रभु यीशु मसीह से प्रेम करते हैं। पौलुस कहता है "बिना अंत के", जिसका अर्थ यह हो सकता है कि पौलुस अनंत अनुग्रह या जीवन माँग रहा है, या यह अनुग्रह उन लोगों के लिए है जो लगातार यीशु से बिना रुके प्रेम करते हैं।</w:t>
      </w:r>
      <w:r>
        <w:rPr>
          <w:lang w:val="hi_IN" w:bidi="hi_IN"/>
        </w:rPr>
      </w:r>
    </w:p>
    <w:p>
      <w:pPr>
        <w:pStyle w:val="Heading3"/>
      </w:pPr>
      <w:r>
        <w:rPr>
          <w:lang w:val="hi_IN" w:bidi="hi_IN"/>
        </w:rPr>
        <w:t>घटनाओं को समझाना</w:t>
      </w:r>
    </w:p>
    <w:p>
      <w:pPr/>
      <w:r>
        <w:rPr>
          <w:lang w:val="hi_IN" w:bidi="hi_IN"/>
        </w:rPr>
      </w:r>
      <w:r>
        <w:rPr>
          <w:lang w:val="hi_IN" w:bidi="hi_IN"/>
        </w:rPr>
        <w:t>इफिसियों 6:21–24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समझाता है कि वह तुखिकुस को इस पत्र के साथ, पौलुस के बारे में समाचार और विश्वासियों को प्रोत्साहन देने के लिए भेज रहा है। </w:t>
      </w:r>
    </w:p>
    <w:p>
      <w:pPr/>
      <w:r>
        <w:rPr>
          <w:lang w:val="hi_IN" w:bidi="hi_IN"/>
        </w:rPr>
      </w:r>
      <w:r>
        <w:rPr>
          <w:b/>
          <w:lang w:val="hi_IN" w:bidi="hi_IN"/>
        </w:rPr>
        <w:t>दूसरे भाग में:</w:t>
      </w:r>
      <w:r>
        <w:rPr>
          <w:lang w:val="hi_IN" w:bidi="hi_IN"/>
        </w:rPr>
        <w:t xml:space="preserve"> पौलुस पत्र का समापन इस प्रार्थना के साथ करता है कि परमेश्वर और यीशु विश्वासियों को शांति, प्रेम, विश्वास और अनुग्रह प्रदान करें।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किसी को इस पत्र को जोर से पढ़ते हुए सुन रहे हैं</w:t>
      </w:r>
    </w:p>
    <w:p>
      <w:pPr>
        <w:pStyle w:val="ListBullet"/>
        <w:spacing w:line="240" w:lineRule="auto"/>
        <w:ind w:left="720"/>
      </w:pPr>
      <w:r>
        <w:rPr>
          <w:lang w:val="hi_IN" w:bidi="hi_IN"/>
        </w:rPr>
      </w:r>
      <w:r>
        <w:rPr>
          <w:lang w:val="hi_IN" w:bidi="hi_IN"/>
        </w:rPr>
        <w:t>इस पत्र को जोर से पढ़ने वाला व्यक्ति, शायद तुखिकुस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प्रभु यीशु मसीह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इस भाग के पहले हिस्स्से में, पौलुस तुखिकुस का परिचय देता है और समझाता है कि पौलुस उसे क्यों भेज रहा है। तुखिकुस एक विश्वासी है और पौलुस को भाई की तरह प्रिय है। तुखिकुस विश्वासयोग्यता से प्रभु की सेवा करता है, इसलिए वह इस पत्र को पहुँचाने के लिए एक भरोसेमंद व्यक्ति होगा। याद रखें, पौलुस ने कई बार उल्लेख किया है कि वह जेल में है। चूँकि तुखिकुस भरोसेमंद है, इसलिए वह सच्चाई से यह भी बताएगा कि पौलुस कैसे और क्या कर रहा है और पौलुस के बारे में विश्वासियों के मन में उठने वाले किसी भी प्रश्न या चिंताओं का उत्तर देगा। पौलुस कहता है कि ठीक इसी कारण वह तुखिकुस को भेजता है: ताकि पौलुस और उसके साथी विश्वासियों के बारे में खबर साझा की जा सके और विश्वासियों को प्रोत्साहित किया जा सके। </w:t>
      </w:r>
    </w:p>
    <w:p>
      <w:pPr/>
      <w:r>
        <w:rPr>
          <w:lang w:val="hi_IN" w:bidi="hi_IN"/>
        </w:rPr>
      </w:r>
      <w:r>
        <w:rPr>
          <w:lang w:val="hi_IN" w:bidi="hi_IN"/>
        </w:rPr>
        <w:t>यहाँ रुकें और समूह में इस प्रश्न पर चर्चा करें: कल्पना करें कि आप उन लोगों के समूह को एक पत्र या संदेश भेज रहे हैं जिनकी आप परवाह करते हैं। चर्चा करें कि आप पत्र को कैसे समाप्त करेंगे। आप किस प्रकार की बातें शामिल करेंगे? आपकी संस्कृति में लोग किस प्रकार के औपचारिक या शिष्टाचार-युक्त शब्दों या वाक्यांशों का उपयोग करते हैं? इस ऑडियो को यहाँ रोकें।</w:t>
      </w:r>
    </w:p>
    <w:p>
      <w:pPr/>
      <w:r>
        <w:rPr>
          <w:lang w:val="hi_IN" w:bidi="hi_IN"/>
        </w:rPr>
      </w:r>
      <w:r>
        <w:rPr>
          <w:lang w:val="hi_IN" w:bidi="hi_IN"/>
        </w:rPr>
        <w:t>इस भाग के दूसरे हिस्से में, पौलुस पत्र को एक आशीष या अच्छी बातों के साथ समाप्त करता है जिसमें वह विश्वासियों के लिए प्रार्थना करता है। पौलुस अक्सर अपने पत्रों को इस तरह समाप्त करता है। वह विनती करता है कि परमेश्वर पिता और प्रभु यीशु मसीह दोनों विश्वासियों को शांति दें। वह यह भी प्रार्थना करता है कि परमेश्वर विश्वासियों को एक-दूसरे से प्रेम करने और मसीह पर विश्वास बनाए रखने में मदद करे। अन्त में, वह प्रार्थना करता है कि परमेश्वर उन विश्वासियों को अपना अनुग्रह दिखाए जो अमर रूप में हमारे प्रभु यीशु मसीह से प्रेम करते हैं।</w:t>
      </w:r>
    </w:p>
    <w:p>
      <w:pPr/>
      <w:r>
        <w:rPr>
          <w:lang w:val="hi_IN" w:bidi="hi_IN"/>
        </w:rPr>
      </w:r>
      <w:r>
        <w:rPr>
          <w:lang w:val="hi_IN" w:bidi="hi_IN"/>
        </w:rPr>
        <w:t>यहाँ रुकें और समूह में इस प्रश्न पर चर्चा करें: जब आप एक-दूसरे के लिए आशीष देते हैं या अच्छी बातों की कामना करते हैं, तो आप इन आशीषों को देने की विनती किससे करते हैं? आप इसे कैसे समझाते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तुखिकुस, परमेश्वर पिता और प्रभु यीशु का प्रतिनिधित्व करने के लिए चित्र, वस्तुओं, या यहाँ तक कि लोगों का भी इस्तेमाल कर सकते हैं।</w:t>
      </w:r>
    </w:p>
    <w:p>
      <w:pPr/>
      <w:r>
        <w:rPr>
          <w:lang w:val="hi_IN" w:bidi="hi_IN"/>
        </w:rPr>
      </w:r>
      <w:r>
        <w:rPr>
          <w:lang w:val="hi_IN" w:bidi="hi_IN"/>
        </w:rPr>
        <w:t>इनमें से प्रत्येक के लिए लोग, चित्र या वस्तुएँ चुनें। जब आप इन पदों की कहानी दोबारा बताना शुरू करें, तो याद रखें कि पौलुस विश्वासियों से बात कर रहा है जब वह तुखिकुस का परिचय दे रहा है। तुखिकुस को पौलुस से विश्वासियों के पास पत्र लेकर जाते हुए दिखाएँ। दिखाएँ कि वह इफिसुस के विश्वासियों के साथ पत्र, पौलुस के बारे में समाचार और प्रोत्साहन कैसे साझा करता है। फिर पौलुस प्रार्थना करता है कि परमेश्वर और यीशु विश्वासियों को अच्छी चीजें दें। परमेश्वर और यीशु को विश्वासियों को शांति, प्रेम और विश्वास का मनोभाव देते हुए दिखाएँ। पौलुस यह भी प्रार्थना करता है कि परमेश्वर उन लोगों पर दया दिखाएँ जो यीशु से प्रेम करते हैं। परमेश्वर को लोगों पर दया प्रकट करते हुए दिखाएँ। ये विश्वासी हैं, और विश्वासी दिखाते हैं कि वे यीशु से कैसे प्रेम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इफिसियों 6:21–24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 जो किसी को इस पत्र को जोर से पढ़ते हुए सुन रहे हैं</w:t>
      </w:r>
    </w:p>
    <w:p>
      <w:pPr>
        <w:pStyle w:val="ListBullet"/>
        <w:spacing w:line="240" w:lineRule="auto"/>
        <w:ind w:left="720"/>
      </w:pPr>
      <w:r>
        <w:rPr>
          <w:lang w:val="hi_IN" w:bidi="hi_IN"/>
        </w:rPr>
      </w:r>
      <w:r>
        <w:rPr>
          <w:lang w:val="hi_IN" w:bidi="hi_IN"/>
        </w:rPr>
        <w:t>इस पत्र को जोर से पढ़ने वाला व्यक्ति, शायद तुखिकुस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प्रभु 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पौलुस कहता है, "तुखिकुस एक प्रिय साथी विश्वासी और प्रभु का विश्वासयोग्य सेवक है। वह आपको बताएगा कि मैं कैसा हूँ, और मैं क्या कर रहा हूँ। इसीलिए मैं उससे तुम्हारे पास आने के लिए कह रहा हूँ, ताकि तुम जान लो कि मैं और मेरे साथ मौजूद साथी विश्वासी कैसे हैं। वह आपको प्रोत्साहित भी कर सकेगा।"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तुखिकुस की भूमिका निभाने वाले व्यक्ति से पूछें, "आप क्या महसूस कर रहे हैं या क्या सोच रहे हैं?" वह व्यक्ति इस तरह उत्तर दे सकता है, "क्योंकि प्रभु ने मेरे लिए जो कुछ किया है, उसके लिए मैं बहुत आभारी हूँ, इसलिए मैं किसी भी तरह से उसकी सेवा करना चाहता हूँ। मुझे खुशी है कि मैं यह पत्र इफिसुस के विश्वासियों तक ले जा रहा हूँ," या "क्योंकि मुझे पौलुस की परवाह है, इसलिए मैंने उससे पूछा कि वह कैसा है और उसकी मदद की है, इसलिए मुझे पता है कि वह कैसा है," या "पौलुस की तरह, इफिसुस के ये विश्वासी मेरे परिवार के समान हैं क्योंकि वे परमेश्वर के हैं, इसलिए मैं उन्हें प्रोत्साहित करना और उनकी मदद करना चाहता हूँ।"</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उत्तर दे सकता है, "चूँकि मैं जेल में हूँ, इसलिए मुझे पता है कि बहुत से लोग मेरे और मेरी सुरक्षा के बारे में चिंतित हैं। मैं नहीं चाहता कि वे चिंता करें, इसलिए मैं तुखिकुस को भेजूँगा ताकि वह उन्हें बताए कि परमेश्वर कैसे-कैसे अच्छे तरीकों से मेरी मदद कर रहा है," या "मैं तुखिकुस को अलविदा कहने से दु:खी हूँ, क्योंकि वह मुझे प्रिय है, लेकिन मुझे खुशी है कि इफिसुस के विश्वासी उससे मिल सकेंगे। मुझे पता है कि वे एक-दूसरे को प्रोत्साहित करेंगे, जैसा कि विश्वासियों को करना चाहिए," या "मैं प्रभु का बहुत आभारी हूँ कि बहुत से अन्य विश्वासी भी हैं जो मेरा समर्थन कर रहे हैं, मेरी मदद कर रहे हैं, और यहाँ तक कि जब मैं जेल में हूँ, तब मेरे लिए पत्र भी पहुँचा रहे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पौलुस कहता है, "परमेश्वर पिता और प्रभु यीशु मसीह सभी विश्वासियों को शांति दें। मैं यह भी प्रार्थना करता हूँ कि परमेश्वर सभी विश्वासियों को एक-दूसरे से प्रेम करने और मसीह पर विश्वास करने में मदद करे। मैं प्रार्थना करता हूँ कि परमेश्वर उन सभी विश्वासियों पर अपना अनुग्रह दिखाए जो प्रभु यीशु मसीह से अनंत प्रेम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"चूँकि मैंने विश्वासियों को अपने बच्चों के रूप में गोद लिया है, इसलिए मैं उन सभी से प्रेम करता हूँ। उनके पिता के रूप में, मुझे खुशी होती है जब वे एक-दूसरे से प्रेम करते हैं और एक-दूसरे की मदद करते हैं, अपने शब्दों और प्रार्थनाओं के माध्यम से एक-दूसरे को प्रोत्साहित करते हैं," या "मुझे पता है कि इफिसुस के विश्वासियों को क्या चाहिए, इसलिए मैंने पौलुस से उन्हें प्रोत्साहित करने के लिए कहा है। मुझे यह भी पता है कि पौलुस को क्या चाहिए इसलिए मैं अन्य विश्वासियों को उसकी मदद करने के लिए लाया हूँ। मैं ऐसा इसलिए करता हूँ क्योंकि मुझे अपने लोगों को अच्छी चीज़ें देना पसंद है, जैसे शांति और अच्छा समुदाय।"</w:t>
      </w:r>
    </w:p>
    <w:p>
      <w:pPr>
        <w:pStyle w:val="ListBullet"/>
        <w:spacing w:line="240" w:lineRule="auto"/>
        <w:ind w:left="720"/>
      </w:pPr>
      <w:r>
        <w:rPr>
          <w:lang w:val="hi_IN" w:bidi="hi_IN"/>
        </w:rPr>
      </w:r>
      <w:r>
        <w:rPr>
          <w:lang w:val="hi_IN" w:bidi="hi_IN"/>
        </w:rPr>
        <w:t>विश्वासियों की भूमिका निभाने वाले व्यक्ति से पूछें, “आप क्या महसूस कर रहे हैं या क्या सोच रहे हैं?” वह व्यक्ति इस तरह उत्तर दे सकता है, "हम पौलुस के बारे में चिंतित हैं और हम जानना चाहते हैं कि उसके साथ क्या हो रहा है। हम उसकी परवाह करते हैं, इसलिए हम नहीं चाहते कि वह दर्द में या दु:ख में रहे," या "हम तुखिकुस से उन सभी भले कामों के बारे में सुनने के लिए उत्सुक हैं जो प्रभु रोम में अपने लोगों के माध्यम से कर रहा है। यह सुनकर प्रोत्साहन मिला कि परमेश्वर लोगों को कैसे बचा रहा है, यहाँ तक कि ऐसे नगर में भी जहाँ बहुत से झूठे देवता हैं," या "पौलुस ने हमारे लिए जो देखभाल दिखाई है, उससे हमें सांत्वना मिली है: यह पत्र लिखना, हमारे लिए अच्छी बातों की प्रार्थना करना और हमें प्रोत्साहित करने के लिए तुखिकुस को भेजना। हम परमेश्वर के बहुत आभारी हैं कि उसने हमें एक ऐसा परिवार बनाया जो एक-दूसरे की परवाह करता है!"</w:t>
      </w:r>
      <w:r>
        <w:rPr>
          <w:lang w:val="hi_IN" w:bidi="hi_IN"/>
        </w:rPr>
      </w:r>
    </w:p>
    <w:p>
      <w:pPr>
        <w:pStyle w:val="Heading3"/>
      </w:pPr>
      <w:r>
        <w:rPr>
          <w:lang w:val="hi_IN" w:bidi="hi_IN"/>
        </w:rPr>
        <w:t>आवश्यक जानकारी</w:t>
      </w:r>
    </w:p>
    <w:p>
      <w:pPr/>
      <w:r>
        <w:rPr>
          <w:lang w:val="hi_IN" w:bidi="hi_IN"/>
        </w:rPr>
      </w:r>
      <w:r>
        <w:rPr>
          <w:lang w:val="hi_IN" w:bidi="hi_IN"/>
        </w:rPr>
        <w:t>इफिसियों 6:21–24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तुखिकुस प्रभु में एक विश्वासयोग्य </w:t>
      </w:r>
      <w:r>
        <w:rPr>
          <w:b/>
          <w:lang w:val="hi_IN" w:bidi="hi_IN"/>
        </w:rPr>
        <w:t>सेवक</w:t>
      </w:r>
      <w:r>
        <w:rPr>
          <w:lang w:val="hi_IN" w:bidi="hi_IN"/>
        </w:rPr>
        <w:t xml:space="preserve"> है। एक सेवक वह व्यक्ति होता है जो किसी दूसरे व्यक्ति के लिए काम करता है और उसकी सेवा करता है। पौलुस ने इस पत्र में पहले अपने आप को सुसमाचार का सेवक कहा। यह वह शब्द नहीं है जिसका उपयोग पौलुस ने पहले एक दास, या उस कर्मचारी के लिए किया था जो स्वतंत्र नहीं है। पौलुस कह रहा है कि तुखिकुस विश्वासयोग्य या भरोसेमंद तरीके से प्रभु के लिए काम करता है। </w:t>
      </w:r>
      <w:r>
        <w:rPr>
          <w:lang w:val="hi_IN" w:bidi="hi_IN"/>
        </w:rPr>
        <w:t>सेवक</w:t>
      </w:r>
      <w:r>
        <w:rPr>
          <w:lang w:val="hi_IN" w:bidi="hi_IN"/>
        </w:rPr>
        <w:t xml:space="preserve">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b/>
          <w:lang w:val="hi_IN" w:bidi="hi_IN"/>
        </w:rPr>
        <w:t>प्रभु</w:t>
      </w:r>
      <w:r>
        <w:rPr>
          <w:lang w:val="hi_IN" w:bidi="hi_IN"/>
        </w:rPr>
        <w:t xml:space="preserve"> अन्य लोगों पर स्वामी होता है, जिसके पास पूरा अधिकार होता है, इसलिए इस्राएलियों ने परमेश्वर के लिए इस शब्द का उपयोग किया, क्योंकि पूरे संसार पर उसका अधिकार है। </w:t>
      </w:r>
      <w:r>
        <w:rPr>
          <w:lang w:val="hi_IN" w:bidi="hi_IN"/>
        </w:rPr>
        <w:t>प्रभु</w:t>
      </w:r>
      <w:r>
        <w:rPr>
          <w:lang w:val="hi_IN" w:bidi="hi_IN"/>
        </w:rPr>
        <w:t xml:space="preserve"> के बारे में अधिक जानकारी के लिए, मुख्य शब्दावली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यह भी कहता है कि तुखिकुस एक प्रिय </w:t>
      </w:r>
      <w:r>
        <w:rPr>
          <w:b/>
          <w:lang w:val="hi_IN" w:bidi="hi_IN"/>
        </w:rPr>
        <w:t>भाई</w:t>
      </w:r>
      <w:r>
        <w:rPr>
          <w:lang w:val="hi_IN" w:bidi="hi_IN"/>
        </w:rPr>
        <w:t xml:space="preserve"> है। चूँकि परमेश्वर सभी विश्वासियों का पिता है, इसलिए सभी विश्वासी भाई और बहनों की तरह हैं। इसलिए पौलुस अक्सर किसी साथी विश्वासी का उल्लेख करते समय भाई शब्द का उपयोग करता है। जब एक से अधिक भाई होते हैं, तो इस शब्द का अर्थ भाई और बहनें भी हो सकता है।</w:t>
      </w:r>
    </w:p>
    <w:p>
      <w:pPr/>
      <w:r>
        <w:rPr>
          <w:lang w:val="hi_IN" w:bidi="hi_IN"/>
        </w:rPr>
      </w:r>
      <w:r>
        <w:rPr>
          <w:lang w:val="hi_IN" w:bidi="hi_IN"/>
        </w:rPr>
        <w:t xml:space="preserve">यहाँ रुकें और समूह के रूप में चर्चा करें कि आप </w:t>
      </w:r>
      <w:r>
        <w:rPr>
          <w:b/>
          <w:lang w:val="hi_IN" w:bidi="hi_IN"/>
        </w:rPr>
        <w:t>भाई</w:t>
      </w:r>
      <w:r>
        <w:rPr>
          <w:lang w:val="hi_IN" w:bidi="hi_IN"/>
        </w:rPr>
        <w:t xml:space="preserve"> के लिए किस शब्द या वाक्यांश का उपयोग करेंगे, या क्या आप "साथी विश्वासी" शब्दों का उपयोग करेंगे। </w:t>
      </w:r>
      <w:r>
        <w:rPr>
          <w:b/>
          <w:lang w:val="hi_IN" w:bidi="hi_IN"/>
        </w:rPr>
        <w:t>विश्वासी</w:t>
      </w:r>
      <w:r>
        <w:rPr>
          <w:lang w:val="hi_IN" w:bidi="hi_IN"/>
        </w:rPr>
        <w:t xml:space="preserve"> के बारे में अधिक जानकारी के लिए मुख्य शब्दावली में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पौलुस परमेश्वर पिता और प्रभु यीशु मसीह से प्रार्थना करता है कि वे विश्वासियों को </w:t>
      </w:r>
      <w:r>
        <w:rPr>
          <w:b/>
          <w:lang w:val="hi_IN" w:bidi="hi_IN"/>
        </w:rPr>
        <w:t>शांति</w:t>
      </w:r>
      <w:r>
        <w:rPr>
          <w:lang w:val="hi_IN" w:bidi="hi_IN"/>
        </w:rPr>
        <w:t xml:space="preserve"> दें। शान्ति शब्द का अर्थ, संघर्षों का अभाव और जीवन की सम्पूर्णता या परिपूर्णता दोनों है। </w:t>
      </w:r>
      <w:r>
        <w:rPr>
          <w:b/>
          <w:lang w:val="hi_IN" w:bidi="hi_IN"/>
        </w:rPr>
        <w:t>शांति</w:t>
      </w:r>
      <w:r>
        <w:rPr>
          <w:lang w:val="hi_IN" w:bidi="hi_IN"/>
        </w:rPr>
        <w:t xml:space="preserve"> के बारे में अधिक जानकारी के लिए मुख्य शब्दावली को देखें। शान्ति के लिए उसी शब्द या वाक्यांश का इस्तेमाल करें जो आपने पिछले भागों में किया था।</w:t>
      </w:r>
    </w:p>
    <w:p>
      <w:pPr/>
      <w:r>
        <w:rPr>
          <w:lang w:val="hi_IN" w:bidi="hi_IN"/>
        </w:rPr>
      </w:r>
      <w:r>
        <w:rPr>
          <w:b/>
          <w:lang w:val="hi_IN" w:bidi="hi_IN"/>
        </w:rPr>
        <w:t>मसीह</w:t>
      </w:r>
      <w:r>
        <w:rPr>
          <w:lang w:val="hi_IN" w:bidi="hi_IN"/>
        </w:rPr>
        <w:t xml:space="preserve">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पौलुस परमेश्वर से यह भी प्रार्थना करता है कि वह विश्वासियों को प्रेम और </w:t>
      </w:r>
      <w:r>
        <w:rPr>
          <w:b/>
          <w:lang w:val="hi_IN" w:bidi="hi_IN"/>
        </w:rPr>
        <w:t>विश्वास</w:t>
      </w:r>
      <w:r>
        <w:rPr>
          <w:lang w:val="hi_IN" w:bidi="hi_IN"/>
        </w:rPr>
        <w:t xml:space="preserve"> में बने रहने में मदद करे। विश्वास का अर्थ है किसी व्यक्ति पर भरोसा करना, यह विश्वास करना और मानना कि वह व्यक्ति जो कहता है वह सच है। पौलुस जिस विश्वास के बारे में बात कर रहा है, वह तब होता है जब कोई यीशु पर विश्वास करता है। </w:t>
      </w:r>
      <w:r>
        <w:rPr>
          <w:lang w:val="hi_IN" w:bidi="hi_IN"/>
        </w:rPr>
        <w:t xml:space="preserve">विश्वास </w:t>
      </w:r>
      <w:r>
        <w:rPr>
          <w:lang w:val="hi_IN" w:bidi="hi_IN"/>
        </w:rPr>
        <w:t xml:space="preserve">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पौलुस यह प्रार्थना करके समाप्त करता है कि परमेश्वर उन सभी पर अपना </w:t>
      </w:r>
      <w:r>
        <w:rPr>
          <w:b/>
          <w:lang w:val="hi_IN" w:bidi="hi_IN"/>
        </w:rPr>
        <w:t>अनुग्रह</w:t>
      </w:r>
      <w:r>
        <w:rPr>
          <w:lang w:val="hi_IN" w:bidi="hi_IN"/>
        </w:rPr>
        <w:t xml:space="preserve"> दिखाए जो यीशु से प्रेम करते हैं। अनुग्रह दिखाने का अर्थ है किसी को कुछ अच्छा देना जिसके योग्य वह न हो। इसका अर्थ अक्सर वह उद्धार हो सकता है जो परमेश्वर देता है, लेकिन यहाँ इसका अर्थ शायद वे अच्छी बातें, रवैया और क्षमताएँ हैं जो परमेश्वर विश्वासियों को देता है। </w:t>
      </w:r>
      <w:r>
        <w:rPr>
          <w:b/>
          <w:lang w:val="hi_IN" w:bidi="hi_IN"/>
        </w:rPr>
        <w:t>अनुग्रह</w:t>
      </w:r>
      <w:r>
        <w:rPr>
          <w:lang w:val="hi_IN" w:bidi="hi_IN"/>
        </w:rPr>
        <w:t xml:space="preserve"> के बारे में अधिक जानकारी के लिए, मुख्य शब्दावली देखें। अनुग्रह के लिए उसी शब्द या वाक्यांश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