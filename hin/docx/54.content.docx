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w:t>
      </w:r>
      <w:r>
        <w:rPr>
          <w:lang w:val="hi_IN" w:bidi="hi_IN"/>
        </w:rPr>
      </w:r>
    </w:p>
    <w:p>
      <w:pPr/>
      <w:r>
        <w:rPr>
          <w:lang w:val="hi_IN" w:bidi="hi_IN"/>
        </w:rPr>
      </w:r>
      <w:r>
        <w:rPr>
          <w:b/>
          <w:lang w:val="hi_IN" w:bidi="hi_IN"/>
        </w:rPr>
        <w:t>Familiarization, Internalization, Articulation (FIA) Translation Guide</w:t>
      </w:r>
      <w:r>
        <w:rPr>
          <w:lang w:val="hi_IN" w:bidi="hi_IN"/>
        </w:rPr>
        <w:t xml:space="preserve"> © 2025 Word Collective Released under CC BY-SA 4.0 license. </w:t>
      </w:r>
      <w:r>
        <w:rPr>
          <w:lang w:val="hi_IN" w:bidi="hi_IN"/>
        </w:rPr>
        <w:t>Familiarization, Internalization, Articulation (FIA) Translation Guide</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1TI</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तीमुथियुस 1:1–2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तीमुथियुस 1:1–2 को सुनें और अपने मन में रखें।</w:t>
      </w:r>
    </w:p>
    <w:p>
      <w:pPr/>
      <w:r>
        <w:rPr>
          <w:lang w:val="hi_IN" w:bidi="hi_IN"/>
        </w:rPr>
      </w:r>
      <w:r>
        <w:rPr>
          <w:lang w:val="hi_IN" w:bidi="hi_IN"/>
        </w:rPr>
        <w:t>1 तीमुथियुस 1:1–2 का ऑडियो संस्करण तीन बार सुनें, यदि सम्भव हो, तो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तीमुथियुस 1:1–2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 भाग उस पत्र की शुरुआत करता है जिसे पौलुस ने तीमुथियुस को भेजा था। याद रखें कि पौलुस या तो मकिदूनिया में है या वहाँ जा रहा है। पौलुस ने तीमुथियुस को इफिसुस में छोड़ दिया ताकि वह विश्वासियों के समुदाय की देखभाल कर सके, और गलत बातें सिखाने वाले लोगों का सामना कर सके। तीमुथियुस शायद उन अन्य विश्वासियों से छोटा है, जिनकी तीमुथियुस इफिसुस में अगुआई करता है। पौलुस ने यह पत्र तीमुथियुस को उसे उत्साहित करने और यह सिखाने के लिए भेजा कि वह किस प्रकार जीवन जिए और अन्य विश्वासियों की अगुवाई करे।</w:t>
      </w:r>
    </w:p>
    <w:p>
      <w:pPr/>
      <w:r>
        <w:rPr>
          <w:lang w:val="hi_IN" w:bidi="hi_IN"/>
        </w:rPr>
      </w:r>
      <w:r>
        <w:rPr>
          <w:lang w:val="hi_IN" w:bidi="hi_IN"/>
        </w:rPr>
        <w:t xml:space="preserve">यहाँ रुकें और समूह के साथ मिलकर </w:t>
      </w:r>
      <w:r>
        <w:rPr>
          <w:b/>
          <w:lang w:val="hi_IN" w:bidi="hi_IN"/>
        </w:rPr>
        <w:t>मकिदुनिया और इफिसुस</w:t>
      </w:r>
      <w:r>
        <w:rPr>
          <w:lang w:val="hi_IN" w:bidi="hi_IN"/>
        </w:rPr>
        <w:t xml:space="preserve"> का नक्शा देखें। इस ऑडियो को यहाँ रोकें।</w:t>
      </w:r>
    </w:p>
    <w:p>
      <w:pPr/>
      <w:r>
        <w:rPr>
          <w:lang w:val="hi_IN" w:bidi="hi_IN"/>
        </w:rPr>
      </w:r>
      <w:r>
        <w:rPr>
          <w:lang w:val="hi_IN" w:bidi="hi_IN"/>
        </w:rPr>
        <w:t>जब पौलुस कहता है कि वह एक प्रेरित है, तो पौलुस तीमुथियुस और इफिसुस के विश्वासियों को याद दिलाता है कि पौलुस के पास उन्हें सिखाने का अधिकार है। याद रखें कि एक प्रेरित वह व्यक्ति होता है जिसे परमेश्वर ने परमेश्वर का विशेष संदेशवाहक बनने के लिए चुना है। पौलुस ने स्वयं अपने लिए प्रेरित बनने का चुनाव या निर्णय नहीं किया। परमेश्वर ने पौलुस को चुना और उसे एक विशेष उद्देश्य के लिए परमेश्वर की सेवा करने की आज्ञा दी। आपको याद होगा कि पौलुस के विश्वासी बनने से पहले, परमेश्वर ने यीशु के द्वारा पौलुस को मार्गदर्शन किया, जब यीशु ने दमिश्क की ओर जाते समय रास्ते में पौलुस से बात की थी। उस समय, पौलुस ने यीशु पर विश्वास नहीं किया। इसके बजाय, पौलुस ने यीशु के लोगों को सताया। यीशु ने पौलुस से कहा कि वह यीशु के लोगों को मारना बंद करे और इसके बजाय यीशु के प्रेरित के रूप में यीशु की सेवा करे। यहाँ इस पत्र में, पौलुस कहता है कि परमेश्वर ने पौलुस को परमेश्वर का संदेश और शिक्षाओं का प्रचार करने और सिखाने का काम दिया। परमेश्वर की शिक्षाएँ परमेश्वर का मार्गदर्शन हैं कि परमेश्वर के लोगों को कैसे जीना चाहिए और परमेश्वर की सेवा करना चाहिए।</w:t>
      </w:r>
    </w:p>
    <w:p>
      <w:pPr/>
      <w:r>
        <w:rPr>
          <w:lang w:val="hi_IN" w:bidi="hi_IN"/>
        </w:rPr>
      </w:r>
      <w:r>
        <w:rPr>
          <w:lang w:val="hi_IN" w:bidi="hi_IN"/>
        </w:rPr>
        <w:t>पौलुस परमेश्वर को उनका उद्धारकर्ता कहता है क्योंकि परमेश्वर ही वह है जो लोगों को बचाता है। जब पौलुस परमेश्वर को “हमारा उद्धारकर्ता” कहता है, तब पौलुस तीमुथियुस को यह याद दिलाता है कि परमेश्वर पौलुस और तीमुथियुस दोनों का उद्धारकर्ता है, और उन सभी लोगों का भी जो परमेश्वर पर भरोसा करते हैं। पौलुस और तीमुथियुस दोनों ने इफिसुस में समय बिताया है, जहाँ उन्होंने परमेश्वर के सुसमाचार का संदेश प्रचार किया। पौलुस और तीमुथियुस ने देखा है कि जब लोगों ने पौलुस के द्वारा प्रचारित संदेश को सुना, तब परमेश्वर ने उन लोगों का उद्धार किया। पौलुस का मुख्य संदेश उस मसीह यीशु के विषय में था जिसे परमेश्वर ने संसार में भेजा ताकि वह मरे और फिर जीवित हो उठे, और इस तरह लोगों को परमेश्वर के साथ सही संबंध में ला सके। यही कारण है कि यीशु को मसीह या "चुना हुआ" भी कहा जाता है। जब पौलुस यीशु को "हमारी आशा" कहता है, तो पौलुस इस बात पर जोर देता है कि सभी विश्वासी यीशु के कारण किसकी बाँट जोह रहे हैं। सभी विश्वासियों को आशा या विश्वास हो सकता है कि यीशु विश्वासियों को न्याय से बचाएगा और उन्हें परमेश्वर के सिद्ध राज्य में परमेश्वर के साथ अनन्त जीवन देगा। पौलुस इस पत्र में आगे चलकर फिर से तीमुथियुस को उस आशा के विषय में याद दिलाएगा जो उसे यीशु के कारण मिली है।</w:t>
      </w:r>
    </w:p>
    <w:p>
      <w:pPr/>
      <w:r>
        <w:rPr>
          <w:lang w:val="hi_IN" w:bidi="hi_IN"/>
        </w:rPr>
      </w:r>
      <w:r>
        <w:rPr>
          <w:lang w:val="hi_IN" w:bidi="hi_IN"/>
        </w:rPr>
        <w:t>यहाँ रुकें और समूह के रूप में इस प्रश्न पर चर्चा करें। किसी ऐसे व्यक्ति का उदाहरण दें जो किसी और व्यक्ति को संदेश भेजता है। संदेश भेजने वाला स्वयं का वर्णन कैसे करता है? क्या बात संदेश को समुदाय में अधिकारपूर्ण बनाएगी? इस ऑडियो को यहाँ रोकें।</w:t>
      </w:r>
    </w:p>
    <w:p>
      <w:pPr/>
      <w:r>
        <w:rPr>
          <w:lang w:val="hi_IN" w:bidi="hi_IN"/>
        </w:rPr>
      </w:r>
      <w:r>
        <w:rPr>
          <w:lang w:val="hi_IN" w:bidi="hi_IN"/>
        </w:rPr>
        <w:t>एक प्रेरित के रूप में, पौलुस अक्सर विश्वासियों के समूहों को पत्र भेजता है ताकि उन विश्वासियों को सुसमाचार के बारे में सिखाया जा सके, उन्हें जीने का तरीका सिखाया जा सके, या उन्हें प्रोत्साहित कर सके। वास्तव में, पौलुस ने पहले ही इफिसुस शहर में विश्वासियों के पूरे समूह को एक पत्र भेजा था ताकि उन विश्वासियों को प्रोत्साहित किया जा सके। इस पत्र में, पौलुस विशेष रूप से विश्वास में पौलुस के सच्चे पुत्र तीमुथियुस से बात करता है। तीमुथियुस जन्म से पौलुस का पुत्र नहीं है। आपको याद होगा कि तीमुथियुस ने पौलुस के साथ बहुत समय बिताया, ताकि वह पौलुस से सीखे और उसकी सेवकाई में उसकी सहायता करे। पौलुस तीमुथियुस पर भरोसा करता है, और तीमुथियुस पौलुस के लिए एक सच्चे या वास्तविक पुत्र की तरह है। तीमुथियुस और पौलुस उस विश्वास, अर्थात भरोसे, के द्वारा एक हैं जो दोनों का यीशु में है।</w:t>
      </w:r>
    </w:p>
    <w:p>
      <w:pPr/>
      <w:r>
        <w:rPr>
          <w:lang w:val="hi_IN" w:bidi="hi_IN"/>
        </w:rPr>
      </w:r>
      <w:r>
        <w:rPr>
          <w:lang w:val="hi_IN" w:bidi="hi_IN"/>
        </w:rPr>
        <w:t>पौलुस तीमुथियुस को नमस्कार करता है जब वह कहता है, "हमारे पिता परमेश्वर और हमारे प्रभु मसीह यीशु की ओर से अनुग्रह, दया और शान्ति मिले।" पौलुस और अन्य लोग अक्सर अपने पत्रों में इस तरह लोगों को नमस्कार करते थे। विश्वासी शायद आमतौर पर एक-दूसरे को "अनुग्रह और शान्ति" के साथ नमस्कार करते थे। विश्वासी एक-दूसरे को अनुग्रह के बारे में याद दिलाना चाहते थे, जो परमेश्वर का अयोग्य दया है जो परमेश्वर अपने लोगों को देता है। विश्वासी एक-दूसरे को यह याद दिलाना चाहते थे कि परमेश्वर शान्ति देता है। परमेश्वर द्वारा अपने लोगों को दी जाने वाली शान्ति केवल विवाद और लड़ाई-झगड़े न होने से बहुत बढ़कर है। परमेश्वर की शान्ति का अर्थ है कि परमेश्वर अपने लोगों को आशीष देता है और उन्हें पूर्ण करता है। परमेश्वर के लोग एक-दूसरे से और परमेश्वर से संतुष्ट हैं। पौलुस अपने नमस्कार में अनुग्रह को शामिल करता है, भले ही पौलुस आमतौर पर इसे शामिल नहीं करता है। जब परमेश्वर अनुग्रह करता है, तो परमेश्वर दयालु होता है, तो वह लोगों को उनकी आज्ञा न मानने के लिए माफ करता है, और लोगों के साथ वैसा व्यवहार नहीं करता जिसके वे योग्य हैं। पौलुस तीमुथियुस को याद दिलाना चाहता है कि परमेश्वर दया दिखाता है क्योंकि पौलुस तीमुथियुस को प्रोत्साहित करना चाहता है क्योंकि वह इफिसुस में एक कठिन स्थिति का सामना कर रहा है। यह नमस्कार सद्भावना दिखाने का एक सामान्य तरीका है, लेकिन यह तीमुथियुस को भी प्रोत्साहित करता है जब यह उसे मसीह यीशु के द्वारा परमेश्वर के अनुग्रह, दया और शान्ति की याद दिलाता है।</w:t>
      </w:r>
      <w:r>
        <w:rPr>
          <w:lang w:val="hi_IN" w:bidi="hi_IN"/>
        </w:rPr>
      </w:r>
    </w:p>
    <w:p>
      <w:pPr>
        <w:pStyle w:val="Heading3"/>
      </w:pPr>
      <w:r>
        <w:rPr>
          <w:lang w:val="hi_IN" w:bidi="hi_IN"/>
        </w:rPr>
        <w:t>घटनाओं को समझाना</w:t>
      </w:r>
    </w:p>
    <w:p>
      <w:pPr/>
      <w:r>
        <w:rPr>
          <w:lang w:val="hi_IN" w:bidi="hi_IN"/>
        </w:rPr>
      </w:r>
      <w:r>
        <w:rPr>
          <w:lang w:val="hi_IN" w:bidi="hi_IN"/>
        </w:rPr>
        <w:t xml:space="preserve">1 तीमुथियुस 1:1–2 का ऑडियो संस्करण सबसे आसानी से समझ में आने वाले अनुवाद में सुनें। </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एक हिस्सा है।</w:t>
      </w:r>
    </w:p>
    <w:p>
      <w:pPr/>
      <w:r>
        <w:rPr>
          <w:lang w:val="hi_IN" w:bidi="hi_IN"/>
        </w:rPr>
      </w:r>
      <w:r>
        <w:rPr>
          <w:b/>
          <w:lang w:val="hi_IN" w:bidi="hi_IN"/>
        </w:rPr>
        <w:t>इस भाग में:</w:t>
      </w:r>
      <w:r>
        <w:rPr>
          <w:lang w:val="hi_IN" w:bidi="hi_IN"/>
        </w:rPr>
        <w:t xml:space="preserve"> पौलुस कहता है कि पौलुस एक प्रेरित है, और वह तीमुथियुस को नमस्कार करता है जो पौलुस के पुत्र की तरह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यीशु मसीह</w:t>
      </w:r>
    </w:p>
    <w:p>
      <w:pPr>
        <w:pStyle w:val="ListBullet"/>
        <w:spacing w:line="240" w:lineRule="auto"/>
        <w:ind w:left="720"/>
      </w:pPr>
      <w:r>
        <w:rPr>
          <w:lang w:val="hi_IN" w:bidi="hi_IN"/>
        </w:rPr>
      </w:r>
      <w:r>
        <w:rPr>
          <w:lang w:val="hi_IN" w:bidi="hi_IN"/>
        </w:rPr>
        <w:t>कोई व्यक्ति जो पत्र को जोर से पढ़ता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पौलुस अब मकिदूनिया की यात्रा करता है, या पौलुस पहले से ही मकिदूनिया में हो सकता है। तीमुथियुस इफिसुस नाम के शहर में है। पौलुस यह पत्र तीमुथियुस को भेजता है।</w:t>
      </w:r>
    </w:p>
    <w:p>
      <w:pPr/>
      <w:r>
        <w:rPr>
          <w:lang w:val="hi_IN" w:bidi="hi_IN"/>
        </w:rPr>
      </w:r>
      <w:r>
        <w:rPr>
          <w:lang w:val="hi_IN" w:bidi="hi_IN"/>
        </w:rPr>
        <w:t>इस भाग के बारे में ऐसे सोचें जैसे यह एक पिता की ओर से अपने पुत्र को लिखा गया पत्र हो। याद रखें कि पौलुस और तीमुथियुस ने एक साथ बहुत समय बिताया जब उन्होंने सुसमाचार का प्रचार किया और सिखाया। अब पौलुस तीमुथियुस को इफिसुस नाम के शहर में छोड़ता है ताकि वहाँ विश्वासियों की देखभाल कर सके। पौलुस ने इफिसुस को छोड़ दिया है और मकिदूनिया नाम के क्षेत्र में जा रहा है। इफिसुस एक व्यस्त शहर है जो विभिन्न प्रकार के लोगों से भरा है। बहुत से लोग मूर्तियों की उपासना करते हैं और कई अलग-अलग प्रकार की शिक्षाओं पर विश्वास करते हैं।</w:t>
      </w:r>
    </w:p>
    <w:p>
      <w:pPr/>
      <w:r>
        <w:rPr>
          <w:lang w:val="hi_IN" w:bidi="hi_IN"/>
        </w:rPr>
      </w:r>
      <w:r>
        <w:rPr>
          <w:lang w:val="hi_IN" w:bidi="hi_IN"/>
        </w:rPr>
        <w:t>पौलुस तीमुथियुस के लिए पिता की तरह है। कल्पना करें कि पौलुस मकिदुनिया में काम कर रहा है, लेकिन वह तीमुथियुस के बारे में सोच रहा है, जिसे उसने इफिसुस में एक महत्वपूर्ण कार्य करने के लिए छोड़ दिया है। पौलुस तीमुथियुस के कार्य के लिए उसे निर्देश देता है, ताकि उसकी सहायता करे और उसे प्रोत्साहित करे।</w:t>
      </w:r>
    </w:p>
    <w:p>
      <w:pPr/>
      <w:r>
        <w:rPr>
          <w:lang w:val="hi_IN" w:bidi="hi_IN"/>
        </w:rPr>
      </w:r>
      <w:r>
        <w:rPr>
          <w:lang w:val="hi_IN" w:bidi="hi_IN"/>
        </w:rPr>
        <w:t>पौलुस आमतौर पर हर बार अपने पत्रों को उसी तरह शुरू करता है: पौलुस बताता है कि वह कौन है, पौलुस कहता है कि पत्र किसके लिए है, और पौलुस उस व्यक्ति या लोगों को नमस्कार करता है। पौलुस उस समय पत्र लिखने के लिए सामान्य तरीके का उपयोग करता है।</w:t>
      </w:r>
    </w:p>
    <w:p>
      <w:pPr/>
      <w:r>
        <w:rPr>
          <w:lang w:val="hi_IN" w:bidi="hi_IN"/>
        </w:rPr>
      </w:r>
      <w:r>
        <w:rPr>
          <w:lang w:val="hi_IN" w:bidi="hi_IN"/>
        </w:rPr>
        <w:t>यहाँ रुकें और समूह के रूप में इस प्रश्न पर चर्चा करें: किसी व्यक्ति द्वारा कहे गए या किसी और व्यक्ति को भेजे गए महत्वपूर्ण सन्देश का उदाहरण दें। उस व्यक्ति ने सन्देश कैसे कहा? सन्देश भेजने वाले ने अपने या अन्य व्यक्ति के बारे में बात करने के लिए किन विशेष शब्दों या वाक्यांशों का उपयोग किया? इस ऑडियो को यहाँ रोकें।</w:t>
      </w:r>
    </w:p>
    <w:p>
      <w:pPr/>
      <w:r>
        <w:rPr>
          <w:lang w:val="hi_IN" w:bidi="hi_IN"/>
        </w:rPr>
      </w:r>
      <w:r>
        <w:rPr>
          <w:lang w:val="hi_IN" w:bidi="hi_IN"/>
        </w:rPr>
        <w:t>सम्भवतः पौलुस ने अपना सन्देश बोला और किसी अन्य ने उसे लिख लिया। फिर किसी अन्य ने यह पत्र तीमुथियुस तक इफिसुस में पहुँचाया। इफिसुस का एक और व्यक्ति शायद तीमुथियुस के लिए पत्र जोर से पढ़ता है।</w:t>
      </w:r>
    </w:p>
    <w:p>
      <w:pPr/>
      <w:r>
        <w:rPr>
          <w:lang w:val="hi_IN" w:bidi="hi_IN"/>
        </w:rPr>
      </w:r>
      <w:r>
        <w:rPr>
          <w:lang w:val="hi_IN" w:bidi="hi_IN"/>
        </w:rPr>
        <w:t>पौलुस पत्र को तब शुरू करता है जब वह कहता है कि पौलुस एक प्रेरित है। याद रखें कि पौलुस कहता है कि पौलुस एक प्रेरित है, ताकि सुनने वालों को याद दिलाया जा सके कि पौलुस के पास परमेश्वर की ओर से एक विशेष अधिकार है। पौलुस प्रेरित बना क्योंकि परमेश्वर और मसीह यीशु ने पौलुस को चुना और उसे प्रेरित बनने के लिए कहा। जब पौलुस कहता है कि परमेश्वर हमारा उद्धारकर्ता है और मसीह यीशु हमारी आशा है, तब वह तीमुथियुस और उन सभी लोगों को शामिल करता है जो यीशु पर भरोसा करते हैं। परमेश्वर सभी विश्वासियों का उद्धारकर्ता है। यीशु ने उनके लिए जो किया उसके कारण सभी विश्वासियों के पास आशा है।</w:t>
      </w:r>
    </w:p>
    <w:p>
      <w:pPr/>
      <w:r>
        <w:rPr>
          <w:lang w:val="hi_IN" w:bidi="hi_IN"/>
        </w:rPr>
      </w:r>
      <w:r>
        <w:rPr>
          <w:lang w:val="hi_IN" w:bidi="hi_IN"/>
        </w:rPr>
        <w:t>पौलुस तीमुथियुस को ऐसे अभिवादन के साथ नमस्कार करता है, जिसे उस समय लोग सामान्य रूप से उपयोग करते थे। लेकिन पौलुस कहता है, "हमारे पिता परमेश्वर और हमारे प्रभु मसीह यीशु की ओर से अनुग्रह, दया और शान्ति मिले।" पौलुस ने इन शब्दों को नमस्कार के रूप में चुना क्योंकि वे विशेष रूप से उस सुसमाचार से सम्बन्धित हैं जिसका प्रचार करने के लिए परमेश्वर ने पौलुस और तीमुथियुस को बुलाया था। ये वचन तीमुथियुस को याद दिलाते हैं कि परमेश्वर ने तीमुथियुस को क्या दिया है क्योंकि तीमुथियुस परमेश्वर का बच्चा है।</w:t>
      </w:r>
    </w:p>
    <w:p>
      <w:pPr/>
      <w:r>
        <w:rPr>
          <w:lang w:val="hi_IN" w:bidi="hi_IN"/>
        </w:rPr>
      </w:r>
      <w:r>
        <w:rPr>
          <w:lang w:val="hi_IN" w:bidi="hi_IN"/>
        </w:rPr>
        <w:t>यहाँ रुकें और एक समूह के रूप में इस प्रश्न पर चर्चा करें: आप अपने समुदाय के लोगों को नमस्कार कैसे करते हैं? आप लोगों को नमस्कार करने के लिए किन विशेष शब्दों या वाक्यांशों का उपयोग करते हैं? जब आप किसी ऐसे व्यक्ति को सन्देश भेजते हैं तो आप किस नमस्कार का उपयोग करते हैं? उदाहरण दें।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lang w:val="hi_IN" w:bidi="hi_IN"/>
        </w:rPr>
        <w:t xml:space="preserve">उस नक्शे को फिर से देखें जो </w:t>
      </w:r>
      <w:r>
        <w:rPr>
          <w:b/>
          <w:lang w:val="hi_IN" w:bidi="hi_IN"/>
        </w:rPr>
        <w:t>मकिदुनिया और इफिसुस</w:t>
      </w:r>
      <w:r>
        <w:rPr>
          <w:lang w:val="hi_IN" w:bidi="hi_IN"/>
        </w:rPr>
        <w:t xml:space="preserve"> को दिखाता है। फर्श पर, मेज पर या कागाज़ के टुकड़े पर भूमि की रूपरेखा बनाने के लिए नक्शे से चित्र बनाएँ या वस्तुओं का उपयोग करें। अपने नक्शे पर इफिसुस पर या उसके पास उन वस्तुओं को रखें जो पौलुस, तीमुथियुस और अन्य विश्वासियों का प्रतिनिधित्व करती हैं। फिर पौलुस को मकिदूनिया ले जाएँ। पत्र के लेखक का प्रतिनिधित्व करने के लिए एक दूसरे वस्तु का उपयोग करें और उस वस्तु को मकिदूनिया में रखें। पत्र का प्रतिनिधित्व करने के लिए एक और वस्तु का उपयोग करें। फिर उस संदेशवाहक का प्रतिनिधित्व करने के लिए किसी वस्तु का उपयोग करें जो तीमुथियुस के पास पत्र ले जाता है। उस वस्तु को इफिसुस में ले जाएँ और पत्र तीमुथियुस को दें।</w:t>
      </w:r>
      <w:r>
        <w:rPr>
          <w:lang w:val="hi_IN" w:bidi="hi_IN"/>
        </w:rPr>
      </w:r>
    </w:p>
    <w:p>
      <w:pPr>
        <w:pStyle w:val="Heading3"/>
      </w:pPr>
      <w:r>
        <w:rPr>
          <w:lang w:val="hi_IN" w:bidi="hi_IN"/>
        </w:rPr>
        <w:t>पाठ को नाटकीय रूप देना</w:t>
      </w:r>
    </w:p>
    <w:p>
      <w:pPr/>
      <w:r>
        <w:rPr>
          <w:lang w:val="hi_IN" w:bidi="hi_IN"/>
        </w:rPr>
      </w:r>
      <w:r>
        <w:rPr>
          <w:lang w:val="hi_IN" w:bidi="hi_IN"/>
        </w:rPr>
        <w:t>1 तीमुथियुस 1:1–2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एक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यीशु मसीह</w:t>
      </w:r>
    </w:p>
    <w:p>
      <w:pPr>
        <w:pStyle w:val="ListBullet"/>
        <w:spacing w:line="240" w:lineRule="auto"/>
        <w:ind w:left="720"/>
      </w:pPr>
      <w:r>
        <w:rPr>
          <w:lang w:val="hi_IN" w:bidi="hi_IN"/>
        </w:rPr>
      </w:r>
      <w:r>
        <w:rPr>
          <w:lang w:val="hi_IN" w:bidi="hi_IN"/>
        </w:rPr>
        <w:t>कोई व्यक्ति जो पत्र को जोर से पढ़ता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नाटक को किसी ऐसे व्यक्ति के साथ शुरू करें जो पौलुस का प्रतिनिधित्व करता है। इस व्यक्ति को तीमुथियुस के साथ एक स्थान पर खड़ा करें। अभिनय करें कि कैसे पौलुस तीमुथियुस को इफिसुस में रहने के लिए कहता है, जब तक कि पौलुस वहां से निकलकर किसी अन्य स्थान पर जाता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तीमुथियुस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उस व्यक्ति का प्रतिनिधित्व करने के लिए एक और व्यक्ति चुनें जो तीमुथियुस को दिए गए पौलुस का सन्देश लिखता है। फिर पौलुस की भूमिका निभाने वाला व्यक्ति पत्र बोलना शुरू करता है, जबकि दूसरा व्यक्ति इसे लिखता है।</w:t>
      </w:r>
    </w:p>
    <w:p>
      <w:pPr/>
      <w:r>
        <w:rPr>
          <w:lang w:val="hi_IN" w:bidi="hi_IN"/>
        </w:rPr>
      </w:r>
      <w:r>
        <w:rPr>
          <w:lang w:val="hi_IN" w:bidi="hi_IN"/>
        </w:rPr>
        <w:t>पौलुस कहता है कि वह एक प्रेरित है क्योंकि परमेश्वर और मसीह यीशु ने पौलुस को प्रेरित होने की आज्ञा दी। परमेश्वर उद्धारकर्ता हैं, वही जो लोगों को बचाता है। मसीह यीशु वह है जो उन सभी लोगों को आशा देता है जो यीशु पर भरोसा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कहता है कि वह विश्वास में पौलुस के सच्चे पुत्र तीमुथियुस को पत्र भेजता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फिर पौलुस तीमुथियुस को नमस्कार करता है जब वह कहता है, "पिता परमेश्वर और हमारा प्रभु यीशु मसीह से तुझे अनुग्रह, दया और शान्ति मिले।"</w:t>
      </w:r>
      <w:r>
        <w:rPr>
          <w:lang w:val="hi_IN" w:bidi="hi_IN"/>
        </w:rPr>
      </w:r>
    </w:p>
    <w:p>
      <w:pPr>
        <w:pStyle w:val="Heading3"/>
      </w:pPr>
      <w:r>
        <w:rPr>
          <w:lang w:val="hi_IN" w:bidi="hi_IN"/>
        </w:rPr>
        <w:t>आवश्यक जानकारी</w:t>
      </w:r>
    </w:p>
    <w:p>
      <w:pPr/>
      <w:r>
        <w:rPr>
          <w:lang w:val="hi_IN" w:bidi="hi_IN"/>
        </w:rPr>
      </w:r>
      <w:r>
        <w:rPr>
          <w:lang w:val="hi_IN" w:bidi="hi_IN"/>
        </w:rPr>
        <w:t>1 तीमुथियुस 1:1–2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एक </w:t>
      </w:r>
      <w:r>
        <w:rPr>
          <w:b/>
          <w:lang w:val="hi_IN" w:bidi="hi_IN"/>
        </w:rPr>
        <w:t>प्रेरित</w:t>
      </w:r>
      <w:r>
        <w:rPr>
          <w:lang w:val="hi_IN" w:bidi="hi_IN"/>
        </w:rPr>
        <w:t xml:space="preserve"> है क्योंकि परमेश्वर और </w:t>
      </w:r>
      <w:r>
        <w:rPr>
          <w:b/>
          <w:lang w:val="hi_IN" w:bidi="hi_IN"/>
        </w:rPr>
        <w:t>मसीह यीशु</w:t>
      </w:r>
      <w:r>
        <w:rPr>
          <w:lang w:val="hi_IN" w:bidi="hi_IN"/>
        </w:rPr>
        <w:t xml:space="preserve"> ने पौलुस को चुना और उसे प्रेरित बनने की आज्ञा दी।</w:t>
      </w:r>
    </w:p>
    <w:p>
      <w:pPr/>
      <w:r>
        <w:rPr>
          <w:lang w:val="hi_IN" w:bidi="hi_IN"/>
        </w:rPr>
      </w:r>
      <w:r>
        <w:rPr>
          <w:lang w:val="hi_IN" w:bidi="hi_IN"/>
        </w:rPr>
        <w:t>एक प्रेरित वह व्यक्ति है जिसे यीशु ने यीशु का सन्देश बोलने और सिखाने के लिए चुना। प्रेरित वे लोग हैं जो अन्य लोगों को पुष्टि कर सकते हैं कि यीशु सच में फिर से जीवित हुआ था। यीशु ने प्रेरितों को सुसमाचार का प्रचार करने और कलीसियाओं को स्थापित करने का विशेष काम दिया। प्रेरित कलीसिया में यीशु के प्रतिनिधि हैं।</w:t>
      </w:r>
    </w:p>
    <w:p>
      <w:pPr/>
      <w:r>
        <w:rPr>
          <w:lang w:val="hi_IN" w:bidi="hi_IN"/>
        </w:rPr>
      </w:r>
      <w:r>
        <w:rPr>
          <w:lang w:val="hi_IN" w:bidi="hi_IN"/>
        </w:rPr>
        <w:t xml:space="preserve">यहाँ रुकें और समूह के रूप में चर्चा करें कि आप </w:t>
      </w:r>
      <w:r>
        <w:rPr>
          <w:b/>
          <w:lang w:val="hi_IN" w:bidi="hi_IN"/>
        </w:rPr>
        <w:t>प्रेरित</w:t>
      </w:r>
      <w:r>
        <w:rPr>
          <w:lang w:val="hi_IN" w:bidi="hi_IN"/>
        </w:rPr>
        <w:t xml:space="preserve"> के लिए किस शब्द या वाक्यांश का उपयोग करेंगे। अधिक जानकारी के लिए मुख्य शब्दावली में </w:t>
      </w:r>
      <w:r>
        <w:rPr>
          <w:lang w:val="hi_IN" w:bidi="hi_IN"/>
        </w:rPr>
        <w:t>प्रेरित</w:t>
      </w:r>
      <w:r>
        <w:rPr>
          <w:lang w:val="hi_IN" w:bidi="hi_IN"/>
        </w:rPr>
        <w:t xml:space="preserve"> शब्द को देखें।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पौलुस परमेश्वर को हमारा </w:t>
      </w:r>
      <w:r>
        <w:rPr>
          <w:b/>
          <w:lang w:val="hi_IN" w:bidi="hi_IN"/>
        </w:rPr>
        <w:t>उद्धारकर्ता</w:t>
      </w:r>
      <w:r>
        <w:rPr>
          <w:lang w:val="hi_IN" w:bidi="hi_IN"/>
        </w:rPr>
        <w:t xml:space="preserve"> कहता है। उद्धारकर्ता वह होता है जो लोगों को बुराई या खतरे से बचाता या छुड़ाता है।</w:t>
      </w:r>
    </w:p>
    <w:p>
      <w:pPr/>
      <w:r>
        <w:rPr>
          <w:lang w:val="hi_IN" w:bidi="hi_IN"/>
        </w:rPr>
      </w:r>
      <w:r>
        <w:rPr>
          <w:lang w:val="hi_IN" w:bidi="hi_IN"/>
        </w:rPr>
        <w:t xml:space="preserve">यहाँ रुकें और समूह के रूप में चर्चा करें कि आप </w:t>
      </w:r>
      <w:r>
        <w:rPr>
          <w:b/>
          <w:lang w:val="hi_IN" w:bidi="hi_IN"/>
        </w:rPr>
        <w:t>उद्धारकर्ता</w:t>
      </w:r>
      <w:r>
        <w:rPr>
          <w:lang w:val="hi_IN" w:bidi="hi_IN"/>
        </w:rPr>
        <w:t xml:space="preserve"> के लिए किस शब्द या वाक्यांश का उपयोग करेंगे। अधिक जानकारी के लिए मुख्य शब्दावली में </w:t>
      </w:r>
      <w:r>
        <w:rPr>
          <w:b/>
          <w:lang w:val="hi_IN" w:bidi="hi_IN"/>
        </w:rPr>
        <w:t>उद्धारकर्ता</w:t>
      </w:r>
      <w:r>
        <w:rPr>
          <w:lang w:val="hi_IN" w:bidi="hi_IN"/>
        </w:rPr>
        <w:t xml:space="preserve"> को देखें।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पौलुस </w:t>
      </w:r>
      <w:r>
        <w:rPr>
          <w:b/>
          <w:lang w:val="hi_IN" w:bidi="hi_IN"/>
        </w:rPr>
        <w:t>मसीह</w:t>
      </w:r>
      <w:r>
        <w:rPr>
          <w:lang w:val="hi_IN" w:bidi="hi_IN"/>
        </w:rPr>
        <w:t xml:space="preserve"> यीशु को हमारी आशा के रूप में भी बताता है। मसीह, यीशु के लिए एक उपाधि है, क्योंकि यीशु वही मसीहा है, अर्थात वह राजा और उद्धारकर्ता है जिसे परमेश्वर ने संसार के लिए प्रतिज्ञा की थी। मसीह और मसीहा दो ऐसे शब्द हैं जिनका अर्थ एक ही है। यहाँ पौलुस यीशु के नाम में “मसीह” शब्द को शामिल करता है।</w:t>
      </w:r>
    </w:p>
    <w:p>
      <w:pPr/>
      <w:r>
        <w:rPr>
          <w:lang w:val="hi_IN" w:bidi="hi_IN"/>
        </w:rPr>
      </w:r>
      <w:r>
        <w:rPr>
          <w:lang w:val="hi_IN" w:bidi="hi_IN"/>
        </w:rPr>
        <w:t xml:space="preserve">यहाँ रुकें और समूह के रूप में चर्चा करें कि आप </w:t>
      </w:r>
      <w:r>
        <w:rPr>
          <w:b/>
          <w:lang w:val="hi_IN" w:bidi="hi_IN"/>
        </w:rPr>
        <w:t>मसीह</w:t>
      </w:r>
      <w:r>
        <w:rPr>
          <w:lang w:val="hi_IN" w:bidi="hi_IN"/>
        </w:rPr>
        <w:t xml:space="preserve"> के लिए किस शब्द या वाक्यांश का प्रयोग करेंगे। अधिक जानकारी के लिए मुख्य शब्दावली में </w:t>
      </w:r>
      <w:r>
        <w:rPr>
          <w:lang w:val="hi_IN" w:bidi="hi_IN"/>
        </w:rPr>
        <w:t>मसीह</w:t>
      </w:r>
      <w:r>
        <w:rPr>
          <w:lang w:val="hi_IN" w:bidi="hi_IN"/>
        </w:rPr>
        <w:t xml:space="preserve"> शब्द को देखें।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जब पौलुस </w:t>
      </w:r>
      <w:r>
        <w:rPr>
          <w:b/>
          <w:lang w:val="hi_IN" w:bidi="hi_IN"/>
        </w:rPr>
        <w:t>आशा</w:t>
      </w:r>
      <w:r>
        <w:rPr>
          <w:lang w:val="hi_IN" w:bidi="hi_IN"/>
        </w:rPr>
        <w:t xml:space="preserve"> के बारे में बात करता है, तो पौलुस किसी चीज़ को चाहने के बारे में नहीं बोलता है। पौलुस आशा के बारे में ऐसे बात करता है जैसे कोई व्यक्ति आत्मविश्वास से उम्मीद करता है कि भविष्य में कुछ होगा। कभी-कभी, जैसे इस पत्र में, पौलुस कहता है कि यीशु ही आशा है, क्योंकि यीशु ने जो किया वह विश्वासियों को आशा देता है या उन्हें यह अपेक्षा करने का कारण देता है कि यीशु उनका उद्धार करेगा। जो व्यक्ति यीशु पर आशा रखता है वह भरोसा करता है और बिना किसी संदेह के जानता है कि यीशु वह सब करेगा जो यीशु ने प्रतिज्ञा की है। यहाँ आशा का अर्थ केवल किसी चीज़ की इच्छा करना नहीं है, यह समझना महत्वपूर्ण है।</w:t>
      </w:r>
    </w:p>
    <w:p>
      <w:pPr/>
      <w:r>
        <w:rPr>
          <w:lang w:val="hi_IN" w:bidi="hi_IN"/>
        </w:rPr>
      </w:r>
      <w:r>
        <w:rPr>
          <w:lang w:val="hi_IN" w:bidi="hi_IN"/>
        </w:rPr>
        <w:t xml:space="preserve">यहाँ रुकें और समूह में चर्चा करें कि आप </w:t>
      </w:r>
      <w:r>
        <w:rPr>
          <w:b/>
          <w:lang w:val="hi_IN" w:bidi="hi_IN"/>
        </w:rPr>
        <w:t>आशा</w:t>
      </w:r>
      <w:r>
        <w:rPr>
          <w:lang w:val="hi_IN" w:bidi="hi_IN"/>
        </w:rPr>
        <w:t xml:space="preserve"> के लिए किस शब्द या वाक्यांश का उपयोग करेंगे। अधिक जानकारी के लिए मुख्य शब्दावली में </w:t>
      </w:r>
      <w:r>
        <w:rPr>
          <w:b/>
          <w:lang w:val="hi_IN" w:bidi="hi_IN"/>
        </w:rPr>
        <w:t>आशा</w:t>
      </w:r>
      <w:r>
        <w:rPr>
          <w:lang w:val="hi_IN" w:bidi="hi_IN"/>
        </w:rPr>
        <w:t xml:space="preserve"> शब्द को देखें। यदि आपने बाइबल की किसी अन्य पुस्तक में इस शब्द का पहले ही अनुवाद किया है, तो उस शब्द पर चर्चा करें कि क्या आप उसे यहाँ भी उपयोग कर सकते हैं। इस ऑडियो को यहाँ रोकें।</w:t>
      </w:r>
    </w:p>
    <w:p>
      <w:pPr/>
      <w:r>
        <w:rPr>
          <w:lang w:val="hi_IN" w:bidi="hi_IN"/>
        </w:rPr>
      </w:r>
      <w:r>
        <w:rPr>
          <w:lang w:val="hi_IN" w:bidi="hi_IN"/>
        </w:rPr>
        <w:t xml:space="preserve">पौलुस ने यह पत्र </w:t>
      </w:r>
      <w:r>
        <w:rPr>
          <w:b/>
          <w:lang w:val="hi_IN" w:bidi="hi_IN"/>
        </w:rPr>
        <w:t>विश्वास</w:t>
      </w:r>
      <w:r>
        <w:rPr>
          <w:lang w:val="hi_IN" w:bidi="hi_IN"/>
        </w:rPr>
        <w:t xml:space="preserve"> में पौलुस के सच्चे पुत्र तीमुथियुस को भेजा। किसी व्यक्ति को विश्वास तब होता है जब वह किसी पर भरोसा करता है और उस व्यक्ति की बात पर विश्वास करता है। यहाँ, पौलुस उस विश्वास या भरोसे, के बारे में बात करता है जो पौलुस और तीमुथियुस दोनों का यीशु में है।</w:t>
      </w:r>
    </w:p>
    <w:p>
      <w:pPr/>
      <w:r>
        <w:rPr>
          <w:lang w:val="hi_IN" w:bidi="hi_IN"/>
        </w:rPr>
      </w:r>
      <w:r>
        <w:rPr>
          <w:lang w:val="hi_IN" w:bidi="hi_IN"/>
        </w:rPr>
        <w:t xml:space="preserve">यहाँ रुकें और समूह के रूप में चर्चा करें कि आप </w:t>
      </w:r>
      <w:r>
        <w:rPr>
          <w:b/>
          <w:lang w:val="hi_IN" w:bidi="hi_IN"/>
        </w:rPr>
        <w:t>विश्वास</w:t>
      </w:r>
      <w:r>
        <w:rPr>
          <w:lang w:val="hi_IN" w:bidi="hi_IN"/>
        </w:rPr>
        <w:t xml:space="preserve"> के लिए किस शब्द या वाक्यांश का उपयोग करेंगे। अधिक जानकारी के लिए मुख्य शब्दावली में </w:t>
      </w:r>
      <w:r>
        <w:rPr>
          <w:lang w:val="hi_IN" w:bidi="hi_IN"/>
        </w:rPr>
        <w:t>विश्वास</w:t>
      </w:r>
      <w:r>
        <w:rPr>
          <w:lang w:val="hi_IN" w:bidi="hi_IN"/>
        </w:rPr>
        <w:t xml:space="preserve"> शब्द देखें।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lang w:val="hi_IN" w:bidi="hi_IN"/>
        </w:rPr>
        <w:t>इसके बाद पौलुस तीमुथियुस को नमस्कार करता है और कहता है, “परमेश्वर पिता और हमारा प्रभु यीशु मसीह तुम्हें अनुग्रह, दया और शान्ति दें।”</w:t>
      </w:r>
    </w:p>
    <w:p>
      <w:pPr/>
      <w:r>
        <w:rPr>
          <w:lang w:val="hi_IN" w:bidi="hi_IN"/>
        </w:rPr>
      </w:r>
      <w:r>
        <w:rPr>
          <w:b/>
          <w:lang w:val="hi_IN" w:bidi="hi_IN"/>
        </w:rPr>
        <w:t>प्रभु</w:t>
      </w:r>
      <w:r>
        <w:rPr>
          <w:lang w:val="hi_IN" w:bidi="hi_IN"/>
        </w:rPr>
        <w:t xml:space="preserve"> वह है जिसके पास अन्य लोगों पर अधिकार है और जो आदर और सम्मान के योग्य है। लोग अक्सर यीशु को "प्रभु" कहते हैं, क्योंकि यीशु के पास पूरा अधिकार है और वह सम्मान के योग्य है। यीशु अपने लोगों पर परमेश्वर भी है और राजा भी है।</w:t>
      </w:r>
    </w:p>
    <w:p>
      <w:pPr/>
      <w:r>
        <w:rPr>
          <w:lang w:val="hi_IN" w:bidi="hi_IN"/>
        </w:rPr>
      </w:r>
      <w:r>
        <w:rPr>
          <w:lang w:val="hi_IN" w:bidi="hi_IN"/>
        </w:rPr>
        <w:t xml:space="preserve">यहाँ रुकें और समूह के रूप में चर्चा करें कि आप </w:t>
      </w:r>
      <w:r>
        <w:rPr>
          <w:b/>
          <w:lang w:val="hi_IN" w:bidi="hi_IN"/>
        </w:rPr>
        <w:t>प्रभु</w:t>
      </w:r>
      <w:r>
        <w:rPr>
          <w:lang w:val="hi_IN" w:bidi="hi_IN"/>
        </w:rPr>
        <w:t xml:space="preserve"> के लिए किस शब्द या वाक्यांश का उपयोग करेंगे। अधिक जानकारी के लिए मुख्य शब्दावली में </w:t>
      </w:r>
      <w:r>
        <w:rPr>
          <w:lang w:val="hi_IN" w:bidi="hi_IN"/>
        </w:rPr>
        <w:t>प्रभु</w:t>
      </w:r>
      <w:r>
        <w:rPr>
          <w:lang w:val="hi_IN" w:bidi="hi_IN"/>
        </w:rPr>
        <w:t xml:space="preserve"> शब्द देखें।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lang w:val="hi_IN" w:bidi="hi_IN"/>
        </w:rPr>
        <w:t>यहाँ “</w:t>
      </w:r>
      <w:r>
        <w:rPr>
          <w:b/>
          <w:lang w:val="hi_IN" w:bidi="hi_IN"/>
        </w:rPr>
        <w:t>अनुग्रह</w:t>
      </w:r>
      <w:r>
        <w:rPr>
          <w:lang w:val="hi_IN" w:bidi="hi_IN"/>
        </w:rPr>
        <w:t>” से तात्पर्य परमेश्वर की उस दया और कृपा से है जो वह अपनी प्रजा को अच्छे वरदान देकर दिखाता है, यद्यपि वे उन वरदानों के योग्य नहीं होते।</w:t>
      </w:r>
    </w:p>
    <w:p>
      <w:pPr/>
      <w:r>
        <w:rPr>
          <w:lang w:val="hi_IN" w:bidi="hi_IN"/>
        </w:rPr>
      </w:r>
      <w:r>
        <w:rPr>
          <w:lang w:val="hi_IN" w:bidi="hi_IN"/>
        </w:rPr>
        <w:t xml:space="preserve">यहाँ रुकें और समूह के रूप में चर्चा करें कि आप </w:t>
      </w:r>
      <w:r>
        <w:rPr>
          <w:b/>
          <w:lang w:val="hi_IN" w:bidi="hi_IN"/>
        </w:rPr>
        <w:t>अनुग्रह</w:t>
      </w:r>
      <w:r>
        <w:rPr>
          <w:lang w:val="hi_IN" w:bidi="hi_IN"/>
        </w:rPr>
        <w:t xml:space="preserve"> के लिए किस शब्द या वाक्यांश का उपयोग करेंगे। इससे पहले कि आप शब्द पर चर्चा करें, अधिक जानकारी के लिए मुख्य शब्दावली में </w:t>
      </w:r>
      <w:r>
        <w:rPr>
          <w:b/>
          <w:lang w:val="hi_IN" w:bidi="hi_IN"/>
        </w:rPr>
        <w:t>अनुग्रह</w:t>
      </w:r>
      <w:r>
        <w:rPr>
          <w:lang w:val="hi_IN" w:bidi="hi_IN"/>
        </w:rPr>
        <w:t xml:space="preserve"> को देखें।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यहाँ </w:t>
      </w:r>
      <w:r>
        <w:rPr>
          <w:b/>
          <w:lang w:val="hi_IN" w:bidi="hi_IN"/>
        </w:rPr>
        <w:t>दया</w:t>
      </w:r>
      <w:r>
        <w:rPr>
          <w:lang w:val="hi_IN" w:bidi="hi_IN"/>
        </w:rPr>
        <w:t xml:space="preserve"> से तात्पर्य परमेश्वर की करुणा या कृपा से है। परमेश्वर अपने लोगों को दया दिखाता है, जब वह उन लोगों के पापों को माफ करता है और यीशु के द्वारा उन्हें बचाता है।</w:t>
      </w:r>
    </w:p>
    <w:p>
      <w:pPr/>
      <w:r>
        <w:rPr>
          <w:lang w:val="hi_IN" w:bidi="hi_IN"/>
        </w:rPr>
      </w:r>
      <w:r>
        <w:rPr>
          <w:lang w:val="hi_IN" w:bidi="hi_IN"/>
        </w:rPr>
        <w:t xml:space="preserve">यहाँ रुकें और समूह के रूप में चर्चा करें कि आप </w:t>
      </w:r>
      <w:r>
        <w:rPr>
          <w:b/>
          <w:lang w:val="hi_IN" w:bidi="hi_IN"/>
        </w:rPr>
        <w:t>दया</w:t>
      </w:r>
      <w:r>
        <w:rPr>
          <w:lang w:val="hi_IN" w:bidi="hi_IN"/>
        </w:rPr>
        <w:t xml:space="preserve"> के लिए किस शब्द या वाक्यांश का उपयोग करेंगे। इससे पहले कि आप शब्द पर चर्चा करें, अधिक जानकारी के लिए मुख्य शब्दावली में </w:t>
      </w:r>
      <w:r>
        <w:rPr>
          <w:lang w:val="hi_IN" w:bidi="hi_IN"/>
        </w:rPr>
        <w:t>दया</w:t>
      </w:r>
      <w:r>
        <w:rPr>
          <w:lang w:val="hi_IN" w:bidi="hi_IN"/>
        </w:rPr>
        <w:t xml:space="preserve"> शब्द देखें।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lang w:val="hi_IN" w:bidi="hi_IN"/>
        </w:rPr>
        <w:t>अनुग्रह और दया समान शब्द हैं, लेकिन यह महत्वपूर्ण है कि आप अपने अनुवाद में दो अलग-अलग शब्दों का उपयोग करें, एक अनुग्रह के लिए और दूसरा दया के लिए।</w:t>
      </w:r>
    </w:p>
    <w:p>
      <w:pPr/>
      <w:r>
        <w:rPr>
          <w:lang w:val="hi_IN" w:bidi="hi_IN"/>
        </w:rPr>
      </w:r>
      <w:r>
        <w:rPr>
          <w:b/>
          <w:lang w:val="hi_IN" w:bidi="hi_IN"/>
        </w:rPr>
        <w:t>शान्ति</w:t>
      </w:r>
      <w:r>
        <w:rPr>
          <w:lang w:val="hi_IN" w:bidi="hi_IN"/>
        </w:rPr>
        <w:t xml:space="preserve"> से तात्पर्य केवल युद्ध और संघर्ष की अनुपस्थिति ही नहीं है, बल्कि उस पूर्ण जीवन से भी है जो परमेश्वर के आशीष देने के कारण मिलता है।</w:t>
      </w:r>
    </w:p>
    <w:p>
      <w:pPr/>
      <w:r>
        <w:rPr>
          <w:lang w:val="hi_IN" w:bidi="hi_IN"/>
        </w:rPr>
      </w:r>
      <w:r>
        <w:rPr>
          <w:lang w:val="hi_IN" w:bidi="hi_IN"/>
        </w:rPr>
        <w:t xml:space="preserve">यहाँ रुकें और समूह के रूप में चर्चा करें कि आप </w:t>
      </w:r>
      <w:r>
        <w:rPr>
          <w:b/>
          <w:lang w:val="hi_IN" w:bidi="hi_IN"/>
        </w:rPr>
        <w:t>शान्ति</w:t>
      </w:r>
      <w:r>
        <w:rPr>
          <w:lang w:val="hi_IN" w:bidi="hi_IN"/>
        </w:rPr>
        <w:t xml:space="preserve"> के लिए किस शब्द या वाक्यांश का उपयोग करेंगे। इससे पहले कि आप शब्द पर चर्चा करें, अधिक जानकारी के लिए मुख्य शब्दावली में </w:t>
      </w:r>
      <w:r>
        <w:rPr>
          <w:b/>
          <w:lang w:val="hi_IN" w:bidi="hi_IN"/>
        </w:rPr>
        <w:t>शान्ति</w:t>
      </w:r>
      <w:r>
        <w:rPr>
          <w:lang w:val="hi_IN" w:bidi="hi_IN"/>
        </w:rPr>
        <w:t xml:space="preserve"> शब्द देखें। यदि आपने पहले ही बाइबल की किसी अन्य पुस्तक में इस शब्द का अनुवाद किया है, तो उसी शब्द का उपयोग करें जिसका उपयोग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1 तीमुथियुस 1:1–2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तीमुथियुस 1:3–7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तीमुथियुस 1:3–7 को सुनें और अपने मन में रखें।</w:t>
      </w:r>
    </w:p>
    <w:p>
      <w:pPr/>
      <w:r>
        <w:rPr>
          <w:lang w:val="hi_IN" w:bidi="hi_IN"/>
        </w:rPr>
      </w:r>
      <w:r>
        <w:rPr>
          <w:lang w:val="hi_IN" w:bidi="hi_IN"/>
        </w:rPr>
        <w:t>यदि सम्भव हो, तो 1 तीमुथियुस 1:3–7 के ऑडियो संस्करण को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तीमुथियुस 1:3–7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याद रखें कि यह भाग उस पत्र का हिस्सा है जो पौलुस ने तीमुथियुस को भेजा था। भले ही पौलुस तीमुथियुस से एक अलग स्थान पर है, फिर भी पौलुस तीमुथियुस और इफिसुस के विश्वासियों के बारे में सोचता है। क्योंकि पौलुस इफिसुस में नहीं रह सकता है, इसलिए वह तीमुथियुस से ज़ोर देकर निवेदन करता है कि वह इफिसुस में ही रहे और वहाँ के विश्वासियों को शिक्षा दे तथा अगुवाई करे।</w:t>
      </w:r>
    </w:p>
    <w:p>
      <w:pPr/>
      <w:r>
        <w:rPr>
          <w:lang w:val="hi_IN" w:bidi="hi_IN"/>
        </w:rPr>
      </w:r>
      <w:r>
        <w:rPr>
          <w:lang w:val="hi_IN" w:bidi="hi_IN"/>
        </w:rPr>
        <w:t>पौलुस ने पहले भी तीमुथियुस से ज़ोर देकर निवेदन किया था कि वह इफिसुस में ही रहे, जब पौलुस मकिदुनिया की ओर जा रहा था। अब अपने पत्र में, पौलुस तीमुथियुस को याद दिलाता है कि उसने तीमुथियुस को इफिसुस में इसलिए छोड़ा क्योंकि पौलुस को तीमुथियुस से काम है। इफिसुस के विश्वासियों के बीच एक समस्या है। इफिसुस में कुछ लोग ऐसे हैं जो पौलुस और तीमुथियुस की शिक्षा से अलग बातें सिखाते हैं। ये लोग मिथकों या पुरानी कहानियों और पूर्वजों की लंबी सूचियों पर अपना बहुत ध्यान और ताकत लगाते हैं। ये लोग यीशु के बारे में सन्देश के जगह पर उन बातों के बारे में सन्देश देते हैं जो बुरी हैं, और सच नहीं हैं।</w:t>
      </w:r>
    </w:p>
    <w:p>
      <w:pPr/>
      <w:r>
        <w:rPr>
          <w:lang w:val="hi_IN" w:bidi="hi_IN"/>
        </w:rPr>
      </w:r>
      <w:r>
        <w:rPr>
          <w:lang w:val="hi_IN" w:bidi="hi_IN"/>
        </w:rPr>
        <w:t>मिथक पूर्वजों के बारे में या संसार की शुरुआत के बारे में पारंपरिक कहानियाँ हैं। मिथक या तो पूरी तरह से सच नहीं हैं या बिल्कुल भी सच नहीं हैं। इफिसुस में कुछ लोग इन कहानियों पर इतना अधिक ध्यान देते हैं कि वे यीशु के सुसमाचार के सन्देश की जगह इन कहानियों को दे देते हैं। पौलुस तीमुथियुस से कहता है कि तीमुथियुस का काम है उन लोगों से कहना कि वे इन कहानियों और पूर्वजों की सूचियों पर ध्यान देना बंद करें।</w:t>
      </w:r>
    </w:p>
    <w:p>
      <w:pPr/>
      <w:r>
        <w:rPr>
          <w:lang w:val="hi_IN" w:bidi="hi_IN"/>
        </w:rPr>
      </w:r>
      <w:r>
        <w:rPr>
          <w:lang w:val="hi_IN" w:bidi="hi_IN"/>
        </w:rPr>
        <w:t>यहाँ रुकें और समूह के रूप में चर्चा करें: अपनी संस्कृति से एक पारंपरिक कहानी सुनाएँ। आप इस कहानी को कैसे जानते हैं? क्या आपके समुदाय के लोग सोचते हैं कि यह कहानी एक सच्ची कहानी है? इस ऑडियो को यहाँ रोकें।</w:t>
      </w:r>
    </w:p>
    <w:p>
      <w:pPr/>
      <w:r>
        <w:rPr>
          <w:lang w:val="hi_IN" w:bidi="hi_IN"/>
        </w:rPr>
      </w:r>
      <w:r>
        <w:rPr>
          <w:lang w:val="hi_IN" w:bidi="hi_IN"/>
        </w:rPr>
        <w:t>झूठे शिक्षक जो करते हैं, उसके कारण लोग बेकार की बातों पर बहस करते हैं, बजाय इसके कि वे अपने लोगों के लिए परमेश्वर की योजना का पालन करें। झूठे शिक्षक परमेश्वर की योजना पर ध्यान नहीं देते हैं। इस संदर्भ में परमेश्वर की योजना यह हो सकती है कि विश्वासी परमेश्वर का काम करें, या यह कि परमेश्वर के पास लोगों का उद्धार करने की एक योजना है। दोनों ही स्थितियों में, ये शिक्षक सुसमाचार का संदेश नहीं सिखाते, बल्कि कुछ अलग ही सिखाते हैं। ये शिक्षक परमेश्वर के लोगों को उस तरह प्रेम और शान्ति से व्यवहार करने के लिए नहीं बढ़ाते और मजबूत नहीं करते जैसा परमेश्वर अपनी प्रजा से चाहता है। बल्कि ये शिक्षक लोगों को झगड़ों और अशान्ति में डालते हैं।</w:t>
      </w:r>
    </w:p>
    <w:p>
      <w:pPr/>
      <w:r>
        <w:rPr>
          <w:lang w:val="hi_IN" w:bidi="hi_IN"/>
        </w:rPr>
      </w:r>
      <w:r>
        <w:rPr>
          <w:lang w:val="hi_IN" w:bidi="hi_IN"/>
        </w:rPr>
        <w:t>कल्पना करें कि परमेश्वर के लोग एक परिवार के समान हैं जो एक घर में रहते हैं। परमेश्वर ने अपने परिवार को सत्य सिखाया है और यह भी बताया है कि उन्हें किस प्रकार जीवन जीना चाहिए ताकि वह परमेश्वर को प्रसन्न करे। लोग केवल विश्वास से ही परमेश्वर को जान सकते हैं और परमेश्वर के साथ सही रिश्ता बना सकते हैं, जिसका अर्थ है परमेश्वर पर विश्वास करना और भरोसा करना। जो लोग गलत बातें सिखाते हैं, वे उस बात को अस्वीकार कर देते हैं जो परमेश्वर ने उन्हें सिखाई है। फिर ये लोग इस तरह से व्यवहार करते हैं जो परमेश्वर को खुश नहीं करता है। ये लोग इस प्रकार से शिक्षा देते हैं कि उनका ध्यान न तो परमेश्वर पर होता है और न ही उस संदेश पर जो पौलुस ने उन्हें सिखाया था। तीमुथियुस को उन लोगों से, जो गलत बातें सिखाते हैं, कहना होगा कि वे जो कर रहे हैं उसे बंद करें।</w:t>
      </w:r>
    </w:p>
    <w:p>
      <w:pPr/>
      <w:r>
        <w:rPr>
          <w:lang w:val="hi_IN" w:bidi="hi_IN"/>
        </w:rPr>
      </w:r>
      <w:r>
        <w:rPr>
          <w:lang w:val="hi_IN" w:bidi="hi_IN"/>
        </w:rPr>
        <w:t>यहाँ रुकें और समूह के साथ इस प्रश्न पर चर्चा करें: आपके समुदाय की पारंपरिक कहानियाँ आपको क्या बताती हैं कि संसार किस प्रकार काम करता है? यदि लोग यह मानने लगे कि कहानी सच है, तो क्या होगा? इस ऑडियो को यहाँ रोकें।</w:t>
      </w:r>
    </w:p>
    <w:p>
      <w:pPr/>
      <w:r>
        <w:rPr>
          <w:lang w:val="hi_IN" w:bidi="hi_IN"/>
        </w:rPr>
      </w:r>
      <w:r>
        <w:rPr>
          <w:lang w:val="hi_IN" w:bidi="hi_IN"/>
        </w:rPr>
        <w:t>पौलुस तीमुथियुस को याद दिलाता है कि तीमुथियुस विश्वासियों को क्यों सिखाता है। तीमुथियुस विश्वासियों को शिक्षा इसलिए देता है ताकि वे एक-दूसरे से झगड़ने के स्थान पर परमेश्वर से और एक-दूसरे से प्रेम करें। पौलुस कहता है कि प्रेम जो परमेश्वर को प्रसन्न करता है, वह उन लोगों से आता है जिनके मन शुद्ध है। शुद्ध मन का अर्थ है कि इन लोगों के पास कोई बुरा इरादा नहीं है। यह प्रेम उन लोगों से भी आता है जिनका विवेक अच्छा है, जिसका अर्थ है कि ये लोग जानते हैं कि क्या सही और क्या गलत है। और यह प्रेम उन लोगों से आता है जिनके पास सच्चा विश्वास है, अर्थात वे वास्तव में मानते हैं कि परमेश्वर जो कहता है वह सत्य है। पौलुस और तीमुथियुस झूठे शिक्षकों की तरह नहीं हैं, क्योंकि पौलुस और तीमुथियुस वही सिखाते हैं जो सही और सच है। पौलुस और तीमुथियुस की शिक्षा परमेश्वर की ओर से आती है, और यह सच्ची शिक्षा लोगों में अच्छी बातें पैदा करती है।</w:t>
      </w:r>
    </w:p>
    <w:p>
      <w:pPr/>
      <w:r>
        <w:rPr>
          <w:lang w:val="hi_IN" w:bidi="hi_IN"/>
        </w:rPr>
      </w:r>
      <w:r>
        <w:rPr>
          <w:lang w:val="hi_IN" w:bidi="hi_IN"/>
        </w:rPr>
        <w:t>यहाँ रुकें और समूह के साथ इस प्रश्न पर चर्चा करें: कोई कहानी सुनाएँ या ऐसा उदाहरण दें जब किसी व्यक्ति का सच्चा विश्वास उसे किसी विशेष तरीके से व्यवहार करने के लिए प्रेरित करता हो। उस व्यक्ति के विश्वास ने उस व्यक्ति के रहने के तरीके को कैसे प्रभावित किया? उस व्यक्ति में यह विश्वास करना शुरू करने के बाद क्या बदलाव आया? इस ऑडियो को यहाँ रोकें।</w:t>
      </w:r>
    </w:p>
    <w:p>
      <w:pPr/>
      <w:r>
        <w:rPr>
          <w:lang w:val="hi_IN" w:bidi="hi_IN"/>
        </w:rPr>
      </w:r>
      <w:r>
        <w:rPr>
          <w:lang w:val="hi_IN" w:bidi="hi_IN"/>
        </w:rPr>
        <w:t>पौलुस तीमुथियुस को याद दिलाता है कि उसे लोगों को सत्य की शिक्षा देनी चाहिए, क्योंकि जो लोग अलग शिक्षा देते हैं वे इस प्रेम से भटक गए हैं या उससे दूर चले गए हैं। इन लोगों का मन बुरा है, और वे उन बातों पर ध्यान नहीं देते हैं जिन्हें परमेश्वर सच्ची और अच्छी कहता है। इन लोगों की व्यर्थ शिक्षा न तो शिक्षकों की और न ही उन लोगों की जिन्हें वे सिखाते हैं मदद करती है, कि उनके हृदय अच्छे हों और वे सच्चे दिल से परमेश्वर पर भरोसा करें।</w:t>
      </w:r>
    </w:p>
    <w:p>
      <w:pPr/>
      <w:r>
        <w:rPr>
          <w:lang w:val="hi_IN" w:bidi="hi_IN"/>
        </w:rPr>
      </w:r>
      <w:r>
        <w:rPr>
          <w:lang w:val="hi_IN" w:bidi="hi_IN"/>
        </w:rPr>
        <w:t>ये झूठे शिक्षक विश्वासियों को परमेश्वर से अधिक प्रेम करने और भरोसा करने में मदद नहीं करना चाहते हैं। इसके बजाय, झूठे शिक्षक महत्वपूर्ण लोग बनना चाहते हैं जो उस व्यवस्था को सिखा सकें जो परमेश्वर ने मूसा को परमेश्वर के लोगों के लिए दी थी। लेकिन ये झूठे शिक्षक समझ नहीं पा रहे हैं कि वे किस बारे में बात कर रहे हैं, हालांकि झूठे शिक्षकों को विश्वास है कि वे जो बातें कहते हैं वह सच है।</w:t>
      </w:r>
    </w:p>
    <w:p>
      <w:pPr/>
      <w:r>
        <w:rPr>
          <w:lang w:val="hi_IN" w:bidi="hi_IN"/>
        </w:rPr>
      </w:r>
      <w:r>
        <w:rPr>
          <w:lang w:val="hi_IN" w:bidi="hi_IN"/>
        </w:rPr>
        <w:t>यहाँ रुकें और समूह के रूप में इस प्रश्न पर चर्चा करें: एक उदाहरण दें या किसी ऐसे व्यक्ति के बारे में एक कहानी सुनाएँ जो दूसरों को सिखाना चाहता था कि क्या करना है या कैसे जीना है। आपके समुदाय में लोग शिक्षक कैसे बन जाते हैं? उन्हें सिखाने का अधिकार किस बात से मिलता है?</w:t>
      </w:r>
      <w:r>
        <w:rPr>
          <w:lang w:val="hi_IN" w:bidi="hi_IN"/>
        </w:rPr>
      </w:r>
    </w:p>
    <w:p>
      <w:pPr>
        <w:pStyle w:val="Heading3"/>
      </w:pPr>
      <w:r>
        <w:rPr>
          <w:lang w:val="hi_IN" w:bidi="hi_IN"/>
        </w:rPr>
        <w:t>घटनाओं को समझाना</w:t>
      </w:r>
    </w:p>
    <w:p>
      <w:pPr/>
      <w:r>
        <w:rPr>
          <w:lang w:val="hi_IN" w:bidi="hi_IN"/>
        </w:rPr>
      </w:r>
      <w:r>
        <w:rPr>
          <w:lang w:val="hi_IN" w:bidi="hi_IN"/>
        </w:rPr>
        <w:t>1 तीमुथियुस 1:3–7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में तीन हिस्से हैं। </w:t>
      </w:r>
    </w:p>
    <w:p>
      <w:pPr/>
      <w:r>
        <w:rPr>
          <w:lang w:val="hi_IN" w:bidi="hi_IN"/>
        </w:rPr>
      </w:r>
      <w:r>
        <w:rPr>
          <w:b/>
          <w:lang w:val="hi_IN" w:bidi="hi_IN"/>
        </w:rPr>
        <w:t>पहले भाग में:</w:t>
      </w:r>
      <w:r>
        <w:rPr>
          <w:lang w:val="hi_IN" w:bidi="hi_IN"/>
        </w:rPr>
        <w:t xml:space="preserve"> पौलुस तीमुथियुस को याद दिलाता है कि पौलुस ने उसे इफिसुस में क्यों छोड़ा था। पौलुस तीमुथियुस को याद दिलाता है कि वह कुछ लोगों को गलत बातें सिखाना बंद करने की आज्ञा दे। ये लोग जो बातें सिखाते हैं, वे लोगों को व्यर्थ बातों पर बहस करने के लिए उकसाती हैं।</w:t>
      </w:r>
    </w:p>
    <w:p>
      <w:pPr/>
      <w:r>
        <w:rPr>
          <w:lang w:val="hi_IN" w:bidi="hi_IN"/>
        </w:rPr>
      </w:r>
      <w:r>
        <w:rPr>
          <w:b/>
          <w:lang w:val="hi_IN" w:bidi="hi_IN"/>
        </w:rPr>
        <w:t>दूसरे भाग में:</w:t>
      </w:r>
      <w:r>
        <w:rPr>
          <w:lang w:val="hi_IN" w:bidi="hi_IN"/>
        </w:rPr>
        <w:t xml:space="preserve"> पौलुस तीमुथियुस से कहता है कि तीमुथियुस की शिक्षा का उद्देश्य प्रेम है। यह प्रेम तब आता है जब किसी का मन अच्छा होता है और वह सही और गलत कामों के बीच का अंतर जानता है। यह प्रेम केवल तब आ सकता है जब कोई व्यक्ति सच्चे मन से परमेश्वर पर भरोसा करता है। पौलुस और तीमुथियुस की शिक्षाएँ लोगों में इस प्रकार का प्रेम उत्पन्न करती हैं क्योंकि जो कुछ वे सिखाते हैं वह परमेश्वर से आता है, जो सदा अच्छी और सच्ची बातें ही कहता है।</w:t>
      </w:r>
    </w:p>
    <w:p>
      <w:pPr/>
      <w:r>
        <w:rPr>
          <w:lang w:val="hi_IN" w:bidi="hi_IN"/>
        </w:rPr>
      </w:r>
      <w:r>
        <w:rPr>
          <w:b/>
          <w:lang w:val="hi_IN" w:bidi="hi_IN"/>
        </w:rPr>
        <w:t>तीसरे भाग में:</w:t>
      </w:r>
      <w:r>
        <w:rPr>
          <w:lang w:val="hi_IN" w:bidi="hi_IN"/>
        </w:rPr>
        <w:t xml:space="preserve"> पौलुस फिर से उन लोगों के बारे में बात करता है जो गलत बातें सिखाते हैं। पौलुस तीमुथियुस को फिर से याद दिलाता है कि ये लोग झूठ सिखाते हैं और समुदाय में बुरी बातें पैदा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इफिसुस के विश्वासी</w:t>
      </w:r>
    </w:p>
    <w:p>
      <w:pPr>
        <w:pStyle w:val="ListBullet"/>
        <w:spacing w:line="240" w:lineRule="auto"/>
        <w:ind w:left="720"/>
      </w:pPr>
      <w:r>
        <w:rPr>
          <w:lang w:val="hi_IN" w:bidi="hi_IN"/>
        </w:rPr>
      </w:r>
      <w:r>
        <w:rPr>
          <w:lang w:val="hi_IN" w:bidi="hi_IN"/>
        </w:rPr>
        <w:t>कोई व्यक्ति जो पत्र को जोर से पढ़ता है</w:t>
      </w:r>
    </w:p>
    <w:p>
      <w:pPr>
        <w:pStyle w:val="ListBullet"/>
        <w:spacing w:line="240" w:lineRule="auto"/>
        <w:ind w:left="720"/>
      </w:pPr>
      <w:r>
        <w:rPr>
          <w:lang w:val="hi_IN" w:bidi="hi_IN"/>
        </w:rPr>
      </w:r>
      <w:r>
        <w:rPr>
          <w:lang w:val="hi_IN" w:bidi="hi_IN"/>
        </w:rPr>
        <w:t>जो लोग गलत बातें सिखाते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पौलुस मकिदूनिया की यात्रा करता है, या पौलुस पहले से ही मकिदूनिया में हो सकता है। तीमुथियुस इफिसुस नाम के शहर में है, जहाँ तीमुथियुस अन्य विश्वासियों के साथ है। इफिसियों में से कुछ लोग गलत बातें सिखाते हैं।</w:t>
      </w:r>
    </w:p>
    <w:p>
      <w:pPr/>
      <w:r>
        <w:rPr>
          <w:lang w:val="hi_IN" w:bidi="hi_IN"/>
        </w:rPr>
      </w:r>
      <w:r>
        <w:rPr>
          <w:lang w:val="hi_IN" w:bidi="hi_IN"/>
        </w:rPr>
        <w:t>इस भाग में पौलुस तीमुथियुस से कहता है कि वह कुछ लोगों से कहे कि वे परमेश्वर के सुसमाचार के विषय में अलग संदेश सिखाना बंद करें। पौलुस तीमुथियुस को याद दिलाता है कि जब तीमुथियुस इन लोगों को यह निर्देश देता है, तब उसका उद्देश्य क्या होना चाहिए। इन बुरे शिक्षकों को जो वे कर रहे हैं उसे बंद करना चाहिए, क्योंकि वे सच में नहीं जानते कि वे किस बारे में बात कर रहे हैं और क्या सिखा रहे हैं।</w:t>
      </w:r>
    </w:p>
    <w:p>
      <w:pPr/>
      <w:r>
        <w:rPr>
          <w:lang w:val="hi_IN" w:bidi="hi_IN"/>
        </w:rPr>
      </w:r>
      <w:r>
        <w:rPr>
          <w:lang w:val="hi_IN" w:bidi="hi_IN"/>
        </w:rPr>
        <w:t>पौलुस तीमुथियुस को उन आज्ञाओं की याद दिलाता है, जो पौलुस ने मकिदूनिया जाने से पहले तीमुथियुस को दे दिया था। पौलुस कहता है कि अब वह तीमुथियुस को जो करने के लिए निर्देश देगा, वह वैसा ही है जैसा उसने मकिदुनिया जाने से पहले तीमुथियुस से करने को कहा था। पौलुस ऐसा इसलिए करता है ताकि तीमुथियुस को दी गई अपनी आज्ञाओं पर जोर दे सके। यह दूसरी बार है कि पौलुस तीमुथियुस को इफिसुस में यह काम करने के लिए प्रोत्साहित करता है।</w:t>
      </w:r>
    </w:p>
    <w:p>
      <w:pPr/>
      <w:r>
        <w:rPr>
          <w:lang w:val="hi_IN" w:bidi="hi_IN"/>
        </w:rPr>
      </w:r>
      <w:r>
        <w:rPr>
          <w:lang w:val="hi_IN" w:bidi="hi_IN"/>
        </w:rPr>
        <w:t>यहाँ रुकें और समूह के साथ इस प्रश्न पर चर्चा करें: ऐसी कोई कहानी बताइए जिसमें आप किसी व्यक्ति को पहले कही गई किसी बात की याद दिलाकर बात शुरू करते हैं। आपने कहानी को कैसे शुरू किया? इस ऑडियो को यहाँ रोकें।</w:t>
      </w:r>
    </w:p>
    <w:p>
      <w:pPr/>
      <w:r>
        <w:rPr>
          <w:lang w:val="hi_IN" w:bidi="hi_IN"/>
        </w:rPr>
      </w:r>
      <w:r>
        <w:rPr>
          <w:lang w:val="hi_IN" w:bidi="hi_IN"/>
        </w:rPr>
        <w:t>पौलुस तीमुथियुस को याद दिलाता है कि उसने तीमुथियुस को इफिसुस में इसलिए छोड़ा था ताकि तीमुथियुस कुछ लोगों से कह सके कि वे अलग शिक्षा सिखाना बंद करें। इन लोगों को पुरानी कहानियों और पूर्वजों की लंबी वंशावलियों पर अपना सारा समय लगाना भी बंद करना चाहिए, क्योंकि ये बातें उन्हें गलत शिक्षा देने की ओर ले जाती हैं। पौलुस समझाता है कि ये लोग जो करते हैं उसके कारण इफिसुस के लोग ऐसी व्यर्थ बातों पर बहस करते हैं जो उन्हें उस प्रकार से व्यवहार करने में सहायता नहीं करतीं जैसा परमेश्वर चाहता है।</w:t>
      </w:r>
    </w:p>
    <w:p>
      <w:pPr/>
      <w:r>
        <w:rPr>
          <w:lang w:val="hi_IN" w:bidi="hi_IN"/>
        </w:rPr>
      </w:r>
      <w:r>
        <w:rPr>
          <w:lang w:val="hi_IN" w:bidi="hi_IN"/>
        </w:rPr>
        <w:t>फिर पौलुस जो बुरा है और जो भला है उसके बीच अंतर पर जोर देता है। कुछ लोग जो करते हैं वह अच्छाई के बजाय बुराई को उत्पन्न करता है। परमेश्वर की एक योजना है, और काम करने का परमेश्वर का तरीका अच्छा है। परमेश्वर के काम करने के तरीके का वर्णन करने के लिए पौलुस एक ऐसा शब्द उपयोग करता है जिसे लोग सामान्यतः किसी घर या परिवार की देखभाल करने या प्रबंध करने के लिए इस्तेमाल करते थे। पौलुस के समय में घराना केवल परिवार तक सीमित नहीं होता था, बल्कि उसमें वे लोग भी शामिल होते थे जो परिवार, खेत, या व्यवसाय के लिए काम करते थे। किसी परिवार को ऐसे व्यक्ति की आवश्यकता होती थी जो घराने का प्रबंध करे, ताकि सब कुछ मिल-जुलकर ठीक से काम करे। पौलुस इस शब्द का उपयोग यह बताने के लिए करता है कि परमेश्वर अपने लोगों का प्रबंध किस प्रकार करता है। पौलुस इस शब्द का उपयोग यह बताने के लिए करता है कि परमेश्वर अपने लोगों का प्रबंध किस प्रकार करता है। परमेश्वर ने अपने लोगों को यह भी बताया है कि उन्हें परिवार की तरह मिलकर कैसे जीवन जीना और काम करना चाहिए। परमेश्वर का परिवार उस तरीके का पालन करता है जिस तरह से परमेश्वर विश्वास के द्वारा उनकी अगुवाई करता है। दूसरे शब्दों में, परमेश्वर का परिवार परमेश्वर पर विश्वास करता है और परमेश्वर पर तथा उस तरीके पर भरोसा करता है जिससे परमेश्वर उनके जीवन की अगुवाई करता है। लेकिन ये बुरे शिक्षक लोगों को परमेश्वर की योजना और उस आदेश से भटका देते हैं जो परमेश्वर ने अपने लोगों के लिए रखी है।</w:t>
      </w:r>
    </w:p>
    <w:p>
      <w:pPr/>
      <w:r>
        <w:rPr>
          <w:lang w:val="hi_IN" w:bidi="hi_IN"/>
        </w:rPr>
      </w:r>
      <w:r>
        <w:rPr>
          <w:lang w:val="hi_IN" w:bidi="hi_IN"/>
        </w:rPr>
        <w:t>यहाँ रुकें और समूह के रूप में इस प्रश्न पर चर्चा करें: आपके परिवारों में नियम कौन बनाता है और परिवारों को कौन प्रबंधित करता है? आप उस व्यक्ति का वर्णन कैसे करेंगे और वह व्यक्ति परिवार की अगुवाई या प्रबंधन करने के लिए क्या करता है? इस ऑडियो को यहाँ रोकें।</w:t>
      </w:r>
    </w:p>
    <w:p>
      <w:pPr/>
      <w:r>
        <w:rPr>
          <w:lang w:val="hi_IN" w:bidi="hi_IN"/>
        </w:rPr>
      </w:r>
      <w:r>
        <w:rPr>
          <w:lang w:val="hi_IN" w:bidi="hi_IN"/>
        </w:rPr>
        <w:t>फिर पौलुस उन लोगों के बारे में बात करना बंद करता है जो गलत बातें सिखाते हैं। इसके बजाय, पौलुस अब अपने और तीमुथियुस के बारे में बात करता है। पौलुस उन लोगों की तुलना तीमुथियुस से करता है जो गलत बातें सिखाते हैं, जिसका वही लक्ष्य या उद्देश्य है जो पौलुस का है। पौलुस और तीमुथियुस का उद्देश्य यह है कि वे विश्वासियों को उस प्रकार सिखाएँ और उनकी देखभाल करें जिससे प्रेम उत्पन्न हो। यह प्रेम केवल शुद्ध या अच्छे मन, अच्छे विवेक और सच्चे विश्वास से आ सकता है। पौलुस और तीमुथियुस का उद्देश्य यह है कि लोगों के पास इस प्रकार का प्रेम हो।</w:t>
      </w:r>
    </w:p>
    <w:p>
      <w:pPr/>
      <w:r>
        <w:rPr>
          <w:lang w:val="hi_IN" w:bidi="hi_IN"/>
        </w:rPr>
      </w:r>
      <w:r>
        <w:rPr>
          <w:lang w:val="hi_IN" w:bidi="hi_IN"/>
        </w:rPr>
        <w:t>इसके बाद पौलुस फिर से उन लोगों के बारे में बात करता है जो गलत बातें सिखाते हैं। गलत बातें सिखाने वाले लोगों का लक्ष्य मूसा की व्यवस्था का शिक्षक बनना है। ये लोग उस भली शिक्षा से दूर हो गए हैं, या अब वह नहीं सिखाते हैं, जो लोगों में भली बातें पैदा करती है। तीमुथियुस को इन लोगों को सिखाते रहने नहीं देना चाहिए, क्योंकि ये लोग दो विशेष बातें नहीं समझते हैं। पहली बात, ये लोग जो कहते हैं उसे समझते नहीं हैं, और दूसरी बात, ये लोग यह नहीं समझते कि जिन बातों में वे विश्वास करते हैं कि वे सत्य हैं, वे वास्तव में सत्य नहीं हैं। ये दो बातें एक समान हैं, जो इस बात पर जोर देता है कि ये लोग व्यवस्था के शिक्षक नहीं हो सकते क्योंकि ये लोग व्यवस्था या सुसमाचार के सन्देश को सच में नहीं समझते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lang w:val="hi_IN" w:bidi="hi_IN"/>
        </w:rPr>
        <w:t>विश्वासियों, गलत बातें सिखाने वाले लोगों, और तीमुथियुस को एक ही स्थान में दिखाने के लिए चित्र बनाएँ या वस्तुओं का उपयोग करें। यह इफिसुस हो सकता है। इस स्थान के बारे में एक घर की तरह सोचें जहाँ परमेश्वर का परिवार रहता है। अब एक और स्थान को उस स्थान के रूप में चिह्नित करें जो बुरा है। गलत शिक्षकों को उन कुछ वस्तुओं के साथ ले जाएँ जो अच्छे लोगों की हैं, और उन्हें परमेश्वर के घर वाले स्थान से निकालकर इस नए बुरे स्थान में रखें। इस स्थान को बुरे घर के रूप में सोचें जहाँ लोग उन बातों के बारे में बहस करते हैं जो उन्हें सुसमाचार या परमेश्वर की शिक्षा को समझने में मदद नहीं करती हैं।</w:t>
      </w:r>
      <w:r>
        <w:rPr>
          <w:lang w:val="hi_IN" w:bidi="hi_IN"/>
        </w:rPr>
      </w:r>
    </w:p>
    <w:p>
      <w:pPr>
        <w:pStyle w:val="Heading3"/>
      </w:pPr>
      <w:r>
        <w:rPr>
          <w:lang w:val="hi_IN" w:bidi="hi_IN"/>
        </w:rPr>
        <w:t>पाठ को नाटकीय रूप देना</w:t>
      </w:r>
    </w:p>
    <w:p>
      <w:pPr/>
      <w:r>
        <w:rPr>
          <w:lang w:val="hi_IN" w:bidi="hi_IN"/>
        </w:rPr>
      </w:r>
      <w:r>
        <w:rPr>
          <w:lang w:val="hi_IN" w:bidi="hi_IN"/>
        </w:rPr>
        <w:t>1 तीमुथियुस 1:3–7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तीन हिस्से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इफिसुस के विश्वासी</w:t>
      </w:r>
    </w:p>
    <w:p>
      <w:pPr>
        <w:pStyle w:val="ListBullet"/>
        <w:spacing w:line="240" w:lineRule="auto"/>
        <w:ind w:left="720"/>
      </w:pPr>
      <w:r>
        <w:rPr>
          <w:lang w:val="hi_IN" w:bidi="hi_IN"/>
        </w:rPr>
      </w:r>
      <w:r>
        <w:rPr>
          <w:lang w:val="hi_IN" w:bidi="hi_IN"/>
        </w:rPr>
        <w:t>कोई व्यक्ति जो पत्र को जोर से पढ़ता है</w:t>
      </w:r>
    </w:p>
    <w:p>
      <w:pPr>
        <w:pStyle w:val="ListBullet"/>
        <w:spacing w:line="240" w:lineRule="auto"/>
        <w:ind w:left="720"/>
      </w:pPr>
      <w:r>
        <w:rPr>
          <w:lang w:val="hi_IN" w:bidi="hi_IN"/>
        </w:rPr>
      </w:r>
      <w:r>
        <w:rPr>
          <w:lang w:val="hi_IN" w:bidi="hi_IN"/>
        </w:rPr>
        <w:t>जो लोग गलत बातें सिखाते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इस भाग में, पौलुस तीमुथियुस से कहता है कि वह कुछ लोगों से कहे कि वे एक अलग सुसमाचार सन्देश सिखाना बंद करें। पौलुस तीमुथियुस को याद दिलाता है कि इन लोगों को यह शिक्षा देने का लक्ष्य क्या है। इन बुरे शिक्षकों को जो वे कर रहे हैं उसे बंद करना चाहिए, क्योंकि ये शिक्षक सच में नहीं जानते कि वे किस बारे में बात कर रहे हैं और क्या सिखा रहे हैं।</w:t>
      </w:r>
    </w:p>
    <w:p>
      <w:pPr/>
      <w:r>
        <w:rPr>
          <w:lang w:val="hi_IN" w:bidi="hi_IN"/>
        </w:rPr>
      </w:r>
      <w:r>
        <w:rPr>
          <w:lang w:val="hi_IN" w:bidi="hi_IN"/>
        </w:rPr>
        <w:t>आप अपने स्थान को दो भागों में बाँट सकते हैं: एक भाग जहाँ तीमुथियुस और पौलुस खड़े हो सकते हैं, और एक भाग जहाँ गलत बातें सिखाने वाले लोग खड़े हो सकते हैं। पौलुस तथा तीमुथियुस का उपदेश उस अच्छी शिक्षा और भले उद्देश्य को बताता है जो परमेश्वर से आता है। दूसरा भाग बुरी शिक्षा और स्वार्थी लक्ष्य का प्रतिनिधित्व कर सकता है जो परमेश्वर के विरुद्ध है।</w:t>
      </w:r>
    </w:p>
    <w:p>
      <w:pPr/>
      <w:r>
        <w:rPr>
          <w:lang w:val="hi_IN" w:bidi="hi_IN"/>
        </w:rPr>
      </w:r>
      <w:r>
        <w:rPr>
          <w:lang w:val="hi_IN" w:bidi="hi_IN"/>
        </w:rPr>
        <w:t>पौलुस तीमुथियुस की ओर मुख कर उसे याद दिलाता है, जैसा उसने पहले कहा था, कि उसने तीमुथियुस को इफिसुस में इसलिए छोड़ा था ताकि वह कुछ लोगों से कह सके कि वे अलग संदेश सिखाना बंद करें। इन लोगों को अपना सारा समय मिथकों, पुरानी कहानियों और पूर्वजों की लंबी वंशावलियों पर लगाना भी बंद करना चाहिए। ये बातें इन लोगों को गलत बातें सिखाने की ओर ले जाती हैं। पौलुस समझाते हैं कि ये लोग जो करते हैं उसके कारण इफिसुस के लोग बेकार की बातों पर बहस करते हैं। इफिसियों के कुछ विश्वासी उन लोगों के साथ खड़े हो सकते हैं जो गलत बातें सिखाते हैं। लोगों का यह समूह आपस में बहस करता है।</w:t>
      </w:r>
    </w:p>
    <w:p>
      <w:pPr/>
      <w:r>
        <w:rPr>
          <w:lang w:val="hi_IN" w:bidi="hi_IN"/>
        </w:rPr>
      </w:r>
      <w:r>
        <w:rPr>
          <w:lang w:val="hi_IN" w:bidi="hi_IN"/>
        </w:rPr>
        <w:t>ये लोग जो करते हैं वह भलाई के बजाय बुराई को उत्पन्न करता है। अच्छा वही है जो परमेश्वर की योजना और व्यवस्था के अनुसार परमेश्वर का तरीका है। पौलुस और तीमुथियुस के साथ खड़े लोग बहस नहीं करते हैं। ये लोग शान्तिपूर्ण और प्रेमपूर्ण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सोच रहे हैं या क्या महसूस कर रहे हैं? आप यह तीमुथियुस को क्यों बता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तीमुथियुस को याद दिलाता है कि पौलुस और तीमुथियुस की शिक्षा का लक्ष्य यह है कि लोग परमेश्वर और दूसरों से प्रेम करें। इस प्रकार का प्रेम तब आता है जब लोगों का शुद्ध मन, अच्छा विवेक और सच्चा विश्वास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तीमुथियुस की भूमिका निभाने वाले व्यक्ति से पूछें, "आप क्या सोच रहे हैं या क्या महसूस कर रहे हैं? आपको क्या लगता है कि पौलुस आपको ये बातें क्यों बताता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लेकिन गलत बातें सिखाने वाले लोगों का लक्ष्य मूसा की व्यवस्था का शिक्षक बनना है। ये लोग भटक गए हैं, या उस अच्छी शिक्षा को छोड़ दिया है जो लोगों में अच्छे फल लाती है। ये लोग जो कहते हैं उसे नहीं समझते और वे जिन बातों को आत्मविश्वास से सिखाते हैं उन्हें भी नहीं समझते।</w:t>
      </w:r>
    </w:p>
    <w:p>
      <w:pPr/>
      <w:r>
        <w:rPr>
          <w:lang w:val="hi_IN" w:bidi="hi_IN"/>
        </w:rPr>
      </w:r>
      <w:r>
        <w:rPr>
          <w:lang w:val="hi_IN" w:bidi="hi_IN"/>
        </w:rPr>
        <w:t>गलत बातें सिखाने वाले लोग परमेश्वर की व्यवस्था और लोगों को क्या करना चाहिए और क्या नहीं करना चाहिए, इस बारे में उनके साथ खड़े लोगों को सिखाते हुए अभिनय कर सकते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सोच रहे हैं या क्या महसूस कर रहे हैं? आप इन लोगों के काम को लेकर चिंतित क्यों हैं? तीमुथियुस के लिए यह महत्वपूर्ण क्यों है कि वह इन लोगों से कहे कि वे जो कर रहे हैं उसे बंद करें?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तीमुथियुस 1:3–7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पौलुस कहता है कि जैसे उसने पहले तीमुथियुस से ज़ोर देकर विनती किया था, वैसे ही अब वह फिर से तीमुथियुस से विनती करता है कि वह इफिसुस में बना रहे, ताकि तीमुथियुस कुछ लोगों को अलग सन्देश या अलग शिक्षा सिखाना बंद करने की आज्ञा दे सके। पौलुस तीमुथियुस से यह भी विनती करता है कि वह इन लोगों को मिथकों और वंशावलियों पर ध्यान देना बंद करने की आज्ञा दे।</w:t>
      </w:r>
    </w:p>
    <w:p>
      <w:pPr/>
      <w:r>
        <w:rPr>
          <w:lang w:val="hi_IN" w:bidi="hi_IN"/>
        </w:rPr>
      </w:r>
      <w:r>
        <w:rPr>
          <w:b/>
          <w:lang w:val="hi_IN" w:bidi="hi_IN"/>
        </w:rPr>
        <w:t>सिद्धान्त</w:t>
      </w:r>
      <w:r>
        <w:rPr>
          <w:lang w:val="hi_IN" w:bidi="hi_IN"/>
        </w:rPr>
        <w:t xml:space="preserve"> उन सभी शिक्षाओं या कथनों को कहते हैं जिन्हें कोई व्यक्ति सिखाता है या स्वीकार करता है और जिन पर वह विश्वास करता है। यहाँ इस भाग में, जब पौलुस "एक अलग सिद्धान्त" कहता है, तो पौलुस उन शिक्षाओं के बारे में बात करता है जो यीशु की शिक्षा से अलग हैं और इसलिए गलत और बुरी हैं।</w:t>
      </w:r>
    </w:p>
    <w:p>
      <w:pPr/>
      <w:r>
        <w:rPr>
          <w:lang w:val="hi_IN" w:bidi="hi_IN"/>
        </w:rPr>
      </w:r>
      <w:r>
        <w:rPr>
          <w:lang w:val="hi_IN" w:bidi="hi_IN"/>
        </w:rPr>
        <w:t xml:space="preserve">यहाँ रुकें और समूह के रूप में चर्चा करें कि आप </w:t>
      </w:r>
      <w:r>
        <w:rPr>
          <w:b/>
          <w:lang w:val="hi_IN" w:bidi="hi_IN"/>
        </w:rPr>
        <w:t>सिद्धान्त</w:t>
      </w:r>
      <w:r>
        <w:rPr>
          <w:lang w:val="hi_IN" w:bidi="hi_IN"/>
        </w:rPr>
        <w:t xml:space="preserve"> के लिए किस शब्द या वाक्यांश का उपयोग करेंगे। अधिक जानकारी के लिए मुख्य शब्दावली में </w:t>
      </w:r>
      <w:r>
        <w:rPr>
          <w:b/>
          <w:lang w:val="hi_IN" w:bidi="hi_IN"/>
        </w:rPr>
        <w:t>सिद्धान्त</w:t>
      </w:r>
      <w:r>
        <w:rPr>
          <w:lang w:val="hi_IN" w:bidi="hi_IN"/>
        </w:rPr>
        <w:t xml:space="preserve"> को देखें।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b/>
          <w:lang w:val="hi_IN" w:bidi="hi_IN"/>
        </w:rPr>
        <w:t>मिथक</w:t>
      </w:r>
      <w:r>
        <w:rPr>
          <w:lang w:val="hi_IN" w:bidi="hi_IN"/>
        </w:rPr>
        <w:t xml:space="preserve"> पूर्वजों के बारे में या संसार की शुरुआत के बारे में पारंपरिक कहानियाँ हैं। ये कहानियाँ लोगों को संसार के बारे में या किसी महत्वपूर्ण सत्य के बारे में कुछ सिखा सकती हैं, लेकिन ये कहानियाँ वास्तव में घटित नहीं हुईं।</w:t>
      </w:r>
    </w:p>
    <w:p>
      <w:pPr/>
      <w:r>
        <w:rPr>
          <w:lang w:val="hi_IN" w:bidi="hi_IN"/>
        </w:rPr>
      </w:r>
      <w:r>
        <w:rPr>
          <w:lang w:val="hi_IN" w:bidi="hi_IN"/>
        </w:rPr>
        <w:t xml:space="preserve">यहाँ रुकें और समूह में चर्चा करें कि आप </w:t>
      </w:r>
      <w:r>
        <w:rPr>
          <w:b/>
          <w:lang w:val="hi_IN" w:bidi="hi_IN"/>
        </w:rPr>
        <w:t>मिथक</w:t>
      </w:r>
      <w:r>
        <w:rPr>
          <w:lang w:val="hi_IN" w:bidi="hi_IN"/>
        </w:rPr>
        <w:t xml:space="preserve"> के लिए किस शब्द या वाक्यांश का उपयोग करेंगे। इस ऑडियो को यहाँ रोकें।</w:t>
      </w:r>
    </w:p>
    <w:p>
      <w:pPr/>
      <w:r>
        <w:rPr>
          <w:lang w:val="hi_IN" w:bidi="hi_IN"/>
        </w:rPr>
      </w:r>
      <w:r>
        <w:rPr>
          <w:b/>
          <w:lang w:val="hi_IN" w:bidi="hi_IN"/>
        </w:rPr>
        <w:t>वंशावली</w:t>
      </w:r>
      <w:r>
        <w:rPr>
          <w:lang w:val="hi_IN" w:bidi="hi_IN"/>
        </w:rPr>
        <w:t xml:space="preserve"> किसी परिवार, गोत्र या जाति के नामों की सूची हैं। वंशावलियाँ किसी व्यक्ति की कहानी का परिचय भी दे सकती हैं। बाइबल में वंशावली आमतौर पर यहूदी लोगों की सूचियाँ होती हैं। यहाँ हम नहीं जानते कि पूर्वजों की ये सूचियाँ यहूदी लोगों की हैं या अन्य लोगों की।</w:t>
      </w:r>
    </w:p>
    <w:p>
      <w:pPr/>
      <w:r>
        <w:rPr>
          <w:lang w:val="hi_IN" w:bidi="hi_IN"/>
        </w:rPr>
      </w:r>
      <w:r>
        <w:rPr>
          <w:lang w:val="hi_IN" w:bidi="hi_IN"/>
        </w:rPr>
        <w:t xml:space="preserve">यहाँ रुकें और समूह में चर्चा करें कि आप </w:t>
      </w:r>
      <w:r>
        <w:rPr>
          <w:b/>
          <w:lang w:val="hi_IN" w:bidi="hi_IN"/>
        </w:rPr>
        <w:t>वंशावली</w:t>
      </w:r>
      <w:r>
        <w:rPr>
          <w:lang w:val="hi_IN" w:bidi="hi_IN"/>
        </w:rPr>
        <w:t xml:space="preserve"> के लिए किस शब्द या वाक्यांश का उपयोग करेंगे। अधिक जानकारी के लिए मुख्य शब्दावली में </w:t>
      </w:r>
      <w:r>
        <w:rPr>
          <w:b/>
          <w:lang w:val="hi_IN" w:bidi="hi_IN"/>
        </w:rPr>
        <w:t>वंशावली</w:t>
      </w:r>
      <w:r>
        <w:rPr>
          <w:lang w:val="hi_IN" w:bidi="hi_IN"/>
        </w:rPr>
        <w:t>शब्द को देखें।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lang w:val="hi_IN" w:bidi="hi_IN"/>
        </w:rPr>
        <w:t>पौलुस समझाता है कि ये लोग जो करते हैं, उससे इफिसुस के लोग बेकार बातों पर झगड़ते हैं, न कि उन बातों का समर्थन करते हैं जो भली हैं। जो भला है, वह परमेश्वर का वह तरीका है जिसके अनुसार परमेश्वर ने अपनी योजना बनाई और उसे व्यवस्थित किया है।</w:t>
      </w:r>
    </w:p>
    <w:p>
      <w:pPr/>
      <w:r>
        <w:rPr>
          <w:lang w:val="hi_IN" w:bidi="hi_IN"/>
        </w:rPr>
      </w:r>
      <w:r>
        <w:rPr>
          <w:lang w:val="hi_IN" w:bidi="hi_IN"/>
        </w:rPr>
        <w:t>पौलुस इन दूसरे लोगों के बारे में बात करना बंद करता है ताकि तीमुथियुस को उसके लक्ष्य या उद्देश्य की याद दिलाए, जब वह उन लोगों को डाँटता है जो गलत बातें सिखाते हैं। पौलुस और तीमुथियुस का लक्ष्य वह प्रेम है जो शुद्ध मन, अच्छे विवेक और सच्चे विश्वास से आता है।</w:t>
      </w:r>
    </w:p>
    <w:p>
      <w:pPr/>
      <w:r>
        <w:rPr>
          <w:lang w:val="hi_IN" w:bidi="hi_IN"/>
        </w:rPr>
      </w:r>
      <w:r>
        <w:rPr>
          <w:b/>
          <w:lang w:val="hi_IN" w:bidi="hi_IN"/>
        </w:rPr>
        <w:t>शुद्ध</w:t>
      </w:r>
      <w:r>
        <w:rPr>
          <w:lang w:val="hi_IN" w:bidi="hi_IN"/>
        </w:rPr>
        <w:t xml:space="preserve"> का अर्थ है मिलावटी नहीं। शुद्ध मन वह मन है जो केवल भला हो, जिसमें कोई बुराई नहीं मिलाती। बाइबल में, शुद्ध हृदय अक्सर उस व्यक्ति को दर्शाता है जिसे परमेश्वर यीशु के द्वारा उद्धार देता है और अच्छा बनाता है।</w:t>
      </w:r>
    </w:p>
    <w:p>
      <w:pPr/>
      <w:r>
        <w:rPr>
          <w:lang w:val="hi_IN" w:bidi="hi_IN"/>
        </w:rPr>
      </w:r>
      <w:r>
        <w:rPr>
          <w:lang w:val="hi_IN" w:bidi="hi_IN"/>
        </w:rPr>
        <w:t xml:space="preserve">यहाँ रुकें और समूह में चर्चा करें कि आप </w:t>
      </w:r>
      <w:r>
        <w:rPr>
          <w:b/>
          <w:lang w:val="hi_IN" w:bidi="hi_IN"/>
        </w:rPr>
        <w:t>शुद्ध मन</w:t>
      </w:r>
      <w:r>
        <w:rPr>
          <w:lang w:val="hi_IN" w:bidi="hi_IN"/>
        </w:rPr>
        <w:t xml:space="preserve"> के लिए किस शब्द या वाक्यांश का उपयोग करेंगे। अधिक जानकारी के लिए मुख्य शब्दावली में </w:t>
      </w:r>
      <w:r>
        <w:rPr>
          <w:b/>
          <w:lang w:val="hi_IN" w:bidi="hi_IN"/>
        </w:rPr>
        <w:t>शुद्ध</w:t>
      </w:r>
      <w:r>
        <w:rPr>
          <w:lang w:val="hi_IN" w:bidi="hi_IN"/>
        </w:rPr>
        <w:t xml:space="preserve"> शब्द को देखें।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सभी लोगों के पास </w:t>
      </w:r>
      <w:r>
        <w:rPr>
          <w:b/>
          <w:lang w:val="hi_IN" w:bidi="hi_IN"/>
        </w:rPr>
        <w:t>विवेक</w:t>
      </w:r>
      <w:r>
        <w:rPr>
          <w:lang w:val="hi_IN" w:bidi="hi_IN"/>
        </w:rPr>
        <w:t xml:space="preserve"> हैं। किसी व्यक्ति का विवेक उसकी वह समझ या क्षमता है, जिससे वह जानता है कि क्या सही है और क्या गलत। विवेक व्यक्ति के मन या हृदय का एक भाग जैसा है, लेकिन हम उसे देख नहीं सकते। विवेक व्यक्ति को यह बताता है कि क्या सही है और क्या गलत। किसी व्यक्ति का विवेक अच्छा भी हो सकता है या बुरा भी। एक अच्छा विवेक व्यक्ति को अच्छा व्यवहार करने और भलाई करने की ओर प्रेरित करता है। बाइबल में, अच्छा विवेक लोगों को परमेश्वर की आज्ञा मानने की ओर ले जाता है और उन लोगों को संतोष और भलाई का अनुभव कराता है। यदि कोई अच्छे विवेक वाला व्यक्ति परमेश्वर की आज्ञा नहीं मानता है, तो वह व्यक्ति शर्म और अपराध की भावना महसूस करता है।</w:t>
      </w:r>
    </w:p>
    <w:p>
      <w:pPr/>
      <w:r>
        <w:rPr>
          <w:lang w:val="hi_IN" w:bidi="hi_IN"/>
        </w:rPr>
      </w:r>
      <w:r>
        <w:rPr>
          <w:lang w:val="hi_IN" w:bidi="hi_IN"/>
        </w:rPr>
        <w:t xml:space="preserve">यहाँ रुकें और समूह में चर्चा करें कि आप </w:t>
      </w:r>
      <w:r>
        <w:rPr>
          <w:b/>
          <w:lang w:val="hi_IN" w:bidi="hi_IN"/>
        </w:rPr>
        <w:t>विवेक</w:t>
      </w:r>
      <w:r>
        <w:rPr>
          <w:lang w:val="hi_IN" w:bidi="hi_IN"/>
        </w:rPr>
        <w:t xml:space="preserve"> के लिए किस शब्द या वाक्यांश का उपयोग करेंगे। अधिक जानकारी के लिए मुख्य शब्दावली में </w:t>
      </w:r>
      <w:r>
        <w:rPr>
          <w:b/>
          <w:lang w:val="hi_IN" w:bidi="hi_IN"/>
        </w:rPr>
        <w:t>विवेक</w:t>
      </w:r>
      <w:r>
        <w:rPr>
          <w:lang w:val="hi_IN" w:bidi="hi_IN"/>
        </w:rPr>
        <w:t xml:space="preserve"> शब्द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b/>
          <w:lang w:val="hi_IN" w:bidi="hi_IN"/>
        </w:rPr>
        <w:t>विश्वास</w:t>
      </w:r>
      <w:r>
        <w:rPr>
          <w:lang w:val="hi_IN" w:bidi="hi_IN"/>
        </w:rPr>
        <w:t xml:space="preserve"> रखने का अर्थ है यह मानना कि कोई व्यक्ति अपने बारे में जो कहता है वह सच है और उस व्यक्ति पर भरोसा करना। यदि आप किसी पर विश्वास करते हैं या भरोसा रखते हैं, तो आप मानते हैं कि वह व्यक्ति अपने बारे में जो कहता है वह सच है। यदि आपका परमेश्वर पर विश्वास है, तो आप उस बात पर विश्वास करते हैं जो परमेश्वर अपने और संसार के बारे में कहता है और आपको भरोसा है कि परमेश्वर वह करेगा जो उसने करने का वादा किया है।</w:t>
      </w:r>
    </w:p>
    <w:p>
      <w:pPr/>
      <w:r>
        <w:rPr>
          <w:lang w:val="hi_IN" w:bidi="hi_IN"/>
        </w:rPr>
      </w:r>
      <w:r>
        <w:rPr>
          <w:lang w:val="hi_IN" w:bidi="hi_IN"/>
        </w:rPr>
        <w:t xml:space="preserve">यहाँ रुकें और समूह के रूप में चर्चा करें कि आप </w:t>
      </w:r>
      <w:r>
        <w:rPr>
          <w:b/>
          <w:lang w:val="hi_IN" w:bidi="hi_IN"/>
        </w:rPr>
        <w:t>विश्वास</w:t>
      </w:r>
      <w:r>
        <w:rPr>
          <w:lang w:val="hi_IN" w:bidi="hi_IN"/>
        </w:rPr>
        <w:t xml:space="preserve"> के लिए किस शब्द या वाक्यांश का उपयोग करेंगे। अधिक जानकारी के लिए मुख्य शब्दावली में </w:t>
      </w:r>
      <w:r>
        <w:rPr>
          <w:lang w:val="hi_IN" w:bidi="hi_IN"/>
        </w:rPr>
        <w:t>विश्वास</w:t>
      </w:r>
      <w:r>
        <w:rPr>
          <w:lang w:val="hi_IN" w:bidi="hi_IN"/>
        </w:rPr>
        <w:t xml:space="preserve"> शब्द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ये लोग पौलुस और तीमुथियुस की तरह नहीं बनना चाहते हैं। इसके बजाय, ये लोग व्यवस्था के शिक्षक बनना चाहते हैं। लेकिन पौलुस तीमुथियुस को चेतावनी देता है कि ये लोग जिन बातों के बारे में बात करते हैं और बहुत आत्मविश्वास के साथ कहते हैं, उनके बारे में कुछ नहीं जानते हैं।</w:t>
      </w:r>
    </w:p>
    <w:p>
      <w:pPr/>
      <w:r>
        <w:rPr>
          <w:lang w:val="hi_IN" w:bidi="hi_IN"/>
        </w:rPr>
      </w:r>
      <w:r>
        <w:rPr>
          <w:lang w:val="hi_IN" w:bidi="hi_IN"/>
        </w:rPr>
        <w:t xml:space="preserve">जो लोग </w:t>
      </w:r>
      <w:r>
        <w:rPr>
          <w:b/>
          <w:lang w:val="hi_IN" w:bidi="hi_IN"/>
        </w:rPr>
        <w:t>व्यवस्था के शिक्षक</w:t>
      </w:r>
      <w:r>
        <w:rPr>
          <w:lang w:val="hi_IN" w:bidi="hi_IN"/>
        </w:rPr>
        <w:t xml:space="preserve"> थे, उन्होंने लोगों को शास्त्र समझाया। इन लोगों ने अपनी व्याख्याएँ लिखित रूप में नहीं दीं। इसके बजाय, इन लोगों ने अपने छात्रों को समझाया। छात्रों ने इन स्पष्टीकरणों को याद किया, और फिर अगली पीढ़ी को वे स्पष्टीकरण सिखाया। लोग स्पष्टीकरण पर और स्पष्टीकरण जोड़ते रहे, लगातार उन्हीं बातों पर चर्चा करते रहे। नए नियम के समय में, ये याद की गई स्पष्टीकरण लोगों के लिए बहुत जरूरी हो गई थीं, शायद शास्त्रों से भी ज़्यादा जरूरी।</w:t>
      </w:r>
    </w:p>
    <w:p>
      <w:pPr/>
      <w:r>
        <w:rPr>
          <w:lang w:val="hi_IN" w:bidi="hi_IN"/>
        </w:rPr>
      </w:r>
      <w:r>
        <w:rPr>
          <w:lang w:val="hi_IN" w:bidi="hi_IN"/>
        </w:rPr>
        <w:t xml:space="preserve">बाइबल में, जब लोग </w:t>
      </w:r>
      <w:r>
        <w:rPr>
          <w:b/>
          <w:lang w:val="hi_IN" w:bidi="hi_IN"/>
        </w:rPr>
        <w:t>व्यवस्था</w:t>
      </w:r>
      <w:r>
        <w:rPr>
          <w:lang w:val="hi_IN" w:bidi="hi_IN"/>
        </w:rPr>
        <w:t xml:space="preserve"> के बारे में बात करते हैं, तो उनका मतलब उन निर्देशों से होता है जो परमेश्वर ने इस्राएल के लोगों को दिए हैं। परमेश्वर ने इस्राएलियों को मूसा नाम के एक व्यक्ति के द्वारा अपनी व्यवस्था दी। इसलिए, लोग अक्सर "मूसा की व्यवस्था" कहते हैं जब उनका मतलब उस व्यवस्था से होता है जो परमेश्वर ने मूसा के द्वारा लोगों को दी थी।</w:t>
      </w:r>
    </w:p>
    <w:p>
      <w:pPr/>
      <w:r>
        <w:rPr>
          <w:lang w:val="hi_IN" w:bidi="hi_IN"/>
        </w:rPr>
      </w:r>
      <w:r>
        <w:rPr>
          <w:lang w:val="hi_IN" w:bidi="hi_IN"/>
        </w:rPr>
        <w:t>जब आप "व्यवस्था के शिक्षक" का अनुवाद करते हैं, तो आपको ऐसे वाक्यांश का इस्तेमाल नहीं करना चाहिए जिससे आपके सुनने वालों को लगता हो कि ये लोग किसी देश की व्यवस्था सिखा रहे हैं। शायद आप "धार्मिक व्यवस्था के शिक्षक" या "धार्मिक व्यवस्था के विशेषज्ञ" या "शास्त्रों के विशेषज्ञ" जैसे वाक्यांश का इस्तेमाल कर सकते हैं।</w:t>
      </w:r>
    </w:p>
    <w:p>
      <w:pPr/>
      <w:r>
        <w:rPr>
          <w:lang w:val="hi_IN" w:bidi="hi_IN"/>
        </w:rPr>
      </w:r>
      <w:r>
        <w:rPr>
          <w:lang w:val="hi_IN" w:bidi="hi_IN"/>
        </w:rPr>
        <w:t xml:space="preserve">यहाँ रुकें और एक समूह के रूप में चर्चा करें कि आप </w:t>
      </w:r>
      <w:r>
        <w:rPr>
          <w:b/>
          <w:lang w:val="hi_IN" w:bidi="hi_IN"/>
        </w:rPr>
        <w:t>व्यवस्था के शिक्षकों</w:t>
      </w:r>
      <w:r>
        <w:rPr>
          <w:lang w:val="hi_IN" w:bidi="hi_IN"/>
        </w:rPr>
        <w:t xml:space="preserve"> के लिए किस शब्द या वाक्यांश का उपयोग करेंगे। अधिक जानकारी के लिए </w:t>
      </w:r>
      <w:r>
        <w:rPr>
          <w:lang w:val="hi_IN" w:bidi="hi_IN"/>
        </w:rPr>
        <w:t>व्यवस्था के शिक्षकों</w:t>
      </w:r>
      <w:r>
        <w:rPr>
          <w:lang w:val="hi_IN" w:bidi="hi_IN"/>
        </w:rPr>
        <w:t xml:space="preserve"> को मुख्य शब्दावली में देखें। यदि आपने पहले ही बाइबल की किसी अन्य पुस्तक में इस शब्द का अनुवाद किया है, तो उसी शब्द का उपयोग करें जिसका उपयोग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1 तीमुथियुस 1:3–7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तीमुथियुस 1:8–11</w:t>
      </w:r>
      <w:r>
        <w:rPr>
          <w:lang w:val="hi_IN" w:bidi="hi_IN"/>
        </w:rPr>
      </w:r>
    </w:p>
    <w:p>
      <w:pPr>
        <w:pStyle w:val="Heading3"/>
      </w:pPr>
      <w:r>
        <w:rPr>
          <w:lang w:val="hi_IN" w:bidi="hi_IN"/>
        </w:rPr>
        <w:t>सुने और मन में रखें</w:t>
      </w:r>
    </w:p>
    <w:p>
      <w:pPr/>
      <w:r>
        <w:rPr>
          <w:lang w:val="hi_IN" w:bidi="hi_IN"/>
        </w:rPr>
      </w:r>
      <w:r>
        <w:rPr>
          <w:lang w:val="hi_IN" w:bidi="hi_IN"/>
        </w:rPr>
        <w:t xml:space="preserve">इस चरण में, 1 तीमुथियुस 1:8–11 को सुनें और अपने मनों में रखें। </w:t>
      </w:r>
    </w:p>
    <w:p>
      <w:pPr/>
      <w:r>
        <w:rPr>
          <w:lang w:val="hi_IN" w:bidi="hi_IN"/>
        </w:rPr>
      </w:r>
      <w:r>
        <w:rPr>
          <w:lang w:val="hi_IN" w:bidi="hi_IN"/>
        </w:rPr>
        <w:t xml:space="preserve">यदि सम्भव हो, तो 1 तीमुथियुस 1:8–11 के ऑडियो संस्करण को तीन बार तीन अलग-अलग अनुवादों में सुनें। </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परिचय</w:t>
      </w:r>
    </w:p>
    <w:p>
      <w:pPr/>
      <w:r>
        <w:rPr>
          <w:lang w:val="hi_IN" w:bidi="hi_IN"/>
        </w:rPr>
      </w:r>
      <w:r>
        <w:rPr>
          <w:lang w:val="hi_IN" w:bidi="hi_IN"/>
        </w:rPr>
        <w:t>इस चरण में, 1 तीमुथियुस 1:8–11 को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पौलुस ने तीमुथियुस को उस काम के बारे में निर्देश दिए हैं जो पौलुस चाहता है कि तीमुथियुस इफिसुस की कलीसिया में करे। पिछले भाग में, पौलुस ने तीमुथियुस को याद दिलाया कि कलीसिया में कुछ लोगों ने गलत बातें सिखाई हैं। ये लोग चाहते हैं कि दूसरे उन्हें मूसा की व्यवस्था का शिक्षक कहें, लेकिन पौलुस तीमुथियुस को याद दिलाता है कि ये लोग मूसा की व्यवस्था के बारे में कुछ नहीं जानते हैं।</w:t>
      </w:r>
    </w:p>
    <w:p>
      <w:pPr/>
      <w:r>
        <w:rPr>
          <w:lang w:val="hi_IN" w:bidi="hi_IN"/>
        </w:rPr>
      </w:r>
      <w:r>
        <w:rPr>
          <w:lang w:val="hi_IN" w:bidi="hi_IN"/>
        </w:rPr>
        <w:t>अब, पौलुस तीमुथियुस को याद दिलाता है कि व्यवस्था भली है। पौलुस उस व्यवस्था के बारे में बात कर रहा है जो परमेश्वर ने मूसा को दी थी। पौलुस कहता है कि व्यवस्था भली है क्योंकि यह हमें भले काम करना सिखाती है। पौलुस इस बात पर जोर देता है कि जिन लोगों ने कलीसिया में गलत बातें सिखाई हैं, वे मूसा की व्यवस्था को गलत तरीके से उपयोग करते हैं, लेकिन व्यवस्था स्वयं भली है, क्योंकि परमेश्वर ने यह व्यवस्था अपने लोगों को दी थी। झूठे शिक्षक लोगों को वे व्यवस्था सिखाने की कोशिश करते हैं जिसकी परमेश्वर ने आज्ञा नहीं दी थी। पौलुस कहता है कि मूसा की व्यवस्था उन लोगों के लिए है जो गलत काम करते हैं। जब लोग यीशु पर विश्वास करते हैं, तो परमेश्वर उन लोगों को अपनी नज़रों में सही ठहराता है, इसलिए वे लोग सही काम करना चाहते हैं। पौलुस कहता है कि व्यवस्था हमें भले काम करना सिखाती है, और यीशु के बारे में सुसमाचार भी हमें ये ही भले काम करना सिखाता है।</w:t>
      </w:r>
    </w:p>
    <w:p>
      <w:pPr/>
      <w:r>
        <w:rPr>
          <w:lang w:val="hi_IN" w:bidi="hi_IN"/>
        </w:rPr>
      </w:r>
      <w:r>
        <w:rPr>
          <w:lang w:val="hi_IN" w:bidi="hi_IN"/>
        </w:rPr>
        <w:t>यहाँ रुकें और समूह के रूप में इस प्रश्न पर चर्चा करें: एक ऐसे समय की कहानी बताएं जब कुछ लोग आपके समुदाय में ऐसे नए विचार लाए जो आपकी परंपराओं से अलग थे। वह कैसा था? क्या लोग उलझन में थे या गुस्से में थे? समुदाय के अगुओं ने उस स्थिति को कैसे संभाला? इस ऑडियो को यहाँ रोकें।</w:t>
      </w:r>
    </w:p>
    <w:p>
      <w:pPr/>
      <w:r>
        <w:rPr>
          <w:lang w:val="hi_IN" w:bidi="hi_IN"/>
        </w:rPr>
      </w:r>
      <w:r>
        <w:rPr>
          <w:lang w:val="hi_IN" w:bidi="hi_IN"/>
        </w:rPr>
        <w:t>पौलुस अब उन लोगों की सूची देता है जो व्यवस्था को तोड़ते हैं और कई अलग-अलग तरीकों से पाप करते हैं। पौलुस कहता है कि व्यवस्था इन लोगों के लिए है। इस सूची में बताई गई गलत बातें ही सिर्फ़ पाप नहीं हैं, बल्कि ये उन गलत कामों के बहुत अच्छे उदाहरण हैं जो लोग करते हैं।</w:t>
      </w:r>
    </w:p>
    <w:p>
      <w:pPr/>
      <w:r>
        <w:rPr>
          <w:lang w:val="hi_IN" w:bidi="hi_IN"/>
        </w:rPr>
      </w:r>
      <w:r>
        <w:rPr>
          <w:lang w:val="hi_IN" w:bidi="hi_IN"/>
        </w:rPr>
        <w:t>पौलुस उन लोगों के बारे में बात करता है जो व्यवस्था को तोड़ते हैं और उसको नहीं मानते हैं। ये वे लोग हैं जो परमेश्वर की व्यवस्था को अनदेखा करते हैं या उसे ठुकरा देते हैं।</w:t>
      </w:r>
    </w:p>
    <w:p>
      <w:pPr/>
      <w:r>
        <w:rPr>
          <w:lang w:val="hi_IN" w:bidi="hi_IN"/>
        </w:rPr>
      </w:r>
      <w:r>
        <w:rPr>
          <w:lang w:val="hi_IN" w:bidi="hi_IN"/>
        </w:rPr>
        <w:t>यहाँ रुकें और समूह के रूप में इस प्रश्न पर चर्चा करें: आपकी संस्कृति में, जब कोई युवक अपने पिता या मुखिया की आज्ञा मानने से मना कर देता है तो क्या होता है? इस ऑडियो को यहाँ रोकें।</w:t>
      </w:r>
    </w:p>
    <w:p>
      <w:pPr/>
      <w:r>
        <w:rPr>
          <w:lang w:val="hi_IN" w:bidi="hi_IN"/>
        </w:rPr>
      </w:r>
      <w:r>
        <w:rPr>
          <w:lang w:val="hi_IN" w:bidi="hi_IN"/>
        </w:rPr>
        <w:t>इसके बाद, पौलुस उन लोगों के समूह के बारे में बात करता है जो ऐसा व्यवहार करते हैं जैसे उन्हें परमेश्वर के लिए कोई आदर नहीं है। पौलुस यह भी कहता है कि ये लोग गलत काम करते रहते हैं, भले ही उन्हें पता हो कि ये काम गलत हैं।</w:t>
      </w:r>
    </w:p>
    <w:p>
      <w:pPr/>
      <w:r>
        <w:rPr>
          <w:lang w:val="hi_IN" w:bidi="hi_IN"/>
        </w:rPr>
      </w:r>
      <w:r>
        <w:rPr>
          <w:lang w:val="hi_IN" w:bidi="hi_IN"/>
        </w:rPr>
        <w:t>पौलुस एक और समूह का उल्लेख करता है जो बहुत मिलते-जुलते हैं। ये लोग वे काम करते हैं जो परमेश्वर को खुश नहीं करते हैं। ये लोग इस तरह से बुरा बर्ताव करते हैं जैसे परमेश्वर महत्वपूर्ण नहीं है। पौलुस कहता है कि ये वे लोग हैं जो परमेश्वर का आदर नहीं करते हैं। ये लोग केवल इस संसार की बातों की परवाह करते हैं।</w:t>
      </w:r>
    </w:p>
    <w:p>
      <w:pPr/>
      <w:r>
        <w:rPr>
          <w:lang w:val="hi_IN" w:bidi="hi_IN"/>
        </w:rPr>
      </w:r>
      <w:r>
        <w:rPr>
          <w:lang w:val="hi_IN" w:bidi="hi_IN"/>
        </w:rPr>
        <w:t>यहाँ रुकें और समूह के रूप में इस प्रश्न पर चर्चा करें: किसी ऐसे व्यक्ति के बारे में कोई कहानी या कहावत सुनाएँ जो लगातार गलत काम करता रहता है। इस कहानी या कहावत को समूह के साथ साझा करें। इस ऑडियो को यहाँ रोकें।</w:t>
      </w:r>
    </w:p>
    <w:p>
      <w:pPr/>
      <w:r>
        <w:rPr>
          <w:lang w:val="hi_IN" w:bidi="hi_IN"/>
        </w:rPr>
      </w:r>
      <w:r>
        <w:rPr>
          <w:lang w:val="hi_IN" w:bidi="hi_IN"/>
        </w:rPr>
        <w:t>अब पौलुस कुछ और बुरी बातों के उदाहरण देता है जो लोगों को नहीं करनी चाहिए। पौलुस उन लोगों के बारे में बात करता है जो अपने पिता या अपनी माता को मार डालते हैं। पौलुस हत्यारों या उन लोगों के बारे में बात करता है जो किसी और व्यक्ति को मार डालते हैं। फिर पौलुस लोगों के एक और समूह के बारे में बात करता है जो वर्जित या बुरे काम करते हैं। ये लोग कई अलग-अलग तरीकों से लैंगिक रूप से अनैतिक हैं। फिर पौलुस एक विशेष प्रकार के लैंगिक पाप का उल्लेख करता है। ये वे पुरुष हैं जो दूसरे पुरुषों के साथ सोते हैं।</w:t>
      </w:r>
    </w:p>
    <w:p>
      <w:pPr/>
      <w:r>
        <w:rPr>
          <w:lang w:val="hi_IN" w:bidi="hi_IN"/>
        </w:rPr>
      </w:r>
      <w:r>
        <w:rPr>
          <w:lang w:val="hi_IN" w:bidi="hi_IN"/>
        </w:rPr>
        <w:t>यहाँ रुकें और समूह के रूप में इस प्रश्न पर चर्चा करें: ऐसे लोगों के बारे में एक कहानी सुनाएँ जो इस तरह के काम करते हैं। इस ऑडियो को यहाँ रोकें।</w:t>
      </w:r>
    </w:p>
    <w:p>
      <w:pPr/>
      <w:r>
        <w:rPr>
          <w:lang w:val="hi_IN" w:bidi="hi_IN"/>
        </w:rPr>
      </w:r>
      <w:r>
        <w:rPr>
          <w:lang w:val="hi_IN" w:bidi="hi_IN"/>
        </w:rPr>
        <w:t>अब पौलुस मनुष्य के बेचनेवालों का उल्लेख करता है। ये वे लोग हैं जो दूसरों को पकड़ते हैं और फिर उन्हें गुलाम के रूप में बेच देते हैं।</w:t>
      </w:r>
    </w:p>
    <w:p>
      <w:pPr/>
      <w:r>
        <w:rPr>
          <w:lang w:val="hi_IN" w:bidi="hi_IN"/>
        </w:rPr>
      </w:r>
      <w:r>
        <w:rPr>
          <w:lang w:val="hi_IN" w:bidi="hi_IN"/>
        </w:rPr>
        <w:t>यहाँ रुकें और समूह के रूप में इस प्रश्न पर चर्चा करें: क्या आप उस समय की कोई कहानी या दंतकथा बता सकते हैं जब आपके लोगों ने गुलामों को पकड़ा था, या जब दूसरे लोगों ने आपकी जगह से गुलामों को पकड़ा था? इस ऑडियो को यहाँ रोकें।</w:t>
      </w:r>
    </w:p>
    <w:p>
      <w:pPr/>
      <w:r>
        <w:rPr>
          <w:lang w:val="hi_IN" w:bidi="hi_IN"/>
        </w:rPr>
      </w:r>
      <w:r>
        <w:rPr>
          <w:lang w:val="hi_IN" w:bidi="hi_IN"/>
        </w:rPr>
        <w:t>पौलुस अब उन लोगों के बारे में बात करता है जो दो अलग-अलग तरीकों से झूठ बोलते हैं। पहले समूह में, किसी ऐसे व्यक्ति की कल्पना करें जिसे किसी न्यायाधीश या शासक के पास जाना पड़ा। कल्पना करें कि उस व्यक्ति को सच बताने के लिए कैसे शपथ लेनी पड़ी, लेकिन फिर उस व्यक्ति ने झूठ बोला। इसके बाद पौलुस आम तौर पर झूठ बोलनेवालों के बारे में बात करता है, या ऐसे लोगों के बारे में जो ऐसी बातें कहते हैं जो उन्हें पता है कि सच नहीं हैं।</w:t>
      </w:r>
    </w:p>
    <w:p>
      <w:pPr/>
      <w:r>
        <w:rPr>
          <w:lang w:val="hi_IN" w:bidi="hi_IN"/>
        </w:rPr>
      </w:r>
      <w:r>
        <w:rPr>
          <w:lang w:val="hi_IN" w:bidi="hi_IN"/>
        </w:rPr>
        <w:t>अन्त में, पौलुस अपनी सूची को एक सामान्य कथन के साथ समाप्त करता है जिसमें अन्य सभी बुरी बातें शामिल हैं जो परमेश्वर को खुश नहीं करती हैं। पौलुस तीमुथियुस को याद दिलाता है कि यीशु के सुसमाचार के बारे में सही शिक्षा हमें इन कामों को करने से मना करती है। पौलुस परमेश्वर के अद्भुत सुसमाचार के लिए परमेश्वर की स्तुति करता है, और पौलुस तीमुथियुस को याद दिलाता है कि परमेश्वर ने पौलुस को दूसरों को सुसमाचार बताने का काम दिया था।</w:t>
      </w:r>
      <w:r>
        <w:rPr>
          <w:lang w:val="hi_IN" w:bidi="hi_IN"/>
        </w:rPr>
      </w:r>
    </w:p>
    <w:p>
      <w:pPr>
        <w:pStyle w:val="Heading3"/>
      </w:pPr>
      <w:r>
        <w:rPr>
          <w:lang w:val="hi_IN" w:bidi="hi_IN"/>
        </w:rPr>
        <w:t>घटनाओं को समझाना</w:t>
      </w:r>
    </w:p>
    <w:p>
      <w:pPr/>
      <w:r>
        <w:rPr>
          <w:lang w:val="hi_IN" w:bidi="hi_IN"/>
        </w:rPr>
      </w:r>
      <w:r>
        <w:rPr>
          <w:lang w:val="hi_IN" w:bidi="hi_IN"/>
        </w:rPr>
        <w:t>इस चरण में, 1 तीमुथियुस 1:8–11 को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में तीन हिस्से हैं। </w:t>
      </w:r>
    </w:p>
    <w:p>
      <w:pPr/>
      <w:r>
        <w:rPr>
          <w:lang w:val="hi_IN" w:bidi="hi_IN"/>
        </w:rPr>
      </w:r>
      <w:r>
        <w:rPr>
          <w:b/>
          <w:lang w:val="hi_IN" w:bidi="hi_IN"/>
        </w:rPr>
        <w:t>पहले भाग में:</w:t>
      </w:r>
      <w:r>
        <w:rPr>
          <w:lang w:val="hi_IN" w:bidi="hi_IN"/>
        </w:rPr>
        <w:t xml:space="preserve"> पौलुस कहता है कि व्यवस्था भली है जब लोग उसे सही तरीके से सिखाते हैं।</w:t>
      </w:r>
    </w:p>
    <w:p>
      <w:pPr/>
      <w:r>
        <w:rPr>
          <w:lang w:val="hi_IN" w:bidi="hi_IN"/>
        </w:rPr>
      </w:r>
      <w:r>
        <w:rPr>
          <w:b/>
          <w:lang w:val="hi_IN" w:bidi="hi_IN"/>
        </w:rPr>
        <w:t>दूसरे भाग में:</w:t>
      </w:r>
      <w:r>
        <w:rPr>
          <w:lang w:val="hi_IN" w:bidi="hi_IN"/>
        </w:rPr>
        <w:t xml:space="preserve"> पौलुस लोगों के विभिन्न समूहों को सूचीबद्ध करता है जो गलत काम करते हैं जो कि परमेश्वर की व्यवस्था और यीशु के सुसमाचार के विरुद्ध हैं।</w:t>
      </w:r>
    </w:p>
    <w:p>
      <w:pPr/>
      <w:r>
        <w:rPr>
          <w:lang w:val="hi_IN" w:bidi="hi_IN"/>
        </w:rPr>
      </w:r>
      <w:r>
        <w:rPr>
          <w:b/>
          <w:lang w:val="hi_IN" w:bidi="hi_IN"/>
        </w:rPr>
        <w:t>तीसरे भाग में:</w:t>
      </w:r>
      <w:r>
        <w:rPr>
          <w:lang w:val="hi_IN" w:bidi="hi_IN"/>
        </w:rPr>
        <w:t xml:space="preserve"> पौलुस यीशु के बारे में अद्भुत सुसमाचार के लिए परमेश्वर की स्तुति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विश्वासी जो इन वचनों को सुनते हैं</w:t>
      </w:r>
    </w:p>
    <w:p>
      <w:pPr>
        <w:pStyle w:val="ListBullet"/>
        <w:spacing w:line="240" w:lineRule="auto"/>
        <w:ind w:left="720"/>
      </w:pPr>
      <w:r>
        <w:rPr>
          <w:lang w:val="hi_IN" w:bidi="hi_IN"/>
        </w:rPr>
      </w:r>
      <w:r>
        <w:rPr>
          <w:lang w:val="hi_IN" w:bidi="hi_IN"/>
        </w:rPr>
        <w:t>वह व्यक्ति जो इस पत्र को जोर से पढ़ता है</w:t>
      </w:r>
    </w:p>
    <w:p>
      <w:pPr>
        <w:pStyle w:val="ListBullet"/>
        <w:spacing w:line="240" w:lineRule="auto"/>
        <w:ind w:left="720"/>
      </w:pPr>
      <w:r>
        <w:rPr>
          <w:lang w:val="hi_IN" w:bidi="hi_IN"/>
        </w:rPr>
      </w:r>
      <w:r>
        <w:rPr>
          <w:lang w:val="hi_IN" w:bidi="hi_IN"/>
        </w:rPr>
        <w:t>जो लोग व्यवस्था के बारे में गलत बातें सिखाते हैं</w:t>
      </w:r>
    </w:p>
    <w:p>
      <w:pPr>
        <w:pStyle w:val="ListBullet"/>
        <w:spacing w:line="240" w:lineRule="auto"/>
        <w:ind w:left="720"/>
      </w:pPr>
      <w:r>
        <w:rPr>
          <w:lang w:val="hi_IN" w:bidi="hi_IN"/>
        </w:rPr>
      </w:r>
      <w:r>
        <w:rPr>
          <w:lang w:val="hi_IN" w:bidi="hi_IN"/>
        </w:rPr>
        <w:t>वे लोग जो व्यवस्था को तोड़ते हैं और विभिन्न तरीकों से पाप करते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पूरे भाग के बारे में सोचें। पौलुस दो भली बातों के बारे में बात करता है—व्यवस्था और यीशु के विषय में सुसमाचार। पौलुस कहता है कि व्यवस्था हमें भले काम करना सिखाती है, और यीशु के बारे में सुसमाचार भी हमें ये ही भले काम करना सिखाता है। पौलुस इस भाग के पहले भाग में व्यवस्था के बारे में बात करता है। पौलुस इस भाग के तीसरे भाग में सुसमाचार के बारे में बात करता है। इन दो भली बातों के बीच में, पौलुस उन लोगों की सूची के बारे में बात करता है जो बहुत बुरे काम करते हैं। पौलुस के विचार अच्छी बातों—व्यवस्था—से बुरी बातों—लोग बहुत बुरे काम करते हैं—की ओर बढ़ते हैं, और फिर अच्छी बात—यीशु के सुसमाचार—की ओर लौटते हैं। ये गतिविधियाँ समूह के लोगों को इस भाग के प्रवाह को अपने मन में समझने की मदद कर सकती हैं।</w:t>
      </w:r>
    </w:p>
    <w:p>
      <w:pPr/>
      <w:r>
        <w:rPr>
          <w:lang w:val="hi_IN" w:bidi="hi_IN"/>
        </w:rPr>
      </w:r>
      <w:r>
        <w:rPr>
          <w:lang w:val="hi_IN" w:bidi="hi_IN"/>
        </w:rPr>
        <w:t>पौलुस इस भाग के पहले हिस्से की शुरुआत तब करता है जब वह पिछले भाग के आखिर का जवाब देता है। उस भाग में पौलुस उन लोगों के बारे में बात करता है जो गलत बातें सिखाते हैं, लेकिन जो चाहते हैं कि दूसरे लोग सोचें कि वे लोग मूसा की व्यवस्था सिखाते हैं। जब पौलुस कहता है, "अब हम जानते हैं," तो पौलुस गलत बातें सिखाने वाले लोगों और पौलुस की सही शिक्षा के बीच एक अंतर पर ज़ोर देते हैं।</w:t>
      </w:r>
    </w:p>
    <w:p>
      <w:pPr/>
      <w:r>
        <w:rPr>
          <w:lang w:val="hi_IN" w:bidi="hi_IN"/>
        </w:rPr>
      </w:r>
      <w:r>
        <w:rPr>
          <w:lang w:val="hi_IN" w:bidi="hi_IN"/>
        </w:rPr>
        <w:t>यहाँ रुकें और समूह के रूप में इस प्रश्न पर चर्चा करें: जब आप कोई कहानी सुनाते हैं और आप कहानी के एक नए हिस्से के बारे में बात करना शुरू करना चाहते हैं जो पिछले भाग से बहुत अलग है, तो आप क्या कहते हैं? इस ऑडियो को यहाँ रोकें।</w:t>
      </w:r>
    </w:p>
    <w:p>
      <w:pPr/>
      <w:r>
        <w:rPr>
          <w:lang w:val="hi_IN" w:bidi="hi_IN"/>
        </w:rPr>
      </w:r>
      <w:r>
        <w:rPr>
          <w:lang w:val="hi_IN" w:bidi="hi_IN"/>
        </w:rPr>
        <w:t>पौलुस अपने विचार को "इसे समझना" कहकर जारी रखता है। पौलुस चाहता है कि इफिसुस के लोग उन कारणों को स्पष्ट रूप से समझें कि परमेश्वर ने व्यवस्था क्यों दी थी। पौलुस कहता है कि परमेश्वर ने मूसा की व्यवस्था इसलिए दी थी क्योंकि लोग पापी हैं और गलत काम करते हैं। जब लोग यीशु पर विश्वास करते हैं, तो परमेश्वर उन लोगों में सही काम करने की इच्छा उत्पन्न करता है। इसलिए एक बार जब लोग यीशु के पीछे चलने लग जाते हैं, तो उन्हें व्यवस्था की आवश्यकता पहले के समान नहीं होती है।</w:t>
      </w:r>
    </w:p>
    <w:p>
      <w:pPr/>
      <w:r>
        <w:rPr>
          <w:lang w:val="hi_IN" w:bidi="hi_IN"/>
        </w:rPr>
      </w:r>
      <w:r>
        <w:rPr>
          <w:lang w:val="hi_IN" w:bidi="hi_IN"/>
        </w:rPr>
        <w:t>अब पौलुस उन लोगों की लंबी सूची शुरू करता है जो व्यवस्था को तोड़ते हैं और कई अलग-अलग तरीकों से पाप करते हैं। पौलुस इस बात पर जोर देता है कि ये लोग ही हैं जिन्हें व्यवस्था की आवश्यकता है। पौलुस अधिकांश भाग में सूची को जोड़े में बनाता है, जिसमें दो समान विचार साथ-साथ होते हैं। पौलुस सूची को इस तरह से व्यवस्थित करता है ताकि उसे याद करना आसान हो। इस सूची में गलत बातें ही एकमात्र पाप नहीं हैं, बल्कि ये बातें उस प्रकार के गलत कामों के बहुत अच्छे उदाहरण हैं जो लोग करते हैं।</w:t>
      </w:r>
    </w:p>
    <w:p>
      <w:pPr/>
      <w:r>
        <w:rPr>
          <w:lang w:val="hi_IN" w:bidi="hi_IN"/>
        </w:rPr>
      </w:r>
      <w:r>
        <w:rPr>
          <w:lang w:val="hi_IN" w:bidi="hi_IN"/>
        </w:rPr>
        <w:t>यहाँ रुकें और समूह के रूप में इस प्रश्न पर चर्चा करें: जब आप युवाओं को अपनी संस्कृति की ज़रूरी बातें सिखाने के लिए कोई कहानी सुनाते हैं, तो आप ज़रूरी बातें किस तरह कैसे कहते हैं कि वे असरदार हों और याद रखने में आसान हों? इस ऑडियो को यहाँ रोकें।</w:t>
      </w:r>
    </w:p>
    <w:p>
      <w:pPr/>
      <w:r>
        <w:rPr>
          <w:lang w:val="hi_IN" w:bidi="hi_IN"/>
        </w:rPr>
      </w:r>
      <w:r>
        <w:rPr>
          <w:lang w:val="hi_IN" w:bidi="hi_IN"/>
        </w:rPr>
        <w:t>गलत बातों के बारे में जोड़ों में सोचें, जिसमें दो मिलते-जुलते विचार साथ-साथ हों:</w:t>
      </w:r>
    </w:p>
    <w:p>
      <w:pPr>
        <w:pStyle w:val="ListBullet"/>
        <w:spacing w:line="240" w:lineRule="auto"/>
        <w:ind w:left="720"/>
      </w:pPr>
      <w:r>
        <w:rPr>
          <w:lang w:val="hi_IN" w:bidi="hi_IN"/>
        </w:rPr>
      </w:r>
      <w:r>
        <w:rPr>
          <w:lang w:val="hi_IN" w:bidi="hi_IN"/>
        </w:rPr>
        <w:t>पौलुस उन लोगों के बारे में बात करता है जो व्यवस्था को तोड़ते हैं और उसको नहीं मानते हैं।</w:t>
      </w:r>
    </w:p>
    <w:p>
      <w:pPr>
        <w:pStyle w:val="ListBullet"/>
        <w:spacing w:line="240" w:lineRule="auto"/>
        <w:ind w:left="720"/>
      </w:pPr>
      <w:r>
        <w:rPr>
          <w:lang w:val="hi_IN" w:bidi="hi_IN"/>
        </w:rPr>
      </w:r>
      <w:r>
        <w:rPr>
          <w:lang w:val="hi_IN" w:bidi="hi_IN"/>
        </w:rPr>
        <w:t>फिर पौलुस उन लोगों के बारे में बात करता है जो परमेश्वर का आदर नहीं करते हैं, और उन लोगों के बारे में जो गलत काम करते रहते हैं, भले ही उन्हें पता हो कि वे गलत हैं।</w:t>
      </w:r>
    </w:p>
    <w:p>
      <w:pPr>
        <w:pStyle w:val="ListBullet"/>
        <w:spacing w:line="240" w:lineRule="auto"/>
        <w:ind w:left="720"/>
      </w:pPr>
      <w:r>
        <w:rPr>
          <w:lang w:val="hi_IN" w:bidi="hi_IN"/>
        </w:rPr>
      </w:r>
      <w:r>
        <w:rPr>
          <w:lang w:val="hi_IN" w:bidi="hi_IN"/>
        </w:rPr>
        <w:t>फिर पौलुस उन लोगों के बारे में बात करता है जो बुरा व्यवहार करते हैं और केवल इस संसार की बातों की परवाह करते हैं।</w:t>
      </w:r>
    </w:p>
    <w:p>
      <w:pPr>
        <w:pStyle w:val="ListBullet"/>
        <w:spacing w:line="240" w:lineRule="auto"/>
        <w:ind w:left="720"/>
      </w:pPr>
      <w:r>
        <w:rPr>
          <w:lang w:val="hi_IN" w:bidi="hi_IN"/>
        </w:rPr>
      </w:r>
      <w:r>
        <w:rPr>
          <w:lang w:val="hi_IN" w:bidi="hi_IN"/>
        </w:rPr>
        <w:t>फिर पौलुस उन लोगों के बारे में बात करता है जो अपने पिता या माता को मार डालते हैं, और उन लोगों के बारे में जो किसी और व्यक्ति को मार डालते हैं।</w:t>
      </w:r>
    </w:p>
    <w:p>
      <w:pPr>
        <w:pStyle w:val="ListBullet"/>
        <w:spacing w:line="240" w:lineRule="auto"/>
        <w:ind w:left="720"/>
      </w:pPr>
      <w:r>
        <w:rPr>
          <w:lang w:val="hi_IN" w:bidi="hi_IN"/>
        </w:rPr>
      </w:r>
      <w:r>
        <w:rPr>
          <w:lang w:val="hi_IN" w:bidi="hi_IN"/>
        </w:rPr>
        <w:t>फिर पौलुस उन लोगों के बारे में बात करता है जो लैंगिक रूप से अनैतिक हैं, और उन पुरुषों के बारे में जो दूसरे पुरुषों के साथ सोते हैं।</w:t>
      </w:r>
    </w:p>
    <w:p>
      <w:pPr/>
      <w:r>
        <w:rPr>
          <w:lang w:val="hi_IN" w:bidi="hi_IN"/>
        </w:rPr>
      </w:r>
      <w:r>
        <w:rPr>
          <w:lang w:val="hi_IN" w:bidi="hi_IN"/>
        </w:rPr>
        <w:t>यहाँ रुकें और समूह के रूप में इस प्रश्न पर चर्चा करें: आपको याद हो सकता है कि पिछले चरण में आपने किसी ऐसे व्यक्ति के बारे में एक कहानी सुनाई थी जिसने लैंगिक रूप से गलत काम किए थे। जब आपने वह कहानी सुनाई, तो आपने अपनी संस्कृति में वर्जित या मुश्किल बातों पर इस तरह से चर्चा कैसे की जो स्वीकार्य हो? इस ऑडियो को यहाँ रोकें।</w:t>
      </w:r>
    </w:p>
    <w:p>
      <w:pPr/>
      <w:r>
        <w:rPr>
          <w:lang w:val="hi_IN" w:bidi="hi_IN"/>
        </w:rPr>
      </w:r>
      <w:r>
        <w:rPr>
          <w:lang w:val="hi_IN" w:bidi="hi_IN"/>
        </w:rPr>
        <w:t>पौलुस अपनी सूची को जारी रखता है जब वह मनुष्य के बेचनेवालों के बारे में बात करता है। सूची में यह एकमात्र चीज़ है जो अकेली है। फिर पौलुस उन लोगों के बारे में बात करता है जो अपने न्यायधीशों या अगुओं से झूठ बोलते हैं, और उन लोगों के बारे में भी जो आम तौर पर झूठ बोलते हैं। पौलुस अपनी सूची को तब समाप्त करता है जब वह किसी गलत बात के बारे में बात करता है जो सुसमाचार के विरुद्ध है।</w:t>
      </w:r>
    </w:p>
    <w:p>
      <w:pPr/>
      <w:r>
        <w:rPr>
          <w:lang w:val="hi_IN" w:bidi="hi_IN"/>
        </w:rPr>
      </w:r>
      <w:r>
        <w:rPr>
          <w:lang w:val="hi_IN" w:bidi="hi_IN"/>
        </w:rPr>
        <w:t>अन्त में, पौलुस सुसमाचार की ओर वापस जाता है। पौलुस बहुत आनन्द और दृढ़ता से सुसमाचार के बारे में बात करता है, और पौलुस सुसमाचार की महिमा के लिए परमेश्वर की स्तुति करता है। पौलुस परमेश्वर का धन्यवाद करता है कि परमेश्वर ने पौलुस को दूसरों को सुसमाचार बताने का काम दिया था।</w:t>
      </w:r>
    </w:p>
    <w:p>
      <w:pPr/>
      <w:r>
        <w:rPr>
          <w:lang w:val="hi_IN" w:bidi="hi_IN"/>
        </w:rPr>
      </w:r>
      <w:r>
        <w:rPr>
          <w:lang w:val="hi_IN" w:bidi="hi_IN"/>
        </w:rPr>
        <w:t>यहाँ रुकें और समूह के रूप में इस प्रश्न पर चर्चा करें: जब आप कोई कहानी सुनाते हैं, तो आप सबसे अच्छे और सबसे रोमांचक भाग पर कैसे जोर देते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ऐसा करते समय, आप पौलुस, तीमुथियुस, इफिसुस की कलीसिया, गलत बातें सिखाने वाले लोगों, व्यवस्था तोड़ने वालों और विश्वासियों को दिखाने के लिए चित्र या चीज़ों का इस्तेमाल कर सकते हैं। जब आप इन वचनों की कहानी को दोबारा बताना शुरू करते हैं, तो याद रखें कि पौलुस के विचार अच्छे से शुरू होते हैं—व्यवस्था जब सही तरीके से उपयोग की जाती है—फिर बुरे की ओर बढ़ते हैं—जब लोग बहुत बुरे काम करते हैं—और अंत में वापस अच्छे पर आते हैं—जो यीशु के बारे में सुसमाचार है। ये गतिविधियाँ समूह के लोगों को इस भाग के प्रवाह को अपने मन में समझने की मदद कर सकती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चरण में, 1 तीमुथियुस 1:8–11 को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तीन हिस्से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विश्वासी जो इन वचनों को सुनते हैं</w:t>
      </w:r>
    </w:p>
    <w:p>
      <w:pPr>
        <w:pStyle w:val="ListBullet"/>
        <w:spacing w:line="240" w:lineRule="auto"/>
        <w:ind w:left="720"/>
      </w:pPr>
      <w:r>
        <w:rPr>
          <w:lang w:val="hi_IN" w:bidi="hi_IN"/>
        </w:rPr>
      </w:r>
      <w:r>
        <w:rPr>
          <w:lang w:val="hi_IN" w:bidi="hi_IN"/>
        </w:rPr>
        <w:t>वह व्यक्ति जो इस पत्र को जोर से पढ़ता है</w:t>
      </w:r>
    </w:p>
    <w:p>
      <w:pPr>
        <w:pStyle w:val="ListBullet"/>
        <w:spacing w:line="240" w:lineRule="auto"/>
        <w:ind w:left="720"/>
      </w:pPr>
      <w:r>
        <w:rPr>
          <w:lang w:val="hi_IN" w:bidi="hi_IN"/>
        </w:rPr>
      </w:r>
      <w:r>
        <w:rPr>
          <w:lang w:val="hi_IN" w:bidi="hi_IN"/>
        </w:rPr>
        <w:t>जो लोग व्यवस्था के बारे में गलत बातें सिखाते हैं</w:t>
      </w:r>
    </w:p>
    <w:p>
      <w:pPr>
        <w:pStyle w:val="ListBullet"/>
        <w:spacing w:line="240" w:lineRule="auto"/>
        <w:ind w:left="720"/>
      </w:pPr>
      <w:r>
        <w:rPr>
          <w:lang w:val="hi_IN" w:bidi="hi_IN"/>
        </w:rPr>
      </w:r>
      <w:r>
        <w:rPr>
          <w:lang w:val="hi_IN" w:bidi="hi_IN"/>
        </w:rPr>
        <w:t>वे लोग जो व्यवस्था को तोड़ते हैं और विभिन्न तरीकों से पाप करते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इस भाग में, पौलुस दो भली बातों के बारे में बात करता है—व्यवस्था और यीशु के बारे में सुसमाचार। पौलुस कहता है कि व्यवस्था हमें भले काम करना सिखाती है, और यीशु के बारे में सुसमाचार भी हमें ये ही भले काम करना सिखाता है। पौलुस इस भाग के पहले भाग में व्यवस्था के बारे में बात करता है। पौलुस इस भाग के तीसरे भाग में सुसमाचार के बारे में बात करता है। इन दो भली बातों के बीच में, पौलुस उन लोगों की सूची के बारे में बात करता है जो बहुत बुरे काम करते हैं। आप इस हिस्से को दो भागों में विभाजित कर सकते हैं: भला पक्ष और बुरा पक्ष। जब आप व्यवस्था के बारे में बात करते हैं, तो आप भले पक्ष की ओर खड़े हो सकते हैं। जब आप उन लोगों की सूची के बारे में बात करते हैं जो बहुत बुरे काम करते हैं, तो आप बुरे पक्ष की ओर जा सकते हैं। अन्त में, जब आप सुसमाचार के बारे में बात करते हैं, तो आप भले पक्ष पर लौट सकते हैं। ये गतिविधियाँ समूह के लोगों को इस भाग के प्रवाह को समझने में मदद कर सकती हैं।</w:t>
      </w:r>
    </w:p>
    <w:p>
      <w:pPr/>
      <w:r>
        <w:rPr>
          <w:lang w:val="hi_IN" w:bidi="hi_IN"/>
        </w:rPr>
      </w:r>
      <w:r>
        <w:rPr>
          <w:lang w:val="hi_IN" w:bidi="hi_IN"/>
        </w:rPr>
        <w:t>इस भाग के अच्छे पक्ष से शुरू करते हुए, पौलुस का किरदार निभाने वाला व्यक्ति तीमुथियुस और सन्देश सुनने वाले उन विश्वासियों को बता सकता है कि हमें कैसे पता चलता है कि यदि व्यवस्था का उपयोग सही तरीके से किया जाता है तो वह भली है। पौलुस कहता है, "जो लोग धर्मी हैं, उन्हें व्यवस्था से नियंत्रित करने की आवश्यकता नहीं है। वह उनके लिए नहीं है।</w:t>
      </w:r>
    </w:p>
    <w:p>
      <w:pPr/>
      <w:r>
        <w:rPr>
          <w:lang w:val="hi_IN" w:bidi="hi_IN"/>
        </w:rPr>
      </w:r>
      <w:r>
        <w:rPr>
          <w:lang w:val="hi_IN" w:bidi="hi_IN"/>
        </w:rPr>
        <w:t>फिर पौलुस उस भाग के बुरे पक्ष में जाकर विभिन्न प्रकार के व्यवस्था तोड़ने वालों और पापियों के बारे में बात कर सकता है। पौलुस कहता है, "ये वे लोग हैं जिन्हें व्यवस्था की आवश्यकता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उस व्यक्ति से पूछें जो विश्वासियों का किरदार निभाता है,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फिर पौलुस उन लोगों के बारे में बात करता है जो अधर्मी और पापी हैं। पौलुस उन लोगों के बारे में भी बात करता है जो अपवित्र या अशुद्ध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तीमुथियुस की भूमिका निभाने वाले व्यक्ति से पूछें, "आप इन पापियों के बारे में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फिर पौलुस उन लोगों के बारे में बात करता है जो हत्यारे हैं, जो अपने माता-पिता को भी मार डालते हैं या जो लैंगिक पाप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उस व्यक्ति से पूछें जो विश्वासियों का किरदार निभाता है, "आप इन पापियों के बारे में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फिर पौलुस मनुष्य के बेचनेवालों और धोखेबाज़ लोगों के बारे में बात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परमेश्वर का किरदार निभाने वाले व्यक्ति से पूछें, "आप इन पापियों के बारे में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अन्त में, पौलुस भले पक्ष की ओर वापस जा सकता है, और कह सकता है, "वे सभी बुरी बातें, और उनके समान ही और बातें भी उस अद्भुत सुसमाचार के विरुद्ध हैं। मैं परमेश्वर को धन्य कहता हूँ, क्योंकि महान, सुसमाचार यह है कि उसने हमें इस सब से मुक्त किया है! और परमेश्वर ने मुझे इस बारे में सभी को बताने का काम दिया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झूठे शिक्षकों का किरदार निभाने वाले व्यक्ति से पूछें, "आप इस सुसमाचार के बारे में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इस चरण में, 1 तीमुथियुस 1:8–11 को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तीमुथियुस से कहता है कि </w:t>
      </w:r>
      <w:r>
        <w:rPr>
          <w:b/>
          <w:lang w:val="hi_IN" w:bidi="hi_IN"/>
        </w:rPr>
        <w:t>व्यवस्था</w:t>
      </w:r>
      <w:r>
        <w:rPr>
          <w:lang w:val="hi_IN" w:bidi="hi_IN"/>
        </w:rPr>
        <w:t xml:space="preserve"> भली है। जब पौलुस व्यवस्था के बारे में बात करता है, तो पौलुस उन निर्देशों के समूह के बारे में कहता है जो परमेश्वर ने बहुत पहले मूसा को दिए थे, ताकि इस्राएल के लोग जानें कि उन्हें किस तरह से जीना है जिससे परमेश्वर प्रसन्न हो। पौलुस कहता है कि व्यवस्था स्वयं भली है, भले ही इफिसुस की कलीसिया में कुछ लोगों ने व्यवस्था के बारे में गलत बातें सिखाई हैं।</w:t>
      </w:r>
    </w:p>
    <w:p>
      <w:pPr/>
      <w:r>
        <w:rPr>
          <w:lang w:val="hi_IN" w:bidi="hi_IN"/>
        </w:rPr>
      </w:r>
      <w:r>
        <w:rPr>
          <w:lang w:val="hi_IN" w:bidi="hi_IN"/>
        </w:rPr>
        <w:t xml:space="preserve">यहाँ रुकें और एक समूह के रूप में चर्चा करें कि आप </w:t>
      </w:r>
      <w:r>
        <w:rPr>
          <w:b/>
          <w:lang w:val="hi_IN" w:bidi="hi_IN"/>
        </w:rPr>
        <w:t>व्यवस्था</w:t>
      </w:r>
      <w:r>
        <w:rPr>
          <w:lang w:val="hi_IN" w:bidi="hi_IN"/>
        </w:rPr>
        <w:t xml:space="preserve"> के लिए किस शब्द या वाक्यांश का उपयोग करेंगे। अधिक जानकारी के लिए</w:t>
      </w:r>
      <w:r>
        <w:rPr>
          <w:lang w:val="hi_IN" w:bidi="hi_IN"/>
        </w:rPr>
        <w:t>व्यवस्था</w:t>
      </w:r>
      <w:r>
        <w:rPr>
          <w:lang w:val="hi_IN" w:bidi="hi_IN"/>
        </w:rPr>
        <w:t xml:space="preserve"> को मुख्य शब्दावली में देखें।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पौलुस कहता है कि परमेश्वर ने उन लोगों को सुधारने के लिए व्यवस्था नहीं दी जो </w:t>
      </w:r>
      <w:r>
        <w:rPr>
          <w:b/>
          <w:lang w:val="hi_IN" w:bidi="hi_IN"/>
        </w:rPr>
        <w:t>धर्मी</w:t>
      </w:r>
      <w:r>
        <w:rPr>
          <w:lang w:val="hi_IN" w:bidi="hi_IN"/>
        </w:rPr>
        <w:t xml:space="preserve"> हैं। जब लोग यीशु पर विश्वास करते हैं, तो परमेश्वर उन लोगों को धर्मी बनाता है, या अपनी नज़रों में सही बनाता है, ताकि वे लोग सही काम करना चाहें और परमेश्वर के साथ उनका अच्छा रिश्ता हो।</w:t>
      </w:r>
    </w:p>
    <w:p>
      <w:pPr/>
      <w:r>
        <w:rPr>
          <w:lang w:val="hi_IN" w:bidi="hi_IN"/>
        </w:rPr>
      </w:r>
      <w:r>
        <w:rPr>
          <w:lang w:val="hi_IN" w:bidi="hi_IN"/>
        </w:rPr>
        <w:t xml:space="preserve">यहाँ रुकें और समूह के रूप में चर्चा करें कि आप </w:t>
      </w:r>
      <w:r>
        <w:rPr>
          <w:b/>
          <w:lang w:val="hi_IN" w:bidi="hi_IN"/>
        </w:rPr>
        <w:t>धार्मिकता</w:t>
      </w:r>
      <w:r>
        <w:rPr>
          <w:lang w:val="hi_IN" w:bidi="hi_IN"/>
        </w:rPr>
        <w:t xml:space="preserve">के लिए किस शब्द या वाक्यांश का उपयोग करेंगे। अधिक जानकारी के लिए मुख्य शब्दावली में </w:t>
      </w:r>
      <w:r>
        <w:rPr>
          <w:lang w:val="hi_IN" w:bidi="hi_IN"/>
        </w:rPr>
        <w:t xml:space="preserve">धार्मिकता </w:t>
      </w:r>
      <w:r>
        <w:rPr>
          <w:lang w:val="hi_IN" w:bidi="hi_IN"/>
        </w:rPr>
        <w:t>शब्द को देखें।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पौलुस अब उन लोगों की सूची देता है जो व्यवस्था को तोड़ते हैं और कई अलग-अलग तरीकों से पाप करते हैं। सबसे पहले, पौलुस उन लोगों के बारे में बात करता है जो व्यवस्था को तोड़ते हैं और उसको नहीं मानते हैं। </w:t>
      </w:r>
      <w:r>
        <w:rPr>
          <w:b/>
          <w:lang w:val="hi_IN" w:bidi="hi_IN"/>
        </w:rPr>
        <w:t>व्यवस्था तोड़ने वाले</w:t>
      </w:r>
      <w:r>
        <w:rPr>
          <w:lang w:val="hi_IN" w:bidi="hi_IN"/>
        </w:rPr>
        <w:t xml:space="preserve"> वे लोग हैं जो व्यवस्था को अनदेखा करते हैं या उन्हें ठुकरा देते हैं। इस मामले में पौलुस विशेष रूप से परमेश्वर की व्यवस्था के बारे में बात कर रहा है। </w:t>
      </w:r>
      <w:r>
        <w:rPr>
          <w:b/>
          <w:lang w:val="hi_IN" w:bidi="hi_IN"/>
        </w:rPr>
        <w:t>विद्रोही</w:t>
      </w:r>
      <w:r>
        <w:rPr>
          <w:lang w:val="hi_IN" w:bidi="hi_IN"/>
        </w:rPr>
        <w:t>वे लोग हैं जो विरोध करते हैं या आम तौर पर अधिकार को ठुकरा देते हैं।</w:t>
      </w:r>
    </w:p>
    <w:p>
      <w:pPr/>
      <w:r>
        <w:rPr>
          <w:lang w:val="hi_IN" w:bidi="hi_IN"/>
        </w:rPr>
      </w:r>
      <w:r>
        <w:rPr>
          <w:lang w:val="hi_IN" w:bidi="hi_IN"/>
        </w:rPr>
        <w:t xml:space="preserve">यहाँ रुकें और चर्चा करें कि आप </w:t>
      </w:r>
      <w:r>
        <w:rPr>
          <w:b/>
          <w:lang w:val="hi_IN" w:bidi="hi_IN"/>
        </w:rPr>
        <w:t>व्यवस्था तोड़नेवालों</w:t>
      </w:r>
      <w:r>
        <w:rPr>
          <w:lang w:val="hi_IN" w:bidi="hi_IN"/>
        </w:rPr>
        <w:t xml:space="preserve"> और </w:t>
      </w:r>
      <w:r>
        <w:rPr>
          <w:b/>
          <w:lang w:val="hi_IN" w:bidi="hi_IN"/>
        </w:rPr>
        <w:t>विद्रोहियों</w:t>
      </w:r>
      <w:r>
        <w:rPr>
          <w:lang w:val="hi_IN" w:bidi="hi_IN"/>
        </w:rPr>
        <w:t>के लिए किस शब्द या वाक्यांश का उपयोग करेंगे। इस ऑडियो को यहाँ रोकें।</w:t>
      </w:r>
    </w:p>
    <w:p>
      <w:pPr/>
      <w:r>
        <w:rPr>
          <w:lang w:val="hi_IN" w:bidi="hi_IN"/>
        </w:rPr>
      </w:r>
      <w:r>
        <w:rPr>
          <w:lang w:val="hi_IN" w:bidi="hi_IN"/>
        </w:rPr>
        <w:t xml:space="preserve">इसके बाद, पौलुस उन लोगों के समूह के बारे में बात करता है जो </w:t>
      </w:r>
      <w:r>
        <w:rPr>
          <w:b/>
          <w:lang w:val="hi_IN" w:bidi="hi_IN"/>
        </w:rPr>
        <w:t>अधर्मी</w:t>
      </w:r>
      <w:r>
        <w:rPr>
          <w:lang w:val="hi_IN" w:bidi="hi_IN"/>
        </w:rPr>
        <w:t xml:space="preserve"> या बुरे हैं। ये लोग ऐसा व्यवहार करते हैं जैसे उन्हें परमेश्वर के लिए कोई आदर नहीं है। पौलुस </w:t>
      </w:r>
      <w:r>
        <w:rPr>
          <w:b/>
          <w:lang w:val="hi_IN" w:bidi="hi_IN"/>
        </w:rPr>
        <w:t>पापियों</w:t>
      </w:r>
      <w:r>
        <w:rPr>
          <w:lang w:val="hi_IN" w:bidi="hi_IN"/>
        </w:rPr>
        <w:t xml:space="preserve"> के बारे में भी बात करता है। ये वे लोग हैं जो गलत काम करते रहते हैं, भले ही उन्हें पता हो कि वे गलत हैं।</w:t>
      </w:r>
    </w:p>
    <w:p>
      <w:pPr/>
      <w:r>
        <w:rPr>
          <w:lang w:val="hi_IN" w:bidi="hi_IN"/>
        </w:rPr>
      </w:r>
      <w:r>
        <w:rPr>
          <w:lang w:val="hi_IN" w:bidi="hi_IN"/>
        </w:rPr>
        <w:t xml:space="preserve">यहाँ रुकें और चर्चा करें कि आप </w:t>
      </w:r>
      <w:r>
        <w:rPr>
          <w:b/>
          <w:lang w:val="hi_IN" w:bidi="hi_IN"/>
        </w:rPr>
        <w:t>अधर्मी</w:t>
      </w:r>
      <w:r>
        <w:rPr>
          <w:lang w:val="hi_IN" w:bidi="hi_IN"/>
        </w:rPr>
        <w:t xml:space="preserve">और </w:t>
      </w:r>
      <w:r>
        <w:rPr>
          <w:b/>
          <w:lang w:val="hi_IN" w:bidi="hi_IN"/>
        </w:rPr>
        <w:t>पापियों</w:t>
      </w:r>
      <w:r>
        <w:rPr>
          <w:lang w:val="hi_IN" w:bidi="hi_IN"/>
        </w:rPr>
        <w:t xml:space="preserve"> के लिए किस शब्द या वाक्यांश का उपयोग करेंगे। ये शब्द एक-दूसरे से मिलते-जुलते हैं। कुछ भाषाओं में इन शब्दों को जोड़ना आवश्यक हो सकता है। अधिक जानकारी के लिए मुख्य शब्दावली में </w:t>
      </w:r>
      <w:r>
        <w:rPr>
          <w:lang w:val="hi_IN" w:bidi="hi_IN"/>
        </w:rPr>
        <w:t>पापी</w:t>
      </w:r>
      <w:r>
        <w:rPr>
          <w:lang w:val="hi_IN" w:bidi="hi_IN"/>
        </w:rPr>
        <w:t xml:space="preserve"> और </w:t>
      </w:r>
      <w:r>
        <w:rPr>
          <w:b/>
          <w:lang w:val="hi_IN" w:bidi="hi_IN"/>
        </w:rPr>
        <w:t>अधर्मी</w:t>
      </w:r>
      <w:r>
        <w:rPr>
          <w:lang w:val="hi_IN" w:bidi="hi_IN"/>
        </w:rPr>
        <w:t xml:space="preserve"> शब्द को देखें।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पौलुस दो और समूहों का उल्लेख करता है जो बहुत मिलते-जुलते हैं। पहला समूह वे लोग हैं जो </w:t>
      </w:r>
      <w:r>
        <w:rPr>
          <w:b/>
          <w:lang w:val="hi_IN" w:bidi="hi_IN"/>
        </w:rPr>
        <w:t>अपवित्र</w:t>
      </w:r>
      <w:r>
        <w:rPr>
          <w:lang w:val="hi_IN" w:bidi="hi_IN"/>
        </w:rPr>
        <w:t xml:space="preserve"> हैं, वे लोग जो ऐसे काम करते हैं जो परमेश्वर को खुश नहीं करते हैं। ये लोग इस तरह से बुरा बर्ताव करते हैं जैसे परमेश्वर महत्वपूर्ण नहीं है। पौलुस कहता है कि दूसरा समूह </w:t>
      </w:r>
      <w:r>
        <w:rPr>
          <w:b/>
          <w:lang w:val="hi_IN" w:bidi="hi_IN"/>
        </w:rPr>
        <w:t>अशुद्ध</w:t>
      </w:r>
      <w:r>
        <w:rPr>
          <w:lang w:val="hi_IN" w:bidi="hi_IN"/>
        </w:rPr>
        <w:t xml:space="preserve"> है, ये वे लोग हैं जो परमेश्वर का आदर नहीं करते हैं। ये लोग केवल इस संसार की बातों की परवाह करते हैं।</w:t>
      </w:r>
    </w:p>
    <w:p>
      <w:pPr/>
      <w:r>
        <w:rPr>
          <w:lang w:val="hi_IN" w:bidi="hi_IN"/>
        </w:rPr>
      </w:r>
      <w:r>
        <w:rPr>
          <w:lang w:val="hi_IN" w:bidi="hi_IN"/>
        </w:rPr>
        <w:t xml:space="preserve">यहाँ रुकें और चर्चा करें कि आप </w:t>
      </w:r>
      <w:r>
        <w:rPr>
          <w:b/>
          <w:lang w:val="hi_IN" w:bidi="hi_IN"/>
        </w:rPr>
        <w:t>अपवित्र</w:t>
      </w:r>
      <w:r>
        <w:rPr>
          <w:lang w:val="hi_IN" w:bidi="hi_IN"/>
        </w:rPr>
        <w:t xml:space="preserve"> और </w:t>
      </w:r>
      <w:r>
        <w:rPr>
          <w:b/>
          <w:lang w:val="hi_IN" w:bidi="hi_IN"/>
        </w:rPr>
        <w:t>अशुद्ध</w:t>
      </w:r>
      <w:r>
        <w:rPr>
          <w:lang w:val="hi_IN" w:bidi="hi_IN"/>
        </w:rPr>
        <w:t xml:space="preserve"> के लिए किस शब्द या वाक्यांश का उपयोग करेंगे। अधिक जानकारी के लिए मुख्य शब्दावली में </w:t>
      </w:r>
      <w:r>
        <w:rPr>
          <w:b/>
          <w:lang w:val="hi_IN" w:bidi="hi_IN"/>
        </w:rPr>
        <w:t xml:space="preserve">अशुद्ध </w:t>
      </w:r>
      <w:r>
        <w:rPr>
          <w:lang w:val="hi_IN" w:bidi="hi_IN"/>
        </w:rPr>
        <w:t xml:space="preserve"> शब्द को देखें। ये शब्द एक-दूसरे से मिलते-जुलते हैं। कुछ भाषाओं में इन शब्दों को जोड़ना आवश्यक हो सकता है। इस ऑडियो को यहाँ रोकें।</w:t>
      </w:r>
    </w:p>
    <w:p>
      <w:pPr/>
      <w:r>
        <w:rPr>
          <w:lang w:val="hi_IN" w:bidi="hi_IN"/>
        </w:rPr>
      </w:r>
      <w:r>
        <w:rPr>
          <w:lang w:val="hi_IN" w:bidi="hi_IN"/>
        </w:rPr>
        <w:t xml:space="preserve">अब पौलुस उन लोगों के बारे में बात करता है जो </w:t>
      </w:r>
      <w:r>
        <w:rPr>
          <w:b/>
          <w:lang w:val="hi_IN" w:bidi="hi_IN"/>
        </w:rPr>
        <w:t>अपने पिता या अपनी माता को मार डालते हैं</w:t>
      </w:r>
      <w:r>
        <w:rPr>
          <w:lang w:val="hi_IN" w:bidi="hi_IN"/>
        </w:rPr>
        <w:t xml:space="preserve">। पौलुस </w:t>
      </w:r>
      <w:r>
        <w:rPr>
          <w:b/>
          <w:lang w:val="hi_IN" w:bidi="hi_IN"/>
        </w:rPr>
        <w:t>हत्यारों</w:t>
      </w:r>
      <w:r>
        <w:rPr>
          <w:lang w:val="hi_IN" w:bidi="hi_IN"/>
        </w:rPr>
        <w:t xml:space="preserve"> या उन लोगों के बारे में बात करता है जो किसी और व्यक्ति को मार डालते हैं। </w:t>
      </w:r>
    </w:p>
    <w:p>
      <w:pPr/>
      <w:r>
        <w:rPr>
          <w:lang w:val="hi_IN" w:bidi="hi_IN"/>
        </w:rPr>
      </w:r>
      <w:r>
        <w:rPr>
          <w:lang w:val="hi_IN" w:bidi="hi_IN"/>
        </w:rPr>
        <w:t>यहाँ रुकें और चर्चा करें कि आप हत्या और मार डालने के लिए किस शब्द या वाक्यांश का उपयोग करेंगे। इस ऑडियो को यहाँ रोकें।</w:t>
      </w:r>
    </w:p>
    <w:p>
      <w:pPr/>
      <w:r>
        <w:rPr>
          <w:lang w:val="hi_IN" w:bidi="hi_IN"/>
        </w:rPr>
      </w:r>
      <w:r>
        <w:rPr>
          <w:lang w:val="hi_IN" w:bidi="hi_IN"/>
        </w:rPr>
        <w:t xml:space="preserve">पौलुस अब उन लोगों के बारे में बात करता है जो लैंगिक रूप से </w:t>
      </w:r>
      <w:r>
        <w:rPr>
          <w:b/>
          <w:lang w:val="hi_IN" w:bidi="hi_IN"/>
        </w:rPr>
        <w:t>अनैतिक</w:t>
      </w:r>
      <w:r>
        <w:rPr>
          <w:lang w:val="hi_IN" w:bidi="hi_IN"/>
        </w:rPr>
        <w:t xml:space="preserve"> हैं। यह उस समय के बारे में बात करता है जब लोग किसी पुरुष और स्त्री के बीच विवाह के बाहर लैंगिक सम्बन्ध बनाते हैं। फिर पौलुस एक विशेष प्रकार के लैंगिक पाप, यानी </w:t>
      </w:r>
      <w:r>
        <w:rPr>
          <w:b/>
          <w:lang w:val="hi_IN" w:bidi="hi_IN"/>
        </w:rPr>
        <w:t>समलैंगिकता</w:t>
      </w:r>
      <w:r>
        <w:rPr>
          <w:lang w:val="hi_IN" w:bidi="hi_IN"/>
        </w:rPr>
        <w:t xml:space="preserve"> का उल्लेख करता है। ये वे पुरुष हैं जो अन्य पुरुषों के साथ लैंगिक सम्बन्ध बनाते हैं।</w:t>
      </w:r>
    </w:p>
    <w:p>
      <w:pPr/>
      <w:r>
        <w:rPr>
          <w:lang w:val="hi_IN" w:bidi="hi_IN"/>
        </w:rPr>
      </w:r>
      <w:r>
        <w:rPr>
          <w:lang w:val="hi_IN" w:bidi="hi_IN"/>
        </w:rPr>
        <w:t xml:space="preserve">यहाँ रुकें और समूह के रूप में चर्चा करें कि आप </w:t>
      </w:r>
      <w:r>
        <w:rPr>
          <w:b/>
          <w:lang w:val="hi_IN" w:bidi="hi_IN"/>
        </w:rPr>
        <w:t>लैंगिक अनैतिकता</w:t>
      </w:r>
      <w:r>
        <w:rPr>
          <w:lang w:val="hi_IN" w:bidi="hi_IN"/>
        </w:rPr>
        <w:t xml:space="preserve"> के लिए किस शब्द या वाक्यांश का उपयोग करेंगे। अधिक जानकारी के लिए </w:t>
      </w:r>
      <w:r>
        <w:rPr>
          <w:b/>
          <w:lang w:val="hi_IN" w:bidi="hi_IN"/>
        </w:rPr>
        <w:t>अनैतिकता</w:t>
      </w:r>
      <w:r>
        <w:rPr>
          <w:lang w:val="hi_IN" w:bidi="hi_IN"/>
        </w:rPr>
        <w:t xml:space="preserve"> को मुख्य शब्दावली में देखें। यदि आपने पहले ही बाइबल की किसी अन्य पुस्तक में इस शब्द का अनुवाद किया है, तो उसी शब्द का उपयोग करें जिसका उपयोग आपने वहाँ किया है। समूह के रूप में चर्चा करें कि आप </w:t>
      </w:r>
      <w:r>
        <w:rPr>
          <w:b/>
          <w:lang w:val="hi_IN" w:bidi="hi_IN"/>
        </w:rPr>
        <w:t>समलैंगिकता</w:t>
      </w:r>
      <w:r>
        <w:rPr>
          <w:lang w:val="hi_IN" w:bidi="hi_IN"/>
        </w:rPr>
        <w:t xml:space="preserve"> के लिए किन शब्दों या वाक्यांशों का उपयोग करेंगे। इस ऑडियो को यहाँ रोकें।</w:t>
      </w:r>
    </w:p>
    <w:p>
      <w:pPr/>
      <w:r>
        <w:rPr>
          <w:lang w:val="hi_IN" w:bidi="hi_IN"/>
        </w:rPr>
      </w:r>
      <w:r>
        <w:rPr>
          <w:lang w:val="hi_IN" w:bidi="hi_IN"/>
        </w:rPr>
        <w:t xml:space="preserve">अब पौलुस </w:t>
      </w:r>
      <w:r>
        <w:rPr>
          <w:b/>
          <w:lang w:val="hi_IN" w:bidi="hi_IN"/>
        </w:rPr>
        <w:t>मनुष्य के बेचनेवालों</w:t>
      </w:r>
      <w:r>
        <w:rPr>
          <w:lang w:val="hi_IN" w:bidi="hi_IN"/>
        </w:rPr>
        <w:t xml:space="preserve"> या अपहरणकर्ताओं का उल्लेख करता है। ये वे लोग हैं जो दूसरों को पकड़ते हैं और फिर उन्हें गुलाम के रूप में बेच देते हैं।</w:t>
      </w:r>
    </w:p>
    <w:p>
      <w:pPr/>
      <w:r>
        <w:rPr>
          <w:lang w:val="hi_IN" w:bidi="hi_IN"/>
        </w:rPr>
      </w:r>
      <w:r>
        <w:rPr>
          <w:lang w:val="hi_IN" w:bidi="hi_IN"/>
        </w:rPr>
        <w:t xml:space="preserve">यहाँ रुकें और चर्चा करें कि आप </w:t>
      </w:r>
      <w:r>
        <w:rPr>
          <w:b/>
          <w:lang w:val="hi_IN" w:bidi="hi_IN"/>
        </w:rPr>
        <w:t>मनुष्य के बेचनेवालों</w:t>
      </w:r>
      <w:r>
        <w:rPr>
          <w:lang w:val="hi_IN" w:bidi="hi_IN"/>
        </w:rPr>
        <w:t xml:space="preserve"> के लिए किन शब्दों या वाक्यांशों का उपयोग करेंगे। अधिक जानकारी के लिए </w:t>
      </w:r>
      <w:r>
        <w:rPr>
          <w:lang w:val="hi_IN" w:bidi="hi_IN"/>
        </w:rPr>
        <w:t>गुलाम</w:t>
      </w:r>
      <w:r>
        <w:rPr>
          <w:lang w:val="hi_IN" w:bidi="hi_IN"/>
        </w:rPr>
        <w:t xml:space="preserve"> को मुख्य शब्दावली में देखें। यदि आपने बाइबल की किसी अन्य पुस्तक में इन शब्दों का अनुवाद किया है, तो उन्हीं शब्दों का उपयोग करें जो आपने वहाँ उपयोग किए हैं। इस ऑडियो को यहाँ रोकें।</w:t>
      </w:r>
    </w:p>
    <w:p>
      <w:pPr/>
      <w:r>
        <w:rPr>
          <w:lang w:val="hi_IN" w:bidi="hi_IN"/>
        </w:rPr>
      </w:r>
      <w:r>
        <w:rPr>
          <w:lang w:val="hi_IN" w:bidi="hi_IN"/>
        </w:rPr>
        <w:t xml:space="preserve">फिर पौलुस झूठ बोलने के दो अलग-अलग तरीकों के बारे में बताता है। सबसे पहले पौलुस आम तौर पर झूठ बोलने वालों की बात करता है, ऐसे लोग जो ऐसी बातें कहते हैं जिनके बारे में वे जानते हैं कि वे सच नहीं हैं। दूसरा समूह </w:t>
      </w:r>
      <w:r>
        <w:rPr>
          <w:b/>
          <w:lang w:val="hi_IN" w:bidi="hi_IN"/>
        </w:rPr>
        <w:t>झूठी गवाही देने वाले</w:t>
      </w:r>
      <w:r>
        <w:rPr>
          <w:lang w:val="hi_IN" w:bidi="hi_IN"/>
        </w:rPr>
        <w:t xml:space="preserve"> हैं। ये वे लोग हैं जो न्यायाधीश या शासक के सामने सच बताने की शपथ लेते थे, लेकिन फिर न्यायाधीश या शासक से झूठ बोलते हैं।</w:t>
      </w:r>
    </w:p>
    <w:p>
      <w:pPr/>
      <w:r>
        <w:rPr>
          <w:lang w:val="hi_IN" w:bidi="hi_IN"/>
        </w:rPr>
      </w:r>
      <w:r>
        <w:rPr>
          <w:lang w:val="hi_IN" w:bidi="hi_IN"/>
        </w:rPr>
        <w:t xml:space="preserve">यहाँ रुकें और चर्चा करें कि आप </w:t>
      </w:r>
      <w:r>
        <w:rPr>
          <w:b/>
          <w:lang w:val="hi_IN" w:bidi="hi_IN"/>
        </w:rPr>
        <w:t>झूठे</w:t>
      </w:r>
      <w:r>
        <w:rPr>
          <w:lang w:val="hi_IN" w:bidi="hi_IN"/>
        </w:rPr>
        <w:t xml:space="preserve"> और </w:t>
      </w:r>
      <w:r>
        <w:rPr>
          <w:b/>
          <w:lang w:val="hi_IN" w:bidi="hi_IN"/>
        </w:rPr>
        <w:t>झूठी गवाही देने वाले</w:t>
      </w:r>
      <w:r>
        <w:rPr>
          <w:lang w:val="hi_IN" w:bidi="hi_IN"/>
        </w:rPr>
        <w:t xml:space="preserve"> के लिए किस शब्द या वाक्यांश का उपयोग करेंगे। इस ऑडियो को यहाँ रोकें।</w:t>
      </w:r>
    </w:p>
    <w:p>
      <w:pPr/>
      <w:r>
        <w:rPr>
          <w:lang w:val="hi_IN" w:bidi="hi_IN"/>
        </w:rPr>
      </w:r>
      <w:r>
        <w:rPr>
          <w:lang w:val="hi_IN" w:bidi="hi_IN"/>
        </w:rPr>
        <w:t xml:space="preserve">अन्त में, पौलुस अपनी सूची को एक सामान्य कथन के साथ समाप्त करता है जिसमें अन्य सभी बुरी बातें शामिल हैं जो परमेश्वर को खुश नहीं करती हैं। पौलुस तीमुथियुस को याद दिलाता है कि सही शिक्षा या सही </w:t>
      </w:r>
      <w:r>
        <w:rPr>
          <w:b/>
          <w:lang w:val="hi_IN" w:bidi="hi_IN"/>
        </w:rPr>
        <w:t>सिद्धान्त</w:t>
      </w:r>
      <w:r>
        <w:rPr>
          <w:lang w:val="hi_IN" w:bidi="hi_IN"/>
        </w:rPr>
        <w:t xml:space="preserve"> यीशु के </w:t>
      </w:r>
      <w:r>
        <w:rPr>
          <w:b/>
          <w:lang w:val="hi_IN" w:bidi="hi_IN"/>
        </w:rPr>
        <w:t>सुसमाचार</w:t>
      </w:r>
      <w:r>
        <w:rPr>
          <w:lang w:val="hi_IN" w:bidi="hi_IN"/>
        </w:rPr>
        <w:t xml:space="preserve"> के बारे में है, जो हमें इन कामों को करने से मना करता है। सिद्धान्त के लिए वही शब्द इस्तेमाल करें जो आपने पिछले भाग में इस्तेमाल किया था, और ज़्यादा जानकारी के लिए मुख्य शब्दावली में </w:t>
      </w:r>
      <w:r>
        <w:rPr>
          <w:b/>
          <w:lang w:val="hi_IN" w:bidi="hi_IN"/>
        </w:rPr>
        <w:t>सिद्धान्त</w:t>
      </w:r>
      <w:r>
        <w:rPr>
          <w:lang w:val="hi_IN" w:bidi="hi_IN"/>
        </w:rPr>
        <w:t xml:space="preserve"> देखें।</w:t>
      </w:r>
    </w:p>
    <w:p>
      <w:pPr/>
      <w:r>
        <w:rPr>
          <w:lang w:val="hi_IN" w:bidi="hi_IN"/>
        </w:rPr>
      </w:r>
      <w:r>
        <w:rPr>
          <w:lang w:val="hi_IN" w:bidi="hi_IN"/>
        </w:rPr>
        <w:t xml:space="preserve">यहाँ रुकें और समूह के रूप में चर्चा करें कि आप "सुसमाचार" और "सही सिद्धान्त" या सही शिक्षा के लिए किस शब्द या वाक्यांश का उपयोग करेंगे। अधिक जानकारी के लिए मुख्य शब्दावली में </w:t>
      </w:r>
      <w:r>
        <w:rPr>
          <w:lang w:val="hi_IN" w:bidi="hi_IN"/>
        </w:rPr>
        <w:t>सुसमाचार</w:t>
      </w:r>
      <w:r>
        <w:rPr>
          <w:lang w:val="hi_IN" w:bidi="hi_IN"/>
        </w:rPr>
        <w:t xml:space="preserve"> और </w:t>
      </w:r>
      <w:r>
        <w:rPr>
          <w:b/>
          <w:lang w:val="hi_IN" w:bidi="hi_IN"/>
        </w:rPr>
        <w:t>सिद्धान्त</w:t>
      </w:r>
      <w:r>
        <w:rPr>
          <w:lang w:val="hi_IN" w:bidi="hi_IN"/>
        </w:rPr>
        <w:t xml:space="preserve"> को देखें। क्योंकि आपने इन शब्दों का अनुवाद बाइबल की दूसरी पुस्तक में पहले ही कर दिया है, इसलिए वही शब्द इस्तेमाल करें जो आपने वहाँ इस्तेमाल किए हैं। इस ऑडियो को यहाँ रोकें।</w:t>
      </w:r>
    </w:p>
    <w:p>
      <w:pPr/>
      <w:r>
        <w:rPr>
          <w:lang w:val="hi_IN" w:bidi="hi_IN"/>
        </w:rPr>
      </w:r>
      <w:r>
        <w:rPr>
          <w:lang w:val="hi_IN" w:bidi="hi_IN"/>
        </w:rPr>
        <w:t xml:space="preserve">पौलुस इस भाग को यह कहकर समाप्त करता है कि परमेश्वर का सुसमाचार </w:t>
      </w:r>
      <w:r>
        <w:rPr>
          <w:b/>
          <w:lang w:val="hi_IN" w:bidi="hi_IN"/>
        </w:rPr>
        <w:t>महान</w:t>
      </w:r>
      <w:r>
        <w:rPr>
          <w:lang w:val="hi_IN" w:bidi="hi_IN"/>
        </w:rPr>
        <w:t>,</w:t>
      </w:r>
      <w:r>
        <w:rPr>
          <w:b/>
          <w:lang w:val="hi_IN" w:bidi="hi_IN"/>
        </w:rPr>
        <w:t>महिमा</w:t>
      </w:r>
      <w:r>
        <w:rPr>
          <w:lang w:val="hi_IN" w:bidi="hi_IN"/>
        </w:rPr>
        <w:t xml:space="preserve"> से भरा हुआ है।</w:t>
      </w:r>
    </w:p>
    <w:p>
      <w:pPr/>
      <w:r>
        <w:rPr>
          <w:lang w:val="hi_IN" w:bidi="hi_IN"/>
        </w:rPr>
      </w:r>
      <w:r>
        <w:rPr>
          <w:lang w:val="hi_IN" w:bidi="hi_IN"/>
        </w:rPr>
        <w:t xml:space="preserve">यहाँ रुकें और समूह के रूप में चर्चा करें कि आप </w:t>
      </w:r>
      <w:r>
        <w:rPr>
          <w:b/>
          <w:lang w:val="hi_IN" w:bidi="hi_IN"/>
        </w:rPr>
        <w:t>महान</w:t>
      </w:r>
      <w:r>
        <w:rPr>
          <w:lang w:val="hi_IN" w:bidi="hi_IN"/>
        </w:rPr>
        <w:t xml:space="preserve"> या </w:t>
      </w:r>
      <w:r>
        <w:rPr>
          <w:b/>
          <w:lang w:val="hi_IN" w:bidi="hi_IN"/>
        </w:rPr>
        <w:t>महिमा</w:t>
      </w:r>
      <w:r>
        <w:rPr>
          <w:lang w:val="hi_IN" w:bidi="hi_IN"/>
        </w:rPr>
        <w:t xml:space="preserve"> के लिए किस शब्द या वाक्यांश का उपयोग करेंगे। अधिक जानकारी के लिए मुख्य शब्दावली में </w:t>
      </w:r>
      <w:r>
        <w:rPr>
          <w:lang w:val="hi_IN" w:bidi="hi_IN"/>
        </w:rPr>
        <w:t>महिमा</w:t>
      </w:r>
      <w:r>
        <w:rPr>
          <w:lang w:val="hi_IN" w:bidi="hi_IN"/>
        </w:rPr>
        <w:t xml:space="preserve"> देखें।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पौलुस परमेश्वर के बारे में एक और बात कहता है। पौलुस कहता है कि परमेश्वर </w:t>
      </w:r>
      <w:r>
        <w:rPr>
          <w:b/>
          <w:lang w:val="hi_IN" w:bidi="hi_IN"/>
        </w:rPr>
        <w:t>धन्य</w:t>
      </w:r>
      <w:r>
        <w:rPr>
          <w:lang w:val="hi_IN" w:bidi="hi_IN"/>
        </w:rPr>
        <w:t xml:space="preserve"> है। पौलुस परमेश्वर की स्तुति कर रहा है और परमेश्वर की भलाई के लिए परमेश्वर का धन्यवाद कर रहा है।</w:t>
      </w:r>
    </w:p>
    <w:p>
      <w:pPr/>
      <w:r>
        <w:rPr>
          <w:lang w:val="hi_IN" w:bidi="hi_IN"/>
        </w:rPr>
      </w:r>
      <w:r>
        <w:rPr>
          <w:lang w:val="hi_IN" w:bidi="hi_IN"/>
        </w:rPr>
        <w:t xml:space="preserve">यहाँ रुकें और समूह के रूप में चर्चा करें कि आप </w:t>
      </w:r>
      <w:r>
        <w:rPr>
          <w:b/>
          <w:lang w:val="hi_IN" w:bidi="hi_IN"/>
        </w:rPr>
        <w:t>धन्य</w:t>
      </w:r>
      <w:r>
        <w:rPr>
          <w:lang w:val="hi_IN" w:bidi="hi_IN"/>
        </w:rPr>
        <w:t xml:space="preserve"> के लिए किस शब्दों या वाक्यांशों का उपयोग करेंगे। अधिक जानकारी के लिए मुख्य शब्दावली में </w:t>
      </w:r>
      <w:r>
        <w:rPr>
          <w:lang w:val="hi_IN" w:bidi="hi_IN"/>
        </w:rPr>
        <w:t>धन्य</w:t>
      </w:r>
      <w:r>
        <w:rPr>
          <w:lang w:val="hi_IN" w:bidi="hi_IN"/>
        </w:rPr>
        <w:t xml:space="preserve"> देखें।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lang w:val="hi_IN" w:bidi="hi_IN"/>
        </w:rPr>
        <w:t>अन्त में पौलुस कहता है कि परमेश्वर ने पौलुस को यह महिमापूर्ण सुसमाचार दूसरों को बताने का काम दिया था।</w:t>
      </w:r>
      <w:r>
        <w:rPr>
          <w:lang w:val="hi_IN" w:bidi="hi_IN"/>
        </w:rPr>
      </w:r>
    </w:p>
    <w:p>
      <w:pPr>
        <w:pStyle w:val="Heading3"/>
      </w:pPr>
      <w:r>
        <w:rPr>
          <w:lang w:val="hi_IN" w:bidi="hi_IN"/>
        </w:rPr>
        <w:t>वचन बोलना</w:t>
      </w:r>
    </w:p>
    <w:p>
      <w:pPr/>
      <w:r>
        <w:rPr>
          <w:lang w:val="hi_IN" w:bidi="hi_IN"/>
        </w:rPr>
      </w:r>
      <w:r>
        <w:rPr>
          <w:lang w:val="hi_IN" w:bidi="hi_IN"/>
        </w:rPr>
        <w:t>1 तीमुथियुस 1:8–11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तीमुथियुस 1:12–20</w:t>
      </w:r>
      <w:r>
        <w:rPr>
          <w:lang w:val="hi_IN" w:bidi="hi_IN"/>
        </w:rPr>
      </w:r>
    </w:p>
    <w:p>
      <w:pPr>
        <w:pStyle w:val="Heading3"/>
      </w:pPr>
      <w:r>
        <w:rPr>
          <w:lang w:val="hi_IN" w:bidi="hi_IN"/>
        </w:rPr>
        <w:t>सुने और मन में रखें</w:t>
      </w:r>
    </w:p>
    <w:p>
      <w:pPr/>
      <w:r>
        <w:rPr>
          <w:lang w:val="hi_IN" w:bidi="hi_IN"/>
        </w:rPr>
      </w:r>
      <w:r>
        <w:rPr>
          <w:lang w:val="hi_IN" w:bidi="hi_IN"/>
        </w:rPr>
        <w:t xml:space="preserve">इस चरण में, 1 तीमुथियुस 1:12–20 को सुनें और अपने मनों में रखें। </w:t>
      </w:r>
    </w:p>
    <w:p>
      <w:pPr/>
      <w:r>
        <w:rPr>
          <w:lang w:val="hi_IN" w:bidi="hi_IN"/>
        </w:rPr>
      </w:r>
      <w:r>
        <w:rPr>
          <w:lang w:val="hi_IN" w:bidi="hi_IN"/>
        </w:rPr>
        <w:t xml:space="preserve">यदि सम्भव हो, तो 1 तीमुथियुस 1:12–20 के ऑडियो संस्करण को तीन बार, तीन अलग-अलग अनुवादों में सुनें। </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तीमुथियुस 1:12–20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भाग में, पौलुस परमेश्वर की दया के लिए धन्यवाद देता है और यह भी बताता है कि परमेश्वर ने पौलुस को परमेश्वर की सेवा करने के लिए कैसे बुलाया था। पौलुस तीमुथियुस को यह भी याद दिलाता है कि वह परमेश्वर पर भरोसा करना जारी रखें और वह करें जो तीमुथियुस को पता है कि सही है।</w:t>
      </w:r>
    </w:p>
    <w:p>
      <w:pPr/>
      <w:r>
        <w:rPr>
          <w:lang w:val="hi_IN" w:bidi="hi_IN"/>
        </w:rPr>
      </w:r>
      <w:r>
        <w:rPr>
          <w:lang w:val="hi_IN" w:bidi="hi_IN"/>
        </w:rPr>
        <w:t>यहाँ रुकें और अपने समुदाय के एक गुरु के बारे में एक कहानी साझा करें जिसने एक युवक को नेतृत्व की भूमिका में मार्गदर्शन किया। इस ऑडियो को यहाँ रोकें।</w:t>
      </w:r>
    </w:p>
    <w:p>
      <w:pPr/>
      <w:r>
        <w:rPr>
          <w:lang w:val="hi_IN" w:bidi="hi_IN"/>
        </w:rPr>
      </w:r>
      <w:r>
        <w:rPr>
          <w:lang w:val="hi_IN" w:bidi="hi_IN"/>
        </w:rPr>
        <w:t>पौलुस तब शुरू करता है जब वह सीधे तौर पर मसीह यीशु का धन्यवाद करता है। पौलुस यीशु का धन्यवाद करता है कि उसने पौलुस को मजबूत बनाया, यह भरोसा करने के लिए कि वह यीशु के प्रति विश्वासयोग्य है, और पौलुस को यीशु की सेवा करने के लिए नियुक्त किया था।</w:t>
      </w:r>
    </w:p>
    <w:p>
      <w:pPr/>
      <w:r>
        <w:rPr>
          <w:lang w:val="hi_IN" w:bidi="hi_IN"/>
        </w:rPr>
      </w:r>
      <w:r>
        <w:rPr>
          <w:lang w:val="hi_IN" w:bidi="hi_IN"/>
        </w:rPr>
        <w:t>यहाँ रुकें और समूह के रूप में इस प्रश्न पर चर्चा करें: आपके समुदाय में लोग उन महत्वपूर्ण अवसरों के लिए कैसे धन्यवाद देते हैं जो अगुवों ने उन्हें दिए हैं? इस ऑडियो को यहाँ रोकें।</w:t>
      </w:r>
    </w:p>
    <w:p>
      <w:pPr/>
      <w:r>
        <w:rPr>
          <w:lang w:val="hi_IN" w:bidi="hi_IN"/>
        </w:rPr>
      </w:r>
      <w:r>
        <w:rPr>
          <w:lang w:val="hi_IN" w:bidi="hi_IN"/>
        </w:rPr>
        <w:t>पौलुस अपने अतीत को याद करता है। पौलुस अपने आप को ऐसे व्यक्ति के रूप में बताता है जिसने परमेश्वर का अपमान किया और विश्वासियों को सताया। आपको याद होगा कि पौलुस विश्वासी बनने से पहले, पौलुस कलीसिया के सदस्यों को सताया करता था। पौलुस कहते हैं कि परमेश्वर ने पौलुस पर दया की, या पौलुस के साथ अच्छा व्यवहार किया, क्योंकि पौलुस ने ये सब काम तब किए थे जब पौलुस यीशु को समझता या उस पर विश्वास नहीं करता था।</w:t>
      </w:r>
    </w:p>
    <w:p>
      <w:pPr/>
      <w:r>
        <w:rPr>
          <w:lang w:val="hi_IN" w:bidi="hi_IN"/>
        </w:rPr>
      </w:r>
      <w:r>
        <w:rPr>
          <w:lang w:val="hi_IN" w:bidi="hi_IN"/>
        </w:rPr>
        <w:t>यहाँ रुकिए और अपने समुदाय के किसी ऐसे व्यक्ति की कहानी साझा कीजिए, जिसने अपने विश्वासों या कार्यों में बड़े स्तर पर बदलाव किया हो। दूसरे लोगों ने इस व्यक्ति में आए बदलाव पर कैसी प्रतिक्रिया दी? इस ऑडियो को यहाँ रोकें।</w:t>
      </w:r>
    </w:p>
    <w:p>
      <w:pPr/>
      <w:r>
        <w:rPr>
          <w:lang w:val="hi_IN" w:bidi="hi_IN"/>
        </w:rPr>
      </w:r>
      <w:r>
        <w:rPr>
          <w:lang w:val="hi_IN" w:bidi="hi_IN"/>
        </w:rPr>
        <w:t>पौलुस दिखाता है कि परमेश्वर का अनुग्रह उन लोगों को भी कैसे शक्तिशाली रूप से बदल देता है जो सबसे बुरे काम करते हैं। पौलुस अपनी कहानी को इस बात के प्रमाण के रूप में देखता है कि परमेश्वर पापियों के लिए कितना दयालु और अनुग्रहपूर्ण है। क्योंकि पौलुस ने स्वयं इतनी अद्भुत दया का अनुभव किया था, इसलिए वह पूरे विश्वास के साथ कह सकता है कि यह कथन पूरी तरह सत्य है: मसीह यीशु पापियों को उद्धार देने के लिए संसार में आया। पौलुस यह बात अपने हृदय की गहराइयों से जानता है, क्योंकि उसे याद है कि वह पहले स्वयं यीशु का विरोध करता था और यीशु के अनुयायियों को सताया करता था। फिर भी परमेश्वर ने पौलुस पर दया दिखाई। पौलुस यह समझता है कि यदि परमेश्वर पौलुस जैसे व्यक्ति को माफ कर सकता है और उसे बदल सकता है, तो परमेश्वर का अनुग्रह किसी को भी बदल सकता है।</w:t>
      </w:r>
    </w:p>
    <w:p>
      <w:pPr/>
      <w:r>
        <w:rPr>
          <w:lang w:val="hi_IN" w:bidi="hi_IN"/>
        </w:rPr>
      </w:r>
      <w:r>
        <w:rPr>
          <w:lang w:val="hi_IN" w:bidi="hi_IN"/>
        </w:rPr>
        <w:t>यहाँ रुकें और समूह में इन प्रश्नों पर चर्चा करें: अपने समुदाय के किसी ऐसे व्यक्ति के बारे में कहानी बताएँ जिसने गलत किया हो, और फिर अपने तरीके बदल दिए हों। उन्होंने क्या किया? उस व्यक्ति के बदलने से पहले और बाद में लोग उस व्यक्ति के साथ कैसे व्यवहार करते थे? क्या आपके समुदाय के किसी अगुवे ने कभी यह स्वीकार किया कि वह किसी बात के बारे में गलत था? अगुवे के यह स्वीकार करने के बाद क्या हुआ? लोगों ने अगुवे को कैसे प्रतिक्रिया दी? इस ऑडियो को यहाँ रोकें।</w:t>
      </w:r>
    </w:p>
    <w:p>
      <w:pPr/>
      <w:r>
        <w:rPr>
          <w:lang w:val="hi_IN" w:bidi="hi_IN"/>
        </w:rPr>
      </w:r>
      <w:r>
        <w:rPr>
          <w:lang w:val="hi_IN" w:bidi="hi_IN"/>
        </w:rPr>
        <w:t>पौलुस समझाता है कि जिस प्रकार उसने दया प्राप्त की, उसका अनुभव उन सभी के लिए एक उदाहरण है जो विश्वास करेंगे और अनन्त जीवन प्राप्त करेंगे। परमेश्वर हमारे अतीत की गलतियों और पापों का भी उपयोग इस बात को दिखाने के लिए कर सकता है कि वह क्षमा करता है और जीवनों को बदल देता है।</w:t>
      </w:r>
    </w:p>
    <w:p>
      <w:pPr/>
      <w:r>
        <w:rPr>
          <w:lang w:val="hi_IN" w:bidi="hi_IN"/>
        </w:rPr>
      </w:r>
      <w:r>
        <w:rPr>
          <w:lang w:val="hi_IN" w:bidi="hi_IN"/>
        </w:rPr>
        <w:t>यहाँ रुकिए और अपने समुदाय के किसी ऐसे व्यक्ति की कहानी साझा कीजिए, जिसके जीवन में आए परिवर्तन ने दूसरों को भी बदलने के लिए प्रेरित किया हो। इस ऑडियो को यहाँ रोकें।</w:t>
      </w:r>
    </w:p>
    <w:p>
      <w:pPr/>
      <w:r>
        <w:rPr>
          <w:lang w:val="hi_IN" w:bidi="hi_IN"/>
        </w:rPr>
      </w:r>
      <w:r>
        <w:rPr>
          <w:lang w:val="hi_IN" w:bidi="hi_IN"/>
        </w:rPr>
        <w:t>फिर पौलुस परमेश्वर की स्तुति करता है! पौलुस परमेश्वर को "अनन्त राजा" या वह राजा कहता है जो हमेशा के लिए शासन करता है। पौलुस परमेश्वर को "अविनाशी" भी कहता है। इसका अर्थ है कि परमेश्वर नहीं मर सकता। यह नाम दिखाता है कि परमेश्वर अन्य सभी चीजों से अलग है क्योंकि केवल परमेश्वर ही हमेशा जीवित रहता है। पौलुस परमेश्वर को "अदृश्य" के रूप में वर्णित करता है। इस नाम का अर्थ है कि लोग परमेश्वर को नहीं देख सकते हैं। यहूदी शिक्षक इस नाम का उपयोग तब करते थे जब वे उन लोगों से बात करते थे जो मूर्तियों में विश्वास करते थे। यहूदी शिक्षक यह दिखाना चाहते थे कि परमेश्वर उन मूर्तियों के समान नहीं है जिन्हें लोग देख और छू सकते हैं। पौलुस परमेश्वर को "एकमात्र परमेश्वर" भी कहता है। यहूदी लोगों की एक महत्वपूर्ण प्रार्थना थी जिसमें लोगों ने यह कहा था कि केवल एक ही सच्चा परमेश्वर है। यह भी महत्वपूर्ण था क्योंकि पौलुस के समय में कई लोग कई अलग-अलग देवताओं पर विश्वास करते थे। परमेश्वर के ये नाम दिखाते हैं कि परमेश्वर कितना महान और शक्तिशाली है। पौलुस चाहता है कि तीमुथियुस और कलीसिया उसके साथ मिलकर परमेश्वर की स्तुति करें।</w:t>
      </w:r>
    </w:p>
    <w:p>
      <w:pPr/>
      <w:r>
        <w:rPr>
          <w:lang w:val="hi_IN" w:bidi="hi_IN"/>
        </w:rPr>
      </w:r>
      <w:r>
        <w:rPr>
          <w:lang w:val="hi_IN" w:bidi="hi_IN"/>
        </w:rPr>
        <w:t>यहाँ रुकें और समूह के रूप में इस प्रश्न पर चर्चा करें: आपकी संस्कृति में लोग कैसे दिखाते हैं कि वे परमेश्वर के बहुत आभारी हैं, विशेष रूप से धार्मिक संदर्भों में? इस ऑडियो को यहाँ रोकें।</w:t>
      </w:r>
    </w:p>
    <w:p>
      <w:pPr/>
      <w:r>
        <w:rPr>
          <w:lang w:val="hi_IN" w:bidi="hi_IN"/>
        </w:rPr>
      </w:r>
      <w:r>
        <w:rPr>
          <w:lang w:val="hi_IN" w:bidi="hi_IN"/>
        </w:rPr>
        <w:t>इसके बाद पौलुस सीधे तीमुथियुस से बात करता है। पौलुस तीमुथियुस को याद दिलाता है कि लोगों ने भविष्यद्वाणी की थी कि तीमुथियुस परमेश्वर की सेवा करेगा। इस पत्र में आगे चलकर हम सुनेंगे कि कलीसिया के अगुवों ने भविष्यद्वाणी की, तीमुथियुस पर हाथ रखे, और उसे इस कार्य के लिए अलग ठहराया। पौलुस तीमुथियुस को इन भविष्यद्वाणियों को याद करने और अच्छी तरह से युद्ध लड़ने के लिए प्रोत्साहित करता है। जब पौलुस ने इस बारे में लिखा कि मसीही लोगों को कैसे जीवन जीना चाहिए और परमेश्वर की सेवा करनी चाहिए, तो उसने अक्सर मसीहियों का वर्णन उन सैनिकों के रूप में किया जो एक युद्ध लड़ते हैं। जैसे एक सैनिक युद्ध में लगातार लड़ता रहता है, वैसे ही तीमुथियुस को यीशु पर अपने विश्वास में, अच्छे विवेक को बनाए रखने में, और सही-गलत की पहचान करने में कभी पीछे नहीं हटना चाहिए।</w:t>
      </w:r>
    </w:p>
    <w:p>
      <w:pPr/>
      <w:r>
        <w:rPr>
          <w:lang w:val="hi_IN" w:bidi="hi_IN"/>
        </w:rPr>
      </w:r>
      <w:r>
        <w:rPr>
          <w:lang w:val="hi_IN" w:bidi="hi_IN"/>
        </w:rPr>
        <w:t>यहाँ रुकें और एक कहानी साझा करें कि आपके समुदाय के लोग युवा अगुवों को कैसे चुनते हैं। फिर इस प्रश्न पर चर्चा करें: आपके समुदाय के अगुवे सही काम कैसे करते रहते हैं? अगुवे लोगों को अपने ऊपर भरोसा करने में कैसे मदद करते हैं? इस ऑडियो को यहाँ रोकें।</w:t>
      </w:r>
    </w:p>
    <w:p>
      <w:pPr/>
      <w:r>
        <w:rPr>
          <w:lang w:val="hi_IN" w:bidi="hi_IN"/>
        </w:rPr>
      </w:r>
      <w:r>
        <w:rPr>
          <w:lang w:val="hi_IN" w:bidi="hi_IN"/>
        </w:rPr>
        <w:t>पौलुस हुमिनयुस और सिकंदर नाम के दो व्यक्तियों का उदाहरण देता है, जिन्होंने परमेश्वर की सच्ची शिक्षा को अस्वीकार कर दिया था। इन लोगों ने पौलुस के सुसमाचार के संदेश के बजाय अलग-अलग विश्वासों को अपनाने का निर्णय लिया। ये पुरुष सही और गलत को अलग नहीं कर सके, और उन्होंने परमेश्वर को ठुकरा दिया। पौलुस कहता है कि उन लोगों के विश्वास में एक बड़ा विनाश हो गया। पौलुस इस आपदा की तुलना एक जहाज से करता है जो समुद्र में दुर्घटनाग्रस्त होता है और टूट जाता है।</w:t>
      </w:r>
    </w:p>
    <w:p>
      <w:pPr/>
      <w:r>
        <w:rPr>
          <w:lang w:val="hi_IN" w:bidi="hi_IN"/>
        </w:rPr>
      </w:r>
      <w:r>
        <w:rPr>
          <w:lang w:val="hi_IN" w:bidi="hi_IN"/>
        </w:rPr>
        <w:t>पौलुस इन पुरुषों के विरुद्ध सीधे कार्रवाई करता है। पौलुस हुमिनयुस और सिकंदर को शैतान के हाथ में सौंप देता है। इसका मतलब है कि कलीसिया को इन लोगों के साथ ऐसे पेश आना चाहिए जैसे वे ऐसे लोग हैं जो विश्वास नहीं करते। कलीसिया इन पुरुषों को उनके समुदाय से निकाल देती है। इससे ये पुरुष परमेश्वर की सुरक्षा के बाहर और उस दुनिया में चले जाते हैं जहाँ शैतान की शक्ति है। पौलुस चाहता है कि शैतान इन लोगों को यह सिखाए कि वे परमेश्वर के विरोध में न बोलें। पौलुस को आशा है कि यह गहन प्रक्रिया इन पुरुषों को बदलने में मदद करेगी। पौलुस चाहता है कि ये लोग सच्चे विश्वास की ओर लौटें। यह अनुशासन उन लोगों के लिए अंतिम चरण है जो यह स्वीकार नहीं करेंगे कि वे गलत हैं। कलीसिया इस सज़ा का उपयोग केवल तब करती है जब उसने गलत व्यवहार को सुधारने के लिए अन्य तरीके अपनाने की कोशिश कर ली हो।</w:t>
      </w:r>
    </w:p>
    <w:p>
      <w:pPr/>
      <w:r>
        <w:rPr>
          <w:lang w:val="hi_IN" w:bidi="hi_IN"/>
        </w:rPr>
      </w:r>
      <w:r>
        <w:rPr>
          <w:lang w:val="hi_IN" w:bidi="hi_IN"/>
        </w:rPr>
        <w:t>यहाँ रुकें और समूह के रूप में इस प्रश्न पर चर्चा करें: आपका समुदाय उन परिस्थितियों को कैसे संभालता है जहाँ कोई अगुवा विफल रहा हो या समुदाय के मूल्यों के विरुद्ध व्यवहार किया हो? इस ऑडियो को यहाँ रोकें।</w:t>
      </w:r>
    </w:p>
    <w:p>
      <w:pPr/>
      <w:r>
        <w:rPr>
          <w:lang w:val="hi_IN" w:bidi="hi_IN"/>
        </w:rPr>
      </w:r>
      <w:r>
        <w:rPr>
          <w:lang w:val="hi_IN" w:bidi="hi_IN"/>
        </w:rPr>
        <w:t>यह भाग दिखाता है कि परमेश्वर की दया और क्षमा लोगों को विशेष रूप से अगुवों को कैसे बदल सकती है। यह भाग यह भी दिखाता है कि क्या हो सकता है जब अगुवे सही काम नहीं करते हैं और अपने विश्वास से भटक जाते हैं।</w:t>
      </w:r>
      <w:r>
        <w:rPr>
          <w:lang w:val="hi_IN" w:bidi="hi_IN"/>
        </w:rPr>
      </w:r>
    </w:p>
    <w:p>
      <w:pPr>
        <w:pStyle w:val="Heading3"/>
      </w:pPr>
      <w:r>
        <w:rPr>
          <w:lang w:val="hi_IN" w:bidi="hi_IN"/>
        </w:rPr>
        <w:t>घटनाओं को समझाना</w:t>
      </w:r>
    </w:p>
    <w:p>
      <w:pPr/>
      <w:r>
        <w:rPr>
          <w:lang w:val="hi_IN" w:bidi="hi_IN"/>
        </w:rPr>
      </w:r>
      <w:r>
        <w:rPr>
          <w:lang w:val="hi_IN" w:bidi="hi_IN"/>
        </w:rPr>
        <w:t>1 तीमुथियुस 1:12–20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कल्पना करेगा।</w:t>
      </w:r>
    </w:p>
    <w:p>
      <w:pPr/>
      <w:r>
        <w:rPr>
          <w:lang w:val="hi_IN" w:bidi="hi_IN"/>
        </w:rPr>
      </w:r>
      <w:r>
        <w:rPr>
          <w:lang w:val="hi_IN" w:bidi="hi_IN"/>
        </w:rPr>
        <w:t xml:space="preserve">इस भाग में तीन हिस्से हैं। </w:t>
      </w:r>
    </w:p>
    <w:p>
      <w:pPr/>
      <w:r>
        <w:rPr>
          <w:lang w:val="hi_IN" w:bidi="hi_IN"/>
        </w:rPr>
      </w:r>
      <w:r>
        <w:rPr>
          <w:b/>
          <w:lang w:val="hi_IN" w:bidi="hi_IN"/>
        </w:rPr>
        <w:t>पहले भाग में:</w:t>
      </w:r>
      <w:r>
        <w:rPr>
          <w:lang w:val="hi_IN" w:bidi="hi_IN"/>
        </w:rPr>
        <w:t xml:space="preserve"> पौलुस मसीह यीशु से कहता है कि वह आभारी हैं कि यीशु ने उसे अपनी सेवा के लिए नियुक्त किया, जबकि पौलुस ने अपना पूर्व जीवन परमेश्वर का अपमान करने वाले, सताने वाले, और हिंसक व्यक्ति के रूप में बिताया था।</w:t>
      </w:r>
    </w:p>
    <w:p>
      <w:pPr/>
      <w:r>
        <w:rPr>
          <w:lang w:val="hi_IN" w:bidi="hi_IN"/>
        </w:rPr>
      </w:r>
      <w:r>
        <w:rPr>
          <w:b/>
          <w:lang w:val="hi_IN" w:bidi="hi_IN"/>
        </w:rPr>
        <w:t>दूसरे भाग में:</w:t>
      </w:r>
      <w:r>
        <w:rPr>
          <w:lang w:val="hi_IN" w:bidi="hi_IN"/>
        </w:rPr>
        <w:t xml:space="preserve"> पौलुस बताता है कि मसीह पापियों को बचाने के लिए संसार में कैसे आया। पौलुस सबसे बड़ा पापी था। लेकिन पौलुस को दया मिली ताकि वह दूसरों को मसीह के धैर्य का उदाहरण दिखा सके।</w:t>
      </w:r>
    </w:p>
    <w:p>
      <w:pPr/>
      <w:r>
        <w:rPr>
          <w:lang w:val="hi_IN" w:bidi="hi_IN"/>
        </w:rPr>
      </w:r>
      <w:r>
        <w:rPr>
          <w:b/>
          <w:lang w:val="hi_IN" w:bidi="hi_IN"/>
        </w:rPr>
        <w:t>तीसरे भाग में:</w:t>
      </w:r>
      <w:r>
        <w:rPr>
          <w:lang w:val="hi_IN" w:bidi="hi_IN"/>
        </w:rPr>
        <w:t xml:space="preserve"> पौलुस तीमुथियुस को अच्छी कुश्ती लड़ने और विश्वास और अच्छे विवेक को बनाए रखने का आदेश देता है। पौलुस दो ऐसे पुरुषों का भी उल्लेख करता है जिन्होंने विश्वास रूपी जहाज़ तोड़ दिया या विश्वास को ठुकरा दिया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मसीह यीशु हमारा प्रभु</w:t>
      </w:r>
    </w:p>
    <w:p>
      <w:pPr>
        <w:pStyle w:val="ListBullet"/>
        <w:spacing w:line="240" w:lineRule="auto"/>
        <w:ind w:left="720"/>
      </w:pPr>
      <w:r>
        <w:rPr>
          <w:lang w:val="hi_IN" w:bidi="hi_IN"/>
        </w:rPr>
      </w:r>
      <w:r>
        <w:rPr>
          <w:lang w:val="hi_IN" w:bidi="hi_IN"/>
        </w:rPr>
        <w:t>अविनाशी, अदृश्य, और एकमात्र परमेश्वर</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हुमिनयुस</w:t>
      </w:r>
    </w:p>
    <w:p>
      <w:pPr>
        <w:pStyle w:val="ListBullet"/>
        <w:spacing w:line="240" w:lineRule="auto"/>
        <w:ind w:left="720"/>
      </w:pPr>
      <w:r>
        <w:rPr>
          <w:lang w:val="hi_IN" w:bidi="hi_IN"/>
        </w:rPr>
      </w:r>
      <w:r>
        <w:rPr>
          <w:lang w:val="hi_IN" w:bidi="hi_IN"/>
        </w:rPr>
        <w:t>सिकंदर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भाग पौलुस द्वारा तीमुथियुस को लिखे गए पत्र का एक हिस्सा है। यह दिखाना महत्वपूर्ण है कि ये पौलुस के तीमुथियुस के लिए शब्द हैं, जिन्हें पौलुस ने तीमुथियुस को मार्गदर्शन और प्रोत्साहन देने के लिए लिखा।</w:t>
      </w:r>
    </w:p>
    <w:p>
      <w:pPr/>
      <w:r>
        <w:rPr>
          <w:lang w:val="hi_IN" w:bidi="hi_IN"/>
        </w:rPr>
      </w:r>
      <w:r>
        <w:rPr>
          <w:lang w:val="hi_IN" w:bidi="hi_IN"/>
        </w:rPr>
        <w:t>यहाँ रुकें और चर्चा करें कि अगुवे आपकी संस्कृति में लोगों को निर्देश या प्रोत्साहित करने के लिए कैसे पत्र लिखते हैं। अगर कोई अगुवा पत्र नहीं लिखता, तो वह कैसे अन्य तरीकों से अपने अनुयायी या शिष्य को प्रोत्साहित कर सकता है? आप कैसे दिखाते हैं कि शिक्षक या अगुवा किसी ऐसे व्यक्ति को महत्वपूर्ण सलाह देता है जिसकी वह परवाह करता है? इस ऑडियो को यहाँ रोकें।</w:t>
      </w:r>
    </w:p>
    <w:p>
      <w:pPr/>
      <w:r>
        <w:rPr>
          <w:lang w:val="hi_IN" w:bidi="hi_IN"/>
        </w:rPr>
      </w:r>
      <w:r>
        <w:rPr>
          <w:lang w:val="hi_IN" w:bidi="hi_IN"/>
        </w:rPr>
        <w:t>पौलुस तब शुरू करता है जब वह मसीह यीशु का दिल से धन्यवाद करता है। पौलुस कहता है कि वह पहले "परमेश्वर का अपमान करने वाला, सताने वाला तथा एक अभिमानी विरोधी था।" परमेश्वर का अपमान करने वाला वह व्यक्ति होता है जो परमेश्वर के विरुद्ध बोलता है या परमेश्वर का अनादर करता है। पौलुस स्वीकार करता है कि वह यीशु और परमेश्वर के बारे में भयानक बातें कहता था। सताने वाला वह व्यक्ति होता है जो दूसरों को उनके विश्वास के कारण उन्हें चोट पहुँचाता या हमला करता है। पौलुस ने मसीहियों का मार डाला, पौलुस ने अगुवों से मसीहियों को गिरफ्तार करवाया, और जब अगुवों ने मसीहियों को उनके विश्वास के लिए मार डाला तो पौलुस ने उसे मंजूरी दी। अभिमानी विरोधी व्यक्ति वह होता है जो घमण्ड से और खुले तौर पर किसी बात के विरुद्ध लड़ता है। पौलुस सिर्फ़ चुपचाप मसीहियों से असहमत नहीं था। पौलुस मसीहियों के प्रति आक्रामक और क्रूर था। जब पौलुस ने मसीही विश्वास पर हमला किया तो वह अहंकारी था। पौलुस अपने जीवन में हुए बड़े बदलाव को दिखाने के लिए सख्त शब्दों का उपयोग करता है।</w:t>
      </w:r>
    </w:p>
    <w:p>
      <w:pPr/>
      <w:r>
        <w:rPr>
          <w:lang w:val="hi_IN" w:bidi="hi_IN"/>
        </w:rPr>
      </w:r>
      <w:r>
        <w:rPr>
          <w:lang w:val="hi_IN" w:bidi="hi_IN"/>
        </w:rPr>
        <w:t>जब पौलुस कहता है कि उसने "अविश्वास में अज्ञानता से व्यवहार किया" तो इसका अर्थ दो बातें हैं। सबसे पहले, पौलुस यीशु के बारे में सत्य को नहीं जानता था। और दूसरी बात, पौलुस यह विश्वास नहीं करता था कि यीशु वास्तव में परमेश्वर का पुत्र है। पौलुस ने सोचा कि मसीहियों पर हमला करना सही था। पौलुस गलत था, लेकिन उसने जानबूझकर परमेश्वर के विरुद्ध लड़ने की कोशिश नहीं की। यह पौलुस के कार्यों को सही नहीं ठहराता, लेकिन यह समझाता है कि परमेश्वर ने उस पर दया क्यों की। जब परमेश्वर दया दिखाता है, तो वह किसी व्यक्ति को वह दंड नहीं देता जिसका वह वास्तव में योग्य होता है। परमेश्वर ने पौलुस पर दया दिखाई जब परमेश्वर ने मसीहियों को चोट पहुँचाने के कारण पौलुस को दंड देने के बजाय उसे क्षमा कर दिया।</w:t>
      </w:r>
    </w:p>
    <w:p>
      <w:pPr/>
      <w:r>
        <w:rPr>
          <w:lang w:val="hi_IN" w:bidi="hi_IN"/>
        </w:rPr>
      </w:r>
      <w:r>
        <w:rPr>
          <w:lang w:val="hi_IN" w:bidi="hi_IN"/>
        </w:rPr>
        <w:t>यहाँ रुकें और समूह में इस प्रश्न पर चर्चा करें: जब कोई व्यक्ति किसी गंभीर गलती के लिए उसे क्षमा करता है, तो लोग यह कैसे दिखाते हैं कि वे सच-मुच आभारी हैं? कौन-से कार्य या व्यवहार में परिवर्तन यह दिखाते हैं कि व्यक्ति सच में आभारी है? इस ऑडियो को यहाँ रोकें।</w:t>
      </w:r>
    </w:p>
    <w:p>
      <w:pPr/>
      <w:r>
        <w:rPr>
          <w:lang w:val="hi_IN" w:bidi="hi_IN"/>
        </w:rPr>
      </w:r>
      <w:r>
        <w:rPr>
          <w:lang w:val="hi_IN" w:bidi="hi_IN"/>
        </w:rPr>
        <w:t>जब पौलुस हमारे प्रभु के अनुग्रह के बारे में बात करता है, तो वह विशेष रूप से यीशु मसीह के बारे में बात करता है। पौलुस प्रभु शीर्षक का उपयोग यह दिखाने के लिए करता है कि यीशु दिव्य है और उसके पास अधिकार है। यह वही यीशु है जिसे पौलुस ने एक बार अस्वीकार किया था और उसके विरुद्ध लड़ा था।</w:t>
      </w:r>
    </w:p>
    <w:p>
      <w:pPr/>
      <w:r>
        <w:rPr>
          <w:lang w:val="hi_IN" w:bidi="hi_IN"/>
        </w:rPr>
      </w:r>
      <w:r>
        <w:rPr>
          <w:lang w:val="hi_IN" w:bidi="hi_IN"/>
        </w:rPr>
        <w:t>जब पौलुस यह बताता है कि यीशु की कृपा, विश्वास और प्रेम कैसे उँडेल दिए जाते हैं और उमड़कर भर जाते हैं, तो वह उस चित्र का उपयोग करता है जिसमें कोई चीज़ किसी पात्र के किनारों से छलककर बाहर बहने लगती है। किसी ऐसे प्याले के बारे में सोचें जिसमें कोई व्यक्ति इतना पानी डालता है कि पानी हर जगह गिर जाता है। पौलुस यीशु के अनुग्रह, विश्वास और प्रेम का वर्णन इसी तरह से करता है। पौलुस ने यीशु के अनुग्रह का अनुभव किया, यीशु पर अधिक विश्वास किया, और पौलुस के लिए यीशु के प्रेम का अनुभव किया।</w:t>
      </w:r>
    </w:p>
    <w:p>
      <w:pPr/>
      <w:r>
        <w:rPr>
          <w:lang w:val="hi_IN" w:bidi="hi_IN"/>
        </w:rPr>
      </w:r>
      <w:r>
        <w:rPr>
          <w:lang w:val="hi_IN" w:bidi="hi_IN"/>
        </w:rPr>
        <w:t>यहाँ रुकें और समूह में चर्चा करें: जब कोई व्यक्ति आपके साथ विशेष रूप से दयालु होता है, जबकि आप उस दया के योग्य नहीं होते, तो आप इसके बारे में कैसे बात करते हैं? आप इस बारे में कैसे बात करेंगे कि यीशु पौलुस पर अनुग्रह और प्रेम इस तरह उँडेलते हैं, जैसे कोई पात्र पानी से भरकर छलकने लगे? इस ऑडियो को यहाँ रोकें।</w:t>
      </w:r>
    </w:p>
    <w:p>
      <w:pPr/>
      <w:r>
        <w:rPr>
          <w:lang w:val="hi_IN" w:bidi="hi_IN"/>
        </w:rPr>
      </w:r>
      <w:r>
        <w:rPr>
          <w:lang w:val="hi_IN" w:bidi="hi_IN"/>
        </w:rPr>
        <w:t>पौलुस “यह कथन सत्य है और हर किसी के स्वीकार करने योग्य है” इस वाक्यांश का उपयोग मसीह के उद्देश्य के बारे में एक महत्वपूर्ण कथन को प्रस्तुत करने के लिए करता है। यह वाक्यांश दिखाता है कि इसके बाद जो कहा गया है, वह मसीही विश्वास की एक महत्वपूर्ण सच्चाई है।</w:t>
      </w:r>
    </w:p>
    <w:p>
      <w:pPr/>
      <w:r>
        <w:rPr>
          <w:lang w:val="hi_IN" w:bidi="hi_IN"/>
        </w:rPr>
      </w:r>
      <w:r>
        <w:rPr>
          <w:lang w:val="hi_IN" w:bidi="hi_IN"/>
        </w:rPr>
        <w:t>यहाँ रुकें और समूह में चर्चा करें: आप इस महत्वपूर्ण कथन को कैसे पेश करेंगे कि मसीह यीशु पापियों को बचाने के लिए आया था? इस ऑडियो को यहाँ रोकें।</w:t>
      </w:r>
    </w:p>
    <w:p>
      <w:pPr/>
      <w:r>
        <w:rPr>
          <w:lang w:val="hi_IN" w:bidi="hi_IN"/>
        </w:rPr>
      </w:r>
      <w:r>
        <w:rPr>
          <w:lang w:val="hi_IN" w:bidi="hi_IN"/>
        </w:rPr>
        <w:t>पौलुस अपने आप को पापियों में “सबसे बड़ा" कहता है। जब पौलुस अपने आप को "पापियों में सबसे बड़ा" कहता है, तो उसका अर्थ दो महत्वपूर्ण बातें हैं। सबसे पहले, पौलुस यह बताता है कि उसके पाप कितने भयानक थे। पौलुस ने मसीहियों पर हमला किया था और कलीसिया को नष्ट करने के लिए काम किया था। ये परमेश्वर और परमेश्वर के लोगों के विरुद्ध बड़े पाप थे। पौलुस "सबसे बड़ा" का उपयोग यह दिखाने के लिए करता है कि ये पाप कितने गंभीर हैं।</w:t>
      </w:r>
    </w:p>
    <w:p>
      <w:pPr/>
      <w:r>
        <w:rPr>
          <w:lang w:val="hi_IN" w:bidi="hi_IN"/>
        </w:rPr>
      </w:r>
      <w:r>
        <w:rPr>
          <w:lang w:val="hi_IN" w:bidi="hi_IN"/>
        </w:rPr>
        <w:t>दूसरी बात, पौलुस अपने आप को एक उदाहरण बनाने के लिए यह कहता है। पौलुस यह दिखाना चाहता है कि यदि यीशु कलीसिया के सबसे बड़े शत्रु को बचा सकता है, तो यीशु किसी को भी बचा सकता है। पौलुस एक नमूना या आदर्श बन जाता है। जब अन्य लोग पौलुस की कहानी को देखते हैं, तो वे लोग यह देख सकते हैं कि यीशु कितना धैर्यवान और दयालु है।</w:t>
      </w:r>
    </w:p>
    <w:p>
      <w:pPr/>
      <w:r>
        <w:rPr>
          <w:lang w:val="hi_IN" w:bidi="hi_IN"/>
        </w:rPr>
      </w:r>
      <w:r>
        <w:rPr>
          <w:lang w:val="hi_IN" w:bidi="hi_IN"/>
        </w:rPr>
        <w:t>पौलुस का यह अर्थ नहीं है कि वह संसार में अन्य सभी से अधिक पाप करता है। इसके बजाय, पौलुस यीशु की बचाने की शक्ति के बारे में एक बात बताता है। पौलुस मसीहियों का सबसे बड़ा शत्रु था, लेकिन अब वह उनके सबसे बड़े शिक्षकों में से एक है। यह बड़ा परिवर्तन दिखाता है कि यीशु किसी को कितनी पूरी तरह से बदल सकता है।</w:t>
      </w:r>
    </w:p>
    <w:p>
      <w:pPr/>
      <w:r>
        <w:rPr>
          <w:lang w:val="hi_IN" w:bidi="hi_IN"/>
        </w:rPr>
      </w:r>
      <w:r>
        <w:rPr>
          <w:lang w:val="hi_IN" w:bidi="hi_IN"/>
        </w:rPr>
        <w:t>पौलुस अपनी कहानी को एक महत्वपूर्ण वजह से बताता है। कुछ शिक्षकों ने कहा कि परमेश्वर द्वारा उद्धार पाने के लिए लोगों को कठोर नियमों का पालन करना आवश्यक है। लेकिन पौलुस की कहानी कुछ अलग दिखाती है। पौलुस की कहानी दिखाती है कि परमेश्वर लोगों को तब बचाता है जब वे यीशु पर विश्वास करते हैं, न कि केवल नियमों का पालन करते समय। यदि यीशु पौलुस को बचा सकता है, जिसने ऐसे भयानक काम किए थे, तो यीशु किसी भी व्यक्ति को बचा सकता है जो विश्वास करता है।</w:t>
      </w:r>
    </w:p>
    <w:p>
      <w:pPr/>
      <w:r>
        <w:rPr>
          <w:lang w:val="hi_IN" w:bidi="hi_IN"/>
        </w:rPr>
      </w:r>
      <w:r>
        <w:rPr>
          <w:lang w:val="hi_IN" w:bidi="hi_IN"/>
        </w:rPr>
        <w:t>यहाँ रुकिए और इस प्रश्न पर समूह में चर्चा कीजिए: आपके संस्कृति में लोग कैसे दिखाते हैं कि वे विनम्र हैं, खासकर जब परमेश्वर या कोई अन्य व्यक्ति उन्हें कोई महत्वपूर्ण पद देता है? आप इस बारे में कैसे बात करेंगे कि पौलुस अपने आप को "पापियों में सबसे बड़ा" कहता है? इस ऑडियो को यहाँ रोकें।</w:t>
      </w:r>
    </w:p>
    <w:p>
      <w:pPr/>
      <w:r>
        <w:rPr>
          <w:lang w:val="hi_IN" w:bidi="hi_IN"/>
        </w:rPr>
      </w:r>
      <w:r>
        <w:rPr>
          <w:lang w:val="hi_IN" w:bidi="hi_IN"/>
        </w:rPr>
        <w:t>अपनी कहानी साझा करने के बाद, पौलुस अब तीमुथियुस की ओर व्यक्तिगत रूप से बात करता है। पौलुस तीमुथियुस को “मेरा पुत्र” तक कहकर अपने और तीमुथियुस के बीच घनिष्ठ संबंध को दिखाता है। पौलुस उस काम पर लौट जाता है जो उसने पत्र की शुरुआत में तीमुथियुस को दिया था। इससे पहले, पौलुस ने तीमुथियुस से कहा था कि वह इफिसुस में झूठे शिक्षकों को रोकें। अब, पौलुस तीमुथियुस को इस महत्वपूर्ण काम की याद दिलाता है।</w:t>
      </w:r>
    </w:p>
    <w:p>
      <w:pPr/>
      <w:r>
        <w:rPr>
          <w:lang w:val="hi_IN" w:bidi="hi_IN"/>
        </w:rPr>
      </w:r>
      <w:r>
        <w:rPr>
          <w:lang w:val="hi_IN" w:bidi="hi_IN"/>
        </w:rPr>
        <w:t>पौलुस इस आज्ञा को उन विशेष भविष्यद्वाणियों से जोड़ता है जो लोगों ने अतीत में तीमुथियुस के बारे में कीं। भविष्यद्वाणियों ने दिखाया कि परमेश्वर ने तीमुथियुस को इस कार्य के लिए चुना था।</w:t>
      </w:r>
    </w:p>
    <w:p>
      <w:pPr/>
      <w:r>
        <w:rPr>
          <w:lang w:val="hi_IN" w:bidi="hi_IN"/>
        </w:rPr>
      </w:r>
      <w:r>
        <w:rPr>
          <w:lang w:val="hi_IN" w:bidi="hi_IN"/>
        </w:rPr>
        <w:t>पौलुस तीमुथियुस से कहता है कि वह "अच्छी कुश्ती लड़े।" यह तीमुथियुस की एक तस्वीर है, जिसमें वह युद्ध में एक सैनिक के रूप में दिखाया गया है। यह युद्ध असली हथियारों के साथ नहीं है। इसके बजाय, तीमुथियुस को यीशु के बारे में सच्चे संदेश को झूठे शिक्षकों से बचाने के लिए लड़ना होगा। पौलुस चाहता है कि तीमुथियुस अपने बारे में उन भविष्यद्वाणियों को याद करे। भविष्यद्वाणियाँ तीमुथियुस को इस कठिन काम को करने के लिए साहस और ताकत देंगी।</w:t>
      </w:r>
    </w:p>
    <w:p>
      <w:pPr/>
      <w:r>
        <w:rPr>
          <w:lang w:val="hi_IN" w:bidi="hi_IN"/>
        </w:rPr>
      </w:r>
      <w:r>
        <w:rPr>
          <w:lang w:val="hi_IN" w:bidi="hi_IN"/>
        </w:rPr>
        <w:t>तीमुथियुस को दिए गए निर्देशों के साथ शुरू और समाप्त करके, पौलुस दिखाता है कि तीमुथियुस का काम कितना महत्वपूर्ण है। पौलुस की अपनी कहानी कि कैसे वह एक शत्रु से शिक्षक बना, तीमुथियुस को यह समझने में मदद करती है कि यह कितना महत्वपूर्ण है कि तीमुथियुस झूठे शिक्षकों को रोकें।</w:t>
      </w:r>
    </w:p>
    <w:p>
      <w:pPr/>
      <w:r>
        <w:rPr>
          <w:lang w:val="hi_IN" w:bidi="hi_IN"/>
        </w:rPr>
      </w:r>
      <w:r>
        <w:rPr>
          <w:lang w:val="hi_IN" w:bidi="hi_IN"/>
        </w:rPr>
        <w:t>यह भाग तब समाप्त होता है जब पौलुस दो पुरुषों, हुमिनयुस और सिकंदर का उल्लेख करता है, जिनका "विश्वास रूपी जहाज़ डूब गया है।" जब पौलुस कहता है कि इन लोगों ने "अपने विश्वास रूपी जहाज़ को डूबा दिया," तो उसका अर्थ है कि उन्होंने अपनी आत्मिक यात्रा को पूरी तरह से नष्ट कर दिया है। ठीक उसी तरह जैसे एक जहाज़ चट्टानों से टकराकर टूट जाता है, इन पुरुषों ने अपने विश्वास को नष्ट कर दिया जब उन्होंने सच्चाई को अस्वीकार किया और झूठी शिक्षाएँ दीं। ये पुरुष इफिसुस की कलीसिया में महत्वपूर्ण अगुवे थे। दोनों पुरुष उस बात से दूर हो गए जो पौलुस ने उन्हें सिखाई थी और इसके बजाय झूठे विचार सिखाने लगे।</w:t>
      </w:r>
    </w:p>
    <w:p>
      <w:pPr/>
      <w:r>
        <w:rPr>
          <w:lang w:val="hi_IN" w:bidi="hi_IN"/>
        </w:rPr>
      </w:r>
      <w:r>
        <w:rPr>
          <w:lang w:val="hi_IN" w:bidi="hi_IN"/>
        </w:rPr>
        <w:t>पौलुस ने इन पुरुषों के विरुद्ध कड़े कदम उठाए। पौलुस ने इन पुरुषों को कलीसियाई समुदाय से हटा दिया था। पौलुस इसे "उन्हें शैतान के हाथ में सौंपने" के रूप में वर्णित करता है। इसका अर्थ है कि वे पुरुष कलीसिया की सुरक्षा से बाहर थे। यह कलीसिया के अनुशासन का एक गंभीर रूप था।</w:t>
      </w:r>
    </w:p>
    <w:p>
      <w:pPr/>
      <w:r>
        <w:rPr>
          <w:lang w:val="hi_IN" w:bidi="hi_IN"/>
        </w:rPr>
      </w:r>
      <w:r>
        <w:rPr>
          <w:lang w:val="hi_IN" w:bidi="hi_IN"/>
        </w:rPr>
        <w:t>लेकिन पौलुस का लक्ष्य केवल उन पुरुषों को दण्ड देना नहीं था। पौलुस चाहता था कि ये पुरुष अपनी गलतियों से सीखें और परमेश्वर के सत्य के विरुद्ध बोलना बंद करें। जैसे पौलुस ने एक बार परमेश्वर के विरुद्ध बोला था, लेकिन परमेश्वर ने उसे दया दिखाई, वैसे ही पौलुस को आशा है कि ये पुरुष बदल जाएँगे।</w:t>
      </w:r>
    </w:p>
    <w:p>
      <w:pPr/>
      <w:r>
        <w:rPr>
          <w:lang w:val="hi_IN" w:bidi="hi_IN"/>
        </w:rPr>
      </w:r>
      <w:r>
        <w:rPr>
          <w:lang w:val="hi_IN" w:bidi="hi_IN"/>
        </w:rPr>
        <w:t>यहाँ रुकें और समूह में इस प्रश्न पर चर्चा करें: किसी ऐसे व्यक्ति के बारे में एक कहानी बताएँ जो एक बार मजबूत विश्वासों या मूल्यों का पालन करता था, लेकिन बाद में उन विश्वासों से पूरी तरह दूर हो गया। अपने समुदाय में उन शब्दों और वाक्यांशों पर विशेष ध्यान दें जो लोग तब उपयोग करते हैं जब कोई व्यक्ति अपने विश्वास को छोड़ देता है। लोग यह समझाने के लिए किस चित्र या विशेष भाषा का उपयोग करते हैं कि क्या हुआ था?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जब आप यह कर रहे हों, तो आप चित्रों या वस्तुओं का उपयोग कर सकते हैं ताकि यह दिखाया जा सके कि पौलुस कैसे पूरी तरह बदल गया, तीमुथियुस ने पत्र कैसे प्राप्त किया, और लोगों ने दो झूठे शिक्षकों को कलीसिया की समुदाय से कैसे हटा दिया। आप यह दिखा सकते हैं कि पौलुस कैसे एक शत्रु से शिक्षक में बदल जाता है। फिर आप लोगों को दिखा सकते हैं कि लोग तीमुथियुस पर कैसे हाथ रखते हैं और तीमुथियुस को अगुवाई करने के लिए नियुक्त करते हैं। तीमुथियुस को दिखाएँ जब वह उन वस्तुओं या लोगों के समूह के पास जाता है जो इफिसुस की कलीसिया का प्रतिनिधित्व करते हैं। जब आप हुमिनयुस और सिकंदर के बारे में बात करें, तो आप उनकी वस्तुओं को उस समूह से बाहर ले जा सकते हैं जो कलीसिया का प्रतिनिधित्व करता है। ये वस्तुएँ यह दिखाने में मदद कर सकती हैं कि पौलुस की व्यक्तिगत कहानी कैसे तीमुथियुस और कलीसिया के लिए दिए गए उसके निर्देशों से जुड़ती है।</w:t>
      </w:r>
      <w:r>
        <w:rPr>
          <w:lang w:val="hi_IN" w:bidi="hi_IN"/>
        </w:rPr>
      </w:r>
    </w:p>
    <w:p>
      <w:pPr>
        <w:pStyle w:val="Heading3"/>
      </w:pPr>
      <w:r>
        <w:rPr>
          <w:lang w:val="hi_IN" w:bidi="hi_IN"/>
        </w:rPr>
        <w:t>पाठ को नाटकीय रूप देना</w:t>
      </w:r>
    </w:p>
    <w:p>
      <w:pPr/>
      <w:r>
        <w:rPr>
          <w:lang w:val="hi_IN" w:bidi="hi_IN"/>
        </w:rPr>
      </w:r>
      <w:r>
        <w:rPr>
          <w:lang w:val="hi_IN" w:bidi="hi_IN"/>
        </w:rPr>
        <w:t>1 तीमुथियुस 1:12–20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तीन हिस्से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मसीह यीशु हमारा प्रभु</w:t>
      </w:r>
    </w:p>
    <w:p>
      <w:pPr>
        <w:pStyle w:val="ListBullet"/>
        <w:spacing w:line="240" w:lineRule="auto"/>
        <w:ind w:left="720"/>
      </w:pPr>
      <w:r>
        <w:rPr>
          <w:lang w:val="hi_IN" w:bidi="hi_IN"/>
        </w:rPr>
      </w:r>
      <w:r>
        <w:rPr>
          <w:lang w:val="hi_IN" w:bidi="hi_IN"/>
        </w:rPr>
        <w:t>अविनाशी, अदृश्य, और एकमात्र परमेश्वर</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हुमिनयुस</w:t>
      </w:r>
    </w:p>
    <w:p>
      <w:pPr>
        <w:pStyle w:val="ListBullet"/>
        <w:spacing w:line="240" w:lineRule="auto"/>
        <w:ind w:left="720"/>
      </w:pPr>
      <w:r>
        <w:rPr>
          <w:lang w:val="hi_IN" w:bidi="hi_IN"/>
        </w:rPr>
      </w:r>
      <w:r>
        <w:rPr>
          <w:lang w:val="hi_IN" w:bidi="hi_IN"/>
        </w:rPr>
        <w:t>सिकंदर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तब शुरू करता है जब वह मसीह यीशु का धन्यवाद करता है कि कैसे मसीह पौलुस को शक्ति देता है, उसे विश्वासयोग्य मानता है, और उसे सेवा के लिए नियुक्त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फिर पौलुस अपने अतीत को परमेश्वर की निन्दा करने वाले, सताने वाले, और हिंसक व्यक्ति के रूप में वर्णित करता है। पौलुस समझाता है कि उसे दया इसलिए मिली क्योंकि उसने अज्ञानता और अविश्वास में कार्य किया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परमेश्वर की अपार अनुग्रह के साथ-साथ मसीह यीशु में विश्वास और प्रेम पर जोर देता है। पौलुस एक विश्वसनीय कथन बताता है कि मसीह पापियों को बचाने के लिए कैसे आया, जिनमें से वह अपने आप को सबसे बुरा मानता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व्यक्त करता है कि उसने दया इसलिए पाई ताकि मसीह यीशु अपनी महान धैर्य दिखा सके और यह दूसरों के लिए एक उदाहरण बन सके, जो अनन्त जीवन के लिए मसीह में विश्वास करेंगे। फिर पौलुस अनन्त राजा की स्तुति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इसके बाद पौलुस तीमुथियुस से बात करता है और उसे उन भविष्यवाणियों की याद दिलाता है जो लोग कभी तीमुथियुस के बारे में कर चुके थे। पौलुस तीमुथियुस को विश्वास और अच्छे विवेक को बनाए रखने के लिए प्रोत्साहित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अन्त में, पौलुस हुमिनयुस और सिकंदर का उल्लेख करता है, जिन्होंने विश्वास और अच्छे विवेक को ठुकरा दिया था जिससे कि उनका विश्वास जहाज की तरह टूट गया। पौलुस कहता है कि उसने इन लोगों को शैतान के हाथ में सौंप दिया है ताकि उन्हें परमेश्वर की निन्दा न करने की शिक्षा दी जा सके।</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तीमुथियुस 1:12–20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अपने प्रभु </w:t>
      </w:r>
      <w:r>
        <w:rPr>
          <w:b/>
          <w:lang w:val="hi_IN" w:bidi="hi_IN"/>
        </w:rPr>
        <w:t>मसीह</w:t>
      </w:r>
      <w:r>
        <w:rPr>
          <w:lang w:val="hi_IN" w:bidi="hi_IN"/>
        </w:rPr>
        <w:t xml:space="preserve"> यीशु का धन्यवाद करता है। मसीह एक शीर्षक है जिसका अर्थ है "चुना हुआ" या "अभिषेक किया हुआ।" जब पौलुस कहता है "मसीह यीशु," तो उसका अर्थ है कि यीशु प्रतिज्ञा किया हुआ उद्धारकर्ता है जिसे परमेश्वर ने भेजने की योजना बनाई थी। यह शीर्षक दिखाता है कि यीशु ही वह है जिसे परमेश्वर ने लोगों को उनके पापों से बचाने के लिए चुना था। अधिक जानकारी के लिए मुख्य शब्दावली में </w:t>
      </w:r>
      <w:r>
        <w:rPr>
          <w:lang w:val="hi_IN" w:bidi="hi_IN"/>
        </w:rPr>
        <w:t>मसीह</w:t>
      </w:r>
      <w:r>
        <w:rPr>
          <w:lang w:val="hi_IN" w:bidi="hi_IN"/>
        </w:rPr>
        <w:t xml:space="preserve"> को देखें, और मसीह के लिए उसी शब्द का उपयोग करें जो आपने पिछले भागों में उपयोग किया है।</w:t>
      </w:r>
    </w:p>
    <w:p>
      <w:pPr/>
      <w:r>
        <w:rPr>
          <w:lang w:val="hi_IN" w:bidi="hi_IN"/>
        </w:rPr>
      </w:r>
      <w:r>
        <w:rPr>
          <w:b/>
          <w:lang w:val="hi_IN" w:bidi="hi_IN"/>
        </w:rPr>
        <w:t>प्रभु</w:t>
      </w:r>
      <w:r>
        <w:rPr>
          <w:lang w:val="hi_IN" w:bidi="hi_IN"/>
        </w:rPr>
        <w:t xml:space="preserve"> शीर्षक दिखाता है कि यीशु के पास पूरा अधिकार है। जब पौलुस यीशु को प्रभु कहता है, तो उसका अर्थ है कि यीशु दिव्य है और हर चीज़ पर शासन करता है। यह विशेष रूप से प्रभावशाली है क्योंकि पौलुस ने एक बार इस बात से इनकार किया था कि यीशु ही प्रभु है। अब पौलुस खुशी से यीशु को अपने स्वामी और शासक के रूप में स्वीकार करता है। प्रभु का अनुवाद उसी तरह करें जैसे आपने पिछले भागों में किया है, और अधिक जानकारी के लिए मुख्य शब्दावली में </w:t>
      </w:r>
      <w:r>
        <w:rPr>
          <w:lang w:val="hi_IN" w:bidi="hi_IN"/>
        </w:rPr>
        <w:t>प्रभु</w:t>
      </w:r>
      <w:r>
        <w:rPr>
          <w:lang w:val="hi_IN" w:bidi="hi_IN"/>
        </w:rPr>
        <w:t xml:space="preserve"> को देखें।</w:t>
      </w:r>
    </w:p>
    <w:p>
      <w:pPr/>
      <w:r>
        <w:rPr>
          <w:lang w:val="hi_IN" w:bidi="hi_IN"/>
        </w:rPr>
      </w:r>
      <w:r>
        <w:rPr>
          <w:lang w:val="hi_IN" w:bidi="hi_IN"/>
        </w:rPr>
        <w:t xml:space="preserve">पौलुस बताता है कि कैसे वह परमेश्वर की </w:t>
      </w:r>
      <w:r>
        <w:rPr>
          <w:b/>
          <w:lang w:val="hi_IN" w:bidi="hi_IN"/>
        </w:rPr>
        <w:t>निन्दा करने वाला</w:t>
      </w:r>
      <w:r>
        <w:rPr>
          <w:lang w:val="hi_IN" w:bidi="hi_IN"/>
        </w:rPr>
        <w:t>,</w:t>
      </w:r>
      <w:r>
        <w:rPr>
          <w:b/>
          <w:lang w:val="hi_IN" w:bidi="hi_IN"/>
        </w:rPr>
        <w:t>सताने वाला</w:t>
      </w:r>
      <w:r>
        <w:rPr>
          <w:lang w:val="hi_IN" w:bidi="hi_IN"/>
        </w:rPr>
        <w:t xml:space="preserve"> और एक </w:t>
      </w:r>
      <w:r>
        <w:rPr>
          <w:b/>
          <w:lang w:val="hi_IN" w:bidi="hi_IN"/>
        </w:rPr>
        <w:t>अभिमानी विरोधी</w:t>
      </w:r>
      <w:r>
        <w:rPr>
          <w:lang w:val="hi_IN" w:bidi="hi_IN"/>
        </w:rPr>
        <w:t xml:space="preserve"> था। ये शब्द पौलुस के परिवर्तन से पहले मसीह और कलीसिया के विरुद्ध किए गए कार्यों का वर्णन करते हैं। परमेश्वर की निन्दा करने वाले ऐसे व्यक्ति को दर्शाता है जो परमेश्वर के विरुद्ध बोलता है या उसका अपमान करता है। सताने वाला वह व्यक्ति होता है जो दूसरों को उनके विश्वास के कारण उन्हें चोट पहुँचाता या हमला करता है। अभिमानी विरोधी उस व्यक्ति का वर्णन करता है जो अपमानजनक या अहंकारी तरीके से किसी बात का विरोध करता है।</w:t>
      </w:r>
    </w:p>
    <w:p>
      <w:pPr/>
      <w:r>
        <w:rPr>
          <w:lang w:val="hi_IN" w:bidi="hi_IN"/>
        </w:rPr>
      </w:r>
      <w:r>
        <w:rPr>
          <w:lang w:val="hi_IN" w:bidi="hi_IN"/>
        </w:rPr>
        <w:t xml:space="preserve">यहाँ रुकें और समूह में चर्चा करें कि आप </w:t>
      </w:r>
      <w:r>
        <w:rPr>
          <w:b/>
          <w:lang w:val="hi_IN" w:bidi="hi_IN"/>
        </w:rPr>
        <w:t>अभिमानी विरोधी</w:t>
      </w:r>
      <w:r>
        <w:rPr>
          <w:lang w:val="hi_IN" w:bidi="hi_IN"/>
        </w:rPr>
        <w:t xml:space="preserve">, </w:t>
      </w:r>
      <w:r>
        <w:rPr>
          <w:b/>
          <w:lang w:val="hi_IN" w:bidi="hi_IN"/>
        </w:rPr>
        <w:t>परमेश्वर की निन्दा करने वाले</w:t>
      </w:r>
      <w:r>
        <w:rPr>
          <w:lang w:val="hi_IN" w:bidi="hi_IN"/>
        </w:rPr>
        <w:t xml:space="preserve">और </w:t>
      </w:r>
      <w:r>
        <w:rPr>
          <w:b/>
          <w:lang w:val="hi_IN" w:bidi="hi_IN"/>
        </w:rPr>
        <w:t>सताने वाले</w:t>
      </w:r>
      <w:r>
        <w:rPr>
          <w:lang w:val="hi_IN" w:bidi="hi_IN"/>
        </w:rPr>
        <w:t xml:space="preserve"> के लिए किस शब्द या वाक्यांश का उपयोग करेंगे। अधिक जानकारी के लिए मुख्य शब्दावली में </w:t>
      </w:r>
      <w:r>
        <w:rPr>
          <w:lang w:val="hi_IN" w:bidi="hi_IN"/>
        </w:rPr>
        <w:t>परमेश्वर की निन्दा</w:t>
      </w:r>
      <w:r>
        <w:rPr>
          <w:lang w:val="hi_IN" w:bidi="hi_IN"/>
        </w:rPr>
        <w:t xml:space="preserve"> और </w:t>
      </w:r>
      <w:r>
        <w:rPr>
          <w:b/>
          <w:lang w:val="hi_IN" w:bidi="hi_IN"/>
        </w:rPr>
        <w:t>सताव</w:t>
      </w:r>
      <w:r>
        <w:rPr>
          <w:lang w:val="hi_IN" w:bidi="hi_IN"/>
        </w:rPr>
        <w:t>को देखें। इस ऑडियो को यहाँ रोकें।</w:t>
      </w:r>
    </w:p>
    <w:p>
      <w:pPr/>
      <w:r>
        <w:rPr>
          <w:lang w:val="hi_IN" w:bidi="hi_IN"/>
        </w:rPr>
      </w:r>
      <w:r>
        <w:rPr>
          <w:lang w:val="hi_IN" w:bidi="hi_IN"/>
        </w:rPr>
        <w:t xml:space="preserve">पौलुस उल्लेख करता है कि उसे परमेश्वर से </w:t>
      </w:r>
      <w:r>
        <w:rPr>
          <w:b/>
          <w:lang w:val="hi_IN" w:bidi="hi_IN"/>
        </w:rPr>
        <w:t>दया</w:t>
      </w:r>
      <w:r>
        <w:rPr>
          <w:lang w:val="hi_IN" w:bidi="hi_IN"/>
        </w:rPr>
        <w:t xml:space="preserve"> कैसे मिली। दया तब होती है जब कोई व्यक्ति जिसके पास दण्ड देने की शक्ति हो, वह ऐसा नहीं करने का विकल्प चुनता है, और इसके बजाय दया दिखाता है। दया के लिए उसी शब्द का उपयोग करें जो आपने पिछले भागों में उपयोग किया है। अधिक जानकारी के लिए मुख्य शब्दावली में </w:t>
      </w:r>
      <w:r>
        <w:rPr>
          <w:lang w:val="hi_IN" w:bidi="hi_IN"/>
        </w:rPr>
        <w:t>दया</w:t>
      </w:r>
      <w:r>
        <w:rPr>
          <w:lang w:val="hi_IN" w:bidi="hi_IN"/>
        </w:rPr>
        <w:t xml:space="preserve"> को देखें।</w:t>
      </w:r>
    </w:p>
    <w:p>
      <w:pPr/>
      <w:r>
        <w:rPr>
          <w:lang w:val="hi_IN" w:bidi="hi_IN"/>
        </w:rPr>
      </w:r>
      <w:r>
        <w:rPr>
          <w:lang w:val="hi_IN" w:bidi="hi_IN"/>
        </w:rPr>
        <w:t xml:space="preserve">पौलुस कहता है, "हमारे प्रभु का </w:t>
      </w:r>
      <w:r>
        <w:rPr>
          <w:b/>
          <w:lang w:val="hi_IN" w:bidi="hi_IN"/>
        </w:rPr>
        <w:t>अनुग्रह</w:t>
      </w:r>
      <w:r>
        <w:rPr>
          <w:lang w:val="hi_IN" w:bidi="hi_IN"/>
        </w:rPr>
        <w:t xml:space="preserve"> मेरे ऊपर </w:t>
      </w:r>
      <w:r>
        <w:rPr>
          <w:b/>
          <w:lang w:val="hi_IN" w:bidi="hi_IN"/>
        </w:rPr>
        <w:t>बहुतायत</w:t>
      </w:r>
      <w:r>
        <w:rPr>
          <w:lang w:val="hi_IN" w:bidi="hi_IN"/>
        </w:rPr>
        <w:t xml:space="preserve"> से हुआ।" अनुग्रह से तात्पर्य परमेश्वर की उस दया या कृपा से है जो बिना किसी योग्यता के दी जाती है। अनुग्रह के लिए उसी शब्द का उपयोग करें जो आपने पिछले भागों में उपयोग किया है।</w:t>
      </w:r>
    </w:p>
    <w:p>
      <w:pPr/>
      <w:r>
        <w:rPr>
          <w:lang w:val="hi_IN" w:bidi="hi_IN"/>
        </w:rPr>
      </w:r>
      <w:r>
        <w:rPr>
          <w:lang w:val="hi_IN" w:bidi="hi_IN"/>
        </w:rPr>
        <w:t xml:space="preserve">अधिक जानकारी के लिए मुख्य शब्दावली में </w:t>
      </w:r>
      <w:r>
        <w:rPr>
          <w:b/>
          <w:lang w:val="hi_IN" w:bidi="hi_IN"/>
        </w:rPr>
        <w:t>अनुग्रह</w:t>
      </w:r>
      <w:r>
        <w:rPr>
          <w:lang w:val="hi_IN" w:bidi="hi_IN"/>
        </w:rPr>
        <w:t xml:space="preserve"> शब्द को देखें।</w:t>
      </w:r>
    </w:p>
    <w:p>
      <w:pPr/>
      <w:r>
        <w:rPr>
          <w:lang w:val="hi_IN" w:bidi="hi_IN"/>
        </w:rPr>
      </w:r>
      <w:r>
        <w:rPr>
          <w:lang w:val="hi_IN" w:bidi="hi_IN"/>
        </w:rPr>
        <w:t xml:space="preserve">पौलुस यह भी कहता है कि यीशु ने पौलुस पर अपना </w:t>
      </w:r>
      <w:r>
        <w:rPr>
          <w:b/>
          <w:lang w:val="hi_IN" w:bidi="hi_IN"/>
        </w:rPr>
        <w:t>विश्वास</w:t>
      </w:r>
      <w:r>
        <w:rPr>
          <w:lang w:val="hi_IN" w:bidi="hi_IN"/>
        </w:rPr>
        <w:t xml:space="preserve"> और </w:t>
      </w:r>
      <w:r>
        <w:rPr>
          <w:b/>
          <w:lang w:val="hi_IN" w:bidi="hi_IN"/>
        </w:rPr>
        <w:t>प्रेम</w:t>
      </w:r>
      <w:r>
        <w:rPr>
          <w:lang w:val="hi_IN" w:bidi="hi_IN"/>
        </w:rPr>
        <w:t xml:space="preserve"> उंडेला। किसी व्यक्ति में विश्वास तब होता है जब वह यीशु पर भरोसा करता है या उस पर विश्वास करता है। पौलुस इस प्रेम को परमेश्वर की ओर से मिला हुआ उपहार भी मानता है और इस बात का प्रमाण भी कि परमेश्वर की अनुग्रह ने वास्तव में पौलुस को बदल दिया है। यह केवल भावनात्मक गर्मजोशी नहीं है, बल्कि दूसरों के साथ उसके संबंधों में आया हुआ एक पूर्ण परिवर्तन है। पौलुस हानि पहुँचाने वाले व्यक्ति से बदलकर मसीह का प्रेम दिखाने वाला बन गया। विश्वास और प्रेम के लिए उन्हीं शब्दों का उपयोग करें जो आपने पिछले भागों में उपयोग किए हैं, और अधिक जानकारी के लिए मुख्य शब्दावली में </w:t>
      </w:r>
      <w:r>
        <w:rPr>
          <w:lang w:val="hi_IN" w:bidi="hi_IN"/>
        </w:rPr>
        <w:t>विश्वास</w:t>
      </w:r>
      <w:r>
        <w:rPr>
          <w:lang w:val="hi_IN" w:bidi="hi_IN"/>
        </w:rPr>
        <w:t xml:space="preserve"> को देखें।</w:t>
      </w:r>
    </w:p>
    <w:p>
      <w:pPr/>
      <w:r>
        <w:rPr>
          <w:lang w:val="hi_IN" w:bidi="hi_IN"/>
        </w:rPr>
      </w:r>
      <w:r>
        <w:rPr>
          <w:lang w:val="hi_IN" w:bidi="hi_IN"/>
        </w:rPr>
        <w:t xml:space="preserve">पौलुस बताता है कि मसीह यीशु पापियों को बचाने के लिए संसार में कैसे आया। इस सन्दर्भ में </w:t>
      </w:r>
      <w:r>
        <w:rPr>
          <w:b/>
          <w:lang w:val="hi_IN" w:bidi="hi_IN"/>
        </w:rPr>
        <w:t>उद्धार</w:t>
      </w:r>
      <w:r>
        <w:rPr>
          <w:lang w:val="hi_IN" w:bidi="hi_IN"/>
        </w:rPr>
        <w:t xml:space="preserve"> की अवधारणा का अर्थ पाप और उसके परिणामों से बचाया जाना है। पापियों के लिए उसी शब्द का उपयोग करें जो आपने पिछले भागों में उपयोग किया है, और अधिक जानकारी के लिए मुख्य शब्दावली में </w:t>
      </w:r>
      <w:r>
        <w:rPr>
          <w:lang w:val="hi_IN" w:bidi="hi_IN"/>
        </w:rPr>
        <w:t>पाप</w:t>
      </w:r>
      <w:r>
        <w:rPr>
          <w:lang w:val="hi_IN" w:bidi="hi_IN"/>
        </w:rPr>
        <w:t xml:space="preserve"> शब्द देखें।</w:t>
      </w:r>
    </w:p>
    <w:p>
      <w:pPr/>
      <w:r>
        <w:rPr>
          <w:lang w:val="hi_IN" w:bidi="hi_IN"/>
        </w:rPr>
      </w:r>
      <w:r>
        <w:rPr>
          <w:lang w:val="hi_IN" w:bidi="hi_IN"/>
        </w:rPr>
        <w:t xml:space="preserve">यहाँ रुकें और चर्चा करें कि आप "पापियों को बचाने" के लिए किस शब्द या वाक्यांश का उपयोग करेंगे। यदि आवश्यकता हो तो अधिक जानकारी के लिए मुख्य शब्दावली में </w:t>
      </w:r>
      <w:r>
        <w:rPr>
          <w:lang w:val="hi_IN" w:bidi="hi_IN"/>
        </w:rPr>
        <w:t>उद्धार</w:t>
      </w:r>
      <w:r>
        <w:rPr>
          <w:lang w:val="hi_IN" w:bidi="hi_IN"/>
        </w:rPr>
        <w:t xml:space="preserve"> और </w:t>
      </w:r>
      <w:r>
        <w:rPr>
          <w:lang w:val="hi_IN" w:bidi="hi_IN"/>
        </w:rPr>
        <w:t>पाप</w:t>
      </w:r>
      <w:r>
        <w:rPr>
          <w:lang w:val="hi_IN" w:bidi="hi_IN"/>
        </w:rPr>
        <w:t xml:space="preserve"> शब्दों को देखें। इस ऑडियो को यहाँ रोकें।</w:t>
      </w:r>
    </w:p>
    <w:p>
      <w:pPr/>
      <w:r>
        <w:rPr>
          <w:lang w:val="hi_IN" w:bidi="hi_IN"/>
        </w:rPr>
      </w:r>
      <w:r>
        <w:rPr>
          <w:lang w:val="hi_IN" w:bidi="hi_IN"/>
        </w:rPr>
        <w:t xml:space="preserve">पौलुस कहता है कि वह उन लोगों के लिए एक उदाहरण है जो यीशु पर </w:t>
      </w:r>
      <w:r>
        <w:rPr>
          <w:b/>
          <w:lang w:val="hi_IN" w:bidi="hi_IN"/>
        </w:rPr>
        <w:t>विश्वास</w:t>
      </w:r>
      <w:r>
        <w:rPr>
          <w:lang w:val="hi_IN" w:bidi="hi_IN"/>
        </w:rPr>
        <w:t xml:space="preserve"> करना चाहते हैं और </w:t>
      </w:r>
      <w:r>
        <w:rPr>
          <w:b/>
          <w:lang w:val="hi_IN" w:bidi="hi_IN"/>
        </w:rPr>
        <w:t>अनन्त जीवन</w:t>
      </w:r>
      <w:r>
        <w:rPr>
          <w:lang w:val="hi_IN" w:bidi="hi_IN"/>
        </w:rPr>
        <w:t xml:space="preserve"> पाना चाहते हैं। जब लोग यीशु पर विश्वास करते हैं, तो वे यह मानते हैं कि यीशु अपने बारे में जो कहते हैं वह सत्य है, और वे उस पर भरोसा करते हैं तथा उसका अनुसरण करते हैं। तब उन लोगों को अनन्त जीवन मिलता है, अर्थात परमेश्वर के साथ वह जीवन जो सदा तक बना रहता है।</w:t>
      </w:r>
    </w:p>
    <w:p>
      <w:pPr/>
      <w:r>
        <w:rPr>
          <w:lang w:val="hi_IN" w:bidi="hi_IN"/>
        </w:rPr>
      </w:r>
      <w:r>
        <w:rPr>
          <w:lang w:val="hi_IN" w:bidi="hi_IN"/>
        </w:rPr>
        <w:t xml:space="preserve">यहाँ रुकें और समूह में चर्चा करें कि आप </w:t>
      </w:r>
      <w:r>
        <w:rPr>
          <w:b/>
          <w:lang w:val="hi_IN" w:bidi="hi_IN"/>
        </w:rPr>
        <w:t>विश्वास</w:t>
      </w:r>
      <w:r>
        <w:rPr>
          <w:lang w:val="hi_IN" w:bidi="hi_IN"/>
        </w:rPr>
        <w:t xml:space="preserve"> और </w:t>
      </w:r>
      <w:r>
        <w:rPr>
          <w:b/>
          <w:lang w:val="hi_IN" w:bidi="hi_IN"/>
        </w:rPr>
        <w:t>अनन्त जीवन</w:t>
      </w:r>
      <w:r>
        <w:rPr>
          <w:lang w:val="hi_IN" w:bidi="hi_IN"/>
        </w:rPr>
        <w:t xml:space="preserve"> के लिए किस शब्द या वाक्यांश का उपयोग करेंगे। अधिक जानकारी के लिए मुख्य शब्दावली में </w:t>
      </w:r>
      <w:r>
        <w:rPr>
          <w:lang w:val="hi_IN" w:bidi="hi_IN"/>
        </w:rPr>
        <w:t>विश्वास</w:t>
      </w:r>
      <w:r>
        <w:rPr>
          <w:lang w:val="hi_IN" w:bidi="hi_IN"/>
        </w:rPr>
        <w:t xml:space="preserve"> और </w:t>
      </w:r>
      <w:r>
        <w:rPr>
          <w:lang w:val="hi_IN" w:bidi="hi_IN"/>
        </w:rPr>
        <w:t>अनन्त जीवन</w:t>
      </w:r>
      <w:r>
        <w:rPr>
          <w:lang w:val="hi_IN" w:bidi="hi_IN"/>
        </w:rPr>
        <w:t xml:space="preserve"> को देखें। यदि आपने पहले ही बाइबल की किसी अन्य पुस्तक में इन शब्दों का अनुवाद किया है, तो यहाँ उसी शब्द का उपयोग करें। इस ऑडियो को यहाँ रोकें।</w:t>
      </w:r>
    </w:p>
    <w:p>
      <w:pPr/>
      <w:r>
        <w:rPr>
          <w:lang w:val="hi_IN" w:bidi="hi_IN"/>
        </w:rPr>
      </w:r>
      <w:r>
        <w:rPr>
          <w:lang w:val="hi_IN" w:bidi="hi_IN"/>
        </w:rPr>
        <w:t xml:space="preserve">पौलुस परमेश्वर की स्तुति करता है और उसे अनन्त </w:t>
      </w:r>
      <w:r>
        <w:rPr>
          <w:b/>
          <w:lang w:val="hi_IN" w:bidi="hi_IN"/>
        </w:rPr>
        <w:t>राजा</w:t>
      </w:r>
      <w:r>
        <w:rPr>
          <w:lang w:val="hi_IN" w:bidi="hi_IN"/>
        </w:rPr>
        <w:t xml:space="preserve"> कहता है, या वह राजा जो सदा जीवित रहता है। एक राजा वह होता है जो किसी राज्य या किसी विशेष क्षेत्र पर शासन करता है। परमेश्वर पूरे संसार का राजा है, और सारी सृष्टि उसका राज्य है।</w:t>
      </w:r>
    </w:p>
    <w:p>
      <w:pPr/>
      <w:r>
        <w:rPr>
          <w:lang w:val="hi_IN" w:bidi="hi_IN"/>
        </w:rPr>
      </w:r>
      <w:r>
        <w:rPr>
          <w:lang w:val="hi_IN" w:bidi="hi_IN"/>
        </w:rPr>
        <w:t xml:space="preserve">यहाँ रुकें और समूह में चर्चा करें कि आप </w:t>
      </w:r>
      <w:r>
        <w:rPr>
          <w:b/>
          <w:lang w:val="hi_IN" w:bidi="hi_IN"/>
        </w:rPr>
        <w:t>राजा</w:t>
      </w:r>
      <w:r>
        <w:rPr>
          <w:lang w:val="hi_IN" w:bidi="hi_IN"/>
        </w:rPr>
        <w:t xml:space="preserve"> के लिए किस शब्द या वाक्यांश का उपयोग करेंगे। अधिक जानकारी के लिए मुख्य शब्दावली में </w:t>
      </w:r>
      <w:r>
        <w:rPr>
          <w:lang w:val="hi_IN" w:bidi="hi_IN"/>
        </w:rPr>
        <w:t>राजा</w:t>
      </w:r>
      <w:r>
        <w:rPr>
          <w:lang w:val="hi_IN" w:bidi="hi_IN"/>
        </w:rPr>
        <w:t xml:space="preserve"> और </w:t>
      </w:r>
      <w:r>
        <w:rPr>
          <w:lang w:val="hi_IN" w:bidi="hi_IN"/>
        </w:rPr>
        <w:t>परमेश्वर का राज्य</w:t>
      </w:r>
      <w:r>
        <w:rPr>
          <w:lang w:val="hi_IN" w:bidi="hi_IN"/>
        </w:rPr>
        <w:t xml:space="preserve"> देखें। यदि आपने पहले ही बाइबल की किसी अन्य पुस्तक में इस शब्द का अनुवाद किया है, तो यहाँ उसी शब्द का उपयोग करें। इस ऑडियो को यहाँ रोकें।</w:t>
      </w:r>
    </w:p>
    <w:p>
      <w:pPr/>
      <w:r>
        <w:rPr>
          <w:lang w:val="hi_IN" w:bidi="hi_IN"/>
        </w:rPr>
      </w:r>
      <w:r>
        <w:rPr>
          <w:lang w:val="hi_IN" w:bidi="hi_IN"/>
        </w:rPr>
        <w:t xml:space="preserve">पौलुस परमेश्वर को आदर और </w:t>
      </w:r>
      <w:r>
        <w:rPr>
          <w:b/>
          <w:lang w:val="hi_IN" w:bidi="hi_IN"/>
        </w:rPr>
        <w:t>महिमा</w:t>
      </w:r>
      <w:r>
        <w:rPr>
          <w:lang w:val="hi_IN" w:bidi="hi_IN"/>
        </w:rPr>
        <w:t xml:space="preserve"> देता है। इसका अर्थ है कि वह परमेश्वर का आदर करता है और परमेश्वर की प्रशंसा करता है। महिमा के लिए उसी शब्द का उपयोग करें जो आपने पिछले भागों में उपयोग किया है। अधिक जानकारी के लिए मुख्य शब्दावली में </w:t>
      </w:r>
      <w:r>
        <w:rPr>
          <w:lang w:val="hi_IN" w:bidi="hi_IN"/>
        </w:rPr>
        <w:t>महिमा</w:t>
      </w:r>
      <w:r>
        <w:rPr>
          <w:lang w:val="hi_IN" w:bidi="hi_IN"/>
        </w:rPr>
        <w:t xml:space="preserve"> देखें।</w:t>
      </w:r>
    </w:p>
    <w:p>
      <w:pPr/>
      <w:r>
        <w:rPr>
          <w:lang w:val="hi_IN" w:bidi="hi_IN"/>
        </w:rPr>
      </w:r>
      <w:r>
        <w:rPr>
          <w:lang w:val="hi_IN" w:bidi="hi_IN"/>
        </w:rPr>
        <w:t xml:space="preserve">पौलुस तीमुथियुस के बारे में </w:t>
      </w:r>
      <w:r>
        <w:rPr>
          <w:b/>
          <w:lang w:val="hi_IN" w:bidi="hi_IN"/>
        </w:rPr>
        <w:t>भविष्यद्वाणियों</w:t>
      </w:r>
      <w:r>
        <w:rPr>
          <w:lang w:val="hi_IN" w:bidi="hi_IN"/>
        </w:rPr>
        <w:t xml:space="preserve"> का उल्लेख करता है। भविष्यद्वाणियाँ परमेश्वर की ओर से विशेष संदेश थे। तीमुथियुस के विषय में की गई ये भविष्यद्वाणियाँ परमेश्वर की स्वीकृति की मुहर के समान थीं। भविष्यद्वाणियों ने सभी को दिखाया कि परमेश्वर ने तीमुथियुस को कलीसिया में इस महत्वपूर्ण काम के लिए चुना था।</w:t>
      </w:r>
    </w:p>
    <w:p>
      <w:pPr/>
      <w:r>
        <w:rPr>
          <w:lang w:val="hi_IN" w:bidi="hi_IN"/>
        </w:rPr>
      </w:r>
      <w:r>
        <w:rPr>
          <w:lang w:val="hi_IN" w:bidi="hi_IN"/>
        </w:rPr>
        <w:t xml:space="preserve">यहाँ रुकें और समूह में चर्चा करें कि आप </w:t>
      </w:r>
      <w:r>
        <w:rPr>
          <w:b/>
          <w:lang w:val="hi_IN" w:bidi="hi_IN"/>
        </w:rPr>
        <w:t>भविष्यद्वाणियों</w:t>
      </w:r>
      <w:r>
        <w:rPr>
          <w:lang w:val="hi_IN" w:bidi="hi_IN"/>
        </w:rPr>
        <w:t xml:space="preserve"> के लिए किस शब्द या वाक्यांश का उपयोग करेंगे। अधिक जानकारी के लिए मुख्य शब्दावली में </w:t>
      </w:r>
      <w:r>
        <w:rPr>
          <w:lang w:val="hi_IN" w:bidi="hi_IN"/>
        </w:rPr>
        <w:t>भविष्यद्वाणी</w:t>
      </w:r>
      <w:r>
        <w:rPr>
          <w:lang w:val="hi_IN" w:bidi="hi_IN"/>
        </w:rPr>
        <w:t xml:space="preserve">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पौलुस तीमुथियुस से कहता है कि वह अपने विश्वास और अच्छे </w:t>
      </w:r>
      <w:r>
        <w:rPr>
          <w:b/>
          <w:lang w:val="hi_IN" w:bidi="hi_IN"/>
        </w:rPr>
        <w:t>विवेक</w:t>
      </w:r>
      <w:r>
        <w:rPr>
          <w:lang w:val="hi_IN" w:bidi="hi_IN"/>
        </w:rPr>
        <w:t xml:space="preserve"> को बनाए रखे। विवेक के लिए उसी शब्द का उपयोग करें जो आपने पिछले भागों में उपयोग किया है। अधिक जानकारी के लिए मुख्य शब्दावली में </w:t>
      </w:r>
      <w:r>
        <w:rPr>
          <w:b/>
          <w:lang w:val="hi_IN" w:bidi="hi_IN"/>
        </w:rPr>
        <w:t>विवेक</w:t>
      </w:r>
      <w:r>
        <w:rPr>
          <w:lang w:val="hi_IN" w:bidi="hi_IN"/>
        </w:rPr>
        <w:t xml:space="preserve"> को देखें।</w:t>
      </w:r>
    </w:p>
    <w:p>
      <w:pPr/>
      <w:r>
        <w:rPr>
          <w:lang w:val="hi_IN" w:bidi="hi_IN"/>
        </w:rPr>
      </w:r>
      <w:r>
        <w:rPr>
          <w:b/>
          <w:lang w:val="hi_IN" w:bidi="hi_IN"/>
        </w:rPr>
        <w:t>शैतान</w:t>
      </w:r>
      <w:r>
        <w:rPr>
          <w:lang w:val="hi_IN" w:bidi="hi_IN"/>
        </w:rPr>
        <w:t xml:space="preserve"> एक आत्मिक प्राणी है। शैतान परमेश्वर का शत्रु है जो परमेश्वर के लोगों के विरुद्ध काम करता है। जब पौलुस लोगों को शैतान के हवाले करने की बात करता है, तो उसका अर्थ होता है उन्हें कलीसिया की सुरक्षा से बाहर कर देना। यह अनुशासन का एक गंभीर रूप था। इसका लक्ष्य इन लोगों को अपनी गलतियों का एहसास करने और सत्य की ओर लौटने में मदद करना था।</w:t>
      </w:r>
    </w:p>
    <w:p>
      <w:pPr/>
      <w:r>
        <w:rPr>
          <w:lang w:val="hi_IN" w:bidi="hi_IN"/>
        </w:rPr>
      </w:r>
      <w:r>
        <w:rPr>
          <w:lang w:val="hi_IN" w:bidi="hi_IN"/>
        </w:rPr>
        <w:t xml:space="preserve">यहाँ रुकें और समूह में चर्चा करें कि आप </w:t>
      </w:r>
      <w:r>
        <w:rPr>
          <w:b/>
          <w:lang w:val="hi_IN" w:bidi="hi_IN"/>
        </w:rPr>
        <w:t>शैतान</w:t>
      </w:r>
      <w:r>
        <w:rPr>
          <w:lang w:val="hi_IN" w:bidi="hi_IN"/>
        </w:rPr>
        <w:t xml:space="preserve"> के लिए किस शब्द या वाक्यांश का उपयोग करेंगे। अधिक जानकारी के लिए मुख्य शब्दावली में </w:t>
      </w:r>
      <w:r>
        <w:rPr>
          <w:lang w:val="hi_IN" w:bidi="hi_IN"/>
        </w:rPr>
        <w:t>शैतान</w:t>
      </w:r>
      <w:r>
        <w:rPr>
          <w:lang w:val="hi_IN" w:bidi="hi_IN"/>
        </w:rPr>
        <w:t xml:space="preserve"> को देखें। यदि आपने पहले ही बाइबल की किसी अन्य पुस्तक में इस शब्द का अनुवाद किया है, तो उसी शब्द का उपयोग करें जिसका उपयोग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1 तीमुथियुस 1:12–20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तीमुथियुस 2:1–7</w:t>
      </w:r>
      <w:r>
        <w:rPr>
          <w:lang w:val="hi_IN" w:bidi="hi_IN"/>
        </w:rPr>
      </w:r>
    </w:p>
    <w:p>
      <w:pPr>
        <w:pStyle w:val="Heading3"/>
      </w:pPr>
      <w:r>
        <w:rPr>
          <w:lang w:val="hi_IN" w:bidi="hi_IN"/>
        </w:rPr>
        <w:t>सुने और मन में रखें</w:t>
      </w:r>
    </w:p>
    <w:p>
      <w:pPr/>
      <w:r>
        <w:rPr>
          <w:lang w:val="hi_IN" w:bidi="hi_IN"/>
        </w:rPr>
      </w:r>
      <w:r>
        <w:rPr>
          <w:lang w:val="hi_IN" w:bidi="hi_IN"/>
        </w:rPr>
        <w:t xml:space="preserve">इस चरण में, 1 तीमुथियुस 2: 1–7 को सुनें और अपने मनों में रखें। </w:t>
      </w:r>
    </w:p>
    <w:p>
      <w:pPr/>
      <w:r>
        <w:rPr>
          <w:lang w:val="hi_IN" w:bidi="hi_IN"/>
        </w:rPr>
      </w:r>
      <w:r>
        <w:rPr>
          <w:lang w:val="hi_IN" w:bidi="hi_IN"/>
        </w:rPr>
        <w:t>यदि सम्भव हो, तो 1 तीमुथियुस 2: 1–7 के ऑडियो संस्करण को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तीमुथियुस 2:1–7 का ऑडियो सबसे संस्करण आसानी से समझ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पौलुस ने तीमुथियुस को लिखे अपने पत्र की शुरुआत तीमुथियुस से यह कहकर की थी कि पौलुस जानता है कि इफिसुस की कलीसिया में कुछ लोग हैं जो गलत बातें सिखाते हैं। इन लोगों की शिक्षाएँ परमेश्वर की व्यवस्था और उस शुभ समाचार के विरुद्ध हैं जिसे परमेश्वर ने पौलुस को सिखाने की आज्ञा दी थी। आपको याद होगा कि इससे पहले के भाग में, पौलुस ने तीमुथियुस को हिम्मत दी कि वह लोगों को यही शुभ समाचार सिखाने की अपनी ज़िम्मेदारी में मज़बूत बना रहे।</w:t>
      </w:r>
    </w:p>
    <w:p>
      <w:pPr/>
      <w:r>
        <w:rPr>
          <w:lang w:val="hi_IN" w:bidi="hi_IN"/>
        </w:rPr>
      </w:r>
      <w:r>
        <w:rPr>
          <w:lang w:val="hi_IN" w:bidi="hi_IN"/>
        </w:rPr>
        <w:t>इस भाग में, पौलुस तीमुथियुस को कुछ खास निर्देश देना शुरू करता है कि इफिसुस में गलत शिक्षा देने वाले शिक्षकों को कैसे रोका जाए और विश्वासियों को तथा खुद को उनकी गलत शिक्षाओं से कैसे बचाया जाए। पौलुस की तीमुथियुस को पहली शिक्षा यह है कि वह इफिसुस के लोगों से प्रार्थना करवाए।</w:t>
      </w:r>
    </w:p>
    <w:p>
      <w:pPr/>
      <w:r>
        <w:rPr>
          <w:lang w:val="hi_IN" w:bidi="hi_IN"/>
        </w:rPr>
      </w:r>
      <w:r>
        <w:rPr>
          <w:lang w:val="hi_IN" w:bidi="hi_IN"/>
        </w:rPr>
        <w:t>यहाँ रुकें और समूह के रूप में इस प्रश्न पर चर्चा करें: आपके समुदाय में एक प्रार्थना सभा कैसी दिखती है? आप किसी व्यक्ति से आपके लिए प्रार्थना करने के लिए किन अलग-अलग तरीकों से कह सकते हैं? इस ऑडियो को यहाँ रोकें।</w:t>
      </w:r>
    </w:p>
    <w:p>
      <w:pPr/>
      <w:r>
        <w:rPr>
          <w:lang w:val="hi_IN" w:bidi="hi_IN"/>
        </w:rPr>
      </w:r>
      <w:r>
        <w:rPr>
          <w:lang w:val="hi_IN" w:bidi="hi_IN"/>
        </w:rPr>
        <w:t>पौलुस विश्वासियों को सभी के लिए प्रार्थना करने के लिए प्रोत्साहित करता है, जिसमें वे लोग भी शामिल हैं जो विश्वासियों पर अधिकार रखते हैं। उस समय बहुत से लोग मानते थे कि राजनीतिक सत्ता वाले परिवारों में, जैसे कि राजा और रानी, शक्ति इसलिए होती थी क्योंकि उन लोगों के देवताओं ने यह उन लोगों को दी थी। बाकी राजनीतिक, सैन्य और धार्मिक सत्ता के पदों के लिए, अमीर लोग पैसे देकर उन पदों पर बैठे लोगों को अपने नियंत्रण में कर सकते थे। आपको प्रेरितों के काम में याद होगा कि पौलुस ने इफिसुस में दो साल बिताया था। पौलुस की शिक्षाओं ने इफिसुस के यहूदी और अन्यजाति दोनों के अगुवों को पौलुस और नए विश्वासियों के प्रति क्रोधित कर दिया। उस स्थिति में, अन्यजाति नाराज़ थे क्योंकि अगर लोग अपनी स्थानीय देवी की पूजा करना बंद कर देते, तो उनकी पूजा की सांस्कृतिक परंपराएँ बदल जातीं और उनके व्यवसायों को नुकसान होता। इफिसुस के लोग रोम के मानव सम्राट की भी ऐसे पूजा करते थे जैसे वह कोई देवता हो। इसलिए, इफिसुस में किसकी पूजा करनी है, यह फैसला किसी व्यक्ति के राजनीतिक जीवन को भी प्रभावित कर सकता था।</w:t>
      </w:r>
    </w:p>
    <w:p>
      <w:pPr/>
      <w:r>
        <w:rPr>
          <w:lang w:val="hi_IN" w:bidi="hi_IN"/>
        </w:rPr>
      </w:r>
      <w:r>
        <w:rPr>
          <w:lang w:val="hi_IN" w:bidi="hi_IN"/>
        </w:rPr>
        <w:t>यहाँ रुकें और समूह के रूप में इस प्रश्न पर चर्चा करें: कोई व्यक्ति आपके समुदाय में अगुवा कैसे बन जाता है? अपनी जीवन से ऐसे उदाहरण बताएं जब परमेश्वर की आज्ञा मानने के लिए आपके किए गए किसी काम या कही गई बात से आपके समुदाय के अगुवों या दूसरे लोग आपसे नाराज़ हो गए हों। आपने कैसे जवाब दिया? इस ऑडियो को यहाँ रोकें।</w:t>
      </w:r>
    </w:p>
    <w:p>
      <w:pPr/>
      <w:r>
        <w:rPr>
          <w:lang w:val="hi_IN" w:bidi="hi_IN"/>
        </w:rPr>
      </w:r>
      <w:r>
        <w:rPr>
          <w:lang w:val="hi_IN" w:bidi="hi_IN"/>
        </w:rPr>
        <w:t>इन चुनौतियों के जवाब में, पौलुस तीमुथियुस से कहता है कि वह विश्वासियों को सभी लोगों के उद्धार के लिए प्रार्थना करना सिखाए, जिसमें उनके राजनीतिक अगुवे भी शामिल हैं। पौलुस कहता है कि इस तरह की प्रार्थना लोगों को अपने समुदायों में शांति से रहने में मदद करेगी। पौलुस यह भी कहता है कि इससे यह दिखाया जाएगा कि विश्वासी परमेश्वर से डरने वाले और सम्मानित लोग हैं। दूसरे शब्दों में, यह दिखाएगा कि विश्वासी ऐसे लोग हैं जो परमेश्वर को प्रसन्न करने के लिए जीवन जीते हैं और अच्छे निर्णय लेते हैं क्योंकि वे सोच-समझकर निर्णय करते हैं।</w:t>
      </w:r>
    </w:p>
    <w:p>
      <w:pPr/>
      <w:r>
        <w:rPr>
          <w:lang w:val="hi_IN" w:bidi="hi_IN"/>
        </w:rPr>
      </w:r>
      <w:r>
        <w:rPr>
          <w:lang w:val="hi_IN" w:bidi="hi_IN"/>
        </w:rPr>
        <w:t>यहाँ रुकें और समूह के रूप में इस प्रश्न पर चर्चा करें: इस बात पर चर्चा करें कि जब लोग अपने समुदाय में दूसरों के साथ शांति से रहते हैं और समुदाय में दूसरों के लिए प्रार्थना करते हैं तो वे किस प्रकार के काम करते हैं। आप ऐसे लोगों को कैसे वर्णन करते हैं जो इस तरह रहते हैं? इस ऑडियो को यहाँ रोकें।</w:t>
      </w:r>
    </w:p>
    <w:p>
      <w:pPr/>
      <w:r>
        <w:rPr>
          <w:lang w:val="hi_IN" w:bidi="hi_IN"/>
        </w:rPr>
      </w:r>
      <w:r>
        <w:rPr>
          <w:lang w:val="hi_IN" w:bidi="hi_IN"/>
        </w:rPr>
        <w:t>फिर पौलुस कहता है कि इस तरह प्रार्थना करना परमेश्वर के सामने अच्छा है। जब पौलुस कहता है "परमेश्वर के सामने," तो पौलुस का अर्थ यह है कि परमेश्वर इस प्रकार की प्रार्थना को एक अच्छी बात मानता है। दूसरे शब्दों में, जब हम दूसरों के लिए प्रार्थना करते हैं तो परमेश्वर को यह पसंद आता है। पौलुस इसका समर्थन तब करता है जब वह समझाता है कि परमेश्वर सभी लोगों को बचाना चाहता है और परमेश्वर चाहता है कि सभी लोग सच्चाई को जानें। पौलुस समझाता है कि परमेश्वर ने हमें यीशु के द्वारा बचाया है। पौलुस यीशु को एक मध्यस्थ कहता है। मध्यस्थ वह व्यक्ति होता है जो किसी बहस में दो लोगों को आपस में सहमत होने और शांति बनाने में मदद करता है।</w:t>
      </w:r>
    </w:p>
    <w:p>
      <w:pPr/>
      <w:r>
        <w:rPr>
          <w:lang w:val="hi_IN" w:bidi="hi_IN"/>
        </w:rPr>
      </w:r>
      <w:r>
        <w:rPr>
          <w:lang w:val="hi_IN" w:bidi="hi_IN"/>
        </w:rPr>
        <w:t>यहाँ रुकें और समूह के रूप में इस प्रश्न पर चर्चा करें: अपने जीवन से ऐसे उदाहरण बताएँ जब किसी के साथ आपकी गंभीर बहस हुई थी। आपने और उस व्यक्ति ने एक-दूसरे के साथ शान्ति बनाने के लिए क्या किया? आपके समुदाय में दो लोगों को एक आधिकारिक समझौते तक पहुँचने में मदद करने का विशेष काम किसके पास है? इस ऑडियो को यहाँ रोकें।</w:t>
      </w:r>
    </w:p>
    <w:p>
      <w:pPr/>
      <w:r>
        <w:rPr>
          <w:lang w:val="hi_IN" w:bidi="hi_IN"/>
        </w:rPr>
      </w:r>
      <w:r>
        <w:rPr>
          <w:lang w:val="hi_IN" w:bidi="hi_IN"/>
        </w:rPr>
        <w:t>पौलुस कहता है कि यीशु ने अपने आप को "छुड़ौती" के रूप में दिया। पौलुस और तीमुथियुस के समय में गुलामी एक सामान्य और स्वीकार्य व्यवहार था। जब कोई व्यक्ति कैदी या गुलाम होता है, तो कोई दूसरा व्यक्ति उसे खरीदकर आज़ाद कर सकता था। जिस पैसे से कोई व्यक्ति किसी गुलाम या कैदी को छुड़ाता है, उसे छुड़ौती कहा जाता था।</w:t>
      </w:r>
    </w:p>
    <w:p>
      <w:pPr/>
      <w:r>
        <w:rPr>
          <w:lang w:val="hi_IN" w:bidi="hi_IN"/>
        </w:rPr>
      </w:r>
      <w:r>
        <w:rPr>
          <w:lang w:val="hi_IN" w:bidi="hi_IN"/>
        </w:rPr>
        <w:t>यहाँ रुकें और समूह के रूप में इस प्रश्न पर चर्चा करें: यदि आपके समुदाय के किसी व्यक्ति पर कोई कर्ज है जिसे वह चुका नहीं सकता है, तो वह व्यक्ति उसे चुकाने के लिए मदद कैसे ढूँढ सकता है? क्या लोग सोचते हैं कि किसी और के लिए बिल या जुर्माना देना अच्छी बात है? उस समय की कहानी सुनाएँ जब किसी व्यक्ति ने किसी दूसरे का कर्ज चुकाया हो। इस ऑडियो को यहाँ रोकें।</w:t>
      </w:r>
    </w:p>
    <w:p>
      <w:pPr/>
      <w:r>
        <w:rPr>
          <w:lang w:val="hi_IN" w:bidi="hi_IN"/>
        </w:rPr>
      </w:r>
      <w:r>
        <w:rPr>
          <w:lang w:val="hi_IN" w:bidi="hi_IN"/>
        </w:rPr>
        <w:t>पौलुस सभी के लिए प्रार्थना करने और उद्धार के बारे में तीमुथियुस को याद दिलाकर इस भाग को समाप्त करता है कि वास्तव में परमेश्वर ने पौलुस को जो मिशन दिया था वह सभी लोगों को यीशु के बारे में यह संदेश पहुँचाना था। पौलुस कहता है कि उसका मिशन अन्यजातियों को बताना है, जिसका अर्थ है वे लोग जो यहूदी नहीं हैं। पौलुस कहता है कि पौलुस अन्यजातियों का प्रेरित है। आपको याद होगा कि यीशु ने अपनी मृत्यु और पुनरुत्थान से पहले ही अन्य लोगों को शुभ संदेश बताने के लिए अपने चेलों को मिशन पर भेजा था। यहाँ, पौलुस जोर देता है कि पौलुस को परमेश्वर की ओर से भी एक विशेष मिशन मिला है कि वह जाकर सभी लोगों को यीशु के बारे में बताए।</w:t>
      </w:r>
    </w:p>
    <w:p>
      <w:pPr/>
      <w:r>
        <w:rPr>
          <w:lang w:val="hi_IN" w:bidi="hi_IN"/>
        </w:rPr>
      </w:r>
      <w:r>
        <w:rPr>
          <w:lang w:val="hi_IN" w:bidi="hi_IN"/>
        </w:rPr>
        <w:t xml:space="preserve">यहाँ रुकें और समूह के रूप में इस प्रश्न पर चर्चा करें: किसी ऐसे व्यक्ति के बारे में एक कहानी सुनाएँ जो किसी विशेष मिशन पर है। इस बात पर ध्यान दें कि आप कैसे बताते हैं कि उस व्यक्ति को काम पर किसने भेजा, और यह कैसे बताते हैं कि उसने उस काम को अच्छी तरह किया या ठीक से नहीं किया। </w:t>
      </w:r>
      <w:r>
        <w:rPr>
          <w:lang w:val="hi_IN" w:bidi="hi_IN"/>
        </w:rPr>
      </w:r>
    </w:p>
    <w:p>
      <w:pPr>
        <w:pStyle w:val="Heading3"/>
      </w:pPr>
      <w:r>
        <w:rPr>
          <w:lang w:val="hi_IN" w:bidi="hi_IN"/>
        </w:rPr>
        <w:t>घटनाओं को समझाना</w:t>
      </w:r>
    </w:p>
    <w:p>
      <w:pPr/>
      <w:r>
        <w:rPr>
          <w:lang w:val="hi_IN" w:bidi="hi_IN"/>
        </w:rPr>
      </w:r>
      <w:r>
        <w:rPr>
          <w:lang w:val="hi_IN" w:bidi="hi_IN"/>
        </w:rPr>
        <w:t>1 तीमुथियुस 2:1–7 का सबसे आसानी से समझ आने वाले ऑडियो संस्करण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में तीन हिस्से हैं। </w:t>
      </w:r>
    </w:p>
    <w:p>
      <w:pPr/>
      <w:r>
        <w:rPr>
          <w:lang w:val="hi_IN" w:bidi="hi_IN"/>
        </w:rPr>
      </w:r>
      <w:r>
        <w:rPr>
          <w:b/>
          <w:lang w:val="hi_IN" w:bidi="hi_IN"/>
        </w:rPr>
        <w:t>पहले भाग में:</w:t>
      </w:r>
      <w:r>
        <w:rPr>
          <w:lang w:val="hi_IN" w:bidi="hi_IN"/>
        </w:rPr>
        <w:t xml:space="preserve"> पौलुस विश्वासियों से आग्रह करता है कि वे सभी के लिए प्रार्थना करें। पौलुस यह भी कहता है कि राजाओं और उन लोगों के लिए प्रार्थना करें जिनके पास अधिकार है। पौलुस कहता है कि यह विश्वासियों को अपने समुदाय के साथ शान्ति और भक्ति में रहने में मदद करेगा।</w:t>
      </w:r>
    </w:p>
    <w:p>
      <w:pPr/>
      <w:r>
        <w:rPr>
          <w:lang w:val="hi_IN" w:bidi="hi_IN"/>
        </w:rPr>
      </w:r>
      <w:r>
        <w:rPr>
          <w:b/>
          <w:lang w:val="hi_IN" w:bidi="hi_IN"/>
        </w:rPr>
        <w:t>दूसरे भाग में:</w:t>
      </w:r>
      <w:r>
        <w:rPr>
          <w:lang w:val="hi_IN" w:bidi="hi_IN"/>
        </w:rPr>
        <w:t xml:space="preserve"> पौलुस कहता है कि जब विश्वासी ऐसा करते हैं तो परमेश्वर को यह पसंद आता है क्योंकि परमेश्वर सभी लोगों को बचाना चाहता है। पौलुस समझाता है कि परमेश्वर यीशु मसीह के द्वारा लोगों को बचाता है। यीशु मसीह एकमात्र मध्यस्थ है जो परमेश्वर और लोगों के बीच शान्ति बनाता है। यीशु ने यह तब किया जब यीशु ने अपने आप को हमारी स्वतंत्रता के लिए छुड़ौती के रूप में दिया।</w:t>
      </w:r>
    </w:p>
    <w:p>
      <w:pPr/>
      <w:r>
        <w:rPr>
          <w:lang w:val="hi_IN" w:bidi="hi_IN"/>
        </w:rPr>
      </w:r>
      <w:r>
        <w:rPr>
          <w:b/>
          <w:lang w:val="hi_IN" w:bidi="hi_IN"/>
        </w:rPr>
        <w:t>तीसरे भाग में:</w:t>
      </w:r>
      <w:r>
        <w:rPr>
          <w:lang w:val="hi_IN" w:bidi="hi_IN"/>
        </w:rPr>
        <w:t xml:space="preserve"> पौलुस कहता है कि परमेश्वर ने पौलुस को अन्यजातियों को यीशु के बारे में यह सन्देश सिखाने के लिए भेजा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इफिसुस के विश्वासी</w:t>
      </w:r>
    </w:p>
    <w:p>
      <w:pPr>
        <w:pStyle w:val="ListBullet"/>
        <w:spacing w:line="240" w:lineRule="auto"/>
        <w:ind w:left="720"/>
      </w:pPr>
      <w:r>
        <w:rPr>
          <w:lang w:val="hi_IN" w:bidi="hi_IN"/>
        </w:rPr>
      </w:r>
      <w:r>
        <w:rPr>
          <w:lang w:val="hi_IN" w:bidi="hi_IN"/>
        </w:rPr>
        <w:t>सभी मनुष्य</w:t>
      </w:r>
    </w:p>
    <w:p>
      <w:pPr>
        <w:pStyle w:val="ListBullet"/>
        <w:spacing w:line="240" w:lineRule="auto"/>
        <w:ind w:left="720"/>
      </w:pPr>
      <w:r>
        <w:rPr>
          <w:lang w:val="hi_IN" w:bidi="hi_IN"/>
        </w:rPr>
      </w:r>
      <w:r>
        <w:rPr>
          <w:lang w:val="hi_IN" w:bidi="hi_IN"/>
        </w:rPr>
        <w:t>अधिकार के पदों पर लोग</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मसीह यीशु</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अन्यजाति</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पौलुस ने पिछले भागों में कहा है कि पौलुस जानता है कि इफिसुस की कलीसिया में समस्याएँ हैं। पौलुस जब शुरुआत करता है, तो वह एक ऐसे वाक्य के द्वारा इस भाग को पिछले भाग से जोड़ता है जो तीमुथियुस से ज़ोर देकर कहता है कि वह इस और अगले भागों में दी गई पौलुस की सलाह माने। इस तरह, तीमुथियुस बुरे शिक्षकों को रोक सकता है और अपने आप और इफिसुस के विश्वासियों को इन लोगों की गलत शिक्षाओं से बचा सकता है। प्रार्थना कई निर्देशों में पहला है जो पौलुस अपने पत्र में तीमुथियुस को देता है। पौलुस पहले प्रार्थना के बारे में बात करता है ताकि यह दिखाया जा सके कि प्रार्थना सबसे महत्वपूर्ण काम है जो विश्वासी कर सकते हैं।</w:t>
      </w:r>
    </w:p>
    <w:p>
      <w:pPr/>
      <w:r>
        <w:rPr>
          <w:lang w:val="hi_IN" w:bidi="hi_IN"/>
        </w:rPr>
      </w:r>
      <w:r>
        <w:rPr>
          <w:lang w:val="hi_IN" w:bidi="hi_IN"/>
        </w:rPr>
        <w:t>पौलुस कहता है कि विश्वासियों को चार तरीकों से प्रार्थना करनी चाहिए। विश्वासियों को विनती, प्रार्थना, मध्यस्थता और धन्यवाद देना चाहिए। जब कोई व्यक्ति मध्यस्थता करता है, तो वह व्यक्ति किसी और के लिए विनती करता है। पौलुस प्रार्थना करने के इन चार तरीकों के बारे में बात करता है ताकि यह दिखाया जा सके कि पौलुस चाहता है कि विश्वासी सभी प्रकार की प्रार्थना करें। पूरे विचार का अर्थ है, "सभी के लिए हर प्रकार की प्रार्थना करें।"</w:t>
      </w:r>
    </w:p>
    <w:p>
      <w:pPr/>
      <w:r>
        <w:rPr>
          <w:lang w:val="hi_IN" w:bidi="hi_IN"/>
        </w:rPr>
      </w:r>
      <w:r>
        <w:rPr>
          <w:lang w:val="hi_IN" w:bidi="hi_IN"/>
        </w:rPr>
        <w:t>पौलुस विश्वासियों को सभी के लिए प्रार्थना करने के लिए प्रोत्साहित करता है, जिसमें राजा और अन्य अगुवे भी शामिल हैं जो विश्वासियों पर अधिकार रखते हैं। पौलुस तीमुथियुस से कहता है कि प्रार्थना का परिणाम या लक्ष्य यह है कि विश्वासी अपने समुदायों में शांतिपूर्ण और शान्त जीवन जीएंगे, और जब विश्वासी प्रार्थना करते हैं, तो विश्वासी दिखाएँगे कि वे धार्मिक और सम्मानित लोग हैं। यहाँ शांतिपूर्ण और शान्त शब्दों का अर्थ लगभग एक-सा है। इन दोनों शब्दों का अर्थ शांत और व्यवस्थित होना है। जब लोग धार्मिक होते हैं, तो वे लोग इस तरह जीवन जीते हैं जो परमेश्वर को खुश करता है और परमेश्वर के लिए सम्मान दिखाता है। जब लोग सम्मानित होते हैं, तो वे ऐसे तरीके से जीवन जीते हैं जो दिखाता है कि वे अच्छे फैसले लेते हैं, और इसी वजह से दूसरे लोग उनका सम्मान करते हैं। ये सभी गुण एक साथ उस प्रकार के जीवन का वर्णन करते हैं जो विश्वासियों को जीना चाहिए। जब विश्वासी इस तरह रहते हैं, तो विश्वासियों का अपने समुदाय के साथ रिश्ता बेहतर होता है, और वह समुदाय मसीहियों और परमेश्वर को बेहतर मानता है।</w:t>
      </w:r>
    </w:p>
    <w:p>
      <w:pPr/>
      <w:r>
        <w:rPr>
          <w:lang w:val="hi_IN" w:bidi="hi_IN"/>
        </w:rPr>
      </w:r>
      <w:r>
        <w:rPr>
          <w:lang w:val="hi_IN" w:bidi="hi_IN"/>
        </w:rPr>
        <w:t>यहाँ रुकें और समूह में उन समयों पर चर्चा करें जब आपने किसी को अच्छा जीवन जीने या कठिन परिस्थिति में सही व्यवहार करने के बारे में सलाह दी हो। इस बात पर ध्यान दें कि आपने कैसे दिखाया कि कौन सी बातें करना दूसरों से अधिक महत्वपूर्ण हैं। चर्चा करें कि जब कोई व्यक्ति इस तरह जीवन जीता है तो क्या होगा। इस ऑडियो को यहाँ रोकें।</w:t>
      </w:r>
    </w:p>
    <w:p>
      <w:pPr/>
      <w:r>
        <w:rPr>
          <w:lang w:val="hi_IN" w:bidi="hi_IN"/>
        </w:rPr>
      </w:r>
      <w:r>
        <w:rPr>
          <w:lang w:val="hi_IN" w:bidi="hi_IN"/>
        </w:rPr>
        <w:t>दूसरे भाग में, पौलुस अपने निर्देशों का समर्थन करता है जब वह कहता है कि जब विश्वासी इस तरह प्रार्थना करते हैं तो परमेश्वर को यह पसंद आता है, क्योंकि परमेश्वर सभी को बचाना चाहता है। पौलुस कहता है कि यीशु एक मध्यस्थ है और यीशु ने हमारी स्वतंत्रता के लिए स्वयं फिरौती के रूप में भुगतान किया। फिर पौलुस बताता है कि यीशु ने जो किया वह एक गवाही या सन्देश के रूप में है, जो सबसे अच्छे समय पर आया था।</w:t>
      </w:r>
    </w:p>
    <w:p>
      <w:pPr/>
      <w:r>
        <w:rPr>
          <w:lang w:val="hi_IN" w:bidi="hi_IN"/>
        </w:rPr>
      </w:r>
      <w:r>
        <w:rPr>
          <w:lang w:val="hi_IN" w:bidi="hi_IN"/>
        </w:rPr>
        <w:t>यहाँ रुकें और समूह के रूप में उस समय पर चर्चा करें जब आपको एक सन्देश ठीक उसी समय मिला जब आपको इसकी आवश्यकता थी। इस बात पर ध्यान दें कि आप कैसे व्यक्त करते हैं कि संदेश कब आया और वह समय आपके लिए सन्देश सुनने के लिए एक अच्छा समय क्यों था। इस ऑडियो को यहाँ रोकें।</w:t>
      </w:r>
    </w:p>
    <w:p>
      <w:pPr/>
      <w:r>
        <w:rPr>
          <w:lang w:val="hi_IN" w:bidi="hi_IN"/>
        </w:rPr>
      </w:r>
      <w:r>
        <w:rPr>
          <w:lang w:val="hi_IN" w:bidi="hi_IN"/>
        </w:rPr>
        <w:t>इस भाग के तीसरे भाग में, पौलुस सभी लोगों के उद्धार के लिए प्रार्थना करने के अपने निर्देशों को पौलुस के अपने मिशन से जोड़ता है कि वह सभी लोगों को शुभ समाचार के बारे में बताता है। यीशु के बारे में शुभ समाचार केवल यहूदियों के लिए नहीं है। पौलुस कहता है कि परमेश्वर ने पौलुस को एक प्रचारक, एक प्रेरित और शिक्षक बनाया ताकि पौलुस यीशु के बारे में इस गवाही को अन्यजातियों को भी बता सके। दूसरे शब्दों में, परमेश्वर ने पौलुस को सभी लोगों को—गैर-यहूदी लोगों सहित – विश्वास और सत्य में वे बातें सिखाने के लिए भेजा है जो पौलुस यीशु के बारे में जानता है। जब पौलुस कहता है कि वह विश्वास और सत्य में सिखाता है, तो कुछ लोग सोचते हैं कि पौलुस उस तरीके के बारे में बात करता है जो पौलुस सिखाता है। दूसरे शब्दों में, पौलुस अन्यजातियों को विश्वासयोग्य और सच्चाई से सिखाता है—हमेशा उन्हें सत्य सिखाता है। अन्य लोग सोचते हैं कि पौलुस उस बात का वर्णन करना चाहता है जो पौलुस सिखाता है। दूसरे शब्दों में, पौलुस विश्वास का सन्देश सिखाता है, या यीशु पर भरोसा करना। पौलुस सत्य या परमेश्वर की सच्ची बातें भी सिखाता है। पौलुस चाहता है कि तीमुथियुस बिना किसी संदेह के जानें कि पौलुस अपने बारे में सच्चाई बताता है। पौलुस यहाँ तक कि अपनी लिखी बात को रोकता है ताकि यह जोर दिया जा सके कि जब पौलुस कहता है कि वह एक प्रेरित है, तो पौलुस सत्य बताता है।</w:t>
      </w:r>
    </w:p>
    <w:p>
      <w:pPr/>
      <w:r>
        <w:rPr>
          <w:lang w:val="hi_IN" w:bidi="hi_IN"/>
        </w:rPr>
      </w:r>
      <w:r>
        <w:rPr>
          <w:lang w:val="hi_IN" w:bidi="hi_IN"/>
        </w:rPr>
        <w:t>यहाँ रुकें और अपने बारे में उन बातों पर चर्चा करें जो आप बहुत निश्चित हैं कि सच हैं। इस बात पर ध्यान दें कि आप कैसे जोर देते हैं कि ये बातें सच हैं। क्या आप खुद को बीच में रोकते हैं? आप कैसे अनुवाद करेंगे कि पौलुस खुद को रोकता है और जोर देता है कि ये बातें पौलुस के बारे में सच हैं? पौलुस के आग्रह का अनुवाद अपनी भाषा में सबसे स्वाभाविक तरीके से करें, भले ही इसका अर्थ है कि आपको भाग के क्रम को बदलने की आवश्यकता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lang w:val="hi_IN" w:bidi="hi_IN"/>
        </w:rPr>
        <w:t>वस्तुओं या चित्रों का उपयोग करें यह दिखाने के लिए कि पौलुस तीमुथियुस से कैसे कहता है कि वह विश्वासियों को प्रार्थना करने के लिए प्रोत्साहित करे। एक अन्य क्षेत्र में, आप विश्वासियों और अधिकार वाले लोगों को दो समूहों में रख सकते हैं। दिखाएँ कि तीमुथियुस विश्वासियों को कैसे बताता है कि पौलुस ने विश्वासियों को क्या करने के लिए निर्देश दिए हैं। तीमुथियुस और विश्वासियों को यह दिखाना चाहिए कि वे अगुवों के लिए प्रार्थना करते हैं। यीशु विश्वासियों, परमेश्वर और अगुवों के बीच खड़े हो सकता है। शायद यीशु कुछ अगुवों के साथ परमेश्वर के पास चल सकता है, और फिर अगुवों को विश्वासियों के समुदाय में ला सकता है। यह दिखाता है कि यीशु मध्यस्थ है, वह जो लोगों को परमेश्वर के विश्वासियों के समुदाय में लाता है। यह दिखाएँ कि अविश्वासियों के समुदाय के लोग विश्वासियों का सम्मान करते हैं। दिखाएँ कि परमेश्वर और यीशु विश्वासियों को कैसे देखते हैं और विश्वासियों के काम से खुश हैं। दिखाएँ कि पौलुस अविश्वासियों के समुदाय और अगुवों को यीशु के बारे में कैसे सिखाता है।</w:t>
      </w:r>
      <w:r>
        <w:rPr>
          <w:lang w:val="hi_IN" w:bidi="hi_IN"/>
        </w:rPr>
      </w:r>
    </w:p>
    <w:p>
      <w:pPr>
        <w:pStyle w:val="Heading3"/>
      </w:pPr>
      <w:r>
        <w:rPr>
          <w:lang w:val="hi_IN" w:bidi="hi_IN"/>
        </w:rPr>
        <w:t>पाठ को नाटकीय रूप देना</w:t>
      </w:r>
    </w:p>
    <w:p>
      <w:pPr/>
      <w:r>
        <w:rPr>
          <w:lang w:val="hi_IN" w:bidi="hi_IN"/>
        </w:rPr>
      </w:r>
      <w:r>
        <w:rPr>
          <w:lang w:val="hi_IN" w:bidi="hi_IN"/>
        </w:rPr>
        <w:t xml:space="preserve">1 तीमुथियुस 2:1–7 का ऑडियो संस्करण सबसे आसानी से समझ आने वाले अनुवाद में सुनें। </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तीन हिस्से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इफिसुस के विश्वासी</w:t>
      </w:r>
    </w:p>
    <w:p>
      <w:pPr>
        <w:pStyle w:val="ListBullet"/>
        <w:spacing w:line="240" w:lineRule="auto"/>
        <w:ind w:left="720"/>
      </w:pPr>
      <w:r>
        <w:rPr>
          <w:lang w:val="hi_IN" w:bidi="hi_IN"/>
        </w:rPr>
      </w:r>
      <w:r>
        <w:rPr>
          <w:lang w:val="hi_IN" w:bidi="hi_IN"/>
        </w:rPr>
        <w:t>सभी मनुष्य</w:t>
      </w:r>
    </w:p>
    <w:p>
      <w:pPr>
        <w:pStyle w:val="ListBullet"/>
        <w:spacing w:line="240" w:lineRule="auto"/>
        <w:ind w:left="720"/>
      </w:pPr>
      <w:r>
        <w:rPr>
          <w:lang w:val="hi_IN" w:bidi="hi_IN"/>
        </w:rPr>
      </w:r>
      <w:r>
        <w:rPr>
          <w:lang w:val="hi_IN" w:bidi="hi_IN"/>
        </w:rPr>
        <w:t>अधिकार के पदों पर लोग</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मसीह यीशु</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अन्यजाति</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 xml:space="preserve">पौलुस द्वारा तीमुथियुस से विश्वासियों को प्रार्थना के लिए प्रोत्साहित करने के तरीके का अभिनय करें। एक अन्य भाग में, आप विश्वासियों और अधिकार वाले लोगों को दो समूहों में रख सकते हैं। दिखाएँ कि तीमुथियुस विश्वासियों को कैसे बताता है कि पौलुस ने विश्वासियों को क्या करने के लिए निर्देश दिए हैं।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जो लोग विश्वासियों की भूमिका निभा रहे हैं, उनसे पूछिए: “जब आप सुनते हैं कि आपको राजाओं और दूसरे अगुवों के लिए प्रार्थना करनी चाहिए, तो आपको कैसा लगता है?” लोग इस तरह के उत्तर दे सकते हैं, जैसे:</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अभिनय करें कि विश्वासी अगुवों के लिए सभी प्रकार की प्रार्थना कैसे करते हैं। अधिकार के अगुवे यह अभिनय कर सकते हैं कि वे यीशु के इन अनुयायियों को कैसे देखते हैं जो भक्तिपूर्ण और सम्मानित तरीके से रहते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उन लोगों से पूछें जो समुदाय के अगुवों की भूमिका निभाते हैं, "जब आप देखते हैं कि मसीही कैसे रहते हैं, तो आप कैसा महसूस करते हैं?" लोग इस तरह के उत्तर दे सकते हैं, जैसे:</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एक व्यक्ति परमेश्वर के रूप में अभिनय करें और लोगों का एक समूह मनुष्यों के रूप में अभिनय करे। परमेश्वर की इच्छा का अभिनय करें कि वह सभी लोगों को बचाना चाहते हैं और चाहते हैं कि सभी लोग सत्य को जानें। कुछ लोग जो समुदाय के अगुवे थे, वे इस समूह में अभिनय भी कर सकते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उस व्यक्ति से पूछें जो परमेश्वर की भूमिका निभाता है, "जब लोग सत्य को नहीं जानते हैं तो आप क्या महसूस करते हैं?" वह व्यक्ति इस तरह से उत्तर दे सकता है:</w:t>
      </w:r>
    </w:p>
    <w:p>
      <w:pPr>
        <w:pStyle w:val="ListBullet"/>
        <w:spacing w:line="240" w:lineRule="auto"/>
        <w:ind w:left="720"/>
      </w:pPr>
      <w:r>
        <w:rPr>
          <w:lang w:val="hi_IN" w:bidi="hi_IN"/>
        </w:rPr>
      </w:r>
      <w:r>
        <w:rPr>
          <w:lang w:val="hi_IN" w:bidi="hi_IN"/>
        </w:rPr>
        <w:t>उस समूह से पूछें जो लोगों की भूमिका निभाता है, "जब आप सत्य को नहीं जानते हैं तो आप क्या महसूस करते हैं?" लोग इस तरह के उत्तर दे सकते हैं, जैसे:</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एक और व्यक्ति से कहें कि वह यह अभिनय करे, कि यीशु परमेश्वर और सभी लोगों के बीच मध्यस्थ कैसे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उस व्यक्ति से पूछें जो यीशु की भूमिका निभाता है, "जब आप लोगों और परमेश्वर के बीच शान्ति लाने के लिए मध्यस्थ के रूप में अभिनय करते हैं तो आप क्या महसूस करते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अभिनय करें कि पौलुस अन्यजातियों को सुसमाचार का सन्देश कैसे प्रचार करता है। कुछ लोग जो समुदाय के अगुवे थे, वे अन्यजातियों के रूप में भी अभिनय कर सकते हैं जो पौलुस का सन्देश सुनते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उन लोगों के समूह से पूछें जो अन्यजातियों की भूमिका निभाते हैं, "जब आप वह सुसमाचार सुनते हैं कि परमेश्वर आपको बचाना चाहता है, तो आप क्या महसूस करते हैं?" लोग इस तरह के उत्तर दे सकते हैं, जैसे:</w:t>
      </w:r>
      <w:r>
        <w:rPr>
          <w:lang w:val="hi_IN" w:bidi="hi_IN"/>
        </w:rPr>
      </w:r>
    </w:p>
    <w:p>
      <w:pPr>
        <w:pStyle w:val="Heading3"/>
      </w:pPr>
      <w:r>
        <w:rPr>
          <w:lang w:val="hi_IN" w:bidi="hi_IN"/>
        </w:rPr>
        <w:t>आवश्यक जानकारी</w:t>
      </w:r>
    </w:p>
    <w:p>
      <w:pPr/>
      <w:r>
        <w:rPr>
          <w:lang w:val="hi_IN" w:bidi="hi_IN"/>
        </w:rPr>
      </w:r>
      <w:r>
        <w:rPr>
          <w:lang w:val="hi_IN" w:bidi="hi_IN"/>
        </w:rPr>
        <w:t xml:space="preserve">1 तीमुथियुस 2:1–7 का ऑडियो संस्करण सबसे आसानी से समझ आने वाले अनुवाद में सुनें। </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पौलुस ने तीमुथियुस से कहा कि वह इफिसुस के विश्वासियों से कहे कि वे सभी के लिए प्रार्थना करें। पौलुस कहता है कि विश्वासियों को विनती, प्रार्थना, मध्यस्थता और धन्यवाद देना चाहिए। मिलकर, ये शब्द दिखाते हैं कि पौलुस चाहता है कि विश्वासी हर प्रकार की प्रार्थनाएँ करें। यह अच्छा होगा कि आप हर शब्द के लिए विशेष शब्द या वाक्य ढूँढ़ें। लेकिन सबसे महत्वपूर्ण बात यह है कि चार शब्दों का यह समूह दिखाता है कि पौलुस चाहता है कि विश्वासी हर तरह से प्रार्थना करें। पूरे विचार का अर्थ है, "सभी के लिए हर प्रकार की प्रार्थना करें।"</w:t>
      </w:r>
    </w:p>
    <w:p>
      <w:pPr/>
      <w:r>
        <w:rPr>
          <w:lang w:val="hi_IN" w:bidi="hi_IN"/>
        </w:rPr>
      </w:r>
      <w:r>
        <w:rPr>
          <w:b/>
          <w:lang w:val="hi_IN" w:bidi="hi_IN"/>
        </w:rPr>
        <w:t>विनती</w:t>
      </w:r>
      <w:r>
        <w:rPr>
          <w:lang w:val="hi_IN" w:bidi="hi_IN"/>
        </w:rPr>
        <w:t xml:space="preserve"> तब होता है जब कोई व्यक्ति कुछ माँगता है।</w:t>
      </w:r>
    </w:p>
    <w:p>
      <w:pPr/>
      <w:r>
        <w:rPr>
          <w:lang w:val="hi_IN" w:bidi="hi_IN"/>
        </w:rPr>
      </w:r>
      <w:r>
        <w:rPr>
          <w:lang w:val="hi_IN" w:bidi="hi_IN"/>
        </w:rPr>
        <w:t xml:space="preserve">यहाँ रुकें और समूह में चर्चा करें कि आप </w:t>
      </w:r>
      <w:r>
        <w:rPr>
          <w:b/>
          <w:lang w:val="hi_IN" w:bidi="hi_IN"/>
        </w:rPr>
        <w:t>विनती</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उपयोग करें जिसका उपयोग आपने वहाँ किया है। पूरे पत्रों में एक ही शब्द या वाक्यांश का उपयोग करें। इस ऑडियो को यहाँ रोकें।</w:t>
      </w:r>
    </w:p>
    <w:p>
      <w:pPr/>
      <w:r>
        <w:rPr>
          <w:lang w:val="hi_IN" w:bidi="hi_IN"/>
        </w:rPr>
      </w:r>
      <w:r>
        <w:rPr>
          <w:b/>
          <w:lang w:val="hi_IN" w:bidi="hi_IN"/>
        </w:rPr>
        <w:t>प्रार्थना</w:t>
      </w:r>
      <w:r>
        <w:rPr>
          <w:lang w:val="hi_IN" w:bidi="hi_IN"/>
        </w:rPr>
        <w:t xml:space="preserve"> तब होती है जब कोई व्यक्ति परमेश्वर से बात करता है।</w:t>
      </w:r>
    </w:p>
    <w:p>
      <w:pPr/>
      <w:r>
        <w:rPr>
          <w:lang w:val="hi_IN" w:bidi="hi_IN"/>
        </w:rPr>
      </w:r>
      <w:r>
        <w:rPr>
          <w:lang w:val="hi_IN" w:bidi="hi_IN"/>
        </w:rPr>
        <w:t xml:space="preserve">यहाँ रुकें और समूह में चर्चा करें कि आप </w:t>
      </w:r>
      <w:r>
        <w:rPr>
          <w:b/>
          <w:lang w:val="hi_IN" w:bidi="hi_IN"/>
        </w:rPr>
        <w:t>प्रार्थना</w:t>
      </w:r>
      <w:r>
        <w:rPr>
          <w:lang w:val="hi_IN" w:bidi="hi_IN"/>
        </w:rPr>
        <w:t xml:space="preserve"> के लिए किस शब्द या वाक्यांश का उपयोग करेंगे। अधिक जानकारी के लिए मुख्य शब्दावली में </w:t>
      </w:r>
      <w:r>
        <w:rPr>
          <w:b/>
          <w:lang w:val="hi_IN" w:bidi="hi_IN"/>
        </w:rPr>
        <w:t>प्रार्थना</w:t>
      </w:r>
      <w:r>
        <w:rPr>
          <w:lang w:val="hi_IN" w:bidi="hi_IN"/>
        </w:rPr>
        <w:t xml:space="preserve"> शब्द देखें। यदि आपने पहले ही बाइबल की किसी अन्य पुस्तक में इस शब्द का अनुवाद किया है, तो उसी शब्द का उपयोग करें जिसका उपयोग आपने वहाँ किया है। पूरे पत्रों में एक ही शब्द या वाक्यांश का उपयोग करें। इस ऑडियो को यहाँ रोकें।</w:t>
      </w:r>
    </w:p>
    <w:p>
      <w:pPr/>
      <w:r>
        <w:rPr>
          <w:lang w:val="hi_IN" w:bidi="hi_IN"/>
        </w:rPr>
      </w:r>
      <w:r>
        <w:rPr>
          <w:b/>
          <w:lang w:val="hi_IN" w:bidi="hi_IN"/>
        </w:rPr>
        <w:t>मध्यस्थता</w:t>
      </w:r>
      <w:r>
        <w:rPr>
          <w:lang w:val="hi_IN" w:bidi="hi_IN"/>
        </w:rPr>
        <w:t xml:space="preserve"> कुछ ऐसा है जब कोई व्यक्ति परमेश्वर से किसी और के लिए कुछ करने के लिए कहता है।</w:t>
      </w:r>
    </w:p>
    <w:p>
      <w:pPr/>
      <w:r>
        <w:rPr>
          <w:lang w:val="hi_IN" w:bidi="hi_IN"/>
        </w:rPr>
      </w:r>
      <w:r>
        <w:rPr>
          <w:lang w:val="hi_IN" w:bidi="hi_IN"/>
        </w:rPr>
        <w:t xml:space="preserve">यहाँ रुकें और समूह में चर्चा करें कि आप </w:t>
      </w:r>
      <w:r>
        <w:rPr>
          <w:b/>
          <w:lang w:val="hi_IN" w:bidi="hi_IN"/>
        </w:rPr>
        <w:t>मध्यस्थता</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b/>
          <w:lang w:val="hi_IN" w:bidi="hi_IN"/>
        </w:rPr>
        <w:t>धन्यवाद</w:t>
      </w:r>
      <w:r>
        <w:rPr>
          <w:lang w:val="hi_IN" w:bidi="hi_IN"/>
        </w:rPr>
        <w:t xml:space="preserve"> तब होता है जब लोग परमेश्वर को उस काम के लिए धन्यवाद देते हैं जो परमेश्वर ने पहले ही उन लोगों या दूसरों के लिए किया है।</w:t>
      </w:r>
    </w:p>
    <w:p>
      <w:pPr/>
      <w:r>
        <w:rPr>
          <w:lang w:val="hi_IN" w:bidi="hi_IN"/>
        </w:rPr>
      </w:r>
      <w:r>
        <w:rPr>
          <w:lang w:val="hi_IN" w:bidi="hi_IN"/>
        </w:rPr>
        <w:t xml:space="preserve">यहाँ रुकें और समूह के रूप में चर्चा करें कि आप </w:t>
      </w:r>
      <w:r>
        <w:rPr>
          <w:b/>
          <w:lang w:val="hi_IN" w:bidi="hi_IN"/>
        </w:rPr>
        <w:t>धन्यवाद</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उपयोग करें जिसका उपयोग आपने वहाँ किया है। पूरे पत्रों में एक ही शब्द या वाक्यांश का उपयोग करें। इस ऑडियो को यहाँ रोकें।</w:t>
      </w:r>
    </w:p>
    <w:p>
      <w:pPr/>
      <w:r>
        <w:rPr>
          <w:lang w:val="hi_IN" w:bidi="hi_IN"/>
        </w:rPr>
      </w:r>
      <w:r>
        <w:rPr>
          <w:lang w:val="hi_IN" w:bidi="hi_IN"/>
        </w:rPr>
        <w:t xml:space="preserve">पौलुस विश्वासियों से कहता है कि वे राजाओं के लिए प्रार्थना करें। </w:t>
      </w:r>
      <w:r>
        <w:rPr>
          <w:b/>
          <w:lang w:val="hi_IN" w:bidi="hi_IN"/>
        </w:rPr>
        <w:t>राजा</w:t>
      </w:r>
      <w:r>
        <w:rPr>
          <w:lang w:val="hi_IN" w:bidi="hi_IN"/>
        </w:rPr>
        <w:t xml:space="preserve"> वह होता है जो किसी शहर या क्षेत्र पर शासन करता है। एक राजा आमतौर पर जीवनभर के लिए शासन करता था और अपना अधिकार अपने एक पुत्र को दे देता था। राजा के लिए उसी शब्द का उपयोग करें जिसका उपयोग आपने पिछले भागों में किया है। अधिक जानकारी के लिए मुख्य शब्दावली में </w:t>
      </w:r>
      <w:r>
        <w:rPr>
          <w:lang w:val="hi_IN" w:bidi="hi_IN"/>
        </w:rPr>
        <w:t>राजा</w:t>
      </w:r>
      <w:r>
        <w:rPr>
          <w:lang w:val="hi_IN" w:bidi="hi_IN"/>
        </w:rPr>
        <w:t xml:space="preserve"> शब्द देखें। </w:t>
      </w:r>
    </w:p>
    <w:p>
      <w:pPr/>
      <w:r>
        <w:rPr>
          <w:lang w:val="hi_IN" w:bidi="hi_IN"/>
        </w:rPr>
      </w:r>
      <w:r>
        <w:rPr>
          <w:lang w:val="hi_IN" w:bidi="hi_IN"/>
        </w:rPr>
        <w:t>पौलुस कहता है कि यदि विश्वासी अपने समुदाय के लोगों और अगुओं के लिए प्रार्थना करते हैं, तो विश्वासी शांतिपूर्ण और शान्त जीवन जीएंगे, जो भक्तिपूर्ण और सम्मानित है।</w:t>
      </w:r>
    </w:p>
    <w:p>
      <w:pPr/>
      <w:r>
        <w:rPr>
          <w:lang w:val="hi_IN" w:bidi="hi_IN"/>
        </w:rPr>
      </w:r>
      <w:r>
        <w:rPr>
          <w:lang w:val="hi_IN" w:bidi="hi_IN"/>
        </w:rPr>
        <w:t xml:space="preserve">यहाँ </w:t>
      </w:r>
      <w:r>
        <w:rPr>
          <w:b/>
          <w:lang w:val="hi_IN" w:bidi="hi_IN"/>
        </w:rPr>
        <w:t>शांतिपूर्ण</w:t>
      </w:r>
      <w:r>
        <w:rPr>
          <w:lang w:val="hi_IN" w:bidi="hi_IN"/>
        </w:rPr>
        <w:t xml:space="preserve"> और </w:t>
      </w:r>
      <w:r>
        <w:rPr>
          <w:b/>
          <w:lang w:val="hi_IN" w:bidi="hi_IN"/>
        </w:rPr>
        <w:t>शान्त</w:t>
      </w:r>
      <w:r>
        <w:rPr>
          <w:lang w:val="hi_IN" w:bidi="hi_IN"/>
        </w:rPr>
        <w:t xml:space="preserve"> शब्दों का अर्थ लगभग एक-सा है। इन दोनों शब्दों का अर्थ शान्त और व्यवस्थित होना है।</w:t>
      </w:r>
    </w:p>
    <w:p>
      <w:pPr/>
      <w:r>
        <w:rPr>
          <w:lang w:val="hi_IN" w:bidi="hi_IN"/>
        </w:rPr>
      </w:r>
      <w:r>
        <w:rPr>
          <w:lang w:val="hi_IN" w:bidi="hi_IN"/>
        </w:rPr>
        <w:t xml:space="preserve">यहाँ रुकें और समूह में चर्चा करें कि आप </w:t>
      </w:r>
      <w:r>
        <w:rPr>
          <w:b/>
          <w:lang w:val="hi_IN" w:bidi="hi_IN"/>
        </w:rPr>
        <w:t>शांतिपूर्ण</w:t>
      </w:r>
      <w:r>
        <w:rPr>
          <w:lang w:val="hi_IN" w:bidi="hi_IN"/>
        </w:rPr>
        <w:t xml:space="preserve"> और </w:t>
      </w:r>
      <w:r>
        <w:rPr>
          <w:b/>
          <w:lang w:val="hi_IN" w:bidi="hi_IN"/>
        </w:rPr>
        <w:t>शान्त</w:t>
      </w:r>
      <w:r>
        <w:rPr>
          <w:lang w:val="hi_IN" w:bidi="hi_IN"/>
        </w:rPr>
        <w:t xml:space="preserve"> के लिए कौन-से शब्द या वाक्यांश इस्तेमाल करेंगे।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b/>
          <w:lang w:val="hi_IN" w:bidi="hi_IN"/>
        </w:rPr>
        <w:t>भक्तिपूर्ण</w:t>
      </w:r>
      <w:r>
        <w:rPr>
          <w:lang w:val="hi_IN" w:bidi="hi_IN"/>
        </w:rPr>
        <w:t xml:space="preserve"> का अर्थ है कि लोग इस तरह से जीवन जीते हैं जो परमेश्वर को खुश करता है और परमेश्वर के लिए सम्मान दिखाता है। आपको पहले के भाग में याद होगा कि पौलुस अधर्मी लोगों के बारे में बात करता है, या उन लोगों के बारे में जो परमेश्वर का सम्मान नहीं करते हैं।</w:t>
      </w:r>
    </w:p>
    <w:p>
      <w:pPr/>
      <w:r>
        <w:rPr>
          <w:lang w:val="hi_IN" w:bidi="hi_IN"/>
        </w:rPr>
      </w:r>
      <w:r>
        <w:rPr>
          <w:lang w:val="hi_IN" w:bidi="hi_IN"/>
        </w:rPr>
        <w:t xml:space="preserve">यहाँ रुकें और समूह में चर्चा करें कि आप </w:t>
      </w:r>
      <w:r>
        <w:rPr>
          <w:b/>
          <w:lang w:val="hi_IN" w:bidi="hi_IN"/>
        </w:rPr>
        <w:t>भक्तिपूर्ण</w:t>
      </w:r>
      <w:r>
        <w:rPr>
          <w:lang w:val="hi_IN" w:bidi="hi_IN"/>
        </w:rPr>
        <w:t xml:space="preserve"> के लिए किस शब्द या वाक्यांश का उपयोग करेंगे। </w:t>
      </w:r>
      <w:r>
        <w:rPr>
          <w:b/>
          <w:lang w:val="hi_IN" w:bidi="hi_IN"/>
        </w:rPr>
        <w:t>भक्तिपूर्ण</w:t>
      </w:r>
      <w:r>
        <w:rPr>
          <w:lang w:val="hi_IN" w:bidi="hi_IN"/>
        </w:rPr>
        <w:t xml:space="preserve"> के बारे में अधिक जानकारी के लिए मुख्य शब्दावली देखें। यदि आपने पहले ही बाइबल की किसी अन्य पुस्तक में इस शब्द का अनुवाद किया है, तो उसी शब्द का उपयोग करें जिसका उपयोग आपने वहाँ किया है। पूरे पत्रों में एक ही शब्द या वाक्यांश का उपयोग करें। इस ऑडियो को यहाँ रोकें।</w:t>
      </w:r>
    </w:p>
    <w:p>
      <w:pPr/>
      <w:r>
        <w:rPr>
          <w:lang w:val="hi_IN" w:bidi="hi_IN"/>
        </w:rPr>
      </w:r>
      <w:r>
        <w:rPr>
          <w:b/>
          <w:lang w:val="hi_IN" w:bidi="hi_IN"/>
        </w:rPr>
        <w:t>सम्मानित</w:t>
      </w:r>
      <w:r>
        <w:rPr>
          <w:lang w:val="hi_IN" w:bidi="hi_IN"/>
        </w:rPr>
        <w:t xml:space="preserve"> होने का अर्थ है कि लोग इस तरह से जीवन जीते हैं जिससे पता चलता है कि वे अच्छे फैसले लेते हैं, और इसी वजह से दूसरे लोग उनका सम्मान करते हैं।</w:t>
      </w:r>
    </w:p>
    <w:p>
      <w:pPr/>
      <w:r>
        <w:rPr>
          <w:lang w:val="hi_IN" w:bidi="hi_IN"/>
        </w:rPr>
      </w:r>
      <w:r>
        <w:rPr>
          <w:lang w:val="hi_IN" w:bidi="hi_IN"/>
        </w:rPr>
        <w:t xml:space="preserve">यहाँ रुकें और समूह के रूप में चर्चा करें कि आप </w:t>
      </w:r>
      <w:r>
        <w:rPr>
          <w:b/>
          <w:lang w:val="hi_IN" w:bidi="hi_IN"/>
        </w:rPr>
        <w:t>सम्मानित</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उपयोग करें जिसका उपयोग आपने वहाँ किया है। पूरे पत्रों में एक ही शब्द या वाक्यांश का उपयोग करें। इस ऑडियो को यहाँ रोकें।</w:t>
      </w:r>
    </w:p>
    <w:p>
      <w:pPr/>
      <w:r>
        <w:rPr>
          <w:lang w:val="hi_IN" w:bidi="hi_IN"/>
        </w:rPr>
      </w:r>
      <w:r>
        <w:rPr>
          <w:b/>
          <w:lang w:val="hi_IN" w:bidi="hi_IN"/>
        </w:rPr>
        <w:t>उद्धारकर्ता</w:t>
      </w:r>
      <w:r>
        <w:rPr>
          <w:lang w:val="hi_IN" w:bidi="hi_IN"/>
        </w:rPr>
        <w:t xml:space="preserve"> और </w:t>
      </w:r>
      <w:r>
        <w:rPr>
          <w:b/>
          <w:lang w:val="hi_IN" w:bidi="hi_IN"/>
        </w:rPr>
        <w:t>मसीह</w:t>
      </w:r>
      <w:r>
        <w:rPr>
          <w:lang w:val="hi_IN" w:bidi="hi_IN"/>
        </w:rPr>
        <w:t xml:space="preserve"> के लिए वही शब्द या वाक्यांश इस्तेमाल करें जिसका उपयोग आपने पिछले भागों में किया है। </w:t>
      </w:r>
      <w:r>
        <w:rPr>
          <w:b/>
          <w:lang w:val="hi_IN" w:bidi="hi_IN"/>
        </w:rPr>
        <w:t>उद्धारकर्ता</w:t>
      </w:r>
      <w:r>
        <w:rPr>
          <w:lang w:val="hi_IN" w:bidi="hi_IN"/>
        </w:rPr>
        <w:t xml:space="preserve"> और </w:t>
      </w:r>
      <w:r>
        <w:rPr>
          <w:lang w:val="hi_IN" w:bidi="hi_IN"/>
        </w:rPr>
        <w:t>मसीह</w:t>
      </w:r>
      <w:r>
        <w:rPr>
          <w:lang w:val="hi_IN" w:bidi="hi_IN"/>
        </w:rPr>
        <w:t xml:space="preserve"> के बारे में अधिक जानकारी के लिए मुख्य शब्दावली को देखें। पूरे पत्रों में एक ही शब्द या वाक्यांश का उपयोग करें। </w:t>
      </w:r>
    </w:p>
    <w:p>
      <w:pPr/>
      <w:r>
        <w:rPr>
          <w:lang w:val="hi_IN" w:bidi="hi_IN"/>
        </w:rPr>
      </w:r>
      <w:r>
        <w:rPr>
          <w:b/>
          <w:lang w:val="hi_IN" w:bidi="hi_IN"/>
        </w:rPr>
        <w:t>मध्यस्थ</w:t>
      </w:r>
      <w:r>
        <w:rPr>
          <w:lang w:val="hi_IN" w:bidi="hi_IN"/>
        </w:rPr>
        <w:t xml:space="preserve"> वह व्यक्ति होता है जो किसी बहस में दो लोगों को शांति बनाने में मदद करता है। पौलुस कहता है कि परमेश्वर ने यीशु को लोगों और परमेश्वर के बीच मध्यस्थ के रूप में उपयोग करके सभी लोगों को बचाया है।</w:t>
      </w:r>
    </w:p>
    <w:p>
      <w:pPr/>
      <w:r>
        <w:rPr>
          <w:lang w:val="hi_IN" w:bidi="hi_IN"/>
        </w:rPr>
      </w:r>
      <w:r>
        <w:rPr>
          <w:lang w:val="hi_IN" w:bidi="hi_IN"/>
        </w:rPr>
        <w:t xml:space="preserve">यहाँ रुकें और समूह में चर्चा करें कि आप </w:t>
      </w:r>
      <w:r>
        <w:rPr>
          <w:b/>
          <w:lang w:val="hi_IN" w:bidi="hi_IN"/>
        </w:rPr>
        <w:t>मध्यस्थ</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उपयोग करें जिसका उपयोग आपने वहाँ किया है। पूरे पत्रों में एक ही शब्द या वाक्यांश का उपयोग करें। इस ऑडियो को यहाँ रोकें।</w:t>
      </w:r>
    </w:p>
    <w:p>
      <w:pPr/>
      <w:r>
        <w:rPr>
          <w:lang w:val="hi_IN" w:bidi="hi_IN"/>
        </w:rPr>
      </w:r>
      <w:r>
        <w:rPr>
          <w:lang w:val="hi_IN" w:bidi="hi_IN"/>
        </w:rPr>
        <w:t xml:space="preserve">जब कोई व्यक्ति गुलाम या कैदी होता है, तो कोई दूसरा व्यक्ति उसे खरीदकर उसे आज़ाद कर सकता है। जिस पैसे से कोई व्यक्ति किसी कैदी या गुलाम को छुड़ाता है, उसे </w:t>
      </w:r>
      <w:r>
        <w:rPr>
          <w:b/>
          <w:lang w:val="hi_IN" w:bidi="hi_IN"/>
        </w:rPr>
        <w:t>छुड़ौती</w:t>
      </w:r>
      <w:r>
        <w:rPr>
          <w:lang w:val="hi_IN" w:bidi="hi_IN"/>
        </w:rPr>
        <w:t xml:space="preserve"> कहा जाता है।</w:t>
      </w:r>
    </w:p>
    <w:p>
      <w:pPr/>
      <w:r>
        <w:rPr>
          <w:lang w:val="hi_IN" w:bidi="hi_IN"/>
        </w:rPr>
      </w:r>
      <w:r>
        <w:rPr>
          <w:lang w:val="hi_IN" w:bidi="hi_IN"/>
        </w:rPr>
        <w:t xml:space="preserve">यहाँ रुकें और समूह के रूप में चर्चा करें कि आप </w:t>
      </w:r>
      <w:r>
        <w:rPr>
          <w:b/>
          <w:lang w:val="hi_IN" w:bidi="hi_IN"/>
        </w:rPr>
        <w:t>छुड़ौती</w:t>
      </w:r>
      <w:r>
        <w:rPr>
          <w:lang w:val="hi_IN" w:bidi="hi_IN"/>
        </w:rPr>
        <w:t xml:space="preserve"> के लिए किस शब्द या वाक्यांश का उपयोग करेंगे। अधिक जानकारी के लिए </w:t>
      </w:r>
      <w:r>
        <w:rPr>
          <w:lang w:val="hi_IN" w:bidi="hi_IN"/>
        </w:rPr>
        <w:t>छुड़ौती</w:t>
      </w:r>
      <w:r>
        <w:rPr>
          <w:lang w:val="hi_IN" w:bidi="hi_IN"/>
        </w:rPr>
        <w:t xml:space="preserve"> को मुख्य शब्दावली में देखें।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हमने यह </w:t>
      </w:r>
      <w:r>
        <w:rPr>
          <w:b/>
          <w:lang w:val="hi_IN" w:bidi="hi_IN"/>
        </w:rPr>
        <w:t>गवाही</w:t>
      </w:r>
      <w:r>
        <w:rPr>
          <w:lang w:val="hi_IN" w:bidi="hi_IN"/>
        </w:rPr>
        <w:t xml:space="preserve"> देखी है कि यीशु सभी लोगों के लिए छुड़ौती था। दूसरे शब्दों में, पौलुस कह रहा है कि हमने सबूत देखा है और हम जानते हैं कि यह संदेश कि यीशु सभी लोगों के लिए छुड़ौती था, सच है।</w:t>
      </w:r>
    </w:p>
    <w:p>
      <w:pPr/>
      <w:r>
        <w:rPr>
          <w:lang w:val="hi_IN" w:bidi="hi_IN"/>
        </w:rPr>
      </w:r>
      <w:r>
        <w:rPr>
          <w:lang w:val="hi_IN" w:bidi="hi_IN"/>
        </w:rPr>
        <w:t xml:space="preserve">यहाँ रुकें और समूह में चर्चा करें कि आप </w:t>
      </w:r>
      <w:r>
        <w:rPr>
          <w:b/>
          <w:lang w:val="hi_IN" w:bidi="hi_IN"/>
        </w:rPr>
        <w:t>गवाही</w:t>
      </w:r>
      <w:r>
        <w:rPr>
          <w:lang w:val="hi_IN" w:bidi="hi_IN"/>
        </w:rPr>
        <w:t xml:space="preserve"> के लिए किस शब्द या वाक्यांश का उपयोग करेंगे। </w:t>
      </w:r>
      <w:r>
        <w:rPr>
          <w:b/>
          <w:lang w:val="hi_IN" w:bidi="hi_IN"/>
        </w:rPr>
        <w:t>गवाही</w:t>
      </w:r>
      <w:r>
        <w:rPr>
          <w:lang w:val="hi_IN" w:bidi="hi_IN"/>
        </w:rPr>
        <w:t xml:space="preserve"> के बारे में अधिक जानकारी के लिए मुख्य शब्दावली देखें। यदि आपने पहले ही बाइबल की किसी अन्य पुस्तक में इस शब्द का अनुवाद किया है, तो उसी शब्द का उपयोग करें जिसका उपयोग आपने वहाँ किया है। पूरे पत्रों में एक ही शब्द या वाक्यांश का उपयोग करें। इस ऑडियो को यहाँ रोकें।</w:t>
      </w:r>
    </w:p>
    <w:p>
      <w:pPr/>
      <w:r>
        <w:rPr>
          <w:lang w:val="hi_IN" w:bidi="hi_IN"/>
        </w:rPr>
      </w:r>
      <w:r>
        <w:rPr>
          <w:lang w:val="hi_IN" w:bidi="hi_IN"/>
        </w:rPr>
        <w:t xml:space="preserve">पौलुस अपने आप को एक </w:t>
      </w:r>
      <w:r>
        <w:rPr>
          <w:b/>
          <w:lang w:val="hi_IN" w:bidi="hi_IN"/>
        </w:rPr>
        <w:t>प्रचारक</w:t>
      </w:r>
      <w:r>
        <w:rPr>
          <w:lang w:val="hi_IN" w:bidi="hi_IN"/>
        </w:rPr>
        <w:t xml:space="preserve"> के रूप में वर्णित करता है। प्रचारक वह होता है जो दूसरों को सुसमाचार की घोषणा करता है।</w:t>
      </w:r>
    </w:p>
    <w:p>
      <w:pPr/>
      <w:r>
        <w:rPr>
          <w:lang w:val="hi_IN" w:bidi="hi_IN"/>
        </w:rPr>
      </w:r>
      <w:r>
        <w:rPr>
          <w:lang w:val="hi_IN" w:bidi="hi_IN"/>
        </w:rPr>
        <w:t xml:space="preserve">यहाँ रुकें और समूह के रूप में चर्चा करें कि आप </w:t>
      </w:r>
      <w:r>
        <w:rPr>
          <w:b/>
          <w:lang w:val="hi_IN" w:bidi="hi_IN"/>
        </w:rPr>
        <w:t>प्रचारक</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उपयोग करें जिसका उपयोग आपने वहाँ किया है। पूरे पत्रों में एक ही शब्द या वाक्यांश का उपयोग करें। इस ऑडियो को यहाँ रोकें।</w:t>
      </w:r>
    </w:p>
    <w:p>
      <w:pPr/>
      <w:r>
        <w:rPr>
          <w:lang w:val="hi_IN" w:bidi="hi_IN"/>
        </w:rPr>
      </w:r>
      <w:r>
        <w:rPr>
          <w:lang w:val="hi_IN" w:bidi="hi_IN"/>
        </w:rPr>
        <w:t xml:space="preserve">पौलुस अपने आप को एक </w:t>
      </w:r>
      <w:r>
        <w:rPr>
          <w:b/>
          <w:lang w:val="hi_IN" w:bidi="hi_IN"/>
        </w:rPr>
        <w:t>प्रेरित</w:t>
      </w:r>
      <w:r>
        <w:rPr>
          <w:lang w:val="hi_IN" w:bidi="hi_IN"/>
        </w:rPr>
        <w:t xml:space="preserve"> के रूप में भी वर्णित करता है। </w:t>
      </w:r>
      <w:r>
        <w:rPr>
          <w:lang w:val="hi_IN" w:bidi="hi_IN"/>
        </w:rPr>
        <w:t>प्रेरित</w:t>
      </w:r>
      <w:r>
        <w:rPr>
          <w:lang w:val="hi_IN" w:bidi="hi_IN"/>
        </w:rPr>
        <w:t xml:space="preserve"> के बारे में अधिक जानकारी के लिए, मुख्य शब्दावली को देखें। प्रेरित के लिए उसी शब्द या वाक्यांश का प्रयोग करें जिसका प्रयोग आपने पिछले भागों में किया है। </w:t>
      </w:r>
    </w:p>
    <w:p>
      <w:pPr/>
      <w:r>
        <w:rPr>
          <w:lang w:val="hi_IN" w:bidi="hi_IN"/>
        </w:rPr>
      </w:r>
      <w:r>
        <w:rPr>
          <w:lang w:val="hi_IN" w:bidi="hi_IN"/>
        </w:rPr>
        <w:t xml:space="preserve">पौलुस अपने आप को एक </w:t>
      </w:r>
      <w:r>
        <w:rPr>
          <w:b/>
          <w:lang w:val="hi_IN" w:bidi="hi_IN"/>
        </w:rPr>
        <w:t>शिक्षक</w:t>
      </w:r>
      <w:r>
        <w:rPr>
          <w:lang w:val="hi_IN" w:bidi="hi_IN"/>
        </w:rPr>
        <w:t xml:space="preserve"> के रूप में भी वर्णित करता है। यह प्रचारक से अधिक सामान्य शब्द है। शिक्षक वह व्यक्ति होता है जो किसी दूसरे व्यक्ति को कुछ सिखाता है।</w:t>
      </w:r>
    </w:p>
    <w:p>
      <w:pPr/>
      <w:r>
        <w:rPr>
          <w:lang w:val="hi_IN" w:bidi="hi_IN"/>
        </w:rPr>
      </w:r>
      <w:r>
        <w:rPr>
          <w:lang w:val="hi_IN" w:bidi="hi_IN"/>
        </w:rPr>
        <w:t xml:space="preserve">यहाँ रुकें और समूह के रूप में चर्चा करें कि आप </w:t>
      </w:r>
      <w:r>
        <w:rPr>
          <w:b/>
          <w:lang w:val="hi_IN" w:bidi="hi_IN"/>
        </w:rPr>
        <w:t>शिक्षक</w:t>
      </w:r>
      <w:r>
        <w:rPr>
          <w:lang w:val="hi_IN" w:bidi="hi_IN"/>
        </w:rPr>
        <w:t xml:space="preserve"> के लिए किस शब्द या वाक्यांश का उपयोग करेंगे। अधिक जानकारी के लिए मुख्य शब्दावली में </w:t>
      </w:r>
      <w:r>
        <w:rPr>
          <w:lang w:val="hi_IN" w:bidi="hi_IN"/>
        </w:rPr>
        <w:t>शिक्षक</w:t>
      </w:r>
      <w:r>
        <w:rPr>
          <w:lang w:val="hi_IN" w:bidi="hi_IN"/>
        </w:rPr>
        <w:t xml:space="preserve"> शब्द देखें। यदि आपने पहले ही बाइबल की किसी अन्य पुस्तक में इस शब्द का अनुवाद किया है, तो उसी शब्द का उपयोग करें जिसका उपयोग आपने वहाँ किया है। पूरे पत्रों में एक ही शब्द या वाक्यांश का उपयोग करें। इस ऑडियो को यहाँ रोकें।</w:t>
      </w:r>
    </w:p>
    <w:p>
      <w:pPr/>
      <w:r>
        <w:rPr>
          <w:lang w:val="hi_IN" w:bidi="hi_IN"/>
        </w:rPr>
      </w:r>
      <w:r>
        <w:rPr>
          <w:lang w:val="hi_IN" w:bidi="hi_IN"/>
        </w:rPr>
        <w:t xml:space="preserve">पौलुस कहता है कि उसे अन्यजातियों को </w:t>
      </w:r>
      <w:r>
        <w:rPr>
          <w:b/>
          <w:lang w:val="hi_IN" w:bidi="hi_IN"/>
        </w:rPr>
        <w:t>सुसमाचार</w:t>
      </w:r>
      <w:r>
        <w:rPr>
          <w:lang w:val="hi_IN" w:bidi="hi_IN"/>
        </w:rPr>
        <w:t xml:space="preserve"> प्रचार करने के लिए चुना गया था। अन्यजाति वे लोग हैं जो यहूदी नहीं हैं।</w:t>
      </w:r>
    </w:p>
    <w:p>
      <w:pPr/>
      <w:r>
        <w:rPr>
          <w:lang w:val="hi_IN" w:bidi="hi_IN"/>
        </w:rPr>
      </w:r>
      <w:r>
        <w:rPr>
          <w:lang w:val="hi_IN" w:bidi="hi_IN"/>
        </w:rPr>
        <w:t xml:space="preserve">यहाँ रुकें और समूह के रूप में चर्चा करें कि आप </w:t>
      </w:r>
      <w:r>
        <w:rPr>
          <w:b/>
          <w:lang w:val="hi_IN" w:bidi="hi_IN"/>
        </w:rPr>
        <w:t>अन्यजाति</w:t>
      </w:r>
      <w:r>
        <w:rPr>
          <w:lang w:val="hi_IN" w:bidi="hi_IN"/>
        </w:rPr>
        <w:t xml:space="preserve"> के लिए किस शब्द या वाक्यांश का उपयोग करेंगे। अधिक जानकारी के लिए मुख्य शब्दावली में </w:t>
      </w:r>
      <w:r>
        <w:rPr>
          <w:lang w:val="hi_IN" w:bidi="hi_IN"/>
        </w:rPr>
        <w:t>अन्यजाति</w:t>
      </w:r>
      <w:r>
        <w:rPr>
          <w:lang w:val="hi_IN" w:bidi="hi_IN"/>
        </w:rPr>
        <w:t xml:space="preserve"> शब्द देखें। यदि आपने पहले ही बाइबल की किसी अन्य पुस्तक में इस शब्द का अनुवाद किया है, तो उसी शब्द का उपयोग करें जिसका उपयोग आपने वहाँ किया है। पूरे पत्रों में एक ही शब्द या वाक्यांश का उपयोग करें। इस ऑडियो को यहाँ रोकें।</w:t>
      </w:r>
    </w:p>
    <w:p>
      <w:pPr/>
      <w:r>
        <w:rPr>
          <w:lang w:val="hi_IN" w:bidi="hi_IN"/>
        </w:rPr>
      </w:r>
      <w:r>
        <w:rPr>
          <w:lang w:val="hi_IN" w:bidi="hi_IN"/>
        </w:rPr>
        <w:t xml:space="preserve">पौलुस जिस तरह से वह अन्यजातियों को सुसमाचार प्रचार करता है, उस तरीके को </w:t>
      </w:r>
      <w:r>
        <w:rPr>
          <w:b/>
          <w:lang w:val="hi_IN" w:bidi="hi_IN"/>
        </w:rPr>
        <w:t>विश्वासयोग्य</w:t>
      </w:r>
      <w:r>
        <w:rPr>
          <w:lang w:val="hi_IN" w:bidi="hi_IN"/>
        </w:rPr>
        <w:t xml:space="preserve"> और सच्चा बताया है। दूसरे शब्दों में, तीमुथियुस यह निश्चित हो सकता है कि पौलुस एक शिक्षक है जिस पर लोग सच्चाई को सिखाने के लिए भरोसा कर सकते हैं। कुछ लोग सोचते हैं कि पौलुस जो कहता है वह यह है कि पौलुस अन्यजातियों को विश्वास और सत्य का सन्देश सिखाता है। दूसरे शब्दों में, पौलुस बिना बुरी शिक्षाओं के सच्चा सुसमाचार सिखाता है।</w:t>
      </w:r>
    </w:p>
    <w:p>
      <w:pPr/>
      <w:r>
        <w:rPr>
          <w:lang w:val="hi_IN" w:bidi="hi_IN"/>
        </w:rPr>
      </w:r>
      <w:r>
        <w:rPr>
          <w:lang w:val="hi_IN" w:bidi="hi_IN"/>
        </w:rPr>
        <w:t xml:space="preserve">यहाँ रुकें और समूह के रूप में चर्चा करें कि आप यह बताने के लिए किस शब्द या वाक्यांश का उपयोग करेंगे कि पौलुस "विश्वासयोग्य और सच्चा शिक्षक" है या वह "विश्वास और सत्य का संदेश" कैसे सिखाता है। यदि आप विश्वास और सत्य का उपयोग करने का निर्णय लेते हैं, तो अधिक जानकारी के लिए मुख्य शब्दावली में </w:t>
      </w:r>
      <w:r>
        <w:rPr>
          <w:lang w:val="hi_IN" w:bidi="hi_IN"/>
        </w:rPr>
        <w:t>विश्वास</w:t>
      </w:r>
      <w:r>
        <w:rPr>
          <w:lang w:val="hi_IN" w:bidi="hi_IN"/>
        </w:rPr>
        <w:t xml:space="preserve"> को देखें। यदि आपने पहले ही बाइबल की किसी अन्य पुस्तक में इन शब्दों या वाक्यांशों का अनुवाद किया है, तो उन्हीं शब्दों या वाक्यांशों का उपयोग करें जिनका उपयोग आपने वहाँ किया है। पूरे पत्रों में एक ही शब्द या वाक्यांश का उपयोग करें।</w:t>
      </w:r>
      <w:r>
        <w:rPr>
          <w:lang w:val="hi_IN" w:bidi="hi_IN"/>
        </w:rPr>
      </w:r>
    </w:p>
    <w:p>
      <w:pPr>
        <w:pStyle w:val="Heading3"/>
      </w:pPr>
      <w:r>
        <w:rPr>
          <w:lang w:val="hi_IN" w:bidi="hi_IN"/>
        </w:rPr>
        <w:t>वचन बोलना</w:t>
      </w:r>
    </w:p>
    <w:p>
      <w:pPr/>
      <w:r>
        <w:rPr>
          <w:lang w:val="hi_IN" w:bidi="hi_IN"/>
        </w:rPr>
      </w:r>
      <w:r>
        <w:rPr>
          <w:lang w:val="hi_IN" w:bidi="hi_IN"/>
        </w:rPr>
        <w:t xml:space="preserve">1 तीमुथियुस 2:1–7 का ऑडियो संस्करण आसानी से समझ आने वाले अनुवाद में सुनें। </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तीमुथियुस 2:8–15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तीमुथियुस 2:8–15 को सुनें और अपने मन में रखें।</w:t>
      </w:r>
    </w:p>
    <w:p>
      <w:pPr/>
      <w:r>
        <w:rPr>
          <w:lang w:val="hi_IN" w:bidi="hi_IN"/>
        </w:rPr>
      </w:r>
      <w:r>
        <w:rPr>
          <w:lang w:val="hi_IN" w:bidi="hi_IN"/>
        </w:rPr>
        <w:t>यदि सम्भव हो, तो 1 तीमुथियुस 2:8–15 के ऑडियो संस्करण को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 xml:space="preserve">1 तीमुथियुस 2:8–15 का ऑडियो संस्करण सबसे आसानी से समझ आने वाले अनुवाद में सुनें। </w:t>
      </w:r>
    </w:p>
    <w:p>
      <w:pPr/>
      <w:r>
        <w:rPr>
          <w:lang w:val="hi_IN" w:bidi="hi_IN"/>
        </w:rPr>
      </w:r>
      <w:r>
        <w:rPr>
          <w:lang w:val="hi_IN" w:bidi="hi_IN"/>
        </w:rPr>
        <w:t>इस ऑडियो को यहाँ रोकें।</w:t>
      </w:r>
    </w:p>
    <w:p>
      <w:pPr/>
      <w:r>
        <w:rPr>
          <w:lang w:val="hi_IN" w:bidi="hi_IN"/>
        </w:rPr>
      </w:r>
      <w:r>
        <w:rPr>
          <w:lang w:val="hi_IN" w:bidi="hi_IN"/>
        </w:rPr>
        <w:t>पौलुस कलीसिया को सभी लोगों के लिए, यहाँ तक कि उनके राजाओं और शासकों के लिए भी, प्रार्थना करने के लिए प्रोत्साहित कर रहा है, क्योंकि परमेश्वर चाहता है कि सभी लोग उद्धार पाएँ। अब, पौलुस उन समस्याओं का सीधे सामना करने के लिए जाता है जो कलीसिया में झूठी शिक्षाओं के कारण होती हैं। पहले पौलुस कलीसिया के कुछ पुरुषों के साथ समस्याओं के बारे में बात करता है। फिर पौलुस कलीसिया में कुछ स्त्रियों की समस्याओं के बारे में बात करता है।</w:t>
      </w:r>
    </w:p>
    <w:p>
      <w:pPr/>
      <w:r>
        <w:rPr>
          <w:lang w:val="hi_IN" w:bidi="hi_IN"/>
        </w:rPr>
      </w:r>
      <w:r>
        <w:rPr>
          <w:lang w:val="hi_IN" w:bidi="hi_IN"/>
        </w:rPr>
        <w:t>पौलुस तब शुरू करता है जब पौलुस कलीसिया के कुछ पुरुषों के साथ समस्याओं के बारे में बात करता है। ये लोग आपस में बहस करते हैं और एक-दूसरे पर गुस्सा करते हैं। पौलुस उन पुरुषों से कहता है कि वह चाहता है कि वे गुस्सा होना और बहस करना बंद करें। इसके बजाय, पौलुस उन पुरुषों से कहता है कि वे प्रार्थना में अपने पवित्र हाथ उठाएँ। जब पौलुस उन लोगों से प्रार्थना करने और पवित्र हाथ उठाने के लिए कहता है, तो पौलुस उन लोगों को उन तरीकों की याद दिलाता है जो परमेश्वर ने अपने लोगों को परमेश्वर की आराधना करने की आज्ञा दी है। पुराना नियम शुद्ध या पवित्र हाथों के बारे में शुद्ध या पवित्र मनों के चित्र के रूप में बात करता है। यदि किसी व्यक्ति का मन शुद्ध है, तो इसका अर्थ है कि वह व्यक्ति परमेश्वर की आज्ञा मानता है और परमेश्वर की आज्ञाओं का पालन करता है। पौलुस उन लोगों से कहता है कि वे एक-दूसरे को माफ करें और शुद्ध मन से आराधना करें।</w:t>
      </w:r>
    </w:p>
    <w:p>
      <w:pPr/>
      <w:r>
        <w:rPr>
          <w:lang w:val="hi_IN" w:bidi="hi_IN"/>
        </w:rPr>
      </w:r>
      <w:r>
        <w:rPr>
          <w:lang w:val="hi_IN" w:bidi="hi_IN"/>
        </w:rPr>
        <w:t>यहाँ रुकें और समूह में इस प्रश्न पर चर्चा करें: किसी ऐसे व्यक्ति की कहानी बताएँ जिसे आप जानते हैं और जिसका मन शुद्ध है। वह व्यक्ति कैसा है? वह व्यक्ति झगड़े और क्षमा को कैसे संभालता है? ऑडियो को यहाँ रोकें।</w:t>
      </w:r>
    </w:p>
    <w:p>
      <w:pPr/>
      <w:r>
        <w:rPr>
          <w:lang w:val="hi_IN" w:bidi="hi_IN"/>
        </w:rPr>
      </w:r>
      <w:r>
        <w:rPr>
          <w:lang w:val="hi_IN" w:bidi="hi_IN"/>
        </w:rPr>
        <w:t>यहाँ रुकें और समूह में इस प्रश्न पर चर्चा करें: यहाँ उन लोगों ने अपने हाथ उठाकर प्रार्थना की। आपके समुदाय में लोग प्रार्थना कैसे करते हैं? ऑडियो को यहाँ रोकें।</w:t>
      </w:r>
    </w:p>
    <w:p>
      <w:pPr/>
      <w:r>
        <w:rPr>
          <w:lang w:val="hi_IN" w:bidi="hi_IN"/>
        </w:rPr>
      </w:r>
      <w:r>
        <w:rPr>
          <w:lang w:val="hi_IN" w:bidi="hi_IN"/>
        </w:rPr>
        <w:t>फिर पौलुस कलीसिया में कुछ स्त्रियों की समस्याओं के बारे में बात करता है। कलीसिया में कुछ स्त्रियाँ इस तरह के कपड़े पहने हुए कलीसिया आई थीं जिसने लोगों का ध्यान बहुत भटकाया। जब ये स्त्रियाँ आईं, तो उन्होंने अपने बाल बाँधे और सोना, मोती और महंगे कपड़े पहने। स्त्रियाँ अपना धन दिखाना चाहती थीं। पौलुस इन स्त्रियों से कहता है कि स्त्रियों को ऐसा कपड़ा पहनना चाहिए जो परमेश्वर की आराधना करने के लिए कलीसिया में आने के लिए उचित या सम्मानजनक हो। पौलुस कहता है कि एक भक्त स्त्री को महंगे कपड़े या महंगे गहने नहीं पहनना चाहिए। इसके बजाय, पौलुस कहता है कि एक भक्त स्त्री को अच्छे कामों से अपने आप को सजाना चाहिए। दूसरे शब्दों में, जैसे लोग अच्छे कपड़े पहनते हैं, वैसे लोगों को भले काम करना चाहिए और परमेश्वर का आदर करना चाहिए। पौलुस का यह अर्थ नहीं है कि महंगे कपड़े या गहने स्वयं गलत हैं। ये बातें एक समस्या बन जाती हैं यदि लोग इस बात की अधिक परवाह करते हैं कि वे दूसरों को कैसे प्रभावित करते हैं, बजाय इस बात के कि वे अपने जीवन के तरीके से परमेश्वर की आराधना कैसे करते हैं।</w:t>
      </w:r>
    </w:p>
    <w:p>
      <w:pPr/>
      <w:r>
        <w:rPr>
          <w:lang w:val="hi_IN" w:bidi="hi_IN"/>
        </w:rPr>
      </w:r>
      <w:r>
        <w:rPr>
          <w:lang w:val="hi_IN" w:bidi="hi_IN"/>
        </w:rPr>
        <w:t>यहाँ रुकें और समूह में चर्चा करें: आपके समुदाय में अलग-अलग मौकों पर सही और सम्मानजनक कपड़े कैसे होते हैं? किसी ऐसे समय की कहानी बताइए जब किसी ने समुदाय के कार्यक्रम में गलत तरह के कपड़े पहने हों। जो लोग अमीर हैं और जो लोग गरीब हैं, वे एक-दूसरे के साथ कैसे बातचीत करते हैं? ऑडियो को यहाँ रोकें।</w:t>
      </w:r>
    </w:p>
    <w:p>
      <w:pPr/>
      <w:r>
        <w:rPr>
          <w:lang w:val="hi_IN" w:bidi="hi_IN"/>
        </w:rPr>
      </w:r>
      <w:r>
        <w:rPr>
          <w:lang w:val="hi_IN" w:bidi="hi_IN"/>
        </w:rPr>
        <w:t>इसके बाद, पौलुस कलीसिया की सेवा में एक और समस्या के बारे में बात करता है। कलीसिया में कुछ स्त्रियाँ सभा में बाधा डाल रही थीं। इसलिए पौलुस इन स्त्रियों से कहता है कि स्त्रियों को शांतिपूर्ण मनोभाव के साथ सीखना चाहिए। स्त्रियों को अपने आप को कलीसिया के अगुओं के अधीन रखना चाहिए। पौलुस कहता है कि उन स्त्रियों को पुरुषों को सिखाने या उन पुरुषों पर अधिकार रखने की अनुमति नहीं है।</w:t>
      </w:r>
    </w:p>
    <w:p>
      <w:pPr/>
      <w:r>
        <w:rPr>
          <w:lang w:val="hi_IN" w:bidi="hi_IN"/>
        </w:rPr>
      </w:r>
      <w:r>
        <w:rPr>
          <w:lang w:val="hi_IN" w:bidi="hi_IN"/>
        </w:rPr>
        <w:t>यहाँ रुकें और समूह में इन प्रश्नों पर चर्चा करें: पुरुषों के काम या स्त्रियों के काम क्या हैं? ऑडियो को यहाँ रोकें।</w:t>
      </w:r>
    </w:p>
    <w:p>
      <w:pPr/>
      <w:r>
        <w:rPr>
          <w:lang w:val="hi_IN" w:bidi="hi_IN"/>
        </w:rPr>
      </w:r>
      <w:r>
        <w:rPr>
          <w:lang w:val="hi_IN" w:bidi="hi_IN"/>
        </w:rPr>
        <w:t>इसके बाद पौलुस अपनी शिक्षाओं को समर्थन देने के लिए बाइबल की शुरुआत की कहानियों को कलीसिया को याद दिलाता है। ये कहानियाँ बताती हैं कि परमेश्वर ने संसार को कैसे बनाया। कहानियाँ बताती हैं कि पहले लोगों ने परमेश्वर के विरुद्ध कैसे बलवा किया। पौलुस कलीसिया को याद दिलाता है कि जब परमेश्वर ने लोगों को बनाया, तो परमेश्वर ने पहले आदम और फिर हव्वा को बनाया। पौलुस कलीसिया को यह भी याद दिलाता है कि हव्वा ही थी जिसे शैतान ने धोखा दिया था।</w:t>
      </w:r>
    </w:p>
    <w:p>
      <w:pPr/>
      <w:r>
        <w:rPr>
          <w:lang w:val="hi_IN" w:bidi="hi_IN"/>
        </w:rPr>
      </w:r>
      <w:r>
        <w:rPr>
          <w:lang w:val="hi_IN" w:bidi="hi_IN"/>
        </w:rPr>
        <w:t xml:space="preserve">इसके बाद पौलुस कुछ ऐसा कहता है जो सुनने में उलझन भरा लग सकता है। पौलुस कहते हैं कि परमेश्वर एक स्त्री को बच्चे को जन्म देने के माध्यम से बचाएंगे। हालाँकि यह समझना कठिन है कि पौलुस क्या कहता है, लेकिन हम जानते हैं कि पौलुस क्या </w:t>
      </w:r>
      <w:r>
        <w:rPr>
          <w:b/>
          <w:lang w:val="hi_IN" w:bidi="hi_IN"/>
        </w:rPr>
        <w:t>नहीं</w:t>
      </w:r>
      <w:r>
        <w:rPr>
          <w:lang w:val="hi_IN" w:bidi="hi_IN"/>
        </w:rPr>
        <w:t xml:space="preserve"> कहता है। पौलुस अपनी अन्य शिक्षाओं में बहुत स्पष्ट है कि जब हम यीशु पर भरोसा करते हैं तो परमेश्वर हमें हमारे पापों से बचाता है। परमेश्वर हमें हमारे कामों के कारण नहीं बचाता है। इसलिए पौलुस का यह अर्थ नहीं है कि बच्चा होने से एक स्त्री को उसके पापों से बचाया जाता है।</w:t>
      </w:r>
    </w:p>
    <w:p>
      <w:pPr/>
      <w:r>
        <w:rPr>
          <w:lang w:val="hi_IN" w:bidi="hi_IN"/>
        </w:rPr>
      </w:r>
      <w:r>
        <w:rPr>
          <w:lang w:val="hi_IN" w:bidi="hi_IN"/>
        </w:rPr>
        <w:t>पौलुस क्या कहता है इसे समझने के तीन मुख्य तरीके हैं। सबसे पहले, कुछ लोग सोचते हैं कि पौलुस यीशु के जन्म के बारे में बात करता है। आदम और हव्वा की कहानी में, परमेश्वर प्रतिज्ञा करता है कि एक बच्चा पैदा होगा जो शैतान को हराएगा और परमेश्वर के लोगों को बचाएगा। इसलिए भले ही शैतान ने हव्वा को धोखा दिया, और हव्वा ने पाप किया, लेकिन परमेश्वर यीशु के द्वारा स्त्रियों को उद्धार देता है। दूसरा, अन्य लोग सोचते हैं कि पौलुस इन स्त्रियों को भक्तिपूर्ण माताओं के रूप में जीने के लिए प्रोत्साहित करना चाहता है। जन्म देने वाली एक स्त्री का यह चित्र इस प्रकार की स्त्री को दर्शाता है। पौलुस ये बातें कह सकता है क्योंकि कोई झूठी शिक्षा हो सकती है जो स्त्रियों से विवाह न करने या बच्चे न पैदा करने के लिए कहती है। तीसरा, कुछ लोग सोचते हैं कि पौलुस इस बारे में बात करता है कि कैसे परमेश्वर स्त्रियों को शारीरिक खतरे से बचाता है जब स्त्रियाँ जन्म देती हैं।</w:t>
      </w:r>
    </w:p>
    <w:p>
      <w:pPr/>
      <w:r>
        <w:rPr>
          <w:lang w:val="hi_IN" w:bidi="hi_IN"/>
        </w:rPr>
      </w:r>
      <w:r>
        <w:rPr>
          <w:lang w:val="hi_IN" w:bidi="hi_IN"/>
        </w:rPr>
        <w:t>यह सम्भव है कि इफिसुस में कई स्त्रियाँ जो यीशु पर विश्वास नहीं करती थीं, वे इफिसुस की देवी के पीछे चलती थीं। ये महिलाएँ विशेष रूप से बहुत शोरगुल करने वाली और घमंडी थीं, और ये महिलाएँ बच्चे को जन्म देते समय उनकी सुरक्षा के लिए इफिसुस की देवी पर भरोसा करती थीं। पौलुस की महिलाओं के लिए दी गई शिक्षाओं में, पौलुस उन अविश्वासी महिलाओं की तुलना उन महिलाओं के व्यवहार से करते हैं जो यीशु में विश्वास करती हैं।</w:t>
      </w:r>
    </w:p>
    <w:p>
      <w:pPr/>
      <w:r>
        <w:rPr>
          <w:lang w:val="hi_IN" w:bidi="hi_IN"/>
        </w:rPr>
      </w:r>
      <w:r>
        <w:rPr>
          <w:lang w:val="hi_IN" w:bidi="hi_IN"/>
        </w:rPr>
        <w:t>यहाँ रुकें और समूह में इन प्रश्नों पर चर्चा करें: पौलुस कहता है कि परमेश्वर स्त्रियों को इस बात के माध्यम से बचाएगा कि एक स्त्री बच्चे को जन्म कैसे देती है। आपका कलीसिया समुदाय वर्तमान में इसके बारे में क्या सोचता है? अब इस पूरे भाग में आपने जो बातें सीखी हैं, उनके बारे में सोचें कि पुरुष और स्त्रियाँ दोनों शुद्ध और भक्तिपूर्ण कैसे रहते हैं। यह शिक्षा इस बात को कैसे प्रभावित करती है कि आप इस भाग के अन्तिम हिस्से को कैसे समझते हैं?</w:t>
      </w:r>
      <w:r>
        <w:rPr>
          <w:lang w:val="hi_IN" w:bidi="hi_IN"/>
        </w:rPr>
      </w:r>
    </w:p>
    <w:p>
      <w:pPr>
        <w:pStyle w:val="Heading3"/>
      </w:pPr>
      <w:r>
        <w:rPr>
          <w:lang w:val="hi_IN" w:bidi="hi_IN"/>
        </w:rPr>
        <w:t>घटनाओं को समझाना</w:t>
      </w:r>
    </w:p>
    <w:p>
      <w:pPr/>
      <w:r>
        <w:rPr>
          <w:lang w:val="hi_IN" w:bidi="hi_IN"/>
        </w:rPr>
      </w:r>
      <w:r>
        <w:rPr>
          <w:lang w:val="hi_IN" w:bidi="hi_IN"/>
        </w:rPr>
        <w:t>1 तीमुथियुस 2:8–15 का ऑडियो सबसे आसानी से समझ आने वाले संस्करण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हिस्से हैं।</w:t>
      </w:r>
    </w:p>
    <w:p>
      <w:pPr/>
      <w:r>
        <w:rPr>
          <w:lang w:val="hi_IN" w:bidi="hi_IN"/>
        </w:rPr>
      </w:r>
      <w:r>
        <w:rPr>
          <w:b/>
          <w:lang w:val="hi_IN" w:bidi="hi_IN"/>
        </w:rPr>
        <w:t>पहले भाग में:</w:t>
      </w:r>
      <w:r>
        <w:rPr>
          <w:lang w:val="hi_IN" w:bidi="hi_IN"/>
        </w:rPr>
        <w:t xml:space="preserve"> पौलुस निर्देश देता है कि कलीसिया के पुरुषों को प्रार्थना कैसे करनी चाहिए।</w:t>
      </w:r>
    </w:p>
    <w:p>
      <w:pPr/>
      <w:r>
        <w:rPr>
          <w:lang w:val="hi_IN" w:bidi="hi_IN"/>
        </w:rPr>
      </w:r>
      <w:r>
        <w:rPr>
          <w:b/>
          <w:lang w:val="hi_IN" w:bidi="hi_IN"/>
        </w:rPr>
        <w:t>दूसरे भाग में:</w:t>
      </w:r>
      <w:r>
        <w:rPr>
          <w:lang w:val="hi_IN" w:bidi="hi_IN"/>
        </w:rPr>
        <w:t xml:space="preserve"> पौलुस निर्देश देता है कि स्त्रियों को कैसे कपड़े पहनने और व्यवहार करना चाहिए।</w:t>
      </w:r>
    </w:p>
    <w:p>
      <w:pPr/>
      <w:r>
        <w:rPr>
          <w:lang w:val="hi_IN" w:bidi="hi_IN"/>
        </w:rPr>
      </w:r>
      <w:r>
        <w:rPr>
          <w:b/>
          <w:lang w:val="hi_IN" w:bidi="hi_IN"/>
        </w:rPr>
        <w:t>तीसरे भाग में:</w:t>
      </w:r>
      <w:r>
        <w:rPr>
          <w:lang w:val="hi_IN" w:bidi="hi_IN"/>
        </w:rPr>
        <w:t xml:space="preserve"> पौलुस निर्देश देता है कि स्त्रियों को आज्ञाकारी मन से सीखना चाहिए। पौलुस नहीं चाहता कि स्त्रियाँ सिखाएँ या पुरुषों पर अधिकार का पद संभालें।</w:t>
      </w:r>
    </w:p>
    <w:p>
      <w:pPr/>
      <w:r>
        <w:rPr>
          <w:lang w:val="hi_IN" w:bidi="hi_IN"/>
        </w:rPr>
      </w:r>
      <w:r>
        <w:rPr>
          <w:b/>
          <w:lang w:val="hi_IN" w:bidi="hi_IN"/>
        </w:rPr>
        <w:t>चौथे भाग में:</w:t>
      </w:r>
      <w:r>
        <w:rPr>
          <w:lang w:val="hi_IN" w:bidi="hi_IN"/>
        </w:rPr>
        <w:t xml:space="preserve"> पौलुस कलीसिया को याद दिलाता है कि परमेश्वर ने आदम और हव्वा को कैसे बनाया, और शैतान ने हव्वा को कैसे धोखा दिया।</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वे लोग जो कलीसिया का हिस्सा हैं, जिनमें पुरुष और स्त्रियाँ शामिल हैं</w:t>
      </w:r>
    </w:p>
    <w:p>
      <w:pPr>
        <w:pStyle w:val="ListBullet"/>
        <w:spacing w:line="240" w:lineRule="auto"/>
        <w:ind w:left="720"/>
      </w:pPr>
      <w:r>
        <w:rPr>
          <w:lang w:val="hi_IN" w:bidi="hi_IN"/>
        </w:rPr>
      </w:r>
      <w:r>
        <w:rPr>
          <w:lang w:val="hi_IN" w:bidi="hi_IN"/>
        </w:rPr>
        <w:t>आदम</w:t>
      </w:r>
    </w:p>
    <w:p>
      <w:pPr>
        <w:pStyle w:val="ListBullet"/>
        <w:spacing w:line="240" w:lineRule="auto"/>
        <w:ind w:left="720"/>
      </w:pPr>
      <w:r>
        <w:rPr>
          <w:lang w:val="hi_IN" w:bidi="hi_IN"/>
        </w:rPr>
      </w:r>
      <w:r>
        <w:rPr>
          <w:lang w:val="hi_IN" w:bidi="hi_IN"/>
        </w:rPr>
        <w:t>हव्वा</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याद रखें कि पौलुस उन मुद्दों से निपटता है जो इफिसुस की कलीसियाओं की आराधना सेवाओं को बाधित करते हैं।</w:t>
      </w:r>
    </w:p>
    <w:p>
      <w:pPr/>
      <w:r>
        <w:rPr>
          <w:lang w:val="hi_IN" w:bidi="hi_IN"/>
        </w:rPr>
      </w:r>
      <w:r>
        <w:rPr>
          <w:lang w:val="hi_IN" w:bidi="hi_IN"/>
        </w:rPr>
        <w:t>पहले दृश्य में, पौलुस उन लोगों को निर्देश देता है जो अपने क्रोध और बहस से सेवा को बाधित करते हैं। पौलुस चाहता है कि ये पुरुष अपने बहसों पर ध्यान देना बंद करें और इसके बजाय उन कामों पर ध्यान दें जो परमेश्वर को स्वीकार्य हैं और शुद्ध मन से परमेश्वर की आराधना करें। जब पुरुष पवित्र हाथ उठाते हैं, तो इसका मतलब यह नहीं है कि उनके हाथ स्वयं पवित्र हैं। पवित्र बात यह है कि पुरुष इस तरह से व्यवहार करें जो परमेश्वर को स्वीकार्य हो।</w:t>
      </w:r>
    </w:p>
    <w:p>
      <w:pPr/>
      <w:r>
        <w:rPr>
          <w:lang w:val="hi_IN" w:bidi="hi_IN"/>
        </w:rPr>
      </w:r>
      <w:r>
        <w:rPr>
          <w:lang w:val="hi_IN" w:bidi="hi_IN"/>
        </w:rPr>
        <w:t>यहाँ रुकें और समूह में इस प्रश्न पर चर्चा करें: चर्चा करें कि आप कैसे वर्णन कर सकते हैं कि पुरुष क्या करते हैं। ऑडियो को यहाँ रोकें।</w:t>
      </w:r>
    </w:p>
    <w:p>
      <w:pPr/>
      <w:r>
        <w:rPr>
          <w:lang w:val="hi_IN" w:bidi="hi_IN"/>
        </w:rPr>
      </w:r>
      <w:r>
        <w:rPr>
          <w:lang w:val="hi_IN" w:bidi="hi_IN"/>
        </w:rPr>
        <w:t>दूसरे दृश्य में, पौलुस उन महिलाओं को निर्देश देता है जो अपने कपड़े पहनने के तरीके के कारण सेवा को बाधित करती हैं। कभी-कभी जब महिलाएं अपने कपड़े पहनने के तरीके पर ध्यान देती हैं, तो लोग सोचते हैं कि वे यह दिखा रही हैं कि वे कितनी धनी हैं या दूसरों से अधिक महत्वपूर्ण हैं और उन्हें किसी का सम्मान करने की आवश्यकता नहीं है। पौलुस कहता है कि पौलुस नहीं चाहता कि स्त्रियाँ बहुत महंगे कपड़े पहनें या बहुत सारे मोती और सोने के गहने पहनें। पौलुस कहता है कि वह नहीं चाहता कि महिलाएँ अपने बालों की चोटी बनाएँ या उन्हें सजावटी ढंग से गूँथें। पौलुस स्त्रियों से यह नहीं कहता कि वे ये चीज़ें नहीं पहन सकतीं, बल्कि वह एक अंतर दिखा रहा है। पौलुस चाहता है कि ये महिलाएँ अपने पहनावे पर ध्यान देने के बजाय भक्तिपूर्ण जीवन और अच्छे कामों पर ध्यान दें। पौलुस चाहता है कि जब स्त्रियाँ परमेश्वर की आराधना करने आती हैं तो उनका मन भी शुद्ध हो।</w:t>
      </w:r>
    </w:p>
    <w:p>
      <w:pPr/>
      <w:r>
        <w:rPr>
          <w:lang w:val="hi_IN" w:bidi="hi_IN"/>
        </w:rPr>
      </w:r>
      <w:r>
        <w:rPr>
          <w:lang w:val="hi_IN" w:bidi="hi_IN"/>
        </w:rPr>
        <w:t>यहाँ रुकें और समूह में इन प्रश्नों पर चर्चा करें: आप यह कैसे बताएँगे कि महिलाएँ कैसे कपड़े पहनती थीं। आप कैसे वर्णन करेंगे कि स्त्रियों को अच्छे काम करने की आवश्यकता है? ऑडियो को यहाँ रोकें।</w:t>
      </w:r>
    </w:p>
    <w:p>
      <w:pPr/>
      <w:r>
        <w:rPr>
          <w:lang w:val="hi_IN" w:bidi="hi_IN"/>
        </w:rPr>
      </w:r>
      <w:r>
        <w:rPr>
          <w:lang w:val="hi_IN" w:bidi="hi_IN"/>
        </w:rPr>
        <w:t>तीसरे दृश्य में, पौलुस महिलाओं से कहता है कि उन्हें शांत और आज्ञाकारी होकर सीखना चाहिए। पौलुस महिलाओं को पुरुषों को सिखाने या उन पर अधिकार रखने की अनुमति नहीं देता। जब पौलुस कहता है कि वह स्त्रियों को किसी पुरुष पर अधिकार रखने की अनुमति नहीं देता है, तो यह समझने के दो अलग-अलग तरीके हैं कि पौलुस का क्या अर्थ है। अधिकार के लिए इस्तेमाल किया जाने वाला शब्द सकारात्मक भी हो सकता है और नकारात्मक भी। कुछ लोग सोचते हैं कि पौलुस सकारात्मक तरीके से अधिकार शब्द का उपयोग करता है इस बारे में बात करने के लिए कि कोई व्यक्ति कलीसिया की अगुवाई कैसे करता है। यदि यह सही है, तो पौलुस का अर्थ है कि स्त्रियों के पास कलीसिया में अधिकार के पद नहीं होने चाहिए। अन्य लोग सोचते हैं कि पौलुस उस व्यक्ति के बारे में बात करने के लिए नकारात्मक तरीके से अधिकार शब्द का उपयोग करता है जो जबरदस्ती या अनादर से किसी पर अधिकार लेता है। यदि यह सही है, तो पौलुस का अर्थ है कि स्त्रियों को अनादर के साथ कलीसिया का नियंत्रण नहीं लेना चाहिए।</w:t>
      </w:r>
    </w:p>
    <w:p>
      <w:pPr/>
      <w:r>
        <w:rPr>
          <w:lang w:val="hi_IN" w:bidi="hi_IN"/>
        </w:rPr>
      </w:r>
      <w:r>
        <w:rPr>
          <w:lang w:val="hi_IN" w:bidi="hi_IN"/>
        </w:rPr>
        <w:t>यहाँ रुकें और समूह के रूप में इस प्रश्न पर चर्चा करें: आपकी कलीसिया नेतृत्व के पदों पर महिलाओं के बारे में कैसा महसूस करती है? ऑडियो को यहाँ रोकें।</w:t>
      </w:r>
    </w:p>
    <w:p>
      <w:pPr/>
      <w:r>
        <w:rPr>
          <w:lang w:val="hi_IN" w:bidi="hi_IN"/>
        </w:rPr>
      </w:r>
      <w:r>
        <w:rPr>
          <w:lang w:val="hi_IN" w:bidi="hi_IN"/>
        </w:rPr>
        <w:t xml:space="preserve">चौथे दृश्य में, पौलुस विश्वासियों को याद दिलाता है कि परमेश्वर ने पहले आदम को बनाया और फिर हव्वा को बनाया। शैतान ने हव्वा को धोखा दिया और उसने पाप किया। यह समझने के दो तरीके हैं कि पौलुस यहाँ क्या कहता है। कुछ लोग सोचते हैं कि पौलुस का अर्थ है कि क्योंकि परमेश्वर ने पहले आदम को बनाया, इसलिए परमेश्वर ने पुरुषों को कलीसिया की अगुवाई करने के लिए बनाया। अन्य लोग सोचते हैं कि पौलुस आदम और हव्वा की कहानियों का उपयोग कलीसिया में एक झूठी शिक्षा का सामना करने के लिए करता है। उस झूठी शिक्षा के कारण कलीसिया की कुछ स्त्रियाँ अनुचित तरीके से नियंत्रण लेने लगीं और गलत बातें सिखाने लगीं। </w:t>
      </w:r>
    </w:p>
    <w:p>
      <w:pPr/>
      <w:r>
        <w:rPr>
          <w:lang w:val="hi_IN" w:bidi="hi_IN"/>
        </w:rPr>
      </w:r>
      <w:r>
        <w:rPr>
          <w:lang w:val="hi_IN" w:bidi="hi_IN"/>
        </w:rPr>
        <w:t>यहाँ रुकें और समूह में इस प्रश्न पर चर्चा करें: किसी ऐसे समय के बारे में बताइए जब किसी ने सच साबित करने के लिए बीते हुए समय की कहानी का इस्तेमाल किया। ऑडियो को यहाँ रोकें।</w:t>
      </w:r>
    </w:p>
    <w:p>
      <w:pPr/>
      <w:r>
        <w:rPr>
          <w:lang w:val="hi_IN" w:bidi="hi_IN"/>
        </w:rPr>
      </w:r>
      <w:r>
        <w:rPr>
          <w:lang w:val="hi_IN" w:bidi="hi_IN"/>
        </w:rPr>
        <w:t xml:space="preserve">इसके बाद पौलुस फिर से सामान्य रूप से स्त्रियों के बारे में बात करता है। पौलुस कहता है कि यदि महिलाएँ आत्म-नियंत्रण के साथ विश्वास, प्रेम और पवित्रता में जारी रहती हैं तो परमेश्वर स्त्रियों को बच्चे पैदा करने के माध्यम से बचाएगा। जब पौलुस कहता है कि </w:t>
      </w:r>
      <w:r>
        <w:rPr>
          <w:b/>
          <w:lang w:val="hi_IN" w:bidi="hi_IN"/>
        </w:rPr>
        <w:t>यदि</w:t>
      </w:r>
      <w:r>
        <w:rPr>
          <w:lang w:val="hi_IN" w:bidi="hi_IN"/>
        </w:rPr>
        <w:t xml:space="preserve"> स्त्रियाँ इन कामों को करना जारी रखती हैं, तो पौलुस स्त्रियों के उद्धार और स्त्रियों के जीने के तरीके के बीच एक संबंध बनाता है। जैसा कि हमने पहले बताया, परमेश्वर लोगों को उनके कामों के कारण नहीं बचाता। लेकिन हमारे काम</w:t>
      </w:r>
      <w:r>
        <w:rPr>
          <w:b/>
          <w:lang w:val="hi_IN" w:bidi="hi_IN"/>
        </w:rPr>
        <w:t>यह</w:t>
      </w:r>
      <w:r>
        <w:rPr>
          <w:lang w:val="hi_IN" w:bidi="hi_IN"/>
        </w:rPr>
        <w:t xml:space="preserve"> दिखाते हैं कि हमें उद्धार मिला है। पौलुस का अर्थ है कि यदि परमेश्वर ने इन स्त्रियों को बचाया है, तो यह स्त्रियाँ भक्तिपूर्ण जीवन जीना जारी रखेंगी। इसका अर्थ है कि स्त्रियाँ परमेश्वर से अच्छी बातों की उम्मीद करती हैं, परमेश्वर और अन्य लोगों से प्रेम करती हैं, और पवित्र जीवन जीती हैं, और ये सभी बातें आत्म-नियंत्रण के साथ करती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जब आप यह कहानी बताएँ, तो कलीसिया में इकट्ठा हुए सभी अलग-अलग लोगों के बारे में सोचें। पुरुषों ने कैसे व्यवहार किया, और परमेश्वर पुरुषों से कैसा व्यवहार चाहता था? स्त्रियों ने कैसे व्यवहार किया, और परमेश्वर स्त्रियों से कैसा व्यवहार चाहता था? हर दृश्य में, पहले पुरुषों या स्त्रियों को वैसा गलत व्यवहार करते हुए दिखाएँ जैसा पौलुस ने मना किया है। फिर, जब पौलुस पुरुषों और स्त्रियों को बताता है कि उन्हें कैसे व्यवहार करना चाहिए, तो पुरुषों और स्त्रियों को अपना व्यवहार बदलने के लिए पौलुस के निर्देशों का पालन करने के लिए कहें। आप यह कैसे दिखा सकते हैं कि इन पुरुषों और महिलाओं के कामों से कलीसिया में बाधा आई?</w:t>
      </w:r>
      <w:r>
        <w:rPr>
          <w:lang w:val="hi_IN" w:bidi="hi_IN"/>
        </w:rPr>
      </w:r>
    </w:p>
    <w:p>
      <w:pPr>
        <w:pStyle w:val="Heading3"/>
      </w:pPr>
      <w:r>
        <w:rPr>
          <w:lang w:val="hi_IN" w:bidi="hi_IN"/>
        </w:rPr>
        <w:t>पाठ को नाटकीय रूप देना</w:t>
      </w:r>
    </w:p>
    <w:p>
      <w:pPr/>
      <w:r>
        <w:rPr>
          <w:lang w:val="hi_IN" w:bidi="hi_IN"/>
        </w:rPr>
      </w:r>
      <w:r>
        <w:rPr>
          <w:lang w:val="hi_IN" w:bidi="hi_IN"/>
        </w:rPr>
        <w:t>1 तीमुथियुस 2:8–15 का ऑडियो संस्करण सबसे आसानी से समझ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वे लोग जो कलीसिया का हिस्सा हैं, जिनमें पुरुष और स्त्रियाँ शामिल हैं</w:t>
      </w:r>
    </w:p>
    <w:p>
      <w:pPr>
        <w:pStyle w:val="ListBullet"/>
        <w:spacing w:line="240" w:lineRule="auto"/>
        <w:ind w:left="720"/>
      </w:pPr>
      <w:r>
        <w:rPr>
          <w:lang w:val="hi_IN" w:bidi="hi_IN"/>
        </w:rPr>
      </w:r>
      <w:r>
        <w:rPr>
          <w:lang w:val="hi_IN" w:bidi="hi_IN"/>
        </w:rPr>
        <w:t>आदम</w:t>
      </w:r>
    </w:p>
    <w:p>
      <w:pPr>
        <w:pStyle w:val="ListBullet"/>
        <w:spacing w:line="240" w:lineRule="auto"/>
        <w:ind w:left="720"/>
      </w:pPr>
      <w:r>
        <w:rPr>
          <w:lang w:val="hi_IN" w:bidi="hi_IN"/>
        </w:rPr>
      </w:r>
      <w:r>
        <w:rPr>
          <w:lang w:val="hi_IN" w:bidi="hi_IN"/>
        </w:rPr>
        <w:t>हव्वा</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कहता है, "मैं चाहता हूँ कि पुरुष सभी स्थानों पर पवित्र हाथों को उठाकर प्रार्थना करें, क्रोध या बहस से नहीं।"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कहता है, "मैं यह भी चाहता हूँ कि स्त्रियाँ उचित और सम्मानजनक तरीके से कपड़े पहनें और आत्म-नियंत्रण दिखाएँ। मैं नहीं चाहता कि स्त्रियाँ ऐसे कपड़े पहनें जो सभी को दिखाएँ कि स्त्रियाँ धनी हैं। इसके बजाय, स्त्रियों को अच्छे काम करने और परमेश्वर का अनुसरण करने पर ध्यान देना चाहिए।"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उन महिलाओं का किरदार निभाने वाले व्यक्ति से पूछें जो विनम्र मन से सीखती हैं,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कहता है, "मैं चाहता हूँ कि स्त्रियाँ आज्ञाकारी मन के साथ शान्त तरीके से सीखें। मैं नहीं चाहता कि कोई स्त्री किसी पुरुष को सिखाए या उस पर अधिकार का उपयोग करे।"</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कहता है, "ये स्त्रियाँ न सिखा सकती हैं और न ही अधिकार रख सकती हैं। क्योंकि, परमेश्वर ने पहले आदम को बनाया और फिर हव्वा को। इसके अलावा, हव्वा को धोखा दिया गया और पापी बन गई। लेकिन अगर स्त्री विश्वास, प्रेम और पवित्रता के साथ आत्म-नियंत्रण का जीवन जीती है, तो परमेश्वर उसे बच्चे को जन्म देने के माध्यम से बचाएगा।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कलीसिया जाने वाले व्यक्ति का किरदार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तीमुथियुस 2:8–15 का ऑडियो संस्करण सबसे आसानी से समझ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कहता है कि पुरुषों को </w:t>
      </w:r>
      <w:r>
        <w:rPr>
          <w:b/>
          <w:lang w:val="hi_IN" w:bidi="hi_IN"/>
        </w:rPr>
        <w:t>प्रार्थना करना</w:t>
      </w:r>
      <w:r>
        <w:rPr>
          <w:lang w:val="hi_IN" w:bidi="hi_IN"/>
        </w:rPr>
        <w:t xml:space="preserve"> चाहिए और पवित्र या शुद्ध हाथ उठाना चाहिए। प्रार्थना के लिए उसी शब्द का उपयोग करें जिसका उपयोग आपने पिछले भागों में किया है। अधिक जानकारी के लिए मुख्य शब्दावली में </w:t>
      </w:r>
      <w:r>
        <w:rPr>
          <w:b/>
          <w:lang w:val="hi_IN" w:bidi="hi_IN"/>
        </w:rPr>
        <w:t>प्रार्थना</w:t>
      </w:r>
      <w:r>
        <w:rPr>
          <w:lang w:val="hi_IN" w:bidi="hi_IN"/>
        </w:rPr>
        <w:t xml:space="preserve"> शब्द देखें। इस मामले में, पवित्र का अर्थ शुद्ध, अच्छा या स्वीकार्य है। ये पुरुष ऐसे काम करते हैं जो परमेश्वर को अच्छे और स्वीकार्य लगते हैं।</w:t>
      </w:r>
    </w:p>
    <w:p>
      <w:pPr/>
      <w:r>
        <w:rPr>
          <w:lang w:val="hi_IN" w:bidi="hi_IN"/>
        </w:rPr>
      </w:r>
      <w:r>
        <w:rPr>
          <w:lang w:val="hi_IN" w:bidi="hi_IN"/>
        </w:rPr>
        <w:t xml:space="preserve">पौलुस इस भाग में दो बार </w:t>
      </w:r>
      <w:r>
        <w:rPr>
          <w:b/>
          <w:lang w:val="hi_IN" w:bidi="hi_IN"/>
        </w:rPr>
        <w:t>आत्म-नियंत्रण</w:t>
      </w:r>
      <w:r>
        <w:rPr>
          <w:lang w:val="hi_IN" w:bidi="hi_IN"/>
        </w:rPr>
        <w:t xml:space="preserve"> के बारे में बात करता है। इस भाग की शुरुआत में, पौलुस कहता है कि स्त्रियों को सम्मान और आत्म-नियंत्रण के साथ उचित कपड़े पहनने चाहिए। फिर इस भाग के अन्त में, पौलुस कहता है कि यदि स्त्रियाँ आत्म-नियंत्रण के साथ विश्वास, प्रेम और पवित्रता में जारी रहती हैं तो उन्हें उद्धार मिलेगा। दोनों बार, आत्म-नियंत्रण का अर्थ एक ही है। आत्म-नियंत्रण का अर्थ है अच्छे निर्णय का उपयोग करना और स्थिति के अनुसार उचित तरीके से व्यवहार करना।</w:t>
      </w:r>
    </w:p>
    <w:p>
      <w:pPr/>
      <w:r>
        <w:rPr>
          <w:lang w:val="hi_IN" w:bidi="hi_IN"/>
        </w:rPr>
      </w:r>
      <w:r>
        <w:rPr>
          <w:lang w:val="hi_IN" w:bidi="hi_IN"/>
        </w:rPr>
        <w:t>यहाँ रुकें और समूह में चर्चा करें कि आप आत्म-नियंत्रण के लिए किस शब्द या वाक्यांश का उपयोग करेंगे। पूरे 1 तीमुथियुस और 2 तीमुथियुस में एक ही शब्द या वाक्यांश का उपयोग करें। ऑडियो को यहाँ रोकें।</w:t>
      </w:r>
    </w:p>
    <w:p>
      <w:pPr/>
      <w:r>
        <w:rPr>
          <w:lang w:val="hi_IN" w:bidi="hi_IN"/>
        </w:rPr>
      </w:r>
      <w:r>
        <w:rPr>
          <w:lang w:val="hi_IN" w:bidi="hi_IN"/>
        </w:rPr>
        <w:t xml:space="preserve">पौलुस कहता है कि स्त्रियों को महँगे कपड़ों और गहनों के बजाय </w:t>
      </w:r>
      <w:r>
        <w:rPr>
          <w:b/>
          <w:lang w:val="hi_IN" w:bidi="hi_IN"/>
        </w:rPr>
        <w:t>अच्छे कामों</w:t>
      </w:r>
      <w:r>
        <w:rPr>
          <w:lang w:val="hi_IN" w:bidi="hi_IN"/>
        </w:rPr>
        <w:t xml:space="preserve"> को अपनाना चाहिए। अच्छे काम वे कार्य होते हैं जो व्यक्ति परमेश्वर की अच्छी शिक्षाओं के अनुसार करता है। अच्छे काम करने का मतलब है कि हम वही करें जो परमेश्वर चाहता है और वैसा जीवन जिएँ जैसा परमेश्वर चाहता है।</w:t>
      </w:r>
    </w:p>
    <w:p>
      <w:pPr/>
      <w:r>
        <w:rPr>
          <w:lang w:val="hi_IN" w:bidi="hi_IN"/>
        </w:rPr>
      </w:r>
      <w:r>
        <w:rPr>
          <w:lang w:val="hi_IN" w:bidi="hi_IN"/>
        </w:rPr>
        <w:t xml:space="preserve">यहाँ रुकें और समूह में चर्चा करें कि आप </w:t>
      </w:r>
      <w:r>
        <w:rPr>
          <w:b/>
          <w:lang w:val="hi_IN" w:bidi="hi_IN"/>
        </w:rPr>
        <w:t>अच्छे काम</w:t>
      </w:r>
      <w:r>
        <w:rPr>
          <w:lang w:val="hi_IN" w:bidi="hi_IN"/>
        </w:rPr>
        <w:t xml:space="preserve"> के लिए किस शब्द या वाक्यांश का उपयोग करेंगे। ऑडियो को यहाँ रोकें।</w:t>
      </w:r>
    </w:p>
    <w:p>
      <w:pPr/>
      <w:r>
        <w:rPr>
          <w:lang w:val="hi_IN" w:bidi="hi_IN"/>
        </w:rPr>
      </w:r>
      <w:r>
        <w:rPr>
          <w:lang w:val="hi_IN" w:bidi="hi_IN"/>
        </w:rPr>
        <w:t xml:space="preserve">पौलुस कहता है कि स्त्रियों को ऐसे अच्छे कामों को अपनाना चाहिए जो उस स्त्री के लिए उचित और उपयुक्त हों जो अपने आप को </w:t>
      </w:r>
      <w:r>
        <w:rPr>
          <w:b/>
          <w:lang w:val="hi_IN" w:bidi="hi_IN"/>
        </w:rPr>
        <w:t>भक्त</w:t>
      </w:r>
      <w:r>
        <w:rPr>
          <w:lang w:val="hi_IN" w:bidi="hi_IN"/>
        </w:rPr>
        <w:t xml:space="preserve"> होने का दावा करती है। भक्ति का अर्थ है परमेश्वर का बहुत सम्मान और आराधना करना। भक्ति का दावा करने का अर्थ है कि आप परमेश्वर की आराधना करने और परमेश्वर की आज्ञाओं के अनुसार जीने का दावा करते हैं।</w:t>
      </w:r>
    </w:p>
    <w:p>
      <w:pPr/>
      <w:r>
        <w:rPr>
          <w:lang w:val="hi_IN" w:bidi="hi_IN"/>
        </w:rPr>
      </w:r>
      <w:r>
        <w:rPr>
          <w:lang w:val="hi_IN" w:bidi="hi_IN"/>
        </w:rPr>
        <w:t xml:space="preserve">यहाँ रुकें और समूह में चर्चा करें कि आप </w:t>
      </w:r>
      <w:r>
        <w:rPr>
          <w:b/>
          <w:lang w:val="hi_IN" w:bidi="hi_IN"/>
        </w:rPr>
        <w:t>भक्ति</w:t>
      </w:r>
      <w:r>
        <w:rPr>
          <w:lang w:val="hi_IN" w:bidi="hi_IN"/>
        </w:rPr>
        <w:t xml:space="preserve"> के लिए किस शब्द या वाक्यांश का उपयोग करेंगे। अधिक जानकारी के लिए, मुख्य शब्दावली में </w:t>
      </w:r>
      <w:r>
        <w:rPr>
          <w:b/>
          <w:lang w:val="hi_IN" w:bidi="hi_IN"/>
        </w:rPr>
        <w:t>भक्ति</w:t>
      </w:r>
      <w:r>
        <w:rPr>
          <w:lang w:val="hi_IN" w:bidi="hi_IN"/>
        </w:rPr>
        <w:t xml:space="preserve"> देखें। ऑडियो को यहाँ रोकें।</w:t>
      </w:r>
    </w:p>
    <w:p>
      <w:pPr/>
      <w:r>
        <w:rPr>
          <w:lang w:val="hi_IN" w:bidi="hi_IN"/>
        </w:rPr>
      </w:r>
      <w:r>
        <w:rPr>
          <w:lang w:val="hi_IN" w:bidi="hi_IN"/>
        </w:rPr>
        <w:t xml:space="preserve">पौलुस स्त्रियों से कहता है कि वे </w:t>
      </w:r>
      <w:r>
        <w:rPr>
          <w:b/>
          <w:lang w:val="hi_IN" w:bidi="hi_IN"/>
        </w:rPr>
        <w:t>शान्त</w:t>
      </w:r>
      <w:r>
        <w:rPr>
          <w:lang w:val="hi_IN" w:bidi="hi_IN"/>
        </w:rPr>
        <w:t xml:space="preserve"> और अधीनता में सीखें। शान्त होने का अर्थ यह नहीं है कि एक स्त्री सीखते समय बिल्कुल भी बात नहीं कर सकती है। इसके बजाय, शान्त रहने का अर्थ है ऐसे व्यवहार करना जो बाधा या ध्यान भटकाने वाला न हो। जो व्यक्ति शांत होता है, वह संयमित और शांति में रहता है। शान्त या शांति के लिए उसी शब्द या वाक्यांश का उपयोग करें जिसका उपयोग आपने पिछले भाग में किया है।</w:t>
      </w:r>
    </w:p>
    <w:p>
      <w:pPr/>
      <w:r>
        <w:rPr>
          <w:lang w:val="hi_IN" w:bidi="hi_IN"/>
        </w:rPr>
      </w:r>
      <w:r>
        <w:rPr>
          <w:lang w:val="hi_IN" w:bidi="hi_IN"/>
        </w:rPr>
        <w:t xml:space="preserve">जब कोई व्यक्ति </w:t>
      </w:r>
      <w:r>
        <w:rPr>
          <w:b/>
          <w:lang w:val="hi_IN" w:bidi="hi_IN"/>
        </w:rPr>
        <w:t>अधीनता</w:t>
      </w:r>
      <w:r>
        <w:rPr>
          <w:lang w:val="hi_IN" w:bidi="hi_IN"/>
        </w:rPr>
        <w:t xml:space="preserve"> में सीखता है, या जब कोई व्यक्ति समर्पण करता है, तो वह उन लोगों की आज्ञा मानने और सम्मान करने के लिए तैयार होता है जिनके पास उस पर अधिकार है।</w:t>
      </w:r>
    </w:p>
    <w:p>
      <w:pPr/>
      <w:r>
        <w:rPr>
          <w:lang w:val="hi_IN" w:bidi="hi_IN"/>
        </w:rPr>
      </w:r>
      <w:r>
        <w:rPr>
          <w:lang w:val="hi_IN" w:bidi="hi_IN"/>
        </w:rPr>
        <w:t xml:space="preserve">यहाँ रुकें और समूह में चर्चा करें कि आप </w:t>
      </w:r>
      <w:r>
        <w:rPr>
          <w:b/>
          <w:lang w:val="hi_IN" w:bidi="hi_IN"/>
        </w:rPr>
        <w:t>अधीनता</w:t>
      </w:r>
      <w:r>
        <w:rPr>
          <w:lang w:val="hi_IN" w:bidi="hi_IN"/>
        </w:rPr>
        <w:t xml:space="preserve"> के लिए किस शब्द या वाक्यांश का उपयोग करेंगे। ऑडियो को यहाँ रोकें।</w:t>
      </w:r>
    </w:p>
    <w:p>
      <w:pPr/>
      <w:r>
        <w:rPr>
          <w:lang w:val="hi_IN" w:bidi="hi_IN"/>
        </w:rPr>
      </w:r>
      <w:r>
        <w:rPr>
          <w:lang w:val="hi_IN" w:bidi="hi_IN"/>
        </w:rPr>
        <w:t xml:space="preserve">पौलुस कहता है कि हव्वा को धोखा दिया गया और वह </w:t>
      </w:r>
      <w:r>
        <w:rPr>
          <w:b/>
          <w:lang w:val="hi_IN" w:bidi="hi_IN"/>
        </w:rPr>
        <w:t>अपराधी</w:t>
      </w:r>
      <w:r>
        <w:rPr>
          <w:lang w:val="hi_IN" w:bidi="hi_IN"/>
        </w:rPr>
        <w:t xml:space="preserve"> बन गई। अपराधी लगभग </w:t>
      </w:r>
      <w:r>
        <w:rPr>
          <w:b/>
          <w:lang w:val="hi_IN" w:bidi="hi_IN"/>
        </w:rPr>
        <w:t>पापी</w:t>
      </w:r>
      <w:r>
        <w:rPr>
          <w:lang w:val="hi_IN" w:bidi="hi_IN"/>
        </w:rPr>
        <w:t xml:space="preserve"> के समान है। किसी बात का अपराधी होना किसी विशेष नियम को तोड़ना है। इसलिए जब पौलुस कहता है कि हव्वा एक अपराधी बन गई, तो पौलुस का अर्थ है कि हव्वा ने फल न खाने के लिए परमेश्वर के एक विशेष नियम का उल्लंघन किया।</w:t>
      </w:r>
    </w:p>
    <w:p>
      <w:pPr/>
      <w:r>
        <w:rPr>
          <w:lang w:val="hi_IN" w:bidi="hi_IN"/>
        </w:rPr>
      </w:r>
      <w:r>
        <w:rPr>
          <w:lang w:val="hi_IN" w:bidi="hi_IN"/>
        </w:rPr>
        <w:t xml:space="preserve">यहाँ रुकें और समूह में चर्चा करें </w:t>
      </w:r>
      <w:r>
        <w:rPr>
          <w:b/>
          <w:lang w:val="hi_IN" w:bidi="hi_IN"/>
        </w:rPr>
        <w:t>पापी</w:t>
      </w:r>
      <w:r>
        <w:rPr>
          <w:lang w:val="hi_IN" w:bidi="hi_IN"/>
        </w:rPr>
        <w:t xml:space="preserve"> और </w:t>
      </w:r>
      <w:r>
        <w:rPr>
          <w:b/>
          <w:lang w:val="hi_IN" w:bidi="hi_IN"/>
        </w:rPr>
        <w:t>अपराधी</w:t>
      </w:r>
      <w:r>
        <w:rPr>
          <w:lang w:val="hi_IN" w:bidi="hi_IN"/>
        </w:rPr>
        <w:t xml:space="preserve"> के लिए आप कौन-सा शब्द या वाक्यांश इस्तेमाल करेंगे। आप पापी के लिए उसी शब्द का उपयोग कर सकते हैं जिसका उपयोग आपने पिछले भागों में किया है। अधिक जानकारी के लिए, मुख्य शब्दावली में </w:t>
      </w:r>
      <w:r>
        <w:rPr>
          <w:lang w:val="hi_IN" w:bidi="hi_IN"/>
        </w:rPr>
        <w:t>पाप</w:t>
      </w:r>
      <w:r>
        <w:rPr>
          <w:lang w:val="hi_IN" w:bidi="hi_IN"/>
        </w:rPr>
        <w:t xml:space="preserve"> देखें। ऑडियो को यहाँ रोकें।</w:t>
      </w:r>
    </w:p>
    <w:p>
      <w:pPr/>
      <w:r>
        <w:rPr>
          <w:lang w:val="hi_IN" w:bidi="hi_IN"/>
        </w:rPr>
      </w:r>
      <w:r>
        <w:rPr>
          <w:lang w:val="hi_IN" w:bidi="hi_IN"/>
        </w:rPr>
        <w:t xml:space="preserve">पौलुस कहता है कि परमेश्वर स्त्रियों को बच्चे को जन्म देने के माध्यम से </w:t>
      </w:r>
      <w:r>
        <w:rPr>
          <w:b/>
          <w:lang w:val="hi_IN" w:bidi="hi_IN"/>
        </w:rPr>
        <w:t>बचाएगा</w:t>
      </w:r>
      <w:r>
        <w:rPr>
          <w:lang w:val="hi_IN" w:bidi="hi_IN"/>
        </w:rPr>
        <w:t>। यहाँ बचाने के कई अलग-अलग अर्थ हो सकते हैं। सोचने का एक तरीका यह है कि पौलुस का अर्थ है कि परमेश्वर एक स्त्री को आत्मिक रूप से बचाएगा। बचाने का अर्थ किसी को शारीरिक रूप से बचाना भी हो सकता है।</w:t>
      </w:r>
    </w:p>
    <w:p>
      <w:pPr/>
      <w:r>
        <w:rPr>
          <w:lang w:val="hi_IN" w:bidi="hi_IN"/>
        </w:rPr>
      </w:r>
      <w:r>
        <w:rPr>
          <w:lang w:val="hi_IN" w:bidi="hi_IN"/>
        </w:rPr>
        <w:t xml:space="preserve">यहाँ रुकें और समूह में चर्चा करें कि आप </w:t>
      </w:r>
      <w:r>
        <w:rPr>
          <w:b/>
          <w:lang w:val="hi_IN" w:bidi="hi_IN"/>
        </w:rPr>
        <w:t>बचाने</w:t>
      </w:r>
      <w:r>
        <w:rPr>
          <w:lang w:val="hi_IN" w:bidi="hi_IN"/>
        </w:rPr>
        <w:t xml:space="preserve"> के लिए किस शब्द या वाक्यांश का उपयोग करेंगे। बचाए गए के बारे में अधिक जानकारी के लिए, कृपया मुख्य शब्दावली में </w:t>
      </w:r>
      <w:r>
        <w:rPr>
          <w:lang w:val="hi_IN" w:bidi="hi_IN"/>
        </w:rPr>
        <w:t>उद्धार</w:t>
      </w:r>
      <w:r>
        <w:rPr>
          <w:lang w:val="hi_IN" w:bidi="hi_IN"/>
        </w:rPr>
        <w:t xml:space="preserve"> को सुनें। क्या आपके पास कोई ऐसा शब्द है जिसका आप आत्मिक रूप से उद्धार पाने या शारीरिक रूप से सुरक्षित रहने के लिए उपयोग करें? यदि आप करते हैं, तो चर्चा करें कि यह यहाँ फिट हो सकता है या नहीं। रिकॉर्डिंग को यहाँ रोकें।</w:t>
      </w:r>
    </w:p>
    <w:p>
      <w:pPr/>
      <w:r>
        <w:rPr>
          <w:lang w:val="hi_IN" w:bidi="hi_IN"/>
        </w:rPr>
      </w:r>
      <w:r>
        <w:rPr>
          <w:lang w:val="hi_IN" w:bidi="hi_IN"/>
        </w:rPr>
        <w:t>पौलुस कहता है कि यदि ये स्त्रियाँ विश्वास, प्रेम और पवित्रता में जारी रहती हैं, तो उन्हें बचाया जाता है।</w:t>
      </w:r>
    </w:p>
    <w:p>
      <w:pPr/>
      <w:r>
        <w:rPr>
          <w:lang w:val="hi_IN" w:bidi="hi_IN"/>
        </w:rPr>
      </w:r>
      <w:r>
        <w:rPr>
          <w:lang w:val="hi_IN" w:bidi="hi_IN"/>
        </w:rPr>
        <w:t xml:space="preserve">जब कोई व्यक्ति </w:t>
      </w:r>
      <w:r>
        <w:rPr>
          <w:b/>
          <w:lang w:val="hi_IN" w:bidi="hi_IN"/>
        </w:rPr>
        <w:t>विश्वास</w:t>
      </w:r>
      <w:r>
        <w:rPr>
          <w:lang w:val="hi_IN" w:bidi="hi_IN"/>
        </w:rPr>
        <w:t xml:space="preserve"> में रहता है, तो वह व्यक्ति परमेश्वर के वचनों और कार्यों पर भरोसा करते हुए, यीशु में विश्वास करते हुए जीवन व्यतीत करता है। विश्वास के लिए उसी शब्द का इस्तेमाल करें जो आपने पिछले भागों में इस्तेमाल किया है। </w:t>
      </w:r>
      <w:r>
        <w:rPr>
          <w:lang w:val="hi_IN" w:bidi="hi_IN"/>
        </w:rPr>
        <w:t>विश्वास</w:t>
      </w:r>
      <w:r>
        <w:rPr>
          <w:lang w:val="hi_IN" w:bidi="hi_IN"/>
        </w:rPr>
        <w:t xml:space="preserve"> के बारे में अधिक जानकारी के लिए, मुख्य शब्दावली को देखें।</w:t>
      </w:r>
    </w:p>
    <w:p>
      <w:pPr/>
      <w:r>
        <w:rPr>
          <w:lang w:val="hi_IN" w:bidi="hi_IN"/>
        </w:rPr>
      </w:r>
      <w:r>
        <w:rPr>
          <w:lang w:val="hi_IN" w:bidi="hi_IN"/>
        </w:rPr>
        <w:t xml:space="preserve">जब कोई व्यक्ति </w:t>
      </w:r>
      <w:r>
        <w:rPr>
          <w:b/>
          <w:lang w:val="hi_IN" w:bidi="hi_IN"/>
        </w:rPr>
        <w:t>प्रेम</w:t>
      </w:r>
      <w:r>
        <w:rPr>
          <w:lang w:val="hi_IN" w:bidi="hi_IN"/>
        </w:rPr>
        <w:t xml:space="preserve"> में रहता है, तो वह व्यक्ति परमेश्वर और लोगों से प्रेम करता है। प्रेम के लिए उसी शब्द या वाक्यांश का इस्तेमाल करें जो आपने पिछले भागों में किया है।</w:t>
      </w:r>
    </w:p>
    <w:p>
      <w:pPr/>
      <w:r>
        <w:rPr>
          <w:lang w:val="hi_IN" w:bidi="hi_IN"/>
        </w:rPr>
      </w:r>
      <w:r>
        <w:rPr>
          <w:lang w:val="hi_IN" w:bidi="hi_IN"/>
        </w:rPr>
        <w:t xml:space="preserve">जब कोई व्यक्ति </w:t>
      </w:r>
      <w:r>
        <w:rPr>
          <w:b/>
          <w:lang w:val="hi_IN" w:bidi="hi_IN"/>
        </w:rPr>
        <w:t>पवित्रता</w:t>
      </w:r>
      <w:r>
        <w:rPr>
          <w:lang w:val="hi_IN" w:bidi="hi_IN"/>
        </w:rPr>
        <w:t xml:space="preserve"> में रहता है, तो वह व्यक्ति उसी तरह जीना जारी रखता है जैसे परमेश्वर ने लोगों को जीने के लिए बुलाया है।</w:t>
      </w:r>
    </w:p>
    <w:p>
      <w:pPr/>
      <w:r>
        <w:rPr>
          <w:lang w:val="hi_IN" w:bidi="hi_IN"/>
        </w:rPr>
      </w:r>
      <w:r>
        <w:rPr>
          <w:lang w:val="hi_IN" w:bidi="hi_IN"/>
        </w:rPr>
        <w:t xml:space="preserve">यहाँ रुकें और समूह में चर्चा करें पवित्रता के लिए आप कौन-सा शब्द या वाक्यांश इस्तेमाल करेंगे। पवित्र होने के क्या अर्थ है, इस बारे में अधिक जानकारी के लिए, कृपया मुख्य शब्दावली में </w:t>
      </w:r>
      <w:r>
        <w:rPr>
          <w:lang w:val="hi_IN" w:bidi="hi_IN"/>
        </w:rPr>
        <w:t>पवित्र</w:t>
      </w:r>
      <w:r>
        <w:rPr>
          <w:lang w:val="hi_IN" w:bidi="hi_IN"/>
        </w:rPr>
        <w:t xml:space="preserve"> को सुनें।</w:t>
      </w:r>
      <w:r>
        <w:rPr>
          <w:lang w:val="hi_IN" w:bidi="hi_IN"/>
        </w:rPr>
      </w:r>
    </w:p>
    <w:p>
      <w:pPr>
        <w:pStyle w:val="Heading3"/>
      </w:pPr>
      <w:r>
        <w:rPr>
          <w:lang w:val="hi_IN" w:bidi="hi_IN"/>
        </w:rPr>
        <w:t>वचन बोलना</w:t>
      </w:r>
    </w:p>
    <w:p>
      <w:pPr/>
      <w:r>
        <w:rPr>
          <w:lang w:val="hi_IN" w:bidi="hi_IN"/>
        </w:rPr>
      </w:r>
      <w:r>
        <w:rPr>
          <w:lang w:val="hi_IN" w:bidi="hi_IN"/>
        </w:rPr>
        <w:t xml:space="preserve">1 तीमुथियुस 2:8–15 का ऑडियो संस्करण सबसे आसानी से समझ आने वाले अनुवाद में सुनें। </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तीमुथियुस 3:1–7</w:t>
      </w:r>
      <w:r>
        <w:rPr>
          <w:lang w:val="hi_IN" w:bidi="hi_IN"/>
        </w:rPr>
      </w:r>
    </w:p>
    <w:p>
      <w:pPr>
        <w:pStyle w:val="Heading3"/>
      </w:pPr>
      <w:r>
        <w:rPr>
          <w:lang w:val="hi_IN" w:bidi="hi_IN"/>
        </w:rPr>
        <w:t>सुने और मन में रखें</w:t>
      </w:r>
    </w:p>
    <w:p>
      <w:pPr/>
      <w:r>
        <w:rPr>
          <w:lang w:val="hi_IN" w:bidi="hi_IN"/>
        </w:rPr>
      </w:r>
      <w:r>
        <w:rPr>
          <w:lang w:val="hi_IN" w:bidi="hi_IN"/>
        </w:rPr>
        <w:t xml:space="preserve">इस चरण में, 1 तीमुथियुस 3:1–7 को सुनें और अपने मन में रखें। </w:t>
      </w:r>
    </w:p>
    <w:p>
      <w:pPr/>
      <w:r>
        <w:rPr>
          <w:lang w:val="hi_IN" w:bidi="hi_IN"/>
        </w:rPr>
      </w:r>
      <w:r>
        <w:rPr>
          <w:lang w:val="hi_IN" w:bidi="hi_IN"/>
        </w:rPr>
        <w:t>यदि सम्भव हो, तो 1 तीमुथियुस 3:1–7 के ऑडियो संस्करण को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तीमुथियुस 3:1–7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पौलुस ने तीमुथियुस को लिखा था कि झूठे शिक्षकों ने कलीसिया में कुछ समस्याएँ पैदा की थीं। इस भाग में, पौलुस तीमुथियुस को कलीसिया के अच्छे अगुवों के गुणों की सूची देता है।</w:t>
      </w:r>
    </w:p>
    <w:p>
      <w:pPr/>
      <w:r>
        <w:rPr>
          <w:lang w:val="hi_IN" w:bidi="hi_IN"/>
        </w:rPr>
      </w:r>
      <w:r>
        <w:rPr>
          <w:lang w:val="hi_IN" w:bidi="hi_IN"/>
        </w:rPr>
        <w:t>पौलुस तब शुरू करता है जब वह एक सच्ची कहावत दोहराता है जिस पर कई अन्य लोग सहमत हैं और स्वीकार करते हैं। यह कहावत यह है कि जो लोग कलीसिया में अगुवा बनना चाहते हैं, वे एक अच्छा काम या ज़िम्मेदारी चाहते हैं। ये लोग कलीसिया और यीशु के लिए अच्छा करना चाहते हैं। इस भाग में पौलुस कलीसिया के अगुवों को "देखरेख करने वाला" कहता है।</w:t>
      </w:r>
    </w:p>
    <w:p>
      <w:pPr/>
      <w:r>
        <w:rPr>
          <w:lang w:val="hi_IN" w:bidi="hi_IN"/>
        </w:rPr>
      </w:r>
      <w:r>
        <w:rPr>
          <w:lang w:val="hi_IN" w:bidi="hi_IN"/>
        </w:rPr>
        <w:t>फिर पौलुस कहता है कि क्योंकि यह एक अच्छा काम है, इसलिए जो लोग यह काम करते हैं, उन्हें एक खास प्रकार का व्यक्ति होना चाहिए।</w:t>
      </w:r>
    </w:p>
    <w:p>
      <w:pPr/>
      <w:r>
        <w:rPr>
          <w:lang w:val="hi_IN" w:bidi="hi_IN"/>
        </w:rPr>
      </w:r>
      <w:r>
        <w:rPr>
          <w:lang w:val="hi_IN" w:bidi="hi_IN"/>
        </w:rPr>
        <w:t>यहाँ रुकें और समूह में इस प्रश्न पर चर्चा करें: आपकी संस्कृति में एक अच्छा अगुवा क्या करता है? अगुवा कौन हो सकता है? आपका समुदाय क्यों यह आवश्यक मानता है कि किसी अगुवे में वे गुण और वह स्थिति हो? इस ऑडियो को यहाँ रोकें।</w:t>
      </w:r>
    </w:p>
    <w:p>
      <w:pPr/>
      <w:r>
        <w:rPr>
          <w:lang w:val="hi_IN" w:bidi="hi_IN"/>
        </w:rPr>
      </w:r>
      <w:r>
        <w:rPr>
          <w:lang w:val="hi_IN" w:bidi="hi_IN"/>
        </w:rPr>
        <w:t>शुरुआत में, पौलुस कहता है कि एक देखरेख करने वाले को निन्दा से ऊपर होना चाहिए। दूसरों को किसी देखरेख करने वाले में दोष पाना, दोष देना या उसकी आलोचना करने में सक्षम नहीं होना चाहिए।</w:t>
      </w:r>
    </w:p>
    <w:p>
      <w:pPr/>
      <w:r>
        <w:rPr>
          <w:lang w:val="hi_IN" w:bidi="hi_IN"/>
        </w:rPr>
      </w:r>
      <w:r>
        <w:rPr>
          <w:lang w:val="hi_IN" w:bidi="hi_IN"/>
        </w:rPr>
        <w:t>यहाँ रुकें और समूह में इस प्रश्न पर चर्चा करें: आपकी संस्कृति में, दूसरे लोग किसी अगुवे में किस प्रकार की बातों की आलोचना करेंगे? इस ऑडियो को यहाँ रोकें।</w:t>
      </w:r>
    </w:p>
    <w:p>
      <w:pPr/>
      <w:r>
        <w:rPr>
          <w:lang w:val="hi_IN" w:bidi="hi_IN"/>
        </w:rPr>
      </w:r>
      <w:r>
        <w:rPr>
          <w:lang w:val="hi_IN" w:bidi="hi_IN"/>
        </w:rPr>
        <w:t>इसके बाद पौलुस कहता है कि एक देखरेख करने वाले को एक पत्नी का पति होना चाहिए। एक देखरेख करने वाले को एक से अधिक स्त्रियों से विवाह नहीं करना चाहिए, और किसी देखरेख करने वाले को किसी ऐसी स्त्री के साथ शारीरिक सम्बन्ध नहीं बनाना चाहिए जो उसकी पत्नी नहीं है।</w:t>
      </w:r>
    </w:p>
    <w:p>
      <w:pPr/>
      <w:r>
        <w:rPr>
          <w:lang w:val="hi_IN" w:bidi="hi_IN"/>
        </w:rPr>
      </w:r>
      <w:r>
        <w:rPr>
          <w:lang w:val="hi_IN" w:bidi="hi_IN"/>
        </w:rPr>
        <w:t>यहाँ रुकें और समूह में इस प्रश्न पर चर्चा करें: आपकी संस्कृति में, लोग ऐसे पुरुष के बारे में क्या सोचते हैं जो केवल एक पत्नी का पति है? इस ऑडियो को यहाँ रोकें।</w:t>
      </w:r>
    </w:p>
    <w:p>
      <w:pPr/>
      <w:r>
        <w:rPr>
          <w:lang w:val="hi_IN" w:bidi="hi_IN"/>
        </w:rPr>
      </w:r>
      <w:r>
        <w:rPr>
          <w:lang w:val="hi_IN" w:bidi="hi_IN"/>
        </w:rPr>
        <w:t>इसके बाद पौलुस तीन ऐसे गुणों की सूची देता है जो आपस में बहुत मिलते-जुलते हैं। पौलुस कहता है कि एक देखरेख करने वाले को संयमित होना चाहिए। दूसरे शब्दों में, किसी देखरेख करने वाले को अपने विचारों पर पूरा नियंत्रण होना चाहिए और भावनाओं को देखरेख करने वाले को नियंत्रित करने की अनुमति नहीं देना चाहिए। देखरेख करने वाले को आत्म-नियंत्रित भी होना चाहिए, या अपने कामों को नियंत्रित करने में सक्षम होना चाहिए। इसके बाद पौलुस कहता है कि एक देखरेख करने वाला सम्मानजनक होना चाहिए, यानी दूसरों के प्रति आदर के साथ व्यवहार करना चाहिए।</w:t>
      </w:r>
    </w:p>
    <w:p>
      <w:pPr/>
      <w:r>
        <w:rPr>
          <w:lang w:val="hi_IN" w:bidi="hi_IN"/>
        </w:rPr>
      </w:r>
      <w:r>
        <w:rPr>
          <w:lang w:val="hi_IN" w:bidi="hi_IN"/>
        </w:rPr>
        <w:t>एक देखरेख करने वाला अतिथि-सत्कार करने वाला भी होना चाहिए। इसका अर्थ है कि देखरेख करने वाले के घर में नियमित रूप से अतिथि आते हैं। देखरेख करने वाला अपने अतिथियों को पेय या भोजन देता है, या उन्हें ठहरने की जगह भी देता है। देखरेख करने वाला यह काम इस तरह करता है जिससे उसके अतिथियों को स्वागत और सम्मान महसूस हो।</w:t>
      </w:r>
    </w:p>
    <w:p>
      <w:pPr/>
      <w:r>
        <w:rPr>
          <w:lang w:val="hi_IN" w:bidi="hi_IN"/>
        </w:rPr>
      </w:r>
      <w:r>
        <w:rPr>
          <w:lang w:val="hi_IN" w:bidi="hi_IN"/>
        </w:rPr>
        <w:t>यहाँ रुकें और समूह में इस प्रश्न पर चर्चा करें: आप अतिथियों को स्वागत और सम्मान महसूस कराने के लिए क्या करते हैं? इस ऑडियो को यहाँ रोकें।</w:t>
      </w:r>
    </w:p>
    <w:p>
      <w:pPr/>
      <w:r>
        <w:rPr>
          <w:lang w:val="hi_IN" w:bidi="hi_IN"/>
        </w:rPr>
      </w:r>
      <w:r>
        <w:rPr>
          <w:lang w:val="hi_IN" w:bidi="hi_IN"/>
        </w:rPr>
        <w:t>इसके बाद पौलुस कहता है कि एक देखरेख करने वाला सिखाने में सक्षम होना चाहिए। हमें तीमुथियुस को लिखे पत्र की शुरुआत से याद है कि इफिसुस की कलीसिया में झूठे शिक्षक थे। ऐसे देखरेख करने वाले नियुक्त करना जो परमेश्वर के वचन को अच्छी तरह से सिखा सकते हैं, कलीसिया को उन झूठी शिक्षाओं से बचाने में मदद करें जो बेकार बहस और विभाजन पैदा करते हैं।</w:t>
      </w:r>
    </w:p>
    <w:p>
      <w:pPr/>
      <w:r>
        <w:rPr>
          <w:lang w:val="hi_IN" w:bidi="hi_IN"/>
        </w:rPr>
      </w:r>
      <w:r>
        <w:rPr>
          <w:lang w:val="hi_IN" w:bidi="hi_IN"/>
        </w:rPr>
        <w:t>यहाँ रुकें और समूह में इस प्रश्न पर चर्चा करें: अपने समुदाय में विभिन्न प्रकार के शिक्षकों का वर्णन करें। ये लोग किसे सिखाते हैं, कैसे सिखाते हैं, और क्या सिखाते हैं? इस ऑडियो को यहाँ रोकें।</w:t>
      </w:r>
    </w:p>
    <w:p>
      <w:pPr/>
      <w:r>
        <w:rPr>
          <w:lang w:val="hi_IN" w:bidi="hi_IN"/>
        </w:rPr>
      </w:r>
      <w:r>
        <w:rPr>
          <w:lang w:val="hi_IN" w:bidi="hi_IN"/>
        </w:rPr>
        <w:t>अब तक, पौलुस ने उन अच्छे गुणों की सूची दी है जो एक देखरेख करने वाले में होने चाहिए। इसके बाद पौलुस उन बुरे गुणों की सूची देता है जो एक देखरेख करने वाले में नहीं होने चाहिए। देखरेख करने वाला शराबी नहीं होना चाहिए या ऐसा व्यक्ति नहीं होना चाहिए जो बहुत अधिक शराब या मदिरा पीता है।</w:t>
      </w:r>
    </w:p>
    <w:p>
      <w:pPr/>
      <w:r>
        <w:rPr>
          <w:lang w:val="hi_IN" w:bidi="hi_IN"/>
        </w:rPr>
      </w:r>
      <w:r>
        <w:rPr>
          <w:lang w:val="hi_IN" w:bidi="hi_IN"/>
        </w:rPr>
        <w:t>यहाँ रुकें और समूह में इस प्रश्न पर चर्चा करें: शराबी क्या करते हैं? किसी व्यक्ति का नशे में होना उसके परिवार और उसके आसपास के लोगों को कैसे प्रभावित करता है? इस ऑडियो को यहाँ रोकें।</w:t>
      </w:r>
    </w:p>
    <w:p>
      <w:pPr/>
      <w:r>
        <w:rPr>
          <w:lang w:val="hi_IN" w:bidi="hi_IN"/>
        </w:rPr>
      </w:r>
      <w:r>
        <w:rPr>
          <w:lang w:val="hi_IN" w:bidi="hi_IN"/>
        </w:rPr>
        <w:t>देखरेख करने वाला हिंसक भी नहीं होना चाहिए। देखरेख करने वाले को लोगों, जानवरों, या चीज़ों को मारना, धक्का देना या चोट नहीं पहुँचाना चाहिए। पौलुस कहते हैं कि इन बुरी गुणों के बजाय, देखरेख करने वाला धीरज रखने वाला और कोमल होना चाहिए। देखरेख करने वाले को जल्दी या आसानी से झगड़े या बहस में नहीं जाना चाहिए। बुरे गुणों की सूची के अन्त में, पौलुस कहता है कि एक देखरेख करने वाले को पैसे से प्रेम नहीं करना चाहिए।</w:t>
      </w:r>
    </w:p>
    <w:p>
      <w:pPr/>
      <w:r>
        <w:rPr>
          <w:lang w:val="hi_IN" w:bidi="hi_IN"/>
        </w:rPr>
      </w:r>
      <w:r>
        <w:rPr>
          <w:lang w:val="hi_IN" w:bidi="hi_IN"/>
        </w:rPr>
        <w:t>यहाँ रुकें और समूह में इस प्रश्न पर चर्चा करें: आपकी संस्कृति में पैसा अगुवों और शक्तिशाली लोगों के निर्णयों और कार्यों को कैसे प्रभावित करता है? इस ऑडियो को यहाँ रोकें।</w:t>
      </w:r>
    </w:p>
    <w:p>
      <w:pPr/>
      <w:r>
        <w:rPr>
          <w:lang w:val="hi_IN" w:bidi="hi_IN"/>
        </w:rPr>
      </w:r>
      <w:r>
        <w:rPr>
          <w:lang w:val="hi_IN" w:bidi="hi_IN"/>
        </w:rPr>
        <w:t>पौलुस द्वारा अच्छे गुणों और बुरे गुणों की सूची देने के बाद, वह कहता है कि एक देखरेख करने वाले को अपने घर का अच्छी तरह से प्रबंधन करना चाहिए। वे परिवार के सदस्य जिनकी देखभाल देखरेख करने वाला करता है, वे देखरेख करने वाले के घर का हिस्सा हैं। कोई भी ग़ुलाम या दास भी देखरेख करने वाले के घर का हिस्सा हैं। जो पुरुष अपने घर का अच्छी तरह से प्रबंधन करता है, वह अपनी संपत्ति, काम और व्यवसाय का भी अच्छा प्रबंधक है। देखरेख करने वाला अपने घर का प्रबंधन इस तरह करता है कि वह व्यवस्थित हो, जिम्मेदार हो, और रिश्तों को बनाए रखता है। एक तरीका जिससे एक देखरेख करने वाला अपने घर को ठीक से संभालता है, वह है अपने बच्चों को सही ढंग से पालना। पौलुस कहता है कि एक देखरेख करने वाले के बच्चे देखरेख करने वाले के अधीन या आज्ञाकारी होने चाहिए। ये बच्चे किसी भी उम्र के हो सकते हैं। देखरेख करने वाले को अपने घर का प्रबंधन सम्मान के साथ या आदरपूर्ण तरीके से करना चाहिए। पौलुस तीमुथियुस को कारण देता है कि क्यों एक देखरेख करने वाले को अपने घर का अच्छी तरह से प्रबंधन करना चाहिए। पौलुस कहता है कि यदि कोई व्यक्ति अपने घर का अच्छी तरह से प्रबंधन नहीं करता है, तो वह व्यक्ति परमेश्वर की कलीसिया की देखभाल नहीं कर पाएगा।</w:t>
      </w:r>
    </w:p>
    <w:p>
      <w:pPr/>
      <w:r>
        <w:rPr>
          <w:lang w:val="hi_IN" w:bidi="hi_IN"/>
        </w:rPr>
      </w:r>
      <w:r>
        <w:rPr>
          <w:lang w:val="hi_IN" w:bidi="hi_IN"/>
        </w:rPr>
        <w:t>यहाँ रुकें और समूह में चर्चा करें: आपके समुदाय में घरों में कौन-कौन और क्या-क्या शामिल है? इस बात के उदाहरण दें कि लोग अपने घर का कैसे बुरा प्रबंधन कर सकते हैं। इस ऑडियो को यहाँ रोकें।</w:t>
      </w:r>
    </w:p>
    <w:p>
      <w:pPr/>
      <w:r>
        <w:rPr>
          <w:lang w:val="hi_IN" w:bidi="hi_IN"/>
        </w:rPr>
      </w:r>
      <w:r>
        <w:rPr>
          <w:lang w:val="hi_IN" w:bidi="hi_IN"/>
        </w:rPr>
        <w:t>इसके बाद, पौलुस तीमुथियुस से कहता है कि एक देखरेख करने वाला नया मसीही नहीं होना चाहिए, यानी ऐसा व्यक्ति जो हाल ही में यीशु का अनुयायी बना हो। पौलुस तीमुथियुस को इस गुण का एक कारण भी देता है। पौलुस कहते हैं कि यदि एक देखरेख करने वाला नया मसीही हो, तो वह घमंडी हो सकता है और शैतान के वश में पड़ सकता है। शायद शैतान इस व्यक्ति का न्याय करेगा या दण्ड देगा। लेकिन अधिक संभावना है, कि परमेश्वर इस व्यक्ति का एक साथ न्याय करेगा या उसी तरह दण्ड देगा जैसे परमेश्वर ने शैतान का न्याय किया था, क्योंकि शैतान ने सोचा था कि वह स्वयं परमेश्वर से बड़ा है।</w:t>
      </w:r>
    </w:p>
    <w:p>
      <w:pPr/>
      <w:r>
        <w:rPr>
          <w:lang w:val="hi_IN" w:bidi="hi_IN"/>
        </w:rPr>
      </w:r>
      <w:r>
        <w:rPr>
          <w:lang w:val="hi_IN" w:bidi="hi_IN"/>
        </w:rPr>
        <w:t>पौलुस इस गुणों की सूची का अंत एक ऐसे गुण के साथ करता है, जो पहले वाले गुण के थोड़ा समान है। पहला गुण यह था कि एक देखरेख करने वाले को निन्दा से ऊपर होना चाहिए। सूची के अन्त में, पौलुस कहता है कि बाहरी लोगों को इन देखरेख करने वालों के बारे में अच्छा सोचना चाहिए। पौलुस इस अन्तिम गुण का एक कारण भी देता है। पौलुस तीमुथियुस से कहता है कि यदि लोग जो मसीही नहीं हैं, देखरेख करने वाले के बारे में बुरा सोचते हैं, तो वह अपमानित होगा, उसे शर्मिंदगी होगी, और वह शैतान के जाल में फंस जाएगा। जाल एक ऐसा फँदा है जिसे लोग जानवरों और पक्षियों को फंसाने या आश्चर्य से पकड़ने के लिए इस्तेमाल करते हैं। जैसे पक्षी या जानवर शिकारी के जाल में फंसते हैं, वैसे ही एक देखरेख करने वाला जो बाहर वालों द्वारा अपमानित होता है, शैतान के जाल में फंस जाता है।</w:t>
      </w:r>
    </w:p>
    <w:p>
      <w:pPr/>
      <w:r>
        <w:rPr>
          <w:lang w:val="hi_IN" w:bidi="hi_IN"/>
        </w:rPr>
      </w:r>
      <w:r>
        <w:rPr>
          <w:lang w:val="hi_IN" w:bidi="hi_IN"/>
        </w:rPr>
        <w:t xml:space="preserve">यहाँ रुकें और समूह के रूप में एक </w:t>
      </w:r>
      <w:r>
        <w:rPr>
          <w:b/>
          <w:lang w:val="hi_IN" w:bidi="hi_IN"/>
        </w:rPr>
        <w:t>जाल</w:t>
      </w:r>
      <w:r>
        <w:rPr>
          <w:lang w:val="hi_IN" w:bidi="hi_IN"/>
        </w:rPr>
        <w:t xml:space="preserve"> के चित्र को देखें। </w:t>
      </w:r>
      <w:r>
        <w:rPr>
          <w:lang w:val="hi_IN" w:bidi="hi_IN"/>
        </w:rPr>
      </w:r>
    </w:p>
    <w:p>
      <w:pPr>
        <w:pStyle w:val="Heading3"/>
      </w:pPr>
      <w:r>
        <w:rPr>
          <w:lang w:val="hi_IN" w:bidi="hi_IN"/>
        </w:rPr>
        <w:t>घटनाओं को समझाना</w:t>
      </w:r>
    </w:p>
    <w:p>
      <w:pPr/>
      <w:r>
        <w:rPr>
          <w:lang w:val="hi_IN" w:bidi="hi_IN"/>
        </w:rPr>
      </w:r>
      <w:r>
        <w:rPr>
          <w:lang w:val="hi_IN" w:bidi="hi_IN"/>
        </w:rPr>
        <w:t>1 तीमुथियुस 3:1–7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हिस्से हैं।</w:t>
      </w:r>
    </w:p>
    <w:p>
      <w:pPr/>
      <w:r>
        <w:rPr>
          <w:lang w:val="hi_IN" w:bidi="hi_IN"/>
        </w:rPr>
      </w:r>
      <w:r>
        <w:rPr>
          <w:b/>
          <w:lang w:val="hi_IN" w:bidi="hi_IN"/>
        </w:rPr>
        <w:t>पहले भाग में:</w:t>
      </w:r>
      <w:r>
        <w:rPr>
          <w:lang w:val="hi_IN" w:bidi="hi_IN"/>
        </w:rPr>
        <w:t xml:space="preserve"> पौलुस तीमुथियुस को एक कहावत बताता है जिस पर कई अन्य लोग भरोसा करते हैं और स्वीकार करते हैं। पौलुस तीमुथियुस से कहता है कि जो पुरुष देखरेख करने वाला बनना चाहता है, वह एक अच्छा काम चाहता है।</w:t>
      </w:r>
    </w:p>
    <w:p>
      <w:pPr/>
      <w:r>
        <w:rPr>
          <w:lang w:val="hi_IN" w:bidi="hi_IN"/>
        </w:rPr>
      </w:r>
      <w:r>
        <w:rPr>
          <w:b/>
          <w:lang w:val="hi_IN" w:bidi="hi_IN"/>
        </w:rPr>
        <w:t>दूसरे भाग में:</w:t>
      </w:r>
      <w:r>
        <w:rPr>
          <w:lang w:val="hi_IN" w:bidi="hi_IN"/>
        </w:rPr>
        <w:t xml:space="preserve"> पौलुस उन अच्छे गुणों की सूची देता है जो एक देखरेख करने वाले में हैं।</w:t>
      </w:r>
    </w:p>
    <w:p>
      <w:pPr/>
      <w:r>
        <w:rPr>
          <w:lang w:val="hi_IN" w:bidi="hi_IN"/>
        </w:rPr>
      </w:r>
      <w:r>
        <w:rPr>
          <w:b/>
          <w:lang w:val="hi_IN" w:bidi="hi_IN"/>
        </w:rPr>
        <w:t>तीसरे भाग में:</w:t>
      </w:r>
      <w:r>
        <w:rPr>
          <w:lang w:val="hi_IN" w:bidi="hi_IN"/>
        </w:rPr>
        <w:t xml:space="preserve"> पौलुस उन बुरे गुणों की सूची देता है जो एक देखरेख करने वाले में नहीं होने चाहिए।</w:t>
      </w:r>
    </w:p>
    <w:p>
      <w:pPr/>
      <w:r>
        <w:rPr>
          <w:lang w:val="hi_IN" w:bidi="hi_IN"/>
        </w:rPr>
      </w:r>
      <w:r>
        <w:rPr>
          <w:b/>
          <w:lang w:val="hi_IN" w:bidi="hi_IN"/>
        </w:rPr>
        <w:t>चौथे भाग में,</w:t>
      </w:r>
      <w:r>
        <w:rPr>
          <w:lang w:val="hi_IN" w:bidi="hi_IN"/>
        </w:rPr>
        <w:t xml:space="preserve"> पौलुस तीन और अच्छे गुण बताता है और यह भी बताता है कि ये गुण क्यों ज़रूरी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अन्य विश्वासी, विशेष रूप से इफिसुस की कलीसिया से</w:t>
      </w:r>
    </w:p>
    <w:p>
      <w:pPr>
        <w:pStyle w:val="ListBullet"/>
        <w:spacing w:line="240" w:lineRule="auto"/>
        <w:ind w:left="720"/>
      </w:pPr>
      <w:r>
        <w:rPr>
          <w:lang w:val="hi_IN" w:bidi="hi_IN"/>
        </w:rPr>
      </w:r>
      <w:r>
        <w:rPr>
          <w:lang w:val="hi_IN" w:bidi="hi_IN"/>
        </w:rPr>
        <w:t>एक ऐसा व्यक्ति जो देखरेख करने वाला बनना चाहता है</w:t>
      </w:r>
    </w:p>
    <w:p>
      <w:pPr>
        <w:pStyle w:val="ListBullet"/>
        <w:spacing w:line="240" w:lineRule="auto"/>
        <w:ind w:left="720"/>
      </w:pPr>
      <w:r>
        <w:rPr>
          <w:lang w:val="hi_IN" w:bidi="hi_IN"/>
        </w:rPr>
      </w:r>
      <w:r>
        <w:rPr>
          <w:lang w:val="hi_IN" w:bidi="hi_IN"/>
        </w:rPr>
        <w:t>यदि आप चाहें, तो आप हर एक पात्र में एक देखरेख करने वाले के गुण का प्रतिनिधित्व कर सकते हैं, या आप एक व्यक्ति को अच्छे गुणों का प्रतिनिधित्व करने वाले और एक व्यक्ति को देखरेख करने वाले के बुरे गुणों का प्रतिनिधित्व करने वाले के लिए चुन सकते हैं।</w:t>
      </w:r>
    </w:p>
    <w:p>
      <w:pPr>
        <w:pStyle w:val="ListBullet"/>
        <w:spacing w:line="240" w:lineRule="auto"/>
        <w:ind w:left="720"/>
      </w:pPr>
      <w:r>
        <w:rPr>
          <w:lang w:val="hi_IN" w:bidi="hi_IN"/>
        </w:rPr>
      </w:r>
      <w:r>
        <w:rPr>
          <w:lang w:val="hi_IN" w:bidi="hi_IN"/>
        </w:rPr>
        <w:t>वे लोग जो देखरेख करने वाले के घर से हैं</w:t>
      </w:r>
    </w:p>
    <w:p>
      <w:pPr>
        <w:pStyle w:val="ListBullet"/>
        <w:spacing w:line="240" w:lineRule="auto"/>
        <w:ind w:left="720"/>
      </w:pPr>
      <w:r>
        <w:rPr>
          <w:lang w:val="hi_IN" w:bidi="hi_IN"/>
        </w:rPr>
      </w:r>
      <w:r>
        <w:rPr>
          <w:lang w:val="hi_IN" w:bidi="hi_IN"/>
        </w:rPr>
        <w:t>जो लोग विश्वासी नहीं हैं</w:t>
      </w:r>
    </w:p>
    <w:p>
      <w:pPr>
        <w:pStyle w:val="ListBullet"/>
        <w:spacing w:line="240" w:lineRule="auto"/>
        <w:ind w:left="720"/>
      </w:pPr>
      <w:r>
        <w:rPr>
          <w:lang w:val="hi_IN" w:bidi="hi_IN"/>
        </w:rPr>
      </w:r>
      <w:r>
        <w:rPr>
          <w:lang w:val="hi_IN" w:bidi="hi_IN"/>
        </w:rPr>
        <w:t>शैतान</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भाग में, पौलुस एक ऐसी कहावत दोहराता है जिस पर कई अन्य लोग भरोसा करते हैं और स्वीकार करते हैं। पौलुस कहता है कि देखरेख करने वाला होना एक अच्छा काम है। क्योंकि यह एक अच्छा काम है, इसलिए जो लोग देखरेख करने वाले हैं, उनमें कुछ गुण होने चाहिए।</w:t>
      </w:r>
    </w:p>
    <w:p>
      <w:pPr/>
      <w:r>
        <w:rPr>
          <w:lang w:val="hi_IN" w:bidi="hi_IN"/>
        </w:rPr>
      </w:r>
      <w:r>
        <w:rPr>
          <w:lang w:val="hi_IN" w:bidi="hi_IN"/>
        </w:rPr>
        <w:t>अगले तीन भागों में, पौलुस एक देखरेख करने वाले के गुणों की सूची देता है।</w:t>
      </w:r>
    </w:p>
    <w:p>
      <w:pPr/>
      <w:r>
        <w:rPr>
          <w:lang w:val="hi_IN" w:bidi="hi_IN"/>
        </w:rPr>
      </w:r>
      <w:r>
        <w:rPr>
          <w:lang w:val="hi_IN" w:bidi="hi_IN"/>
        </w:rPr>
        <w:t>यहाँ रुकें और समूह में इस प्रश्न पर चर्चा करें: आपकी भाषा में सूचियाँ कैसे बनाई जाती हैं? उदाहरण के लिए, एक अच्छी पत्नी के सभी गुणों की सूची बनाएँ। इस बात पर ध्यान दें कि आप सूची की शुरुआत और अंत कैसे दिखाते हैं, और अच्छे व बुरे गुणों को किस क्रम में रखते हैं। चर्चा करें कि आप सूची को कैसे रोकेंगे ताकि यह समझाया जा सके कि किसी में एक निश्चित गुण क्यों होना चाहिए, और फिर सूची को जारी रखने के लिए आप क्या कहेंगे। इस ऑडियो को यहाँ रोकें।</w:t>
      </w:r>
    </w:p>
    <w:p>
      <w:pPr/>
      <w:r>
        <w:rPr>
          <w:lang w:val="hi_IN" w:bidi="hi_IN"/>
        </w:rPr>
      </w:r>
      <w:r>
        <w:rPr>
          <w:lang w:val="hi_IN" w:bidi="hi_IN"/>
        </w:rPr>
        <w:t>हर गुण के लिए, पौलुस को तीमुथियुस को बताना चाहिए कि वह गुण अच्छा है या बुरा। दूसरे भाग में ऐसे अच्छे गुण हैं जो एक देखरेख करने वाले में होने चाहिए। तीसरे भाग में ऐसे बुरे गुण हैं जो एक देखरेख करने वाले में नहीं होने चाहिए। और चौथे भाग में तीन और गुण बताए गए हैं और यह कारण भी बताया गया है कि वे गुण क्यों ज़रूरी हैं। पौलुस तीमुथियुस को बताता है कि एक देखरेख करने वाले को अपने घर का अच्छी तरह से प्रबंधन क्यों करना चाहिए। पौलुस इसे एक प्रश्न के रूप में कहता है। पौलुस कहता है, "यदि कोई देखरेख करने वाला नहीं जानता कि अपने घर का अच्छी तरह से प्रबंधन कैसे करे, तो वह परमेश्वर की कलीसिया की देखभाल कैसे करेगा?" प्रश्न का उत्तर स्पष्ट है। जो व्यक्ति अपने घर का प्रबंधन नहीं करता है, वह परमेश्वर की कलीसिया की देखभाल नहीं कर पाएगा। पौलुस इसे एक प्रश्न के रूप में कहता है ताकि यह जोर दिया जा सके कि यह गुण कितना ज़रूरी है।</w:t>
      </w:r>
    </w:p>
    <w:p>
      <w:pPr/>
      <w:r>
        <w:rPr>
          <w:lang w:val="hi_IN" w:bidi="hi_IN"/>
        </w:rPr>
      </w:r>
      <w:r>
        <w:rPr>
          <w:lang w:val="hi_IN" w:bidi="hi_IN"/>
        </w:rPr>
        <w:t>यहाँ रुकें और समूह में इस प्रश्न पर चर्चा करें: इस बारे में सोचें कि आपने एक अच्छे अगुवे का पहले चरण में कैसे वर्णन किया है। इस बात पर ध्यान दें कि आपने इस बात पर कैसे जोर दिया कि आपको किसी व्यक्ति का एक निश्चित गुण बहुत ज़रूरी क्यों लगता है। आप इस बारे में कैसे बात करेंगे कि एक देखरेख करने वाला अपने घर का प्रबंधन कैसे करता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जब आप इस भाग की कल्पना करते हैं, तो यह सुनिश्चित करें कि आप किसी देखरेख करने वाले के हर गुण की कल्पना करें।</w:t>
      </w:r>
    </w:p>
    <w:p>
      <w:pPr/>
      <w:r>
        <w:rPr>
          <w:lang w:val="hi_IN" w:bidi="hi_IN"/>
        </w:rPr>
      </w:r>
      <w:r>
        <w:rPr>
          <w:lang w:val="hi_IN" w:bidi="hi_IN"/>
        </w:rPr>
        <w:t>कल्पना करें कि पौलुस तीमुथियुस से कैसे बात करता है। एक देखरेख करने वाले के हर गुण का प्रतिनिधित्व करने के लिए कोई वस्तु या व्यक्ति हो। दूसरे भाग में, सभी अच्छे गुणों को एक साथ समूह करें। तीसरे भाग में, दूसरी ओर, सभी बुरे गुणों को एक साथ समूह करें। जब आप "हिंसक” गुण पर पहुँचते हैं, तो इस गुण का प्रतिनिधित्व करने वाले व्यक्ति या वस्तु को अच्छे पक्ष की ओर ले जाएँ और उसे "कोमल या धीरज रखने वाला” बनाएँ। चौथे भाग में, तीन गुणों में से प्रत्येक को सही समूह में जोड़ें, चाहे वह अच्छा हो या बुरा। हर गुण का अभिनय करें या कल्पना करें, और गुण के कारण की कल्पना करने के तरीके के बारे में भी सोचें। अन्त में, एक देखरेख करने वाले को दिखाएँ जिसकी समुदाय में बुरी प्रतिष्ठा है। समुदाय के लोग देखरेख करने वाले को शर्मिंदा करते हैं। दिखाएँ कि शैतान देखरेख करने वाले के लिए कैसे एक जाल बनाता है और देखरेख करने वाला कैसे जाल में गिर जाता है।</w:t>
      </w:r>
      <w:r>
        <w:rPr>
          <w:lang w:val="hi_IN" w:bidi="hi_IN"/>
        </w:rPr>
      </w:r>
    </w:p>
    <w:p>
      <w:pPr>
        <w:pStyle w:val="Heading3"/>
      </w:pPr>
      <w:r>
        <w:rPr>
          <w:lang w:val="hi_IN" w:bidi="hi_IN"/>
        </w:rPr>
        <w:t>पाठ को नाटकीय रूप देना</w:t>
      </w:r>
    </w:p>
    <w:p>
      <w:pPr/>
      <w:r>
        <w:rPr>
          <w:lang w:val="hi_IN" w:bidi="hi_IN"/>
        </w:rPr>
      </w:r>
      <w:r>
        <w:rPr>
          <w:lang w:val="hi_IN" w:bidi="hi_IN"/>
        </w:rPr>
        <w:t>1 तीमुथियुस 3:1–7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अन्य विश्वासी, विशेष रूप से इफिसुस की कलीसिया से</w:t>
      </w:r>
    </w:p>
    <w:p>
      <w:pPr>
        <w:pStyle w:val="ListBullet"/>
        <w:spacing w:line="240" w:lineRule="auto"/>
        <w:ind w:left="720"/>
      </w:pPr>
      <w:r>
        <w:rPr>
          <w:lang w:val="hi_IN" w:bidi="hi_IN"/>
        </w:rPr>
      </w:r>
      <w:r>
        <w:rPr>
          <w:lang w:val="hi_IN" w:bidi="hi_IN"/>
        </w:rPr>
        <w:t>एक ऐसा व्यक्ति जो देखरेख करने वाला बनना चाहता है</w:t>
      </w:r>
    </w:p>
    <w:p>
      <w:pPr>
        <w:pStyle w:val="ListBullet"/>
        <w:spacing w:line="240" w:lineRule="auto"/>
        <w:ind w:left="720"/>
      </w:pPr>
      <w:r>
        <w:rPr>
          <w:lang w:val="hi_IN" w:bidi="hi_IN"/>
        </w:rPr>
      </w:r>
      <w:r>
        <w:rPr>
          <w:lang w:val="hi_IN" w:bidi="hi_IN"/>
        </w:rPr>
        <w:t>यदि आप चाहें, तो आप हर एक पात्र में एक देखरेख करने वाले के गुण का प्रतिनिधित्व कर सकते हैं, या आप एक व्यक्ति को अच्छे गुणों का प्रतिनिधित्व करने वाले और एक व्यक्ति को देखरेख करने वाले के बुरे गुणों का प्रतिनिधित्व करने वाले के लिए चुन सकते हैं।</w:t>
      </w:r>
    </w:p>
    <w:p>
      <w:pPr>
        <w:pStyle w:val="ListBullet"/>
        <w:spacing w:line="240" w:lineRule="auto"/>
        <w:ind w:left="720"/>
      </w:pPr>
      <w:r>
        <w:rPr>
          <w:lang w:val="hi_IN" w:bidi="hi_IN"/>
        </w:rPr>
      </w:r>
      <w:r>
        <w:rPr>
          <w:lang w:val="hi_IN" w:bidi="hi_IN"/>
        </w:rPr>
        <w:t>वे लोग जो देखरेख करने वाले के घर से हैं</w:t>
      </w:r>
    </w:p>
    <w:p>
      <w:pPr>
        <w:pStyle w:val="ListBullet"/>
        <w:spacing w:line="240" w:lineRule="auto"/>
        <w:ind w:left="720"/>
      </w:pPr>
      <w:r>
        <w:rPr>
          <w:lang w:val="hi_IN" w:bidi="hi_IN"/>
        </w:rPr>
      </w:r>
      <w:r>
        <w:rPr>
          <w:lang w:val="hi_IN" w:bidi="hi_IN"/>
        </w:rPr>
        <w:t>जो लोग विश्वासी नहीं हैं</w:t>
      </w:r>
    </w:p>
    <w:p>
      <w:pPr>
        <w:pStyle w:val="ListBullet"/>
        <w:spacing w:line="240" w:lineRule="auto"/>
        <w:ind w:left="720"/>
      </w:pPr>
      <w:r>
        <w:rPr>
          <w:lang w:val="hi_IN" w:bidi="hi_IN"/>
        </w:rPr>
      </w:r>
      <w:r>
        <w:rPr>
          <w:lang w:val="hi_IN" w:bidi="hi_IN"/>
        </w:rPr>
        <w:t>शैतान</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भाग में, पौलुस तीमुथियुस से कहता है कि यह कहावत भरोसेमंद है: "यदि कोई पुरुष देखरेख करने वाला बनना चाहता है, तो वह एक अच्छा काम चाहता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उस व्यक्ति से पूछें जो उस पुरुष का किरदार निभाने वाला है, जो देखरेख करने वाला बनना चाहता है, "आप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दूसरे भाग में, पौलुस तीमुथियुस को एक अच्छा देखरेख करने वाला दिखाता है। यह देखरेख करने वाला निन्दा से ऊपर है, केवल एक पत्नी का पति, अपने विचारों पर नियंत्रण रखने वाला, आत्म-संयमी, सम्मानजनक, अतिथि-सत्कार करने वाला और सिखाने में सक्षम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जो लोग उस व्यक्ति के अतिथि की भूमिका निभा रहे हैं जो देखरेख करने वाला बनना चाहता है, उनसे पूछिए: “जब आप इस व्यक्ति से मिलने आते हैं, तो आपको कैसा लगता है?” लोग इस तरह के उत्तर दे सकते हैं, जैसे:</w:t>
      </w:r>
    </w:p>
    <w:p>
      <w:pPr>
        <w:pStyle w:val="ListBullet"/>
        <w:spacing w:line="240" w:lineRule="auto"/>
        <w:ind w:left="720"/>
      </w:pPr>
      <w:r>
        <w:rPr>
          <w:lang w:val="hi_IN" w:bidi="hi_IN"/>
        </w:rPr>
      </w:r>
      <w:r>
        <w:rPr>
          <w:lang w:val="hi_IN" w:bidi="hi_IN"/>
        </w:rPr>
        <w:t>इफिसुस की कलीसिया में लोगों का किरदार निभाने वाले लोगों से पूछें, "आप इस पुरुष के बारे में क्या सोचते हैं जो देखरेख करने वाला बनना चाहता है?" लोग इस तरह के उत्तर दे सकते हैं, जैसे:</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तीसरे भाग में, पौलुस तीमुथियुस को ऐसे बुरे गुण दिखाता है जो एक देखरेख करने वाले में नहीं होने चाहिए। बुरे गुण हैं शराबी होना, हिंसक होना, झगड़ालू होना, और पैसे का लालची होना। जब पौलुस बुरा गुण "हिंसक," दिखाता है, तो वह विपरीत अच्छा गुण दिखाता है, "कोमल या धीरज रखने वाला।"</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जो लोग इफिसुस की कलीसिया के लोगों की भूमिका निभा रहे हैं, उनसे पूछिए: “आप ऐसे व्यक्ति के बारे में क्या सोचते हैं जिनमें ये बुरे गुण हैं?” लोग इस तरह के उत्तर दे सकते हैं, जैसे:</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चौथे भाग में, पौलुस एक देखरेख करने वाले के तीन और गुण दिखाता है। देखरेख करने वाला अपने घर का अच्छी तरह से प्रबंधन करता है, और देखरेख करने वाले के बच्चे देखरेख करने वाले के अधीन रहते हैं। पौलुस कहता है कि यदि कोई व्यक्ति अपने घर का अच्छी तरह से प्रबंधन नहीं करता है, तो वह व्यक्ति परमेश्वर की कलीसिया की देखभाल नहीं कर पाएगा।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एक देखरेख करने वाले के घर के सदस्यों से पूछें, "आप इस व्यक्ति के बारे में क्या सोचते हैं या क्या महसूस करते हैं?" लोग इस तरह के उत्तर दे सकते हैं, जैसे:</w:t>
      </w:r>
    </w:p>
    <w:p>
      <w:pPr>
        <w:pStyle w:val="ListBullet"/>
        <w:spacing w:line="240" w:lineRule="auto"/>
        <w:ind w:left="720"/>
      </w:pPr>
      <w:r>
        <w:rPr>
          <w:lang w:val="hi_IN" w:bidi="hi_IN"/>
        </w:rPr>
      </w:r>
      <w:r>
        <w:rPr>
          <w:lang w:val="hi_IN" w:bidi="hi_IN"/>
        </w:rPr>
        <w:t>इफिसुस की कलीसिया में लोगों का किरदार निभाने वाले लोगों से पूछें, "आप इस पुरुष के बारे में क्या सोचते हैं जो देखरेख करने वाला बनना चाहता है?" लोग इस तरह के उत्तर दे सकते हैं, जैसे:</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यह भी कहता है कि देखरेख करने वाला एक नया मसीही नहीं है। पौलुस समझाता है कि एक नया मसीही जो देखरेख करने वाला है, घमंडी हो सकता है और शैतान के वश में पड़ सकता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उस व्यक्ति से पूछें जो नए मसीही का किरदार निभाता है जो देखरेख करने वाला बन गया,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अन्त में, पौलुस कहता है कि बाहरी लोगों को देखरेख करने वाले के बारे में अच्छा सोचना चाहिए। पौलुस समझाता है कि यदि बाहरी लोग एक देखरेख करने वाले के बारे में अच्छा नहीं सोचते हैं, तो देखरेख करने वाला शर्मिंदा होगा और शैतान के जाल में फंस जाएगा।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उस व्यक्ति से पूछें जो शैतान का किरदार निभाता है, "आप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तीमुथियुस 3:1–7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यदि आपने पहले ही पौलुस का तीतुस को लिखा पत्र अनुवाद किया है, तो तीतुस 1:5–9 की अपनी रिकॉर्डिंग सुनें, जहाँ पौलुस एक पुरनिए के गुणों की सूची देता है। आप यह याद रखें कि आपने तीतुस में किन शब्दों का उपयोग किया और यहाँ इसी तरह के शब्दों का उपयोग किया। इस ऑडियो को यहाँ रोकें।</w:t>
      </w:r>
    </w:p>
    <w:p>
      <w:pPr/>
      <w:r>
        <w:rPr>
          <w:lang w:val="hi_IN" w:bidi="hi_IN"/>
        </w:rPr>
      </w:r>
      <w:r>
        <w:rPr>
          <w:lang w:val="hi_IN" w:bidi="hi_IN"/>
        </w:rPr>
        <w:t>इस भाग में, पौलुस तीमुथियुस को कलीसिया के अच्छे अगुवों के गुणों की सूची देता है। पौलुस तब शुरू करता है जब वह एक सच्ची कहावत दोहराता है जिस पर कई अन्य लोग सहमत हैं और स्वीकार करते हैं। तीमुथियुस को लिखे इस पत्र में, पौलुस तीन अलग-अलग सच्ची कहावतें दोहराता है जिन्हें दूसरे लोग स्वीकार करते हैं। हर बार जब पौलुस इन कहावतों में से एक को दोहराता है, तो वह उन्हीं शब्दों का उपयोग करता है, "</w:t>
      </w:r>
      <w:r>
        <w:rPr>
          <w:b/>
          <w:lang w:val="hi_IN" w:bidi="hi_IN"/>
        </w:rPr>
        <w:t>यह कहावत सच्ची है</w:t>
      </w:r>
      <w:r>
        <w:rPr>
          <w:lang w:val="hi_IN" w:bidi="hi_IN"/>
        </w:rPr>
        <w:t>।" पौलुस ने पहले इन शब्दों का उपयोग एक बार किया जब उसने यह कहावत दोहराई, "यीशु मसीह पापियों को बचाने के लिए संसार में आया।" उस भाग में, पौलुस ने तीमुथियुस से कहा कि पौलुस सबसे बड़ा पापी था। उन्हीं शब्दों का उपयोग करें जिनका उपयोग आपने वहाँ एक सच्ची कहावत के बारे में बात करने के लिए किया था।</w:t>
      </w:r>
    </w:p>
    <w:p>
      <w:pPr/>
      <w:r>
        <w:rPr>
          <w:lang w:val="hi_IN" w:bidi="hi_IN"/>
        </w:rPr>
      </w:r>
      <w:r>
        <w:rPr>
          <w:lang w:val="hi_IN" w:bidi="hi_IN"/>
        </w:rPr>
        <w:t xml:space="preserve">इस भाग में, पौलुस जो कहावत दोहराता है वह यह है कि जो लोग कलीसिया में अगुवा बनना चाहते हैं, वे एक अच्छा काम या ज़िम्मेदारी चाहते हैं। इस भाग में पौलुस कलीसिया के अगुवों को </w:t>
      </w:r>
      <w:r>
        <w:rPr>
          <w:b/>
          <w:lang w:val="hi_IN" w:bidi="hi_IN"/>
        </w:rPr>
        <w:t>देखरेख करने वाला</w:t>
      </w:r>
      <w:r>
        <w:rPr>
          <w:lang w:val="hi_IN" w:bidi="hi_IN"/>
        </w:rPr>
        <w:t xml:space="preserve"> कहता है। यह शायद कलीसिया के एक पुरनिए का एक और नाम है। प्रेरितों की पुस्तक में, जब पौलुस मिलेतुस में था, तो पौलुस ने इफिसुस की कलीसिया के पुरनियों को उसके पास आने के लिए बुलाया। जब पुरनिए आए, तो पौलुस ने अंतिम बार पुरनियों से बात की। पौलुस ने कहा कि पुरनियों को अपनी और परमेश्वर की भेड़ों की देखभाल करनी चाहिए। पौलुस कहता है कि पवित्र आत्मा ने इन पुरनियों को परमेश्वर की कलीसिया के देखरेख करने वालों के रूप में बनाया, और परमेश्वर ने इस कलीसिया को परमेश्वर के अपने लहू से खरीदा है।</w:t>
      </w:r>
    </w:p>
    <w:p>
      <w:pPr/>
      <w:r>
        <w:rPr>
          <w:lang w:val="hi_IN" w:bidi="hi_IN"/>
        </w:rPr>
      </w:r>
      <w:r>
        <w:rPr>
          <w:lang w:val="hi_IN" w:bidi="hi_IN"/>
        </w:rPr>
        <w:t xml:space="preserve">यहाँ रुकें और समूह में चर्चा करें कि आपने </w:t>
      </w:r>
      <w:r>
        <w:rPr>
          <w:b/>
          <w:lang w:val="hi_IN" w:bidi="hi_IN"/>
        </w:rPr>
        <w:t>देखरेख करने वाले</w:t>
      </w:r>
      <w:r>
        <w:rPr>
          <w:lang w:val="hi_IN" w:bidi="hi_IN"/>
        </w:rPr>
        <w:t xml:space="preserve"> के लिए किस शब्द या वाक्यांश का उपयोग किया। अधिक जानकारी के लिए मुख्य शब्दावली में </w:t>
      </w:r>
      <w:r>
        <w:rPr>
          <w:b/>
          <w:lang w:val="hi_IN" w:bidi="hi_IN"/>
        </w:rPr>
        <w:t>देखरेख करने वाले</w:t>
      </w:r>
      <w:r>
        <w:rPr>
          <w:lang w:val="hi_IN" w:bidi="hi_IN"/>
        </w:rPr>
        <w:t xml:space="preserve"> को देखें। यदि आपने पहले ही प्रेरितों के काम और तीतुस में इस शब्द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पौलुस कहता है कि एक देखरेख करने वाला </w:t>
      </w:r>
      <w:r>
        <w:rPr>
          <w:b/>
          <w:lang w:val="hi_IN" w:bidi="hi_IN"/>
        </w:rPr>
        <w:t>आत्म-संयमी</w:t>
      </w:r>
      <w:r>
        <w:rPr>
          <w:lang w:val="hi_IN" w:bidi="hi_IN"/>
        </w:rPr>
        <w:t xml:space="preserve"> और </w:t>
      </w:r>
      <w:r>
        <w:rPr>
          <w:b/>
          <w:lang w:val="hi_IN" w:bidi="hi_IN"/>
        </w:rPr>
        <w:t>सम्मानजनक</w:t>
      </w:r>
      <w:r>
        <w:rPr>
          <w:lang w:val="hi_IN" w:bidi="hi_IN"/>
        </w:rPr>
        <w:t xml:space="preserve"> भी होना चाहिए। इस भाग से पहले के भाग में, पौलुस तीमुथियुस से कहता है कि स्त्रियों को सम्मानजनक वस्त्र पहनना चाहिए और विनम्रता और आत्म-नियंत्रण के साथ व्यवहार करना चाहिए। उन्हीं शब्दों का उपयोग करें जिनका उपयोग आपने वहाँ सम्मानजनक और आत्म-नियंत्रित स्त्रियों के बारे में बात करने के लिए किया था।</w:t>
      </w:r>
    </w:p>
    <w:p>
      <w:pPr/>
      <w:r>
        <w:rPr>
          <w:lang w:val="hi_IN" w:bidi="hi_IN"/>
        </w:rPr>
      </w:r>
      <w:r>
        <w:rPr>
          <w:lang w:val="hi_IN" w:bidi="hi_IN"/>
        </w:rPr>
        <w:t>अब तक, पौलुस ने उन अच्छे गुणों की सूची दी है जो एक देखरेख करने वाले में होने चाहिए। इसके बाद पौलुस उन बुरे गुणों की सूची देता है जो एक देखरेख करने वाले में नहीं होने चाहिए। देखरेख करने वाला शराबी या हिंसक नहीं होना चाहिए। “हिंसक नहीं” गुण के बाद, आपके ऑडियो संस्करण में “रिश्वत लेने का लालची नहीं” यह गुण हो सकता है। यदि आपके ऑडियो में यह गुण शामिल नहीं है, तो इसे न जोड़ें।</w:t>
      </w:r>
    </w:p>
    <w:p>
      <w:pPr/>
      <w:r>
        <w:rPr>
          <w:lang w:val="hi_IN" w:bidi="hi_IN"/>
        </w:rPr>
      </w:r>
      <w:r>
        <w:rPr>
          <w:lang w:val="hi_IN" w:bidi="hi_IN"/>
        </w:rPr>
        <w:t xml:space="preserve">अच्छे गुणों और बुरे गुणों की सूची के बाद, पौलुस कहता है कि एक देखरेख करने वाले को अपने </w:t>
      </w:r>
      <w:r>
        <w:rPr>
          <w:b/>
          <w:lang w:val="hi_IN" w:bidi="hi_IN"/>
        </w:rPr>
        <w:t>घराने</w:t>
      </w:r>
      <w:r>
        <w:rPr>
          <w:lang w:val="hi_IN" w:bidi="hi_IN"/>
        </w:rPr>
        <w:t xml:space="preserve"> का अच्छी तरह से प्रबंधन करना चाहिए, और एक देखरेख करने वाले को ऐसे बच्चे होने चाहिए जो देखरेख करने वाले के अधीन हैं। एक घराने में परिवार, सेवक, और वे सभी लोग शामिल हो सकते थे जो उस घर में रहते और काम करते थे।</w:t>
      </w:r>
    </w:p>
    <w:p>
      <w:pPr/>
      <w:r>
        <w:rPr>
          <w:lang w:val="hi_IN" w:bidi="hi_IN"/>
        </w:rPr>
      </w:r>
      <w:r>
        <w:rPr>
          <w:lang w:val="hi_IN" w:bidi="hi_IN"/>
        </w:rPr>
        <w:t xml:space="preserve">यहाँ रुकें और एक समूह के रूप में चर्चा करें आप </w:t>
      </w:r>
      <w:r>
        <w:rPr>
          <w:b/>
          <w:lang w:val="hi_IN" w:bidi="hi_IN"/>
        </w:rPr>
        <w:t>घराने</w:t>
      </w:r>
      <w:r>
        <w:rPr>
          <w:lang w:val="hi_IN" w:bidi="hi_IN"/>
        </w:rPr>
        <w:t xml:space="preserve"> के लिए किस शब्द का उपयोग करेंगे? अधिक जानकारी के लिए मुख्य शब्दावली में </w:t>
      </w:r>
      <w:r>
        <w:rPr>
          <w:lang w:val="hi_IN" w:bidi="hi_IN"/>
        </w:rPr>
        <w:t>घराने</w:t>
      </w:r>
      <w:r>
        <w:rPr>
          <w:lang w:val="hi_IN" w:bidi="hi_IN"/>
        </w:rPr>
        <w:t xml:space="preserve"> को देखें। यदि आपने बाइबल की पिछली पुस्तकों में घराने का अनुवाद किया है, तो यहाँ उसी शब्द का उपयोग करें। इस ऑडियो को यहाँ रोकें।</w:t>
      </w:r>
    </w:p>
    <w:p>
      <w:pPr/>
      <w:r>
        <w:rPr>
          <w:lang w:val="hi_IN" w:bidi="hi_IN"/>
        </w:rPr>
      </w:r>
      <w:r>
        <w:rPr>
          <w:lang w:val="hi_IN" w:bidi="hi_IN"/>
        </w:rPr>
        <w:t xml:space="preserve">देखरेख करने वाले को अपने बच्चों को </w:t>
      </w:r>
      <w:r>
        <w:rPr>
          <w:b/>
          <w:lang w:val="hi_IN" w:bidi="hi_IN"/>
        </w:rPr>
        <w:t>अधीन</w:t>
      </w:r>
      <w:r>
        <w:rPr>
          <w:lang w:val="hi_IN" w:bidi="hi_IN"/>
        </w:rPr>
        <w:t xml:space="preserve"> बनाए रखना चाहिए, और यह पूरी गरिमा के साथ या </w:t>
      </w:r>
      <w:r>
        <w:rPr>
          <w:b/>
          <w:lang w:val="hi_IN" w:bidi="hi_IN"/>
        </w:rPr>
        <w:t>सम्मानजनक</w:t>
      </w:r>
      <w:r>
        <w:rPr>
          <w:lang w:val="hi_IN" w:bidi="hi_IN"/>
        </w:rPr>
        <w:t xml:space="preserve"> तरीके से किया जाना चाहिए। यह अधीनता या आज्ञाकारिता के लिए वही शब्द है जब पौलुस ने कहा कि जब स्त्रियाँ सीखती हैं तो उन्हें अधीनता दिखानी चाहिए। उसी शब्द का उपयोग करें जिसका उपयोग आपने पिछले भाग में किया है। सम्मानजनक होना वैसा ही है जैसा पौलुस तीमुथियुस से कहता है कि इफिसियों को अगुवों के लिए प्रार्थना करनी चाहिए, ताकि इफिसियों को हर तरह से सम्मान मिल सके। उन्हीं शब्दों का उपयोग करें जिनका उपयोग आपने वहाँ सम्मान के बारे में बात करने के लिए किया था।</w:t>
      </w:r>
    </w:p>
    <w:p>
      <w:pPr/>
      <w:r>
        <w:rPr>
          <w:lang w:val="hi_IN" w:bidi="hi_IN"/>
        </w:rPr>
      </w:r>
      <w:r>
        <w:rPr>
          <w:lang w:val="hi_IN" w:bidi="hi_IN"/>
        </w:rPr>
        <w:t xml:space="preserve">पौलुस तीमुथियुस को इस गुण का कारण देता है। पौलुस कहता है कि यदि कोई व्यक्ति अपने घर का अच्छी तरह से प्रबंधन नहीं करता है, तो वह व्यक्ति परमेश्वर की </w:t>
      </w:r>
      <w:r>
        <w:rPr>
          <w:b/>
          <w:lang w:val="hi_IN" w:bidi="hi_IN"/>
        </w:rPr>
        <w:t>कलीसिया</w:t>
      </w:r>
      <w:r>
        <w:rPr>
          <w:lang w:val="hi_IN" w:bidi="hi_IN"/>
        </w:rPr>
        <w:t xml:space="preserve"> या उन लोगों के समुदाय की देखभाल नहीं कर पाएगा जो यीशु पर विश्वास करते हैं।</w:t>
      </w:r>
    </w:p>
    <w:p>
      <w:pPr/>
      <w:r>
        <w:rPr>
          <w:lang w:val="hi_IN" w:bidi="hi_IN"/>
        </w:rPr>
      </w:r>
      <w:r>
        <w:rPr>
          <w:lang w:val="hi_IN" w:bidi="hi_IN"/>
        </w:rPr>
        <w:t xml:space="preserve">यहाँ रुकें और समूह में चर्चा करें कि आप </w:t>
      </w:r>
      <w:r>
        <w:rPr>
          <w:b/>
          <w:lang w:val="hi_IN" w:bidi="hi_IN"/>
        </w:rPr>
        <w:t>कलीसिया</w:t>
      </w:r>
      <w:r>
        <w:rPr>
          <w:lang w:val="hi_IN" w:bidi="hi_IN"/>
        </w:rPr>
        <w:t xml:space="preserve"> के लिए किस शब्द या वाक्यांश का उपयोग करेंगे। कलीसिया के लिए उसी शब्द या वाक्यांश का उपयोग करें जिसका उपयोग आपने प्रेरितों की पुस्तक में किया है। अधिक जानकारी के लिए मुख्य शब्दावली में </w:t>
      </w:r>
      <w:r>
        <w:rPr>
          <w:b/>
          <w:lang w:val="hi_IN" w:bidi="hi_IN"/>
        </w:rPr>
        <w:t>कलीसिया</w:t>
      </w:r>
      <w:r>
        <w:rPr>
          <w:lang w:val="hi_IN" w:bidi="hi_IN"/>
        </w:rPr>
        <w:t xml:space="preserve"> शब्द देखें। इस ऑडियो को यहाँ रोकें।</w:t>
      </w:r>
    </w:p>
    <w:p>
      <w:pPr/>
      <w:r>
        <w:rPr>
          <w:lang w:val="hi_IN" w:bidi="hi_IN"/>
        </w:rPr>
      </w:r>
      <w:r>
        <w:rPr>
          <w:lang w:val="hi_IN" w:bidi="hi_IN"/>
        </w:rPr>
        <w:t xml:space="preserve">इसके बाद, पौलुस तीमुथियुस से कहता है कि एक देखरेख करने वाला नया मसीही नहीं होना चाहिए। पौलुस कहते हैं कि यदि एक देखरेख करने वाला नया मसीही है, तो वह घमंडी हो सकता है और </w:t>
      </w:r>
      <w:r>
        <w:rPr>
          <w:b/>
          <w:lang w:val="hi_IN" w:bidi="hi_IN"/>
        </w:rPr>
        <w:t>शैतान</w:t>
      </w:r>
      <w:r>
        <w:rPr>
          <w:lang w:val="hi_IN" w:bidi="hi_IN"/>
        </w:rPr>
        <w:t xml:space="preserve"> के </w:t>
      </w:r>
      <w:r>
        <w:rPr>
          <w:b/>
          <w:lang w:val="hi_IN" w:bidi="hi_IN"/>
        </w:rPr>
        <w:t>न्याय</w:t>
      </w:r>
      <w:r>
        <w:rPr>
          <w:lang w:val="hi_IN" w:bidi="hi_IN"/>
        </w:rPr>
        <w:t xml:space="preserve"> या दण्ड के वश में पड़ सकता है। शैतान परमेश्वर का शत्रु है। इस स्थिति में, शैतान कहना सातान के लिए ही एक और नाम है।</w:t>
      </w:r>
    </w:p>
    <w:p>
      <w:pPr/>
      <w:r>
        <w:rPr>
          <w:lang w:val="hi_IN" w:bidi="hi_IN"/>
        </w:rPr>
      </w:r>
      <w:r>
        <w:rPr>
          <w:lang w:val="hi_IN" w:bidi="hi_IN"/>
        </w:rPr>
        <w:t xml:space="preserve">यहाँ रुकें और समूह में चर्चा करें कि </w:t>
      </w:r>
      <w:r>
        <w:rPr>
          <w:b/>
          <w:lang w:val="hi_IN" w:bidi="hi_IN"/>
        </w:rPr>
        <w:t>न्याय</w:t>
      </w:r>
      <w:r>
        <w:rPr>
          <w:lang w:val="hi_IN" w:bidi="hi_IN"/>
        </w:rPr>
        <w:t xml:space="preserve"> और </w:t>
      </w:r>
      <w:r>
        <w:rPr>
          <w:b/>
          <w:lang w:val="hi_IN" w:bidi="hi_IN"/>
        </w:rPr>
        <w:t>शैतान</w:t>
      </w:r>
      <w:r>
        <w:rPr>
          <w:lang w:val="hi_IN" w:bidi="hi_IN"/>
        </w:rPr>
        <w:t xml:space="preserve"> के लिए आप कौन-से शब्द या वाक्यांश इस्तेमाल करेंगे। न्याय और शैतान के लिए उसी शब्द का इस्तेमाल करें जो आपने पिछले भागों में इस्तेमाल किया है। अधिक जानकारी के लिए मुख्य शब्दावली में </w:t>
      </w:r>
      <w:r>
        <w:rPr>
          <w:lang w:val="hi_IN" w:bidi="hi_IN"/>
        </w:rPr>
        <w:t>शैतान</w:t>
      </w:r>
      <w:r>
        <w:rPr>
          <w:lang w:val="hi_IN" w:bidi="hi_IN"/>
        </w:rPr>
        <w:t xml:space="preserve"> शब्द को देखें। इस ऑडियो को यहाँ रोकें।</w:t>
      </w:r>
    </w:p>
    <w:p>
      <w:pPr/>
      <w:r>
        <w:rPr>
          <w:lang w:val="hi_IN" w:bidi="hi_IN"/>
        </w:rPr>
      </w:r>
      <w:r>
        <w:rPr>
          <w:lang w:val="hi_IN" w:bidi="hi_IN"/>
        </w:rPr>
        <w:t xml:space="preserve">सूची के अन्त में, पौलुस कहता है कि बाहरी लोगों को इन देखरेख करने वालों के बारे में अच्छा सोचना चाहिए। पौलुस तीमुथियुस से कहते हैं कि यदि जो लोग विश्वास नहीं रखते वे देखरेख करने वाले के बारे में बुरा सोचते हैं, तो वह अपमानित होगा और शैतान के </w:t>
      </w:r>
      <w:r>
        <w:rPr>
          <w:b/>
          <w:lang w:val="hi_IN" w:bidi="hi_IN"/>
        </w:rPr>
        <w:t>जाल</w:t>
      </w:r>
      <w:r>
        <w:rPr>
          <w:lang w:val="hi_IN" w:bidi="hi_IN"/>
        </w:rPr>
        <w:t xml:space="preserve"> में फंस जाएगा। जाल एक ऐसा फँदा है जिसे लोग जानवरों और पक्षियों को फंसाने या आश्चर्य से पकड़ने के लिए इस्तेमाल करते हैं। </w:t>
      </w:r>
    </w:p>
    <w:p>
      <w:pPr/>
      <w:r>
        <w:rPr>
          <w:lang w:val="hi_IN" w:bidi="hi_IN"/>
        </w:rPr>
      </w:r>
      <w:r>
        <w:rPr>
          <w:lang w:val="hi_IN" w:bidi="hi_IN"/>
        </w:rPr>
        <w:t xml:space="preserve">यहाँ रुकें और समूह में एक </w:t>
      </w:r>
      <w:r>
        <w:rPr>
          <w:b/>
          <w:lang w:val="hi_IN" w:bidi="hi_IN"/>
        </w:rPr>
        <w:t>जाल</w:t>
      </w:r>
      <w:r>
        <w:rPr>
          <w:lang w:val="hi_IN" w:bidi="hi_IN"/>
        </w:rPr>
        <w:t xml:space="preserve"> की तस्वीर देखें। आप अपने अनुवाद में एक जाल के बारे में कैसे बात करेंगे?</w:t>
      </w:r>
      <w:r>
        <w:rPr>
          <w:lang w:val="hi_IN" w:bidi="hi_IN"/>
        </w:rPr>
      </w:r>
    </w:p>
    <w:p>
      <w:pPr>
        <w:pStyle w:val="Heading3"/>
      </w:pPr>
      <w:r>
        <w:rPr>
          <w:lang w:val="hi_IN" w:bidi="hi_IN"/>
        </w:rPr>
        <w:t>वचन बोलना</w:t>
      </w:r>
    </w:p>
    <w:p>
      <w:pPr/>
      <w:r>
        <w:rPr>
          <w:lang w:val="hi_IN" w:bidi="hi_IN"/>
        </w:rPr>
      </w:r>
      <w:r>
        <w:rPr>
          <w:lang w:val="hi_IN" w:bidi="hi_IN"/>
        </w:rPr>
        <w:t>1 तीमुथियुस 3:1–7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तीमुथियुस 3:8–13</w:t>
      </w:r>
      <w:r>
        <w:rPr>
          <w:lang w:val="hi_IN" w:bidi="hi_IN"/>
        </w:rPr>
      </w:r>
    </w:p>
    <w:p>
      <w:pPr>
        <w:pStyle w:val="Heading3"/>
      </w:pPr>
      <w:r>
        <w:rPr>
          <w:lang w:val="hi_IN" w:bidi="hi_IN"/>
        </w:rPr>
        <w:t>सुने और मन में रखें</w:t>
      </w:r>
    </w:p>
    <w:p>
      <w:pPr/>
      <w:r>
        <w:rPr>
          <w:lang w:val="hi_IN" w:bidi="hi_IN"/>
        </w:rPr>
      </w:r>
      <w:r>
        <w:rPr>
          <w:lang w:val="hi_IN" w:bidi="hi_IN"/>
        </w:rPr>
        <w:t xml:space="preserve">इस चरण में, 1 तीमुथियुस 3:8–13 को सुनें और अपने मन में रखें। </w:t>
      </w:r>
    </w:p>
    <w:p>
      <w:pPr/>
      <w:r>
        <w:rPr>
          <w:lang w:val="hi_IN" w:bidi="hi_IN"/>
        </w:rPr>
      </w:r>
      <w:r>
        <w:rPr>
          <w:lang w:val="hi_IN" w:bidi="hi_IN"/>
        </w:rPr>
        <w:t>यदि सम्भव हो, तो 1 तीमुथियुस 3:8–13 के ऑडियो संस्करण को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तीमुथियुस 3:8–13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भाग में पौलुस तीमुथियुस को इस बात के बारे में सिखाता है कि किस प्रकार के विश्वासियों को तीमुथियुस को कलीसिया के आधिकारिक कार्यकर्ताओं के रूप में सेवा करने के लिए चुनना चाहिए। पौलुस कलीसिया के आधिकारिक कार्यकर्ताओं या सेवकों के बारे में उसी तरह बात करता है जैसे उसने पिछले भाग में देखरेख करने वालों के बारे में बात की थी। गलत बातें सिखाने और कलीसिया को बाँटने वाले अगुओं के विपरीत, पौलुस यहाँ कहता है कि अच्छे अगुवे पूरे जीवन में सच्चे विश्वास और सच्चाई के साथ व्यवहार करते हैं।</w:t>
      </w:r>
    </w:p>
    <w:p>
      <w:pPr/>
      <w:r>
        <w:rPr>
          <w:lang w:val="hi_IN" w:bidi="hi_IN"/>
        </w:rPr>
      </w:r>
      <w:r>
        <w:rPr>
          <w:lang w:val="hi_IN" w:bidi="hi_IN"/>
        </w:rPr>
        <w:t>कई स्थानों पर, लोग सोचते हैं कि केवल निम्न स्थिति वाले लोगों को ही दूसरों की सेवा करनी चाहिए। जो लोग इस तरह सोचते हैं वे चाहते हैं कि दूसरे लोग उनकी सेवा करें। वे स्वयं अन्य लोगों की सेवा नहीं करना चाहते हैं। लेकिन यीशु ने अपने अनुयायियों को दूसरों की सेवा करके दूसरों से प्रेम करना सिखाया। इसी तरह, इस भाग में, पौलुस कहता है कि जो व्यक्ति कलीसिया का अच्छा सेवक बनता है, वह वह होता है जो दूसरों का सम्मान करता है, और उस पर दूसरे भरोसा कर सकते हैं।</w:t>
      </w:r>
    </w:p>
    <w:p>
      <w:pPr/>
      <w:r>
        <w:rPr>
          <w:lang w:val="hi_IN" w:bidi="hi_IN"/>
        </w:rPr>
      </w:r>
      <w:r>
        <w:rPr>
          <w:lang w:val="hi_IN" w:bidi="hi_IN"/>
        </w:rPr>
        <w:t>यहाँ रुकें और समूह के रूप में इस प्रश्न पर चर्चा करें: एक ऐसी कहानी साझा करें जिसमें किसी ने आपकी सेवा की, या जिसमें आपने किसी और की सेवा की। इस बात पर ध्यान दें कि आप इस बारे में कैसे बात करते हैं कि उस व्यक्ति ने कैसे सेवा की और उस व्यक्ति ने क्या किया। ऑडियो को यहाँ रोकें।</w:t>
      </w:r>
    </w:p>
    <w:p>
      <w:pPr/>
      <w:r>
        <w:rPr>
          <w:lang w:val="hi_IN" w:bidi="hi_IN"/>
        </w:rPr>
      </w:r>
      <w:r>
        <w:rPr>
          <w:lang w:val="hi_IN" w:bidi="hi_IN"/>
        </w:rPr>
        <w:t>एक सेवक का पद गरिमापूर्ण होता है। इसका मतलब यह है कि सेवक एक ऐसा व्यक्ति है जिसका अन्य लोग उसके व्यवहार के कारण सम्मान और आदर करते हैं। सेवक अपनी बातों में सत्यवादी होता है, और सेवक ऐसी बातें नहीं कहता जिनका कोई अर्थ न हो। सेवक को बहुत अधिक दाखमधु भी नहीं पीना चाहिए। दाखमधु एक ऐसा पेय है जिसे लोग किण्वित अंगूरों से बनाते हैं। दाखमधु मादक है, और यदि लोग बहुत अधिक दाखमधु पीते हैं, तो वे लोग नशे में हो जाएँगे। जब पौलुस ने यह पत्र लिखा था, तब लोग आमतौर पर अपना भोजन करते समय दाखमधु पीते थे। पिछले भाग में पौलुस के अध्यक्षों के लिए दिए गए निर्देशों के समान सेवकों को भी नशे में नहीं होना चाहिए।</w:t>
      </w:r>
    </w:p>
    <w:p>
      <w:pPr/>
      <w:r>
        <w:rPr>
          <w:lang w:val="hi_IN" w:bidi="hi_IN"/>
        </w:rPr>
      </w:r>
      <w:r>
        <w:rPr>
          <w:lang w:val="hi_IN" w:bidi="hi_IN"/>
        </w:rPr>
        <w:t>सेवकों को धन या सम्पत्ति अर्जित करने के लिए शर्मनाक रूप से लालची नहीं होना चाहिए। एक बेहद लालची व्यक्ति अपनी इच्छा पूरी करने के लिए झूठ बोलेगा, धोखा देगा, रिश्वत लेगा या कोई अन्य गलत काम करेगा।</w:t>
      </w:r>
    </w:p>
    <w:p>
      <w:pPr/>
      <w:r>
        <w:rPr>
          <w:lang w:val="hi_IN" w:bidi="hi_IN"/>
        </w:rPr>
      </w:r>
      <w:r>
        <w:rPr>
          <w:lang w:val="hi_IN" w:bidi="hi_IN"/>
        </w:rPr>
        <w:t>पौलुस कहता है कि सेवक वे लोग हैं जो "विश्वास का भेद" या "विश्वास के गहरे सत्य" को रखते हैं। यीशु के आने से पहले, हम परमेश्वर की लोगों को अपने पास वापस लाने की योजना को नहीं जानते थे। अब, परमेश्वर ने इस रहस्य या गूढ़ बात को प्रकट किया है। सेवक निरंतर उस सच्चे विश्वास के सन्देश को मानते हैं और उसका पालन करते हैं जो परमेश्वर ने लोगों के सामने प्रकट किया है। सेवकों का विवेक साफ होना चाहिए। इसका मतलब यह है कि सेवक दोषी या शर्मिंदा महसूस नहीं करते, क्योंकि सेवक जानते हैं कि उन्होंने सही काम किए हैं, गलत काम नहीं। जब कोई व्यक्ति सही काम करता है तो विवेक उसे अच्छा महसूस कराता है। जब कोई व्यक्ति कुछ गलत करता है तो विवेक उसे शर्म या अपराधबोध महसूस कराता है।</w:t>
      </w:r>
    </w:p>
    <w:p>
      <w:pPr/>
      <w:r>
        <w:rPr>
          <w:lang w:val="hi_IN" w:bidi="hi_IN"/>
        </w:rPr>
      </w:r>
      <w:r>
        <w:rPr>
          <w:lang w:val="hi_IN" w:bidi="hi_IN"/>
        </w:rPr>
        <w:t>पौलुस कहता है कि किसी को सेवकों की परीक्षा लेनी चाहिए। पौलुस यह नहीं कहता कि सेवकों की परीक्षा किसको लेनी चाहिए। लेकिन कलीसिया में सेवा करने से पहले, सेवकों को निर्दोष साबित होना होगा। दूसरे शब्दों में, कोई भी सच्चाई से सेवकों पर गलत कार्यों का आरोप नहीं लगा सकता।</w:t>
      </w:r>
    </w:p>
    <w:p>
      <w:pPr/>
      <w:r>
        <w:rPr>
          <w:lang w:val="hi_IN" w:bidi="hi_IN"/>
        </w:rPr>
      </w:r>
      <w:r>
        <w:rPr>
          <w:lang w:val="hi_IN" w:bidi="hi_IN"/>
        </w:rPr>
        <w:t>यहाँ रुकें और समूह के रूप में इस प्रश्न पर चर्चा करें: लोग कैसे साबित करते हैं कि आपकी संस्कृति में उनका अच्छा चरित्र है? ये लोग यह साबित करने के लिए किस प्रकार के काम करते हैं कि उनका एक अच्छा चरित्र है? शायद आप किसी ऐसे व्यक्ति की कहानी साझा कर सकते हैं जिसने कठिन परिस्थितियों से निपटते हुए लगातार उत्कृष्ट व्यवहार और चरित्र का प्रदर्शन किया हो। ऑडियो को यहाँ रोकें।</w:t>
      </w:r>
    </w:p>
    <w:p>
      <w:pPr/>
      <w:r>
        <w:rPr>
          <w:lang w:val="hi_IN" w:bidi="hi_IN"/>
        </w:rPr>
      </w:r>
      <w:r>
        <w:rPr>
          <w:lang w:val="hi_IN" w:bidi="hi_IN"/>
        </w:rPr>
        <w:t>पौलुस अब स्त्रियों के गुणों पर ध्यान केंद्रित करता है। पौलुस ने स्त्रियों के लिए जिस शब्द का प्रयोग किया है, वह या तो किसी भी स्त्री को सन्दर्भित कर सकता है या विशेष रूप से पत्नी को। हमें नहीं पता कि ये स्त्रियाँ सेवक थीं, या ये स्त्रियाँ पुरुष सेवकों की पत्नियाँ थीं। किसी भी स्थिति में, कलीसिया के जीवन में कुछ स्त्रियों की महत्वपूर्ण भूमिकाएँ थीं, और पौलुस उन गुणों के बारे में बात करना चाहता है जिन्हें इन स्त्रियों को भी प्रदर्शित करने की आवश्यकता है।</w:t>
      </w:r>
    </w:p>
    <w:p>
      <w:pPr/>
      <w:r>
        <w:rPr>
          <w:lang w:val="hi_IN" w:bidi="hi_IN"/>
        </w:rPr>
      </w:r>
      <w:r>
        <w:rPr>
          <w:lang w:val="hi_IN" w:bidi="hi_IN"/>
        </w:rPr>
        <w:t>सेवकों की तरह, इन स्त्रियों को भी गरिमामय या सम्मान के योग्य होना चाहिए। स्त्रियों को दूसरों के बारे में गपशप नहीं करनी चाहिए और न ही उनके बारे में कोई अपमानजनक बात कहनी चाहिए। इन स्त्रियों को संयमी होना चाहिए, यानी उन्हें खुद पर नियंत्रण रखना चाहिए और उचित तरीके से व्यवहार करना चाहिए। ये स्त्रियाँ नशे में नहीं होती हैं, और वे किसी अन्य तरीके से अपना नियंत्रण नहीं खोती हैं। स्त्रियों को हर बात में विश्वासयोग्य होना चाहिए, जिसका अर्थ है कि लोग इन स्त्रियों पर भरोसा कर सकते हैं कि वे वह सब करेंगी जो वे करने का वादा करती हैं।</w:t>
      </w:r>
    </w:p>
    <w:p>
      <w:pPr/>
      <w:r>
        <w:rPr>
          <w:lang w:val="hi_IN" w:bidi="hi_IN"/>
        </w:rPr>
      </w:r>
      <w:r>
        <w:rPr>
          <w:lang w:val="hi_IN" w:bidi="hi_IN"/>
        </w:rPr>
        <w:t xml:space="preserve">इस भाग के अन्तिम भाग में, पौलुस यह अपेक्षा करता है कि सेवक कुछ मायनों में देखरेख करने वालों के समान व्यवहार करें। जिस प्रकार एक अध्यक्ष को एक ही स्त्री का पति होना चाहिए, और जिस प्रकार एक अध्यक्ष को अपने बच्चों और घर का अच्छी तरह से प्रबंधन करना चाहिए, उसी प्रकार एक सेवक को भी ऐसा ही करना चाहिए। और अंत में, पौलुस कहता है कि लोग उन सेवकों का सम्मान और आदर करेंगे जो अपनी जिम्मेदारियों को अच्छी तरह निभाते हैं। जिन सेवकों ने अच्छी सेवा की है, वे आत्मविश्वास से भरे हो सकते हैं और अपने विश्वास के बारे में निडरता से बोल सकते हैं, और वे धीरे-धीरे परमेश्वर पर अधिक से अधिक भरोसा करना सीखेंगे। </w:t>
      </w:r>
    </w:p>
    <w:p>
      <w:pPr/>
      <w:r>
        <w:rPr>
          <w:lang w:val="hi_IN" w:bidi="hi_IN"/>
        </w:rPr>
      </w:r>
      <w:r>
        <w:rPr>
          <w:lang w:val="hi_IN" w:bidi="hi_IN"/>
        </w:rPr>
        <w:t>यहाँ रुकें और समूह के रूप में इस प्रश्न पर चर्चा करें: आप अपने सन्दर्भ में अगुवों को आदर कैसे दिखाते हैं? आप उन लोगों के प्रति सम्मान कैसे प्रदर्शित करते हैं जो दूसरों की सेवा करते हैं?</w:t>
      </w:r>
      <w:r>
        <w:rPr>
          <w:lang w:val="hi_IN" w:bidi="hi_IN"/>
        </w:rPr>
      </w:r>
    </w:p>
    <w:p>
      <w:pPr>
        <w:pStyle w:val="Heading3"/>
      </w:pPr>
      <w:r>
        <w:rPr>
          <w:lang w:val="hi_IN" w:bidi="hi_IN"/>
        </w:rPr>
        <w:t>घटनाओं को समझाना</w:t>
      </w:r>
    </w:p>
    <w:p>
      <w:pPr/>
      <w:r>
        <w:rPr>
          <w:lang w:val="hi_IN" w:bidi="hi_IN"/>
        </w:rPr>
      </w:r>
      <w:r>
        <w:rPr>
          <w:lang w:val="hi_IN" w:bidi="hi_IN"/>
        </w:rPr>
        <w:t>1 तीमुथियुस 3:8–13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में तीन हिस्से हैं। </w:t>
      </w:r>
    </w:p>
    <w:p>
      <w:pPr/>
      <w:r>
        <w:rPr>
          <w:lang w:val="hi_IN" w:bidi="hi_IN"/>
        </w:rPr>
      </w:r>
      <w:r>
        <w:rPr>
          <w:b/>
          <w:lang w:val="hi_IN" w:bidi="hi_IN"/>
        </w:rPr>
        <w:t>पहले भाग में:</w:t>
      </w:r>
      <w:r>
        <w:rPr>
          <w:lang w:val="hi_IN" w:bidi="hi_IN"/>
        </w:rPr>
        <w:t xml:space="preserve"> पौलुस उस अच्छे व्यवहार का वर्णन करता है जो एक सेवक, या कलीसिया के आधिकारिक कार्यकर्ता को लगातार दिखाना चाहिए।</w:t>
      </w:r>
    </w:p>
    <w:p>
      <w:pPr/>
      <w:r>
        <w:rPr>
          <w:lang w:val="hi_IN" w:bidi="hi_IN"/>
        </w:rPr>
      </w:r>
      <w:r>
        <w:rPr>
          <w:b/>
          <w:lang w:val="hi_IN" w:bidi="hi_IN"/>
        </w:rPr>
        <w:t>दूसरे भाग में:</w:t>
      </w:r>
      <w:r>
        <w:rPr>
          <w:lang w:val="hi_IN" w:bidi="hi_IN"/>
        </w:rPr>
        <w:t xml:space="preserve"> पत्नियों या स्त्रियों को इस तरह से रहना चाहिए कि वे अच्छे व्यवहार का समान मानक प्रदर्शित करे।</w:t>
      </w:r>
    </w:p>
    <w:p>
      <w:pPr/>
      <w:r>
        <w:rPr>
          <w:lang w:val="hi_IN" w:bidi="hi_IN"/>
        </w:rPr>
      </w:r>
      <w:r>
        <w:rPr>
          <w:b/>
          <w:lang w:val="hi_IN" w:bidi="hi_IN"/>
        </w:rPr>
        <w:t>तीसरे भाग में:</w:t>
      </w:r>
      <w:r>
        <w:rPr>
          <w:lang w:val="hi_IN" w:bidi="hi_IN"/>
        </w:rPr>
        <w:t xml:space="preserve"> सेवकों को अपने परिवारों को अच्छी तरह से प्रबंधित करना चाहिए, और पौलुस कहता है कि परमेश्वर उन सेवकों को प्रतिफल देगा जो अच्छा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सेवक</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कलीसिया में अन्य लोग</w:t>
      </w:r>
    </w:p>
    <w:p>
      <w:pPr>
        <w:pStyle w:val="ListBullet"/>
        <w:spacing w:line="240" w:lineRule="auto"/>
        <w:ind w:left="720"/>
      </w:pPr>
      <w:r>
        <w:rPr>
          <w:lang w:val="hi_IN" w:bidi="hi_IN"/>
        </w:rPr>
      </w:r>
      <w:r>
        <w:rPr>
          <w:lang w:val="hi_IN" w:bidi="hi_IN"/>
        </w:rPr>
        <w:t>पत्नियाँ या स्त्रियाँ</w:t>
      </w:r>
    </w:p>
    <w:p>
      <w:pPr>
        <w:pStyle w:val="ListBullet"/>
        <w:spacing w:line="240" w:lineRule="auto"/>
        <w:ind w:left="720"/>
      </w:pPr>
      <w:r>
        <w:rPr>
          <w:lang w:val="hi_IN" w:bidi="hi_IN"/>
        </w:rPr>
      </w:r>
      <w:r>
        <w:rPr>
          <w:lang w:val="hi_IN" w:bidi="hi_IN"/>
        </w:rPr>
        <w:t>बच्चे और घराना</w:t>
      </w:r>
    </w:p>
    <w:p>
      <w:pPr>
        <w:pStyle w:val="ListBullet"/>
        <w:spacing w:line="240" w:lineRule="auto"/>
        <w:ind w:left="720"/>
      </w:pPr>
      <w:r>
        <w:rPr>
          <w:lang w:val="hi_IN" w:bidi="hi_IN"/>
        </w:rPr>
      </w:r>
      <w:r>
        <w:rPr>
          <w:lang w:val="hi_IN" w:bidi="hi_IN"/>
        </w:rPr>
        <w:t>मसीह यीशु</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पौलुस इस भाग की शुरुआत तब करता है जब वह इसे देखरेख करने वालों के बारे में पिछले भाग से जोड़ता है। पौलुस सेवकों का भी उसी तरह से वर्णन करने वाला है। पिछले भाग में देखरेख करने वालों के बारे में और इस भाग में सेवकों के बारे में दोनों में कुछ समान शब्द और विचार दिखाई देते हैं।</w:t>
      </w:r>
    </w:p>
    <w:p>
      <w:pPr/>
      <w:r>
        <w:rPr>
          <w:lang w:val="hi_IN" w:bidi="hi_IN"/>
        </w:rPr>
      </w:r>
      <w:r>
        <w:rPr>
          <w:lang w:val="hi_IN" w:bidi="hi_IN"/>
        </w:rPr>
        <w:t>यहाँ रुकें और समूह में इस प्रश्न पर चर्चा करें: इस भाग के कौन से विचार उन विचारों के समान हैं जो पौलुस ने देखरेख करने वालों के बारे में पिछले भाग में उपयोग किए थे? आप इस भाग की शुरुआत कैसे करेंगे ताकि यह दिखाया जा सके कि यह पिछले भाग के समान विचारों से कैसे जुड़ता है? ऑडियो को यहाँ रोकें।</w:t>
      </w:r>
    </w:p>
    <w:p>
      <w:pPr/>
      <w:r>
        <w:rPr>
          <w:lang w:val="hi_IN" w:bidi="hi_IN"/>
        </w:rPr>
      </w:r>
      <w:r>
        <w:rPr>
          <w:lang w:val="hi_IN" w:bidi="hi_IN"/>
        </w:rPr>
        <w:t>जब आप सुन रहे हैं, तो इस भाग की अलग-अलग सूचियों पर विशेष ध्यान दें, और इस बारे में सोचें कि आप इन अवधारणाओं को कल्पना करने के लिए वस्तुओं का कैसे चित्र बना सकते हैं या उनका उपयोग कर सकते हैं। सबसे पहले, पौलुस तीमुथियुस को सिखाता है कि एक सेवक को इस तरह से जीना चाहिए कि अन्य लोग सेवक का आदर और सम्मान करें।</w:t>
      </w:r>
    </w:p>
    <w:p>
      <w:pPr/>
      <w:r>
        <w:rPr>
          <w:lang w:val="hi_IN" w:bidi="hi_IN"/>
        </w:rPr>
      </w:r>
      <w:r>
        <w:rPr>
          <w:lang w:val="hi_IN" w:bidi="hi_IN"/>
        </w:rPr>
        <w:t>फिर पौलुस कहता है कि एक सेवक को हमेशा सच बोलना चाहिए। एक सेवक को "दोहरी बोली बोलने वाला" नहीं होना चाहिए। दूसरे शब्दों में कहें तो, एक सेवक को दो अलग-अलग बातें नहीं बोलनी चाहिए या ऐसी कोई बात नहीं कहनी चाहिए जो उस सेवक के कहने का अर्थ न हो। एक सेवक को अपनी हर बात में ईमानदार होना चाहिए।</w:t>
      </w:r>
    </w:p>
    <w:p>
      <w:pPr/>
      <w:r>
        <w:rPr>
          <w:lang w:val="hi_IN" w:bidi="hi_IN"/>
        </w:rPr>
      </w:r>
      <w:r>
        <w:rPr>
          <w:lang w:val="hi_IN" w:bidi="hi_IN"/>
        </w:rPr>
        <w:t>यहाँ रुकें और समूह में इस प्रश्न पर चर्चा करें: आपकी संस्कृति में, लोग किसी व्यक्ति के बारे में क्या कहते हैं जब उन्हें पता चलता है कि वह व्यक्ति बेईमान है या अक्सर ऐसी बातें कहता है जो उसका मतलब नहीं है? शायद एक ऐसी ही सामान्य कहावत है जिसका उपयोग यहाँ करना उचित होगा। ऑडियो को यहाँ रोकें।</w:t>
      </w:r>
    </w:p>
    <w:p>
      <w:pPr/>
      <w:r>
        <w:rPr>
          <w:lang w:val="hi_IN" w:bidi="hi_IN"/>
        </w:rPr>
      </w:r>
      <w:r>
        <w:rPr>
          <w:lang w:val="hi_IN" w:bidi="hi_IN"/>
        </w:rPr>
        <w:t>सेवक को बहुत अधिक दाखमधु भी नहीं पीना चाहिए। एक सेवक को शर्मनाक रूप से लालची नहीं होना चाहिए। एक सेवक को विश्वास के गहरे सच्चाइयों पर लगातार विश्वास करना चाहिए, और उसे ऐसा स्पष्ट विवेक के साथ करना चाहिए। दूसरे शब्दों में, सेवक को यह पता होना चाहिए कि उसने ऐसा कुछ भी गलत नहीं किया है जिसके लिए उसे दोषी महसूस करना पड़े। और किसी व्यक्ति के सेवक बनने से पहले, उसे एक परीक्षा उत्तीर्ण करनी होती है और निर्दोष साबित होना होता है।</w:t>
      </w:r>
    </w:p>
    <w:p>
      <w:pPr/>
      <w:r>
        <w:rPr>
          <w:lang w:val="hi_IN" w:bidi="hi_IN"/>
        </w:rPr>
      </w:r>
      <w:r>
        <w:rPr>
          <w:lang w:val="hi_IN" w:bidi="hi_IN"/>
        </w:rPr>
        <w:t>इस अनुच्छेद का दूसरा भाग पत्नियों या स्त्रियों पर ध्यान केंद्रित करता है। पौलुस इस भाग को सेवकों के बारे में पिछले भाग से जोड़ता है। चाहे ये स्त्रियाँ हों जो सेवक की भूमिका निभाती हैं, या सेवकों की पत्नियाँ, इन स्त्रियों को ऐसा जीवन जीना चाहिए कि अन्य लोग स्त्रियों का आदर और सम्मान करें। इन स्त्रियों को अन्य लोगों के बारे में अपमानजनक बातें नहीं कहनी चाहिए। इन महिलाओं को आत्म-संयम का अभ्यास करना चाहिए और अपनी भावनाओं को उन स्त्रियों को गलत या नुकसान पहुँचाने वाले काम करने के लिए प्रेरित नहीं करने देना चाहिए। इन स्त्रियों को हर बात में विश्वासयोग्य होना चाहिए, जिसका अर्थ है कि लोग इन स्त्रियों पर भरोसा कर सकते हैं कि वे वह सब करेंगी जो वे करने का वादा करती हैं।</w:t>
      </w:r>
    </w:p>
    <w:p>
      <w:pPr/>
      <w:r>
        <w:rPr>
          <w:lang w:val="hi_IN" w:bidi="hi_IN"/>
        </w:rPr>
      </w:r>
      <w:r>
        <w:rPr>
          <w:lang w:val="hi_IN" w:bidi="hi_IN"/>
        </w:rPr>
        <w:t>यहाँ रुकें और समूह में इस प्रश्न पर चर्चा करें: इस भाग के कौन से विचार उन विचारों के समान हैं जो पौलुस ने सेवकों के बारे में पिछले भाग में उपयोग किए थे? आप इस भाग की शुरुआत कैसे करेंगे ताकि यह दिखाया जा सके कि यह पिछले भाग के समान विचारों से कैसे जुड़ता है? ऑडियो को यहाँ रोकें।</w:t>
      </w:r>
    </w:p>
    <w:p>
      <w:pPr/>
      <w:r>
        <w:rPr>
          <w:lang w:val="hi_IN" w:bidi="hi_IN"/>
        </w:rPr>
      </w:r>
      <w:r>
        <w:rPr>
          <w:lang w:val="hi_IN" w:bidi="hi_IN"/>
        </w:rPr>
        <w:t>इस भाग का अन्तिम भाग सेवकों के परिवार के जीवन पर ध्यान केंद्रित करता है। सेवकों की केवल एक पत्नी होनी चाहिए, और अपनी पत्नी के प्रति विश्वासयोग्य होना चाहिए। सेवकों को अपने बच्चों और घराने का अच्छी तरह से प्रबंधन करना चाहिए।</w:t>
      </w:r>
    </w:p>
    <w:p>
      <w:pPr/>
      <w:r>
        <w:rPr>
          <w:lang w:val="hi_IN" w:bidi="hi_IN"/>
        </w:rPr>
      </w:r>
      <w:r>
        <w:rPr>
          <w:lang w:val="hi_IN" w:bidi="hi_IN"/>
        </w:rPr>
        <w:t>यहाँ रुकें और समूह में इस प्रश्न पर चर्चा करें: उन वाक्यांशों को याद करें जो आपने देखरेख करने वालों के बारे में पिछले भाग में इन विचारों का वर्णन करने के लिए उपयोग किए थे। इन विचारों का अनुवाद उसी तरह करें। ऑडियो को यहाँ रोकें।</w:t>
      </w:r>
    </w:p>
    <w:p>
      <w:pPr/>
      <w:r>
        <w:rPr>
          <w:lang w:val="hi_IN" w:bidi="hi_IN"/>
        </w:rPr>
      </w:r>
      <w:r>
        <w:rPr>
          <w:lang w:val="hi_IN" w:bidi="hi_IN"/>
        </w:rPr>
        <w:t>पौलुस को आशा है कि सेवक सच में अच्छी सेवा करेंगे, और पौलुस अच्छी सेवा करने के लिए एक कारण और प्रतिफल का उल्लेख करता है। पौलुस कहता है, "जो लोग सेवकों के रूप में अच्छी सेवा करते हैं, वे अपने लिए अच्छा स्थान या आदर पाते हैं, और उस विश्वास में बड़ा भरोसा भी पाते हैं जो मसीह यीशु में है।" जब कोई सेवक अच्छी सेवा करता है, तो उसे सम्मान प्राप्त होता है, ठीक वैसे ही जैसे किसी विश्वास में स्थिर व्यक्ति को मिलता है। सेवक यीशु में अपने विश्वास के बारे में निडरता से बोलने में भी आत्मविश्वास महसूस करेगा, और सेवक का यीशु पर विश्वास समय के साथ बढ़ता जाएगा।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ऐसा करते समय, आप पौलुस, तीमुथियुस, परमेश्वर, एक या अधिक सेवकों, समुदाय के अन्य लोगों, पत्नियों या स्त्रियों, सेवक के बच्चों और घराने और यीशु मसीह का प्रतिनिधित्व करने के लिए चित्र या वस्तुएँ बना सकते हैं। समुदाय के लोग सेवक का सम्मान करेंगे और उसकी करीब से जाँच करेंगे। पौलुस द्वारा बताए गए विभिन्न तरीकों से सेवक को सम्मानजनक व्यवहार प्रदर्शित करना चाहिए। इस बारे में सोचें कि आप विभिन्न अच्छे काम कैसे दिखाएँगे जो सेवक, उनकी पत्नियाँ और अन्य स्त्रियाँ करती हैं। जब आप इन आयतों की कहानी को दोबारा बताना शुरू करते हैं, तो याद रखें कि पौलुस के विचार पहले सेवकों के बारे में हैं, फिर पत्नियों या स्त्रियों, फिर उनके परिवारों के बारे में और सेवकों के अच्छे काम के प्रतिफल के बारे में हैं। ये गतिविधियाँ आपके समूह को इस भाग के प्रवाह की कल्पना करने में मदद कर सकती हैं।</w:t>
      </w:r>
      <w:r>
        <w:rPr>
          <w:lang w:val="hi_IN" w:bidi="hi_IN"/>
        </w:rPr>
      </w:r>
    </w:p>
    <w:p>
      <w:pPr>
        <w:pStyle w:val="Heading3"/>
      </w:pPr>
      <w:r>
        <w:rPr>
          <w:lang w:val="hi_IN" w:bidi="hi_IN"/>
        </w:rPr>
        <w:t>पाठ को नाटकीय रूप देना</w:t>
      </w:r>
    </w:p>
    <w:p>
      <w:pPr/>
      <w:r>
        <w:rPr>
          <w:lang w:val="hi_IN" w:bidi="hi_IN"/>
        </w:rPr>
      </w:r>
      <w:r>
        <w:rPr>
          <w:lang w:val="hi_IN" w:bidi="hi_IN"/>
        </w:rPr>
        <w:t>1 तीमुथियुस 3:8–13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तीन हिस्से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सेवक</w:t>
      </w:r>
    </w:p>
    <w:p>
      <w:pPr>
        <w:pStyle w:val="ListBullet"/>
        <w:spacing w:line="240" w:lineRule="auto"/>
        <w:ind w:left="720"/>
      </w:pPr>
      <w:r>
        <w:rPr>
          <w:lang w:val="hi_IN" w:bidi="hi_IN"/>
        </w:rPr>
      </w:r>
      <w:r>
        <w:rPr>
          <w:lang w:val="hi_IN" w:bidi="hi_IN"/>
        </w:rPr>
        <w:t>कलीसिया में अन्य लोग</w:t>
      </w:r>
    </w:p>
    <w:p>
      <w:pPr>
        <w:pStyle w:val="ListBullet"/>
        <w:spacing w:line="240" w:lineRule="auto"/>
        <w:ind w:left="720"/>
      </w:pPr>
      <w:r>
        <w:rPr>
          <w:lang w:val="hi_IN" w:bidi="hi_IN"/>
        </w:rPr>
      </w:r>
      <w:r>
        <w:rPr>
          <w:lang w:val="hi_IN" w:bidi="hi_IN"/>
        </w:rPr>
        <w:t>पत्नियाँ या स्त्रियाँ</w:t>
      </w:r>
    </w:p>
    <w:p>
      <w:pPr>
        <w:pStyle w:val="ListBullet"/>
        <w:spacing w:line="240" w:lineRule="auto"/>
        <w:ind w:left="720"/>
      </w:pPr>
      <w:r>
        <w:rPr>
          <w:lang w:val="hi_IN" w:bidi="hi_IN"/>
        </w:rPr>
      </w:r>
      <w:r>
        <w:rPr>
          <w:lang w:val="hi_IN" w:bidi="hi_IN"/>
        </w:rPr>
        <w:t>बच्चे और घराना</w:t>
      </w:r>
    </w:p>
    <w:p>
      <w:pPr>
        <w:pStyle w:val="ListBullet"/>
        <w:spacing w:line="240" w:lineRule="auto"/>
        <w:ind w:left="720"/>
      </w:pPr>
      <w:r>
        <w:rPr>
          <w:lang w:val="hi_IN" w:bidi="hi_IN"/>
        </w:rPr>
      </w:r>
      <w:r>
        <w:rPr>
          <w:lang w:val="hi_IN" w:bidi="hi_IN"/>
        </w:rPr>
        <w:t>मसीह यीशु</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देखरेख करने वालों की तरह, सेवकों को भी गरिमापूर्ण होना चाहिए, सच बोलना चाहिए, पियक्‍कड़ नहीं होना चाहिए, और लालची नहीं होना चाहिए। एक सेवक को लगातार अच्छी शिक्षा सिखाना चाहिए और यह समझना चाहिए कि वह सही काम कर रहा है या गलत। कलीसिया को सेवकों की परीक्षा लेनी चाहिए ताकि यह देखा जा सके कि वे निर्दोष हैं या नहीं।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उस व्यक्ति से पूछें जो सेवक का किरदार निभाता है,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सेवकों की पत्नियों को ऐसा जीवन जीना चाहिए कि अन्य लोग उनका आदर और सम्मान करें। पत्नियों को अन्य लोगों के बारे में अपमानजनक बातें नहीं कहनी चाहिए। पत्नियों को आत्म-संयम का अभ्यास करना चाहिए। पत्नियों को सभी बातों में विश्वासयोग्य होना चाहिए।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 स्त्री का किरदार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एक सेवक को अपनी एक पत्नी के प्रति विश्वासयोग्य होना चाहिए और अपने घर का अच्छी तरह से प्रबंधन करना चाहिए। फिर परमेश्वर उस सेवक को उस आदर के कारण प्रतिफल देता है जो समुदाय के अन्य लोग सेवक के लिए रखते हैं। और सेवक अपने विश्वास के बारे में बहादुरी से बोल सकता है क्योंकि सेवक मसीह यीशु पर अधिक से अधिक भरोसा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कलीसिया के सदस्यों का किरदार निभाने वाले लोगों से पूछें, "आप क्या महसूस कर रहे हैं या क्या सोच रहे हैं?" लोग इस तरह के उत्तर दे सकते हैं, जैसे:</w:t>
      </w:r>
      <w:r>
        <w:rPr>
          <w:lang w:val="hi_IN" w:bidi="hi_IN"/>
        </w:rPr>
      </w:r>
    </w:p>
    <w:p>
      <w:pPr>
        <w:pStyle w:val="Heading3"/>
      </w:pPr>
      <w:r>
        <w:rPr>
          <w:lang w:val="hi_IN" w:bidi="hi_IN"/>
        </w:rPr>
        <w:t>आवश्यक जानकारी</w:t>
      </w:r>
    </w:p>
    <w:p>
      <w:pPr/>
      <w:r>
        <w:rPr>
          <w:lang w:val="hi_IN" w:bidi="hi_IN"/>
        </w:rPr>
      </w:r>
      <w:r>
        <w:rPr>
          <w:lang w:val="hi_IN" w:bidi="hi_IN"/>
        </w:rPr>
        <w:t>1 तीमुथियुस 3:8–13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सेवक</w:t>
      </w:r>
      <w:r>
        <w:rPr>
          <w:lang w:val="hi_IN" w:bidi="hi_IN"/>
        </w:rPr>
        <w:t xml:space="preserve"> वह व्यक्ति होता है जो दूसरों का दास होता है। कलीसिया के सन्दर्भ में, सेवक एक मसीही होता है जिसका कलीसिया में एक विशेष काम होता है। सेवक विश्वासियों की विशेष आवश्यकताओं की देखभाल करते हैं। इस भाग में, पौलुस सेवक के विशेष कार्यों या कौशल का वर्णन नहीं करता है, बल्कि उसके सुसंगत, अच्छे और सम्मानजनक व्यवहार के गुणों पर ध्यान केंद्रित करता है।</w:t>
      </w:r>
    </w:p>
    <w:p>
      <w:pPr/>
      <w:r>
        <w:rPr>
          <w:lang w:val="hi_IN" w:bidi="hi_IN"/>
        </w:rPr>
      </w:r>
      <w:r>
        <w:rPr>
          <w:lang w:val="hi_IN" w:bidi="hi_IN"/>
        </w:rPr>
        <w:t>इस सेवा की भूमिका के लिए, अधिकांश अंग्रेजी अनुवादों में "डीकन" शब्द का उपयोग किया गया है, लेकिन एक और विकल्प यह है कि "कलीसिया के सहायक" या "कलीसिया के आधिकारिक कार्यकर्ता" कहा जाए। आपको ऐसा शब्द चुनना चाहिए जो आपकी संस्कृति में ऐसे अगुआई के काम के लिए उपयुक्त हो।</w:t>
      </w:r>
    </w:p>
    <w:p>
      <w:pPr/>
      <w:r>
        <w:rPr>
          <w:lang w:val="hi_IN" w:bidi="hi_IN"/>
        </w:rPr>
      </w:r>
      <w:r>
        <w:rPr>
          <w:lang w:val="hi_IN" w:bidi="hi_IN"/>
        </w:rPr>
        <w:t xml:space="preserve">यहाँ रुकें और समूह में इस प्रश्न पर चर्चा करें: आपकी संस्कृति में लोग अक्सर उन लोगों के बारे में बात करने के लिए किन शब्दों का उपयोग करते हैं जो दूसरों की सेवा करते हैं? कलीसिया के सन्दर्भ में किसी आधिकारिक कलीसिया के कर्मचारी के लिए किन शब्दों का उपयोग करना उचित हो सकता है? वह शब्द चुनें जो सबसे उपयुक्त है। अधिक जानकारी के लिए मुख्य शब्दावली में </w:t>
      </w:r>
      <w:r>
        <w:rPr>
          <w:b/>
          <w:lang w:val="hi_IN" w:bidi="hi_IN"/>
        </w:rPr>
        <w:t>सेवक</w:t>
      </w:r>
      <w:r>
        <w:rPr>
          <w:lang w:val="hi_IN" w:bidi="hi_IN"/>
        </w:rPr>
        <w:t xml:space="preserve"> को देखें। यदि आपने पहले ही बाइबल की किसी अन्य पुस्तक में इस शब्द का अनुवाद किया है, तो उसी शब्द का इस्तेमाल करें जिसका इस्तेमाल आपने वहाँ किया है। ऑडियो को यहाँ रोकें।</w:t>
      </w:r>
    </w:p>
    <w:p>
      <w:pPr/>
      <w:r>
        <w:rPr>
          <w:lang w:val="hi_IN" w:bidi="hi_IN"/>
        </w:rPr>
      </w:r>
      <w:r>
        <w:rPr>
          <w:lang w:val="hi_IN" w:bidi="hi_IN"/>
        </w:rPr>
        <w:t xml:space="preserve">पौलुस कहता है कि सेवक और स्त्रियों दोनों को </w:t>
      </w:r>
      <w:r>
        <w:rPr>
          <w:b/>
          <w:lang w:val="hi_IN" w:bidi="hi_IN"/>
        </w:rPr>
        <w:t>गरिमामय</w:t>
      </w:r>
      <w:r>
        <w:rPr>
          <w:lang w:val="hi_IN" w:bidi="hi_IN"/>
        </w:rPr>
        <w:t xml:space="preserve"> होना चाहिए। इसका अर्थ है कि सेवक और स्त्रियों को वे लोग होना चाहिए जिनके व्यवहार के कारण अन्य लोग उनका आदर और सम्मान करें। पौलुस ने भी इस शब्द का उपयोग 1 तीमुथियुस में पहले किया था। सेवकों और स्त्रियों दोनों के लिए गरिमामय के लिए इसी शब्द या वाक्यांश का उपयोग करें।</w:t>
      </w:r>
    </w:p>
    <w:p>
      <w:pPr/>
      <w:r>
        <w:rPr>
          <w:lang w:val="hi_IN" w:bidi="hi_IN"/>
        </w:rPr>
      </w:r>
      <w:r>
        <w:rPr>
          <w:lang w:val="hi_IN" w:bidi="hi_IN"/>
        </w:rPr>
        <w:t xml:space="preserve">सेवक को बहुत अधिक </w:t>
      </w:r>
      <w:r>
        <w:rPr>
          <w:b/>
          <w:lang w:val="hi_IN" w:bidi="hi_IN"/>
        </w:rPr>
        <w:t>दाखमधु</w:t>
      </w:r>
      <w:r>
        <w:rPr>
          <w:lang w:val="hi_IN" w:bidi="hi_IN"/>
        </w:rPr>
        <w:t xml:space="preserve"> भी नहीं पीना चाहिए। दाखमधु एक ऐसा पेय है जिसे लोग किण्वित अंगूरों से बनाते हैं। दाखमधु मादक है, और यदि कोई व्यक्ति बहुत अधिक दाखमधु पीता है, तो वह व्यक्ति नशे में हो जाएगा। जब पौलुस ने यह पत्र लिखा था, तब लोग आमतौर पर अपने भोजन के साथ दाखमधु पीते थे। पिछले भाग में पौलुस के पुरनियों के लिए दिए गए निर्देशों के समान सेवकों को भी नशे में नहीं होना चाहिए।</w:t>
      </w:r>
    </w:p>
    <w:p>
      <w:pPr/>
      <w:r>
        <w:rPr>
          <w:lang w:val="hi_IN" w:bidi="hi_IN"/>
        </w:rPr>
      </w:r>
      <w:r>
        <w:rPr>
          <w:lang w:val="hi_IN" w:bidi="hi_IN"/>
        </w:rPr>
        <w:t xml:space="preserve">यहाँ रुकें और चर्चा करें कि आप </w:t>
      </w:r>
      <w:r>
        <w:rPr>
          <w:b/>
          <w:lang w:val="hi_IN" w:bidi="hi_IN"/>
        </w:rPr>
        <w:t>दाखमधु</w:t>
      </w:r>
      <w:r>
        <w:rPr>
          <w:lang w:val="hi_IN" w:bidi="hi_IN"/>
        </w:rPr>
        <w:t xml:space="preserve"> के लिए किस शब्द का उपयोग करेंगे। अधिक जानकारी के लिए मुख्य शब्दावली में </w:t>
      </w:r>
      <w:r>
        <w:rPr>
          <w:b/>
          <w:lang w:val="hi_IN" w:bidi="hi_IN"/>
        </w:rPr>
        <w:t>दाखमधु</w:t>
      </w:r>
      <w:r>
        <w:rPr>
          <w:lang w:val="hi_IN" w:bidi="hi_IN"/>
        </w:rPr>
        <w:t xml:space="preserve"> देखें। यदि आपने पहले ही बाइबल की किसी अन्य पुस्तक में इस शब्द का अनुवाद किया है, तो उसी शब्द का इस्तेमाल करें जिसका इस्तेमाल आपने वहाँ किया है। ऑडियो को यहाँ रोकें।</w:t>
      </w:r>
    </w:p>
    <w:p>
      <w:pPr/>
      <w:r>
        <w:rPr>
          <w:lang w:val="hi_IN" w:bidi="hi_IN"/>
        </w:rPr>
      </w:r>
      <w:r>
        <w:rPr>
          <w:lang w:val="hi_IN" w:bidi="hi_IN"/>
        </w:rPr>
        <w:t xml:space="preserve">जब कोई व्यक्ति सही काम करता है तो </w:t>
      </w:r>
      <w:r>
        <w:rPr>
          <w:b/>
          <w:lang w:val="hi_IN" w:bidi="hi_IN"/>
        </w:rPr>
        <w:t>विवेक</w:t>
      </w:r>
      <w:r>
        <w:rPr>
          <w:lang w:val="hi_IN" w:bidi="hi_IN"/>
        </w:rPr>
        <w:t xml:space="preserve"> उसे अच्छा महसूस कराता है। यदि कोई व्यक्ति कुछ गलत करता है तो विवेक उसे शर्मिंदा या दोषी महसूस कराता है। जिस व्यक्ति के विवेक शुद्ध है, वह दोषी या शर्मिंदा नहीं महसूस करता है, बल्कि अच्छा महसूस करता है, क्योंकि वह व्यक्ति जानता है कि उसने सही काम किया है। पौलुस ने तीमुथियुस को लिखे इस पत्र की शुरुआत में इस शब्द का उपयोग किया। शुद्ध विवेक के लिए उसी शब्द का उपयोग करें जो आपने उस भाग में उपयोग किया है।</w:t>
      </w:r>
    </w:p>
    <w:p>
      <w:pPr/>
      <w:r>
        <w:rPr>
          <w:lang w:val="hi_IN" w:bidi="hi_IN"/>
        </w:rPr>
      </w:r>
      <w:r>
        <w:rPr>
          <w:lang w:val="hi_IN" w:bidi="hi_IN"/>
        </w:rPr>
        <w:t xml:space="preserve">इस भाग के अगले भाग में, पौलुस </w:t>
      </w:r>
      <w:r>
        <w:rPr>
          <w:b/>
          <w:lang w:val="hi_IN" w:bidi="hi_IN"/>
        </w:rPr>
        <w:t>स्त्रियों</w:t>
      </w:r>
      <w:r>
        <w:rPr>
          <w:lang w:val="hi_IN" w:bidi="hi_IN"/>
        </w:rPr>
        <w:t xml:space="preserve"> के लिए जिस शब्द का उपयोग करता है वह या तो किसी भी स्त्री को सन्दर्भित कर सकता है या विशेष रूप से पत्नी को। हम नहीं जानते कि पौलुस पुरुष सेवकों की पत्नियों को सम्बोधित करता है, या वह उन स्त्रियों को सम्बोधित करता है जो सेवक थीं। किसी भी स्थिति में, कलीसिया के जीवन में कुछ स्त्रियों की महत्वपूर्ण भूमिकाएँ थीं, और पौलुस उन गुणों के बारे में बात करना चाहता है जिन्हें इन स्त्रियों को भी प्रदर्शित करने की आवश्यकता है। कुछ भाषाओं में इस शब्द को अस्पष्ट रखने का स्वाभाविक तरीका है। लेकिन कुछ भाषाओं में, जैसे कि अंग्रेजी, लोगों को एक विशेष शब्द चुनना चाहिए। यदि आपकी भाषा के लिए भी यही स्थिति है, तो "स्त्रियाँ" चुनना सबसे अच्छा होगा।</w:t>
      </w:r>
    </w:p>
    <w:p>
      <w:pPr/>
      <w:r>
        <w:rPr>
          <w:lang w:val="hi_IN" w:bidi="hi_IN"/>
        </w:rPr>
      </w:r>
      <w:r>
        <w:rPr>
          <w:lang w:val="hi_IN" w:bidi="hi_IN"/>
        </w:rPr>
        <w:t xml:space="preserve">इस भाग के अन्तिम भाग में, पौलुस यह अपेक्षा करता है कि सेवक कुछ मायनों में देखरेख करने वालों के समान व्यवहार करें। जिस प्रकार एक देखरेख करने वाले को एक ही स्त्री का पति होना चाहिए, और जिस प्रकार एक देखरेख करने वाले को अपने बच्चों और </w:t>
      </w:r>
      <w:r>
        <w:rPr>
          <w:b/>
          <w:lang w:val="hi_IN" w:bidi="hi_IN"/>
        </w:rPr>
        <w:t>घराने</w:t>
      </w:r>
      <w:r>
        <w:rPr>
          <w:lang w:val="hi_IN" w:bidi="hi_IN"/>
        </w:rPr>
        <w:t xml:space="preserve"> का अच्छी तरह से प्रबंधन करना चाहिए, उसी प्रकार एक सेवक को भी ऐसा ही करना चाहिए। इन अवधारणाओं का अनुवाद उसी तरह करें जैसे आपने पिछले भाग में किया है, और घराने के लिए उसी शब्द या वाक्यांश का उपयोग करें जो आपने पिछले भागों में उपयोग किया है। याद रखें कि </w:t>
      </w:r>
      <w:r>
        <w:rPr>
          <w:lang w:val="hi_IN" w:bidi="hi_IN"/>
        </w:rPr>
        <w:t>घराना</w:t>
      </w:r>
      <w:r>
        <w:rPr>
          <w:lang w:val="hi_IN" w:bidi="hi_IN"/>
        </w:rPr>
        <w:t xml:space="preserve"> शब्द मुख्य शब्दावली में है। </w:t>
      </w:r>
    </w:p>
    <w:p>
      <w:pPr/>
      <w:r>
        <w:rPr>
          <w:lang w:val="hi_IN" w:bidi="hi_IN"/>
        </w:rPr>
      </w:r>
      <w:r>
        <w:rPr>
          <w:lang w:val="hi_IN" w:bidi="hi_IN"/>
        </w:rPr>
        <w:t xml:space="preserve">जब पौलुस मसीह यीशु पर </w:t>
      </w:r>
      <w:r>
        <w:rPr>
          <w:b/>
          <w:lang w:val="hi_IN" w:bidi="hi_IN"/>
        </w:rPr>
        <w:t>विश्वास</w:t>
      </w:r>
      <w:r>
        <w:rPr>
          <w:lang w:val="hi_IN" w:bidi="hi_IN"/>
        </w:rPr>
        <w:t xml:space="preserve"> की बात करता है, तो विश्वास के लिए उसी शब्द या वाक्यांश का उपयोग करें जो आपने पिछले भागों में उपयोग किया है। अधिक जानकारी के लिए मुख्य शब्दावली में </w:t>
      </w:r>
      <w:r>
        <w:rPr>
          <w:lang w:val="hi_IN" w:bidi="hi_IN"/>
        </w:rPr>
        <w:t>विश्वास</w:t>
      </w:r>
      <w:r>
        <w:rPr>
          <w:lang w:val="hi_IN" w:bidi="hi_IN"/>
        </w:rPr>
        <w:t xml:space="preserve"> शब्द देखें। </w:t>
      </w:r>
    </w:p>
    <w:p>
      <w:pPr/>
      <w:r>
        <w:rPr>
          <w:lang w:val="hi_IN" w:bidi="hi_IN"/>
        </w:rPr>
      </w:r>
      <w:r>
        <w:rPr>
          <w:lang w:val="hi_IN" w:bidi="hi_IN"/>
        </w:rPr>
        <w:t xml:space="preserve">अन्त में, ध्यान दें कि पौलुस कैसे कहता है कि इन लोगों का विश्वास </w:t>
      </w:r>
      <w:r>
        <w:rPr>
          <w:b/>
          <w:lang w:val="hi_IN" w:bidi="hi_IN"/>
        </w:rPr>
        <w:t>मसीह</w:t>
      </w:r>
      <w:r>
        <w:rPr>
          <w:lang w:val="hi_IN" w:bidi="hi_IN"/>
        </w:rPr>
        <w:t xml:space="preserve"> यीशु पर है। मसीह के लिए उसी शब्द का प्रयोग करें जिसका प्रयोग आपने पिछले भागों में किया है। अधिक जानकारी के लिए मुख्य शब्दावली में </w:t>
      </w:r>
      <w:r>
        <w:rPr>
          <w:lang w:val="hi_IN" w:bidi="hi_IN"/>
        </w:rPr>
        <w:t>मसीह</w:t>
      </w:r>
      <w:r>
        <w:rPr>
          <w:lang w:val="hi_IN" w:bidi="hi_IN"/>
        </w:rPr>
        <w:t xml:space="preserve"> शब्द को देखें। </w:t>
      </w:r>
      <w:r>
        <w:rPr>
          <w:lang w:val="hi_IN" w:bidi="hi_IN"/>
        </w:rPr>
      </w:r>
    </w:p>
    <w:p>
      <w:pPr>
        <w:pStyle w:val="Heading3"/>
      </w:pPr>
      <w:r>
        <w:rPr>
          <w:lang w:val="hi_IN" w:bidi="hi_IN"/>
        </w:rPr>
        <w:t>वचन बोलना</w:t>
      </w:r>
    </w:p>
    <w:p>
      <w:pPr/>
      <w:r>
        <w:rPr>
          <w:lang w:val="hi_IN" w:bidi="hi_IN"/>
        </w:rPr>
      </w:r>
      <w:r>
        <w:rPr>
          <w:lang w:val="hi_IN" w:bidi="hi_IN"/>
        </w:rPr>
        <w:t>1 तीमुथियुस 3:8–13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तीमुथियुस 3:14–16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तीमुथियुस 3:14–16 को सुनें और अपने मन में रखें।</w:t>
      </w:r>
    </w:p>
    <w:p>
      <w:pPr/>
      <w:r>
        <w:rPr>
          <w:lang w:val="hi_IN" w:bidi="hi_IN"/>
        </w:rPr>
      </w:r>
      <w:r>
        <w:rPr>
          <w:lang w:val="hi_IN" w:bidi="hi_IN"/>
        </w:rPr>
        <w:t>यदि सम्भव हो, तो 1 तीमुथियुस 3:14–16 के ऑडियो संस्करण को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परिचय</w:t>
      </w:r>
    </w:p>
    <w:p>
      <w:pPr/>
      <w:r>
        <w:rPr>
          <w:lang w:val="hi_IN" w:bidi="hi_IN"/>
        </w:rPr>
      </w:r>
      <w:r>
        <w:rPr>
          <w:lang w:val="hi_IN" w:bidi="hi_IN"/>
        </w:rPr>
        <w:t>1 तीमुथियुस 3:14–16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इतिहास के इस समय, दुनिया में कलीसिया तेजी से बढ़ रही थी, इसलिए कलीसियाओं को अगुवाई के बारे में स्पष्ट निर्देशों की आवश्यकता थी। इससे पहले पत्र में, पौलुस ने तीमुथियुस को निर्देश दिया कि झूठे शिक्षकों से कैसे व्यवहार करें। फिर पौलुस ने समझाया कि कलीसिया के देखरेख करने वालों और सेवकों को कैसा व्यवहार करना चाहिए। पौलुस ने तीमुथियुस को एक पत्र में ये बातें समझाई क्योंकि वह शायद कुछ समय तक तीमुथियुस से मिलने नहीं जा पाएगा, और वह चाहता था कि इफिसुस की कलीसिया के विश्वासी जानें कि विश्वासियों को कैसा व्यवहार करना चाहिए।</w:t>
      </w:r>
    </w:p>
    <w:p>
      <w:pPr/>
      <w:r>
        <w:rPr>
          <w:lang w:val="hi_IN" w:bidi="hi_IN"/>
        </w:rPr>
      </w:r>
      <w:r>
        <w:rPr>
          <w:lang w:val="hi_IN" w:bidi="hi_IN"/>
        </w:rPr>
        <w:t>पौलुस विशेष भाषा का उपयोग हमें यह समझने में मदद करने के लिए करता है कि कलीसिया के विश्वासी एक साथ कैसे काम करते हैं। सबसे पहले, पौलुस कहता है कि कलीसिया के विश्वासी एक घराने के समान हैं। मसीही परमेश्वर के बच्चे हैं, और मसीही एक-दूसरे से भाइयों और बहनों की तरह व्यवहार करते हैं। इस प्रकार, मसीही बच्चों और परिवार के समान हैं जो सभी एक घराने में मिलकर रहते हैं और काम करते हैं। हालाँकि, यह घराने विशेष है, क्योंकि यह जीवित परमेश्वर का घराने है। जीवित परमेश्वर शक्तिशाली है और मसीहियों के बीच रहता है। जीवित परमेश्वर मसीहियों के जीवन को बदल देता है। पौलुस इन विश्वासियों को याद दिलाता है कि उनका परमेश्वर उन झूठे, कमजोर देवताओं से अलग है जिनकी आराधना इफिसियों के लोग करते हैं।</w:t>
      </w:r>
    </w:p>
    <w:p>
      <w:pPr/>
      <w:r>
        <w:rPr>
          <w:lang w:val="hi_IN" w:bidi="hi_IN"/>
        </w:rPr>
      </w:r>
      <w:r>
        <w:rPr>
          <w:lang w:val="hi_IN" w:bidi="hi_IN"/>
        </w:rPr>
        <w:t>पौलुस यीशु की सच्ची शिक्षा को एक इमारत के रूप में वर्णित करता है। जैसे एक खम्भा और नींव किसी इमारत को सहारा देते हैं, उसी तरह विश्वासियों का समुदाय या कलीसिया यीशु की सच्ची शिक्षा का समर्थन और मजबूत करती है। कई संस्कृतियाँ अपनी इमारतों को मजबूत बनाने के लिए खम्भों और नींव का उपयोग करती हैं। इफिसुस के शहर में बड़ी इमारतें थीं जिन्हें ढहने से बचाने के लिए समर्थन की आवश्यकता थी। निर्माणकर्ताओं ने फर्श को छत से जोड़ने के लिए खंभे या स्तंभ बनाए। निर्माणकर्ताओं ने इमारत को पृथ्वी से जोड़ने के लिए एक नींव भी रखी ताकि इमारत मजबूत हो और गिर न सके।</w:t>
      </w:r>
    </w:p>
    <w:p>
      <w:pPr/>
      <w:r>
        <w:rPr>
          <w:lang w:val="hi_IN" w:bidi="hi_IN"/>
        </w:rPr>
      </w:r>
      <w:r>
        <w:rPr>
          <w:lang w:val="hi_IN" w:bidi="hi_IN"/>
        </w:rPr>
        <w:t xml:space="preserve">यहाँ रुकें और </w:t>
      </w:r>
      <w:r>
        <w:rPr>
          <w:b/>
          <w:lang w:val="hi_IN" w:bidi="hi_IN"/>
        </w:rPr>
        <w:t>खम्भों और एक मन्दिर की नींव</w:t>
      </w:r>
      <w:r>
        <w:rPr>
          <w:lang w:val="hi_IN" w:bidi="hi_IN"/>
        </w:rPr>
        <w:t xml:space="preserve"> की तस्वीर को देखें। समूह के रूप में चर्चा करें: आप अपनी इमारतों को कैसे मजबूत बनाते हैं? इस ऑडियो को यहाँ रोकें।</w:t>
      </w:r>
    </w:p>
    <w:p>
      <w:pPr/>
      <w:r>
        <w:rPr>
          <w:lang w:val="hi_IN" w:bidi="hi_IN"/>
        </w:rPr>
      </w:r>
      <w:r>
        <w:rPr>
          <w:lang w:val="hi_IN" w:bidi="hi_IN"/>
        </w:rPr>
        <w:t>यहाँ रुकें और समूह में इस प्रश्न पर चर्चा करें: पौलुस इस बारे में बात करता है कि कलीसिया को परमेश्वर के घराने की तरह कैसे व्यवहार करना चाहिए। परमेश्वर के घराने का हिस्सा होना मसीहियों के एक-दूसरे के साथ व्यवहार करने के तरीके को कैसे बदल देता है? इस ऑडियो को यहाँ रोकें।</w:t>
      </w:r>
    </w:p>
    <w:p>
      <w:pPr/>
      <w:r>
        <w:rPr>
          <w:lang w:val="hi_IN" w:bidi="hi_IN"/>
        </w:rPr>
      </w:r>
      <w:r>
        <w:rPr>
          <w:lang w:val="hi_IN" w:bidi="hi_IN"/>
        </w:rPr>
        <w:t>जीवित परमेश्वर, परमेश्वर की कलीसिया में परमेश्वर के लोगों के बीच रहता है। यह सत्य ही विश्वासियों को कलीसिया की मजबूत नींव बनने की अनुमति देता है। अब पौलुस परमेश्वर की स्तुति करता है। पौलुस "भक्ति का भेद या रहस्य" की महानता को बताता है, जो वह रहस्य है जो परमेश्वर ने हमें प्रकट किया कि हम कैसे ऐसा जीवन जी सकते हैं जो परमेश्वर को खुश करता है। आपको प्रेरितों के काम से याद हो सकता है कि इफिसियों के लोग अपनी झूठी देवी आर्तेमिस से प्रेम करते थे और यहाँ तक कि आर्तेमिस को "महान" भी कहते थे। पौलुस इफिसियों के लोगों द्वारा अपनी झूठी देवी को महान समझने के तरीके और जीवित परमेश्वर यीशु के वास्तविक महान होने के तरीके के बीच अंतर बताता है। पौलुस यीशु के बारे में इस महत्वपूर्ण सत्य को सिखाने के लिए एक भजन या गीत का उपयोग करता है जिसे हर कोई जानता होगा।</w:t>
      </w:r>
    </w:p>
    <w:p>
      <w:pPr/>
      <w:r>
        <w:rPr>
          <w:lang w:val="hi_IN" w:bidi="hi_IN"/>
        </w:rPr>
      </w:r>
      <w:r>
        <w:rPr>
          <w:lang w:val="hi_IN" w:bidi="hi_IN"/>
        </w:rPr>
        <w:t>यहाँ रुकें और समूह में इस प्रश्न पर चर्चा करें: कई कलीसिया और संस्कृतियाँ महत्वपूर्ण सच्चाइयों को अच्छी तरह से सीखने के लिए समुदाय में एक साथ गीतों को गाते हैं। किसी ऐसे समय का वर्णन करें जब आपने एक समूह के साथ गाना गाया था। आप किस प्रकार की बातों के बारे में गाएँगे? इस ऑडियो को यहाँ रोकें।</w:t>
      </w:r>
    </w:p>
    <w:p>
      <w:pPr/>
      <w:r>
        <w:rPr>
          <w:lang w:val="hi_IN" w:bidi="hi_IN"/>
        </w:rPr>
      </w:r>
      <w:r>
        <w:rPr>
          <w:lang w:val="hi_IN" w:bidi="hi_IN"/>
        </w:rPr>
        <w:t>गीत इस बारे में है कि लोगों ने यीशु को शरीर में कैसे देखा। दूसरे शब्दों में, यीशु मनुष्य बन गया। यह गीत आगे सिखाता है कि आत्मा ने यीशु को कैसे सही ठहराया, या दिखाया कि यीशु सही था। शुरुआती मसीहियों ने शायद सोचा कि जब यीशु का बपतिस्मा हुआ या जब परमेश्वर ने यीशु को मरे हुए लोगों में से जिलाया तो परमेश्वर की आत्मा ने दिखाया कि यीशु सही था। किसी भी स्थिति में, परमेश्वर के आत्मा ने सभी को दिखाया कि यीशु वही है जो यीशु ने कहा था कि वह है, और यीशु किसी भी गलत काम से निर्दोष था।</w:t>
      </w:r>
    </w:p>
    <w:p>
      <w:pPr/>
      <w:r>
        <w:rPr>
          <w:lang w:val="hi_IN" w:bidi="hi_IN"/>
        </w:rPr>
      </w:r>
      <w:r>
        <w:rPr>
          <w:lang w:val="hi_IN" w:bidi="hi_IN"/>
        </w:rPr>
        <w:t>यहाँ रुकें और समूह में इस प्रश्न पर चर्चा करें: दुनिया भर की कई संस्कृतियों में, न्यायी घोषणा करते हैं कि कोई व्यक्ति निर्दोष है। न्यायी आपकी संस्कृति में किसी को निर्दोष कैसे घोषित करते हैं? किसी ऐसे व्यक्ति की कहानी सुनाएँ जिस पर झूठा आरोप लगाया गया था, लेकिन एक न्यायी ने उसे निर्दोष घोषित किया। इस ऑडियो को यहाँ रोकें।</w:t>
      </w:r>
    </w:p>
    <w:p>
      <w:pPr/>
      <w:r>
        <w:rPr>
          <w:lang w:val="hi_IN" w:bidi="hi_IN"/>
        </w:rPr>
      </w:r>
      <w:r>
        <w:rPr>
          <w:lang w:val="hi_IN" w:bidi="hi_IN"/>
        </w:rPr>
        <w:t>यह महत्वपूर्ण था कि स्वर्गीय प्राणी भी यीशु के जीवन की घटनाओं को देखे। स्वर्गदूत भी इस बात के गवाह थे कि यीशु कौन था। स्वर्गदूत अलौकिक प्राणी हैं जिन्हें परमेश्वर ने परमेश्वर की आराधना करने के लिए बनाया है। यीशु ने शायद अपने जीवन में कई समयों पर अपने आप को स्वर्गदूतों को दिखाया होगा, लेकिन यह गीत हमें नहीं बताता कि यह कब हुआ था।</w:t>
      </w:r>
    </w:p>
    <w:p>
      <w:pPr/>
      <w:r>
        <w:rPr>
          <w:lang w:val="hi_IN" w:bidi="hi_IN"/>
        </w:rPr>
      </w:r>
      <w:r>
        <w:rPr>
          <w:lang w:val="hi_IN" w:bidi="hi_IN"/>
        </w:rPr>
        <w:t>यहाँ रुकें और समूह में इस प्रश्न पर चर्चा करें: किसे सुसमाचार का गवाह बनने की आवश्यकता है? जब कोई व्यक्ति किसी दूसरे व्यक्ति को गलत काम करने के आरोप से निर्दोष साबित करता है, तो उस जानकारी को सुनने की किसे जरूरत है? इस ऑडियो को यहाँ रोकें।</w:t>
      </w:r>
    </w:p>
    <w:p>
      <w:pPr/>
      <w:r>
        <w:rPr>
          <w:lang w:val="hi_IN" w:bidi="hi_IN"/>
        </w:rPr>
      </w:r>
      <w:r>
        <w:rPr>
          <w:lang w:val="hi_IN" w:bidi="hi_IN"/>
        </w:rPr>
        <w:t>अन्त में, गीत दुनिया में कलीसिया के मिशन के बारे में बात करता है। चेले दुनिया भर के विभिन्न जातियों या जनसमूहों के बीच यीशु का प्रचार करते हैं। दुनिया के लोग यीशु पर विश्वास करते थे। यह गीत इस बात पर प्रकाश डालता है कि जब कलीसिया जातियों में यीशु का प्रचार करती है तो क्या होता है—पूरी दुनिया के लोग यीशु पर विश्वास करने लगते हैं! गीत का अंत यीशु को "महिमा में ऊपर ले जाया गया" के साथ होता है, जो बताता है कि कैसे परमेश्वर ने यीशु को स्वर्ग में ले लिया। यह एक अद्भुत बात थी!</w:t>
      </w:r>
      <w:r>
        <w:rPr>
          <w:lang w:val="hi_IN" w:bidi="hi_IN"/>
        </w:rPr>
      </w:r>
    </w:p>
    <w:p>
      <w:pPr>
        <w:pStyle w:val="Heading3"/>
      </w:pPr>
      <w:r>
        <w:rPr>
          <w:lang w:val="hi_IN" w:bidi="hi_IN"/>
        </w:rPr>
        <w:t>घटनाओं को समझाना</w:t>
      </w:r>
    </w:p>
    <w:p>
      <w:pPr/>
      <w:r>
        <w:rPr>
          <w:lang w:val="hi_IN" w:bidi="hi_IN"/>
        </w:rPr>
      </w:r>
      <w:r>
        <w:rPr>
          <w:lang w:val="hi_IN" w:bidi="hi_IN"/>
        </w:rPr>
        <w:t>1 तीमुथियुस 3:14–16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दो हिस्से हैं।</w:t>
      </w:r>
    </w:p>
    <w:p>
      <w:pPr/>
      <w:r>
        <w:rPr>
          <w:lang w:val="hi_IN" w:bidi="hi_IN"/>
        </w:rPr>
      </w:r>
      <w:r>
        <w:rPr>
          <w:b/>
          <w:lang w:val="hi_IN" w:bidi="hi_IN"/>
        </w:rPr>
        <w:t>पहले भाग में:</w:t>
      </w:r>
      <w:r>
        <w:rPr>
          <w:lang w:val="hi_IN" w:bidi="hi_IN"/>
        </w:rPr>
        <w:t xml:space="preserve"> पौलुस तीमुथियुस से कहता है कि वह तीमुथियुस को इसलिए लिख रहा है ताकि विश्वासी जान सकें कि परमेश्वर के घराने में उन्हें कैसा व्यवहार करना चाहिए।</w:t>
      </w:r>
    </w:p>
    <w:p>
      <w:pPr/>
      <w:r>
        <w:rPr>
          <w:lang w:val="hi_IN" w:bidi="hi_IN"/>
        </w:rPr>
      </w:r>
      <w:r>
        <w:rPr>
          <w:b/>
          <w:lang w:val="hi_IN" w:bidi="hi_IN"/>
        </w:rPr>
        <w:t>दूसरे भाग में:</w:t>
      </w:r>
      <w:r>
        <w:rPr>
          <w:lang w:val="hi_IN" w:bidi="hi_IN"/>
        </w:rPr>
        <w:t xml:space="preserve"> एक भजन यीशु मसीह को भक्ति का भेद या रहस्य के रूप में वर्णित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 लेखक के रूप में</w:t>
      </w:r>
    </w:p>
    <w:p>
      <w:pPr>
        <w:pStyle w:val="ListBullet"/>
        <w:spacing w:line="240" w:lineRule="auto"/>
        <w:ind w:left="720"/>
      </w:pPr>
      <w:r>
        <w:rPr>
          <w:lang w:val="hi_IN" w:bidi="hi_IN"/>
        </w:rPr>
      </w:r>
      <w:r>
        <w:rPr>
          <w:lang w:val="hi_IN" w:bidi="hi_IN"/>
        </w:rPr>
        <w:t>तीमुथियुस, इस संदेश के प्राप्तकर्ता के रूप में</w:t>
      </w:r>
    </w:p>
    <w:p>
      <w:pPr>
        <w:pStyle w:val="ListBullet"/>
        <w:spacing w:line="240" w:lineRule="auto"/>
        <w:ind w:left="720"/>
      </w:pPr>
      <w:r>
        <w:rPr>
          <w:lang w:val="hi_IN" w:bidi="hi_IN"/>
        </w:rPr>
      </w:r>
      <w:r>
        <w:rPr>
          <w:lang w:val="hi_IN" w:bidi="hi_IN"/>
        </w:rPr>
        <w:t>इफिसुस की कलीसिया</w:t>
      </w:r>
    </w:p>
    <w:p>
      <w:pPr/>
      <w:r>
        <w:rPr>
          <w:lang w:val="hi_IN" w:bidi="hi_IN"/>
        </w:rPr>
      </w:r>
      <w:r>
        <w:rPr>
          <w:lang w:val="hi_IN" w:bidi="hi_IN"/>
        </w:rPr>
        <w:t>इस भजन में शामिल पात्र हैं:</w:t>
      </w:r>
    </w:p>
    <w:p>
      <w:pPr>
        <w:pStyle w:val="ListBullet"/>
        <w:spacing w:line="240" w:lineRule="auto"/>
        <w:ind w:left="720"/>
      </w:pPr>
      <w:r>
        <w:rPr>
          <w:lang w:val="hi_IN" w:bidi="hi_IN"/>
        </w:rPr>
      </w:r>
      <w:r>
        <w:rPr>
          <w:lang w:val="hi_IN" w:bidi="hi_IN"/>
        </w:rPr>
        <w:t>यीशु मसीह, भजन के हर भाग के विषय के रूप में</w:t>
      </w:r>
    </w:p>
    <w:p>
      <w:pPr>
        <w:pStyle w:val="ListBullet"/>
        <w:spacing w:line="240" w:lineRule="auto"/>
        <w:ind w:left="720"/>
      </w:pPr>
      <w:r>
        <w:rPr>
          <w:lang w:val="hi_IN" w:bidi="hi_IN"/>
        </w:rPr>
      </w:r>
      <w:r>
        <w:rPr>
          <w:lang w:val="hi_IN" w:bidi="hi_IN"/>
        </w:rPr>
        <w:t>स्वर्गदूत जिन्होंने यीशु को देखा</w:t>
      </w:r>
    </w:p>
    <w:p>
      <w:pPr>
        <w:pStyle w:val="ListBullet"/>
        <w:spacing w:line="240" w:lineRule="auto"/>
        <w:ind w:left="720"/>
      </w:pPr>
      <w:r>
        <w:rPr>
          <w:lang w:val="hi_IN" w:bidi="hi_IN"/>
        </w:rPr>
      </w:r>
      <w:r>
        <w:rPr>
          <w:lang w:val="hi_IN" w:bidi="hi_IN"/>
        </w:rPr>
        <w:t>दुनिया की जातियाँ या लोग</w:t>
      </w:r>
    </w:p>
    <w:p>
      <w:pPr>
        <w:pStyle w:val="ListBullet"/>
        <w:spacing w:line="240" w:lineRule="auto"/>
        <w:ind w:left="720"/>
      </w:pPr>
      <w:r>
        <w:rPr>
          <w:lang w:val="hi_IN" w:bidi="hi_IN"/>
        </w:rPr>
      </w:r>
      <w:r>
        <w:rPr>
          <w:lang w:val="hi_IN" w:bidi="hi_IN"/>
        </w:rPr>
        <w:t>पवित्र आत्मा जिसने यीशु को निर्दोष ठहराया</w:t>
      </w:r>
    </w:p>
    <w:p>
      <w:pPr>
        <w:pStyle w:val="ListBullet"/>
        <w:spacing w:line="240" w:lineRule="auto"/>
        <w:ind w:left="720"/>
      </w:pPr>
      <w:r>
        <w:rPr>
          <w:lang w:val="hi_IN" w:bidi="hi_IN"/>
        </w:rPr>
      </w:r>
      <w:r>
        <w:rPr>
          <w:lang w:val="hi_IN" w:bidi="hi_IN"/>
        </w:rPr>
        <w:t>परमेश्वर जिसने यीशु को महिमा में उठा लिया</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भाग में, इस बात पर ध्यान दें कि पौलुस तीमुथियुस को पत्र लिखने का कारण कैसे बताता है—कि मसीही जानेंगे कि परमेश्वर के घराने में कैसे व्यवहार करना चाहिए।</w:t>
      </w:r>
    </w:p>
    <w:p>
      <w:pPr/>
      <w:r>
        <w:rPr>
          <w:lang w:val="hi_IN" w:bidi="hi_IN"/>
        </w:rPr>
      </w:r>
      <w:r>
        <w:rPr>
          <w:lang w:val="hi_IN" w:bidi="hi_IN"/>
        </w:rPr>
        <w:t>याद रखें कि पौलुस कलीसिया की तुलना परमेश्वर के घराने से कैसे करता है। पौलुस कलीसिया की तुलना एक खम्भे और नींव से भी करता है जो यीशु के बारे में शिक्षाओं के सत्य को समर्थन देता है।</w:t>
      </w:r>
    </w:p>
    <w:p>
      <w:pPr/>
      <w:r>
        <w:rPr>
          <w:lang w:val="hi_IN" w:bidi="hi_IN"/>
        </w:rPr>
      </w:r>
      <w:r>
        <w:rPr>
          <w:lang w:val="hi_IN" w:bidi="hi_IN"/>
        </w:rPr>
        <w:t>यहाँ रुकें और चर्चा करें कि आप कलीसिया के सदस्यों की तुलना एक इमारत के कुछ हिस्सों से कैसे करेंगे। आपकी संस्कृति में, इमारत के कौन से हिस्से इमारत को मजबूत होने में मदद करते हैं? यह कैसे प्रभावित करेगा कि आप पत्र के इस भाग का अनुवाद कैसे करते हैं? इस ऑडियो को यहाँ रोकें।</w:t>
      </w:r>
    </w:p>
    <w:p>
      <w:pPr/>
      <w:r>
        <w:rPr>
          <w:lang w:val="hi_IN" w:bidi="hi_IN"/>
        </w:rPr>
      </w:r>
      <w:r>
        <w:rPr>
          <w:lang w:val="hi_IN" w:bidi="hi_IN"/>
        </w:rPr>
        <w:t>इस बात पर ध्यान दें कि पौलुस इस भाग के दूसरे हिस्से में भजन को कैसे पेश करता है। पौलुस सभी को यह स्वीकार करने के लिए कहता है कि भक्ति का भेद या रहस्य महान है। दूसरे शब्दों में, भजन यीशु के काम के माध्यम से भक्ति के रहस्य को समझाता है। यह रहस्य वह रहस्य है जो परमेश्वर ने हमें उस समय प्रकट किया जब परमेश्वर ने हमें यीशु के जीवन, मृत्यु और पुनरुत्थान का उद्देश्य समझाया था। भक्ति का अर्थ विश्वासियों के व्यवहार के तरीके और उस सत्य से है जो विश्वासी यीशु के बारे में जानते हैं।</w:t>
      </w:r>
    </w:p>
    <w:p>
      <w:pPr/>
      <w:r>
        <w:rPr>
          <w:lang w:val="hi_IN" w:bidi="hi_IN"/>
        </w:rPr>
      </w:r>
      <w:r>
        <w:rPr>
          <w:lang w:val="hi_IN" w:bidi="hi_IN"/>
        </w:rPr>
        <w:t>यहाँ रुकें और समूह में इस प्रश्न पर चर्चा करें: इस भजन के परिचय का अनुवाद करने का एक तरीका है, "हम पुष्टि कर सकते हैं, 'जो शिक्षाएँ परमेश्वर ने प्रकट की हैं वे पूरी तरह से सत्य हैं।" चर्चा करें कि आप लोगों को भक्ति के भेद को समझने और उसे स्वीकार करने के लिए बुलाने का अनुवाद कैसे करेंगे। इस ऑडियो को यहाँ रोकें।</w:t>
      </w:r>
    </w:p>
    <w:p>
      <w:pPr/>
      <w:r>
        <w:rPr>
          <w:lang w:val="hi_IN" w:bidi="hi_IN"/>
        </w:rPr>
      </w:r>
      <w:r>
        <w:rPr>
          <w:lang w:val="hi_IN" w:bidi="hi_IN"/>
        </w:rPr>
        <w:t>याद रखें कि पौलुस तीमुथियुस और पूरी इफिसुस की कलीसिया से कहता है कि वे भजन को स्वीकार करें और उससे सहमत हों।</w:t>
      </w:r>
    </w:p>
    <w:p>
      <w:pPr/>
      <w:r>
        <w:rPr>
          <w:lang w:val="hi_IN" w:bidi="hi_IN"/>
        </w:rPr>
      </w:r>
      <w:r>
        <w:rPr>
          <w:lang w:val="hi_IN" w:bidi="hi_IN"/>
        </w:rPr>
        <w:t>याद रखें कि पौलुस तीमुथियुस और पूरी इफिसुस की कलीसिया से कहता है कि वे भजन को स्वीकार करें और उससे सहमत हों। भजन यीशु के बारे में बात करता है।</w:t>
      </w:r>
    </w:p>
    <w:p>
      <w:pPr/>
      <w:r>
        <w:rPr>
          <w:lang w:val="hi_IN" w:bidi="hi_IN"/>
        </w:rPr>
      </w:r>
      <w:r>
        <w:rPr>
          <w:lang w:val="hi_IN" w:bidi="hi_IN"/>
        </w:rPr>
        <w:t>याद रखें कि यीशु पूरी तरह से परमेश्वर और पूरी तरह से मनुष्य दोनों है। जब गीत इस बारे में बात करता है कि यीशु ने अपने आप को कैसे प्रकट किया, तो गीत इस बात पर जोर देता है कि यीशु पूरी तरह से मनुष्य है। भजन का लेखक देह शब्द या किसी व्यक्ति के शरीर का भौतिक भाग का उपयोग यह दिखाने के लिए करता है कि यीशु का शरीर भी मनुष्य की तरह था।</w:t>
      </w:r>
    </w:p>
    <w:p>
      <w:pPr/>
      <w:r>
        <w:rPr>
          <w:lang w:val="hi_IN" w:bidi="hi_IN"/>
        </w:rPr>
      </w:r>
      <w:r>
        <w:rPr>
          <w:lang w:val="hi_IN" w:bidi="hi_IN"/>
        </w:rPr>
        <w:t>याद रखें कि आत्मा पवित्र आत्मा को दर्शाता है, इसलिए स्पष्ट रहें कि अनुवाद परमेश्वर की आत्मा के अलावा किसी अन्य आत्मा को दर्शाता नहीं है। इस बात पर भी ध्यान दें कि पवित्र आत्मा ने किस प्रकार यीशु को निर्दोष साबित किया या दिखाया कि यीशु निर्दोष था।</w:t>
      </w:r>
    </w:p>
    <w:p>
      <w:pPr/>
      <w:r>
        <w:rPr>
          <w:lang w:val="hi_IN" w:bidi="hi_IN"/>
        </w:rPr>
      </w:r>
      <w:r>
        <w:rPr>
          <w:lang w:val="hi_IN" w:bidi="hi_IN"/>
        </w:rPr>
        <w:t>याद रखें कि स्वर्गदूत अलौकिक प्राणी हैं और उनका उद्देश्य परमेश्वर की आराधना करना है।</w:t>
      </w:r>
    </w:p>
    <w:p>
      <w:pPr/>
      <w:r>
        <w:rPr>
          <w:lang w:val="hi_IN" w:bidi="hi_IN"/>
        </w:rPr>
      </w:r>
      <w:r>
        <w:rPr>
          <w:lang w:val="hi_IN" w:bidi="hi_IN"/>
        </w:rPr>
        <w:t>याद रखें कि गीत का ध्यान यीशु का प्रचार करने वाले विश्वासियों पर जाता है। जब विश्वासी परमेश्वर के भेद या परमेश्वर के रहस्य को समझते हैं, तो विश्वासी अन्य जातियों या अन्य लोगों के समूहों को यीशु के बारे में प्रचार करते हैं। परिणामस्वरूप, पूरी दुनिया के लोग यीशु पर विश्वास करते हैं।</w:t>
      </w:r>
    </w:p>
    <w:p>
      <w:pPr/>
      <w:r>
        <w:rPr>
          <w:lang w:val="hi_IN" w:bidi="hi_IN"/>
        </w:rPr>
      </w:r>
      <w:r>
        <w:rPr>
          <w:lang w:val="hi_IN" w:bidi="hi_IN"/>
        </w:rPr>
        <w:t>याद रखें कि गीत, गीत के अन्त में यीशु की स्तुति करता है। परमेश्वर यीशु को राजा की तरह महिमा में या वैभव में और सामर्थ्य में उठा लेता है।</w:t>
      </w:r>
    </w:p>
    <w:p>
      <w:pPr/>
      <w:r>
        <w:rPr>
          <w:lang w:val="hi_IN" w:bidi="hi_IN"/>
        </w:rPr>
      </w:r>
      <w:r>
        <w:rPr>
          <w:lang w:val="hi_IN" w:bidi="hi_IN"/>
        </w:rPr>
        <w:t>यहाँ रुकें और समूह में इस प्रश्न पर चर्चा करें: भजन में यीशु का नाम नहीं लिया गया है, लेकिन कभी-कभी किसी भाषा में यह माँग हो सकती है कि आपका अनुवाद यीशु को हर कार्य का विषय बनाए। चर्चा करें कि क्या आपको इस भजन के अपने अनुवाद में यीशु का नाम लेने की आवश्यकता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कलीसिया में विश्वासियों का प्रतिनिधित्व करने के लिए वस्तुओं या लोगों का उपयोग करने पर विचार करें। जब पौलुस सिखाता है कि विश्वासियों को कैसे जीना चाहिए, तो वह दिखाता है कि विश्वासी उन लोगों के घराने के समान कैसे हैं जो एक साथ रहते हैं और काम करते हैं। फिर दिखाएँ कि विश्वासी कैसे एक नींव और खम्भों के समान हैं जो एक इमारत को मजबूत बनाते हैं। आप अपनी संस्कृति में मजबूत इमारतें कैसे दिखाते हैं? फिर, दिखाएँ कि विश्वासी यीशु की कहानी को कैसे देखते हैं जब यीशु मनुष्य बनता है और पवित्र आत्मा यह प्रचार करता है कि यीशु सभी गलत कामों से निर्दोष है। दिखाएँ कि विश्वासी दुनिया में सभी को यीशु के बारे में कैसे प्रचार करते हैं, और दुनिया भर के लोग कैसे विश्वास करते हैं! फिर दिखाएँ कि परमेश्वर एक राजा की तरह यीशु को कैसे महिमा और सामर्थ्य में उठा लेता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नाटकीय रूप देना</w:t>
      </w:r>
    </w:p>
    <w:p>
      <w:pPr/>
      <w:r>
        <w:rPr>
          <w:lang w:val="hi_IN" w:bidi="hi_IN"/>
        </w:rPr>
      </w:r>
      <w:r>
        <w:rPr>
          <w:lang w:val="hi_IN" w:bidi="hi_IN"/>
        </w:rPr>
        <w:t>1 तीमुथियुस 3:14–16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 लेखक के रूप में</w:t>
      </w:r>
    </w:p>
    <w:p>
      <w:pPr>
        <w:pStyle w:val="ListBullet"/>
        <w:spacing w:line="240" w:lineRule="auto"/>
        <w:ind w:left="720"/>
      </w:pPr>
      <w:r>
        <w:rPr>
          <w:lang w:val="hi_IN" w:bidi="hi_IN"/>
        </w:rPr>
      </w:r>
      <w:r>
        <w:rPr>
          <w:lang w:val="hi_IN" w:bidi="hi_IN"/>
        </w:rPr>
        <w:t>तीमुथियुस, इस संदेश के प्राप्तकर्ता के रूप में</w:t>
      </w:r>
    </w:p>
    <w:p>
      <w:pPr>
        <w:pStyle w:val="ListBullet"/>
        <w:spacing w:line="240" w:lineRule="auto"/>
        <w:ind w:left="720"/>
      </w:pPr>
      <w:r>
        <w:rPr>
          <w:lang w:val="hi_IN" w:bidi="hi_IN"/>
        </w:rPr>
      </w:r>
      <w:r>
        <w:rPr>
          <w:lang w:val="hi_IN" w:bidi="hi_IN"/>
        </w:rPr>
        <w:t>इफिसुस की कलीसिया</w:t>
      </w:r>
    </w:p>
    <w:p>
      <w:pPr/>
      <w:r>
        <w:rPr>
          <w:lang w:val="hi_IN" w:bidi="hi_IN"/>
        </w:rPr>
      </w:r>
      <w:r>
        <w:rPr>
          <w:lang w:val="hi_IN" w:bidi="hi_IN"/>
        </w:rPr>
        <w:t>इस भजन में शामिल पात्र हैं:</w:t>
      </w:r>
    </w:p>
    <w:p>
      <w:pPr>
        <w:pStyle w:val="ListBullet"/>
        <w:spacing w:line="240" w:lineRule="auto"/>
        <w:ind w:left="720"/>
      </w:pPr>
      <w:r>
        <w:rPr>
          <w:lang w:val="hi_IN" w:bidi="hi_IN"/>
        </w:rPr>
      </w:r>
      <w:r>
        <w:rPr>
          <w:lang w:val="hi_IN" w:bidi="hi_IN"/>
        </w:rPr>
        <w:t>यीशु मसीह, भजन के हर भाग के विषय के रूप में</w:t>
      </w:r>
    </w:p>
    <w:p>
      <w:pPr>
        <w:pStyle w:val="ListBullet"/>
        <w:spacing w:line="240" w:lineRule="auto"/>
        <w:ind w:left="720"/>
      </w:pPr>
      <w:r>
        <w:rPr>
          <w:lang w:val="hi_IN" w:bidi="hi_IN"/>
        </w:rPr>
      </w:r>
      <w:r>
        <w:rPr>
          <w:lang w:val="hi_IN" w:bidi="hi_IN"/>
        </w:rPr>
        <w:t>स्वर्गदूत जिन्होंने यीशु को देखा</w:t>
      </w:r>
    </w:p>
    <w:p>
      <w:pPr>
        <w:pStyle w:val="ListBullet"/>
        <w:spacing w:line="240" w:lineRule="auto"/>
        <w:ind w:left="720"/>
      </w:pPr>
      <w:r>
        <w:rPr>
          <w:lang w:val="hi_IN" w:bidi="hi_IN"/>
        </w:rPr>
      </w:r>
      <w:r>
        <w:rPr>
          <w:lang w:val="hi_IN" w:bidi="hi_IN"/>
        </w:rPr>
        <w:t>दुनिया की जातियाँ या लोग</w:t>
      </w:r>
    </w:p>
    <w:p>
      <w:pPr>
        <w:pStyle w:val="ListBullet"/>
        <w:spacing w:line="240" w:lineRule="auto"/>
        <w:ind w:left="720"/>
      </w:pPr>
      <w:r>
        <w:rPr>
          <w:lang w:val="hi_IN" w:bidi="hi_IN"/>
        </w:rPr>
      </w:r>
      <w:r>
        <w:rPr>
          <w:lang w:val="hi_IN" w:bidi="hi_IN"/>
        </w:rPr>
        <w:t>पवित्र आत्मा जिसने यीशु को निर्दोष ठहराया</w:t>
      </w:r>
    </w:p>
    <w:p>
      <w:pPr>
        <w:pStyle w:val="ListBullet"/>
        <w:spacing w:line="240" w:lineRule="auto"/>
        <w:ind w:left="720"/>
      </w:pPr>
      <w:r>
        <w:rPr>
          <w:lang w:val="hi_IN" w:bidi="hi_IN"/>
        </w:rPr>
      </w:r>
      <w:r>
        <w:rPr>
          <w:lang w:val="hi_IN" w:bidi="hi_IN"/>
        </w:rPr>
        <w:t>परमेश्वर जिसने यीशु को महिमा में उठा लिया</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तीमुथियुस को एक पत्र लिख रहा है। पौलुस इस बारे में बात करता है कि वह जल्द ही व्यक्तिगत रूप से तीमुथियुस से मिलने की उम्मीद करता है, लेकिन पौलुस निर्देशों के साथ एक पत्र लिखना चाहता है ताकि विश्वासियों को पता चले कि परमेश्वर के घराने के सदस्यों के रूप में उन्हें कैसा व्यवहार करना चाहिए।</w:t>
      </w:r>
    </w:p>
    <w:p>
      <w:pPr/>
      <w:r>
        <w:rPr>
          <w:lang w:val="hi_IN" w:bidi="hi_IN"/>
        </w:rPr>
      </w:r>
      <w:r>
        <w:rPr>
          <w:lang w:val="hi_IN" w:bidi="hi_IN"/>
        </w:rPr>
        <w:t>नाटक को रोकें। 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 तीमुथियुस से प्रेम करता हूँ, और मैं तीमुथियुस के सलाहकार की तरह महसूस करता हूँ; या</w:t>
      </w:r>
    </w:p>
    <w:p>
      <w:pPr>
        <w:pStyle w:val="ListBullet"/>
        <w:spacing w:line="240" w:lineRule="auto"/>
        <w:ind w:left="720"/>
      </w:pPr>
      <w:r>
        <w:rPr>
          <w:lang w:val="hi_IN" w:bidi="hi_IN"/>
        </w:rPr>
      </w:r>
      <w:r>
        <w:rPr>
          <w:lang w:val="hi_IN" w:bidi="hi_IN"/>
        </w:rPr>
        <w:t>मैं इस बारे में सोच रहा हूँ कि यह इफिसुस की कलीसिया की कैसे मदद करेगा।</w:t>
      </w:r>
    </w:p>
    <w:p>
      <w:pPr/>
      <w:r>
        <w:rPr>
          <w:lang w:val="hi_IN" w:bidi="hi_IN"/>
        </w:rPr>
      </w:r>
      <w:r>
        <w:rPr>
          <w:lang w:val="hi_IN" w:bidi="hi_IN"/>
        </w:rPr>
        <w:t>नाटक जारी रखें।</w:t>
      </w:r>
    </w:p>
    <w:p>
      <w:pPr/>
      <w:r>
        <w:rPr>
          <w:lang w:val="hi_IN" w:bidi="hi_IN"/>
        </w:rPr>
      </w:r>
      <w:r>
        <w:rPr>
          <w:lang w:val="hi_IN" w:bidi="hi_IN"/>
        </w:rPr>
        <w:t>पौलुस का किरदार निभाने वाला व्यक्ति परमेश्वर के घराने को कलीसिया के रूप में वर्णित करता है। फिर पौलुस का किरदार निभाने वाला व्यक्ति इस बारे में बात करता है कि जीवित परमेश्वर की कलीसिया यीशु के बारे में सच्ची शिक्षा का खम्भा और नींव है।</w:t>
      </w:r>
    </w:p>
    <w:p>
      <w:pPr/>
      <w:r>
        <w:rPr>
          <w:lang w:val="hi_IN" w:bidi="hi_IN"/>
        </w:rPr>
      </w:r>
      <w:r>
        <w:rPr>
          <w:lang w:val="hi_IN" w:bidi="hi_IN"/>
        </w:rPr>
        <w:t>नाटक को रोकें। तीमुथियुस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मुझे ऐसा लगता है कि कलीसिया मेरे अनुमान से कहीं अधिक महत्वपूर्ण है; या</w:t>
      </w:r>
    </w:p>
    <w:p>
      <w:pPr>
        <w:pStyle w:val="ListBullet"/>
        <w:spacing w:line="240" w:lineRule="auto"/>
        <w:ind w:left="720"/>
      </w:pPr>
      <w:r>
        <w:rPr>
          <w:lang w:val="hi_IN" w:bidi="hi_IN"/>
        </w:rPr>
      </w:r>
      <w:r>
        <w:rPr>
          <w:lang w:val="hi_IN" w:bidi="hi_IN"/>
        </w:rPr>
        <w:t>मैं बहुत खुश हूँ कि हमारे घराने में जीवित और शक्तिशाली परमेश्वर है! या</w:t>
      </w:r>
    </w:p>
    <w:p>
      <w:pPr>
        <w:pStyle w:val="ListBullet"/>
        <w:spacing w:line="240" w:lineRule="auto"/>
        <w:ind w:left="720"/>
      </w:pPr>
      <w:r>
        <w:rPr>
          <w:lang w:val="hi_IN" w:bidi="hi_IN"/>
        </w:rPr>
      </w:r>
      <w:r>
        <w:rPr>
          <w:lang w:val="hi_IN" w:bidi="hi_IN"/>
        </w:rPr>
        <w:t>मैं यीशु के बारे में सत्य साझा करने की अपनी जिम्मेदारी के बारे में सोचता हूँ।</w:t>
      </w:r>
    </w:p>
    <w:p>
      <w:pPr/>
      <w:r>
        <w:rPr>
          <w:lang w:val="hi_IN" w:bidi="hi_IN"/>
        </w:rPr>
      </w:r>
      <w:r>
        <w:rPr>
          <w:lang w:val="hi_IN" w:bidi="hi_IN"/>
        </w:rPr>
        <w:t>नाटक जारी रखें।</w:t>
      </w:r>
    </w:p>
    <w:p>
      <w:pPr/>
      <w:r>
        <w:rPr>
          <w:lang w:val="hi_IN" w:bidi="hi_IN"/>
        </w:rPr>
      </w:r>
      <w:r>
        <w:rPr>
          <w:lang w:val="hi_IN" w:bidi="hi_IN"/>
        </w:rPr>
        <w:t>पौलुस बताता है कि उसने एक भजन को शामिल किया है जो एक ऐसा स्वीकारोक्ति है जिस पर विश्वासी सहमत हैं। यह भजन भक्ति के भेद की महानता को व्यक्त करता है, जो वह रहस्य है जो परमेश्वर ने यीशु के बारे में प्रकट किया था। भजन तब शुरू होता है जब यीशु मसीह अपने आप को एक मनुष्य के रूप में प्रकट करता है। फिर पवित्र आत्मा यीशु को निर्दोष साबित करता है या बेगुनाह दिखाता है। स्वर्गदूत यीशु को देखते हैं।</w:t>
      </w:r>
    </w:p>
    <w:p>
      <w:pPr/>
      <w:r>
        <w:rPr>
          <w:lang w:val="hi_IN" w:bidi="hi_IN"/>
        </w:rPr>
      </w:r>
      <w:r>
        <w:rPr>
          <w:lang w:val="hi_IN" w:bidi="hi_IN"/>
        </w:rPr>
        <w:t>नाटक को रोकें। स्वर्गदूतों का किरदार निभाने वाले लोगों से पूछें, "आप क्या महसूस कर रहे हैं या क्या सोच रहे हैं?" लोग इस तरह के उत्तर दे सकते हैं, जैसे:</w:t>
      </w:r>
    </w:p>
    <w:p>
      <w:pPr>
        <w:pStyle w:val="ListBullet"/>
        <w:spacing w:line="240" w:lineRule="auto"/>
        <w:ind w:left="720"/>
      </w:pPr>
      <w:r>
        <w:rPr>
          <w:lang w:val="hi_IN" w:bidi="hi_IN"/>
        </w:rPr>
      </w:r>
      <w:r>
        <w:rPr>
          <w:lang w:val="hi_IN" w:bidi="hi_IN"/>
        </w:rPr>
        <w:t>मुझे लगता है कि हमने हमेशा जिस चीज़ का इंतजार किया है, वह अन्त में हो रहा है; या</w:t>
      </w:r>
    </w:p>
    <w:p>
      <w:pPr>
        <w:pStyle w:val="ListBullet"/>
        <w:spacing w:line="240" w:lineRule="auto"/>
        <w:ind w:left="720"/>
      </w:pPr>
      <w:r>
        <w:rPr>
          <w:lang w:val="hi_IN" w:bidi="hi_IN"/>
        </w:rPr>
      </w:r>
      <w:r>
        <w:rPr>
          <w:lang w:val="hi_IN" w:bidi="hi_IN"/>
        </w:rPr>
        <w:t>मैं परमेश्वर की महान बुद्धि के बारे में सोचता हूँ; या</w:t>
      </w:r>
    </w:p>
    <w:p>
      <w:pPr>
        <w:pStyle w:val="ListBullet"/>
        <w:spacing w:line="240" w:lineRule="auto"/>
        <w:ind w:left="720"/>
      </w:pPr>
      <w:r>
        <w:rPr>
          <w:lang w:val="hi_IN" w:bidi="hi_IN"/>
        </w:rPr>
      </w:r>
      <w:r>
        <w:rPr>
          <w:lang w:val="hi_IN" w:bidi="hi_IN"/>
        </w:rPr>
        <w:t>मैं इस बारे में सोचता हूँ कि शुरुआत से ही यह योजना कैसी थी।</w:t>
      </w:r>
    </w:p>
    <w:p>
      <w:pPr/>
      <w:r>
        <w:rPr>
          <w:lang w:val="hi_IN" w:bidi="hi_IN"/>
        </w:rPr>
      </w:r>
      <w:r>
        <w:rPr>
          <w:lang w:val="hi_IN" w:bidi="hi_IN"/>
        </w:rPr>
        <w:t>नाटक जारी रखें।</w:t>
      </w:r>
    </w:p>
    <w:p>
      <w:pPr/>
      <w:r>
        <w:rPr>
          <w:lang w:val="hi_IN" w:bidi="hi_IN"/>
        </w:rPr>
      </w:r>
      <w:r>
        <w:rPr>
          <w:lang w:val="hi_IN" w:bidi="hi_IN"/>
        </w:rPr>
        <w:t>फिर विश्वासी जातियों को सुसमाचार का प्रचार करना शुरू करते हैं, और लोग पूरी दुनिया में यीशु मसीह पर अपना विश्वास रखते हैं। भजन तब समाप्त होता है जब परमेश्वर यीशु को महिमा में ले जाता है, जिसका अर्थ है कि परमेश्वर यीशु को परमेश्वर के साथ लेता है।</w:t>
      </w:r>
    </w:p>
    <w:p>
      <w:pPr/>
      <w:r>
        <w:rPr>
          <w:lang w:val="hi_IN" w:bidi="hi_IN"/>
        </w:rPr>
      </w:r>
      <w:r>
        <w:rPr>
          <w:b/>
          <w:lang w:val="hi_IN" w:bidi="hi_IN"/>
        </w:rPr>
        <w:t>यह रिकॉर्डिंग का अंत है।</w:t>
      </w:r>
      <w:r>
        <w:rPr>
          <w:lang w:val="hi_IN" w:bidi="hi_IN"/>
        </w:rPr>
      </w:r>
    </w:p>
    <w:p>
      <w:pPr>
        <w:pStyle w:val="Heading3"/>
      </w:pPr>
      <w:r>
        <w:rPr>
          <w:lang w:val="hi_IN" w:bidi="hi_IN"/>
        </w:rPr>
        <w:t>आवश्यक जानकारी</w:t>
      </w:r>
    </w:p>
    <w:p>
      <w:pPr/>
      <w:r>
        <w:rPr>
          <w:lang w:val="hi_IN" w:bidi="hi_IN"/>
        </w:rPr>
      </w:r>
      <w:r>
        <w:rPr>
          <w:lang w:val="hi_IN" w:bidi="hi_IN"/>
        </w:rPr>
        <w:t>1 तीमुथियुस 3:14–16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कहता है कि वह तीमुथियुस को लिखता है ताकि लोग जानें कि परमेश्वर के </w:t>
      </w:r>
      <w:r>
        <w:rPr>
          <w:b/>
          <w:lang w:val="hi_IN" w:bidi="hi_IN"/>
        </w:rPr>
        <w:t>घराने</w:t>
      </w:r>
      <w:r>
        <w:rPr>
          <w:lang w:val="hi_IN" w:bidi="hi_IN"/>
        </w:rPr>
        <w:t xml:space="preserve"> में कैसा व्यवहार करना चाहिए। पौलुस </w:t>
      </w:r>
      <w:r>
        <w:rPr>
          <w:b/>
          <w:lang w:val="hi_IN" w:bidi="hi_IN"/>
        </w:rPr>
        <w:t>कलीसिया</w:t>
      </w:r>
      <w:r>
        <w:rPr>
          <w:lang w:val="hi_IN" w:bidi="hi_IN"/>
        </w:rPr>
        <w:t xml:space="preserve"> की तुलना परमेश्वर के घराने से करता है। पौलुस का सुझाव है कि जीवित परमेश्वर कलीसिया के सदस्यों के एक-दूसरे से सम्बन्ध रखने के तरीके को बदल देता है। कलीसिया को खम्भे और सत्य की नींव भी कहा जाता है। घराने और कलीसिया के लिए उसी शब्द या वाक्यांश का इस्तेमाल करें जो आपने पिछले भागों में किया है। घराने और कलीसिया के बारे में अधिक जानकारी के लिए, मुख्य शब्दावली को देखें।</w:t>
      </w:r>
    </w:p>
    <w:p>
      <w:pPr/>
      <w:r>
        <w:rPr>
          <w:lang w:val="hi_IN" w:bidi="hi_IN"/>
        </w:rPr>
      </w:r>
      <w:r>
        <w:rPr>
          <w:lang w:val="hi_IN" w:bidi="hi_IN"/>
        </w:rPr>
        <w:t xml:space="preserve">पौलुस घोषणा करता है कि </w:t>
      </w:r>
      <w:r>
        <w:rPr>
          <w:b/>
          <w:lang w:val="hi_IN" w:bidi="hi_IN"/>
        </w:rPr>
        <w:t>भक्ति</w:t>
      </w:r>
      <w:r>
        <w:rPr>
          <w:lang w:val="hi_IN" w:bidi="hi_IN"/>
        </w:rPr>
        <w:t xml:space="preserve"> कहाँ से आती है, इसका </w:t>
      </w:r>
      <w:r>
        <w:rPr>
          <w:b/>
          <w:lang w:val="hi_IN" w:bidi="hi_IN"/>
        </w:rPr>
        <w:t>भेद</w:t>
      </w:r>
      <w:r>
        <w:rPr>
          <w:lang w:val="hi_IN" w:bidi="hi_IN"/>
        </w:rPr>
        <w:t xml:space="preserve"> महान है। यह भेद एक ऐसा भेद है जिसे हम पहले नहीं जानते थे, लेकिन जब परमेश्वर ने यीशु को भेजा तो परमेश्वर ने हमें इस भेद को प्रकट किया।</w:t>
      </w:r>
    </w:p>
    <w:p>
      <w:pPr/>
      <w:r>
        <w:rPr>
          <w:lang w:val="hi_IN" w:bidi="hi_IN"/>
        </w:rPr>
      </w:r>
      <w:r>
        <w:rPr>
          <w:lang w:val="hi_IN" w:bidi="hi_IN"/>
        </w:rPr>
        <w:t>यहाँ रुकें और समूह में चर्चा करें कि आप रहस्य या भेद के लिए किस शब्द या वाक्यांश का उपयोग करेंगे। यदि आपने पहले ही बाइबल की किसी अन्य पुस्तक में इस शब्द का अनुवाद किया है, तो यहाँ उसी शब्द का उपयोग करें। इस ऑडियो को यहाँ रोकें।</w:t>
      </w:r>
    </w:p>
    <w:p>
      <w:pPr/>
      <w:r>
        <w:rPr>
          <w:lang w:val="hi_IN" w:bidi="hi_IN"/>
        </w:rPr>
      </w:r>
      <w:r>
        <w:rPr>
          <w:lang w:val="hi_IN" w:bidi="hi_IN"/>
        </w:rPr>
        <w:t xml:space="preserve">भक्ति का अर्थ है जब कोई व्यक्ति </w:t>
      </w:r>
      <w:r>
        <w:rPr>
          <w:b/>
          <w:lang w:val="hi_IN" w:bidi="hi_IN"/>
        </w:rPr>
        <w:t>भक्तिपूर्ण</w:t>
      </w:r>
      <w:r>
        <w:rPr>
          <w:lang w:val="hi_IN" w:bidi="hi_IN"/>
        </w:rPr>
        <w:t xml:space="preserve"> जीवन जीता हो, या जब कोई व्यक्ति ऐसा जीवन जीता हो जो परमश्वर को प्रसन्न करता हो। भक्ति या भक्तिपूर्णता के लिए उसी शब्द या वाक्यांश का उपयोग करें जो आपने पिछले भागों में उपयोग किया है, और अधिक जानकारी के लिए मुख्य शब्दावली में भक्ति शब्द देखें।</w:t>
      </w:r>
    </w:p>
    <w:p>
      <w:pPr/>
      <w:r>
        <w:rPr>
          <w:lang w:val="hi_IN" w:bidi="hi_IN"/>
        </w:rPr>
      </w:r>
      <w:r>
        <w:rPr>
          <w:lang w:val="hi_IN" w:bidi="hi_IN"/>
        </w:rPr>
        <w:t xml:space="preserve">भजन या गीत बताता है कि कैसे </w:t>
      </w:r>
      <w:r>
        <w:rPr>
          <w:b/>
          <w:lang w:val="hi_IN" w:bidi="hi_IN"/>
        </w:rPr>
        <w:t>आत्मा</w:t>
      </w:r>
      <w:r>
        <w:rPr>
          <w:lang w:val="hi_IN" w:bidi="hi_IN"/>
        </w:rPr>
        <w:t xml:space="preserve"> ने यीशु को सही ठहराया। पौलुस यहाँ आत्मा का उपयोग पवित्र आत्मा को दर्शाने के लिए करता है।</w:t>
      </w:r>
    </w:p>
    <w:p>
      <w:pPr/>
      <w:r>
        <w:rPr>
          <w:lang w:val="hi_IN" w:bidi="hi_IN"/>
        </w:rPr>
      </w:r>
      <w:r>
        <w:rPr>
          <w:lang w:val="hi_IN" w:bidi="hi_IN"/>
        </w:rPr>
        <w:t>यहाँ रुकें और समूह में चर्चा करें कि आप "परमेश्वर का आत्मा" के लिए किस शब्द या वाक्यांश का इस्तेमाल करेंगे। अधिक जानकारी के लिए मुख्य शब्दावली में पवित्र आत्मा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यह भजन यह भी बताता है कि यीशु </w:t>
      </w:r>
      <w:r>
        <w:rPr>
          <w:b/>
          <w:lang w:val="hi_IN" w:bidi="hi_IN"/>
        </w:rPr>
        <w:t>स्वर्गदूतों</w:t>
      </w:r>
      <w:r>
        <w:rPr>
          <w:lang w:val="hi_IN" w:bidi="hi_IN"/>
        </w:rPr>
        <w:t xml:space="preserve"> को कैसे प्रकट हुआ। स्वर्गदूत अलौकिक प्राणी हैं जिन्हें परमेश्वर ने बनाया है। स्वर्गदूत लोगों को परमेश्वर के संदेश देते हैं, और स्वर्गदूतों का उद्देश्य परमेश्वर की आराधना करना है।</w:t>
      </w:r>
    </w:p>
    <w:p>
      <w:pPr/>
      <w:r>
        <w:rPr>
          <w:lang w:val="hi_IN" w:bidi="hi_IN"/>
        </w:rPr>
      </w:r>
      <w:r>
        <w:rPr>
          <w:lang w:val="hi_IN" w:bidi="hi_IN"/>
        </w:rPr>
        <w:t>यहाँ रुकें और समूह के रूप में चर्चा करें कि आप स्वर्गदूतों के लिए किस शब्द या वाक्यांश का उपयोग करेंगे। अधिक जानकारी के लिए मुख्य शब्दावली में स्वर्गदूतों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विश्वासी </w:t>
      </w:r>
      <w:r>
        <w:rPr>
          <w:b/>
          <w:lang w:val="hi_IN" w:bidi="hi_IN"/>
        </w:rPr>
        <w:t>जातियों</w:t>
      </w:r>
      <w:r>
        <w:rPr>
          <w:lang w:val="hi_IN" w:bidi="hi_IN"/>
        </w:rPr>
        <w:t xml:space="preserve"> या </w:t>
      </w:r>
      <w:r>
        <w:rPr>
          <w:b/>
          <w:lang w:val="hi_IN" w:bidi="hi_IN"/>
        </w:rPr>
        <w:t>लोगों</w:t>
      </w:r>
      <w:r>
        <w:rPr>
          <w:lang w:val="hi_IN" w:bidi="hi_IN"/>
        </w:rPr>
        <w:t xml:space="preserve"> के बीच यीशु का प्रचार करते हैं। यहाँ शब्द </w:t>
      </w:r>
      <w:r>
        <w:rPr>
          <w:b/>
          <w:lang w:val="hi_IN" w:bidi="hi_IN"/>
        </w:rPr>
        <w:t>अन्यजाति</w:t>
      </w:r>
      <w:r>
        <w:rPr>
          <w:lang w:val="hi_IN" w:bidi="hi_IN"/>
        </w:rPr>
        <w:t xml:space="preserve"> या गैर-यहूदी हो सकता है, लेकिन लोग आमतौर पर इसे अलग-अलग लोगों के समूहों के रूप में समझते हैं जो अलग-अलग भाषाएँ बोलने वाले हैं। ये जातियाँ सभी अन्यजाति होंगी, क्योंकि वे यहूदी नहीं होंगी। भजन का लेखक इस बात पर जोर देना चाहता है कि हर कोई हर जगह यीशु के बारे में सुनता है।</w:t>
      </w:r>
    </w:p>
    <w:p>
      <w:pPr/>
      <w:r>
        <w:rPr>
          <w:lang w:val="hi_IN" w:bidi="hi_IN"/>
        </w:rPr>
      </w:r>
      <w:r>
        <w:rPr>
          <w:lang w:val="hi_IN" w:bidi="hi_IN"/>
        </w:rPr>
        <w:t>यहाँ रुकें और समूह में चर्चा करें कि आप जातियों के लिए किस शब्द या वाक्यांश का उपयोग करेंगे। अधिक जानकारी के लिए मुख्य शब्दावली में अन्यजाति और जातियों शब्द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दुनिया यीशु पर </w:t>
      </w:r>
      <w:r>
        <w:rPr>
          <w:b/>
          <w:lang w:val="hi_IN" w:bidi="hi_IN"/>
        </w:rPr>
        <w:t>विश्वास करती थी</w:t>
      </w:r>
      <w:r>
        <w:rPr>
          <w:lang w:val="hi_IN" w:bidi="hi_IN"/>
        </w:rPr>
        <w:t>, या दुनिया यीशु पर भरोसा करती थी।</w:t>
      </w:r>
    </w:p>
    <w:p>
      <w:pPr/>
      <w:r>
        <w:rPr>
          <w:lang w:val="hi_IN" w:bidi="hi_IN"/>
        </w:rPr>
      </w:r>
      <w:r>
        <w:rPr>
          <w:lang w:val="hi_IN" w:bidi="hi_IN"/>
        </w:rPr>
        <w:t>यहाँ रुकें और समूह में चर्चा करें कि आप विश्वास के लिए किस शब्द या वाक्यांश का उपयोग करेंगे। अधिक जानकारी के लिए मुख्य शब्दावली में विश्वास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परमेश्वर ने यीशु को </w:t>
      </w:r>
      <w:r>
        <w:rPr>
          <w:b/>
          <w:lang w:val="hi_IN" w:bidi="hi_IN"/>
        </w:rPr>
        <w:t>महिमा</w:t>
      </w:r>
      <w:r>
        <w:rPr>
          <w:lang w:val="hi_IN" w:bidi="hi_IN"/>
        </w:rPr>
        <w:t xml:space="preserve"> में उठा लिया। जब यीशु परमेश्वर के पास ऊपर गया, तब परमेश्वर ने उसे ऊँचा स्थान दिया। यहाँ महिमा बताती है कि परमेश्वर ने कैसे अपना महान सामर्थ्य और वैभव दिखाया। महिमा के लिए उसी शब्द या वाक्यांश का प्रयोग करें जिसका प्रयोग आपने पिछले भागों में किया है। महिमा के बारे में अधिक जानकारी के लिए, मुख्य शब्दावली को देखें।</w:t>
      </w:r>
    </w:p>
    <w:p>
      <w:pPr/>
      <w:r>
        <w:rPr>
          <w:lang w:val="hi_IN" w:bidi="hi_IN"/>
        </w:rPr>
      </w:r>
      <w:r>
        <w:rPr>
          <w:b/>
          <w:lang w:val="hi_IN" w:bidi="hi_IN"/>
        </w:rPr>
        <w:t>यह रिकॉर्डिंग का अंत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हर एक सदस्य को पाठ्यांश के इस अंतिम संस्करण को बताने का अभ्यास करना चाहिए।</w:t>
      </w:r>
    </w:p>
    <w:p>
      <w:pPr/>
      <w:r>
        <w:rPr>
          <w:lang w:val="hi_IN" w:bidi="hi_IN"/>
        </w:rPr>
      </w:r>
      <w:r>
        <w:rPr>
          <w:b/>
          <w:lang w:val="hi_IN" w:bidi="hi_IN"/>
        </w:rPr>
        <w:t>यह रिकॉर्डिंग का अंत है।</w:t>
      </w:r>
      <w:r>
        <w:rPr>
          <w:lang w:val="hi_IN" w:bidi="hi_IN"/>
        </w:rPr>
      </w:r>
      <w:r>
        <w:rPr>
          <w:lang w:val="hi_IN" w:bidi="hi_IN"/>
        </w:rPr>
      </w:r>
    </w:p>
    <w:p>
      <w:pPr/>
      <w:r>
        <w:rPr>
          <w:lang w:val="hi_IN" w:bidi="hi_IN"/>
        </w:rPr>
      </w:r>
    </w:p>
    <w:p>
      <w:pPr>
        <w:pStyle w:val="Heading2"/>
      </w:pPr>
      <w:r>
        <w:rPr>
          <w:lang w:val="hi_IN" w:bidi="hi_IN"/>
        </w:rPr>
        <w:t>1 तीमुथियुस 4:1–5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तीमुथियुस 4:1–5 को सुनें और अपने मन में रखें।</w:t>
      </w:r>
    </w:p>
    <w:p>
      <w:pPr/>
      <w:r>
        <w:rPr>
          <w:lang w:val="hi_IN" w:bidi="hi_IN"/>
        </w:rPr>
      </w:r>
      <w:r>
        <w:rPr>
          <w:lang w:val="hi_IN" w:bidi="hi_IN"/>
        </w:rPr>
        <w:t>यदि सम्भव हो, तो 1 तीमुथियुस 4:1–5 के ऑडियो संस्करण को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परिचय</w:t>
      </w:r>
    </w:p>
    <w:p>
      <w:pPr/>
      <w:r>
        <w:rPr>
          <w:lang w:val="hi_IN" w:bidi="hi_IN"/>
        </w:rPr>
      </w:r>
      <w:r>
        <w:rPr>
          <w:lang w:val="hi_IN" w:bidi="hi_IN"/>
        </w:rPr>
        <w:t>1 तीमुथियुस 4:1–5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पौलुस के पत्र के इस भाग में, पौलुस इस बात पर चर्चा करना जारी रखता है कि कलीसिया को झूठे शिक्षकों के साथ कैसे व्यवहार करना चाहिए। पौलुस पत्र के पिछले भागों में जिन बातों पर चर्चा कर चुका है, उन्हें अब उससे जोड़ता है जो वह तीमुथियुस को सिखाना जारी रखेगा। पौलुस जो कहता है वह तीमुथियुस के लिए नया नहीं है। पौलुस के पत्र की शुरुआत में, पौलुस ने तीमुथियुस को इफिसुस की कलीसिया के लोगों के बारे में पहले ही चेतावनी दी थी जो पौलुस के सिखाए गए सत्य के विपरीत गलत शिक्षाएँ फैलाते हैं। ये लोग अच्छे से बातें करते हैं और बहुत से लोगों को अपनी शिक्षाओं का पालन करने के लिए मना लेते हैं। अब, पौलुस चाहता है कि तीमुथियुस इन लोगों को रोकें।</w:t>
      </w:r>
    </w:p>
    <w:p>
      <w:pPr/>
      <w:r>
        <w:rPr>
          <w:lang w:val="hi_IN" w:bidi="hi_IN"/>
        </w:rPr>
      </w:r>
      <w:r>
        <w:rPr>
          <w:lang w:val="hi_IN" w:bidi="hi_IN"/>
        </w:rPr>
        <w:t>यहाँ रुकें और समूह में चर्चा करें: आपकी कलीसिया के शिक्षक कौन हैं? लोग कैसे तय करते हैं कि शिक्षक जो सिखाते हैं वह सही है या गलत? इस ऑडियो को यहाँ रोकें।</w:t>
      </w:r>
    </w:p>
    <w:p>
      <w:pPr/>
      <w:r>
        <w:rPr>
          <w:lang w:val="hi_IN" w:bidi="hi_IN"/>
        </w:rPr>
      </w:r>
      <w:r>
        <w:rPr>
          <w:lang w:val="hi_IN" w:bidi="hi_IN"/>
        </w:rPr>
        <w:t>इससे ठीक पहले, पौलुस ने उस भेद के बारे में बात की जो परमेश्वर ने यीशु के द्वारा परमेश्वर के लोगों पर प्रकट किया था। पौलुस अब इसकी तुलना झूठे शिक्षकों की शिक्षाओं से करता है। पौलुस तीमुथियुस से कहता है कि आत्मा स्पष्ट रूप से कहता है कि झूठे शिक्षकों की शिक्षाएँ दुष्टात्माओं से आती हैं या उन आत्माओं से जो विश्वासियों को धोखा देना चाहती हैं। पौलुस कहता है कि ये शिक्षक कपटी और झूठे हैं। ये शिक्षक यह भी नहीं समझते कि वे गलत शिक्षाएँ फैला रहे हैं।</w:t>
      </w:r>
    </w:p>
    <w:p>
      <w:pPr/>
      <w:r>
        <w:rPr>
          <w:lang w:val="hi_IN" w:bidi="hi_IN"/>
        </w:rPr>
      </w:r>
      <w:r>
        <w:rPr>
          <w:lang w:val="hi_IN" w:bidi="hi_IN"/>
        </w:rPr>
        <w:t>यहाँ रुकें और समूह में चर्चा करें: लोग आपके समुदाय में किन शिक्षाओं को गलत शिक्षा मानते हैं? आप उन लोगों को क्या कहते हैं जो गलत शिक्षाएँ सिखाते हैं? क्या आप इस बारे में कोई कहानी बता सकते हैं कि लोग अपने शिक्षकों से कैसे असहमत हैं और लोगों और शिक्षकों दोनों ने कैसे प्रतिक्रिया दी? इस ऑडियो को यहाँ रोकें।</w:t>
      </w:r>
    </w:p>
    <w:p>
      <w:pPr/>
      <w:r>
        <w:rPr>
          <w:lang w:val="hi_IN" w:bidi="hi_IN"/>
        </w:rPr>
      </w:r>
      <w:r>
        <w:rPr>
          <w:lang w:val="hi_IN" w:bidi="hi_IN"/>
        </w:rPr>
        <w:t>कुछ झूठे शिक्षक लोगों को विवाह करने की अनुमति नहीं देते हैं, और ये शिक्षक लोगों से कहते हैं कि वे कुछ भोजन न खाएँ। पौलुस यह समझाना जारी रखता है कि परमेश्वर ही ने इन भोजन को बनाया है। पौलुस बताता है कि विश्वासी इन भोजनों को स्वतंत्र रूप से खा सकते हैं, क्योंकि जब विश्वासी प्रार्थना करते हैं और परमेश्वर का धन्यवाद करते हैं, तो परमेश्वर का वचन या स्वयं परमेश्वर बोलता है और उन्हें परमेश्वर के लिए पवित्र या स्वीकार्य बनाता है। वास्तव में, परमेश्वर जो कुछ बनाता है वह न केवल अच्छा है, बल्कि उत्कृष्ट और सुंदर भी है।</w:t>
      </w:r>
    </w:p>
    <w:p>
      <w:pPr/>
      <w:r>
        <w:rPr>
          <w:lang w:val="hi_IN" w:bidi="hi_IN"/>
        </w:rPr>
      </w:r>
      <w:r>
        <w:rPr>
          <w:lang w:val="hi_IN" w:bidi="hi_IN"/>
        </w:rPr>
        <w:t>यहाँ रुकें और समूह में चर्चा करें: आपकी संस्कृति में धार्मिक प्रतिबंधों के कारण लोग कौन-कौन से भोजन नहीं खा सकते हैं? अपने परिवार और संस्कृति में, आपके पास भोजन या अन्य बातों के लिए परमेश्वर या देवताओं का धन्यवाद करने के लिए कौन से रिवाज हैं?</w:t>
      </w:r>
    </w:p>
    <w:p>
      <w:pPr/>
      <w:r>
        <w:rPr>
          <w:lang w:val="hi_IN" w:bidi="hi_IN"/>
        </w:rPr>
      </w:r>
      <w:r>
        <w:rPr>
          <w:b/>
          <w:lang w:val="hi_IN" w:bidi="hi_IN"/>
        </w:rPr>
        <w:t>यह रिकॉर्डिंग का अंत है।</w:t>
      </w:r>
      <w:r>
        <w:rPr>
          <w:lang w:val="hi_IN" w:bidi="hi_IN"/>
        </w:rPr>
      </w:r>
    </w:p>
    <w:p>
      <w:pPr>
        <w:pStyle w:val="Heading3"/>
      </w:pPr>
      <w:r>
        <w:rPr>
          <w:lang w:val="hi_IN" w:bidi="hi_IN"/>
        </w:rPr>
        <w:t>घटनाओं को समझाना</w:t>
      </w:r>
    </w:p>
    <w:p>
      <w:pPr/>
      <w:r>
        <w:rPr>
          <w:lang w:val="hi_IN" w:bidi="hi_IN"/>
        </w:rPr>
      </w:r>
      <w:r>
        <w:rPr>
          <w:lang w:val="hi_IN" w:bidi="hi_IN"/>
        </w:rPr>
        <w:t>1 तीमुथियुस 4:1–5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हिस्से हैं, और हर हिस्से का अपना एक केन्द्र है।</w:t>
      </w:r>
    </w:p>
    <w:p>
      <w:pPr/>
      <w:r>
        <w:rPr>
          <w:lang w:val="hi_IN" w:bidi="hi_IN"/>
        </w:rPr>
      </w:r>
      <w:r>
        <w:rPr>
          <w:b/>
          <w:lang w:val="hi_IN" w:bidi="hi_IN"/>
        </w:rPr>
        <w:t>पहले भाग में:</w:t>
      </w:r>
      <w:r>
        <w:rPr>
          <w:lang w:val="hi_IN" w:bidi="hi_IN"/>
        </w:rPr>
        <w:t xml:space="preserve"> ध्यान आत्मा पर है। यहाँ, पौलुस इस बारे में बात करता है कि इफिसुस की कलीसिया की भविष्य की स्थिति के बारे में आत्मा क्या कहता है।</w:t>
      </w:r>
    </w:p>
    <w:p>
      <w:pPr/>
      <w:r>
        <w:rPr>
          <w:lang w:val="hi_IN" w:bidi="hi_IN"/>
        </w:rPr>
      </w:r>
      <w:r>
        <w:rPr>
          <w:b/>
          <w:lang w:val="hi_IN" w:bidi="hi_IN"/>
        </w:rPr>
        <w:t>दूसरे भाग में:</w:t>
      </w:r>
      <w:r>
        <w:rPr>
          <w:lang w:val="hi_IN" w:bidi="hi_IN"/>
        </w:rPr>
        <w:t xml:space="preserve"> ध्यान झूठे शिक्षकों पर केंद्रित है। यहाँ, पौलुस झूठे शिक्षकों और उनकी शिक्षाओं का वर्णन करता है। पौलुस बताता है कि शिक्षाएँ दुष्टात्माओं की ओर से हैं, और शिक्षकों को यह एहसास भी नहीं होता कि उनकी शिक्षाएँ गलत हैं। पौलुस इन शिक्षकों को कपटी झूठे कहता है। ये शिक्षक लोगों को विवाह करने से मना करते हैं, और ये शिक्षक लोगों को कुछ भोजन न खाने का आदेश देते हैं।</w:t>
      </w:r>
    </w:p>
    <w:p>
      <w:pPr/>
      <w:r>
        <w:rPr>
          <w:lang w:val="hi_IN" w:bidi="hi_IN"/>
        </w:rPr>
      </w:r>
      <w:r>
        <w:rPr>
          <w:b/>
          <w:lang w:val="hi_IN" w:bidi="hi_IN"/>
        </w:rPr>
        <w:t>तीसरे भाग में:</w:t>
      </w:r>
      <w:r>
        <w:rPr>
          <w:lang w:val="hi_IN" w:bidi="hi_IN"/>
        </w:rPr>
        <w:t xml:space="preserve"> ध्यान परमेश्वर की बनाई गई अच्छी बातों पर है। पौलुस का ध्यान यह साबित करने पर है कि झूठे शिक्षक गलत हैं। पौलुस कहता है कि परमेश्वर ने भोजन बनाया और हमें किसी भी भोजन को अस्वीकार नहीं करना चाहिए। जब विश्वासी प्रार्थना करते हैं और परमेश्वर को धन्यवाद देते हैं, तो परमेश्वर आशीष देता है और भोजन को परमेश्वर के लिए स्वीकार्य बनाता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आत्मा</w:t>
      </w:r>
    </w:p>
    <w:p>
      <w:pPr>
        <w:pStyle w:val="ListBullet"/>
        <w:spacing w:line="240" w:lineRule="auto"/>
        <w:ind w:left="720"/>
      </w:pPr>
      <w:r>
        <w:rPr>
          <w:lang w:val="hi_IN" w:bidi="hi_IN"/>
        </w:rPr>
      </w:r>
      <w:r>
        <w:rPr>
          <w:lang w:val="hi_IN" w:bidi="hi_IN"/>
        </w:rPr>
        <w:t>झूठे शिक्षक</w:t>
      </w:r>
    </w:p>
    <w:p>
      <w:pPr>
        <w:pStyle w:val="ListBullet"/>
        <w:spacing w:line="240" w:lineRule="auto"/>
        <w:ind w:left="720"/>
      </w:pPr>
      <w:r>
        <w:rPr>
          <w:lang w:val="hi_IN" w:bidi="hi_IN"/>
        </w:rPr>
      </w:r>
      <w:r>
        <w:rPr>
          <w:lang w:val="hi_IN" w:bidi="hi_IN"/>
        </w:rPr>
        <w:t>विश्वासी</w:t>
      </w:r>
    </w:p>
    <w:p>
      <w:pPr/>
      <w:r>
        <w:rPr>
          <w:lang w:val="hi_IN" w:bidi="hi_IN"/>
        </w:rPr>
      </w:r>
      <w:r>
        <w:rPr>
          <w:lang w:val="hi_IN" w:bidi="hi_IN"/>
        </w:rPr>
        <w:t>एक समूह के रूप में, इस भाग के सन्दर्भ के निम्नलिखित हिस्सों पर ध्यान दें:</w:t>
      </w:r>
    </w:p>
    <w:p>
      <w:pPr/>
      <w:r>
        <w:rPr>
          <w:lang w:val="hi_IN" w:bidi="hi_IN"/>
        </w:rPr>
      </w:r>
      <w:r>
        <w:rPr>
          <w:lang w:val="hi_IN" w:bidi="hi_IN"/>
        </w:rPr>
        <w:t>यह याद रखना महत्वपूर्ण है कि पौलुस इस पत्र को तीमुथियुस को सम्बोधित करता है। पौलुस तीमुथियुस को कुछ महत्वपूर्ण बताता है जो परमेश्वर उससे कहता है। परमेश्वर का आत्मा, या स्वयं परमेश्वर कहता है कि बाद के समयों में लोग विश्वास को छोड़ देंगे या यीशु का अनुसरण करना बंद कर देंगे। नए नियम के लेखकों ने अक्सर पृथ्वी के अन्तिम दिनों को दर्शाने के लिए "बाद के समय" वाक्यांश का उपयोग किया, जो यीशु के मरे हुओं में से जी उठने से लेकर उसके फिर से आने तक अपना राज्य पूरी तरह स्थापित करने के लिए वापस आने तक का समय है। शुरुआती मसीहियों को एहसास हुआ कि वे उन अन्तिम दिनों में रह रहे हैं, जैसे हम आज उसी "अन्तिम दिनों" में रह रहे हैं। शायद पौलुस का अर्थ यह है कि जिस समयों में इफिसुस के लोग रहते थे, उसमें लोग यीशु में अपने विश्वास को त्याग देंगे। किसी भी मामले में, इस भाग से यह स्पष्ट है कि झूठे शिक्षक पहले से ही सिखा रहे थे।</w:t>
      </w:r>
    </w:p>
    <w:p>
      <w:pPr/>
      <w:r>
        <w:rPr>
          <w:lang w:val="hi_IN" w:bidi="hi_IN"/>
        </w:rPr>
      </w:r>
      <w:r>
        <w:rPr>
          <w:lang w:val="hi_IN" w:bidi="hi_IN"/>
        </w:rPr>
        <w:t>यहाँ रुकें और समूह में चर्चा करें: आप इस बारे में बात करने के लिए इस भाग को कैसे शुरू करेंगे कि परमेश्वर का आत्मा क्या कहता है कि "बाद के दिनों" में क्या होगा? सुनिश्चित करें कि बाकी भाग स्पष्ट है कि ये शिक्षक अब पहले से ही यह झूठी शिक्षा सिखा रहे हैं। इस ऑडियो को यहाँ रोकें।</w:t>
      </w:r>
    </w:p>
    <w:p>
      <w:pPr/>
      <w:r>
        <w:rPr>
          <w:lang w:val="hi_IN" w:bidi="hi_IN"/>
        </w:rPr>
      </w:r>
      <w:r>
        <w:rPr>
          <w:lang w:val="hi_IN" w:bidi="hi_IN"/>
        </w:rPr>
        <w:t>यह याद रखना महत्वपूर्ण है कि पौलुस यहाँ जिन झूठे शिक्षकों का उल्लेख करता है वे इफिसुस की कलीसिया का हिस्सा हैं। ये झूठे शिक्षक एक ही कलीसिया के सच्चे विश्वासियों के साथ मिल जाते हैं। पौलुस "कपटी झूठो" जैसे सक्त शब्दों का उपयोग करने में संकोच नहीं करता क्योंकि ये लोग जो शिक्षाएँ सिखाते हैं वे दुष्टात्माओं से आती हैं, लेकिन ये शिक्षक अच्छे होने का दिखावा करते हैं। यह याद रखना महत्वपूर्ण है कि "धोखा देने वाली आत्माएँ" और "दुष्टात्माएँ" उसी प्रकार के बुरे आत्मिक प्राणी को दर्शाते हैं जो परमेश्वर के विरुद्ध विद्रोह करता है और मनुष्यों को धोखा देने और नुकसान पहुंचाने की कोशिश करता है। पौलुस कहता है कि इन शिक्षकों के विवेक "जलते हुए लोहे से दागे गए हैं।" जैसे जलता हुआ लोहा किसी चीज़ को गंभीर रूप से नुकसान पहुँचा सकता है, वैसे ही इन शिक्षकों का विवेक प्रभावित होता है ताकि शिक्षकों को अब सही और गलत के बीच का अंतर न पता हो। कभी-कभी लोग किसी चीज़ पर निशान बनाने के लिए जलते हुए लोहे का उपयोग करते हैं ताकि यह दिखाया जा सके कि वह उनका है। शायद पौलुस का अर्थ है कि शैतान ने इन झूठे शिक्षकों पर एक निशान छोड़ा है, और अब ये झूठे शिक्षक पूरी तरह से शैतान के हैं। किसी भी मामले में, ये शिक्षक अब यह नहीं समझते कि वे जो सिखाते हैं वह गलत है।</w:t>
      </w:r>
    </w:p>
    <w:p>
      <w:pPr/>
      <w:r>
        <w:rPr>
          <w:lang w:val="hi_IN" w:bidi="hi_IN"/>
        </w:rPr>
      </w:r>
      <w:r>
        <w:rPr>
          <w:lang w:val="hi_IN" w:bidi="hi_IN"/>
        </w:rPr>
        <w:t xml:space="preserve">यहाँ रुकें और समूह में चर्चा करें: पौलुस के समय के </w:t>
      </w:r>
      <w:r>
        <w:rPr>
          <w:b/>
          <w:lang w:val="hi_IN" w:bidi="hi_IN"/>
        </w:rPr>
        <w:t>लोहे</w:t>
      </w:r>
      <w:r>
        <w:rPr>
          <w:lang w:val="hi_IN" w:bidi="hi_IN"/>
        </w:rPr>
        <w:t xml:space="preserve"> की एक तस्वीर देखें। आप किसी ऐसे व्यक्ति के बारे में कैसे बात कर सकते हैं जिसे यह एहसास नहीं होता कि वह जो सिखाता है वह गलत है? आप शिक्षकों की अंतरात्मा को जलते हुए लोहे से दागे जाने के बारे में कैसे बात करेंगे? इस ऑडियो को यहाँ रोकें।</w:t>
      </w:r>
    </w:p>
    <w:p>
      <w:pPr/>
      <w:r>
        <w:rPr>
          <w:lang w:val="hi_IN" w:bidi="hi_IN"/>
        </w:rPr>
      </w:r>
      <w:r>
        <w:rPr>
          <w:lang w:val="hi_IN" w:bidi="hi_IN"/>
        </w:rPr>
        <w:t>यह जानना महत्वपूर्ण है कि उन दिनों कलीसिया में भोजन पर प्रतिबंध एक सामान्य समस्या थी। पौलुस तीमुथियुस को साबित कर रहा है कि भोजन पर ये नियम गलत हैं और उनका विश्वासियों से कोई लेना-देना नहीं है। पौलुस तीमुथियुस को यह स्पष्ट करता है कि परमेश्वर ने जो कुछ बनाया है वह अच्छा है, और इसमें भोजन शामिल है। खाने से पहले, विश्वासियों को प्रार्थना करना और परमेश्वर का धन्यवाद करना चाहिए। विश्वासी सत्य को जानते हैं कि परमेश्वर ने सब कुछ अच्छा बनाया है। यह याद रखना महत्वपूर्ण है कि जब पौलुस कुछ अच्छा कहता है, तो वह बात बहुत अच्छी होती है—यह उत्कृष्ट और सुंदर है! जब विश्वासी प्रार्थना करते हैं और परमेश्वर को धन्यवाद देते हैं, तो उन्हें वहाँ जो कुछ भी उपलब्ध हो उसे खाने में संकोच नहीं करना चाहिए क्योंकि परमेश्वर ही भोजन को आशीष देता है और उसे परमेश्वर के लिए स्वीकार्य बनाता है। इस भाग में, पौलुस कहता है कि परमेश्वर का वचन और विश्वासियों की प्रार्थनाएँ भोजन को पवित्र या स्वीकार्य बनाती हैं। पौलुस का अर्थ है कि परमेश्वर बोलता है और कहता है कि यह अच्छा है। यह ऐसा है जैसे परमेश्वर भोजन को आशीष देता है!</w:t>
      </w:r>
    </w:p>
    <w:p>
      <w:pPr/>
      <w:r>
        <w:rPr>
          <w:lang w:val="hi_IN" w:bidi="hi_IN"/>
        </w:rPr>
      </w:r>
      <w:r>
        <w:rPr>
          <w:lang w:val="hi_IN" w:bidi="hi_IN"/>
        </w:rPr>
        <w:t>यहाँ रुकें और समूह में चर्चा करें: आप इस बारे में कैसे बात करेंगे कि परमेश्वर ने जो कुछ बनाया है वह कैसे अच्छा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जब आप यह करते हैं, तो इस अनुच्छेद के हर भाग में ध्यान देने के बारे में सोचें। पौलुस के लिखने के तरीके और तीमुथियुस के पत्र सुनने के तरीके को दर्शाने के लिए वस्तुओं या व्यक्तियों का उपयोग करें। भाग के प्रत्येक हिस्से के मुख्य बिन्दु का प्रतिनिधित्व करने वाली वस्तुओं को उनके बीच में रखें। पहले केन्द्र के लिए, यह दर्शाएं कि पवित्र आत्मा किस प्रकार इस बारे में बात करता है कि कैसे विश्वासी परमेश्वर से दूर हो जाते हैं और धोखा देने वाली आत्माओं और दुष्टात्माओं का अनुसरण करते हैं। दूसरे केन्द्र में, दिखाएँ कि झूठे शिक्षक कैसे खुशी से धोखा देने वाली आत्माओं का पालन करते हैं और सोचते हैं कि शिक्षक अच्छे काम करते हैं। और तीसरे केन्द्र में, दिखाएँ कि झूठे शिक्षक लोगों को विवाह करने और कुछ भोजन खाने से कैसे मना करते हैं। दिखाएँ कि विश्वासी कैसे प्रार्थना करते हैं और परमेश्वर का धन्यवाद करते हैं, और वे कैसे विवाह करते हैं और भोजन खाते हैं। दिखाएँ कि परमेश्वर कैसे कहता है कि सब कुछ अच्छा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नाटकीय रूप देना</w:t>
      </w:r>
    </w:p>
    <w:p>
      <w:pPr/>
      <w:r>
        <w:rPr>
          <w:lang w:val="hi_IN" w:bidi="hi_IN"/>
        </w:rPr>
      </w:r>
      <w:r>
        <w:rPr>
          <w:lang w:val="hi_IN" w:bidi="hi_IN"/>
        </w:rPr>
        <w:t>1 तीमुथियुस 4:1–5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हिस्से हैं, और हर हिस्से का अपना एक केन्द्र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आत्मा</w:t>
      </w:r>
    </w:p>
    <w:p>
      <w:pPr>
        <w:pStyle w:val="ListBullet"/>
        <w:spacing w:line="240" w:lineRule="auto"/>
        <w:ind w:left="720"/>
      </w:pPr>
      <w:r>
        <w:rPr>
          <w:lang w:val="hi_IN" w:bidi="hi_IN"/>
        </w:rPr>
      </w:r>
      <w:r>
        <w:rPr>
          <w:lang w:val="hi_IN" w:bidi="hi_IN"/>
        </w:rPr>
        <w:t>झूठे शिक्षक</w:t>
      </w:r>
    </w:p>
    <w:p>
      <w:pPr>
        <w:pStyle w:val="ListBullet"/>
        <w:spacing w:line="240" w:lineRule="auto"/>
        <w:ind w:left="720"/>
      </w:pPr>
      <w:r>
        <w:rPr>
          <w:lang w:val="hi_IN" w:bidi="hi_IN"/>
        </w:rPr>
      </w:r>
      <w:r>
        <w:rPr>
          <w:lang w:val="hi_IN" w:bidi="hi_IN"/>
        </w:rPr>
        <w:t>विश्वासी</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तीमुथियुस को बताना जारी रखता है, "आत्मा स्पष्‍टता से कहता है कि आनेवाले समयों में कितने लोग भरमानेवाली आत्माओं, और दुष्‍टात्माओं की शिक्षाओं पर मन लगाकर विश्‍वास से बहक जाएँगे।"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परमेश्वर के आत्मा का किरदार निभाने वाले व्यक्ति से पूछें, "आप क्या सोच रहे हैं या क्या महसूस कर रहे हैं?" आप ऐसी बातें सुन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कहता है, "ये शिक्षक कपटी झूठे हैं। दुष्टात्माओं ने इन शिक्षकों के विवेक को जलते हुए लोहे से दागा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झूठे शिक्षकों का किरदार निभाने वाले व्यक्ति से पूछें, "आप क्या महसूस कर रहे हैं या क्या सोच रहे हैं?" आप ऐसी बातें सुन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कहता है, "वे लोगों को विवाह करने से मना करते हैं और लोगों को कुछ भोजन से दूर रहने का आदेश देते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इफिसुस की कलीसिया के विश्वासियों का किरदार निभाने वाले व्यक्ति से पूछें, "आप क्या सोच रहे हैं या क्या महसूस कर रहे हैं?" आप ऐसी बातें सुन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कहता है, "लेकिन परमेश्वर ने लोगों को बनाया जो उस पर विश्वास करते हैं और सत्य को जानते हैं, ताकि वे धन्यवाद के साथ भोजन प्राप्त करें। क्योंकि परमेश्वर ने जो कुछ बनाया है वह अच्छा है, और लोगों को किसी भी चीज़ को अस्वीकार नहीं करना चाहिए और उसके लिए परमेश्वर का धन्यवाद करना चाहिए। फिर परमेश्वर इसे पवित्र या परमेश्वर के लिए स्वीकार्य बनाता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इफिसुस की कलीसिया के विश्वासियों का किरदार निभाने वाले व्यक्ति से पूछें, "आप क्या सोच रहे हैं या क्या महसूस कर रहे हैं?" आप ऐसी बातें सुन सकते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आवश्यक जानकारी</w:t>
      </w:r>
    </w:p>
    <w:p>
      <w:pPr/>
      <w:r>
        <w:rPr>
          <w:lang w:val="hi_IN" w:bidi="hi_IN"/>
        </w:rPr>
      </w:r>
      <w:r>
        <w:rPr>
          <w:lang w:val="hi_IN" w:bidi="hi_IN"/>
        </w:rPr>
        <w:t>1 तीमुथियुस 4:1–5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कहता है कि </w:t>
      </w:r>
      <w:r>
        <w:rPr>
          <w:b/>
          <w:lang w:val="hi_IN" w:bidi="hi_IN"/>
        </w:rPr>
        <w:t>आत्मा</w:t>
      </w:r>
      <w:r>
        <w:rPr>
          <w:lang w:val="hi_IN" w:bidi="hi_IN"/>
        </w:rPr>
        <w:t xml:space="preserve"> स्पष्ट रूप से कहता है कि कुछ लोग "बाद के समय" में विश्वास को छोड़ देंगे। आत्मा, पवित्र आत्मा का एक और नाम है। आत्मा के लिए उसी नाम का उपयोग करें जो आपने पिछले भागों में किया है, और पवित्र आत्मा के बारे में अधिक जानकारी के लिए मुख्य शब्दावली देखें।</w:t>
      </w:r>
    </w:p>
    <w:p>
      <w:pPr/>
      <w:r>
        <w:rPr>
          <w:lang w:val="hi_IN" w:bidi="hi_IN"/>
        </w:rPr>
      </w:r>
      <w:r>
        <w:rPr>
          <w:lang w:val="hi_IN" w:bidi="hi_IN"/>
        </w:rPr>
        <w:t xml:space="preserve">[पौलुस कहता है कि लोग </w:t>
      </w:r>
      <w:r>
        <w:rPr>
          <w:b/>
          <w:lang w:val="hi_IN" w:bidi="hi_IN"/>
        </w:rPr>
        <w:t>विश्वास</w:t>
      </w:r>
      <w:r>
        <w:rPr>
          <w:lang w:val="hi_IN" w:bidi="hi_IN"/>
        </w:rPr>
        <w:t xml:space="preserve"> को छोड़ देंगे या उससे दूर हो जाएँगे। इसका अर्थ है कि लोग अब यीशु पर भरोसा नहीं करेंगे और उसका अनुसरण नहीं करेंगे। विश्वास के लिए उसी शब्द का इस्तेमाल करें जो आपने पिछले भागों में किया है, और याद रखें कि विश्वास शब्द मुख्य शब्दावली में है।</w:t>
      </w:r>
    </w:p>
    <w:p>
      <w:pPr/>
      <w:r>
        <w:rPr>
          <w:lang w:val="hi_IN" w:bidi="hi_IN"/>
        </w:rPr>
      </w:r>
      <w:r>
        <w:rPr>
          <w:lang w:val="hi_IN" w:bidi="hi_IN"/>
        </w:rPr>
        <w:t xml:space="preserve">[पौलुस कहता है कि ये लोग धोखा देने वाली </w:t>
      </w:r>
      <w:r>
        <w:rPr>
          <w:b/>
          <w:lang w:val="hi_IN" w:bidi="hi_IN"/>
        </w:rPr>
        <w:t>आत्माओं</w:t>
      </w:r>
      <w:r>
        <w:rPr>
          <w:lang w:val="hi_IN" w:bidi="hi_IN"/>
        </w:rPr>
        <w:t xml:space="preserve"> और </w:t>
      </w:r>
      <w:r>
        <w:rPr>
          <w:b/>
          <w:lang w:val="hi_IN" w:bidi="hi_IN"/>
        </w:rPr>
        <w:t>दुष्टात्माओं</w:t>
      </w:r>
      <w:r>
        <w:rPr>
          <w:lang w:val="hi_IN" w:bidi="hi_IN"/>
        </w:rPr>
        <w:t xml:space="preserve"> के </w:t>
      </w:r>
      <w:r>
        <w:rPr>
          <w:b/>
          <w:lang w:val="hi_IN" w:bidi="hi_IN"/>
        </w:rPr>
        <w:t>सिद्धान्त</w:t>
      </w:r>
      <w:r>
        <w:rPr>
          <w:lang w:val="hi_IN" w:bidi="hi_IN"/>
        </w:rPr>
        <w:t xml:space="preserve"> या शिक्षाओं का पालन करेंगे। आत्माएँ और दुष्टात्माएँ दोनों एक ही बात को दर्शाती हैं। ये बुरे अलौकिक प्राणी हैं जिनका उद्देश्य लोगों को धोखा देना और उन्हें परमेश्वर से दूर करना है। सिद्धान्तों या शिक्षाओं के लिए उसी शब्द का उपयोग करें जो आपने पिछले भागों में उपयोग किया है, और यदि आवश्यकता हो तो मुख्य शब्दावली में सिद्धान्त को देखें।</w:t>
      </w:r>
    </w:p>
    <w:p>
      <w:pPr/>
      <w:r>
        <w:rPr>
          <w:lang w:val="hi_IN" w:bidi="hi_IN"/>
        </w:rPr>
      </w:r>
      <w:r>
        <w:rPr>
          <w:lang w:val="hi_IN" w:bidi="hi_IN"/>
        </w:rPr>
        <w:t>यहाँ रुकें और समूह में चर्चा करें कि आप उन दुष्ट आत्माओं के बारे में या अशुद्ध आत्माओं के बारे में कैसे बात करेंगे जो लोगों को धोखा देती हैं। अधिक जानकारी के लिए मुख्य शब्दावली में दुष्टात्मा और आत्मा को देखें। इस ऑडियो को यहाँ रोकें।</w:t>
      </w:r>
    </w:p>
    <w:p>
      <w:pPr/>
      <w:r>
        <w:rPr>
          <w:lang w:val="hi_IN" w:bidi="hi_IN"/>
        </w:rPr>
      </w:r>
      <w:r>
        <w:rPr>
          <w:lang w:val="hi_IN" w:bidi="hi_IN"/>
        </w:rPr>
        <w:t xml:space="preserve">पौलुस कहता है कि झूठे शिक्षक </w:t>
      </w:r>
      <w:r>
        <w:rPr>
          <w:b/>
          <w:lang w:val="hi_IN" w:bidi="hi_IN"/>
        </w:rPr>
        <w:t>कपटी</w:t>
      </w:r>
      <w:r>
        <w:rPr>
          <w:lang w:val="hi_IN" w:bidi="hi_IN"/>
        </w:rPr>
        <w:t xml:space="preserve"> और झूठे हैं, और उनके </w:t>
      </w:r>
      <w:r>
        <w:rPr>
          <w:b/>
          <w:lang w:val="hi_IN" w:bidi="hi_IN"/>
        </w:rPr>
        <w:t>विवेक</w:t>
      </w:r>
      <w:r>
        <w:rPr>
          <w:lang w:val="hi_IN" w:bidi="hi_IN"/>
        </w:rPr>
        <w:t xml:space="preserve"> दूषित हैं। इसका अर्थ है कि ये लोग अब सही और गलत के बीच का अंतर नहीं समझ सकते। विवेक के लिए उसी शब्द का उपयोग करें जो आपने पिछले भागों में उपयोग किया है, और अधिक जानकारी के लिए मुख्य शब्दावली में विवेक शब्द देखें। कपटी अच्छे काम करने का दिखावा करते हैं, लेकिन वे वास्तव में अच्छे नहीं हैं।</w:t>
      </w:r>
    </w:p>
    <w:p>
      <w:pPr/>
      <w:r>
        <w:rPr>
          <w:lang w:val="hi_IN" w:bidi="hi_IN"/>
        </w:rPr>
      </w:r>
      <w:r>
        <w:rPr>
          <w:lang w:val="hi_IN" w:bidi="hi_IN"/>
        </w:rPr>
        <w:t>यहाँ रुकें और समूह में चर्चा करें कि आप इस विचार का अनुवाद कैसे करेंगे कि ये शिक्षक कपटी और झूठे हैं। अधिक जानकारी के लिए, मुख्य शब्दावली में कपटी देखें। इस ऑडियो को यहाँ रोकें।</w:t>
      </w:r>
    </w:p>
    <w:p>
      <w:pPr/>
      <w:r>
        <w:rPr>
          <w:lang w:val="hi_IN" w:bidi="hi_IN"/>
        </w:rPr>
      </w:r>
      <w:r>
        <w:rPr>
          <w:lang w:val="hi_IN" w:bidi="hi_IN"/>
        </w:rPr>
        <w:t xml:space="preserve">पौलुस कहता है कि विश्वासी भोजन कर सकते हैं यदि वे इसके लिए परमेश्वर का धन्यवाद करते हैं, क्योंकि वे </w:t>
      </w:r>
      <w:r>
        <w:rPr>
          <w:b/>
          <w:lang w:val="hi_IN" w:bidi="hi_IN"/>
        </w:rPr>
        <w:t>विश्वास</w:t>
      </w:r>
      <w:r>
        <w:rPr>
          <w:lang w:val="hi_IN" w:bidi="hi_IN"/>
        </w:rPr>
        <w:t xml:space="preserve"> करते हैं और सत्य को जानते हैं। विश्वास के लिए उसी शब्द का इस्तेमाल करें जो आपने पिछले भागों में किया है, और याद रखें कि विश्वास शब्द मुख्य शब्दावली में है।</w:t>
      </w:r>
    </w:p>
    <w:p>
      <w:pPr/>
      <w:r>
        <w:rPr>
          <w:lang w:val="hi_IN" w:bidi="hi_IN"/>
        </w:rPr>
      </w:r>
      <w:r>
        <w:rPr>
          <w:lang w:val="hi_IN" w:bidi="hi_IN"/>
        </w:rPr>
        <w:t xml:space="preserve">जब परमेश्वर के लोग </w:t>
      </w:r>
      <w:r>
        <w:rPr>
          <w:b/>
          <w:lang w:val="hi_IN" w:bidi="hi_IN"/>
        </w:rPr>
        <w:t>प्रार्थना</w:t>
      </w:r>
      <w:r>
        <w:rPr>
          <w:lang w:val="hi_IN" w:bidi="hi_IN"/>
        </w:rPr>
        <w:t xml:space="preserve"> करते हैं, और जब परमेश्वर अपने </w:t>
      </w:r>
      <w:r>
        <w:rPr>
          <w:b/>
          <w:lang w:val="hi_IN" w:bidi="hi_IN"/>
        </w:rPr>
        <w:t>वचन</w:t>
      </w:r>
      <w:r>
        <w:rPr>
          <w:lang w:val="hi_IN" w:bidi="hi_IN"/>
        </w:rPr>
        <w:t xml:space="preserve"> के माध्यम से बोलता है, तो परमेश्वर उन चीजों को </w:t>
      </w:r>
      <w:r>
        <w:rPr>
          <w:b/>
          <w:lang w:val="hi_IN" w:bidi="hi_IN"/>
        </w:rPr>
        <w:t>पवित्र</w:t>
      </w:r>
      <w:r>
        <w:rPr>
          <w:lang w:val="hi_IN" w:bidi="hi_IN"/>
        </w:rPr>
        <w:t xml:space="preserve"> करता है जो परमेश्वर ने बनाई हैं। जब परमेश्वर किसी चीज़ को पवित्र बनाता है, तो परमेश्वर उसे परमेश्वर के उद्देश्यों के लिए स्वीकार्य बनाता है। परमेश्वर ने जो भोजन बनाया है वह अच्छा है, और हम उस भोजन को खा सकते हैं! प्रार्थना के लिए उसी शब्द का इस्तेमाल करें जो आपने पिछले भागों में इस्तेमाल किया है।</w:t>
      </w:r>
    </w:p>
    <w:p>
      <w:pPr/>
      <w:r>
        <w:rPr>
          <w:lang w:val="hi_IN" w:bidi="hi_IN"/>
        </w:rPr>
      </w:r>
      <w:r>
        <w:rPr>
          <w:lang w:val="hi_IN" w:bidi="hi_IN"/>
        </w:rPr>
        <w:t>यहाँ रुकें और समूह में चर्चा करें कि आप इस बारे में कैसे बात करेंगे कि परमेश्वर अपने वचन के माध्यम से कैसे बोलता है और परमेश्वर वस्तुओं को कैसे पवित्र करता है। "परमेश्वर का वचन" और पवित्रीकरण के बारे में अधिक जानकारी के लिए, मुख्य शब्दावली देखें। यदि आपने इन शब्दों का प्रयोग बाइबल के अन्य भागों में किया है, तो वही शब्द प्रयोग करें जो आपने वहाँ प्रयोग किए थे। इस ऑडियो को यहाँ रोकें।</w:t>
      </w:r>
    </w:p>
    <w:p>
      <w:pPr/>
      <w:r>
        <w:rPr>
          <w:lang w:val="hi_IN" w:bidi="hi_IN"/>
        </w:rPr>
      </w:r>
      <w:r>
        <w:rPr>
          <w:b/>
          <w:lang w:val="hi_IN" w:bidi="hi_IN"/>
        </w:rPr>
        <w:t>यह रिकॉर्डिंग का अंत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हर एक सदस्य को पाठ्यांश के इस अंतिम संस्करण को बताने का अभ्यास करना चाहिए।</w:t>
      </w:r>
    </w:p>
    <w:p>
      <w:pPr/>
      <w:r>
        <w:rPr>
          <w:lang w:val="hi_IN" w:bidi="hi_IN"/>
        </w:rPr>
      </w:r>
      <w:r>
        <w:rPr>
          <w:b/>
          <w:lang w:val="hi_IN" w:bidi="hi_IN"/>
        </w:rPr>
        <w:t>यह रिकॉर्डिंग का अंत है।</w:t>
      </w:r>
      <w:r>
        <w:rPr>
          <w:lang w:val="hi_IN" w:bidi="hi_IN"/>
        </w:rPr>
      </w:r>
      <w:r>
        <w:rPr>
          <w:lang w:val="hi_IN" w:bidi="hi_IN"/>
        </w:rPr>
      </w:r>
    </w:p>
    <w:p>
      <w:pPr/>
      <w:r>
        <w:rPr>
          <w:lang w:val="hi_IN" w:bidi="hi_IN"/>
        </w:rPr>
      </w:r>
    </w:p>
    <w:p>
      <w:pPr>
        <w:pStyle w:val="Heading2"/>
      </w:pPr>
      <w:r>
        <w:rPr>
          <w:lang w:val="hi_IN" w:bidi="hi_IN"/>
        </w:rPr>
        <w:t>1 तीमुथियुस 4:6–10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तीमुथियुस 4:6–10 को सुनें और अपने मन में रखें।</w:t>
      </w:r>
    </w:p>
    <w:p>
      <w:pPr/>
      <w:r>
        <w:rPr>
          <w:lang w:val="hi_IN" w:bidi="hi_IN"/>
        </w:rPr>
      </w:r>
      <w:r>
        <w:rPr>
          <w:lang w:val="hi_IN" w:bidi="hi_IN"/>
        </w:rPr>
        <w:t>यदि सम्भव हो, तो 1 तीमुथियुस 4:6–10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परिचय</w:t>
      </w:r>
    </w:p>
    <w:p>
      <w:pPr/>
      <w:r>
        <w:rPr>
          <w:lang w:val="hi_IN" w:bidi="hi_IN"/>
        </w:rPr>
      </w:r>
      <w:r>
        <w:rPr>
          <w:lang w:val="hi_IN" w:bidi="hi_IN"/>
        </w:rPr>
        <w:t xml:space="preserve">1 तीमुथियुस 4:6–10 का ऑडियो संस्करण सबसे आसानी से समझ में आने वाले अनुवाद में सुनें। </w:t>
      </w:r>
    </w:p>
    <w:p>
      <w:pPr/>
      <w:r>
        <w:rPr>
          <w:lang w:val="hi_IN" w:bidi="hi_IN"/>
        </w:rPr>
      </w:r>
      <w:r>
        <w:rPr>
          <w:lang w:val="hi_IN" w:bidi="hi_IN"/>
        </w:rPr>
        <w:t>इस ऑडियो को यहाँ रोकें।</w:t>
      </w:r>
    </w:p>
    <w:p>
      <w:pPr/>
      <w:r>
        <w:rPr>
          <w:lang w:val="hi_IN" w:bidi="hi_IN"/>
        </w:rPr>
      </w:r>
      <w:r>
        <w:rPr>
          <w:lang w:val="hi_IN" w:bidi="hi_IN"/>
        </w:rPr>
        <w:t>पिछले भाग में , पौलुस तीमुथियुस से बात कर रहा था और उसे बता रहा था कि तीमुथियुस की कलीसिया में जो परेशानी हैं, उनके बारे में उसे क्या-क्या करना है। तीमुथियुस की कलीसिया इफिसुस की कलीसिया थी जहाँ तीमुथियुस सेवा कर रहा था। पौलुस ने तीमुथियुस को विश्वासियों की सेवा करने के लिए वहाँ भेजा था। और हम जानते हैं कि तीमुथियुस की कलीसिया में कई परेशानी थीं क्योंकि वहाँ ऐसे लोग थे जो झूठी बातें सिखा रहे थे। कलीसिया में ऐसे पुरुष और स्त्रियाँ थे जो यह सिखा रहे थे कि कुछ भोजन मसीहियों के लिए खाने के लिए बुरे हैं। वे सिखा रहे थे कि विवाह बुरा है। वे बार-बार बहस कर रहे थे—वे इतनी ज़्यादा बहस कर रहे थे कि जब पौलुस इसके बारे में बात करता है, तो वह कहता है कि ऐसा लगता है जैसे वे बिना रुके लगातार बहस ही करते रहते थे। और ये लोग इस बारे में झूठी कहानियाँ बताते थे कि कौन किसका संबंधी था, जो बहुत-बहुत-बहुत सालों पहले तक की थीं। और पौलुस कहता है, "यह सब मूर्खता है। यह कोई अच्छी बात नहीं लाता है। यह केवल मूर्खता है।</w:t>
      </w:r>
    </w:p>
    <w:p>
      <w:pPr/>
      <w:r>
        <w:rPr>
          <w:lang w:val="hi_IN" w:bidi="hi_IN"/>
        </w:rPr>
      </w:r>
      <w:r>
        <w:rPr>
          <w:lang w:val="hi_IN" w:bidi="hi_IN"/>
        </w:rPr>
        <w:t>इससे पहले के भाग में, पौलुस ने अभी-अभी तीमुथियुस को बताया था कि उसे अपनी कलीसिया में विश्वास करने वाले पुरुषों और स्त्रियों को क्या सिखाना है। पौलुस इन विश्वास करने वाले पुरुषों और स्त्रियों को “भाइयों और बहनों” कहता है, क्योंकि मसीह में वे मानो एक ही परिवार के भाई और बहन हैं। और पौलुस तीमुथियुस से कहता है कि तीमुथियुस अपनी कलीसिया के विश्वासियों—भाइयों और बहनों—को यह सिखाए कि प्रार्थना और परमेश्वर का वचन ही भोजन को मसीहियों के लिए अच्छा बनाते हैं, और फिर विवाह को भी मसीहियों के लिए अच्छा ठहराते हैं। अब, इस भाग में, पौलुस तीमुथियुस से कहता है कि ऐसा करने से—भाइयों और बहनों को भोजन और विवाह के बारे में ये सच्ची बातें सिखाना—तीमुथियुस को मसीह यीशु का अच्छा दास बना देगा। इससे तीमुथियुस भी उन सब बातों में मज़बूत और अच्छी तरह प्रशिक्षित होगा जो यीशु के बारे में हैं, जिन पर विश्वासियों ने विश्वास किया है, और यह उसे उस शिक्षा में भी मज़बूत और अच्छी तरह प्रशिक्षित करेगा जो तीमुथियुस ने दूसरों से पाई है। पौलुस इस बारे में ऐसे ढंग से बात करता है कि सुनने वाला बच्चे को पालन-पोषण करने के बारे में सोचने लगे। जब कोई व्यक्ति किसी बच्चे को बड़ा करता है, तो वह बच्चे को मज़बूत बनाता है, बच्चे को शिक्षा देता है, और बच्चे को वह सब कुछ देता है जिसकी बच्चे को ज़रूरत होती है।</w:t>
      </w:r>
    </w:p>
    <w:p>
      <w:pPr/>
      <w:r>
        <w:rPr>
          <w:lang w:val="hi_IN" w:bidi="hi_IN"/>
        </w:rPr>
      </w:r>
      <w:r>
        <w:rPr>
          <w:lang w:val="hi_IN" w:bidi="hi_IN"/>
        </w:rPr>
        <w:t>यहाँ रुकें और समूह के रूप में चर्चा करें: किसी बच्चे को पालने और उसे मजबूत और अच्छी तरह से शिक्षा देने के लिए आपको क्या करने की आवश्यकता है? इस ऑडियो को यहाँ रोकें।</w:t>
      </w:r>
    </w:p>
    <w:p>
      <w:pPr/>
      <w:r>
        <w:rPr>
          <w:lang w:val="hi_IN" w:bidi="hi_IN"/>
        </w:rPr>
      </w:r>
      <w:r>
        <w:rPr>
          <w:lang w:val="hi_IN" w:bidi="hi_IN"/>
        </w:rPr>
        <w:t>पौलुस अभी-अभी तीमुथियुस को यह बताकर समाप्त करता है कि उसे अपनी कलीसिया के विश्वासियों को सिखाने के लिए क्या करना है, और पौलुस ने तीमुथियुस से यह भी कहा है कि ऐसा करने से तीमुथियुस मसीह यीशु का एक अच्छा सेवक बनेगा। यह तीमुथियुस को यीशु के बारे में उन सभी बातों में मजबूत और प्रशिक्षित करेगा, जिन पर विश्वासियों ने विश्वास किया है, और यह तीमुथियुस को उस शिक्षा में भी मजबूत और प्रशिक्षित करेगा, जो उसने दूसरों से प्राप्त की है। अब पौलुस तीमुथियुस को बताता है कि उसे क्या नहीं करना चाहिए। पौलुस तीमुथियुस से कहता है कि उसे यह काम नहीं करना चाहिए जो बुरे शिक्षक कर रहे हैं। यदि आपको याद है, तो बुरे शिक्षक झूठी कहानियाँ बता रहे थे, और वे बहस करते चले जा रहे थे। पौलुस तीमुथियुस से कहता है कि तीमुथियुस उन ही झूठी कहानियों को न बताए और वही मूर्खतापूर्ण काम न करे। इसके बजाय, तीमुथियुस को अपने आप को धर्मी होने का प्रशिक्षण देना चाहिए। पौलुस यह बात बताता है कि शरीर को प्रशिक्षित करना जरुरी है, लेकिन स्वयं को धर्मी होने के लिए प्रशिक्षित करना बहुत जरुरी है। हम जानते हैं कि पौलुस शरीर के प्रशिक्षण के बारे में बहुत परवाह करता था। पौलुस बाइबल के कई भागों में खेलों के बारे में बात करता है, और पौलुस कहता है कि एक मसीही के रूप में प्रशिक्षण लेना एक एथलीट के रूप में प्रशिक्षण लेने के समान है। तुमको यह जानना होगा कि तुम्हारा लक्ष्य क्या है। तुमको कड़ी मेहनत करनी होगी। तुमको सबसे अच्छा बनने की कड़ी मेहनत करनी होगी। पौलुस कह रहा है कि शरीर को प्रशिक्षित करना जरुरी है, लेकिन अपने आप को परमेश्वर के समान बनने के लिए, धर्मी होने के लिए प्रशिक्षित करना बहुत ज़्यादा जरुरी है। पौलुस यह कहता है कि शरीर को प्रशिक्षित करना केवल मरने तक ही भला है। लेकिन अपने आप को धर्मी बनने के लिए प्रशिक्षित करना जीवित रहते हुए भी भलाई लाता है, और आने वाले जीवन में भी भलाई लाता है।</w:t>
      </w:r>
    </w:p>
    <w:p>
      <w:pPr/>
      <w:r>
        <w:rPr>
          <w:lang w:val="hi_IN" w:bidi="hi_IN"/>
        </w:rPr>
      </w:r>
      <w:r>
        <w:rPr>
          <w:lang w:val="hi_IN" w:bidi="hi_IN"/>
        </w:rPr>
        <w:t>यहाँ रुकें और समूह के रूप में चर्चा करें: किसी एथलीट को मजबूत और तेज होने और जीतने के लिए तैयार होने के लिए क्या करने की आवश्यकता होती है? इस ऑडियो को यहाँ रोकें।</w:t>
      </w:r>
    </w:p>
    <w:p>
      <w:pPr/>
      <w:r>
        <w:rPr>
          <w:lang w:val="hi_IN" w:bidi="hi_IN"/>
        </w:rPr>
      </w:r>
      <w:r>
        <w:rPr>
          <w:lang w:val="hi_IN" w:bidi="hi_IN"/>
        </w:rPr>
        <w:t>पौलुस तीमुथियुस से कहता है कि अपने आप को धर्मी बनने के लिए प्रशिक्षित करना अभी भी भलाई लाता है और आने वाले जीवन में भी भलाई लाता है। पौलुस तीमुथियुस से कहता है कि ये सभी बातें जो उसने अभी कही हैं, वे सच हैं और लोगों को इन बातों पर भरोसा करना और स्वीकार करना चाहिए जो पौलुस ने कही हैं। अब पौलुस तीमुथियुस को बताता है कि वे इतनी मेहनत इसलिए करते हैं ताकि यह अच्छी बात उन्हें अभी और आने वाले जीवन में दोनों समय मिले। जब पौलुस “वे” कहता है, तो शायद वह खुद के बारे में और तीमुथियुस के बारे में बात कर रहा है। इसलिए पौलुस कहता है कि वे अभी अच्छी बात और आने वाले जीवन में अच्छी बात पाने के लिए कड़ी मेहनत करते हैं। और वे ऐसा इसलिए करते हैं क्योंकि उन्होंने अपनी आशा जीवित परमेश्वर पर रखी है। यह जीवित परमेश्वर वह है जिसने सभी लोगों को बचाया है। जब पौलुस सभी लोग कहता है, तो पौलुस का अर्थ उन सभी लोगों से है जो यीशु के बारे में सुसमाचार पर विश्वास करते हैं।</w:t>
      </w:r>
    </w:p>
    <w:p>
      <w:pPr/>
      <w:r>
        <w:rPr>
          <w:lang w:val="hi_IN" w:bidi="hi_IN"/>
        </w:rPr>
      </w:r>
      <w:r>
        <w:rPr>
          <w:b/>
          <w:lang w:val="hi_IN" w:bidi="hi_IN"/>
        </w:rPr>
        <w:t>यह रिकॉर्डिंग का अंत है।</w:t>
      </w:r>
      <w:r>
        <w:rPr>
          <w:lang w:val="hi_IN" w:bidi="hi_IN"/>
        </w:rPr>
      </w:r>
    </w:p>
    <w:p>
      <w:pPr>
        <w:pStyle w:val="Heading3"/>
      </w:pPr>
      <w:r>
        <w:rPr>
          <w:lang w:val="hi_IN" w:bidi="hi_IN"/>
        </w:rPr>
        <w:t>घटनाओं को समझाना</w:t>
      </w:r>
    </w:p>
    <w:p>
      <w:pPr/>
      <w:r>
        <w:rPr>
          <w:lang w:val="hi_IN" w:bidi="hi_IN"/>
        </w:rPr>
      </w:r>
      <w:r>
        <w:rPr>
          <w:lang w:val="hi_IN" w:bidi="hi_IN"/>
        </w:rPr>
        <w:t xml:space="preserve">1 तीमुथियुस 4:6–10 का ऑडियो संस्करण सबसे आसानी से समझ में आने वाले अनुवाद में सुनें। </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हिस्से हैं, और हर भाग का अपना एक केन्द्र है।</w:t>
      </w:r>
    </w:p>
    <w:p>
      <w:pPr/>
      <w:r>
        <w:rPr>
          <w:lang w:val="hi_IN" w:bidi="hi_IN"/>
        </w:rPr>
      </w:r>
      <w:r>
        <w:rPr>
          <w:b/>
          <w:lang w:val="hi_IN" w:bidi="hi_IN"/>
        </w:rPr>
        <w:t>पहले भाग में:</w:t>
      </w:r>
      <w:r>
        <w:rPr>
          <w:lang w:val="hi_IN" w:bidi="hi_IN"/>
        </w:rPr>
        <w:t xml:space="preserve"> पौलुस तीमुथियुस को कुछ बताता है जो पौलुस चाहता है कि तीमुथियुस करे। पौलुस चाहता है कि तीमुथियुस अपनी कलीसिया के विश्वासियों को भोजन और विवाह के बारे में अच्छी बातें सिखाए। और पौलुस तीमुथियुस को कुछ अतिरिक्त जानकारी देता है। पौलुस तीमुथियुस को कुछ अच्छी बातें बताता है जो यदि तीमुथियुस ऐसा करता है तो होंगी।</w:t>
      </w:r>
    </w:p>
    <w:p>
      <w:pPr/>
      <w:r>
        <w:rPr>
          <w:lang w:val="hi_IN" w:bidi="hi_IN"/>
        </w:rPr>
      </w:r>
      <w:r>
        <w:rPr>
          <w:b/>
          <w:lang w:val="hi_IN" w:bidi="hi_IN"/>
        </w:rPr>
        <w:t>दूसरे भाग में:</w:t>
      </w:r>
      <w:r>
        <w:rPr>
          <w:lang w:val="hi_IN" w:bidi="hi_IN"/>
        </w:rPr>
        <w:t xml:space="preserve"> पौलुस तीमुथियुस को कुछ ऐसा बताता है जो उसे नहीं करना चाहिए। तीमुथियुस को वह नहीं करना चाहिए जो उसकी कलीसिया के बुरे शिक्षक कर रहे हैं। फिर पौलुस तीमुथियुस को बताता है कि इसके बजाय उसे क्या करना चाहिए। तीमुथियुस को अपने आप को धार्मिक होने का प्रशिक्षण देना चाहिए। और फिर पौलुस तीमुथियुस को कारण बताता है कि यह एक अच्छी बात क्यों है।</w:t>
      </w:r>
    </w:p>
    <w:p>
      <w:pPr/>
      <w:r>
        <w:rPr>
          <w:lang w:val="hi_IN" w:bidi="hi_IN"/>
        </w:rPr>
      </w:r>
      <w:r>
        <w:rPr>
          <w:b/>
          <w:lang w:val="hi_IN" w:bidi="hi_IN"/>
        </w:rPr>
        <w:t>तीसरे भाग में:</w:t>
      </w:r>
      <w:r>
        <w:rPr>
          <w:lang w:val="hi_IN" w:bidi="hi_IN"/>
        </w:rPr>
        <w:t xml:space="preserve"> पौलुस तीमुथियुस को याद दिलाता है कि वह और तीमुथियुस इतनी कड़ी मेहनत क्यों करते हैं। पौलुस उसे याद दिलाता है कि वे इतनी मेहनत इसलिए करते हैं, क्योंकि उन्होंने अपना भरोसा जीवित परमेश्वर पर रखा है। पौलुस तीमुथियुस से कहता है कि यह जीवित परमेश्वर है जिसने सभी लोगों को बचाया है। और जब पौलुस "सभी लोग" कहता है, तो पौलुस का अर्थ उन सभी लोगों से है जिन्होंने विश्वास किया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जीवित परमेश्वर</w:t>
      </w:r>
    </w:p>
    <w:p>
      <w:pPr>
        <w:pStyle w:val="ListBullet"/>
        <w:spacing w:line="240" w:lineRule="auto"/>
        <w:ind w:left="720"/>
      </w:pPr>
      <w:r>
        <w:rPr>
          <w:lang w:val="hi_IN" w:bidi="hi_IN"/>
        </w:rPr>
      </w:r>
      <w:r>
        <w:rPr>
          <w:lang w:val="hi_IN" w:bidi="hi_IN"/>
        </w:rPr>
        <w:t>और वे सभी लोग जिन्होंने विश्वास किया है।</w:t>
      </w:r>
    </w:p>
    <w:p>
      <w:pPr/>
      <w:r>
        <w:rPr>
          <w:lang w:val="hi_IN" w:bidi="hi_IN"/>
        </w:rPr>
      </w:r>
      <w:r>
        <w:rPr>
          <w:lang w:val="hi_IN" w:bidi="hi_IN"/>
        </w:rPr>
        <w:t>समूह में, इन भागों के हिस्सों पर ध्यान दें:</w:t>
      </w:r>
    </w:p>
    <w:p>
      <w:pPr/>
      <w:r>
        <w:rPr>
          <w:lang w:val="hi_IN" w:bidi="hi_IN"/>
        </w:rPr>
      </w:r>
      <w:r>
        <w:rPr>
          <w:lang w:val="hi_IN" w:bidi="hi_IN"/>
        </w:rPr>
        <w:t>पहले भाग में, पौलुस तीमुथियुस को बताता है कि वह क्या करना चाहता है, और फिर पौलुस तुरन्त तीमुथियुस को कारण बताता है कि वह ऐसा क्यों करना चाहता है। पौलुस तीमुथियुस से उन अच्छी बातों के बारे में बताता है जो उसके विचार में तब होंगी, जब तीमुथियुस वही करेगा जो पौलुस चाहता है कि तीमुथियुस करे।</w:t>
      </w:r>
    </w:p>
    <w:p>
      <w:pPr/>
      <w:r>
        <w:rPr>
          <w:lang w:val="hi_IN" w:bidi="hi_IN"/>
        </w:rPr>
      </w:r>
      <w:r>
        <w:rPr>
          <w:lang w:val="hi_IN" w:bidi="hi_IN"/>
        </w:rPr>
        <w:t>यहाँ रुकें और इस प्रश्न पर समूह में चर्चा करें: यदि आप किसी सुनने वाले व्यक्ति को यह बताना चाहें कि आपकी बात मानने से अच्छी बातें होंगी, तो आप उसे यह कैसे समझाएँगे? इस ऑडियो को यहाँ रोकें।</w:t>
      </w:r>
    </w:p>
    <w:p>
      <w:pPr/>
      <w:r>
        <w:rPr>
          <w:lang w:val="hi_IN" w:bidi="hi_IN"/>
        </w:rPr>
      </w:r>
      <w:r>
        <w:rPr>
          <w:lang w:val="hi_IN" w:bidi="hi_IN"/>
        </w:rPr>
        <w:t>अब, दूसरे भाग में, पौलुस तीमुथियुस को कुछ ऐसा बताता है जो तीमुथियुस को नहीं करना चाहिए। तीमुथियुस को वह नहीं करना चाहिए जो उसकी कलीसिया के बुरे शिक्षक कर रहे हैं। और वह तुरन्त तीमुथियुस को एक अच्छा काम बताता है जो उसे करना चाहिए। तीमुथियुस को अपने आप को धार्मिक होने का प्रशिक्षण देना चाहिए। अब, जैसे ही पौलुस तीमुथियुस से कहता है कि उसे धार्मिक होने के लिए खुद को प्रशिक्षित करना चाहिए, वह तीमुथियुस को और जानकारी देना शुरू करता है ताकि वह जान सकें कि उसे ऐसा क्यों करना चाहिए। पौलुस तीमुथियुस से कहता है कि शरीर को प्रशिक्षण देना अच्छा है। यह कुछ ऐसा है जो तीमुथियुस जानता है। लेकिन फिर पौलुस उससे कहता है कि धार्मिक होने के लिए प्रशिक्षित करना और भी ज़रूरी है। इसके बाद पौलुस एक बहुत ही महत्वपूर्ण बात कहता है: पौलुस यह स्पष्ट करता है कि यह सब वह पहली बार नहीं कह रहा है। यह कुछ ऐसा है जो पौलुस ने अन्य लोगों को कई बार कहते हुए सुना है। पौलुस ने लोगों को यह कहते हुए सुना है। पौलुस जानता है कि तीमुथियुस ने लोगों को यह कहते हुए सुना है। और पौलुस चाहता है कि तीमुथियुस इस बारे में सोचें।</w:t>
      </w:r>
    </w:p>
    <w:p>
      <w:pPr/>
      <w:r>
        <w:rPr>
          <w:lang w:val="hi_IN" w:bidi="hi_IN"/>
        </w:rPr>
      </w:r>
      <w:r>
        <w:rPr>
          <w:lang w:val="hi_IN" w:bidi="hi_IN"/>
        </w:rPr>
        <w:t>यहाँ रुकें और समूह में इस प्रश्न पर चर्चा करें: आप किसी व्यक्ति को यह कैसे स्पष्ट करेंगे कि आप उन शब्दों को साझा कर रहे हैं जो अन्य लोग पहले कई बार कह चुके हैं? इस ऑडियो को यहाँ रोकें।</w:t>
      </w:r>
    </w:p>
    <w:p>
      <w:pPr/>
      <w:r>
        <w:rPr>
          <w:lang w:val="hi_IN" w:bidi="hi_IN"/>
        </w:rPr>
      </w:r>
      <w:r>
        <w:rPr>
          <w:lang w:val="hi_IN" w:bidi="hi_IN"/>
        </w:rPr>
        <w:t>अब, यह कहना भी महत्वपूर्ण लगता है कि पौलुस अक्सर वही शब्द कहता है जो अन्य लोगों ने कई बार कहे हैं। पौलुस अपने लिखे हुए कई अन्य पत्रों में ऐसा करता है, और पौलुस आमतौर पर यह स्पष्ट करने के लिए कुछ कहता है कि यह कुछ ऐसा है जो अन्य लोगों ने कई बार कहा है। जब पौलुस यह करता है, तो यह अक्सर उसके पत्र का एक बहुत ही महत्वपूर्ण भाग होता है जिसे वह सच में चाहता है कि कोई व्यक्ति सुनें।</w:t>
      </w:r>
    </w:p>
    <w:p>
      <w:pPr/>
      <w:r>
        <w:rPr>
          <w:lang w:val="hi_IN" w:bidi="hi_IN"/>
        </w:rPr>
      </w:r>
      <w:r>
        <w:rPr>
          <w:lang w:val="hi_IN" w:bidi="hi_IN"/>
        </w:rPr>
        <w:t>यहाँ रुकें और समूह में इस प्रश्न पर चर्चा करें: आप किसी सुनने वाले को कैसे स्पष्ट करेंगे कि आप जो कह रहे हैं वह सुनने के लिए सबसे महत्वपूर्ण है? इस ऑडियो को यहाँ रोकें।</w:t>
      </w:r>
    </w:p>
    <w:p>
      <w:pPr/>
      <w:r>
        <w:rPr>
          <w:lang w:val="hi_IN" w:bidi="hi_IN"/>
        </w:rPr>
      </w:r>
      <w:r>
        <w:rPr>
          <w:lang w:val="hi_IN" w:bidi="hi_IN"/>
        </w:rPr>
        <w:t>अब, इस अनुछेद के तीसरे भाग में, पौलुस तीमुथियुस को याद दिलाता है कि पौलुस और तीमुथियुस अपने आप को भक्तिपूर्ण बनने के लिए इतनी मेहनत इसलिए करते हैं, क्योंकि उन्होंने अपना भरोसा जीवित परमेश्वर पर रखा है। पौलुस यह स्पष्ट करता है कि यह वही जीवित परमेश्वर है जिसने सभी लोगों को बचाया है। और पौलुस यह भी स्पष्ट करता है कि "सभी लोग" का अर्थ उन सभी लोगों से है जिन्होंने विश्वास किया है।</w:t>
      </w:r>
    </w:p>
    <w:p>
      <w:pPr/>
      <w:r>
        <w:rPr>
          <w:lang w:val="hi_IN" w:bidi="hi_IN"/>
        </w:rPr>
      </w:r>
      <w:r>
        <w:rPr>
          <w:lang w:val="hi_IN" w:bidi="hi_IN"/>
        </w:rPr>
        <w:t>अब समूह को इस भाग और इसमें होने वाले कार्यों को समझने के लिए कथापट तैयार करना या वस्तुओं का उपयोग करना चाहिए।</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नाटकीय रूप देना</w:t>
      </w:r>
    </w:p>
    <w:p>
      <w:pPr/>
      <w:r>
        <w:rPr>
          <w:lang w:val="hi_IN" w:bidi="hi_IN"/>
        </w:rPr>
      </w:r>
      <w:r>
        <w:rPr>
          <w:lang w:val="hi_IN" w:bidi="hi_IN"/>
        </w:rPr>
        <w:t xml:space="preserve">1 तीमुथियुस 4:6–10 का ऑडियो संस्करण सबसे आसानी से समझ में आने वाले अनुवाद में सुनें। </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हिस्से हैं, और हर भाग का अपना एक केन्द्र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जीवित परमेश्वर</w:t>
      </w:r>
    </w:p>
    <w:p>
      <w:pPr>
        <w:pStyle w:val="ListBullet"/>
        <w:spacing w:line="240" w:lineRule="auto"/>
        <w:ind w:left="720"/>
      </w:pPr>
      <w:r>
        <w:rPr>
          <w:lang w:val="hi_IN" w:bidi="hi_IN"/>
        </w:rPr>
      </w:r>
      <w:r>
        <w:rPr>
          <w:lang w:val="hi_IN" w:bidi="hi_IN"/>
        </w:rPr>
        <w:t>और वे सभी लोग जिन्होंने विश्वास किया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निभाने वाले व्यक्ति से पूछें "आप क्या महसूस कर रहे हैं या क्या सोच रहे हैं?" पात्रों की भूमिका निभाने वाले व्यक्ति को यह जवाब देना चाहिए कि अगर वह उस पात्र की जगह होता तो वह क्या महसूस करता या क्या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यह दिखाते हुए कहता है कि तीमुथियुस मसीह यीशु का एक अच्छा सेवक है, क्योंकि उसने भोजन और विवाह के बारे में अच्छी बातें सिखाई हैं। अब यह अभिनय करें कि तीमुथियुस यीशु के बारे में विश्वासियों की मान्यताओं में, और उस शिक्षा में जिसे उसने पाया है, मज़बूत और अच्छी तरह प्रशिक्षित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तीमुथियुस की भूमिका निभाने वाले व्यक्ति से पूछें, "आप क्या सोच रहे हैं या क्या महसूस कर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अब यह अभिनय करें कि तीमुथियुस अपने शरीर को मजबूत होने के लिए कैसे प्रशिक्षित करता है। यह अभिनय करें कि पौलुस तीमुथियुस से कहता है कि यह केवल तब तक अच्छा है, जब तक कि वह मर न जाए। अब यह अभिनय करें कि तीमुथियुस अपने आप को धार्मिक होने का प्रशिक्षण देता है। यह अभिनय करें कि पौलुस तीमुथियुस से कैसे कहता है कि यह अभी और आने वाले जीवन में अच्छा होगा। यह अभिनय करें कि पौलुस तीमुथियुस से कैसे कहता है कि कई लोगों ने यह कहा है और तीमुथियुस को इस पर विश्वास करना चाहिए।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सोच रहे हैं या क्या महसूस कर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 अभिनय करें कि लोगों ने जीवित परमेश्वर पर कैसे आशा रखी। यह अभिनय करें कि पौलुस तीमुथियुस से कैसे कहता है कि उसे और तीमुथियुस को बहुत कड़ी मेहनत करनी चाहिए। अब यह अभिनय करें कि पौलुस और तीमुथियुस ने अपना भरोसा जीवित परमेश्वर पर रखा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सोच रहे हैं या क्या महसूस कर रहे हैं?" वह व्यक्ति इस तरह से उत्तर दे सकता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आवश्यक जानकारी</w:t>
      </w:r>
    </w:p>
    <w:p>
      <w:pPr/>
      <w:r>
        <w:rPr>
          <w:lang w:val="hi_IN" w:bidi="hi_IN"/>
        </w:rPr>
      </w:r>
      <w:r>
        <w:rPr>
          <w:lang w:val="hi_IN" w:bidi="hi_IN"/>
        </w:rPr>
        <w:t xml:space="preserve">1 तीमुथियुस 4:6–10 का ऑडियो संस्करण सबसे आसानी से समझ में आने वाले अनुवाद में सुनें। </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इस भाग की शुरुआत में, पौलुस तीमुथियुस से बात करता है और वह तीमुथियुस को अपनी कलीसिया के भाइयों और बहनों के बारे में कुछ महत्वपूर्ण बताता है। अब, जिस भाषा में पौलुस और तीमुथियुस बोलते हैं, उसमें वे अक्सर पुरुषों और स्त्रियों के समूह के बारे में बात करते समय “भाइयों” शब्द का उपयोग करते हैं। इसी कारण कुछ अनुवादों में “</w:t>
      </w:r>
      <w:r>
        <w:rPr>
          <w:b/>
          <w:lang w:val="hi_IN" w:bidi="hi_IN"/>
        </w:rPr>
        <w:t>भाइयों और बहनों</w:t>
      </w:r>
      <w:r>
        <w:rPr>
          <w:lang w:val="hi_IN" w:bidi="hi_IN"/>
        </w:rPr>
        <w:t>” लिखा जाता है, और कुछ अनुवादों में केवल “भाइयों” लिखा जाता है। इसे अपनी भाषा में जो भी सही और समझ में आने वाला हो, वैसे अनुवाद करना ठीक है।</w:t>
      </w:r>
    </w:p>
    <w:p>
      <w:pPr/>
      <w:r>
        <w:rPr>
          <w:lang w:val="hi_IN" w:bidi="hi_IN"/>
        </w:rPr>
      </w:r>
      <w:r>
        <w:rPr>
          <w:lang w:val="hi_IN" w:bidi="hi_IN"/>
        </w:rPr>
        <w:t>यहाँ रुकें और समूह में चर्चा करें कि आप "भाइयों और बहनों" के लिए किस शब्द या वाक्यांश का उपयोग करेंगे।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पौलुस तीमुथियुस से कहता है कि यदि तीमुथियुस भाइयों और बहनों को अच्छी बातें सिखाता है, तो वह मसीह यीशु का अच्छा </w:t>
      </w:r>
      <w:r>
        <w:rPr>
          <w:b/>
          <w:lang w:val="hi_IN" w:bidi="hi_IN"/>
        </w:rPr>
        <w:t>सेवक</w:t>
      </w:r>
      <w:r>
        <w:rPr>
          <w:lang w:val="hi_IN" w:bidi="hi_IN"/>
        </w:rPr>
        <w:t xml:space="preserve"> होगा। एक सेवक वह व्यक्ति होता है जो सेवा करता है। अब, कुछ कलीसिया की परंपराओं में, “सेवा करने” के लिए एक विशेष पद या शीर्षक होता है, जिसका उपयोग उन लोगों के लिए किया जाता है जिनका कलीसिया में विशेष सेवा का काम होता है। यह वह काम नहीं है जो तीमुथियुस के पास था। तीमुथियुस कलीसिया का सेवक था क्योंकि तीमुथियुस ने कलीसिया की सेवा करने के लिए काम किए थे। लेकिन यह मानने का कारण है कि तीमुथियुस की कलीसिया में एक अलग भूमिका थी, और उसके पास किसी सेवक का विशेष पद नहीं था जो उस विशेष उपाधि का उपयोग करता है जैसा कि कुछ कलीसिया की परंपराएँ उपयोग करती हैं।</w:t>
      </w:r>
    </w:p>
    <w:p>
      <w:pPr/>
      <w:r>
        <w:rPr>
          <w:lang w:val="hi_IN" w:bidi="hi_IN"/>
        </w:rPr>
      </w:r>
      <w:r>
        <w:rPr>
          <w:lang w:val="hi_IN" w:bidi="hi_IN"/>
        </w:rPr>
        <w:t>यहाँ रुकें और समूह में चर्चा करें कि आप सेवक के लिए किस शब्द या वाक्यांश का उपयोग करेंगे। अधिक जानकारी के लिए मुख्य शब्दावली में सेवक शब्द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पौलुस तीमुथियुस से कहता है कि तीमुथियुस </w:t>
      </w:r>
      <w:r>
        <w:rPr>
          <w:b/>
          <w:lang w:val="hi_IN" w:bidi="hi_IN"/>
        </w:rPr>
        <w:t>झूठी कहानियों</w:t>
      </w:r>
      <w:r>
        <w:rPr>
          <w:lang w:val="hi_IN" w:bidi="hi_IN"/>
        </w:rPr>
        <w:t xml:space="preserve"> पर ध्यान न दे, और उसे वह काम नहीं करना चाहिए जो बुरे शिक्षक कर रहे हैं। कुछ अनुवाद इसे इस तरह से बताते हैं जिसमें इन झूठी कहानियों के लिए एक विशेष शब्द का उपयोग किया गया है। ये झूठी कहानियाँ गढ़ी जाती हैं—ऐसी कहानियाँ जो सच नहीं हैं—आमतौर पर उन घटनाओं के बारे में जो बहुत समय पहले घटित हुई थीं।</w:t>
      </w:r>
    </w:p>
    <w:p>
      <w:pPr/>
      <w:r>
        <w:rPr>
          <w:lang w:val="hi_IN" w:bidi="hi_IN"/>
        </w:rPr>
      </w:r>
      <w:r>
        <w:rPr>
          <w:lang w:val="hi_IN" w:bidi="hi_IN"/>
        </w:rPr>
        <w:t>यहाँ रुकें और समूह में चर्चा करें कि आप झूठी कहानियों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पौलुस तीमुथियुस से कहता है कि बुरे शिक्षक जो करते हैं, वह करने के बजाय, तीमुथियुस को अपने आप को </w:t>
      </w:r>
      <w:r>
        <w:rPr>
          <w:b/>
          <w:lang w:val="hi_IN" w:bidi="hi_IN"/>
        </w:rPr>
        <w:t>धार्मिकता</w:t>
      </w:r>
      <w:r>
        <w:rPr>
          <w:lang w:val="hi_IN" w:bidi="hi_IN"/>
        </w:rPr>
        <w:t xml:space="preserve"> के लिए प्रशिक्षण देना चाहिए। धार्मिकता का अर्थ है परमेश्वर के समान होना—उसी प्रकार का चरित्र होना जैसा परमेश्वर का है। आप अपने भीतर और बाकी दुनिया को दिखाने के लिए भी धर्मी हैं कि आप अपने चरित्र और अपने व्यवहार और सोचने के तरीके में भी परमेश्वर के समान हैं।</w:t>
      </w:r>
    </w:p>
    <w:p>
      <w:pPr/>
      <w:r>
        <w:rPr>
          <w:lang w:val="hi_IN" w:bidi="hi_IN"/>
        </w:rPr>
      </w:r>
      <w:r>
        <w:rPr>
          <w:lang w:val="hi_IN" w:bidi="hi_IN"/>
        </w:rPr>
        <w:t>यहाँ रुकें और समूह में चर्चा करें कि आप धार्मिकता के लिए किस शब्द या वाक्यांश का उपयोग करेंगे। धार्मिकता के लिए उसी शब्द का उपयोग करें जो आपने पिछले भागों में उपयोग किया है, और अधिक जानकारी के लिए मुख्य शब्दावली में धार्मिक शब्द देखें। इस ऑडियो को यहाँ रोकें।</w:t>
      </w:r>
    </w:p>
    <w:p>
      <w:pPr/>
      <w:r>
        <w:rPr>
          <w:lang w:val="hi_IN" w:bidi="hi_IN"/>
        </w:rPr>
      </w:r>
      <w:r>
        <w:rPr>
          <w:lang w:val="hi_IN" w:bidi="hi_IN"/>
        </w:rPr>
        <w:t xml:space="preserve">अंत में, पौलुस तीमुथियुस को बताता है कि पौलुस और तीमुथियुस अपने आप को धर्मी बनने के लिए प्रशिक्षित करके भलाई पाने के लिए इतनी मेहनत क्यों करते हैं। पौलुस और तीमुथियुस ने ऐसा इसलिए किया क्योंकि उसने और तीमुथियुस ने अपनी </w:t>
      </w:r>
      <w:r>
        <w:rPr>
          <w:b/>
          <w:lang w:val="hi_IN" w:bidi="hi_IN"/>
        </w:rPr>
        <w:t>आशा</w:t>
      </w:r>
      <w:r>
        <w:rPr>
          <w:lang w:val="hi_IN" w:bidi="hi_IN"/>
        </w:rPr>
        <w:t xml:space="preserve"> जीवित परमेश्वर पर रखी है। आशा के लिए उसी शब्द का उपयोग करें जो आपने पिछले भागों में उपयोग किया है, और अधिक जानकारी के लिए मुख्य शब्दावली में आशा को देखें। पौलुस तीमुथियुस से कहता है कि यह जीवित परमेश्वर ही </w:t>
      </w:r>
      <w:r>
        <w:rPr>
          <w:b/>
          <w:lang w:val="hi_IN" w:bidi="hi_IN"/>
        </w:rPr>
        <w:t>उद्धारकर्ता</w:t>
      </w:r>
      <w:r>
        <w:rPr>
          <w:lang w:val="hi_IN" w:bidi="hi_IN"/>
        </w:rPr>
        <w:t xml:space="preserve"> है, या वही जिसने </w:t>
      </w:r>
      <w:r>
        <w:rPr>
          <w:b/>
          <w:lang w:val="hi_IN" w:bidi="hi_IN"/>
        </w:rPr>
        <w:t>सभी लोगों</w:t>
      </w:r>
      <w:r>
        <w:rPr>
          <w:lang w:val="hi_IN" w:bidi="hi_IN"/>
        </w:rPr>
        <w:t xml:space="preserve"> को बचाया है। और यह स्पष्ट है कि जब पौलुस सभी लोगों से कहता है, तो पौलुस का अर्थ उन सभी लोगों से है जिन्होंने विश्वास किया है। कुछ अनुवाद इसे इस तरह रखते हैं कि यह स्पष्ट हो जाए कि पौलुस क्या कह रहा है। यह जानना ज़रूरी है कि पौलुस कहता है "जीवित परमेश्वर जिसने सभी लोगों को बचाया है।" कुछ अनुवादों में ऐसा शब्द होगा जिसका अर्थ खासकर या विशेष रूप से उन लोगों से है जिन्होंने विश्वास किया। यह स्पष्ट करता है कि जब पौलुस "सभी लोग" कहता है, तो पौलुस उन लोगों से बात कर रहा है जिन्होंने यीशु के बारे में सुसमाचार पर विश्वास किया है। उद्धारकर्ता के लिए उसी शब्द का उपयोग करें जो आपने पिछले भागों में उपयोग किया है, और उद्धारकर्ता के बारे में अधिक जानकारी के लिए मुख्य शब्दावली को देखें।</w:t>
      </w:r>
    </w:p>
    <w:p>
      <w:pPr/>
      <w:r>
        <w:rPr>
          <w:lang w:val="hi_IN" w:bidi="hi_IN"/>
        </w:rPr>
      </w:r>
      <w:r>
        <w:rPr>
          <w:lang w:val="hi_IN" w:bidi="hi_IN"/>
        </w:rPr>
        <w:t>यहाँ रुकें और समूह में चर्चा करें कि आप सभी लोगों के लिए किस शब्द या वाक्यांश का उपयोग करेंगे, विशेष रूप से उन लोगों के लिए जो विश्वास करते हैं। यदि आपने पहले ही बाइबल की किसी अन्य पुस्तक में इस वाक्यांश का अनुवाद किया है, तो उसी शब्द का उपयोग करें जिसका उपयोग आपने वहाँ किया है। अधिक जानकारी के लिए, आप मुख्य शब्दावली में "विश्वासी" शब्द देख सकते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हर एक सदस्य को पाठ्यांश के इस अंतिम संस्करण को बताने का अभ्यास करना चाहिए।</w:t>
      </w:r>
    </w:p>
    <w:p>
      <w:pPr/>
      <w:r>
        <w:rPr>
          <w:lang w:val="hi_IN" w:bidi="hi_IN"/>
        </w:rPr>
      </w:r>
      <w:r>
        <w:rPr>
          <w:b/>
          <w:lang w:val="hi_IN" w:bidi="hi_IN"/>
        </w:rPr>
        <w:t>यह रिकॉर्डिंग का अंत है।</w:t>
      </w:r>
      <w:r>
        <w:rPr>
          <w:lang w:val="hi_IN" w:bidi="hi_IN"/>
        </w:rPr>
      </w:r>
      <w:r>
        <w:rPr>
          <w:lang w:val="hi_IN" w:bidi="hi_IN"/>
        </w:rPr>
      </w:r>
    </w:p>
    <w:p>
      <w:pPr/>
      <w:r>
        <w:rPr>
          <w:lang w:val="hi_IN" w:bidi="hi_IN"/>
        </w:rPr>
      </w:r>
    </w:p>
    <w:p>
      <w:pPr>
        <w:pStyle w:val="Heading2"/>
      </w:pPr>
      <w:r>
        <w:rPr>
          <w:lang w:val="hi_IN" w:bidi="hi_IN"/>
        </w:rPr>
        <w:t>1 तीमुथियुस 4:11–16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तीमुथियुस 4:11–16 को सुनें और अपने मन में रखें।</w:t>
      </w:r>
    </w:p>
    <w:p>
      <w:pPr/>
      <w:r>
        <w:rPr>
          <w:lang w:val="hi_IN" w:bidi="hi_IN"/>
        </w:rPr>
      </w:r>
      <w:r>
        <w:rPr>
          <w:lang w:val="hi_IN" w:bidi="hi_IN"/>
        </w:rPr>
        <w:t>यदि सम्भव हो, तो 1 तीमुथियुस 4:11–16 के ऑडियो संस्करण को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परिचय</w:t>
      </w:r>
    </w:p>
    <w:p>
      <w:pPr/>
      <w:r>
        <w:rPr>
          <w:lang w:val="hi_IN" w:bidi="hi_IN"/>
        </w:rPr>
      </w:r>
      <w:r>
        <w:rPr>
          <w:lang w:val="hi_IN" w:bidi="hi_IN"/>
        </w:rPr>
        <w:t>1 तीमुथियुस 4:11–16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तीमुथियुस शायद 40 वर्ष से कम उम्र का था। उस समय की संस्कृति में, लोग उम्मीद करते थे कि युवा लोग बूढ़े लोगों का अनुसरण करें, न कि बूढ़े लोगों का मार्गदर्शन करें। हमने देखा है कि पौलुस लगातार तीमुथियुस को उन कामों को करने के लिए प्रोत्साहित करता है जिसे परमेश्वर ने तीमुथियुस को करने के लिए बुलाया है। आपको याद हो सकता है कि पौलुस ने कुरिन्थियुस की कलीसिया को प्रोत्साहित किया था कि वे तीमुथियुस के आने पर उसे स्वीकार करें और उसकी शिक्षा का सम्मान करें। यहाँ, पौलुस तीमुथियुस को इफिसुस में तीमुथियुस के काम को जारी रखने के लिए प्रोत्साहित करता है। तीमुथियुस को इफिसुस की कलीसिया में एक युवा अगुवे के रूप में कठिन चुनौतियों का सामना करना पड़ा। कलीसिया के कुछ सदस्य तीमुथियुस से उम्र में बड़े थे, और ये लोग तीमुथियुस के अधिकार को स्वीकार नहीं करना चाहते थे। इफिसुस के लोगों को तीमुथियुस का सम्मान करने की आवश्यकता थी, क्योंकि तीमुथियुस ने पौलुस की तरह परमेश्वर का काम किया था।</w:t>
      </w:r>
    </w:p>
    <w:p>
      <w:pPr/>
      <w:r>
        <w:rPr>
          <w:lang w:val="hi_IN" w:bidi="hi_IN"/>
        </w:rPr>
      </w:r>
      <w:r>
        <w:rPr>
          <w:lang w:val="hi_IN" w:bidi="hi_IN"/>
        </w:rPr>
        <w:t>इफिसुस की कलीसिया कई समस्याओं से जूझ रही थी जिसने तीमुथियुस के लिए नेतृत्व करना और अधिक कठिन बना दिया था। आपको याद होगा कि कुछ धनी स्त्रियों ने महंगे कपड़े और गहने पहनकर आराधना को बाधित किया था। कुछ कलीसिया के अगुओं ने ऐसी बातें सिखाई जो पौलुस की शिक्षा से सहमत नहीं थीं। लोग इस बात पर बहस करते थे कि विश्वासी क्या भोजन खा सकते हैं और क्या विश्वासियों को विवाह करना चाहिए या नहीं। इन समस्याओं ने तीमुथियुस के काम को और कठिन बना दिया, खासकर जब कुछ लोगों ने तीमुथियुस की उम्र के कारण तीमुथियुस के नेतृत्व करने के अधिकार पर प्रश्न उठाया था।</w:t>
      </w:r>
    </w:p>
    <w:p>
      <w:pPr/>
      <w:r>
        <w:rPr>
          <w:lang w:val="hi_IN" w:bidi="hi_IN"/>
        </w:rPr>
      </w:r>
      <w:r>
        <w:rPr>
          <w:lang w:val="hi_IN" w:bidi="hi_IN"/>
        </w:rPr>
        <w:t>यहाँ रुकें और समूह में इस प्रश्न पर चर्चा करें: किसी ऐसे समय के बारे में सोचें जब आपको उन लोगों का नेतृत्व करना पड़ा जो आपसे बड़े या अधिक अनुभवी थे। आपने किन चुनौतियों का सामना किया? आपने उन चुनौतियों को कैसे संभाला? इस ऑडियो को यहाँ रोकें।</w:t>
      </w:r>
    </w:p>
    <w:p>
      <w:pPr/>
      <w:r>
        <w:rPr>
          <w:lang w:val="hi_IN" w:bidi="hi_IN"/>
        </w:rPr>
      </w:r>
      <w:r>
        <w:rPr>
          <w:lang w:val="hi_IN" w:bidi="hi_IN"/>
        </w:rPr>
        <w:t>पौलुस तीमुथियुस से कहता है कि वह उन सभी महत्वपूर्ण बातों का आदेश दे और सिखाए, जो पौलुस ने अभी-अभी तीमुथियुस को बताई हैं। तीमुथियुस को लोगों को यह बताना चाहिए कि परमेश्वर ने जो कुछ बनाया है वह अच्छा है। तीमुथियुस को विश्वासियों को उन झूठी कहानियों से दूर रहने के लिए सिखाना चाहिए जो सच नहीं हैं। तीमुथियुस को विश्वासियों की यह समझ बनाने में मदद करनी चाहिए कि वे परमेश्वर का सम्मान करने वाले तरीके से कैसे जियें।</w:t>
      </w:r>
    </w:p>
    <w:p>
      <w:pPr/>
      <w:r>
        <w:rPr>
          <w:lang w:val="hi_IN" w:bidi="hi_IN"/>
        </w:rPr>
      </w:r>
      <w:r>
        <w:rPr>
          <w:lang w:val="hi_IN" w:bidi="hi_IN"/>
        </w:rPr>
        <w:t>पौलुस चाहता है कि तीमुथियुस हर तरह से अन्य विश्वासियों के लिए एक उदाहरण बने। तीमुथियुस को अपने बोलने के तरीके पर ध्यान देना चाहिए। तीमुथियुस के शब्द सच्चे और सहायक होने चाहिए। तीमुथियुस को इस बात से सावधान रहना चाहिए कि वह कैसे व्यवहार करता है। तीमुथियुस के काम दूसरों को यह दिखाने चाहिए कि यीशु का पालन करना कैसा होता है। तीमुथियुस को दूसरों को प्रेम दिखाना चाहिए। इसका अर्थ है कि तीमुथियुस को लोगों की सेवा करनी चाहिए और उन लोगों की आवश्यकताओं की देखभाल करनी चाहिए। तीमुथियुस को परमेश्वर पर मजबूत विश्वास दिखाना चाहिए। इसका अर्थ है कि तीमुथियुस को परमेश्वर पर भरोसा करना चाहिए, तब भी जब नेतृत्व करना कठिन हो। तीमुथियुस को अपने आप को शुद्ध रखना चाहिए। इसका विशेष रूप से यह अर्थ है कि तीमुथियुस को बुद्धिमानी से रिश्ते बनाना चाहिए और यौन रूप से शुद्ध रहना चाहिए। तीमुथियुस को पता होना चाहिए कि किस पर भरोसा करना है और कलीसिया के विभिन्न लोगों के साथ कैसे बातचीत करना है। यदि तीमुथियुस इस तरह से जीता है, तो लोग तीमुथियुस के उम्र पर ध्यान नहीं देंगे, बल्कि तीमुथियुस को एक अगुवे के रूप में सम्मान देंगे।</w:t>
      </w:r>
    </w:p>
    <w:p>
      <w:pPr/>
      <w:r>
        <w:rPr>
          <w:lang w:val="hi_IN" w:bidi="hi_IN"/>
        </w:rPr>
      </w:r>
      <w:r>
        <w:rPr>
          <w:lang w:val="hi_IN" w:bidi="hi_IN"/>
        </w:rPr>
        <w:t>यहाँ रुकें और समूह में इस प्रश्न पर चर्चा करें: किसी ऐसे व्यक्ति का वर्णन करें जो यीशु पर भरोसा करने का एक अच्छा उदाहरण है। उस व्यक्ति ने कौन से विशेष काम किए जो यह दिखाते थे कि यीशु पर उसका विश्वास वास्तविक था? इस ऑडियो को यहाँ रोकें।</w:t>
      </w:r>
    </w:p>
    <w:p>
      <w:pPr/>
      <w:r>
        <w:rPr>
          <w:lang w:val="hi_IN" w:bidi="hi_IN"/>
        </w:rPr>
      </w:r>
      <w:r>
        <w:rPr>
          <w:lang w:val="hi_IN" w:bidi="hi_IN"/>
        </w:rPr>
        <w:t>पौलुस तीमुथियुस को व्यावहारिक सलाह देता है कि पौलुस के अनुपस्थित रहने पर तीमुथियुस कैसे अगुवाई करे। सबसे पहले, तीमुथियुस को पवित्र शास्त्र को सभी के सामने ज़ोर से पढ़ना चाहिए। तीमुथियुस के समय में, जब अगुवे पवित्रशास्त्र को पढ़ते थे, तो अगुवे आमतौर पर धार्मिक व्यवस्था और भविष्यद्वक्ताओं की यहूदी पुस्तकों को पढ़ते थे जो अनुवादकों ने यूनानी भाषा में लिखी थीं। यहूदी इन पुस्तकों को तीन साल के चक्र में पढ़ते थे, और हर बार जब यहूदी लोग मिलते थे तो वे इन पुस्तकों के कुछ भाग पढ़ते थे। लोगों के नियमित रूप से पवित्रशास्त्र को पढ़ने का तरीका बहुत महत्वपूर्ण था क्योंकि यह लोगों को सिखाता था कि परमेश्वर ने पूरे इतिहास में क्या किया था। यह पाठ कलीसिया को यह समझने में भी मदद करता है कि यीशु ने इतिहास भर में परमेश्वर द्वारा अपने लोगों से किए गए वादों को कैसे पूरा किया। जैसे परमेश्वर के लोग हमेशा धार्मिक अगुओं को पवित्रशास्त्र पढ़ते हुए सुनने के लिए इकट्ठा होते थे, वैसे ही इफिसुस की कलीसिया को इस अभ्यास को जारी रखने की आवश्यकता थी।</w:t>
      </w:r>
    </w:p>
    <w:p>
      <w:pPr/>
      <w:r>
        <w:rPr>
          <w:lang w:val="hi_IN" w:bidi="hi_IN"/>
        </w:rPr>
      </w:r>
      <w:r>
        <w:rPr>
          <w:lang w:val="hi_IN" w:bidi="hi_IN"/>
        </w:rPr>
        <w:t>दूसरा, तीमुथियुस को प्रचार करके विश्वासियों को प्रोत्साहित करने की आवश्यकता है। जब अगुवे प्रचार करते थे, तो वे लोगों को यह समझने में मदद करते थे कि परमेश्वर के वचन या पवित्रशास्त्र के अनुसार कैसे जीना है। अगुओं ने समझाया कि पवित्रशास्त्र का क्या अर्थ है और पवित्रशास्त्र को लोगों के जीवन पर कैसे लागू किया जाए। तीमुथियुस को अपने आप को पवित्रशास्त्र या सिद्धान्त की शिक्षा के प्रति समर्पित करने की आवश्यकता थी। तीमुथियुस को यह सुनिश्चित करना था कि जो बातें वह प्रचार करता है वे सही और अच्छी हैं। तीमुथियुस को यीशु के बारे में सच्चाई को समझाने और झूठे विचारों को सही करने की आवश्यकता थी।</w:t>
      </w:r>
    </w:p>
    <w:p>
      <w:pPr/>
      <w:r>
        <w:rPr>
          <w:lang w:val="hi_IN" w:bidi="hi_IN"/>
        </w:rPr>
      </w:r>
      <w:r>
        <w:rPr>
          <w:lang w:val="hi_IN" w:bidi="hi_IN"/>
        </w:rPr>
        <w:t>कुछ समय पहले, परमेश्वर ने किसी को एक विशेष संदेश या भविष्यवाणी दी थी, जो यह कहती थी कि परमेश्वर तीमुथियुस को परमेश्वर की कलीसिया में अगुवे के रूप में सेवा करने के लिए आत्मिक उपहार दे रहा था। कलीसिया के अगुओं ने तीमुथियुस पर अपने हाथ रखे और उसके लिए प्रार्थना की। जब इस समारोह में लोगों ने तीमुथियुस पर हाथ रखा, तो यह एक स्पष्ट चिन्ह था कि परमेश्वर ने पहले ही तीमुथियुस को नेतृत्व करने के लिए विशेष क्षमताएँ दी थीं। समारोह ने स्वयं तीमुथियुस को ये क्षमताएँ नहीं दी थीं। कलीसिया के अगुओं ने तीमुथियुस पर अपने हाथ रखे ताकि सभी को यह दिखाया जा सके कि उन्होंने तीमुथियुस के जीवन में परमेश्वर के काम को देखा है और अगुओं ने इस महत्वपूर्ण काम के लिए तीमुथियुस को मंजूरी दी है। यह समारोह उसी तरह से था जैसे लोग यहूदी विश्वास के अगुओं को भी पहचानते थे। तीमुथियुस को इस उपहार को अनदेखा नहीं करना चाहिए, बल्कि इसका उपयोग करते रहना चाहिए।</w:t>
      </w:r>
    </w:p>
    <w:p>
      <w:pPr/>
      <w:r>
        <w:rPr>
          <w:lang w:val="hi_IN" w:bidi="hi_IN"/>
        </w:rPr>
      </w:r>
      <w:r>
        <w:rPr>
          <w:lang w:val="hi_IN" w:bidi="hi_IN"/>
        </w:rPr>
        <w:t>यहाँ रुकें और समूह में इस प्रश्न पर चर्चा करें: किसी ऐसे समय के बारे में सोचें जब दूसरों ने आप में किसी ऐसे उपहार या क्षमता को पहचाना हो जो आपने अपने आप में नहीं देखा था। उन लोगों ने आपको जो प्रोत्साहन दिया था, उसने उस उपहार का उपयोग करने में आपकी कैसे मदद की? इस ऑडियो को यहाँ रोकें।</w:t>
      </w:r>
    </w:p>
    <w:p>
      <w:pPr/>
      <w:r>
        <w:rPr>
          <w:lang w:val="hi_IN" w:bidi="hi_IN"/>
        </w:rPr>
      </w:r>
      <w:r>
        <w:rPr>
          <w:lang w:val="hi_IN" w:bidi="hi_IN"/>
        </w:rPr>
        <w:t>यहाँ रुकें और समूह में इस प्रश्न पर चर्चा करें: इस बारे में सोचें कि आपका समुदाय उन लोगों का कैसे समर्थन करता है जो दूसरों की सेवा करने के लिए नई जिम्मेदारियाँ लेते हैं। इस समर्थन को क्या महत्वपूर्ण बनाता है? उन विशिष्ट तरीकों पर विचार करें जो आपके समुदाय के सदस्य उन लोगों पर विश्वास दिखाते हैं जिन्हें परमेश्वर ने कलीसिया की सेवा करने के लिए बुलाया है। आपका समुदाय नए अगुओं को सेवा करने के लिए तैयार महसूस करने में मदद करने के लिए क्या करता है? इस ऑडियो को यहाँ रोकें।</w:t>
      </w:r>
    </w:p>
    <w:p>
      <w:pPr/>
      <w:r>
        <w:rPr>
          <w:lang w:val="hi_IN" w:bidi="hi_IN"/>
        </w:rPr>
      </w:r>
      <w:r>
        <w:rPr>
          <w:lang w:val="hi_IN" w:bidi="hi_IN"/>
        </w:rPr>
        <w:t>पौलुस तीमुथियुस से कहता है कि वह उन कामों को लगातार करे जो पौलुस ने तीमुथियुस को सिखाए हैं। तीमुथियुस को इस बात पर ध्यान देना चाहिए कि वह कैसे रहता है और वह क्या सिखाता है। तीमुथियुस को यह सुनिश्चित करने की आवश्यकता है कि उसके काम उसकी शिक्षा के अनुरूप हों ताकि तीमुथियुस पिछले भाग के कपटियों और झूठों की तरह न हो। तीमुथियुस को दूसरों को पवित्रशास्त्र सिखाने से पहले तैयारी करनी चाहिए। जब तीमुथियुस प्रचार करता है, तो उसे इस बारे में ध्यान से सोचने की आवश्यकता है कि विश्वासियों को कैसे प्रोत्साहित किया जाए। तीमुथियुस को सेवकाई के लिए परमेश्वर ने तीमुथियुस को दिए गए उपहार को विकसित करते रहने में सावधान रहना चाहिए। तीमुथियुस को अन्य गतिविधियों को अपने मुख्य कार्य से ध्यान भटकाने नहीं देना चाहिए। तीमुथियुस को पवित्रशास्त्र का अध्ययन करने के लिए समय लेना चाहिए। तीमुथियुस को इस बारे में ध्यान से सोचना चाहिए कि दूसरों के लिए कैसे एक अच्छा उदाहरण बन सकता है। जब तीमुथियुस इन कामों को विश्वासयोग्यता से और लगातार करता है, तो अन्य लोग तीमुथियुस को एक अगुवे के रूप में अधिक से अधिक बढ़ते हुए देखेंगे। परिणामस्वरूप, तीमुथियुस और तीमुथियुस को सुनने वाले लोग दोनों अधिक से अधिक समझते हैं कि परमेश्वर यीशु के द्वारा लोगों को कैसे बचाता है। जब यीशु परमेश्वर के साथ अपने रिश्ते को बहाल करने के लिए पृथ्वी पर आया, तो परमेश्वर ने लोगों के लिए उसके साथ हमेशा के लिए जीना सम्भव बनाया। लेकिन परमेश्वर, यीशु के द्वारा, अब भी लोगों को नए तरीकों से जीने की शक्ति देता है जो परमेश्वर को खुश करते हैं। परमेश्वर लोगों को अपनी सच्चाई को अधिक स्पष्ट रूप से समझने में मदद करता है। परमेश्वर लोगों में उन्हें यीशु की तरह और अधिक बनाने के लिए काम करता है। जब तीमुथियुस अच्छी तरह से सिखाता है और जो वह सिखाता है उसका पालन करता है, तो स्वयं तीमुथियुस और पूरी कलीसिया यह समझने में बढ़ेंगे कि परमेश्वर का उद्धार आज और हमेशा के लिए उनके जीवन में कैसे काम करता है।</w:t>
      </w:r>
    </w:p>
    <w:p>
      <w:pPr/>
      <w:r>
        <w:rPr>
          <w:lang w:val="hi_IN" w:bidi="hi_IN"/>
        </w:rPr>
      </w:r>
      <w:r>
        <w:rPr>
          <w:lang w:val="hi_IN" w:bidi="hi_IN"/>
        </w:rPr>
        <w:t>यहाँ रुकें और समूह में इस प्रश्न पर चर्चा करें: किसी ऐसे समय के बारे में एक कहानी बताएँ जब आपने या किसी और ने विश्वासयोग्य रूप से परमेश्वर की सेवा करना जारी रखा, तब भी जब यह कठिन था। जब तुम या वह व्यक्ति दृढ़ता से लगे रहे, तो इसका आसपास के लोगों पर क्या असर पड़ा? इसने उन्हें अपने विश्वास में बढ़ने में कैसे मदद की?</w:t>
      </w:r>
    </w:p>
    <w:p>
      <w:pPr/>
      <w:r>
        <w:rPr>
          <w:lang w:val="hi_IN" w:bidi="hi_IN"/>
        </w:rPr>
      </w:r>
      <w:r>
        <w:rPr>
          <w:b/>
          <w:lang w:val="hi_IN" w:bidi="hi_IN"/>
        </w:rPr>
        <w:t>यह रिकॉर्डिंग का अंत है।</w:t>
      </w:r>
      <w:r>
        <w:rPr>
          <w:lang w:val="hi_IN" w:bidi="hi_IN"/>
        </w:rPr>
      </w:r>
    </w:p>
    <w:p>
      <w:pPr>
        <w:pStyle w:val="Heading3"/>
      </w:pPr>
      <w:r>
        <w:rPr>
          <w:lang w:val="hi_IN" w:bidi="hi_IN"/>
        </w:rPr>
        <w:t>घटनाओं को समझाना</w:t>
      </w:r>
    </w:p>
    <w:p>
      <w:pPr/>
      <w:r>
        <w:rPr>
          <w:lang w:val="hi_IN" w:bidi="hi_IN"/>
        </w:rPr>
      </w:r>
      <w:r>
        <w:rPr>
          <w:lang w:val="hi_IN" w:bidi="hi_IN"/>
        </w:rPr>
        <w:t>1 तीमुथियुस 4:11–16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हिस्से हैं।</w:t>
      </w:r>
    </w:p>
    <w:p>
      <w:pPr/>
      <w:r>
        <w:rPr>
          <w:lang w:val="hi_IN" w:bidi="hi_IN"/>
        </w:rPr>
      </w:r>
      <w:r>
        <w:rPr>
          <w:b/>
          <w:lang w:val="hi_IN" w:bidi="hi_IN"/>
        </w:rPr>
        <w:t>पहले भाग में:</w:t>
      </w:r>
      <w:r>
        <w:rPr>
          <w:lang w:val="hi_IN" w:bidi="hi_IN"/>
        </w:rPr>
        <w:t xml:space="preserve"> पौलुस तीमुथियुस से कहता है कि वह आज्ञा दे और वह सिखाए जो पौलुस ने अभी समझाया है।</w:t>
      </w:r>
    </w:p>
    <w:p>
      <w:pPr/>
      <w:r>
        <w:rPr>
          <w:lang w:val="hi_IN" w:bidi="hi_IN"/>
        </w:rPr>
      </w:r>
      <w:r>
        <w:rPr>
          <w:b/>
          <w:lang w:val="hi_IN" w:bidi="hi_IN"/>
        </w:rPr>
        <w:t>दूसरे भाग में:</w:t>
      </w:r>
      <w:r>
        <w:rPr>
          <w:lang w:val="hi_IN" w:bidi="hi_IN"/>
        </w:rPr>
        <w:t xml:space="preserve"> पौलुस तीमुथियुस से कहता है कि किसी को तीमुथियुस को इसलिए तुच्छ न देखने दे क्योंकि वह जवान है। तीमुथियुस को अन्य विश्वासियों के लिए एक उदाहरण होना चाहिए।</w:t>
      </w:r>
    </w:p>
    <w:p>
      <w:pPr/>
      <w:r>
        <w:rPr>
          <w:lang w:val="hi_IN" w:bidi="hi_IN"/>
        </w:rPr>
      </w:r>
      <w:r>
        <w:rPr>
          <w:b/>
          <w:lang w:val="hi_IN" w:bidi="hi_IN"/>
        </w:rPr>
        <w:t>तीसरे भाग में:</w:t>
      </w:r>
      <w:r>
        <w:rPr>
          <w:lang w:val="hi_IN" w:bidi="hi_IN"/>
        </w:rPr>
        <w:t xml:space="preserve"> पौलुस तीमुथियुस से कहता है कि तीमुथियुस का ध्यान पौलुस के आने तक सार्वजनिक रूप से पवित्रशास्त्र को पढ़ने, प्रचार करने और सिखाने पर होना चाहिए।</w:t>
      </w:r>
    </w:p>
    <w:p>
      <w:pPr/>
      <w:r>
        <w:rPr>
          <w:lang w:val="hi_IN" w:bidi="hi_IN"/>
        </w:rPr>
      </w:r>
      <w:r>
        <w:rPr>
          <w:b/>
          <w:lang w:val="hi_IN" w:bidi="hi_IN"/>
        </w:rPr>
        <w:t>चौथे भाग में:</w:t>
      </w:r>
      <w:r>
        <w:rPr>
          <w:lang w:val="hi_IN" w:bidi="hi_IN"/>
        </w:rPr>
        <w:t xml:space="preserve"> पौलुस तीमुथियुस को तीमुथियुस के विशेष उपहार के बारे में याद दिलाता है, और पौलुस तीमुथियुस से कहता है कि वह इस बात से सावधान रहें कि वह कैसे रहता है और वह क्या सिखाता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विश्वासी</w:t>
      </w:r>
    </w:p>
    <w:p>
      <w:pPr>
        <w:pStyle w:val="ListBullet"/>
        <w:spacing w:line="240" w:lineRule="auto"/>
        <w:ind w:left="720"/>
      </w:pPr>
      <w:r>
        <w:rPr>
          <w:lang w:val="hi_IN" w:bidi="hi_IN"/>
        </w:rPr>
      </w:r>
      <w:r>
        <w:rPr>
          <w:lang w:val="hi_IN" w:bidi="hi_IN"/>
        </w:rPr>
        <w:t>कलीसिया के पुरनिए</w:t>
      </w:r>
    </w:p>
    <w:p>
      <w:pPr>
        <w:pStyle w:val="ListBullet"/>
        <w:spacing w:line="240" w:lineRule="auto"/>
        <w:ind w:left="720"/>
      </w:pPr>
      <w:r>
        <w:rPr>
          <w:lang w:val="hi_IN" w:bidi="hi_IN"/>
        </w:rPr>
      </w:r>
      <w:r>
        <w:rPr>
          <w:lang w:val="hi_IN" w:bidi="hi_IN"/>
        </w:rPr>
        <w:t>भविष्यद्वक्ता जो तीमुथियुस के बारे में बात करते थे</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और पवित्र आत्मा</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पौलुस ने अभी-अभी यह समझाना समाप्त किया है कि मसीहियों को भोजन और व्यायाम के बारे में कैसे सोचना चाहिए। पौलुस ने कहा कि शारीरिक व्यायाम शरीर की मदद करता है। लेकिन धर्मी बनने का प्रशिक्षण अभी भी और भविष्य में परमेश्वर के साथ जीवन में भी मदद करता है। अब पौलुस तीमुथियुस को बताता है कि इन महत्वपूर्ण सच्चाइयों को दूसरों के साथ कैसे साझा करें।</w:t>
      </w:r>
    </w:p>
    <w:p>
      <w:pPr/>
      <w:r>
        <w:rPr>
          <w:lang w:val="hi_IN" w:bidi="hi_IN"/>
        </w:rPr>
      </w:r>
      <w:r>
        <w:rPr>
          <w:lang w:val="hi_IN" w:bidi="hi_IN"/>
        </w:rPr>
        <w:t>जब पौलुस तीमुथियुस को लिखता है, तो पौलुस इस तरह से लिखता है जिसे याद करना और दोहराना आसान होगा। पौलुस अपने विचारों को स्पष्ट ढांचे में व्यवस्थित करता है। पौलुस दैनिक जीवन के उदाहरणों का उपयोग करता है। पौलुस नई शिक्षाओं को उन चीज़ों से जोड़ता है जिन्हें विश्वासियों ने पहले से पवित्र शास्त्र से जाना हुआ है। पौलुस चाहता है कि तीमुथियुस इन ही विचारों को दूसरों को इस तरह से सिखाए कि वे समझ सकें और याद कर सकें।</w:t>
      </w:r>
    </w:p>
    <w:p>
      <w:pPr/>
      <w:r>
        <w:rPr>
          <w:lang w:val="hi_IN" w:bidi="hi_IN"/>
        </w:rPr>
      </w:r>
      <w:r>
        <w:rPr>
          <w:lang w:val="hi_IN" w:bidi="hi_IN"/>
        </w:rPr>
        <w:t>यहाँ रुकें और समूह में इस प्रश्न पर चर्चा करें: महत्वपूर्ण शिक्षाओं को याद करने में आपको क्या मदद करता है? क्या आप कहानियों, कविताओं या अन्य तरीकों के माध्यम से बेहतर सीखते हैं? इस ऑडियो को यहाँ रोकें।</w:t>
      </w:r>
    </w:p>
    <w:p>
      <w:pPr/>
      <w:r>
        <w:rPr>
          <w:lang w:val="hi_IN" w:bidi="hi_IN"/>
        </w:rPr>
      </w:r>
      <w:r>
        <w:rPr>
          <w:lang w:val="hi_IN" w:bidi="hi_IN"/>
        </w:rPr>
        <w:t>तीमुथियुस को परमेश्वर के लिए अपने काम में एक चुनौती का सामना करना पड़ता है। तीमुथियुस कलीसिया के कई लोगों से छोटा है। इफिसुस की कलीसिया के सदस्यों ने तीमुथियुस को अपने अगुवे के रूप में स्वीकार करने से मना कर दिया। वास्तव में, पौलुस अपने पत्र में शब्दों का उपयोग यह दिखाने के लिए करता है कि इन कलीसिया के सदस्यों ने तीमुथियुस समझें गहरे अनादर के साथ व्यवहार किया था। पौलुस चाहता है कि इस समस्या के बावजूद तीमुथियुस को आत्मविश्वास मिले। तीमुथियुस सम्मान कमा सकता है जब वह पाँच महत्वपूर्ण तरीकों से उदाहरण के रूप में कार्य करता है:</w:t>
      </w:r>
    </w:p>
    <w:p>
      <w:pPr>
        <w:pStyle w:val="ListBullet"/>
        <w:spacing w:line="240" w:lineRule="auto"/>
        <w:ind w:left="720"/>
      </w:pPr>
      <w:r>
        <w:rPr>
          <w:lang w:val="hi_IN" w:bidi="hi_IN"/>
        </w:rPr>
      </w:r>
      <w:r>
        <w:rPr>
          <w:lang w:val="hi_IN" w:bidi="hi_IN"/>
        </w:rPr>
        <w:t>सबसे पहले, तीमुथियुस को यह सुनिश्चित करना चाहिए कि उसका भाषण परिपक्वता को दिखाए और तीमुथियुस द्वारा परमेश्वर के बारे में सिखाई गई बातों के साथ मेल खाता है। दूसरे शब्दों में, तीमुथियुस के शब्द तीमुथियुस के धार्मिक जीवन के तरीके के अनुरूप होने चाहिए। तीमुथियुस को अपनी सामान्य बातचीत में भी और कलीसिया में शिक्षा देते समय भी धर्मी होना चाहिए।</w:t>
      </w:r>
    </w:p>
    <w:p>
      <w:pPr>
        <w:pStyle w:val="ListBullet"/>
        <w:spacing w:line="240" w:lineRule="auto"/>
        <w:ind w:left="720"/>
      </w:pPr>
      <w:r>
        <w:rPr>
          <w:lang w:val="hi_IN" w:bidi="hi_IN"/>
        </w:rPr>
      </w:r>
      <w:r>
        <w:rPr>
          <w:lang w:val="hi_IN" w:bidi="hi_IN"/>
        </w:rPr>
        <w:t>दूसरा, तीमुथियुस को इस बात से सावधान रहना चाहिए कि तीमुथियुस कैसे व्यवहार करता है।</w:t>
      </w:r>
    </w:p>
    <w:p>
      <w:pPr>
        <w:pStyle w:val="ListBullet"/>
        <w:spacing w:line="240" w:lineRule="auto"/>
        <w:ind w:left="720"/>
      </w:pPr>
      <w:r>
        <w:rPr>
          <w:lang w:val="hi_IN" w:bidi="hi_IN"/>
        </w:rPr>
      </w:r>
      <w:r>
        <w:rPr>
          <w:lang w:val="hi_IN" w:bidi="hi_IN"/>
        </w:rPr>
        <w:t>तीसरा, तीमुथियुस को सभी को प्रेम दिखाना चाहिए।</w:t>
      </w:r>
    </w:p>
    <w:p>
      <w:pPr>
        <w:pStyle w:val="ListBullet"/>
        <w:spacing w:line="240" w:lineRule="auto"/>
        <w:ind w:left="720"/>
      </w:pPr>
      <w:r>
        <w:rPr>
          <w:lang w:val="hi_IN" w:bidi="hi_IN"/>
        </w:rPr>
      </w:r>
      <w:r>
        <w:rPr>
          <w:lang w:val="hi_IN" w:bidi="hi_IN"/>
        </w:rPr>
        <w:t>चौथा, तीमुथियुस को परमेश्वर पर दृढ़ता से भरोसा करना चाहिए और दूसरों को यह मजबूत विश्वास दिखाना चाहिए।</w:t>
      </w:r>
    </w:p>
    <w:p>
      <w:pPr>
        <w:pStyle w:val="ListBullet"/>
        <w:spacing w:line="240" w:lineRule="auto"/>
        <w:ind w:left="720"/>
      </w:pPr>
      <w:r>
        <w:rPr>
          <w:lang w:val="hi_IN" w:bidi="hi_IN"/>
        </w:rPr>
      </w:r>
      <w:r>
        <w:rPr>
          <w:lang w:val="hi_IN" w:bidi="hi_IN"/>
        </w:rPr>
        <w:t>पाँचवाँ, तीमुथियुस को यौन रूप से शुद्ध रहना चाहिए, विशेष रूप से एक युवक के रूप में। लोग तीमुथियुस पर ध्यान से नज़र रखते हैं और उसकी युवा अवस्था की आलोचना कर सकते हैं। लेकिन यदि तीमुथियुस नैतिक रूप से शुद्ध जीवन जिए, तो वह अपने आलोचकों को आलोचना करना बंद करने के लिए प्रेरित कर सकता है।</w:t>
      </w:r>
    </w:p>
    <w:p>
      <w:pPr/>
      <w:r>
        <w:rPr>
          <w:lang w:val="hi_IN" w:bidi="hi_IN"/>
        </w:rPr>
      </w:r>
      <w:r>
        <w:rPr>
          <w:lang w:val="hi_IN" w:bidi="hi_IN"/>
        </w:rPr>
        <w:t>जब तीमुथियुस इन पाँच कामों को अच्छी तरह से करता है, तो लोग तीमुथियुस की उम्र की परवाह किए बिना उसका सम्मान करेंगे।</w:t>
      </w:r>
    </w:p>
    <w:p>
      <w:pPr/>
      <w:r>
        <w:rPr>
          <w:lang w:val="hi_IN" w:bidi="hi_IN"/>
        </w:rPr>
      </w:r>
      <w:r>
        <w:rPr>
          <w:lang w:val="hi_IN" w:bidi="hi_IN"/>
        </w:rPr>
        <w:t>यहाँ रुकें और समूह में इस प्रश्न पर चर्चा करें: किसी ऐसे समय के बारे में सोचें जब कोई व्यक्ति वास्तव में किसी दूसरे का सम्मान नहीं करता था क्योंकि वह व्यक्ति छोटा था। आप यह कैसे बताएँगे कि ये लोग इस व्यक्ति का सम्मान नहीं करते, या लोग इस व्यक्ति के साथ ऐसा व्यवहार करते हैं जैसे वह कोई महत्वहीन व्यक्ति हो? इस ऑडियो को यहाँ रोकें।</w:t>
      </w:r>
    </w:p>
    <w:p>
      <w:pPr/>
      <w:r>
        <w:rPr>
          <w:lang w:val="hi_IN" w:bidi="hi_IN"/>
        </w:rPr>
      </w:r>
      <w:r>
        <w:rPr>
          <w:lang w:val="hi_IN" w:bidi="hi_IN"/>
        </w:rPr>
        <w:t>पौलुस तीमुथियुस को इस बारे में विशिष्ट निर्देश देता है कि कलीसिया की सभाओं का नेतृत्व कैसे करें। जब विश्वासी एक साथ इकट्ठा होते हैं, तो तीमुथियुस को पवित्रशास्त्र को जोर से पढ़ना चाहिए। यह अभ्यास यहूदी आराधना से आता है। यह अभ्यास सभी को एक साथ पवित्रशास्त्र को सुनने और समझने में मदद करता है।</w:t>
      </w:r>
    </w:p>
    <w:p>
      <w:pPr/>
      <w:r>
        <w:rPr>
          <w:lang w:val="hi_IN" w:bidi="hi_IN"/>
        </w:rPr>
      </w:r>
      <w:r>
        <w:rPr>
          <w:lang w:val="hi_IN" w:bidi="hi_IN"/>
        </w:rPr>
        <w:t>तीमुथियुस को यह भी संदेश देना चाहिए जो लोगों को बेहतर जीवन जीने के लिए प्रोत्साहित करें और लोगों को सांत्वना दें। ये संदेश लोगों को यह समझने में मदद करते हैं कि परमेश्वर के मार्गों का पालन कैसे करें। अन्त में, तीमुथियुस को यह सुनिश्चित करना चाहिए कि तीमुथियुस की शिक्षा या सिद्धान्त अच्छा है। तीमुथियुस को उन महत्वपूर्ण बातों को सही ढंग से समझाना चाहिए जिनमें मसीही विश्वास करते हैं। यह शिक्षा लोगों को परमेश्वर के बारे में झूठे विचारों से बचाने में मदद करती है।</w:t>
      </w:r>
    </w:p>
    <w:p>
      <w:pPr/>
      <w:r>
        <w:rPr>
          <w:lang w:val="hi_IN" w:bidi="hi_IN"/>
        </w:rPr>
      </w:r>
      <w:r>
        <w:rPr>
          <w:lang w:val="hi_IN" w:bidi="hi_IN"/>
        </w:rPr>
        <w:t>यहाँ रुकें और समूह में चर्चा करें: क्या आप इस बात के उदाहरण दे सकते हैं कि आपकी कलीसिया के लोग कैसे प्रचार करते हैं, और आपकी कलीसिया के लोग अच्छी शिक्षा कैसे सिखाते हैं? इस ऑडियो को यहाँ रोकें।</w:t>
      </w:r>
    </w:p>
    <w:p>
      <w:pPr/>
      <w:r>
        <w:rPr>
          <w:lang w:val="hi_IN" w:bidi="hi_IN"/>
        </w:rPr>
      </w:r>
      <w:r>
        <w:rPr>
          <w:lang w:val="hi_IN" w:bidi="hi_IN"/>
        </w:rPr>
        <w:t>यहाँ रुकें और समूह में चर्चा करें: आप इस बारे में कैसे बात करेंगे कि तीमुथियुस को कैसे प्रचार करना चाहिए या लोगों को प्रोत्साहित करना चाहिए, और तीमुथियुस को सच्ची और सही बातों को कैसे सिखाना चाहिए? पौलुस कहता है कि तीमुथियुस को केवल ये काम नहीं करना चाहिए, बल्कि तीमुथियुस को इन कामों को करने के लिए अपने आप को समर्पित करना चाहिए। दूसरे शब्दों में, तीमुथियुस को यह सुनिश्चित करने में समय बिताना चाहिए कि तीमुथियुस इन कामों को अच्छी तरह से करे। आप इसे कैसे स्पष्ट करेंगे? इस ऑडियो को यहाँ रोकें।</w:t>
      </w:r>
    </w:p>
    <w:p>
      <w:pPr/>
      <w:r>
        <w:rPr>
          <w:lang w:val="hi_IN" w:bidi="hi_IN"/>
        </w:rPr>
      </w:r>
      <w:r>
        <w:rPr>
          <w:lang w:val="hi_IN" w:bidi="hi_IN"/>
        </w:rPr>
        <w:t>परमेश्वर ने तीमुथियुस को इस महत्वपूर्ण काम के लिए तैयार किया। परमेश्वर ने तीमुथियुस को अगुवाई करने और सिखाने में मदद करने के लिए एक विशेष उपहार दिया। कलीसिया के अगुओं ने परमेश्वर की ओर से इस उपहार को पहचाना। अगुवे एक विशेष समारोह के माध्यम से अपनी पहचान दिखाते थे। अगुओं ने तीमुथियुस पर अपने हाथ रखे जबकि भविष्यद्वक्ताओं ने तीमुथियुस के बारे में परमेश्वर की ओर से संदेश साझा किया। इस समारोह ने सभी को दिखाया कि परमेश्वर ने तीमुथियुस को एक अगुवे के रूप में चुना था। इसने तीमुथियुस को परमेश्वर का वचन सिखाने का अधिकार दिया।</w:t>
      </w:r>
    </w:p>
    <w:p>
      <w:pPr/>
      <w:r>
        <w:rPr>
          <w:lang w:val="hi_IN" w:bidi="hi_IN"/>
        </w:rPr>
      </w:r>
      <w:r>
        <w:rPr>
          <w:lang w:val="hi_IN" w:bidi="hi_IN"/>
        </w:rPr>
        <w:t>पौलुस तीमुथियुस को दो बातों पर ध्यान से ध्यान देने की चेतावनी देता है। सबसे पहले, तीमुथियुस को यह देखना चाहिए कि वह कैसे रहता है। तीमुथियुस द्वारा किया गया हर निर्णय परमेश्वर का सम्मान करना चाहिए। लोग तीमुथियुस के जीवन को देखेंगे ताकि यह देखा जा सके कि क्या तीमुथियुस अपनी शिक्षा का पालन करता है या नहीं। दूसरा, तीमुथियुस को इस बात से सावधान रहना चाहिए कि वह क्या सिखाता है। तीमुथियुस को केवल उन बातों को सिखाना चाहिए जो परमेश्वर के वचन से सहमत हों। तीमुथियुस को हर दिन अच्छे जीवन और सच्ची शिक्षा दोनों के प्रति विश्वासयोग्य रहना चाहिए। जब लोग इसे कठिन बनाएं, तो तीमुथियुस को हार नहीं माननी चाहिए। तीमुथियुस को तब भी चलते रहना चाहिए जब अन्य लोग तीमुथियुस का विरोध करते हैं। तीमुथियुस के इन दोनों कार्यों में लगातार किए गए प्रयास एक वास्तविक फर्क डालेंगे। तीमुथियुस का विश्वासयोग्य जीवन और शिक्षा उसे और दूसरों दोनों को परमेश्वर का बेहतर पालन करने में मदद करेगी।</w:t>
      </w:r>
    </w:p>
    <w:p>
      <w:pPr/>
      <w:r>
        <w:rPr>
          <w:lang w:val="hi_IN" w:bidi="hi_IN"/>
        </w:rPr>
      </w:r>
      <w:r>
        <w:rPr>
          <w:lang w:val="hi_IN" w:bidi="hi_IN"/>
        </w:rPr>
        <w:t>यहाँ रुकें और समूह में इस प्रश्न पर चर्चा करें: तीमुथियुस को "अपने जीवन को देखने" की आवश्यकता है, या इस बात पर ध्यान देने की आवश्यकता है कि वह कैसे रहता है। आप इस बारे में कैसे बात करेंगे कि तीमुथियुस अपने जीवन को कैसे देखता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तीमुथियुस कैसे सिखाता है जबकि बड़े लोग असंतोष दिखाते हैं, इसे दर्शाने के लिए आप एक चित्र बना सकते हैं या कोई वस्तु उपयोग कर सकते हैं। दिखाएँ कि कलीसिया के अगुवे एक विशेष समारोह के दौरान तीमुथियुस पर कैसे अपने हाथ रखते हैं। दिखाएँ कि तीमुथियुस एक समूह के सामने पवित्रशास्त्र कैसे पढ़ता है। यह दिखाने के लिए एक दर्पण जैसी साधारण वस्तुओं का उपयोग करें कि तीमुथियुस अपने जीवन को कैसे देखता है और वह क्या सिखाता है। एक दृश्य बनाएँ जो यह दिखाए कि तीमुथियुस किसी की कैसे मदद करता है जबकि वह उस व्यक्ति को भी सिखाता है। दिखाएँ कि तीमुथियुस कैसे समय के साथ सिखाना और विश्वासयोग्य रूप से जीना जारी रखता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नाटकीय रूप देना</w:t>
      </w:r>
    </w:p>
    <w:p>
      <w:pPr/>
      <w:r>
        <w:rPr>
          <w:lang w:val="hi_IN" w:bidi="hi_IN"/>
        </w:rPr>
      </w:r>
      <w:r>
        <w:rPr>
          <w:lang w:val="hi_IN" w:bidi="hi_IN"/>
        </w:rPr>
        <w:t xml:space="preserve">1 तीमुथियुस 4:11–16 का ऑडियो संस्करण सबसे आसानी से समझ में आने वाले अनुवाद में सुनें। </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विश्वासी</w:t>
      </w:r>
    </w:p>
    <w:p>
      <w:pPr>
        <w:pStyle w:val="ListBullet"/>
        <w:spacing w:line="240" w:lineRule="auto"/>
        <w:ind w:left="720"/>
      </w:pPr>
      <w:r>
        <w:rPr>
          <w:lang w:val="hi_IN" w:bidi="hi_IN"/>
        </w:rPr>
      </w:r>
      <w:r>
        <w:rPr>
          <w:lang w:val="hi_IN" w:bidi="hi_IN"/>
        </w:rPr>
        <w:t>कलीसिया के पुरनिए</w:t>
      </w:r>
    </w:p>
    <w:p>
      <w:pPr>
        <w:pStyle w:val="ListBullet"/>
        <w:spacing w:line="240" w:lineRule="auto"/>
        <w:ind w:left="720"/>
      </w:pPr>
      <w:r>
        <w:rPr>
          <w:lang w:val="hi_IN" w:bidi="hi_IN"/>
        </w:rPr>
      </w:r>
      <w:r>
        <w:rPr>
          <w:lang w:val="hi_IN" w:bidi="hi_IN"/>
        </w:rPr>
        <w:t>भविष्यद्वक्ता जो तीमुथियुस के बारे में बात करते थे</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और पवित्र आत्मा</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कहता है, "हे तीमुथियुस, इन बातों को आज्ञा दे और सिखा। सुनिश्चित करें कि विश्वासी धार्मिकता और सही जीवन के बारे में इन सच्चाइयों को समझते हैं और उनका पालन करते हैं जो मैंने अभी आपको समझाए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तीमुथियुस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कहता है, "किसी को यह न लगे कि तुम कमज़ोर हो क्योंकि तुम युवा हो।" इसके बजाय, सभी विश्वासियों के लिए एक उदाहरण बनें। विश्वासियों को दिखाएँ कि उन्हें अपने बोलने के तरीके, अपने जीने के तरीके, अपने प्रेम, अपने विश्वास और अपने शुद्ध जीवन से कैसे जीना चाहिए।"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तीमुथियुस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उस व्यक्ति से पूछें जो विश्वासियों का किरदार निभाता है,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कहता है, "जब तक मैं वापस नहीं आता, इन तीन चीज़ों पर ध्यान दो: लोगों के सामने शास्त्र ज़ोर से पढ़ो, लोगों को प्रोत्साहित करने वाले संदेश सुनाओ, और लोगों को सत्य सिखाओ।"</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तीमुथियुस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उस व्यक्ति से पूछें जो विश्वासियों का किरदार निभाता है,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कहता है, "अपने उपहार की उपेक्षा न करें, जो आपको तब मिला था जब पुरनियों ने आप पर हाथ रखा था और भविष्यद्वक्ताओं ने आपके बारे में परमेश्वर का संदेश बोला था। इन मामलों में मेहनती बनो। अपने आप को इन बातों पर पूरी तरह से दे दें ताकि हर कोई आपकी प्रगति को देख सके। अपने जीवन और शिक्षा को ध्यान से देखें। इन कामों को करते रह, क्योंकि वे तुझे और तुझे सुनने वालों दोनों को बचाने में मदद करेंगे।"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कलीसिया के पुरनियों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तीमुथियुस की भूमिका निभाने वाले व्यक्ति से पूछें, "आप क्या महसूस कर रहे हैं या क्या सोच रहे हैं?" वह व्यक्ति इस तरह से उत्तर दे सकता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आवश्यक जानकारी</w:t>
      </w:r>
    </w:p>
    <w:p>
      <w:pPr/>
      <w:r>
        <w:rPr>
          <w:lang w:val="hi_IN" w:bidi="hi_IN"/>
        </w:rPr>
      </w:r>
      <w:r>
        <w:rPr>
          <w:lang w:val="hi_IN" w:bidi="hi_IN"/>
        </w:rPr>
        <w:t>1 तीमुथियुस 4:11–16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उल्लेख करता है कि तीमुथियुस को </w:t>
      </w:r>
      <w:r>
        <w:rPr>
          <w:b/>
          <w:lang w:val="hi_IN" w:bidi="hi_IN"/>
        </w:rPr>
        <w:t>विश्वासियों</w:t>
      </w:r>
      <w:r>
        <w:rPr>
          <w:lang w:val="hi_IN" w:bidi="hi_IN"/>
        </w:rPr>
        <w:t xml:space="preserve"> के लिए विश्वास और पवित्रता में एक उदाहरण होना चाहिए। विश्वासी वे लोग हैं जो यीशु मसीह पर भरोसा करते हैं। ये लोग परमेश्वर के संदेश को सच मानते हैं और यीशु को अपने अगुवे के रूप में अनुसरण करते हैं। एक विश्वासी उन मसीहियों के समुदाय का हिस्सा होता है जो एक साथ मिलकर परमेश्वर की आराधना करते हैं। </w:t>
      </w:r>
    </w:p>
    <w:p>
      <w:pPr/>
      <w:r>
        <w:rPr>
          <w:lang w:val="hi_IN" w:bidi="hi_IN"/>
        </w:rPr>
      </w:r>
      <w:r>
        <w:rPr>
          <w:lang w:val="hi_IN" w:bidi="hi_IN"/>
        </w:rPr>
        <w:t>यहाँ रुकें और समूह के रूप में चर्चा करें कि आप विश्वासियों के लिए किस शब्द या वाक्यांश का उपयोग करेंगे। आपकी संस्कृति उन लोगों का वर्णन कैसे करती है जो परमेश्वर पर भरोसा करते हैं और यीशु का अनुसरण करते हैं? अधिक जानकारी के लिए विश्वासियों को मुख्य शब्दावली में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b/>
          <w:lang w:val="hi_IN" w:bidi="hi_IN"/>
        </w:rPr>
        <w:t>विश्वास</w:t>
      </w:r>
      <w:r>
        <w:rPr>
          <w:lang w:val="hi_IN" w:bidi="hi_IN"/>
        </w:rPr>
        <w:t xml:space="preserve"> का अर्थ है परमेश्वर पर भरोसा करना और उसकी प्रतिज्ञाओं पर विश्वास करना। विश्वास का अर्थ उन मान्यताओं का समूह भी है जिन्हें मसीही सच मानते हैं। विश्वास के बारे में अधिक जानकारी के लिए, मुख्य शब्दावली को देखें। विश्वास के लिए उसी शब्द या वाक्यांश का उपयोग करें जो आपने पिछले भागों में उपयोग किया है।</w:t>
      </w:r>
    </w:p>
    <w:p>
      <w:pPr/>
      <w:r>
        <w:rPr>
          <w:lang w:val="hi_IN" w:bidi="hi_IN"/>
        </w:rPr>
      </w:r>
      <w:r>
        <w:rPr>
          <w:lang w:val="hi_IN" w:bidi="hi_IN"/>
        </w:rPr>
        <w:t xml:space="preserve">पौलुस तीमुथियुस से कहता है कि वह दूसरों को दिखाए कि एक </w:t>
      </w:r>
      <w:r>
        <w:rPr>
          <w:b/>
          <w:lang w:val="hi_IN" w:bidi="hi_IN"/>
        </w:rPr>
        <w:t>शुद्ध</w:t>
      </w:r>
      <w:r>
        <w:rPr>
          <w:lang w:val="hi_IN" w:bidi="hi_IN"/>
        </w:rPr>
        <w:t xml:space="preserve"> जीवन कैसे जीना है। शुद्ध का अर्थ है नैतिक रूप से गलत या पापपूर्ण किसी भी चीज़ से मुक्त होना। एक शुद्ध जीवन शुद्ध और ईमानदार व्यवहार दिखाता है। इसका तात्पर्य विशेष रूप से यौन रूप से शुद्ध होने और सच्चे इरादे रखने से है। तीमुथियुस को शुद्ध रूप से जीने की आवश्यकता है ताकि अन्य लोग तीमुथियुस के नेतृत्व का सम्मान करें।</w:t>
      </w:r>
    </w:p>
    <w:p>
      <w:pPr/>
      <w:r>
        <w:rPr>
          <w:lang w:val="hi_IN" w:bidi="hi_IN"/>
        </w:rPr>
      </w:r>
      <w:r>
        <w:rPr>
          <w:lang w:val="hi_IN" w:bidi="hi_IN"/>
        </w:rPr>
        <w:t>यहाँ रुकें और समूह में चर्चा करें कि आप शुद्ध के लिए किस शब्द या वाक्यांश का उपयोग करेंगे। आपकी संस्कृति किसी ऐसे व्यक्ति का वर्णन कैसे करती है जो नैतिक रूप से शुद्ध और ईमानदार जीवन जीता है? अधिक जानकारी के लिए मुख्य शब्दावली में शुद्ध शब्द को देखें।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पौलुस तीमुथियुस से कहता है कि वह सार्वजनिक रूप से </w:t>
      </w:r>
      <w:r>
        <w:rPr>
          <w:b/>
          <w:lang w:val="hi_IN" w:bidi="hi_IN"/>
        </w:rPr>
        <w:t>पवित्रशास्त्र</w:t>
      </w:r>
      <w:r>
        <w:rPr>
          <w:lang w:val="hi_IN" w:bidi="hi_IN"/>
        </w:rPr>
        <w:t xml:space="preserve"> को पढ़ने पर ध्यान दे। पवित्रशास्त्र उन पवित्र लेखों को दर्शाता है जिन्हें परमेश्वर ने लोगों को लिखने के लिए प्रेरित किया। तीमुथियुस के समय में, "पवित्रशास्त्र" शब्द का अर्थ था जिसे हम अब पुराना नियम कहते हैं। शुरुआती कलीसिया जब एक साथ मिलती थी तब इन पवित्रशास्त्रों को जोर से पढ़तें थे।</w:t>
      </w:r>
    </w:p>
    <w:p>
      <w:pPr/>
      <w:r>
        <w:rPr>
          <w:lang w:val="hi_IN" w:bidi="hi_IN"/>
        </w:rPr>
      </w:r>
      <w:r>
        <w:rPr>
          <w:lang w:val="hi_IN" w:bidi="hi_IN"/>
        </w:rPr>
        <w:t>यहाँ रुकें और समूह में चर्चा करें कि आप पवित्रशास्त्र के लिए किस शब्द या वाक्यांश इस्तेमाल करेंगे। अधिक जानकारी के लिए पवित्रशास्त्र को मुख्य शब्दावली में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पौलुस तीमुथियुस को तीमुथियुस के आत्मिक वरदान के बारे में याद </w:t>
      </w:r>
      <w:r>
        <w:rPr>
          <w:b/>
          <w:lang w:val="hi_IN" w:bidi="hi_IN"/>
        </w:rPr>
        <w:t>दिलाता</w:t>
      </w:r>
      <w:r>
        <w:rPr>
          <w:lang w:val="hi_IN" w:bidi="hi_IN"/>
        </w:rPr>
        <w:t xml:space="preserve"> है। आत्मिक वरदान परमेश्वर के आत्मा से आता है। परमेश्वर ये वरदान देता है ताकि मसीहियों को दूसरों की सेवा करने और कलीसिया का निर्माण करने में मदद मिल सके। परमेश्वर ने तीमुथियुस को कलीसिया को सिखाने और अगुवाई करने की एक विशेष क्षमता दी।</w:t>
      </w:r>
    </w:p>
    <w:p>
      <w:pPr/>
      <w:r>
        <w:rPr>
          <w:lang w:val="hi_IN" w:bidi="hi_IN"/>
        </w:rPr>
      </w:r>
      <w:r>
        <w:rPr>
          <w:lang w:val="hi_IN" w:bidi="hi_IN"/>
        </w:rPr>
        <w:t>यहाँ रुकें और समूह के रूप में चर्चा करें कि आप आत्मिक वरदान के लिए किस शब्द या वाक्यांश का उपयोग करेंगे। आपकी संस्कृति उन विशेष क्षमताओं का वर्णन कैसे करती है जो परमेश्वर लोगों को देता है? आप परमेश्वर के आत्मा से आने वाले वरदानों के बारे में कैसे बात करते हैं? अधिक जानकारी के लिए वरदान को मुख्य शब्दावली में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तीमुथियुस को </w:t>
      </w:r>
      <w:r>
        <w:rPr>
          <w:b/>
          <w:lang w:val="hi_IN" w:bidi="hi_IN"/>
        </w:rPr>
        <w:t>भविष्यवाणी</w:t>
      </w:r>
      <w:r>
        <w:rPr>
          <w:lang w:val="hi_IN" w:bidi="hi_IN"/>
        </w:rPr>
        <w:t xml:space="preserve"> के माध्यम से वरदान मिला। भविष्यद्वाणी करने का अर्थ है ऐसे संदेश बोलना जो सीधे परमेश्वर से आए। इस मामले में, परमेश्वर ने भविष्यद्वक्ताओं के माध्यम से बात की ताकि यह पुष्टि हो सके कि तीमुथियुस को कलीसिया में एक अगुवा होना चाहिए। उसी शब्द का उपयोग करें जिसका उपयोग आपने इससे पहले 1 तीमुथियुस में भविष्यद्वाणी के लिए किया था। भविष्यद्वाणी के बारे में अधिक जानकारी के लिए, मुख्य शब्दावली को देखें।</w:t>
      </w:r>
    </w:p>
    <w:p>
      <w:pPr/>
      <w:r>
        <w:rPr>
          <w:lang w:val="hi_IN" w:bidi="hi_IN"/>
        </w:rPr>
      </w:r>
      <w:r>
        <w:rPr>
          <w:b/>
          <w:lang w:val="hi_IN" w:bidi="hi_IN"/>
        </w:rPr>
        <w:t>पुरनियों</w:t>
      </w:r>
      <w:r>
        <w:rPr>
          <w:lang w:val="hi_IN" w:bidi="hi_IN"/>
        </w:rPr>
        <w:t xml:space="preserve"> ने तीमुथियुस पर अपने हाथ रखे। पुरनिए वे बुजुर्ग, सम्मानित अगुवे हैं जो कलीसिया का मार्गदर्शन करते हैं। पुरनियों के पास निर्णय लेने और परमेश्वर की सच्चाई सिखाने का अधिकार है। इस भाग में, पुरनियों ने आधिकारिक तौर पर दिखाया कि जब उन्होंने तीमुथियुस पर हाथ रखा तो उन्होंने तीमुथियुस की भूमिका को पहचाना था।</w:t>
      </w:r>
    </w:p>
    <w:p>
      <w:pPr/>
      <w:r>
        <w:rPr>
          <w:lang w:val="hi_IN" w:bidi="hi_IN"/>
        </w:rPr>
      </w:r>
      <w:r>
        <w:rPr>
          <w:lang w:val="hi_IN" w:bidi="hi_IN"/>
        </w:rPr>
        <w:t>यहाँ रुकें और समूह में चर्चा करें कि आप पुरनियों के लिए किस शब्द या वाक्यांश का उपयोग करेंगे। आपकी संस्कृति सम्मानित अगुवों का वर्णन कैसे करती है जो समुदाय का मार्गदर्शन करते हैं?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पौलुस तीमुथियुस से कहता है कि वह अपने जीवन और </w:t>
      </w:r>
      <w:r>
        <w:rPr>
          <w:b/>
          <w:lang w:val="hi_IN" w:bidi="hi_IN"/>
        </w:rPr>
        <w:t>सिद्धान्त</w:t>
      </w:r>
      <w:r>
        <w:rPr>
          <w:lang w:val="hi_IN" w:bidi="hi_IN"/>
        </w:rPr>
        <w:t xml:space="preserve"> को ध्यान से देखे। सिद्धान्त का अर्थ है परमेश्वर के बारे में महत्वपूर्ण शिक्षाएँ और मसीहियों को किस बात पर विश्वास करना चाहिए। अच्छा सिद्धान्त लोगों को सच्चाई को समझने और झूठी शिक्षा को पहचानने में मदद करता है। सिद्धान्त के बारे में अधिक जानकारी के लिए, मुख्य शब्दावली को देखें। सिद्धान्त के लिए उसी शब्द का उपयोग करें जो आपने पिछले भागों में उपयोग किया है।</w:t>
      </w:r>
    </w:p>
    <w:p>
      <w:pPr/>
      <w:r>
        <w:rPr>
          <w:lang w:val="hi_IN" w:bidi="hi_IN"/>
        </w:rPr>
      </w:r>
      <w:r>
        <w:rPr>
          <w:lang w:val="hi_IN" w:bidi="hi_IN"/>
        </w:rPr>
        <w:t xml:space="preserve">पौलुस तीमुथियुस से कहता है कि तीमुथियुस की विश्वासयोग्य सेवा उसे और दूसरों को </w:t>
      </w:r>
      <w:r>
        <w:rPr>
          <w:b/>
          <w:lang w:val="hi_IN" w:bidi="hi_IN"/>
        </w:rPr>
        <w:t>बचाएगी</w:t>
      </w:r>
      <w:r>
        <w:rPr>
          <w:lang w:val="hi_IN" w:bidi="hi_IN"/>
        </w:rPr>
        <w:t>। जब परमेश्वर लोगों को बचाता है, तो वह उन्हें पाप और पाप के परिणामों से बचाता है। परमेश्वर लोगों को बचाता है जब वे लोग यीशु मसीह पर भरोसा करते हैं। यह उद्धार अब शुरू होता है और हमेशा के लिए जारी रहता है। परमेश्वर तीमुथियुस जैसे विश्वासयोग्य शिक्षकों का उपयोग करता है ताकि इस उद्धार को दूसरों तक पहुँचाने में मदद मिले। उद्धार के लिए उसी शब्द का उपयोग करें जो आपने पिछले भागों में उपयोग किया है, और अधिक जानकारी के लिए उद्धार शब्द को मुख्य शब्दावली में देखें।</w:t>
      </w:r>
    </w:p>
    <w:p>
      <w:pPr/>
      <w:r>
        <w:rPr>
          <w:lang w:val="hi_IN" w:bidi="hi_IN"/>
        </w:rPr>
      </w:r>
      <w:r>
        <w:rPr>
          <w:b/>
          <w:lang w:val="hi_IN" w:bidi="hi_IN"/>
        </w:rPr>
        <w:t>यह रिकॉर्डिंग का अंत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हर एक सदस्य को पाठ्यांश के इस अंतिम संस्करण को बताने का अभ्यास करना चाहिए।</w:t>
      </w:r>
    </w:p>
    <w:p>
      <w:pPr/>
      <w:r>
        <w:rPr>
          <w:lang w:val="hi_IN" w:bidi="hi_IN"/>
        </w:rPr>
      </w:r>
      <w:r>
        <w:rPr>
          <w:b/>
          <w:lang w:val="hi_IN" w:bidi="hi_IN"/>
        </w:rPr>
        <w:t>यह रिकॉर्डिंग का अंत है।</w:t>
      </w:r>
      <w:r>
        <w:rPr>
          <w:lang w:val="hi_IN" w:bidi="hi_IN"/>
        </w:rPr>
      </w:r>
      <w:r>
        <w:rPr>
          <w:lang w:val="hi_IN" w:bidi="hi_IN"/>
        </w:rPr>
      </w:r>
    </w:p>
    <w:p>
      <w:pPr/>
      <w:r>
        <w:rPr>
          <w:lang w:val="hi_IN" w:bidi="hi_IN"/>
        </w:rPr>
      </w:r>
    </w:p>
    <w:p>
      <w:pPr>
        <w:pStyle w:val="Heading2"/>
      </w:pPr>
      <w:r>
        <w:rPr>
          <w:lang w:val="hi_IN" w:bidi="hi_IN"/>
        </w:rPr>
        <w:t>1 तीमुथियुस 5:1–8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तीमुथियुस 5:1–8 को सुनें और अपने मन में रखें।</w:t>
      </w:r>
    </w:p>
    <w:p>
      <w:pPr/>
      <w:r>
        <w:rPr>
          <w:lang w:val="hi_IN" w:bidi="hi_IN"/>
        </w:rPr>
      </w:r>
      <w:r>
        <w:rPr>
          <w:lang w:val="hi_IN" w:bidi="hi_IN"/>
        </w:rPr>
        <w:t>यदि सम्भव हो, तो 1 तीमुथियुस 5:1–8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परिचय</w:t>
      </w:r>
    </w:p>
    <w:p>
      <w:pPr/>
      <w:r>
        <w:rPr>
          <w:lang w:val="hi_IN" w:bidi="hi_IN"/>
        </w:rPr>
      </w:r>
      <w:r>
        <w:rPr>
          <w:lang w:val="hi_IN" w:bidi="hi_IN"/>
        </w:rPr>
        <w:t>1 तीमुथियुस 5:1–8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भाग में, पौलुस तीमुथियुस को बताना जारी रखता है कि वह एक अच्छा शिक्षक कैसे बन सकता है, भले ही वह अपनी कलीसिया के कई लोगों से छोटा है। फिर पौलुस तीमुथियुस को यह बताना शुरू करता है कि इफिसुस की कलीसिया में एक विशेष समस्या से कैसे निपटें। यह पहला भाग पिछले भाग से क़रीबी रूप से जुड़ा है, जहाँ पौलुस ने तीमुथियुस को प्रोत्साहित किया कि वह मजबूत बना रहे और परमेश्वर से मिली तीमुथियुस की उस बुलाहट के प्रति सच्चा रहे कि वह सुसमाचार का शिक्षक बने।</w:t>
      </w:r>
    </w:p>
    <w:p>
      <w:pPr/>
      <w:r>
        <w:rPr>
          <w:lang w:val="hi_IN" w:bidi="hi_IN"/>
        </w:rPr>
      </w:r>
      <w:r>
        <w:rPr>
          <w:lang w:val="hi_IN" w:bidi="hi_IN"/>
        </w:rPr>
        <w:t>इस पत्र के कुछ भाग में, जब पौलुस अगुवों के बारे में बात करता है, तो वह इन अगुवों के लिए बुजुर्ग लोगों के अर्थ वाला एक शब्द इस्तेमाल करता है। लेकिन इस भाग में, पौलुस अब भी उस भूमिका पर ध्यान देता है जो तीमुथियुस की है, कि वह अपनी कलीसिया में सबके लिए एक अगुवा है। इस संदर्भ में, पौलुस बुजुर्ग लोगों के लिए इस्तेमाल होने वाले शब्द का उपयोग कलीसिया के किसी भी ऐसे व्यक्ति के लिए करता है जो तीमुथियुस से उम्र में बड़ा है, न कि केवल उन लोगों के लिए जो अगुवे हैं। पौलुस लोगों के चार अलग-अलग समूहों पर चर्चा करता है: तीमुथियुस से बड़े पुरुष, तीमुथियुस से छोटे पुरुष, तीमुथियुस से बड़ी महिलाएँ, और तीमुथियुस से छोटी महिलाएँ। पौलुस चाहता है कि तीमुथियुस इन सभी समूहों का सम्मान करे और उनसे सही तरीके से संवाद करे। पौलुस परिवार से तुलना का उपयोग करता है ताकि तीमुथियुस को यह समझ मिले कि अलग-अलग उम्र और लिंग के लोगों का अगुवाई करना और उन्हें सुधारना किस तरह से किया जाए। पौलुस कहता है कि तीमुथियुस को बूढ़े पुरुषों और स्त्रियों के साथ अपने पिता और माँ की तरह व्यवहार करना चाहिए और युवा लोगों के साथ अपने भाइयों या बहनों की तरह व्यवहार करना चाहिए।</w:t>
      </w:r>
    </w:p>
    <w:p>
      <w:pPr/>
      <w:r>
        <w:rPr>
          <w:lang w:val="hi_IN" w:bidi="hi_IN"/>
        </w:rPr>
      </w:r>
      <w:r>
        <w:rPr>
          <w:lang w:val="hi_IN" w:bidi="hi_IN"/>
        </w:rPr>
        <w:t>हम तीमुथियुस के परिवार के बारे में पौलुस के तीमुथियुस को लिखे दूसरे पत्र और प्रेरितों की पुस्तक से कुछ बातें जानते हैं। हम जानते हैं कि तीमुथियुस की दादी का नाम लोइस था और उसकी माँ का नाम यूनीके था। हम प्रेरितों के काम से यह भी जानते हैं कि यूनीके यहूदी थी और जब तीमुथियुस अभी बच्चा था, तब वह उसे पुराने नियम या यहूदी शास्त्र पढ़कर सुनाती थी। हालाँकि, तीमुथियुस का पिता यूनानी था, और शायद मूर्तिपूजक था। जब पौलुस तीमुथियुस के परिवार से मिला, तब तक लोइस, यूनीके, और तीमुथियुस सभी यीशु के पीछे चलने लगे थे। हालाँकि, बाइबल का कोई भी भाग हमें तीमुथियुस की बहनों या भाइयों के बारे में नहीं बताता है। इसका मतलब यह नहीं है कि तीमुथियुस की कोई बहन या भाई नहीं थे। हम नहीं जानते कि तीमुथियुस के भाई या बहनें थे या नहीं। चाहे जो भी हो, परिवार के रिश्ते एक अच्छी तुलना हैं, क्योंकि हर कोई उन्हें आसानी से समझ सकता है। उदाहरण के लिए, भले ही तीमुथियुस की कोई छोटी बहन न रही हो, फिर भी तीमुथियुस यह जानता था कि बहन के साथ कैसा व्यवहार करना चाहिए, और तीमुथियुस यह समझता कि पौलुस चाहता था कि तीमुथियुस कलीसिया की उन सदस्यों के साथ कैसा व्यवहार करे जो कम उम्र की स्त्रियाँ हैं।</w:t>
      </w:r>
    </w:p>
    <w:p>
      <w:pPr/>
      <w:r>
        <w:rPr>
          <w:lang w:val="hi_IN" w:bidi="hi_IN"/>
        </w:rPr>
      </w:r>
      <w:r>
        <w:rPr>
          <w:lang w:val="hi_IN" w:bidi="hi_IN"/>
        </w:rPr>
        <w:t>यहाँ रुकें और समूह में इस प्रश्न पर चर्चा करें: आपके समुदाय के लोग माता-पिता, बहनों और भाइयों के साथ सम्मान और प्रेम के साथ कैसे व्यवहार करते हैं? किसी ऐसे समय के बारे में एक कहानी बताएँ जब किसी युवा व्यक्ति को किसी बूढ़े व्यक्ति को सुधारना पड़ा। इन रिश्तों के बारे में बात करने के लिए जिन शब्दों का उपयोग किया गया है, और उम्र तथा लिंग के बीच जो अंतर है, उस पर ध्यान दें। इस ऑडियो को यहाँ रोकें।</w:t>
      </w:r>
    </w:p>
    <w:p>
      <w:pPr/>
      <w:r>
        <w:rPr>
          <w:lang w:val="hi_IN" w:bidi="hi_IN"/>
        </w:rPr>
      </w:r>
      <w:r>
        <w:rPr>
          <w:lang w:val="hi_IN" w:bidi="hi_IN"/>
        </w:rPr>
        <w:t>इस भाग के दूसरे हिस्से में, पौलुस अपना ध्यान बदलता है, जब वह तीमुथियुस को यह सिखाना शुरू करता है कि कलीसिया विधवाओं की देखभाल से जुड़े मुद्दों से कैसे निपटे। अपने पत्र के बाकी हिस्से के लिए, पौलुस कई विशेष समस्याओं के बारे में बात करेगा जिन्हें तीमुथियुस को इफिसुस की कलीसिया के अगुवे के रूप में निपटना है। चूँकि पौलुस ने अभी-अभी बूढ़ी और छोटी स्त्रियों के बारे में बात की है, इसलिए जब वह विधवाओं की सहायता से जुड़े कुछ चुनौतियों के बारे में बात करता है, तो स्वाभाविक रूप से उसका ध्यान इस नए विषय पर चला जाता है।</w:t>
      </w:r>
    </w:p>
    <w:p>
      <w:pPr/>
      <w:r>
        <w:rPr>
          <w:lang w:val="hi_IN" w:bidi="hi_IN"/>
        </w:rPr>
      </w:r>
      <w:r>
        <w:rPr>
          <w:lang w:val="hi_IN" w:bidi="hi_IN"/>
        </w:rPr>
        <w:t>विधवा वह स्त्री होती है जिसका पति मर गया हो। प्राचीन यूनानी समाज में, इससे एक स्त्री आर्थिक और सामाजिक रूप से बहुत कठिन स्थिति में चली जाती थी। यूनानी कानून के तहत, स्त्रियों के पास बहुत कम अधिकार थे। स्त्रियों के जीवन में पुरुष पूरी तरह से उनके आर्थिक और सामाजिक जीवन को नियंत्रित करते थे। इन नियमों और रीति-रिवाजों के कारण, यदि कोई स्त्री अपने पिता या पति को खो देती है, तो उसके भाई या पुत्र उसके लिए जिम्मेदार थे। यदि स्त्री के भाइयों या पुत्रों ने मना कर दिया, या उसकी मदद करने में असमर्थ थे, तो स्त्री के पास आर्थिक रूप से खुद को समर्थित करने या इफिसुस के समाज में सुरक्षित रूप से भाग लेने का कोई तरीका नहीं था। पौलुस कहता है कि यदि किसी विधवा के बच्चे या नाती-पोते हैं, तो बच्चों या नाती-पोतों को विधवा की देखभाल करनी चाहिए। पौलुस कहता है कि यह जीने का एक धार्मिक तरीका है, और इस तरह के जीवन से परमेश्वर खुश होता है।</w:t>
      </w:r>
    </w:p>
    <w:p>
      <w:pPr/>
      <w:r>
        <w:rPr>
          <w:lang w:val="hi_IN" w:bidi="hi_IN"/>
        </w:rPr>
      </w:r>
      <w:r>
        <w:rPr>
          <w:lang w:val="hi_IN" w:bidi="hi_IN"/>
        </w:rPr>
        <w:t>यहाँ रुकें और समूह में इस प्रश्न पर चर्चा करें: आपके समुदाय में रीति-रिवाज या नियम विधवाओं की मदद कैसे करते हैं? कौन से रीति-रिवाज या नियम विधवाओं के लिए जीवन को और कठिन बनाते हैं? आपकी कलीसिया आपके समुदाय के उन लोगों की देखभाल कैसे करती है जो कानूनी, आर्थिक, या सामाजिक रूप से असहाय हैं? यदि विधवाएँ इन समूहों में से एक हैं, तो किसी ऐसे समय की कहानी साझा करें जब आपकी कलीसिया ने एक विधवा की मदद की। इस ऑडियो को यहाँ रोकें।</w:t>
      </w:r>
    </w:p>
    <w:p>
      <w:pPr/>
      <w:r>
        <w:rPr>
          <w:lang w:val="hi_IN" w:bidi="hi_IN"/>
        </w:rPr>
      </w:r>
      <w:r>
        <w:rPr>
          <w:lang w:val="hi_IN" w:bidi="hi_IN"/>
        </w:rPr>
        <w:t>पौलुस इस भाग को समाप्त करता है जब वह विधवाओं या उनके परिवारों द्वारा समाज के बाकी लोगों के लिए प्रस्तुत किए जाने वाले गलत उदहारण के बारे में चेतावनी देता है। पौलुस ने अभी-अभी कहा कि एक विधवा जिसके पास मदद करने के लिए कोई नहीं है, वह परमेश्वर पर भरोसा करती है। दूसरी ओर, जो विधवाएँ आनन्द के लिए जीती हैं, वे अब सच में नहीं जीती हैं। आनन्द के लिए जीने का मतलब यह नहीं है कि आनन्द बुरा है, बल्कि आनन्द और सुख विधवाओं के जीवन का केन्द्र नहीं होना चाहिए। अब पौलुस उन मसीहियों की निन्दा करता है जो अपने परिवार की देखभाल नहीं करते हैं। पौलुस परिवार के बारे में व्यापक रूप से बात करता है जब वह कहता है कि कोई भी विश्वासी जो अपने परिवार के लोगों की परवाह नहीं करता है, वह न केवल बुरा, बल्कि इफिसुस के अविश्वासियों से भी बुरा है।</w:t>
      </w:r>
    </w:p>
    <w:p>
      <w:pPr/>
      <w:r>
        <w:rPr>
          <w:lang w:val="hi_IN" w:bidi="hi_IN"/>
        </w:rPr>
      </w:r>
      <w:r>
        <w:rPr>
          <w:lang w:val="hi_IN" w:bidi="hi_IN"/>
        </w:rPr>
        <w:t>यहाँ रुकें और समूह में इस प्रश्न पर चर्चा करें: यदि कोई व्यक्ति इस तरह से जीता है जो दिखाता है कि वह केवल आनन्द चाहता है और समुदाय के लिए कोई भलाई नहीं करता है, तो आप उस जीवनशैली या उस व्यक्ति का वर्णन कैसे करते हैं? अपनी भाषा में उन कहानियों या कहावतों के बारे में सोचें जो इस तरह के जीवन के विरुद्ध चेतावनी देती हैं। इस ऑडियो को यहाँ रोकें।</w:t>
      </w:r>
    </w:p>
    <w:p>
      <w:pPr/>
      <w:r>
        <w:rPr>
          <w:lang w:val="hi_IN" w:bidi="hi_IN"/>
        </w:rPr>
      </w:r>
      <w:r>
        <w:rPr>
          <w:lang w:val="hi_IN" w:bidi="hi_IN"/>
        </w:rPr>
        <w:t>विधवाओं और उनके परिवारों से दी गई चेतावनियों के बीच, पौलुस तीमुथियुस से सीधे बात करता है और तीमुथियुस से कहता है कि वह इन कलीसिया के सदस्यों को इस तरह से निर्देश दे ताकि अन्य लोग कलीसिया के किसी सदस्य में गलती न पा सकें। पौलुस कलीसिया की प्रतिष्ठा के लिए चिंतित है। पौलुस अगले भाग में विशेष रूप से इस बारे में और बात करेगा। इस पूरे पत्र में, पौलुस अपनी चिंता बताता है कि गैर-विश्वासी समुदाय कलीसिया को कैसे देखता है, विशेष रूप से जब पौलुस तीमुथियुस को सिखाता है कि विश्वासियों के बीच पाप और कठिन स्थितियों से कैसे निपटें।</w:t>
      </w:r>
    </w:p>
    <w:p>
      <w:pPr/>
      <w:r>
        <w:rPr>
          <w:lang w:val="hi_IN" w:bidi="hi_IN"/>
        </w:rPr>
      </w:r>
      <w:r>
        <w:rPr>
          <w:lang w:val="hi_IN" w:bidi="hi_IN"/>
        </w:rPr>
        <w:t>यहाँ रुकें और इस प्रश्न पर समूह में चर्चा करें: आपके समुदाय में लोग किन तरीकों से अपनी प्रतिष्ठा को नुकसान पहुँचा सकते हैं? इससे उस व्यक्ति के समाज में भाग लेने के तरीके पर क्या असर पड़ता है?</w:t>
      </w:r>
    </w:p>
    <w:p>
      <w:pPr/>
      <w:r>
        <w:rPr>
          <w:lang w:val="hi_IN" w:bidi="hi_IN"/>
        </w:rPr>
      </w:r>
      <w:r>
        <w:rPr>
          <w:b/>
          <w:lang w:val="hi_IN" w:bidi="hi_IN"/>
        </w:rPr>
        <w:t>यह रिकॉर्डिंग का अंत है।</w:t>
      </w:r>
      <w:r>
        <w:rPr>
          <w:lang w:val="hi_IN" w:bidi="hi_IN"/>
        </w:rPr>
      </w:r>
    </w:p>
    <w:p>
      <w:pPr>
        <w:pStyle w:val="Heading3"/>
      </w:pPr>
      <w:r>
        <w:rPr>
          <w:lang w:val="hi_IN" w:bidi="hi_IN"/>
        </w:rPr>
        <w:t>घटनाओं को समझाना</w:t>
      </w:r>
    </w:p>
    <w:p>
      <w:pPr/>
      <w:r>
        <w:rPr>
          <w:lang w:val="hi_IN" w:bidi="hi_IN"/>
        </w:rPr>
      </w:r>
      <w:r>
        <w:rPr>
          <w:lang w:val="hi_IN" w:bidi="hi_IN"/>
        </w:rPr>
        <w:t>1 तीमुथियुस 5:1–8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दो हिस्से हैं।</w:t>
      </w:r>
    </w:p>
    <w:p>
      <w:pPr/>
      <w:r>
        <w:rPr>
          <w:lang w:val="hi_IN" w:bidi="hi_IN"/>
        </w:rPr>
      </w:r>
      <w:r>
        <w:rPr>
          <w:b/>
          <w:lang w:val="hi_IN" w:bidi="hi_IN"/>
        </w:rPr>
        <w:t>पहले भाग में:</w:t>
      </w:r>
      <w:r>
        <w:rPr>
          <w:lang w:val="hi_IN" w:bidi="hi_IN"/>
        </w:rPr>
        <w:t xml:space="preserve"> पौलुस तीमुथियुस को यह सिखाता है कि वह इफिसुस की कलीसिया के लोगों को कैसे अनुशासित करे। पौलुस परिवार के रिश्तों का उपयोग तुलना के रूप में करता है कि तीमुथियुस को सभी विश्वासियों का सम्मान करना चाहिए और उनसे सही तरीके से संवाद करना चाहिए।</w:t>
      </w:r>
    </w:p>
    <w:p>
      <w:pPr/>
      <w:r>
        <w:rPr>
          <w:lang w:val="hi_IN" w:bidi="hi_IN"/>
        </w:rPr>
      </w:r>
      <w:r>
        <w:rPr>
          <w:b/>
          <w:lang w:val="hi_IN" w:bidi="hi_IN"/>
        </w:rPr>
        <w:t>दूसरे भाग में:</w:t>
      </w:r>
      <w:r>
        <w:rPr>
          <w:lang w:val="hi_IN" w:bidi="hi_IN"/>
        </w:rPr>
        <w:t xml:space="preserve"> पौलुस तीमुथियुस को यह सिखाता है कि कलीसिया विधवाओं की देखभाल से जुड़े मुद्दों से कैसे निपटे और कलीसिया के लोगों को अपने परिवार की देखभाल कैसे करनी चाहिए।</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बूढ़े पुरुष</w:t>
      </w:r>
    </w:p>
    <w:p>
      <w:pPr>
        <w:pStyle w:val="ListBullet"/>
        <w:spacing w:line="240" w:lineRule="auto"/>
        <w:ind w:left="720"/>
      </w:pPr>
      <w:r>
        <w:rPr>
          <w:lang w:val="hi_IN" w:bidi="hi_IN"/>
        </w:rPr>
      </w:r>
      <w:r>
        <w:rPr>
          <w:lang w:val="hi_IN" w:bidi="hi_IN"/>
        </w:rPr>
        <w:t>युवा पुरुष</w:t>
      </w:r>
    </w:p>
    <w:p>
      <w:pPr>
        <w:pStyle w:val="ListBullet"/>
        <w:spacing w:line="240" w:lineRule="auto"/>
        <w:ind w:left="720"/>
      </w:pPr>
      <w:r>
        <w:rPr>
          <w:lang w:val="hi_IN" w:bidi="hi_IN"/>
        </w:rPr>
      </w:r>
      <w:r>
        <w:rPr>
          <w:lang w:val="hi_IN" w:bidi="hi_IN"/>
        </w:rPr>
        <w:t>बूढ़ी स्त्रियाँ</w:t>
      </w:r>
    </w:p>
    <w:p>
      <w:pPr>
        <w:pStyle w:val="ListBullet"/>
        <w:spacing w:line="240" w:lineRule="auto"/>
        <w:ind w:left="720"/>
      </w:pPr>
      <w:r>
        <w:rPr>
          <w:lang w:val="hi_IN" w:bidi="hi_IN"/>
        </w:rPr>
      </w:r>
      <w:r>
        <w:rPr>
          <w:lang w:val="hi_IN" w:bidi="hi_IN"/>
        </w:rPr>
        <w:t>जवान स्त्रियाँ</w:t>
      </w:r>
    </w:p>
    <w:p>
      <w:pPr>
        <w:pStyle w:val="ListBullet"/>
        <w:spacing w:line="240" w:lineRule="auto"/>
        <w:ind w:left="720"/>
      </w:pPr>
      <w:r>
        <w:rPr>
          <w:lang w:val="hi_IN" w:bidi="hi_IN"/>
        </w:rPr>
      </w:r>
      <w:r>
        <w:rPr>
          <w:lang w:val="hi_IN" w:bidi="hi_IN"/>
        </w:rPr>
        <w:t>विधवाएँ जिन्हें सच में कलीसिया की मदद की आवश्यकता है</w:t>
      </w:r>
    </w:p>
    <w:p>
      <w:pPr>
        <w:pStyle w:val="ListBullet"/>
        <w:spacing w:line="240" w:lineRule="auto"/>
        <w:ind w:left="720"/>
      </w:pPr>
      <w:r>
        <w:rPr>
          <w:lang w:val="hi_IN" w:bidi="hi_IN"/>
        </w:rPr>
      </w:r>
      <w:r>
        <w:rPr>
          <w:lang w:val="hi_IN" w:bidi="hi_IN"/>
        </w:rPr>
        <w:t>विधवाएँ जो कलीसिया की मदद का दुरुपयोग करती हैं</w:t>
      </w:r>
    </w:p>
    <w:p>
      <w:pPr>
        <w:pStyle w:val="ListBullet"/>
        <w:spacing w:line="240" w:lineRule="auto"/>
        <w:ind w:left="720"/>
      </w:pPr>
      <w:r>
        <w:rPr>
          <w:lang w:val="hi_IN" w:bidi="hi_IN"/>
        </w:rPr>
      </w:r>
      <w:r>
        <w:rPr>
          <w:lang w:val="hi_IN" w:bidi="hi_IN"/>
        </w:rPr>
        <w:t>बच्चे या विधवाओं के अन्य रिश्तेदार या आवश्यकतानुसार माता-पिता—इनमें से कुछ परिवार के सदस्य विधवाओं की मदद करते हैं और कुछ नहीं करते</w:t>
      </w:r>
    </w:p>
    <w:p>
      <w:pPr>
        <w:pStyle w:val="ListBullet"/>
        <w:spacing w:line="240" w:lineRule="auto"/>
        <w:ind w:left="720"/>
      </w:pPr>
      <w:r>
        <w:rPr>
          <w:lang w:val="hi_IN" w:bidi="hi_IN"/>
        </w:rPr>
      </w:r>
      <w:r>
        <w:rPr>
          <w:lang w:val="hi_IN" w:bidi="hi_IN"/>
        </w:rPr>
        <w:t>और इफिसुस के लोग जो विश्वासी नहीं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इस भाग में, पौलुस तीमुथियुस को बताना जारी रखता है कि वह एक अच्छा शिक्षक कैसे हो सकता है, भले ही वह जवान है। यह पहला भाग पिछले भाग से क़रीबी रूप से जुड़ा हुआ है, जहाँ पौलुस ने तीमुथियुस को प्रोत्साहित किया कि वह मजबूत बना रहे और परमेश्वर से मिली सुसमाचार का शिक्षक बने, परमेश्वर से मिली बुलाहट के प्रति सच्चा रहे कि वह सुसमाचार का शिक्षक बने। हालाँकि, पौलुस तीमुथियुस को प्रोत्साहित करता है कि वह इस तरह से सिखाए जो सभी उम्र और लिंग के लिए सम्मानजनक हो। इसलिए, इस पहले भाग में, पौलुस लोगों के चार अलग-अलग समूहों के बारे में बात करता है: तीमुथियुस से बड़े पुरुष, तीमुथियुस से छोटे पुरुष, तीमुथियुस से बड़ी स्त्रियाँ, और तीमुथियुस से छोटी स्त्रियाँ। पौलुस चाहता है कि तीमुथियुस उन लोगों का सम्मान करे जो बूढ़े हैं। पौलुस तीमुथियुस को बताता है कि वह बड़े पुरुषों और महिलाओं के साथ वैसा ही व्यवहार करे और उन्हें प्रोत्साहित करे जैसे वह अपने पिता या माता के साथ करेगा। पौलुस यह भी चाहता है कि तीमुथियुस उससे छोटे लोगों के लिए सही प्रकार का सम्मान और प्रेम दिखाए। फिर से, पौलुस परिवार से तुलना का उपयोग करता है। पौलुस चाहता है कि तीमुथियुस जवानों के साथ वैसा व्यवहार करे जैसा वह अपने भाइयों या बहनों के साथ व्यवहार करता है। विशेष रूप से, तीमुथियुस को जवान स्त्रियों के साथ शुद्धता में व्यवहार करना चाहिए, जिसका अर्थ है कि जब तीमुथियुस जवान स्त्रियों के साथ बातचीत करता है तो उसे यौन रूप से शुद्ध होना चाहिए।</w:t>
      </w:r>
    </w:p>
    <w:p>
      <w:pPr/>
      <w:r>
        <w:rPr>
          <w:lang w:val="hi_IN" w:bidi="hi_IN"/>
        </w:rPr>
      </w:r>
      <w:r>
        <w:rPr>
          <w:lang w:val="hi_IN" w:bidi="hi_IN"/>
        </w:rPr>
        <w:t>यहाँ रुकें और विभिन्न लोगों पर चर्चा करें जो आपकी कलीसियाओं में अगुवाई करते हैं। ये लोग अलग-अलग उम्र और लिंग के लोगों को सुधारने और सेवा देने में अलग तरीके से कैसे काम करते हैं? इस ऑडियो को यहाँ रोकें।</w:t>
      </w:r>
    </w:p>
    <w:p>
      <w:pPr/>
      <w:r>
        <w:rPr>
          <w:lang w:val="hi_IN" w:bidi="hi_IN"/>
        </w:rPr>
      </w:r>
      <w:r>
        <w:rPr>
          <w:lang w:val="hi_IN" w:bidi="hi_IN"/>
        </w:rPr>
        <w:t>यहाँ रुकें और समूह में चर्चा करें कि आप लोगों के चार समूहों के बारे में कैसे बात करेंगे: बूढ़े और जवान पुरुष, और बूढ़ी और जवान स्त्रियाँ। आपके पास अपनी भाषा में इन लोगों के समूहों के बारे में बात करने के लिए कौन से शब्द हैं? इस ऑडियो को यहाँ रोकें।</w:t>
      </w:r>
    </w:p>
    <w:p>
      <w:pPr/>
      <w:r>
        <w:rPr>
          <w:lang w:val="hi_IN" w:bidi="hi_IN"/>
        </w:rPr>
      </w:r>
      <w:r>
        <w:rPr>
          <w:lang w:val="hi_IN" w:bidi="hi_IN"/>
        </w:rPr>
        <w:t>इस भाग के दूसरे हिस्से में, पौलुस अपना केन्द्र बदलता है। पौलुस के पत्र के बाकी हिस्से में, वह कई विशिष्ट समस्याओं के बारे में बात करेगा जिनसे तीमुथियुस को इफिसुस की कलीसिया में निपटना है, जिनमें भ्रष्ट और लालची अगुवों के साथ-साथ कठिन सामाजिक स्थिति में लोग जैसे विधवाएँ और दास शामिल हैं। चूँकि पौलुस ने अभी-अभी बूढ़ी और जवान स्त्रियों के बारे में बात की थी, इसलिए जब उसने विधवाओं की मदद से जुड़ी कुछ चुनौतियों के बारे में बात की, तो वह स्वाभाविक रूप से इस नए विषय पर ध्यान केन्द्रित करता है। विधवा वह स्त्री होती है जिसका पति मर गया हो। प्राचीन यूनानी समाज में, इससे एक स्त्री आर्थिक और सामाजिक रूप से बहुत कठिन स्थिति में चली जाती थी। जब पौलुस कहता है कि ये स्त्रियाँ सच में विधवाएँ हैं, तो पौलुस का यह अर्थ नहीं है कि इन स्त्रियों के पति सच में मरे हुए हैं। इन सभी विधवाओं के पति सच में मरे हैं। पौलुस का क्या अर्थ है कि इन स्त्रियों को सच में मदद की आवश्यकता है। पौलुस जोर देता है कि यदि किसी विधवा के बच्चे या नाती-पोते हैं, तो उन बच्चों या नाती-पोतों को विधवा की देखभाल करनी चाहिए। यहाँ, पौलुस अब सच्चे परिवार के बारे में बात करता है। पौलुस तुलना नहीं कर रहा है। पौलुस कहता है कि यह परिवारों के जीने का एक धार्मिक तरीका है और यह परमेश्वर को खुश करता है।</w:t>
      </w:r>
    </w:p>
    <w:p>
      <w:pPr/>
      <w:r>
        <w:rPr>
          <w:lang w:val="hi_IN" w:bidi="hi_IN"/>
        </w:rPr>
      </w:r>
      <w:r>
        <w:rPr>
          <w:lang w:val="hi_IN" w:bidi="hi_IN"/>
        </w:rPr>
        <w:t>यहाँ रुकें और अपने समुदाय में बच्चों की जिम्मेदारियों पर चर्चा करें। आपके समुदाय में लोग अपने माता-पिता का सम्मान और देखभाल कैसे करते हैं? लोग यह क्यों करना चाहते हैं? इस ऑडियो को यहाँ रोकें।</w:t>
      </w:r>
    </w:p>
    <w:p>
      <w:pPr/>
      <w:r>
        <w:rPr>
          <w:lang w:val="hi_IN" w:bidi="hi_IN"/>
        </w:rPr>
      </w:r>
      <w:r>
        <w:rPr>
          <w:lang w:val="hi_IN" w:bidi="hi_IN"/>
        </w:rPr>
        <w:t>पौलुस फिर जोड़ता है कि कलीसिया को जिस प्रकार की विधवा की मदद करनी चाहिए, वह केवल वही नहीं है जिसकी वास्तव में कोई परिवार न हो, बल्कि वह भी जो सच्ची विश्वासी हो। इस प्रकार की विधवा परमेश्वर पर भरोसा करती है और प्रार्थना करती है। जब पौलुस कहता है कि विधवा "रात और दिन" प्रार्थना करती है, तो पौलुस का यह अर्थ नहीं है कि वह वास्तव में बिना रुके प्रार्थना करती है और कुछ नहीं करती है। वास्तव में, अगले भाग में, पौलुस उन कई महत्वपूर्ण सेवकाइयों के बारे में लिखेगा जो इफिसुस की कलीसिया में विधवाओं के पास थीं। "रात और दिन" वाक्यांश का अर्थ है कि विधवा बहुत नियमित रूप से और अक्सर प्रार्थना करती है।</w:t>
      </w:r>
    </w:p>
    <w:p>
      <w:pPr/>
      <w:r>
        <w:rPr>
          <w:lang w:val="hi_IN" w:bidi="hi_IN"/>
        </w:rPr>
      </w:r>
      <w:r>
        <w:rPr>
          <w:lang w:val="hi_IN" w:bidi="hi_IN"/>
        </w:rPr>
        <w:t>यहाँ रुकें और उन बातों पर चर्चा करें जो आप नियमित रूप से और अक्सर परमेश्वर की आराधना या उससे जुड़ने के लिए करते हैं। इस बात पर ध्यान दें कि आप किस प्रकार की भाषा का उपयोग करते हैं अपनी आदतों को व्यक्त करने के लिए, जिन्हें आप अक्सर करते हैं। क्या आप "पूरे दिन," या "रात और दिन" जैसे वाक्यांशों के साथ अतिशयोक्ति करते हैं, या शायद "दिन और रात?" आपकी भाषा में जो भी वाक्यांश स्वाभाविक हो उसका उपयोग करें। इस ऑडियो को यहाँ रोकें।</w:t>
      </w:r>
    </w:p>
    <w:p>
      <w:pPr/>
      <w:r>
        <w:rPr>
          <w:lang w:val="hi_IN" w:bidi="hi_IN"/>
        </w:rPr>
      </w:r>
      <w:r>
        <w:rPr>
          <w:lang w:val="hi_IN" w:bidi="hi_IN"/>
        </w:rPr>
        <w:t>पौलुस इस भाग को उन विधवाओं के खिलाफ चेतावनियों के साथ समाप्त करता है जो आनन्द के लिए जीती हैं और उन परिवारों के लिए जो एक-दूसरे की परवाह नहीं करते हैं। पौलुस इन दोनों समूहों की निन्दा करने के लिए कड़ी भाषा का उपयोग करता है। जो विधवाएँ केवल अपने आप को खुश करने के लिए जीवन जीती हैं, वे गलत तरीके से जीती हैं। पौलुस कहता है कि ये विधवाएँ पहले ही मर चुकी हैं। जब पौलुस यह कहता है तो अतिशयोक्ति करता है। पौलुस का अर्थ है कि ये विधवाएँ जिस प्रकार का जीवन जीती हैं, वह जीने का इतना बुरा तरीका है कि ऐसा लगता है जैसे विधवाएँ पहले ही मर चुकी हैं। जब पौलुस इन विधवाओं की निन्दा करता है, तो पौलुस का यह अर्थ नहीं है कि हर आनन्ददायक चीज़ बुरी है। यहाँ आनन्द के लिए प्रयुक्त शब्द का अर्थ है केवल वही चाहना जो अच्छा लगे और इसे अत्यधिक चाहना।</w:t>
      </w:r>
    </w:p>
    <w:p>
      <w:pPr/>
      <w:r>
        <w:rPr>
          <w:lang w:val="hi_IN" w:bidi="hi_IN"/>
        </w:rPr>
      </w:r>
      <w:r>
        <w:rPr>
          <w:lang w:val="hi_IN" w:bidi="hi_IN"/>
        </w:rPr>
        <w:t>यहाँ रुकें और समूह में चर्चा करें कि आप इस बारे में कैसे बात करेंगे कि ये विधवाएँ पहले ही "मरी हुई हैं," भले ही ये विधवाएँ वास्तव में मरी हुई नहीं है। आप कैसे दिखाएँगे कि यह एक अतिशयोक्ति है? इस ऑडियो को यहाँ रोकें।</w:t>
      </w:r>
    </w:p>
    <w:p>
      <w:pPr/>
      <w:r>
        <w:rPr>
          <w:lang w:val="hi_IN" w:bidi="hi_IN"/>
        </w:rPr>
      </w:r>
      <w:r>
        <w:rPr>
          <w:lang w:val="hi_IN" w:bidi="hi_IN"/>
        </w:rPr>
        <w:t>पौलुस उन विश्वासियों के खिलाफ भी दृढ़ता से बोलता है जो अपने परिवारों के लोगों की देखभाल नहीं करते हैं। पौलुस कहता है कि ये विश्वासी उस बात को नकार देते हैं जो वे परमेश्वर के बारे में विश्वास करते हैं और इफिसुस के अविश्वासियों से भी बुरे हैं। यह कोई अतिशयोक्ति नहीं है। पौलुस का अर्थ वही है जो पौलुस कहता है।</w:t>
      </w:r>
    </w:p>
    <w:p>
      <w:pPr/>
      <w:r>
        <w:rPr>
          <w:lang w:val="hi_IN" w:bidi="hi_IN"/>
        </w:rPr>
      </w:r>
      <w:r>
        <w:rPr>
          <w:lang w:val="hi_IN" w:bidi="hi_IN"/>
        </w:rPr>
        <w:t>यहाँ रुकें और समूह में इस प्रश्न पर चर्चा करें: आपके समुदाय के लोग उन लोगों को कैसे देखते हैं जो एक व्यर्थ जीवन जीते हैं? लोग उन लोगों को कैसे देखते हैं जो अपने परिवारों की मदद नहीं करते हैं जब उनके परिवारों को उनकी आवश्यकता होती है? ध्यान दें कि आप ऐसे वाक्य बनाने में सीधे भाषा या अतिशयोक्ति का उपयोग कैसे कर सकते हैं, जिनमें आप उन लोगों का न्याय कर रहे हैं जो गलत काम करते हैं। इस ऑडियो को यहाँ रोकें।</w:t>
      </w:r>
    </w:p>
    <w:p>
      <w:pPr/>
      <w:r>
        <w:rPr>
          <w:lang w:val="hi_IN" w:bidi="hi_IN"/>
        </w:rPr>
      </w:r>
      <w:r>
        <w:rPr>
          <w:lang w:val="hi_IN" w:bidi="hi_IN"/>
        </w:rPr>
        <w:t>विधवाओं और उनके परिवारों को दी गई चेतावनियों के बीच, पौलुस तीमुथियुस से कहता है कि तीमुथियुस को इन कलीसिया के सदस्यों को इस तरह से निर्देश दे ताकि अन्य लोग कलीसिया के किसी सदस्य में गलती न पा सकें। हमें इस पूरे पत्र में पौलुस की चिंता मिलती है कि गैर-विश्वासी समुदाय कलीसिया को कैसे देखता है। हम इस विषय को शुरुआत में देखते हैं, जब पौलुस तीमुथियुस को निर्देश देता है कि वह सभी लोगों के उद्धार के लिए प्रार्थना करे, और जब वह तीमुथियुस को सिखाता है कि प्रार्थना और आराधना सभाओं के दौरान कुछ समस्याओं से कैसे निपटें। पौलुस अगले भाग में इस विषय को दोहराएगा, और फिर से जब वह दासों के बारे में सिखाएगा। पौलुस तीमुथियुस को सिखाता है कि कलीसिया में पाप से कैसे निपटें और विश्वासी अनुचित सामाजिक स्थितियों के मध्य से कैसे जी सकते हैं। जब पौलुस यह करता है, तो पौलुस की मुख्य चिंता यह है कि कलीसिया के लोग सभी लोगों को यीशु के बारे में सुसमाचार बता सकें ताकि सभी लोग उद्धार पा सकें।</w:t>
      </w:r>
    </w:p>
    <w:p>
      <w:pPr/>
      <w:r>
        <w:rPr>
          <w:lang w:val="hi_IN" w:bidi="hi_IN"/>
        </w:rPr>
      </w:r>
      <w:r>
        <w:rPr>
          <w:lang w:val="hi_IN" w:bidi="hi_IN"/>
        </w:rPr>
        <w:t>यहाँ रुकें और समूह में इस प्रश्न पर चर्चा करें: कोई व्यक्ति जिस तरह से व्यवहार करता है, वह कैसे प्रभावित कर सकता है कि समुदाय उस व्यक्ति के धर्म के बारे में कैसा महसूस करता है? उन समयों के बारे में कहानियाँ साझा करें जब आपके अपने पाप ने आपके लिए किसी के साथ सुसमाचार साझा करना कठिन बना दिया था। आप बाइबल की कहानियों को भी दोबारा बता सकते हैं जहाँ परमेश्वर के लोग असफल रहे और अविश्वासियों को परमेश्वर पर विश्वास न करने का कारण दिया। जब आप कहानियाँ सुनाते हैं, तो इस बात पर ध्यान दें कि आप पूरी कहानी में विषय का पालन कैसे कर सकते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आप लोगों या वस्तुओं को अलग-अलग समूहों में विभाजित कर सकते हैं। सुनिश्चित करें कि आप दिखाएँ कि कुछ इफिसियों, जो कलीसिया के सदस्य नहीं हैं, यह देखने के लिए झाँकते हैं कि क्या हो रहा है। सबसे पहले, दिखाएँ कि तीमुथियुस कलीसिया में बूढ़े और जवान पुरुषों और बूढ़ी और जवान स्त्रियों को सम्मान और प्रेम के साथ सुधारता है। फिर, तीमुथियुस कलीसिया की स्त्रियों की ओर मुड़ता है। स्त्रियों को विधवाओं और गैर-विधवाओं में विभाजित होना चाहिए। विधवाओं को आगे उन विधवाओं में विभाजित होना चाहिए जिनके पास उनके परिवारों की मदद है और ऐसी जिनके पास मदद नहीं है। उन विधवाओं को उनके परिवार के पास ले जाएँ जिनके परिवार उनके साथ हैं। दिखाएँ कि कुछ परिवार विधवाओं की मदद नहीं करते हैं। उन विधवाओं को स्थानान्तरित करें जिनका परिवार नहीं है, और कलीसिया के अन्य सदस्यों के पास है, ताकि यह दिखाया जा सके कि कलीसिया इन विधवाओं की देखभाल करती है। अब दिखाएँ कि विधवाएँ अपनी मदद के लिए परमेश्वर की ओर कैसे देखती हैं। दिखाएँ कि इफिसियों के लोग जो कलीसिया का हिस्सा नहीं हैं, वे अंदर देखें और देखें कि कलीसिया के सदस्य एक-दूसरे की देखभाल करते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नाटकीय रूप देना</w:t>
      </w:r>
    </w:p>
    <w:p>
      <w:pPr/>
      <w:r>
        <w:rPr>
          <w:lang w:val="hi_IN" w:bidi="hi_IN"/>
        </w:rPr>
      </w:r>
      <w:r>
        <w:rPr>
          <w:lang w:val="hi_IN" w:bidi="hi_IN"/>
        </w:rPr>
        <w:t>1 तीमुथियुस 5:1–8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के दो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बूढ़े पुरुष</w:t>
      </w:r>
    </w:p>
    <w:p>
      <w:pPr>
        <w:pStyle w:val="ListBullet"/>
        <w:spacing w:line="240" w:lineRule="auto"/>
        <w:ind w:left="720"/>
      </w:pPr>
      <w:r>
        <w:rPr>
          <w:lang w:val="hi_IN" w:bidi="hi_IN"/>
        </w:rPr>
      </w:r>
      <w:r>
        <w:rPr>
          <w:lang w:val="hi_IN" w:bidi="hi_IN"/>
        </w:rPr>
        <w:t>युवा पुरुष</w:t>
      </w:r>
    </w:p>
    <w:p>
      <w:pPr>
        <w:pStyle w:val="ListBullet"/>
        <w:spacing w:line="240" w:lineRule="auto"/>
        <w:ind w:left="720"/>
      </w:pPr>
      <w:r>
        <w:rPr>
          <w:lang w:val="hi_IN" w:bidi="hi_IN"/>
        </w:rPr>
      </w:r>
      <w:r>
        <w:rPr>
          <w:lang w:val="hi_IN" w:bidi="hi_IN"/>
        </w:rPr>
        <w:t>बूढ़ी स्त्रियाँ</w:t>
      </w:r>
    </w:p>
    <w:p>
      <w:pPr>
        <w:pStyle w:val="ListBullet"/>
        <w:spacing w:line="240" w:lineRule="auto"/>
        <w:ind w:left="720"/>
      </w:pPr>
      <w:r>
        <w:rPr>
          <w:lang w:val="hi_IN" w:bidi="hi_IN"/>
        </w:rPr>
      </w:r>
      <w:r>
        <w:rPr>
          <w:lang w:val="hi_IN" w:bidi="hi_IN"/>
        </w:rPr>
        <w:t>जवान स्त्रियाँ</w:t>
      </w:r>
    </w:p>
    <w:p>
      <w:pPr>
        <w:pStyle w:val="ListBullet"/>
        <w:spacing w:line="240" w:lineRule="auto"/>
        <w:ind w:left="720"/>
      </w:pPr>
      <w:r>
        <w:rPr>
          <w:lang w:val="hi_IN" w:bidi="hi_IN"/>
        </w:rPr>
      </w:r>
      <w:r>
        <w:rPr>
          <w:lang w:val="hi_IN" w:bidi="hi_IN"/>
        </w:rPr>
        <w:t>विधवाएँ जिन्हें सच में कलीसिया की मदद की आवश्यकता है</w:t>
      </w:r>
    </w:p>
    <w:p>
      <w:pPr>
        <w:pStyle w:val="ListBullet"/>
        <w:spacing w:line="240" w:lineRule="auto"/>
        <w:ind w:left="720"/>
      </w:pPr>
      <w:r>
        <w:rPr>
          <w:lang w:val="hi_IN" w:bidi="hi_IN"/>
        </w:rPr>
      </w:r>
      <w:r>
        <w:rPr>
          <w:lang w:val="hi_IN" w:bidi="hi_IN"/>
        </w:rPr>
        <w:t>विधवाएँ जो कलीसिया की मदद का दुरुपयोग करती हैं</w:t>
      </w:r>
    </w:p>
    <w:p>
      <w:pPr>
        <w:pStyle w:val="ListBullet"/>
        <w:spacing w:line="240" w:lineRule="auto"/>
        <w:ind w:left="720"/>
      </w:pPr>
      <w:r>
        <w:rPr>
          <w:lang w:val="hi_IN" w:bidi="hi_IN"/>
        </w:rPr>
      </w:r>
      <w:r>
        <w:rPr>
          <w:lang w:val="hi_IN" w:bidi="hi_IN"/>
        </w:rPr>
        <w:t>बच्चे या विधवाओं के अन्य रिश्तेदार या आवश्यकतानुसार माता-पिता—इनमें से कुछ परिवार के सदस्य विधवाओं की मदद करते हैं और कुछ नहीं करते</w:t>
      </w:r>
    </w:p>
    <w:p>
      <w:pPr>
        <w:pStyle w:val="ListBullet"/>
        <w:spacing w:line="240" w:lineRule="auto"/>
        <w:ind w:left="720"/>
      </w:pPr>
      <w:r>
        <w:rPr>
          <w:lang w:val="hi_IN" w:bidi="hi_IN"/>
        </w:rPr>
      </w:r>
      <w:r>
        <w:rPr>
          <w:lang w:val="hi_IN" w:bidi="hi_IN"/>
        </w:rPr>
        <w:t>और इफिसुस के लोग जो विश्वासी नहीं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अभिनय करें कि तीमुथियुस लोगों के चार समूहों को कैसे निर्देश देता है, हर समूह का प्रतिनिधित्व करने वाला एक व्यक्ति होता है: एक बूढ़ा पुरुष, एक जवान पुरुष, एक बूढ़ी स्त्री और एक जवान स्त्री</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कलीसिया के सदस्यों का किरदार निभाने वाले लोगों में से किसी से पूछें, "जब तीमुथियुस आपको सुधरता और सिखाता है, भले ही वह आपसे बड़ा या छोटा हो, तो आप क्या महसूस कर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एक विधवा जिसका परिवार है और एक विधवा जिसका कोई परिवार नहीं है, दोनों का अभिनय करें। जो विधवा अकेली है, वह परमेश्वर से प्रार्थना करने का अभिनय करे। पहली विधवा के परिवार से यह दिखाने के लिए कहें कि वे उस विधवा की मदद कैसे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बच्चों में से एक से पूछें, "जब आप अपनी माँ की मदद करते हैं तो आप कैसा महसूस कर रहे हैं?" वह व्यक्ति इस तरह से उत्तर दे सकता है:</w:t>
      </w:r>
    </w:p>
    <w:p>
      <w:pPr>
        <w:pStyle w:val="ListBullet"/>
        <w:spacing w:line="240" w:lineRule="auto"/>
        <w:ind w:left="720"/>
      </w:pPr>
      <w:r>
        <w:rPr>
          <w:lang w:val="hi_IN" w:bidi="hi_IN"/>
        </w:rPr>
      </w:r>
      <w:r>
        <w:rPr>
          <w:lang w:val="hi_IN" w:bidi="hi_IN"/>
        </w:rPr>
        <w:t>विधवा से जो अकेली है पूछें, "आप अभी क्या महसूस कर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किसी तीसरी विधवा को केवल आनन्द के लिए जीने का अभिनय करने के लिए कहें। बच्चों के साथ विधवा से फिर से अभिनय करने के लिए कहें, लेकिन इस बार बच्चे विधवा की आवश्यकताओं को अनदेखा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तीसरी विधवा से पूछें, "आप अभी कैसा महसूस कर रही हैं?" वह व्यक्ति इस तरह से उत्तर दे सकता है:</w:t>
      </w:r>
    </w:p>
    <w:p>
      <w:pPr>
        <w:pStyle w:val="ListBullet"/>
        <w:spacing w:line="240" w:lineRule="auto"/>
        <w:ind w:left="720"/>
      </w:pPr>
      <w:r>
        <w:rPr>
          <w:lang w:val="hi_IN" w:bidi="hi_IN"/>
        </w:rPr>
      </w:r>
      <w:r>
        <w:rPr>
          <w:lang w:val="hi_IN" w:bidi="hi_IN"/>
        </w:rPr>
        <w:t>उस विधवा से पूछें जिसके बच्चे उसे अनदेखा करते हैं,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अब तीमुथियुस से दोनों को अलग तरह से व्यवहार करने की शिक्षा दिलवाओ, ताकि कलीसिया के बाहर के लोग उनकी निंदा न कर सकें।</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तीमुथियुस से पूछें, "आप क्या महसूस कर रहे हैं?" वह व्यक्ति इस तरह से उत्तर दे सकता है:</w:t>
      </w:r>
    </w:p>
    <w:p>
      <w:pPr>
        <w:pStyle w:val="ListBullet"/>
        <w:spacing w:line="240" w:lineRule="auto"/>
        <w:ind w:left="720"/>
      </w:pPr>
      <w:r>
        <w:rPr>
          <w:lang w:val="hi_IN" w:bidi="hi_IN"/>
        </w:rPr>
      </w:r>
      <w:r>
        <w:rPr>
          <w:lang w:val="hi_IN" w:bidi="hi_IN"/>
        </w:rPr>
        <w:t>इफिसुस के लोगों का किरदार निभाने वाले व्यक्ति से पूछें जो विश्वासी नहीं हैं, "आप क्या महसूस कर रहे हैं या क्या सोच रहे हैं?" वह व्यक्ति इस तरह के उत्तर दे सकता है</w:t>
      </w:r>
    </w:p>
    <w:p>
      <w:pPr>
        <w:pStyle w:val="ListBullet"/>
        <w:spacing w:line="240" w:lineRule="auto"/>
        <w:ind w:left="720"/>
      </w:pPr>
      <w:r>
        <w:rPr>
          <w:lang w:val="hi_IN" w:bidi="hi_IN"/>
        </w:rPr>
      </w:r>
      <w:r>
        <w:rPr>
          <w:lang w:val="hi_IN" w:bidi="hi_IN"/>
        </w:rPr>
        <w:t>मैं यह देखने जा रहा हूँ कि मसीही सच में एक-दूसरे से प्रेम करते हैं या नहीं। यदि नहीं, तो यह साबित करता है कि वे जो मानते हैं वह गलत है! या</w:t>
      </w:r>
    </w:p>
    <w:p>
      <w:pPr>
        <w:pStyle w:val="ListBullet"/>
        <w:spacing w:line="240" w:lineRule="auto"/>
        <w:ind w:left="720"/>
      </w:pPr>
      <w:r>
        <w:rPr>
          <w:lang w:val="hi_IN" w:bidi="hi_IN"/>
        </w:rPr>
      </w:r>
      <w:r>
        <w:rPr>
          <w:lang w:val="hi_IN" w:bidi="hi_IN"/>
        </w:rPr>
        <w:t>मैं उत्सुक हूँ कि मसीही एक-दूसरे की देखभाल कैसे करते हैं। मुझे ऐसा ही कुछ चाहिए।</w:t>
      </w:r>
    </w:p>
    <w:p>
      <w:pPr/>
      <w:r>
        <w:rPr>
          <w:lang w:val="hi_IN" w:bidi="hi_IN"/>
        </w:rPr>
      </w:r>
      <w:r>
        <w:rPr>
          <w:b/>
          <w:lang w:val="hi_IN" w:bidi="hi_IN"/>
        </w:rPr>
        <w:t>यह रिकॉर्डिंग का अंत है।</w:t>
      </w:r>
      <w:r>
        <w:rPr>
          <w:lang w:val="hi_IN" w:bidi="hi_IN"/>
        </w:rPr>
      </w:r>
    </w:p>
    <w:p>
      <w:pPr>
        <w:pStyle w:val="Heading3"/>
      </w:pPr>
      <w:r>
        <w:rPr>
          <w:lang w:val="hi_IN" w:bidi="hi_IN"/>
        </w:rPr>
        <w:t>आवश्यक जानकारी</w:t>
      </w:r>
    </w:p>
    <w:p>
      <w:pPr/>
      <w:r>
        <w:rPr>
          <w:lang w:val="hi_IN" w:bidi="hi_IN"/>
        </w:rPr>
      </w:r>
      <w:r>
        <w:rPr>
          <w:lang w:val="hi_IN" w:bidi="hi_IN"/>
        </w:rPr>
        <w:t>1 तीमुथियुस 5:1–8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तीमुथियुस को आज्ञा देता है कि वह जवान स्त्रियों के साथ पूरी शुद्धता के साथ व्यवहार करे। </w:t>
      </w:r>
      <w:r>
        <w:rPr>
          <w:b/>
          <w:lang w:val="hi_IN" w:bidi="hi_IN"/>
        </w:rPr>
        <w:t>शुद्धता</w:t>
      </w:r>
      <w:r>
        <w:rPr>
          <w:lang w:val="hi_IN" w:bidi="hi_IN"/>
        </w:rPr>
        <w:t xml:space="preserve"> का अर्थ है आत्मिक अर्थ में निर्दोष या साफ होना। इस सन्दर्भ में, शुद्धता उस सही प्रकार के सम्बन्ध को भी दर्शाती है जो एक पुरुष और एक स्त्री के बीच होता है जो आपस में विवाहित नहीं हैं। शुद्ध या शुद्धता के लिए उसी शब्द का उपयोग करें जो आपने पिछले भागों में उपयोग किया है। अधिक जानकारी के लिए मुख्य शब्दावली में शुद्ध शब्द को देखें।</w:t>
      </w:r>
    </w:p>
    <w:p>
      <w:pPr/>
      <w:r>
        <w:rPr>
          <w:lang w:val="hi_IN" w:bidi="hi_IN"/>
        </w:rPr>
      </w:r>
      <w:r>
        <w:rPr>
          <w:lang w:val="hi_IN" w:bidi="hi_IN"/>
        </w:rPr>
        <w:t>पौलुस कहता है कि विश्वासी पहले अपने ही परिवार की विधवाओं की देखभाल करने के तरीके से परमेश्वर के प्रति अपना समर्पण या भक्ति-पूर्ण जीवन को दिखा सकते हैं।</w:t>
      </w:r>
      <w:r>
        <w:rPr>
          <w:b/>
          <w:lang w:val="hi_IN" w:bidi="hi_IN"/>
        </w:rPr>
        <w:t>भक्ति</w:t>
      </w:r>
      <w:r>
        <w:rPr>
          <w:lang w:val="hi_IN" w:bidi="hi_IN"/>
        </w:rPr>
        <w:t xml:space="preserve"> का अर्थ है कि लोग इस तरह से जीवन जीते हैं जो परमेश्वर को खुश करता है। यह परमेश्वर के लिए लोगों का सम्मान दिखाता है। भक्ति के लिए उसी शब्द या वाक्यांश का उपयोग करें जो आपने पिछले भागों में उपयोग किया है। अधिक जानकारी के लिए मुख्य शब्दावली में भक्ति को देखें।</w:t>
      </w:r>
    </w:p>
    <w:p>
      <w:pPr/>
      <w:r>
        <w:rPr>
          <w:lang w:val="hi_IN" w:bidi="hi_IN"/>
        </w:rPr>
      </w:r>
      <w:r>
        <w:rPr>
          <w:lang w:val="hi_IN" w:bidi="hi_IN"/>
        </w:rPr>
        <w:t>पौलुस उस प्रकार की विधवा का वर्णन करता है जिसकी मदद कलीसिया को करनी चाहिए, वह विधवा जो परमेश्वर में अपनी आशा रखती है।</w:t>
      </w:r>
      <w:r>
        <w:rPr>
          <w:b/>
          <w:lang w:val="hi_IN" w:bidi="hi_IN"/>
        </w:rPr>
        <w:t>आशा</w:t>
      </w:r>
      <w:r>
        <w:rPr>
          <w:lang w:val="hi_IN" w:bidi="hi_IN"/>
        </w:rPr>
        <w:t xml:space="preserve"> का अर्थ है परमेश्वर की प्रतिज्ञाओं और एक अच्छे भविष्य पर विश्वास करना क्योंकि आप यीशु का अनुसरण करते हैं। आशा के लिए उसी शब्द या वाक्यांश का उपयोग करें जो आपने पिछले भागों में उपयोग किया है। अधिक जानकारी के लिए मुख्य शब्दावली में आशा शब्द को देखें।</w:t>
      </w:r>
    </w:p>
    <w:p>
      <w:pPr/>
      <w:r>
        <w:rPr>
          <w:lang w:val="hi_IN" w:bidi="hi_IN"/>
        </w:rPr>
      </w:r>
      <w:r>
        <w:rPr>
          <w:lang w:val="hi_IN" w:bidi="hi_IN"/>
        </w:rPr>
        <w:t xml:space="preserve">पौलुस उस प्रकार की विधवा का वर्णन करता है जिसकी मदद कलीसिया को करनी चाहिए, वह ऐसी व्यक्ति है जो लगातार अपनी विनती और प्रार्थनाएँ परमेश्वर को बताती है। </w:t>
      </w:r>
      <w:r>
        <w:rPr>
          <w:b/>
          <w:lang w:val="hi_IN" w:bidi="hi_IN"/>
        </w:rPr>
        <w:t>विनती</w:t>
      </w:r>
      <w:r>
        <w:rPr>
          <w:lang w:val="hi_IN" w:bidi="hi_IN"/>
        </w:rPr>
        <w:t xml:space="preserve"> वह है जो कोई व्यक्ति परमेश्वर से अपने लिए करने को कहता है। </w:t>
      </w:r>
      <w:r>
        <w:rPr>
          <w:b/>
          <w:lang w:val="hi_IN" w:bidi="hi_IN"/>
        </w:rPr>
        <w:t>प्रार्थना</w:t>
      </w:r>
      <w:r>
        <w:rPr>
          <w:lang w:val="hi_IN" w:bidi="hi_IN"/>
        </w:rPr>
        <w:t xml:space="preserve"> एक अधिक सामान्य शब्द है जिसका अर्थ है परमेश्वर से बात करना। विनती और प्रार्थनाओं के लिए उन्हीं शब्दों या वाक्यांशों का उपयोग करें जो आपने पिछले भागों में उपयोग किए हैं। अधिक जानकारी के लिए प्रार्थना शब्द को मुख्य शब्दावली में देखें।</w:t>
      </w:r>
    </w:p>
    <w:p>
      <w:pPr/>
      <w:r>
        <w:rPr>
          <w:lang w:val="hi_IN" w:bidi="hi_IN"/>
        </w:rPr>
      </w:r>
      <w:r>
        <w:rPr>
          <w:lang w:val="hi_IN" w:bidi="hi_IN"/>
        </w:rPr>
        <w:t xml:space="preserve">पौलुस कहता है कि जब कोई व्यक्ति उस व्यक्ति के परिवार या </w:t>
      </w:r>
      <w:r>
        <w:rPr>
          <w:b/>
          <w:lang w:val="hi_IN" w:bidi="hi_IN"/>
        </w:rPr>
        <w:t>घराने</w:t>
      </w:r>
      <w:r>
        <w:rPr>
          <w:lang w:val="hi_IN" w:bidi="hi_IN"/>
        </w:rPr>
        <w:t xml:space="preserve"> के किसी सदस्य की परवाह नहीं करता है, तो इन परिवार के सदस्यों ने </w:t>
      </w:r>
      <w:r>
        <w:rPr>
          <w:b/>
          <w:lang w:val="hi_IN" w:bidi="hi_IN"/>
        </w:rPr>
        <w:t>विश्वास</w:t>
      </w:r>
      <w:r>
        <w:rPr>
          <w:lang w:val="hi_IN" w:bidi="hi_IN"/>
        </w:rPr>
        <w:t xml:space="preserve"> को अस्वीकार कर दिया है। पौलुस का अर्थ है कि ये लोग अब यीशु को और सुसमाचार को नहीं मानते कि यीशु उद्धारकर्ता है। घराने और विश्वास के लिए उन्हीं शब्दों या वाक्यांशों का उपयोग करें जो आपने पिछले भागों में उपयोग किए हैं। अधिक जानकारी के लिए घराने और विश्वास को मुख्य शब्दावली में देखें।</w:t>
      </w:r>
    </w:p>
    <w:p>
      <w:pPr/>
      <w:r>
        <w:rPr>
          <w:lang w:val="hi_IN" w:bidi="hi_IN"/>
        </w:rPr>
      </w:r>
      <w:r>
        <w:rPr>
          <w:lang w:val="hi_IN" w:bidi="hi_IN"/>
        </w:rPr>
        <w:t xml:space="preserve">पौलुस परिवार के उन सदस्यों की तुलना </w:t>
      </w:r>
      <w:r>
        <w:rPr>
          <w:b/>
          <w:lang w:val="hi_IN" w:bidi="hi_IN"/>
        </w:rPr>
        <w:t>अविश्वासियों</w:t>
      </w:r>
      <w:r>
        <w:rPr>
          <w:lang w:val="hi_IN" w:bidi="hi_IN"/>
        </w:rPr>
        <w:t xml:space="preserve"> से करता है जो एक-दूसरे की देखभाल नहीं करते हैं। अविश्वासी वे लोग हैं जो विश्वास पर भरोसा नहीं करते हैं। दूसरे शब्दों में, ये लोग सुसमाचार पर विश्वास नहीं करते हैं।</w:t>
      </w:r>
    </w:p>
    <w:p>
      <w:pPr/>
      <w:r>
        <w:rPr>
          <w:lang w:val="hi_IN" w:bidi="hi_IN"/>
        </w:rPr>
      </w:r>
      <w:r>
        <w:rPr>
          <w:lang w:val="hi_IN" w:bidi="hi_IN"/>
        </w:rPr>
        <w:t>यहाँ रुकें और समूह के रूप में चर्चा करें कि आप अविश्वासियों के लिए किस शब्द या वाक्यांश का उपयोग करेंगे। अधिक जानकारी के लिए विश्वासी और विश्वास को मुख्य शब्दावली में देखें। यदि आपने पहले ही बाइबल की किसी अन्य पुस्तक में इस शब्द का अनुवाद किया है, तो उसी शब्द का उपयोग करें जिसका उपयोग आपने वहाँ किया है।</w:t>
      </w:r>
    </w:p>
    <w:p>
      <w:pPr/>
      <w:r>
        <w:rPr>
          <w:lang w:val="hi_IN" w:bidi="hi_IN"/>
        </w:rPr>
      </w:r>
      <w:r>
        <w:rPr>
          <w:b/>
          <w:lang w:val="hi_IN" w:bidi="hi_IN"/>
        </w:rPr>
        <w:t>यह रिकॉर्डिंग का अंत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हर एक सदस्य को पाठ्यांश के इस अंतिम संस्करण को बताने का अभ्यास करना चाहिए।</w:t>
      </w:r>
    </w:p>
    <w:p>
      <w:pPr/>
      <w:r>
        <w:rPr>
          <w:lang w:val="hi_IN" w:bidi="hi_IN"/>
        </w:rPr>
      </w:r>
      <w:r>
        <w:rPr>
          <w:b/>
          <w:lang w:val="hi_IN" w:bidi="hi_IN"/>
        </w:rPr>
        <w:t>यह रिकॉर्डिंग का अंत है।</w:t>
      </w:r>
      <w:r>
        <w:rPr>
          <w:lang w:val="hi_IN" w:bidi="hi_IN"/>
        </w:rPr>
      </w:r>
      <w:r>
        <w:rPr>
          <w:lang w:val="hi_IN" w:bidi="hi_IN"/>
        </w:rPr>
      </w:r>
    </w:p>
    <w:p>
      <w:pPr/>
      <w:r>
        <w:rPr>
          <w:lang w:val="hi_IN" w:bidi="hi_IN"/>
        </w:rPr>
      </w:r>
    </w:p>
    <w:p>
      <w:pPr>
        <w:pStyle w:val="Heading2"/>
      </w:pPr>
      <w:r>
        <w:rPr>
          <w:lang w:val="hi_IN" w:bidi="hi_IN"/>
        </w:rPr>
        <w:t>1 तीमुथियुस 5:9–16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तीमुथियुस 5:9–16 को सुनें और अपने मन में रखें।</w:t>
      </w:r>
    </w:p>
    <w:p>
      <w:pPr/>
      <w:r>
        <w:rPr>
          <w:lang w:val="hi_IN" w:bidi="hi_IN"/>
        </w:rPr>
      </w:r>
      <w:r>
        <w:rPr>
          <w:lang w:val="hi_IN" w:bidi="hi_IN"/>
        </w:rPr>
        <w:t>यदि सम्भव हो 1 तीमुथियुस 5:9–16 के ऑडियो संस्करण को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परिचय</w:t>
      </w:r>
    </w:p>
    <w:p>
      <w:pPr/>
      <w:r>
        <w:rPr>
          <w:lang w:val="hi_IN" w:bidi="hi_IN"/>
        </w:rPr>
      </w:r>
      <w:r>
        <w:rPr>
          <w:lang w:val="hi_IN" w:bidi="hi_IN"/>
        </w:rPr>
        <w:t>1 तीमुथियुस 5:9–16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 याद रखना महत्वपूर्ण है कि पौलुस के पत्र का यह भाग पिछले भाग से जोड़ता है। पिछले भाग में, पौलुस इस बारे में बात करना शुरू करता है कि कलीसिया को कलीसिया के लोगों की देखभाल कैसे करनी चाहिए। पौलुस विशेष रूप से उन लोगों का उल्लेख करता है जो वास्तव में विधवाएँ हैं, और पौलुस परिवारों को प्रोत्साहित करता है कि वे अपने विधवा परिवार के सदस्यों की देखभाल करें। इस भाग में, पौलुस विधवाओं की देखभाल करने के बारे में बात करना जारी रखता है। यह भाग महिलाओं के लिए इसी तरह के निर्देश के साथ समाप्त होता है कि वे अपने परिवार की विधवाओं की देखभाल करें, ताकि कलीसिया उन विधवाओं की देखभाल कर सके जो वास्तव में विधवाएँ हैं। जब पौलुस कहता है कि एक स्त्री वास्तव में एक विधवा है, तो पौलुस उन विधवाओं के बारे में बात करता है जिनके पास उनकी देखभाल करने के लिए कोई नहीं है।</w:t>
      </w:r>
    </w:p>
    <w:p>
      <w:pPr/>
      <w:r>
        <w:rPr>
          <w:lang w:val="hi_IN" w:bidi="hi_IN"/>
        </w:rPr>
      </w:r>
      <w:r>
        <w:rPr>
          <w:lang w:val="hi_IN" w:bidi="hi_IN"/>
        </w:rPr>
        <w:t>पत्र के इस भाग में, पौलुस तीमुथियुस को यह बताकर शुरू करता है कि कलीसिया को किस प्रकार की विधवाओं की देखभाल करनी चाहिए। पौलुस कहता है कि कलीसिया को इन विधवाओं को आधिकारिक सूची में जोड़ना चाहिए जिन्हें चल रही मदद की आवश्यकता है। पौलुस तीन आवश्यकताएँ देता है कि कलीसिया को इन विधवाओं को कब जोड़ना चाहिए।</w:t>
      </w:r>
    </w:p>
    <w:p>
      <w:pPr/>
      <w:r>
        <w:rPr>
          <w:lang w:val="hi_IN" w:bidi="hi_IN"/>
        </w:rPr>
      </w:r>
      <w:r>
        <w:rPr>
          <w:lang w:val="hi_IN" w:bidi="hi_IN"/>
        </w:rPr>
        <w:t>सबसे पहले, विधवा कम से कम 60 वर्ष की होनी चाहिए। 60 वर्ष की आयु में, एक विधवा शायद फिर से विवाह नहीं करेगी, इसलिए विधवा को अपनी देखभाल करने के लिए मदद की आवश्यकता होगी।</w:t>
      </w:r>
    </w:p>
    <w:p>
      <w:pPr/>
      <w:r>
        <w:rPr>
          <w:lang w:val="hi_IN" w:bidi="hi_IN"/>
        </w:rPr>
      </w:r>
      <w:r>
        <w:rPr>
          <w:lang w:val="hi_IN" w:bidi="hi_IN"/>
        </w:rPr>
        <w:t>यहाँ रुकें और समूह के रूप में इस प्रश्न पर चर्चा करें: आपको क्या लगता है कि इन बूढ़ी विधवाओं को किस प्रकार की मदद की आवश्यकता हो सकती है? इस ऑडियो को यहाँ रोकें।</w:t>
      </w:r>
    </w:p>
    <w:p>
      <w:pPr/>
      <w:r>
        <w:rPr>
          <w:lang w:val="hi_IN" w:bidi="hi_IN"/>
        </w:rPr>
      </w:r>
      <w:r>
        <w:rPr>
          <w:lang w:val="hi_IN" w:bidi="hi_IN"/>
        </w:rPr>
        <w:t>दूसरा, पौलुस कहता है कि विधवा एक पति की पत्नी होनी चाहिए। पौलुस का अर्थ है कि, देखरेख करने वालों और सेवकों की तरह, विधवा को अपने विवाह में विश्वासयोग्य होने की आवश्यकता है। इसका अर्थ है कि विधवा केवल एक पुरुष से विवाहित थी और जब वह विवाहित थी तो उसने अन्य पुरुषों के साथ यौन सम्बन्ध नहीं बनाए थे।</w:t>
      </w:r>
    </w:p>
    <w:p>
      <w:pPr/>
      <w:r>
        <w:rPr>
          <w:lang w:val="hi_IN" w:bidi="hi_IN"/>
        </w:rPr>
      </w:r>
      <w:r>
        <w:rPr>
          <w:lang w:val="hi_IN" w:bidi="hi_IN"/>
        </w:rPr>
        <w:t>तीसरा, पौलुस कहता है कि जब लोग विधवा के बारे में सोचते हैं, तो उन्हें विधवा के अच्छे कामों के बारे में सोचना चाहिए।</w:t>
      </w:r>
    </w:p>
    <w:p>
      <w:pPr/>
      <w:r>
        <w:rPr>
          <w:lang w:val="hi_IN" w:bidi="hi_IN"/>
        </w:rPr>
      </w:r>
      <w:r>
        <w:rPr>
          <w:lang w:val="hi_IN" w:bidi="hi_IN"/>
        </w:rPr>
        <w:t>और फिर पौलुस इस बात के उदाहरण देता है कि ये अच्छे काम क्या हो सकते हैं।</w:t>
      </w:r>
    </w:p>
    <w:p>
      <w:pPr/>
      <w:r>
        <w:rPr>
          <w:lang w:val="hi_IN" w:bidi="hi_IN"/>
        </w:rPr>
      </w:r>
      <w:r>
        <w:rPr>
          <w:lang w:val="hi_IN" w:bidi="hi_IN"/>
        </w:rPr>
        <w:t>सबसे पहले, विधवा ने अपने बच्चों को अच्छी तरह पाला हो और बच्चों की शारीरिक और आत्मिक देखभाल की हो।</w:t>
      </w:r>
    </w:p>
    <w:p>
      <w:pPr/>
      <w:r>
        <w:rPr>
          <w:lang w:val="hi_IN" w:bidi="hi_IN"/>
        </w:rPr>
      </w:r>
      <w:r>
        <w:rPr>
          <w:lang w:val="hi_IN" w:bidi="hi_IN"/>
        </w:rPr>
        <w:t>यहाँ रुकें और समूह के रूप में इस प्रश्न पर चर्चा करें: जो महिलाएँ अपने बच्चों को अच्छी तरह से पालती हैं, वे किस प्रकार के काम करती हैं? उन माता-पिता की कहानी बताएँ जिन्हें आप जानते हैं, जिन्होंने अपने बच्चों को अच्छी तरह से पाला है। इस ऑडियो को यहाँ रोकें।</w:t>
      </w:r>
    </w:p>
    <w:p>
      <w:pPr/>
      <w:r>
        <w:rPr>
          <w:lang w:val="hi_IN" w:bidi="hi_IN"/>
        </w:rPr>
      </w:r>
      <w:r>
        <w:rPr>
          <w:lang w:val="hi_IN" w:bidi="hi_IN"/>
        </w:rPr>
        <w:t>दूसरा, विधवा ने दूसरों के प्रति अतिथि-सत्कार भी दिखाया हो। विधवा मेहमानों को भोजन कराने और यहाँ तक कि उन्हें अपने घर में ठहराने के लिए भी तैयार रही हो। यह वही आवश्यकता है जो पौलुस ने पहले 1 तीमुथियुस में पुरनियों और सेवकों के लिए बताई है।</w:t>
      </w:r>
    </w:p>
    <w:p>
      <w:pPr/>
      <w:r>
        <w:rPr>
          <w:lang w:val="hi_IN" w:bidi="hi_IN"/>
        </w:rPr>
      </w:r>
      <w:r>
        <w:rPr>
          <w:lang w:val="hi_IN" w:bidi="hi_IN"/>
        </w:rPr>
        <w:t>यहाँ रुकें और समूह के रूप में इस प्रश्न पर चर्चा करें: जो व्यक्ति अतिथि-सत्कार दिखाता है, वह किस प्रकार के काम करता है? किसी ऐसे समय की कहानी बताएँ जब किसी ने अतिथि-सत्कार दिखाया हो। इस ऑडियो को यहाँ रोकें।</w:t>
      </w:r>
    </w:p>
    <w:p>
      <w:pPr/>
      <w:r>
        <w:rPr>
          <w:lang w:val="hi_IN" w:bidi="hi_IN"/>
        </w:rPr>
      </w:r>
      <w:r>
        <w:rPr>
          <w:lang w:val="hi_IN" w:bidi="hi_IN"/>
        </w:rPr>
        <w:t>तीसरा, आतिथ्य दिखाने के हिस्से के रूप में, विधवा ने अन्य संतों या अन्य मसीहियों के पैर धोए हों। अन्य लोगों के पैर धोना मेहमानों को अतिथि-सत्कार दिखाने का एक सामान्य तरीका था। क्योंकि हर कोई चप्पल पहनता था और मिट्टी की सड़कों पर चलता था, वही सड़कें जिन पर पशु भी चलते थे, इसलिए लोगों को किसी के घर में प्रवेश करने से पहले अपने पैर धोने पड़ते थे। उस समय, केवल गुलाम और कुछ स्त्रियाँ अन्य लोगों के पैर धोती थीं। किसी के पैर धोना विनम्र सेवा का एक कार्य था। यीशु ने स्वयं अपने चेलों के पैर धोए और उनसे कहा कि उन्हें एक-दूसरे के लिए भी ऐसा ही करना चाहिए। इसलिए, किसी के पैर धोना उस विनम्र सेवा का प्रतीक बन गया जो मसीहियों को एक-दूसरे को दिखाना चाहिए।</w:t>
      </w:r>
    </w:p>
    <w:p>
      <w:pPr/>
      <w:r>
        <w:rPr>
          <w:lang w:val="hi_IN" w:bidi="hi_IN"/>
        </w:rPr>
      </w:r>
      <w:r>
        <w:rPr>
          <w:lang w:val="hi_IN" w:bidi="hi_IN"/>
        </w:rPr>
        <w:t>यहाँ रुकें और समूह के रूप में इस प्रश्न पर चर्चा करें: आपके समुदाय में, यदि एक व्यक्ति दूसरे के पैर धोता है, तो वह दूसरा व्यक्ति कैसे प्रतिक्रिया देगा? कुछ ऐसे तरीके क्या हैं जिनसे लोग एक-दूसरे को विनम्र सेवा और अतिथि-सत्कार दिखाते हैं? इस ऑडियो को यहाँ रोकें।</w:t>
      </w:r>
    </w:p>
    <w:p>
      <w:pPr/>
      <w:r>
        <w:rPr>
          <w:lang w:val="hi_IN" w:bidi="hi_IN"/>
        </w:rPr>
      </w:r>
      <w:r>
        <w:rPr>
          <w:lang w:val="hi_IN" w:bidi="hi_IN"/>
        </w:rPr>
        <w:t>अन्त में, पौलुस कहता है कि विधवा ने उन लोगों की सहायता की हो जो परेशानी में थे।</w:t>
      </w:r>
    </w:p>
    <w:p>
      <w:pPr/>
      <w:r>
        <w:rPr>
          <w:lang w:val="hi_IN" w:bidi="hi_IN"/>
        </w:rPr>
      </w:r>
      <w:r>
        <w:rPr>
          <w:lang w:val="hi_IN" w:bidi="hi_IN"/>
        </w:rPr>
        <w:t>यहाँ रुकें और समूह के रूप में इस प्रश्न पर चर्चा करें: लोग और कौन से अच्छे काम कर सकते हैं जिनसे यह दिखे कि वे भक्ति-पूर्ण जीवन जीते हैं? इस ऑडियो को यहाँ रोकें।</w:t>
      </w:r>
    </w:p>
    <w:p>
      <w:pPr/>
      <w:r>
        <w:rPr>
          <w:lang w:val="hi_IN" w:bidi="hi_IN"/>
        </w:rPr>
      </w:r>
      <w:r>
        <w:rPr>
          <w:lang w:val="hi_IN" w:bidi="hi_IN"/>
        </w:rPr>
        <w:t xml:space="preserve">इसके बाद, पौलुस उन विधवाओं के बारे में बात करता है जिन्हें उस सूची में </w:t>
      </w:r>
      <w:r>
        <w:rPr>
          <w:b/>
          <w:lang w:val="hi_IN" w:bidi="hi_IN"/>
        </w:rPr>
        <w:t>नहीं</w:t>
      </w:r>
      <w:r>
        <w:rPr>
          <w:lang w:val="hi_IN" w:bidi="hi_IN"/>
        </w:rPr>
        <w:t xml:space="preserve"> जोड़ा जाना चाहिए। पौलुस कहता है कि युवा विधवाएँ इस सूची में नहीं होनी चाहिए। ऐसा इसलिए है क्योंकि यदि उनकी यौन इच्छाएँ कभी मसीह का अनुसरण करने की उनकी इच्छा को पराजित करती हैं, तो ये विधवाएँ किसी से विवाह करना चाहेंगी। जब विधवाएँ उस व्यक्ति से विवाह करती हैं, तो परमेश्वर विधवाओं का न्याय करेगा क्योंकि उन्होंने अपने पहले विश्वास को अस्वीकार कर दिया है, या परमेश्वर का अनुसरण करना बंद कर दिया है। यह जानना महत्वपूर्ण है कि पौलुस इन युवा विधवाओं को </w:t>
      </w:r>
      <w:r>
        <w:rPr>
          <w:b/>
          <w:lang w:val="hi_IN" w:bidi="hi_IN"/>
        </w:rPr>
        <w:t>नहीं</w:t>
      </w:r>
      <w:r>
        <w:rPr>
          <w:lang w:val="hi_IN" w:bidi="hi_IN"/>
        </w:rPr>
        <w:t xml:space="preserve"> बता रहा है कि वे फिर से विवाह नहीं कर सकतीं। वास्तव में, वह उन्हें इस भाग में बाद में फिर से विवाह करने के लिए प्रोत्साहित करता है। पौलुस यह भी नहीं कह रहा है कि यौन इच्छाएँ अपने आप में गलत हैं। इसके बजाय, पौलुस उस यौन इच्छा के बारे में बात कर रहा है जो स्त्रियों को मसीह से दूर ले जाती है। शायद पौलुस किसी ऐसी स्थिति के बारे में सोच रहा है जहाँ विधवा अब अकेली नहीं रहना चाहती है और इसके बजाय फिर से विवाह करना चाहती है। और इस इच्छा के कारण, वह किसी ऐसे व्यक्ति से विवाह करती है जो एक मसीही नहीं है। इस मामले में, विधवा की इच्छाओं ने उसे मसीह और उसके विश्वास से दूर कर दिया।</w:t>
      </w:r>
    </w:p>
    <w:p>
      <w:pPr/>
      <w:r>
        <w:rPr>
          <w:lang w:val="hi_IN" w:bidi="hi_IN"/>
        </w:rPr>
      </w:r>
      <w:r>
        <w:rPr>
          <w:lang w:val="hi_IN" w:bidi="hi_IN"/>
        </w:rPr>
        <w:t>पौलुस यह भी कहता है कि यदि कलीसिया इन युवा विधवाओं को सूची में जोड़ देती है, तो विधवाएँ अपने लिए काम करने के बजाय आलसी होना सीख जाएँगी। विधवाएँ इधर-उधर घूम सकती हैं और दूसरों के बारे में नकारात्मक बातें कर सकती हैं और ऐसे तरीकों से दूसरों के कामों में पड़ सकती हैं जिनमें उन्हें नहीं पड़ना चाहिए।</w:t>
      </w:r>
    </w:p>
    <w:p>
      <w:pPr/>
      <w:r>
        <w:rPr>
          <w:lang w:val="hi_IN" w:bidi="hi_IN"/>
        </w:rPr>
      </w:r>
      <w:r>
        <w:rPr>
          <w:lang w:val="hi_IN" w:bidi="hi_IN"/>
        </w:rPr>
        <w:t>यहाँ रुकें और समूह के रूप में इस प्रश्न पर चर्चा करें: गपशप करना, या दूसरों के बारे में बुरी तरह से बात करना, कैसे समुदाय में समस्याओं का कारण बनता है? इस ऑडियो को यहाँ रोकें।</w:t>
      </w:r>
    </w:p>
    <w:p>
      <w:pPr/>
      <w:r>
        <w:rPr>
          <w:lang w:val="hi_IN" w:bidi="hi_IN"/>
        </w:rPr>
      </w:r>
      <w:r>
        <w:rPr>
          <w:lang w:val="hi_IN" w:bidi="hi_IN"/>
        </w:rPr>
        <w:t>इसके बजाय, पौलुस कहता है कि इन युवा विधवाओं को किसी से विवाह करना चाहिए। विधवाओं के बच्चे होने चाहिए और वे अपने परिवार और अपने घर की देखभाल करें। यदि विधवाएँ इस तरह जीवित रहती हैं, तो लोग विधवाओं के अच्छे कामों को देखेंगे और कोई भी विधवाओं के बारे में बुरी बातें नहीं बोल पाएगा। इस भाग में, पौलुस इस बात पर जोर देना चाहता है कि समुदाय में अच्छी प्रतिष्ठा होना महत्वपूर्ण है। लोग आपको आपके अच्छे कामों के लिए जानना चाहिए। पौलुस फिर एक चेतावनी देता है कि कुछ युवा विधवाओं ने पहले ही यीशु का अनुसरण करना बंद कर दिया है और शैतान के तरीकों का अनुसरण किया है।</w:t>
      </w:r>
    </w:p>
    <w:p>
      <w:pPr/>
      <w:r>
        <w:rPr>
          <w:lang w:val="hi_IN" w:bidi="hi_IN"/>
        </w:rPr>
      </w:r>
      <w:r>
        <w:rPr>
          <w:lang w:val="hi_IN" w:bidi="hi_IN"/>
        </w:rPr>
        <w:t>यहाँ रुकें और समूह के रूप में इस प्रश्न पर चर्चा करें: हमें एक ऐसी स्त्री के बारे में बताएँ जिसे आप जानते हैं, जिसे अन्य लोग उसके अच्छे कामों के लिए जानते हैं। वह स्त्री क्या करती है? लोग क्यों कहते हैं कि वह एक अच्छी स्त्री है? इस ऑडियो को यहाँ रोकें।</w:t>
      </w:r>
    </w:p>
    <w:p>
      <w:pPr/>
      <w:r>
        <w:rPr>
          <w:lang w:val="hi_IN" w:bidi="hi_IN"/>
        </w:rPr>
      </w:r>
      <w:r>
        <w:rPr>
          <w:lang w:val="hi_IN" w:bidi="hi_IN"/>
        </w:rPr>
        <w:t>अंत में, पौलुस कलीसिया की स्त्रियों से कहता है कि यदि उनकी कोई रिश्तेदार विधवाएँ हैं, तो वे उन विधवाओं की देखभाल करें। यदि परिवार अपनी विधवाओं की देखभाल करते हैं, तो कलीसिया को उनकी देखभाल नहीं करनी पड़ेगी। फिर कलीसिया उन लोगों की देखभाल कर सकती है जिनके पास मदद नहीं है।</w:t>
      </w:r>
    </w:p>
    <w:p>
      <w:pPr/>
      <w:r>
        <w:rPr>
          <w:lang w:val="hi_IN" w:bidi="hi_IN"/>
        </w:rPr>
      </w:r>
      <w:r>
        <w:rPr>
          <w:lang w:val="hi_IN" w:bidi="hi_IN"/>
        </w:rPr>
        <w:t>यहाँ रुकें और समूह के रूप में इस प्रश्न पर चर्चा करें: आपने उन लोगों के लिए कलीसिया की देखभाल कैसे देखी है जिन्हें मदद की आवश्यकता है? इस ऑडियो को यहाँ रोकें।</w:t>
      </w:r>
    </w:p>
    <w:p>
      <w:pPr/>
      <w:r>
        <w:rPr>
          <w:lang w:val="hi_IN" w:bidi="hi_IN"/>
        </w:rPr>
      </w:r>
      <w:r>
        <w:rPr>
          <w:b/>
          <w:lang w:val="hi_IN" w:bidi="hi_IN"/>
        </w:rPr>
        <w:t>यह रिकॉर्डिंग का अंत है।</w:t>
      </w:r>
      <w:r>
        <w:rPr>
          <w:lang w:val="hi_IN" w:bidi="hi_IN"/>
        </w:rPr>
      </w:r>
    </w:p>
    <w:p>
      <w:pPr>
        <w:pStyle w:val="Heading3"/>
      </w:pPr>
      <w:r>
        <w:rPr>
          <w:lang w:val="hi_IN" w:bidi="hi_IN"/>
        </w:rPr>
        <w:t>घटनाओं को समझाना</w:t>
      </w:r>
    </w:p>
    <w:p>
      <w:pPr/>
      <w:r>
        <w:rPr>
          <w:lang w:val="hi_IN" w:bidi="hi_IN"/>
        </w:rPr>
      </w:r>
      <w:r>
        <w:rPr>
          <w:lang w:val="hi_IN" w:bidi="hi_IN"/>
        </w:rPr>
        <w:t>1 तीमुथियुस 5:9–16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में तीन हिस्से हैं। </w:t>
      </w:r>
    </w:p>
    <w:p>
      <w:pPr/>
      <w:r>
        <w:rPr>
          <w:lang w:val="hi_IN" w:bidi="hi_IN"/>
        </w:rPr>
      </w:r>
      <w:r>
        <w:rPr>
          <w:b/>
          <w:lang w:val="hi_IN" w:bidi="hi_IN"/>
        </w:rPr>
        <w:t>पहले भाग में:</w:t>
      </w:r>
      <w:r>
        <w:rPr>
          <w:lang w:val="hi_IN" w:bidi="hi_IN"/>
        </w:rPr>
        <w:t xml:space="preserve"> पौलुस उन विधवाओं का वर्णन करता है जिन्हें कलीसिया को उन विधवाओं की आधिकारिक सूची में जोड़ना चाहिए जिन्हें कलीसिया की मदद की आवश्यकता है।</w:t>
      </w:r>
    </w:p>
    <w:p>
      <w:pPr/>
      <w:r>
        <w:rPr>
          <w:lang w:val="hi_IN" w:bidi="hi_IN"/>
        </w:rPr>
      </w:r>
      <w:r>
        <w:rPr>
          <w:b/>
          <w:lang w:val="hi_IN" w:bidi="hi_IN"/>
        </w:rPr>
        <w:t>दूसरे भाग में:</w:t>
      </w:r>
      <w:r>
        <w:rPr>
          <w:lang w:val="hi_IN" w:bidi="hi_IN"/>
        </w:rPr>
        <w:t xml:space="preserve"> दूसरे दृश्य में, पौलुस उन युवा विधवाओं का वर्णन करता है जिन्हें कलीसिया को सूची में नहीं जोड़ना चाहिए। पौलुस उन कुछ खतरों का वर्णन करता है जिनका सामना ये युवा विधवाएँ करती हैं, और इसके बजाय विधवाओं को प्रोत्साहित करता है कि वे पत्नी और माता के रूप में भक्ति-पूर्ण जीवन जिएँ। और पौलुस चेतावनी देता है कि कुछ युवा विधवाएँ पहले ही शैतान का अनुसरण कर चुकी हैं।</w:t>
      </w:r>
    </w:p>
    <w:p>
      <w:pPr/>
      <w:r>
        <w:rPr>
          <w:lang w:val="hi_IN" w:bidi="hi_IN"/>
        </w:rPr>
      </w:r>
      <w:r>
        <w:rPr>
          <w:b/>
          <w:lang w:val="hi_IN" w:bidi="hi_IN"/>
        </w:rPr>
        <w:t>तीसरे भाग में:</w:t>
      </w:r>
      <w:r>
        <w:rPr>
          <w:lang w:val="hi_IN" w:bidi="hi_IN"/>
        </w:rPr>
        <w:t xml:space="preserve"> पौलुस स्त्रियों से कहता है कि वे अपने परिवार की विधवाओं की देखभाल करें ताकि कलीसिया उन विधवाओं की देखभाल कर सके जिनका कोई परिवार नहीं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कलीसिया के सदस्य</w:t>
      </w:r>
    </w:p>
    <w:p>
      <w:pPr>
        <w:pStyle w:val="ListBullet"/>
        <w:spacing w:line="240" w:lineRule="auto"/>
        <w:ind w:left="720"/>
      </w:pPr>
      <w:r>
        <w:rPr>
          <w:lang w:val="hi_IN" w:bidi="hi_IN"/>
        </w:rPr>
      </w:r>
      <w:r>
        <w:rPr>
          <w:lang w:val="hi_IN" w:bidi="hi_IN"/>
        </w:rPr>
        <w:t>समुदाय के लोग जो विश्वासी नहीं हैं</w:t>
      </w:r>
    </w:p>
    <w:p>
      <w:pPr>
        <w:pStyle w:val="ListBullet"/>
        <w:spacing w:line="240" w:lineRule="auto"/>
        <w:ind w:left="720"/>
      </w:pPr>
      <w:r>
        <w:rPr>
          <w:lang w:val="hi_IN" w:bidi="hi_IN"/>
        </w:rPr>
      </w:r>
      <w:r>
        <w:rPr>
          <w:lang w:val="hi_IN" w:bidi="hi_IN"/>
        </w:rPr>
        <w:t>विधवाएँ जिन्हें कलीसिया की सूची में जोड़ना चाहिए</w:t>
      </w:r>
    </w:p>
    <w:p>
      <w:pPr>
        <w:pStyle w:val="ListBullet"/>
        <w:spacing w:line="240" w:lineRule="auto"/>
        <w:ind w:left="720"/>
      </w:pPr>
      <w:r>
        <w:rPr>
          <w:lang w:val="hi_IN" w:bidi="hi_IN"/>
        </w:rPr>
      </w:r>
      <w:r>
        <w:rPr>
          <w:lang w:val="hi_IN" w:bidi="hi_IN"/>
        </w:rPr>
        <w:t>युवा विधवाएँ जो विश्वास को छोड़ देती हैं</w:t>
      </w:r>
    </w:p>
    <w:p>
      <w:pPr>
        <w:pStyle w:val="ListBullet"/>
        <w:spacing w:line="240" w:lineRule="auto"/>
        <w:ind w:left="720"/>
      </w:pPr>
      <w:r>
        <w:rPr>
          <w:lang w:val="hi_IN" w:bidi="hi_IN"/>
        </w:rPr>
      </w:r>
      <w:r>
        <w:rPr>
          <w:lang w:val="hi_IN" w:bidi="hi_IN"/>
        </w:rPr>
        <w:t>युवा विधवाएँ जो एक भक्तिपूर्ण जीवन जीती हैं</w:t>
      </w:r>
    </w:p>
    <w:p>
      <w:pPr>
        <w:pStyle w:val="ListBullet"/>
        <w:spacing w:line="240" w:lineRule="auto"/>
        <w:ind w:left="720"/>
      </w:pPr>
      <w:r>
        <w:rPr>
          <w:lang w:val="hi_IN" w:bidi="hi_IN"/>
        </w:rPr>
      </w:r>
      <w:r>
        <w:rPr>
          <w:lang w:val="hi_IN" w:bidi="hi_IN"/>
        </w:rPr>
        <w:t>नए पति और घर के सदस्य</w:t>
      </w:r>
    </w:p>
    <w:p>
      <w:pPr>
        <w:pStyle w:val="ListBullet"/>
        <w:spacing w:line="240" w:lineRule="auto"/>
        <w:ind w:left="720"/>
      </w:pPr>
      <w:r>
        <w:rPr>
          <w:lang w:val="hi_IN" w:bidi="hi_IN"/>
        </w:rPr>
      </w:r>
      <w:r>
        <w:rPr>
          <w:lang w:val="hi_IN" w:bidi="hi_IN"/>
        </w:rPr>
        <w:t>यीशु मसीह</w:t>
      </w:r>
    </w:p>
    <w:p>
      <w:pPr>
        <w:pStyle w:val="ListBullet"/>
        <w:spacing w:line="240" w:lineRule="auto"/>
        <w:ind w:left="720"/>
      </w:pPr>
      <w:r>
        <w:rPr>
          <w:lang w:val="hi_IN" w:bidi="hi_IN"/>
        </w:rPr>
      </w:r>
      <w:r>
        <w:rPr>
          <w:lang w:val="hi_IN" w:bidi="hi_IN"/>
        </w:rPr>
        <w:t>शैतान</w:t>
      </w:r>
    </w:p>
    <w:p>
      <w:pPr>
        <w:pStyle w:val="ListBullet"/>
        <w:spacing w:line="240" w:lineRule="auto"/>
        <w:ind w:left="720"/>
      </w:pPr>
      <w:r>
        <w:rPr>
          <w:lang w:val="hi_IN" w:bidi="hi_IN"/>
        </w:rPr>
      </w:r>
      <w:r>
        <w:rPr>
          <w:lang w:val="hi_IN" w:bidi="hi_IN"/>
        </w:rPr>
        <w:t>विधवाएँ जिनका परिवार उनकी मदद करने के लिए है</w:t>
      </w:r>
    </w:p>
    <w:p>
      <w:pPr>
        <w:pStyle w:val="ListBullet"/>
        <w:spacing w:line="240" w:lineRule="auto"/>
        <w:ind w:left="720"/>
      </w:pPr>
      <w:r>
        <w:rPr>
          <w:lang w:val="hi_IN" w:bidi="hi_IN"/>
        </w:rPr>
      </w:r>
      <w:r>
        <w:rPr>
          <w:lang w:val="hi_IN" w:bidi="hi_IN"/>
        </w:rPr>
        <w:t>और विश्वासी स्त्रियाँ जो विधवा रिश्तेदारों की देखभाल करती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इस भाग के पहले हिस्से में, पौलुस उन विधवाओं के बारे में बात करता है जिनकी देखभाल कलीसिया को करनी चाहिए। पौलुस इस बारे में बात करता है कि कलीसिया को इन विधवाओं को विधवाओं की किसी आधिकारिक सूची में कैसे रखना चाहिए। हम नहीं जानते कि क्या कलीसिया के अगुवों ने किसी दस्तावेज़ पर नाम लिखा था, या क्या अगुवे केवल उन विधवाओं के नाम जानते थे जिनकी देखभाल करने के लिए उन्हें आवश्यकता थी।</w:t>
      </w:r>
    </w:p>
    <w:p>
      <w:pPr/>
      <w:r>
        <w:rPr>
          <w:lang w:val="hi_IN" w:bidi="hi_IN"/>
        </w:rPr>
      </w:r>
      <w:r>
        <w:rPr>
          <w:lang w:val="hi_IN" w:bidi="hi_IN"/>
        </w:rPr>
        <w:t>यहाँ रुकें और समूह के रूप में चर्चा करें: आपकी संस्कृति में, जब आपको लोगों की आधिकारिक सूची जानने की आवश्यकता होती है, तो आप उस जानकारी को कैसे रखते हैं? क्या आप उस जानकारी को लिखते हैं, या जानकारी को किसी और तरीके से रखते हैं? आप इन विधवाओं के बारे में कैसे बात करेंगे जो किसी आधिकारिक सूची में हैं जिसके बारे में कलीसिया के अगुवे जानते थे? इस ऑडियो को यहाँ रोकें।</w:t>
      </w:r>
    </w:p>
    <w:p>
      <w:pPr/>
      <w:r>
        <w:rPr>
          <w:lang w:val="hi_IN" w:bidi="hi_IN"/>
        </w:rPr>
      </w:r>
      <w:r>
        <w:rPr>
          <w:lang w:val="hi_IN" w:bidi="hi_IN"/>
        </w:rPr>
        <w:t>पौलुस तीन गुणों की सूची देता है जो इन विधवाओं में होने चाहिए। पौलुस इन विधवाओं के बारे में ऐसे बात करता है जैसे वे एक ही व्यक्ति हों, लेकिन वह उन गुणों के बारे में बात कर रहा है जो इन सभी विधवाओं में होने चाहिए। वह विधवा 60 वर्ष से अधिक की हो, वह अपने पति के प्रति विश्वासयोग्य रही हो, और लोग उसे उसके अच्छे कामों के कारण जानते हों। और फिर, पौलुस इन अच्छे कामों के उदाहरण देता है। पौलुस विशेष रूप से बताता है कि विधवा ने अपने बच्चों को अच्छी तरह पाला हो, उसने अतिथि-सत्कार दिखाया हो, उसने विश्वासियों के पैर धोए हों, और उसने उन लोगों की देखभाल की हो जो परेशानी में थे।</w:t>
      </w:r>
    </w:p>
    <w:p>
      <w:pPr/>
      <w:r>
        <w:rPr>
          <w:lang w:val="hi_IN" w:bidi="hi_IN"/>
        </w:rPr>
      </w:r>
      <w:r>
        <w:rPr>
          <w:lang w:val="hi_IN" w:bidi="hi_IN"/>
        </w:rPr>
        <w:t>यहाँ रुकें और समूह के रूप में इस प्रश्न पर चर्चा करें: यह आवश्यकता कि यह विधवा अपने पति के प्रति विश्वासयोग्य हो, वही आवश्यकता है जो पौलुस ने पहले 1 तीमुथियुस में देखरेख करने वालों और सेवकों के लिए दी है। वापस सोचें कि आपने उस आवश्यकता का अनुवाद वहाँ कैसे किया और चर्चा करें कि आप यहाँ इसका अनुवाद कैसे कर सकते हैं। किसी ऐसे व्यक्ति की देखभाल करने के कुछ उदाहरण क्या हैं जो परेशानी में है? चर्चा करें कि आप उन लोगों की देखभाल करने के विचार का अनुवाद कैसे कर सकते हैं जो मुसीबत में हैं। इस ऑडियो को यहाँ रोकें।</w:t>
      </w:r>
    </w:p>
    <w:p>
      <w:pPr/>
      <w:r>
        <w:rPr>
          <w:lang w:val="hi_IN" w:bidi="hi_IN"/>
        </w:rPr>
      </w:r>
      <w:r>
        <w:rPr>
          <w:lang w:val="hi_IN" w:bidi="hi_IN"/>
        </w:rPr>
        <w:t>इस भाग के दूसरे हिस्से में, पौलुस उन विधवाओं के बारे में बात करता है जिन्हें कलीसिया की सूची में नहीं जोड़ना चाहिए। पौलुस ऐसी विधवा का वर्णन करता है जो अपनी यौन इच्छाओं के कारण मसीह से दूर हो जाती है। परमेश्वर इस विधवा का न्याय करता है क्योंकि उसने अपना पहला विश्वास छोड़ दिया है।</w:t>
      </w:r>
    </w:p>
    <w:p>
      <w:pPr/>
      <w:r>
        <w:rPr>
          <w:lang w:val="hi_IN" w:bidi="hi_IN"/>
        </w:rPr>
      </w:r>
      <w:r>
        <w:rPr>
          <w:lang w:val="hi_IN" w:bidi="hi_IN"/>
        </w:rPr>
        <w:t>यहाँ रुकें और समूह के रूप में इस प्रश्न पर चर्चा करें: आप कैसे स्पष्ट कर सकते हैं कि समस्या यह नहीं है कि विधवा किसी से विवाह करना चाहती है, बल्कि उसकी इच्छाएँ उसे मसीह से दूर कर देती हैं? चर्चा करें कि आप कैसे वर्णन कर सकते हैं कि विधवाएँ अपनी पहली प्रतिज्ञा कैसे तोड़ती हैं या अपना पहला विश्वास छोड़ देती हैं। इस ऑडियो को यहाँ रोकें।</w:t>
      </w:r>
    </w:p>
    <w:p>
      <w:pPr/>
      <w:r>
        <w:rPr>
          <w:lang w:val="hi_IN" w:bidi="hi_IN"/>
        </w:rPr>
      </w:r>
      <w:r>
        <w:rPr>
          <w:lang w:val="hi_IN" w:bidi="hi_IN"/>
        </w:rPr>
        <w:t>पौलुस यह भी बताता है कि यदि कलीसिया इन युवा विधवाओं को विधवाओं की सूची में जोड़ दे, तो वे किस खतरे का सामना कर सकती हैं। ये युवा विधवाएँ आलसी होना सीख सकती हैं, गपशप करने वाले बन सकती हैं, और अपने आप को दूसरे लोगों के कामों में शामिल कर सकती हैं। इसलिए, पौलुस युवा विधवाओं को प्रोत्साहित करता है कि वे विवाह करें, बच्चे करें, और अपने घरों की देखभाल करें। अन्त में, पौलुस चेतावनी देता है कि कुछ युवा विधवाएँ पहले ही विश्वास को छोड़ चुकी हैं और शैतान का अनुसरण कर चुकी हैं।</w:t>
      </w:r>
    </w:p>
    <w:p>
      <w:pPr/>
      <w:r>
        <w:rPr>
          <w:lang w:val="hi_IN" w:bidi="hi_IN"/>
        </w:rPr>
      </w:r>
      <w:r>
        <w:rPr>
          <w:lang w:val="hi_IN" w:bidi="hi_IN"/>
        </w:rPr>
        <w:t>इस भाग के अन्तिम हिस्से में, पौलुस कलीसिया की स्त्रियों से कहता है कि उन्हें अपने विधवा रिश्तेदारों की देखभाल करनी चाहिए। कलीसिया को इन विधवाओं की देखभाल नहीं करनी पड़ेगी। जिन विधवाओं का परिवार उनकी देखभाल करने के लिए है, वे कलीसिया के लिए बोझ नहीं होना चाहिए। पौलुस इन विधवाओं की तुलना एक भारी बोझ से करता है जिसे किसी को उठाना पड़ता है। यदि परिवार अपनी विधवाओं की देखभाल करते हैं, तो कलीसिया अन्य विधवाओं की देखभाल कर सकेगी जिनके पास कोई मदद नहीं है।</w:t>
      </w:r>
    </w:p>
    <w:p>
      <w:pPr/>
      <w:r>
        <w:rPr>
          <w:lang w:val="hi_IN" w:bidi="hi_IN"/>
        </w:rPr>
      </w:r>
      <w:r>
        <w:rPr>
          <w:lang w:val="hi_IN" w:bidi="hi_IN"/>
        </w:rPr>
        <w:t>यहाँ रुकें और समूह के रूप में इस प्रश्न पर चर्चा करें: आपको क्या लगता है कि पौलुस का क्या अर्थ है जब वह कहता है कि वह नहीं चाहता कि ये विधवाएँ कलीसिया के लिए एक बोझ बनें? आपको क्या लगता है कि आप यहाँ किस शब्द या वाक्यांश का उपयोग कर सकते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lang w:val="hi_IN" w:bidi="hi_IN"/>
        </w:rPr>
        <w:t>यह याद रखना सहायक है कि पौलुस हर हिस्से में एक अलग प्रकार की विधवा के बारे में बात करता है। पौलुस उन विधवाओं के बारे में बात करता है जिन्हें सूची में जोड़ा जाना चाहिए, युवा विधवाएँ, और विधवाएँ जिनका परिवार उनकी देखभाल करने में मदद करने के लिए है। इस भाग के दूसरे हिस्से में, तीन युवा विधवाओं को नियुक्त करना सहायक हो सकता है। एक विधवा अपनी इच्छाओं के कारण भटक जाती है। विधवाओं में से एक एक पत्नी और एक माँ का भक्तिपूर्ण जीवन जीती है। और तीसरी विधवा आलसी हो जाती है, गपशप करती है, और दूसरे लोगों के कामों में शामिल हो जाती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नाटकीय रूप देना</w:t>
      </w:r>
    </w:p>
    <w:p>
      <w:pPr/>
      <w:r>
        <w:rPr>
          <w:lang w:val="hi_IN" w:bidi="hi_IN"/>
        </w:rPr>
      </w:r>
      <w:r>
        <w:rPr>
          <w:lang w:val="hi_IN" w:bidi="hi_IN"/>
        </w:rPr>
        <w:t>1 तीमुथियुस 5:9–16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तीन हिस्से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कलीसिया के सदस्य</w:t>
      </w:r>
    </w:p>
    <w:p>
      <w:pPr>
        <w:pStyle w:val="ListBullet"/>
        <w:spacing w:line="240" w:lineRule="auto"/>
        <w:ind w:left="720"/>
      </w:pPr>
      <w:r>
        <w:rPr>
          <w:lang w:val="hi_IN" w:bidi="hi_IN"/>
        </w:rPr>
      </w:r>
      <w:r>
        <w:rPr>
          <w:lang w:val="hi_IN" w:bidi="hi_IN"/>
        </w:rPr>
        <w:t>समुदाय के लोग जो विश्वासी नहीं हैं</w:t>
      </w:r>
    </w:p>
    <w:p>
      <w:pPr>
        <w:pStyle w:val="ListBullet"/>
        <w:spacing w:line="240" w:lineRule="auto"/>
        <w:ind w:left="720"/>
      </w:pPr>
      <w:r>
        <w:rPr>
          <w:lang w:val="hi_IN" w:bidi="hi_IN"/>
        </w:rPr>
      </w:r>
      <w:r>
        <w:rPr>
          <w:lang w:val="hi_IN" w:bidi="hi_IN"/>
        </w:rPr>
        <w:t>विधवाएँ जिन्हें कलीसिया की सूची में जोड़ना चाहिए</w:t>
      </w:r>
    </w:p>
    <w:p>
      <w:pPr>
        <w:pStyle w:val="ListBullet"/>
        <w:spacing w:line="240" w:lineRule="auto"/>
        <w:ind w:left="720"/>
      </w:pPr>
      <w:r>
        <w:rPr>
          <w:lang w:val="hi_IN" w:bidi="hi_IN"/>
        </w:rPr>
      </w:r>
      <w:r>
        <w:rPr>
          <w:lang w:val="hi_IN" w:bidi="hi_IN"/>
        </w:rPr>
        <w:t>युवा विधवाएँ जो विश्वास को छोड़ देती हैं</w:t>
      </w:r>
    </w:p>
    <w:p>
      <w:pPr>
        <w:pStyle w:val="ListBullet"/>
        <w:spacing w:line="240" w:lineRule="auto"/>
        <w:ind w:left="720"/>
      </w:pPr>
      <w:r>
        <w:rPr>
          <w:lang w:val="hi_IN" w:bidi="hi_IN"/>
        </w:rPr>
      </w:r>
      <w:r>
        <w:rPr>
          <w:lang w:val="hi_IN" w:bidi="hi_IN"/>
        </w:rPr>
        <w:t>युवा विधवाएँ जो एक भक्तिपूर्ण जीवन जीती हैं</w:t>
      </w:r>
    </w:p>
    <w:p>
      <w:pPr>
        <w:pStyle w:val="ListBullet"/>
        <w:spacing w:line="240" w:lineRule="auto"/>
        <w:ind w:left="720"/>
      </w:pPr>
      <w:r>
        <w:rPr>
          <w:lang w:val="hi_IN" w:bidi="hi_IN"/>
        </w:rPr>
      </w:r>
      <w:r>
        <w:rPr>
          <w:lang w:val="hi_IN" w:bidi="hi_IN"/>
        </w:rPr>
        <w:t>नए पति और घर के सदस्य</w:t>
      </w:r>
    </w:p>
    <w:p>
      <w:pPr>
        <w:pStyle w:val="ListBullet"/>
        <w:spacing w:line="240" w:lineRule="auto"/>
        <w:ind w:left="720"/>
      </w:pPr>
      <w:r>
        <w:rPr>
          <w:lang w:val="hi_IN" w:bidi="hi_IN"/>
        </w:rPr>
      </w:r>
      <w:r>
        <w:rPr>
          <w:lang w:val="hi_IN" w:bidi="hi_IN"/>
        </w:rPr>
        <w:t>यीशु मसीह</w:t>
      </w:r>
    </w:p>
    <w:p>
      <w:pPr>
        <w:pStyle w:val="ListBullet"/>
        <w:spacing w:line="240" w:lineRule="auto"/>
        <w:ind w:left="720"/>
      </w:pPr>
      <w:r>
        <w:rPr>
          <w:lang w:val="hi_IN" w:bidi="hi_IN"/>
        </w:rPr>
      </w:r>
      <w:r>
        <w:rPr>
          <w:lang w:val="hi_IN" w:bidi="hi_IN"/>
        </w:rPr>
        <w:t>शैतान</w:t>
      </w:r>
    </w:p>
    <w:p>
      <w:pPr>
        <w:pStyle w:val="ListBullet"/>
        <w:spacing w:line="240" w:lineRule="auto"/>
        <w:ind w:left="720"/>
      </w:pPr>
      <w:r>
        <w:rPr>
          <w:lang w:val="hi_IN" w:bidi="hi_IN"/>
        </w:rPr>
      </w:r>
      <w:r>
        <w:rPr>
          <w:lang w:val="hi_IN" w:bidi="hi_IN"/>
        </w:rPr>
        <w:t>विधवाएँ जिनका परिवार उनकी मदद करने के लिए है</w:t>
      </w:r>
    </w:p>
    <w:p>
      <w:pPr>
        <w:pStyle w:val="ListBullet"/>
        <w:spacing w:line="240" w:lineRule="auto"/>
        <w:ind w:left="720"/>
      </w:pPr>
      <w:r>
        <w:rPr>
          <w:lang w:val="hi_IN" w:bidi="hi_IN"/>
        </w:rPr>
      </w:r>
      <w:r>
        <w:rPr>
          <w:lang w:val="hi_IN" w:bidi="hi_IN"/>
        </w:rPr>
        <w:t>और विश्वासी स्त्रियाँ जो विधवा रिश्तेदारों की देखभाल करती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कहता है, "किसी विधवा को आधिकारिक सूची में रखें यदि वह 60 वर्ष की है, एक विश्वासयोग्य पत्नी है, और अच्छे कामों के लिए प्रतिष्ठा रखती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विधवा का किरदार निभाने वाले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कहता है, "युवा विधवाओं को नामांकित करने या शामिल करने से मना कर दें।"</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युवा विधवा का किरदार निभाने वाले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समझाता है कि ये युवा विधवाएँ अपना पहला विश्वास छोड़ सकती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उस युवा विधवा का किरदार निभाने वाले से पूछें जिसने विश्वास छोड़ दिया है,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कहता है, "कुछ पहले ही शैतान के पीछे भटक चुकी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किरदार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कहता है, "स्त्रियों को अपने परिवार की विधवाओं की देखभाल करनी चाहिए। कलीसिया को उनकी देखभाल न करने दें। कलीसिया को उन विधवाओं की देखभाल करने के लिए स्वतंत्र होना चाहिए जिनके पास कोई मदद नहीं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स्त्रियों का किरदार निभाने वाले से पूछें जिनसे पौलुस कहता है कि वे अपने परिवार की विधवाओं की देखभाल करें, "आप क्या महसूस कर रहे हैं या सोच रहे हैं?" वह व्यक्ति इस तरह से उत्तर दे सकता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आवश्यक जानकारी</w:t>
      </w:r>
    </w:p>
    <w:p>
      <w:pPr/>
      <w:r>
        <w:rPr>
          <w:lang w:val="hi_IN" w:bidi="hi_IN"/>
        </w:rPr>
      </w:r>
      <w:r>
        <w:rPr>
          <w:lang w:val="hi_IN" w:bidi="hi_IN"/>
        </w:rPr>
        <w:t>1 तीमुथियुस 5:9–16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इस भाग में दो बार पौलुस </w:t>
      </w:r>
      <w:r>
        <w:rPr>
          <w:b/>
          <w:lang w:val="hi_IN" w:bidi="hi_IN"/>
        </w:rPr>
        <w:t>अच्छे कामों</w:t>
      </w:r>
      <w:r>
        <w:rPr>
          <w:lang w:val="hi_IN" w:bidi="hi_IN"/>
        </w:rPr>
        <w:t xml:space="preserve"> के बारे में बात करता है। पौलुस कहता है कि जिन विधवाओं को कलीसिया सूची में जोड़ती है, उन्हें अपने अच्छे कामों के लिए जाना जाना जाना चाहिए। अच्छे काम वे हैं जो एक विश्वासी तब करता है जब वह परमेश्वर के अच्छे निर्देश सुनता है। जब लोग किसी विधवा को उसके अच्छे कामों के लिए जानते हैं, तो इसका अर्थ है कि लोग उस स्त्री को इस तरह जानते हैं जिसने अपना जीवन परमेश्वर के तरीकों का अनुसरण करते हुए जिया हो। अच्छे कामों के लिए उसी शब्द या वाक्यांश का उपयोग करें जो आपने पिछले भागों में उपयोग किया है।</w:t>
      </w:r>
    </w:p>
    <w:p>
      <w:pPr/>
      <w:r>
        <w:rPr>
          <w:lang w:val="hi_IN" w:bidi="hi_IN"/>
        </w:rPr>
      </w:r>
      <w:r>
        <w:rPr>
          <w:lang w:val="hi_IN" w:bidi="hi_IN"/>
        </w:rPr>
        <w:t xml:space="preserve">विधवाओं का एक अच्छे काम यह है कि वे </w:t>
      </w:r>
      <w:r>
        <w:rPr>
          <w:b/>
          <w:lang w:val="hi_IN" w:bidi="hi_IN"/>
        </w:rPr>
        <w:t>संतों</w:t>
      </w:r>
      <w:r>
        <w:rPr>
          <w:lang w:val="hi_IN" w:bidi="hi_IN"/>
        </w:rPr>
        <w:t xml:space="preserve"> के पैर धोती हैं, अर्थात् परमेश्वर के पवित्र लोगों के पैर, जिन्हें परमेश्वर ने अपने लिए अलग किया है। सभी विश्वासी संत हैं।</w:t>
      </w:r>
    </w:p>
    <w:p>
      <w:pPr/>
      <w:r>
        <w:rPr>
          <w:lang w:val="hi_IN" w:bidi="hi_IN"/>
        </w:rPr>
      </w:r>
      <w:r>
        <w:rPr>
          <w:lang w:val="hi_IN" w:bidi="hi_IN"/>
        </w:rPr>
        <w:t>यहाँ रुकें और समूह के रूप में चर्चा करें कि आप संतों के लिए किस शब्द या वाक्यांश का उपयोग करेंगे। अधिक जानकारी के लिए संतों को मुख्य शब्दावली में देखें। यदि आपने बाइबल की किसी अन्य पुस्तक में संतों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पौलुस चेतावनी देता है कि इन युवा विधवाओं की इच्छाएँ उन विधवाओं के </w:t>
      </w:r>
      <w:r>
        <w:rPr>
          <w:b/>
          <w:lang w:val="hi_IN" w:bidi="hi_IN"/>
        </w:rPr>
        <w:t>मसीह</w:t>
      </w:r>
      <w:r>
        <w:rPr>
          <w:lang w:val="hi_IN" w:bidi="hi_IN"/>
        </w:rPr>
        <w:t xml:space="preserve"> के प्रति समर्पण को हरा सकती हैं। यहाँ, पौलुस यीशु को दर्शाने के लिए मसीह को शीर्षक के रूप में उपयोग करता है। मसीह के लिए उसी शब्द या वाक्यांश का उपयोग करें जो आपने पिछले भागों में उपयोग किया है। अधिक जानकारी के लिए मुख्य शब्दावली में मसीह शब्द को देखें। </w:t>
      </w:r>
    </w:p>
    <w:p>
      <w:pPr/>
      <w:r>
        <w:rPr>
          <w:lang w:val="hi_IN" w:bidi="hi_IN"/>
        </w:rPr>
      </w:r>
      <w:r>
        <w:rPr>
          <w:lang w:val="hi_IN" w:bidi="hi_IN"/>
        </w:rPr>
        <w:t xml:space="preserve">पौलुस कहता है कि जो विधवाएँ अपना पहला विश्वास छोड़ती हैं, वे अपने ऊपर </w:t>
      </w:r>
      <w:r>
        <w:rPr>
          <w:b/>
          <w:lang w:val="hi_IN" w:bidi="hi_IN"/>
        </w:rPr>
        <w:t>न्याय</w:t>
      </w:r>
      <w:r>
        <w:rPr>
          <w:lang w:val="hi_IN" w:bidi="hi_IN"/>
        </w:rPr>
        <w:t xml:space="preserve"> लाती हैं। पौलुस का अर्थ है कि परमेश्वर इन विधवाओं का न्याय करेगा जिन्होंने विश्वास छोड़ दिया है। ये विधवाएँ अपने गलत कामों के परिणामों का सामना करेंगी। हालाँकि पौलुस यह निर्दिष्ट नहीं करता कि यह न्याय क्या है, लेकिन यह सक्त भाषा है जो एक गंभीर स्वर रखती है। न्याय के लिए उसी शब्द या वाक्यांश का उपयोग करें जो आपने पिछले भागों में उपयोग किया है।</w:t>
      </w:r>
    </w:p>
    <w:p>
      <w:pPr/>
      <w:r>
        <w:rPr>
          <w:lang w:val="hi_IN" w:bidi="hi_IN"/>
        </w:rPr>
      </w:r>
      <w:r>
        <w:rPr>
          <w:lang w:val="hi_IN" w:bidi="hi_IN"/>
        </w:rPr>
        <w:t xml:space="preserve">पौलुस कहता है कि परमेश्वर युवा विधवाओं का न्याय करेगा यदि वे अपना पहला </w:t>
      </w:r>
      <w:r>
        <w:rPr>
          <w:b/>
          <w:lang w:val="hi_IN" w:bidi="hi_IN"/>
        </w:rPr>
        <w:t>विश्वास</w:t>
      </w:r>
      <w:r>
        <w:rPr>
          <w:lang w:val="hi_IN" w:bidi="hi_IN"/>
        </w:rPr>
        <w:t xml:space="preserve"> छोड़ देंगी। जब पौलुस इस पहले विश्वास के बारे में बात करता है, तो पौलुस का अर्थ है मसीही विश्वास। अपना पहला विश्वास छोड़ने का अर्थ है कि ये विधवाएँ परमेश्वर का अनुसरण करना और यीशु पर भरोसा करना बंद कर देती हैं। विश्वास के लिए उसी शब्द का इस्तेमाल करें जो आपने पिछले भागों में इस्तेमाल किया है। अधिक जानकारी के लिए मुख्य शब्दावली में विश्वास शब्द देखें। </w:t>
      </w:r>
    </w:p>
    <w:p>
      <w:pPr/>
      <w:r>
        <w:rPr>
          <w:lang w:val="hi_IN" w:bidi="hi_IN"/>
        </w:rPr>
      </w:r>
      <w:r>
        <w:rPr>
          <w:lang w:val="hi_IN" w:bidi="hi_IN"/>
        </w:rPr>
        <w:t xml:space="preserve">पौलुस कहता है कि कुछ विधवाओं ने पहले ही विश्वास छोड़ दिया है और </w:t>
      </w:r>
      <w:r>
        <w:rPr>
          <w:b/>
          <w:lang w:val="hi_IN" w:bidi="hi_IN"/>
        </w:rPr>
        <w:t>शैतान</w:t>
      </w:r>
      <w:r>
        <w:rPr>
          <w:lang w:val="hi_IN" w:bidi="hi_IN"/>
        </w:rPr>
        <w:t xml:space="preserve"> का अनुसरण कर चुकी हैं। पूरी बाइबल में, हम देखते हैं कि शैतान परमेश्वर का एक मुख्य शत्रु है। शैतान एक धोखेबाज है और लोगों को परमेश्वर से दूर करने की कोशिश करता है। शैतान का अनुसरण करना परमेश्वर का अनुसरण करना बंद करना है। शैतान के लिए उसी शब्द या वाक्यांश का उपयोग करें जो आपने पिछले भागों में उपयोग किया है। अधिक जानकारी के लिए मुख्य शब्दावली में शैतान को देखें।</w:t>
      </w:r>
    </w:p>
    <w:p>
      <w:pPr/>
      <w:r>
        <w:rPr>
          <w:lang w:val="hi_IN" w:bidi="hi_IN"/>
        </w:rPr>
      </w:r>
      <w:r>
        <w:rPr>
          <w:lang w:val="hi_IN" w:bidi="hi_IN"/>
        </w:rPr>
        <w:t xml:space="preserve">पौलुस </w:t>
      </w:r>
      <w:r>
        <w:rPr>
          <w:b/>
          <w:lang w:val="hi_IN" w:bidi="hi_IN"/>
        </w:rPr>
        <w:t>विश्वासी</w:t>
      </w:r>
      <w:r>
        <w:rPr>
          <w:lang w:val="hi_IN" w:bidi="hi_IN"/>
        </w:rPr>
        <w:t xml:space="preserve"> स्त्रियों से कहता है कि वे अपने रिश्तेदारों की देखभाल करें जो विधवाएँ हैं ताकि वे </w:t>
      </w:r>
      <w:r>
        <w:rPr>
          <w:b/>
          <w:lang w:val="hi_IN" w:bidi="hi_IN"/>
        </w:rPr>
        <w:t>कलीसिया</w:t>
      </w:r>
      <w:r>
        <w:rPr>
          <w:lang w:val="hi_IN" w:bidi="hi_IN"/>
        </w:rPr>
        <w:t xml:space="preserve"> पर बोझ न डालें। एक विश्वासी स्त्री वह है जिसने यीशु पर विश्वास किया है और परमेश्वर का अनुसरण करती है। विश्वासी और कलीसिया के लिए उन्हीं शब्दों या वाक्यांशों का उपयोग करें जो आपने पिछले भागों में उपयोग किए हैं, और अधिक जानकारी के लिए मुख्य शब्दावली में विश्वासी और कलीसिया शब्द देखें।</w:t>
      </w:r>
    </w:p>
    <w:p>
      <w:pPr/>
      <w:r>
        <w:rPr>
          <w:lang w:val="hi_IN" w:bidi="hi_IN"/>
        </w:rPr>
      </w:r>
      <w:r>
        <w:rPr>
          <w:b/>
          <w:lang w:val="hi_IN" w:bidi="hi_IN"/>
        </w:rPr>
        <w:t>यह रिकॉर्डिंग का अंत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हर एक सदस्य को पाठ्यांश के इस अंतिम संस्करण को बताने का अभ्यास करना चाहिए।</w:t>
      </w:r>
    </w:p>
    <w:p>
      <w:pPr/>
      <w:r>
        <w:rPr>
          <w:lang w:val="hi_IN" w:bidi="hi_IN"/>
        </w:rPr>
      </w:r>
      <w:r>
        <w:rPr>
          <w:b/>
          <w:lang w:val="hi_IN" w:bidi="hi_IN"/>
        </w:rPr>
        <w:t>यह रिकॉर्डिंग का अंत है।</w:t>
      </w:r>
      <w:r>
        <w:rPr>
          <w:lang w:val="hi_IN" w:bidi="hi_IN"/>
        </w:rPr>
      </w:r>
      <w:r>
        <w:rPr>
          <w:lang w:val="hi_IN" w:bidi="hi_IN"/>
        </w:rPr>
      </w:r>
    </w:p>
    <w:p>
      <w:pPr/>
      <w:r>
        <w:rPr>
          <w:lang w:val="hi_IN" w:bidi="hi_IN"/>
        </w:rPr>
      </w:r>
    </w:p>
    <w:p>
      <w:pPr>
        <w:pStyle w:val="Heading2"/>
      </w:pPr>
      <w:r>
        <w:rPr>
          <w:lang w:val="hi_IN" w:bidi="hi_IN"/>
        </w:rPr>
        <w:t>1 तीमुथियुस 5:17–25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तीमुथियुस 5:17–25 को सुनें और अपने मन में रखें।</w:t>
      </w:r>
    </w:p>
    <w:p>
      <w:pPr/>
      <w:r>
        <w:rPr>
          <w:lang w:val="hi_IN" w:bidi="hi_IN"/>
        </w:rPr>
      </w:r>
      <w:r>
        <w:rPr>
          <w:lang w:val="hi_IN" w:bidi="hi_IN"/>
        </w:rPr>
        <w:t>यदि सम्भव हो, तो 1 तीमुथियुस 5:17–25 के ऑडियो संस्करण को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परिचय</w:t>
      </w:r>
    </w:p>
    <w:p>
      <w:pPr/>
      <w:r>
        <w:rPr>
          <w:lang w:val="hi_IN" w:bidi="hi_IN"/>
        </w:rPr>
      </w:r>
      <w:r>
        <w:rPr>
          <w:lang w:val="hi_IN" w:bidi="hi_IN"/>
        </w:rPr>
        <w:t>1 तीमुथियुस 5:17–25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भाग में, पौलुस तीमुथियुस को यह सिखाता है कि परमेश्वर की कलीसिया के सदस्यों के रूप में लोगों और अगुओं को कैसे व्यवहार करना चाहिए। पौलुस इस बात पर ध्यान केंद्रित करता है कि तीमुथियुस और कलीसिया के बाकी लोगों को कलीसिया के अगुओं के साथ, जिन्हें पुरनिए कहा जाता है, कैसा व्यवहार करना चाहिए।</w:t>
      </w:r>
    </w:p>
    <w:p>
      <w:pPr/>
      <w:r>
        <w:rPr>
          <w:lang w:val="hi_IN" w:bidi="hi_IN"/>
        </w:rPr>
      </w:r>
      <w:r>
        <w:rPr>
          <w:lang w:val="hi_IN" w:bidi="hi_IN"/>
        </w:rPr>
        <w:t>कलीसिया के समुदाय के पुरनिए लोग शायद वही लोग हैं जिनके बारे में पौलुस ने पहले 1 तीमुथियुस में देखरेख करने वालों के रूप में बात की थी। नए नियम में, पुरनिए केवल समुदाय के बुजुर्ग मसीही नहीं हैं। पुरनिए वे लोग हैं जिनका दूसरे लोग सम्मान करते हैं। पुरनिए की जिम्मेदारी कलीसिया के मामलों में मार्गदर्शन करना है। जो पुरनिए अपना काम अच्छी तरह से करते हैं, वे अच्छा काम करते हैं और कलीसिया के समुदाय से दोहरा सम्मान पाने के योग्य हैं। इसका मतलब यह है कि कलीसिया को अपने अगुओं का बहुत सम्मान करना चाहिए, और कलीसिया को पुरनिए लोगों की भी भौतिक आवश्यकताओं के लिए मदद करनी चाहिए। दूसरे शब्दों में, कलीसिया के सदस्यों को यह भी सुनिश्चित करना चाहिए कि पुरनियों के पास रहने के लिए पर्याप्त पैसा, भोजन, कपड़े और जो कुछ भी उन्हें ज़रूरत हो, वह उपलब्ध हो। यह विशेष रूप से उन पुरनिओं के लिए सच है जो यीशु के बारे में प्रचार करते हैं और लोगों को यीशु की आज्ञा मानना सिखाते हैं।</w:t>
      </w:r>
    </w:p>
    <w:p>
      <w:pPr/>
      <w:r>
        <w:rPr>
          <w:lang w:val="hi_IN" w:bidi="hi_IN"/>
        </w:rPr>
      </w:r>
      <w:r>
        <w:rPr>
          <w:lang w:val="hi_IN" w:bidi="hi_IN"/>
        </w:rPr>
        <w:t>फिर पौलुस उसकी बात को दिखाने के लिए पुराने नियम के पवित्रशास्त्र की एक कहावत का उल्लेख करता है। पौलुस एक बैल का उदाहरण देता है जो अनाज को रौंदता है। लोगों को बैल के मुँह पर नाथन नहीं बाँधना चाहिए, जिससे वह काम करते हुए अनाज खाने से रोका न जाए। बैल गाय या सांड जैसा एक बड़ा और ताक़तवर जानवर होता है, और किसान अक्सर खेती के काम में एक या अधिक बैलों का उपयोग करते थे। उदाहरण के लिए, बैल हल या भारी गाड़ियाँ खींच सकता था। जब किसान गेहूँ की कटाई करते हैं, तो उन्हें कटाई हुई डंठल से दानों को अलग करना पड़ता था। ऐसा करने के लिए, किसान कई बार बैल को डंठल पर चढ़ाते थे। यदि कोई किसान बैल को अनाज खाने से रोकना चाहता था, तो वह बैल के मुँह पर नाथन नाम की चीज़ बाँध देता था।</w:t>
      </w:r>
    </w:p>
    <w:p>
      <w:pPr/>
      <w:r>
        <w:rPr>
          <w:lang w:val="hi_IN" w:bidi="hi_IN"/>
        </w:rPr>
      </w:r>
      <w:r>
        <w:rPr>
          <w:lang w:val="hi_IN" w:bidi="hi_IN"/>
        </w:rPr>
        <w:t xml:space="preserve">यहाँ रुकें और समूह में मिलकर गेहूँ की </w:t>
      </w:r>
      <w:r>
        <w:rPr>
          <w:lang w:val="hi_IN" w:bidi="hi_IN"/>
        </w:rPr>
        <w:t>गेहूं की कटाई करते हुए बैलों</w:t>
      </w:r>
      <w:r>
        <w:rPr>
          <w:lang w:val="hi_IN" w:bidi="hi_IN"/>
        </w:rPr>
        <w:t xml:space="preserve"> की एक तस्वीर देखें। एक </w:t>
      </w:r>
      <w:r>
        <w:rPr>
          <w:b/>
          <w:lang w:val="hi_IN" w:bidi="hi_IN"/>
        </w:rPr>
        <w:t>नाथन</w:t>
      </w:r>
      <w:r>
        <w:rPr>
          <w:lang w:val="hi_IN" w:bidi="hi_IN"/>
        </w:rPr>
        <w:t xml:space="preserve"> की तस्वीर को भी देखें। ऑडियो को यहाँ रोकें।</w:t>
      </w:r>
    </w:p>
    <w:p>
      <w:pPr/>
      <w:r>
        <w:rPr>
          <w:lang w:val="hi_IN" w:bidi="hi_IN"/>
        </w:rPr>
      </w:r>
      <w:r>
        <w:rPr>
          <w:lang w:val="hi_IN" w:bidi="hi_IN"/>
        </w:rPr>
        <w:t>पौलुस ने मुँह बाँधे गए बैल का यह उदाहरण यह दिखाने के लिए दिया कि कलीसिया समुदाय को पुरनियों की कैसे देखभाल करनी चाहिए। जो व्यक्ति अनाज कूटने के लिए बैल का उपयोग करता है, उसे बैल को ज़रूरत के अनुसार खाने देना चाहिए; उसी तरह कलीसिया को भी अपने पुरनियों को उनकी ज़रूरत की चीज़ें देनी चाहिए। फिर पौलुस नए नियम के पवित्रशास्त्र की एक कहावत का उल्लेख करता है ताकि यह स्पष्ट किया जा सके कि कलीसिया को पुरनियों की आवश्यकताओं में मदद करनी चाहिए। पौलुस कहता है कि जो व्यक्ति काम करता है, वह अपने काम के लिए मजदूरी पाने का हकदार है।</w:t>
      </w:r>
    </w:p>
    <w:p>
      <w:pPr/>
      <w:r>
        <w:rPr>
          <w:lang w:val="hi_IN" w:bidi="hi_IN"/>
        </w:rPr>
      </w:r>
      <w:r>
        <w:rPr>
          <w:lang w:val="hi_IN" w:bidi="hi_IN"/>
        </w:rPr>
        <w:t>यहाँ रुकें और समूह में इस प्रश्न पर चर्चा करें: लोग आपके समुदाय के अगुओं की कैसे देखभाल करते हैं? लोग अपने अगुओं को बनाए रखने में मदद के लिए किस प्रकार की चीजें दे सकते हैं? ऑडियो को यहाँ रोकें।</w:t>
      </w:r>
    </w:p>
    <w:p>
      <w:pPr/>
      <w:r>
        <w:rPr>
          <w:lang w:val="hi_IN" w:bidi="hi_IN"/>
        </w:rPr>
      </w:r>
      <w:r>
        <w:rPr>
          <w:lang w:val="hi_IN" w:bidi="hi_IN"/>
        </w:rPr>
        <w:t>पौलुस तीमुथियुस को निर्देश देता है कि जब कोई व्यक्ति किसी पुरनिए पर गलत काम करने या पाप करने का आरोप लगाता है तो उसे क्या करना चाहिए। पुराने नियम की व्यवस्था में कहा गया था कि जब कोई व्यक्ति किसी व्यक्ति पर गलत काम का आरोप लगाता है, तो उसे कम से कम दो गवाहों की बात सुननी होती थी। यीशु ने मत्ती की पुस्तक में भी यही बात कही। तीमुथियुस को किसी पुरनिए के खिलाफ लगाए गए आरोप को स्वीकार नहीं करना चाहिए, जब तक कि कम से कम दो या तीन लोग उस पुरनिए का पाप देख या सुन न चुके हों। जब तीमुथियुस को पता चलता है कि एक पुरनिए पाप कर रहा है, तो तीमुथियुस को पाप करने वाले व्यक्ति को डाँटना है, उसका सामना करना है और उसे सुधारना है। तीमुथियुस को यह काम कलीसिया की उपस्थिति में सार्वजनिक रूप से करना चाहिए, ताकि अन्य लोग, यानी अन्य पुरनिए गलत काम करने से डरें और सही काम करना चुनें।</w:t>
      </w:r>
    </w:p>
    <w:p>
      <w:pPr/>
      <w:r>
        <w:rPr>
          <w:lang w:val="hi_IN" w:bidi="hi_IN"/>
        </w:rPr>
      </w:r>
      <w:r>
        <w:rPr>
          <w:lang w:val="hi_IN" w:bidi="hi_IN"/>
        </w:rPr>
        <w:t>फिर पौलुस तीमुथियुस को कुछ बहुत महत्वपूर्ण करने की आज्ञा देता है। पौलुस जो बात आगे कहने वाला है उस पर ज़ोर देता है और यह दिखाता है कि परमेश्वर, मसीह यीशु, और यहाँ तक कि परमेश्वर के चुने हुए स्वर्गदूत भी यह देखेंगे कि तीमुथियुस उसकी बात मानता है या नहीं। पौलुस तीमुथियुस को आज्ञा देता है कि वह उसके निर्देशों का पालन करे कि वह सभी गवाहों को सुनने से पहले लोगों का न्याय न करे। तीमुथियुस को भी किसी व्यक्ति के प्रति या उसके विरुद्ध पक्षपात नहीं दिखाना चाहिए। तीमुथियुस को हर पुरनिए के साथ समान और निष्पक्ष व्यवहार करना चाहिए।</w:t>
      </w:r>
    </w:p>
    <w:p>
      <w:pPr/>
      <w:r>
        <w:rPr>
          <w:lang w:val="hi_IN" w:bidi="hi_IN"/>
        </w:rPr>
      </w:r>
      <w:r>
        <w:rPr>
          <w:lang w:val="hi_IN" w:bidi="hi_IN"/>
        </w:rPr>
        <w:t>यहाँ रुकें और समूह में इस प्रश्न पर चर्चा करें: आपकी संस्कृति में, जब कोई व्यक्ति किसी दूसरे व्यक्ति पर पाप का आरोप लगाता है तो क्या होता है? लोग आरोप पर कैसे प्रतिक्रिया दे सकते हैं? लोग स्थिति का अच्छी तरह से न्याय करने के लिए क्या कर सकते हैं? ऑडियो को यहाँ रोकें।</w:t>
      </w:r>
    </w:p>
    <w:p>
      <w:pPr/>
      <w:r>
        <w:rPr>
          <w:lang w:val="hi_IN" w:bidi="hi_IN"/>
        </w:rPr>
      </w:r>
      <w:r>
        <w:rPr>
          <w:lang w:val="hi_IN" w:bidi="hi_IN"/>
        </w:rPr>
        <w:t>पौलुस तीमुथियुस से कहता है कि वह विश्वासियों के समुदाय के लिए नए अगुओं के रूप में लोगों को चुनते समय धीरजवान और सावधान रहे। दूसरे शब्दों में, पौलुस चाहता था कि तीमुथियुस जल्दबाजी में न रहे, बल्कि यह सुनिश्चित करने के लिए पर्याप्त समय ले कि वह व्यक्ति एक अच्छा पुरनिए बनने के योग्य है। जब तीमुथियुस और विश्वासियों के अन्य अगुओं ने किसी व्यक्ति को पुरनिए के रूप में नियुक्त किया, तो उन्होंने ऐसा कार्य किया जिसे आमतौर पर "हाथ रखने की विधि" कहा जाता है। तीमुथियुस और विश्वासियों के अन्य अगुवे जिस व्यक्ति को वे नियुक्त कर रहे थे, उसके चारों ओर खड़े होकर उस पर हाथ रखते हैं और उसके लिए प्रार्थना करते हैं।</w:t>
      </w:r>
    </w:p>
    <w:p>
      <w:pPr/>
      <w:r>
        <w:rPr>
          <w:lang w:val="hi_IN" w:bidi="hi_IN"/>
        </w:rPr>
      </w:r>
      <w:r>
        <w:rPr>
          <w:lang w:val="hi_IN" w:bidi="hi_IN"/>
        </w:rPr>
        <w:t>पौलुस यह भी नहीं चाहता था कि तीमुथियुस दूसरों के पापों में हिस्सा ले। इसका अर्थ है कि पौलुस नहीं चाहता था कि तीमुथियुस अन्य पुरनियों के साथ साझेदारी करे जो पापपूर्ण कार्य करते थे। यदि तीमुथियुस उस व्यक्ति के चरित्र को जानने से पहले ही किसी पुरनिए को नियुक्त करता है, तो वह उस पुरनिए के पापों में हिस्सा लेता है। इसका मतलब यह है कि तीमुथियुस पुरनिए के पापों के लिए आंशिक रूप से जिम्मेदार होगा। पौलुस चाहता है कि तीमुथियुस खुद को शुद्ध रखे, पाप से मुक्त रखे, और किसी भी बड़े तरीके से पाप करने से बचे।</w:t>
      </w:r>
    </w:p>
    <w:p>
      <w:pPr/>
      <w:r>
        <w:rPr>
          <w:lang w:val="hi_IN" w:bidi="hi_IN"/>
        </w:rPr>
      </w:r>
      <w:r>
        <w:rPr>
          <w:lang w:val="hi_IN" w:bidi="hi_IN"/>
        </w:rPr>
        <w:t>यहाँ रुकें और समूह में चर्चा करें: अपने समुदाय में किसी ऐसे समय के बारे में बताएँ जब किसी अगुवे ने कुछ किया जो अच्छा नहीं था। समुदाय ने उस व्यक्ति के बारे में कैसा महसूस किया जिसने उस अगुवा को नियुक्त किया था? इस ऑडियो को यहाँ रोकें।</w:t>
      </w:r>
    </w:p>
    <w:p>
      <w:pPr/>
      <w:r>
        <w:rPr>
          <w:lang w:val="hi_IN" w:bidi="hi_IN"/>
        </w:rPr>
      </w:r>
      <w:r>
        <w:rPr>
          <w:lang w:val="hi_IN" w:bidi="hi_IN"/>
        </w:rPr>
        <w:t>एक तरीका जिससे तीमुथियुस ने शायद अपने आप को शुद्ध रखने की कोशिश की थी, वह यह था कि वह कभी दाखरस नहीं पीता था, जो किण्वित अंगूर के रस से बनाया जाता है। उस समय में जब तीमुथियुस जीवित था, लोग अक्सर दाखमधु पीते थे। हालाँकि, यदि कोई व्यक्ति बहुत अधिक दाखमधु पीता है, तो वह नशे में हो जाता है, जो कि विशेष रूप से कलीसिया के अगुवे के लिए अच्छा नहीं था। यहाँ पौलुस ने तीमुथियुस से कहा कि तीमुथियुस स्वास्थ्य के कारणों से कुछ दाखमधु पी सकता है। दाखमधु की मात्रा इतनी नहीं थी कि तीमुथियुस नशे में हो जाए। और दाखमधु पीने का उद्देश्य तीमुथियुस के पेट या पाचन तंत्र को मदद करना था क्योंकि तीमुथियुस अक्सर बीमार रहता था।</w:t>
      </w:r>
    </w:p>
    <w:p>
      <w:pPr/>
      <w:r>
        <w:rPr>
          <w:lang w:val="hi_IN" w:bidi="hi_IN"/>
        </w:rPr>
      </w:r>
      <w:r>
        <w:rPr>
          <w:lang w:val="hi_IN" w:bidi="hi_IN"/>
        </w:rPr>
        <w:t>यहाँ रुकें और समूह में चर्चा करें: आपके समुदाय में लोग दाखमधु या शराब पीने के बारे में कैसा महसूस करते हैं? आप किस उद्देश्य के लिए शराब पीते हैं? इस ऑडियो को यहाँ रोकें।</w:t>
      </w:r>
    </w:p>
    <w:p>
      <w:pPr/>
      <w:r>
        <w:rPr>
          <w:lang w:val="hi_IN" w:bidi="hi_IN"/>
        </w:rPr>
      </w:r>
      <w:r>
        <w:rPr>
          <w:lang w:val="hi_IN" w:bidi="hi_IN"/>
        </w:rPr>
        <w:t>अन्त में, पौलुस पुरनियों के बारे में अपनी शिक्षा जारी रखता है और यह कहता है कि कुछ लोगों के पाप स्पष्ट हैं। पौलुस का मतलब है कि कुछ पुरुष जिन्हें तीमुथियुस पुरनिए के रूप में चुनता है, वे ऐसे पाप कर सकते हैं जिन्हें अधिकांश लोग आसानी से देख या जान सकते हैं। इसलिए तीमुथियुस और अन्य कलीसिया के अगुवे यह निर्णय ले सकते हैं कि जिस व्यक्ति के पाप स्पष्ट हैं, वह कलीसिया का स्वीकार्य अगुवा नहीं है। लेकिन कुछ और लोग गुप्त रूप से पाप करते हैं, और उनका पाप बाद में स्पष्ट होता है।</w:t>
      </w:r>
    </w:p>
    <w:p>
      <w:pPr/>
      <w:r>
        <w:rPr>
          <w:lang w:val="hi_IN" w:bidi="hi_IN"/>
        </w:rPr>
      </w:r>
      <w:r>
        <w:rPr>
          <w:lang w:val="hi_IN" w:bidi="hi_IN"/>
        </w:rPr>
        <w:t>जैसे किसी व्यक्ति को पापों के बारे में जानने में समय लग सकता है या नहीं भी, उसी तरह किसी व्यक्ति के अच्छे कामों के बारे में जानने में भी कुछ समय लग सकता है। जब कोई व्यक्ति अच्छे काम करता है, तो यह स्पष्ट है कि वह क्या करता है। लेकिन जब अच्छे काम स्पष्ट नहीं होते हैं, तो भी अन्य लोग अन्त में उन कामों को पहचान लेंगे।</w:t>
      </w:r>
      <w:r>
        <w:rPr>
          <w:lang w:val="hi_IN" w:bidi="hi_IN"/>
        </w:rPr>
      </w:r>
    </w:p>
    <w:p>
      <w:pPr>
        <w:pStyle w:val="Heading3"/>
      </w:pPr>
      <w:r>
        <w:rPr>
          <w:lang w:val="hi_IN" w:bidi="hi_IN"/>
        </w:rPr>
        <w:t>घटनाओं को समझाना</w:t>
      </w:r>
    </w:p>
    <w:p>
      <w:pPr/>
      <w:r>
        <w:rPr>
          <w:lang w:val="hi_IN" w:bidi="hi_IN"/>
        </w:rPr>
      </w:r>
      <w:r>
        <w:rPr>
          <w:lang w:val="hi_IN" w:bidi="hi_IN"/>
        </w:rPr>
        <w:t>1 तीमुथियुस 5:17–25 का ऑडियो संस्करण सबसे आसानी से समझ में आने वाले अनुवाद में सुनें।</w:t>
      </w:r>
    </w:p>
    <w:p>
      <w:pPr/>
      <w:r>
        <w:rPr>
          <w:lang w:val="hi_IN" w:bidi="hi_IN"/>
        </w:rPr>
      </w:r>
      <w:r>
        <w:rPr>
          <w:lang w:val="hi_IN" w:bidi="hi_IN"/>
        </w:rPr>
        <w:t xml:space="preserve">इस ऑडियो को यहाँ रोकें। </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दो मुख्य हिस्से हैं।</w:t>
      </w:r>
    </w:p>
    <w:p>
      <w:pPr/>
      <w:r>
        <w:rPr>
          <w:lang w:val="hi_IN" w:bidi="hi_IN"/>
        </w:rPr>
      </w:r>
      <w:r>
        <w:rPr>
          <w:b/>
          <w:lang w:val="hi_IN" w:bidi="hi_IN"/>
        </w:rPr>
        <w:t>पहले भाग में:</w:t>
      </w:r>
      <w:r>
        <w:rPr>
          <w:lang w:val="hi_IN" w:bidi="hi_IN"/>
        </w:rPr>
        <w:t xml:space="preserve"> पौलुस तीमुथियुस को निर्देश देता है कि तीमुथियुस और कलीसिया के सदस्यों को कलीसिया के पुरनियों का सम्मान कैसे करना चाहिए।</w:t>
      </w:r>
    </w:p>
    <w:p>
      <w:pPr/>
      <w:r>
        <w:rPr>
          <w:lang w:val="hi_IN" w:bidi="hi_IN"/>
        </w:rPr>
      </w:r>
      <w:r>
        <w:rPr>
          <w:b/>
          <w:lang w:val="hi_IN" w:bidi="hi_IN"/>
        </w:rPr>
        <w:t>दूसरे भाग में:</w:t>
      </w:r>
      <w:r>
        <w:rPr>
          <w:lang w:val="hi_IN" w:bidi="hi_IN"/>
        </w:rPr>
        <w:t xml:space="preserve"> पौलुस कलीसिया के अगुओं के बीच पाप और शुद्धता के बारे में निर्देश देता है। यहाँ पौलुस इस बात पर ध्यान देता है कि जब कोई किसी पुरनिए पर पाप का आरोप लगाए तो क्या करना चाहिए, तीमुथियुस की अपनी पवित्रता, और नए कलीसियाई अगुवों को नियुक्त करते समय धैर्य रखने पर।</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कलीसिया के पुरनिए</w:t>
      </w:r>
    </w:p>
    <w:p>
      <w:pPr>
        <w:pStyle w:val="ListBullet"/>
        <w:spacing w:line="240" w:lineRule="auto"/>
        <w:ind w:left="720"/>
      </w:pPr>
      <w:r>
        <w:rPr>
          <w:lang w:val="hi_IN" w:bidi="hi_IN"/>
        </w:rPr>
      </w:r>
      <w:r>
        <w:rPr>
          <w:lang w:val="hi_IN" w:bidi="hi_IN"/>
        </w:rPr>
        <w:t>कलीसिया के सदस्य</w:t>
      </w:r>
    </w:p>
    <w:p>
      <w:pPr>
        <w:pStyle w:val="ListBullet"/>
        <w:spacing w:line="240" w:lineRule="auto"/>
        <w:ind w:left="720"/>
      </w:pPr>
      <w:r>
        <w:rPr>
          <w:lang w:val="hi_IN" w:bidi="hi_IN"/>
        </w:rPr>
      </w:r>
      <w:r>
        <w:rPr>
          <w:lang w:val="hi_IN" w:bidi="hi_IN"/>
        </w:rPr>
        <w:t>एक बैल</w:t>
      </w:r>
    </w:p>
    <w:p>
      <w:pPr>
        <w:pStyle w:val="ListBullet"/>
        <w:spacing w:line="240" w:lineRule="auto"/>
        <w:ind w:left="720"/>
      </w:pPr>
      <w:r>
        <w:rPr>
          <w:lang w:val="hi_IN" w:bidi="hi_IN"/>
        </w:rPr>
      </w:r>
      <w:r>
        <w:rPr>
          <w:lang w:val="hi_IN" w:bidi="hi_IN"/>
        </w:rPr>
        <w:t>मजदूर</w:t>
      </w:r>
    </w:p>
    <w:p>
      <w:pPr>
        <w:pStyle w:val="ListBullet"/>
        <w:spacing w:line="240" w:lineRule="auto"/>
        <w:ind w:left="720"/>
      </w:pPr>
      <w:r>
        <w:rPr>
          <w:lang w:val="hi_IN" w:bidi="hi_IN"/>
        </w:rPr>
      </w:r>
      <w:r>
        <w:rPr>
          <w:lang w:val="hi_IN" w:bidi="hi_IN"/>
        </w:rPr>
        <w:t>दो या तीन गवाह</w:t>
      </w:r>
    </w:p>
    <w:p>
      <w:pPr>
        <w:pStyle w:val="ListBullet"/>
        <w:spacing w:line="240" w:lineRule="auto"/>
        <w:ind w:left="720"/>
      </w:pPr>
      <w:r>
        <w:rPr>
          <w:lang w:val="hi_IN" w:bidi="hi_IN"/>
        </w:rPr>
      </w:r>
      <w:r>
        <w:rPr>
          <w:lang w:val="hi_IN" w:bidi="hi_IN"/>
        </w:rPr>
        <w:t>पुरनिए जो पाप करना जारी रखते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मसीह यीशु</w:t>
      </w:r>
    </w:p>
    <w:p>
      <w:pPr>
        <w:pStyle w:val="ListBullet"/>
        <w:spacing w:line="240" w:lineRule="auto"/>
        <w:ind w:left="720"/>
      </w:pPr>
      <w:r>
        <w:rPr>
          <w:lang w:val="hi_IN" w:bidi="hi_IN"/>
        </w:rPr>
      </w:r>
      <w:r>
        <w:rPr>
          <w:lang w:val="hi_IN" w:bidi="hi_IN"/>
        </w:rPr>
        <w:t>स्वर्गदूत जिन्हें परमेश्वर ने विशेष रूप से चुना</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और तीमुथियुस</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पौलुस इस भाग को तीमुथियुस और कलीसिया के सदस्यों के लिए एक आज्ञा के साथ शुरू करता है। पौलुस उनसे कहता है कि वे उन पुरनियों का सम्मान करें जो अपना काम अच्छी तरह से करते हैं। पौलुस कहता है कि यह आज्ञा देने का उसका कारण पवित्रशास्त्र से आता है। पवित्रशास्त्र में पौलुस द्वारा उल्लेख किया गया एक भाग एक बैल के बारे में बात करता है जो अनाज को रौंदता है, और दूसरा भाग एक मजदूर के बारे में है जो अपने किए गए काम के लिए मजदूरी पाने का हकदार है।</w:t>
      </w:r>
    </w:p>
    <w:p>
      <w:pPr/>
      <w:r>
        <w:rPr>
          <w:lang w:val="hi_IN" w:bidi="hi_IN"/>
        </w:rPr>
      </w:r>
      <w:r>
        <w:rPr>
          <w:lang w:val="hi_IN" w:bidi="hi_IN"/>
        </w:rPr>
        <w:t>यहाँ रुकें और समूह में इस प्रश्न पर चर्चा करें: जब आप यह दिखाना चाहते हैं कि कोई कहावत पवित्रशास्त्र से आई है, तो आप क्या कहते हैं? अगर कोई बात किसी जानी-पहचानी कहानी या कहावत से ली गई हो, तो उसे बताने के लिए आप कौन-सा शब्द बोलेंगे? ऑडियो को यहाँ रोकें।</w:t>
      </w:r>
    </w:p>
    <w:p>
      <w:pPr/>
      <w:r>
        <w:rPr>
          <w:lang w:val="hi_IN" w:bidi="hi_IN"/>
        </w:rPr>
      </w:r>
      <w:r>
        <w:rPr>
          <w:lang w:val="hi_IN" w:bidi="hi_IN"/>
        </w:rPr>
        <w:t>इस भाग के अगले हिस्से में, पौलुस मुख्य रूप से पाप और पवित्रता को लेकर चिंतित है। सबसे पहले, पौलुस तीमुथियुस को आदेश देता है कि जब तक कम से कम दो या तीन लोगों ने उस पुरनिए को पाप करते हुए देखा या सुना न हो, तब तक किसी के द्वारा लगाए गए आरोप को न सुने। यदि कोई पुरनिए पाप कर रहा है, तो अन्य अगुओं को पाप करने वाले पुरनिए का सामना करना चाहिए और उसे सुधारना चाहिए। सबसे अधिक संभावना है, जब पौलुस कहता है कि अगुओं को सभी के सामने पुरनिए का सामना करना चाहिए, तो पौलुस का अर्थ है कि उन्हें पूरी कलीसिया के सामने पुरनिए का सामना करना चाहिए। फिर अन्य पुरनिए और कलीसिया के सदस्य यह देख सकते हैं कि परमेश्वर की व्यवस्था का पालन करना महत्वपूर्ण है।</w:t>
      </w:r>
    </w:p>
    <w:p>
      <w:pPr/>
      <w:r>
        <w:rPr>
          <w:lang w:val="hi_IN" w:bidi="hi_IN"/>
        </w:rPr>
      </w:r>
      <w:r>
        <w:rPr>
          <w:lang w:val="hi_IN" w:bidi="hi_IN"/>
        </w:rPr>
        <w:t>इसके बाद, पौलुस इस बात पर जोर देता है कि तीमुथियुस के लिए अन्य पुरनियों की शुद्धता का न्याय करते समय अपने आप को शुद्ध बनाना बहुत महत्वपूर्ण है। परमेश्वर, मसीह यीशु और चुने हुए स्वर्गदूतों का नाम लेकर, पौलुस दिखाता है कि वह बहुत गंभीर है। पौलुस यह काम तीमुथियुस को इस सच्चाई की याद दिलाने के लिए भी करता है कि परमेश्वर, यीशु और स्वर्गदूत जानते हैं कि तीमुथियुस इन मामलों में क्या करता है, इसलिए तीमुथियुस को सबसे शुद्ध तरीके से कार्य करना चाहिए।</w:t>
      </w:r>
    </w:p>
    <w:p>
      <w:pPr/>
      <w:r>
        <w:rPr>
          <w:lang w:val="hi_IN" w:bidi="hi_IN"/>
        </w:rPr>
      </w:r>
      <w:r>
        <w:rPr>
          <w:lang w:val="hi_IN" w:bidi="hi_IN"/>
        </w:rPr>
        <w:t>यहाँ रुकें और समूह में इस प्रश्न पर चर्चा करें: जब कोई व्यक्ति बहुत गंभीर होता है और किसी और को कुछ बहुत महत्वपूर्ण करने की आज्ञा देना चाहता है, तो वह व्यक्ति किस प्रकार की बातें कह सकता है? ऑडियो को यहाँ रोकें।</w:t>
      </w:r>
    </w:p>
    <w:p>
      <w:pPr/>
      <w:r>
        <w:rPr>
          <w:lang w:val="hi_IN" w:bidi="hi_IN"/>
        </w:rPr>
      </w:r>
      <w:r>
        <w:rPr>
          <w:lang w:val="hi_IN" w:bidi="hi_IN"/>
        </w:rPr>
        <w:t xml:space="preserve"> फिर पौलुस तीमुथियुस से आग्रह करता है कि जब वह पुरनियों पर हाथ रखे, अर्थात उन्हें नियुक्त करे, तो वह धीरजवान और शुद्ध बना रहे। पौलुस इस निर्देश के पहले भाग को नकारात्मक तरीके से बताता है: पौलुस कहता है, “पुरनियों को नियुक्त करते समय उतावले या जल्दबाज़ न बनो, ताकि उनके पापों में भागीदार न बनो।” पौलुस का अर्थ है कि तीमुथियुस को पुरनियों के चरित्र को समझने के लिए आवश्यक समय लेना चाहिए। जैसा कि पौलुस अपने पत्र के इस भाग में बाद में कहेगा, कभी-कभी हम किसी व्यक्ति के अच्छे या बुरे कामों को पूरी तरह से नहीं जानते हैं। किसी व्यक्ति के कामों को देखने में समय लगता है। यदि तीमुथियुस धीरज नहीं रखता है, और तीमुथियुस उन लोगों को नियुक्त करता है जो पाप करते हैं, तो तीमुथियुस भी उनके पापों में भाग लेगा! इसके बजाय, तीमुथियुस को शुद्ध होना चाहिए, या पूरी तरह से परमेश्वर के प्रति और परमेश्वर की व्यवस्था का पालन करने के लिए समर्पित होना चाहिए। पौलुस ने इस बारे में तीमुथियुस को दिए गए निर्देश कलीसिया के पुरनियों पर भी लागू होंगे जो तीमुथियुस के जाने के बाद नेतृत्व करेंगे।</w:t>
      </w:r>
    </w:p>
    <w:p>
      <w:pPr/>
      <w:r>
        <w:rPr>
          <w:lang w:val="hi_IN" w:bidi="hi_IN"/>
        </w:rPr>
      </w:r>
      <w:r>
        <w:rPr>
          <w:lang w:val="hi_IN" w:bidi="hi_IN"/>
        </w:rPr>
        <w:t>यहाँ रुकें और समूह में इस प्रश्न पर चर्चा करें: आप कैसे दिखाएँगे कि पौलुस तीमुथियुस को उस व्यक्ति को पुरनिए के रूप में नियुक्त करने से पहले धीरज रखने और किसी व्यक्ति के चरित्र को समझने के लिए समय लेने के लिए कहता है? इस ऑडियो को यहाँ रोकें।</w:t>
      </w:r>
    </w:p>
    <w:p>
      <w:pPr/>
      <w:r>
        <w:rPr>
          <w:lang w:val="hi_IN" w:bidi="hi_IN"/>
        </w:rPr>
      </w:r>
      <w:r>
        <w:rPr>
          <w:lang w:val="hi_IN" w:bidi="hi_IN"/>
        </w:rPr>
        <w:t>कई अनुवाद पौलुस के अगले कथन, जिसमें थोड़ा सा दाखमधु पीने का उल्लेख है, को एक व्यक्तिगत टिप्पणी के रूप में समझते हैं, जो पौलुस ने विशेष रूप से तीमुथियुस से कहा था। यह कथन यहाँ पुरनियों के बारे में शिक्षा के बीच कुछ असंगत-सा प्रतीत होता है। हालाँकि, शायद तीमुथियुस ने, एक पुरनिए के रूप में, यह सोचा कि अपने आप को शुद्ध रखने के लिए उसे दाखमधु बिल्कुल नहीं पीना चाहिए। तीमुथियुस अक्सर पेट की समस्याओं के कारण बीमार रहा होगा। पौलुस सुझाव देता है कि यदि तीमुथियुस थोड़ा सा दाखमधु पीए, तो यह तीमुथियुस के पेट को स्वस्थ होने में मदद करेगा।</w:t>
      </w:r>
    </w:p>
    <w:p>
      <w:pPr/>
      <w:r>
        <w:rPr>
          <w:lang w:val="hi_IN" w:bidi="hi_IN"/>
        </w:rPr>
      </w:r>
      <w:r>
        <w:rPr>
          <w:lang w:val="hi_IN" w:bidi="hi_IN"/>
        </w:rPr>
        <w:t>यहाँ रुकें और समूह में इस प्रश्न पर चर्चा करें: पौलुस के कलीसिया के पुरनियों के बारे में तीमुथियुस को दिए गए निर्देशों के बीच में, पौलुस तीमुथियुस को तीमुथियुस के स्वास्थ्य के बारे में व्यक्तिगत निर्देश देता है जो पुरनियों की शुद्धता से सम्बन्धित हैं। आप इस अतिरिक्त जानकारी का अनुवाद कैसे करेंगे? ऑडियो को यहाँ रोकें।</w:t>
      </w:r>
    </w:p>
    <w:p>
      <w:pPr/>
      <w:r>
        <w:rPr>
          <w:lang w:val="hi_IN" w:bidi="hi_IN"/>
        </w:rPr>
      </w:r>
      <w:r>
        <w:rPr>
          <w:lang w:val="hi_IN" w:bidi="hi_IN"/>
        </w:rPr>
        <w:t>जब पौलुस इस भाग को समाप्त करता है, तो पौलुस इस बारे में बात करता है कि कैसे कभी-कभी हम किसी के पाप और अच्छे कामों को तुरन्त देख सकते हैं, लेकिन कभी-कभी हम उन बातों को किसी के जीवन में बाद तक नहीं देख पाते हैं। पहले पौलुस इस बारे में बात करता है कि लोग कुछ पापों को तुरन्त कैसे देख सकते हैं, लेकिन लोग अन्य पापों को बाद में ही देख सकते हैं। इसी तरह, लोग तुरन्त कुछ अच्छे काम देख सकते हैं, और अन्त में लोग हर अच्छे काम को देख सकेंगे।</w:t>
      </w:r>
    </w:p>
    <w:p>
      <w:pPr/>
      <w:r>
        <w:rPr>
          <w:lang w:val="hi_IN" w:bidi="hi_IN"/>
        </w:rPr>
      </w:r>
      <w:r>
        <w:rPr>
          <w:lang w:val="hi_IN" w:bidi="hi_IN"/>
        </w:rPr>
        <w:t>यहाँ रुकें और समूह में चर्चा करें कि आप अपनी भाषा में इस विचार का सबसे स्वाभाविक रूप से अनुवाद कैसे करेंगे। ऑडियो को यहाँ रोकें।</w:t>
      </w:r>
    </w:p>
    <w:p>
      <w:pPr/>
      <w:r>
        <w:rPr>
          <w:lang w:val="hi_IN" w:bidi="hi_IN"/>
        </w:rPr>
      </w:r>
      <w:r>
        <w:rPr>
          <w:lang w:val="hi_IN" w:bidi="hi_IN"/>
        </w:rPr>
        <w:t>अब समूह को इस अंश के प्रत्येक पात्र को दिखाने के लिए कथापट बनाना चाहिए, चित्र बनाना चाहिए, या वस्तुओं का उपयोग करना चाहिए। दिखाएँ कि पुरनिए एक महत्वपूर्ण काम करते हैं, और कलीसिया के सदस्य पुरनियों को वह देते हैं जो उन्हें जीने के लिए आवश्यक है। जब कोई व्यक्ति किसी पुरनिए पर गलत काम का आरोप लगाता है, तो आप यह दिखा सकते हैं कि तीमुथियुस पहले आरोप को अस्वीकार करता है। फिर लोग दो या तीन गवाहों को लाते हैं, और तीमुथियुस आरोपों को सुनता है और पूरी कलीसिया के सामने समस्या पर चर्चा करता है। दिखाएँ कि परमेश्वर, मसीह यीशु और कुछ स्वर्गदूत तीमुथियुस के हर काम को देखते हैं। दिखाएँ कि परमेश्वर तीमुथियुस को कैसे निर्देश देता है, और तीमुथियुस कैसे परमेश्वर की बात सुनता है और अपने आप को पूरी तरह से परमेश्वर के प्रति समर्पित करता है। तीमुथियुस नए कलीसिया के अगुवों को नियुक्त करने से पहले परमेश्वर की बात सुनता है। परमेश्वर लोगों के स्वास्थ्य की भी परवाह करता है, और इसलिए पौलुस तीमुथियुस से कहता है कि वह अपने स्वास्थ्य की मदद करने के लिए थोड़ा सा दाखमधु पीए। तीमुथियुस सहमत होता है और वह दाखमधु पीता है, लेकिन वह हर समय परमेश्वर की ओर देखता रहता है और पूरी तरह परमेश्वर को समर्पित रहता है। फिर तीमुथियुस अन्य पुरनियों और कलीसिया के सदस्यों को चारों ओर देखता है। कुछ लोग समूह के पीछे अच्छे काम करते हैं, और बुरे काम करते हैं, जहाँ कोई भी उन्हें न देख सके। फिर दिखाइए कि लोगों का समूह एक तरफ हट जाता है, ताकि सभी लोग समूह के पीछे क्या हो रहा है, यह देख सकें। इस तरह, हर कोई अन्त में सभी के अच्छे और बुरे कामों को देखेंगे।</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नाटकीय रूप देना</w:t>
      </w:r>
    </w:p>
    <w:p>
      <w:pPr/>
      <w:r>
        <w:rPr>
          <w:lang w:val="hi_IN" w:bidi="hi_IN"/>
        </w:rPr>
      </w:r>
      <w:r>
        <w:rPr>
          <w:lang w:val="hi_IN" w:bidi="hi_IN"/>
        </w:rPr>
        <w:t>1 तीमुथियुस 5:17–25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कलीसिया के पुरनिए</w:t>
      </w:r>
    </w:p>
    <w:p>
      <w:pPr>
        <w:pStyle w:val="ListBullet"/>
        <w:spacing w:line="240" w:lineRule="auto"/>
        <w:ind w:left="720"/>
      </w:pPr>
      <w:r>
        <w:rPr>
          <w:lang w:val="hi_IN" w:bidi="hi_IN"/>
        </w:rPr>
      </w:r>
      <w:r>
        <w:rPr>
          <w:lang w:val="hi_IN" w:bidi="hi_IN"/>
        </w:rPr>
        <w:t>कलीसिया के सदस्य</w:t>
      </w:r>
    </w:p>
    <w:p>
      <w:pPr>
        <w:pStyle w:val="ListBullet"/>
        <w:spacing w:line="240" w:lineRule="auto"/>
        <w:ind w:left="720"/>
      </w:pPr>
      <w:r>
        <w:rPr>
          <w:lang w:val="hi_IN" w:bidi="hi_IN"/>
        </w:rPr>
      </w:r>
      <w:r>
        <w:rPr>
          <w:lang w:val="hi_IN" w:bidi="hi_IN"/>
        </w:rPr>
        <w:t>एक बैल</w:t>
      </w:r>
    </w:p>
    <w:p>
      <w:pPr>
        <w:pStyle w:val="ListBullet"/>
        <w:spacing w:line="240" w:lineRule="auto"/>
        <w:ind w:left="720"/>
      </w:pPr>
      <w:r>
        <w:rPr>
          <w:lang w:val="hi_IN" w:bidi="hi_IN"/>
        </w:rPr>
      </w:r>
      <w:r>
        <w:rPr>
          <w:lang w:val="hi_IN" w:bidi="hi_IN"/>
        </w:rPr>
        <w:t>मजदूर</w:t>
      </w:r>
    </w:p>
    <w:p>
      <w:pPr>
        <w:pStyle w:val="ListBullet"/>
        <w:spacing w:line="240" w:lineRule="auto"/>
        <w:ind w:left="720"/>
      </w:pPr>
      <w:r>
        <w:rPr>
          <w:lang w:val="hi_IN" w:bidi="hi_IN"/>
        </w:rPr>
      </w:r>
      <w:r>
        <w:rPr>
          <w:lang w:val="hi_IN" w:bidi="hi_IN"/>
        </w:rPr>
        <w:t>एक आरोप लगाने वाला</w:t>
      </w:r>
    </w:p>
    <w:p>
      <w:pPr>
        <w:pStyle w:val="ListBullet"/>
        <w:spacing w:line="240" w:lineRule="auto"/>
        <w:ind w:left="720"/>
      </w:pPr>
      <w:r>
        <w:rPr>
          <w:lang w:val="hi_IN" w:bidi="hi_IN"/>
        </w:rPr>
      </w:r>
      <w:r>
        <w:rPr>
          <w:lang w:val="hi_IN" w:bidi="hi_IN"/>
        </w:rPr>
        <w:t>दो या तीन गवाह</w:t>
      </w:r>
    </w:p>
    <w:p>
      <w:pPr>
        <w:pStyle w:val="ListBullet"/>
        <w:spacing w:line="240" w:lineRule="auto"/>
        <w:ind w:left="720"/>
      </w:pPr>
      <w:r>
        <w:rPr>
          <w:lang w:val="hi_IN" w:bidi="hi_IN"/>
        </w:rPr>
      </w:r>
      <w:r>
        <w:rPr>
          <w:lang w:val="hi_IN" w:bidi="hi_IN"/>
        </w:rPr>
        <w:t>पुरनिए जो पाप करना जारी रखते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मसीह यीशु</w:t>
      </w:r>
    </w:p>
    <w:p>
      <w:pPr>
        <w:pStyle w:val="ListBullet"/>
        <w:spacing w:line="240" w:lineRule="auto"/>
        <w:ind w:left="720"/>
      </w:pPr>
      <w:r>
        <w:rPr>
          <w:lang w:val="hi_IN" w:bidi="hi_IN"/>
        </w:rPr>
      </w:r>
      <w:r>
        <w:rPr>
          <w:lang w:val="hi_IN" w:bidi="hi_IN"/>
        </w:rPr>
        <w:t>स्वर्गदूत जिन्हें परमेश्वर ने विशेष रूप से चुना</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और तीमुथियुस</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तीमुथियुस को यह सिखाता है कि तीमुथियुस और कलीसिया की सभा को कलीसिया के पुरनियों का आदर कैसे करना चाहिए, विशेषकर उन पुरनियों का जो प्रचार और शिक्षा देने का काम करते हैं। पौलुस अपनी बात सिद्ध करने के लिए दो कथनों का उपयोग करता है। सबसे पहले, पौलुस एक बैल के बारे में बात करता है जो अनाज को रौंदता है, और फिर वह कहता है कि जो लोग काम करते हैं वे अपने मजदूरी के योग्य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किसी ऐसे व्यक्ति से पूछें जो कलीसिया के सदस्य की भूमिका निभाता है,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पुरनियों के बारे में तीमुथियुस को निर्देश देना जारी रखता है। पौलुस कलीसिया के अगुवों के बीच पाप और शुद्धता पर ध्यान केंद्रित करता है। जब कोई व्यक्ति किसी पुरनिए पर पाप का आरोप लगाता है, तो तीमुथियुस को तब तक नहीं सुनना चाहिए जब तक कि कम से कम दो या तीन गवाह पाप की पुष्टि न करें। कलीसिया के अगुवों को पूरी कलीसिया के सामने पापियों का सामना करना है और उन्हें सीधे सुधारना है, जो दूसरों के लिए एक कड़ी चेतावनी है। पौलुस तीमुथियुस को बहुत दृढ़ता से आज्ञा देता है कि वह परमेश्वर, मसीह यीशु और परमेश्वर के चुने हुए सर्वोच्च स्वर्गदूतों की उपस्थिति में इन निर्देशों का पालन करे।</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तीमुथियुस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पुरनियों की नियुक्ति के बारे में सिखाना जारी रखता है। पौलुस कहता है कि तीमुथियुस को कलीसिया में पुरनिए के रूप में नियुक्त करने से पहले धीरज रखना चाहिए, या किसी व्यक्ति के चरित्र को पूरी तरह से समझना चाहिए।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यह सिखाना जारी रखता है कि पुरनियों की नियुक्ति बहुत जल्दी न करना अच्छा है। किसी व्यक्ति के पाप, और उसके अच्छे काम भी, कभी-कभी तुरन्त दिखाई देने लगते हैं, लेकिन कभी-कभी उन कामों को सही ढंग से देखने में समय लगता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तीमुथियुस की भूमिका निभाने वाले व्यक्ति से पूछें, "आप क्या महसूस कर रहे हैं या क्या सोच रहे हैं?" वह व्यक्ति इस तरह से उत्तर दे सकता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आवश्यक जानकारी</w:t>
      </w:r>
    </w:p>
    <w:p>
      <w:pPr/>
      <w:r>
        <w:rPr>
          <w:lang w:val="hi_IN" w:bidi="hi_IN"/>
        </w:rPr>
      </w:r>
      <w:r>
        <w:rPr>
          <w:lang w:val="hi_IN" w:bidi="hi_IN"/>
        </w:rPr>
        <w:t>1 तीमुथियुस 5:17–25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कलीसिया समुदाय के </w:t>
      </w:r>
      <w:r>
        <w:rPr>
          <w:b/>
          <w:lang w:val="hi_IN" w:bidi="hi_IN"/>
        </w:rPr>
        <w:t>पुरनिए</w:t>
      </w:r>
      <w:r>
        <w:rPr>
          <w:lang w:val="hi_IN" w:bidi="hi_IN"/>
        </w:rPr>
        <w:t xml:space="preserve"> संभवतः वही लोगों का समूह हैं जिनके बारे में पौलुस ने पहले 1 तीमुथियुस में देखरेख करने वालों के रूप में बात की थी, हालाँकि यहाँ पौलुस एक अलग शब्द का उपयोग करता है। आप इस समूह को दर्शाने के लिए एक ही शब्द या दो अलग-अलग शब्दों का उपयोग कर सकते हैं।</w:t>
      </w:r>
    </w:p>
    <w:p>
      <w:pPr/>
      <w:r>
        <w:rPr>
          <w:lang w:val="hi_IN" w:bidi="hi_IN"/>
        </w:rPr>
      </w:r>
      <w:r>
        <w:rPr>
          <w:lang w:val="hi_IN" w:bidi="hi_IN"/>
        </w:rPr>
        <w:t xml:space="preserve">यहाँ समूह में रुकें और </w:t>
      </w:r>
      <w:r>
        <w:rPr>
          <w:lang w:val="hi_IN" w:bidi="hi_IN"/>
        </w:rPr>
        <w:t>पुरनिए</w:t>
      </w:r>
      <w:r>
        <w:rPr>
          <w:lang w:val="hi_IN" w:bidi="hi_IN"/>
        </w:rPr>
        <w:t xml:space="preserve"> को मुख्य शब्दावली में देखें। पुरनिए का अनुवाद उसी तरह करें जैसे आपने पिछले भागों में किया है। इस ऑडियो को यहाँ रोकें।</w:t>
      </w:r>
    </w:p>
    <w:p>
      <w:pPr/>
      <w:r>
        <w:rPr>
          <w:lang w:val="hi_IN" w:bidi="hi_IN"/>
        </w:rPr>
      </w:r>
      <w:r>
        <w:rPr>
          <w:lang w:val="hi_IN" w:bidi="hi_IN"/>
        </w:rPr>
        <w:t xml:space="preserve">हालाँकि कई अनुवादों में इस भाग में </w:t>
      </w:r>
      <w:r>
        <w:rPr>
          <w:b/>
          <w:lang w:val="hi_IN" w:bidi="hi_IN"/>
        </w:rPr>
        <w:t>कलीसिया</w:t>
      </w:r>
      <w:r>
        <w:rPr>
          <w:lang w:val="hi_IN" w:bidi="hi_IN"/>
        </w:rPr>
        <w:t xml:space="preserve"> शब्द का उपयोग नहीं किया गया है, लेकिन यदि यह आपके अनुवाद को अधिक स्वाभाविक बनाता है तो आप "कलीसिया के पुरनिए" कह सकते हैं। यदि आप कलीसिया शब्द का उपयोग करते हैं, तो कलीसिया के लिए उसी शब्द का उपयोग करें जो आपने पिछले भागों में उपयोग किया है, और अधिक जानकारी के लिए मुख्य शब्दावली में </w:t>
      </w:r>
      <w:r>
        <w:rPr>
          <w:b/>
          <w:lang w:val="hi_IN" w:bidi="hi_IN"/>
        </w:rPr>
        <w:t>कलीसिया</w:t>
      </w:r>
      <w:r>
        <w:rPr>
          <w:lang w:val="hi_IN" w:bidi="hi_IN"/>
        </w:rPr>
        <w:t xml:space="preserve"> शब्द को देखें।</w:t>
      </w:r>
    </w:p>
    <w:p>
      <w:pPr/>
      <w:r>
        <w:rPr>
          <w:lang w:val="hi_IN" w:bidi="hi_IN"/>
        </w:rPr>
      </w:r>
      <w:r>
        <w:rPr>
          <w:lang w:val="hi_IN" w:bidi="hi_IN"/>
        </w:rPr>
        <w:t>पौलुस कहता है कि लोगों को इन पुरनियों का सम्मान करना चाहिए जो अच्छी तरह से प्रचार करते हैं और सिखाते हैं। प्रचार और शिक्षा के लिए उन्हीं शब्दों का उपयोग करें जो आपने पिछले भागों में उपयोग किए हैं।</w:t>
      </w:r>
    </w:p>
    <w:p>
      <w:pPr/>
      <w:r>
        <w:rPr>
          <w:lang w:val="hi_IN" w:bidi="hi_IN"/>
        </w:rPr>
      </w:r>
      <w:r>
        <w:rPr>
          <w:lang w:val="hi_IN" w:bidi="hi_IN"/>
        </w:rPr>
        <w:t xml:space="preserve">इस भाग में, पौलुस अपनी बात को मजबूत करने के लिए </w:t>
      </w:r>
      <w:r>
        <w:rPr>
          <w:b/>
          <w:lang w:val="hi_IN" w:bidi="hi_IN"/>
        </w:rPr>
        <w:t>पवित्रशास्त्र</w:t>
      </w:r>
      <w:r>
        <w:rPr>
          <w:lang w:val="hi_IN" w:bidi="hi_IN"/>
        </w:rPr>
        <w:t xml:space="preserve"> से दो अलग-अलग कथनों का उल्लेख करता है। शास्त्र, या कभी-कभी पवित्र शास्त्र, पुराने और नए नियम की वे विशेष रूप से संकलित लिखित पुस्तकें हैं जो हमें पवित्र परमेश्वर के बारे में बताती हैं। जब नए नियम के समय के लोग शास्त्र या शास्त्रों के बारे में बात करते हैं, तो वे बाइबल के उस भाग के बारे में बात कर रहे होते हैं जिसे मसीही अब पुराना नियम कहते हैं। इस पद में यहाँ, पौलुस सबसे पहले पुराने नियम की उस कहावत के बारे में बात करता है जो अनाज रौंदने वाले बैल के विषय में है। फिर पौलुस यीशु की ओर से दिए गए नए नियम के बारे में बात करता है, कि मजदूर अपनी मजदूरी के योग्य है। अधिक जानकारी के लिए मुख्य शब्दावली में </w:t>
      </w:r>
      <w:r>
        <w:rPr>
          <w:lang w:val="hi_IN" w:bidi="hi_IN"/>
        </w:rPr>
        <w:t>पवित्र शास्त्र</w:t>
      </w:r>
      <w:r>
        <w:rPr>
          <w:lang w:val="hi_IN" w:bidi="hi_IN"/>
        </w:rPr>
        <w:t xml:space="preserve"> देखें और पवित्र शास्त्र के लिए वही शब्द उपयोग करें जो आपने पहले के भागों में इस्तेमाल किया है।</w:t>
      </w:r>
    </w:p>
    <w:p>
      <w:pPr/>
      <w:r>
        <w:rPr>
          <w:lang w:val="hi_IN" w:bidi="hi_IN"/>
        </w:rPr>
      </w:r>
      <w:r>
        <w:rPr>
          <w:lang w:val="hi_IN" w:bidi="hi_IN"/>
        </w:rPr>
        <w:t xml:space="preserve">पौलुस एक बैल के बारे में बात करता है जो अनाज को रौंदता है ताकि यह दिखाया जा सके कि कलीसिया के सदस्यों को कलीसिया के पुरनियों की कैसे देखभाल करनी चाहिए। </w:t>
      </w:r>
      <w:r>
        <w:rPr>
          <w:b/>
          <w:lang w:val="hi_IN" w:bidi="hi_IN"/>
        </w:rPr>
        <w:t>बैल</w:t>
      </w:r>
      <w:r>
        <w:rPr>
          <w:lang w:val="hi_IN" w:bidi="hi_IN"/>
        </w:rPr>
        <w:t xml:space="preserve"> गाय या सांड जैसा एक बड़ा और ताक़तवर जानवर होता है, और किसान अक्सर खेती के काम में एक या अधिक बैलों का उपयोग करते थे। उदाहरण के लिए, एक बैल या कई बैल हल या भारी गाड़ियाँ खींच सकते थे। जब किसान गेहूँ की कटाई करते हैं, तो उन्हें काटी हुई डंठल से दानों को अलग करना पड़ता था। किसान ऐसा करने के लिए बैल को डंठल पर कई बार चलाते थे। इसे बैल द्वारा </w:t>
      </w:r>
      <w:r>
        <w:rPr>
          <w:b/>
          <w:lang w:val="hi_IN" w:bidi="hi_IN"/>
        </w:rPr>
        <w:t>अनाज रौंदना</w:t>
      </w:r>
      <w:r>
        <w:rPr>
          <w:lang w:val="hi_IN" w:bidi="hi_IN"/>
        </w:rPr>
        <w:t xml:space="preserve"> कहा जाता है। यदि कोई किसान बैल को अनाज खाने से रोकना चाहता था, तो वह बैल के मुँह पर </w:t>
      </w:r>
      <w:r>
        <w:rPr>
          <w:b/>
          <w:lang w:val="hi_IN" w:bidi="hi_IN"/>
        </w:rPr>
        <w:t>नाथन</w:t>
      </w:r>
      <w:r>
        <w:rPr>
          <w:lang w:val="hi_IN" w:bidi="hi_IN"/>
        </w:rPr>
        <w:t xml:space="preserve"> नाम की चीज़ बाँध देता था।</w:t>
      </w:r>
    </w:p>
    <w:p>
      <w:pPr/>
      <w:r>
        <w:rPr>
          <w:lang w:val="hi_IN" w:bidi="hi_IN"/>
        </w:rPr>
      </w:r>
      <w:r>
        <w:rPr>
          <w:lang w:val="hi_IN" w:bidi="hi_IN"/>
        </w:rPr>
        <w:t xml:space="preserve">यहाँ रुकें और समूह में मिलकर </w:t>
      </w:r>
      <w:r>
        <w:rPr>
          <w:lang w:val="hi_IN" w:bidi="hi_IN"/>
        </w:rPr>
        <w:t>गेहूँ की कटाई करते हुए बैलों</w:t>
      </w:r>
      <w:r>
        <w:rPr>
          <w:lang w:val="hi_IN" w:bidi="hi_IN"/>
        </w:rPr>
        <w:t xml:space="preserve"> की एक तस्वीर देखें। एक </w:t>
      </w:r>
      <w:r>
        <w:rPr>
          <w:b/>
          <w:lang w:val="hi_IN" w:bidi="hi_IN"/>
        </w:rPr>
        <w:t>नाथन</w:t>
      </w:r>
      <w:r>
        <w:rPr>
          <w:lang w:val="hi_IN" w:bidi="hi_IN"/>
        </w:rPr>
        <w:t xml:space="preserve"> की तस्वीर को भी देखें। आप “बैल के अनाज रौंदने” के बारे में कैसे बात करेंगे? ऑडियो को यहाँ रोकें।</w:t>
      </w:r>
    </w:p>
    <w:p>
      <w:pPr/>
      <w:r>
        <w:rPr>
          <w:lang w:val="hi_IN" w:bidi="hi_IN"/>
        </w:rPr>
      </w:r>
      <w:r>
        <w:rPr>
          <w:lang w:val="hi_IN" w:bidi="hi_IN"/>
        </w:rPr>
        <w:t xml:space="preserve">पौलुस ने तीमुथियुस से कहा कि परमेश्वर और मसीह यीशु और परमेश्वर के विशेष रूप से चुने हुए स्वर्गदूत यह देखते हैं कि तीमुथियुस क्या करता है। </w:t>
      </w:r>
      <w:r>
        <w:rPr>
          <w:b/>
          <w:lang w:val="hi_IN" w:bidi="hi_IN"/>
        </w:rPr>
        <w:t>मसीह</w:t>
      </w:r>
      <w:r>
        <w:rPr>
          <w:lang w:val="hi_IN" w:bidi="hi_IN"/>
        </w:rPr>
        <w:t xml:space="preserve"> यीशु के लिए एक उपाधि है। मूल पाठ यहाँ मसीह यीशु कहता है। यदि “मसीह यीशु” का क्रम सुनने वालों को भ्रमित करता है, तो “यीशु मसीह” स्वीकार्य है। उसी वाक्यांश का उपयोग करें जो आपने वहाँ उपयोग किया था। अधिक जानकारी के लिए मुख्य शब्दावली में </w:t>
      </w:r>
      <w:r>
        <w:rPr>
          <w:lang w:val="hi_IN" w:bidi="hi_IN"/>
        </w:rPr>
        <w:t>मसीह</w:t>
      </w:r>
      <w:r>
        <w:rPr>
          <w:lang w:val="hi_IN" w:bidi="hi_IN"/>
        </w:rPr>
        <w:t xml:space="preserve"> शब्द को देखें। </w:t>
      </w:r>
    </w:p>
    <w:p>
      <w:pPr/>
      <w:r>
        <w:rPr>
          <w:lang w:val="hi_IN" w:bidi="hi_IN"/>
        </w:rPr>
      </w:r>
      <w:r>
        <w:rPr>
          <w:b/>
          <w:lang w:val="hi_IN" w:bidi="hi_IN"/>
        </w:rPr>
        <w:t>स्वर्गदूत</w:t>
      </w:r>
      <w:r>
        <w:rPr>
          <w:lang w:val="hi_IN" w:bidi="hi_IN"/>
        </w:rPr>
        <w:t xml:space="preserve"> एक अलौकिक और आत्मिक दूत होता है, जो परमेश्वर का संदेशवाहक भी होता है। चुने हुए स्वर्गदूत वे हैं जिन्हें परमेश्वर ने चुना है और जो परमेश्वर की आराधना करते हैं और उसका अनुसरण करते हैं। अधिक जानकारी के लिए मुख्य शब्दावली में </w:t>
      </w:r>
      <w:r>
        <w:rPr>
          <w:lang w:val="hi_IN" w:bidi="hi_IN"/>
        </w:rPr>
        <w:t>स्वर्गदूत</w:t>
      </w:r>
      <w:r>
        <w:rPr>
          <w:lang w:val="hi_IN" w:bidi="hi_IN"/>
        </w:rPr>
        <w:t xml:space="preserve"> को देखें, और स्वर्गदूत के लिए उसी शब्द का उपयोग करें जो आपने पिछले भागों में उपयोग किया है।</w:t>
      </w:r>
    </w:p>
    <w:p>
      <w:pPr/>
      <w:r>
        <w:rPr>
          <w:lang w:val="hi_IN" w:bidi="hi_IN"/>
        </w:rPr>
      </w:r>
      <w:r>
        <w:rPr>
          <w:lang w:val="hi_IN" w:bidi="hi_IN"/>
        </w:rPr>
        <w:t xml:space="preserve">पौलुस तीमुथियुस से आग्रह करता है कि वह </w:t>
      </w:r>
      <w:r>
        <w:rPr>
          <w:b/>
          <w:lang w:val="hi_IN" w:bidi="hi_IN"/>
        </w:rPr>
        <w:t>पापों</w:t>
      </w:r>
      <w:r>
        <w:rPr>
          <w:lang w:val="hi_IN" w:bidi="hi_IN"/>
        </w:rPr>
        <w:t xml:space="preserve"> से बचे और अपने आप को </w:t>
      </w:r>
      <w:r>
        <w:rPr>
          <w:b/>
          <w:lang w:val="hi_IN" w:bidi="hi_IN"/>
        </w:rPr>
        <w:t>शुद्ध</w:t>
      </w:r>
      <w:r>
        <w:rPr>
          <w:lang w:val="hi_IN" w:bidi="hi_IN"/>
        </w:rPr>
        <w:t xml:space="preserve"> बनाए रखे। पाप परमेश्वर के खिलाफ अनाज्ञाकारिता का कार्य है। जब भी कोई व्यक्ति परमेश्वर की व्यवस्था का उल्लंघन करता है, तो वह व्यक्ति पाप करता है। पापी व्यक्ति के विपरीत एक शुद्ध व्यक्ति होता है। शुद्ध का अर्थ है मिलावटी नहीं। शुद्ध मन वह मन है जो केवल भला हो, जिसमें कोई बुराई मिली न हो। बाइबल में, शुद्ध मन वाला व्यक्ति अक्सर उस व्यक्ति का वर्णन करता है जिसे परमेश्वर यीशु के द्वारा उद्धार देता है और अच्छा बनाता है। अधिक जानकारी के लिए मुख्य शब्दावली में </w:t>
      </w:r>
      <w:r>
        <w:rPr>
          <w:lang w:val="hi_IN" w:bidi="hi_IN"/>
        </w:rPr>
        <w:t>पाप</w:t>
      </w:r>
      <w:r>
        <w:rPr>
          <w:lang w:val="hi_IN" w:bidi="hi_IN"/>
        </w:rPr>
        <w:t xml:space="preserve"> या </w:t>
      </w:r>
      <w:r>
        <w:rPr>
          <w:b/>
          <w:lang w:val="hi_IN" w:bidi="hi_IN"/>
        </w:rPr>
        <w:t>शुद्ध</w:t>
      </w:r>
      <w:r>
        <w:rPr>
          <w:lang w:val="hi_IN" w:bidi="hi_IN"/>
        </w:rPr>
        <w:t xml:space="preserve"> शब्द को देखें, और वही शब्द प्रयोग करें जो आपने पहले के भागों में उपयोग किए हैं।</w:t>
      </w:r>
    </w:p>
    <w:p>
      <w:pPr/>
      <w:r>
        <w:rPr>
          <w:lang w:val="hi_IN" w:bidi="hi_IN"/>
        </w:rPr>
      </w:r>
      <w:r>
        <w:rPr>
          <w:lang w:val="hi_IN" w:bidi="hi_IN"/>
        </w:rPr>
        <w:t xml:space="preserve">पौलुस तीमुथियुस से कहता है कि वह किसी पर </w:t>
      </w:r>
      <w:r>
        <w:rPr>
          <w:b/>
          <w:lang w:val="hi_IN" w:bidi="hi_IN"/>
        </w:rPr>
        <w:t>हाथ रखने</w:t>
      </w:r>
      <w:r>
        <w:rPr>
          <w:lang w:val="hi_IN" w:bidi="hi_IN"/>
        </w:rPr>
        <w:t xml:space="preserve"> के लिए जल्दी न करे। किसी पर हाथ रखने के लिए उन्हीं शब्दों या वाक्यांश का उपयोग करें जो आपने पिछले भागों में उपयोग किए हैं।</w:t>
      </w:r>
    </w:p>
    <w:p>
      <w:pPr/>
      <w:r>
        <w:rPr>
          <w:lang w:val="hi_IN" w:bidi="hi_IN"/>
        </w:rPr>
      </w:r>
      <w:r>
        <w:rPr>
          <w:b/>
          <w:lang w:val="hi_IN" w:bidi="hi_IN"/>
        </w:rPr>
        <w:t>दाखमधु</w:t>
      </w:r>
      <w:r>
        <w:rPr>
          <w:lang w:val="hi_IN" w:bidi="hi_IN"/>
        </w:rPr>
        <w:t xml:space="preserve"> अंगूरों से बनाया गया एक किण्वित पेय होता है। दाखमधु किण्वित और मादक होता है। जब पौलुस ने यह पत्र लिखा था, तब लोग आमतौर पर अपने भोजन के साथ दाखमधु पीते थे। पौलुस ने 1 तीमुथियुस में पिछले भाग में दाखमधु के बारे में बात की, जब पौलुस ने सेवकों के बारे में सिखाया था। उसी शब्द या वाक्यांश का उपयोग करें जो आपने उस भाग में किया है। अधिक जानकारी के लिए मुख्य शब्दावली में </w:t>
      </w:r>
      <w:r>
        <w:rPr>
          <w:b/>
          <w:lang w:val="hi_IN" w:bidi="hi_IN"/>
        </w:rPr>
        <w:t>दाखमधु</w:t>
      </w:r>
      <w:r>
        <w:rPr>
          <w:lang w:val="hi_IN" w:bidi="hi_IN"/>
        </w:rPr>
        <w:t xml:space="preserve"> देखें। </w:t>
      </w:r>
    </w:p>
    <w:p>
      <w:pPr/>
      <w:r>
        <w:rPr>
          <w:lang w:val="hi_IN" w:bidi="hi_IN"/>
        </w:rPr>
      </w:r>
      <w:r>
        <w:rPr>
          <w:lang w:val="hi_IN" w:bidi="hi_IN"/>
        </w:rPr>
        <w:t xml:space="preserve">जब पौलुस इस भाग में </w:t>
      </w:r>
      <w:r>
        <w:rPr>
          <w:b/>
          <w:lang w:val="hi_IN" w:bidi="hi_IN"/>
        </w:rPr>
        <w:t>न्याय</w:t>
      </w:r>
      <w:r>
        <w:rPr>
          <w:lang w:val="hi_IN" w:bidi="hi_IN"/>
        </w:rPr>
        <w:t xml:space="preserve"> की बात करता है, तो उसका अर्थ है कि तीमुथियुस और पुरनियों के पास यह निर्णय लेने की जिम्मेदारी और क्षमता है कि किसी उम्मीदवार पुरनिए का स्वीकार्य, धर्मी चरित्र है या नहीं। न्याय के लिए उसी शब्द का उपयोग करें जिसका उपयोग आपने पिछले भागों में किया है।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हर एक सदस्य को पाठ्यांश के इस अंतिम संस्करण को बताने का अभ्यास करना चाहिए।</w:t>
      </w:r>
    </w:p>
    <w:p>
      <w:pPr/>
      <w:r>
        <w:rPr>
          <w:lang w:val="hi_IN" w:bidi="hi_IN"/>
        </w:rPr>
      </w:r>
      <w:r>
        <w:rPr>
          <w:b/>
          <w:lang w:val="hi_IN" w:bidi="hi_IN"/>
        </w:rPr>
        <w:t>यह रिकॉर्डिंग का अंत है।</w:t>
      </w:r>
      <w:r>
        <w:rPr>
          <w:lang w:val="hi_IN" w:bidi="hi_IN"/>
        </w:rPr>
      </w:r>
      <w:r>
        <w:rPr>
          <w:lang w:val="hi_IN" w:bidi="hi_IN"/>
        </w:rPr>
      </w:r>
    </w:p>
    <w:p>
      <w:pPr/>
      <w:r>
        <w:rPr>
          <w:lang w:val="hi_IN" w:bidi="hi_IN"/>
        </w:rPr>
      </w:r>
    </w:p>
    <w:p>
      <w:pPr>
        <w:pStyle w:val="Heading2"/>
      </w:pPr>
      <w:r>
        <w:rPr>
          <w:lang w:val="hi_IN" w:bidi="hi_IN"/>
        </w:rPr>
        <w:t>1 तीमुथियुस 6:1–2e</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तीमुथियुस 6:1–2 को सुनें और अपने मन में रखें।</w:t>
      </w:r>
    </w:p>
    <w:p>
      <w:pPr/>
      <w:r>
        <w:rPr>
          <w:lang w:val="hi_IN" w:bidi="hi_IN"/>
        </w:rPr>
      </w:r>
      <w:r>
        <w:rPr>
          <w:lang w:val="hi_IN" w:bidi="hi_IN"/>
        </w:rPr>
        <w:t xml:space="preserve">यदि सम्भव हो, तो 1 तीमुथियुस 6:1–2 के ऑडियो संस्करण को तीन बार, तीन अलग-अलग अनुवादों में सुनें। </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परिचय</w:t>
      </w:r>
    </w:p>
    <w:p>
      <w:pPr/>
      <w:r>
        <w:rPr>
          <w:lang w:val="hi_IN" w:bidi="hi_IN"/>
        </w:rPr>
      </w:r>
      <w:r>
        <w:rPr>
          <w:lang w:val="hi_IN" w:bidi="hi_IN"/>
        </w:rPr>
        <w:t>1 तीमुथियुस 6:1–2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पौलुस तीमुथियुस को यह सिखा रहा है कि परमेश्वर की कलीसिया में अलग-अलग समूहों को कैसे व्यवहार करना चाहिए और एक-दूसरे के साथ कैसा व्यवहार करना चाहिए। अब पौलुस तीमुथियुस को बताएगा कि तीमुथियुस उन विश्वासियों को क्या सिखाना चाहिए जो गुलाम हैं। पौलुस चाहता है कि गुलाम अपने स्वामी के साथ सम्मान के साथ व्यवहार करें, खासकर यदि उनका स्वामी एक विश्वासी हो।</w:t>
      </w:r>
    </w:p>
    <w:p>
      <w:pPr/>
      <w:r>
        <w:rPr>
          <w:lang w:val="hi_IN" w:bidi="hi_IN"/>
        </w:rPr>
      </w:r>
      <w:r>
        <w:rPr>
          <w:lang w:val="hi_IN" w:bidi="hi_IN"/>
        </w:rPr>
        <w:t>स्वामी वे लोग थे जिनके पास गुलाम होते थे। गुलाम वे लोग होते हैं जिन्हें अपने स्वामियों के लिए बिना मजदूरी के काम करना पड़ता था। कई गुलाम विश्वासी बन गए और शायद इफिसुस की कलीसिया में गुलामों का एक बड़ा समूह था। कुछ गुलाम जो विश्वासी बन गए थे, उन्होंने अपने स्वामियों का अनादर करना या आज्ञा नहीं मानना शुरू कर दिया होगा। शायद गुलामों को लगता था कि उन्हें केवल परमेश्वर की आज्ञा माननी चाहिए और उन्हें अब अपने स्वामियों की आज्ञा माननी नहीं पड़ेगी।</w:t>
      </w:r>
    </w:p>
    <w:p>
      <w:pPr/>
      <w:r>
        <w:rPr>
          <w:lang w:val="hi_IN" w:bidi="hi_IN"/>
        </w:rPr>
      </w:r>
      <w:r>
        <w:rPr>
          <w:lang w:val="hi_IN" w:bidi="hi_IN"/>
        </w:rPr>
        <w:t>यहाँ रुकें और समूह के रूप में इस प्रश्न पर चर्चा करें: किसी ऐसे समय की कहानी बताएँ जब लोगों के पास गुलाम थे, चाहे वह आपके लोगों के इतिहास में हो या आपके पास किसी भूमि में। गुलामों ने कैसे व्यवहार किया? गुलामों के स्वामी गुलामों से कैसे व्यवहार की उम्मीद रखते थे? इस ऑडियो को यहाँ रोकें।</w:t>
      </w:r>
    </w:p>
    <w:p>
      <w:pPr/>
      <w:r>
        <w:rPr>
          <w:lang w:val="hi_IN" w:bidi="hi_IN"/>
        </w:rPr>
      </w:r>
      <w:r>
        <w:rPr>
          <w:lang w:val="hi_IN" w:bidi="hi_IN"/>
        </w:rPr>
        <w:t>हालाँकि, पौलुस उन विश्वासियों से कहता है जो गुलाम हैं, कि उन्हें अपने स्वामी के साथ पूरे आदर और सम्मान के साथ व्यवहार करना चाहिए, भले ही उनके स्वामी वास्तव में सम्मान के योग्य न हों।</w:t>
      </w:r>
    </w:p>
    <w:p>
      <w:pPr/>
      <w:r>
        <w:rPr>
          <w:lang w:val="hi_IN" w:bidi="hi_IN"/>
        </w:rPr>
      </w:r>
      <w:r>
        <w:rPr>
          <w:lang w:val="hi_IN" w:bidi="hi_IN"/>
        </w:rPr>
        <w:t>यहाँ रुकें और समूह के रूप में इस प्रश्न पर चर्चा करें: आपकी संस्कृति में, आप उन लोगों के प्रति सम्मान कैसे दिखाते हैं जिनके लिए आप काम करते हैं? आप उन्हें सम्मान क्यों दिखाते हैं? इस ऑडियो को यहाँ रोकें।</w:t>
      </w:r>
    </w:p>
    <w:p>
      <w:pPr/>
      <w:r>
        <w:rPr>
          <w:lang w:val="hi_IN" w:bidi="hi_IN"/>
        </w:rPr>
      </w:r>
      <w:r>
        <w:rPr>
          <w:lang w:val="hi_IN" w:bidi="hi_IN"/>
        </w:rPr>
        <w:t>पौलुस जानता है कि गुलाम होना आसान नहीं है। पौलुस गुलामी की तुलना एक जूए से करता है, जो एक लकड़ी का फ्रेम है जिसे लोग बैल जैसे पशुओं की गर्दन पर रखते हैं। फिर पशु गाड़ियों जैसी चीज़ों को एक साथ खींच सकते हैं। पशु अपने आप को जूए से मुक्त नहीं कर सकते, जैसे गुलाम अपने आप को अपने स्वामी से मुक्त नहीं कर सकते। पौलुस यह नहीं कहता कि गुलामी अच्छी है, लेकिन पौलुस यह कह रहा है कि स्वतंत्र होने से भी कुछ अधिक महत्वपूर्ण है। अन्य लोगों को यह दिखाना अधिक महत्वपूर्ण है कि परमेश्वर कितना अच्छा है, और परमेश्वर का सुसमाचार या यीशु के बारे में सुसमाचार कितना अच्छा है।</w:t>
      </w:r>
    </w:p>
    <w:p>
      <w:pPr/>
      <w:r>
        <w:rPr>
          <w:lang w:val="hi_IN" w:bidi="hi_IN"/>
        </w:rPr>
      </w:r>
      <w:r>
        <w:rPr>
          <w:lang w:val="hi_IN" w:bidi="hi_IN"/>
        </w:rPr>
        <w:t xml:space="preserve">यहाँ रुकें और समूह के रूप में </w:t>
      </w:r>
      <w:r>
        <w:rPr>
          <w:lang w:val="hi_IN" w:bidi="hi_IN"/>
        </w:rPr>
        <w:t>जूए</w:t>
      </w:r>
      <w:r>
        <w:rPr>
          <w:lang w:val="hi_IN" w:bidi="hi_IN"/>
        </w:rPr>
        <w:t xml:space="preserve"> की तस्वीर देखें। इस ऑडियो को यहाँ रोकें।</w:t>
      </w:r>
    </w:p>
    <w:p>
      <w:pPr/>
      <w:r>
        <w:rPr>
          <w:lang w:val="hi_IN" w:bidi="hi_IN"/>
        </w:rPr>
      </w:r>
      <w:r>
        <w:rPr>
          <w:lang w:val="hi_IN" w:bidi="hi_IN"/>
        </w:rPr>
        <w:t>जो विश्वासी गुलाम हैं, वे परमेश्वर के लोग हैं। अक्सर, अन्य लोग परमेश्वर को उसके लोगों के व्यवहार के आधार पर उसका सम्मान करते हैं या उसका अपमान करते हैं। यदि गुलाम अपने स्वामियों के प्रति अनादर से व्यवहार करें, तो वे केवल अपने आप को ही नहीं, बल्कि स्वयं परमेश्वर को भी अपमानित करेंगे। गुलाम उस सुसमाचार को भी अपमानित करेंगे जिसे पौलुस सिखाता है और जिस पर गुलाम विश्वास कर चुके हैं। लोग उलझन में हो सकते हैं और सोच सकते हैं कि सुसमाचार लोगों को अनादर करना सिखाता है। लोग परमेश्वर और उसके सुसमाचार के बारे में झूठी और अपमानजनक बातें कह सकते हैं। यह विश्वासियों के लिए भी खतरनाक हो सकता है। यदि उस क्षेत्र के शासकों को लगता था कि कोई धर्म या समूह गुलामों को बुरा व्यवहार करने के लिए प्रेरित कर सकता है, तो वे उस समूह को सताते या हमला करते थे।</w:t>
      </w:r>
    </w:p>
    <w:p>
      <w:pPr/>
      <w:r>
        <w:rPr>
          <w:lang w:val="hi_IN" w:bidi="hi_IN"/>
        </w:rPr>
      </w:r>
      <w:r>
        <w:rPr>
          <w:lang w:val="hi_IN" w:bidi="hi_IN"/>
        </w:rPr>
        <w:t>दूसरी ओर, जो विश्वासी गुलाम हैं, उन्हें अपने व्यवहार से यह दिखाने का अवसर मिलता है कि परमेश्वर और उसका सुसमाचार कितना अच्छा है! गुलाम अपने स्वामियों की सेवा और उनका आदर करते हुए एक-दूसरे के प्रति प्रेम दिखाकर यह प्रकट कर सकते हैं कि यीशु ने उन्हें कैसे प्रेम करना सिखाया है।</w:t>
      </w:r>
    </w:p>
    <w:p>
      <w:pPr/>
      <w:r>
        <w:rPr>
          <w:lang w:val="hi_IN" w:bidi="hi_IN"/>
        </w:rPr>
      </w:r>
      <w:r>
        <w:rPr>
          <w:lang w:val="hi_IN" w:bidi="hi_IN"/>
        </w:rPr>
        <w:t>यहाँ रुकें और समूह के रूप में इस प्रश्न पर चर्चा करें: किसी ऐसे समय के बारे में एक कहानी बताएँ जब आप लोगों के समूह में एकमात्र विश्वासी थे। आपने कैसे दिखाया कि आप एक विश्वासी थे? आप चाहते थे कि लोग आपके और सुसमाचार के बारे में क्या सोचें? आपने इसे लोगों को कैसे दिखाने की कोशिश की? जब लोगों को पता चला कि आप एक विश्वासी थे, तो उन्होंने आपके साथ कैसे व्यवहार किया? इस ऑडियो को यहाँ रोकें।</w:t>
      </w:r>
    </w:p>
    <w:p>
      <w:pPr/>
      <w:r>
        <w:rPr>
          <w:lang w:val="hi_IN" w:bidi="hi_IN"/>
        </w:rPr>
      </w:r>
      <w:r>
        <w:rPr>
          <w:lang w:val="hi_IN" w:bidi="hi_IN"/>
        </w:rPr>
        <w:t>पौलुस यह भी बताता है कि यदि उनका स्वामी एक विश्वासी है तो गुलामों को क्या करना चाहिए। क्योंकि गुलाम और स्वामी दोनों विश्वासी हैं, इसलिए वे मसीह के सामने बराबर हैं। इसलिए कुछ गुलामों ने यह सोचा होगा कि वे अपने स्वामियों के साथ कम आदर से व्यवहार कर सकते हैं, क्योंकि वे बराबर हैं। हालाँकि, पौलुस कहता है कि जो विश्वासी एक गुलाम है, उसे अपने स्वामी जो एक विश्वासी है, उसके साथ और भी अधिक सम्मान के साथ व्यवहार करना चाहिए। जब गुलाम अपने विश्वासी स्वामी के लिए काम करता और उसकी मदद करता था तो वह उसके प्रति दया और प्रेम दिखाता था। यह गुलामों और स्वामी दोनों के लिए एक अनुस्मारक है कि गुलाम किसी सहविश्वासी के प्रति प्रेम के कारण सेवा करते हैं, न कि इसलिए कि स्वामी गुलामों से अधिक अच्छा या अधिक महत्वपूर्ण है।</w:t>
      </w:r>
    </w:p>
    <w:p>
      <w:pPr/>
      <w:r>
        <w:rPr>
          <w:lang w:val="hi_IN" w:bidi="hi_IN"/>
        </w:rPr>
      </w:r>
      <w:r>
        <w:rPr>
          <w:lang w:val="hi_IN" w:bidi="hi_IN"/>
        </w:rPr>
        <w:t>इस समय, ऊँचे, महत्वपूर्ण पदों पर रहने वाले धनी लोग अक्सर संरक्षक होते थे जो निचले पदों पर रहने वाले लोगों की मदद करते थे। फिर अन्य लोग देखेंगे कि धनी लोग शक्तिशाली हैं और धनी लोगों का सम्मान करेंगे। लेकिन पौलुस कहता है कि यह केवल धनी, महत्वपूर्ण लोग नहीं हैं जो उपकार करने वाले हो सकते हैं। हालाँकि ज्यादातर लोग सोचते थे कि गुलाम महत्वहीन थे, लेकिन पौलुस कहता है कि गुलाम संरक्षक भी हो सकते हैं, जो एक ऐसी भूमिका है जिसका लोग आदर और सम्मान करते हैं। यीशु ने सिखाया कि सबसे महान लोग दूसरों की सेवा इसलिए करते हैं क्योंकि वे दूसरों से प्रेम करते हैं, जैसे यीशु करता है। गुलाम केवल इसलिए सेवा नहीं करते क्योंकि उन्हें सेवा करना पड़ता है, बल्कि वे प्रेम के कारण अपने स्वामियों की भलाई करते हैं, अपने स्वामियों की मदद करते हैं।</w:t>
      </w:r>
    </w:p>
    <w:p>
      <w:pPr/>
      <w:r>
        <w:rPr>
          <w:lang w:val="hi_IN" w:bidi="hi_IN"/>
        </w:rPr>
      </w:r>
      <w:r>
        <w:rPr>
          <w:lang w:val="hi_IN" w:bidi="hi_IN"/>
        </w:rPr>
        <w:t>यहाँ रुकें और समूह के रूप में इस प्रश्न पर चर्चा करें: आपकी संस्कृति में, आप परिवार के किन सदस्यों को बहुत सम्मान दिखाते हैं, भले ही आप एक ही परिवार के सदस्य हों? आप यह क्यों करते हैं? आप उन लोगों के प्रति अपना सम्मान कैसे दिखाते हैं?</w:t>
      </w:r>
      <w:r>
        <w:rPr>
          <w:lang w:val="hi_IN" w:bidi="hi_IN"/>
        </w:rPr>
      </w:r>
    </w:p>
    <w:p>
      <w:pPr>
        <w:pStyle w:val="Heading3"/>
      </w:pPr>
      <w:r>
        <w:rPr>
          <w:lang w:val="hi_IN" w:bidi="hi_IN"/>
        </w:rPr>
        <w:t>घटनाओं को समझाना</w:t>
      </w:r>
    </w:p>
    <w:p>
      <w:pPr/>
      <w:r>
        <w:rPr>
          <w:lang w:val="hi_IN" w:bidi="hi_IN"/>
        </w:rPr>
      </w:r>
      <w:r>
        <w:rPr>
          <w:lang w:val="hi_IN" w:bidi="hi_IN"/>
        </w:rPr>
        <w:t>1 तीमुथियुस 6:1–2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के दो हिस्से हैं।</w:t>
      </w:r>
    </w:p>
    <w:p>
      <w:pPr/>
      <w:r>
        <w:rPr>
          <w:lang w:val="hi_IN" w:bidi="hi_IN"/>
        </w:rPr>
      </w:r>
      <w:r>
        <w:rPr>
          <w:b/>
          <w:lang w:val="hi_IN" w:bidi="hi_IN"/>
        </w:rPr>
        <w:t>पहले भाग में:</w:t>
      </w:r>
      <w:r>
        <w:rPr>
          <w:lang w:val="hi_IN" w:bidi="hi_IN"/>
        </w:rPr>
        <w:t xml:space="preserve"> पौलुस कहता है कि जो विश्वासी गुलाम हैं, उन्हें अपने स्वामियों के साथ सम्मान के साथ व्यवहार करना चाहिए, ताकि कोई भी परमेश्वर या उसके सुसमाचार के बारे में बुरी बातें न कहे।</w:t>
      </w:r>
    </w:p>
    <w:p>
      <w:pPr/>
      <w:r>
        <w:rPr>
          <w:lang w:val="hi_IN" w:bidi="hi_IN"/>
        </w:rPr>
      </w:r>
      <w:r>
        <w:rPr>
          <w:b/>
          <w:lang w:val="hi_IN" w:bidi="hi_IN"/>
        </w:rPr>
        <w:t>दूसरे भाग में:</w:t>
      </w:r>
      <w:r>
        <w:rPr>
          <w:lang w:val="hi_IN" w:bidi="hi_IN"/>
        </w:rPr>
        <w:t xml:space="preserve"> यदि किसी गुलाम का स्वामी विश्वासी है, तो उन गुलामों को अपने स्वामियों का और भी अधिक सम्मान करना चाहिए, क्योंकि गुलाम अपने साथी विश्वासियों से प्रेम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जो विश्वासी गुलाम हैं</w:t>
      </w:r>
    </w:p>
    <w:p>
      <w:pPr>
        <w:pStyle w:val="ListBullet"/>
        <w:spacing w:line="240" w:lineRule="auto"/>
        <w:ind w:left="720"/>
      </w:pPr>
      <w:r>
        <w:rPr>
          <w:lang w:val="hi_IN" w:bidi="hi_IN"/>
        </w:rPr>
      </w:r>
      <w:r>
        <w:rPr>
          <w:lang w:val="hi_IN" w:bidi="hi_IN"/>
        </w:rPr>
        <w:t>स्वामी जो विश्वासी नहीं हैं</w:t>
      </w:r>
    </w:p>
    <w:p>
      <w:pPr>
        <w:pStyle w:val="ListBullet"/>
        <w:spacing w:line="240" w:lineRule="auto"/>
        <w:ind w:left="720"/>
      </w:pPr>
      <w:r>
        <w:rPr>
          <w:lang w:val="hi_IN" w:bidi="hi_IN"/>
        </w:rPr>
      </w:r>
      <w:r>
        <w:rPr>
          <w:lang w:val="hi_IN" w:bidi="hi_IN"/>
        </w:rPr>
        <w:t>अन्य लोग जो परमेश्वर की प्रतिष्ठा को निन्दा करते हैं</w:t>
      </w:r>
    </w:p>
    <w:p>
      <w:pPr>
        <w:pStyle w:val="ListBullet"/>
        <w:spacing w:line="240" w:lineRule="auto"/>
        <w:ind w:left="720"/>
      </w:pPr>
      <w:r>
        <w:rPr>
          <w:lang w:val="hi_IN" w:bidi="hi_IN"/>
        </w:rPr>
      </w:r>
      <w:r>
        <w:rPr>
          <w:lang w:val="hi_IN" w:bidi="hi_IN"/>
        </w:rPr>
        <w:t>स्वामी जो विश्वासी हैं</w:t>
      </w:r>
    </w:p>
    <w:p>
      <w:pPr>
        <w:pStyle w:val="ListBullet"/>
        <w:spacing w:line="240" w:lineRule="auto"/>
        <w:ind w:left="720"/>
      </w:pPr>
      <w:r>
        <w:rPr>
          <w:lang w:val="hi_IN" w:bidi="hi_IN"/>
        </w:rPr>
      </w:r>
      <w:r>
        <w:rPr>
          <w:lang w:val="hi_IN" w:bidi="hi_IN"/>
        </w:rPr>
        <w:t>और परमेश्वर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पौलुस ने पहले ही इफिसियों को लिखा है कि स्वामियों और गुलामों को एक-दूसरे के साथ कैसा व्यवहार करना चाहिए, इसलिए पौलुस गुलामों को सम्मान के बारे में केवल एक संक्षिप्त याद दिलाता है। पौलुस गुलाम के व्यवहार के साथ-साथ उसके रवैए पर ध्यान केंद्रित करता है। विश्वासी जो कुछ भी करते हैं, उसे परमेश्वर का सम्मान करना चाहिए, भले ही वह विश्वासी एक गुलाम हो।</w:t>
      </w:r>
    </w:p>
    <w:p>
      <w:pPr/>
      <w:r>
        <w:rPr>
          <w:lang w:val="hi_IN" w:bidi="hi_IN"/>
        </w:rPr>
      </w:r>
      <w:r>
        <w:rPr>
          <w:lang w:val="hi_IN" w:bidi="hi_IN"/>
        </w:rPr>
        <w:t>पहले भाग में, पौलुस तीमुथियुस को उन सभी विश्वासियों के लिए निर्देश देता है जो गुलाम हैं। पौलुस गुलामी की तुलना एक जूए से करता है, जो पशुओं को नियंत्रित करता है। यह जूआ भारी और कठोर है, जैसे जो लोग गुलाम होते हैं, उनका जीवन कठिन होता है जिससे वे अपने आप को मुक्त नहीं कर सकते।</w:t>
      </w:r>
    </w:p>
    <w:p>
      <w:pPr/>
      <w:r>
        <w:rPr>
          <w:lang w:val="hi_IN" w:bidi="hi_IN"/>
        </w:rPr>
      </w:r>
      <w:r>
        <w:rPr>
          <w:lang w:val="hi_IN" w:bidi="hi_IN"/>
        </w:rPr>
        <w:t>यहाँ रुकें और समूह के रूप में इस प्रश्न पर चर्चा करें: आपकी भाषा में, आप किसी भूमिका या स्थिति का वर्णन कैसे करेंगे जिसके साथ जीना कठिन है और जिससे आप आसानी से बच नहीं सकते? इस ऑडियो को यहाँ रोकें।</w:t>
      </w:r>
    </w:p>
    <w:p>
      <w:pPr/>
      <w:r>
        <w:rPr>
          <w:lang w:val="hi_IN" w:bidi="hi_IN"/>
        </w:rPr>
      </w:r>
      <w:r>
        <w:rPr>
          <w:lang w:val="hi_IN" w:bidi="hi_IN"/>
        </w:rPr>
        <w:t>पौलुस कहता है कि गुलामों को अभी भी अपने स्वामियों को सम्मान के योग्य मानना चाहिए। पौलुस इस बारे में बात कर रहा है कि गुलाम अपने स्वामियों के बारे में कैसे सोचते हैं और गुलामों को कैसे व्यवहार करना चाहिए। गुलामों को अपने स्वामी की आज्ञा मानते हुए अपना सम्मान दिखाना चाहिए और अपने शब्दों से अपने स्वामी का सम्मान करना चाहिए। गुलाम का व्यवहार यह प्रभावित करेगा कि अन्य लोग परमेश्वर और उसके सुसमाचार के बारे में क्या सोचते हैं। यदि गुलाम अनादर से व्यवहार करते हैं, तो वे परमेश्वर के नाम को अपमानित कर सकते हैं। परमेश्वर का नाम परमेश्वर की प्रतिष्ठा या उसका चरित्र है। यदि अन्य लोग विश्वासियों को अनादर के साथ व्यवहार करते हुए देखते हैं, तो वे लोग सोच सकते हैं कि परमेश्वर अनादर के व्यवहार को स्वीकार करता है। लोग यह भी सोच सकते हैं कि परमेश्वर ने विश्वासियों से इस प्रकार का व्यवहार सिखाने के लिए कहा है! लोग परमेश्वर का अपमान करेंगे और यह बताएँगे कि परमेश्वर ने विश्वासियों को क्या सिखाने के लिए कहा है, जिसका अर्थ है कि वे परमेश्वर और उसके सुसमाचार के बारे में झूठी और अपमानजनक बातें कहेंगे और उनका अपमान करेंगे।</w:t>
      </w:r>
    </w:p>
    <w:p>
      <w:pPr/>
      <w:r>
        <w:rPr>
          <w:lang w:val="hi_IN" w:bidi="hi_IN"/>
        </w:rPr>
      </w:r>
      <w:r>
        <w:rPr>
          <w:lang w:val="hi_IN" w:bidi="hi_IN"/>
        </w:rPr>
        <w:t>यहाँ रुकें और समूह में इस प्रश्न पर चर्चा करें: पौलुस “परमेश्वर का नाम” कहकर परमेश्वर की प्रतिष्ठा के बारे में बात करता है। आपकी भाषा में, आप अपनी प्रतिष्ठा के बारे में बात करने के लिए किन शब्दों या वाक्यांशों का उपयोग करेंगे या लोग आपके बारे में क्या सोचते हैं? इस ऑडियो को यहाँ रोकें।</w:t>
      </w:r>
    </w:p>
    <w:p>
      <w:pPr/>
      <w:r>
        <w:rPr>
          <w:lang w:val="hi_IN" w:bidi="hi_IN"/>
        </w:rPr>
      </w:r>
      <w:r>
        <w:rPr>
          <w:lang w:val="hi_IN" w:bidi="hi_IN"/>
        </w:rPr>
        <w:t>यहाँ रुकें और समूह के रूप में इस प्रश्न पर चर्चा करें: आप कैसे कहेंगे कि कोई व्यक्ति उस व्यक्ति की प्रतिष्ठा को चोट पहुँचाने के लिए किसी और का अपमान करता है? इस ऑडियो को यहाँ रोकें।</w:t>
      </w:r>
    </w:p>
    <w:p>
      <w:pPr/>
      <w:r>
        <w:rPr>
          <w:lang w:val="hi_IN" w:bidi="hi_IN"/>
        </w:rPr>
      </w:r>
      <w:r>
        <w:rPr>
          <w:lang w:val="hi_IN" w:bidi="hi_IN"/>
        </w:rPr>
        <w:t>दूसरे भाग में, पौलुस तीमुथियुस को निर्देश देता है कि वह उन गुलामों से ये बातें कहे जो विश्वास करने वाले हैं और जिनके स्वामी भी विश्वास करने वाले हैं। इन गुलामों को अपने स्वामियों के प्रति कम सम्मान नहीं दिखाना चाहिए क्योंकि वे दोनों विश्वासी हैं। इसके बजाय, उन गुलामों को अपने स्वामियों के लिए और भी कड़ी मेहनत करनी चाहिए। इन गुलामों के स्वामी परिवार के सदस्य हैं, क्योंकि परमेश्वर दोनों, गुलाम और स्वामी का पिता है। स्वामी गुलामों के लिए प्रिय हैं, और गुलामों को अपने स्वामियों का सम्मान और सेवा करते हुए अपना प्रेम दिखाना चाहिए। कुछ अनुवाद कहते हैं कि गुलामों को अपने स्वामियों की सेवा करनी चाहिए क्योंकि स्वामी अपने गुलामों की मदद करने के लिए काम करते हैं जो साथी विश्वासी हैं। जब विश्वासी जो स्वामी हैं, वे ऐसा कर सकते हैं, लेकिन पौलुस शायद इस बात पर ध्यान दे रहा है कि गुलाम अपने स्वामियों की मदद करने के लिए कैसे काम करते हैं क्योंकि वे अपने स्वामियों से प्रेम करते हैं जो साथी विश्वासी हैं।</w:t>
      </w:r>
    </w:p>
    <w:p>
      <w:pPr/>
      <w:r>
        <w:rPr>
          <w:lang w:val="hi_IN" w:bidi="hi_IN"/>
        </w:rPr>
      </w:r>
      <w:r>
        <w:rPr>
          <w:lang w:val="hi_IN" w:bidi="hi_IN"/>
        </w:rPr>
        <w:t>पौलुस कहता है कि ये बातें हैं जो तीमुथियुस को सिखाना चाहिए। जबकि तीमुथियुस को गुलामों को यह सिखाने की आवश्यकता है कि पौलुस ने अभी क्या कहा, यह कथन वास्तव में अगले भाग के साथ जाता है, क्योंकि पौलुस किसी नए बारे में बात करना शुरू करता है, इसलिए हम अगले भाग में इस पर चर्चा करेंगे।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जब आप ऐसा करें, तो आप पौलुस, तीमुथियुस, गुलाम जो विश्वासी हैं, स्वामी जो विश्वासी नहीं हैं, स्वामी जो विश्वासी हैं, परमेश्वर, और अन्य लोगों का प्रतिनिधित्व करने के लिए चित्र, वस्तुएँ, या यहाँ तक कि लोगों का उपयोग कर सकते हैं।</w:t>
      </w:r>
    </w:p>
    <w:p>
      <w:pPr/>
      <w:r>
        <w:rPr>
          <w:lang w:val="hi_IN" w:bidi="hi_IN"/>
        </w:rPr>
      </w:r>
      <w:r>
        <w:rPr>
          <w:lang w:val="hi_IN" w:bidi="hi_IN"/>
        </w:rPr>
        <w:t>इनमें से प्रत्येक के लिए लोग, चित्र या वस्तुएँ चुनें। जब आप इन पदों की कहानी दोबारा सुनाना शुरू करें, तो याद रखें कि पौलुस तीमुथियुस से बात कर रहा है। जब पौलुस तीमुथियुस को ये निर्देश देना समाप्त कर दे, तो तीमुथियुस उन्हें गुलामों को बता सकता है। याद रखें, स्वामी जो विश्वासी हैं, वे शायद ये निर्देश भी सुनेंगे जब तीमुथियुस विश्वासियों को सिखाता है कि पौलुस तीमुथियुस को क्या बताता है। दिखाएँ कि गुलामों को अपने स्वामियों का सम्मान कैसे करना चाहिए और जो उनके स्वामी उन्हें करने के लिए कहते हैं, उसे करना चाहिए। अन्य लोग जो विश्वासी नहीं हैं वे गुलामों को देख सकते हैं। जब गुलाम सम्मान दिखाते हैं, तो वे अन्य लोग परमेश्वर की प्रशंसा कर सकते हैं या उसके बारे में अच्छी बातें कह सकते हैं। जब विश्वास करने वाले स्वामी गुलामों से कोई काम करने के लिए कहते हैं, तो वे गुलाम और भी जल्दी आज्ञा का पालन कर सकते हैं। दिखाएँ कि गुलाम अपने स्वामियों की कैसे देखभाल करते हैं जो विश्वासी हैं, और फिर दिखाएँ कि परमेश्वर गुलामों और स्वामियों दोनों से कैसे प्रेम करता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नाटकीय रूप देना</w:t>
      </w:r>
    </w:p>
    <w:p>
      <w:pPr/>
      <w:r>
        <w:rPr>
          <w:lang w:val="hi_IN" w:bidi="hi_IN"/>
        </w:rPr>
      </w:r>
      <w:r>
        <w:rPr>
          <w:lang w:val="hi_IN" w:bidi="hi_IN"/>
        </w:rPr>
        <w:t>1 तीमुथियुस 6:1–2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के दो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विश्वासी जो गुलाम हैं</w:t>
      </w:r>
    </w:p>
    <w:p>
      <w:pPr>
        <w:pStyle w:val="ListBullet"/>
        <w:spacing w:line="240" w:lineRule="auto"/>
        <w:ind w:left="720"/>
      </w:pPr>
      <w:r>
        <w:rPr>
          <w:lang w:val="hi_IN" w:bidi="hi_IN"/>
        </w:rPr>
      </w:r>
      <w:r>
        <w:rPr>
          <w:lang w:val="hi_IN" w:bidi="hi_IN"/>
        </w:rPr>
        <w:t>स्वामी जो विश्वासी नहीं हैं</w:t>
      </w:r>
    </w:p>
    <w:p>
      <w:pPr>
        <w:pStyle w:val="ListBullet"/>
        <w:spacing w:line="240" w:lineRule="auto"/>
        <w:ind w:left="720"/>
      </w:pPr>
      <w:r>
        <w:rPr>
          <w:lang w:val="hi_IN" w:bidi="hi_IN"/>
        </w:rPr>
      </w:r>
      <w:r>
        <w:rPr>
          <w:lang w:val="hi_IN" w:bidi="hi_IN"/>
        </w:rPr>
        <w:t>अन्य लोग जो परमेश्वर की प्रतिष्ठा को निन्दा करते हैं</w:t>
      </w:r>
    </w:p>
    <w:p>
      <w:pPr>
        <w:pStyle w:val="ListBullet"/>
        <w:spacing w:line="240" w:lineRule="auto"/>
        <w:ind w:left="720"/>
      </w:pPr>
      <w:r>
        <w:rPr>
          <w:lang w:val="hi_IN" w:bidi="hi_IN"/>
        </w:rPr>
      </w:r>
      <w:r>
        <w:rPr>
          <w:lang w:val="hi_IN" w:bidi="hi_IN"/>
        </w:rPr>
        <w:t>स्वामी जो विश्वासी हैं</w:t>
      </w:r>
    </w:p>
    <w:p>
      <w:pPr>
        <w:pStyle w:val="ListBullet"/>
        <w:spacing w:line="240" w:lineRule="auto"/>
        <w:ind w:left="720"/>
      </w:pPr>
      <w:r>
        <w:rPr>
          <w:lang w:val="hi_IN" w:bidi="hi_IN"/>
        </w:rPr>
      </w:r>
      <w:r>
        <w:rPr>
          <w:lang w:val="hi_IN" w:bidi="hi_IN"/>
        </w:rPr>
        <w:t>और परमेश्वर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ने कहा, "सभी विश्वासी जो गुलाम हैं, उन्हें अपने स्वामियों का हर तरह से सम्मान करना चाहिए, ताकि अन्य लोग परमेश्वर और सुसमाचार के बारे में हमारी शिक्षा का अपमान न करें।"</w:t>
      </w:r>
    </w:p>
    <w:p>
      <w:pPr/>
      <w:r>
        <w:rPr>
          <w:lang w:val="hi_IN" w:bidi="hi_IN"/>
        </w:rPr>
      </w:r>
      <w:r>
        <w:rPr>
          <w:lang w:val="hi_IN" w:bidi="hi_IN"/>
        </w:rPr>
        <w:t>नाटक को रोकें। 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मुझे पता है कि यह गुलामों के लिए कठिन होगा, खासकर यदि उनके स्वामी उनके लिए दयालु और अच्छे नहीं हैं। मैं प्रार्थना करूँगा कि परमेश्वर गुलामों की मदद करे और गुलामों को धीरज दे; या</w:t>
      </w:r>
    </w:p>
    <w:p>
      <w:pPr>
        <w:pStyle w:val="ListBullet"/>
        <w:spacing w:line="240" w:lineRule="auto"/>
        <w:ind w:left="720"/>
      </w:pPr>
      <w:r>
        <w:rPr>
          <w:lang w:val="hi_IN" w:bidi="hi_IN"/>
        </w:rPr>
      </w:r>
      <w:r>
        <w:rPr>
          <w:lang w:val="hi_IN" w:bidi="hi_IN"/>
        </w:rPr>
        <w:t>परमेश्वर ने मुझे सिखाया है कि उसका सुसमाचार आसान या आरामदायक काम करने से अधिक महत्वपूर्ण है। मेरा जीवन कठिन और डरावना है, लेकिन मेरे पास अभी भी आशा और आनन्द है जो परमेश्वर ने मुझे दिया है। मुझे आशा है कि गुलाम भी यह महसूस करते हैं।</w:t>
      </w:r>
    </w:p>
    <w:p>
      <w:pPr/>
      <w:r>
        <w:rPr>
          <w:lang w:val="hi_IN" w:bidi="hi_IN"/>
        </w:rPr>
      </w:r>
      <w:r>
        <w:rPr>
          <w:lang w:val="hi_IN" w:bidi="hi_IN"/>
        </w:rPr>
        <w:t>परमेश्वर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 उन विश्वासियों की परवाह करता हूँ जो गुलाम हैं और जब अपने स्वामियों को सम्मान दिखाना बहुत कठिन होगा, तो मैं उनकी मदद करूँगा; या</w:t>
      </w:r>
    </w:p>
    <w:p>
      <w:pPr>
        <w:pStyle w:val="ListBullet"/>
        <w:spacing w:line="240" w:lineRule="auto"/>
        <w:ind w:left="720"/>
      </w:pPr>
      <w:r>
        <w:rPr>
          <w:lang w:val="hi_IN" w:bidi="hi_IN"/>
        </w:rPr>
      </w:r>
      <w:r>
        <w:rPr>
          <w:lang w:val="hi_IN" w:bidi="hi_IN"/>
        </w:rPr>
        <w:t>गुलाम महसूस कर सकते हैं कि उनका काम व्यर्थ है क्योंकि उन्हें बिना मजदूरी के अन्य लोगों के लिए कड़ी मेहनत करनी पड़ती है। हालाँकि, मैं जिस तरह से वे काम करते हैं, उसका मैं उपयोग दूसरों को मेरे और मेरे सुसमाचार के बारे में सच्चाई दिखाने के लिए कर सकता हूँ; या</w:t>
      </w:r>
    </w:p>
    <w:p>
      <w:pPr>
        <w:pStyle w:val="ListBullet"/>
        <w:spacing w:line="240" w:lineRule="auto"/>
        <w:ind w:left="720"/>
      </w:pPr>
      <w:r>
        <w:rPr>
          <w:lang w:val="hi_IN" w:bidi="hi_IN"/>
        </w:rPr>
      </w:r>
      <w:r>
        <w:rPr>
          <w:lang w:val="hi_IN" w:bidi="hi_IN"/>
        </w:rPr>
        <w:t>जब मैं उन लोगों को बचाता हूँ जो मुझ पर विश्वास करते हैं, तो मैं उन्हें कुछ देता हूँ जिसके वे योग्य नहीं हैं। गुलाम मेरे उदाहरण का पालन कर सकते हैं जब वे उन स्वामियों के प्रति सम्मान दिखाते हैं जो इसके योग्य नहीं हैं। फिर अन्य लोग देख सकते हैं कि विश्वासियों ने मुझसे क्या सीखा है।</w:t>
      </w:r>
    </w:p>
    <w:p>
      <w:pPr/>
      <w:r>
        <w:rPr>
          <w:lang w:val="hi_IN" w:bidi="hi_IN"/>
        </w:rPr>
      </w:r>
      <w:r>
        <w:rPr>
          <w:lang w:val="hi_IN" w:bidi="hi_IN"/>
        </w:rPr>
        <w:t>नाटक जारी रखें।</w:t>
      </w:r>
    </w:p>
    <w:p>
      <w:pPr/>
      <w:r>
        <w:rPr>
          <w:lang w:val="hi_IN" w:bidi="hi_IN"/>
        </w:rPr>
      </w:r>
      <w:r>
        <w:rPr>
          <w:lang w:val="hi_IN" w:bidi="hi_IN"/>
        </w:rPr>
        <w:t>फिर पौलुस ने कहा, "वे गुलाम जिनके स्वामी हैं जो विश्वासी भी हैं, उन्हें अपने स्वामियों को कम सम्मान नहीं दिखाना चाहिए क्योंकि वे मसीह में साथी विश्वासी हैं। इसके बजाय, उन गुलामों को अपने स्वामियों के लिए और भी कड़ी मेहनत करनी चाहिए, क्योंकि जो स्वामी के लिए वे काम करते हैं वे भी विश्वासी हैं। विश्वासी स्वामी गुलामों से प्रेम करते हैं, और विश्वासी गुलाम स्वामियों से प्रेम करते हैं।"</w:t>
      </w:r>
    </w:p>
    <w:p>
      <w:pPr/>
      <w:r>
        <w:rPr>
          <w:lang w:val="hi_IN" w:bidi="hi_IN"/>
        </w:rPr>
      </w:r>
      <w:r>
        <w:rPr>
          <w:lang w:val="hi_IN" w:bidi="hi_IN"/>
        </w:rPr>
        <w:t>नाटक को रोकें। उस व्यक्ति से पूछें जो गुलाम का किरदार निभाता है,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जब मैं किसी सहविश्वासी के लिए प्रेम दिखाने के लिए काम करता हूँ, बजाय कि मुझे मजबूरी से करना पड़े, तो काम करना आसान होता है।</w:t>
      </w:r>
    </w:p>
    <w:p>
      <w:pPr>
        <w:pStyle w:val="ListBullet"/>
        <w:spacing w:line="240" w:lineRule="auto"/>
        <w:ind w:left="720"/>
      </w:pPr>
      <w:r>
        <w:rPr>
          <w:lang w:val="hi_IN" w:bidi="hi_IN"/>
        </w:rPr>
      </w:r>
      <w:r>
        <w:rPr>
          <w:lang w:val="hi_IN" w:bidi="hi_IN"/>
        </w:rPr>
        <w:t>मैं कभी-कभी निराश या क्रोधित होता हूँ कि मुझे अन्य विश्वासियों से अधिक मेहनत करनी पड़ती है, लेकिन मुझे भरोसा है कि परमेश्वर निष्पक्ष है और फिर भी मुझ पर दया दिखाएगा।</w:t>
      </w:r>
    </w:p>
    <w:p>
      <w:pPr>
        <w:pStyle w:val="ListBullet"/>
        <w:spacing w:line="240" w:lineRule="auto"/>
        <w:ind w:left="720"/>
      </w:pPr>
      <w:r>
        <w:rPr>
          <w:lang w:val="hi_IN" w:bidi="hi_IN"/>
        </w:rPr>
      </w:r>
      <w:r>
        <w:rPr>
          <w:lang w:val="hi_IN" w:bidi="hi_IN"/>
        </w:rPr>
        <w:t>यह एक कठिन आज्ञा की तरह लगता है जिसका पालन करना है। मुझे वह करने के लिए मदद की आवश्यकता होगी जो परमेश्वर मुझसे कहता है! मुझे खुशी है कि पवित्र आत्मा मुझे उस काम का पालन करने में मदद करता है जो परमेश्वर ने मुझे करने के लिए कहा है।</w:t>
      </w:r>
    </w:p>
    <w:p>
      <w:pPr/>
      <w:r>
        <w:rPr>
          <w:lang w:val="hi_IN" w:bidi="hi_IN"/>
        </w:rPr>
      </w:r>
      <w:r>
        <w:rPr>
          <w:lang w:val="hi_IN" w:bidi="hi_IN"/>
        </w:rPr>
        <w:t>उस व्यक्ति से पूछें जो स्वामियों का किरदार निभाता है जो विश्वासियों हैं,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जब पौलुस गुलामों से कहता है कि उन्हें मुझसे प्रेम दिखाना चाहिए क्योंकि मैं उनका भाई हूँ, तो मुझे अपने गुलामों को भी प्रेम दिखाना चाहिए, क्योंकि वे मेरे भाई हैं। मुझे उनके साथ दयालु व्यवहार करना चाहिए और मेरे लिए काम करना कठिन नहीं बनाना चाहिए; या</w:t>
      </w:r>
    </w:p>
    <w:p>
      <w:pPr>
        <w:pStyle w:val="ListBullet"/>
        <w:spacing w:line="240" w:lineRule="auto"/>
        <w:ind w:left="720"/>
      </w:pPr>
      <w:r>
        <w:rPr>
          <w:lang w:val="hi_IN" w:bidi="hi_IN"/>
        </w:rPr>
      </w:r>
      <w:r>
        <w:rPr>
          <w:lang w:val="hi_IN" w:bidi="hi_IN"/>
        </w:rPr>
        <w:t>मैं शर्मिंदा होता हूँ जब मेरे गुलाम मेरी बात नहीं सुनते हैं और मेरा अनादर करते हैं। अन्य लोग सोचते हैं कि वे जो विश्वास करते हैं उसके कारण, मेरे गुलाम मेरे प्रति अनादर दिखाते हैं। वे यह भी सोचते हैं कि मैं मूर्ख हूँ क्योंकि मैं उसी बात पर विश्वास करता हूँ जिसकी वजह से मेरे गुलाम मेरा अनादर करते हैं; या</w:t>
      </w:r>
    </w:p>
    <w:p>
      <w:pPr>
        <w:pStyle w:val="ListBullet"/>
        <w:spacing w:line="240" w:lineRule="auto"/>
        <w:ind w:left="720"/>
      </w:pPr>
      <w:r>
        <w:rPr>
          <w:lang w:val="hi_IN" w:bidi="hi_IN"/>
        </w:rPr>
      </w:r>
      <w:r>
        <w:rPr>
          <w:lang w:val="hi_IN" w:bidi="hi_IN"/>
        </w:rPr>
        <w:t>यदि कोई गुलाम मेरा भाई है, तो शायद मुझे उसके साथ उचित व्यवहार करना चाहिए और उसे मेरे लिए किए गए काम के लिए मजदूरी देना चाहिए।</w:t>
      </w:r>
    </w:p>
    <w:p>
      <w:pPr/>
      <w:r>
        <w:rPr>
          <w:lang w:val="hi_IN" w:bidi="hi_IN"/>
        </w:rPr>
      </w:r>
      <w:r>
        <w:rPr>
          <w:b/>
          <w:lang w:val="hi_IN" w:bidi="hi_IN"/>
        </w:rPr>
        <w:t>यह रिकॉर्डिंग का अंत है।</w:t>
      </w:r>
      <w:r>
        <w:rPr>
          <w:lang w:val="hi_IN" w:bidi="hi_IN"/>
        </w:rPr>
      </w:r>
    </w:p>
    <w:p>
      <w:pPr>
        <w:pStyle w:val="Heading3"/>
      </w:pPr>
      <w:r>
        <w:rPr>
          <w:lang w:val="hi_IN" w:bidi="hi_IN"/>
        </w:rPr>
        <w:t>आवश्यक जानकारी</w:t>
      </w:r>
    </w:p>
    <w:p>
      <w:pPr/>
      <w:r>
        <w:rPr>
          <w:lang w:val="hi_IN" w:bidi="hi_IN"/>
        </w:rPr>
      </w:r>
      <w:r>
        <w:rPr>
          <w:lang w:val="hi_IN" w:bidi="hi_IN"/>
        </w:rPr>
        <w:t>1 तीमुथियुस 6:1–2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तीमुथियुस को निर्देश देता है जो उसे उन विश्वासियों को बताना है जो </w:t>
      </w:r>
      <w:r>
        <w:rPr>
          <w:b/>
          <w:lang w:val="hi_IN" w:bidi="hi_IN"/>
        </w:rPr>
        <w:t>गुलाम</w:t>
      </w:r>
      <w:r>
        <w:rPr>
          <w:lang w:val="hi_IN" w:bidi="hi_IN"/>
        </w:rPr>
        <w:t xml:space="preserve"> हैं। गुलाम अन्य लोगों के लिए काम करते थे और आमतौर पर उन्हें अपना काम छोड़ने का कोई अधिकार नहीं होता था। गुलाम के बारे में अधिक जानकारी के लिए मुख्य शब्दावली को देखें। गुलाम के लिए उसी शब्द या वाक्यांश का उपयोग करें जो आपने पिछले भागों में उपयोग किया है। </w:t>
      </w:r>
    </w:p>
    <w:p>
      <w:pPr/>
      <w:r>
        <w:rPr>
          <w:lang w:val="hi_IN" w:bidi="hi_IN"/>
        </w:rPr>
      </w:r>
      <w:r>
        <w:rPr>
          <w:lang w:val="hi_IN" w:bidi="hi_IN"/>
        </w:rPr>
        <w:t xml:space="preserve">गुलामों को अपने </w:t>
      </w:r>
      <w:r>
        <w:rPr>
          <w:b/>
          <w:lang w:val="hi_IN" w:bidi="hi_IN"/>
        </w:rPr>
        <w:t>स्वामियों</w:t>
      </w:r>
      <w:r>
        <w:rPr>
          <w:lang w:val="hi_IN" w:bidi="hi_IN"/>
        </w:rPr>
        <w:t xml:space="preserve"> के साथ सम्मान के साथ व्यवहार करना चाहिए। स्वामी किसी ऊँचे पद या स्थिति में रहने वाले व्यक्ति के लिए सम्मानजनक उपाधि है। पौलुस उन स्वामियों के बारे में बात कर रहा है जो अन्य लोगों को गुलाम के रूप में रखते हैं।</w:t>
      </w:r>
    </w:p>
    <w:p>
      <w:pPr/>
      <w:r>
        <w:rPr>
          <w:lang w:val="hi_IN" w:bidi="hi_IN"/>
        </w:rPr>
      </w:r>
      <w:r>
        <w:rPr>
          <w:lang w:val="hi_IN" w:bidi="hi_IN"/>
        </w:rPr>
        <w:t>यहाँ रुकें और समूह के रूप में चर्चा करें कि आप स्वामी के लिए किस शब्द या वाक्यांश का इस्तेमाल करेंगे। अधिक जानकारी के लिए मुख्य शब्दावली में स्वामी शब्द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यदि गुलाम अपने स्वामियों के साथ सम्मान के साथ व्यवहार नहीं करते हैं, तो अन्य लोग परमेश्वर या उसकी शिक्षा या </w:t>
      </w:r>
      <w:r>
        <w:rPr>
          <w:b/>
          <w:lang w:val="hi_IN" w:bidi="hi_IN"/>
        </w:rPr>
        <w:t>सिद्धान्त</w:t>
      </w:r>
      <w:r>
        <w:rPr>
          <w:lang w:val="hi_IN" w:bidi="hi_IN"/>
        </w:rPr>
        <w:t xml:space="preserve"> को </w:t>
      </w:r>
      <w:r>
        <w:rPr>
          <w:b/>
          <w:lang w:val="hi_IN" w:bidi="hi_IN"/>
        </w:rPr>
        <w:t>निन्दा करेंगे</w:t>
      </w:r>
      <w:r>
        <w:rPr>
          <w:lang w:val="hi_IN" w:bidi="hi_IN"/>
        </w:rPr>
        <w:t xml:space="preserve">। निन्दा करने का अर्थ है किसी के बारे में बुरा बोलना और किसी का अपमान करना। जो कोई परमेश्वर को श्राप देता है, उसका अपमान करता है, परमेश्वर का अनादर करता, या उसको कम शक्तिशाली या कम महत्वपूर्ण दिखाता है, वह परमेश्वर की निन्दा करता है। सिद्धान्त और निन्दा के बारे में अधिक जानकारी के लिए, मुख्य शब्दावली को देखें। सिद्धान्त और निन्दा के लिए उन्हीं शब्दों या वाक्यांशों का उपयोग करें जो आपने पिछले भागों में उपयोग किए हैं। </w:t>
      </w:r>
    </w:p>
    <w:p>
      <w:pPr/>
      <w:r>
        <w:rPr>
          <w:lang w:val="hi_IN" w:bidi="hi_IN"/>
        </w:rPr>
      </w:r>
      <w:r>
        <w:rPr>
          <w:lang w:val="hi_IN" w:bidi="hi_IN"/>
        </w:rPr>
        <w:t xml:space="preserve">पौलुस कहता है कि विश्वास करने वाले स्वामी गुलाम के </w:t>
      </w:r>
      <w:r>
        <w:rPr>
          <w:b/>
          <w:lang w:val="hi_IN" w:bidi="hi_IN"/>
        </w:rPr>
        <w:t>भाई</w:t>
      </w:r>
      <w:r>
        <w:rPr>
          <w:lang w:val="hi_IN" w:bidi="hi_IN"/>
        </w:rPr>
        <w:t xml:space="preserve"> हैं। चूँकि परमेश्वर सभी विश्वासियों का पिता है, इसलिए सभी विश्वासी भाइयों और बहनों की तरह हैं। इसलिए पौलुस अक्सर साथी विश्वासियों के लिए भाई शब्द का उपयोग करता है। भाइयों के बारे में अधिक जानकारी के लिए मुख्य शब्दावली में विश्वासियों शब्द देखें। भाइयों या भाइयों और बहनों के लिए उसी शब्द या वाक्यांश का उपयोग करें जो आपने पिछले भागों में उपयोग किया है।</w:t>
      </w:r>
    </w:p>
    <w:p>
      <w:pPr/>
      <w:r>
        <w:rPr>
          <w:lang w:val="hi_IN" w:bidi="hi_IN"/>
        </w:rPr>
      </w:r>
      <w:r>
        <w:rPr>
          <w:b/>
          <w:lang w:val="hi_IN" w:bidi="hi_IN"/>
        </w:rPr>
        <w:t>यह रिकॉर्डिंग का अंत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हर एक सदस्य को पाठ्यांश के इस अंतिम संस्करण को बताने का अभ्यास करना चाहिए।</w:t>
      </w:r>
    </w:p>
    <w:p>
      <w:pPr/>
      <w:r>
        <w:rPr>
          <w:lang w:val="hi_IN" w:bidi="hi_IN"/>
        </w:rPr>
      </w:r>
      <w:r>
        <w:rPr>
          <w:b/>
          <w:lang w:val="hi_IN" w:bidi="hi_IN"/>
        </w:rPr>
        <w:t>यह रिकॉर्डिंग का अंत है।</w:t>
      </w:r>
      <w:r>
        <w:rPr>
          <w:lang w:val="hi_IN" w:bidi="hi_IN"/>
        </w:rPr>
      </w:r>
      <w:r>
        <w:rPr>
          <w:lang w:val="hi_IN" w:bidi="hi_IN"/>
        </w:rPr>
      </w:r>
    </w:p>
    <w:p>
      <w:pPr/>
      <w:r>
        <w:rPr>
          <w:lang w:val="hi_IN" w:bidi="hi_IN"/>
        </w:rPr>
      </w:r>
    </w:p>
    <w:p>
      <w:pPr>
        <w:pStyle w:val="Heading2"/>
      </w:pPr>
      <w:r>
        <w:rPr>
          <w:lang w:val="hi_IN" w:bidi="hi_IN"/>
        </w:rPr>
        <w:t>1 तीमुथियुस 6:2f–10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तीमुथियुस 6:2–10 को सुनें और अपने मन में रखें।</w:t>
      </w:r>
    </w:p>
    <w:p>
      <w:pPr/>
      <w:r>
        <w:rPr>
          <w:lang w:val="hi_IN" w:bidi="hi_IN"/>
        </w:rPr>
      </w:r>
      <w:r>
        <w:rPr>
          <w:lang w:val="hi_IN" w:bidi="hi_IN"/>
        </w:rPr>
        <w:t xml:space="preserve">यदि सम्भव हो, तो 1 तीमुथियुस 6:2–10 के ऑडियो संस्करण को तीन बार, तीन अलग-अलग अनुवादों में सुनें। </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और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परिचय</w:t>
      </w:r>
    </w:p>
    <w:p>
      <w:pPr/>
      <w:r>
        <w:rPr>
          <w:lang w:val="hi_IN" w:bidi="hi_IN"/>
        </w:rPr>
      </w:r>
      <w:r>
        <w:rPr>
          <w:lang w:val="hi_IN" w:bidi="hi_IN"/>
        </w:rPr>
        <w:t>1 तीमुथियुस 6:2–10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पौलुस इस बारे में बात कर रहा है कि कलीसिया के विभिन्न समूहों को कैसे व्यवहार करना चाहिए। अब, अपने पत्र के इस भाग में, पौलुस तीमुथियुस को फिर से झूठे शिक्षकों के बारे में चेतावनी देता है—अर्थात ऐसे लोगों के बारे में जो असत्य बातें सिखाते हैं। ये झूठे शिक्षक कई तरह से गलत आचरण करते हैं, लेकिन विशेष रूप से तब जब वे परमेश्वर के बारे में सिखाते हुए धन कमाने की कोशिश करते हैं। पौलुस कहता है कि बहुत अधिक धन की इच्छा करना खतरनाक है, और इसके बजाय विश्वासियों को जो कुछ उनके पास है उसी में संतुष्ट रहना चाहिए।</w:t>
      </w:r>
    </w:p>
    <w:p>
      <w:pPr/>
      <w:r>
        <w:rPr>
          <w:lang w:val="hi_IN" w:bidi="hi_IN"/>
        </w:rPr>
      </w:r>
      <w:r>
        <w:rPr>
          <w:lang w:val="hi_IN" w:bidi="hi_IN"/>
        </w:rPr>
        <w:t>पत्र का यह भाग उस पहले कथन से शुरू होता है, जहाँ पौलुस तीमुथियुस को सच्ची शिक्षा देने की याद दिलाता है, ताकि लोग यह पहचान सकें कि क्या सत्य है और झूठे या बुरे शिक्षक क्या कहते हैं। पौलुस और तीमुथियुस वही सिखाते हैं जो मसीह ने पृथ्वी पर जीवित रहते हुए सिखाया और जो मसीह ने पौलुस जैसे लोगों के माध्यम से सिखाया है। हालाँकि, ऐसे लोग हैं, जो झूठे शिक्षक हैं, जो मसीह और उसके संदेश के बारे में ऐसी बातें सिखाते हैं, जो मसीह, पौलुस और तीमुथियुस की शिक्षा से अलग हैं। ये झूठे शिक्षक गर्व करते हैं और सोचते हैं कि वे मसीह से बेहतर जानते हैं। हालाँकि, ये शिक्षक वास्तव में यह नहीं समझते कि वे क्या सिखाते हैं। इसका परिणाम यह होता है कि ये झूठे शिक्षक और उनके अनुयायी दूसरों के साथ बहस करना और असहमति रखना पसंद करते हैं। फिर वे दूसरों की चीज़ों से ईर्ष्या करते हैं या उसे पाने की तीव्र इच्छा रखते हैं और समूहों में विभाजित हो जाते हैं। वे एक-दूसरे के बारे में कठोर और बुराई भरी बातें कहते हैं और एक-दूसरे के बारे में बुराई पर विश्वास करने लगते हैं, भले ही उन बुराइयों का कोई प्रमाण न हो! ये लोग लगातार बहस करते हैं और उनकी सोच अब पूरी तरह से बुरी या दुष्ट हो गई है। ये लोग अब सत्य को नहीं समझते हैं।</w:t>
      </w:r>
    </w:p>
    <w:p>
      <w:pPr/>
      <w:r>
        <w:rPr>
          <w:lang w:val="hi_IN" w:bidi="hi_IN"/>
        </w:rPr>
      </w:r>
      <w:r>
        <w:rPr>
          <w:lang w:val="hi_IN" w:bidi="hi_IN"/>
        </w:rPr>
        <w:t>यहाँ रुकें और समूह में इस प्रश्न पर चर्चा करें: आपकी संस्कृति में, अच्छे धार्मिक अगुवे कैसे व्यवहार करते हैं? अब कुछ बुरे धार्मिक अगुवों के बारे में सोचें, जिनका आप आदर नहीं करते हैं। वे कैसे व्यवहार करते हैं? आप उन लोगों का आदर क्यों नहीं करते हैं? इस ऑडियो को यहाँ रोकें।</w:t>
      </w:r>
    </w:p>
    <w:p>
      <w:pPr/>
      <w:r>
        <w:rPr>
          <w:lang w:val="hi_IN" w:bidi="hi_IN"/>
        </w:rPr>
      </w:r>
      <w:r>
        <w:rPr>
          <w:lang w:val="hi_IN" w:bidi="hi_IN"/>
        </w:rPr>
        <w:t>यह लोग एक और झूठ पर विश्वास करते है कि भक्ति, या ऐसा जीवन जीना जो परमेश्वर को भाए, धन पाने का एक तरीका है! पौलुस के समय में, लोग अक्सर एक नगर से दूसरे नगर में जाकर अलग-अलग धर्मों को सिखाकर धन कमाते थे। ये शिक्षक दूसरों से परमेश्वर के बारे में अपनी शिक्षा सुनने के लिए धन लेते थे। इफिसुस के झूठे शिक्षक भी यही करने की कोशिश कर रहे हैं।</w:t>
      </w:r>
    </w:p>
    <w:p>
      <w:pPr/>
      <w:r>
        <w:rPr>
          <w:lang w:val="hi_IN" w:bidi="hi_IN"/>
        </w:rPr>
      </w:r>
      <w:r>
        <w:rPr>
          <w:lang w:val="hi_IN" w:bidi="hi_IN"/>
        </w:rPr>
        <w:t>यहाँ रुकें और समूह में इस प्रश्न पर चर्चा करें: आपकी संस्कृति में, जब धार्मिक अगुवे यात्रा करते हैं, तो वे अपने भोजन, यात्रा या आवास का खर्च कैसे देते हैं? धार्मिक शिक्षकों को धन का क्या करना चाहिए? इस ऑडियो को यहाँ रोकें।</w:t>
      </w:r>
    </w:p>
    <w:p>
      <w:pPr/>
      <w:r>
        <w:rPr>
          <w:lang w:val="hi_IN" w:bidi="hi_IN"/>
        </w:rPr>
      </w:r>
      <w:r>
        <w:rPr>
          <w:lang w:val="hi_IN" w:bidi="hi_IN"/>
        </w:rPr>
        <w:t>लोग भक्ति, अर्थात परमेश्वर की इच्छा के अनुसार आचरण करने से कुछ प्राप्त करते हैं, लेकिन पौलुस कहते हैं कि वह धन नहीं है! जब लोग भक्ति के अनुसार व्यवहार करते हैं और जो कुछ परमेश्वर ने उन्हें दिया है उससे संतुष्ट रहते हैं, तो वे अब और अनन्त काल तक परमेश्वर के साथ अच्छे जीवन जीते हैं। ये लोग पृथ्वी पर और अधिक धन पाने के लिए चिंतित या व्याकुल नहीं होंगे। इसके बजाय, ये लोग विश्वास करते हैं कि परमेश्वर उनकी जरूरतों की व्यवस्था करेंगे और वे उस समय की प्रतीक्षा करते हैं जब वे परमेश्वर के साथ जीवन बिताएंगे।</w:t>
      </w:r>
    </w:p>
    <w:p>
      <w:pPr/>
      <w:r>
        <w:rPr>
          <w:lang w:val="hi_IN" w:bidi="hi_IN"/>
        </w:rPr>
      </w:r>
      <w:r>
        <w:rPr>
          <w:lang w:val="hi_IN" w:bidi="hi_IN"/>
        </w:rPr>
        <w:t>पौलुस समझाता है कि लोग किसी भी चीज़ को हमेशा के लिए नहीं रख सकते या उसका मालिक नहीं बन सकते। जब कोई व्यक्ति पैदा होता है, तो वह संसार में कुछ भी नहीं लाता है। उस व्यक्ति के पास न तो कोई धन है, न संपत्ति, और न ही कोई कपड़े! जब लोग मरते हैं, तो उनकी स्थिति भी ऐसी ही होगी। जो कुछ भी उन लोगों के पास था, वह सब अभी भी इस दुनिया में रहेगा ताकि दूसरे लोग उसका उपयोग कर सकें। कोई भी व्यक्ति मरने के बाद किसी भी धन या संपत्ति को नहीं रख सकता। इसलिए अपने जीवन में आवश्यकता से अधिक धन और संपत्ति इकट्ठा करना व्यर्थ है। इसके बजाय, लोगों को केवल उन चीजों से संतुष्ट होना चाहिए जिनकी उन्हें आवश्यकता है, जैसे कि भोजन और कपड़े।</w:t>
      </w:r>
    </w:p>
    <w:p>
      <w:pPr/>
      <w:r>
        <w:rPr>
          <w:lang w:val="hi_IN" w:bidi="hi_IN"/>
        </w:rPr>
      </w:r>
      <w:r>
        <w:rPr>
          <w:lang w:val="hi_IN" w:bidi="hi_IN"/>
        </w:rPr>
        <w:t>यहाँ रुकें और समूह में इस प्रश्न पर चर्चा करें: आपकी संस्कृति में, जब कोई व्यक्ति मर जाता है, तो उस व्यक्ति की चीज़ों का क्या होता है? लोग क्या मानते हैं कि मृत लोगों को उनके मृत्यु के बाद के जीवन में इस दुनिया से क्या चाहिए? इस ऑडियो को यहाँ रोकें।</w:t>
      </w:r>
    </w:p>
    <w:p>
      <w:pPr/>
      <w:r>
        <w:rPr>
          <w:lang w:val="hi_IN" w:bidi="hi_IN"/>
        </w:rPr>
      </w:r>
      <w:r>
        <w:rPr>
          <w:lang w:val="hi_IN" w:bidi="hi_IN"/>
        </w:rPr>
        <w:t>यहाँ रुकें और इस प्रश्न पर समूह में चर्चा कीजिए: लोग क्या-क्या बातें कहते हैं कि आपको कैसे जीवन जीना चाहिए ताकि आप अपने जीवन से खुश और संतुष्ट रह सकें? कुछ सलाह अच्छी और सहायक होती है, और कुछ नहीं! किस प्रकार के लोग बेहतर सलाह देते हैं? आपको यह क्यों लगता है? इस ऑडियो को यहाँ रोकें।</w:t>
      </w:r>
    </w:p>
    <w:p>
      <w:pPr/>
      <w:r>
        <w:rPr>
          <w:lang w:val="hi_IN" w:bidi="hi_IN"/>
        </w:rPr>
      </w:r>
      <w:r>
        <w:rPr>
          <w:lang w:val="hi_IN" w:bidi="hi_IN"/>
        </w:rPr>
        <w:t>पौलुस समझाता है कि अगर कोई व्यक्ति किसी भी चीज़ से अधिक धन का लालच रखता है, तो वह व्यक्ति खतरे में है। ये लोग प्रलोभन महसूस करते हैं, अर्थात ऐसी चीज़ों की इच्छा करते हैं जो विवेकहीन और पापपूर्ण हैं और जो उन्हें या दूसरों को नुकसान पहुँचा सकती हैं। यदि लोग ये काम करते हैं, तो वे अपने जीवन को नष्ट कर देंगे। इसका मतलब यह नहीं कि वे स्वयं की हत्या कर दें, बल्कि यह है कि वे अपने जीवन में महत्वपूर्ण और अच्छे रिश्तों, सोचने के तरीकों, आदतों, और किसी भी चीज़ को नष्ट कर देते हैं जो उनके जीवन में खुशियाँ लाती हैं।</w:t>
      </w:r>
    </w:p>
    <w:p>
      <w:pPr/>
      <w:r>
        <w:rPr>
          <w:lang w:val="hi_IN" w:bidi="hi_IN"/>
        </w:rPr>
      </w:r>
      <w:r>
        <w:rPr>
          <w:lang w:val="hi_IN" w:bidi="hi_IN"/>
        </w:rPr>
        <w:t>पौलुस समझाता है कि जिस तरह से लोग धन से प्रेम करते हैं, उसी कारण लोग अक्सर सभी प्रकार के बुरे काम करते हैं। जब लोग धन को किसी भी चीज़ से अधिक पसंद या महत्व देने लगते हैं, तो वे बुरे काम करने लगते हैं और हर तरह की परेशानी झेलते हैं। उदाहरण के लिए, जब लोग अमीर बनना चाहते हैं, तो वे आसानी से स्वार्थी हो सकते हैं। वे लोग धोखा दे सकते हैं, झूठ बोल सकते हैं, चोरी कर सकते हैं, ईर्ष्या कर सकते हैं, या झगड़ा कर सकते हैं। वे लोगों से नफरत कर सकते हैं, उन्हें चोट पहुँचा सकते हैं, और यहाँ तक कि उन्हें मार भी सकते हैं।</w:t>
      </w:r>
    </w:p>
    <w:p>
      <w:pPr/>
      <w:r>
        <w:rPr>
          <w:lang w:val="hi_IN" w:bidi="hi_IN"/>
        </w:rPr>
      </w:r>
      <w:r>
        <w:rPr>
          <w:lang w:val="hi_IN" w:bidi="hi_IN"/>
        </w:rPr>
        <w:t>कुछ लोग जो धन की इच्छा रखते हैं, उन्होंने सत्य पर विश्वास करना बंद कर दिया है और अपने आप को चोट पहुँचाया है, मानो उन्होंने अपने आप को चाकू से घायल किया हो। वे लोग अक्सर बहुत दुख सहते हैं। वे लोग दोषी और चिंतित महसूस करते हैं। वे लोग शोक और दुख महसूस करते हैं। यह उस आशा और आनंद से बहुत अलग है जो विश्वासियों को तब महसूस होती है जब वे परमेश्वर को खुश करने के लिए भक्तिपूर्ण जीवन जीते हैं। फिर उन विश्वासियों का परमेश्वर और अन्य विश्वासियों के साथ एक अच्छा रिश्ता है!</w:t>
      </w:r>
    </w:p>
    <w:p>
      <w:pPr/>
      <w:r>
        <w:rPr>
          <w:lang w:val="hi_IN" w:bidi="hi_IN"/>
        </w:rPr>
      </w:r>
      <w:r>
        <w:rPr>
          <w:lang w:val="hi_IN" w:bidi="hi_IN"/>
        </w:rPr>
        <w:t>यहाँ रुकें और समूह में इस प्रश्न पर चर्चा करें: किसी ऐसे व्यक्ति की कहानी बताएँ जो अमीर बनना चाहता था, लेकिन जब उसे बहुत पैसा मिला, तो वह खुश नहीं था। आपको क्या लगता है कि वे लोग क्यों खुश नहीं थे?</w:t>
      </w:r>
    </w:p>
    <w:p>
      <w:pPr/>
      <w:r>
        <w:rPr>
          <w:lang w:val="hi_IN" w:bidi="hi_IN"/>
        </w:rPr>
      </w:r>
      <w:r>
        <w:rPr>
          <w:b/>
          <w:lang w:val="hi_IN" w:bidi="hi_IN"/>
        </w:rPr>
        <w:t>यह रिकॉर्डिंग का अंत है।</w:t>
      </w:r>
      <w:r>
        <w:rPr>
          <w:lang w:val="hi_IN" w:bidi="hi_IN"/>
        </w:rPr>
      </w:r>
    </w:p>
    <w:p>
      <w:pPr>
        <w:pStyle w:val="Heading3"/>
      </w:pPr>
      <w:r>
        <w:rPr>
          <w:lang w:val="hi_IN" w:bidi="hi_IN"/>
        </w:rPr>
        <w:t>घटनाओं को समझाना</w:t>
      </w:r>
    </w:p>
    <w:p>
      <w:pPr/>
      <w:r>
        <w:rPr>
          <w:lang w:val="hi_IN" w:bidi="hi_IN"/>
        </w:rPr>
      </w:r>
      <w:r>
        <w:rPr>
          <w:lang w:val="hi_IN" w:bidi="hi_IN"/>
        </w:rPr>
        <w:t>1 तीमुथियुस 6:2–10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में तीन हिस्से हैं। </w:t>
      </w:r>
    </w:p>
    <w:p>
      <w:pPr/>
      <w:r>
        <w:rPr>
          <w:lang w:val="hi_IN" w:bidi="hi_IN"/>
        </w:rPr>
      </w:r>
      <w:r>
        <w:rPr>
          <w:b/>
          <w:lang w:val="hi_IN" w:bidi="hi_IN"/>
        </w:rPr>
        <w:t>पहले भाग में:</w:t>
      </w:r>
      <w:r>
        <w:rPr>
          <w:lang w:val="hi_IN" w:bidi="hi_IN"/>
        </w:rPr>
        <w:t xml:space="preserve"> पौलुस तीमुथियुस को झूठे शिक्षकों के बारे में चेतावनी देता है, जो मसीह और उसके संदेश के बारे में ऐसी बातें सिखाते हैं जो सच नहीं हैं। ये शिक्षक उन महत्वहीन मुद्दों पर चर्चा करते हैं जो बहस का कारण बनते हैं। ये शिक्षक यह नहीं समझते कि कैसे पता करें कि क्या सत्य है और क्या झूठ। ये शिक्षक सोचते हैं कि परमेश्वर के बारे में सिखाना केवल अमीर बनने का एक तरीका है।</w:t>
      </w:r>
    </w:p>
    <w:p>
      <w:pPr/>
      <w:r>
        <w:rPr>
          <w:lang w:val="hi_IN" w:bidi="hi_IN"/>
        </w:rPr>
      </w:r>
      <w:r>
        <w:rPr>
          <w:b/>
          <w:lang w:val="hi_IN" w:bidi="hi_IN"/>
        </w:rPr>
        <w:t>दूसरे भाग में:</w:t>
      </w:r>
      <w:r>
        <w:rPr>
          <w:lang w:val="hi_IN" w:bidi="hi_IN"/>
        </w:rPr>
        <w:t xml:space="preserve"> पौलुस समझाता है कि कोई व्यक्ति केवल तभी खुश होता है जब वह परमेश्वर की आज्ञा मानता है, न कि तब उसके पास बहुत पैसा हो।</w:t>
      </w:r>
    </w:p>
    <w:p>
      <w:pPr/>
      <w:r>
        <w:rPr>
          <w:lang w:val="hi_IN" w:bidi="hi_IN"/>
        </w:rPr>
      </w:r>
      <w:r>
        <w:rPr>
          <w:b/>
          <w:lang w:val="hi_IN" w:bidi="hi_IN"/>
        </w:rPr>
        <w:t>तीसरे भाग में:</w:t>
      </w:r>
      <w:r>
        <w:rPr>
          <w:lang w:val="hi_IN" w:bidi="hi_IN"/>
        </w:rPr>
        <w:t xml:space="preserve"> जो लोग अमीर बनना चाहते हैं, वे खतरनाक और बुरे काम करना चाहेंगे जो उन्हें नष्ट कर देंगे। ये लोग अपने आप को चोट पहुँचाते हैं क्योंकि वे सत्य पर विश्वास करना बंद कर देते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विश्वासी</w:t>
      </w:r>
    </w:p>
    <w:p>
      <w:pPr>
        <w:pStyle w:val="ListBullet"/>
        <w:spacing w:line="240" w:lineRule="auto"/>
        <w:ind w:left="720"/>
      </w:pPr>
      <w:r>
        <w:rPr>
          <w:lang w:val="hi_IN" w:bidi="hi_IN"/>
        </w:rPr>
      </w:r>
      <w:r>
        <w:rPr>
          <w:lang w:val="hi_IN" w:bidi="hi_IN"/>
        </w:rPr>
        <w:t>झूठे शिक्षक, जो अमीर बनना चाहते हैं</w:t>
      </w:r>
    </w:p>
    <w:p>
      <w:pPr>
        <w:pStyle w:val="ListBullet"/>
        <w:spacing w:line="240" w:lineRule="auto"/>
        <w:ind w:left="720"/>
      </w:pPr>
      <w:r>
        <w:rPr>
          <w:lang w:val="hi_IN" w:bidi="hi_IN"/>
        </w:rPr>
      </w:r>
      <w:r>
        <w:rPr>
          <w:lang w:val="hi_IN" w:bidi="hi_IN"/>
        </w:rPr>
        <w:t>वे लोग जो झूठे शिक्षकों की बात सुनते हैं और अमीर होने की तीव्र इच्छा रखते हैं</w:t>
      </w:r>
    </w:p>
    <w:p>
      <w:pPr>
        <w:pStyle w:val="ListBullet"/>
        <w:spacing w:line="240" w:lineRule="auto"/>
        <w:ind w:left="720"/>
      </w:pPr>
      <w:r>
        <w:rPr>
          <w:lang w:val="hi_IN" w:bidi="hi_IN"/>
        </w:rPr>
      </w:r>
      <w:r>
        <w:rPr>
          <w:lang w:val="hi_IN" w:bidi="hi_IN"/>
        </w:rPr>
        <w:t>और प्रभु यीशु मसीह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याद रखें, इस पत्र की शुरुआत में, पौलुस ने तीमुथियुस को झूठे शिक्षकों के बारे में चेतावनी दी थी जो परमेश्वर की व्यवस्था को नहीं समझते हैं। अब, पत्र के इस भाग में, पौलुस समझाता है कि झूठे शिक्षक यह नहीं समझते कि भक्ति क्या है या सच्चा धन क्या है। पत्र का यह भाग अगले भाग के साथ तुलना तैयार करता है, जहाँ पौलुस बताएगा कि एक विश्वासि कैसे सच्चा धन, अर्थात परमेश्वर के साथ अच्छा रिश्ता, पा सकता है।</w:t>
      </w:r>
    </w:p>
    <w:p>
      <w:pPr/>
      <w:r>
        <w:rPr>
          <w:lang w:val="hi_IN" w:bidi="hi_IN"/>
        </w:rPr>
      </w:r>
      <w:r>
        <w:rPr>
          <w:lang w:val="hi_IN" w:bidi="hi_IN"/>
        </w:rPr>
        <w:t>इस भाग का पहला हिस्सा पद दो के अंतिम वाक्य से शुरू होता है, जब पौलुस दासों के बारे में बात करना समाप्त करता है और भक्ति के बारे में बात करना शुरू करता है। पौलुस तीमुथियुस को याद दिलाता है कि उसे इस पत्र में लिखी बातें केवल सिखानी नहीं चाहिए, बल्कि विश्वासियों से भी आग्रह करना चाहिए कि वे इन शिक्षाओं का पालन करें। पौलुस और तीमुथियुस जो सिखाते हैं वह प्रभु यीशु मसीह की ओर से है। यह शिक्षा सुदृढ़ या ठीक है, अर्थात यह सही और सहायक है, जैसे स्वस्थ भोजन किसी व्यक्ति के लिए अच्छा और लाभकारी होता है। यह भक्तिपूर्ण शिक्षा है, अर्थात यह ऐसी शिक्षा है जो लोगों को उस प्रकार से आचरण करने में मदद करती है जैसा परमेश्वर चाहता है।</w:t>
      </w:r>
    </w:p>
    <w:p>
      <w:pPr/>
      <w:r>
        <w:rPr>
          <w:lang w:val="hi_IN" w:bidi="hi_IN"/>
        </w:rPr>
      </w:r>
      <w:r>
        <w:rPr>
          <w:lang w:val="hi_IN" w:bidi="hi_IN"/>
        </w:rPr>
        <w:t>ये अन्य शिक्षक मसीह से सहमत नहीं हैं। पौलुस कहते हैं कि ये शिक्षक घमंडी हैं, क्योंकि उन्हें लगता है कि वे मसीह से बेहतर जानते हैं, लेकिन वास्तव में वे कुछ भी समझते नहीं। पौलुस का यह अर्थ नहीं था कि झूठे शिक्षकों को कुछ भी समझ में नहीं आया। पौलुस का तात्पर्य यह था कि झूठे शिक्षक वास्तव में यह नहीं समझते कि वे परमेश्वर के बारे में क्या सिखा रहे हैं। पौलुस कहते हैं कि इन शिक्षकों की रुचियाँ अस्वस्थ हैं, जो उन्हें वैसे ही नुकसान पहुँचाती हैं जैसे कोई बीमारी पहुँचाती है। ये शिक्षक विवाद को पसंद करते हैं, या सही उत्तर खोजने की कोशिश किए बिना ही वे लगातार अलग-अलग विचारों पर बात करते रहते हैं। ये शिक्षक शब्दों के अर्थ को लेकर दूसरों से बहस और झगड़ा करते हैं। इस वजह से शिक्षक ऐसे तरीके से व्यवहार करते हैं जो खुद को और अपने अनुयायियों को नुकसान पहुँचाता है।</w:t>
      </w:r>
    </w:p>
    <w:p>
      <w:pPr/>
      <w:r>
        <w:rPr>
          <w:lang w:val="hi_IN" w:bidi="hi_IN"/>
        </w:rPr>
      </w:r>
      <w:r>
        <w:rPr>
          <w:lang w:val="hi_IN" w:bidi="hi_IN"/>
        </w:rPr>
        <w:t>यहाँ रुकें और समूह में इस प्रश्न पर चर्चा करें: पौलुस यीशु की शिक्षा को अच्छी बताता है, क्योंकि यह लोगों के लिए सही और सहायक है। पौलुस झूठे शिक्षकों की इच्छाओं को भी अस्वस्थ बताता है, क्योंकि ये इच्छाएँ बुरी हैं और लोगों को नुकसान पहुँचाती हैं। अपनी भाषा में, आप उन शिक्षाओं या व्यवहार के तरीकों के बारे में कैसे बात करेंगे जो किसी व्यक्ति के लिए अच्छे और सहायक हैं? आप उन शिक्षाओं का वर्णन कैसे करेंगे जो बुरी हैं और लोगों को चोट पहुँचाती हैं? इस ऑडियो को यहाँ रोकें।</w:t>
      </w:r>
    </w:p>
    <w:p>
      <w:pPr/>
      <w:r>
        <w:rPr>
          <w:lang w:val="hi_IN" w:bidi="hi_IN"/>
        </w:rPr>
      </w:r>
      <w:r>
        <w:rPr>
          <w:lang w:val="hi_IN" w:bidi="hi_IN"/>
        </w:rPr>
        <w:t>पौलुस उन तरीकों का वर्णन करता है जैसे झूठे शिक्षक व्यवहार करते हैं, और उनके अनुयायी भी वैसे ही व्यवहार करते हैं। ये लोग एक-दूसरे से ईर्ष्या करते हैं, या दूसरों के पास जो कुछ है उसे पाने की तीव्र इच्छा रखते हैं। इससे इन लोगों में कलह या फूट उत्पन्न होती है, अर्थात वे आपस में लड़ते हैं और अलग-अलग समूहों में बँट जाते हैं। ये लोग एक-दूसरे का अपमान करते हैं और एक-दूसरे के बारे में कटु बातें कहते हैं। इन लोगों के मन में बुरी शंकाएं पैदा होने लगती हैं, जिसका मतलब है कि वे थोड़ी सी जानकारी के आधार पर ही राय बना लेते हैं, क्योंकि वे एक-दूसरे के बारे में बुरी बातें मानना ​​चाहते हैं। इसलिए इन लोगों के बीच लगातार झगड़ा या बहस होती रहती है क्योंकि वे एक-दूसरे पर भरोसा नहीं करते और न ही एक-दूसरे की परवाह करते हैं। पौलुस ऐसे शब्दों का उपयोग करता है जो तीमुथियुस को दो खुरदरी चीज़ों की याद दिलाते हैं, जो एक-दूसरे से रगड़ खाकर चिढ़ और जलन पैदा करती हैं। उसी प्रकार लोग आपस में बहस करने लगेंगे और एक-दूसरे को चिढ़ाने और परेशान करने लगेंगे।</w:t>
      </w:r>
    </w:p>
    <w:p>
      <w:pPr/>
      <w:r>
        <w:rPr>
          <w:lang w:val="hi_IN" w:bidi="hi_IN"/>
        </w:rPr>
      </w:r>
      <w:r>
        <w:rPr>
          <w:lang w:val="hi_IN" w:bidi="hi_IN"/>
        </w:rPr>
        <w:t>यहाँ रुकें और समूह में चर्चा करें: दूसरे चरण में बुरे धार्मिक अगुवों के अपने विवरण के बारे में सोचें। आपने उन लोगों का वर्णन करने के लिए किस प्रकार के शब्दों और वाक्यांशों का उपयोग किया? आप बता सकते हैं कि इस भाग में पौलुस किस बारे में बात कर रहा है? आपके पास ऐसे कौन से शब्द और वाक्यांश हैं जो यह दिखाते हैं कि ये झूठे शिक्षक कितने बुरे तरीके से काम करते हैं? इस ऑडियो को यहाँ रोकें।</w:t>
      </w:r>
    </w:p>
    <w:p>
      <w:pPr/>
      <w:r>
        <w:rPr>
          <w:lang w:val="hi_IN" w:bidi="hi_IN"/>
        </w:rPr>
      </w:r>
      <w:r>
        <w:rPr>
          <w:lang w:val="hi_IN" w:bidi="hi_IN"/>
        </w:rPr>
        <w:t>पौलुस कहता है कि इन लोगों की बुद्धि भ्रष्ट हो चुकी है। क्योंकि मन ही वह स्थान है जहाँ लोग सोचते और समझते हैं, इसका अर्थ यह है कि इन लोगों की सोचने और समझने के तरीके दुष्ट और गलत हो गए हैं। यह ऐसा है मानो किसी ने इन लोगों से सत्य पर विश्वास करने की क्षमता ही छीन ली हो। ये लोग भक्ति को नहीं समझते, जो कि वह तरीका है जिससे लोग परमेश्वर का आदर करते हुए जीवन जीते हैं। झूठे शिक्षक यह सोचते हैं कि वे धार्मिक तरीके से व्यवहार करके धनी बन सकते हैं, और वे लोगों से परमेश्वर के बारे में अपनी शिक्षा सुनने के लिए पैसा लेते हैं।</w:t>
      </w:r>
    </w:p>
    <w:p>
      <w:pPr/>
      <w:r>
        <w:rPr>
          <w:lang w:val="hi_IN" w:bidi="hi_IN"/>
        </w:rPr>
      </w:r>
      <w:r>
        <w:rPr>
          <w:lang w:val="hi_IN" w:bidi="hi_IN"/>
        </w:rPr>
        <w:t>यहाँ रुकें और समूह में इस प्रश्न पर चर्चा करें: अपनी भाषा में, आप किसी व्यक्ति के उस भाग के बारे में कैसे बात करते हैं जहाँ वह व्यक्ति सोचता और समझता है? आप कैसे वर्णन करेंगे जब किसी व्यक्ति की सोच दुष्ट और गलत हो जाती है? इस ऑडियो को यहाँ रोकें।</w:t>
      </w:r>
    </w:p>
    <w:p>
      <w:pPr/>
      <w:r>
        <w:rPr>
          <w:lang w:val="hi_IN" w:bidi="hi_IN"/>
        </w:rPr>
      </w:r>
      <w:r>
        <w:rPr>
          <w:lang w:val="hi_IN" w:bidi="hi_IN"/>
        </w:rPr>
        <w:t>दूसरे भाग में, पौलुस समझाता है कि जब लोग भक्तिपूर्ण तरीके से व्यवहार करते हैं, तो उन्हें जो लाभ मिलता है वह धन नहीं होता। यदि लोग भक्तिपूर्ण तरीके से व्यवहार करें और जो कुछ परमेश्वर उन्हें देता है उससे संतुष्ट रहें, तो वे लोग अभी और सदा के लिए परमेश्वर के साथ अच्छा जीवन जीएँगे। लोगों के पास केवल वही है जो परमेश्वर ने उन्हें दिया है और वे केवल जीवित रहने के दौरान ही इसे रख सकते हैं। जब कोई व्यक्ति पैदा होता है, तो उस व्यक्ति के पास कुछ नहीं होता है। जब वह व्यक्ति मर जाता है, तो वह किसी भी वस्तु का स्वामी नहीं रह जाता। इसलिए आवश्यकता से अधिक धन और संपत्ति इकट्ठा करना व्यर्थ है। पौलुस कहता है कि हम, यानी विश्वास करनेवाले लोगों को, सिर्फ़ अपनी ज़रूरत की चीज़ों, जैसे खाना और कपड़े, से ही संतुष्ट रहना चाहिए।</w:t>
      </w:r>
    </w:p>
    <w:p>
      <w:pPr/>
      <w:r>
        <w:rPr>
          <w:lang w:val="hi_IN" w:bidi="hi_IN"/>
        </w:rPr>
      </w:r>
      <w:r>
        <w:rPr>
          <w:lang w:val="hi_IN" w:bidi="hi_IN"/>
        </w:rPr>
        <w:t>तीसरे भाग में, पौलुस उन लोगों के बारे में बात करते हैं जो संतुष्ट नहीं हैं, बल्कि लगातार अधिक धन चाहते हैं। पौलुस कहता है कि ये लोग खतरनाक कार्यों और व्यवहार के तरीकों में फंस जाते हैं, जैसे कोई व्यक्ति चट्टान या गहरे गड्ढे के बहुत पास चलता है और गिरकर स्वयं को चोट पहुँचाता है। ये लोग प्रलोभन महसूस करते हैं, अर्थात अपनी इच्छाओं को पाने के लिए बुरे काम करने की इच्छा रखते हैं। धनवान बनने की उनकी इच्छा एक जाल की तरह है जो किसी जानवर को पकड़ लेता है। ऐसे जाल में फँसा हुआ व्यक्ति स्वयं आज़ाद नहीं हो सकता। लोगों के लिए धन की लालसा छोड़ना मुश्किल होता है, भले ही यह उन्हें मूर्खतापूर्ण और हानिकारक चीज़ों की इच्छा करने पर मजबूर करे।</w:t>
      </w:r>
    </w:p>
    <w:p>
      <w:pPr/>
      <w:r>
        <w:rPr>
          <w:lang w:val="hi_IN" w:bidi="hi_IN"/>
        </w:rPr>
      </w:r>
      <w:r>
        <w:rPr>
          <w:lang w:val="hi_IN" w:bidi="hi_IN"/>
        </w:rPr>
        <w:t xml:space="preserve">यहाँ रुकें और समूह में एक </w:t>
      </w:r>
      <w:r>
        <w:rPr>
          <w:lang w:val="hi_IN" w:bidi="hi_IN"/>
        </w:rPr>
        <w:t>जाल</w:t>
      </w:r>
      <w:r>
        <w:rPr>
          <w:lang w:val="hi_IN" w:bidi="hi_IN"/>
        </w:rPr>
        <w:t xml:space="preserve"> की तस्वीर देखें। आप ऐसी सोच को कैसे समझाएँगे जो किसी को दुख पहुँचाती है लेकिन जिसे रोकना मुश्किल हो? इस ऑडियो को यहाँ रोकें।</w:t>
      </w:r>
    </w:p>
    <w:p>
      <w:pPr/>
      <w:r>
        <w:rPr>
          <w:lang w:val="hi_IN" w:bidi="hi_IN"/>
        </w:rPr>
      </w:r>
      <w:r>
        <w:rPr>
          <w:lang w:val="hi_IN" w:bidi="hi_IN"/>
        </w:rPr>
        <w:t>पौलुस कहता है कि लोगों की धन की लालसा उनके जीवन या जीवन-शैली को नष्ट कर देगी, जिससे वे अब खुश, सुरक्षित या शांतिपूर्ण जीवन नहीं जी पाएँगे। यह ऐसा है जैसे कोई उन्हें पानी में डुबो दे या धक्का दे दे ताकि वे डूब जाएँ। पौलुस उस समय की एक लोकप्रिय कहावत का हवाला देता है, जिसे कई लोग स्वीकार करते थे और सत्य मानते थे। पौलुस कहता है कि धन का प्रेम सभी प्रकार की बुराई की जड़ है। जैसे जड़ पौधे का वह छिपा हुआ हिस्सा है जो पौधे को बढ़ने और जीवित रहने में मदद करता है, वैसे ही लोग धन को पसंद करने और लालसा करने का तरीका वह छिपा कारण है जो उन्हें बुरे काम करने पर मजबूर करता है।</w:t>
      </w:r>
    </w:p>
    <w:p>
      <w:pPr/>
      <w:r>
        <w:rPr>
          <w:lang w:val="hi_IN" w:bidi="hi_IN"/>
        </w:rPr>
      </w:r>
      <w:r>
        <w:rPr>
          <w:lang w:val="hi_IN" w:bidi="hi_IN"/>
        </w:rPr>
        <w:t xml:space="preserve">यहाँ रुकें और समूह में एक </w:t>
      </w:r>
      <w:r>
        <w:rPr>
          <w:lang w:val="hi_IN" w:bidi="hi_IN"/>
        </w:rPr>
        <w:t>जाल</w:t>
      </w:r>
      <w:r>
        <w:rPr>
          <w:lang w:val="hi_IN" w:bidi="hi_IN"/>
        </w:rPr>
        <w:t xml:space="preserve"> की तस्वीर देखें। किसी ऐसे समय की कहानी बताएँ जब किसी ने अजीब या आश्चर्यजनक तरीके से व्यवहार किया, फिर बाद में आपको पता चला कि उसने ऐसा क्यों व्यवहार किया। आप उस चीज़ या विचार के बारे में कैसे बात करेंगे जो उस व्यक्ति के उस तरह से व्यवहार करने का कारण था? इस ऑडियो को यहाँ रोकें।</w:t>
      </w:r>
    </w:p>
    <w:p>
      <w:pPr/>
      <w:r>
        <w:rPr>
          <w:lang w:val="hi_IN" w:bidi="hi_IN"/>
        </w:rPr>
      </w:r>
      <w:r>
        <w:rPr>
          <w:lang w:val="hi_IN" w:bidi="hi_IN"/>
        </w:rPr>
        <w:t>क्योंकि कुछ लोग परमेश्वर से अधिक धन से प्रेम करते हैं, इसलिए वे लोग विश्वास से भटक गए हैं। विश्वास परमेश्वर और मसीह के बारे में सच्ची शिक्षा है। जो लोग धन से प्यार करते हैं, वे उस इंसान की तरह हैं जो सुरक्षित रास्ते से भटककर खतरनाक और ऊबड़-खाबड़ ज़मीन पर चला गया हो। वे लोग सच पर विश्वास नहीं करते, बल्कि झूठ पर विश्वास करते हैं। जब लोग ऐसे झूठ पर विश्वास करते हैं तो उन्हें दुख होता है और वे कई तरह के दुख या दर्द महसूस करते हैं। यह ऐसा है जैसे इन लोगों ने खुद को तलवार से मार लिया हो, क्योंकि इन्होंने खुद ही अपना दर्द पैदा किया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जब आप यह कर रहे हों, तो आप पौलुस, तीमुथियुस, विश्वासियों, झूठे शिक्षकों, झूठे शिक्षकों को सुनने वाले लोगों, प्रभु यीशु मसीह, और परमेश्वर का प्रतिनिधित्व करने के लिए चित्र, वस्तुएँ, या यहाँ तक कि लोगों का उपयोग कर सकते हैं।</w:t>
      </w:r>
    </w:p>
    <w:p>
      <w:pPr/>
      <w:r>
        <w:rPr>
          <w:lang w:val="hi_IN" w:bidi="hi_IN"/>
        </w:rPr>
      </w:r>
      <w:r>
        <w:rPr>
          <w:lang w:val="hi_IN" w:bidi="hi_IN"/>
        </w:rPr>
        <w:t>इनमें से प्रत्येक के लिए लोग, चित्र या वस्तुएँ चुनें। जब आप इन पदों की कहानी दोबारा सुनाना शुरू करें, तो याद रखें कि पौलुस तीमुथियुस से बात कर रहा है। जब पौलुस तीमुथियुस को ये निर्देश देना समाप्त कर दे, तो तीमुथियुस उन्हें इफिसुस के विश्वासियों को बता सकता है। जब तीमुथियुस इफिसुस के विश्वासियों से बात करे, तब झूठे शिक्षक अपने अनुयायियों को अलग-अलग बातें सिखाएँ। दिखाएँ कि विश्वासियों का समूह झूठे शिक्षकों और उनके अनुयायियों से कैसे अलग है। झूठे शिक्षकों का समूह बहस करता है, अलग-अलग समूहों में बँटता है, और एक-दूसरे के बारे में कटु बातें कहता है। झूठे शिक्षक अपने अनुयायियों से धन माँगते रहते हैं क्योंकि वे धनी बनना चाहते हैं! हालाँकि, दिखाएँ कि झूठे शिक्षक जो कुछ उनके पास है उससे संतुष्ट नहीं हैं। ऐसा दिखाएँ कि कैसे विश्वासियों को जो भोजन और वस्त्र उनके पास हैं उससे संतुष्टि है, जबकि वे वही करते हैं जो परमेश्वर उन्हें करने के लिए कहता है। कल्पना कीजिए कि आप एक नवजात शिशु को उठा रहे हैं, और यह देखें कि उस शिशु के पास न तो कोई धन है और न ही कोई संपत्ति! कोई यह अभिनय कर सकता है कि जब कोई व्यक्ति मरता है, तो वह अपना धन अपने साथ नहीं ले जा सकता। यह अभिनय करें कि जो लोग धनी बनना चाहते हैं, वे कैसे एक ऐसे जाल में फँस गए हैं जिससे वे बाहर नहीं निकल सकते। किसी पौधे को देखें और, यदि आप कर सकें, तो उसकी जड़ को देखें। देखें कि कैसे जड़ पौधे की वृद्धि की ओर ले जाती है, ठीक उसी तरह जैसे लोगों का धन के प्रति प्रेम उन्हें बुरे कामों की ओर ले जाता है। दिखाएँ कि कैसे वे लोग विश्वासियों से और जिस बात पर उनको विश्वास है उससे अलग हो जाते हैं। वे लोग यह दिखाने के लिए खुद को चाकू मारने का नाटक कर सकते हैं कि उन्होंने खुद को कैसे दर्द पहुँचाया है।</w:t>
      </w:r>
      <w:r>
        <w:rPr>
          <w:lang w:val="hi_IN" w:bidi="hi_IN"/>
        </w:rPr>
      </w:r>
    </w:p>
    <w:p>
      <w:pPr>
        <w:pStyle w:val="Heading3"/>
      </w:pPr>
      <w:r>
        <w:rPr>
          <w:lang w:val="hi_IN" w:bidi="hi_IN"/>
        </w:rPr>
        <w:t>पाठ को नाटकीय रूप देना</w:t>
      </w:r>
    </w:p>
    <w:p>
      <w:pPr/>
      <w:r>
        <w:rPr>
          <w:lang w:val="hi_IN" w:bidi="hi_IN"/>
        </w:rPr>
      </w:r>
      <w:r>
        <w:rPr>
          <w:lang w:val="hi_IN" w:bidi="hi_IN"/>
        </w:rPr>
        <w:t>1 तीमुथियुस 6:2–10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विश्वासी</w:t>
      </w:r>
    </w:p>
    <w:p>
      <w:pPr>
        <w:pStyle w:val="ListBullet"/>
        <w:spacing w:line="240" w:lineRule="auto"/>
        <w:ind w:left="720"/>
      </w:pPr>
      <w:r>
        <w:rPr>
          <w:lang w:val="hi_IN" w:bidi="hi_IN"/>
        </w:rPr>
      </w:r>
      <w:r>
        <w:rPr>
          <w:lang w:val="hi_IN" w:bidi="hi_IN"/>
        </w:rPr>
        <w:t>झूठे शिक्षक</w:t>
      </w:r>
    </w:p>
    <w:p>
      <w:pPr>
        <w:pStyle w:val="ListBullet"/>
        <w:spacing w:line="240" w:lineRule="auto"/>
        <w:ind w:left="720"/>
      </w:pPr>
      <w:r>
        <w:rPr>
          <w:lang w:val="hi_IN" w:bidi="hi_IN"/>
        </w:rPr>
      </w:r>
      <w:r>
        <w:rPr>
          <w:lang w:val="hi_IN" w:bidi="hi_IN"/>
        </w:rPr>
        <w:t>वे लोग जो झूठे शिक्षकों की बात सुनते हैं और अमीर होने की तीव्र इच्छा रखते हैं</w:t>
      </w:r>
    </w:p>
    <w:p>
      <w:pPr>
        <w:pStyle w:val="ListBullet"/>
        <w:spacing w:line="240" w:lineRule="auto"/>
        <w:ind w:left="720"/>
      </w:pPr>
      <w:r>
        <w:rPr>
          <w:lang w:val="hi_IN" w:bidi="hi_IN"/>
        </w:rPr>
      </w:r>
      <w:r>
        <w:rPr>
          <w:lang w:val="hi_IN" w:bidi="hi_IN"/>
        </w:rPr>
        <w:t>और प्रभु यीशु मसीह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ने कहा, "हे तीमुथियुस जो बातें मैं तुझे लिखता हूँ, इन्हें विश्वासियों को सिखा, और उन्हें उन को करने के लिए प्रोत्साहित कर। कुछ लोग ऐसी बातें सिखा रहे हैं जो सत्य नहीं हैं और हमारे प्रभु यीशु मसीह द्वारा सिखाई गई सच्ची बातें के अनुरूप नहीं हैं। वे ऐसी बातें नहीं सिखाते जो लोगों को परमेश्वर की इच्छा के अनुसार व्यवहार करने में मदद करें। ये लोग घमंडी हैं। वे वास्तव में कुछ नहीं समझते हैं। उन्हें एक-दूसरे से बहस करने और शब्दों के मतलब पर झगड़ा करने में एक अजीब सा मज़ा आता है। फिर वे एक-दूसरे से ईर्ष्या करने लगते हैं और एक-दूसरे से लड़ते हैं। वे एक-दूसरे का अपमान करते हैं और एक-दूसरे पर बुराई करने का संदेह करते हैं। उन लोगों के बीच लगातार संघर्ष होता है, जो अब सही और गलत के बीच अंतर नहीं कर सकते। यह ऐसा है मानो किसी ने उनसे सत्य को समझने की क्षमता छीन ली हो। ये झूठे शिक्षक सोचते हैं कि यदि वे परमेश्वर के बारे में सिखाते हैं तो वे धनी हो सकते हैं।"</w:t>
      </w:r>
    </w:p>
    <w:p>
      <w:pPr/>
      <w:r>
        <w:rPr>
          <w:lang w:val="hi_IN" w:bidi="hi_IN"/>
        </w:rPr>
      </w:r>
      <w:r>
        <w:rPr>
          <w:lang w:val="hi_IN" w:bidi="hi_IN"/>
        </w:rPr>
        <w:t>नाटक को रोकें। झूठे शिक्षकों का किरदार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मुझे यह पसंद है कि जब मेरे पास बहुत धन होता है, तो मैं कितना शक्तिशाली और आरामदायक महसूस करता हूँ! मुझे परवाह नहीं है कि इसे पाने के लिए मुझे लड़ना पड़े या अन्य लोगों को चोट पहुँचाना पड़े; या</w:t>
      </w:r>
    </w:p>
    <w:p>
      <w:pPr>
        <w:pStyle w:val="ListBullet"/>
        <w:spacing w:line="240" w:lineRule="auto"/>
        <w:ind w:left="720"/>
      </w:pPr>
      <w:r>
        <w:rPr>
          <w:lang w:val="hi_IN" w:bidi="hi_IN"/>
        </w:rPr>
      </w:r>
      <w:r>
        <w:rPr>
          <w:lang w:val="hi_IN" w:bidi="hi_IN"/>
        </w:rPr>
        <w:t>मैं बुद्धिमान हूँ और कई बातें जानता हूँ। अगर मैं लोगों को यह यकीन दिला दूँ कि मैं उनसे ज़्यादा जानता हूँ और उन्हें भी वही जानना चाहिए जो मैं जानता हूँ, तो मैं उनसे धन लेने का कोई तरीका ढूँढ सकता हूँ। फिर मैं उनसे कहूँगा कि जो कुछ मैं जानता हूँ उसे सुनने के लिए उन्हें मुझे धन देना होगा! या</w:t>
      </w:r>
    </w:p>
    <w:p>
      <w:pPr>
        <w:pStyle w:val="ListBullet"/>
        <w:spacing w:line="240" w:lineRule="auto"/>
        <w:ind w:left="720"/>
      </w:pPr>
      <w:r>
        <w:rPr>
          <w:lang w:val="hi_IN" w:bidi="hi_IN"/>
        </w:rPr>
      </w:r>
      <w:r>
        <w:rPr>
          <w:lang w:val="hi_IN" w:bidi="hi_IN"/>
        </w:rPr>
        <w:t>अगर मैं एक खास तरीके से काम करूँ, तो परमेश्वर मुझसे खुश होगा और मुझे बहुत सारी अच्छी चीज़ें देगा, जैसे पैसे, जो मैं सच में चाहता हूँ!</w:t>
      </w:r>
    </w:p>
    <w:p>
      <w:pPr/>
      <w:r>
        <w:rPr>
          <w:lang w:val="hi_IN" w:bidi="hi_IN"/>
        </w:rPr>
      </w:r>
      <w:r>
        <w:rPr>
          <w:lang w:val="hi_IN" w:bidi="hi_IN"/>
        </w:rPr>
        <w:t>यीशु का किरदार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मैंने लोगों को सिखाया कि कैसे व्यवहार करें, इसलिए नहीं कि वे परमेश्वर को खुश कर सकें, बल्कि इसलिए कि जब वे परमेश्वर की बातें सुनें और मानें, तो वे उनके प्रति अपना प्यार दिखा सकें; या</w:t>
      </w:r>
    </w:p>
    <w:p>
      <w:pPr>
        <w:pStyle w:val="ListBullet"/>
        <w:spacing w:line="240" w:lineRule="auto"/>
        <w:ind w:left="720"/>
      </w:pPr>
      <w:r>
        <w:rPr>
          <w:lang w:val="hi_IN" w:bidi="hi_IN"/>
        </w:rPr>
      </w:r>
      <w:r>
        <w:rPr>
          <w:lang w:val="hi_IN" w:bidi="hi_IN"/>
        </w:rPr>
        <w:t>मैं अपने लोगों की परवाह करता हूँ और उन्हें अच्छी चीज़ें देता हूँ। हालाँकि, जो सबसे अच्छी बात मैं उन्हें देता हूँ वह धन नहीं, बल्कि मेरे साथ एक अच्छा रिश्ता है; या</w:t>
      </w:r>
    </w:p>
    <w:p>
      <w:pPr>
        <w:pStyle w:val="ListBullet"/>
        <w:spacing w:line="240" w:lineRule="auto"/>
        <w:ind w:left="720"/>
      </w:pPr>
      <w:r>
        <w:rPr>
          <w:lang w:val="hi_IN" w:bidi="hi_IN"/>
        </w:rPr>
      </w:r>
      <w:r>
        <w:rPr>
          <w:lang w:val="hi_IN" w:bidi="hi_IN"/>
        </w:rPr>
        <w:t>मैं चाहता हूँ कि लोग भक्तिपूर्ण तरीके से व्यवहार करें ताकि वे दूसरों के साथ भी शांति से जीवन जी सकें। जब लोग भक्तिपूर्ण तरीके से व्यवहार करते हैं, तो वे एक-दूसरे के प्रति दयालु और प्रेमपूर्ण होते हैं।</w:t>
      </w:r>
    </w:p>
    <w:p>
      <w:pPr/>
      <w:r>
        <w:rPr>
          <w:lang w:val="hi_IN" w:bidi="hi_IN"/>
        </w:rPr>
      </w:r>
      <w:r>
        <w:rPr>
          <w:lang w:val="hi_IN" w:bidi="hi_IN"/>
        </w:rPr>
        <w:t>नाटक जारी रखें।</w:t>
      </w:r>
    </w:p>
    <w:p>
      <w:pPr/>
      <w:r>
        <w:rPr>
          <w:lang w:val="hi_IN" w:bidi="hi_IN"/>
        </w:rPr>
      </w:r>
      <w:r>
        <w:rPr>
          <w:lang w:val="hi_IN" w:bidi="hi_IN"/>
        </w:rPr>
        <w:t>फिर पौलुस ने कहा, "लेकिन यह बेहतर है कि हम वही करें जो परमेश्वर को भाए और जो कुछ वह हमें देता है उससे संतुष्ट रहें।" क्योंकि जब हम पैदा हुए थे, तो हम अपने साथ कुछ नहीं लाए थे, और जब हम मरते हैं, तो हम अपने साथ कुछ नहीं ले जा सकते। इसलिए, अगर हमारे पास आवश्यक भोजन और वस्त्र हैं, तो हमें जो कुछ हमारे पास है उससे संतुष्ट रहना चाहिए।</w:t>
      </w:r>
    </w:p>
    <w:p>
      <w:pPr/>
      <w:r>
        <w:rPr>
          <w:lang w:val="hi_IN" w:bidi="hi_IN"/>
        </w:rPr>
      </w:r>
      <w:r>
        <w:rPr>
          <w:lang w:val="hi_IN" w:bidi="hi_IN"/>
        </w:rPr>
        <w:t>नाटक को रोकें। उस व्यक्ति से पूछें जो विश्वासियों का किरदार निभाता है,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जब मैं उन लोगों को देखता हूँ जो झूठे शिक्षकों का अनुसरण करते हैं और उन शिक्षकों के जीवन के तरीके को देखता हूँ, तो मुझे उनके लिए दुःख और सहानुभूति होती है। ये लोग दुखी हैं और वे एक-दूसरे को चोट पहुँचाते हैं। मैं आभारी हूँ कि परमेश्वर ने हमें सिखाया है कि कैसे संतुष्ट रहें; या</w:t>
      </w:r>
    </w:p>
    <w:p>
      <w:pPr>
        <w:pStyle w:val="ListBullet"/>
        <w:spacing w:line="240" w:lineRule="auto"/>
        <w:ind w:left="720"/>
      </w:pPr>
      <w:r>
        <w:rPr>
          <w:lang w:val="hi_IN" w:bidi="hi_IN"/>
        </w:rPr>
      </w:r>
      <w:r>
        <w:rPr>
          <w:lang w:val="hi_IN" w:bidi="hi_IN"/>
        </w:rPr>
        <w:t>कभी-कभी मुझे धन को लेकर और इस बात की चिंता होती है कि मैं अपने परिवार की जरूरत की चीज़ों को कैसे प्राप्त करूँगा। हालाँकि, पौलुस मुझे याद दिलाता है कि परमेश्वर हमें हमारी ज़रूरत की चीज़ें देता है, इसलिए मैं अधिक धन पाने पर ध्यान देने के बजाय परमेश्वर पर विश्वास कर सकता हूँ; या</w:t>
      </w:r>
    </w:p>
    <w:p>
      <w:pPr>
        <w:pStyle w:val="ListBullet"/>
        <w:spacing w:line="240" w:lineRule="auto"/>
        <w:ind w:left="720"/>
      </w:pPr>
      <w:r>
        <w:rPr>
          <w:lang w:val="hi_IN" w:bidi="hi_IN"/>
        </w:rPr>
      </w:r>
      <w:r>
        <w:rPr>
          <w:lang w:val="hi_IN" w:bidi="hi_IN"/>
        </w:rPr>
        <w:t>जब मैं अधिक धन पाने पर ध्यान केंद्रित करता हूँ, तो मैं चिंतित और दुखी महसूस करता हूँ। मैं यह सीखना चाहता हूँ कि मुझे जिस चीज़ की आवश्यकता है उससे कैसे संतुष्ट रहना चाहिए। मैं परमेश्वर और अन्य विश्वासियों से मदद माँगूँगा ताकि मैं सीख सकूँ।</w:t>
      </w:r>
    </w:p>
    <w:p>
      <w:pPr/>
      <w:r>
        <w:rPr>
          <w:lang w:val="hi_IN" w:bidi="hi_IN"/>
        </w:rPr>
      </w:r>
      <w:r>
        <w:rPr>
          <w:lang w:val="hi_IN" w:bidi="hi_IN"/>
        </w:rPr>
        <w:t>नाटक जारी रखें।</w:t>
      </w:r>
    </w:p>
    <w:p>
      <w:pPr/>
      <w:r>
        <w:rPr>
          <w:lang w:val="hi_IN" w:bidi="hi_IN"/>
        </w:rPr>
      </w:r>
      <w:r>
        <w:rPr>
          <w:lang w:val="hi_IN" w:bidi="hi_IN"/>
        </w:rPr>
        <w:t>पौलुस ने कहा, "कुछ लोग इतने अधिक धनी बनना चाहते हैं कि वे जो कुछ भी उन्हें प्रलोभन देता है, उसका अनुसरण करने लगते हैं। वे एक पशु की तरह फँस जाते हैं। ये लोग ऐसे काम करना चाहते हैं जो मूर्खतापूर्ण और खतरनाक हैं। ये इच्छाएँ उन लोगों को बर्बाद कर देंगी और नष्ट कर देंगी। क्योंकि लोगों की अत्यधिक धन की लालसा ही वह कारण है जिससे लोग हर तरह के बुरे काम करने लगते हैं। कुछ लोगों ने मसीह के बारे में शिक्षाओं पर विश्वास करना छोड़ दिया क्योंकि वे इतना अधिक धन चाहते थे। इन लोगों ने अपने आप को कई तरह के दुःख दिए हैं, जैसे कोई व्यक्ति खुद को घायल कर ले।"</w:t>
      </w:r>
    </w:p>
    <w:p>
      <w:pPr/>
      <w:r>
        <w:rPr>
          <w:lang w:val="hi_IN" w:bidi="hi_IN"/>
        </w:rPr>
      </w:r>
      <w:r>
        <w:rPr>
          <w:lang w:val="hi_IN" w:bidi="hi_IN"/>
        </w:rPr>
        <w:t>नाटक को रोकें। उस व्यक्ति से पूछें जो उन लोगों का किरदार निभाता है जो धनी बनना चाहते हैं,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मुझे ऐसा लगता कि लोग मुझे अभी प्रेम और सम्मान नहीं देते हैं, और मैं इसे बदलना चाहता हूँ। यदि मेरे पास धन है, तो लोग मेरा सम्मान करेंगे और सोचेंगे कि मैं महत्वपूर्ण हूँ। वे लोग मेरे साथ बेहतर व्यवहार करेंगे और मुझसे प्रेम करेंगे; या</w:t>
      </w:r>
    </w:p>
    <w:p>
      <w:pPr>
        <w:pStyle w:val="ListBullet"/>
        <w:spacing w:line="240" w:lineRule="auto"/>
        <w:ind w:left="720"/>
      </w:pPr>
      <w:r>
        <w:rPr>
          <w:lang w:val="hi_IN" w:bidi="hi_IN"/>
        </w:rPr>
      </w:r>
      <w:r>
        <w:rPr>
          <w:lang w:val="hi_IN" w:bidi="hi_IN"/>
        </w:rPr>
        <w:t>मुझे पता है कि मैं बुरे काम कर रहा हूँ, लेकिन जब मेरे पास बहुत सारा धन होगा, तो मैं जो भी बुरे काम कर चुका हूँ, उसे सुधार सकता हूँ या उसकी भरपाई कर सकता हूँ। मैं बहुत सारा धन लेकर कई अच्छे काम कर सकता हूँ, जो मेरे द्वारा किए गए बुरे कामों से अधिक महत्वपूर्ण होंगे; या</w:t>
      </w:r>
    </w:p>
    <w:p>
      <w:pPr>
        <w:pStyle w:val="ListBullet"/>
        <w:spacing w:line="240" w:lineRule="auto"/>
        <w:ind w:left="720"/>
      </w:pPr>
      <w:r>
        <w:rPr>
          <w:lang w:val="hi_IN" w:bidi="hi_IN"/>
        </w:rPr>
      </w:r>
      <w:r>
        <w:rPr>
          <w:lang w:val="hi_IN" w:bidi="hi_IN"/>
        </w:rPr>
        <w:t>मैं अब लोगों पर भरोसा नहीं करता क्योंकि हर कोई केवल मेरा धन लेना चाहता है। मैं उन लोगों से बात नहीं करता जिनसे मैं पहले दोस्ती करता था और मुझे अकेलापन महसूस होता है। लेकिन यदि मैं पर्याप्त धन कमाता हूँ, तो लोग मुझे फिर से पसंद करेंगे। मुझे और अधिक पैसा कमाना होगा!</w:t>
      </w:r>
    </w:p>
    <w:p>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धनी लोगों को देखकर केवल उनके पास की अच्छी चीज़ों को देखना आसान है। यह सोचना आसान है कि वे खुश होंगे क्योंकि उन्हें पर्याप्त धन होने की चिंता नहीं करनी पड़ती। लेकिन धन वह नहीं है जो लोगों को खुश करता है। केवल परमेश्वर ही सच्ची खुशी दे सकता है जो स्थायी है; या</w:t>
      </w:r>
    </w:p>
    <w:p>
      <w:pPr>
        <w:pStyle w:val="ListBullet"/>
        <w:spacing w:line="240" w:lineRule="auto"/>
        <w:ind w:left="720"/>
      </w:pPr>
      <w:r>
        <w:rPr>
          <w:lang w:val="hi_IN" w:bidi="hi_IN"/>
        </w:rPr>
      </w:r>
      <w:r>
        <w:rPr>
          <w:lang w:val="hi_IN" w:bidi="hi_IN"/>
        </w:rPr>
        <w:t>यदि लोग धन कमाने पर ही ध्यान केंद्रित करेंगे, तो वे परमेश्वर के साथ समय नहीं बिताएँगे, उससे बात नहीं करेंगे, उसकी आराधना नहीं करेंगे और उसके बारे में सीखने का समय भी नहीं निकाल पाएँगे। मैं नहीं चाहता कि विश्वासी उस महत्वपूर्ण और अद्भुत संबंध को भूल जाएँ जो उनका उस परमेश्वर के साथ है, जो उनसे प्रेम करता है और उनकी परवाह करता है। या</w:t>
      </w:r>
    </w:p>
    <w:p>
      <w:pPr>
        <w:pStyle w:val="ListBullet"/>
        <w:spacing w:line="240" w:lineRule="auto"/>
        <w:ind w:left="720"/>
      </w:pPr>
      <w:r>
        <w:rPr>
          <w:lang w:val="hi_IN" w:bidi="hi_IN"/>
        </w:rPr>
      </w:r>
      <w:r>
        <w:rPr>
          <w:lang w:val="hi_IN" w:bidi="hi_IN"/>
        </w:rPr>
        <w:t>हालाँकि अपने परिवार के लिए अच्छी चीज़ें उपलब्ध कराना अच्छा है, लेकिन विश्वासियों को यह नहीं सोचना चाहिए कि धन उनके जीवन की हर समस्या को ठीक कर देगा। तब वे परमेश्वर के बजाय उस बात पर भरोसा करने लगेंगे जो धन उन्हें दे सकता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आवश्यक जानकारी</w:t>
      </w:r>
    </w:p>
    <w:p>
      <w:pPr/>
      <w:r>
        <w:rPr>
          <w:lang w:val="hi_IN" w:bidi="hi_IN"/>
        </w:rPr>
      </w:r>
      <w:r>
        <w:rPr>
          <w:lang w:val="hi_IN" w:bidi="hi_IN"/>
        </w:rPr>
        <w:t>1 तीमुथियुस 6:2–10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कहता है कि लोग ऐसी बातें सिखाते हैं जो प्रभु यीशु मसीह की शिक्षा या </w:t>
      </w:r>
      <w:r>
        <w:rPr>
          <w:b/>
          <w:lang w:val="hi_IN" w:bidi="hi_IN"/>
        </w:rPr>
        <w:t>सिद्धान्त</w:t>
      </w:r>
      <w:r>
        <w:rPr>
          <w:lang w:val="hi_IN" w:bidi="hi_IN"/>
        </w:rPr>
        <w:t xml:space="preserve"> से सहमत नहीं हैं। सिद्धान्त उन सभी शिक्षाओं या कथनों को कहते हैं जिन्हें कोई व्यक्ति सिखाता है या स्वीकार करता है और जिन पर वह विश्वास करता है। सिद्धान्त के लिए उसी शब्द का उपयोग करें जिसका उपयोग आपने पिछले भागों में किया है, और </w:t>
      </w:r>
      <w:r>
        <w:rPr>
          <w:b/>
          <w:lang w:val="hi_IN" w:bidi="hi_IN"/>
        </w:rPr>
        <w:t>सिद्धान्त</w:t>
      </w:r>
      <w:r>
        <w:rPr>
          <w:lang w:val="hi_IN" w:bidi="hi_IN"/>
        </w:rPr>
        <w:t xml:space="preserve"> के बारे में अधिक जानकारी के लिए मुख्य शब्दावली को देखें।</w:t>
      </w:r>
    </w:p>
    <w:p>
      <w:pPr/>
      <w:r>
        <w:rPr>
          <w:lang w:val="hi_IN" w:bidi="hi_IN"/>
        </w:rPr>
      </w:r>
      <w:r>
        <w:rPr>
          <w:b/>
          <w:lang w:val="hi_IN" w:bidi="hi_IN"/>
        </w:rPr>
        <w:t>प्रभु</w:t>
      </w:r>
      <w:r>
        <w:rPr>
          <w:lang w:val="hi_IN" w:bidi="hi_IN"/>
        </w:rPr>
        <w:t xml:space="preserve"> अन्य लोगों पर मालिक होता है। प्रभु को इन लोगों पर पूरा अधिकार है, इसलिए इस्राएलियों ने परमेश्वर के लिए इस शब्द का उपयोग किया, क्योंकि परमेश्वर को पूरे संसार पर अधिकार है। पौलुस अक्सर यीशु के लिए इस शब्द का उपयोग यह दिखाने के लिए करता है कि यीशु परमेश्वर है। </w:t>
      </w:r>
      <w:r>
        <w:rPr>
          <w:lang w:val="hi_IN" w:bidi="hi_IN"/>
        </w:rPr>
        <w:t>प्रभु</w:t>
      </w:r>
      <w:r>
        <w:rPr>
          <w:lang w:val="hi_IN" w:bidi="hi_IN"/>
        </w:rPr>
        <w:t xml:space="preserve"> के बारे में अधिक जानकारी के लिए, मुख्य शब्दावली को देखें। प्रभु के लिए उसी शब्द या वाक्यांश का उपयोग करें जिसका उपयोग आपने पिछले भागों में किया है।</w:t>
      </w:r>
    </w:p>
    <w:p>
      <w:pPr/>
      <w:r>
        <w:rPr>
          <w:lang w:val="hi_IN" w:bidi="hi_IN"/>
        </w:rPr>
      </w:r>
      <w:r>
        <w:rPr>
          <w:b/>
          <w:lang w:val="hi_IN" w:bidi="hi_IN"/>
        </w:rPr>
        <w:t>मसीह</w:t>
      </w:r>
      <w:r>
        <w:rPr>
          <w:lang w:val="hi_IN" w:bidi="hi_IN"/>
        </w:rPr>
        <w:t xml:space="preserve"> उस विशेष राजा और उद्धारकर्ता को दर्शाता है जिसे परमेश्वर ने भेजने की प्रतिज्ञा की थी, जो यीशु है। </w:t>
      </w:r>
      <w:r>
        <w:rPr>
          <w:lang w:val="hi_IN" w:bidi="hi_IN"/>
        </w:rPr>
        <w:t>मसीह</w:t>
      </w:r>
      <w:r>
        <w:rPr>
          <w:lang w:val="hi_IN" w:bidi="hi_IN"/>
        </w:rPr>
        <w:t xml:space="preserve"> के बारे में अधिक जानकारी के लिए, मुख्य शब्दावली को देखें। मसीह के लिए उसी शब्द या वाक्यांश का उपयोग करें जिसका उपयोग आपने पिछले भागों में किया है।</w:t>
      </w:r>
    </w:p>
    <w:p>
      <w:pPr/>
      <w:r>
        <w:rPr>
          <w:lang w:val="hi_IN" w:bidi="hi_IN"/>
        </w:rPr>
      </w:r>
      <w:r>
        <w:rPr>
          <w:lang w:val="hi_IN" w:bidi="hi_IN"/>
        </w:rPr>
        <w:t xml:space="preserve">ये शिक्षक ऐसी बातें भी सिखाते हैं जो </w:t>
      </w:r>
      <w:r>
        <w:rPr>
          <w:b/>
          <w:lang w:val="hi_IN" w:bidi="hi_IN"/>
        </w:rPr>
        <w:t>भक्तिपूर्ण</w:t>
      </w:r>
      <w:r>
        <w:rPr>
          <w:lang w:val="hi_IN" w:bidi="hi_IN"/>
        </w:rPr>
        <w:t xml:space="preserve"> शिक्षा से सहमत नहीं हैं। एक भक्त व्यक्ति परमेश्वर से प्रेम करता है और पूरे मन से इस तरह जीना चाहता है कि उसका जीवन परमेश्वर को प्रसन्न करे। भक्ति का अर्थ है इस तरह से व्यवहार करना जो परमेश्वर को प्रसन्न करता है। भक्ति की शिक्षा इस प्रकार की शिक्षा है जो लोगों को इस तरह आचरण करना सिखाती है जैसा परमेश्वर उनसे चाहता है। </w:t>
      </w:r>
      <w:r>
        <w:rPr>
          <w:b/>
          <w:lang w:val="hi_IN" w:bidi="hi_IN"/>
        </w:rPr>
        <w:t>भक्ति</w:t>
      </w:r>
      <w:r>
        <w:rPr>
          <w:lang w:val="hi_IN" w:bidi="hi_IN"/>
        </w:rPr>
        <w:t xml:space="preserve"> के बारे में अधिक जानकारी के लिए, मुख्य शब्दावली को देखें। भक्ति के लिए उसी शब्द या वाक्यांश का उपयोग करें जिसका उपयोग आपने पिछले भागों में किया है।</w:t>
      </w:r>
    </w:p>
    <w:p>
      <w:pPr/>
      <w:r>
        <w:rPr>
          <w:lang w:val="hi_IN" w:bidi="hi_IN"/>
        </w:rPr>
      </w:r>
      <w:r>
        <w:rPr>
          <w:lang w:val="hi_IN" w:bidi="hi_IN"/>
        </w:rPr>
        <w:t xml:space="preserve">इन शिक्षकों और उनके अनुयायियों को एक-दूसरे के बारे में </w:t>
      </w:r>
      <w:r>
        <w:rPr>
          <w:b/>
          <w:lang w:val="hi_IN" w:bidi="hi_IN"/>
        </w:rPr>
        <w:t>बुरे</w:t>
      </w:r>
      <w:r>
        <w:rPr>
          <w:lang w:val="hi_IN" w:bidi="hi_IN"/>
        </w:rPr>
        <w:t xml:space="preserve"> संदेह होंगे। बुराई भलाई के विपरीत है। जब लोग परमेश्वर की आज्ञा मानना बंद कर देते हैं, तो वे लोग बुरे काम करना शुरू कर देते हैं।</w:t>
      </w:r>
    </w:p>
    <w:p>
      <w:pPr/>
      <w:r>
        <w:rPr>
          <w:lang w:val="hi_IN" w:bidi="hi_IN"/>
        </w:rPr>
      </w:r>
      <w:r>
        <w:rPr>
          <w:lang w:val="hi_IN" w:bidi="hi_IN"/>
        </w:rPr>
        <w:t xml:space="preserve">यहाँ रुकें और समूह में चर्चा करें कि आप </w:t>
      </w:r>
      <w:r>
        <w:rPr>
          <w:b/>
          <w:lang w:val="hi_IN" w:bidi="hi_IN"/>
        </w:rPr>
        <w:t>बुराई</w:t>
      </w:r>
      <w:r>
        <w:rPr>
          <w:lang w:val="hi_IN" w:bidi="hi_IN"/>
        </w:rPr>
        <w:t xml:space="preserve"> के लिए किस शब्द या वाक्यांश का उपयोग करेंगे। अधिक जानकारी के लिए मुख्य शब्दावली में </w:t>
      </w:r>
      <w:r>
        <w:rPr>
          <w:lang w:val="hi_IN" w:bidi="hi_IN"/>
        </w:rPr>
        <w:t>बुराई</w:t>
      </w:r>
      <w:r>
        <w:rPr>
          <w:lang w:val="hi_IN" w:bidi="hi_IN"/>
        </w:rPr>
        <w:t xml:space="preserve">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पौलुस कहता है कि इन लोगों के </w:t>
      </w:r>
      <w:r>
        <w:rPr>
          <w:b/>
          <w:lang w:val="hi_IN" w:bidi="hi_IN"/>
        </w:rPr>
        <w:t>मन</w:t>
      </w:r>
      <w:r>
        <w:rPr>
          <w:lang w:val="hi_IN" w:bidi="hi_IN"/>
        </w:rPr>
        <w:t xml:space="preserve"> भ्रष्ट हैं। मन किसी की सोच, समझ और बुद्धि को दर्शाता है।</w:t>
      </w:r>
    </w:p>
    <w:p>
      <w:pPr/>
      <w:r>
        <w:rPr>
          <w:lang w:val="hi_IN" w:bidi="hi_IN"/>
        </w:rPr>
      </w:r>
      <w:r>
        <w:rPr>
          <w:lang w:val="hi_IN" w:bidi="hi_IN"/>
        </w:rPr>
        <w:t xml:space="preserve">यहाँ रुकें और समूह में चर्चा करें कि आप </w:t>
      </w:r>
      <w:r>
        <w:rPr>
          <w:b/>
          <w:lang w:val="hi_IN" w:bidi="hi_IN"/>
        </w:rPr>
        <w:t>मन</w:t>
      </w:r>
      <w:r>
        <w:rPr>
          <w:lang w:val="hi_IN" w:bidi="hi_IN"/>
        </w:rPr>
        <w:t xml:space="preserve"> के लिए किस शब्द या वाक्यांश का उपयोग करेंगे। अधिक जानकारी के लिए मुख्य शब्दावली में </w:t>
      </w:r>
      <w:r>
        <w:rPr>
          <w:lang w:val="hi_IN" w:bidi="hi_IN"/>
        </w:rPr>
        <w:t>मन</w:t>
      </w:r>
      <w:r>
        <w:rPr>
          <w:lang w:val="hi_IN" w:bidi="hi_IN"/>
        </w:rPr>
        <w:t xml:space="preserve">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लोगों की धन की लालसा एक </w:t>
      </w:r>
      <w:r>
        <w:rPr>
          <w:b/>
          <w:lang w:val="hi_IN" w:bidi="hi_IN"/>
        </w:rPr>
        <w:t>जाल</w:t>
      </w:r>
      <w:r>
        <w:rPr>
          <w:lang w:val="hi_IN" w:bidi="hi_IN"/>
        </w:rPr>
        <w:t xml:space="preserve"> की तरह होगी, जो एक ऐसा उपकरण है जिसे लोग जानवरों को पकड़ने के लिए बनाते हैं।</w:t>
      </w:r>
    </w:p>
    <w:p>
      <w:pPr/>
      <w:r>
        <w:rPr>
          <w:lang w:val="hi_IN" w:bidi="hi_IN"/>
        </w:rPr>
      </w:r>
      <w:r>
        <w:rPr>
          <w:lang w:val="hi_IN" w:bidi="hi_IN"/>
        </w:rPr>
        <w:t xml:space="preserve">यहाँ रुकें और समूह में चर्चा करें कि आप </w:t>
      </w:r>
      <w:r>
        <w:rPr>
          <w:b/>
          <w:lang w:val="hi_IN" w:bidi="hi_IN"/>
        </w:rPr>
        <w:t>जाल</w:t>
      </w:r>
      <w:r>
        <w:rPr>
          <w:lang w:val="hi_IN" w:bidi="hi_IN"/>
        </w:rPr>
        <w:t xml:space="preserve"> के लिए किस शब्द या वाक्यांश का उपयोग करेंगे। आवश्यकतानुसार एक </w:t>
      </w:r>
      <w:r>
        <w:rPr>
          <w:lang w:val="hi_IN" w:bidi="hi_IN"/>
        </w:rPr>
        <w:t>जाल</w:t>
      </w:r>
      <w:r>
        <w:rPr>
          <w:lang w:val="hi_IN" w:bidi="hi_IN"/>
        </w:rPr>
        <w:t xml:space="preserve"> की तस्वीर फिर से देखें। इस ऑडियो को यहाँ रोकें।</w:t>
      </w:r>
    </w:p>
    <w:p>
      <w:pPr/>
      <w:r>
        <w:rPr>
          <w:lang w:val="hi_IN" w:bidi="hi_IN"/>
        </w:rPr>
      </w:r>
      <w:r>
        <w:rPr>
          <w:lang w:val="hi_IN" w:bidi="hi_IN"/>
        </w:rPr>
        <w:t xml:space="preserve">यहाँ वर्णित लोगों ने </w:t>
      </w:r>
      <w:r>
        <w:rPr>
          <w:b/>
          <w:lang w:val="hi_IN" w:bidi="hi_IN"/>
        </w:rPr>
        <w:t>विश्वास</w:t>
      </w:r>
      <w:r>
        <w:rPr>
          <w:lang w:val="hi_IN" w:bidi="hi_IN"/>
        </w:rPr>
        <w:t xml:space="preserve"> को छोड़ दिया है। किसी पर विश्वास करने का अर्थ यह मानना है कि वह व्यक्ति अपने बारे में जो कहता है वह सच है। जब पौलुस विश्वास की बात करता है, तो उसका मतलब परमेश्वर और मसीह के बारे में सच्ची शिक्षा से है, जिसमें लोग मसीह पर विश्वास करते हैं या श्रद्धा रखते हैं। </w:t>
      </w:r>
      <w:r>
        <w:rPr>
          <w:lang w:val="hi_IN" w:bidi="hi_IN"/>
        </w:rPr>
        <w:t xml:space="preserve">विश्वास </w:t>
      </w:r>
      <w:r>
        <w:rPr>
          <w:lang w:val="hi_IN" w:bidi="hi_IN"/>
        </w:rPr>
        <w:t xml:space="preserve"> के बारे में अधिक जानकारी के लिए, मुख्य शब्दावली को देखें। विश्वास के लिए उसी शब्द या वाक्यांश का उपयोग करें जिसका उपयोग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हर एक सदस्य को पाठ्यांश के इस अंतिम संस्करण को बताने का अभ्यास करना चाहिए।</w:t>
      </w:r>
    </w:p>
    <w:p>
      <w:pPr/>
      <w:r>
        <w:rPr>
          <w:lang w:val="hi_IN" w:bidi="hi_IN"/>
        </w:rPr>
      </w:r>
      <w:r>
        <w:rPr>
          <w:b/>
          <w:lang w:val="hi_IN" w:bidi="hi_IN"/>
        </w:rPr>
        <w:t>यह रिकॉर्डिंग का अंत है।</w:t>
      </w:r>
      <w:r>
        <w:rPr>
          <w:lang w:val="hi_IN" w:bidi="hi_IN"/>
        </w:rPr>
      </w:r>
      <w:r>
        <w:rPr>
          <w:lang w:val="hi_IN" w:bidi="hi_IN"/>
        </w:rPr>
      </w:r>
    </w:p>
    <w:p>
      <w:pPr/>
      <w:r>
        <w:rPr>
          <w:lang w:val="hi_IN" w:bidi="hi_IN"/>
        </w:rPr>
      </w:r>
    </w:p>
    <w:p>
      <w:pPr>
        <w:pStyle w:val="Heading2"/>
      </w:pPr>
      <w:r>
        <w:rPr>
          <w:lang w:val="hi_IN" w:bidi="hi_IN"/>
        </w:rPr>
        <w:t>1 तीमुथियुस 6:11–16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तीमुथियुस 6:11–16 को सुनें और अपने मन में रखें।</w:t>
      </w:r>
    </w:p>
    <w:p>
      <w:pPr/>
      <w:r>
        <w:rPr>
          <w:lang w:val="hi_IN" w:bidi="hi_IN"/>
        </w:rPr>
      </w:r>
      <w:r>
        <w:rPr>
          <w:lang w:val="hi_IN" w:bidi="hi_IN"/>
        </w:rPr>
        <w:t>यदि सम्भव हो, तो 1 तीमुथियुस 6:11–16 के ऑडियो संस्करण को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परिचय</w:t>
      </w:r>
    </w:p>
    <w:p>
      <w:pPr/>
      <w:r>
        <w:rPr>
          <w:lang w:val="hi_IN" w:bidi="hi_IN"/>
        </w:rPr>
      </w:r>
      <w:r>
        <w:rPr>
          <w:lang w:val="hi_IN" w:bidi="hi_IN"/>
        </w:rPr>
        <w:t>1 तीमुथियुस 6:11–16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पौलुस ने उन लोगों का वर्णन किया जो गलत बातें सिखाते हैं। पौलुस ने लिखा कि ये शिक्षक नियमित रूप से बुरे काम करते हैं। ये शिक्षक बुरे कारणों से बुरे काम करते हैं। अक्सर ये शिक्षक धन के लालची होते थे। इसके कारण, कुछ लोग अब यीशु पर विश्वास नहीं करते थे।</w:t>
      </w:r>
    </w:p>
    <w:p>
      <w:pPr/>
      <w:r>
        <w:rPr>
          <w:lang w:val="hi_IN" w:bidi="hi_IN"/>
        </w:rPr>
      </w:r>
      <w:r>
        <w:rPr>
          <w:lang w:val="hi_IN" w:bidi="hi_IN"/>
        </w:rPr>
        <w:t>पत्र के इस भाग की शुरुआत में, पौलुस कई तरीकों का उपयोग करता है ताकि बुरे शिक्षकों के बुरे जीवन शैली और उस जीवन शैली के बीच स्पष्ट अंतर दिखाया जा सके जिसे पौलुस चाहता था कि तीमुथियुस अपनाए। बुरे शिक्षक यह नहीं समझते थे कि सच्चा धन क्या है। पौलुस अब ऐसे जीवन शैली का तरीका बताता है जो तीमुथियुस को सच्चा धन देगा—परमेश्वर के साथ अनन्त जीवन।</w:t>
      </w:r>
    </w:p>
    <w:p>
      <w:pPr/>
      <w:r>
        <w:rPr>
          <w:lang w:val="hi_IN" w:bidi="hi_IN"/>
        </w:rPr>
      </w:r>
      <w:r>
        <w:rPr>
          <w:lang w:val="hi_IN" w:bidi="hi_IN"/>
        </w:rPr>
        <w:t>यहाँ रुकें और समूह में इस प्रश्न पर चर्चा करें: यदि आप किसी को जीवन जीने के तरीके पर सलाह देना चाहते हैं, तो आप किस प्रकार की सलाह देंगे? इस ऑडियो को यहाँ रोकें।</w:t>
      </w:r>
    </w:p>
    <w:p>
      <w:pPr/>
      <w:r>
        <w:rPr>
          <w:lang w:val="hi_IN" w:bidi="hi_IN"/>
        </w:rPr>
      </w:r>
      <w:r>
        <w:rPr>
          <w:lang w:val="hi_IN" w:bidi="hi_IN"/>
        </w:rPr>
        <w:t>पौलुस तीमुथियुस को "परमेश्वर का व्यक्ति" कहता है। लोग भविष्यद्वक्ताओं को पुराने नियम में "परमेश्वर के पुरुष" कहा करते थे। परमेश्वर ने अपने लोगों तक अपना संदेश पहुँचाने के लिए विशेष रूप से भविष्यद्वक्ताओं को चुना। उसी तरह, परमेश्वर ने विशेष रूप से तीमुथियुस को कलीसिया में अगुवा बनने और अपने लोगों तक अपना संदेश पहुँचाने के लिए चुना है। पौलुस इस पत्र में कई बार इसका उल्लेख करता है, विशेष रूप से उस स्थान पर जहाँ पौलुस ने लिखा कि तीमुथियुस को वह उपहार मिला जब लोगों ने भविष्यद्वाणी की और पुरनियों ने तीमुथियुस पर अपने हाथ रखे। यह तीमुथियुस और उन लोगों के बीच अंतर को चिह्नित करने का एक और तरीका है जो गलत बातें सिखाते हैं।</w:t>
      </w:r>
    </w:p>
    <w:p>
      <w:pPr/>
      <w:r>
        <w:rPr>
          <w:lang w:val="hi_IN" w:bidi="hi_IN"/>
        </w:rPr>
      </w:r>
      <w:r>
        <w:rPr>
          <w:lang w:val="hi_IN" w:bidi="hi_IN"/>
        </w:rPr>
        <w:t>अपने पत्र के इस भाग में, पौलुस ने ऐसी भाषा का उपयोग किया जो तीमुथियुस को उस सैनिक की याद दिलाती जो युद्ध में लड़ता है या उस खिलाड़ी की जो खेलों में प्रतियोगिता करता है। पौलुस ने लिखते समय अक्सर इस प्रकार के चित्रों का उपयोग किया था, जिसमें इस पत्र के पहले भाग भी शामिल थे। जब पौलुस ने ये शब्द इस्तेमाल किए, तो इससे तीमुथियुस को यह समझने में मदद मिली कि उसे पूरी मेहनत और ऊर्जा लगानी होगी ताकि वह वही करे जो पौलुस ने उसे करने के लिए कहा है।</w:t>
      </w:r>
    </w:p>
    <w:p>
      <w:pPr/>
      <w:r>
        <w:rPr>
          <w:lang w:val="hi_IN" w:bidi="hi_IN"/>
        </w:rPr>
      </w:r>
      <w:r>
        <w:rPr>
          <w:lang w:val="hi_IN" w:bidi="hi_IN"/>
        </w:rPr>
        <w:t>यहाँ रुकें और समूह में इस प्रश्न पर चर्चा करें: आप किस प्रकार की गतिविधियों के बारे में सोच सकते हैं जहाँ लोग कड़ी मेहनत करते हैं और अपनी पूरी कोशिश करते हैं? इस ऑडियो को यहाँ रोकें।</w:t>
      </w:r>
    </w:p>
    <w:p>
      <w:pPr/>
      <w:r>
        <w:rPr>
          <w:lang w:val="hi_IN" w:bidi="hi_IN"/>
        </w:rPr>
      </w:r>
      <w:r>
        <w:rPr>
          <w:lang w:val="hi_IN" w:bidi="hi_IN"/>
        </w:rPr>
        <w:t>पौलुस ने तीमुथियुस को अच्छी बातों की सूची दी—जिस तरह से तीमुथियुस को जीने की कोशिश करनी चाहिए। यह सूची उन अन्य सूचियों के समान है जिन्हें हम पवित्रशास्त्र में देखते हैं।</w:t>
      </w:r>
    </w:p>
    <w:p>
      <w:pPr/>
      <w:r>
        <w:rPr>
          <w:lang w:val="hi_IN" w:bidi="hi_IN"/>
        </w:rPr>
      </w:r>
      <w:r>
        <w:rPr>
          <w:lang w:val="hi_IN" w:bidi="hi_IN"/>
        </w:rPr>
        <w:t>यहाँ रुकें और समूह में इस प्रश्न पर चर्चा करें: आप उन अच्छे तरीकों का वर्णन कैसे करेंगे जिनमें किसी व्यक्ति को जीवन जीना चाहिए? इस ऑडियो को यहाँ रोकें।</w:t>
      </w:r>
    </w:p>
    <w:p>
      <w:pPr/>
      <w:r>
        <w:rPr>
          <w:lang w:val="hi_IN" w:bidi="hi_IN"/>
        </w:rPr>
      </w:r>
      <w:r>
        <w:rPr>
          <w:lang w:val="hi_IN" w:bidi="hi_IN"/>
        </w:rPr>
        <w:t>पौलुस ने उस अच्छी स्वीकारोक्ति के बारे में लिखा जिसे तीमुथियुस और प्रभु यीशु मसीह दोनों ने किया। यह अच्छी स्वीकारोक्ति शायद यह कथन था कि यीशु राजा है। यीशु ने यह स्पष्ट कर दिया कि वह राजा है, जब उसका परीक्षण पिलातुस के सामने हुआ, जो यरूशलेम में रोमी राज्यपाल था और जिसने यीशु के क्रूसीकरण की निगरानी करी। यहाँ, पौलुस ने तीमुथियुस को उस समय की याद दिलाई जब तीमुथियुस ने सार्वजनिक रूप से यह कथन कहा था। तीमुथियुस के लिए, यह संभवतः तब हुआ जब उसने बपतिस्मा लिया या जब तीमुथियुस एक पासबान बन गया।</w:t>
      </w:r>
    </w:p>
    <w:p>
      <w:pPr/>
      <w:r>
        <w:rPr>
          <w:lang w:val="hi_IN" w:bidi="hi_IN"/>
        </w:rPr>
      </w:r>
      <w:r>
        <w:rPr>
          <w:lang w:val="hi_IN" w:bidi="hi_IN"/>
        </w:rPr>
        <w:t>पौलुस ने यह भी लिखा कि तीमुथियुस को उसके आदेश का पालन "निष्कलंक" रूप से करना चाहिए। यह तीमुथियुस को उन निर्दोष या पूर्ण जानवरों की याद दिलाता होगा जिन्हें इस्राएलियों को परमेश्वर को बलिदान के रूप में चढ़ाना था। तीमुथियुस की आज्ञाकारिता परमेश्वर को दिए गए उत्तम भेंट की तरह होनी चाहिए।</w:t>
      </w:r>
    </w:p>
    <w:p>
      <w:pPr/>
      <w:r>
        <w:rPr>
          <w:lang w:val="hi_IN" w:bidi="hi_IN"/>
        </w:rPr>
      </w:r>
      <w:r>
        <w:rPr>
          <w:lang w:val="hi_IN" w:bidi="hi_IN"/>
        </w:rPr>
        <w:t>इस पद के अंत में, पौलुस ने उस समय के बारे में लिखा जब प्रभु यीशु मसीह पृथ्वी पर इस तरह लौटेगा कि हर कोई उसे देख सके। जब पौलुस इसके बारे में सोच रहा था, तो उसने कुछ लिखा जो शायद स्तुति का गीत था, जिसमें परमेश्वर के अद्वितीय, शक्तिशाली और अद्भुत होने के कई गुणों को बताया गया।</w:t>
      </w:r>
    </w:p>
    <w:p>
      <w:pPr/>
      <w:r>
        <w:rPr>
          <w:lang w:val="hi_IN" w:bidi="hi_IN"/>
        </w:rPr>
      </w:r>
      <w:r>
        <w:rPr>
          <w:lang w:val="hi_IN" w:bidi="hi_IN"/>
        </w:rPr>
        <w:t>यहाँ रुकें और समूह में इस प्रश्न पर चर्चा करें: आपकी संस्कृति में यदि कोई व्यक्ति किसी बात से हैरान हो जाता है और उसकी प्रशंसा करने की इच्छा करता है, तो वह कैसे व्यवहार करता है? लोग किसी चीज़ की स्तुति करने के लिए किस प्रकार के गीतों या कविताओं का उपयोग करते हैं?</w:t>
      </w:r>
    </w:p>
    <w:p>
      <w:pPr/>
      <w:r>
        <w:rPr>
          <w:lang w:val="hi_IN" w:bidi="hi_IN"/>
        </w:rPr>
      </w:r>
      <w:r>
        <w:rPr>
          <w:b/>
          <w:lang w:val="hi_IN" w:bidi="hi_IN"/>
        </w:rPr>
        <w:t>यह रिकॉर्डिंग का अंत है।</w:t>
      </w:r>
      <w:r>
        <w:rPr>
          <w:lang w:val="hi_IN" w:bidi="hi_IN"/>
        </w:rPr>
      </w:r>
    </w:p>
    <w:p>
      <w:pPr>
        <w:pStyle w:val="Heading3"/>
      </w:pPr>
      <w:r>
        <w:rPr>
          <w:lang w:val="hi_IN" w:bidi="hi_IN"/>
        </w:rPr>
        <w:t>घटनाओं को समझाना</w:t>
      </w:r>
    </w:p>
    <w:p>
      <w:pPr/>
      <w:r>
        <w:rPr>
          <w:lang w:val="hi_IN" w:bidi="hi_IN"/>
        </w:rPr>
      </w:r>
      <w:r>
        <w:rPr>
          <w:lang w:val="hi_IN" w:bidi="hi_IN"/>
        </w:rPr>
        <w:t>भागों को परिभाषित करना (1 तीमुथियुस 6:11–16)</w:t>
      </w:r>
    </w:p>
    <w:p>
      <w:pPr/>
      <w:r>
        <w:rPr>
          <w:lang w:val="hi_IN" w:bidi="hi_IN"/>
        </w:rPr>
      </w:r>
      <w:r>
        <w:rPr>
          <w:lang w:val="hi_IN" w:bidi="hi_IN"/>
        </w:rPr>
        <w:t>1 तीमुथियुस 6:11–16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में तीन हिस्से हैं। </w:t>
      </w:r>
    </w:p>
    <w:p>
      <w:pPr/>
      <w:r>
        <w:rPr>
          <w:lang w:val="hi_IN" w:bidi="hi_IN"/>
        </w:rPr>
      </w:r>
      <w:r>
        <w:rPr>
          <w:b/>
          <w:lang w:val="hi_IN" w:bidi="hi_IN"/>
        </w:rPr>
        <w:t>पहले भाग में:</w:t>
      </w:r>
      <w:r>
        <w:rPr>
          <w:lang w:val="hi_IN" w:bidi="hi_IN"/>
        </w:rPr>
        <w:t xml:space="preserve"> पौलुस तीमुथियुस से कहता है कि उसे ऐसा जीवन जीना चाहिए जैसे कि वह बुरी बातों से दूर भागता और अच्छी बातों की ओर दौड़ता है। पौलुस तीमुथियुस से कहता है कि वह इस काम में बहुत कड़ी मेहनत करे।</w:t>
      </w:r>
    </w:p>
    <w:p>
      <w:pPr/>
      <w:r>
        <w:rPr>
          <w:lang w:val="hi_IN" w:bidi="hi_IN"/>
        </w:rPr>
      </w:r>
      <w:r>
        <w:rPr>
          <w:b/>
          <w:lang w:val="hi_IN" w:bidi="hi_IN"/>
        </w:rPr>
        <w:t>दूसरे भाग में:</w:t>
      </w:r>
      <w:r>
        <w:rPr>
          <w:lang w:val="hi_IN" w:bidi="hi_IN"/>
        </w:rPr>
        <w:t xml:space="preserve"> पौलुस तीमुथियुस से कहता है कि वह उन बातों का पालन करे जो पौलुस ने उसे सिखाई हैं, और पौलुस तीमुथियुस को याद दिलाता है कि परमेश्वर उस पर दृष्टि रखे हुए है।</w:t>
      </w:r>
    </w:p>
    <w:p>
      <w:pPr/>
      <w:r>
        <w:rPr>
          <w:lang w:val="hi_IN" w:bidi="hi_IN"/>
        </w:rPr>
      </w:r>
      <w:r>
        <w:rPr>
          <w:b/>
          <w:lang w:val="hi_IN" w:bidi="hi_IN"/>
        </w:rPr>
        <w:t>तीसरे भाग में:</w:t>
      </w:r>
      <w:r>
        <w:rPr>
          <w:lang w:val="hi_IN" w:bidi="hi_IN"/>
        </w:rPr>
        <w:t xml:space="preserve"> पौलुस परमेश्वर की स्तुति करता है और यह बताता है कि परमेश्वर कितना अद्भुत और शक्तिशाली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कई गवाह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मसीह यीशु</w:t>
      </w:r>
    </w:p>
    <w:p>
      <w:pPr>
        <w:pStyle w:val="ListBullet"/>
        <w:spacing w:line="240" w:lineRule="auto"/>
        <w:ind w:left="720"/>
      </w:pPr>
      <w:r>
        <w:rPr>
          <w:lang w:val="hi_IN" w:bidi="hi_IN"/>
        </w:rPr>
      </w:r>
      <w:r>
        <w:rPr>
          <w:lang w:val="hi_IN" w:bidi="hi_IN"/>
        </w:rPr>
        <w:t>और पुन्तियुस पिलातुस</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कुछ तरीकों से, पौलुस के पत्र का यह भाग उस प्रकार के व्यक्ति का अंतिम सारांश है जैसा पौलुस तीमुथियुस को बनते हुए देखना चाहता है। पौलुस यहाँ दूसरों के बारे में लिखने से हटकर सीधे तीमुथियुस को आदेश देना शुरू करता है। पौलुस तीमुथियुस को यह बताकर प्रोत्साहित करना चाहता है कि यदि वह इस तरह से जीवन जीएगा, तो इसके अच्छे और सकारात्मक परिणाम होंगे। पौलुस एक संक्षिप्त चेतावनी देता है, और फिर वह सही काम करने के लिए कई अलग-अलग प्रकार के प्रोत्साहन देता है। पौलुस तीमुथियुस को याद दिलाता है कि वह अनन्त जीवन के पुरस्कार के पीछे लगातार लगा रहे—वह जीवन जो परमेश्वर से मिलता है और परमेश्वर के साथ है, जो सबका सर्वोच्च राजा है। तीमुथियुस को ऐसा इसलिए करना चाहिए क्योंकि परमेश्वर ने तीमुथियुस को परमेश्वर की सेवा करने के लिए चुना है और उसने परमेश्वर की सेवा करने के लिए खुद को प्रतिबद्ध किया है।</w:t>
      </w:r>
    </w:p>
    <w:p>
      <w:pPr/>
      <w:r>
        <w:rPr>
          <w:lang w:val="hi_IN" w:bidi="hi_IN"/>
        </w:rPr>
      </w:r>
      <w:r>
        <w:rPr>
          <w:lang w:val="hi_IN" w:bidi="hi_IN"/>
        </w:rPr>
        <w:t>इस भाग के पहले हिस्से में, पौलुस तीमुथियुस की तुलना उन लोगों से करता है जिनके बारे में वह पहले लिख चुका है, और उनके बीच स्पष्ट विरोध दिखाता है। पौलुस तीमुथियुस का ध्यान तब आकर्षित करता है जब वह उसको “हे परमेश्वर के जन…” कहता है पौलुस तीमुथियुस से कहता है कि वह बुरी बातों से उतनी ही तेज़ी से भागे जैसे कोई व्यक्ति खतरे से भागता है। फिर पौलुस तीमुथियुस के एक चीज़ से भागने की तुलना इस बात से करता है कि तीमुथियुस को दूसरी बातों की ओर दौड़ना है। पौलुस यह दिखाने के लिए ऐसा करता है कि तीमुथियुस को अच्छे काम करने के लिए बहुत कड़ी मेहनत करनी चाहिए।</w:t>
      </w:r>
    </w:p>
    <w:p>
      <w:pPr/>
      <w:r>
        <w:rPr>
          <w:lang w:val="hi_IN" w:bidi="hi_IN"/>
        </w:rPr>
      </w:r>
      <w:r>
        <w:rPr>
          <w:lang w:val="hi_IN" w:bidi="hi_IN"/>
        </w:rPr>
        <w:t>यहाँ रुकें और समूह में इस प्रश्न पर चर्चा करें: आप किसी से इस तरह कैसे बात करेंगे जिससे उस व्यक्ति को पता चले कि आप उससे बात कर रहे हैं और उसे ध्यान देना चाहिए? अगर आप किसी नौजवान को ऐसी गलत चीज़ों और लोगों के बारे में आम सलाह दे रहे हों जिनसे उसे बचना चाहिए, तो आप उससे कैसे बात करेंगे? तो फिर आप उसी नौजवान को यह बताने के लिए अलग तरह से कैसे बात करेंगे कि उसे कैसे जीना चाहिए? अन्त में, आप बुरी बातों से बचने के लिए बहुत कड़ी कोशिश करने और अच्छे काम करने के लिए बहुत कड़ी कोशिश करने का वर्णन कैसे करेंगे? इस ऑडियो को यहाँ रोकें।</w:t>
      </w:r>
    </w:p>
    <w:p>
      <w:pPr/>
      <w:r>
        <w:rPr>
          <w:lang w:val="hi_IN" w:bidi="hi_IN"/>
        </w:rPr>
      </w:r>
      <w:r>
        <w:rPr>
          <w:lang w:val="hi_IN" w:bidi="hi_IN"/>
        </w:rPr>
        <w:t>पौलुस तीमुथियुस के लिए कार्य करने के अच्छे तरीकों को सूचीबद्ध करना जारी रखता है। पौलुस तीमुथियुस से कहता है कि वह धर्मी बने, या वे काम करे जो परमेश्वर की दृष्टि में सही और उचित है। तीमुथियुस को भक्तिपूर्ण होना चाहिए, या उसे ऐसा व्यवहार करने की कोशिश करनी चाहिए जैसा परमेश्वर उससे चाहता है। तीमुथियुस को विश्वास करना चाहिए, या उसे हमेशा परमेश्वर पर भरोसा करना चाहिए। तीमुथियुस को परमेश्वर और अन्य लोगों से प्रेम करना चाहिए। तीमुथियुस में धैर्य होना चाहिए; या, उसे लोगों के साथ सब्र रखना चाहिए और जब कठिन परिस्थितियाँ आएँ, तब भी लगातार काम करते रहना चाहिए। तीमुथियुस को नम्र होना चाहिए; जब लोग उसे परेशान करें या जब चीज़ें उसकी इच्छा के अनुसार या उसके समय पर न हों, तब भी उसे चिड़चिड़ा या क्रोधित नहीं होना चाहिए। तीमुथियुस को अन्य लोगों की आवश्यकताओं के बारे में सोचना चाहिए।</w:t>
      </w:r>
    </w:p>
    <w:p>
      <w:pPr/>
      <w:r>
        <w:rPr>
          <w:lang w:val="hi_IN" w:bidi="hi_IN"/>
        </w:rPr>
      </w:r>
      <w:r>
        <w:rPr>
          <w:lang w:val="hi_IN" w:bidi="hi_IN"/>
        </w:rPr>
        <w:t>फिर पौलुस तीमुथियुस को याद दिलाता है कि ये काम करना कठिन हैं। पौलुस ऐसे शब्दों का उपयोग करता है जो तीमुथियुस को युद्ध में लगे हुए एक सैनिक या प्रतियोगिता में भाग लेने वाले एक खिलाड़ी की याद दिलाते हैं। उन लोगों को जीतने के लिए अपनी सबसे कड़ी कोशिश करनी होगी। अन्य लोग या परिस्थितियाँ उनके लिए जीतना कठिन बना देंगी। तीमुथियुस को उस पुरस्कार को पाने के लिए अपनी पूरी कोशिश करनी चाहिए जो कि अनन्त जीवन है। तीमुथियुस इस पुरस्कार को प्राप्त करेगा या यह विजय पाएगा, जब वह उसी प्रकार का जीवन जीएगा जैसा पौलुस ने अभी बताया है। यह केवल कोई लड़ाई या संघर्ष नहीं है। यह एक अच्छी लड़ाई है, जिसमें तीमुथियुस को परमेश्वर पर भरोसा रखना है और यह विश्वास करना कभी नहीं छोड़ना है कि यीशु ही राजा हैं। तीमुथियुस को यह भी याद रखना चाहिए कि परमेश्वर ने ही उसे इस संघर्ष में बुलाया है, और परमेश्वर ने उसे अनन्त जीवन के पुरस्कार का वादा किया है। तीमुथियुस ने भी स्वेच्छा से बहुत से लोगों के सामने यह घोषणा की कि वह इस संघर्ष में शामिल होगा, जब उसने सार्वजनिक रूप से कहा कि यीशु राजा हैं।</w:t>
      </w:r>
    </w:p>
    <w:p>
      <w:pPr/>
      <w:r>
        <w:rPr>
          <w:lang w:val="hi_IN" w:bidi="hi_IN"/>
        </w:rPr>
      </w:r>
      <w:r>
        <w:rPr>
          <w:lang w:val="hi_IN" w:bidi="hi_IN"/>
        </w:rPr>
        <w:t>यहाँ रुकें और समूह में इस प्रश्न पर चर्चा करें: अब से आप किसी को कोई काम करने का आदेश कैसे देंगे? आप उस व्यक्ति को भविष्य में पुरस्कार जीतने की उम्मीद करने के लिए कैसे प्रोत्साहित करेंगे? आप उस व्यक्ति को पिछली घटनाओं और उनके द्वारा किए गए वादों की याद दिलाकर उन्हें आगे बढ़ते रहने के लिए कैसे प्रोत्साहित करेंगे? इस ऑडियो को यहाँ रोकें।</w:t>
      </w:r>
    </w:p>
    <w:p>
      <w:pPr/>
      <w:r>
        <w:rPr>
          <w:lang w:val="hi_IN" w:bidi="hi_IN"/>
        </w:rPr>
      </w:r>
      <w:r>
        <w:rPr>
          <w:lang w:val="hi_IN" w:bidi="hi_IN"/>
        </w:rPr>
        <w:t>दूसरे भाग में, पौलुस अपनी आज्ञा को और भी ज़ोरदार बना देता है, जब वह परमेश्वर और यीशु को एक आधिकारिक घटना या न्यायालय की सुनवाई में दो गवाहों के समान बुलाता है। उस समय कुछ मामलों में और आज भी, जब कोई व्यक्ति ज़मीन या संपत्ति खरीदता-बेचता था, या विवाह में या किसी अन्य महत्वपूर्ण अवसर पर होता, तो गवाह उपस्थित रहते थे और सब कुछ देखते थे। यदि कोई व्यक्ति अपनी प्रतिज्ञाओं को पूरा नहीं करता है, तो गवाह पुरनियों से कहते हैं, "हमने इस व्यक्ति को एक प्रतिज्ञा करते हुए देखा।" फिर पुरनिए उस व्यक्ति को उसकी प्रतिज्ञा न निभाने के लिए कोई परिणाम देंगे। पौलुस यह स्पष्ट करता है कि जब वह कहता है कि परमेश्वर एक गवाह है, तो उसका अर्थ किसी झूठे ईश्वर से नहीं है, बल्कि उसका अर्थ उस सच्चे परमेश्वर से है जो हर चीज़ को जीवित रखता है। पौलुस तीमुथियुस द्वारा किए गए "अच्छे स्वीकारोक्ति" को उस "अच्छी स्वीकारोक्ति" से भी जोड़ता है जो मसीह यीशु ने पुन्तियुस पिलातुस के न्यायालय में परीक्षण के दौरान दिया था।</w:t>
      </w:r>
    </w:p>
    <w:p>
      <w:pPr/>
      <w:r>
        <w:rPr>
          <w:lang w:val="hi_IN" w:bidi="hi_IN"/>
        </w:rPr>
      </w:r>
      <w:r>
        <w:rPr>
          <w:lang w:val="hi_IN" w:bidi="hi_IN"/>
        </w:rPr>
        <w:t>यहाँ रुकें और समूह में इस प्रश्न पर चर्चा करें: आपकी संस्कृति में किसी चीज़ जैसे संपत्ति खरीदना या बेचना या विवाह को आधिकारिक बनाने का तरीका क्या है? सोचिए कि लोगों को किन कार्यों को करना पड़ता है और किन लोगों की उन घटनाओं में उपस्थिति जरूरी होती है। यदि कोई व्यक्ति अपने वादों का सम्मान नहीं करता है तो क्या होता है? इस ऑडियो को यहाँ रोकें।</w:t>
      </w:r>
    </w:p>
    <w:p>
      <w:pPr/>
      <w:r>
        <w:rPr>
          <w:lang w:val="hi_IN" w:bidi="hi_IN"/>
        </w:rPr>
      </w:r>
      <w:r>
        <w:rPr>
          <w:lang w:val="hi_IN" w:bidi="hi_IN"/>
        </w:rPr>
        <w:t>फिर पौलुस तीमुथियुस को यह आदेश देता है कि वह वही बातें माने जो पौलुस ने अभी तीमुथियुस को आदेश दी हैं। तीमुथियुस को यह बताकर कि पौलुस चाहता है कि तीमुथियुस यह काम बिना किसी दाग ​​या दोष के करे, पौलुस कहता है कि तीमुथियुस को पूरी तरह आज्ञा माननी चाहिए और खुशखबरी और इस बात की गवाही के प्रति पूरी तरह वफ़ादार रहना चाहिए कि यीशु राजा है। पौलुस चाहता है कि तीमुथियुस तब तक आज्ञा मानता रहे जब तक भविष्य में वह अनजान समय न आ जाए जब प्रभु यीशु मसीह दुनिया में दोबारा प्रकट होगा। केवल परमेश्वर ही जानता है कि वह समय कब होगा।</w:t>
      </w:r>
    </w:p>
    <w:p>
      <w:pPr/>
      <w:r>
        <w:rPr>
          <w:lang w:val="hi_IN" w:bidi="hi_IN"/>
        </w:rPr>
      </w:r>
      <w:r>
        <w:rPr>
          <w:lang w:val="hi_IN" w:bidi="hi_IN"/>
        </w:rPr>
        <w:t>तीसरा भाग तब शुरू होता है जब पौलुस अचानक परमेश्वर की स्तुति करना शुरू करता है। यह एक ऐसा गीत हो सकता है जो शुरुआती कलीसिया में सामान्य था। पौलुस यह कहकर शुरू करता है कि परमेश्वर तीन अलग-अलग तरीकों से सबसे बड़ा और सर्वोच्च शासक है: परमेश्वर धन्य और एकमात्र संप्रभु है, राजाओं का राजा है, और प्रभुओं का प्रभु है। ये शीर्षक सभी शासकों और शक्तियों पर परमेश्वर के सर्वोच्च अधिकार और शक्ति पर जोर देते हैं।</w:t>
      </w:r>
    </w:p>
    <w:p>
      <w:pPr>
        <w:pStyle w:val="ListBullet"/>
        <w:spacing w:line="240" w:lineRule="auto"/>
        <w:ind w:left="720"/>
      </w:pPr>
      <w:r>
        <w:rPr>
          <w:lang w:val="hi_IN" w:bidi="hi_IN"/>
        </w:rPr>
      </w:r>
      <w:r>
        <w:rPr>
          <w:lang w:val="hi_IN" w:bidi="hi_IN"/>
        </w:rPr>
        <w:t>यहाँ रुकें और समूह में चर्चा करें: आप अपनी भाषा में परमेश्वर के लिए इन तीन शीर्षकों का अनुवाद कैसे करेंगे? इस बारे में सोचें कि इन तीन विचारों को कैसे व्यक्त किया जाए:</w:t>
      </w:r>
    </w:p>
    <w:p>
      <w:pPr>
        <w:pStyle w:val="ListBullet"/>
        <w:spacing w:line="240" w:lineRule="auto"/>
        <w:ind w:left="720"/>
      </w:pPr>
      <w:r>
        <w:rPr>
          <w:lang w:val="hi_IN" w:bidi="hi_IN"/>
        </w:rPr>
      </w:r>
      <w:r>
        <w:rPr>
          <w:lang w:val="hi_IN" w:bidi="hi_IN"/>
        </w:rPr>
        <w:t>इस बात पर विचार करें कि क्या आपकी संस्कृति में कोई पारंपरिक शीर्षक या वाक्यांश हैं जो इन अवधारणाओं को दिखा सकते हैं। इस ऑडियो को यहाँ रोकें।</w:t>
      </w:r>
    </w:p>
    <w:p>
      <w:pPr/>
      <w:r>
        <w:rPr>
          <w:lang w:val="hi_IN" w:bidi="hi_IN"/>
        </w:rPr>
      </w:r>
      <w:r>
        <w:rPr>
          <w:lang w:val="hi_IN" w:bidi="hi_IN"/>
        </w:rPr>
        <w:t>फिर पौलुस परमेश्वर की कुछ दूसरी अनोखी विशेषताओं को बताता है, ऐसी बातें जो परमेश्वर को उसके द्वारा बनाई हुई किसी भी चीज़ से बिल्कुल अलग बनाती हैं। पौलुस कहता है कि परमेश्वर उस सभी आदर और अधिकार या शक्ति के योग्य है जो उसके पास है क्योंकि परमेश्वर अमर है, जिसका अर्थ है कि परमेश्वर की कोई शुरुआत और कोई अन्त नहीं है। सभी बनाए गए प्राणियों के विपरीत, परमेश्वर का अस्तित्व अनन्त है। परमेश्वर "अगम्य प्रकाश में निवास करता है।" दूसरे शब्दों में, परमेश्वर पवित्र और महिमापूर्ण है। परमेश्वर की उपस्थिति इतनी शुद्ध और उज्ज्वल है कि कोई भी पापी मनुष्य सीधे परमेश्वर के पास नहीं आ सकता। किसी ने भी परमेश्वर को नहीं देखा है और न ही कोई उसे देख सकता है। हालांकि परमेश्वर ने खुद को कई तरीकों से प्रकट किया है, लेकिन हम परमेश्वर के स्वभाव को पूरी तरह से कभी नहीं समझ सकते। परमेश्वर की ये विशेषताएं इस बात पर ज़ोर देती हैं कि परमेश्वर पूरी सृष्टि से ऊपर और परे है। ये विशेषताएँ दिखाती हैं कि परमेश्वर सारी स्तुति और आदर के योग्य क्यों है।</w:t>
      </w:r>
    </w:p>
    <w:p>
      <w:pPr/>
      <w:r>
        <w:rPr>
          <w:lang w:val="hi_IN" w:bidi="hi_IN"/>
        </w:rPr>
      </w:r>
      <w:r>
        <w:rPr>
          <w:lang w:val="hi_IN" w:bidi="hi_IN"/>
        </w:rPr>
        <w:t>यहाँ रुकें और समूह में इस प्रश्न पर चर्चा करें: आप अपनी भाषा में परमेश्वर की इन विशेषताओं का वर्णन कैसे करेंगे? इन वर्णनों से लोगों के परमेश्वर के बारे में विचार कैसे बदलेंगे, खासकर उन अन्य प्रकार की आत्माओं के मुकाबले जिनमें वे विश्वास करते हैं? इस ऑडियो को यहाँ रोकें।</w:t>
      </w:r>
    </w:p>
    <w:p>
      <w:pPr/>
      <w:r>
        <w:rPr>
          <w:lang w:val="hi_IN" w:bidi="hi_IN"/>
        </w:rPr>
      </w:r>
      <w:r>
        <w:rPr>
          <w:lang w:val="hi_IN" w:bidi="hi_IN"/>
        </w:rPr>
        <w:t>पौलुस का अंतिम शब्द "आमीन" है, जो एक उद्घोषणा है और इसका मतलब कुछ ऐसा है जैसे, "जो मैंने अभी कहा वह वास्तव में सच है!”</w:t>
      </w:r>
    </w:p>
    <w:p>
      <w:pPr/>
      <w:r>
        <w:rPr>
          <w:lang w:val="hi_IN" w:bidi="hi_IN"/>
        </w:rPr>
      </w:r>
      <w:r>
        <w:rPr>
          <w:lang w:val="hi_IN" w:bidi="hi_IN"/>
        </w:rPr>
        <w:t>यहाँ रुकें और समूह में इस प्रश्न पर चर्चा करें: आप इस बात को सुदृढ़ करने के लिए क्या कहेंगे कि आपने अभी जो कहा वह वास्तव में सच था?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जब आप पत्र के इस भाग में होने वाली बातों को दिखाते हैं, तो पौलुस, तीमुथियुस, परमेश्वर, मसीह यीशु, पिलातुस और कई गवाहों का प्रतिनिधित्व करने के लिए वस्तुएँ चुनें। जब पौलुस तीमुथियुस को ये निर्देश देता है, तो कल्पना करें कि तीमुथियुस किसी दौड़ या प्रतियोगिता की शुरुआत में है। परमेश्वर, मसीह यीशु और अन्य गवाह तीमुथियुस को देखते हैं, और हर कोई तीमुथियुस को अच्छी तरह से दौड़ने के लिए प्रोत्साहित करता है। संभवतः तीमुथियुस को याद है जब मसीह यीशु ने पिलातुस से कहा था, "मैं राजा हूँ।" तीमुथियुस को याद आता है जब उसने कहा, "यीशु राजा है।" जब तीमुथियुस इन बातों को याद करता है, तो वह परमेश्वर की ओर देखता है और पाता है कि परमेश्वर अद्भुत है। तीमुथियुस परमेश्वर की स्तुति करता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नाटकीय रूप देना</w:t>
      </w:r>
    </w:p>
    <w:p>
      <w:pPr/>
      <w:r>
        <w:rPr>
          <w:lang w:val="hi_IN" w:bidi="hi_IN"/>
        </w:rPr>
      </w:r>
      <w:r>
        <w:rPr>
          <w:lang w:val="hi_IN" w:bidi="hi_IN"/>
        </w:rPr>
        <w:t>1 तीमुथियुस 6:11–16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तीन हिस्से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कई गवाह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मसीह यीशु</w:t>
      </w:r>
    </w:p>
    <w:p>
      <w:pPr>
        <w:pStyle w:val="ListBullet"/>
        <w:spacing w:line="240" w:lineRule="auto"/>
        <w:ind w:left="720"/>
      </w:pPr>
      <w:r>
        <w:rPr>
          <w:lang w:val="hi_IN" w:bidi="hi_IN"/>
        </w:rPr>
      </w:r>
      <w:r>
        <w:rPr>
          <w:lang w:val="hi_IN" w:bidi="hi_IN"/>
        </w:rPr>
        <w:t>और पुन्तियुस पिलातुस</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जैसे ही दृश्य शुरू होता है, पौलुस का अभिनय करने वाला कोई व्यक्ति तीमुथियुस का अभिनय करने वाले व्यक्ति की ओर इशारा करता है, क्योंकि पौलुस तीमुथियुस, परमेश्वर के पुरुष, से बहुत सीधे बोलते हैं। फिर तीमुथियुस उन चीज़ों से दूर भागता है जो बुरी चीज़ों का प्रतीक हैं, और उन अच्छी चीज़ों की ओर दौड़ता है जो परमेश्वर ने करने के लिए कहा है। तीमुथियुस उन बुरी बातों के खिलाफ लड़ता है और किसी ऐसी बात को पकड़ता है जो अनन्त जीवन का प्रतिनिधित्व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तीमुथियुस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हम यीशु को देखते हैं, जो जब परखा जा रहा है, पुन्तियुस पिलातुस से कहता है, "मैं राजा हूँ।" फिर तीमुथियुस का किरदार निभाने वाला व्यक्ति भीड़ के सामने खड़ा होता है और कहता है, "यीशु राजा है।" दो लोग जिन्हें तीमुथियुस नहीं देख सकता—परमेश्वर और यीशु—तीमुथियुस को देख रहे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यीशु का किरदार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तीमुथियुस दौड़ को अच्छी तरह से दौड़ता है। तीमुथियुस पूरी तरह से शुद्ध है, उस पर कोई दाग नहीं है, क्योंकि तीमुथियुस विश्वासयोग्य है और परमेश्वर की आज्ञाओं का पालन करता है। तब परमेश्वर अचानक यीशु को दृश्य में ले आता है, और परमेश्वर यीशु के साथ बहुत तेज़ और चमकदार प्रकाश में प्रकट होता है। कोई भी परमेश्वर के पास नहीं आ सकता। राजा और शासक परमेश्वर का आदर और स्तुति करते हुए उसके सामने झुकते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तीमुथियुस की भूमिका निभाने वाले व्यक्ति से पूछें, "आप क्या महसूस कर रहे हैं या क्या सोच रहे हैं?" वह व्यक्ति इस तरह से उत्तर दे सकता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आवश्यक जानकारी</w:t>
      </w:r>
    </w:p>
    <w:p>
      <w:pPr/>
      <w:r>
        <w:rPr>
          <w:lang w:val="hi_IN" w:bidi="hi_IN"/>
        </w:rPr>
      </w:r>
      <w:r>
        <w:rPr>
          <w:lang w:val="hi_IN" w:bidi="hi_IN"/>
        </w:rPr>
        <w:t>1 तीमुथियुस 6:11–16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उन अच्छे तरीकों की सूची देता है जिनमें परमेश्वर के जन या तीमुथियुस को जीना चाहिए। तीमुथियुस को </w:t>
      </w:r>
      <w:r>
        <w:rPr>
          <w:b/>
          <w:lang w:val="hi_IN" w:bidi="hi_IN"/>
        </w:rPr>
        <w:t>धार्मिकता</w:t>
      </w:r>
      <w:r>
        <w:rPr>
          <w:lang w:val="hi_IN" w:bidi="hi_IN"/>
        </w:rPr>
        <w:t xml:space="preserve"> की तलाश करनी चाहिए। इसका मतलब यह है कि तीमुथियुस को वही काम करने चाहिए जो परमेश्वर सही और उचित मानता है—यानी धर्म के काम। धर्मी के लिए उसी शब्द का उपयोग करें जिसका उपयोग आपने 1 तीमुथियुस में पिछले भागों में किया है। अधिक जानकारी के लिए मुख्य शब्दावली में धार्मिकता देखें।</w:t>
      </w:r>
    </w:p>
    <w:p>
      <w:pPr/>
      <w:r>
        <w:rPr>
          <w:lang w:val="hi_IN" w:bidi="hi_IN"/>
        </w:rPr>
      </w:r>
      <w:r>
        <w:rPr>
          <w:lang w:val="hi_IN" w:bidi="hi_IN"/>
        </w:rPr>
        <w:t xml:space="preserve">तीमुथियुस को </w:t>
      </w:r>
      <w:r>
        <w:rPr>
          <w:b/>
          <w:lang w:val="hi_IN" w:bidi="hi_IN"/>
        </w:rPr>
        <w:t>भक्ति</w:t>
      </w:r>
      <w:r>
        <w:rPr>
          <w:lang w:val="hi_IN" w:bidi="hi_IN"/>
        </w:rPr>
        <w:t xml:space="preserve"> की भी तलाश करनी चाहिए। भक्ति का अर्थ है ऐसा व्यवहार करना और सोचना जैसे परमेश्वर किसी से चाहता है। भक्ति के लिए उसी शब्द या वाक्यांश का उपयोग करें जिसका उपयोग आपने पिछले भागों में किया है। अधिक जानकारी के लिए मुख्य शब्दावली में भक्तिपूर्ण को देखें।</w:t>
      </w:r>
    </w:p>
    <w:p>
      <w:pPr/>
      <w:r>
        <w:rPr>
          <w:lang w:val="hi_IN" w:bidi="hi_IN"/>
        </w:rPr>
      </w:r>
      <w:r>
        <w:rPr>
          <w:lang w:val="hi_IN" w:bidi="hi_IN"/>
        </w:rPr>
        <w:t xml:space="preserve">तीमुथियुस को </w:t>
      </w:r>
      <w:r>
        <w:rPr>
          <w:b/>
          <w:lang w:val="hi_IN" w:bidi="hi_IN"/>
        </w:rPr>
        <w:t>विश्वास</w:t>
      </w:r>
      <w:r>
        <w:rPr>
          <w:lang w:val="hi_IN" w:bidi="hi_IN"/>
        </w:rPr>
        <w:t xml:space="preserve"> और </w:t>
      </w:r>
      <w:r>
        <w:rPr>
          <w:b/>
          <w:lang w:val="hi_IN" w:bidi="hi_IN"/>
        </w:rPr>
        <w:t>प्रेम</w:t>
      </w:r>
      <w:r>
        <w:rPr>
          <w:lang w:val="hi_IN" w:bidi="hi_IN"/>
        </w:rPr>
        <w:t xml:space="preserve"> के साथ भी व्यवहार करना चाहिए। विश्वास रखने का अर्थ है हमेशा परमेश्वर पर भरोसा करना। तीमुथियुस को परमेश्वर से प्रेम करना चाहिए और अन्य लोगों से प्रेम करना चाहिए। विश्वास और प्रेम के लिए उन्हीं शब्दों या वाक्यांशों का उपयोग करें जिनका उपयोग आपने पिछले भागों में किया है। अधिक जानकारी के लिए मुख्य शब्दावली में विश्वास शब्द देखें। </w:t>
      </w:r>
    </w:p>
    <w:p>
      <w:pPr/>
      <w:r>
        <w:rPr>
          <w:lang w:val="hi_IN" w:bidi="hi_IN"/>
        </w:rPr>
      </w:r>
      <w:r>
        <w:rPr>
          <w:lang w:val="hi_IN" w:bidi="hi_IN"/>
        </w:rPr>
        <w:t xml:space="preserve">तीमुथियुस को </w:t>
      </w:r>
      <w:r>
        <w:rPr>
          <w:b/>
          <w:lang w:val="hi_IN" w:bidi="hi_IN"/>
        </w:rPr>
        <w:t>दृढ़ता</w:t>
      </w:r>
      <w:r>
        <w:rPr>
          <w:lang w:val="hi_IN" w:bidi="hi_IN"/>
        </w:rPr>
        <w:t xml:space="preserve"> या </w:t>
      </w:r>
      <w:r>
        <w:rPr>
          <w:b/>
          <w:lang w:val="hi_IN" w:bidi="hi_IN"/>
        </w:rPr>
        <w:t>धीरज</w:t>
      </w:r>
      <w:r>
        <w:rPr>
          <w:lang w:val="hi_IN" w:bidi="hi_IN"/>
        </w:rPr>
        <w:t xml:space="preserve"> के साथ व्यवहार करना चाहिए। इसका अर्थ है कि तीमुथियुस को काम करना जारी रखना चाहिए या तब भी कोशिश करनी चाहिए जब चीजें बहुत कठिन हो जाती हैं या लोग तीमुथियुस को रोकने या उसे कठिन बनाने की कोशिश करते हैं। तीमुथियुस को लोगों के साथ धैर्य रखना चाहिए और कठिन बातें होने पर उसे सहना चाहिए। तीमुथियुस को लोगों से या उन परिस्थितियों से चिढ़ना नहीं चाहिए जब चीज़ें उस समय या उसी तरह न हों जैसे तीमुथियुस चाहता है। एक दृढ़ व्यक्ति भरोसेमंद होता है।</w:t>
      </w:r>
    </w:p>
    <w:p>
      <w:pPr/>
      <w:r>
        <w:rPr>
          <w:lang w:val="hi_IN" w:bidi="hi_IN"/>
        </w:rPr>
      </w:r>
      <w:r>
        <w:rPr>
          <w:lang w:val="hi_IN" w:bidi="hi_IN"/>
        </w:rPr>
        <w:t>यहाँ रुकें और समूह में चर्चा करें कि आप किस शब्द या वाक्यांश का उपयोग दृढ़ता के लिए करेंगे, या चीजें कठिन होने पर भी काम जारी रखने के लिए करेंगे।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तीमुथियुस को </w:t>
      </w:r>
      <w:r>
        <w:rPr>
          <w:b/>
          <w:lang w:val="hi_IN" w:bidi="hi_IN"/>
        </w:rPr>
        <w:t>दयालुता</w:t>
      </w:r>
      <w:r>
        <w:rPr>
          <w:lang w:val="hi_IN" w:bidi="hi_IN"/>
        </w:rPr>
        <w:t xml:space="preserve"> के साथ व्यवहार करना चाहिए। एक दयालु व्यक्ति कमजोर लोगों के प्रति दयालु होता है और लोगों से झगड़ा करना पसंद नहीं करता है। इसके बजाय, एक दयालु व्यक्ति को लोगों की आवश्यकताओं पर विचार करना चाहिए।</w:t>
      </w:r>
    </w:p>
    <w:p>
      <w:pPr/>
      <w:r>
        <w:rPr>
          <w:lang w:val="hi_IN" w:bidi="hi_IN"/>
        </w:rPr>
      </w:r>
      <w:r>
        <w:rPr>
          <w:lang w:val="hi_IN" w:bidi="hi_IN"/>
        </w:rPr>
        <w:t>यहाँ रुकें और समूह में चर्चा करें कि आप दयालुता के लिए किन शब्दों या वाक्यांशों का उपयोग करेंगे।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पौलुस तीमुथियुस से कहता है कि वह </w:t>
      </w:r>
      <w:r>
        <w:rPr>
          <w:b/>
          <w:lang w:val="hi_IN" w:bidi="hi_IN"/>
        </w:rPr>
        <w:t>अनन्त जीवन</w:t>
      </w:r>
      <w:r>
        <w:rPr>
          <w:lang w:val="hi_IN" w:bidi="hi_IN"/>
        </w:rPr>
        <w:t xml:space="preserve"> को पकड़े। अनन्त जीवन का अर्थ है परमेश्वर के साथ ऐसा जीवन जो कभी ख़त्म नहीं होगा। अनन्त जीवन के लिए उसी शब्द या वाक्यांश का उपयोग करें जो आपने पिछले भागों में उपयोग किया है। अधिक जानकारी के लिए मुख्य शब्दावली में अनन्त जीवन को देखें।</w:t>
      </w:r>
    </w:p>
    <w:p>
      <w:pPr/>
      <w:r>
        <w:rPr>
          <w:lang w:val="hi_IN" w:bidi="hi_IN"/>
        </w:rPr>
      </w:r>
      <w:r>
        <w:rPr>
          <w:lang w:val="hi_IN" w:bidi="hi_IN"/>
        </w:rPr>
        <w:t xml:space="preserve">पौलुस तीमुथियुस से कहता है कि वह एक </w:t>
      </w:r>
      <w:r>
        <w:rPr>
          <w:b/>
          <w:lang w:val="hi_IN" w:bidi="hi_IN"/>
        </w:rPr>
        <w:t>अच्छी स्वीकारोक्ति</w:t>
      </w:r>
      <w:r>
        <w:rPr>
          <w:lang w:val="hi_IN" w:bidi="hi_IN"/>
        </w:rPr>
        <w:t xml:space="preserve"> करना याद रखे। अच्छी स्वीकारोक्ति का मतलब है कुछ सच कहना। इसका मतलब यह भी है कि इस सच्चाई का पालन करने का वादा करना। सत्य यह है कि यीशु राजा है। पौलुस कहता है कि मसीह यीशु ने पुन्तियुस पिलातुस के सामने गवाही दी और यही अच्छी स्वीकारोक्ति दी। गवाही देने या साक्षी बनने का मतलब है किसी चीज़ के बारे में अपने अनुभव से सच बताना। मसीह के लिए उसी शब्द का प्रयोग करें जिसका प्रयोग आपने पिछले भागों में किया है। अधिक जानकारी के लिए मुख्य शब्दावली में </w:t>
      </w:r>
      <w:r>
        <w:rPr>
          <w:b/>
          <w:lang w:val="hi_IN" w:bidi="hi_IN"/>
        </w:rPr>
        <w:t>मसीह</w:t>
      </w:r>
      <w:r>
        <w:rPr>
          <w:lang w:val="hi_IN" w:bidi="hi_IN"/>
        </w:rPr>
        <w:t xml:space="preserve"> और </w:t>
      </w:r>
      <w:r>
        <w:rPr>
          <w:b/>
          <w:lang w:val="hi_IN" w:bidi="hi_IN"/>
        </w:rPr>
        <w:t>गवाही</w:t>
      </w:r>
      <w:r>
        <w:rPr>
          <w:lang w:val="hi_IN" w:bidi="hi_IN"/>
        </w:rPr>
        <w:t xml:space="preserve"> शब्द को देखें।</w:t>
      </w:r>
    </w:p>
    <w:p>
      <w:pPr/>
      <w:r>
        <w:rPr>
          <w:lang w:val="hi_IN" w:bidi="hi_IN"/>
        </w:rPr>
      </w:r>
      <w:r>
        <w:rPr>
          <w:lang w:val="hi_IN" w:bidi="hi_IN"/>
        </w:rPr>
        <w:t xml:space="preserve">यहाँ रुकें और समूह में चर्चा करें कि आप </w:t>
      </w:r>
      <w:r>
        <w:rPr>
          <w:b/>
          <w:lang w:val="hi_IN" w:bidi="hi_IN"/>
        </w:rPr>
        <w:t>अच्छी स्वीकारोक्ति</w:t>
      </w:r>
      <w:r>
        <w:rPr>
          <w:lang w:val="hi_IN" w:bidi="hi_IN"/>
        </w:rPr>
        <w:t xml:space="preserve">और </w:t>
      </w:r>
      <w:r>
        <w:rPr>
          <w:b/>
          <w:lang w:val="hi_IN" w:bidi="hi_IN"/>
        </w:rPr>
        <w:t>गवाही</w:t>
      </w:r>
      <w:r>
        <w:rPr>
          <w:lang w:val="hi_IN" w:bidi="hi_IN"/>
        </w:rPr>
        <w:t xml:space="preserve"> के लिए किन शब्दों या वाक्यांशों का उपयोग करेंगे।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lang w:val="hi_IN" w:bidi="hi_IN"/>
        </w:rPr>
        <w:t>मसीह के लिए उसी शब्द का उपयोग करें जो आपने पिछले भागों में उपयोग किया है, और अधिक जानकारी के लिए मुख्य शब्दावली में मसीह शब्द देखें।</w:t>
      </w:r>
    </w:p>
    <w:p>
      <w:pPr/>
      <w:r>
        <w:rPr>
          <w:lang w:val="hi_IN" w:bidi="hi_IN"/>
        </w:rPr>
      </w:r>
      <w:r>
        <w:rPr>
          <w:lang w:val="hi_IN" w:bidi="hi_IN"/>
        </w:rPr>
        <w:t xml:space="preserve">प्रभु यीशु मसीह के </w:t>
      </w:r>
      <w:r>
        <w:rPr>
          <w:b/>
          <w:lang w:val="hi_IN" w:bidi="hi_IN"/>
        </w:rPr>
        <w:t>प्रकट होने</w:t>
      </w:r>
      <w:r>
        <w:rPr>
          <w:lang w:val="hi_IN" w:bidi="hi_IN"/>
        </w:rPr>
        <w:t xml:space="preserve"> का मतलब दुनिया के भविष्य में होने वाले अंत से है, जब यीशु वापस आएगा।</w:t>
      </w:r>
    </w:p>
    <w:p>
      <w:pPr/>
      <w:r>
        <w:rPr>
          <w:lang w:val="hi_IN" w:bidi="hi_IN"/>
        </w:rPr>
      </w:r>
      <w:r>
        <w:rPr>
          <w:lang w:val="hi_IN" w:bidi="hi_IN"/>
        </w:rPr>
        <w:t xml:space="preserve">यहाँ रुकें और समूह में चर्चा करें कि आप </w:t>
      </w:r>
      <w:r>
        <w:rPr>
          <w:b/>
          <w:lang w:val="hi_IN" w:bidi="hi_IN"/>
        </w:rPr>
        <w:t>प्रकट होने</w:t>
      </w:r>
      <w:r>
        <w:rPr>
          <w:lang w:val="hi_IN" w:bidi="hi_IN"/>
        </w:rPr>
        <w:t xml:space="preserve"> के लिए किन शब्दों या वाक्यांशों का उपयोग करेंगे।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पौलुस परमेश्वर की स्तुति की अपनी सूची की शुरुआत यह कहकर करता है कि परमेश्वर </w:t>
      </w:r>
      <w:r>
        <w:rPr>
          <w:b/>
          <w:lang w:val="hi_IN" w:bidi="hi_IN"/>
        </w:rPr>
        <w:t>धन्य</w:t>
      </w:r>
      <w:r>
        <w:rPr>
          <w:lang w:val="hi_IN" w:bidi="hi_IN"/>
        </w:rPr>
        <w:t xml:space="preserve"> है। धन्य के लिए उसी शब्द या वाक्यांश का उपयोग करें जो आपने पिछले भागों में उपयोग किया है। अधिक जानकारी के लिए मुख्य शब्दावली में </w:t>
      </w:r>
      <w:r>
        <w:rPr>
          <w:b/>
          <w:lang w:val="hi_IN" w:bidi="hi_IN"/>
        </w:rPr>
        <w:t>धन्य</w:t>
      </w:r>
      <w:r>
        <w:rPr>
          <w:lang w:val="hi_IN" w:bidi="hi_IN"/>
        </w:rPr>
        <w:t xml:space="preserve"> देखें। फिर वह "राजाओं का राजा" और "प्रभुओं का प्रभु" जैसे उपाधियाँ देता है, जिनका मतलब है कि परमेश्वर सबसे बड़ा शासक है, जो किसी भी दूसरे शासक से ऊपर है। अधिक जानकारी के लिए मुख्य शब्दावली में </w:t>
      </w:r>
      <w:r>
        <w:rPr>
          <w:b/>
          <w:lang w:val="hi_IN" w:bidi="hi_IN"/>
        </w:rPr>
        <w:t>राजा</w:t>
      </w:r>
      <w:r>
        <w:rPr>
          <w:lang w:val="hi_IN" w:bidi="hi_IN"/>
        </w:rPr>
        <w:t xml:space="preserve"> और </w:t>
      </w:r>
      <w:r>
        <w:rPr>
          <w:b/>
          <w:lang w:val="hi_IN" w:bidi="hi_IN"/>
        </w:rPr>
        <w:t>प्रभु</w:t>
      </w:r>
      <w:r>
        <w:rPr>
          <w:lang w:val="hi_IN" w:bidi="hi_IN"/>
        </w:rPr>
        <w:t xml:space="preserve"> को देखें, और राजा और प्रभु के लिए उन्हीं शब्दों का उपयोग करें जो आपने पिछले भागों में उपयोग किए हैं। पौलुस कहता है कि परमेश्वर </w:t>
      </w:r>
      <w:r>
        <w:rPr>
          <w:b/>
          <w:lang w:val="hi_IN" w:bidi="hi_IN"/>
        </w:rPr>
        <w:t>अविनाशी</w:t>
      </w:r>
      <w:r>
        <w:rPr>
          <w:lang w:val="hi_IN" w:bidi="hi_IN"/>
        </w:rPr>
        <w:t xml:space="preserve"> है। इसका अर्थ है कि उसकी कोई शुरुआत या अंत नहीं है, वह नहीं मर सकता।</w:t>
      </w:r>
    </w:p>
    <w:p>
      <w:pPr/>
      <w:r>
        <w:rPr>
          <w:lang w:val="hi_IN" w:bidi="hi_IN"/>
        </w:rPr>
      </w:r>
      <w:r>
        <w:rPr>
          <w:lang w:val="hi_IN" w:bidi="hi_IN"/>
        </w:rPr>
        <w:t xml:space="preserve">यहाँ रुकें और समूह में चर्चा करें कि आप </w:t>
      </w:r>
      <w:r>
        <w:rPr>
          <w:b/>
          <w:lang w:val="hi_IN" w:bidi="hi_IN"/>
        </w:rPr>
        <w:t>अविनाशी</w:t>
      </w:r>
      <w:r>
        <w:rPr>
          <w:lang w:val="hi_IN" w:bidi="hi_IN"/>
        </w:rPr>
        <w:t xml:space="preserve"> या </w:t>
      </w:r>
      <w:r>
        <w:rPr>
          <w:b/>
          <w:lang w:val="hi_IN" w:bidi="hi_IN"/>
        </w:rPr>
        <w:t>अमरता</w:t>
      </w:r>
      <w:r>
        <w:rPr>
          <w:lang w:val="hi_IN" w:bidi="hi_IN"/>
        </w:rPr>
        <w:t xml:space="preserve"> के लिए किन शब्दों या वाक्यांशों का उपयोग करेंगे।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अंत में पौलुस जो कोई भी यह सुने उससे परमेश्वर का आदर करने का आह्वान करता है और प्रार्थना करता है कि परमेश्वर सदा-सर्वदा शासन करे। वह </w:t>
      </w:r>
      <w:r>
        <w:rPr>
          <w:b/>
          <w:lang w:val="hi_IN" w:bidi="hi_IN"/>
        </w:rPr>
        <w:t>आमीन</w:t>
      </w:r>
      <w:r>
        <w:rPr>
          <w:lang w:val="hi_IN" w:bidi="hi_IN"/>
        </w:rPr>
        <w:t xml:space="preserve"> शब्द के साथ समाप्त करता है। आमीन के लिए उन्हीं शब्दों का उपयोग करें जो आपने पिछले भागों में उपयोग किए हैं। अधिक जानकारी के लिए </w:t>
      </w:r>
      <w:r>
        <w:rPr>
          <w:b/>
          <w:lang w:val="hi_IN" w:bidi="hi_IN"/>
        </w:rPr>
        <w:t>आमीन</w:t>
      </w:r>
      <w:r>
        <w:rPr>
          <w:lang w:val="hi_IN" w:bidi="hi_IN"/>
        </w:rPr>
        <w:t xml:space="preserve"> को मुख्य शब्दावली में देखें।</w:t>
      </w:r>
    </w:p>
    <w:p>
      <w:pPr/>
      <w:r>
        <w:rPr>
          <w:lang w:val="hi_IN" w:bidi="hi_IN"/>
        </w:rPr>
      </w:r>
      <w:r>
        <w:rPr>
          <w:b/>
          <w:lang w:val="hi_IN" w:bidi="hi_IN"/>
        </w:rPr>
        <w:t>यह रिकॉर्डिंग का अंत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हर एक सदस्य को पाठ्यांश के इस अंतिम संस्करण को बताने का अभ्यास करना चाहिए।</w:t>
      </w:r>
    </w:p>
    <w:p>
      <w:pPr/>
      <w:r>
        <w:rPr>
          <w:lang w:val="hi_IN" w:bidi="hi_IN"/>
        </w:rPr>
      </w:r>
      <w:r>
        <w:rPr>
          <w:b/>
          <w:lang w:val="hi_IN" w:bidi="hi_IN"/>
        </w:rPr>
        <w:t>यह रिकॉर्डिंग का अंत है।</w:t>
      </w:r>
      <w:r>
        <w:rPr>
          <w:lang w:val="hi_IN" w:bidi="hi_IN"/>
        </w:rPr>
      </w:r>
      <w:r>
        <w:rPr>
          <w:lang w:val="hi_IN" w:bidi="hi_IN"/>
        </w:rPr>
      </w:r>
    </w:p>
    <w:p>
      <w:pPr/>
      <w:r>
        <w:rPr>
          <w:lang w:val="hi_IN" w:bidi="hi_IN"/>
        </w:rPr>
      </w:r>
    </w:p>
    <w:p>
      <w:pPr>
        <w:pStyle w:val="Heading2"/>
      </w:pPr>
      <w:r>
        <w:rPr>
          <w:lang w:val="hi_IN" w:bidi="hi_IN"/>
        </w:rPr>
        <w:t>1 तीमुथियुस 6:17–21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तीमुथियुस 6:17–21 को सुनें और अपने मन में रखें।</w:t>
      </w:r>
    </w:p>
    <w:p>
      <w:pPr/>
      <w:r>
        <w:rPr>
          <w:lang w:val="hi_IN" w:bidi="hi_IN"/>
        </w:rPr>
      </w:r>
      <w:r>
        <w:rPr>
          <w:lang w:val="hi_IN" w:bidi="hi_IN"/>
        </w:rPr>
        <w:t>यदि सम्भव हो, तो 1 तीमुथियुस 6:17–21 के ऑडियो संस्करण को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परिचय</w:t>
      </w:r>
    </w:p>
    <w:p>
      <w:pPr/>
      <w:r>
        <w:rPr>
          <w:lang w:val="hi_IN" w:bidi="hi_IN"/>
        </w:rPr>
      </w:r>
      <w:r>
        <w:rPr>
          <w:lang w:val="hi_IN" w:bidi="hi_IN"/>
        </w:rPr>
        <w:t>1 तीमुथियुस 6:17–21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पौलुस तीमुथियुस को लिखे अपने पत्र के अन्त के करीब पहुँच गया है। पौलुस ने तीमुथियुस को इफिसुस की कलीसिया की अगुवाई करने के लिए निर्देश दिए हैं। अब, पौलुस तीमुथियुस को कुछ अन्तिम सलाह देता है कि कलीसिया के धनी विश्वासियों को कैसे शिक्षा दे। पौलुस आगे यह दिखाता रहता है कि कुछ लोग जिन धन–संपत्तियों की इच्छा करते थे और जो सच्चा धन है उनके बीच क्या अंतर है। सच्चा धन हमेशा के लिए परमेश्वर के साथ जीवन है, जो एक विश्वासी को तब मिलती है जब वह किसी और चीज़ से ज़्यादा परमेश्वर का अनुसरण करना चाहता है।</w:t>
      </w:r>
    </w:p>
    <w:p>
      <w:pPr/>
      <w:r>
        <w:rPr>
          <w:lang w:val="hi_IN" w:bidi="hi_IN"/>
        </w:rPr>
      </w:r>
      <w:r>
        <w:rPr>
          <w:lang w:val="hi_IN" w:bidi="hi_IN"/>
        </w:rPr>
        <w:t>प्राचीन संसार में, बहुत से लोग सोचते थे कि यदि कोई व्यक्ति धनी है, तो परमेश्वर उस व्यक्ति से खुश था। इफिसुस के कुछ धनी मसीही शायद यह सोचते थे कि उनकी संपत्ति का मतलब है कि परमेश्वर उनसे दूसरों की तुलना में अधिक प्रसन्न है। पौलुस इस गलतफहमी को सही करना चाहता है। पौलुस तीमुथियुस को निर्देश देता है कि वह धनी विश्वासियों को सिखाए कि अपने धन का सही उपयोग कैसे करें।</w:t>
      </w:r>
    </w:p>
    <w:p>
      <w:pPr/>
      <w:r>
        <w:rPr>
          <w:lang w:val="hi_IN" w:bidi="hi_IN"/>
        </w:rPr>
      </w:r>
      <w:r>
        <w:rPr>
          <w:lang w:val="hi_IN" w:bidi="hi_IN"/>
        </w:rPr>
        <w:t>इफिसुस एक समृद्ध शहर था, और वहाँ की कलीसिया के कुछ सदस्य काफी धनी थे। पौलुस इन धनी मसीहियों को चेतावनी देना चाहता है कि उनके लिए धन के बारे में सही सोच रखना और अपने धन का सही उपयोग करना कठिन हो सकता है। पौलुस यह सुनिश्चित करना चाहता है कि ये लोग अपनी आशा अपनी धन-संपत्ति में न रखें, जो जल्दी ही समाप्त हो सकती है। इसके बजाय, इन मसीहियों को अपनी आशा परमेश्वर पर रखनी चाहिए, जो हमें वह सब प्रदान करता है जिसकी हमें आवश्यकता है।</w:t>
      </w:r>
    </w:p>
    <w:p>
      <w:pPr/>
      <w:r>
        <w:rPr>
          <w:lang w:val="hi_IN" w:bidi="hi_IN"/>
        </w:rPr>
      </w:r>
      <w:r>
        <w:rPr>
          <w:lang w:val="hi_IN" w:bidi="hi_IN"/>
        </w:rPr>
        <w:t>यहाँ रुकें और समूह में इस प्रश्न पर चर्चा करें: आपकी संस्कृति में लोग धनी लोगों के बारे में कैसे सोचते हैं? लोग क्या सोचते हैं कि पैसा परमेश्वर के साथ उनके रिश्ते को कैसे प्रभावित करता है? धन विश्वासियों के लिए समस्याएँ कैसे पैदा कर सकता है? इस ऑडियो को यहाँ रोकें।</w:t>
      </w:r>
    </w:p>
    <w:p>
      <w:pPr/>
      <w:r>
        <w:rPr>
          <w:lang w:val="hi_IN" w:bidi="hi_IN"/>
        </w:rPr>
      </w:r>
      <w:r>
        <w:rPr>
          <w:lang w:val="hi_IN" w:bidi="hi_IN"/>
        </w:rPr>
        <w:t>पौलुस धनी विश्वासियों को याद दिलाता है कि परमेश्वर हमें हमारे आनंद के लिए सब कुछ देता है। परमेश्वर वास्तव में हमें आवश्यकता से अधिक देता है! यह दिखाता है कि धन और संपत्ति होना अपने आप में गलत नहीं है। समस्या तब आती है जब लोग परमेश्वर पर भरोसा करने के बजाय अपने धन पर भरोसा करते हैं।</w:t>
      </w:r>
    </w:p>
    <w:p>
      <w:pPr/>
      <w:r>
        <w:rPr>
          <w:lang w:val="hi_IN" w:bidi="hi_IN"/>
        </w:rPr>
      </w:r>
      <w:r>
        <w:rPr>
          <w:lang w:val="hi_IN" w:bidi="hi_IN"/>
        </w:rPr>
        <w:t>फिर पौलुस व्यावहारिक निर्देश देता है कि धनी विश्वासियों को अपने धन का उपयोग कैसे करना चाहिए। इन विश्वासियों को भले काम करना चाहिए, उदार होना चाहिए, और दूसरों के साथ बाँटना चाहिए। ऐसा करके, विश्वासी आने वाले युग के लिए अपने लिए खजाना इकट्ठा करते हैं। यहाँ, पौलुस अनन्त जीवन की बात कर रहा है—वह जीवन जो हमारी पृथ्वी की जीवन-यात्रा के बाद भी जारी रहता है। यह अनन्त जीवन ही है जिसे पौलुस "सच्चा जीवन" या "वह जीवन जो सच में जीवन है" कहता है। पौलुस का अर्थ है कि अपनी संपत्ति को भलाई के लिए उपयोग करके और उदार बनकर, धनी विश्वासी अपने अनन्त भविष्य में निवेश करते हैं। ये विश्वासी एक मजबूत आत्मिक नींव बनाते हैं, जो इस वर्तमान जीवन से भी आगे तक बनी रहेगी। हालाँकि, उसी समय, धनी विश्वासियों के पास इस पृथ्वी पर भरपूर जीवन है! ये विश्वासी तब ही परमेश्वर का अनुसरण करते हैं जब वे उदार होते हैं, जिसका अर्थ है कि उनका जीवन यहाँ आनन्द से भरा है!</w:t>
      </w:r>
    </w:p>
    <w:p>
      <w:pPr/>
      <w:r>
        <w:rPr>
          <w:lang w:val="hi_IN" w:bidi="hi_IN"/>
        </w:rPr>
      </w:r>
      <w:r>
        <w:rPr>
          <w:lang w:val="hi_IN" w:bidi="hi_IN"/>
        </w:rPr>
        <w:t>यहाँ रुकें और समूह में इस प्रश्न पर चर्चा करें: आपके समुदाय में, ज़्यादा संसाधन वाले लोग आमतौर पर अपनी दौलत का इस्तेमाल कैसे करते हैं? लोगों के पास जो कुछ है, उससे उदार बनने के कुछ तरीके क्या हैं? लोग भविष्य के लिए कैसे तैयारी करते हैं? अनन्त जीवन की तैयारी कैसे समान या अलग हो सकती है? इस ऑडियो को यहाँ रोकें।</w:t>
      </w:r>
    </w:p>
    <w:p>
      <w:pPr/>
      <w:r>
        <w:rPr>
          <w:lang w:val="hi_IN" w:bidi="hi_IN"/>
        </w:rPr>
      </w:r>
      <w:r>
        <w:rPr>
          <w:lang w:val="hi_IN" w:bidi="hi_IN"/>
        </w:rPr>
        <w:t>अन्त में, पौलुस तीमुथियुस से आग्रह करता है कि वह उस बात की रक्षा करे जो किसी ने उसको सौंपी है। सबसे अधिक संभावना है, पौलुस तीमुथियुस से कह रहा है कि वह यीशु के बारे में सच्चा सुसमाचार संदेश सिखाना जारी रखे। पौलुस ने तीमुथियुस को ये शिक्षाएँ सौंपीं, जिसका मतलब है कि पौलुस को भरोसा था कि तीमुथियुस इन सिद्धांतों को अच्छी तरह से सिखाएगा। पौलुस बिना मतलब की बातों, या उन चीज़ों के बारे में बार-बार बात करने के खिलाफ चेतावनी देता है जो परमेश्वर की तरफ से नहीं हैं। कभी-कभी लोग ऐसी बातों के बारे में बात करते हैं जिन्हें लोग ज़रूरी जानकारी मानते हैं, भले ही वे बातें असल में सच न हों। इफिसुस में, झूठे शिक्षक थे जो अपने विचारों को विशेष ज्ञान के रूप में बढ़ावा देते थे। पौलुस उन लोगों का वर्णन करने के लिए खास भाषा का इस्तेमाल करता है जिन्होंने झूठी शिक्षाओं का पालन किया है। पौलुस कहता है कि ये लोग "विश्वास से भटक गए हैं" या "विश्वास से भटककर दूर चले गए हैं," जैसे कोई व्यक्ति सही मार्ग से भटककर खो गया हो। पौलुस चाहता है कि तीमुथियुस सही मार्ग पर बना रहे, सच्चे सुसमाचार की रक्षा करे और गलत विचारों से बचा रहे।</w:t>
      </w:r>
    </w:p>
    <w:p>
      <w:pPr/>
      <w:r>
        <w:rPr>
          <w:lang w:val="hi_IN" w:bidi="hi_IN"/>
        </w:rPr>
      </w:r>
      <w:r>
        <w:rPr>
          <w:lang w:val="hi_IN" w:bidi="hi_IN"/>
        </w:rPr>
        <w:t>पौलुस इस पत्र को एक सामान्य आशीष के साथ समाप्त करता है। पौलुस परमेश्वर से प्रार्थना करता है कि वह अनुग्रह दिखाए, यानी इफिसुस की कलीसिया पर अपनी कृपा दिखाए, भले ही वे इसके योग्य न हों!</w:t>
      </w:r>
    </w:p>
    <w:p>
      <w:pPr/>
      <w:r>
        <w:rPr>
          <w:lang w:val="hi_IN" w:bidi="hi_IN"/>
        </w:rPr>
      </w:r>
      <w:r>
        <w:rPr>
          <w:b/>
          <w:lang w:val="hi_IN" w:bidi="hi_IN"/>
        </w:rPr>
        <w:t>यह रिकॉर्डिंग का अंत है।</w:t>
      </w:r>
      <w:r>
        <w:rPr>
          <w:lang w:val="hi_IN" w:bidi="hi_IN"/>
        </w:rPr>
      </w:r>
    </w:p>
    <w:p>
      <w:pPr>
        <w:pStyle w:val="Heading3"/>
      </w:pPr>
      <w:r>
        <w:rPr>
          <w:lang w:val="hi_IN" w:bidi="hi_IN"/>
        </w:rPr>
        <w:t>घटनाओं को समझाना</w:t>
      </w:r>
    </w:p>
    <w:p>
      <w:pPr/>
      <w:r>
        <w:rPr>
          <w:lang w:val="hi_IN" w:bidi="hi_IN"/>
        </w:rPr>
      </w:r>
      <w:r>
        <w:rPr>
          <w:lang w:val="hi_IN" w:bidi="hi_IN"/>
        </w:rPr>
        <w:t>1 तीमुथियुस 6:17–21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दो हिस्से हैं।</w:t>
      </w:r>
    </w:p>
    <w:p>
      <w:pPr/>
      <w:r>
        <w:rPr>
          <w:lang w:val="hi_IN" w:bidi="hi_IN"/>
        </w:rPr>
      </w:r>
      <w:r>
        <w:rPr>
          <w:b/>
          <w:lang w:val="hi_IN" w:bidi="hi_IN"/>
        </w:rPr>
        <w:t>पहले भाग में:</w:t>
      </w:r>
      <w:r>
        <w:rPr>
          <w:lang w:val="hi_IN" w:bidi="hi_IN"/>
        </w:rPr>
        <w:t xml:space="preserve"> पौलुस तीमुथियुस को निर्देश देता है कि कलीसिया के धनी विश्वासियों को सिखाया जाए।</w:t>
      </w:r>
    </w:p>
    <w:p>
      <w:pPr/>
      <w:r>
        <w:rPr>
          <w:lang w:val="hi_IN" w:bidi="hi_IN"/>
        </w:rPr>
      </w:r>
      <w:r>
        <w:rPr>
          <w:b/>
          <w:lang w:val="hi_IN" w:bidi="hi_IN"/>
        </w:rPr>
        <w:t>दूसरे भाग में:</w:t>
      </w:r>
      <w:r>
        <w:rPr>
          <w:lang w:val="hi_IN" w:bidi="hi_IN"/>
        </w:rPr>
        <w:t xml:space="preserve"> पौलुस तीमुथियुस को सच्चे सुसमाचार की रक्षा करने के लिए एक अन्तिम चेतावनी और प्रोत्साहन देता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 जो लेखक है</w:t>
      </w:r>
    </w:p>
    <w:p>
      <w:pPr>
        <w:pStyle w:val="ListBullet"/>
        <w:spacing w:line="240" w:lineRule="auto"/>
        <w:ind w:left="720"/>
      </w:pPr>
      <w:r>
        <w:rPr>
          <w:lang w:val="hi_IN" w:bidi="hi_IN"/>
        </w:rPr>
      </w:r>
      <w:r>
        <w:rPr>
          <w:lang w:val="hi_IN" w:bidi="hi_IN"/>
        </w:rPr>
        <w:t>तीमुथियुस, जो प्राप्तकर्ता है</w:t>
      </w:r>
    </w:p>
    <w:p>
      <w:pPr>
        <w:pStyle w:val="ListBullet"/>
        <w:spacing w:line="240" w:lineRule="auto"/>
        <w:ind w:left="720"/>
      </w:pPr>
      <w:r>
        <w:rPr>
          <w:lang w:val="hi_IN" w:bidi="hi_IN"/>
        </w:rPr>
      </w:r>
      <w:r>
        <w:rPr>
          <w:lang w:val="hi_IN" w:bidi="hi_IN"/>
        </w:rPr>
        <w:t>इफिसुस की कलीसिया के धनी विश्वासी</w:t>
      </w:r>
    </w:p>
    <w:p>
      <w:pPr>
        <w:pStyle w:val="ListBullet"/>
        <w:spacing w:line="240" w:lineRule="auto"/>
        <w:ind w:left="720"/>
      </w:pPr>
      <w:r>
        <w:rPr>
          <w:lang w:val="hi_IN" w:bidi="hi_IN"/>
        </w:rPr>
      </w:r>
      <w:r>
        <w:rPr>
          <w:lang w:val="hi_IN" w:bidi="hi_IN"/>
        </w:rPr>
        <w:t>और परमेश्वर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भाग में, पौलुस तीमुथियुस को कलीसिया के एक विशेष समूह—जो धनी हैं उनके लिए विशेष निर्देश देता है। पौलुस चाहता है कि तीमुथियुस इन लोगों को आदेश दे कि वे घमंडी न बनें और धन-दौलत पर भरोसा न करें। इन लोगों को धन पर भरोसा नहीं करना चाहिए क्योंकि पैसा किसी भी समय चला जा सकता है। इसके बजाय, इन लोगों को परमेश्वर पर आशा करनी चाहिए। पौलुस परमेश्वर का वर्णन उस व्यक्ति के रूप में करता है जो हमें हमारे आनंद के लिए सब कुछ देता है।</w:t>
      </w:r>
    </w:p>
    <w:p>
      <w:pPr/>
      <w:r>
        <w:rPr>
          <w:lang w:val="hi_IN" w:bidi="hi_IN"/>
        </w:rPr>
      </w:r>
      <w:r>
        <w:rPr>
          <w:lang w:val="hi_IN" w:bidi="hi_IN"/>
        </w:rPr>
        <w:t>फिर पौलुस धनी लोगों को कुछ आज्ञाएँ देता है। पौलुस इन लोगों से कहता है कि वे भलाई करें, और इससे भी अधिक: पौलुस इन लोगों से कहता है कि वे बहुत से भले काम करें, उदार बनें, और दूसरों के साथ बाँटने के लिए तैयार रहें।</w:t>
      </w:r>
    </w:p>
    <w:p>
      <w:pPr/>
      <w:r>
        <w:rPr>
          <w:lang w:val="hi_IN" w:bidi="hi_IN"/>
        </w:rPr>
      </w:r>
      <w:r>
        <w:rPr>
          <w:lang w:val="hi_IN" w:bidi="hi_IN"/>
        </w:rPr>
        <w:t>यहाँ रुकें और समूह में इस प्रश्न पर चर्चा करें: आप हर प्रकार के धन-दौलत का कैसे अभिनय करेंगे? उदाहरण के लिए, आप किसी ऐसे व्यक्ति को कैसे दिखाएँगे जो धन में धनी है, बनाम किसी ऐसे व्यक्ति को जो भले कामों में धनी है? आप इन हर एक आज्ञाओं को अभिनय के माध्यम से कैसे दिखाएँगे? कौन से काम यह दिखाएँगे कि कोई व्यक्ति इनमें से हर काम कर रहा है? इस ऑडियो को यहाँ रोकें।</w:t>
      </w:r>
    </w:p>
    <w:p>
      <w:pPr/>
      <w:r>
        <w:rPr>
          <w:lang w:val="hi_IN" w:bidi="hi_IN"/>
        </w:rPr>
      </w:r>
      <w:r>
        <w:rPr>
          <w:lang w:val="hi_IN" w:bidi="hi_IN"/>
        </w:rPr>
        <w:t>पौलुस समझाता है कि इस वर्तमान युग में इन आज्ञाओं का पालन करके, धनी विश्वासी "अपने लिए खजाना इकट्ठा करेंगे, जो आने वाले युग के लिए एक मजबूत नींव है।" इसका मतलब है कि इन विश्वासियों के आज के कामों का असर हमेशा के लिए परमेश्वर के साथ उनके भविष्य पर पड़ेगा। पौलुस "इस वर्तमान युग" की तुलना "आने वाले युग" से करता है।</w:t>
      </w:r>
    </w:p>
    <w:p>
      <w:pPr/>
      <w:r>
        <w:rPr>
          <w:lang w:val="hi_IN" w:bidi="hi_IN"/>
        </w:rPr>
      </w:r>
      <w:r>
        <w:rPr>
          <w:lang w:val="hi_IN" w:bidi="hi_IN"/>
        </w:rPr>
        <w:t>यहाँ रुकें और समूह में इन प्रश्नों पर चर्चा करें: एक व्यक्ति "इस वर्तमान युग" का प्रतिनिधित्व करे और दूसरा "आने वाले युग" का प्रतिनिधित्व करे। हर व्यक्ति कैसे खड़ा होगा या कैसे चलेगा? वे क्या कहेंगे? आप यह फ़र्क कैसे दिखाएँगे कि कोई व्यक्ति धन या मौजूदा ज़माने में उम्मीद रखता है, और वही व्यक्ति आने वाले ज़माने के लिए खज़ाना कैसे जमा करता है? इस ऑडियो को यहाँ रोकें।</w:t>
      </w:r>
    </w:p>
    <w:p>
      <w:pPr/>
      <w:r>
        <w:rPr>
          <w:lang w:val="hi_IN" w:bidi="hi_IN"/>
        </w:rPr>
      </w:r>
      <w:r>
        <w:rPr>
          <w:lang w:val="hi_IN" w:bidi="hi_IN"/>
        </w:rPr>
        <w:t xml:space="preserve">यहाँ रुकें और समूह के रूप में चर्चा करें: आपकी संस्कृति में, लोग घरों या इमारतों की नींव कैसे बनाते हैं? एक </w:t>
      </w:r>
      <w:r>
        <w:rPr>
          <w:lang w:val="hi_IN" w:bidi="hi_IN"/>
        </w:rPr>
        <w:t>नींव</w:t>
      </w:r>
      <w:r>
        <w:rPr>
          <w:lang w:val="hi_IN" w:bidi="hi_IN"/>
        </w:rPr>
        <w:t xml:space="preserve"> की तस्वीर को देखें। कौन सी बात एक नींव को मजबूत और स्थायी बनाती है? यह इस भाग में पौलुस द्वारा इस विचार का उपयोग करने के तरीके से कैसे समान या अलग है? इस ऑडियो को यहाँ रोकें।</w:t>
      </w:r>
    </w:p>
    <w:p>
      <w:pPr/>
      <w:r>
        <w:rPr>
          <w:lang w:val="hi_IN" w:bidi="hi_IN"/>
        </w:rPr>
      </w:r>
      <w:r>
        <w:rPr>
          <w:lang w:val="hi_IN" w:bidi="hi_IN"/>
        </w:rPr>
        <w:t>यहाँ रुकें और समूह के रूप में चर्चा करें: आपको क्या लगता है कि पौलुस का "वह जीवन जो सच में जीवन है" से क्या मतलब है? यह साधारण जीवन से कैसे अलग है? इस ऑडियो को यहाँ रोकें।</w:t>
      </w:r>
    </w:p>
    <w:p>
      <w:pPr/>
      <w:r>
        <w:rPr>
          <w:lang w:val="hi_IN" w:bidi="hi_IN"/>
        </w:rPr>
      </w:r>
      <w:r>
        <w:rPr>
          <w:lang w:val="hi_IN" w:bidi="hi_IN"/>
        </w:rPr>
        <w:t>यहाँ रुकें और समूह के रूप में चर्चा करें: आपकी भाषा में, आप किसी ऐसी चीज़ को "पकड़ने" के विचार को कैसे व्यक्त करेंगे जो भौतिक नहीं है, जैसे कि ज़िंदगी? इसका मतलब यह है कि कोई व्यक्ति पूरी तरह से परमेश्वर का अनुसरण करता है और पूरी तरह से परमेश्वर के प्रति समर्पित रहता है। कुछ अलग-अलग तरीके आज़माएँ और देखें कि कौन सा तरीका सच्चे जीवन को मज़बूती से पकड़ने के विचार को सबसे अच्छी तरह से दिखाता है। इस ऑडियो को यहाँ रोकें।</w:t>
      </w:r>
    </w:p>
    <w:p>
      <w:pPr/>
      <w:r>
        <w:rPr>
          <w:lang w:val="hi_IN" w:bidi="hi_IN"/>
        </w:rPr>
      </w:r>
      <w:r>
        <w:rPr>
          <w:lang w:val="hi_IN" w:bidi="hi_IN"/>
        </w:rPr>
        <w:t>दूसरे भाग में, पौलुस अपना ध्यान स्वयं तीमुथियुस पर केंद्रित करता है। पौलुस तीमुथियुस से कहता है कि वह यीशु के बारे में सच्चे सुसमाचार के संदेश की रक्षा करे जो पौलुस ने तीमुथियुस को सिखाया था।</w:t>
      </w:r>
    </w:p>
    <w:p>
      <w:pPr/>
      <w:r>
        <w:rPr>
          <w:lang w:val="hi_IN" w:bidi="hi_IN"/>
        </w:rPr>
      </w:r>
      <w:r>
        <w:rPr>
          <w:lang w:val="hi_IN" w:bidi="hi_IN"/>
        </w:rPr>
        <w:t>पौलुस तीमुथियुस को चेतावनी देता है कि वह उन बातों से दूर हो जाए जो परमेश्वर या परमेश्वर की सच्चाई को अपमानित करती हैं, और जिन विचारों को लोग सच्चा ज्ञान मानते हैं, लेकिन वास्तव में सच्चाई के विरुद्ध हैं।</w:t>
      </w:r>
    </w:p>
    <w:p>
      <w:pPr/>
      <w:r>
        <w:rPr>
          <w:lang w:val="hi_IN" w:bidi="hi_IN"/>
        </w:rPr>
      </w:r>
      <w:r>
        <w:rPr>
          <w:lang w:val="hi_IN" w:bidi="hi_IN"/>
        </w:rPr>
        <w:t>पौलुस कहता है कि कुछ लोगों ने परमेश्वर के बजाय इन बातों पर भरोसा किया है और वे विश्वास से भटक गए हैं। यह दिखाता है कि स्वयं परमेश्वर के अलावा किसी और चीज़ पर भरोसा करना एक गंभीर बात है।</w:t>
      </w:r>
    </w:p>
    <w:p>
      <w:pPr/>
      <w:r>
        <w:rPr>
          <w:lang w:val="hi_IN" w:bidi="hi_IN"/>
        </w:rPr>
      </w:r>
      <w:r>
        <w:rPr>
          <w:lang w:val="hi_IN" w:bidi="hi_IN"/>
        </w:rPr>
        <w:t>पौलुस एक संक्षिप्त समापन आशीष के साथ समाप्त करते हैं, जिसमें वह प्रार्थना करते हैं कि अनुग्रह—अर्थात परमेश्वर की अयोग्य व्यक्ति को दी गई कृपा—तीमुथियुस और विश्वासियों के साथ रहे।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आप धनी लोगों और उनके धन या दौलत को दिखाने के लिए वस्तुएँ रख सकते हैं। विचार करें कि आप इस अंतर को कैसे दिखा सकते हैं कि लोग धन पर आशा कैसे रखते हैं और वे परमेश्वर पर आशा कैसे रखते हैं। साथ ही, इस बारे में भी सोचें कि भले कामों और उदारता के ज़रिए स्वर्ग में "खज़ाना जमा करने" के विचार को कैसे दिखाया जा सकता है। आप यह कैसे दिखा सकते हैं कि भले काम और उदारता द्वारा स्वर्ग में ज़्यादा खज़ाना जमा होता है?</w:t>
      </w:r>
      <w:r>
        <w:rPr>
          <w:lang w:val="hi_IN" w:bidi="hi_IN"/>
        </w:rPr>
      </w:r>
    </w:p>
    <w:p>
      <w:pPr>
        <w:pStyle w:val="Heading3"/>
      </w:pPr>
      <w:r>
        <w:rPr>
          <w:lang w:val="hi_IN" w:bidi="hi_IN"/>
        </w:rPr>
        <w:t>पाठ को नाटकीय रूप देना</w:t>
      </w:r>
    </w:p>
    <w:p>
      <w:pPr/>
      <w:r>
        <w:rPr>
          <w:lang w:val="hi_IN" w:bidi="hi_IN"/>
        </w:rPr>
      </w:r>
      <w:r>
        <w:rPr>
          <w:lang w:val="hi_IN" w:bidi="hi_IN"/>
        </w:rPr>
        <w:t>1 तीमुथियुस 6:17–21 का ऑडियो संस्करण सबसे आसानी से समझ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हिस्से हैं।</w:t>
      </w:r>
    </w:p>
    <w:p>
      <w:pPr/>
      <w:r>
        <w:rPr>
          <w:lang w:val="hi_IN" w:bidi="hi_IN"/>
        </w:rPr>
      </w:r>
      <w:r>
        <w:rPr>
          <w:b/>
          <w:lang w:val="hi_IN" w:bidi="hi_IN"/>
        </w:rPr>
        <w:t>इस भाग के पात्रों में शामिल हैं:</w:t>
      </w:r>
    </w:p>
    <w:p>
      <w:pPr>
        <w:pStyle w:val="ListBullet"/>
        <w:spacing w:line="240" w:lineRule="auto"/>
        <w:ind w:left="720"/>
      </w:pPr>
      <w:r>
        <w:rPr>
          <w:lang w:val="hi_IN" w:bidi="hi_IN"/>
        </w:rPr>
      </w:r>
      <w:r>
        <w:rPr>
          <w:lang w:val="hi_IN" w:bidi="hi_IN"/>
        </w:rPr>
        <w:t>पौलुस, जो लेखक है</w:t>
      </w:r>
    </w:p>
    <w:p>
      <w:pPr>
        <w:pStyle w:val="ListBullet"/>
        <w:spacing w:line="240" w:lineRule="auto"/>
        <w:ind w:left="720"/>
      </w:pPr>
      <w:r>
        <w:rPr>
          <w:lang w:val="hi_IN" w:bidi="hi_IN"/>
        </w:rPr>
      </w:r>
      <w:r>
        <w:rPr>
          <w:lang w:val="hi_IN" w:bidi="hi_IN"/>
        </w:rPr>
        <w:t>तीमुथियुस, जो प्राप्तकर्ता है</w:t>
      </w:r>
    </w:p>
    <w:p>
      <w:pPr>
        <w:pStyle w:val="ListBullet"/>
        <w:spacing w:line="240" w:lineRule="auto"/>
        <w:ind w:left="720"/>
      </w:pPr>
      <w:r>
        <w:rPr>
          <w:lang w:val="hi_IN" w:bidi="hi_IN"/>
        </w:rPr>
      </w:r>
      <w:r>
        <w:rPr>
          <w:lang w:val="hi_IN" w:bidi="hi_IN"/>
        </w:rPr>
        <w:t>इफिसुस की कलीसिया के धनी विश्वासी</w:t>
      </w:r>
    </w:p>
    <w:p>
      <w:pPr>
        <w:pStyle w:val="ListBullet"/>
        <w:spacing w:line="240" w:lineRule="auto"/>
        <w:ind w:left="720"/>
      </w:pPr>
      <w:r>
        <w:rPr>
          <w:lang w:val="hi_IN" w:bidi="hi_IN"/>
        </w:rPr>
      </w:r>
      <w:r>
        <w:rPr>
          <w:lang w:val="hi_IN" w:bidi="hi_IN"/>
        </w:rPr>
        <w:t>और परमेश्वर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भाग में, पौलुस तीमुथियुस को एक पत्र लिख रहा है। पौलुस तीमुथियुस को धनी लोगों के लिए निर्देश देता है। पौलुस तीमुथियुस से कहता है कि वह इन लोगों से कहे कि वे अपने धन से अच्छी चीज़ों की आशा न करें, बल्कि यह आशा करें कि अच्छी चीज़ें परमेश्वर से मिलेंगी।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धनी लोगों को आज्ञा देता है कि वे बहुत से अच्छे काम करे और उन आशीषों को बाँटें जो उन्हें मिली क्योंकि वे धनी हैं। पौलुस इन विश्वासियों से कहता है कि वे ऐसा करें क्योंकि आने वाले युग में उनके पास एक बड़ा खजाना होगा। इस तरह, ये विश्वासी स्वर्ग में निवेश करते हैं, वह जगह जहाँ वे हमेशा रहेंगे, न कि सिर्फ इस दुनिया में।</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तीमुथियुस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उस व्यक्ति से पूछें जो एक धनी विश्वासी की भूमिका निभाता है, "आप क्या महसूस कर रहे हैं या क्या सोच रहे हैं?" वह व्यक्ति कह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दूसरे भाग में, पौलुस तीमुथियुस को निर्देश देता है कि वह यीशु के बारे में अच्छे संदेश के प्रति विश्वासयोग्य रहे, और यह ध्यान रखे कि व्यर्थ बातों के बारे में बात न करें या उन बुरे विचारों का पालन न करे जो लोगों को यीशु पर विश्वास करना बंद करने का कारण बनते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तीमुथियुस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इस तरह समाप्त करता है, "तुम सब पर अनुग्रह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आवश्यक जानकारी</w:t>
      </w:r>
    </w:p>
    <w:p>
      <w:pPr/>
      <w:r>
        <w:rPr>
          <w:lang w:val="hi_IN" w:bidi="hi_IN"/>
        </w:rPr>
      </w:r>
      <w:r>
        <w:rPr>
          <w:lang w:val="hi_IN" w:bidi="hi_IN"/>
        </w:rPr>
        <w:t>1 तीमुथियुस 6:17–21 का ऑडियो संस्करण सबसे आसानी से समझ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धनी लोगों से कहता है कि वे धन पर </w:t>
      </w:r>
      <w:r>
        <w:rPr>
          <w:b/>
          <w:lang w:val="hi_IN" w:bidi="hi_IN"/>
        </w:rPr>
        <w:t>आशा</w:t>
      </w:r>
      <w:r>
        <w:rPr>
          <w:lang w:val="hi_IN" w:bidi="hi_IN"/>
        </w:rPr>
        <w:t xml:space="preserve"> रखने के बजाय परमेश्वर पर रखें। आशा के लिए उसी शब्द या वाक्यांश का उपयोग करें जो आपने पहले 1 तीमुथियुस में उपयोग किया था। आशा के बारे में अधिक जानकारी के लिए, मुख्य शब्दावली को देखें।</w:t>
      </w:r>
    </w:p>
    <w:p>
      <w:pPr/>
      <w:r>
        <w:rPr>
          <w:lang w:val="hi_IN" w:bidi="hi_IN"/>
        </w:rPr>
      </w:r>
      <w:r>
        <w:rPr>
          <w:lang w:val="hi_IN" w:bidi="hi_IN"/>
        </w:rPr>
        <w:t xml:space="preserve">पौलुस धनी लोगों को भला करने और </w:t>
      </w:r>
      <w:r>
        <w:rPr>
          <w:b/>
          <w:lang w:val="hi_IN" w:bidi="hi_IN"/>
        </w:rPr>
        <w:t>भले कामों</w:t>
      </w:r>
      <w:r>
        <w:rPr>
          <w:lang w:val="hi_IN" w:bidi="hi_IN"/>
        </w:rPr>
        <w:t xml:space="preserve"> में धनी होने का निर्देश देता है। भले काम वे काम होते हैं जो दूसरों को लाभ पहुँचाते हैं और परमेश्वर को खुश करते हैं। भले कामों के लिए उसी वाक्यांश का उपयोग करें जो आपने पहले 1 तीमुथियुस में उपयोग किया था।</w:t>
      </w:r>
    </w:p>
    <w:p>
      <w:pPr/>
      <w:r>
        <w:rPr>
          <w:lang w:val="hi_IN" w:bidi="hi_IN"/>
        </w:rPr>
      </w:r>
      <w:r>
        <w:rPr>
          <w:lang w:val="hi_IN" w:bidi="hi_IN"/>
        </w:rPr>
        <w:t xml:space="preserve">पौलुस धनी लोगों से कहता है कि वे </w:t>
      </w:r>
      <w:r>
        <w:rPr>
          <w:b/>
          <w:lang w:val="hi_IN" w:bidi="hi_IN"/>
        </w:rPr>
        <w:t>उदार</w:t>
      </w:r>
      <w:r>
        <w:rPr>
          <w:lang w:val="hi_IN" w:bidi="hi_IN"/>
        </w:rPr>
        <w:t xml:space="preserve"> बनें और दूसरों के साथ बाँटने के लिए तैयार रहें। जब कोई व्यक्ति उदार होता है, तो वह दूसरों की मदद करने के लिए बहुत सारा धन या चीजें देता है।</w:t>
      </w:r>
    </w:p>
    <w:p>
      <w:pPr/>
      <w:r>
        <w:rPr>
          <w:lang w:val="hi_IN" w:bidi="hi_IN"/>
        </w:rPr>
      </w:r>
      <w:r>
        <w:rPr>
          <w:lang w:val="hi_IN" w:bidi="hi_IN"/>
        </w:rPr>
        <w:t>यहाँ रुकें और समूह में चर्चा करें कि आप उदार होने की इस अवधारणा का अनुवाद कैसे करेंगे। इस ऑडियो को यहाँ रोकें।</w:t>
      </w:r>
    </w:p>
    <w:p>
      <w:pPr/>
      <w:r>
        <w:rPr>
          <w:lang w:val="hi_IN" w:bidi="hi_IN"/>
        </w:rPr>
      </w:r>
      <w:r>
        <w:rPr>
          <w:lang w:val="hi_IN" w:bidi="hi_IN"/>
        </w:rPr>
        <w:t xml:space="preserve">पौलुस कहता है कि इन कामों को करके, धनी विश्वासी अपने लिए </w:t>
      </w:r>
      <w:r>
        <w:rPr>
          <w:b/>
          <w:lang w:val="hi_IN" w:bidi="hi_IN"/>
        </w:rPr>
        <w:t>खजाना जमा करेंगे</w:t>
      </w:r>
      <w:r>
        <w:rPr>
          <w:lang w:val="hi_IN" w:bidi="hi_IN"/>
        </w:rPr>
        <w:t>, या भण्डार इकट्ठा करेंगे। यह एक विशेष भाषा है जिसका अर्थ है किसी बहुमूल्य चीज़ को इकट्ठा करना या भविष्य के लिए जमा करना।</w:t>
      </w:r>
    </w:p>
    <w:p>
      <w:pPr/>
      <w:r>
        <w:rPr>
          <w:lang w:val="hi_IN" w:bidi="hi_IN"/>
        </w:rPr>
      </w:r>
      <w:r>
        <w:rPr>
          <w:lang w:val="hi_IN" w:bidi="hi_IN"/>
        </w:rPr>
        <w:t>यहाँ रुकें और समूह में चर्चा करें कि आप खजाना इकट्ठा करने की इस अवधारणा का अनुवाद कैसे करेंगे। इस ऑडियो को यहाँ रोकें।</w:t>
      </w:r>
    </w:p>
    <w:p>
      <w:pPr/>
      <w:r>
        <w:rPr>
          <w:lang w:val="hi_IN" w:bidi="hi_IN"/>
        </w:rPr>
      </w:r>
      <w:r>
        <w:rPr>
          <w:lang w:val="hi_IN" w:bidi="hi_IN"/>
        </w:rPr>
        <w:t xml:space="preserve">पौलुस </w:t>
      </w:r>
      <w:r>
        <w:rPr>
          <w:b/>
          <w:lang w:val="hi_IN" w:bidi="hi_IN"/>
        </w:rPr>
        <w:t>आने वाले युग</w:t>
      </w:r>
      <w:r>
        <w:rPr>
          <w:lang w:val="hi_IN" w:bidi="hi_IN"/>
        </w:rPr>
        <w:t xml:space="preserve"> को दर्शाता है, जिसका अर्थ है भविष्य में वह समय जब परमेश्वर अपने राज्य को पूरी तरह से स्थापित करेगा जब यीशु राज्य करने के लिए वापस आएगा। अधिक जानकारी के लिए, परमेश्वर के राज्य को मुख्य शब्दावली में देखें और उन भागों पर ध्यान दें जो भविष्य में सिद्ध राज्य के बारे में बात करते हैं।</w:t>
      </w:r>
    </w:p>
    <w:p>
      <w:pPr/>
      <w:r>
        <w:rPr>
          <w:lang w:val="hi_IN" w:bidi="hi_IN"/>
        </w:rPr>
      </w:r>
      <w:r>
        <w:rPr>
          <w:lang w:val="hi_IN" w:bidi="hi_IN"/>
        </w:rPr>
        <w:t>यहाँ रुकें और समूह में चर्चा करें कि आप आने वाले युग की इस अवधारणा का अनुवाद कैसे करेंगे। इस ऑडियो को यहाँ रोकें।</w:t>
      </w:r>
    </w:p>
    <w:p>
      <w:pPr/>
      <w:r>
        <w:rPr>
          <w:lang w:val="hi_IN" w:bidi="hi_IN"/>
        </w:rPr>
      </w:r>
      <w:r>
        <w:rPr>
          <w:lang w:val="hi_IN" w:bidi="hi_IN"/>
        </w:rPr>
        <w:t xml:space="preserve">पौलुस उस बात का उल्लेख करता है जिसे लोग झूठे रूप से </w:t>
      </w:r>
      <w:r>
        <w:rPr>
          <w:b/>
          <w:lang w:val="hi_IN" w:bidi="hi_IN"/>
        </w:rPr>
        <w:t>ज्ञान</w:t>
      </w:r>
      <w:r>
        <w:rPr>
          <w:lang w:val="hi_IN" w:bidi="hi_IN"/>
        </w:rPr>
        <w:t xml:space="preserve"> कहते हैं। यह उन शिक्षाओं को दर्शाता है जो सच होने का दावा करती हैं, लेकिन वास्तव में झूठी हैं। ज्ञान के लिए उसी शब्द का उपयोग करें जो आपने पहले 1 तीमुथियुस में उपयोग किया था।</w:t>
      </w:r>
    </w:p>
    <w:p>
      <w:pPr/>
      <w:r>
        <w:rPr>
          <w:lang w:val="hi_IN" w:bidi="hi_IN"/>
        </w:rPr>
      </w:r>
      <w:r>
        <w:rPr>
          <w:lang w:val="hi_IN" w:bidi="hi_IN"/>
        </w:rPr>
        <w:t xml:space="preserve">अन्त में, पौलुस कहता है कि कुछ लोग </w:t>
      </w:r>
      <w:r>
        <w:rPr>
          <w:b/>
          <w:lang w:val="hi_IN" w:bidi="hi_IN"/>
        </w:rPr>
        <w:t>विश्वास</w:t>
      </w:r>
      <w:r>
        <w:rPr>
          <w:lang w:val="hi_IN" w:bidi="hi_IN"/>
        </w:rPr>
        <w:t xml:space="preserve"> से भटक गए हैं। यह ऐसे व्यक्ति की तस्वीर दिखाता है जो सही रास्ते से भटक जाता है। विश्वास के लिए उसी शब्द का उपयोग करें जो आपने पिछले भागों में उपयोग किया है। विश्वास के बारे में अधिक जानकारी के लिए, मुख्य शब्दावली को देखें।</w:t>
      </w:r>
    </w:p>
    <w:p>
      <w:pPr/>
      <w:r>
        <w:rPr>
          <w:lang w:val="hi_IN" w:bidi="hi_IN"/>
        </w:rPr>
      </w:r>
      <w:r>
        <w:rPr>
          <w:lang w:val="hi_IN" w:bidi="hi_IN"/>
        </w:rPr>
        <w:t xml:space="preserve">पौलुस विदा लेते हुए परमेश्वर से प्रार्थना करता है कि वह तीमुथियुस और इफिसुस के विश्वासियों को </w:t>
      </w:r>
      <w:r>
        <w:rPr>
          <w:b/>
          <w:lang w:val="hi_IN" w:bidi="hi_IN"/>
        </w:rPr>
        <w:t xml:space="preserve">अनुग्रह </w:t>
      </w:r>
      <w:r>
        <w:rPr>
          <w:lang w:val="hi_IN" w:bidi="hi_IN"/>
        </w:rPr>
        <w:t xml:space="preserve"> दे। अनुग्रह के लिए उसी शब्द का उपयोग करें जो आपने पहले उपयोग किया है, और अधिक जानकारी के लिए मुख्य शब्दावली में अनुग्रह शब्द को देखें।</w:t>
      </w:r>
    </w:p>
    <w:p>
      <w:pPr/>
      <w:r>
        <w:rPr>
          <w:lang w:val="hi_IN" w:bidi="hi_IN"/>
        </w:rPr>
      </w:r>
      <w:r>
        <w:rPr>
          <w:b/>
          <w:lang w:val="hi_IN" w:bidi="hi_IN"/>
        </w:rPr>
        <w:t>यह रिकॉर्डिंग का अंत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हर एक सदस्य को पाठ्यांश के इस अंतिम संस्करण को बताने का अभ्यास करना चाहिए।</w:t>
      </w:r>
    </w:p>
    <w:p>
      <w:pPr/>
      <w:r>
        <w:rPr>
          <w:lang w:val="hi_IN" w:bidi="hi_IN"/>
        </w:rPr>
      </w:r>
      <w:r>
        <w:rPr>
          <w:b/>
          <w:lang w:val="hi_IN" w:bidi="hi_IN"/>
        </w:rPr>
        <w:t>यह रिकॉर्डिंग का अंत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