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थिस्सलुनीकियों 5:23–28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थिस्‍सलुनीकियों 5:23–28 को सुनें और इसे अपने मन में रखें।</w:t>
      </w:r>
    </w:p>
    <w:p>
      <w:pPr/>
      <w:r>
        <w:rPr>
          <w:lang w:val="hi_IN" w:bidi="hi_IN"/>
        </w:rPr>
      </w:r>
      <w:r>
        <w:rPr>
          <w:lang w:val="hi_IN" w:bidi="hi_IN"/>
        </w:rPr>
        <w:t>यदि सम्भव हो, तो 1 थिस्सलुनीकियों 5:23–28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थिस्सलुनीकियों 5:23–28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अपना पत्र थिस्सलुनीकियों के लिए प्रार्थना और कुछ अंतिम निर्देशों के साथ समाप्त करता है।</w:t>
      </w:r>
    </w:p>
    <w:p>
      <w:pPr/>
      <w:r>
        <w:rPr>
          <w:lang w:val="hi_IN" w:bidi="hi_IN"/>
        </w:rPr>
      </w:r>
      <w:r>
        <w:rPr>
          <w:lang w:val="hi_IN" w:bidi="hi_IN"/>
        </w:rPr>
        <w:t>पौलुस कहता है कि हमारा परमेश्‍वर शान्ति का परमेश्‍वर है, जिसका अर्थ है कि परमेश्‍वर ही सच्ची शांति देता है, ताकि विश्वासी लोग एक-दूसरे के साथ और परमेश्वर के साथ बिना किसी संघर्ष के रह सकें। पौलुस प्रार्थना करता है कि परमेश्‍वर विश्वासियों को शुद्ध करें, या विश्वासियों को पूरी तरह से पवित्र बनाएं। विश्वासी पहले से ही पवित्र हो गए हैं क्योंकि वे मसीह के हैं, लेकिन जब विश्वासी यीशु का अनुसरण करते हैं, तब परमेश्वर और पवित्र आत्मा उनके हृदयों में काम करते हैं ताकि वे अधिक से अधिक यीशु के समान बन जाएँ।</w:t>
      </w:r>
    </w:p>
    <w:p>
      <w:pPr/>
      <w:r>
        <w:rPr>
          <w:lang w:val="hi_IN" w:bidi="hi_IN"/>
        </w:rPr>
      </w:r>
      <w:r>
        <w:rPr>
          <w:lang w:val="hi_IN" w:bidi="hi_IN"/>
        </w:rPr>
        <w:t>यहाँ रुकें और एक समूह के रूप में इस प्रश्न पर चर्चा करें: किसी ऐसे समूह के बारे में सोचें जिसका आप हिस्सा हैं, जैसे कि कोई खेलकूद का समूह या कोई गाने वाला समूह। उस समूह का एक भाग होने के कारण आपकी उपाधि या भूमिका कौन सी है? जैसे कि "एथलीट" या "गायक"? अब किसी ऐसे व्यक्ति के बारे में सोचें जिसकी वही उपाधि या भूमिका हो जिसका आप सम्मान करते हैं और जिसके समान आप बनना चाहते हैं। अब जबकि आप दोनों के पास वही उपाधि है, तो आप दोनों कैसे अलग हैं? यदि आप उस व्यक्ति के जैसा व्यवहार करना चाहते हैं जिसका आप सम्मान करते हैं, तो आपको क्या करना होगा? इस ऑडियो को यहाँ रोकें।</w:t>
      </w:r>
    </w:p>
    <w:p>
      <w:pPr/>
      <w:r>
        <w:rPr>
          <w:lang w:val="hi_IN" w:bidi="hi_IN"/>
        </w:rPr>
      </w:r>
      <w:r>
        <w:rPr>
          <w:lang w:val="hi_IN" w:bidi="hi_IN"/>
        </w:rPr>
        <w:t>पौलुस यह भी प्रार्थना करता है कि परमेश्‍वर हर एक विश्वासी के हर भाग को निर्दोष रखे, या उन विश्वासियों को किसी भी तरह से पाप करने से बचाए। एक दिन, यीशु मसीह पृथ्वी पर लौटेगा और यीशु सभी लोगों के कामों का न्याय करेगा जो उन्होंने किया है। पौलुस चाहता है कि विश्वासी लोग अच्छा और सही व्यवहार करें, ताकि विश्वासियों ने जो कुछ किया है, उसके कारण कोई भी उस दिन उन पर दोष न लगा सके। पौलुस जानता है कि विश्वासियों को ऐसा व्‍यवहार करने के लिए परमेश्‍वर के मदद की आवश्यकता है। परमेश्वर ने विश्वासियों को परमेश्वर के लोग बनने के लिए बुलाया या चुना है, और परमेश्वर ने वादा किया है कि वह विश्वासियों की मदद करेगा। परमेश्वर विश्वासयोग्य है और वह हमेशा वही करता है जिसका उसने वादा किया है।</w:t>
      </w:r>
    </w:p>
    <w:p>
      <w:pPr/>
      <w:r>
        <w:rPr>
          <w:lang w:val="hi_IN" w:bidi="hi_IN"/>
        </w:rPr>
      </w:r>
      <w:r>
        <w:rPr>
          <w:lang w:val="hi_IN" w:bidi="hi_IN"/>
        </w:rPr>
        <w:t>पौलुस विश्वासियों से कहता है कि वे उसके लिए और उसके साथ के अन्य विश्वासियों के लिए प्रार्थना करें। पौलुस और उसके साथी थिस्सलुनीके के लोगों के मित्र हैं। पौलुस चाहता है कि थिस्सलुनीके के लोग पौलुस के लिए भी प्रार्थना करें, क्योंकि थिस्सलुनीके के लोग सब के साथ परमेश्वर के परिवार में भाई-बहन हैं जो एक-दूसरे की परवाह करते हैं।</w:t>
      </w:r>
    </w:p>
    <w:p>
      <w:pPr/>
      <w:r>
        <w:rPr>
          <w:lang w:val="hi_IN" w:bidi="hi_IN"/>
        </w:rPr>
      </w:r>
      <w:r>
        <w:rPr>
          <w:lang w:val="hi_IN" w:bidi="hi_IN"/>
        </w:rPr>
        <w:t>फिर पौलुस थिस्सलुनीके के विश्वासियों से कहता है कि विश्वासियों को एक-दूसरे को पवित्र चुम्बन से नमस्कार करना चाहिए। पौलुस के समय में, किसी व्यक्ति के गाल पर चूँबन देना परिवार के सदस्य को यह दिखाने का एक सामान्य तरीका था कि आप उस व्यक्ति से प्रेम करते हैं और उसका सम्मान करते हैं। चूँकि परमेश्वर सभी विश्वासियों का पिता है, इसलिए सभी विश्वासी लोग भाई-बहन की तरह हैं, इसलिए विश्वासियों ने अपने परिवार के सदस्यों की तरह ही एक-दूसरे को नमस्कार करना शुरू किया। यह पवित्र चुंबन परमेश्वर के पवित्र लोगों के बीच सम्मान और प्रेम का चिन्ह है। अविश्वासी लोग यह देखकर हैरान होंगे कि भिन्‍न-भिन्‍न स्थानों, सामाजिक वर्गों और समूहों से आने वाले विश्‍वासी लोग इस तरह से अभिवादन करके यह दिखाते हैं कि वे एक परिवार की तरह एक-दूसरे की देखभाल करते हैं और प्रेम करते हैं।</w:t>
      </w:r>
    </w:p>
    <w:p>
      <w:pPr/>
      <w:r>
        <w:rPr>
          <w:lang w:val="hi_IN" w:bidi="hi_IN"/>
        </w:rPr>
      </w:r>
      <w:r>
        <w:rPr>
          <w:lang w:val="hi_IN" w:bidi="hi_IN"/>
        </w:rPr>
        <w:t>यहाँ रुकें और चर्चा करें: आपकी संस्कृति में, दूसरों को नमस्कार करने का सम्मानजनक और प्रेमपूर्ण तरीका क्या है? पुरुष और स्त्रियाँ एक-दूसरे को सम्मानपूर्वक और प्रेमपूर्वक अभिवादन कैसे करते हैं? इस ऑडियो को यहाँ रोकें।</w:t>
      </w:r>
    </w:p>
    <w:p>
      <w:pPr/>
      <w:r>
        <w:rPr>
          <w:lang w:val="hi_IN" w:bidi="hi_IN"/>
        </w:rPr>
      </w:r>
      <w:r>
        <w:rPr>
          <w:lang w:val="hi_IN" w:bidi="hi_IN"/>
        </w:rPr>
        <w:t>पौलुस यह सुनिश्चित करने के लिए एक गंभीर वादा करने का आदेश देते हैं, या उनसे कहते हैं, कि कोई व्यक्ति थिस्सलुनीके के सभी विश्वासियों को यह पत्र ज़ोर से पढ़कर सुनाए। इस तरह हर कोई उस प्रोत्साहन और शिक्षा की बातों को सुन सकता है जिसे पौलुस थिस्सलुनीकियों के पास भेज रहा है। पौलुस थिस्सलुनीके के लोगों के लिए प्रार्थना करके समाप्त करता है। पौलुस प्रार्थना करता है कि प्रभु यीशु विश्वासियों को अनुग्रह प्रदान करें। जब यीशु हमें अनुग्रह देता है, तो इसका अर्थ है कि यीशु हमारे प्रति भला और दयालू है, भले ही हम इसके योग्य नहीं हैं।</w:t>
      </w:r>
    </w:p>
    <w:p>
      <w:pPr/>
      <w:r>
        <w:rPr>
          <w:lang w:val="hi_IN" w:bidi="hi_IN"/>
        </w:rPr>
      </w:r>
      <w:r>
        <w:rPr>
          <w:b/>
          <w:lang w:val="hi_IN" w:bidi="hi_IN"/>
        </w:rPr>
        <w:t>यह रिकॉर्डिंग का अंत है।</w:t>
      </w:r>
      <w:r>
        <w:rPr>
          <w:lang w:val="hi_IN" w:bidi="hi_IN"/>
        </w:rPr>
      </w:r>
    </w:p>
    <w:p>
      <w:pPr>
        <w:pStyle w:val="Heading3"/>
      </w:pPr>
      <w:r>
        <w:rPr>
          <w:lang w:val="hi_IN" w:bidi="hi_IN"/>
        </w:rPr>
        <w:t>घटनाओं को समझाना</w:t>
      </w:r>
    </w:p>
    <w:p>
      <w:pPr/>
      <w:r>
        <w:rPr>
          <w:lang w:val="hi_IN" w:bidi="hi_IN"/>
        </w:rPr>
      </w:r>
      <w:r>
        <w:rPr>
          <w:lang w:val="hi_IN" w:bidi="hi_IN"/>
        </w:rPr>
        <w:t>1 थिस्सलुनीकियों 5:23–28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प्रार्थना करता है कि परमेश्वर विश्वासियों को पूरी तरह से पवित्र बनाए और विश्वासियों को किसी भी तरह से पाप करने से रोके। परमेश्वर विश्वासियों को ऐसा करने में मदद करेगा क्योंकि परमेश्वर विश्वासयोग्य है।</w:t>
      </w:r>
    </w:p>
    <w:p>
      <w:pPr/>
      <w:r>
        <w:rPr>
          <w:lang w:val="hi_IN" w:bidi="hi_IN"/>
        </w:rPr>
      </w:r>
      <w:r>
        <w:rPr>
          <w:b/>
          <w:lang w:val="hi_IN" w:bidi="hi_IN"/>
        </w:rPr>
        <w:t>दूसरे भाग में:</w:t>
      </w:r>
      <w:r>
        <w:rPr>
          <w:lang w:val="hi_IN" w:bidi="hi_IN"/>
        </w:rPr>
        <w:t xml:space="preserve"> पौलुस विश्वासियों से तीन काम करने के लिए कहता है: पौलुस और उसके साथियों के लिए प्रार्थना करने, साथी विश्वासियों को प्यार से नमस्कार करने, और यह सुनिश्चित करने कि हर कोई सुन पाए कि पौलुस ने इस पत्र में क्या कहा है।</w:t>
      </w:r>
    </w:p>
    <w:p>
      <w:pPr/>
      <w:r>
        <w:rPr>
          <w:lang w:val="hi_IN" w:bidi="hi_IN"/>
        </w:rPr>
      </w:r>
      <w:r>
        <w:rPr>
          <w:b/>
          <w:lang w:val="hi_IN" w:bidi="hi_IN"/>
        </w:rPr>
        <w:t>तीसरे भाग में:</w:t>
      </w:r>
      <w:r>
        <w:rPr>
          <w:lang w:val="hi_IN" w:bidi="hi_IN"/>
        </w:rPr>
        <w:t xml:space="preserve"> पौलुस अपना पत्र समाप्त करता है और प्रार्थना करता है कि प्रभु यीशु मसीह विश्वासियों पर अनुग्रह दिखाए।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जो विश्वासी किसी को जोर से यह पत्र पढ़ते हुए सुन रहे हैं।</w:t>
      </w:r>
    </w:p>
    <w:p>
      <w:pPr>
        <w:pStyle w:val="ListBullet"/>
        <w:spacing w:line="240" w:lineRule="auto"/>
        <w:ind w:left="720"/>
      </w:pPr>
      <w:r>
        <w:rPr>
          <w:lang w:val="hi_IN" w:bidi="hi_IN"/>
        </w:rPr>
      </w:r>
      <w:r>
        <w:rPr>
          <w:lang w:val="hi_IN" w:bidi="hi_IN"/>
        </w:rPr>
        <w:t>वह व्यक्ति जो इस पत्र को जोर से पढ़ता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और पौलुस के सहकर्मी</w:t>
      </w:r>
    </w:p>
    <w:p>
      <w:pPr/>
      <w:r>
        <w:rPr>
          <w:lang w:val="hi_IN" w:bidi="hi_IN"/>
        </w:rPr>
      </w:r>
      <w:r>
        <w:rPr>
          <w:lang w:val="hi_IN" w:bidi="hi_IN"/>
        </w:rPr>
        <w:t>पौलुस अक्सर अपने पत्रों को प्रार्थनाओं और विश्वासियों के लिए अंतिम निर्देशों के साथ समाप्त करता है। यहाँ, पौलुस अपने सुनने वालों को उन बातों के बारे में भी दोहराता है या याद दिलाता है जिनके बारे में पौलुस ने अपने पत्र के पहले भागों में बात की थी। याद रखें कि पौलुस ने विश्वासियों से पवित्र मार्ग में जीने, मसीह के पुन: लौटने, और परमेश्वर कितना विश्वासयोग्य है, इसके बारे में बात की थी। पौलुस विश्वासियों को इन बातों के बारे में एक और बार याद दिलाता है, क्योंकि ये बातें महत्वपूर्ण हैं।</w:t>
      </w:r>
    </w:p>
    <w:p>
      <w:pPr/>
      <w:r>
        <w:rPr>
          <w:lang w:val="hi_IN" w:bidi="hi_IN"/>
        </w:rPr>
      </w:r>
      <w:r>
        <w:rPr>
          <w:lang w:val="hi_IN" w:bidi="hi_IN"/>
        </w:rPr>
        <w:t>पहले भाग में, पौलुस विश्वासियों के लिए अच्छी बातों की प्रार्थना करता है। पौलुस विश्वासियों को याद दिलाता है कि परमेश्वर ही है जो विश्वासियों के लिए शांति लाता है। यदि विश्वासी पवित्र मार्ग में जीते हैं, तो उन्हें एक-दूसरे के साथ और परमेश्वर के साथ शांति मिलेगी। पौलुस जानता है कि विश्वासियों को इस तरह से जीने के लिए मदद की आवश्यकता है, इसलिए पौलुस परमेश्वर से विनती करता है कि वह विश्वासियों को पवित्र करे, ताकि वे पवित्र तरीके से कार्य करें, जैसे मसीह करता है।</w:t>
      </w:r>
    </w:p>
    <w:p>
      <w:pPr/>
      <w:r>
        <w:rPr>
          <w:lang w:val="hi_IN" w:bidi="hi_IN"/>
        </w:rPr>
      </w:r>
      <w:r>
        <w:rPr>
          <w:lang w:val="hi_IN" w:bidi="hi_IN"/>
        </w:rPr>
        <w:t>पौलुस प्रार्थना करता है कि परमेश्वर विश्वासी की आत्मा, प्राण और शरीर को निर्दोष रखे। किसी व्यक्ति की आत्‍मा उसकी पूरी तरह से अदृश्य भीतरी भाग है। किसी व्यक्ति का यह भाग उस व्यक्ति के शरीर के मरने के बाद भी जीवित रह सकता है। आत्मा प्राण के बहुत समान है, लेकिन यह हमारा वह आंतरिक भाग है जिसका परमेश्वर के साथ संबंध होता है। जब कोई व्यक्ति प्रार्थना करता है, तो उस व्यक्ति की आत्मा परमेश्वर से बात करती है। शरीर किसी व्यक्ति का भौतिक शरीर है जो साँस लेता है, खाता है और चलता-फिरता है। पौलुस यह समझाने की कोशिश नहीं कर रहा है कि एक व्यक्ति कितने भागों से मिलकर बनता है। पौलुस शायद इन तीनों का उपयोग इस बात पर जोर देने के लिए करता है कि किसी व्यक्ति के हर अंग निर्दोष होना चाहिए, या पाप का दोषी नहीं होना चाहिए। वह व्यक्ति जो भी करता है, सोचता है और विश्वास करता है, वह परमेश्वर को प्रसन्न करने वाला होना चाहिए।</w:t>
      </w:r>
    </w:p>
    <w:p>
      <w:pPr/>
      <w:r>
        <w:rPr>
          <w:lang w:val="hi_IN" w:bidi="hi_IN"/>
        </w:rPr>
      </w:r>
      <w:r>
        <w:rPr>
          <w:lang w:val="hi_IN" w:bidi="hi_IN"/>
        </w:rPr>
        <w:t>यहाँ रुकें और समूह में इस प्रश्न पर चर्चा करें: आपकी भाषा में, आप किसी व्यक्ति के उन अंगों के बारे में कैसे बात करते हैं जिन्हें आप देख सकते हैं और जिन्हें आप नहीं देख सकते? चर्चा करें कि आप किसी व्यक्ति के अदृश्य भाग के लिए किन शब्दों या वाक्यांशों का उपयोग करते हैं जो सोचता है और महसूस करता है। चर्चा करें कि आप किसी व्यक्ति के उस भाग के लिए किन शब्दों या वाक्यांशों का उपयोग करते हैं जो परमेश्वर से जुड़ते हैं या उनसे संवाद करते हैं। चर्चा करें कि आप किसी व्यक्ति के उस भाग के लिए किन शब्दों या वाक्यांशों का उपयोग करते हैं जिसे आप देख सकते हैं। इस ऑडियो को यहाँ रोकें।</w:t>
      </w:r>
    </w:p>
    <w:p>
      <w:pPr/>
      <w:r>
        <w:rPr>
          <w:lang w:val="hi_IN" w:bidi="hi_IN"/>
        </w:rPr>
      </w:r>
      <w:r>
        <w:rPr>
          <w:lang w:val="hi_IN" w:bidi="hi_IN"/>
        </w:rPr>
        <w:t>फिर, जब मसीह लौटेगा, तो मसीह सभी लोगों का न्याय करेगा। पौलुस चाहता है कि विश्वासी दोषी न हों, या किसी भी आरोप के योग्य न हों। पौलुस कहता है कि जो विश्वासियों को बुलाने वाला है, वह विश्वासियों की मदद करेगा, क्योंकि वह विश्वासयोग्य है, या वह वही करता है जो उसने कहा है कि वह करेगा। पौलुस परमेश्वर के बारे में बात कर रहा है, क्योंकि परमेश्वर ही वह है जो विश्वासियों को अपने लोग बनने के लिए बुलाता है। पौलुस की संस्कृति में, लेखक कभी-कभी परमेश्वर का नाम लेने के बजाय परमेश्वर के गुणों से परमेश्वर का उल्लेख करते थे।</w:t>
      </w:r>
    </w:p>
    <w:p>
      <w:pPr/>
      <w:r>
        <w:rPr>
          <w:lang w:val="hi_IN" w:bidi="hi_IN"/>
        </w:rPr>
      </w:r>
      <w:r>
        <w:rPr>
          <w:lang w:val="hi_IN" w:bidi="hi_IN"/>
        </w:rPr>
        <w:t>यहाँ रुकें और समूह में इस प्रश्न पर चर्चा करें: एक गतिविधि के रूप में, चर्चा करें कि आप किसी का नाम लिए बिना समूह में उसके बारे में कैसे बात कर सकते हैं। इसके बजाय, उन्हें उस व्यक्ति के रूप में बुलाएं जो एक निश्चित तरीके से चलता है या कोई विशेष काम करता है, जैसे "वह व्यक्ति जो बहुत अच्‍छा खाना बनाता है" या "वह व्यक्ति जो बहुत तेज दौड़ता है।" आप ऐसे व्यक्ति का वर्णन कब करेंगे? इस ऑडियो को यहाँ रोकें।</w:t>
      </w:r>
    </w:p>
    <w:p>
      <w:pPr/>
      <w:r>
        <w:rPr>
          <w:lang w:val="hi_IN" w:bidi="hi_IN"/>
        </w:rPr>
      </w:r>
      <w:r>
        <w:rPr>
          <w:lang w:val="hi_IN" w:bidi="hi_IN"/>
        </w:rPr>
        <w:t>दूसरे भाग में, पौलुस विश्वासियों से तीन काम करने के लिए कहता है। सबसे पहले, पौलुस चाहता है कि थिस्सलुनीके के विश्वासी पौलुस और पौलुस के साथी विश्वासियों के लिए प्रार्थना करें। विश्वासियों को एक-दूसरे को पवित्र चुम्बन से अभिवादन भी करना चाहिए। पौलुस शायद पवित्र या विशेष शब्द का उपयोग करता है, ताकि इस अभिवादन और एक विवाहित पुरुष स्त्री के बीच के चुंबन के बीच के अंतर को दिखाया जा सके।</w:t>
      </w:r>
    </w:p>
    <w:p>
      <w:pPr/>
      <w:r>
        <w:rPr>
          <w:lang w:val="hi_IN" w:bidi="hi_IN"/>
        </w:rPr>
      </w:r>
      <w:r>
        <w:rPr>
          <w:lang w:val="hi_IN" w:bidi="hi_IN"/>
        </w:rPr>
        <w:t>पौलुस यह भी सुनिश्चित करना चाहता है कि सभी विश्वासी उस प्रोत्साहन और शिक्षा को सुने जिसे पौलुस थिस्सलुनीकियों के पास भेज रहा है। पौलुस कोई ऐसा व्यक्ति चाहता है जो इस पत्र को जोर से पढ़ सके। शायद विश्वासी एक साथ सुनने के लिए इकट्ठा होंगे, और वह व्यक्ति उस पत्र को जोर से पढ़ेगा जब तक कि सब लोग उसे सुन ना लें। पौलुस प्रभु के सामने विश्वासियों को ऐसा करने की आज्ञा देता है। जब पौलुस कहता है, "प्रभु के सामने," तो पौलुस यह दिखा रहा है कि यह आज्ञा कितनी महत्वपूर्ण है। प्रभु चाहता है कि विश्वासी इस पत्र को सुनें, और यदि वे ऐसा नहीं करते हैं तो उन्हें प्रभु को अपने कामों की व्‍याख्‍या देनी होगी।</w:t>
      </w:r>
    </w:p>
    <w:p>
      <w:pPr/>
      <w:r>
        <w:rPr>
          <w:lang w:val="hi_IN" w:bidi="hi_IN"/>
        </w:rPr>
      </w:r>
      <w:r>
        <w:rPr>
          <w:lang w:val="hi_IN" w:bidi="hi_IN"/>
        </w:rPr>
        <w:t>तीसरे भाग में, पौलुस एक अंतिम प्रार्थना से समाप्त करता है। पौलुस प्रार्थना करता है कि प्रभु यीशु मसीह विश्वासियों के प्रति अपना अनुग्रह, या अपना प्रेम और दया दिखाएँ। पौलुस के पत्र की शुरुआत में भी पौलुस ने यही प्रार्थना की। पौलुस अक्सर अपने पत्रों को इस तरह से शुरू और अंत करता है।</w:t>
      </w:r>
    </w:p>
    <w:p>
      <w:pPr/>
      <w:r>
        <w:rPr>
          <w:lang w:val="hi_IN" w:bidi="hi_IN"/>
        </w:rPr>
      </w:r>
      <w:r>
        <w:rPr>
          <w:lang w:val="hi_IN" w:bidi="hi_IN"/>
        </w:rPr>
        <w:t>यहाँ रुकें और चर्चा करें: यदि आप कोई पत्र लिख रहे होते या बहुत दूर किसी को संदेश भेज रहे होते, तो आप पत्र को कैसे शुरू और कैसे अंत करेंगे? आप उन लोगों के लिए किन बातों की प्रार्थना करते हैं जिन लोगों की आप परवाह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पौलुस के श्रोताओं, इस पत्र को जोर से पढ़नेवाले व्‍यक्‍ति, परमेश्‍वर, यीशु, और पौलुस के साथी विश्‍वासियों का प्रतिनिधित्व करने के लिए चित्र, वस्तुओं, या यहाँ तक कि लोगों का उपयोग कर सकते हैं।</w:t>
      </w:r>
    </w:p>
    <w:p>
      <w:pPr/>
      <w:r>
        <w:rPr>
          <w:lang w:val="hi_IN" w:bidi="hi_IN"/>
        </w:rPr>
      </w:r>
      <w:r>
        <w:rPr>
          <w:lang w:val="hi_IN" w:bidi="hi_IN"/>
        </w:rPr>
        <w:t>इनमें से प्रत्येक पात्र के लिए लोग, चित्र या वस्तुओं को चुनें। आप अभिनय करके दिखाना शुरु करें कि पौलुस कैसे इन शब्दों को किसी अन्य विश्वासी को बता रहा है जो व्‍यक्‍ति यह पत्र लिख रहा है। फिर कोई व्यक्ति इस पत्र को थिस्सलुनीके नगर ले जा सकता है। थिस्सलुनीके के विश्‍वासी लोग एक साथ इकट्ठा हो सकते हैं, और कोई यह दिखा सकता है कि वह सभी के लिए पत्र जोर से पढ़ रहा है। फिर पत्र के इस भाग में पौलुस क्या कहता है इसका अभिनय करें। परमेश्वर की भूमिका निभाने वाला व्यक्ति, लोगों को एक-दूसरे के पास खड़ा कर सकता है ताकि यह दिखाया जा सके कि कैसे परमेश्वर विश्वासियों को शांति देता है। परमेश्वर ने विश्वासियों को अन्य लोगों से अलग होने के लिए अगुवाई की, क्योंकि परमेश्वर ने विश्वासियों को अपने विशेष या पवित्र लोग बनने के लिए चुना है। तब परमेश्वर की भूमिका निभाने वाला व्यक्ति विश्वासियों को सही तरीका दिखा सकता है और विश्वासियों को ऐसे कार्य करने में मदद भी कर सकता है। विश्वासी यह अभिनय करें कि कैसे वे पौलुस के लिए प्रार्थना करते हैं, एक-दूसरे को प्यार से अभिवादन करते हैं, और सभी के लिए पत्र जोर से पढ़ते हैं। अभिनय करके दिखाएँ कि जब विश्‍वासी लोग उस अनुग्रह के योग्य नहीं होते तब भी मसीह विश्वासियों पर अनुग्रह दिखाता है। मसीह विश्वासियों के साथ है, वह विश्वासियों को प्रोत्साहित करता है, और वह विश्वासियों को अच्छी-अच्‍छी चीजें देता है। अन्त में, दिखाएँ कि मसीह एक दिन पृथ्वी पर कैसे वापस आएगा। जब मसीह पूछता है कि क्या कोई विश्वासियों पर किसी बात का आरोप लगा सकता है, तो हर कोई अपना सिर हिला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1 थिस्सलुनीकियों 5:23–28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 जो किसी के द्वारा इस पत्र को जोर से पढ़ते हुए सुन रहे हैं।</w:t>
      </w:r>
    </w:p>
    <w:p>
      <w:pPr>
        <w:pStyle w:val="ListBullet"/>
        <w:spacing w:line="240" w:lineRule="auto"/>
        <w:ind w:left="720"/>
      </w:pPr>
      <w:r>
        <w:rPr>
          <w:lang w:val="hi_IN" w:bidi="hi_IN"/>
        </w:rPr>
      </w:r>
      <w:r>
        <w:rPr>
          <w:lang w:val="hi_IN" w:bidi="hi_IN"/>
        </w:rPr>
        <w:t>वह व्यक्ति जो इस पत्र को जोर से पढ़ता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और पौलुस के सहकर्मी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ने कहा, “मैं शांति देने वाले परमेश्वर से प्रार्थना करता हूँ कि वह तुम्हें पूरी तरह शुद्ध करे। मैं प्रार्थना करता हूँ कि</w:t>
      </w:r>
    </w:p>
    <w:p>
      <w:pPr/>
      <w:r>
        <w:rPr>
          <w:lang w:val="hi_IN" w:bidi="hi_IN"/>
        </w:rPr>
      </w:r>
      <w:r>
        <w:rPr>
          <w:lang w:val="hi_IN" w:bidi="hi_IN"/>
        </w:rPr>
        <w:t>परमेश्वर हमारे प्रभु यीशु मसीह के दुबारा आने के दिन तक तुम्‍हारे किसी भी भाग को किसी भी तरीके से पाप करने से बचाकर रखें। क्योंकि परमेश्वर तुम्हें पवित्र होने के लिए बुलाता है, इसलिए वह तुम्हें ऐसा करने में सक्षम बनाएगा, क्योंकि परमेश्वर हमेशा वही करता है जो वह कहता है कि वह करेगा।</w:t>
      </w:r>
    </w:p>
    <w:p>
      <w:pPr/>
      <w:r>
        <w:rPr>
          <w:lang w:val="hi_IN" w:bidi="hi_IN"/>
        </w:rPr>
      </w:r>
      <w:r>
        <w:rPr>
          <w:lang w:val="hi_IN" w:bidi="hi_IN"/>
        </w:rPr>
        <w:t>अभिनय को रोकें। परमेश्वर का किरदार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यदि मेरे लोग मेरे उदाहरण के पीछे चलें, तो उन्हें एक-दूसरे के साथ और मेरे साथ शांति मिलेगी। मैं चाहता हूँ कि मेरे लोगों को शांति मिले बजाय इसके कि वे ऐसा व्यवहार करें जो एक-दूसरे को चोट पहुँचाए; या</w:t>
      </w:r>
    </w:p>
    <w:p>
      <w:pPr>
        <w:pStyle w:val="ListBullet"/>
        <w:spacing w:line="240" w:lineRule="auto"/>
        <w:ind w:left="720"/>
      </w:pPr>
      <w:r>
        <w:rPr>
          <w:lang w:val="hi_IN" w:bidi="hi_IN"/>
        </w:rPr>
      </w:r>
      <w:r>
        <w:rPr>
          <w:lang w:val="hi_IN" w:bidi="hi_IN"/>
        </w:rPr>
        <w:t>मुझे पता है कि पवित्र और निर्दोष होना कठिन है। मैं विश्वासियों की मदद करूँगा क्योंकि मैं विश्वासियों की परवाह करता हूँ और नहीं चाहता कि वे निराश हो जाएँ और हार मान लें; या</w:t>
      </w:r>
    </w:p>
    <w:p>
      <w:pPr>
        <w:pStyle w:val="ListBullet"/>
        <w:spacing w:line="240" w:lineRule="auto"/>
        <w:ind w:left="720"/>
      </w:pPr>
      <w:r>
        <w:rPr>
          <w:lang w:val="hi_IN" w:bidi="hi_IN"/>
        </w:rPr>
      </w:r>
      <w:r>
        <w:rPr>
          <w:lang w:val="hi_IN" w:bidi="hi_IN"/>
        </w:rPr>
        <w:t>मेरा ध्यान विचलित नहीं है, और मैं वह भूलता नहीं जो मैंने कहा है। जब मैं कहता हूँ कि मैं कुछ करूँगा, तो मेरे पास उस काम को करने की शक्ति होती है, और मैं उसे करूँगा।</w:t>
      </w:r>
    </w:p>
    <w:p>
      <w:pPr/>
      <w:r>
        <w:rPr>
          <w:lang w:val="hi_IN" w:bidi="hi_IN"/>
        </w:rPr>
      </w:r>
      <w:r>
        <w:rPr>
          <w:lang w:val="hi_IN" w:bidi="hi_IN"/>
        </w:rPr>
        <w:t>विश्वासियों की भूमिका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प्रार्थना कर रहा है कि परमेश्वर हमारे हर हिस्से को शुद्ध रखे, यहाँ तक कि हमारे विचारों को भी। मुझे यह एहसास नहीं हुआ कि हमें अपने सोचने के तरीके में भी सावधान रहने की आवश्यकता है! या</w:t>
      </w:r>
    </w:p>
    <w:p>
      <w:pPr>
        <w:pStyle w:val="ListBullet"/>
        <w:spacing w:line="240" w:lineRule="auto"/>
        <w:ind w:left="720"/>
      </w:pPr>
      <w:r>
        <w:rPr>
          <w:lang w:val="hi_IN" w:bidi="hi_IN"/>
        </w:rPr>
      </w:r>
      <w:r>
        <w:rPr>
          <w:lang w:val="hi_IN" w:bidi="hi_IN"/>
        </w:rPr>
        <w:t>अपने आप को पाप करने से बचाकर रखना कठिन है। कभी-कभी मैं बिना सोचे ही पाप कर लेता हूँ! मुझे उस तरीके से व्यवहार करने के लिए मदद की आवश्यकता है जो परमेश्वर मुझसे चाहता है। मुझे खुशी है कि परमेश्वर मेरी मदद करेगा; या</w:t>
      </w:r>
    </w:p>
    <w:p>
      <w:pPr>
        <w:pStyle w:val="ListBullet"/>
        <w:spacing w:line="240" w:lineRule="auto"/>
        <w:ind w:left="720"/>
      </w:pPr>
      <w:r>
        <w:rPr>
          <w:lang w:val="hi_IN" w:bidi="hi_IN"/>
        </w:rPr>
      </w:r>
      <w:r>
        <w:rPr>
          <w:lang w:val="hi_IN" w:bidi="hi_IN"/>
        </w:rPr>
        <w:t>मुझे पता है कि अक्सर, जब मैं पाप करता हूँ, तो मैं अपने आसपास के लोगों को चोट पहुँचाता हूँ। मैं दूसरों को चोट पहुँचाना या विवाद पैदा करना नहीं चाहता। मैं वह शांति चाहता हूँ जो परमेश्वर देता है।</w:t>
      </w:r>
    </w:p>
    <w:p>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चाहता हूँ कि विश्वासी आशा और आनन्द के साथ मसीह के लौटने के दिन की प्रतीक्षा करें। यदि विश्वासी गुप्त रूप से बुरे काम कर रहे हैं, तो विश्वासी नहीं चाहेंगे कि मसीह लौटकर आएँ और देखें कि वे क्या बुरे काम कर रहे हैं; या</w:t>
      </w:r>
    </w:p>
    <w:p>
      <w:pPr>
        <w:pStyle w:val="ListBullet"/>
        <w:spacing w:line="240" w:lineRule="auto"/>
        <w:ind w:left="720"/>
      </w:pPr>
      <w:r>
        <w:rPr>
          <w:lang w:val="hi_IN" w:bidi="hi_IN"/>
        </w:rPr>
      </w:r>
      <w:r>
        <w:rPr>
          <w:lang w:val="hi_IN" w:bidi="hi_IN"/>
        </w:rPr>
        <w:t>जब मुझे इस बारे में चिंता होने लगती है कि आगे क्या होगा, तो मैं याद करता हूँ कि परमेश्वर विश्वासयोग्य है। परमेश्वर ने कहा है कि परमेश्वर हमें सिखाएगा और हमारी देखभाल करेगा, इसलिए मैं डर के बजाय शांत महसूस करता हूँ।</w:t>
      </w:r>
    </w:p>
    <w:p>
      <w:pPr/>
      <w:r>
        <w:rPr>
          <w:lang w:val="hi_IN" w:bidi="hi_IN"/>
        </w:rPr>
      </w:r>
      <w:r>
        <w:rPr>
          <w:lang w:val="hi_IN" w:bidi="hi_IN"/>
        </w:rPr>
        <w:t>नाटक जारी रखें।</w:t>
      </w:r>
    </w:p>
    <w:p>
      <w:pPr/>
      <w:r>
        <w:rPr>
          <w:lang w:val="hi_IN" w:bidi="hi_IN"/>
        </w:rPr>
      </w:r>
      <w:r>
        <w:rPr>
          <w:lang w:val="hi_IN" w:bidi="hi_IN"/>
        </w:rPr>
        <w:t>फिर पौलुस ने कहा, "मेरे साथी विश्वासियों, हमारे लिए प्रार्थना करो। अपने सभी साथी विश्वासियों को स्नेह के साथ नमस्कार करो। मैं तुम्हें प्रभु के नाम से आज्ञा देता हूँ कि तुम यह पत्र सभी विश्वासियों को पढ़कर सुनाओ। मैं प्रार्थना करता हूँ कि हमारा प्रभु यीशु मसीह तुम्हें अपना प्रेम और दया दिखाए।"</w:t>
      </w:r>
    </w:p>
    <w:p>
      <w:pPr/>
      <w:r>
        <w:rPr>
          <w:lang w:val="hi_IN" w:bidi="hi_IN"/>
        </w:rPr>
      </w:r>
      <w:r>
        <w:rPr>
          <w:lang w:val="hi_IN" w:bidi="hi_IN"/>
        </w:rPr>
        <w:t>अभिनय को रोकें। यीशु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पृथ्वी पर के लोगों की गहरी परवाह करता हूँ। यही कारण है कि मैं लोगों को बचाने के लिए पृथ्वी पर आया हूँ! बेशक मैं लोगों के लिए अपना प्रेम और परवाह दिखाता रहूँगा, क्योंकि अब वे परमेश्वर के पवित्र लोग हैं; या</w:t>
      </w:r>
    </w:p>
    <w:p>
      <w:pPr>
        <w:pStyle w:val="ListBullet"/>
        <w:spacing w:line="240" w:lineRule="auto"/>
        <w:ind w:left="720"/>
      </w:pPr>
      <w:r>
        <w:rPr>
          <w:lang w:val="hi_IN" w:bidi="hi_IN"/>
        </w:rPr>
      </w:r>
      <w:r>
        <w:rPr>
          <w:lang w:val="hi_IN" w:bidi="hi_IN"/>
        </w:rPr>
        <w:t>मैं यह भी चाहता हूँ कि लोग दूसरों के साथ शांति से रहें, इसलिए मैं चाहता हूँ कि विश्वासी इस निर्देश को साझा करें जिसे पौलुस भेज रहा है; या</w:t>
      </w:r>
    </w:p>
    <w:p>
      <w:pPr>
        <w:pStyle w:val="ListBullet"/>
        <w:spacing w:line="240" w:lineRule="auto"/>
        <w:ind w:left="720"/>
      </w:pPr>
      <w:r>
        <w:rPr>
          <w:lang w:val="hi_IN" w:bidi="hi_IN"/>
        </w:rPr>
      </w:r>
      <w:r>
        <w:rPr>
          <w:lang w:val="hi_IN" w:bidi="hi_IN"/>
        </w:rPr>
        <w:t>मैं पौलुस को प्रार्थना करते हुए सुनता हूँ, और मुझे विश्वासियों की मदद करने में खुशी है।</w:t>
      </w:r>
    </w:p>
    <w:p>
      <w:pPr/>
      <w:r>
        <w:rPr>
          <w:lang w:val="hi_IN" w:bidi="hi_IN"/>
        </w:rPr>
      </w:r>
      <w:r>
        <w:rPr>
          <w:lang w:val="hi_IN" w:bidi="hi_IN"/>
        </w:rPr>
        <w:t>विश्वासियों की भूमिका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उत्‍साहित हूँ कि पौलुस हमारी इतनी परवाह करता है कि उसने हमें यह पत्र भेजा और हमारे लिए अच्छी बातों की प्रार्थना की, भले ही वह स्वयं कठिन परिस्थितियों का सामना कर रहा है; या</w:t>
      </w:r>
    </w:p>
    <w:p>
      <w:pPr>
        <w:pStyle w:val="ListBullet"/>
        <w:spacing w:line="240" w:lineRule="auto"/>
        <w:ind w:left="720"/>
      </w:pPr>
      <w:r>
        <w:rPr>
          <w:lang w:val="hi_IN" w:bidi="hi_IN"/>
        </w:rPr>
      </w:r>
      <w:r>
        <w:rPr>
          <w:lang w:val="hi_IN" w:bidi="hi_IN"/>
        </w:rPr>
        <w:t>मैं पौलुस को भी प्रेम दिखाना चाहता हूँ, इसलिए मैं पौलुस और अन्य विश्वासियों के लिए प्रार्थना करूँगा। मैं अन्य विश्वासियों की परवाह करता हूँ जैसे कि वे मेरे भाई और बहनें हैं! या</w:t>
      </w:r>
    </w:p>
    <w:p>
      <w:pPr>
        <w:pStyle w:val="ListBullet"/>
        <w:spacing w:line="240" w:lineRule="auto"/>
        <w:ind w:left="720"/>
      </w:pPr>
      <w:r>
        <w:rPr>
          <w:lang w:val="hi_IN" w:bidi="hi_IN"/>
        </w:rPr>
      </w:r>
      <w:r>
        <w:rPr>
          <w:lang w:val="hi_IN" w:bidi="hi_IN"/>
        </w:rPr>
        <w:t>मुझे खुशी है कि हमें अपने दम पर पवित्र बनने की कोशिश नहीं करनी है। परमेश्वर हमारी मदद करेगा और हम सभी एक साथ सीख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थिस्सलुनीकियों 5:23–28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परमेश्वर </w:t>
      </w:r>
      <w:r>
        <w:rPr>
          <w:b/>
          <w:lang w:val="hi_IN" w:bidi="hi_IN"/>
        </w:rPr>
        <w:t>शांति</w:t>
      </w:r>
      <w:r>
        <w:rPr>
          <w:lang w:val="hi_IN" w:bidi="hi_IN"/>
        </w:rPr>
        <w:t xml:space="preserve"> का परमेश्वर है। शांति के इस शब्द का अर्थ लड़ाई की अनुपस्थिति और जीवन की पूर्णता, या परिपूर्णता, दोनों है। शांति के बारे में अधिक जानकारी के लिए, मुख्य शब्दावली में इस शब्‍द को देखें। शांति के लिए उसी शब्द या वाक्यांश का उपयोग करें जो आपने पिछले भागों में उपयोग किया है।</w:t>
      </w:r>
    </w:p>
    <w:p>
      <w:pPr/>
      <w:r>
        <w:rPr>
          <w:lang w:val="hi_IN" w:bidi="hi_IN"/>
        </w:rPr>
      </w:r>
      <w:r>
        <w:rPr>
          <w:lang w:val="hi_IN" w:bidi="hi_IN"/>
        </w:rPr>
        <w:t xml:space="preserve">पौलुस प्रार्थना करता है कि परमेश्वर विश्वासियों को </w:t>
      </w:r>
      <w:r>
        <w:rPr>
          <w:b/>
          <w:lang w:val="hi_IN" w:bidi="hi_IN"/>
        </w:rPr>
        <w:t xml:space="preserve">पवित्र करे </w:t>
      </w:r>
      <w:r>
        <w:rPr>
          <w:lang w:val="hi_IN" w:bidi="hi_IN"/>
        </w:rPr>
        <w:t xml:space="preserve"> या विश्वासियों को पूरी तरह से </w:t>
      </w:r>
      <w:r>
        <w:rPr>
          <w:b/>
          <w:lang w:val="hi_IN" w:bidi="hi_IN"/>
        </w:rPr>
        <w:t>पवित्र</w:t>
      </w:r>
      <w:r>
        <w:rPr>
          <w:lang w:val="hi_IN" w:bidi="hi_IN"/>
        </w:rPr>
        <w:t xml:space="preserve"> बनाए। पवित्र का अर्थ है परमेश्वर के लिए अलग किया हुआ। जब लोग यीशु में भरोसा करना शुरू करते हैं और पवित्र आत्मा प्राप्त करते हैं, तो वे लोग भी पवित्र हो जाते हैं। पवित्र आत्मा उन लोगों के हृदयों में काम करता है ताकि वे अधिक से अधिक यीशु के समान बनें और लोगों को अधिक से अधिक पवित्र या परमेश्वर के विशेष उद्देश्यों के लिए अलग किया जाए। पवित्रीकरण और पवित्र के बारे में अधिक जानकारी के लिए, मुख्य शब्दावली को देखें। "पवित्र करना" या "पूरी तरह से पवित्र बनाना" के लिए उसी शब्द या वाक्यांश का उपयोग करें जो आपने पिछले भागों में उपयोग किया है।</w:t>
      </w:r>
    </w:p>
    <w:p>
      <w:pPr/>
      <w:r>
        <w:rPr>
          <w:lang w:val="hi_IN" w:bidi="hi_IN"/>
        </w:rPr>
      </w:r>
      <w:r>
        <w:rPr>
          <w:lang w:val="hi_IN" w:bidi="hi_IN"/>
        </w:rPr>
        <w:t xml:space="preserve">पौलुस प्रार्थना करता है कि परमेश्वर हर विश्वासी की </w:t>
      </w:r>
      <w:r>
        <w:rPr>
          <w:b/>
          <w:lang w:val="hi_IN" w:bidi="hi_IN"/>
        </w:rPr>
        <w:t>आत्मा</w:t>
      </w:r>
      <w:r>
        <w:rPr>
          <w:lang w:val="hi_IN" w:bidi="hi_IN"/>
        </w:rPr>
        <w:t xml:space="preserve">, </w:t>
      </w:r>
      <w:r>
        <w:rPr>
          <w:b/>
          <w:lang w:val="hi_IN" w:bidi="hi_IN"/>
        </w:rPr>
        <w:t>प्राण</w:t>
      </w:r>
      <w:r>
        <w:rPr>
          <w:lang w:val="hi_IN" w:bidi="hi_IN"/>
        </w:rPr>
        <w:t xml:space="preserve"> और </w:t>
      </w:r>
      <w:r>
        <w:rPr>
          <w:b/>
          <w:lang w:val="hi_IN" w:bidi="hi_IN"/>
        </w:rPr>
        <w:t>शरीर</w:t>
      </w:r>
      <w:r>
        <w:rPr>
          <w:lang w:val="hi_IN" w:bidi="hi_IN"/>
        </w:rPr>
        <w:t xml:space="preserve"> को दोषरहित करे। प्राण किसी व्यक्ति का पूरी तरह से अदृश्य, अंदरूनी भाग है, जहाँ वह व्यक्ति सोचता है, महसूस करता है और इच्छा करता है। किसी व्यक्ति का यह भाग उस व्यक्ति के शरीर के मरने के बाद भी जीवित रह सकता है। “आत्मा” शब्द भी किसी व्यक्ति का अंदरूनी भाग है, लेकिन आमतौर पर उस व्यक्ति के परमेश्वर के साथ के संबंध पर केंद्रित करता है। जब हम प्रार्थना कर रहे होते हैं, तो हमारी आत्मा परमेश्वर से बात कर रही होती है। कुछ लोग सोचते हैं कि आत्मा और प्राण एक ही हैं, और ये दो अलग-अलग शब्द केवल उसी बात पर थोड़ा अलग ज़ोर डालते हैं। दूसरे लोग सोचते हैं कि ये शब्द अलग अलग हैं, और हर व्यक्ति का अपना एक शरीर, एक आत्‍मा और एक प्राण होता है। पौलुस इस बात पर जोर दे रहा है कि किसी व्यक्ति को पूरी तरह से निर्दोष होना चाहिए— व्यक्ति का वह भाग जो आप देख सकते हैं और वे भाग जो आप नहीं देख सकते, दोनो को।</w:t>
      </w:r>
    </w:p>
    <w:p>
      <w:pPr/>
      <w:r>
        <w:rPr>
          <w:lang w:val="hi_IN" w:bidi="hi_IN"/>
        </w:rPr>
      </w:r>
      <w:r>
        <w:rPr>
          <w:lang w:val="hi_IN" w:bidi="hi_IN"/>
        </w:rPr>
        <w:t>यहाँ रुकें और समूह में चर्चा करें कि आप आत्मा, प्राण और शरीर के लिए किन शब्दों या वाक्यांशों का उपयोग करेंगे। तीसरे चरण में आपने जिन शब्दों और वाक्यांशों पर चर्चा की थी, उन्हें याद रखें। कुछ अनुवाद आत्‍मा, प्राण और शरीर कहने के बजाय "किसी व्यक्ति का पूरा जीवन" या "व्यक्ति का हर अंग" शब्द का उपयोग करते हैं। अधिक जानकारी के लिए मुख्य शब्दावली में आत्‍मा और प्राण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चाहता है कि जब प्रभु यीशु मसीह लौटेगा तो विश्‍वासी </w:t>
      </w:r>
      <w:r>
        <w:rPr>
          <w:b/>
          <w:lang w:val="hi_IN" w:bidi="hi_IN"/>
        </w:rPr>
        <w:t>दोषरहित</w:t>
      </w:r>
      <w:r>
        <w:rPr>
          <w:lang w:val="hi_IN" w:bidi="hi_IN"/>
        </w:rPr>
        <w:t xml:space="preserve"> या निर्दोष हों। दोषरहित के लिए उसी शब्द या वाक्यांश का उपयोग करें जो आपने पिछले भागों में उपयोग किया है, और याद रखें कि दोषरहित शब्‍द मुख्य शब्दावली में है।</w:t>
      </w:r>
    </w:p>
    <w:p>
      <w:pPr/>
      <w:r>
        <w:rPr>
          <w:lang w:val="hi_IN" w:bidi="hi_IN"/>
        </w:rPr>
      </w:r>
      <w:r>
        <w:rPr>
          <w:b/>
          <w:lang w:val="hi_IN" w:bidi="hi_IN"/>
        </w:rPr>
        <w:t>प्रभु</w:t>
      </w:r>
      <w:r>
        <w:rPr>
          <w:lang w:val="hi_IN" w:bidi="hi_IN"/>
        </w:rPr>
        <w:t xml:space="preserve"> वह स्वामी है, जिसके पास अन्य लोगों पर पूरा अधिकार है, इसलिए इस्राएलियों ने परमेश्वर के लिए इस शब्द का उपयोग किया, क्योंकि पूरे संसार पर परमेश्वर का अधिकार है। प्रभु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b/>
          <w:lang w:val="hi_IN" w:bidi="hi_IN"/>
        </w:rPr>
        <w:t>मसीह</w:t>
      </w:r>
      <w:r>
        <w:rPr>
          <w:lang w:val="hi_IN" w:bidi="hi_IN"/>
        </w:rPr>
        <w:t xml:space="preserve"> उस विशेष राजा और उद्धारकर्ता को दर्शाता है जिसे परमेश्वर ने भेजने का वादा किया था, जो यीशु है। मसीह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पौलुस विश्वासियों को </w:t>
      </w:r>
      <w:r>
        <w:rPr>
          <w:b/>
          <w:lang w:val="hi_IN" w:bidi="hi_IN"/>
        </w:rPr>
        <w:t>भाइयों</w:t>
      </w:r>
      <w:r>
        <w:rPr>
          <w:lang w:val="hi_IN" w:bidi="hi_IN"/>
        </w:rPr>
        <w:t xml:space="preserve">, या </w:t>
      </w:r>
      <w:r>
        <w:rPr>
          <w:b/>
          <w:lang w:val="hi_IN" w:bidi="hi_IN"/>
        </w:rPr>
        <w:t>भाइयों और बहनों</w:t>
      </w:r>
      <w:r>
        <w:rPr>
          <w:lang w:val="hi_IN" w:bidi="hi_IN"/>
        </w:rPr>
        <w:t xml:space="preserve"> कहता है। पौलुस अक्सर भाई शब्द का उपयोग साथी विश्वासियों के अर्थ में करता है। भाई के बारे में अधिक जानकारी के लिए, मुख्य शब्दावली में विश्वासी शब्‍द को देखें। भाइयों या साथी विश्वासियों के लिए उसी शब्द या वाक्यांश का उपयोग करें जो आपने पिछले भागों में उपयोग किया है।</w:t>
      </w:r>
    </w:p>
    <w:p>
      <w:pPr/>
      <w:r>
        <w:rPr>
          <w:lang w:val="hi_IN" w:bidi="hi_IN"/>
        </w:rPr>
      </w:r>
      <w:r>
        <w:rPr>
          <w:lang w:val="hi_IN" w:bidi="hi_IN"/>
        </w:rPr>
        <w:t xml:space="preserve">पौलुस विश्वासियों से कहता है कि वे पौलुस और उसके साथी विश्वासियों के लिए </w:t>
      </w:r>
      <w:r>
        <w:rPr>
          <w:b/>
          <w:lang w:val="hi_IN" w:bidi="hi_IN"/>
        </w:rPr>
        <w:t>प्रार्थना</w:t>
      </w:r>
      <w:r>
        <w:rPr>
          <w:lang w:val="hi_IN" w:bidi="hi_IN"/>
        </w:rPr>
        <w:t xml:space="preserve"> करें। प्रार्थना का अर्थ है परमेश्वर से बात करना। प्रार्थना के बारे में अधिक जानकारी के लिए, मुख्य शब्दावली को देखें। प्रार्थना के लिए उसी शब्द या वाक्यांश का उपयोग करें जो आपने पिछले भागों में उपयोग किया है।</w:t>
      </w:r>
    </w:p>
    <w:p>
      <w:pPr/>
      <w:r>
        <w:rPr>
          <w:lang w:val="hi_IN" w:bidi="hi_IN"/>
        </w:rPr>
      </w:r>
      <w:r>
        <w:rPr>
          <w:lang w:val="hi_IN" w:bidi="hi_IN"/>
        </w:rPr>
        <w:t xml:space="preserve">पौलुस यह भी कहता है कि विश्वासियों को एक-दूसरे को </w:t>
      </w:r>
      <w:r>
        <w:rPr>
          <w:b/>
          <w:lang w:val="hi_IN" w:bidi="hi_IN"/>
        </w:rPr>
        <w:t>पवित्र चुम्बन</w:t>
      </w:r>
      <w:r>
        <w:rPr>
          <w:lang w:val="hi_IN" w:bidi="hi_IN"/>
        </w:rPr>
        <w:t xml:space="preserve"> से नमस्कार करना चाहिए। यह चुम्बन पवित्र है, क्योंकि यह परमेश्वर के पवित्र लोगों का एक-दूसरे को नमस्कार करने का तरीका है। उस समय की संस्कृति में, गाल पर चूमना एक-दूसरे को अभिवादन करने का एक उपयुक्त तरीका था। यदि आपकी संस्कृति में यह उचित नहीं है, तो आप कह सकते हैं कि वे एक दूसरे को परिवार के सदस्यों की तरह प्रेमपूर्ण तरीके से अभिवादन करते थे।</w:t>
      </w:r>
    </w:p>
    <w:p>
      <w:pPr/>
      <w:r>
        <w:rPr>
          <w:lang w:val="hi_IN" w:bidi="hi_IN"/>
        </w:rPr>
      </w:r>
      <w:r>
        <w:rPr>
          <w:lang w:val="hi_IN" w:bidi="hi_IN"/>
        </w:rPr>
        <w:t>यहाँ रुकें और समूह में चर्चा करें कि आप "पवित्र चुंबन" के लिए किन शब्दों या वाक्यांशों का उपयोग करेंगे। इस ऑडियो को यहाँ रोकें।</w:t>
      </w:r>
    </w:p>
    <w:p>
      <w:pPr/>
      <w:r>
        <w:rPr>
          <w:lang w:val="hi_IN" w:bidi="hi_IN"/>
        </w:rPr>
      </w:r>
      <w:r>
        <w:rPr>
          <w:lang w:val="hi_IN" w:bidi="hi_IN"/>
        </w:rPr>
        <w:t xml:space="preserve">पौलुस प्रार्थना करता है कि प्रभु यीशु विश्वासियों को </w:t>
      </w:r>
      <w:r>
        <w:rPr>
          <w:b/>
          <w:lang w:val="hi_IN" w:bidi="hi_IN"/>
        </w:rPr>
        <w:t>अनुग्रह</w:t>
      </w:r>
      <w:r>
        <w:rPr>
          <w:lang w:val="hi_IN" w:bidi="hi_IN"/>
        </w:rPr>
        <w:t xml:space="preserve"> देगा। अनुग्रह देने का अर्थ है किसी को कुछ अच्छा देना जिसके योग्य वह ना हो। अक्सर इसका अर्थ वह उद्धार हो सकता है जो परमेश्वर देता है, लेकिन यहाँ इसका अर्थ शायद वे अच्छी बातें, मनोभाव, और योग्यताएँ हैं जो यीशु विश्वासियों को देता है। अनुग्रह के बारे में अधिक जानकारी के लिए, मुख्य शब्दावली को देखें। अनुग्रह के लिए उसी शब्द या वाक्यांश का उपयोग करें जो आपने पिछले भागों में उपयोग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