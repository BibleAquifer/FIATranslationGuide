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 यूहन्ना 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3 यूहन्ना पद 1 से 8 को सुनें और अपने मनों में रखें।</w:t>
      </w:r>
    </w:p>
    <w:p>
      <w:pPr/>
      <w:r>
        <w:rPr>
          <w:lang w:val="hi_IN" w:bidi="hi_IN"/>
        </w:rPr>
      </w:r>
      <w:r>
        <w:rPr>
          <w:lang w:val="hi_IN" w:bidi="hi_IN"/>
        </w:rPr>
        <w:t>यदि सम्भव हो, तो 3 यूहन्ना पद 1 से 8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3 यूहन्ना के पद 1 से 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पुस्तक एक पत्र है। इस भाग में हम पता लगाते हैं कि यह पत्र कौन लिख रहा है और किसे।</w:t>
      </w:r>
    </w:p>
    <w:p>
      <w:pPr/>
      <w:r>
        <w:rPr>
          <w:lang w:val="hi_IN" w:bidi="hi_IN"/>
        </w:rPr>
      </w:r>
      <w:r>
        <w:rPr>
          <w:lang w:val="hi_IN" w:bidi="hi_IN"/>
        </w:rPr>
        <w:t>लेखक अपने आप को "प्राचीन" कहता है, और वह अपना नाम नहीं बताता है। इसका अर्थ है कि लेखक के श्रोता समझ गए होंगे कि “प्राचीन” कौन था। उसका नाम लेने की कोई आवश्यकता नहीं थी। प्राचीन का अर्थ वह व्यक्ति हो सकता है जो अधिकांश अन्य लोगों से उम्र में बड़ा है, लेकिन यह कलीसिया में अधिकार रखने वाले किसी व्यक्ति के लिए एक उपाधि भी हो सकती है। चूँकि हम मानते हैं कि इस पत्र का लेखक प्रेरित यूहन्ना है, इसलिए हम कह सकते हैं कि प्राचीन यूहन्ना था। शायद यूहन्ना अब बहुत वृद्ध व्यक्ति था, और उन प्रेरितों में से एकमात्र व्यक्ति था जो अभी भी जीवित था। अलग-अलग स्थानों पर बहुत से विश्वासी और बहुत-सी कलीसियाएँ हैं, परंतु यूहन्ना ही एकमात्र ऐसा व्यक्ति है जो अभी तक जीवित है जिसने यीशु को तब देखा था जब यीशु पृथ्वी पर था।</w:t>
      </w:r>
    </w:p>
    <w:p>
      <w:pPr/>
      <w:r>
        <w:rPr>
          <w:lang w:val="hi_IN" w:bidi="hi_IN"/>
        </w:rPr>
      </w:r>
      <w:r>
        <w:rPr>
          <w:lang w:val="hi_IN" w:bidi="hi_IN"/>
        </w:rPr>
        <w:t>प्राचीन गयुस को लिख रहा है। हम नहीं जानते कि गयुस कौन था या वह कहाँ रहता था। हम प्रेरितों के काम की पुस्तक और रोमियों में गयुस नाम के एक व्यक्ति के बारे में सुनते हैं, परन्तु गयुस एक सामान्य नाम था, इसलिए ये लोग शायद अलग-अलग लोग थे। हालाँकि, हम इस पत्र से समझते हैं कि गयुस एक विश्वासी था। हम गयुस के बारे में अच्छी बातें सुनते हैं। यूहन्ना गयुस से प्रेम करता है। गयुस सही बातों पर विश्वास कर रहा है और सही मार्ग पर चल रहा है। गयुस यात्रा करने वाले प्रचारकों का अपने घर में स्वागत करता है, भले ही वे उसके लिए अजनबी हों। यूहन्ना ने गयुस के बारे में ये अच्छी बातें सुनी हैं, शायद कुछ यात्रा करने वाले प्रचारकों से जो गयुस के साथ ठहरे थे।</w:t>
      </w:r>
    </w:p>
    <w:p>
      <w:pPr/>
      <w:r>
        <w:rPr>
          <w:lang w:val="hi_IN" w:bidi="hi_IN"/>
        </w:rPr>
      </w:r>
      <w:r>
        <w:rPr>
          <w:lang w:val="hi_IN" w:bidi="hi_IN"/>
        </w:rPr>
        <w:t xml:space="preserve">यहाँ रुकें और चर्चा करें: आपके समुदाय में मेहमानों का स्वागत करने के क्या नियम हैं? आपके घर में कौन आ सकता है और यह उम्मीद कर सकता है कि आप उनका स्वागत करेंगे? कौन आपके साथ ठहरने की उम्मीद </w:t>
      </w:r>
      <w:r>
        <w:rPr>
          <w:b/>
          <w:lang w:val="hi_IN" w:bidi="hi_IN"/>
        </w:rPr>
        <w:t>नहीं</w:t>
      </w:r>
      <w:r>
        <w:rPr>
          <w:lang w:val="hi_IN" w:bidi="hi_IN"/>
        </w:rPr>
        <w:t xml:space="preserve"> कर सकता है? क्या होगा यदि आप लोगों को अपने साथ रहने देते हैं, या नहीं रहने देते हैं? मेहमान आपसे उनके लिए किस प्रकार के कार्य करने की उम्मीद रखते हैं? इस ऑडियो को यहाँ रोकें।</w:t>
      </w:r>
    </w:p>
    <w:p>
      <w:pPr/>
      <w:r>
        <w:rPr>
          <w:lang w:val="hi_IN" w:bidi="hi_IN"/>
        </w:rPr>
      </w:r>
      <w:r>
        <w:rPr>
          <w:lang w:val="hi_IN" w:bidi="hi_IN"/>
        </w:rPr>
        <w:t>यूहन्ना गयुस को यह अच्छा काम करते रहने, अपने घर में उनका सत्कार करते रहने और यात्रा करने वाले प्रचारकों की सहायता करते रहने के लिए प्रोत्साहित करता है। इससे भी बढ़कर, यूहन्ना गयुस से कहता है कि वह इन यात्रा करने वाले प्रचारकों को वह सब दे जिसकी उन्हें अपनी यात्रा जारी रखने के लिए आवश्यकता है। अब हम यह समझते हैं कि ये यात्रा करने वाले प्रचारक वे ही हैं जिन्हें अब हम अक्सर मिशनरी कहते हैं। इन यात्रा करने वाले मिशनरियों को कोई वेतन नहीं मिलता है। इन मिशनरियों को अपनी सहायता के लिए अलग-अलग कलीसियाओं के विश्वासियों की आवश्यकता होती है। मिशनरियों को भोजन, रहने के लिए एक स्थान और यात्रा के लिए कुछ धन की आवश्यकता होगी। यूहन्ना गयुस से कहता है कि वह इस प्रकार उसके पास आने वाले किन्हीं भी यात्रा करने वाले मिशनरियों की उदारता से सहायता करे। इस रीति से, यूहन्ना कहता है, गयुस स्वयं यीशु के विषय में सुसमाचार फैलाने में सहायता करता है।</w:t>
      </w:r>
    </w:p>
    <w:p>
      <w:pPr/>
      <w:r>
        <w:rPr>
          <w:lang w:val="hi_IN" w:bidi="hi_IN"/>
        </w:rPr>
      </w:r>
      <w:r>
        <w:rPr>
          <w:lang w:val="hi_IN" w:bidi="hi_IN"/>
        </w:rPr>
        <w:t>यहाँ रुकें और चर्चा करें: क्या आप कोई ऐसी कहानी सुना सकते हैं कि आपकी कलीसिया किसी मिशनरी की किस प्रकार सहायता करती है या किसी प्रचारक को सहयोग देती है? इस ऑडियो को यहाँ रोकें।</w:t>
      </w:r>
    </w:p>
    <w:p>
      <w:pPr/>
      <w:r>
        <w:rPr>
          <w:lang w:val="hi_IN" w:bidi="hi_IN"/>
        </w:rPr>
      </w:r>
      <w:r>
        <w:rPr>
          <w:lang w:val="hi_IN" w:bidi="hi_IN"/>
        </w:rPr>
        <w:t>यूहन्ना कहता है कि ये यात्रा करने वाले प्रचारक अविश्वासियों से कोई धन नहीं लेते हैं। यूहन्ना के समय में यह बहुत आम बात थी कि धार्मिक प्रचारक जगह-जगह घूमते थे और पैसे माँगते थे। इसके कारण कुछ लोग बहुत धनी भी हो गए थे! लेकिन मसीहियों को ऐसा नहीं करना चाहिए। सुसमाचार कोई ऐसी वस्तु नहीं है जिसे हम लोगों को बेचें, बल्कि यह कुछ ऐसा है जिसे हम बदले में किसी वस्तु की आशा किए बिना, मुफ़्त में बाँटते हैं! और इसलिए, इन यात्रा करने वाले प्रचारकों को अन्य विश्वासियों की सहायता की आवश्यकता होती है, ताकि उनके पास अपना कार्य करने के लिए पर्याप्त साधन हों।</w:t>
      </w:r>
    </w:p>
    <w:p>
      <w:pPr/>
      <w:r>
        <w:rPr>
          <w:lang w:val="hi_IN" w:bidi="hi_IN"/>
        </w:rPr>
      </w:r>
      <w:r>
        <w:rPr>
          <w:lang w:val="hi_IN" w:bidi="hi_IN"/>
        </w:rPr>
        <w:t>यहाँ रुकें और चर्चा करें: क्या आप धार्मिक प्रचारकों या यात्रियों के बारे में कोई कहानी बता सकते हैं जो अन्य लोगों से पैसे माँगते हैं?</w:t>
      </w:r>
      <w:r>
        <w:rPr>
          <w:lang w:val="hi_IN" w:bidi="hi_IN"/>
        </w:rPr>
      </w:r>
    </w:p>
    <w:p>
      <w:pPr>
        <w:pStyle w:val="Heading3"/>
      </w:pPr>
      <w:r>
        <w:rPr>
          <w:lang w:val="hi_IN" w:bidi="hi_IN"/>
        </w:rPr>
        <w:t>घटनाओं को समझाना</w:t>
      </w:r>
    </w:p>
    <w:p>
      <w:pPr/>
      <w:r>
        <w:rPr>
          <w:lang w:val="hi_IN" w:bidi="hi_IN"/>
        </w:rPr>
      </w:r>
      <w:r>
        <w:rPr>
          <w:lang w:val="hi_IN" w:bidi="hi_IN"/>
        </w:rPr>
        <w:t>3 यूहन्ना के पद 1 से 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प्राचीन गयुस का अभिवादन करता है।</w:t>
      </w:r>
    </w:p>
    <w:p>
      <w:pPr/>
      <w:r>
        <w:rPr>
          <w:lang w:val="hi_IN" w:bidi="hi_IN"/>
        </w:rPr>
      </w:r>
      <w:r>
        <w:rPr>
          <w:b/>
          <w:lang w:val="hi_IN" w:bidi="hi_IN"/>
        </w:rPr>
        <w:t>दूसरे भाग में:</w:t>
      </w:r>
      <w:r>
        <w:rPr>
          <w:lang w:val="hi_IN" w:bidi="hi_IN"/>
        </w:rPr>
        <w:t xml:space="preserve"> प्राचीन कहता है कि वह कितना खुश है कि गयुस विश्वास कर रहा है और सही काम कर रहा है।</w:t>
      </w:r>
    </w:p>
    <w:p>
      <w:pPr/>
      <w:r>
        <w:rPr>
          <w:lang w:val="hi_IN" w:bidi="hi_IN"/>
        </w:rPr>
      </w:r>
      <w:r>
        <w:rPr>
          <w:b/>
          <w:lang w:val="hi_IN" w:bidi="hi_IN"/>
        </w:rPr>
        <w:t>तृतीय भाग में:</w:t>
      </w:r>
      <w:r>
        <w:rPr>
          <w:lang w:val="hi_IN" w:bidi="hi_IN"/>
        </w:rPr>
        <w:t xml:space="preserve"> यूहन्ना गयुस से यात्रा करने वाले प्रचारकों को सहयोग देते रहने के लिए कहता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इस पत्र का लेखक, जो अपने आप को "प्राचीन" कहता है</w:t>
      </w:r>
    </w:p>
    <w:p>
      <w:pPr>
        <w:pStyle w:val="ListBullet"/>
        <w:spacing w:line="240" w:lineRule="auto"/>
        <w:ind w:left="720"/>
      </w:pPr>
      <w:r>
        <w:rPr>
          <w:lang w:val="hi_IN" w:bidi="hi_IN"/>
        </w:rPr>
      </w:r>
      <w:r>
        <w:rPr>
          <w:lang w:val="hi_IN" w:bidi="hi_IN"/>
        </w:rPr>
        <w:t>गयुस</w:t>
      </w:r>
    </w:p>
    <w:p>
      <w:pPr>
        <w:pStyle w:val="ListBullet"/>
        <w:spacing w:line="240" w:lineRule="auto"/>
        <w:ind w:left="720"/>
      </w:pPr>
      <w:r>
        <w:rPr>
          <w:lang w:val="hi_IN" w:bidi="hi_IN"/>
        </w:rPr>
      </w:r>
      <w:r>
        <w:rPr>
          <w:lang w:val="hi_IN" w:bidi="hi_IN"/>
        </w:rPr>
        <w:t>कुछ यात्रा करने वाले प्रचारक</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और अविश्वासी</w:t>
      </w:r>
    </w:p>
    <w:p>
      <w:pPr/>
      <w:r>
        <w:rPr>
          <w:lang w:val="hi_IN" w:bidi="hi_IN"/>
        </w:rPr>
      </w:r>
      <w:r>
        <w:rPr>
          <w:lang w:val="hi_IN" w:bidi="hi_IN"/>
        </w:rPr>
        <w:t>"प्राचीन" यूहन्ना, गयुस को "प्रिय" कहता है। इसका अर्थ यह है कि यूहन्ना गयुस से प्रेम करता है। इसका यह अर्थ भी हो सकता है कि परमेश्वर गयुस से प्रेम करता है। दोनों ही बातें सत्य होंगी!</w:t>
      </w:r>
    </w:p>
    <w:p>
      <w:pPr/>
      <w:r>
        <w:rPr>
          <w:lang w:val="hi_IN" w:bidi="hi_IN"/>
        </w:rPr>
      </w:r>
      <w:r>
        <w:rPr>
          <w:lang w:val="hi_IN" w:bidi="hi_IN"/>
        </w:rPr>
        <w:t xml:space="preserve">यूहन्ना कहता है कि वह गयुस से "सच्चा" प्रेम करता है। इसका शायद यह अर्थ है कि यूहन्ना गयुस से इसलिए प्रेम करता है </w:t>
      </w:r>
      <w:r>
        <w:rPr>
          <w:b/>
          <w:lang w:val="hi_IN" w:bidi="hi_IN"/>
        </w:rPr>
        <w:t>क्योंकि</w:t>
      </w:r>
      <w:r>
        <w:rPr>
          <w:lang w:val="hi_IN" w:bidi="hi_IN"/>
        </w:rPr>
        <w:t xml:space="preserve"> यूहन्ना और गयुस दोनों परमेश्वर के सच्चे संदेश पर विश्वास करते हैं। यूहन्ना ने "स्त्री और उसके बच्चों" को लिखे अपने पिछले पत्र में भी यही बात कही थी।</w:t>
      </w:r>
    </w:p>
    <w:p>
      <w:pPr/>
      <w:r>
        <w:rPr>
          <w:lang w:val="hi_IN" w:bidi="hi_IN"/>
        </w:rPr>
      </w:r>
      <w:r>
        <w:rPr>
          <w:lang w:val="hi_IN" w:bidi="hi_IN"/>
        </w:rPr>
        <w:t>यूहन्ना गयुस से कामुक रीति से प्रेम नहीं करता, बल्कि यूहन्ना गयुस से उस रीति से प्रेम करता है जिस रीति से प्रत्येक विश्वासी को एक-दूसरे से प्रेम करना चाहिए। जब विश्वासी एक-दूसरे से प्रेम करते हैं, तो वे एक-दूसरे के प्रति दयालु होते हैं, और वे दूसरे के लिए सबसे अच्छा चाहते हैं। विश्वासी एक-दूसरे को तुच्छ नहीं समझते हैं। विश्वासी एक-दूसरे की सहायता करते हैं और एक-दूसरे के लिए अच्छे काम करते हैं, भले ही यह उनके लिए असुविधाजनक हो।</w:t>
      </w:r>
    </w:p>
    <w:p>
      <w:pPr/>
      <w:r>
        <w:rPr>
          <w:lang w:val="hi_IN" w:bidi="hi_IN"/>
        </w:rPr>
      </w:r>
      <w:r>
        <w:rPr>
          <w:lang w:val="hi_IN" w:bidi="hi_IN"/>
        </w:rPr>
        <w:t>यूहन्ना आशा करता है कि गयुस सब बातों में कुशल से है और स्वस्थ है। लोगों के लिए पत्र शुरू करने का यह एक सामान्य और विनम्र तरीका था।</w:t>
      </w:r>
    </w:p>
    <w:p>
      <w:pPr/>
      <w:r>
        <w:rPr>
          <w:lang w:val="hi_IN" w:bidi="hi_IN"/>
        </w:rPr>
      </w:r>
      <w:r>
        <w:rPr>
          <w:lang w:val="hi_IN" w:bidi="hi_IN"/>
        </w:rPr>
        <w:t>यूहन्ना पहले से जानता है कि गयुस की आत्मा कुशल से है; इसका अर्थ यह है कि गयुस आत्मिक रूप से उन्नति कर रहा है। यूहन्ना आशा करता है कि गयुस अपने जीवन के किसी भी अन्य क्षेत्र में भी वैसी ही उन्नति करेगा।</w:t>
      </w:r>
    </w:p>
    <w:p>
      <w:pPr/>
      <w:r>
        <w:rPr>
          <w:lang w:val="hi_IN" w:bidi="hi_IN"/>
        </w:rPr>
      </w:r>
      <w:r>
        <w:rPr>
          <w:lang w:val="hi_IN" w:bidi="hi_IN"/>
        </w:rPr>
        <w:t>यहाँ रुकें और चर्चा करें कि आप इस पत्र को कैसे शुरू करेंगे। इस ऑडियो को यहाँ रोकें।</w:t>
      </w:r>
    </w:p>
    <w:p>
      <w:pPr/>
      <w:r>
        <w:rPr>
          <w:lang w:val="hi_IN" w:bidi="hi_IN"/>
        </w:rPr>
      </w:r>
      <w:r>
        <w:rPr>
          <w:lang w:val="hi_IN" w:bidi="hi_IN"/>
        </w:rPr>
        <w:t>तब हमें पता चलता है कि कुछ विश्वासियों ने यूहन्ना को गयुस के विषय में समाचार दिया था। यूहन्ना इन विश्वासियों को "भाइयों" कहता है। सभी विश्वासी एक-दूसरे के भाई और बहन हैं क्योंकि वे सब परमेश्वर की संतान हैं। ये विश्वासी शायद यात्रा करने वाले प्रचारक या मिशनरी थे, और शायद यूहन्ना ने ही उन्हें भेजा था। ये यात्रा करने वाले प्रचारक गयुस से मिले थे।</w:t>
      </w:r>
    </w:p>
    <w:p>
      <w:pPr/>
      <w:r>
        <w:rPr>
          <w:lang w:val="hi_IN" w:bidi="hi_IN"/>
        </w:rPr>
      </w:r>
      <w:r>
        <w:rPr>
          <w:lang w:val="hi_IN" w:bidi="hi_IN"/>
        </w:rPr>
        <w:t xml:space="preserve">यूहन्ना ने इन यात्रा करने वाले प्रचारकों से सुना कि गयुस सत्य के प्रति विश्वासयोग्य था। जब यूहन्ना सत्य के विषय में बात करता है, तो यूहन्ना का अर्थ उस सच्चे संदेश से होता है जो परमेश्वर ने लोगों को दिया है। यूहन्ना के लिए "सत्य" का विचार सुसमाचार के संदेश के विषय में बात करने का एक और तरीका है। जो व्यक्ति सत्य के प्रति विश्वासयोग्य है, वह सही बातों पर, परमेश्वर के सच्चे संदेश पर विश्वास करता रहता है। और गयुस सत्य में </w:t>
      </w:r>
      <w:r>
        <w:rPr>
          <w:b/>
          <w:lang w:val="hi_IN" w:bidi="hi_IN"/>
        </w:rPr>
        <w:t>चल</w:t>
      </w:r>
      <w:r>
        <w:rPr>
          <w:lang w:val="hi_IN" w:bidi="hi_IN"/>
        </w:rPr>
        <w:t xml:space="preserve"> रहा है। यूहन्ना के पिछले पत्र में हमने सीखा है कि जो व्यक्ति सत्य पर चलता है, वह ऐसा व्यक्ति है जो यीशु के विषय में सही बातों पर विश्वास करता है, जो परमेश्वर की आज्ञा मानता है, और जो अन्य विश्वासियों से प्रेम करता है।</w:t>
      </w:r>
    </w:p>
    <w:p>
      <w:pPr/>
      <w:r>
        <w:rPr>
          <w:lang w:val="hi_IN" w:bidi="hi_IN"/>
        </w:rPr>
      </w:r>
      <w:r>
        <w:rPr>
          <w:lang w:val="hi_IN" w:bidi="hi_IN"/>
        </w:rPr>
        <w:t>यूहन्ना कहता है कि यह सुनने से बढ़कर उसे और कोई बात आनंदित नहीं करती कि उसके बच्चे सत्य पर चल रहे हैं। यूहन्ना गयुस को अपनी संतानों में से एक समझता है। गयुस वास्तव में यूहन्ना की संतान नहीं है, परंतु गयुस ने शायद यूहन्ना से ही यीशु के विषय में सीखा था। यूहन्ना गयुस का आत्मिक पिता है।</w:t>
      </w:r>
    </w:p>
    <w:p>
      <w:pPr/>
      <w:r>
        <w:rPr>
          <w:lang w:val="hi_IN" w:bidi="hi_IN"/>
        </w:rPr>
      </w:r>
      <w:r>
        <w:rPr>
          <w:lang w:val="hi_IN" w:bidi="hi_IN"/>
        </w:rPr>
        <w:t>यहाँ रुकें और चर्चा करें: क्या आप किसी ऐसे व्यक्ति के बारे में कोई कहानी बता सकते हैं जो आपके लिए आत्मिक पिता या माता थे? इस ऑडियो को यहाँ रोकें।</w:t>
      </w:r>
    </w:p>
    <w:p>
      <w:pPr/>
      <w:r>
        <w:rPr>
          <w:lang w:val="hi_IN" w:bidi="hi_IN"/>
        </w:rPr>
      </w:r>
      <w:r>
        <w:rPr>
          <w:lang w:val="hi_IN" w:bidi="hi_IN"/>
        </w:rPr>
        <w:t>गयुस ने यात्रा करने वाले प्रचारकों की सहायता करके यह दिखाया है कि वह सत्य के प्रति विश्वासयोग्य है—अर्थात वह सही बातों पर विश्वास कर रहा है और सही काम कर रहा है। इसका शायद यह अर्थ है कि गयुस ने यूहन्ना की ओर से आए यात्रा करने वाले प्रचारकों का अतिथि-सत्कार किया है। ये वही लोग हैं जिन्होंने फिर यूहन्ना को गयुस के बारे में बताया था। ऐसा लगता है कि गयुस शुरू में इन लोगों को नहीं जानता था। ये लोग गयुस के लिए अजनबी थे, परन्तु वह फिर भी उनका स्वागत करता था और उनकी सहायता करता था, क्योंकि वे यूहन्ना की ओर से आए थे।</w:t>
      </w:r>
    </w:p>
    <w:p>
      <w:pPr/>
      <w:r>
        <w:rPr>
          <w:lang w:val="hi_IN" w:bidi="hi_IN"/>
        </w:rPr>
      </w:r>
      <w:r>
        <w:rPr>
          <w:lang w:val="hi_IN" w:bidi="hi_IN"/>
        </w:rPr>
        <w:t>गयुस की संस्कृति में, जिन लोगों को आप जानते थे उनका अतिथि-सत्कार करना बहुत साधारण बात रही होगी। लेकिन गयुस उससे कहीं अधिक कर रहा है। गयुस उन लोगों का भी अतिथि-सत्कार करता है जिन्हें वह जानता तक नहीं! गयुस की संस्कृति में यह शायद बहुत असाधारण बात थी।</w:t>
      </w:r>
    </w:p>
    <w:p>
      <w:pPr/>
      <w:r>
        <w:rPr>
          <w:lang w:val="hi_IN" w:bidi="hi_IN"/>
        </w:rPr>
      </w:r>
      <w:r>
        <w:rPr>
          <w:lang w:val="hi_IN" w:bidi="hi_IN"/>
        </w:rPr>
        <w:t>जब ये यात्रा करने वाले प्रचारक यूहन्ना के पास लौटे, तो उन्होंने यूहन्ना की कलीसिया के सभी विश्वासियों के सामने गयुस के विषय में बताया। उन्होंने सबको बताया कि गयुस ने यात्रा करने वाले प्रचारकों के प्रति प्रेम प्रदर्शित किया था। गयुस ने प्रचारकों के लिए अच्छे काम किए थे।</w:t>
      </w:r>
    </w:p>
    <w:p>
      <w:pPr/>
      <w:r>
        <w:rPr>
          <w:lang w:val="hi_IN" w:bidi="hi_IN"/>
        </w:rPr>
      </w:r>
      <w:r>
        <w:rPr>
          <w:lang w:val="hi_IN" w:bidi="hi_IN"/>
        </w:rPr>
        <w:t>यहाँ रुकें और यह गतिविधि करें: यह अभिनय करें कि यूहन्ना कुछ यात्रा करने वाले प्रचारकों को उनका काम करने के लिए भेजता है। यह अभिनय करें कि ये यात्रा करने वाले प्रचारक गयुस के घर आते हैं और पूछते हैं कि क्या वे उसके घर में रात बिता सकते हैं। यह अभिनय करें कि गयुस इन प्रचारकों को नहीं जानता है, परन्तु फिर भी उनका स्वागत करता है। यह अभिनय करें कि यात्रा करने वाले प्रचारक अपनी यात्रा जारी रखते हैं और रास्ते में लोगों को यीशु के बारे में बताते हैं। यह अभिनय करें कि प्रचारक यूहन्ना की कलीसिया में वापस आते हैं, और वे लोगों को बताते हैं कि क्या हुआ था। यह अभिनय करें कि प्रचारक गयुस के बारे में अच्छी बातें बताते हैं। आप यह अभिनय कर सकते हैं कि जब यूहन्ना यह सब सुनता है, तो वह बहुत खुश होता है। इस ऑडियो को यहाँ रोकें।</w:t>
      </w:r>
    </w:p>
    <w:p>
      <w:pPr/>
      <w:r>
        <w:rPr>
          <w:lang w:val="hi_IN" w:bidi="hi_IN"/>
        </w:rPr>
      </w:r>
      <w:r>
        <w:rPr>
          <w:lang w:val="hi_IN" w:bidi="hi_IN"/>
        </w:rPr>
        <w:t>यूहन्ना गयुस से ये अच्छे काम करते रहने के लिए कहता है। अगली बार, जब यात्रा करने वाले प्रचारक गयुस के पास आएं, तो गयुस को फिर से इन लोगों की सहायता करनी चाहिए। यूहन्ना कहता है कि गयुस भाइयों की सहायता करके अच्छा काम करेगा। गयुस से ऐसा करने का आग्रह करने का यह एक विनम्र तरीका है। यूहन्ना गयुस से कहता है कि वह भाइयों को उनकी यात्रा पर उस रीति से विदा करे जो परमेश्वर के योग्य हो। इसका अर्थ यह है कि गयुस इन यात्रा करने वाले प्रचारकों को वह सब दे जिसकी उन्हें यात्रा करने वाले प्रचारकों के रूप में अपना काम जारी रखने के लिए आवश्यकता है। जब विश्वासी एक-दूसरे की सहायता करते हैं, तो इससे परमेश्वर का आदर होता है। परमेश्वर प्रसन्न होता है जब विश्वासी एक-दूसरे की सहायता करते हैं।</w:t>
      </w:r>
    </w:p>
    <w:p>
      <w:pPr/>
      <w:r>
        <w:rPr>
          <w:lang w:val="hi_IN" w:bidi="hi_IN"/>
        </w:rPr>
      </w:r>
      <w:r>
        <w:rPr>
          <w:lang w:val="hi_IN" w:bidi="hi_IN"/>
        </w:rPr>
        <w:t>यात्रा करने वाले प्रचारकों की सहायता करना महत्वपूर्ण है, क्योंकि वे "नाम" के निमित्त काम कर रहे हैं। यह नाम मसीह को दर्शाता है। यूहन्ना का अर्थ है कि ये प्रचारक मसीह के लिए काम कर रहे हैं।</w:t>
      </w:r>
    </w:p>
    <w:p>
      <w:pPr/>
      <w:r>
        <w:rPr>
          <w:lang w:val="hi_IN" w:bidi="hi_IN"/>
        </w:rPr>
      </w:r>
      <w:r>
        <w:rPr>
          <w:lang w:val="hi_IN" w:bidi="hi_IN"/>
        </w:rPr>
        <w:t>ये प्रचारक अविश्वासियों से कोई धन या सहायता नहीं लेते हैं। इसलिए, इन प्रचारकों की सहायता करना अन्य विश्वासियों की जिम्मेदारी है। और जब विश्वासी प्रचारकों और मिशनरियों का काम करने में उनकी सहायता करते हैं, तब विश्वासी स्वयं भी परमेश्वर के काम में सहायता कर रहे होते हैं। यूहन्ना कहता है कि तब वे सत्य में सहभागी होते हैं। यूहन्ना का अर्थ यह है कि वे लोगों को परमेश्वर का सच्चा संदेश देने के कार्य में सहभागिता कर रहे हैं।</w:t>
      </w:r>
    </w:p>
    <w:p>
      <w:pPr/>
      <w:r>
        <w:rPr>
          <w:lang w:val="hi_IN" w:bidi="hi_IN"/>
        </w:rPr>
      </w:r>
      <w:r>
        <w:rPr>
          <w:lang w:val="hi_IN" w:bidi="hi_IN"/>
        </w:rPr>
        <w:t>यहाँ रुकें और यह गतिविधि करें: कोई ऐसी वस्तु ढूंढें जो भारी हो, जैसे बहुत सी वस्तुओं से भरी थैली, एक पत्थर, पानी की एक बाल्टी, या ऐसा कुछ भी जो आपको मिल सके। एक व्यक्ति से इस भारी वस्तु को कुछ दूरी तक ले जाने के लिए कहें। मिलकर यह निर्णय करें कि उस व्यक्ति को वह वस्तु कहाँ तक ले जानी चाहिए। जब वह व्यक्ति उस वस्तु को ले जा रहा हो, तो अन्य सभी लोग इस व्यक्ति की सहायता के लिए कुछ काम करेंगे। लोग उस व्यक्ति को पानी या कुछ भोजन देंगे, या वे मार्ग से किसी बाधा को हटा देंगे। आप इसका अभिनय कर सकते हैं या वास्तविक भोजन और वस्तुओं का उपयोग कर सकते हैं। जब वह व्यक्ति अंत तक पहुँच जाएगा, तो सब मिलकर उत्सव मनाएँगे। इस ऑडियो को यहाँ रोकें।</w:t>
      </w:r>
    </w:p>
    <w:p>
      <w:pPr/>
      <w:r>
        <w:rPr>
          <w:lang w:val="hi_IN" w:bidi="hi_IN"/>
        </w:rPr>
      </w:r>
      <w:r>
        <w:rPr>
          <w:lang w:val="hi_IN" w:bidi="hi_IN"/>
        </w:rPr>
        <w:t>जब आपने यह गतिविधि की, तो केवल एक ही व्यक्ति भार उठा रहा था, परंतु अन्य लोग उसे उसकी आवश्यकता की वस्तुएं देकर उसकी सहायता कर रहे थे। अंत में, सभी ने उत्सव मनाया। हर कोई उस वस्तु को दूसरे स्थान तक पहुँचाने में शामिल था। ठीक इसी रीति से, हर कोई जो प्रचारकों, मिशनरियों, पादरियों और अन्य लोगों की परमेश्वर के लिए विशेष कार्य करने में सहायता करता है, वह भी इस विशेष कार्य का एक भाग बन जाता है।</w:t>
      </w:r>
      <w:r>
        <w:rPr>
          <w:lang w:val="hi_IN" w:bidi="hi_IN"/>
        </w:rPr>
      </w:r>
    </w:p>
    <w:p>
      <w:pPr>
        <w:pStyle w:val="Heading3"/>
      </w:pPr>
      <w:r>
        <w:rPr>
          <w:lang w:val="hi_IN" w:bidi="hi_IN"/>
        </w:rPr>
        <w:t>पाठ को नाटकीय रूप देना</w:t>
      </w:r>
    </w:p>
    <w:p>
      <w:pPr/>
      <w:r>
        <w:rPr>
          <w:lang w:val="hi_IN" w:bidi="hi_IN"/>
        </w:rPr>
      </w:r>
      <w:r>
        <w:rPr>
          <w:lang w:val="hi_IN" w:bidi="hi_IN"/>
        </w:rPr>
        <w:t>3 यूहन्ना के पद 1 से 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इस पत्र का लेखक, जो अपने आप को "प्राचीन" कहता है</w:t>
      </w:r>
    </w:p>
    <w:p>
      <w:pPr>
        <w:pStyle w:val="ListBullet"/>
        <w:spacing w:line="240" w:lineRule="auto"/>
        <w:ind w:left="720"/>
      </w:pPr>
      <w:r>
        <w:rPr>
          <w:lang w:val="hi_IN" w:bidi="hi_IN"/>
        </w:rPr>
      </w:r>
      <w:r>
        <w:rPr>
          <w:lang w:val="hi_IN" w:bidi="hi_IN"/>
        </w:rPr>
        <w:t>गयुस</w:t>
      </w:r>
    </w:p>
    <w:p>
      <w:pPr>
        <w:pStyle w:val="ListBullet"/>
        <w:spacing w:line="240" w:lineRule="auto"/>
        <w:ind w:left="720"/>
      </w:pPr>
      <w:r>
        <w:rPr>
          <w:lang w:val="hi_IN" w:bidi="hi_IN"/>
        </w:rPr>
      </w:r>
      <w:r>
        <w:rPr>
          <w:lang w:val="hi_IN" w:bidi="hi_IN"/>
        </w:rPr>
        <w:t>कुछ यात्रा करने वाले प्रचारक</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और अविश्वासी</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 अभिनय करें कि यूहन्ना गयुस से बात कर रहा है। बेशक, यूहन्ना गयुस से बहुत दूर है और लिखते समय वह गयुस को नहीं देख सकता। लेकिन जब हम इसका अभिनय करते हैं मानो यूहन्ना सीधे गयुस से बात कर रहा हो, तो इससे हमें पत्र को बेहतर समझने में सहायता मिलेगी।</w:t>
      </w:r>
    </w:p>
    <w:p>
      <w:pPr/>
      <w:r>
        <w:rPr>
          <w:lang w:val="hi_IN" w:bidi="hi_IN"/>
        </w:rPr>
      </w:r>
      <w:r>
        <w:rPr>
          <w:lang w:val="hi_IN" w:bidi="hi_IN"/>
        </w:rPr>
        <w:t>यूहन्ना कुछ इस तरह से कहता है:</w:t>
      </w:r>
    </w:p>
    <w:p>
      <w:pPr/>
      <w:r>
        <w:rPr>
          <w:lang w:val="hi_IN" w:bidi="hi_IN"/>
        </w:rPr>
      </w:r>
      <w:r>
        <w:rPr>
          <w:lang w:val="hi_IN" w:bidi="hi_IN"/>
        </w:rPr>
        <w:t>"प्राचीन की ओर से, प्रिय गयूस को। मैं तुमसे प्रेम करता हूँ क्योंकि हम दोनों परमेश्वर के सच्चे संदेश पर विश्वास करते हैं।</w:t>
      </w:r>
    </w:p>
    <w:p>
      <w:pPr/>
      <w:r>
        <w:rPr>
          <w:lang w:val="hi_IN" w:bidi="hi_IN"/>
        </w:rPr>
      </w:r>
      <w:r>
        <w:rPr>
          <w:lang w:val="hi_IN" w:bidi="hi_IN"/>
        </w:rPr>
        <w:t xml:space="preserve">"प्रिय गयुस, मैं आशा करता हूँ कि तुम शरीर और आत्मा दोनों में उन्नति कर रहे हो। मैं </w:t>
      </w:r>
      <w:r>
        <w:rPr>
          <w:b/>
          <w:lang w:val="hi_IN" w:bidi="hi_IN"/>
        </w:rPr>
        <w:t>जानता</w:t>
      </w:r>
      <w:r>
        <w:rPr>
          <w:lang w:val="hi_IN" w:bidi="hi_IN"/>
        </w:rPr>
        <w:t xml:space="preserve"> हूँ कि तुम आत्मा में उन्नति कर रहे हो क्योंकि मैंने अभी-अभी तुम्हारे बारे में अच्छा समाचार सुना है! कुछ विश्वासी जो अन्य विश्वासियों को सिखाने के लिए चारों ओर यात्रा कर रहे हैं, उन्होंने तुमसे भेंट की थी। जब ये विश्वासी वापस लौटे, तो उन्होंने मुझे बताया कि तुम परमेश्वर के सच्चे संदेश पर विश्वास कर रहे हो और उसकी आज्ञा मान रहे हो। इससे मुझे बहुत खुशी हुई! जब कभी मैं सुनता हूँ कि मेरी संतानों में से कोई परमेश्वर के सच्चे संदेश के अनुसार चल रहा है, तो मैं बहुत आनन्दित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गयुस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यूहन्ना कुछ इस तरह से कहता है:</w:t>
      </w:r>
    </w:p>
    <w:p>
      <w:pPr/>
      <w:r>
        <w:rPr>
          <w:lang w:val="hi_IN" w:bidi="hi_IN"/>
        </w:rPr>
      </w:r>
      <w:r>
        <w:rPr>
          <w:lang w:val="hi_IN" w:bidi="hi_IN"/>
        </w:rPr>
        <w:t>"प्रिय गयुस, मैंने सुना है कि तुम इन लोगों जैसे यात्रा करने वाले प्रचारकों के लिए बहुत भलाई कर रहे हो। तुम ऐसे प्रचारकों की सहायता कर रहे हो, भले ही वे तुम्हारे लिए अजनबी हों! ऐसा करके, तुम उन्हें दिखाते हो कि तुम उनसे प्रेम करते हो। मेरे दोस्तों ने मुझे और हमारी कलीसिया के अन्य लोगों को इस बारे में सब कुछ बताया है।</w:t>
      </w:r>
    </w:p>
    <w:p>
      <w:pPr/>
      <w:r>
        <w:rPr>
          <w:lang w:val="hi_IN" w:bidi="hi_IN"/>
        </w:rPr>
      </w:r>
      <w:r>
        <w:rPr>
          <w:lang w:val="hi_IN" w:bidi="hi_IN"/>
        </w:rPr>
        <w:t>मैं तुम्हें ऐसा करते रहने के लिए प्रोत्साहित करता हूँ। जब यात्रा करने वाले प्रचारक तुमसे भेंट करने आएँ, तो कृपया उन्हें वह सब दें जिसकी उन्हें अपनी यात्रा जारी रखने के लिए आवश्यकता है। जब तुम ऐसा करोगे, तो परमेश्वर प्रसन्न होगा।</w:t>
      </w:r>
    </w:p>
    <w:p>
      <w:pPr/>
      <w:r>
        <w:rPr>
          <w:lang w:val="hi_IN" w:bidi="hi_IN"/>
        </w:rPr>
      </w:r>
      <w:r>
        <w:rPr>
          <w:lang w:val="hi_IN" w:bidi="hi_IN"/>
        </w:rPr>
        <w:t xml:space="preserve">"ये प्रचारक इसलिए यात्रा कर रहे हैं क्योंकि मसीह चाहता है कि वे ऐसा करें। ये प्रचारक अविश्वासियों से कोई सहायता नहीं लेते हैं। और इसलिए यह महत्वपूर्ण है कि </w:t>
      </w:r>
      <w:r>
        <w:rPr>
          <w:b/>
          <w:lang w:val="hi_IN" w:bidi="hi_IN"/>
        </w:rPr>
        <w:t>हम</w:t>
      </w:r>
      <w:r>
        <w:rPr>
          <w:lang w:val="hi_IN" w:bidi="hi_IN"/>
        </w:rPr>
        <w:t xml:space="preserve"> उन्हें सहयोग दें। जब हम ऐसा करते हैं, तो हम अधिक से अधिक लोगों को परमेश्वर का सच्चा संदेश सुनने में सहायता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गयुस की भूमिका निभाने वाले व्यक्ति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3 यूहन्ना के पद 1 से 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यह पुस्तक किसी ऐसे व्यक्ति का पत्र है जो स्वयं को "प्राचीन" कहता है। प्राचीन का अर्थ है वृद्ध व्यक्ति। एक वृद्ध व्यक्ति के पास एक युवा व्यक्ति की तुलना में अधिक अनुभव और अधिकार होता है। इसलिए, समय के साथ, लोगों ने कलीसिया में अधिकार रखने वाले किसी व्यक्ति के लिए "प्राचीन" शब्द का उपयोग करना शुरू कर दिया, जैसे कि कोई पास्टर या अगुवा।</w:t>
      </w:r>
    </w:p>
    <w:p>
      <w:pPr/>
      <w:r>
        <w:rPr>
          <w:lang w:val="hi_IN" w:bidi="hi_IN"/>
        </w:rPr>
      </w:r>
      <w:r>
        <w:rPr>
          <w:lang w:val="hi_IN" w:bidi="hi_IN"/>
        </w:rPr>
        <w:t xml:space="preserve">यूहन्ना कहता है कि वह </w:t>
      </w:r>
      <w:r>
        <w:rPr>
          <w:b/>
          <w:lang w:val="hi_IN" w:bidi="hi_IN"/>
        </w:rPr>
        <w:t>"प्राचीन"</w:t>
      </w:r>
      <w:r>
        <w:rPr>
          <w:lang w:val="hi_IN" w:bidi="hi_IN"/>
        </w:rPr>
        <w:t xml:space="preserve"> है क्योंकि लोग यूहन्ना को इसी नाम से पुकारते रहे होंगे। भले ही कई प्राचीन रहे हों, लेकिन यूहन्ना सबसे महत्वपूर्ण था।</w:t>
      </w:r>
    </w:p>
    <w:p>
      <w:pPr/>
      <w:r>
        <w:rPr>
          <w:lang w:val="hi_IN" w:bidi="hi_IN"/>
        </w:rPr>
      </w:r>
      <w:r>
        <w:rPr>
          <w:lang w:val="hi_IN" w:bidi="hi_IN"/>
        </w:rPr>
        <w:t xml:space="preserve">यहाँ रुकें और चर्चा करें कि आप अपनी भाषा में कैसे कहेंगे कि यह </w:t>
      </w:r>
      <w:r>
        <w:rPr>
          <w:b/>
          <w:lang w:val="hi_IN" w:bidi="hi_IN"/>
        </w:rPr>
        <w:t>प्राचीन</w:t>
      </w:r>
      <w:r>
        <w:rPr>
          <w:lang w:val="hi_IN" w:bidi="hi_IN"/>
        </w:rPr>
        <w:t xml:space="preserve"> की ओर से एक पत्र है। प्राचीन के लिए उसी शब्द का उपयोग करें जिसका उपयोग आपने दूसरा यूहन्ना का अनुवाद करते समय किया था। पुरनिए मुख्य शब्दावली में है। इस ऑडियो को यहाँ रोकें।</w:t>
      </w:r>
    </w:p>
    <w:p>
      <w:pPr/>
      <w:r>
        <w:rPr>
          <w:lang w:val="hi_IN" w:bidi="hi_IN"/>
        </w:rPr>
      </w:r>
      <w:r>
        <w:rPr>
          <w:lang w:val="hi_IN" w:bidi="hi_IN"/>
        </w:rPr>
        <w:t>यूहन्ना इस भाग की शुरुआत गयुस को "</w:t>
      </w:r>
      <w:r>
        <w:rPr>
          <w:b/>
          <w:lang w:val="hi_IN" w:bidi="hi_IN"/>
        </w:rPr>
        <w:t>प्रिय</w:t>
      </w:r>
      <w:r>
        <w:rPr>
          <w:lang w:val="hi_IN" w:bidi="hi_IN"/>
        </w:rPr>
        <w:t>" कहकर करता है। इसका अर्थ यह है कि यूहन्ना गयुस से प्रेम करता है। इसका यह अर्थ भी हो सकता है कि परमेश्वर गयुस से प्रेम करता है। दोनों सच होंगे! अपने अनुवाद में, आप एक ऐसे शब्द का प्रयोग करना चाहते हैं जिसे कोई आदरणीय वरिष्ठ अगुवा दूसरों को बहुत प्रेमपूर्वक संबोधित करते समय उपयोग कर सके। यूहन्ना के पहले पत्र में, अपने उपदेश में, यूहन्ना ने अपने श्रोताओं को प्रिय कहकर भी संबोधित किया। उसी शब्द का उपयोग करें जिसका उपयोग आपने वहाँ किया है।</w:t>
      </w:r>
    </w:p>
    <w:p>
      <w:pPr/>
      <w:r>
        <w:rPr>
          <w:lang w:val="hi_IN" w:bidi="hi_IN"/>
        </w:rPr>
      </w:r>
      <w:r>
        <w:rPr>
          <w:lang w:val="hi_IN" w:bidi="hi_IN"/>
        </w:rPr>
        <w:t>यहाँ रुकें और चर्चा करें कि आप कैसे चाहेंगे कि यूहन्ना यहाँ गयुस को संबोधित करे। इस ऑडियो को यहाँ रोकें।</w:t>
      </w:r>
    </w:p>
    <w:p>
      <w:pPr/>
      <w:r>
        <w:rPr>
          <w:lang w:val="hi_IN" w:bidi="hi_IN"/>
        </w:rPr>
      </w:r>
      <w:r>
        <w:rPr>
          <w:lang w:val="hi_IN" w:bidi="hi_IN"/>
        </w:rPr>
        <w:t>यूहन्ना कामना करता है कि गयुस कुशल से रहे। कुछ अनुवाद कहते हैं कि यूहन्ना "</w:t>
      </w:r>
      <w:r>
        <w:rPr>
          <w:b/>
          <w:lang w:val="hi_IN" w:bidi="hi_IN"/>
        </w:rPr>
        <w:t>प्रार्थना करता है"</w:t>
      </w:r>
      <w:r>
        <w:rPr>
          <w:lang w:val="hi_IN" w:bidi="hi_IN"/>
        </w:rPr>
        <w:t xml:space="preserve"> कि गयुस कुशल से रहे। यूहन्ना पत्र शुरू करने के सामान्य तरीके का उपयोग कर रहा है। यूहन्ना विनम्रता से व्यक्त करता है कि वह आशा करता है कि गयुस कुशल से है।</w:t>
      </w:r>
    </w:p>
    <w:p>
      <w:pPr/>
      <w:r>
        <w:rPr>
          <w:lang w:val="hi_IN" w:bidi="hi_IN"/>
        </w:rPr>
      </w:r>
      <w:r>
        <w:rPr>
          <w:lang w:val="hi_IN" w:bidi="hi_IN"/>
        </w:rPr>
        <w:t xml:space="preserve">यहाँ रुकें और चर्चा करें कि आप अपनी भाषा में कैसे कह सकते हैं कि यूहन्ना </w:t>
      </w:r>
      <w:r>
        <w:rPr>
          <w:b/>
          <w:lang w:val="hi_IN" w:bidi="hi_IN"/>
        </w:rPr>
        <w:t>कामना करता है</w:t>
      </w:r>
      <w:r>
        <w:rPr>
          <w:lang w:val="hi_IN" w:bidi="hi_IN"/>
        </w:rPr>
        <w:t xml:space="preserve"> कि गयुस कुशल से रहे। यदि आप यह कहना चाहते हैं कि यूहन्ना "प्रार्थना करता है कि गयुस कुशल से रहे", तो आप अधिक जानकारी के लिए मुख्य शब्दावली में </w:t>
      </w:r>
      <w:r>
        <w:rPr>
          <w:b/>
          <w:lang w:val="hi_IN" w:bidi="hi_IN"/>
        </w:rPr>
        <w:t>प्रार्थना</w:t>
      </w:r>
      <w:r>
        <w:rPr>
          <w:lang w:val="hi_IN" w:bidi="hi_IN"/>
        </w:rPr>
        <w:t xml:space="preserve"> शब्द देख सकते हैं। इस ऑडियो को यहाँ रोकें।</w:t>
      </w:r>
    </w:p>
    <w:p>
      <w:pPr/>
      <w:r>
        <w:rPr>
          <w:lang w:val="hi_IN" w:bidi="hi_IN"/>
        </w:rPr>
      </w:r>
      <w:r>
        <w:rPr>
          <w:lang w:val="hi_IN" w:bidi="hi_IN"/>
        </w:rPr>
        <w:t>यूहन्ना कामना करता है कि गयुस जीवन के सभी क्षेत्रों में उन्नति करे। यूहन्ना यह भी आशा करता है कि गयुस स्वस्थ रहे। फिर से, यूहन्ना एक पत्र शुरू करने के लिए एक सामान्य और विनम्र तरीके का उपयोग कर रहा है। यूहन्ना पहले से जानता है कि गयुस आत्मिक रूप से उन्नति कर रहा है। कुछ अनुवाद कहते हैं कि गयुस अपनी आत्मा में उन्नति कर रहा है। इसका अर्थ एक ही बात है। इसका अर्थ यह है कि गयुस का परमेश्वर के साथ एक अच्छा संबंध है। यूहन्ना आशा करता है कि गयुस शारीरिक रूप से भी वैसी ही उन्नति करे जैसी वह आत्मिक रूप से कर रहा है।</w:t>
      </w:r>
    </w:p>
    <w:p>
      <w:pPr/>
      <w:r>
        <w:rPr>
          <w:lang w:val="hi_IN" w:bidi="hi_IN"/>
        </w:rPr>
      </w:r>
      <w:r>
        <w:rPr>
          <w:lang w:val="hi_IN" w:bidi="hi_IN"/>
        </w:rPr>
        <w:t xml:space="preserve">यहाँ रुकें और चर्चा करें कि आप कैसे कह सकते हैं कि यूहन्ना आशा करता है कि गयुस उन्नति करे, और वह आशा करता है कि गयुस स्वस्थ रहे, ठीक वैसे ही जैसे गयुस </w:t>
      </w:r>
      <w:r>
        <w:rPr>
          <w:b/>
          <w:lang w:val="hi_IN" w:bidi="hi_IN"/>
        </w:rPr>
        <w:t>आत्मिक</w:t>
      </w:r>
      <w:r>
        <w:rPr>
          <w:lang w:val="hi_IN" w:bidi="hi_IN"/>
        </w:rPr>
        <w:t xml:space="preserve"> रूप से उन्नति कर रहा है। यदि आप </w:t>
      </w:r>
      <w:r>
        <w:rPr>
          <w:b/>
          <w:lang w:val="hi_IN" w:bidi="hi_IN"/>
        </w:rPr>
        <w:t>आत्मा</w:t>
      </w:r>
      <w:r>
        <w:rPr>
          <w:lang w:val="hi_IN" w:bidi="hi_IN"/>
        </w:rPr>
        <w:t xml:space="preserve"> के लिए शब्द का उपयोग करना चाहते हैं, तो आप मुख्य शब्दावली में स्पष्टीकरण को सुन सकते हैं। इस ऑडियो को यहाँ रोकें।</w:t>
      </w:r>
    </w:p>
    <w:p>
      <w:pPr/>
      <w:r>
        <w:rPr>
          <w:lang w:val="hi_IN" w:bidi="hi_IN"/>
        </w:rPr>
      </w:r>
      <w:r>
        <w:rPr>
          <w:lang w:val="hi_IN" w:bidi="hi_IN"/>
        </w:rPr>
        <w:t>यूहन्ना बहुत आनन्दित हुआ जब कुछ भाई आए और उन्होंने यूहन्ना को गयुस के विषय में बताया। जब आप बहुत आनन्दित होते हैं, तो आप बहुत खुश होते हैं। "भाई" शब्द विश्वासियों की ओर संकेत करता है, और शायद विशेष रूप से, यात्रा करने वाले प्रचारकों की ओर।</w:t>
      </w:r>
    </w:p>
    <w:p>
      <w:pPr/>
      <w:r>
        <w:rPr>
          <w:lang w:val="hi_IN" w:bidi="hi_IN"/>
        </w:rPr>
      </w:r>
      <w:r>
        <w:rPr>
          <w:lang w:val="hi_IN" w:bidi="hi_IN"/>
        </w:rPr>
        <w:t xml:space="preserve">यहाँ रुकें और चर्चा करें कि आप यहाँ </w:t>
      </w:r>
      <w:r>
        <w:rPr>
          <w:b/>
          <w:lang w:val="hi_IN" w:bidi="hi_IN"/>
        </w:rPr>
        <w:t>भाइयों</w:t>
      </w:r>
      <w:r>
        <w:rPr>
          <w:lang w:val="hi_IN" w:bidi="hi_IN"/>
        </w:rPr>
        <w:t xml:space="preserve"> के लिए किस शब्द या वाक्यांश का उपयोग करना चाहते हैं। आप यहाँ भाइयों के लिए उसी शब्द का उपयोग करना चुन सकते हैं जिसका उपयोग आपने पहला यूहन्ना में किया था। इस ऑडियो को यहाँ रोकें।</w:t>
      </w:r>
    </w:p>
    <w:p>
      <w:pPr/>
      <w:r>
        <w:rPr>
          <w:lang w:val="hi_IN" w:bidi="hi_IN"/>
        </w:rPr>
      </w:r>
      <w:r>
        <w:rPr>
          <w:lang w:val="hi_IN" w:bidi="hi_IN"/>
        </w:rPr>
        <w:t xml:space="preserve">भाइयों ने गवाही दी कि गयुस सत्य के प्रति विश्वासयोग्य था। यदि आप गवाही देते हैं, तो आप कुछ ऐसा बताते हैं जिसे आपने स्वयं देखा है और जो सत्य है। गयुस सत्य के प्रति विश्वासयोग्य था। इसका अर्थ है कि गयुस परमेश्वर के सच्चे संदेश पर विश्वास कर रहा है और परमेश्वर के संदेश के </w:t>
      </w:r>
      <w:r>
        <w:rPr>
          <w:b/>
          <w:lang w:val="hi_IN" w:bidi="hi_IN"/>
        </w:rPr>
        <w:t>अनुसार</w:t>
      </w:r>
      <w:r>
        <w:rPr>
          <w:lang w:val="hi_IN" w:bidi="hi_IN"/>
        </w:rPr>
        <w:t xml:space="preserve"> जीवन जी रहा है। गयुस विश्वास कर रहा है और सही काम कर रहा है।</w:t>
      </w:r>
    </w:p>
    <w:p>
      <w:pPr/>
      <w:r>
        <w:rPr>
          <w:lang w:val="hi_IN" w:bidi="hi_IN"/>
        </w:rPr>
      </w:r>
      <w:r>
        <w:rPr>
          <w:lang w:val="hi_IN" w:bidi="hi_IN"/>
        </w:rPr>
        <w:t xml:space="preserve">यहाँ रुकें और चर्चा करें कि आप कैसे कहेंगे कि भाइयों ने </w:t>
      </w:r>
      <w:r>
        <w:rPr>
          <w:b/>
          <w:lang w:val="hi_IN" w:bidi="hi_IN"/>
        </w:rPr>
        <w:t>गवाही दी</w:t>
      </w:r>
      <w:r>
        <w:rPr>
          <w:lang w:val="hi_IN" w:bidi="hi_IN"/>
        </w:rPr>
        <w:t xml:space="preserve"> कि गयुस </w:t>
      </w:r>
      <w:r>
        <w:rPr>
          <w:b/>
          <w:lang w:val="hi_IN" w:bidi="hi_IN"/>
        </w:rPr>
        <w:t>सत्य के प्रति विश्वासयोग्य</w:t>
      </w:r>
      <w:r>
        <w:rPr>
          <w:lang w:val="hi_IN" w:bidi="hi_IN"/>
        </w:rPr>
        <w:t xml:space="preserve"> था। गवाही शब्द मुख्य शब्दावली में है। इस ऑडियो को यहाँ रोकें।</w:t>
      </w:r>
    </w:p>
    <w:p>
      <w:pPr/>
      <w:r>
        <w:rPr>
          <w:lang w:val="hi_IN" w:bidi="hi_IN"/>
        </w:rPr>
      </w:r>
      <w:r>
        <w:rPr>
          <w:lang w:val="hi_IN" w:bidi="hi_IN"/>
        </w:rPr>
        <w:t xml:space="preserve">गयुस सत्य पर चलता है। इसका अर्थ यह है कि गयुस </w:t>
      </w:r>
      <w:r>
        <w:rPr>
          <w:b/>
          <w:lang w:val="hi_IN" w:bidi="hi_IN"/>
        </w:rPr>
        <w:t>निरंतर</w:t>
      </w:r>
      <w:r>
        <w:rPr>
          <w:lang w:val="hi_IN" w:bidi="hi_IN"/>
        </w:rPr>
        <w:t xml:space="preserve"> सही बातों पर विश्वास करता है और सही कार्य करता है।</w:t>
      </w:r>
    </w:p>
    <w:p>
      <w:pPr/>
      <w:r>
        <w:rPr>
          <w:lang w:val="hi_IN" w:bidi="hi_IN"/>
        </w:rPr>
      </w:r>
      <w:r>
        <w:rPr>
          <w:lang w:val="hi_IN" w:bidi="hi_IN"/>
        </w:rPr>
        <w:t xml:space="preserve">यहाँ रुकें और चर्चा करें कि आप कैसे कहेंगे कि गयुस </w:t>
      </w:r>
      <w:r>
        <w:rPr>
          <w:b/>
          <w:lang w:val="hi_IN" w:bidi="hi_IN"/>
        </w:rPr>
        <w:t>सत्य पर चलता है</w:t>
      </w:r>
      <w:r>
        <w:rPr>
          <w:lang w:val="hi_IN" w:bidi="hi_IN"/>
        </w:rPr>
        <w:t>। उन्हीं शब्दों का उपयोग करें जिनका उपयोग आपने दूसरा यूहन्ना का अनुवाद करते समय किया था। इस ऑडियो को यहाँ रोकें।</w:t>
      </w:r>
    </w:p>
    <w:p>
      <w:pPr/>
      <w:r>
        <w:rPr>
          <w:lang w:val="hi_IN" w:bidi="hi_IN"/>
        </w:rPr>
      </w:r>
      <w:r>
        <w:rPr>
          <w:lang w:val="hi_IN" w:bidi="hi_IN"/>
        </w:rPr>
        <w:t>यूहन्ना को सबसे अधिक प्रसन्नता तब होती है जब वह सुनता है कि उसके बच्चे सत्य पर चलते हैं। पिछली पुस्तकों में, हमने यह भी देखा कि यूहन्ना अक्सर अपने श्रोताओं को बच्चे कहता है। यूहन्ना विश्वासियों से वैसा ही प्रेम करता है जैसा एक पिता अपने बच्चों से प्रेम करता है। यूहन्ना गयुस का आत्मिक पिता है।</w:t>
      </w:r>
    </w:p>
    <w:p>
      <w:pPr/>
      <w:r>
        <w:rPr>
          <w:lang w:val="hi_IN" w:bidi="hi_IN"/>
        </w:rPr>
      </w:r>
      <w:r>
        <w:rPr>
          <w:lang w:val="hi_IN" w:bidi="hi_IN"/>
        </w:rPr>
        <w:t xml:space="preserve">यहाँ रुकें और चर्चा करें कि आप कैसे कह सकते हैं कि यूहन्ना तब प्रसन्न होता है जब </w:t>
      </w:r>
      <w:r>
        <w:rPr>
          <w:b/>
          <w:lang w:val="hi_IN" w:bidi="hi_IN"/>
        </w:rPr>
        <w:t>उसके बच्चे</w:t>
      </w:r>
      <w:r>
        <w:rPr>
          <w:lang w:val="hi_IN" w:bidi="hi_IN"/>
        </w:rPr>
        <w:t xml:space="preserve"> सत्य पर चलते हैं। इस ऑडियो को यहाँ रोकें।</w:t>
      </w:r>
    </w:p>
    <w:p>
      <w:pPr/>
      <w:r>
        <w:rPr>
          <w:lang w:val="hi_IN" w:bidi="hi_IN"/>
        </w:rPr>
      </w:r>
      <w:r>
        <w:rPr>
          <w:lang w:val="hi_IN" w:bidi="hi_IN"/>
        </w:rPr>
        <w:t>यात्रा करने वाले शिक्षकों ने कलीसिया को गयुस के प्रेम के बारे में बताया। बाइबल में, लोग कभी भी भवन के लिए "कलीसिया" शब्द का उपयोग नहीं करते हैं। इसके बजाय, कलीसिया उन लोगों का समुदाय है जो यीशु पर विश्वास करते हैं। जो लोग कलीसिया के अंग हैं, वे प्रार्थना करने, परमेश्वर की आराधना करने, प्रभु भोज मनाने और मिलकर परमेश्वर के वचन का अध्ययन करने के लिए नियमित रूप से एकत्र होते हैं।</w:t>
      </w:r>
    </w:p>
    <w:p>
      <w:pPr/>
      <w:r>
        <w:rPr>
          <w:lang w:val="hi_IN" w:bidi="hi_IN"/>
        </w:rPr>
      </w:r>
      <w:r>
        <w:rPr>
          <w:lang w:val="hi_IN" w:bidi="hi_IN"/>
        </w:rPr>
        <w:t xml:space="preserve">यहाँ रुकें और समूह में चर्चा करें कि आप </w:t>
      </w:r>
      <w:r>
        <w:rPr>
          <w:b/>
          <w:lang w:val="hi_IN" w:bidi="hi_IN"/>
        </w:rPr>
        <w:t>कलीसिया</w:t>
      </w:r>
      <w:r>
        <w:rPr>
          <w:lang w:val="hi_IN" w:bidi="hi_IN"/>
        </w:rPr>
        <w:t xml:space="preserve"> के लिए किस शब्द या वाक्यांश का उपयोग करेंगे। इस ऑडियो को यहाँ रोकें।</w:t>
      </w:r>
    </w:p>
    <w:p>
      <w:pPr/>
      <w:r>
        <w:rPr>
          <w:lang w:val="hi_IN" w:bidi="hi_IN"/>
        </w:rPr>
      </w:r>
      <w:r>
        <w:rPr>
          <w:lang w:val="hi_IN" w:bidi="hi_IN"/>
        </w:rPr>
        <w:t>वे भाई उसके नाम के निमित्त बाहर गए। यूहन्ना "बाहर जाने" के वाक्यांश का उपयोग सुसमाचार प्रचारकों और मिशनरियों के कार्य का विवरण देने के तरीके के रूप में करता है। यूहन्ना ने इसी शब्द का उपयोग तब किया था जब वह अपने पिछले पत्र में झूठे शिक्षकों के विषय में बात कर रहा था। उस पत्र में, यूहन्ना ने कहा था कि अनेक झूठे शिक्षक संसार में बाहर चले गए हैं।</w:t>
      </w:r>
    </w:p>
    <w:p>
      <w:pPr/>
      <w:r>
        <w:rPr>
          <w:lang w:val="hi_IN" w:bidi="hi_IN"/>
        </w:rPr>
      </w:r>
      <w:r>
        <w:rPr>
          <w:lang w:val="hi_IN" w:bidi="hi_IN"/>
        </w:rPr>
        <w:t xml:space="preserve">भाई "उसके नाम" के निमित्त बाहर जाते हैं। "उसका नाम" </w:t>
      </w:r>
      <w:r>
        <w:rPr>
          <w:b/>
          <w:lang w:val="hi_IN" w:bidi="hi_IN"/>
        </w:rPr>
        <w:t>मसीह के नाम</w:t>
      </w:r>
      <w:r>
        <w:rPr>
          <w:lang w:val="hi_IN" w:bidi="hi_IN"/>
        </w:rPr>
        <w:t>, या परमेश्वर के नाम, या दोनों को दर्शाता है। इसका अर्थ यह है कि भाई इस उद्देश्य के साथ यात्रा कर रहे हैं कि वे अन्य लोगों को मसीह के बारे में बताएँ।</w:t>
      </w:r>
    </w:p>
    <w:p>
      <w:pPr/>
      <w:r>
        <w:rPr>
          <w:lang w:val="hi_IN" w:bidi="hi_IN"/>
        </w:rPr>
      </w:r>
      <w:r>
        <w:rPr>
          <w:b/>
          <w:lang w:val="hi_IN" w:bidi="hi_IN"/>
        </w:rPr>
        <w:t>मसीह</w:t>
      </w:r>
      <w:r>
        <w:rPr>
          <w:lang w:val="hi_IN" w:bidi="hi_IN"/>
        </w:rPr>
        <w:t xml:space="preserve"> का अर्थ है वह विशेष राजा और उद्धारकर्ता जिसे परमेश्वर ने भेजने की प्रतिज्ञा की थी। मसीह शब्द मुख्य शब्दावली में है।</w:t>
      </w:r>
    </w:p>
    <w:p>
      <w:pPr/>
      <w:r>
        <w:rPr>
          <w:lang w:val="hi_IN" w:bidi="hi_IN"/>
        </w:rPr>
      </w:r>
      <w:r>
        <w:rPr>
          <w:lang w:val="hi_IN" w:bidi="hi_IN"/>
        </w:rPr>
        <w:t xml:space="preserve">यहाँ रुकें और चर्चा करें कि आप कैसे कह सकते हैं कि "भाई," या यात्रा करने वाले प्रचारक, </w:t>
      </w:r>
      <w:r>
        <w:rPr>
          <w:b/>
          <w:lang w:val="hi_IN" w:bidi="hi_IN"/>
        </w:rPr>
        <w:t>उसके नाम के लिए</w:t>
      </w:r>
      <w:r>
        <w:rPr>
          <w:lang w:val="hi_IN" w:bidi="hi_IN"/>
        </w:rPr>
        <w:t xml:space="preserve">, या मसीह के नाम के लिए, या मसीह के लिए </w:t>
      </w:r>
      <w:r>
        <w:rPr>
          <w:b/>
          <w:lang w:val="hi_IN" w:bidi="hi_IN"/>
        </w:rPr>
        <w:t>बाहर जा रहे हैं</w:t>
      </w:r>
      <w:r>
        <w:rPr>
          <w:lang w:val="hi_IN" w:bidi="hi_IN"/>
        </w:rPr>
        <w:t>। इस ऑडियो को यहाँ रोकें।</w:t>
      </w:r>
    </w:p>
    <w:p>
      <w:pPr/>
      <w:r>
        <w:rPr>
          <w:lang w:val="hi_IN" w:bidi="hi_IN"/>
        </w:rPr>
      </w:r>
      <w:r>
        <w:rPr>
          <w:lang w:val="hi_IN" w:bidi="hi_IN"/>
        </w:rPr>
        <w:t>यात्रा करने वाले प्रचारक अविश्वासियों से कुछ भी स्वीकार नहीं करते थे। इसका मतलब है कि जब प्रचारकों ने अविश्वासियों को सुसमाचार यानी परमेश्वर का सच्चा संदेश सुनाया, तो उन्होंने उनसे कोई भुगतान नहीं माँगा और न ही स्वीकार किया। "अविश्वासियों" से तात्पर्य उन लोगों से है जो इस सुसमाचार को नहीं जानते और न ही स्वीकार करते हैं कि यीशु लोगों को बचाने के लिए मरा।</w:t>
      </w:r>
    </w:p>
    <w:p>
      <w:pPr/>
      <w:r>
        <w:rPr>
          <w:lang w:val="hi_IN" w:bidi="hi_IN"/>
        </w:rPr>
      </w:r>
      <w:r>
        <w:rPr>
          <w:lang w:val="hi_IN" w:bidi="hi_IN"/>
        </w:rPr>
        <w:t>यहाँ रुकें और चर्चा करें कि आप कैसे कह सकते हैं कि यात्रा करने वाले प्रचारकों ने अविश्वासियों से कुछ भी स्वीकार नहीं किया था। इस ऑडियो को यहाँ रोकें।</w:t>
      </w:r>
    </w:p>
    <w:p>
      <w:pPr/>
      <w:r>
        <w:rPr>
          <w:lang w:val="hi_IN" w:bidi="hi_IN"/>
        </w:rPr>
      </w:r>
      <w:r>
        <w:rPr>
          <w:lang w:val="hi_IN" w:bidi="hi_IN"/>
        </w:rPr>
        <w:t>यूहन्ना कहता है कि हमें यात्रा करने वाले प्रचारकों और मिशनरियों का समर्थन करना चाहिए। यदि हम ऐसा करते हैं, तो यूहन्ना कहता है कि हम सत्य के सहकर्मी बनते हैं। हम यात्रा करने वाले प्रचारकों या मिशनरियों की सहायता कर रहे हैं ताकि वे अन्य लोगों को परमेश्वर का सच्चा संदेश बताएँ। ऐसा करने से, यह ऐसा ही है मानो हम स्वयं मिशनरी हैं।</w:t>
      </w:r>
    </w:p>
    <w:p>
      <w:pPr/>
      <w:r>
        <w:rPr>
          <w:lang w:val="hi_IN" w:bidi="hi_IN"/>
        </w:rPr>
      </w:r>
      <w:r>
        <w:rPr>
          <w:lang w:val="hi_IN" w:bidi="hi_IN"/>
        </w:rPr>
        <w:t>यहाँ रुकें और चर्चा करें कि आप कैसे कह सकते हैं कि हमें ऐसे लोगों का समर्थन करना चाहिए, ताकि हम परमेश्वर के सच्चे संदेश को साझा करने में इन लोगों के साथ सहकर्मी बन सकें।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यह तय कर सकता है कि आपको उस भाग का किसका संस्करण सबसे अधिक पसंद है। आप यह निर्णय ले सकते हैं कि आपको समूह के एक सदस्य के द्वारा, एक भाग को बताने का तरीका पसंद आया, लेकिन आपको समूह के किसी दूसरे सदस्य के द्वारा दूसरे भाग को बताने का तरीका पसंद आया। </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3 यूहन्ना 1:9–10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3 यूहन्ना पद 9 से 10 को सुनें और अपने मनों में रखें।</w:t>
      </w:r>
    </w:p>
    <w:p>
      <w:pPr/>
      <w:r>
        <w:rPr>
          <w:lang w:val="hi_IN" w:bidi="hi_IN"/>
        </w:rPr>
      </w:r>
      <w:r>
        <w:rPr>
          <w:lang w:val="hi_IN" w:bidi="hi_IN"/>
        </w:rPr>
        <w:t>यदि सम्भव हो, तो 3 यूहन्ना पद 9 से 10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3 यूहन्ना के पद 9 से 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 xml:space="preserve">यूहन्ना बहुत खुश था कि गयुस विश्वास कर रहा था और सही काम कर रहा था। पत्र के इस भाग में, हम दियुत्रिफेस नाम के एक व्यक्ति से मिलते हैं। यूहन्ना दियुत्रिफेस से बिल्कुल भी खुश नहीं हैं! ऐसा लगता है कि दियुत्रेफेस एक विशेष कलीसिया का सदस्य था। दियुत्रेफेस का अपनी कलीसिया के लोगों पर बहुत प्रभाव था। शायद दियुत्रेफेस कलीसिया का अगुवा था, या कम से कम, वह इस कलीसिया का अगुवा बनना </w:t>
      </w:r>
      <w:r>
        <w:rPr>
          <w:b/>
          <w:lang w:val="hi_IN" w:bidi="hi_IN"/>
        </w:rPr>
        <w:t>चाहता था</w:t>
      </w:r>
      <w:r>
        <w:rPr>
          <w:lang w:val="hi_IN" w:bidi="hi_IN"/>
        </w:rPr>
        <w:t>।</w:t>
      </w:r>
    </w:p>
    <w:p>
      <w:pPr/>
      <w:r>
        <w:rPr>
          <w:lang w:val="hi_IN" w:bidi="hi_IN"/>
        </w:rPr>
      </w:r>
      <w:r>
        <w:rPr>
          <w:lang w:val="hi_IN" w:bidi="hi_IN"/>
        </w:rPr>
        <w:t>यूहन्ना कहता है कि यूहन्ना ने इस विशेष कलीसिया को एक पत्र लिखा था। यूहन्ना यह नहीं कहता कि उसने उस पत्र में क्या लिखा था। यह पूरी तरह संभव है कि यूहन्ना ने यह पत्र कुछ यात्रा करने वाले प्रचारकों के हाथ भेजा था, और पत्र में यूहन्ना ने इस कलीसिया के लोगों से इन यात्रा करने वाले प्रचारकों का स्वागत करने, उन्हें अपने घर में ठहराने और किसी भी प्रकार से उनकी सहायता करने के लिए कहा था।</w:t>
      </w:r>
    </w:p>
    <w:p>
      <w:pPr/>
      <w:r>
        <w:rPr>
          <w:lang w:val="hi_IN" w:bidi="hi_IN"/>
        </w:rPr>
      </w:r>
      <w:r>
        <w:rPr>
          <w:lang w:val="hi_IN" w:bidi="hi_IN"/>
        </w:rPr>
        <w:t>लेकिन दियुत्रिफेस यूहन्ना की बात नहीं सुनना चाहता था। दियुत्रिफेस वह नहीं करना चाहता था जो यूहन्ना ने उससे यूहन्ना के पत्र में करने के लिए कहा था।</w:t>
      </w:r>
    </w:p>
    <w:p>
      <w:pPr/>
      <w:r>
        <w:rPr>
          <w:lang w:val="hi_IN" w:bidi="hi_IN"/>
        </w:rPr>
      </w:r>
      <w:r>
        <w:rPr>
          <w:lang w:val="hi_IN" w:bidi="hi_IN"/>
        </w:rPr>
        <w:t>यहाँ रुकें और चर्चा करें: क्या आपकी कलीसिया में कोई ऐसा व्यक्ति है जिसका पास्टर या कलीसिया के अन्य स्थानीय अगुओं पर अधिकार हो? शायद एक बिशप, या कई कलीसियाओं का एक अगुवा? यदि यह व्यक्ति आपकी स्थानीय कलीसिया के अगुवे से कुछ करने के लिए कहे, और स्थानीय अगुवा मना कर दे, तो क्या होगा? उस अधिक अधिकार रखने वाले व्यक्ति को कैसा लगेगा? वे क्या कर सकते हैं? इस ऑडियो को यहाँ रोकें।</w:t>
      </w:r>
    </w:p>
    <w:p>
      <w:pPr/>
      <w:r>
        <w:rPr>
          <w:lang w:val="hi_IN" w:bidi="hi_IN"/>
        </w:rPr>
      </w:r>
      <w:r>
        <w:rPr>
          <w:lang w:val="hi_IN" w:bidi="hi_IN"/>
        </w:rPr>
        <w:t xml:space="preserve">शायद यूहन्ना का पत्र पहले दियुत्रिफेस के पास आया था, और दियुत्रिफेस ने वह पत्र अपनी कलीसिया के अन्य सदस्यों के साथ साझा नहीं किया। या, कलीसिया के सभी लोगों ने यह पत्र </w:t>
      </w:r>
      <w:r>
        <w:rPr>
          <w:b/>
          <w:lang w:val="hi_IN" w:bidi="hi_IN"/>
        </w:rPr>
        <w:t>सुना तो था</w:t>
      </w:r>
      <w:r>
        <w:rPr>
          <w:lang w:val="hi_IN" w:bidi="hi_IN"/>
        </w:rPr>
        <w:t xml:space="preserve">, परन्तु दियुत्रेफेस ने लोगों को आश्वस्त किया कि उन्हें यूहन्ना की बात नहीं सुननी चाहिए। ऐसा प्रतीत होता है कि कुछ लोग दियुत्रिफेस से असहमत थे। ये लोग यूहन्ना की बात सुनना </w:t>
      </w:r>
      <w:r>
        <w:rPr>
          <w:b/>
          <w:lang w:val="hi_IN" w:bidi="hi_IN"/>
        </w:rPr>
        <w:t>ज़रूर चाहते थे</w:t>
      </w:r>
      <w:r>
        <w:rPr>
          <w:lang w:val="hi_IN" w:bidi="hi_IN"/>
        </w:rPr>
        <w:t>। ये लोग उन यात्रा करने वाले प्रचारकों का अतिथि-सत्कार करना चाहते थे जो यूहन्ना की ओर से आए थे। लेकिन दियुत्रेफेस ने लोगों को ऐसा नहीं करने दिया। ऐसा प्रतीत होता है कि दियुत्रेफेस के पास अपनी कलीसिया में बहुत शक्ति थी। दियुत्रेफेस हर चीज़ पर नियंत्रण रखना चाहता था।</w:t>
      </w:r>
    </w:p>
    <w:p>
      <w:pPr/>
      <w:r>
        <w:rPr>
          <w:lang w:val="hi_IN" w:bidi="hi_IN"/>
        </w:rPr>
      </w:r>
      <w:r>
        <w:rPr>
          <w:lang w:val="hi_IN" w:bidi="hi_IN"/>
        </w:rPr>
        <w:t>यहाँ रुकें और चर्चा करें: क्या आप कुछ शक्तिशाली लोगों के बारे में कोई कहानी बता सकते हैं जिनका अन्य विश्वासियों पर बहुत प्रभाव है? क्या होगा यदि कलीसिया में कोई व्यक्ति ऐसे किसी शक्तिशाली व्यक्ति से असहमत हो जाए? इस ऑडियो को यहाँ रोकें।</w:t>
      </w:r>
    </w:p>
    <w:p>
      <w:pPr/>
      <w:r>
        <w:rPr>
          <w:lang w:val="hi_IN" w:bidi="hi_IN"/>
        </w:rPr>
      </w:r>
      <w:r>
        <w:rPr>
          <w:lang w:val="hi_IN" w:bidi="hi_IN"/>
        </w:rPr>
        <w:t>दियुत्रेफेस ने अपनी कलीसिया के लोगों से यूहन्ना के विषय में झूठ बोला। दियुत्रेफेस ने कुछ लोगों को कलीसिया से निकाल भी दिया। इसका अर्थ है कि दियुत्रेफेस ने इन लोगों को उनकी सभाओं में आते रहने की अनुमति नहीं दी। दियुत्रिफेस ने इन लोगों को विश्वासियों के अपने समुदाय का भाग बने रहने की अनुमति नहीं दी। दियुत्रेफेस ने इन लोगों को कलीसिया से निकाल दिया क्योंकि ये लोग यूहन्ना की ओर से आए यात्रा करने वाले प्रचारकों का अतिथि-सत्कार करना चाहते थे। दियुत्रेफेस ने न तो यूहन्ना के प्रति, न यात्रा करने वाले उपदेशकों के प्रति, और न ही अपनी कलीसिया के लोगों के प्रति प्रेम प्रदर्शित किया।</w:t>
      </w:r>
    </w:p>
    <w:p>
      <w:pPr/>
      <w:r>
        <w:rPr>
          <w:lang w:val="hi_IN" w:bidi="hi_IN"/>
        </w:rPr>
      </w:r>
      <w:r>
        <w:rPr>
          <w:lang w:val="hi_IN" w:bidi="hi_IN"/>
        </w:rPr>
        <w:t>यह अवश्य ही बहुत दुखद परिस्थिति रही होगी! जो लोग विश्वासी बन गए थे, वे शायद विश्वासी बनते समय पहले ही कष्ट सहन कर चुके थे। इन लोगों ने शायद विश्वासी बनने पर अपना परिवार और अपना समुदाय खो दिया होगा। कलीसिया इन लोगों का नया परिवार और उनका नया समुदाय बन गई। लेकिन अब इस नए समुदाय के भीतर ही मतभेद है! क्या आप कल्पना कर सकते हैं कि यह स्थिति उनके लिए कितनी कठिन रही होगी?</w:t>
      </w:r>
    </w:p>
    <w:p>
      <w:pPr/>
      <w:r>
        <w:rPr>
          <w:lang w:val="hi_IN" w:bidi="hi_IN"/>
        </w:rPr>
      </w:r>
      <w:r>
        <w:rPr>
          <w:lang w:val="hi_IN" w:bidi="hi_IN"/>
        </w:rPr>
        <w:t>यहाँ रुकें और चर्चा करें: क्या आप कलीसिया में हुए किसी ऐसे दर्दनाक मतभेद के विषय में कोई कहानी सुना सकते हैं जिसके कारण कलीसिया विभाजित हो गई? इस ऑडियो को यहाँ रोकें।</w:t>
      </w:r>
    </w:p>
    <w:p>
      <w:pPr/>
      <w:r>
        <w:rPr>
          <w:lang w:val="hi_IN" w:bidi="hi_IN"/>
        </w:rPr>
      </w:r>
      <w:r>
        <w:rPr>
          <w:lang w:val="hi_IN" w:bidi="hi_IN"/>
        </w:rPr>
        <w:t>दुर्भाग्य से, आप में से कुछ लोगों के पास सुनाने के लिए शायद कोई दर्दनाक कहानी थी। आज भी कलीसियाओं में मतभेद होते हैं। इसीलिए यह बहुत महत्वपूर्ण है कि हम यीशु की इस आज्ञा को सुनते रहें कि हमें एक-दूसरे से प्रेम करना चाहिए! यदि आपके पास बताने के लिए कोई दर्दनाक कहानी नहीं है, तो आइए हम इसके लिए परमेश्वर की स्तुति करें!</w:t>
      </w:r>
    </w:p>
    <w:p>
      <w:pPr/>
      <w:r>
        <w:rPr>
          <w:lang w:val="hi_IN" w:bidi="hi_IN"/>
        </w:rPr>
      </w:r>
      <w:r>
        <w:rPr>
          <w:lang w:val="hi_IN" w:bidi="hi_IN"/>
        </w:rPr>
        <w:t>यहाँ रुकें और यह गतिविधि करें: आइए हम अपनी कलीसिया और पूरे संसार की कलीसियाओं में एकता के लिए मिलकर प्रार्थना करें। आइए हम प्रार्थना करें कि हम सब यीशु की आज्ञा मानें और एक-दूसरे से प्रेम करें। आइए हम उन कलीसियाओं के लिए परमेश्वर का धन्यवाद करें जहाँ लोग वास्तव में एक-दूसरे से प्रेम करते हैं!</w:t>
      </w:r>
      <w:r>
        <w:rPr>
          <w:lang w:val="hi_IN" w:bidi="hi_IN"/>
        </w:rPr>
      </w:r>
    </w:p>
    <w:p>
      <w:pPr>
        <w:pStyle w:val="Heading3"/>
      </w:pPr>
      <w:r>
        <w:rPr>
          <w:lang w:val="hi_IN" w:bidi="hi_IN"/>
        </w:rPr>
        <w:t>घटनाओं को समझाना</w:t>
      </w:r>
    </w:p>
    <w:p>
      <w:pPr/>
      <w:r>
        <w:rPr>
          <w:lang w:val="hi_IN" w:bidi="hi_IN"/>
        </w:rPr>
      </w:r>
      <w:r>
        <w:rPr>
          <w:lang w:val="hi_IN" w:bidi="hi_IN"/>
        </w:rPr>
        <w:t>3 यूहन्ना के पद 9 से 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एक हिस्सा है। इस भाग में, यूहन्ना इस बारे में बात करता है कि दियुत्रेफेस ने क्या किया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इस पत्र का लेखक, जो अपने आप को "प्राचीन" कहता है</w:t>
      </w:r>
    </w:p>
    <w:p>
      <w:pPr>
        <w:pStyle w:val="ListBullet"/>
        <w:spacing w:line="240" w:lineRule="auto"/>
        <w:ind w:left="720"/>
      </w:pPr>
      <w:r>
        <w:rPr>
          <w:lang w:val="hi_IN" w:bidi="hi_IN"/>
        </w:rPr>
      </w:r>
      <w:r>
        <w:rPr>
          <w:lang w:val="hi_IN" w:bidi="hi_IN"/>
        </w:rPr>
        <w:t>गयुस</w:t>
      </w:r>
    </w:p>
    <w:p>
      <w:pPr>
        <w:pStyle w:val="ListBullet"/>
        <w:spacing w:line="240" w:lineRule="auto"/>
        <w:ind w:left="720"/>
      </w:pPr>
      <w:r>
        <w:rPr>
          <w:lang w:val="hi_IN" w:bidi="hi_IN"/>
        </w:rPr>
      </w:r>
      <w:r>
        <w:rPr>
          <w:lang w:val="hi_IN" w:bidi="hi_IN"/>
        </w:rPr>
        <w:t>कुछ यात्रा करने वाले प्रचारक</w:t>
      </w:r>
    </w:p>
    <w:p>
      <w:pPr>
        <w:pStyle w:val="ListBullet"/>
        <w:spacing w:line="240" w:lineRule="auto"/>
        <w:ind w:left="720"/>
      </w:pPr>
      <w:r>
        <w:rPr>
          <w:lang w:val="hi_IN" w:bidi="hi_IN"/>
        </w:rPr>
      </w:r>
      <w:r>
        <w:rPr>
          <w:lang w:val="hi_IN" w:bidi="hi_IN"/>
        </w:rPr>
        <w:t>दियुत्रेफेस</w:t>
      </w:r>
    </w:p>
    <w:p>
      <w:pPr>
        <w:pStyle w:val="ListBullet"/>
        <w:spacing w:line="240" w:lineRule="auto"/>
        <w:ind w:left="720"/>
      </w:pPr>
      <w:r>
        <w:rPr>
          <w:lang w:val="hi_IN" w:bidi="hi_IN"/>
        </w:rPr>
      </w:r>
      <w:r>
        <w:rPr>
          <w:lang w:val="hi_IN" w:bidi="hi_IN"/>
        </w:rPr>
        <w:t>और दियुत्रेफेस की कलीसिया के लोग</w:t>
      </w:r>
    </w:p>
    <w:p>
      <w:pPr/>
      <w:r>
        <w:rPr>
          <w:lang w:val="hi_IN" w:bidi="hi_IN"/>
        </w:rPr>
      </w:r>
      <w:r>
        <w:rPr>
          <w:lang w:val="hi_IN" w:bidi="hi_IN"/>
        </w:rPr>
        <w:t>यूहन्ना कहता है कि उसने कलीसिया को कुछ लिखा था। इसका अर्थ है कि यूहन्ना ने उस चर्च के लोगों को एक पत्र लिखा, जिससे दियुत्रेफेस जुड़ा हुआ था।</w:t>
      </w:r>
    </w:p>
    <w:p>
      <w:pPr/>
      <w:r>
        <w:rPr>
          <w:lang w:val="hi_IN" w:bidi="hi_IN"/>
        </w:rPr>
      </w:r>
      <w:r>
        <w:rPr>
          <w:lang w:val="hi_IN" w:bidi="hi_IN"/>
        </w:rPr>
        <w:t>दियुत्रिफेस यूहन्ना की बात नहीं सुनना चाहता था। दियुत्रेफेस इस बात को स्वीकार नहीं करता कि यूहन्ना का उस पर और उसकी कलीसिया पर अधिकार है। दियुत्रिफेस सोचता है कि वह स्वयं बहुत महत्वपूर्ण है। दियुत्रिफेस ऐसा व्यवहार करता है मानो वह कलीसिया का अगुवा हो।</w:t>
      </w:r>
    </w:p>
    <w:p>
      <w:pPr/>
      <w:r>
        <w:rPr>
          <w:lang w:val="hi_IN" w:bidi="hi_IN"/>
        </w:rPr>
      </w:r>
      <w:r>
        <w:rPr>
          <w:lang w:val="hi_IN" w:bidi="hi_IN"/>
        </w:rPr>
        <w:t>यूहन्ना गयुस से कहता है कि वह, यानि यूहन्ना, आएगा और लोगों को बताएगा कि दियुत्रिफेस ने क्या किया है। यूहन्ना शायद यह अर्थ है कि यूहन्ना गयुस की कलीसिया के लोगों को ये बातें बताएगा। यदि गयुस की कलीसिया दियुत्रिफेस की कलीसिया के पास है, तो गयुस की कलीसिया के लोगों को दियुत्रिफेस के विरुद्ध सचेत करना महत्वपूर्ण हो सकता है।</w:t>
      </w:r>
    </w:p>
    <w:p>
      <w:pPr/>
      <w:r>
        <w:rPr>
          <w:lang w:val="hi_IN" w:bidi="hi_IN"/>
        </w:rPr>
      </w:r>
      <w:r>
        <w:rPr>
          <w:lang w:val="hi_IN" w:bidi="hi_IN"/>
        </w:rPr>
        <w:t>हमने पहले उल्लेख किया था कि कुछ विद्वान सोचते हैं कि गयुस शायद उसी कलीसिया का सदस्य रहा होगा जिसका दियुत्रिफेस था। लेकिन किसी प्रकार, गयुस अब तक इस मतभेद से दूर रहा था; शायद इसलिए क्योंकि वह काफी दूर रहता था। यदि ऐसा है, तो यूहन्ना का यह अर्थ हो सकता है कि जब यूहन्ना आएगा, तो वह दियुत्रिफेस की कलीसिया के लोगों को बताएगा कि दियुत्रिफेस ने क्या किया था। शायद कलीसिया में हर कोई नहीं जानता था कि क्या हुआ था। या, शायद यूहन्ना यह आशा करता है कि जब वह कलीसिया के लोगों से बात करेगा, तो जिन लोगों ने दियुत्रिफेस का पक्ष चुना था, वे यह देखेंगे कि दियुत्रिफेस गलत था, और वे फिर से यूहन्ना के अधिकार को स्वीकार करेंगे।</w:t>
      </w:r>
    </w:p>
    <w:p>
      <w:pPr/>
      <w:r>
        <w:rPr>
          <w:lang w:val="hi_IN" w:bidi="hi_IN"/>
        </w:rPr>
      </w:r>
      <w:r>
        <w:rPr>
          <w:lang w:val="hi_IN" w:bidi="hi_IN"/>
        </w:rPr>
        <w:t>दियुत्रिफेस ने यूहन्ना के बारे में झूठ बोला था। हम नहीं जानते कि दियुत्रिफेस ने यूहन्ना के बारे में क्या कहा था। दियुत्रेफेस ने यूहन्ना के विषय में झूठ बोला, ताकि दूसरे लोग यूहन्ना का आदर करना छोड़ दें। लेकिन यूहन्ना कहता है कि ये झूठ दुष्टतापूर्ण हैं और वे बकवास हैं। यह ऐसा है मानो दियुत्रिफेस केवल बकवाद कर रहा था।</w:t>
      </w:r>
    </w:p>
    <w:p>
      <w:pPr/>
      <w:r>
        <w:rPr>
          <w:lang w:val="hi_IN" w:bidi="hi_IN"/>
        </w:rPr>
      </w:r>
      <w:r>
        <w:rPr>
          <w:lang w:val="hi_IN" w:bidi="hi_IN"/>
        </w:rPr>
        <w:t>यहाँ रुकें और चर्चा करें: क्या आप कोई कहानी बता सकते हैं कि कैसे किसी ने किसी और के बारे में झूठ बोला और उस व्यक्ति के संबंधों को नुकसान पहुँचाया? अन्य लोगों के विषय में झूठ बोलने वाले किसी व्यक्ति के बारे में बात करने के तरीके पर ध्यान दें। इस ऑडियो को यहाँ रोकें।</w:t>
      </w:r>
    </w:p>
    <w:p>
      <w:pPr/>
      <w:r>
        <w:rPr>
          <w:lang w:val="hi_IN" w:bidi="hi_IN"/>
        </w:rPr>
      </w:r>
      <w:r>
        <w:rPr>
          <w:lang w:val="hi_IN" w:bidi="hi_IN"/>
        </w:rPr>
        <w:t>दियुत्रिफेस ने यूहन्ना के बारे में सिर्फ झूठ ही नहीं बोला। दियुत्रिफेस ने अन्य ऐसे काम किए जो इससे भी अधिक बुरे थे। दियुत्रिफेस ने यात्रा करने वाले शिक्षकों का अतिथि-सत्कार नहीं किया। दियुत्रिफेस ने कलीसिया के अन्य लोगों को यात्रा करने वाले शिक्षकों की सहायता करने की अनुमति नहीं दी। और जब कुछ लोग वास्तव में यात्रा करने वाले शिक्षकों की सहायता करना चाहते थे, तो दियुत्रिफेस ने इन लोगों को कलीसिया में आने से रोक दिया। दियुत्रिफेस ने उन लोगों को अपनी कलीसिया का भाग नहीं रहने दिया जो यात्रा करने वाले प्रचारकों की सहायता करना चाहते थे।</w:t>
      </w:r>
    </w:p>
    <w:p>
      <w:pPr/>
      <w:r>
        <w:rPr>
          <w:lang w:val="hi_IN" w:bidi="hi_IN"/>
        </w:rPr>
      </w:r>
      <w:r>
        <w:rPr>
          <w:lang w:val="hi_IN" w:bidi="hi_IN"/>
        </w:rPr>
        <w:t>यहाँ रुकें और चर्चा करें: क्या आप किसी ऐसे व्यक्ति के बारे में कोई कहानी बता सकते हैं जो अब किसी समुदाय का हिस्सा नहीं हो सकता? इस बात ने उनके जीवन को किस प्रकार प्रभावित किया? इस ऑडियो को यहाँ रोकें।</w:t>
      </w:r>
    </w:p>
    <w:p>
      <w:pPr/>
      <w:r>
        <w:rPr>
          <w:lang w:val="hi_IN" w:bidi="hi_IN"/>
        </w:rPr>
      </w:r>
      <w:r>
        <w:rPr>
          <w:lang w:val="hi_IN" w:bidi="hi_IN"/>
        </w:rPr>
        <w:t>यहाँ रुकें और यह गतिविधि करें: अभिनय द्वारा दिखाएँ कि कुछ यात्रा करने वाले उपदेशक यूहन्ना का पत्र लेकर दियुत्रिफेस के पास आते हैं। ये प्रचारक उम्मीद करते हैं कि दियुत्रिफेस उनका स्वागत करेगा और उन्हें कलीसिया में बोलने देगा। यह अभिनय करें कि दियुत्रिफेस पत्र पढ़ता है, परन्तु वह वह काम नहीं करना चाहता जो यूहन्ना ने करने को कहा है। यह अभिनय करें कि दियुत्रिफेस की कलीसिया के अन्य लोग यात्रा करने वाले प्रचारकों की सहायता करना चाहते हैं, परन्तु दियुत्रिफेस उन्हें ऐसा करने की अनुमति नहीं देता है। यह अभिनय करें कि दियुत्रिफेस फिर उन लोगों को विश्वासियों के समुदाय से बाहर कर देता है। आप यह अभिनय भी कर सकते हैं कि इस पूरे समय, यात्रा करने वाले प्रचारकों के पास रहने के लिए कोई स्थान नहीं है! प्रचारक यूहन्ना के पास वापस जाते हैं और यूहन्ना को बताते हैं कि क्या हुआ था। यह अभिनय करें कि यूहन्ना ने कैसे उत्तर दिया होगा। इस ऑडियो को यहाँ रोकें।</w:t>
      </w:r>
    </w:p>
    <w:p>
      <w:pPr/>
      <w:r>
        <w:rPr>
          <w:lang w:val="hi_IN" w:bidi="hi_IN"/>
        </w:rPr>
      </w:r>
      <w:r>
        <w:rPr>
          <w:lang w:val="hi_IN" w:bidi="hi_IN"/>
        </w:rPr>
        <w:t>दियुत्रिफेस कुछ लोगों को अपनी कलीसिया से निकाल देता है। इसका मतलब है कि दियुत्रिफेस इन लोगों को दूसरे विश्वासियों के साथ मिलकर आगे आराधना करने की अनुमति नहीं देता है। ये लोग विश्वासियों के समुदाय का हिस्सा नहीं रह सकते।</w:t>
      </w:r>
    </w:p>
    <w:p>
      <w:pPr/>
      <w:r>
        <w:rPr>
          <w:lang w:val="hi_IN" w:bidi="hi_IN"/>
        </w:rPr>
      </w:r>
      <w:r>
        <w:rPr>
          <w:lang w:val="hi_IN" w:bidi="hi_IN"/>
        </w:rPr>
        <w:t>यहाँ रुकें और चर्चा करें: क्या आप उन लोगों के बारे में कोई कहानी बता सकते हैं जिन्हें अगुवों ने कलीसिया से निकाल दिया था? इस ऑडियो को यहाँ रोकें।</w:t>
      </w:r>
    </w:p>
    <w:p>
      <w:pPr/>
      <w:r>
        <w:rPr>
          <w:lang w:val="hi_IN" w:bidi="hi_IN"/>
        </w:rPr>
      </w:r>
      <w:r>
        <w:rPr>
          <w:lang w:val="hi_IN" w:bidi="hi_IN"/>
        </w:rPr>
        <w:t>यहाँ रुकें और चर्चा करें कि आप अपनी भाषा में कैसे कहेंगे कि दियुत्रिफेस कुछ लोगों को कलीसिया से निष्कासित करता है, या बाहर निकाल देता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3 यूहन्ना पद 9–10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इस पत्र का लेखक, जो अपने आप को "प्राचीन" कहता है</w:t>
      </w:r>
    </w:p>
    <w:p>
      <w:pPr>
        <w:pStyle w:val="ListBullet"/>
        <w:spacing w:line="240" w:lineRule="auto"/>
        <w:ind w:left="720"/>
      </w:pPr>
      <w:r>
        <w:rPr>
          <w:lang w:val="hi_IN" w:bidi="hi_IN"/>
        </w:rPr>
      </w:r>
      <w:r>
        <w:rPr>
          <w:lang w:val="hi_IN" w:bidi="hi_IN"/>
        </w:rPr>
        <w:t>गयुस</w:t>
      </w:r>
    </w:p>
    <w:p>
      <w:pPr>
        <w:pStyle w:val="ListBullet"/>
        <w:spacing w:line="240" w:lineRule="auto"/>
        <w:ind w:left="720"/>
      </w:pPr>
      <w:r>
        <w:rPr>
          <w:lang w:val="hi_IN" w:bidi="hi_IN"/>
        </w:rPr>
      </w:r>
      <w:r>
        <w:rPr>
          <w:lang w:val="hi_IN" w:bidi="hi_IN"/>
        </w:rPr>
        <w:t>कुछ यात्रा करने वाले प्रचारक</w:t>
      </w:r>
    </w:p>
    <w:p>
      <w:pPr>
        <w:pStyle w:val="ListBullet"/>
        <w:spacing w:line="240" w:lineRule="auto"/>
        <w:ind w:left="720"/>
      </w:pPr>
      <w:r>
        <w:rPr>
          <w:lang w:val="hi_IN" w:bidi="hi_IN"/>
        </w:rPr>
      </w:r>
      <w:r>
        <w:rPr>
          <w:lang w:val="hi_IN" w:bidi="hi_IN"/>
        </w:rPr>
        <w:t>दियुत्रेफेस</w:t>
      </w:r>
    </w:p>
    <w:p>
      <w:pPr>
        <w:pStyle w:val="ListBullet"/>
        <w:spacing w:line="240" w:lineRule="auto"/>
        <w:ind w:left="720"/>
      </w:pPr>
      <w:r>
        <w:rPr>
          <w:lang w:val="hi_IN" w:bidi="hi_IN"/>
        </w:rPr>
      </w:r>
      <w:r>
        <w:rPr>
          <w:lang w:val="hi_IN" w:bidi="hi_IN"/>
        </w:rPr>
        <w:t>और दियुत्रेफेस की कलीसिया के लोग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यूहन्ना कुछ इस तरह से कहता है:</w:t>
      </w:r>
    </w:p>
    <w:p>
      <w:pPr/>
      <w:r>
        <w:rPr>
          <w:lang w:val="hi_IN" w:bidi="hi_IN"/>
        </w:rPr>
      </w:r>
      <w:r>
        <w:rPr>
          <w:lang w:val="hi_IN" w:bidi="hi_IN"/>
        </w:rPr>
        <w:t>"इसलिए, प्रिय गयुस, आप अच्छा काम कर रहे हैं! लेकिन दुर्भाग्यवश, दियुत्रिफेस नहीं! मैंने दियुत्रिफेस की कलीसिया को एक पत्र लिखा था, परन्तु वह मेरी बात नहीं सुनना चाहता है। दियुत्रिफेस ऐसा व्यवहार करता है मानो वह स्वामी हो। जब मैं आऊँगा, तो मैं कलीसिया के लोगों को बताऊँगा कि दियुत्रिफेस ने क्या किया है। मैं लोगों को बताऊँगा कि दियुत्रिफेस मेरे बारे में गलत और बुरी बातें फैला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गयुस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कुछ इस तरह से कहता है:</w:t>
      </w:r>
    </w:p>
    <w:p>
      <w:pPr/>
      <w:r>
        <w:rPr>
          <w:lang w:val="hi_IN" w:bidi="hi_IN"/>
        </w:rPr>
      </w:r>
      <w:r>
        <w:rPr>
          <w:lang w:val="hi_IN" w:bidi="hi_IN"/>
        </w:rPr>
        <w:t>"और इससे भी महत्वपूर्ण बात यह है कि दियुत्रिफेस यात्रा करने वाले शिक्षकों को अपने घर में रहने की अनुमति नहीं देता है। और यदि उसकी कलीसिया के कुछ विश्वासी इन यात्रा करने वाले शिक्षकों को अपने घरों में ठहराना चाहते हैं, तो दियुत्रिफेस उन्हें ऐसा करने से रोकता है। दियुत्रिफेस तो इन विश्वासियों को अपनी कलीसिया से बाहर निकाल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गयुस की भूमिका निभाने वाले व्यक्ति से पूछें, "आप क्या सोच रहे हैं?" वह व्यक्ति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3 यूहन्ना के पद 9 से 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यूहन्ना कहता है कि उसने कलीसिया के लिए कुछ लिखा था। इसका मतलब शायद यह है कि यूहन्ना ने विश्वासियों के उस समूह को पत्र लिखा, जिन्होंने मिलकर वह कलीसिया बनाई थी जिससे दियुत्रिफेस जुड़ा हुआ था। बाइबल में, "कलीसिया" शब्द हमेशा विश्वासियों के एक समूह को दर्शाता है, और कभी भी किसी इमारत को नहीं दर्शाता है। कभी-कभी कलीसिया शब्द एक निश्चित स्थान के विश्वासियों के समूह को दर्शाता है। कभी-कभी कलीसिया शब्द संसार के सभी विश्वासियों को एक साथ दर्शाता है। इस पत्र में, यूहन्ना कलीसिया शब्द का उपयोग एक निश्चित स्थान के विश्वासियों के समूह को दर्शाने के लिए करता है।</w:t>
      </w:r>
    </w:p>
    <w:p>
      <w:pPr/>
      <w:r>
        <w:rPr>
          <w:lang w:val="hi_IN" w:bidi="hi_IN"/>
        </w:rPr>
      </w:r>
      <w:r>
        <w:rPr>
          <w:lang w:val="hi_IN" w:bidi="hi_IN"/>
        </w:rPr>
        <w:t xml:space="preserve">यहाँ रुकें और चर्चा करें कि आप </w:t>
      </w:r>
      <w:r>
        <w:rPr>
          <w:b/>
          <w:lang w:val="hi_IN" w:bidi="hi_IN"/>
        </w:rPr>
        <w:t>कलीसिया</w:t>
      </w:r>
      <w:r>
        <w:rPr>
          <w:lang w:val="hi_IN" w:bidi="hi_IN"/>
        </w:rPr>
        <w:t xml:space="preserve"> के लिए किस शब्द या वाक्यांश का उपयोग करेंगे। कलीसिया शब्द मुख्य शब्दावली में है। </w:t>
      </w:r>
      <w:r>
        <w:rPr>
          <w:b/>
          <w:lang w:val="hi_IN" w:bidi="hi_IN"/>
        </w:rPr>
        <w:t>विश्वासियों</w:t>
      </w:r>
      <w:r>
        <w:rPr>
          <w:lang w:val="hi_IN" w:bidi="hi_IN"/>
        </w:rPr>
        <w:t xml:space="preserve"> शब्द मुख्य शब्दावली में भी है। उसी शब्द या वाक्यांश का उपयोग करें जिसका उपयोग आपने बाइबल की अन्य पुस्तकों में किया है। इस ऑडियो को यहाँ रोकें।</w:t>
      </w:r>
    </w:p>
    <w:p>
      <w:pPr/>
      <w:r>
        <w:rPr>
          <w:lang w:val="hi_IN" w:bidi="hi_IN"/>
        </w:rPr>
      </w:r>
      <w:r>
        <w:rPr>
          <w:lang w:val="hi_IN" w:bidi="hi_IN"/>
        </w:rPr>
        <w:t xml:space="preserve">यूहन्ना कहता है कि "यदि" वह आएगा, तो वह लोगों को बताएगा कि दियुत्रिफेस ने क्या किया है। यह स्पष्ट नहीं है कि यूहन्ना के कहने का मतलब यह है कि वह </w:t>
      </w:r>
      <w:r>
        <w:rPr>
          <w:b/>
          <w:lang w:val="hi_IN" w:bidi="hi_IN"/>
        </w:rPr>
        <w:t>निश्चित रूप से</w:t>
      </w:r>
      <w:r>
        <w:rPr>
          <w:lang w:val="hi_IN" w:bidi="hi_IN"/>
        </w:rPr>
        <w:t xml:space="preserve"> आएगा या वह आ </w:t>
      </w:r>
      <w:r>
        <w:rPr>
          <w:b/>
          <w:lang w:val="hi_IN" w:bidi="hi_IN"/>
        </w:rPr>
        <w:t>सकता है</w:t>
      </w:r>
      <w:r>
        <w:rPr>
          <w:lang w:val="hi_IN" w:bidi="hi_IN"/>
        </w:rPr>
        <w:t>। अलग-अलग अनुवाद यहाँ अलग-अलग विकल्प चुनते हैं।</w:t>
      </w:r>
    </w:p>
    <w:p>
      <w:pPr/>
      <w:r>
        <w:rPr>
          <w:lang w:val="hi_IN" w:bidi="hi_IN"/>
        </w:rPr>
      </w:r>
      <w:r>
        <w:rPr>
          <w:lang w:val="hi_IN" w:bidi="hi_IN"/>
        </w:rPr>
        <w:t xml:space="preserve">दियुत्रिफेस </w:t>
      </w:r>
      <w:r>
        <w:rPr>
          <w:b/>
          <w:lang w:val="hi_IN" w:bidi="hi_IN"/>
        </w:rPr>
        <w:t>भाइयों</w:t>
      </w:r>
      <w:r>
        <w:rPr>
          <w:lang w:val="hi_IN" w:bidi="hi_IN"/>
        </w:rPr>
        <w:t xml:space="preserve"> का स्वागत करने से इनकार कर देता है। "भाइयों" शब्द विश्वासियों की ओर संकेत करता है, और शायद विशेष रूप से, यात्रा करने वाले प्रचारकों की ओर। भाइयों या विश्वासियों के लिए उसी शब्द या वाक्यांश का उपयोग करें जिसका उपयोग आपने पिछले भाग में किया है। दियुत्रिफेस उनका "स्वागत" नहीं करना चाहता है, इसका अर्थ है कि वह उन्हें अपने घर में रहने की अनुमति नहीं देता है और उन्हें अपनी कलीसिया में बोलने की अनुमति नहीं देता है।</w:t>
      </w:r>
    </w:p>
    <w:p>
      <w:pPr/>
      <w:r>
        <w:rPr>
          <w:lang w:val="hi_IN" w:bidi="hi_IN"/>
        </w:rPr>
      </w:r>
      <w:r>
        <w:rPr>
          <w:lang w:val="hi_IN" w:bidi="hi_IN"/>
        </w:rPr>
        <w:t xml:space="preserve">यहाँ रुकें और चर्चा करें कि आप कैसे कहेंगे कि दियुत्रिफेस भाइयों का </w:t>
      </w:r>
      <w:r>
        <w:rPr>
          <w:b/>
          <w:lang w:val="hi_IN" w:bidi="hi_IN"/>
        </w:rPr>
        <w:t>स्वागत</w:t>
      </w:r>
      <w:r>
        <w:rPr>
          <w:lang w:val="hi_IN" w:bidi="hi_IN"/>
        </w:rPr>
        <w:t xml:space="preserve"> नहीं करना चाहता है। इस ऑडियो को यहाँ रोकें।</w:t>
      </w:r>
    </w:p>
    <w:p>
      <w:pPr/>
      <w:r>
        <w:rPr>
          <w:lang w:val="hi_IN" w:bidi="hi_IN"/>
        </w:rPr>
      </w:r>
      <w:r>
        <w:rPr>
          <w:lang w:val="hi_IN" w:bidi="hi_IN"/>
        </w:rPr>
        <w:t>दियुत्रिफेस कलीसिया के उन लोगों को "निकाल देता" था जो यात्रा करने वाले प्रचारकों का अतिथि-सत्कार करना चाहते थे। इसका मतलब है कि दियुत्रिफेस इन लोगों को दूसरे विश्वासियों के साथ मिलकर आगे आराधना करने की अनुमति नहीं देता है। ये लोग विश्वासियों के समुदाय का हिस्सा नहीं रह सकते।</w:t>
      </w:r>
    </w:p>
    <w:p>
      <w:pPr/>
      <w:r>
        <w:rPr>
          <w:lang w:val="hi_IN" w:bidi="hi_IN"/>
        </w:rPr>
      </w:r>
      <w:r>
        <w:rPr>
          <w:lang w:val="hi_IN" w:bidi="hi_IN"/>
        </w:rPr>
        <w:t xml:space="preserve">यहाँ रुकें और अपने आप को याद दिलाएँ कि आप अपनी भाषा में कैसे कहेंगे कि दियुत्रिफेस ने कुछ लोगों को कलीसिया से </w:t>
      </w:r>
      <w:r>
        <w:rPr>
          <w:b/>
          <w:lang w:val="hi_IN" w:bidi="hi_IN"/>
        </w:rPr>
        <w:t>निकाल दिया था</w:t>
      </w:r>
      <w:r>
        <w:rPr>
          <w:lang w:val="hi_IN" w:bidi="hi_IN"/>
        </w:rPr>
        <w:t>।</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यह तय कर सकता है कि आपको उस भाग का किसका संस्करण सबसे अधिक पसंद है। आप यह निर्णय ले सकते हैं कि आपको समूह के एक सदस्य के द्वारा, एक भाग को बताने का तरीका पसंद आया, लेकिन आपको समूह के किसी दूसरे सदस्य के द्वारा दूसरे भाग को बताने का तरीका पसंद आया। </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3 यूहन्ना 1:11–15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3 यूहन्ना पद 11 से 15 को सुनें और अपने मनों में रखें।</w:t>
      </w:r>
    </w:p>
    <w:p>
      <w:pPr/>
      <w:r>
        <w:rPr>
          <w:lang w:val="hi_IN" w:bidi="hi_IN"/>
        </w:rPr>
      </w:r>
      <w:r>
        <w:rPr>
          <w:lang w:val="hi_IN" w:bidi="hi_IN"/>
        </w:rPr>
        <w:t>यदि सम्भव हो, तो 3 यूहन्ना पद 11 से 15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3 यूहन्ना के पद 11 से 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यूहन्ना ने अभी-अभी गयुस को उन बुरे कामों के बारे में बताया था जो दियुत्रिफेस ने किए थे। अब, यूहन्ना गयुस को प्रोत्साहित करता है कि वह ऐसे बुरे उदाहरण का अनुसरण न करे। जो लोग अच्छे काम करते हैं, वे परमेश्वर के हैं। जो लोग बुरे काम करते हैं, उन्होंने परमेश्वर को नहीं देखा है। इसका अर्थ है कि ये लोग परमेश्वर को नहीं जानते हैं। इन लोगों का परमेश्वर के साथ अच्छा सम्बन्ध नहीं है। यूहन्ना ने 1 यूहन्ना, अपने उपदेश में भी यही बात कही थी।</w:t>
      </w:r>
    </w:p>
    <w:p>
      <w:pPr/>
      <w:r>
        <w:rPr>
          <w:lang w:val="hi_IN" w:bidi="hi_IN"/>
        </w:rPr>
      </w:r>
      <w:r>
        <w:rPr>
          <w:lang w:val="hi_IN" w:bidi="hi_IN"/>
        </w:rPr>
        <w:t>यूहन्ना अवश्य ही यहाँ दियुत्रिफेस के बारे में सोच रहा होगा। दियुत्रिफेस ने यूहन्ना की दृष्टि में बुरे काम किए हैं। इसलिए, दियुत्रिफेस वास्तव में परमेश्वर को नहीं जानता है।</w:t>
      </w:r>
    </w:p>
    <w:p>
      <w:pPr/>
      <w:r>
        <w:rPr>
          <w:lang w:val="hi_IN" w:bidi="hi_IN"/>
        </w:rPr>
      </w:r>
      <w:r>
        <w:rPr>
          <w:lang w:val="hi_IN" w:bidi="hi_IN"/>
        </w:rPr>
        <w:t>तब यूहन्ना गयुस से दिमेत्रियुस का परिचय कराता है। दिमेत्रियुस शायद वही व्यक्ति था जो गयुस के पास पत्र ला रहा था। दिमेत्रियुस शायद स्वयं एक यात्रा करने वाला प्रचारक रहा होगा। इसलिए, हम कल्पना कर सकते हैं कि दिमेत्रियुस गयुस के घर आता है, गयुस को बताता है कि वह कौन है, और गयुस को यूहन्ना का एक पत्र देता है। जब गयुस ने यूहन्ना का पत्र पढ़ लिया, तो गयुस समझ गया कि दिमेत्रियुस एक भला मनुष्य था। और गयुस समझ गया कि यूहन्ना चाहता था कि गयुस दिमेत्रियुस का अतिथि-सत्कार करे और उसकी यात्रा जारी रखने में उसकी सहायता करे।</w:t>
      </w:r>
    </w:p>
    <w:p>
      <w:pPr/>
      <w:r>
        <w:rPr>
          <w:lang w:val="hi_IN" w:bidi="hi_IN"/>
        </w:rPr>
      </w:r>
      <w:r>
        <w:rPr>
          <w:lang w:val="hi_IN" w:bidi="hi_IN"/>
        </w:rPr>
        <w:t>यूहन्ना यह कहकर अपना पत्र समाप्त करता है कि वह जल्द ही गयुस से मिलने की आशा करता है। फिर यूहन्ना और गयुस मिलकर एक अच्छी बातचीत करेंगे। फिर, यूहन्ना उन विश्वासियों की ओर से नमस्कार भेजता है जो यूहन्ना के साथ हैं। ये अवश्य ही यूहन्ना की कलीसिया के लोग रहे होंगे। और यूहन्ना गयुस से कहता है कि वह उन विश्वासियों को यूहन्ना का नमस्कार दे जो गयुस के साथ हैं।</w:t>
      </w:r>
    </w:p>
    <w:p>
      <w:pPr/>
      <w:r>
        <w:rPr>
          <w:lang w:val="hi_IN" w:bidi="hi_IN"/>
        </w:rPr>
      </w:r>
      <w:r>
        <w:rPr>
          <w:lang w:val="hi_IN" w:bidi="hi_IN"/>
        </w:rPr>
        <w:t>यह यूहन्ना के इस छोटे पत्र का अंतिम भाग है।</w:t>
      </w:r>
    </w:p>
    <w:p>
      <w:pPr/>
      <w:r>
        <w:rPr>
          <w:lang w:val="hi_IN" w:bidi="hi_IN"/>
        </w:rPr>
      </w:r>
      <w:r>
        <w:rPr>
          <w:lang w:val="hi_IN" w:bidi="hi_IN"/>
        </w:rPr>
        <w:t>यहाँ रुकें और चर्चा करें: क्या आप एक-दूसरे के साथ साझा कर सकते हैं कि यूहन्ना का यह पत्र आपको कैसा अनुभव कराता है?</w:t>
      </w:r>
      <w:r>
        <w:rPr>
          <w:lang w:val="hi_IN" w:bidi="hi_IN"/>
        </w:rPr>
      </w:r>
    </w:p>
    <w:p>
      <w:pPr>
        <w:pStyle w:val="Heading3"/>
      </w:pPr>
      <w:r>
        <w:rPr>
          <w:lang w:val="hi_IN" w:bidi="hi_IN"/>
        </w:rPr>
        <w:t>घटनाओं को समझाना</w:t>
      </w:r>
    </w:p>
    <w:p>
      <w:pPr/>
      <w:r>
        <w:rPr>
          <w:lang w:val="hi_IN" w:bidi="hi_IN"/>
        </w:rPr>
      </w:r>
      <w:r>
        <w:rPr>
          <w:lang w:val="hi_IN" w:bidi="hi_IN"/>
        </w:rPr>
        <w:t>3 यूहन्ना के पद 11 से 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यूहन्ना गयुस से कहता है कि वह उन लोगों के उदाहरण का अनुसरण न करे जो बुराई करते हैं।</w:t>
      </w:r>
    </w:p>
    <w:p>
      <w:pPr/>
      <w:r>
        <w:rPr>
          <w:lang w:val="hi_IN" w:bidi="hi_IN"/>
        </w:rPr>
      </w:r>
      <w:r>
        <w:rPr>
          <w:b/>
          <w:lang w:val="hi_IN" w:bidi="hi_IN"/>
        </w:rPr>
        <w:t>दूसरे भाग में:</w:t>
      </w:r>
      <w:r>
        <w:rPr>
          <w:lang w:val="hi_IN" w:bidi="hi_IN"/>
        </w:rPr>
        <w:t xml:space="preserve"> यूहन्ना गयुस को दिमेत्रियुस के बारे में अच्छी बातें बताता है।</w:t>
      </w:r>
    </w:p>
    <w:p>
      <w:pPr/>
      <w:r>
        <w:rPr>
          <w:lang w:val="hi_IN" w:bidi="hi_IN"/>
        </w:rPr>
      </w:r>
      <w:r>
        <w:rPr>
          <w:b/>
          <w:lang w:val="hi_IN" w:bidi="hi_IN"/>
        </w:rPr>
        <w:t>तीसरे भाग में</w:t>
      </w:r>
      <w:r>
        <w:rPr>
          <w:lang w:val="hi_IN" w:bidi="hi_IN"/>
        </w:rPr>
        <w:t>: यूहन्ना अपना पत्र समाप्त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इस पत्र का लेखक, जो अपने आप को "प्राचीन" कहता है</w:t>
      </w:r>
    </w:p>
    <w:p>
      <w:pPr>
        <w:pStyle w:val="ListBullet"/>
        <w:spacing w:line="240" w:lineRule="auto"/>
        <w:ind w:left="720"/>
      </w:pPr>
      <w:r>
        <w:rPr>
          <w:lang w:val="hi_IN" w:bidi="hi_IN"/>
        </w:rPr>
      </w:r>
      <w:r>
        <w:rPr>
          <w:lang w:val="hi_IN" w:bidi="hi_IN"/>
        </w:rPr>
        <w:t>गयुस</w:t>
      </w:r>
    </w:p>
    <w:p>
      <w:pPr>
        <w:pStyle w:val="ListBullet"/>
        <w:spacing w:line="240" w:lineRule="auto"/>
        <w:ind w:left="720"/>
      </w:pPr>
      <w:r>
        <w:rPr>
          <w:lang w:val="hi_IN" w:bidi="hi_IN"/>
        </w:rPr>
      </w:r>
      <w:r>
        <w:rPr>
          <w:lang w:val="hi_IN" w:bidi="hi_IN"/>
        </w:rPr>
        <w:t>दिमेत्रियुस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वे लोग जिन्होंने दिमेत्रियुस के बारे में अच्छी बातें कही हैं</w:t>
      </w:r>
    </w:p>
    <w:p>
      <w:pPr>
        <w:pStyle w:val="ListBullet"/>
        <w:spacing w:line="240" w:lineRule="auto"/>
        <w:ind w:left="720"/>
      </w:pPr>
      <w:r>
        <w:rPr>
          <w:lang w:val="hi_IN" w:bidi="hi_IN"/>
        </w:rPr>
      </w:r>
      <w:r>
        <w:rPr>
          <w:lang w:val="hi_IN" w:bidi="hi_IN"/>
        </w:rPr>
        <w:t>दूसरे विश्वासी जो यूहन्ना के साथ हैं</w:t>
      </w:r>
    </w:p>
    <w:p>
      <w:pPr>
        <w:pStyle w:val="ListBullet"/>
        <w:spacing w:line="240" w:lineRule="auto"/>
        <w:ind w:left="720"/>
      </w:pPr>
      <w:r>
        <w:rPr>
          <w:lang w:val="hi_IN" w:bidi="hi_IN"/>
        </w:rPr>
      </w:r>
      <w:r>
        <w:rPr>
          <w:lang w:val="hi_IN" w:bidi="hi_IN"/>
        </w:rPr>
        <w:t>और दूसरे विश्वासी जो गयुस के साथ हैं</w:t>
      </w:r>
    </w:p>
    <w:p>
      <w:pPr/>
      <w:r>
        <w:rPr>
          <w:lang w:val="hi_IN" w:bidi="hi_IN"/>
        </w:rPr>
      </w:r>
      <w:r>
        <w:rPr>
          <w:lang w:val="hi_IN" w:bidi="hi_IN"/>
        </w:rPr>
        <w:t>यूहन्ना फिर से गयुस को उस व्यक्ति के रूप में संबोधित करता है जिससे यूहन्ना प्रेम करता है। यूहन्ना गयुस से बहुत प्रेमपूर्वक बात करता है। यूहन्ना गयुस से कहता है कि वह उन लोगों के उदाहरण का अनुसरण न करे जो बुराई करते हैं। गयुस को उन लोगों के उदाहरण का अनुसरण करना चाहिए जो अच्छा करते हैं।</w:t>
      </w:r>
    </w:p>
    <w:p>
      <w:pPr/>
      <w:r>
        <w:rPr>
          <w:lang w:val="hi_IN" w:bidi="hi_IN"/>
        </w:rPr>
      </w:r>
      <w:r>
        <w:rPr>
          <w:lang w:val="hi_IN" w:bidi="hi_IN"/>
        </w:rPr>
        <w:t>यहाँ रुकें और यह गतिविधि करें: किसी ऐसे संकेत के बारे में सोचें जिसका अर्थ है अच्छे काम करना। एक और संकेत के बारे में सोचें जिसका अर्थ है गलत काम करना। अगुवा होने के लिए एक व्यक्ति को चुनें। यह व्यक्ति लगातार इशारे करता रहेगा। कभी-कभी वह संकेत करेगा जिसका अर्थ है अच्छे काम करना, और कभी-कभी वह संकेत करेगा जिसका अर्थ है बुरे काम करना। अन्य लोगों को वही दोहराना चाहिए जो अगुवा करता है, परंतु केवल तब जब अगुवा वह संकेत करे जिसका अर्थ भले कार्य करना है। इस ऑडियो को यहाँ रोकें।</w:t>
      </w:r>
    </w:p>
    <w:p>
      <w:pPr/>
      <w:r>
        <w:rPr>
          <w:lang w:val="hi_IN" w:bidi="hi_IN"/>
        </w:rPr>
      </w:r>
      <w:r>
        <w:rPr>
          <w:lang w:val="hi_IN" w:bidi="hi_IN"/>
        </w:rPr>
        <w:t>जब आपने यह गतिविधि की, तो यदि अगुवा ने अच्छे काम किए, तो आपने उसके उदाहरण का अनुसरण किया। आपने उस व्यक्ति का अनुकरण किया जिसने अच्छे काम किए। आपने उस व्यक्ति का अनुकरण नहीं किया जिसने बुरे काम किए।</w:t>
      </w:r>
    </w:p>
    <w:p>
      <w:pPr/>
      <w:r>
        <w:rPr>
          <w:lang w:val="hi_IN" w:bidi="hi_IN"/>
        </w:rPr>
      </w:r>
      <w:r>
        <w:rPr>
          <w:lang w:val="hi_IN" w:bidi="hi_IN"/>
        </w:rPr>
        <w:t>यहाँ रुकें और चर्चा करें कि आप कैसे कहेंगे कि गयुस को किसी बुराई करने वाले व्यक्ति का अनुकरण नहीं करना चाहिए, बल्कि गयुस को उस व्यक्ति के उदाहरण का अनुसरण करना चाहिए जो भला करता है। इस ऑडियो को यहाँ रोकें।</w:t>
      </w:r>
    </w:p>
    <w:p>
      <w:pPr/>
      <w:r>
        <w:rPr>
          <w:lang w:val="hi_IN" w:bidi="hi_IN"/>
        </w:rPr>
      </w:r>
      <w:r>
        <w:rPr>
          <w:lang w:val="hi_IN" w:bidi="hi_IN"/>
        </w:rPr>
        <w:t>यूहन्ना कहता है कि जो भलाई करते हैं वे परमेश्वर से हैं। जो बुराई करते हैं उन्होंने परमेश्वर को नहीं देखा है।</w:t>
      </w:r>
    </w:p>
    <w:p>
      <w:pPr/>
      <w:r>
        <w:rPr>
          <w:lang w:val="hi_IN" w:bidi="hi_IN"/>
        </w:rPr>
      </w:r>
      <w:r>
        <w:rPr>
          <w:lang w:val="hi_IN" w:bidi="hi_IN"/>
        </w:rPr>
        <w:t>क्या आप पहचानते हैं कि यूहन्ना यहाँ अपने नकारात्मक-सकारात्मक जोड़ों में से एक का उपयोग कर रहा है? यूहन्ना एक ही बात दो बार कहता है, परंतु एक बार सकारात्मक रीति से और एक बार नकारात्मक रीति से। यूहन्ना अक्सर अपनी पुस्तकों में ऐसा करता था, विशेष रूप से 1 यूहन्ना में। दोनों वाक्यांशों का अर्थ एक ही है। केवल वह व्यक्ति जो अच्छा करता है, वह परमेश्वर का है।</w:t>
      </w:r>
    </w:p>
    <w:p>
      <w:pPr/>
      <w:r>
        <w:rPr>
          <w:lang w:val="hi_IN" w:bidi="hi_IN"/>
        </w:rPr>
      </w:r>
      <w:r>
        <w:rPr>
          <w:lang w:val="hi_IN" w:bidi="hi_IN"/>
        </w:rPr>
        <w:t>"परमेश्वर से होना" और "परमेश्वर को देखना" एक ही अर्थ रखते हैं। ये कहने के अलग-अलग तरीके हैं कि ऐसे लोग परमेश्वर के हैं, कि वे परमेश्वर की संतान हैं। यूहन्ना अक्सर एक ही बात कहने के लिए अलग-अलग शब्दों का उपयोग करना पसंद करता है।</w:t>
      </w:r>
    </w:p>
    <w:p>
      <w:pPr/>
      <w:r>
        <w:rPr>
          <w:lang w:val="hi_IN" w:bidi="hi_IN"/>
        </w:rPr>
      </w:r>
      <w:r>
        <w:rPr>
          <w:lang w:val="hi_IN" w:bidi="hi_IN"/>
        </w:rPr>
        <w:t>यूहन्ना कहता है कि सभी ने दिमेत्रियुस के बारे में गवाही दी है। यदि आप किसी बात की गवाही देते हैं, तो आप वह बात कह रहे होते हैं जिसे आपने स्वयं देखा है और जानते हैं कि वह वास्तव में सत्य है। यूहन्ना का अर्थ है कि कई विश्वासियों ने दिमेत्रियुस के बारे में अच्छी बातें कही हैं। इन विश्वासियों ने स्वयं देखा है कि दिमेत्रियुस एक अच्छा व्यक्ति है।</w:t>
      </w:r>
    </w:p>
    <w:p>
      <w:pPr/>
      <w:r>
        <w:rPr>
          <w:lang w:val="hi_IN" w:bidi="hi_IN"/>
        </w:rPr>
      </w:r>
      <w:r>
        <w:rPr>
          <w:lang w:val="hi_IN" w:bidi="hi_IN"/>
        </w:rPr>
        <w:t>फिर यूहन्ना कहता है कि सत्य भी दिमेत्रियुस के बारे में गवाही देता है। यह बात थोड़ी अजीब लगती है, क्योंकि सत्य कोई व्यक्ति नहीं है जो कुछ कह सके। लेकिन यूहन्ना का शायद यह अर्थ है कि दिमेत्रियुस का व्यवहार स्वयं दिखाता है कि दिमेत्रियुस एक अच्छा व्यक्ति है। दिमेत्रियुस परमेश्वर के सच्चे संदेश के अनुसार व्यवहार करता है।</w:t>
      </w:r>
    </w:p>
    <w:p>
      <w:pPr/>
      <w:r>
        <w:rPr>
          <w:lang w:val="hi_IN" w:bidi="hi_IN"/>
        </w:rPr>
      </w:r>
      <w:r>
        <w:rPr>
          <w:lang w:val="hi_IN" w:bidi="hi_IN"/>
        </w:rPr>
        <w:t>यूहन्ना ने स्वयं यह भी देखा है कि दिमेत्रियुस एक अच्छा व्यक्ति है।</w:t>
      </w:r>
    </w:p>
    <w:p>
      <w:pPr/>
      <w:r>
        <w:rPr>
          <w:lang w:val="hi_IN" w:bidi="hi_IN"/>
        </w:rPr>
      </w:r>
      <w:r>
        <w:rPr>
          <w:lang w:val="hi_IN" w:bidi="hi_IN"/>
        </w:rPr>
        <w:t>और इसलिए, गयुस के पास यह विश्वास करने के तीन कारण हैं कि दिमेत्रियुस एक अच्छा व्यक्ति है: सभी विश्वासी कह रहे हैं कि दिमेत्रियुस एक अच्छा व्यक्ति है; दिमेत्रियुस का व्यवहार यह दिखाता है कि दिमेत्रियुस एक अच्छा व्यक्ति है; और स्वयं यूहन्ना भी यह कहता है कि दिमेत्रियुस एक अच्छा व्यक्ति है। और गयुस जानता है कि यूहन्ना जो कुछ भी कहता है, वह हमेशा सच होता है।</w:t>
      </w:r>
    </w:p>
    <w:p>
      <w:pPr/>
      <w:r>
        <w:rPr>
          <w:lang w:val="hi_IN" w:bidi="hi_IN"/>
        </w:rPr>
      </w:r>
      <w:r>
        <w:rPr>
          <w:lang w:val="hi_IN" w:bidi="hi_IN"/>
        </w:rPr>
        <w:t>यूहन्ना इस भाग में अपने बारे में "हम" के रूप में बात करता है। इसका अर्थ यह हो सकता है कि यूहन्ना अपने और उन विश्वासियों के विषय में बात कर रहा है जो उसके साथ हैं, परंतु यह यूहन्ना का केवल अपने विषय में बात करने का एक तरीका भी हो सकता है।</w:t>
      </w:r>
    </w:p>
    <w:p>
      <w:pPr/>
      <w:r>
        <w:rPr>
          <w:lang w:val="hi_IN" w:bidi="hi_IN"/>
        </w:rPr>
      </w:r>
      <w:r>
        <w:rPr>
          <w:lang w:val="hi_IN" w:bidi="hi_IN"/>
        </w:rPr>
        <w:t>यहाँ रुकें और यह गतिविधि करें: यह अभिनय करें कि यूहन्ना यह पत्र लिखता है और इसे दिमेत्रियुस को देता है। यह अभिनय करें कि दिमेत्रियुस चारों ओर यात्रा करता है और लोगों को यीशु के बारे में बताता है। यह अभिनय करें कि दिमेत्रियुस गयुस के घर पहुँचता है। यह अभिनय करें कि दिमेत्रियुस गयुस को समझाता है कि दिमेत्रियुस कौन है और गयुस को यूहन्ना का पत्र देता है। यह अभिनय करें कि गयुस पत्र पढ़ता है और दिमेत्रियुस का अपने घर में स्वागत करता है। इस ऑडियो को यहाँ रोकें।</w:t>
      </w:r>
    </w:p>
    <w:p>
      <w:pPr/>
      <w:r>
        <w:rPr>
          <w:lang w:val="hi_IN" w:bidi="hi_IN"/>
        </w:rPr>
      </w:r>
      <w:r>
        <w:rPr>
          <w:lang w:val="hi_IN" w:bidi="hi_IN"/>
        </w:rPr>
        <w:t>इस पत्र का अंत 2 यूहन्ना के अंत के बहुत समान है। यूहन्ना कहता है कि उसके पास गयुस से कहने के लिए और भी बहुत कुछ है, परंतु यूहन्ना लिखकर ऐसा नहीं करना चाहता। 2 यूहन्ना के अंत में, यूहन्ना ने कहा कि वह कागज और स्याही का उपयोग नहीं करना चाहता था। इस बार, यूहन्ना कहता है कि वह कलम और स्याही का उपयोग नहीं करना चाहता है। इसका अर्थ वही है: यूहन्ना और अधिक नहीं लिखेगा, बल्कि आशा करता है कि वह जल्द ही गयुस से बात करेगा। यह शायद पत्र को समाप्त करने का एक बहुत सामान्य और विनम्र तरीका था।</w:t>
      </w:r>
    </w:p>
    <w:p>
      <w:pPr/>
      <w:r>
        <w:rPr>
          <w:lang w:val="hi_IN" w:bidi="hi_IN"/>
        </w:rPr>
      </w:r>
      <w:r>
        <w:rPr>
          <w:lang w:val="hi_IN" w:bidi="hi_IN"/>
        </w:rPr>
        <w:t>यूहन्ना के समय में, लोग विशेष पौधों के रेशों से कागज बनाते थे। यूहन्ना का यह छोटा पत्र उस समय के लोगों द्वारा उपयोग किए जाने वाले कागज के एक पन्ने पर समा जाने के लिए बिल्कुल सही लंबाई का है! और इसलिए, यूहन्ना शायद अब तक इस पन्ने के अंत तक पहुँच चुका है। लोग लिखने के लिए एक छोटी लकड़ी का उपयोग करते थे, और वे उस लकड़ी को स्याही के एक पात्र में डुबोते थे।</w:t>
      </w:r>
    </w:p>
    <w:p>
      <w:pPr/>
      <w:r>
        <w:rPr>
          <w:lang w:val="hi_IN" w:bidi="hi_IN"/>
        </w:rPr>
      </w:r>
      <w:r>
        <w:rPr>
          <w:lang w:val="hi_IN" w:bidi="hi_IN"/>
        </w:rPr>
        <w:t>यदि आवश्यक हो, तो यहाँ रुकें और कागज, कलम और स्याही की तस्वीर को फिर से देखें जैसा कि लोग नए नियम के समय में उपयोग करते थे। आपने यही चित्र तब देखा था जब आप 2 यूहन्ना का अनुवाद कर रहे थे। इस ऑडियो को यहाँ रोकें।</w:t>
      </w:r>
    </w:p>
    <w:p>
      <w:pPr/>
      <w:r>
        <w:rPr>
          <w:lang w:val="hi_IN" w:bidi="hi_IN"/>
        </w:rPr>
      </w:r>
      <w:r>
        <w:rPr>
          <w:lang w:val="hi_IN" w:bidi="hi_IN"/>
        </w:rPr>
        <w:t xml:space="preserve">यूहन्ना आशा करता है कि वह जल्द ही लोगों से "आमने-सामने" बात करेगा। इसका अर्थ है कि वे एक साथ होंगे और एक-दूसरे को देखते हुए बात कर सकेंगे। उसी शब्द या वाक्यांश का उपयोग करें जिसका उपयोग आपने 2 यूहन्ना के अंत में किया है। </w:t>
      </w:r>
    </w:p>
    <w:p>
      <w:pPr/>
      <w:r>
        <w:rPr>
          <w:lang w:val="hi_IN" w:bidi="hi_IN"/>
        </w:rPr>
      </w:r>
      <w:r>
        <w:rPr>
          <w:lang w:val="hi_IN" w:bidi="hi_IN"/>
        </w:rPr>
        <w:t>फिर यूहन्ना कामना करता है कि गयुस को शांति मिले। जब किसी के पास शांति होती है, तो इसका अर्थ है कि वे हर प्रकार से भले-चंगे हैं। वे परमेश्वर के साथ और एक-दूसरे के साथ मेल-मिलाप से रहते हैं। एक ऐसे समय में जब कलीसिया में मतभेद थे, लोगों के लिए यह एक बहुत ही महत्वपूर्ण कामना है! लेकिन यह पत्र को समाप्त करने का एक सामान्य तरीका भी था। जब गयुस ने यह सुना, तो वह जान गया कि यूहन्ना अपना पत्र समाप्त कर रहा था।</w:t>
      </w:r>
    </w:p>
    <w:p>
      <w:pPr/>
      <w:r>
        <w:rPr>
          <w:lang w:val="hi_IN" w:bidi="hi_IN"/>
        </w:rPr>
      </w:r>
      <w:r>
        <w:rPr>
          <w:lang w:val="hi_IN" w:bidi="hi_IN"/>
        </w:rPr>
        <w:t>तब यूहन्ना गयुस को उनके मित्रों की ओर से नमस्कार भेजता है। "मित्र" शब्द विश्वासियों को संदर्भित करता है। यूहन्ना के साथ रहने वाले विश्वासी गयुस को बताना चाहते थे कि वे उसके बारे में सोच रहे हैं।</w:t>
      </w:r>
    </w:p>
    <w:p>
      <w:pPr/>
      <w:r>
        <w:rPr>
          <w:lang w:val="hi_IN" w:bidi="hi_IN"/>
        </w:rPr>
      </w:r>
      <w:r>
        <w:rPr>
          <w:lang w:val="hi_IN" w:bidi="hi_IN"/>
        </w:rPr>
        <w:t>यूहन्ना यह भी चाहता है कि गयुस उन विश्वासियों को नमस्कार करे जो गयुस के साथ हैं—अर्थात गयुस की कलीसिया के लोगों को। यूहन्ना चाहता है कि गयुस इन विश्वासियों को नाम ले-लेकर नमस्कार करे। यूहन्ना चाहता है कि गयुस अपनी कलीसिया के प्रत्येक व्यक्ति को बताए कि यूहन्ना उनके विषय में सोच रहा है और उन्हें नमस्कार कहता है।</w:t>
      </w:r>
    </w:p>
    <w:p>
      <w:pPr/>
      <w:r>
        <w:rPr>
          <w:lang w:val="hi_IN" w:bidi="hi_IN"/>
        </w:rPr>
      </w:r>
      <w:r>
        <w:rPr>
          <w:lang w:val="hi_IN" w:bidi="hi_IN"/>
        </w:rPr>
        <w:t>हम यूहन्ना के इस पत्र के अंत तक पहुँच चुके हैं, और यूहन्ना की तीनों पुस्तकों के अंत तक भी। अब हम उस बगीचे को विदा कह सकते हैं जिसमें यूहन्ना ने हमें चारों ओर घुमाया है।</w:t>
      </w:r>
    </w:p>
    <w:p>
      <w:pPr/>
      <w:r>
        <w:rPr>
          <w:lang w:val="hi_IN" w:bidi="hi_IN"/>
        </w:rPr>
      </w:r>
      <w:r>
        <w:rPr>
          <w:lang w:val="hi_IN" w:bidi="hi_IN"/>
        </w:rPr>
        <w:t>यहाँ रुकें, और यदि आप चाहें, तो यह गतिविधि करें: यूहन्ना के इस पूरे पत्र पर एक नाटक, एक गीत या कोई अन्य प्रस्तुति तैयार करें, और इसे अपनी कलीसिया के सामने पेश करें।</w:t>
      </w:r>
      <w:r>
        <w:rPr>
          <w:lang w:val="hi_IN" w:bidi="hi_IN"/>
        </w:rPr>
      </w:r>
    </w:p>
    <w:p>
      <w:pPr>
        <w:pStyle w:val="Heading3"/>
      </w:pPr>
      <w:r>
        <w:rPr>
          <w:lang w:val="hi_IN" w:bidi="hi_IN"/>
        </w:rPr>
        <w:t>पाठ को नाटकीय रूप देना</w:t>
      </w:r>
    </w:p>
    <w:p>
      <w:pPr/>
      <w:r>
        <w:rPr>
          <w:lang w:val="hi_IN" w:bidi="hi_IN"/>
        </w:rPr>
      </w:r>
      <w:r>
        <w:rPr>
          <w:lang w:val="hi_IN" w:bidi="hi_IN"/>
        </w:rPr>
        <w:t>3 यूहन्ना के पद 11 से 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इस पत्र का लेखक, जो अपने आप को "प्राचीन" कहता है</w:t>
      </w:r>
    </w:p>
    <w:p>
      <w:pPr>
        <w:pStyle w:val="ListBullet"/>
        <w:spacing w:line="240" w:lineRule="auto"/>
        <w:ind w:left="720"/>
      </w:pPr>
      <w:r>
        <w:rPr>
          <w:lang w:val="hi_IN" w:bidi="hi_IN"/>
        </w:rPr>
      </w:r>
      <w:r>
        <w:rPr>
          <w:lang w:val="hi_IN" w:bidi="hi_IN"/>
        </w:rPr>
        <w:t>गयुस</w:t>
      </w:r>
    </w:p>
    <w:p>
      <w:pPr>
        <w:pStyle w:val="ListBullet"/>
        <w:spacing w:line="240" w:lineRule="auto"/>
        <w:ind w:left="720"/>
      </w:pPr>
      <w:r>
        <w:rPr>
          <w:lang w:val="hi_IN" w:bidi="hi_IN"/>
        </w:rPr>
      </w:r>
      <w:r>
        <w:rPr>
          <w:lang w:val="hi_IN" w:bidi="hi_IN"/>
        </w:rPr>
        <w:t>दिमेत्रियुस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वे लोग जिन्होंने दिमेत्रियुस के बारे में अच्छी बातें कही हैं</w:t>
      </w:r>
    </w:p>
    <w:p>
      <w:pPr>
        <w:pStyle w:val="ListBullet"/>
        <w:spacing w:line="240" w:lineRule="auto"/>
        <w:ind w:left="720"/>
      </w:pPr>
      <w:r>
        <w:rPr>
          <w:lang w:val="hi_IN" w:bidi="hi_IN"/>
        </w:rPr>
      </w:r>
      <w:r>
        <w:rPr>
          <w:lang w:val="hi_IN" w:bidi="hi_IN"/>
        </w:rPr>
        <w:t>दूसरे विश्वासी जो यूहन्ना के साथ हैं</w:t>
      </w:r>
    </w:p>
    <w:p>
      <w:pPr>
        <w:pStyle w:val="ListBullet"/>
        <w:spacing w:line="240" w:lineRule="auto"/>
        <w:ind w:left="720"/>
      </w:pPr>
      <w:r>
        <w:rPr>
          <w:lang w:val="hi_IN" w:bidi="hi_IN"/>
        </w:rPr>
      </w:r>
      <w:r>
        <w:rPr>
          <w:lang w:val="hi_IN" w:bidi="hi_IN"/>
        </w:rPr>
        <w:t>और दूसरे विश्वासी जो गयुस के साथ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यूहन्ना कुछ इस तरह से कहता है:</w:t>
      </w:r>
    </w:p>
    <w:p>
      <w:pPr/>
      <w:r>
        <w:rPr>
          <w:lang w:val="hi_IN" w:bidi="hi_IN"/>
        </w:rPr>
      </w:r>
      <w:r>
        <w:rPr>
          <w:lang w:val="hi_IN" w:bidi="hi_IN"/>
        </w:rPr>
        <w:t>"प्रिय मित्र, ऐसे बुरे उदाहरण का अनुसरण न करें। जो व्यक्ति अच्छा करता है, वह परमेश्वर का है। लेकिन जो व्यक्ति बुराई करता है, वह परमेश्वर को नहीं जानता है।</w:t>
      </w:r>
    </w:p>
    <w:p>
      <w:pPr/>
      <w:r>
        <w:rPr>
          <w:lang w:val="hi_IN" w:bidi="hi_IN"/>
        </w:rPr>
      </w:r>
      <w:r>
        <w:rPr>
          <w:lang w:val="hi_IN" w:bidi="hi_IN"/>
        </w:rPr>
        <w:t>"कृपया दिमेत्रियुस का स्वागत करें। सभी विश्वासी दिमेत्रियुस के बारे में अच्छी बातें कहते हैं। दिमेत्रियुस जो कुछ भी करता है, वह दिखाता है कि दिमेत्रियुस परमेश्वर के सच्चे संदेश का पालन करता है। मैं स्वयं दिमेत्रियुस के बारे में अच्छी बातें कहता हूँ, और आप जानते हैं कि मैं जो कुछ भी कहता हूँ वह हमेशा सच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गयुस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कुछ इस तरह से कहता है:</w:t>
      </w:r>
    </w:p>
    <w:p>
      <w:pPr/>
      <w:r>
        <w:rPr>
          <w:lang w:val="hi_IN" w:bidi="hi_IN"/>
        </w:rPr>
      </w:r>
      <w:r>
        <w:rPr>
          <w:lang w:val="hi_IN" w:bidi="hi_IN"/>
        </w:rPr>
        <w:t>"मुझे तुमसे और भी बहुत कुछ कहना है, लेकिन मैं यह सब पत्र के माध्यम से नहीं कहना चाहता हूँ। मुझे उम्मीद है कि मैं जल्द ही तुमसे मिलने आऊँगा, और फिर तुम और मैं मिलकर अच्छी बातचीत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गयुस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कुछ इस तरह से कहता है:</w:t>
      </w:r>
    </w:p>
    <w:p>
      <w:pPr/>
      <w:r>
        <w:rPr>
          <w:lang w:val="hi_IN" w:bidi="hi_IN"/>
        </w:rPr>
      </w:r>
      <w:r>
        <w:rPr>
          <w:lang w:val="hi_IN" w:bidi="hi_IN"/>
        </w:rPr>
        <w:t>"आपको शांति मिले। यहाँ हमारे मित्र आपको अपना अभिवादन देते हैं। कृपया तुम्हारे साथ जो मित्र हैं, उनमें से प्रत्येक को मेरा अभिवादन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गयुस की भूमिका निभाने वाले व्यक्ति से पूछें, "आप क्या सोच रहे हैं?" वह व्यक्ति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3 यूहन्ना के पद 11 से 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 xml:space="preserve">यूहन्ना गयुस को </w:t>
      </w:r>
      <w:r>
        <w:rPr>
          <w:b/>
          <w:lang w:val="hi_IN" w:bidi="hi_IN"/>
        </w:rPr>
        <w:t>प्रिय</w:t>
      </w:r>
      <w:r>
        <w:rPr>
          <w:lang w:val="hi_IN" w:bidi="hi_IN"/>
        </w:rPr>
        <w:t xml:space="preserve"> कहता है। इसका अर्थ यह है कि यूहन्ना गयुस से प्रेम करता है। इसका यह अर्थ भी हो सकता है कि परमेश्वर गयुस से प्रेम करता है। दोनों सच होंगे! उसी शब्द का उपयोग करें जिसका उपयोग आपने इस पत्र की शुरुआत में किया है।</w:t>
      </w:r>
    </w:p>
    <w:p>
      <w:pPr/>
      <w:r>
        <w:rPr>
          <w:lang w:val="hi_IN" w:bidi="hi_IN"/>
        </w:rPr>
      </w:r>
      <w:r>
        <w:rPr>
          <w:lang w:val="hi_IN" w:bidi="hi_IN"/>
        </w:rPr>
        <w:t xml:space="preserve">गयुस को उस व्यक्ति के उदाहरण का अनुसरण नहीं करना चाहिए जो </w:t>
      </w:r>
      <w:r>
        <w:rPr>
          <w:b/>
          <w:lang w:val="hi_IN" w:bidi="hi_IN"/>
        </w:rPr>
        <w:t>बुराई</w:t>
      </w:r>
      <w:r>
        <w:rPr>
          <w:lang w:val="hi_IN" w:bidi="hi_IN"/>
        </w:rPr>
        <w:t xml:space="preserve"> करता है। दुष्टता भलाई के विपरीत है। बुरा व्यक्ति जानबूझकर ऐसे बुरे काम करता है जिससे दूसरों को दुख होता है। बुराई के लिए उसी शब्द का उपयोग करें जिसका उपयोग आपने बाइबल की अन्य पुस्तकों में किया है। बुराई शब्द मुख्य शब्दावली में है।</w:t>
      </w:r>
    </w:p>
    <w:p>
      <w:pPr/>
      <w:r>
        <w:rPr>
          <w:lang w:val="hi_IN" w:bidi="hi_IN"/>
        </w:rPr>
      </w:r>
      <w:r>
        <w:rPr>
          <w:lang w:val="hi_IN" w:bidi="hi_IN"/>
        </w:rPr>
        <w:t>यहाँ रुकें और चर्चा करें कि आप कैसे कहेंगे कि गयुस को बुराई करने वाले व्यक्ति के उदाहरण का अनुसरण नहीं करना चाहिए। इस ऑडियो को यहाँ रोकें।</w:t>
      </w:r>
    </w:p>
    <w:p>
      <w:pPr/>
      <w:r>
        <w:rPr>
          <w:lang w:val="hi_IN" w:bidi="hi_IN"/>
        </w:rPr>
      </w:r>
      <w:r>
        <w:rPr>
          <w:lang w:val="hi_IN" w:bidi="hi_IN"/>
        </w:rPr>
        <w:t>हर किसी ने दिमेत्रियुस के बारे में गवाही दी है। इसका अर्थ है कि हर किसी ने दिमेत्रियुस के बारे में अच्छी बातें कही हैं। या, हर कोई कहता है कि दिमेत्रियुस एक अच्छा व्यक्ति है। यदि आप किसी बात की गवाही देते हैं, तो आप वह बात कह रहे होते हैं जिसे आपने स्वयं देखा है और जानते हैं कि वह वास्तव में सत्य है। यूहन्ना का अर्थ यह नहीं है कि वास्तव में संसार के हर व्यक्ति ने दिमेत्रियुस के बारे में अच्छी बातें कही हैं। यूहन्ना का अर्थ है कि कई विश्वासियों ने दिमेत्रियुस के बारे में अच्छी बातें कही हैं।</w:t>
      </w:r>
    </w:p>
    <w:p>
      <w:pPr/>
      <w:r>
        <w:rPr>
          <w:lang w:val="hi_IN" w:bidi="hi_IN"/>
        </w:rPr>
      </w:r>
      <w:r>
        <w:rPr>
          <w:lang w:val="hi_IN" w:bidi="hi_IN"/>
        </w:rPr>
        <w:t xml:space="preserve">यहाँ रुकें और चर्चा करें कि आप कैसे कहेंगे कि सभी ने दिमेत्रियुस के बारे में अच्छी बातें कही हैं। आप मुख्य शब्दावली में </w:t>
      </w:r>
      <w:r>
        <w:rPr>
          <w:b/>
          <w:lang w:val="hi_IN" w:bidi="hi_IN"/>
        </w:rPr>
        <w:t>गवाही</w:t>
      </w:r>
      <w:r>
        <w:rPr>
          <w:lang w:val="hi_IN" w:bidi="hi_IN"/>
        </w:rPr>
        <w:t xml:space="preserve"> के बारे में स्पष्टीकरण सुन सकते हैं। इस ऑडियो को यहाँ रोकें।</w:t>
      </w:r>
    </w:p>
    <w:p>
      <w:pPr/>
      <w:r>
        <w:rPr>
          <w:lang w:val="hi_IN" w:bidi="hi_IN"/>
        </w:rPr>
      </w:r>
      <w:r>
        <w:rPr>
          <w:lang w:val="hi_IN" w:bidi="hi_IN"/>
        </w:rPr>
        <w:t>यूहन्ना कहता है कि सत्य ने दिमेत्रियुस के बारे में गवाही दी है। यूहन्ना का शायद यह अर्थ है कि दिमेत्रियुस का व्यवहार स्वयं दिखाता है कि दिमेत्रियुस एक अच्छा व्यक्ति है। दिमेत्रियुस परमेश्वर के सच्चे संदेश के अनुसार व्यवहार करता है। दिमेत्रियुस सुसमाचार के अनुसार व्यवहार करता है। यूहन्ना के लिए, सत्य अक्सर सुसमाचार के बारे में बात करने का एक और तरीका होता है।</w:t>
      </w:r>
    </w:p>
    <w:p>
      <w:pPr/>
      <w:r>
        <w:rPr>
          <w:lang w:val="hi_IN" w:bidi="hi_IN"/>
        </w:rPr>
      </w:r>
      <w:r>
        <w:rPr>
          <w:lang w:val="hi_IN" w:bidi="hi_IN"/>
        </w:rPr>
        <w:t>यहाँ रुकें और चर्चा करें कि आप अपनी भाषा में कैसे कहेंगे कि दिमेत्रियुस के बारे में</w:t>
      </w:r>
      <w:r>
        <w:rPr>
          <w:b/>
          <w:lang w:val="hi_IN" w:bidi="hi_IN"/>
        </w:rPr>
        <w:t>सत्य ने गवाही दी है</w:t>
      </w:r>
      <w:r>
        <w:rPr>
          <w:lang w:val="hi_IN" w:bidi="hi_IN"/>
        </w:rPr>
        <w:t>। इस ऑडियो को यहाँ रोकें।</w:t>
      </w:r>
    </w:p>
    <w:p>
      <w:pPr/>
      <w:r>
        <w:rPr>
          <w:lang w:val="hi_IN" w:bidi="hi_IN"/>
        </w:rPr>
      </w:r>
      <w:r>
        <w:rPr>
          <w:lang w:val="hi_IN" w:bidi="hi_IN"/>
        </w:rPr>
        <w:t xml:space="preserve">यूहन्ना स्वयं यह भी कहता है कि दिमेत्रियुस एक अच्छा व्यक्ति है। गयुस जानता है कि </w:t>
      </w:r>
      <w:r>
        <w:rPr>
          <w:b/>
          <w:lang w:val="hi_IN" w:bidi="hi_IN"/>
        </w:rPr>
        <w:t>यूहन्ना की गवाही</w:t>
      </w:r>
      <w:r>
        <w:rPr>
          <w:lang w:val="hi_IN" w:bidi="hi_IN"/>
        </w:rPr>
        <w:t xml:space="preserve"> सच है। इसका अर्थ है कि गयुस जानता है कि यूहन्ना हमेशा सत्य बोलता है। यूहन्ना जो भी कहता है, गयुस उस पर भरोसा कर सकता है। इसलिए, गयुस यकीन कर सकता है कि दिमेत्रियुस एक अच्छा व्यक्ति है।</w:t>
      </w:r>
    </w:p>
    <w:p>
      <w:pPr/>
      <w:r>
        <w:rPr>
          <w:lang w:val="hi_IN" w:bidi="hi_IN"/>
        </w:rPr>
      </w:r>
      <w:r>
        <w:rPr>
          <w:lang w:val="hi_IN" w:bidi="hi_IN"/>
        </w:rPr>
        <w:t>यहाँ रुकें और चर्चा करें कि आप अपनी भाषा में यह कैसे कह सकते हैं। इस ऑडियो को यहाँ रोकें।</w:t>
      </w:r>
    </w:p>
    <w:p>
      <w:pPr/>
      <w:r>
        <w:rPr>
          <w:lang w:val="hi_IN" w:bidi="hi_IN"/>
        </w:rPr>
      </w:r>
      <w:r>
        <w:rPr>
          <w:lang w:val="hi_IN" w:bidi="hi_IN"/>
        </w:rPr>
        <w:t xml:space="preserve">यूहन्ना के पास गयुस को बताने के लिए और भी बहुत कुछ है, परन्तु वह </w:t>
      </w:r>
      <w:r>
        <w:rPr>
          <w:b/>
          <w:lang w:val="hi_IN" w:bidi="hi_IN"/>
        </w:rPr>
        <w:t>कलम और स्याही से लिखना</w:t>
      </w:r>
      <w:r>
        <w:rPr>
          <w:lang w:val="hi_IN" w:bidi="hi_IN"/>
        </w:rPr>
        <w:t xml:space="preserve"> नहीं चाहता है। इसका अर्थ है कि यूहन्ना लंबा पत्र नहीं लिखना चाहता है।</w:t>
      </w:r>
    </w:p>
    <w:p>
      <w:pPr/>
      <w:r>
        <w:rPr>
          <w:lang w:val="hi_IN" w:bidi="hi_IN"/>
        </w:rPr>
      </w:r>
      <w:r>
        <w:rPr>
          <w:lang w:val="hi_IN" w:bidi="hi_IN"/>
        </w:rPr>
        <w:t>यहाँ रुकें और चर्चा करें कि आप अपनी भाषा में यह कैसे कह सकते हैं। आप उसी वाक्यांश का उपयोग कर सकते हैं जिसका उपयोग आपने 2 यूहन्ना के अंत में किया है। इस ऑडियो को यहाँ रोकें।</w:t>
      </w:r>
    </w:p>
    <w:p>
      <w:pPr/>
      <w:r>
        <w:rPr>
          <w:lang w:val="hi_IN" w:bidi="hi_IN"/>
        </w:rPr>
      </w:r>
      <w:r>
        <w:rPr>
          <w:lang w:val="hi_IN" w:bidi="hi_IN"/>
        </w:rPr>
        <w:t xml:space="preserve">यूहन्ना आशा करता है कि वह जल्द ही गयुस से मिलेगा। फिर यूहन्ना और गयुस </w:t>
      </w:r>
      <w:r>
        <w:rPr>
          <w:b/>
          <w:lang w:val="hi_IN" w:bidi="hi_IN"/>
        </w:rPr>
        <w:t>मिलकर एक अच्छी बातचीत</w:t>
      </w:r>
      <w:r>
        <w:rPr>
          <w:lang w:val="hi_IN" w:bidi="hi_IN"/>
        </w:rPr>
        <w:t xml:space="preserve"> करेंगे।</w:t>
      </w:r>
    </w:p>
    <w:p>
      <w:pPr/>
      <w:r>
        <w:rPr>
          <w:lang w:val="hi_IN" w:bidi="hi_IN"/>
        </w:rPr>
      </w:r>
      <w:r>
        <w:rPr>
          <w:lang w:val="hi_IN" w:bidi="hi_IN"/>
        </w:rPr>
        <w:t>यहाँ रुकें और चर्चा करें कि आप अपनी भाषा में यह कैसे कह सकते हैं। आप उसी वाक्यांश का उपयोग कर सकते हैं जिसका उपयोग आपने 2 यूहन्ना के अंत में किया है। इस ऑडियो को यहाँ रोकें।</w:t>
      </w:r>
    </w:p>
    <w:p>
      <w:pPr/>
      <w:r>
        <w:rPr>
          <w:lang w:val="hi_IN" w:bidi="hi_IN"/>
        </w:rPr>
      </w:r>
      <w:r>
        <w:rPr>
          <w:lang w:val="hi_IN" w:bidi="hi_IN"/>
        </w:rPr>
        <w:t xml:space="preserve">यूहन्ना चाहता है कि गयुस को </w:t>
      </w:r>
      <w:r>
        <w:rPr>
          <w:b/>
          <w:lang w:val="hi_IN" w:bidi="hi_IN"/>
        </w:rPr>
        <w:t>शांति</w:t>
      </w:r>
      <w:r>
        <w:rPr>
          <w:lang w:val="hi_IN" w:bidi="hi_IN"/>
        </w:rPr>
        <w:t xml:space="preserve"> मिले। जब लोग शांति से रहते हैं, तो वे पूरी तरह से स्वस्थ होते हैं। जो लोग शांति में जीवन बिताते हैं, वे एक परिपूर्ण जीवन पाते हैं और एक-दूसरे के साथ, सृष्टि के साथ, और सबसे बढ़कर परमेश्वर के साथ मेल-मिलाप से रहते हैं! जो व्यक्ति शांति से रहता है, वह संतुष्ट है।</w:t>
      </w:r>
    </w:p>
    <w:p>
      <w:pPr/>
      <w:r>
        <w:rPr>
          <w:lang w:val="hi_IN" w:bidi="hi_IN"/>
        </w:rPr>
      </w:r>
      <w:r>
        <w:rPr>
          <w:lang w:val="hi_IN" w:bidi="hi_IN"/>
        </w:rPr>
        <w:t>यहाँ रुकें और चर्चा करें कि आप अपनी भाषा में कैसे कहेंगे कि यूहन्ना गयुस की शांति चाहता है। उसी शब्द या वाक्यांश का उपयोग करें जिसका उपयोग आपने बाइबल की अन्य पुस्तकों में किया है। शांति शब्द मुख्य शब्दावली में है। इस ऑडियो को यहाँ रोकें।</w:t>
      </w:r>
    </w:p>
    <w:p>
      <w:pPr/>
      <w:r>
        <w:rPr>
          <w:lang w:val="hi_IN" w:bidi="hi_IN"/>
        </w:rPr>
      </w:r>
      <w:r>
        <w:rPr>
          <w:b/>
          <w:lang w:val="hi_IN" w:bidi="hi_IN"/>
        </w:rPr>
        <w:t>मित्र</w:t>
      </w:r>
      <w:r>
        <w:rPr>
          <w:lang w:val="hi_IN" w:bidi="hi_IN"/>
        </w:rPr>
        <w:t xml:space="preserve"> गयुस का अभिवादन करते हैं। "मित्र" उन विश्वासियों को दर्शाता है जो यूहन्ना के साथ हैं; वे लोग जो यूहन्ना की कलीसिया के हैं। यूहन्ना चाहता है कि गयुस वहाँ के मित्रों को नमस्कार कहे। ये वे विश्वासी हैं जो गयुस के साथ हैं; वे लोग जो गयुस की कलीसिया के हैं। यूहन्ना चाहता है कि गयुस प्रत्येक मित्र का </w:t>
      </w:r>
      <w:r>
        <w:rPr>
          <w:b/>
          <w:lang w:val="hi_IN" w:bidi="hi_IN"/>
        </w:rPr>
        <w:t>नाम लेकर</w:t>
      </w:r>
      <w:r>
        <w:rPr>
          <w:lang w:val="hi_IN" w:bidi="hi_IN"/>
        </w:rPr>
        <w:t xml:space="preserve"> अभिवादन करे। यूहन्ना चाहता है कि गयुस, गयुस की कलीसिया के प्रत्येक व्यक्ति को यूहन्ना की ओर से अभिवादन दे।</w:t>
      </w:r>
    </w:p>
    <w:p>
      <w:pPr/>
      <w:r>
        <w:rPr>
          <w:lang w:val="hi_IN" w:bidi="hi_IN"/>
        </w:rPr>
      </w:r>
      <w:r>
        <w:rPr>
          <w:lang w:val="hi_IN" w:bidi="hi_IN"/>
        </w:rPr>
        <w:t>यहाँ रुकें और चर्चा करें कि आप कैसे कहेंगे कि मित्र गयुस को अभिवादन देते हैं, और यूहन्ना उन मित्रों को अभिवादन देता है जो गयुस के साथ हैं। यह कहना न भूलें कि यूहन्ना चाहता है कि गयुस प्रत्येक मित्र का नाम लेकर अभिवादन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