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w:t>
      </w:r>
      <w:r>
        <w:rPr>
          <w:lang w:val="hi_IN" w:bidi="hi_IN"/>
        </w:rPr>
      </w:r>
    </w:p>
    <w:p>
      <w:pPr/>
      <w:r>
        <w:rPr>
          <w:lang w:val="hi_IN" w:bidi="hi_IN"/>
        </w:rPr>
      </w:r>
      <w:r>
        <w:rPr>
          <w:b/>
          <w:lang w:val="hi_IN" w:bidi="hi_IN"/>
        </w:rPr>
        <w:t>Familiarization, Internalization, Articulation (FIA) Translation Guide</w:t>
      </w:r>
      <w:r>
        <w:rPr>
          <w:lang w:val="hi_IN" w:bidi="hi_IN"/>
        </w:rPr>
        <w:t xml:space="preserve"> © 2025 Word Collective Released under CC BY-SA 4.0 license. </w:t>
      </w:r>
      <w:r>
        <w:rPr>
          <w:lang w:val="hi_IN" w:bidi="hi_IN"/>
        </w:rPr>
        <w:t>Familiarization, Internalization, Articulation (FIA) Translation Guide</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1KI</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राजाओं 1:1–4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1:1–4 को सुनें और अपने मन में रखें।</w:t>
      </w:r>
    </w:p>
    <w:p>
      <w:pPr/>
      <w:r>
        <w:rPr>
          <w:lang w:val="hi_IN" w:bidi="hi_IN"/>
        </w:rPr>
      </w:r>
      <w:r>
        <w:rPr>
          <w:lang w:val="hi_IN" w:bidi="hi_IN"/>
        </w:rPr>
        <w:t>यदि सम्भव हो, तो 1 राजाओं 1:1–4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राजाओं 1:1–4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 xml:space="preserve">कहानीकार हमें इस्राएल के राजाओं के इतिहास के बारे में बताना चाहता है, जो इस्राएल पर दाऊद के शासन के अंत से शुरू होता है। कहानीकार 1 और 2 राजाओं की पुस्तकों का उपयोग इस्राएल के लोगों की उस कहानी को जारी रखने के लिए करता है, जो यहोशू, न्यायियों और 1 और 2 शमूएल की पुस्तकों में शुरू हुई थी। सबसे पहले, कहानीकार हमें इस्राएल के संयुक्त राज्य के इतिहास के बारे में बताता है। फिर कहानीकार हमें उत्तर में इस्राएल और दक्षिण में यहूदा के विभाजित राज्यों के इतिहास के बारे में बताता है। फिर कहानीकार हमें इस्राएल और यहूदा के राज्यों के अंत का इतिहास बताता है, जब तक कि बेबीलोनियों ने यरूशलेम को नष्ट नहीं कर दिया। कहानीकार अपनी कहानी हमें राजा दाऊद के बारे में बताकर शुरू करता है। दाऊद लंबे समय तक राजा रहा था और बहुत बूढ़ा हो गया था। दाऊद कई वर्षों तक जीवित रहा और बहुत बूढ़ा होने पर भी राजा था। </w:t>
      </w:r>
    </w:p>
    <w:p>
      <w:pPr/>
      <w:r>
        <w:rPr>
          <w:lang w:val="hi_IN" w:bidi="hi_IN"/>
        </w:rPr>
      </w:r>
      <w:r>
        <w:rPr>
          <w:lang w:val="hi_IN" w:bidi="hi_IN"/>
        </w:rPr>
        <w:t>यहाँ रुकें और समूह में इस प्रश्न पर चर्चा करें: जब आपके समुदाय या राष्ट्र के अगुवे बहुत बूढ़े हो जाते हैं, तो वे क्या करते हैं? क्या अगुवे अगुवाई करना जारी रखते हैं, या क्या वे रुक जाते हैं और किसी और को अगुवा बनने देते हैं? इस ऑडियो को यहाँ रोकें।</w:t>
      </w:r>
    </w:p>
    <w:p>
      <w:pPr/>
      <w:r>
        <w:rPr>
          <w:lang w:val="hi_IN" w:bidi="hi_IN"/>
        </w:rPr>
      </w:r>
      <w:r>
        <w:rPr>
          <w:lang w:val="hi_IN" w:bidi="hi_IN"/>
        </w:rPr>
        <w:t>कहानीकार दिखाता है कि दाऊद के पास अब इतना बल और स्वास्थ्य नहीं था कि वह एक शक्तिशाली और प्रभावशाली राजा के रूप में शासन करता रह सके। लेकिन केवल दाऊद का शरीर ही ठीक से काम नहीं कर रहा था। दाऊद अभी भी बहुत अच्छी तरह सोच सकता था।</w:t>
      </w:r>
    </w:p>
    <w:p>
      <w:pPr/>
      <w:r>
        <w:rPr>
          <w:lang w:val="hi_IN" w:bidi="hi_IN"/>
        </w:rPr>
      </w:r>
      <w:r>
        <w:rPr>
          <w:lang w:val="hi_IN" w:bidi="hi_IN"/>
        </w:rPr>
        <w:t>यहाँ रुकें और समूह में इस प्रश्न पर चर्चा करें: यदि सम्भव हो, तो उन अगुवों के बारे में बात करें जिन्होंने आपके लोगों या समुदाय की बूढ़ी उम्र में भी अगुवाई की। लोगों ने बुढ़ापे के किन चिन्हों को देखा और उनके बारे में बात की? लोगों को एक ऐसे अगुवे के होने के बारे में कैसा लगता था, जो बहुत बूढ़ा हो गया था? इस ऑडियो को यहाँ रोकें।</w:t>
      </w:r>
    </w:p>
    <w:p>
      <w:pPr/>
      <w:r>
        <w:rPr>
          <w:lang w:val="hi_IN" w:bidi="hi_IN"/>
        </w:rPr>
      </w:r>
      <w:r>
        <w:rPr>
          <w:lang w:val="hi_IN" w:bidi="hi_IN"/>
        </w:rPr>
        <w:t>जब दाऊद बहुत बूढ़ा हो गया, तो उसे बहुत जल्दी ठंड लग जाती थी और जब लोग उसके ऊपर चादरें या कम्बल डालते थे, तब भी उसका शरीर गर्म नहीं होता था।</w:t>
      </w:r>
    </w:p>
    <w:p>
      <w:pPr/>
      <w:r>
        <w:rPr>
          <w:lang w:val="hi_IN" w:bidi="hi_IN"/>
        </w:rPr>
      </w:r>
      <w:r>
        <w:rPr>
          <w:lang w:val="hi_IN" w:bidi="hi_IN"/>
        </w:rPr>
        <w:t>यहाँ रुकें और समूह में इस प्रश्न पर चर्चा करें: अपने समुदाय के वृद्ध लोगों के बारे में बात करें। जब उन लोगों को ठंड लगती है, तो वे गर्म रहने या खुद को गर्म करने के लिए क्या करते हैं? इस ऑडियो को यहाँ रोकें।</w:t>
      </w:r>
    </w:p>
    <w:p>
      <w:pPr/>
      <w:r>
        <w:rPr>
          <w:lang w:val="hi_IN" w:bidi="hi_IN"/>
        </w:rPr>
      </w:r>
      <w:r>
        <w:rPr>
          <w:lang w:val="hi_IN" w:bidi="hi_IN"/>
        </w:rPr>
        <w:t>दाऊद के कर्मचारियों ने दाऊद से बात की। ये कर्मचारी दाऊद के सलाहकारों के समान थे, या दाऊद के महल के अधिकारियों के समान थे। कर्मचारियों ने दाऊद से कहा कि कर्मचारी एक जवान स्त्री को ढूँढेंगे। कर्मचारी चाहते थे कि वह युवती अविवाहित और कुँवारी रहे, जिसने किसी पुरुष के साथ लैंगिक सम्बन्ध नहीं बनाया हो। कर्मचारी चाहते थे कि वह युवती दाऊद के पास आए, और दाऊद की देखभाल करके दाऊद की सेवा करे। कर्मचारी चाहते थे कि वह युवती दाऊद के साथ बिस्तर पर सोए और दाऊद की बाँहों में रहे। हम नहीं जानते कि जब वह स्त्री दाऊद की बाँहों में रहती, तब कर्मचारी क्या चाहते थे कि हो। यह संभव है कि कर्मचारी केवल यह चाहते थे कि वह स्त्री दाऊद को गर्म रखे। हालाँकि, कर्मचारी शायद यह देखना चाहते थे कि क्या दाऊद किसी जवान स्त्री के साथ यौन सम्बन्ध रखकर और अधिक बल और स्वास्थ्य पा सकता था। दाऊद के समय में, कुछ लोगों का मानना था कि जब कोई बूढ़ा पुरुष किसी जवान स्त्री के साथ यौन संबंध बनाता है, तो वह जवान स्त्री उस पुरुष को और अधिक शक्ति देती है और उसे जवान बना देती है।</w:t>
      </w:r>
    </w:p>
    <w:p>
      <w:pPr/>
      <w:r>
        <w:rPr>
          <w:lang w:val="hi_IN" w:bidi="hi_IN"/>
        </w:rPr>
      </w:r>
      <w:r>
        <w:rPr>
          <w:lang w:val="hi_IN" w:bidi="hi_IN"/>
        </w:rPr>
        <w:t>यहाँ रुककर समूह में इस प्रश्न पर चर्चा करें: अपने समुदाय में ऐसे किसी व्यक्ति के बारे में बात करें, जिसने अपने से बहुत कम उम्र के किसी व्यक्ति से विवाह किया हो या उसके साथ अपना घर साझा किया हो। जब उस व्यक्ति ने यह संबंध शुरू किया था, तो लोगों ने क्या कहा? लोगों को कैसे लगता था कि कम उम्र का व्यक्ति अधिक उम्र वाले व्यक्ति को प्रभावित करेगा या उसमें बदलाव लाएगा? इस ऑडियो को यहाँ रोकें।</w:t>
      </w:r>
    </w:p>
    <w:p>
      <w:pPr/>
      <w:r>
        <w:rPr>
          <w:lang w:val="hi_IN" w:bidi="hi_IN"/>
        </w:rPr>
      </w:r>
      <w:r>
        <w:rPr>
          <w:lang w:val="hi_IN" w:bidi="hi_IN"/>
        </w:rPr>
        <w:t>कर्मचारियों ने पूरे इस्राएल के अलग-अलग क्षेत्रों में एक सुंदर युवती की खोज की। हम नहीं जानते कि कर्मचारियों ने उस स्त्री को ढूँढा था या उन्होंने उस स्त्री को ढूँढने के लिए अन्य लोगों को काम पर लगाया था। कर्मचारी चाहते थे कि वह स्त्री शारीरिक रूप से सुंदर हो। कर्मचारियों को अबीशग नाम की एक स्त्री मिली, जो शूनेम में रहती थी। शूनेम गिलबो पर्वत के पास एक गाँव था, जो गलील झील के दक्षिण-पश्चिम में था।</w:t>
      </w:r>
    </w:p>
    <w:p>
      <w:pPr/>
      <w:r>
        <w:rPr>
          <w:lang w:val="hi_IN" w:bidi="hi_IN"/>
        </w:rPr>
      </w:r>
      <w:r>
        <w:rPr>
          <w:lang w:val="hi_IN" w:bidi="hi_IN"/>
        </w:rPr>
        <w:t xml:space="preserve">यहाँ रुकें और इस्राएल का एक नक्शा देखें </w:t>
      </w:r>
      <w:r>
        <w:rPr>
          <w:b/>
          <w:lang w:val="hi_IN" w:bidi="hi_IN"/>
        </w:rPr>
        <w:t>जो यरूशलेम नगर और शूनेम गाँव को दिखाता है</w:t>
      </w:r>
      <w:r>
        <w:rPr>
          <w:lang w:val="hi_IN" w:bidi="hi_IN"/>
        </w:rPr>
        <w:t>। इस ऑडियो को यहाँ रोकें।</w:t>
      </w:r>
    </w:p>
    <w:p>
      <w:pPr/>
      <w:r>
        <w:rPr>
          <w:lang w:val="hi_IN" w:bidi="hi_IN"/>
        </w:rPr>
      </w:r>
      <w:r>
        <w:rPr>
          <w:lang w:val="hi_IN" w:bidi="hi_IN"/>
        </w:rPr>
        <w:t>अबिशग शूनेम से निकलकर यरूशलेम में दाऊद के पास गई। अबीशग दाऊद की सेवा करती और उसकी देखभाल करती थी। दाऊद अबीशग को नहीं जानता था, जिसका अर्थ है कि दाऊद ने अबीशग के साथ यौन सम्बन्ध नहीं बनाया। अबीशग दाऊद की रखैल या पत्नी नहीं थी। हम नहीं जानते कि दाऊद ने अबीशग के साथ यौन सम्बन्ध न बनाने का निर्णय लिया था या दाऊद अबीशग के साथ यौन सम्बन्ध बनाने में सक्षम नहीं था। कहानीकार इस जानकारी का उपयोग कि दाऊद ने अबीशग के साथ यौन सम्बन्ध नहीं बनाए, यह दिखाने के लिए करता है कि दाऊद मजबूत और शक्तिशाली नहीं था और वह इस्राएल पर अच्छी तरह शासन करने में सक्षम नहीं था।</w:t>
      </w:r>
      <w:r>
        <w:rPr>
          <w:lang w:val="hi_IN" w:bidi="hi_IN"/>
        </w:rPr>
      </w:r>
    </w:p>
    <w:p>
      <w:pPr>
        <w:pStyle w:val="Heading3"/>
      </w:pPr>
      <w:r>
        <w:rPr>
          <w:lang w:val="hi_IN" w:bidi="hi_IN"/>
        </w:rPr>
        <w:t>घटनाओं को समझाना</w:t>
      </w:r>
    </w:p>
    <w:p>
      <w:pPr/>
      <w:r>
        <w:rPr>
          <w:lang w:val="hi_IN" w:bidi="hi_IN"/>
        </w:rPr>
      </w:r>
      <w:r>
        <w:rPr>
          <w:lang w:val="hi_IN" w:bidi="hi_IN"/>
        </w:rPr>
        <w:t>1 राजाओं 1:1–4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 दाऊद</w:t>
      </w:r>
      <w:r>
        <w:rPr>
          <w:lang w:val="hi_IN" w:bidi="hi_IN"/>
        </w:rPr>
        <w:t xml:space="preserve"> बहुत बूढ़ा हो गया था और उसका शरीर ठीक से काम नहीं कर रहा था, इसलिए उसका शरीर गर्म नहीं हो पा रहा था। दाऊद के सेवक, या सलाहकार, दाऊद को सुझाव देते हैं कि कर्मचारी दाऊद की देखभाल करने और दाऊद को गर्म रखने में मदद करने के लिए एक जवान स्त्री ढूँढें।</w:t>
      </w:r>
    </w:p>
    <w:p>
      <w:pPr/>
      <w:r>
        <w:rPr>
          <w:lang w:val="hi_IN" w:bidi="hi_IN"/>
        </w:rPr>
      </w:r>
      <w:r>
        <w:rPr>
          <w:b/>
          <w:lang w:val="hi_IN" w:bidi="hi_IN"/>
        </w:rPr>
        <w:t>दूसरे दृश्य में:</w:t>
      </w:r>
      <w:r>
        <w:rPr>
          <w:lang w:val="hi_IN" w:bidi="hi_IN"/>
        </w:rPr>
        <w:t xml:space="preserve"> कर्मचारी पूरे इस्राएल में एक सुंदर युवती की तलाश करते हैं। कर्मचारी शूनेम में अबीशग को पाते हैं। कर्मचारी अबीशग को यरूशलेम ले जाते हैं।</w:t>
      </w:r>
    </w:p>
    <w:p>
      <w:pPr/>
      <w:r>
        <w:rPr>
          <w:lang w:val="hi_IN" w:bidi="hi_IN"/>
        </w:rPr>
      </w:r>
      <w:r>
        <w:rPr>
          <w:b/>
          <w:lang w:val="hi_IN" w:bidi="hi_IN"/>
        </w:rPr>
        <w:t>तीसरे दृश्य में: अबीशग</w:t>
      </w:r>
      <w:r>
        <w:rPr>
          <w:lang w:val="hi_IN" w:bidi="hi_IN"/>
        </w:rPr>
        <w:t xml:space="preserve"> दाऊद की देखभाल करती है, लेकिन दाऊद अबीशग के साथ यौन संबंध नहीं बनाता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दाऊद के सेवक, जो उसके सलाहकार हैं</w:t>
      </w:r>
    </w:p>
    <w:p>
      <w:pPr>
        <w:pStyle w:val="ListBullet"/>
        <w:spacing w:line="240" w:lineRule="auto"/>
        <w:ind w:left="720"/>
      </w:pPr>
      <w:r>
        <w:rPr>
          <w:lang w:val="hi_IN" w:bidi="hi_IN"/>
        </w:rPr>
      </w:r>
      <w:r>
        <w:rPr>
          <w:lang w:val="hi_IN" w:bidi="hi_IN"/>
        </w:rPr>
        <w:t>और शूनेम की अबीशग</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कहानीकार कहानी को उस समय से शुरू करता है जब दाऊद बहुत बूढ़ा था। दाऊद केवल एक बूढ़ा व्यक्ति नहीं था, बल्कि दाऊद अपने जीवन में एक ऐसे समय में आ गया था जब दाऊद का शरीर अच्छी तरह से काम नहीं कर रहा था क्योंकि वह बहुत बूढ़ा था।</w:t>
      </w:r>
    </w:p>
    <w:p>
      <w:pPr/>
      <w:r>
        <w:rPr>
          <w:lang w:val="hi_IN" w:bidi="hi_IN"/>
        </w:rPr>
      </w:r>
      <w:r>
        <w:rPr>
          <w:lang w:val="hi_IN" w:bidi="hi_IN"/>
        </w:rPr>
        <w:t>यहाँ रुकें और समूह में इस प्रश्न पर चर्चा करें: आप किसी ऐसे व्यक्ति के बारे में कैसे बात करते हैं जो बहुत बूढ़ा है? इस ऑडियो को यहाँ रोकें।</w:t>
      </w:r>
    </w:p>
    <w:p>
      <w:pPr/>
      <w:r>
        <w:rPr>
          <w:lang w:val="hi_IN" w:bidi="hi_IN"/>
        </w:rPr>
      </w:r>
      <w:r>
        <w:rPr>
          <w:lang w:val="hi_IN" w:bidi="hi_IN"/>
        </w:rPr>
        <w:t>दाऊद का शरीर बहुत अच्छी तरह से काम नहीं कर रहा था, इसलिए दाऊद गर्म नहीं रह सकता था। दाऊद का शरीर कुछ समय तक ठीक से काम नहीं करता था, और यह समस्या उसे एक से अधिक बार हुई थी। दाऊद के कर्मचारियों ने ध्यान दिया कि दाऊद का शरीर उसे गर्म रखने के लिए ठीक से काम नहीं कर रहा था। कर्मचारी वे लोग थे, जो दाऊद के लिए काम करते थे और उसकी सेवा करते थे, ताकि इस्राएल का नेतृत्व करने में दाऊद की सहायता कर सकें। ये कर्मचारी उन सेवकों के समान नहीं थे जो सफाई या खाना पकाने जैसे घरेलू काम करते थे।</w:t>
      </w:r>
    </w:p>
    <w:p>
      <w:pPr/>
      <w:r>
        <w:rPr>
          <w:lang w:val="hi_IN" w:bidi="hi_IN"/>
        </w:rPr>
      </w:r>
      <w:r>
        <w:rPr>
          <w:lang w:val="hi_IN" w:bidi="hi_IN"/>
        </w:rPr>
        <w:t>यहाँ रुकें और समूह में इस प्रश्न पर चर्चा करें: आप उन लोगों को क्या कहते हैं जो आपके जनसमूह या राष्ट्र के सबसे महत्वपूर्ण अगुवे के साथ मिलकर काम करते हैं और उसकी सहायता करते हैं? इस ऑडियो को यहाँ रोकें।</w:t>
      </w:r>
    </w:p>
    <w:p>
      <w:pPr/>
      <w:r>
        <w:rPr>
          <w:lang w:val="hi_IN" w:bidi="hi_IN"/>
        </w:rPr>
      </w:r>
      <w:r>
        <w:rPr>
          <w:lang w:val="hi_IN" w:bidi="hi_IN"/>
        </w:rPr>
        <w:t>कर्मचारियों ने दाऊद से बात करने के लिए बहुत विनम्र भाषा का इस्तेमाल किया। कर्मचारी बातचीत में दाऊद के लिए ऐसे शब्दों का प्रयोग कर रहे थे, जैसे वे किसी दूसरे व्यक्ति के बारे में बात कर रहे हों, जबकि वे सीधे दाऊद से बात कर रहे थे। कर्मचारी दाऊद के नाम का इस्तेमाल करने के बजाय दाऊद को दर्शाने के लिए एक औपचारिक उपाधि का इस्तेमाल करते थे, "हमारा प्रभु, राजा"</w:t>
      </w:r>
    </w:p>
    <w:p>
      <w:pPr/>
      <w:r>
        <w:rPr>
          <w:lang w:val="hi_IN" w:bidi="hi_IN"/>
        </w:rPr>
      </w:r>
      <w:r>
        <w:rPr>
          <w:lang w:val="hi_IN" w:bidi="hi_IN"/>
        </w:rPr>
        <w:t>यहाँ रुकें और समूह में इस प्रश्न पर चर्चा करें: जब आप किसी बहुत महत्वपूर्ण व्यक्ति से बात करते हैं और आप आदर दिखाना चाहते हैं, तो आप अपनी भाषा कैसे बदलते हैं? इस ऑडियो को यहाँ रोकें।</w:t>
      </w:r>
    </w:p>
    <w:p>
      <w:pPr/>
      <w:r>
        <w:rPr>
          <w:lang w:val="hi_IN" w:bidi="hi_IN"/>
        </w:rPr>
      </w:r>
      <w:r>
        <w:rPr>
          <w:lang w:val="hi_IN" w:bidi="hi_IN"/>
        </w:rPr>
        <w:t>कर्मचारियों ने पूरे इस्राएल में एक सुंदर, जवान, अविवाहित स्त्री की खोज करने का आयोजन किया। कर्मचारी चाहते थे कि वह स्त्री दाऊद की एक सेविका या सहायक हो। वह स्त्री दाऊद के साथ लेटकर दाऊद की सहायता करती थी। बोसम किसी व्यक्ति की छाती होती है।</w:t>
      </w:r>
    </w:p>
    <w:p>
      <w:pPr/>
      <w:r>
        <w:rPr>
          <w:lang w:val="hi_IN" w:bidi="hi_IN"/>
        </w:rPr>
      </w:r>
      <w:r>
        <w:rPr>
          <w:lang w:val="hi_IN" w:bidi="hi_IN"/>
        </w:rPr>
        <w:t>यहाँ रुकें और समूह में इस प्रश्न पर चर्चा करें: आप एक जवान, अविवाहित स्त्री को क्या कहते हैं, जिसने कभी लैंगिक सम्बन्ध नहीं बनाया है? इस ऑडियो को यहाँ रोकें।</w:t>
      </w:r>
    </w:p>
    <w:p>
      <w:pPr/>
      <w:r>
        <w:rPr>
          <w:lang w:val="hi_IN" w:bidi="hi_IN"/>
        </w:rPr>
      </w:r>
      <w:r>
        <w:rPr>
          <w:lang w:val="hi_IN" w:bidi="hi_IN"/>
        </w:rPr>
        <w:t>कर्मचारियों को अबीशग शूनेम गाँव में मिली और वे अबीशग को यरूशलेम में राजा दाऊद के पास ले गए। जिस प्रकार दाऊद बहुत बूढ़ा था, उसी प्रकार अबीशग बहुत सुंदर थी। अबीशग अधिकांश सुंदर स्त्रियों से अधिक सुंदर थी।</w:t>
      </w:r>
    </w:p>
    <w:p>
      <w:pPr/>
      <w:r>
        <w:rPr>
          <w:lang w:val="hi_IN" w:bidi="hi_IN"/>
        </w:rPr>
      </w:r>
      <w:r>
        <w:rPr>
          <w:lang w:val="hi_IN" w:bidi="hi_IN"/>
        </w:rPr>
        <w:t xml:space="preserve">यहाँ रुकें और </w:t>
      </w:r>
      <w:r>
        <w:rPr>
          <w:b/>
          <w:lang w:val="hi_IN" w:bidi="hi_IN"/>
        </w:rPr>
        <w:t>इस्राएल का नक्शा देखें और यदि आवश्यक हो, तो शूनेम और यरूशलेम को ढूँढें</w:t>
      </w:r>
      <w:r>
        <w:rPr>
          <w:lang w:val="hi_IN" w:bidi="hi_IN"/>
        </w:rPr>
        <w:t>। इस ऑडियो को यहाँ रोकें।</w:t>
      </w:r>
    </w:p>
    <w:p>
      <w:pPr/>
      <w:r>
        <w:rPr>
          <w:lang w:val="hi_IN" w:bidi="hi_IN"/>
        </w:rPr>
      </w:r>
      <w:r>
        <w:rPr>
          <w:lang w:val="hi_IN" w:bidi="hi_IN"/>
        </w:rPr>
        <w:t>अबीशग दाऊद की देखभाल करती थी। अबीशग दाऊद की सेवा भी करती थी, अर्थात् वह दाऊद की सहायता करने के लिए छोटे-मोटे काम करती थी और उसकी सेवा करती थी। दाऊद अबीशग को नहीं जानता था। इसका अर्थ है कि दाऊद ने अबीशग के साथ यौन सम्बन्ध नहीं बनाया।</w:t>
      </w:r>
    </w:p>
    <w:p>
      <w:pPr/>
      <w:r>
        <w:rPr>
          <w:lang w:val="hi_IN" w:bidi="hi_IN"/>
        </w:rPr>
      </w:r>
      <w:r>
        <w:rPr>
          <w:lang w:val="hi_IN" w:bidi="hi_IN"/>
        </w:rPr>
        <w:t>यहाँ रुकें और इस प्रश्न पर समूह में चर्चा करें: कभी-कभी लोग उन बातों के लिए विनम्र शब्द या वाक्यांश का प्रयोग करते हैं जिनके बारे में बात करते समय लोग असहज या लज्जित महसूस कर सकते हैं। यदि कोई हों, तो लैंगिक सम्बन्ध के बारे में बात करने के लिए आप कौन-से विनम्र शब्द या वाक्यांश इस प्रकार प्रयोग करते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राजाओं 1:1–4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दाऊद के सेवक, जो उसके सलाहकार हैं</w:t>
      </w:r>
    </w:p>
    <w:p>
      <w:pPr>
        <w:pStyle w:val="ListBullet"/>
        <w:spacing w:line="240" w:lineRule="auto"/>
        <w:ind w:left="720"/>
      </w:pPr>
      <w:r>
        <w:rPr>
          <w:lang w:val="hi_IN" w:bidi="hi_IN"/>
        </w:rPr>
      </w:r>
      <w:r>
        <w:rPr>
          <w:lang w:val="hi_IN" w:bidi="hi_IN"/>
        </w:rPr>
        <w:t>और शूनेम की अबीशग</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की भूमिका निभा रहे व्यक्ति को यह बताना चाहिए कि यदि वह उस पात्र के स्थान पर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प्रतिक्रियाएँ निम्नलिखित हैं।</w:t>
      </w:r>
    </w:p>
    <w:p>
      <w:pPr/>
      <w:r>
        <w:rPr>
          <w:lang w:val="hi_IN" w:bidi="hi_IN"/>
        </w:rPr>
      </w:r>
      <w:r>
        <w:rPr>
          <w:lang w:val="hi_IN" w:bidi="hi_IN"/>
        </w:rPr>
        <w:t>दाऊद बहुत बूढ़ा हो गया था और उसका शरीर ठीक से काम नहीं कर रहा था, इसलिए दाऊद गर्म नहीं हो रहा था। दाऊद के कर्मचारी दाऊद को सुझाव देते हैं कि कर्मचारी दाऊद की देखभाल करने और दाऊद को गर्म करने में मदद करने के लिए एक जवान स्त्री ढूँढें।</w:t>
      </w:r>
    </w:p>
    <w:p>
      <w:pPr/>
      <w:r>
        <w:rPr>
          <w:lang w:val="hi_IN" w:bidi="hi_IN"/>
        </w:rPr>
      </w:r>
      <w:r>
        <w:rPr>
          <w:lang w:val="hi_IN" w:bidi="hi_IN"/>
        </w:rPr>
        <w:t>अभिनय को रोकें। दाऊद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बहुत लंबे समय से जीवित हूँ; या</w:t>
      </w:r>
    </w:p>
    <w:p>
      <w:pPr>
        <w:pStyle w:val="ListBullet"/>
        <w:spacing w:line="240" w:lineRule="auto"/>
        <w:ind w:left="720"/>
      </w:pPr>
      <w:r>
        <w:rPr>
          <w:lang w:val="hi_IN" w:bidi="hi_IN"/>
        </w:rPr>
      </w:r>
      <w:r>
        <w:rPr>
          <w:lang w:val="hi_IN" w:bidi="hi_IN"/>
        </w:rPr>
        <w:t>मुझे ठंड महसूस हो रही है। अतिरिक्त कंबल होने के बाद भी, मैं गर्म नहीं हो पा रहा हूँ; या</w:t>
      </w:r>
    </w:p>
    <w:p>
      <w:pPr>
        <w:pStyle w:val="ListBullet"/>
        <w:spacing w:line="240" w:lineRule="auto"/>
        <w:ind w:left="720"/>
      </w:pPr>
      <w:r>
        <w:rPr>
          <w:lang w:val="hi_IN" w:bidi="hi_IN"/>
        </w:rPr>
      </w:r>
      <w:r>
        <w:rPr>
          <w:lang w:val="hi_IN" w:bidi="hi_IN"/>
        </w:rPr>
        <w:t>मेरा शरीर कमजोर हो रहा है, लेकिन मैं अभी भी इस्राएल पर शासन कर सकता हूँ।</w:t>
      </w:r>
    </w:p>
    <w:p>
      <w:pPr/>
      <w:r>
        <w:rPr>
          <w:lang w:val="hi_IN" w:bidi="hi_IN"/>
        </w:rPr>
      </w:r>
      <w:r>
        <w:rPr>
          <w:lang w:val="hi_IN" w:bidi="hi_IN"/>
        </w:rPr>
        <w:t>दाऊद के कर्मचारियों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शायद एक जवान स्त्री हमारे राजा को गर्म करेगी और उसे जवान महसूस करने में मदद करेगी; या</w:t>
      </w:r>
    </w:p>
    <w:p>
      <w:pPr>
        <w:pStyle w:val="ListBullet"/>
        <w:spacing w:line="240" w:lineRule="auto"/>
        <w:ind w:left="720"/>
      </w:pPr>
      <w:r>
        <w:rPr>
          <w:lang w:val="hi_IN" w:bidi="hi_IN"/>
        </w:rPr>
      </w:r>
      <w:r>
        <w:rPr>
          <w:lang w:val="hi_IN" w:bidi="hi_IN"/>
        </w:rPr>
        <w:t>हमें अपने राजा की मदद करने के लिए कुछ करने की आवश्यकता है; या</w:t>
      </w:r>
    </w:p>
    <w:p>
      <w:pPr>
        <w:pStyle w:val="ListBullet"/>
        <w:spacing w:line="240" w:lineRule="auto"/>
        <w:ind w:left="720"/>
      </w:pPr>
      <w:r>
        <w:rPr>
          <w:lang w:val="hi_IN" w:bidi="hi_IN"/>
        </w:rPr>
      </w:r>
      <w:r>
        <w:rPr>
          <w:lang w:val="hi_IN" w:bidi="hi_IN"/>
        </w:rPr>
        <w:t>हमें चिंता है कि दाऊद राजा बने रहने के लिए बहुत बूढ़ा हो गया है।</w:t>
      </w:r>
    </w:p>
    <w:p>
      <w:pPr/>
      <w:r>
        <w:rPr>
          <w:lang w:val="hi_IN" w:bidi="hi_IN"/>
        </w:rPr>
      </w:r>
      <w:r>
        <w:rPr>
          <w:lang w:val="hi_IN" w:bidi="hi_IN"/>
        </w:rPr>
        <w:t>नाटक को जारी रखें।</w:t>
      </w:r>
    </w:p>
    <w:p>
      <w:pPr/>
      <w:r>
        <w:rPr>
          <w:lang w:val="hi_IN" w:bidi="hi_IN"/>
        </w:rPr>
      </w:r>
      <w:r>
        <w:rPr>
          <w:lang w:val="hi_IN" w:bidi="hi_IN"/>
        </w:rPr>
        <w:t>कर्मचारी पूरे इस्राएल में एक सुंदर युवती की तलाश करते हैं। कर्मचारी शूनेम में अबीशग को पाते हैं। कर्मचारी अबीशग को यरूशलेम ले जाते हैं।</w:t>
      </w:r>
    </w:p>
    <w:p>
      <w:pPr/>
      <w:r>
        <w:rPr>
          <w:lang w:val="hi_IN" w:bidi="hi_IN"/>
        </w:rPr>
      </w:r>
      <w:r>
        <w:rPr>
          <w:lang w:val="hi_IN" w:bidi="hi_IN"/>
        </w:rPr>
        <w:t>अभिनय को रोकें। दाऊद के कर्मचारियों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हमें अपने राजा के लिए एक बहुत सुंदर युवती ढूँढनी चाहिए; या</w:t>
      </w:r>
    </w:p>
    <w:p>
      <w:pPr>
        <w:pStyle w:val="ListBullet"/>
        <w:spacing w:line="240" w:lineRule="auto"/>
        <w:ind w:left="720"/>
      </w:pPr>
      <w:r>
        <w:rPr>
          <w:lang w:val="hi_IN" w:bidi="hi_IN"/>
        </w:rPr>
      </w:r>
      <w:r>
        <w:rPr>
          <w:lang w:val="hi_IN" w:bidi="hi_IN"/>
        </w:rPr>
        <w:t>स्त्री किसी से विवाहित नहीं होनी चाहिए; या</w:t>
      </w:r>
    </w:p>
    <w:p>
      <w:pPr>
        <w:pStyle w:val="ListBullet"/>
        <w:spacing w:line="240" w:lineRule="auto"/>
        <w:ind w:left="720"/>
      </w:pPr>
      <w:r>
        <w:rPr>
          <w:lang w:val="hi_IN" w:bidi="hi_IN"/>
        </w:rPr>
      </w:r>
      <w:r>
        <w:rPr>
          <w:lang w:val="hi_IN" w:bidi="hi_IN"/>
        </w:rPr>
        <w:t>अबीशग बहुत सुंदर है। अबीशग को हमारे राजा के पास आकर उसके साथ रहना चाहिए।</w:t>
      </w:r>
    </w:p>
    <w:p>
      <w:pPr/>
      <w:r>
        <w:rPr>
          <w:lang w:val="hi_IN" w:bidi="hi_IN"/>
        </w:rPr>
      </w:r>
      <w:r>
        <w:rPr>
          <w:lang w:val="hi_IN" w:bidi="hi_IN"/>
        </w:rPr>
        <w:t>शूनेम की अबीशग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सम्मानित महसूस करती हूँ कि लोगों ने मुझे हमारे राजा की देखभाल करने के लिए चुना है; या</w:t>
      </w:r>
    </w:p>
    <w:p>
      <w:pPr>
        <w:pStyle w:val="ListBullet"/>
        <w:spacing w:line="240" w:lineRule="auto"/>
        <w:ind w:left="720"/>
      </w:pPr>
      <w:r>
        <w:rPr>
          <w:lang w:val="hi_IN" w:bidi="hi_IN"/>
        </w:rPr>
      </w:r>
      <w:r>
        <w:rPr>
          <w:lang w:val="hi_IN" w:bidi="hi_IN"/>
        </w:rPr>
        <w:t>मैं अपने छोटे गाँव से यरूशलेम शहर जाने को लेकर चिंतित हूँ; या</w:t>
      </w:r>
    </w:p>
    <w:p>
      <w:pPr>
        <w:pStyle w:val="ListBullet"/>
        <w:spacing w:line="240" w:lineRule="auto"/>
        <w:ind w:left="720"/>
      </w:pPr>
      <w:r>
        <w:rPr>
          <w:lang w:val="hi_IN" w:bidi="hi_IN"/>
        </w:rPr>
      </w:r>
      <w:r>
        <w:rPr>
          <w:lang w:val="hi_IN" w:bidi="hi_IN"/>
        </w:rPr>
        <w:t xml:space="preserve">मुझे अपने राजा की सेवा करने के लिए क्या करना होगा? </w:t>
      </w:r>
    </w:p>
    <w:p>
      <w:pPr/>
      <w:r>
        <w:rPr>
          <w:lang w:val="hi_IN" w:bidi="hi_IN"/>
        </w:rPr>
      </w:r>
      <w:r>
        <w:rPr>
          <w:lang w:val="hi_IN" w:bidi="hi_IN"/>
        </w:rPr>
        <w:t>नाटक को जारी रखें।</w:t>
      </w:r>
    </w:p>
    <w:p>
      <w:pPr/>
      <w:r>
        <w:rPr>
          <w:lang w:val="hi_IN" w:bidi="hi_IN"/>
        </w:rPr>
      </w:r>
      <w:r>
        <w:rPr>
          <w:lang w:val="hi_IN" w:bidi="hi_IN"/>
        </w:rPr>
        <w:t>अबीशग दाऊद की देखभाल करती है, लेकिन दाऊद अबीशग के साथ यौन संबंध नहीं बनाता है।</w:t>
      </w:r>
    </w:p>
    <w:p>
      <w:pPr/>
      <w:r>
        <w:rPr>
          <w:lang w:val="hi_IN" w:bidi="hi_IN"/>
        </w:rPr>
      </w:r>
      <w:r>
        <w:rPr>
          <w:lang w:val="hi_IN" w:bidi="hi_IN"/>
        </w:rPr>
        <w:t>अभिनय को रोकें। अबीशग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 xml:space="preserve">मैं अपने राजा के बिस्तर में लेटकर उसे गर्म रखती हूँ; या </w:t>
      </w:r>
    </w:p>
    <w:p>
      <w:pPr>
        <w:pStyle w:val="ListBullet"/>
        <w:spacing w:line="240" w:lineRule="auto"/>
        <w:ind w:left="720"/>
      </w:pPr>
      <w:r>
        <w:rPr>
          <w:lang w:val="hi_IN" w:bidi="hi_IN"/>
        </w:rPr>
      </w:r>
      <w:r>
        <w:rPr>
          <w:lang w:val="hi_IN" w:bidi="hi_IN"/>
        </w:rPr>
        <w:t>मैं अभी भी कुँवारी हूँ; या</w:t>
      </w:r>
    </w:p>
    <w:p>
      <w:pPr>
        <w:pStyle w:val="ListBullet"/>
        <w:spacing w:line="240" w:lineRule="auto"/>
        <w:ind w:left="720"/>
      </w:pPr>
      <w:r>
        <w:rPr>
          <w:lang w:val="hi_IN" w:bidi="hi_IN"/>
        </w:rPr>
      </w:r>
      <w:r>
        <w:rPr>
          <w:lang w:val="hi_IN" w:bidi="hi_IN"/>
        </w:rPr>
        <w:t>क्या मैं एक सेविका हूँ? राजा ने मुझे अपनी रखैल या पत्नी नहीं बनाया।</w:t>
      </w:r>
    </w:p>
    <w:p>
      <w:pPr/>
      <w:r>
        <w:rPr>
          <w:lang w:val="hi_IN" w:bidi="hi_IN"/>
        </w:rPr>
      </w:r>
      <w:r>
        <w:rPr>
          <w:lang w:val="hi_IN" w:bidi="hi_IN"/>
        </w:rPr>
        <w:t>दाऊद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अबीशग बहुत सुंदर और मेरे लिए बहुत सहायक है; या</w:t>
      </w:r>
    </w:p>
    <w:p>
      <w:pPr>
        <w:pStyle w:val="ListBullet"/>
        <w:spacing w:line="240" w:lineRule="auto"/>
        <w:ind w:left="720"/>
      </w:pPr>
      <w:r>
        <w:rPr>
          <w:lang w:val="hi_IN" w:bidi="hi_IN"/>
        </w:rPr>
      </w:r>
      <w:r>
        <w:rPr>
          <w:lang w:val="hi_IN" w:bidi="hi_IN"/>
        </w:rPr>
        <w:t>मुझे पसंद है कि जिस तरह अबीशग मेरी देखभाल करती है; या</w:t>
      </w:r>
    </w:p>
    <w:p>
      <w:pPr>
        <w:pStyle w:val="ListBullet"/>
        <w:spacing w:line="240" w:lineRule="auto"/>
        <w:ind w:left="720"/>
      </w:pPr>
      <w:r>
        <w:rPr>
          <w:lang w:val="hi_IN" w:bidi="hi_IN"/>
        </w:rPr>
      </w:r>
      <w:r>
        <w:rPr>
          <w:lang w:val="hi_IN" w:bidi="hi_IN"/>
        </w:rPr>
        <w:t>मैंने अबीशग के साथ यौन संबंध नहीं बनाए हैं।</w:t>
      </w:r>
      <w:r>
        <w:rPr>
          <w:lang w:val="hi_IN" w:bidi="hi_IN"/>
        </w:rPr>
      </w:r>
    </w:p>
    <w:p>
      <w:pPr>
        <w:pStyle w:val="Heading3"/>
      </w:pPr>
      <w:r>
        <w:rPr>
          <w:lang w:val="hi_IN" w:bidi="hi_IN"/>
        </w:rPr>
        <w:t>आवश्यक जानकारी</w:t>
      </w:r>
    </w:p>
    <w:p>
      <w:pPr/>
      <w:r>
        <w:rPr>
          <w:lang w:val="hi_IN" w:bidi="hi_IN"/>
        </w:rPr>
      </w:r>
      <w:r>
        <w:rPr>
          <w:lang w:val="hi_IN" w:bidi="hi_IN"/>
        </w:rPr>
        <w:t>1 राजाओं 1:1–4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राजा दाऊद बहुत बूढ़ा था।</w:t>
      </w:r>
    </w:p>
    <w:p>
      <w:pPr/>
      <w:r>
        <w:rPr>
          <w:lang w:val="hi_IN" w:bidi="hi_IN"/>
        </w:rPr>
      </w:r>
      <w:r>
        <w:rPr>
          <w:lang w:val="hi_IN" w:bidi="hi_IN"/>
        </w:rPr>
        <w:t xml:space="preserve">यहाँ रुकें और समूह में चर्चा करें कि आप </w:t>
      </w:r>
      <w:r>
        <w:rPr>
          <w:b/>
          <w:lang w:val="hi_IN" w:bidi="hi_IN"/>
        </w:rPr>
        <w:t>राजा</w:t>
      </w:r>
      <w:r>
        <w:rPr>
          <w:lang w:val="hi_IN" w:bidi="hi_IN"/>
        </w:rPr>
        <w:t xml:space="preserve"> के लिए किस शब्द या वाक्यांश का उपयोग करेंगे। अधिक जानकारी के लिए मुख्य शब्दावली में राजा शब्द देखें। यदि आपने पहले ही बाइबल की किसी अन्य पुस्तक में इस शब्द का अनुवाद किया है, तो उसी शब्द का इस्तेमाल करें जिसका इस्तेमाल आपने वहाँ किया है। दाऊद के बारे में अधिक जानकारी के लिए, मुख्य शब्दावली देखें। इस ऑडियो को यहाँ रोकें।</w:t>
      </w:r>
    </w:p>
    <w:p>
      <w:pPr/>
      <w:r>
        <w:rPr>
          <w:lang w:val="hi_IN" w:bidi="hi_IN"/>
        </w:rPr>
      </w:r>
      <w:r>
        <w:rPr>
          <w:lang w:val="hi_IN" w:bidi="hi_IN"/>
        </w:rPr>
        <w:t>दाऊद तब भी गर्म नहीं रह सकता था, जब लोग उसके ऊपर चादरें या कपड़े डालते थे।</w:t>
      </w:r>
    </w:p>
    <w:p>
      <w:pPr/>
      <w:r>
        <w:rPr>
          <w:lang w:val="hi_IN" w:bidi="hi_IN"/>
        </w:rPr>
      </w:r>
      <w:r>
        <w:rPr>
          <w:lang w:val="hi_IN" w:bidi="hi_IN"/>
        </w:rPr>
        <w:t xml:space="preserve">यहाँ रुकें और समूह में चर्चा करें कि आप </w:t>
      </w:r>
      <w:r>
        <w:rPr>
          <w:b/>
          <w:lang w:val="hi_IN" w:bidi="hi_IN"/>
        </w:rPr>
        <w:t>चादर</w:t>
      </w:r>
      <w:r>
        <w:rPr>
          <w:lang w:val="hi_IN" w:bidi="hi_IN"/>
        </w:rPr>
        <w:t xml:space="preserve"> के लिए किस शब्द या वाक्यांश का उपयोग करेंगे। इस ऑडियो को यहाँ रोकें।</w:t>
      </w:r>
    </w:p>
    <w:p>
      <w:pPr/>
      <w:r>
        <w:rPr>
          <w:lang w:val="hi_IN" w:bidi="hi_IN"/>
        </w:rPr>
      </w:r>
      <w:r>
        <w:rPr>
          <w:lang w:val="hi_IN" w:bidi="hi_IN"/>
        </w:rPr>
        <w:t>दाऊद के कर्मचारियों, या सलाहकारों ने दाऊद की सेवा करने के लिए एक जवान कुँवारी स्त्री को ढूँढने का निर्णय लिया। ये पुरुष एक विशेष प्रकार के सेवक हैं जो एक अगुवे की व्यक्तिगत आवश्यकताओं की देखभाल करते हैं और अगुवे को सलाह देते हैं।</w:t>
      </w:r>
    </w:p>
    <w:p>
      <w:pPr/>
      <w:r>
        <w:rPr>
          <w:lang w:val="hi_IN" w:bidi="hi_IN"/>
        </w:rPr>
      </w:r>
      <w:r>
        <w:rPr>
          <w:lang w:val="hi_IN" w:bidi="hi_IN"/>
        </w:rPr>
        <w:t xml:space="preserve">यहाँ रुकें और समूह में चर्चा करें कि आप </w:t>
      </w:r>
      <w:r>
        <w:rPr>
          <w:b/>
          <w:lang w:val="hi_IN" w:bidi="hi_IN"/>
        </w:rPr>
        <w:t>कर्मचारियों</w:t>
      </w:r>
      <w:r>
        <w:rPr>
          <w:lang w:val="hi_IN" w:bidi="hi_IN"/>
        </w:rPr>
        <w:t xml:space="preserve"> के लिए किस शब्द या वाक्यांश का उपयोग करेंगे। आप कर्मचारियों के लिए उस शब्द का उपयोग कर सकते हैं, जो मुख्य शब्दावली में भी है। या, आप एक ऐसे शब्द का उपयोग कर सकते हैं जिसका अर्थ है सलाहकार या वे लोग जो किसी अगुवे के व्यक्तिगत जीवन के बारे में अच्छे निर्णय लेने में मदद करते हैं। इस ऑडियो को यहाँ रोकें।</w:t>
      </w:r>
    </w:p>
    <w:p>
      <w:pPr/>
      <w:r>
        <w:rPr>
          <w:lang w:val="hi_IN" w:bidi="hi_IN"/>
        </w:rPr>
      </w:r>
      <w:r>
        <w:rPr>
          <w:lang w:val="hi_IN" w:bidi="hi_IN"/>
        </w:rPr>
        <w:t>कर्मचारी पूरे इस्राएल में एक जवान कुँवारी स्त्री को ढूँढते हैं। कुँवारी वह स्त्री होती है जो अविवाहित हो और जिसने किसी के साथ लैंगिक सम्बन्ध नहीं बनाया हो। आपको याद होगा कि इस्राएल उन लोगों की जाति है जिन्हें यहोवा ने विशेष रूप से चुना था।</w:t>
      </w:r>
    </w:p>
    <w:p>
      <w:pPr/>
      <w:r>
        <w:rPr>
          <w:lang w:val="hi_IN" w:bidi="hi_IN"/>
        </w:rPr>
      </w:r>
      <w:r>
        <w:rPr>
          <w:lang w:val="hi_IN" w:bidi="hi_IN"/>
        </w:rPr>
        <w:t xml:space="preserve">यहाँ रुकें और समूह में चर्चा करें कि आप </w:t>
      </w:r>
      <w:r>
        <w:rPr>
          <w:b/>
          <w:lang w:val="hi_IN" w:bidi="hi_IN"/>
        </w:rPr>
        <w:t>इस्राएल</w:t>
      </w:r>
      <w:r>
        <w:rPr>
          <w:lang w:val="hi_IN" w:bidi="hi_IN"/>
        </w:rPr>
        <w:t xml:space="preserve"> और </w:t>
      </w:r>
      <w:r>
        <w:rPr>
          <w:b/>
          <w:lang w:val="hi_IN" w:bidi="hi_IN"/>
        </w:rPr>
        <w:t>कुँवारी</w:t>
      </w:r>
      <w:r>
        <w:rPr>
          <w:lang w:val="hi_IN" w:bidi="hi_IN"/>
        </w:rPr>
        <w:t xml:space="preserve"> के लिए किस शब्द या वाक्यांश का उपयोग करेंगे। इस्राएल मुख्य शब्दावली में है।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 xml:space="preserve">सेवकों ने शूनेम में अबीशग को पाया और उसे दाऊद के पास ले आए। अबीशग ने दाऊद की देखभाल की और उसकी सेवा की।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1:5–10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1:5–10 को सुनें और अपने मन में रखें।</w:t>
      </w:r>
    </w:p>
    <w:p>
      <w:pPr/>
      <w:r>
        <w:rPr>
          <w:lang w:val="hi_IN" w:bidi="hi_IN"/>
        </w:rPr>
      </w:r>
      <w:r>
        <w:rPr>
          <w:lang w:val="hi_IN" w:bidi="hi_IN"/>
        </w:rPr>
        <w:t>यदि सम्भव हो, तो 1 राजाओं 1:5–10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राजाओं 1:5–10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आपको पिछली कहानी से याद होगा कि दाऊद बहुत बूढ़ा है। दाऊद का शरीर ठीक से काम नहीं कर रहा था, और जब दाऊद के सेवकों ने दाऊद के लिए एक सुन्दर जवान कुँवारी को लाकर दिया, तब दाऊद ने उसके साथ यौन सम्बन्ध नहीं बनाया। कहानीकार हमें यह जानकारी यह दिखाने के लिए देता है कि शायद दाऊद इस्राएल पर अच्छी तरह से शासन नहीं कर पाएगा और वह जल्द ही मर जाएगा।</w:t>
      </w:r>
    </w:p>
    <w:p>
      <w:pPr/>
      <w:r>
        <w:rPr>
          <w:lang w:val="hi_IN" w:bidi="hi_IN"/>
        </w:rPr>
      </w:r>
      <w:r>
        <w:rPr>
          <w:lang w:val="hi_IN" w:bidi="hi_IN"/>
        </w:rPr>
        <w:t>इस कहानी में, कहानीकार हमें दाऊद के सबसे बड़े जीवित पुत्र, अदोनिय्याह के बारे में बताना शुरू करता है। दाऊद का चौथा पुत्र अदोनिय्याह, बहुत घमण्डी था और सोचता था कि वह इस्राएल का अगला राजा बनने वाला सही व्यक्ति था। अदोनिय्याह ने घमण्ड से कहा कि वह राजा बनना चाहता है। अदोनिय्याह की माता हग्गीत थी। आपको 2 शमूएल से याद होगा कि दाऊद का पहला पुत्र अम्नोन और दाऊद का तीसरा पुत्र अबशालोम मर चुके हैं। हम नहीं जानते कि दाऊद के दूसरे पुत्र किलाब के साथ क्या हुआ, लेकिन सम्भवतः वह बचपन में ही मर गया था। लोग सोचते थे कि दाऊद बहुत बूढ़ा था और इस्राएल पर शासन करने में सक्षम नहीं था। अदोनिय्याह ने अगला राजा होने का निर्णय लिया।</w:t>
      </w:r>
    </w:p>
    <w:p>
      <w:pPr/>
      <w:r>
        <w:rPr>
          <w:lang w:val="hi_IN" w:bidi="hi_IN"/>
        </w:rPr>
      </w:r>
      <w:r>
        <w:rPr>
          <w:lang w:val="hi_IN" w:bidi="hi_IN"/>
        </w:rPr>
        <w:t>यहाँ रुकें और समूह में इस प्रश्न पर चर्चा करें: जब आपका सबसे महत्वपूर्ण अगुवा बूढ़ा हो जाता है और आगे अगुवाई नहीं कर सकता, तब क्या होता है? अगर लोग अगुवाई करने की अगुवे की क्षमता पर भरोसा खो दें, तो क्या होता है? अगला सबसे महत्वपूर्ण अगुवा कौन बनेगा, यह कौन तय करता है? इस ऑडियो को यहाँ रोकें।</w:t>
      </w:r>
    </w:p>
    <w:p>
      <w:pPr/>
      <w:r>
        <w:rPr>
          <w:lang w:val="hi_IN" w:bidi="hi_IN"/>
        </w:rPr>
      </w:r>
      <w:r>
        <w:rPr>
          <w:lang w:val="hi_IN" w:bidi="hi_IN"/>
        </w:rPr>
        <w:t>अदोनिय्याह ने लोगों से कहा कि वह राजा बनना चाहता है। अदोनिय्याह ने अपने आप को राजा जैसा दिखाने का निर्णय लिया, इसलिए अदोनिय्याह ने रथ और रथों के घोड़ों की देखभाल करने वाले लोगों को इकट्ठा किया। रथ दो पहियों वाली गाड़ी होती है जिसे दो घोड़े खींचते हैं। घोड़ों को नियंत्रित करने के लिए एक या दो पुरुष रथ में खड़े होते हैं। घोड़े के चार टाँगें होती हैं। लोग घोड़ों पर सवार होते हैं, और कभी-कभी घोड़े गाड़ियों या अन्य पहिये वाले वाहनों को अपने साथ खींचते हैं। दाऊद के समय में, लोग युद्ध में लोगों पर आक्रमण करने के लिए रथों का उपयोग करते थे, लेकिन महत्वपूर्ण लोग समारोहों और जुलूसों के दौरान भी रथों में यात्रा करते थे।</w:t>
      </w:r>
    </w:p>
    <w:p>
      <w:pPr/>
      <w:r>
        <w:rPr>
          <w:lang w:val="hi_IN" w:bidi="hi_IN"/>
        </w:rPr>
      </w:r>
      <w:r>
        <w:rPr>
          <w:lang w:val="hi_IN" w:bidi="hi_IN"/>
        </w:rPr>
        <w:t xml:space="preserve">यहाँ रुकें और समूह में </w:t>
      </w:r>
      <w:r>
        <w:rPr>
          <w:b/>
          <w:lang w:val="hi_IN" w:bidi="hi_IN"/>
        </w:rPr>
        <w:t>रथ चलाने वाले व्यक्ति</w:t>
      </w:r>
      <w:r>
        <w:rPr>
          <w:lang w:val="hi_IN" w:bidi="hi_IN"/>
        </w:rPr>
        <w:t xml:space="preserve"> की एक तस्वीर देखें। इस ऑडियो को यहाँ रोकें।</w:t>
      </w:r>
    </w:p>
    <w:p>
      <w:pPr/>
      <w:r>
        <w:rPr>
          <w:lang w:val="hi_IN" w:bidi="hi_IN"/>
        </w:rPr>
      </w:r>
      <w:r>
        <w:rPr>
          <w:lang w:val="hi_IN" w:bidi="hi_IN"/>
        </w:rPr>
        <w:t xml:space="preserve">यहाँ रुकें और समूह में एक </w:t>
      </w:r>
      <w:r>
        <w:rPr>
          <w:lang w:val="hi_IN" w:bidi="hi_IN"/>
        </w:rPr>
        <w:t>घोड़े</w:t>
      </w:r>
      <w:r>
        <w:rPr>
          <w:lang w:val="hi_IN" w:bidi="hi_IN"/>
        </w:rPr>
        <w:t xml:space="preserve"> के चित्र को देखें। इस ऑडियो को यहाँ रोकें।</w:t>
      </w:r>
    </w:p>
    <w:p>
      <w:pPr/>
      <w:r>
        <w:rPr>
          <w:lang w:val="hi_IN" w:bidi="hi_IN"/>
        </w:rPr>
      </w:r>
      <w:r>
        <w:rPr>
          <w:lang w:val="hi_IN" w:bidi="hi_IN"/>
        </w:rPr>
        <w:t>अदोनिय्याह ने भी 50 पुरुषों को अपने रथों के आगे दौड़ने के लिए इकट्ठा किया, जबकि वह स्वयं रथों में से एक में था। वे 50 पुरुष रथों के आगे दौड़कर उनके चलने के लिए रास्ता साफ करते थे।</w:t>
      </w:r>
    </w:p>
    <w:p>
      <w:pPr/>
      <w:r>
        <w:rPr>
          <w:lang w:val="hi_IN" w:bidi="hi_IN"/>
        </w:rPr>
      </w:r>
      <w:r>
        <w:rPr>
          <w:lang w:val="hi_IN" w:bidi="hi_IN"/>
        </w:rPr>
        <w:t>यहाँ रुककर समूह में इस प्रश्न पर चर्चा करें: आपको कैसे पता चलेगा कि आपका सबसे महत्वपूर्ण अगुवा आपके पास से होकर जा रहा है? अगुवा किन वाहनों या पशुओं पर सवार होकर जाता है, और उसके साथ कौन सवार होता है? इस ऑडियो को यहाँ रोकें।</w:t>
      </w:r>
    </w:p>
    <w:p>
      <w:pPr/>
      <w:r>
        <w:rPr>
          <w:lang w:val="hi_IN" w:bidi="hi_IN"/>
        </w:rPr>
      </w:r>
      <w:r>
        <w:rPr>
          <w:lang w:val="hi_IN" w:bidi="hi_IN"/>
        </w:rPr>
        <w:t>कहानीकार कहानी की घटनाओं को कुछ समय के लिए रोककर अदोनिय्याह के बारे में जानकारी देता है, ताकि हम समझ सकें कि अदोनिय्याह घमण्डी क्यों था और उसे क्यों लगता था कि उसे राजा होना चाहिए। कहानीकार हमें बताता है कि दाऊद ने कभी भी अदोनिय्याह को यह पूछकर नाराज नहीं किया कि उसने कोई काम क्यों किया। कहानीकार हमें बता रहा है कि दाऊद ने अदोनिय्याह को अनुशासित नहीं किया और न ही उसे वह सब करने से रोका जो वह करना चाहता था। कहानीकार हमें यह भी बताता है कि अदोनिय्याह बहुत सुन्दर पुरुष था। अदोनिय्याह के आसपास के लोगों ने शायद उसके साथ विशेष व्यवहार किया होगा, क्योंकि वह बहुत सुन्दर था। इसके अलावा, अबशालोम के बाद अदोनिय्याह ही दाऊद का अगला पुत्र था। अबशालोम की मृत्यु के बाद, अदोनिय्याह दाऊद का सबसे बड़ा जीवित पुत्र था, इसलिए लोग उसे राजा के बड़े पुत्र के रूप में विशेष सम्मान देते थे। अदोनिय्याह इस बात का आदी हो गया था कि वह जो कुछ चाहता था, लोग उसकी इच्छाएँ पूरी करते थे। इसलिए उसे विश्वास था कि अगला राजा वही होना चाहिए।</w:t>
      </w:r>
    </w:p>
    <w:p>
      <w:pPr/>
      <w:r>
        <w:rPr>
          <w:lang w:val="hi_IN" w:bidi="hi_IN"/>
        </w:rPr>
      </w:r>
      <w:r>
        <w:rPr>
          <w:lang w:val="hi_IN" w:bidi="hi_IN"/>
        </w:rPr>
        <w:t>यहाँ रुकें और समूह में इस प्रश्न पर चर्चा करें: ऐसे किसी व्यक्ति के बारे में बात करें जिसे आप जानते हैं और जो यह मानता था कि सबसे बड़ा बच्चा होने के कारण लोगों को उसके साथ दूसरों से अलग और बेहतर व्यवहार करना चाहिए या उसे कोई विशेष सुविधा मिलनी चाहिए। उस व्यक्ति ने अपने आसपास के लोगों को अपनी भावनाओं के बारे में कैसे बताया? उस व्यक्ति ने ऐसा क्या किया जिससे आपका ध्यान उसकी ओर गया? इस ऑडियो को यहाँ रोकें।</w:t>
      </w:r>
    </w:p>
    <w:p>
      <w:pPr/>
      <w:r>
        <w:rPr>
          <w:lang w:val="hi_IN" w:bidi="hi_IN"/>
        </w:rPr>
      </w:r>
      <w:r>
        <w:rPr>
          <w:lang w:val="hi_IN" w:bidi="hi_IN"/>
        </w:rPr>
        <w:t xml:space="preserve">कहानीकार कहानी पर लौटता है। अदोनिय्याह ने इस्राएल के कुछ प्रमुख लोगों के साथ राजा बनने की अपनी इच्छा के बारे में चर्चा की। योआब इस्राएल की सेना का सेनापति था, और आपको याद होगा कि सरूयाह योआब की माता थी। आपको यह भी याद होगा कि योआब हमेशा दाऊद की आज्ञाओं का पालन नहीं करता था। एब्यातार यरूशलेम में एक बहुत महत्वपूर्ण याजक था। हम नहीं जानते कि एब्यातार ने अदोनिय्याह का समर्थन क्यों किया। यह संभव है कि जैसे-जैसे दाऊद बूढ़ा होता गया, वह याजक सादोक को अधिक पसंद करने लगा और इससे एब्यातार अप्रसन्न हुआ। योआब और एब्यातार ने अदोनिय्याह का साथ देने और उसे राजा बनाने में उसकी मदद करने का फैसला किया। </w:t>
      </w:r>
    </w:p>
    <w:p>
      <w:pPr/>
      <w:r>
        <w:rPr>
          <w:lang w:val="hi_IN" w:bidi="hi_IN"/>
        </w:rPr>
      </w:r>
      <w:r>
        <w:rPr>
          <w:lang w:val="hi_IN" w:bidi="hi_IN"/>
        </w:rPr>
        <w:t>कहानीकार अब हमें बताता है कि लोगों के एक दूसरे समूह ने अदोनिय्याह का साथ नहीं दिया। सादोक यरूशलेम में एक महत्वपूर्ण याजक था और दाऊद के साथ उसके अच्छे संबंध थे। बनायाह विशेष सैनिकों के एक दल का सेनापति था। इस दल में करेती और पलेती लोग थे, जो दाऊद की रक्षा करते थे। नातान नबी दाऊद का एक महत्वपूर्ण सलाहकार था। आपको याद होगा कि नातान ने दाऊद के पुत्र सुलैमान को एक विशेष नाम दिया था, जिसका अर्थ है “परमेश्वर उससे प्रेम करता है,” ताकि दाऊद और इस्राएल को यह पता चले कि यहोवा सुलैमान पर प्रसन्न था। हम नहीं जानते कि शिमी और रेई कौन थे। शिमी संभवतः वह व्यक्ति था जो बाद में सुलैमान के शासन में एक अधिकारी बना, लेकिन वह गेरा का पुत्र शिमी नहीं था, जिसने दाऊद को शाप दिया था। दाऊद के शूरवीर दाऊद के विशेष पहरेदार, या योद्धाओं के दल के रूप में काम करते थे।</w:t>
      </w:r>
    </w:p>
    <w:p>
      <w:pPr/>
      <w:r>
        <w:rPr>
          <w:lang w:val="hi_IN" w:bidi="hi_IN"/>
        </w:rPr>
      </w:r>
      <w:r>
        <w:rPr>
          <w:lang w:val="hi_IN" w:bidi="hi_IN"/>
        </w:rPr>
        <w:t>यहाँ रुकें और समूह में इस प्रश्न पर चर्चा करें: उस समय के बारे में बात करें जब लोगों के एक समूह ने किसी व्यक्ति को कुछ करने में समर्थन दिया था, लेकिन दूसरे समूह ने उसका समर्थन नहीं किया। इस ऑडियो को यहाँ रोकें।</w:t>
      </w:r>
    </w:p>
    <w:p>
      <w:pPr/>
      <w:r>
        <w:rPr>
          <w:lang w:val="hi_IN" w:bidi="hi_IN"/>
        </w:rPr>
      </w:r>
      <w:r>
        <w:rPr>
          <w:lang w:val="hi_IN" w:bidi="hi_IN"/>
        </w:rPr>
        <w:t>अदोनिय्याह द्वारा योआब और एब्यातार के साथ राजा बनने की अपनी इच्छा पर चर्चा करने के कुछ समय बाद, उसने एक विशेष समारोह की तैयारी की। अदोनिय्याह ने बलिदान चढ़ाने के लिए कुछ पशुओं को इकट्ठा किया। हम नहीं जानते कि अदोनिय्याह ने पशुओं की बलि क्यों चढ़ाई, लेकिन शायद यह एक समारोह का हिस्सा था कि अदोनिय्याह को इस्राएल का राजा बनाया गया था। अदोनिय्याह अपने आप को इस्राएल के राजा जैसा दिखाने के लिए सब कुछ करने की कोशिश कर रहा था, भले ही यहोवा ने अदोनिय्याह को इस्राएल का राजा होने के लिए नहीं चुना था। आपको याद होगा कि बलिदान परमेश्वर के लिए एक उपहार है और लोग अक्सर पत्थर के मंच या समतल चट्टान पर बलिदान चढ़ाते हैं। आमतौर पर, एक याजक पशुओं को बलिदान चढ़ाता था, और अदोनिय्याह ने शायद एक याजक से पशुओं को बलिदान देने के लिए कहा था। अदोनिय्याह ने भेड़-बकरियों, बैलों और मोटे किए हुए विशेष पशुओं की बलि चढ़ाई। इनमें नर और मादा पशु तथा छोटे पशु भी शामिल थे, जिन्हें लोगों ने बलि चढ़ाने के लिए मोटा और तैयार किया था। बैल और मवेशी एक ही प्रकार के पशु हैं।</w:t>
      </w:r>
    </w:p>
    <w:p>
      <w:pPr/>
      <w:r>
        <w:rPr>
          <w:lang w:val="hi_IN" w:bidi="hi_IN"/>
        </w:rPr>
      </w:r>
      <w:r>
        <w:rPr>
          <w:lang w:val="hi_IN" w:bidi="hi_IN"/>
        </w:rPr>
        <w:t xml:space="preserve">यहाँ रुकें और समूह के रूप में एक </w:t>
      </w:r>
      <w:r>
        <w:rPr>
          <w:lang w:val="hi_IN" w:bidi="hi_IN"/>
        </w:rPr>
        <w:t>भेड़</w:t>
      </w:r>
      <w:r>
        <w:rPr>
          <w:lang w:val="hi_IN" w:bidi="hi_IN"/>
        </w:rPr>
        <w:t xml:space="preserve"> की एक तस्वीर देखें। इस ऑडियो को यहाँ रोकें।</w:t>
      </w:r>
    </w:p>
    <w:p>
      <w:pPr/>
      <w:r>
        <w:rPr>
          <w:lang w:val="hi_IN" w:bidi="hi_IN"/>
        </w:rPr>
      </w:r>
      <w:r>
        <w:rPr>
          <w:lang w:val="hi_IN" w:bidi="hi_IN"/>
        </w:rPr>
        <w:t xml:space="preserve">यहाँ रुकें और एक समूह के रूप में </w:t>
      </w:r>
      <w:r>
        <w:rPr>
          <w:b/>
          <w:lang w:val="hi_IN" w:bidi="hi_IN"/>
        </w:rPr>
        <w:t>बैलों या मवेशियों</w:t>
      </w:r>
      <w:r>
        <w:rPr>
          <w:lang w:val="hi_IN" w:bidi="hi_IN"/>
        </w:rPr>
        <w:t xml:space="preserve"> की एक तस्वीर देखें। इस ऑडियो को यहाँ रोकें।</w:t>
      </w:r>
    </w:p>
    <w:p>
      <w:pPr/>
      <w:r>
        <w:rPr>
          <w:lang w:val="hi_IN" w:bidi="hi_IN"/>
        </w:rPr>
      </w:r>
      <w:r>
        <w:rPr>
          <w:lang w:val="hi_IN" w:bidi="hi_IN"/>
        </w:rPr>
        <w:t>अदोनिय्याह ने एनरोगेल के सोते के पास जोहेलेत का पत्थर या साँप का पत्थर नामक एक चट्टान पर पशुओं की बलि चढ़ाई। एनरोगेल यरूशलेम के पास था, और इस्राएलियों ने इस सोते का उपयोग यहूदा और बिन्यामीन के देशों के बीच की सीमा को चिह्नित करने के लिए किया था। इस्राएलियों का मानना था कि सोते विशेष स्थान हैं। सोता वह जगह होती है जहाँ साफ पानी ज़मीन के अंदर से निकलकर ऊपर आता है।</w:t>
      </w:r>
    </w:p>
    <w:p>
      <w:pPr/>
      <w:r>
        <w:rPr>
          <w:lang w:val="hi_IN" w:bidi="hi_IN"/>
        </w:rPr>
      </w:r>
      <w:r>
        <w:rPr>
          <w:lang w:val="hi_IN" w:bidi="hi_IN"/>
        </w:rPr>
        <w:t xml:space="preserve">एक समूह के रूप में यहाँ रुकें और </w:t>
      </w:r>
      <w:r>
        <w:rPr>
          <w:b/>
          <w:lang w:val="hi_IN" w:bidi="hi_IN"/>
        </w:rPr>
        <w:t>इस्राएल में यहूदा और बिन्यामीन</w:t>
      </w:r>
      <w:r>
        <w:rPr>
          <w:lang w:val="hi_IN" w:bidi="hi_IN"/>
        </w:rPr>
        <w:t xml:space="preserve"> का नक्शा देखें। यरूशलेम और एनरोगेल के सोते को ढूँढें। इस ऑडियो को यहाँ रोकें।</w:t>
      </w:r>
    </w:p>
    <w:p>
      <w:pPr/>
      <w:r>
        <w:rPr>
          <w:lang w:val="hi_IN" w:bidi="hi_IN"/>
        </w:rPr>
      </w:r>
      <w:r>
        <w:rPr>
          <w:lang w:val="hi_IN" w:bidi="hi_IN"/>
        </w:rPr>
        <w:t>अदोनिय्याह ने समारोह में उसका समर्थन करने वाले महत्वपूर्ण लोगों को आमंत्रित किया। कहानीकार पहले हमें बताता है कि अदोनिय्याह ने अपने सभी भाइयों को आमंत्रित किया था। इन भाइयों का पिता एक ही था, दाऊद, लेकिन उनकी माताएँ अलग-अलग थीं। समारोह में अदोनिय्याह के सभी भाई राजा दाऊद के पुत्र थे। अदोनिय्याह ने उन विशेष अधिकारियों को भी आमंत्रित किया जो यहूदा देश में राजा दाऊद की सेवा करते थे। हम नहीं जानते कि अदोनिय्याह ने यहूदा के अधिकारियों को क्यों आमंत्रित किया, लेकिन आपको याद होगा कि अदोनिय्याह का जन्म यहूदा के हेब्रोन में हुआ था। यहूदा याकूब के पुत्रों में से एक का नाम था, और इसलिए इस्राएल के 12 गोत्रों में से भी एक का नाम था। प्रत्येक गोत्र के पास एक विशेष क्षेत्र होता था जिसे गोत्र के नाम से जाना जाता था।</w:t>
      </w:r>
    </w:p>
    <w:p>
      <w:pPr/>
      <w:r>
        <w:rPr>
          <w:lang w:val="hi_IN" w:bidi="hi_IN"/>
        </w:rPr>
      </w:r>
      <w:r>
        <w:rPr>
          <w:lang w:val="hi_IN" w:bidi="hi_IN"/>
        </w:rPr>
        <w:t xml:space="preserve">अदोनिय्याह ने उन दूसरे प्रमुख लोगों को नहीं बुलाया जो दाऊद के समर्थक थे, लेकिन उसके समर्थक नहीं थे। अदोनिय्याह ने नातान, बनायाह, शूरवीरों या अदोनिय्याह के भाई सुलैमान को आमंत्रित नहीं किया। सुलैमान भी दाऊद का पुत्र था, लेकिन उसकी माता अदोनिय्याह की माता से अलग थी। आपको 1 इतिहास के अंत से याद होगा कि संभवतः दाऊद ने पहले ही सुलैमान को इस्राएल का अगला राजा नियुक्त कर दिया था। </w:t>
      </w:r>
      <w:r>
        <w:rPr>
          <w:lang w:val="hi_IN" w:bidi="hi_IN"/>
        </w:rPr>
      </w:r>
    </w:p>
    <w:p>
      <w:pPr>
        <w:pStyle w:val="Heading3"/>
      </w:pPr>
      <w:r>
        <w:rPr>
          <w:lang w:val="hi_IN" w:bidi="hi_IN"/>
        </w:rPr>
        <w:t>घटनाओं को समझाना</w:t>
      </w:r>
    </w:p>
    <w:p>
      <w:pPr/>
      <w:r>
        <w:rPr>
          <w:lang w:val="hi_IN" w:bidi="hi_IN"/>
        </w:rPr>
      </w:r>
      <w:r>
        <w:rPr>
          <w:lang w:val="hi_IN" w:bidi="hi_IN"/>
        </w:rPr>
        <w:t>1 राजाओं 1:5–10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अदोनिय्याह ने लोगों से कहा कि वह अगला राजा बनना चाहता है। अदोनिय्याह ने अपने आप को राजा जैसा दिखाने के लिए रथ, घुड़सवारों और 50 पुरुषों को एक साथ इकट्ठा किया।</w:t>
      </w:r>
    </w:p>
    <w:p>
      <w:pPr/>
      <w:r>
        <w:rPr>
          <w:lang w:val="hi_IN" w:bidi="hi_IN"/>
        </w:rPr>
      </w:r>
      <w:r>
        <w:rPr>
          <w:b/>
          <w:lang w:val="hi_IN" w:bidi="hi_IN"/>
        </w:rPr>
        <w:t>दूसरे दृश्य में</w:t>
      </w:r>
      <w:r>
        <w:rPr>
          <w:lang w:val="hi_IN" w:bidi="hi_IN"/>
        </w:rPr>
        <w:t>: कहानीकार हमें वे कारण बताता है, जिनकी वजह से अदोनिय्याह आश्वस्त और घमण्डी था। दाऊद ने कभी अदोनिय्याह के किए हुए किसी भी काम पर प्रश्न नहीं किया। इसके अलावा, अदोनिय्याह सुंदर था, और वह दाऊद के जीवित पुत्रों में सबसे बड़ा था।</w:t>
      </w:r>
    </w:p>
    <w:p>
      <w:pPr/>
      <w:r>
        <w:rPr>
          <w:lang w:val="hi_IN" w:bidi="hi_IN"/>
        </w:rPr>
      </w:r>
      <w:r>
        <w:rPr>
          <w:b/>
          <w:lang w:val="hi_IN" w:bidi="hi_IN"/>
        </w:rPr>
        <w:t>तीसरे दृश्य में:</w:t>
      </w:r>
      <w:r>
        <w:rPr>
          <w:lang w:val="hi_IN" w:bidi="hi_IN"/>
        </w:rPr>
        <w:t xml:space="preserve"> अदोनिय्याह ने योआब और एब्यातार से राजा बनने की इच्छा के बारे में बात की। योआब और एब्यातार ने अदोनिय्याह को राजा बनाने के लिए उसका समर्थन किया। सादोक, बनायाह, नातान, शिमी, रेई और दाऊद के शूरवीरों ने अदोनिय्याह को राजा बनने में समर्थन नहीं दिया।</w:t>
      </w:r>
    </w:p>
    <w:p>
      <w:pPr/>
      <w:r>
        <w:rPr>
          <w:lang w:val="hi_IN" w:bidi="hi_IN"/>
        </w:rPr>
      </w:r>
      <w:r>
        <w:rPr>
          <w:b/>
          <w:lang w:val="hi_IN" w:bidi="hi_IN"/>
        </w:rPr>
        <w:t>चौथे दृश्य में:</w:t>
      </w:r>
      <w:r>
        <w:rPr>
          <w:lang w:val="hi_IN" w:bidi="hi_IN"/>
        </w:rPr>
        <w:t xml:space="preserve"> अदोनिय्याह ने एनरोगेल के सोते के पास जोहेलेत के पत्थर पर एक समारोह किया। अदोनिय्याह ने पशुओं का बलिदान दिया और यहूदा से अपने भाइयों और राजा के अधिकारियों को आमंत्रित किया। अदोनिय्याह ने नातान, बनायाह, दाऊद के शूरवीरों या सुलैमान को आमंत्रित नहीं किया।</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अदोनिय्याह</w:t>
      </w:r>
    </w:p>
    <w:p>
      <w:pPr>
        <w:pStyle w:val="ListBullet"/>
        <w:spacing w:line="240" w:lineRule="auto"/>
        <w:ind w:left="720"/>
      </w:pPr>
      <w:r>
        <w:rPr>
          <w:lang w:val="hi_IN" w:bidi="hi_IN"/>
        </w:rPr>
      </w:r>
      <w:r>
        <w:rPr>
          <w:lang w:val="hi_IN" w:bidi="hi_IN"/>
        </w:rPr>
        <w:t>कहानीकार</w:t>
      </w:r>
    </w:p>
    <w:p>
      <w:pPr>
        <w:pStyle w:val="ListBullet"/>
        <w:spacing w:line="240" w:lineRule="auto"/>
        <w:ind w:left="720"/>
      </w:pPr>
      <w:r>
        <w:rPr>
          <w:lang w:val="hi_IN" w:bidi="hi_IN"/>
        </w:rPr>
      </w:r>
      <w:r>
        <w:rPr>
          <w:lang w:val="hi_IN" w:bidi="hi_IN"/>
        </w:rPr>
        <w:t xml:space="preserve">अदोनिय्याह के समर्थक योआब और एब्यातार </w:t>
      </w:r>
    </w:p>
    <w:p>
      <w:pPr>
        <w:pStyle w:val="ListBullet"/>
        <w:spacing w:line="240" w:lineRule="auto"/>
        <w:ind w:left="720"/>
      </w:pPr>
      <w:r>
        <w:rPr>
          <w:lang w:val="hi_IN" w:bidi="hi_IN"/>
        </w:rPr>
      </w:r>
      <w:r>
        <w:rPr>
          <w:lang w:val="hi_IN" w:bidi="hi_IN"/>
        </w:rPr>
        <w:t>सादोक, बनायाह, नातान, शिमी, रेई और दाऊद के शूरवीर</w:t>
      </w:r>
    </w:p>
    <w:p>
      <w:pPr>
        <w:pStyle w:val="ListBullet"/>
        <w:spacing w:line="240" w:lineRule="auto"/>
        <w:ind w:left="720"/>
      </w:pPr>
      <w:r>
        <w:rPr>
          <w:lang w:val="hi_IN" w:bidi="hi_IN"/>
        </w:rPr>
      </w:r>
      <w:r>
        <w:rPr>
          <w:lang w:val="hi_IN" w:bidi="hi_IN"/>
        </w:rPr>
        <w:t>अदोनिय्याह के भाई</w:t>
      </w:r>
    </w:p>
    <w:p>
      <w:pPr>
        <w:pStyle w:val="ListBullet"/>
        <w:spacing w:line="240" w:lineRule="auto"/>
        <w:ind w:left="720"/>
      </w:pPr>
      <w:r>
        <w:rPr>
          <w:lang w:val="hi_IN" w:bidi="hi_IN"/>
        </w:rPr>
      </w:r>
      <w:r>
        <w:rPr>
          <w:lang w:val="hi_IN" w:bidi="hi_IN"/>
        </w:rPr>
        <w:t>यहूदा के राजकीय अधिकारी</w:t>
      </w:r>
    </w:p>
    <w:p>
      <w:pPr>
        <w:pStyle w:val="ListBullet"/>
        <w:spacing w:line="240" w:lineRule="auto"/>
        <w:ind w:left="720"/>
      </w:pPr>
      <w:r>
        <w:rPr>
          <w:lang w:val="hi_IN" w:bidi="hi_IN"/>
        </w:rPr>
      </w:r>
      <w:r>
        <w:rPr>
          <w:lang w:val="hi_IN" w:bidi="hi_IN"/>
        </w:rPr>
        <w:t>और सुलैमान</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यह कहानी उस समय की है जब दाऊद बहुत बूढ़ा हो गया था, और लोग चिंतित थे कि दाऊद राजा बने रहने के लिए पर्याप्त बलवान नहीं था। कहानीकार हमें यह कहानी दाऊद के बहुत बूढ़े होने और उसके शरीर के कमजोर होने के बारे में बताने के तुरंत बाद सुनाता है। अदोनिय्याह दाऊद के बुढ़ापे और कमजोरी को देखकर यह निर्णय करता है कि उसे राजा बनना चाहिए। अदोनिय्याह की माता हग्गीत थी, जो दाऊद की पत्नियों में से एक थी।</w:t>
      </w:r>
    </w:p>
    <w:p>
      <w:pPr/>
      <w:r>
        <w:rPr>
          <w:lang w:val="hi_IN" w:bidi="hi_IN"/>
        </w:rPr>
      </w:r>
      <w:r>
        <w:rPr>
          <w:lang w:val="hi_IN" w:bidi="hi_IN"/>
        </w:rPr>
        <w:t>अदोनिय्याह स्वयं को आगे करता है या स्वयं को राजा बनने के लिए प्रस्तुत करता है। जब कोई व्यक्ति स्वयं को आगे करता है या स्वयं को ऊँचा करता है, तो वह सोचता है कि वह कोई काम बहुत अच्छी तरह करता है और दूसरे लोगों को यह देखना चाहिए कि वह कितना अच्छा है। वह व्यक्ति अपने बारे में बहुत-सी अच्छी बातें कहकर घमण्ड कर सकता है और अपने ऊपर गर्व कर सकता है। अदोनिय्याह लोगों से कहता है कि वह अगला राजा होगा।</w:t>
      </w:r>
    </w:p>
    <w:p>
      <w:pPr/>
      <w:r>
        <w:rPr>
          <w:lang w:val="hi_IN" w:bidi="hi_IN"/>
        </w:rPr>
      </w:r>
      <w:r>
        <w:rPr>
          <w:lang w:val="hi_IN" w:bidi="hi_IN"/>
        </w:rPr>
        <w:t>यहाँ रुककर समूह में इस प्रश्न पर चर्चा करें: अदोनिय्याह यह बताने के लिए कि वह राजा बनना चाहता है, क्या-क्या करता है? इस ऑडियो को यहाँ रोकें।</w:t>
      </w:r>
    </w:p>
    <w:p>
      <w:pPr/>
      <w:r>
        <w:rPr>
          <w:lang w:val="hi_IN" w:bidi="hi_IN"/>
        </w:rPr>
      </w:r>
      <w:r>
        <w:rPr>
          <w:lang w:val="hi_IN" w:bidi="hi_IN"/>
        </w:rPr>
        <w:t>लोगों के सामने घमण्ड करके यह कहने के बाद कि वह राजा होगा, अदोनिय्याह रथों और घुड़सवारों का प्रबंध करता है और अपने रथ के आगे दौड़ने के लिए 50 पुरुषों को रखता है। अदोनिय्याह एक स्थान से दूसरे स्थान पर जाने पर एक महत्वपूर्ण और धनी राजा जैसा दिखाना चाहता है।</w:t>
      </w:r>
    </w:p>
    <w:p>
      <w:pPr/>
      <w:r>
        <w:rPr>
          <w:lang w:val="hi_IN" w:bidi="hi_IN"/>
        </w:rPr>
      </w:r>
      <w:r>
        <w:rPr>
          <w:lang w:val="hi_IN" w:bidi="hi_IN"/>
        </w:rPr>
        <w:t>कहानीकार कहानी को रोककर हमें यह बताता है कि अदोनिय्याह क्यों सोचता है कि उसे राजा होना चाहिए और वह राजा की तरह व्यवहार करने का निर्णय क्यों लेता है। कहानीकार हमें बताता है कि दाऊद ने अदोनिय्याह के व्यवहार या उसके निर्णयों पर सवाल उठाकर उसे कभी दुःखी नहीं किया था। अदोनिय्याह हमेशा वह सब कुछ करता था जो वह करना चाहता था। अदोनिय्याह बहुत सुंदर था। एक सुंदर व्यक्ति का चेहरा और शरीर बहुत आकर्षक होता है, जिसे लोग देखना पसंद करते हैं। अदोनिय्याह कई सुंदर लोगों से अधिक सुंदर था।</w:t>
      </w:r>
    </w:p>
    <w:p>
      <w:pPr/>
      <w:r>
        <w:rPr>
          <w:lang w:val="hi_IN" w:bidi="hi_IN"/>
        </w:rPr>
      </w:r>
      <w:r>
        <w:rPr>
          <w:lang w:val="hi_IN" w:bidi="hi_IN"/>
        </w:rPr>
        <w:t>यहाँ रुकें और समूह के रूप में यह गतिविधि करें: अपने समूह का एक व्यक्ति दूसरे व्यक्ति के बारे में कहानी सुनाए। कहानी के बीच में, व्यक्ति रुक जाएँ और समूह को अपनी कहानी में दिए गए व्यक्ति के चरित्र के बारे में कुछ और जानकारी दें। फिर वह व्यक्ति कहानी बताना जारी रखे। व्यक्ति के चरित्र के बारे में अतिरिक्त जानकारी आपको इस कहानी को समझने में कैसे मदद करती है? इस ऑडियो को यहाँ रोकें।</w:t>
      </w:r>
    </w:p>
    <w:p>
      <w:pPr/>
      <w:r>
        <w:rPr>
          <w:lang w:val="hi_IN" w:bidi="hi_IN"/>
        </w:rPr>
      </w:r>
      <w:r>
        <w:rPr>
          <w:lang w:val="hi_IN" w:bidi="hi_IN"/>
        </w:rPr>
        <w:t>यहाँ रुकें और समूह के रूप में इस प्रश्न पर चर्चा करें: आप कैसे कहेंगे कि अदोनिय्याह एक बहुत सुंदर व्यक्ति था? इस ऑडियो को यहाँ रोकें।</w:t>
      </w:r>
    </w:p>
    <w:p>
      <w:pPr/>
      <w:r>
        <w:rPr>
          <w:lang w:val="hi_IN" w:bidi="hi_IN"/>
        </w:rPr>
      </w:r>
      <w:r>
        <w:rPr>
          <w:lang w:val="hi_IN" w:bidi="hi_IN"/>
        </w:rPr>
        <w:t>अंत में, कहानीकार हमें याद दिलाता है कि माका से अबशालोम के जन्म के बाद हग्गीत से अदोनिय्याह का जन्म हुआ था। अदोनिय्याह दाऊद का चौथा पुत्र और दाऊद का सबसे बड़ा जीवित पुत्र था।</w:t>
      </w:r>
    </w:p>
    <w:p>
      <w:pPr/>
      <w:r>
        <w:rPr>
          <w:lang w:val="hi_IN" w:bidi="hi_IN"/>
        </w:rPr>
      </w:r>
      <w:r>
        <w:rPr>
          <w:lang w:val="hi_IN" w:bidi="hi_IN"/>
        </w:rPr>
        <w:t>अदोनिय्याह ने योआब और एब्यातार से सलाह ली या उनसे बात की, ताकि यह पता लगाया जा सके कि क्या योआब और एब्यातार अदोनिय्याह को इस्राएल का राजा बनने में समर्थन देंगे। एब्यातार एक याजक था, जो हारून का एक पुरुष वंशज था, जो यहोवा के लिए बलिदान चढ़ाकर यहोवा की सेवा करता था।</w:t>
      </w:r>
    </w:p>
    <w:p>
      <w:pPr/>
      <w:r>
        <w:rPr>
          <w:lang w:val="hi_IN" w:bidi="hi_IN"/>
        </w:rPr>
      </w:r>
      <w:r>
        <w:rPr>
          <w:lang w:val="hi_IN" w:bidi="hi_IN"/>
        </w:rPr>
        <w:t>यहाँ रुकें और समूह के रूप में इस प्रश्न पर चर्चा करें: जब कोई व्यक्ति किसी व्यक्ति या लोगों से किसी विचार या कार्य के बारे में उनकी राय जानने के लिए बात करता है, तो आप उस बातचीत का वर्णन कैसे करते हैं? इस ऑडियो को यहाँ रोकें।</w:t>
      </w:r>
    </w:p>
    <w:p>
      <w:pPr/>
      <w:r>
        <w:rPr>
          <w:lang w:val="hi_IN" w:bidi="hi_IN"/>
        </w:rPr>
      </w:r>
      <w:r>
        <w:rPr>
          <w:lang w:val="hi_IN" w:bidi="hi_IN"/>
        </w:rPr>
        <w:t>योआब और एब्यातार ने अदोनिय्याह को नया राजा बनने के लिए समर्थन करने का निर्णय लिया। कहानीकार हमें यह नहीं बताता कि अदोनिय्याह ने सादोक और अन्य लोगों से बात की थी, लेकिन वे सभी जानते थे कि अदोनिय्याह राजा बनना चाहता है। सादोक, बनायाह, नातान नबी, शिमी, रेई और दाऊद के शूरवीरों ने अदोनिय्याह का समर्थन नहीं किया, और वे अदोनिय्याह के समर्थकों के समूह में शामिल नहीं हुए। आपको याद होगा कि नबी वह व्यक्ति होता था जो सीधे यहोवा से संदेश पाता था और उसका संदेश इस्राएलियों तक पहुँचाता था।</w:t>
      </w:r>
    </w:p>
    <w:p>
      <w:pPr/>
      <w:r>
        <w:rPr>
          <w:lang w:val="hi_IN" w:bidi="hi_IN"/>
        </w:rPr>
      </w:r>
      <w:r>
        <w:rPr>
          <w:lang w:val="hi_IN" w:bidi="hi_IN"/>
        </w:rPr>
        <w:t xml:space="preserve">योआब और एब्यातार द्वारा अदोनिय्याह को राजा होने के लिए समर्थन देने के कुछ समय बाद, अदोनिय्याह ने यहोवा के लिए भेंट के रूप में पशुओं की बलि चढ़ाने का निर्णय लिया। अदोनिय्याह एक स्थान पर गया जिसे जोहेलेत का पत्थर कहा जाता है। जोहेलेत शब्द मूल भाषा में रेंगना और फिसलना शब्द के समान है। कुछ लोग इसे साँप का पत्थर कहते हैं, क्योंकि साँप इस तरह चलता है कि वह धरती पर सरकता और फिसलता हुआ आगे बढ़ता है। कुछ लोगों का मानना है कि चट्टान चिकनी थी और आसानी से फिसल सकती थी। दूसरे लोगों का मानना है कि वह चट्टान उस जगह के पास थी, जहाँ ढलान से कोई चट्टान नीचे आकर रुकी थी। </w:t>
      </w:r>
    </w:p>
    <w:p>
      <w:pPr/>
      <w:r>
        <w:rPr>
          <w:lang w:val="hi_IN" w:bidi="hi_IN"/>
        </w:rPr>
      </w:r>
      <w:r>
        <w:rPr>
          <w:lang w:val="hi_IN" w:bidi="hi_IN"/>
        </w:rPr>
        <w:t>यहाँ रुकें और समूह के रूप में इस प्रश्न पर चर्चा करें: आप अपने अनुवाद में जोहोलेत के पत्थर या साँप के पत्थर को क्या कहेंगे? इस ऑडियो को यहाँ रोकें।</w:t>
      </w:r>
    </w:p>
    <w:p>
      <w:pPr/>
      <w:r>
        <w:rPr>
          <w:lang w:val="hi_IN" w:bidi="hi_IN"/>
        </w:rPr>
      </w:r>
      <w:r>
        <w:rPr>
          <w:lang w:val="hi_IN" w:bidi="hi_IN"/>
        </w:rPr>
        <w:t>यह पत्थर एनरोगेल नामक सोते के पास था। सोता वह स्थान होता है जहाँ पानी स्वाभाविक रूप से भूमि से ऊपर आता है।</w:t>
      </w:r>
    </w:p>
    <w:p>
      <w:pPr/>
      <w:r>
        <w:rPr>
          <w:lang w:val="hi_IN" w:bidi="hi_IN"/>
        </w:rPr>
      </w:r>
      <w:r>
        <w:rPr>
          <w:lang w:val="hi_IN" w:bidi="hi_IN"/>
        </w:rPr>
        <w:t>अदोनिय्याह चाहता था कि प्रमुख लोग उस बलि को देखें और संभवतः उस भोज में उसके साथ मांस खाएँ, जो उसके राजा बनने की खुशी में किया गया था। अदोनिय्याह ने राजा दाऊद के बाकी सभी पुत्रों को आमंत्रित किया। कहानीकार इन पुत्रों को अदोनिय्याह के भाई कहता है, लेकिन हालाँकि उन सभी का पिता एक ही था, फिर भी उनकी माताएँ अदोनिय्याह से अलग थीं।</w:t>
      </w:r>
    </w:p>
    <w:p>
      <w:pPr/>
      <w:r>
        <w:rPr>
          <w:lang w:val="hi_IN" w:bidi="hi_IN"/>
        </w:rPr>
      </w:r>
      <w:r>
        <w:rPr>
          <w:lang w:val="hi_IN" w:bidi="hi_IN"/>
        </w:rPr>
        <w:t>यहाँ रुकें और समूह के रूप में इस प्रश्न पर चर्चा करें: आप उन लोगों के बीच के संबंध को क्या कहते हैं जिनके पिता एक ही हैं, लेकिन माता अलग-अलग हैं? इस ऑडियो को यहाँ रोकें।</w:t>
      </w:r>
    </w:p>
    <w:p>
      <w:pPr/>
      <w:r>
        <w:rPr>
          <w:lang w:val="hi_IN" w:bidi="hi_IN"/>
        </w:rPr>
      </w:r>
      <w:r>
        <w:rPr>
          <w:lang w:val="hi_IN" w:bidi="hi_IN"/>
        </w:rPr>
        <w:t>यहूदा के शाही अधिकारी भी जोहेलेत के पत्थर के पास गए। अधिकारी शाही परिवार का हिस्सा नहीं थे, लेकिन वे दाऊद के लिए यहूदा में दाऊद के राज्य का प्रबंधन करने का काम किया करते थे।</w:t>
      </w:r>
    </w:p>
    <w:p>
      <w:pPr/>
      <w:r>
        <w:rPr>
          <w:lang w:val="hi_IN" w:bidi="hi_IN"/>
        </w:rPr>
      </w:r>
      <w:r>
        <w:rPr>
          <w:lang w:val="hi_IN" w:bidi="hi_IN"/>
        </w:rPr>
        <w:t>अदोनिय्याह ने नातान भविष्यद्वक्ता, बनायाह, दाऊद के शूरवीरों, या उसके भाई सुलैमान को आमंत्रित नहीं किया। सुलैमान और अदोनिय्याह की भी अलग-अलग माताएँ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इस्तेमाल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राजाओं 1:5–10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अदोनिय्याह</w:t>
      </w:r>
    </w:p>
    <w:p>
      <w:pPr>
        <w:pStyle w:val="ListBullet"/>
        <w:spacing w:line="240" w:lineRule="auto"/>
        <w:ind w:left="720"/>
      </w:pPr>
      <w:r>
        <w:rPr>
          <w:lang w:val="hi_IN" w:bidi="hi_IN"/>
        </w:rPr>
      </w:r>
      <w:r>
        <w:rPr>
          <w:lang w:val="hi_IN" w:bidi="hi_IN"/>
        </w:rPr>
        <w:t>कहानीकार</w:t>
      </w:r>
    </w:p>
    <w:p>
      <w:pPr>
        <w:pStyle w:val="ListBullet"/>
        <w:spacing w:line="240" w:lineRule="auto"/>
        <w:ind w:left="720"/>
      </w:pPr>
      <w:r>
        <w:rPr>
          <w:lang w:val="hi_IN" w:bidi="hi_IN"/>
        </w:rPr>
      </w:r>
      <w:r>
        <w:rPr>
          <w:lang w:val="hi_IN" w:bidi="hi_IN"/>
        </w:rPr>
        <w:t xml:space="preserve">अदोनिय्याह के समर्थक योआब और एब्यातार </w:t>
      </w:r>
    </w:p>
    <w:p>
      <w:pPr>
        <w:pStyle w:val="ListBullet"/>
        <w:spacing w:line="240" w:lineRule="auto"/>
        <w:ind w:left="720"/>
      </w:pPr>
      <w:r>
        <w:rPr>
          <w:lang w:val="hi_IN" w:bidi="hi_IN"/>
        </w:rPr>
      </w:r>
      <w:r>
        <w:rPr>
          <w:lang w:val="hi_IN" w:bidi="hi_IN"/>
        </w:rPr>
        <w:t>सादोक, बनायाह, नातान, शिमी, रेई और दाऊद के शूरवीर</w:t>
      </w:r>
    </w:p>
    <w:p>
      <w:pPr>
        <w:pStyle w:val="ListBullet"/>
        <w:spacing w:line="240" w:lineRule="auto"/>
        <w:ind w:left="720"/>
      </w:pPr>
      <w:r>
        <w:rPr>
          <w:lang w:val="hi_IN" w:bidi="hi_IN"/>
        </w:rPr>
      </w:r>
      <w:r>
        <w:rPr>
          <w:lang w:val="hi_IN" w:bidi="hi_IN"/>
        </w:rPr>
        <w:t>अदोनिय्याह के भाई</w:t>
      </w:r>
    </w:p>
    <w:p>
      <w:pPr>
        <w:pStyle w:val="ListBullet"/>
        <w:spacing w:line="240" w:lineRule="auto"/>
        <w:ind w:left="720"/>
      </w:pPr>
      <w:r>
        <w:rPr>
          <w:lang w:val="hi_IN" w:bidi="hi_IN"/>
        </w:rPr>
      </w:r>
      <w:r>
        <w:rPr>
          <w:lang w:val="hi_IN" w:bidi="hi_IN"/>
        </w:rPr>
        <w:t>यहूदा के राजकीय अधिकारी</w:t>
      </w:r>
    </w:p>
    <w:p>
      <w:pPr>
        <w:pStyle w:val="ListBullet"/>
        <w:spacing w:line="240" w:lineRule="auto"/>
        <w:ind w:left="720"/>
      </w:pPr>
      <w:r>
        <w:rPr>
          <w:lang w:val="hi_IN" w:bidi="hi_IN"/>
        </w:rPr>
      </w:r>
      <w:r>
        <w:rPr>
          <w:lang w:val="hi_IN" w:bidi="hi_IN"/>
        </w:rPr>
        <w:t>और सुलैमान</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की भूमिका निभा रहे व्यक्ति को यह बताना चाहिए कि यदि वह उस पात्र के स्थान पर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प्रतिक्रियाएँ निम्नलिखित हैं।</w:t>
      </w:r>
    </w:p>
    <w:p>
      <w:pPr/>
      <w:r>
        <w:rPr>
          <w:lang w:val="hi_IN" w:bidi="hi_IN"/>
        </w:rPr>
      </w:r>
      <w:r>
        <w:rPr>
          <w:lang w:val="hi_IN" w:bidi="hi_IN"/>
        </w:rPr>
        <w:t>अदोनिय्याह ने लोगों से कहा कि वह अगला राजा बनना चाहता है। अदोनिय्याह ने रथ, घुड़सवारों और 50 पुरुषों को एक साथ इकट्ठा किया, ताकि वह राजा जैसा दिखाई दे।</w:t>
      </w:r>
    </w:p>
    <w:p>
      <w:pPr/>
      <w:r>
        <w:rPr>
          <w:lang w:val="hi_IN" w:bidi="hi_IN"/>
        </w:rPr>
      </w:r>
      <w:r>
        <w:rPr>
          <w:lang w:val="hi_IN" w:bidi="hi_IN"/>
        </w:rPr>
        <w:t>अभिनय को रोकें। अदोनिय्याह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लगता है कि मुझे अगला राजा होना चाहिए; या</w:t>
      </w:r>
    </w:p>
    <w:p>
      <w:pPr>
        <w:pStyle w:val="ListBullet"/>
        <w:spacing w:line="240" w:lineRule="auto"/>
        <w:ind w:left="720"/>
      </w:pPr>
      <w:r>
        <w:rPr>
          <w:lang w:val="hi_IN" w:bidi="hi_IN"/>
        </w:rPr>
      </w:r>
      <w:r>
        <w:rPr>
          <w:lang w:val="hi_IN" w:bidi="hi_IN"/>
        </w:rPr>
        <w:t>मुझे देखो! मैं धनी और शक्तिशाली हूँ और एक अच्छा राजा बनूँगा; या</w:t>
      </w:r>
    </w:p>
    <w:p>
      <w:pPr>
        <w:pStyle w:val="ListBullet"/>
        <w:spacing w:line="240" w:lineRule="auto"/>
        <w:ind w:left="720"/>
      </w:pPr>
      <w:r>
        <w:rPr>
          <w:lang w:val="hi_IN" w:bidi="hi_IN"/>
        </w:rPr>
      </w:r>
      <w:r>
        <w:rPr>
          <w:lang w:val="hi_IN" w:bidi="hi_IN"/>
        </w:rPr>
        <w:t>मेरे लिए मार्ग बनाओ! मेरे सभी पुरुषों को मेरे आने के लिए रास्ता बनाते हुए देखो।</w:t>
      </w:r>
    </w:p>
    <w:p>
      <w:pPr/>
      <w:r>
        <w:rPr>
          <w:lang w:val="hi_IN" w:bidi="hi_IN"/>
        </w:rPr>
      </w:r>
      <w:r>
        <w:rPr>
          <w:lang w:val="hi_IN" w:bidi="hi_IN"/>
        </w:rPr>
        <w:t>नाटक को जारी रखें।</w:t>
      </w:r>
    </w:p>
    <w:p>
      <w:pPr/>
      <w:r>
        <w:rPr>
          <w:lang w:val="hi_IN" w:bidi="hi_IN"/>
        </w:rPr>
      </w:r>
      <w:r>
        <w:rPr>
          <w:lang w:val="hi_IN" w:bidi="hi_IN"/>
        </w:rPr>
        <w:t>कहानीकार हमें वे कारण बताता है कि अदोनिय्याह आश्वस्त और घमण्डी क्यों था। दाऊद ने कभी अदोनिय्याह के किए हुए किसी भी काम पर प्रश्न नहीं किया। इसके अलावा, अदोनिय्याह सुंदर था, और वह दाऊद के जीवित पुत्रों में सबसे बड़ा था।</w:t>
      </w:r>
    </w:p>
    <w:p>
      <w:pPr/>
      <w:r>
        <w:rPr>
          <w:lang w:val="hi_IN" w:bidi="hi_IN"/>
        </w:rPr>
      </w:r>
      <w:r>
        <w:rPr>
          <w:lang w:val="hi_IN" w:bidi="hi_IN"/>
        </w:rPr>
        <w:t>अभिनय को रोकें। कहानीकार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दाऊद अदोनिय्याह के लिए एक अच्छा पिता नहीं था; या</w:t>
      </w:r>
    </w:p>
    <w:p>
      <w:pPr>
        <w:pStyle w:val="ListBullet"/>
        <w:spacing w:line="240" w:lineRule="auto"/>
        <w:ind w:left="720"/>
      </w:pPr>
      <w:r>
        <w:rPr>
          <w:lang w:val="hi_IN" w:bidi="hi_IN"/>
        </w:rPr>
      </w:r>
      <w:r>
        <w:rPr>
          <w:lang w:val="hi_IN" w:bidi="hi_IN"/>
        </w:rPr>
        <w:t>दाऊद को अदोनिय्याह के गलत काम करने या बहुत घमण्ड करने पर उसे दण्ड देना चाहिए था; या</w:t>
      </w:r>
    </w:p>
    <w:p>
      <w:pPr>
        <w:pStyle w:val="ListBullet"/>
        <w:spacing w:line="240" w:lineRule="auto"/>
        <w:ind w:left="720"/>
      </w:pPr>
      <w:r>
        <w:rPr>
          <w:lang w:val="hi_IN" w:bidi="hi_IN"/>
        </w:rPr>
      </w:r>
      <w:r>
        <w:rPr>
          <w:lang w:val="hi_IN" w:bidi="hi_IN"/>
        </w:rPr>
        <w:t xml:space="preserve">अदोनिय्याह कौन था और वह कैसा दिखता था, इस कारण लोग हमेशा उसकी हाँ में हाँ मिलाते थे और वही करते थे जो वह चाहता था। </w:t>
      </w:r>
    </w:p>
    <w:p>
      <w:pPr/>
      <w:r>
        <w:rPr>
          <w:lang w:val="hi_IN" w:bidi="hi_IN"/>
        </w:rPr>
      </w:r>
      <w:r>
        <w:rPr>
          <w:lang w:val="hi_IN" w:bidi="hi_IN"/>
        </w:rPr>
        <w:t>नाटक को जारी रखें।</w:t>
      </w:r>
    </w:p>
    <w:p>
      <w:pPr/>
      <w:r>
        <w:rPr>
          <w:lang w:val="hi_IN" w:bidi="hi_IN"/>
        </w:rPr>
      </w:r>
      <w:r>
        <w:rPr>
          <w:lang w:val="hi_IN" w:bidi="hi_IN"/>
        </w:rPr>
        <w:t>अदोनिय्याह ने योआब और एब्यातार से राजा बनने की इच्छा के बारे में बात की। योआब और एब्यातार ने अदोनिय्याह को राजा बनाने के लिए उसका समर्थन किया। सादोक, बनायाह, नातान, शिमी, रेई और दाऊद के शूरवीरों ने अदोनिय्याह को राजा बनने में समर्थन नहीं दिया।</w:t>
      </w:r>
    </w:p>
    <w:p>
      <w:pPr/>
      <w:r>
        <w:rPr>
          <w:lang w:val="hi_IN" w:bidi="hi_IN"/>
        </w:rPr>
      </w:r>
      <w:r>
        <w:rPr>
          <w:lang w:val="hi_IN" w:bidi="hi_IN"/>
        </w:rPr>
        <w:t>अभिनय को रोकें। अदोनिय्याह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क्या आप मुझे अगला राजा बनने में समर्थन करेंगे? या</w:t>
      </w:r>
    </w:p>
    <w:p>
      <w:pPr>
        <w:pStyle w:val="ListBullet"/>
        <w:spacing w:line="240" w:lineRule="auto"/>
        <w:ind w:left="720"/>
      </w:pPr>
      <w:r>
        <w:rPr>
          <w:lang w:val="hi_IN" w:bidi="hi_IN"/>
        </w:rPr>
      </w:r>
      <w:r>
        <w:rPr>
          <w:lang w:val="hi_IN" w:bidi="hi_IN"/>
        </w:rPr>
        <w:t>मुझे खुशी है कि योआब और एब्यातार जैसे शक्तिशाली लोग मेरा समर्थन करेंगे और राजा बनने में मेरी मदद करेंगे; या</w:t>
      </w:r>
    </w:p>
    <w:p>
      <w:pPr>
        <w:pStyle w:val="ListBullet"/>
        <w:spacing w:line="240" w:lineRule="auto"/>
        <w:ind w:left="720"/>
      </w:pPr>
      <w:r>
        <w:rPr>
          <w:lang w:val="hi_IN" w:bidi="hi_IN"/>
        </w:rPr>
      </w:r>
      <w:r>
        <w:rPr>
          <w:lang w:val="hi_IN" w:bidi="hi_IN"/>
        </w:rPr>
        <w:t>मैं निराश हूँ कि सादोक और अन्य लोग मेरा समर्थन नहीं करते हैं। मुझे आशा है कि वे लोग मेरे लिए समस्या नहीं हैं।</w:t>
      </w:r>
    </w:p>
    <w:p>
      <w:pPr/>
      <w:r>
        <w:rPr>
          <w:lang w:val="hi_IN" w:bidi="hi_IN"/>
        </w:rPr>
      </w:r>
      <w:r>
        <w:rPr>
          <w:lang w:val="hi_IN" w:bidi="hi_IN"/>
        </w:rPr>
        <w:t>अदोनिय्याह के समर्थकों योआब और एब्यातार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यह एक नए और शक्तिशाली राजा का समय है; या</w:t>
      </w:r>
    </w:p>
    <w:p>
      <w:pPr>
        <w:pStyle w:val="ListBullet"/>
        <w:spacing w:line="240" w:lineRule="auto"/>
        <w:ind w:left="720"/>
      </w:pPr>
      <w:r>
        <w:rPr>
          <w:lang w:val="hi_IN" w:bidi="hi_IN"/>
        </w:rPr>
      </w:r>
      <w:r>
        <w:rPr>
          <w:lang w:val="hi_IN" w:bidi="hi_IN"/>
        </w:rPr>
        <w:t>यदि अदोनिय्याह राजा है, तो हम भी शक्तिशाली होंगे; या</w:t>
      </w:r>
    </w:p>
    <w:p>
      <w:pPr>
        <w:pStyle w:val="ListBullet"/>
        <w:spacing w:line="240" w:lineRule="auto"/>
        <w:ind w:left="720"/>
      </w:pPr>
      <w:r>
        <w:rPr>
          <w:lang w:val="hi_IN" w:bidi="hi_IN"/>
        </w:rPr>
      </w:r>
      <w:r>
        <w:rPr>
          <w:lang w:val="hi_IN" w:bidi="hi_IN"/>
        </w:rPr>
        <w:t>अदोनिय्याह दाऊद का सबसे बड़ा पुत्र है।</w:t>
      </w:r>
    </w:p>
    <w:p>
      <w:pPr/>
      <w:r>
        <w:rPr>
          <w:lang w:val="hi_IN" w:bidi="hi_IN"/>
        </w:rPr>
      </w:r>
      <w:r>
        <w:rPr>
          <w:lang w:val="hi_IN" w:bidi="hi_IN"/>
        </w:rPr>
        <w:t>सादोक, बनायाह, नातान, शिमी, रेई और दाऊद के शूरवीरों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यहोवा ने अदोनिय्याह को राजा होने के लिए नहीं चुना था; या</w:t>
      </w:r>
    </w:p>
    <w:p>
      <w:pPr>
        <w:pStyle w:val="ListBullet"/>
        <w:spacing w:line="240" w:lineRule="auto"/>
        <w:ind w:left="720"/>
      </w:pPr>
      <w:r>
        <w:rPr>
          <w:lang w:val="hi_IN" w:bidi="hi_IN"/>
        </w:rPr>
      </w:r>
      <w:r>
        <w:rPr>
          <w:lang w:val="hi_IN" w:bidi="hi_IN"/>
        </w:rPr>
        <w:t>हम चिंतित हैं कि अदोनिय्याह सोचता है कि वह इस्राएल का अगला राजा होगा; या</w:t>
      </w:r>
    </w:p>
    <w:p>
      <w:pPr>
        <w:pStyle w:val="ListBullet"/>
        <w:spacing w:line="240" w:lineRule="auto"/>
        <w:ind w:left="720"/>
      </w:pPr>
      <w:r>
        <w:rPr>
          <w:lang w:val="hi_IN" w:bidi="hi_IN"/>
        </w:rPr>
      </w:r>
      <w:r>
        <w:rPr>
          <w:lang w:val="hi_IN" w:bidi="hi_IN"/>
        </w:rPr>
        <w:t>हम जानते हैं कि सुलैमान अगला राजा होना चाहिए।</w:t>
      </w:r>
    </w:p>
    <w:p>
      <w:pPr/>
      <w:r>
        <w:rPr>
          <w:lang w:val="hi_IN" w:bidi="hi_IN"/>
        </w:rPr>
      </w:r>
      <w:r>
        <w:rPr>
          <w:lang w:val="hi_IN" w:bidi="hi_IN"/>
        </w:rPr>
        <w:t>नाटक को जारी रखें।</w:t>
      </w:r>
    </w:p>
    <w:p>
      <w:pPr/>
      <w:r>
        <w:rPr>
          <w:lang w:val="hi_IN" w:bidi="hi_IN"/>
        </w:rPr>
      </w:r>
      <w:r>
        <w:rPr>
          <w:lang w:val="hi_IN" w:bidi="hi_IN"/>
        </w:rPr>
        <w:t>अदोनिय्याह ने एनरोगेल के सोते के पास जोहेलेत के पत्थर पर एक समारोह किया। अदोनिय्याह ने पशुओं का बलिदान दिया और यहूदा से अपने भाइयों और राजा के अधिकारियों को आमंत्रित किया। अदोनिय्याह ने नातान, बनायाह, दाऊद के शूरवीरों या सुलैमान को आमंत्रित नहीं किया।</w:t>
      </w:r>
    </w:p>
    <w:p>
      <w:pPr/>
      <w:r>
        <w:rPr>
          <w:lang w:val="hi_IN" w:bidi="hi_IN"/>
        </w:rPr>
      </w:r>
      <w:r>
        <w:rPr>
          <w:lang w:val="hi_IN" w:bidi="hi_IN"/>
        </w:rPr>
        <w:t>अभिनय को रोकें। अदोनिय्याह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यह समारोह मुझे इस्राएल का राजा बनाएगा; या</w:t>
      </w:r>
    </w:p>
    <w:p>
      <w:pPr>
        <w:pStyle w:val="ListBullet"/>
        <w:spacing w:line="240" w:lineRule="auto"/>
        <w:ind w:left="720"/>
      </w:pPr>
      <w:r>
        <w:rPr>
          <w:lang w:val="hi_IN" w:bidi="hi_IN"/>
        </w:rPr>
      </w:r>
      <w:r>
        <w:rPr>
          <w:lang w:val="hi_IN" w:bidi="hi_IN"/>
        </w:rPr>
        <w:t>मेरे सभी भाई मुझे इस्राएल का राजा कहेंगे; या</w:t>
      </w:r>
    </w:p>
    <w:p>
      <w:pPr>
        <w:pStyle w:val="ListBullet"/>
        <w:spacing w:line="240" w:lineRule="auto"/>
        <w:ind w:left="720"/>
      </w:pPr>
      <w:r>
        <w:rPr>
          <w:lang w:val="hi_IN" w:bidi="hi_IN"/>
        </w:rPr>
      </w:r>
      <w:r>
        <w:rPr>
          <w:lang w:val="hi_IN" w:bidi="hi_IN"/>
        </w:rPr>
        <w:t>यहूदा के अधिकारी देखेंगे कि मैं अब राजा हूँ और अन्य लोगों को बताएँगे।</w:t>
      </w:r>
    </w:p>
    <w:p>
      <w:pPr/>
      <w:r>
        <w:rPr>
          <w:lang w:val="hi_IN" w:bidi="hi_IN"/>
        </w:rPr>
      </w:r>
      <w:r>
        <w:rPr>
          <w:lang w:val="hi_IN" w:bidi="hi_IN"/>
        </w:rPr>
        <w:t>अदोनिय्याह के भाइयों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हम अदोनिय्याह के प्रति आदर दिखाएँगे, क्योंकि वह हमसे बड़ा है; या</w:t>
      </w:r>
    </w:p>
    <w:p>
      <w:pPr>
        <w:pStyle w:val="ListBullet"/>
        <w:spacing w:line="240" w:lineRule="auto"/>
        <w:ind w:left="720"/>
      </w:pPr>
      <w:r>
        <w:rPr>
          <w:lang w:val="hi_IN" w:bidi="hi_IN"/>
        </w:rPr>
      </w:r>
      <w:r>
        <w:rPr>
          <w:lang w:val="hi_IN" w:bidi="hi_IN"/>
        </w:rPr>
        <w:t>हम नहीं जानते कि अदोनिय्याह राजा है या नहीं।</w:t>
      </w:r>
    </w:p>
    <w:p>
      <w:pPr/>
      <w:r>
        <w:rPr>
          <w:lang w:val="hi_IN" w:bidi="hi_IN"/>
        </w:rPr>
      </w:r>
      <w:r>
        <w:rPr>
          <w:lang w:val="hi_IN" w:bidi="hi_IN"/>
        </w:rPr>
        <w:t>यहूदा के शाही अधिकारियों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क्या अदोनिय्याह राजा है? क्या दाऊद अभी भी राजा है? या</w:t>
      </w:r>
    </w:p>
    <w:p>
      <w:pPr>
        <w:pStyle w:val="ListBullet"/>
        <w:spacing w:line="240" w:lineRule="auto"/>
        <w:ind w:left="720"/>
      </w:pPr>
      <w:r>
        <w:rPr>
          <w:lang w:val="hi_IN" w:bidi="hi_IN"/>
        </w:rPr>
      </w:r>
      <w:r>
        <w:rPr>
          <w:lang w:val="hi_IN" w:bidi="hi_IN"/>
        </w:rPr>
        <w:t>अदोनिय्याह यहोवा के लिए एक बड़ा बलिदान चढ़ा रहा है; या</w:t>
      </w:r>
    </w:p>
    <w:p>
      <w:pPr>
        <w:pStyle w:val="ListBullet"/>
        <w:spacing w:line="240" w:lineRule="auto"/>
        <w:ind w:left="720"/>
      </w:pPr>
      <w:r>
        <w:rPr>
          <w:lang w:val="hi_IN" w:bidi="hi_IN"/>
        </w:rPr>
      </w:r>
      <w:r>
        <w:rPr>
          <w:lang w:val="hi_IN" w:bidi="hi_IN"/>
        </w:rPr>
        <w:t>हम सोच रहे हैं कि अब क्या होगा?</w:t>
      </w:r>
      <w:r>
        <w:rPr>
          <w:lang w:val="hi_IN" w:bidi="hi_IN"/>
        </w:rPr>
      </w:r>
    </w:p>
    <w:p>
      <w:pPr>
        <w:pStyle w:val="Heading3"/>
      </w:pPr>
      <w:r>
        <w:rPr>
          <w:lang w:val="hi_IN" w:bidi="hi_IN"/>
        </w:rPr>
        <w:t>आवश्यक जानकारी</w:t>
      </w:r>
    </w:p>
    <w:p>
      <w:pPr/>
      <w:r>
        <w:rPr>
          <w:lang w:val="hi_IN" w:bidi="hi_IN"/>
        </w:rPr>
      </w:r>
      <w:r>
        <w:rPr>
          <w:lang w:val="hi_IN" w:bidi="hi_IN"/>
        </w:rPr>
        <w:t>1 राजाओं 1:5–10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अदोनिय्याह आगे बढ़कर </w:t>
      </w:r>
      <w:r>
        <w:rPr>
          <w:b/>
          <w:lang w:val="hi_IN" w:bidi="hi_IN"/>
        </w:rPr>
        <w:t>राजा</w:t>
      </w:r>
      <w:r>
        <w:rPr>
          <w:lang w:val="hi_IN" w:bidi="hi_IN"/>
        </w:rPr>
        <w:t xml:space="preserve"> बनना चाहता था। राजा के लिए उसी शब्द या वाक्यांश का उपयोग करें जिसका उपयोग आपने पिछले भागों में किया था। राजा के बारे में अधिक जानकारी के लिए, मुख्य शब्दावली देखें।</w:t>
      </w:r>
    </w:p>
    <w:p>
      <w:pPr/>
      <w:r>
        <w:rPr>
          <w:lang w:val="hi_IN" w:bidi="hi_IN"/>
        </w:rPr>
      </w:r>
      <w:r>
        <w:rPr>
          <w:lang w:val="hi_IN" w:bidi="hi_IN"/>
        </w:rPr>
        <w:t>अदोनिय्याह ने रथ तैयार किए।</w:t>
      </w:r>
    </w:p>
    <w:p>
      <w:pPr/>
      <w:r>
        <w:rPr>
          <w:lang w:val="hi_IN" w:bidi="hi_IN"/>
        </w:rPr>
      </w:r>
      <w:r>
        <w:rPr>
          <w:lang w:val="hi_IN" w:bidi="hi_IN"/>
        </w:rPr>
        <w:t xml:space="preserve">यहाँ रुकें और यदि आवश्यक हो, तो समूह के रूप में </w:t>
      </w:r>
      <w:r>
        <w:rPr>
          <w:b/>
          <w:lang w:val="hi_IN" w:bidi="hi_IN"/>
        </w:rPr>
        <w:t>रथ चलाने वाले व्यक्ति</w:t>
      </w:r>
      <w:r>
        <w:rPr>
          <w:lang w:val="hi_IN" w:bidi="hi_IN"/>
        </w:rPr>
        <w:t xml:space="preserve"> की तस्वीर देखें। इस ऑडियो को यहाँ रोकें।</w:t>
      </w:r>
    </w:p>
    <w:p>
      <w:pPr/>
      <w:r>
        <w:rPr>
          <w:lang w:val="hi_IN" w:bidi="hi_IN"/>
        </w:rPr>
      </w:r>
      <w:r>
        <w:rPr>
          <w:lang w:val="hi_IN" w:bidi="hi_IN"/>
        </w:rPr>
        <w:t xml:space="preserve">यहाँ रुकें और समूह के रूप में चर्चा करें कि आप </w:t>
      </w:r>
      <w:r>
        <w:rPr>
          <w:b/>
          <w:lang w:val="hi_IN" w:bidi="hi_IN"/>
        </w:rPr>
        <w:t>रथों</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अदोनिय्याह ने घुड़सवारों या रथों को तैयार किया। घुड़सवार या रथ चलाने वाले लोग रथों पर सवार होकर घोड़ों को नियंत्रित करते थे।</w:t>
      </w:r>
    </w:p>
    <w:p>
      <w:pPr/>
      <w:r>
        <w:rPr>
          <w:lang w:val="hi_IN" w:bidi="hi_IN"/>
        </w:rPr>
      </w:r>
      <w:r>
        <w:rPr>
          <w:lang w:val="hi_IN" w:bidi="hi_IN"/>
        </w:rPr>
        <w:t xml:space="preserve">यहाँ रुकें और यदि आवश्यक हो, तो समूह के रूप में </w:t>
      </w:r>
      <w:r>
        <w:rPr>
          <w:lang w:val="hi_IN" w:bidi="hi_IN"/>
        </w:rPr>
        <w:t>घोड़े</w:t>
      </w:r>
      <w:r>
        <w:rPr>
          <w:lang w:val="hi_IN" w:bidi="hi_IN"/>
        </w:rPr>
        <w:t xml:space="preserve"> की एक तस्वीर देखें। इस ऑडियो को यहाँ रोकें।</w:t>
      </w:r>
    </w:p>
    <w:p>
      <w:pPr/>
      <w:r>
        <w:rPr>
          <w:lang w:val="hi_IN" w:bidi="hi_IN"/>
        </w:rPr>
      </w:r>
      <w:r>
        <w:rPr>
          <w:lang w:val="hi_IN" w:bidi="hi_IN"/>
        </w:rPr>
        <w:t xml:space="preserve">यहाँ रुकें और समूह के रूप में चर्चा करें कि आप </w:t>
      </w:r>
      <w:r>
        <w:rPr>
          <w:b/>
          <w:lang w:val="hi_IN" w:bidi="hi_IN"/>
        </w:rPr>
        <w:t>घुड़सवारों</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दाऊद कभी अदोनिय्याह से क्रोधित नहीं हुआ। कुछ अनुवादों में कहा गया है कि दाऊद ने अदोनिय्याह को कभी डाँटा नहीं। जब कोई व्यक्ति किसी दूसरे व्यक्ति को डाँटता है, तो वह व्यक्ति उस व्यक्ति को बताता है कि उसने जो किया है वह गलत है। जब अदोनिय्याह ने कुछ गलत किया या कहा, तो दाऊद ने अदोनिय्याह को कुछ नहीं कहा या उसे दंड नहीं दिया।</w:t>
      </w:r>
    </w:p>
    <w:p>
      <w:pPr/>
      <w:r>
        <w:rPr>
          <w:lang w:val="hi_IN" w:bidi="hi_IN"/>
        </w:rPr>
      </w:r>
      <w:r>
        <w:rPr>
          <w:lang w:val="hi_IN" w:bidi="hi_IN"/>
        </w:rPr>
        <w:t xml:space="preserve">यहाँ रुकें और समूह के रूप में चर्चा करें कि आप यह कहने के लिए किन शब्दों या वाक्यांशों का उपयोग करेंगे कि दाऊद कभी अदोनिय्याह से क्रोधित नहीं हुआ और न ही उसे </w:t>
      </w:r>
      <w:r>
        <w:rPr>
          <w:b/>
          <w:lang w:val="hi_IN" w:bidi="hi_IN"/>
        </w:rPr>
        <w:t>डाँटा</w:t>
      </w:r>
      <w:r>
        <w:rPr>
          <w:lang w:val="hi_IN" w:bidi="hi_IN"/>
        </w:rPr>
        <w:t>। इस ऑडियो को यहाँ रोकें।</w:t>
      </w:r>
    </w:p>
    <w:p>
      <w:pPr/>
      <w:r>
        <w:rPr>
          <w:lang w:val="hi_IN" w:bidi="hi_IN"/>
        </w:rPr>
      </w:r>
      <w:r>
        <w:rPr>
          <w:lang w:val="hi_IN" w:bidi="hi_IN"/>
        </w:rPr>
        <w:t>एब्यातार एक याजक था, जो हारून का एक वंशज था जिसने यहोवा की सेवा की।</w:t>
      </w:r>
    </w:p>
    <w:p>
      <w:pPr/>
      <w:r>
        <w:rPr>
          <w:lang w:val="hi_IN" w:bidi="hi_IN"/>
        </w:rPr>
      </w:r>
      <w:r>
        <w:rPr>
          <w:lang w:val="hi_IN" w:bidi="hi_IN"/>
        </w:rPr>
        <w:t xml:space="preserve">यहाँ रुकें और समूह के रूप में चर्चा करें कि आप </w:t>
      </w:r>
      <w:r>
        <w:rPr>
          <w:b/>
          <w:lang w:val="hi_IN" w:bidi="hi_IN"/>
        </w:rPr>
        <w:t>याजक</w:t>
      </w:r>
      <w:r>
        <w:rPr>
          <w:lang w:val="hi_IN" w:bidi="hi_IN"/>
        </w:rPr>
        <w:t xml:space="preserve"> के लिए किस शब्द या वाक्यांश का उपयोग करेंगे। अधिक जानकारी के लिए मुख्य शब्दावली में याजक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नातान नबी ने अदोनिय्याह का समर्थन नहीं किया। नबी वह होता है जो परमेश्वर की ओर से लोगों को सन्देश देता है। </w:t>
      </w:r>
    </w:p>
    <w:p>
      <w:pPr/>
      <w:r>
        <w:rPr>
          <w:lang w:val="hi_IN" w:bidi="hi_IN"/>
        </w:rPr>
      </w:r>
      <w:r>
        <w:rPr>
          <w:lang w:val="hi_IN" w:bidi="hi_IN"/>
        </w:rPr>
        <w:t xml:space="preserve">यहाँ रुकें और समूह के रूप में चर्चा करें कि आप </w:t>
      </w:r>
      <w:r>
        <w:rPr>
          <w:b/>
          <w:lang w:val="hi_IN" w:bidi="hi_IN"/>
        </w:rPr>
        <w:t>नबी</w:t>
      </w:r>
      <w:r>
        <w:rPr>
          <w:lang w:val="hi_IN" w:bidi="hi_IN"/>
        </w:rPr>
        <w:t xml:space="preserve"> के लिए किस शब्द या वाक्यांश का प्रयोग करेंगे। अधिक जानकारी के लिए मुख्य शब्दावली में भविष्यद्वक्ता शब्‍द 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दाऊद के विशेष पहरेदार या शूरवीर अदोनिय्याह के साथ नहीं गए। विशेष पहरेदार लगभग 30 साहसी और विशेष सैनिक है जिन्होंने दाऊद की सेना में दाऊद की सेवा की। ये पुरुष दाऊद के लिए महान योद्धा थे। आप 2 शमूएल 23:8 से इन लोगों को याद कर सकते हैं।</w:t>
      </w:r>
    </w:p>
    <w:p>
      <w:pPr/>
      <w:r>
        <w:rPr>
          <w:lang w:val="hi_IN" w:bidi="hi_IN"/>
        </w:rPr>
      </w:r>
      <w:r>
        <w:rPr>
          <w:lang w:val="hi_IN" w:bidi="hi_IN"/>
        </w:rPr>
        <w:t xml:space="preserve">यहाँ रुकें और समूह के रूप में चर्चा करें कि आप शूरवीर पुरुषों या </w:t>
      </w:r>
      <w:r>
        <w:rPr>
          <w:b/>
          <w:lang w:val="hi_IN" w:bidi="hi_IN"/>
        </w:rPr>
        <w:t>विशेष पहरेदारों</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अदोनिय्याह ने पशुओं की बलि चढ़ाई। अदोनिय्याह ने परमेश्वर के लिए उपहार के रूप में पशुओं को मारकर जलाया।</w:t>
      </w:r>
    </w:p>
    <w:p>
      <w:pPr/>
      <w:r>
        <w:rPr>
          <w:lang w:val="hi_IN" w:bidi="hi_IN"/>
        </w:rPr>
      </w:r>
      <w:r>
        <w:rPr>
          <w:lang w:val="hi_IN" w:bidi="hi_IN"/>
        </w:rPr>
        <w:t xml:space="preserve">यहाँ रुकें और समूह में चर्चा करें कि आप </w:t>
      </w:r>
      <w:r>
        <w:rPr>
          <w:b/>
          <w:lang w:val="hi_IN" w:bidi="hi_IN"/>
        </w:rPr>
        <w:t>बलिदान</w:t>
      </w:r>
      <w:r>
        <w:rPr>
          <w:lang w:val="hi_IN" w:bidi="hi_IN"/>
        </w:rPr>
        <w:t xml:space="preserve"> के लिए किस शब्द या वाक्यांश का उपयोग करेंगे। अधिक जानकारी के लिए मुख्य शब्दावली में बलिदान शब्द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अदोनिय्याह ने भेड़ें बलि के लिए चढ़ाईं। </w:t>
      </w:r>
    </w:p>
    <w:p>
      <w:pPr/>
      <w:r>
        <w:rPr>
          <w:lang w:val="hi_IN" w:bidi="hi_IN"/>
        </w:rPr>
      </w:r>
      <w:r>
        <w:rPr>
          <w:lang w:val="hi_IN" w:bidi="hi_IN"/>
        </w:rPr>
        <w:t xml:space="preserve">यहाँ रुकें और यदि आवश्यक हो, तो समूह के रूप में एक </w:t>
      </w:r>
      <w:r>
        <w:rPr>
          <w:lang w:val="hi_IN" w:bidi="hi_IN"/>
        </w:rPr>
        <w:t>भेड़</w:t>
      </w:r>
      <w:r>
        <w:rPr>
          <w:lang w:val="hi_IN" w:bidi="hi_IN"/>
        </w:rPr>
        <w:t xml:space="preserve"> की तस्वीर देखें। इस ऑडियो को यहाँ रोकें।</w:t>
      </w:r>
    </w:p>
    <w:p>
      <w:pPr/>
      <w:r>
        <w:rPr>
          <w:lang w:val="hi_IN" w:bidi="hi_IN"/>
        </w:rPr>
      </w:r>
      <w:r>
        <w:rPr>
          <w:lang w:val="hi_IN" w:bidi="hi_IN"/>
        </w:rPr>
        <w:t xml:space="preserve">यहाँ रुकें और समूह के रूप में चर्चा करें कि आप </w:t>
      </w:r>
      <w:r>
        <w:rPr>
          <w:b/>
          <w:lang w:val="hi_IN" w:bidi="hi_IN"/>
        </w:rPr>
        <w:t>भेड़</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अदोनिय्याह ने मवेशियों या बैलों की बलि चढ़ाई। यह सभी प्रकार के गायों या बैलों के लिए सामान्य नाम है, जिनमें नर, मादा और छोटे पशु शामिल हैं।</w:t>
      </w:r>
    </w:p>
    <w:p>
      <w:pPr/>
      <w:r>
        <w:rPr>
          <w:lang w:val="hi_IN" w:bidi="hi_IN"/>
        </w:rPr>
      </w:r>
      <w:r>
        <w:rPr>
          <w:lang w:val="hi_IN" w:bidi="hi_IN"/>
        </w:rPr>
        <w:t xml:space="preserve">यहाँ रुकें और समूह के रूप में </w:t>
      </w:r>
      <w:r>
        <w:rPr>
          <w:b/>
          <w:lang w:val="hi_IN" w:bidi="hi_IN"/>
        </w:rPr>
        <w:t>बैलों</w:t>
      </w:r>
      <w:r>
        <w:rPr>
          <w:lang w:val="hi_IN" w:bidi="hi_IN"/>
        </w:rPr>
        <w:t xml:space="preserve"> की एक तस्वीर देखें। इस ऑडियो को यहाँ रोकें।</w:t>
      </w:r>
    </w:p>
    <w:p>
      <w:pPr/>
      <w:r>
        <w:rPr>
          <w:lang w:val="hi_IN" w:bidi="hi_IN"/>
        </w:rPr>
      </w:r>
      <w:r>
        <w:rPr>
          <w:lang w:val="hi_IN" w:bidi="hi_IN"/>
        </w:rPr>
        <w:t xml:space="preserve">यहाँ रुकें और समूह के रूप में चर्चा करें कि आप </w:t>
      </w:r>
      <w:r>
        <w:rPr>
          <w:b/>
          <w:lang w:val="hi_IN" w:bidi="hi_IN"/>
        </w:rPr>
        <w:t>मवेशियों</w:t>
      </w:r>
      <w:r>
        <w:rPr>
          <w:lang w:val="hi_IN" w:bidi="hi_IN"/>
        </w:rPr>
        <w:t xml:space="preserve"> या </w:t>
      </w:r>
      <w:r>
        <w:rPr>
          <w:b/>
          <w:lang w:val="hi_IN" w:bidi="hi_IN"/>
        </w:rPr>
        <w:t>बैलों</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अदोनिय्याह ने मोटे बछड़ों की बलि चढ़ाई। लोग बछड़ों या बैलों को अधिक चारा खिलाकर मोटा करते थे, ताकि बाद में उन्हें बलि चढ़ाने के लिए तैयार किया जा सके। </w:t>
      </w:r>
    </w:p>
    <w:p>
      <w:pPr/>
      <w:r>
        <w:rPr>
          <w:lang w:val="hi_IN" w:bidi="hi_IN"/>
        </w:rPr>
      </w:r>
      <w:r>
        <w:rPr>
          <w:lang w:val="hi_IN" w:bidi="hi_IN"/>
        </w:rPr>
        <w:t xml:space="preserve">यहाँ रुकें और समूह के रूप में चर्चा करें कि आप </w:t>
      </w:r>
      <w:r>
        <w:rPr>
          <w:b/>
          <w:lang w:val="hi_IN" w:bidi="hi_IN"/>
        </w:rPr>
        <w:t>मोटे बछड़ों</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अदोनिय्याह ने जोहेलेत के पत्थर, या साँप के पत्थर पर पशुओं की बलि चढ़ाई। मूल भाषा में जोहेलेत का अर्थ सरकना, फिसलना या रेंगना है।</w:t>
      </w:r>
    </w:p>
    <w:p>
      <w:pPr/>
      <w:r>
        <w:rPr>
          <w:lang w:val="hi_IN" w:bidi="hi_IN"/>
        </w:rPr>
      </w:r>
      <w:r>
        <w:rPr>
          <w:lang w:val="hi_IN" w:bidi="hi_IN"/>
        </w:rPr>
        <w:t xml:space="preserve">यहाँ रुकें और समूह के रूप में चर्चा करें कि आप </w:t>
      </w:r>
      <w:r>
        <w:rPr>
          <w:b/>
          <w:lang w:val="hi_IN" w:bidi="hi_IN"/>
        </w:rPr>
        <w:t>जोहेलेत के पत्थर</w:t>
      </w:r>
      <w:r>
        <w:rPr>
          <w:lang w:val="hi_IN" w:bidi="hi_IN"/>
        </w:rPr>
        <w:t xml:space="preserve"> के लिए किस स्थान के नाम का उपयोग करेंगे। इस ऑडियो को यहाँ रोकें।</w:t>
      </w:r>
    </w:p>
    <w:p>
      <w:pPr/>
      <w:r>
        <w:rPr>
          <w:lang w:val="hi_IN" w:bidi="hi_IN"/>
        </w:rPr>
      </w:r>
      <w:r>
        <w:rPr>
          <w:lang w:val="hi_IN" w:bidi="hi_IN"/>
        </w:rPr>
        <w:t>अदोनिय्याह ने अपने सभी भाइयों को आमंत्रित किया। अदोनिय्याह के सभी भाइयों का पिता एक ही था, लेकिन उनकी माताएँ अलग-अलग थीं।</w:t>
      </w:r>
    </w:p>
    <w:p>
      <w:pPr/>
      <w:r>
        <w:rPr>
          <w:lang w:val="hi_IN" w:bidi="hi_IN"/>
        </w:rPr>
      </w:r>
      <w:r>
        <w:rPr>
          <w:lang w:val="hi_IN" w:bidi="hi_IN"/>
        </w:rPr>
        <w:t xml:space="preserve">यहाँ रुकें और समूह के रूप में चर्चा करें कि आप </w:t>
      </w:r>
      <w:r>
        <w:rPr>
          <w:b/>
          <w:lang w:val="hi_IN" w:bidi="hi_IN"/>
        </w:rPr>
        <w:t>भाई</w:t>
      </w:r>
      <w:r>
        <w:rPr>
          <w:lang w:val="hi_IN" w:bidi="hi_IN"/>
        </w:rPr>
        <w:t xml:space="preserve"> के लिए किस शब्द या वाक्यांश का उपयोग करेंगे, विशेष रूप से इस स्थिति में। इस ऑडियो को यहाँ रोकें।</w:t>
      </w:r>
    </w:p>
    <w:p>
      <w:pPr/>
      <w:r>
        <w:rPr>
          <w:lang w:val="hi_IN" w:bidi="hi_IN"/>
        </w:rPr>
      </w:r>
      <w:r>
        <w:rPr>
          <w:lang w:val="hi_IN" w:bidi="hi_IN"/>
        </w:rPr>
        <w:t>अदोनिय्याह ने यहूदा के शाही अधिकारियों को आमंत्रित किया, जो इस्राएल का क्षेत्र था जहाँ यहूदा का गोत्र रहता था। शाही अधिकारी यहूदा के वे पुरुष थे जो इस्राएल के राजा के लिए यहूदा में सेवा और काम करते थे।</w:t>
      </w:r>
    </w:p>
    <w:p>
      <w:pPr/>
      <w:r>
        <w:rPr>
          <w:lang w:val="hi_IN" w:bidi="hi_IN"/>
        </w:rPr>
      </w:r>
      <w:r>
        <w:rPr>
          <w:lang w:val="hi_IN" w:bidi="hi_IN"/>
        </w:rPr>
        <w:t xml:space="preserve">यहाँ रुकें और समूह के रूप में चर्चा करें कि आप </w:t>
      </w:r>
      <w:r>
        <w:rPr>
          <w:b/>
          <w:lang w:val="hi_IN" w:bidi="hi_IN"/>
        </w:rPr>
        <w:t>यहूदा</w:t>
      </w:r>
      <w:r>
        <w:rPr>
          <w:lang w:val="hi_IN" w:bidi="hi_IN"/>
        </w:rPr>
        <w:t xml:space="preserve"> के लिए किस शब्द या वाक्यांश का उपयोग करेंगे। यहूदा के बारे में अधिक जानकारी के लिए, मुख्य शब्दावली देखें। इस ऑडियो को यहाँ रोकें।</w:t>
      </w:r>
    </w:p>
    <w:p>
      <w:pPr/>
      <w:r>
        <w:rPr>
          <w:lang w:val="hi_IN" w:bidi="hi_IN"/>
        </w:rPr>
      </w:r>
      <w:r>
        <w:rPr>
          <w:lang w:val="hi_IN" w:bidi="hi_IN"/>
        </w:rPr>
        <w:t>कहानीकार इन शाही अधिकारियों के लिए "कर्मचारियों" शब्द का उपयोग करता है, भले ही वे घर की सफाई या भोजन तैयार करने के दैनिक काम नहीं करते थे। ये लोग राजा को सलाह देकर और देश पर शासन करने में उसकी सहायता करके सेवा करते थे।</w:t>
      </w:r>
    </w:p>
    <w:p>
      <w:pPr/>
      <w:r>
        <w:rPr>
          <w:lang w:val="hi_IN" w:bidi="hi_IN"/>
        </w:rPr>
      </w:r>
      <w:r>
        <w:rPr>
          <w:lang w:val="hi_IN" w:bidi="hi_IN"/>
        </w:rPr>
        <w:t xml:space="preserve">यहाँ रुकें और समूह के रूप में चर्चा करें कि आप </w:t>
      </w:r>
      <w:r>
        <w:rPr>
          <w:b/>
          <w:lang w:val="hi_IN" w:bidi="hi_IN"/>
        </w:rPr>
        <w:t>शाही अधिकारियों</w:t>
      </w:r>
      <w:r>
        <w:rPr>
          <w:lang w:val="hi_IN" w:bidi="hi_IN"/>
        </w:rPr>
        <w:t xml:space="preserve"> के लिए किस शब्द या वाक्यांश का उपयोग करेंगे। यदि आपने पहले ही बाइबल की किसी अन्य पुस्तक में इस शब्द या वाक्यांश का अनुवाद किया है, तो उन्हीं शब्दों का उपयोग करें जिनका उपयोग आपने वहाँ किया है। यदि आप यहाँ कर्मचारियों शब्द का उपयोग करना चुनते हैं, तो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1:11–27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1:11–27 को सुनें और अपने मन में रखें।</w:t>
      </w:r>
    </w:p>
    <w:p>
      <w:pPr/>
      <w:r>
        <w:rPr>
          <w:lang w:val="hi_IN" w:bidi="hi_IN"/>
        </w:rPr>
      </w:r>
      <w:r>
        <w:rPr>
          <w:lang w:val="hi_IN" w:bidi="hi_IN"/>
        </w:rPr>
        <w:t>यदि सम्भव हो, तो 1 राजाओं 1:11–27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राजाओं 1:11–27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 xml:space="preserve">यह कहानी उस समय की है जब दाऊद बहुत बूढ़ा हो गया था और इस्राएल में कुछ लोग सोचते थे कि इस्राएल को एक नए राजा की आवश्यकता है। आपको पिछली कहानी से याद होगा कि दाऊद के जीवित पुत्रों में से सबसे बड़े पुत्र अदोनिय्याह ने राजा बनने का निर्णय लिया था। अदोनिय्याह ने अपने आप को इस्राएल का राजा बनाने के लिए एक विशेष समारोह का आयोजन किया। अदोनिय्याह ने अपने भाइयों और कुछ अधिकारियों को समारोह में आमंत्रित किया। </w:t>
      </w:r>
    </w:p>
    <w:p>
      <w:pPr/>
      <w:r>
        <w:rPr>
          <w:lang w:val="hi_IN" w:bidi="hi_IN"/>
        </w:rPr>
      </w:r>
      <w:r>
        <w:rPr>
          <w:lang w:val="hi_IN" w:bidi="hi_IN"/>
        </w:rPr>
        <w:t xml:space="preserve">इस कहानी में, नातान नबी को अदोनिय्याह के समारोह के बारे में पता चलता है। नातान दाऊद की पत्नी और सुलैमान की माता बतशेबा से बात करने जाता है। हम नहीं जानते कि जब नातान और बतशेबा आपस में बात कर रहे थे, तब वे कहाँ थे। नातान अदोनिय्याह के राजा बनने को लेकर चिंतित था और जानता था कि अदोनिय्याह को रोकने के लिए नातान और बतशेबा को कुछ कदम उठाने की आवश्यकता है। नातान ने बतशेबा से पूछा कि क्या वह जानती है या किसी व्यक्ति से सुना है कि अदोनिय्याह ने अपने आप को इस्राएल का राजा बनाया है। नातान यह भी कहता है कि दाऊद नहीं जानता कि अदोनिय्याह ने अपने आप को राजा बनाया है। दाऊद ने अपने बाद इस्राएल का राजा बनने के लिए अदोनिय्याह का चुनाव नहीं किया था। नातान बतशेबा से बात करके एक योजना बनाता है और उसे सलाह देता है कि वह अपने और सुलैमान के जीवन को कैसे सुरक्षित रख सकती है। नातान जानता था कि अदोनिय्याह सुलैमान को इस्राएल का राजा बनने के लिए अपना प्रतिद्वन्द्वी समझता है। उस समय यह सामान्य बात थी कि नए राजा अपने प्रतिद्वन्द्वी को मार डालते थे, अर्थात् ऐसे व्यक्ति को जो नए राजा के राजा बनने के अधिकार को चुनौती दे सकता था। </w:t>
      </w:r>
    </w:p>
    <w:p>
      <w:pPr/>
      <w:r>
        <w:rPr>
          <w:lang w:val="hi_IN" w:bidi="hi_IN"/>
        </w:rPr>
      </w:r>
      <w:r>
        <w:rPr>
          <w:lang w:val="hi_IN" w:bidi="hi_IN"/>
        </w:rPr>
        <w:t>यहाँ रुकें और एक समूह के रूप में यह गतिविधि करें: उस समय के बारे में बात करें जब आप किसी व्यक्ति से मिले और किसी महत्वपूर्ण बात के बारे में किसी दूसरे व्यक्ति से बात करने के लिए मिलकर योजना बनाई। इस ऑडियो को यहाँ रोकें।</w:t>
      </w:r>
    </w:p>
    <w:p>
      <w:pPr/>
      <w:r>
        <w:rPr>
          <w:lang w:val="hi_IN" w:bidi="hi_IN"/>
        </w:rPr>
      </w:r>
      <w:r>
        <w:rPr>
          <w:lang w:val="hi_IN" w:bidi="hi_IN"/>
        </w:rPr>
        <w:t xml:space="preserve">नातान बतशेबा को बताता है कि उसे क्या करना है। नातान चाहता है कि बतशेबा तुरंत राजा दाऊद के पास जाए। नातान चाहता है कि बतशेबा दाऊद के प्रति बहुत विनम्र और आदरपूर्ण रहे और दाऊद को याद दिलाए कि बतशेबा इस्राएल के राजा दाऊद के प्रति वफादार है। नातान ने बतशेबा से कहा कि वह पूछे कि क्या दाऊद ने बतशेबा से वादा किया था कि सुलैमान दाऊद के बाद अगला राजा होगा और दाऊद के सिंहासन पर विराजमान होगा। बाइबल में ऐसा कोई रिकॉर्ड नहीं है कि दाऊद ने बतशेबा से वादा किया हो कि सुलैमान दाऊद के बाद अगला राजा होगा। केवल राजा ही दाऊद के सिंहासन पर बैठ सकता था, जो उसका विशेष आसन था। इस बात की बहुत सम्भावना है कि दाऊद ने बतशेबा से यह वादा किया हो। इस बात की सम्भावना बहुत कम है कि नातान और बतशेबा ऐसा दिखावा कर रहे थे कि दाऊद ने यह वादा किया था। नातान बतशेबा का उपयोग दाऊद को यह बताने के लिए करता है कि अदोनिय्याह क्या कर रहा है। नातान चाहता है कि बतशेबा दाऊद को अदोनिय्याह के बारे में इस तरह बताए, मानो दाऊद पहले से ही जानता हो कि अदोनिय्याह क्या कर रहा है। बतशेबा दाऊद को यह बताकर शर्मिंदा नहीं करना चाहती कि उसे पता ही नहीं है कि उसके राज्य में क्या हो रहा है। </w:t>
      </w:r>
    </w:p>
    <w:p>
      <w:pPr/>
      <w:r>
        <w:rPr>
          <w:lang w:val="hi_IN" w:bidi="hi_IN"/>
        </w:rPr>
      </w:r>
      <w:r>
        <w:rPr>
          <w:lang w:val="hi_IN" w:bidi="hi_IN"/>
        </w:rPr>
        <w:t>यहाँ रुकें और समूह के रूप में यह गतिविधि करें: एक ऐसी घटना के बारे में कहानी सुनाएँ जब आपने किसी को कोई बात बहुत ही दयालु और समझदारी भरे तरीके से बताई हो, ताकि उस व्यक्ति को वह बात सुनकर शर्मिंदगी महसूस न हो। इस ऑडियो को यहाँ रोकें।</w:t>
      </w:r>
    </w:p>
    <w:p>
      <w:pPr/>
      <w:r>
        <w:rPr>
          <w:lang w:val="hi_IN" w:bidi="hi_IN"/>
        </w:rPr>
      </w:r>
      <w:r>
        <w:rPr>
          <w:lang w:val="hi_IN" w:bidi="hi_IN"/>
        </w:rPr>
        <w:t xml:space="preserve">नातान बतशेबा से कहता है कि वह, नातान भी दाऊद के पास जाएगा। नातान दाऊद को वही बातें बताएगा जो बतशेबा बताएगी। नातान बतशेबा की कही हुई बात की पुष्टि दाऊद के सामने करेगा, ताकि दाऊद बतशेबा की बात पर विश्वास करे। </w:t>
      </w:r>
    </w:p>
    <w:p>
      <w:pPr/>
      <w:r>
        <w:rPr>
          <w:lang w:val="hi_IN" w:bidi="hi_IN"/>
        </w:rPr>
      </w:r>
      <w:r>
        <w:rPr>
          <w:lang w:val="hi_IN" w:bidi="hi_IN"/>
        </w:rPr>
        <w:t>यहाँ रुकें और एक समूह के रूप में इस प्रश्न पर चर्चा करें: उस समय की एक घटना की कहानी बताएँ जब एक व्यक्ति ने दूसरे व्यक्ति को कोई महत्वपूर्ण बात बताई, लेकिन उस बात को सुनने वाले व्यक्ति को पहले व्यक्ति की बात पर विश्वास करने के लिए वही बात किसी दूसरे व्यक्ति से भी सुनना आवश्यक था। उन्हें एक से अधिक लोगों से जानकारी सुनने की आवश्यकता क्यों पड़ी? इस ऑडियो को यहाँ रोकें।</w:t>
      </w:r>
    </w:p>
    <w:p>
      <w:pPr/>
      <w:r>
        <w:rPr>
          <w:lang w:val="hi_IN" w:bidi="hi_IN"/>
        </w:rPr>
      </w:r>
      <w:r>
        <w:rPr>
          <w:lang w:val="hi_IN" w:bidi="hi_IN"/>
        </w:rPr>
        <w:t xml:space="preserve">बतशेबा उस स्थान से, जहाँ उसने नातान से बात की थी, राजा के कमरे में चली गई। दाऊद अपने बड़े घर या महल के बीच में एक ऐसे कमरे में है, जहाँ वह सोता और आराम करता है। कहानीकार हमें याद दिलाता है कि कहानी के समय दाऊद बहुत बूढ़ा था और अबीशग राजा की व्यक्तिगत आवश्यकताओं की देखभाल कर रही थी। हम नहीं जानते कि जब बतशेबा दाऊद से बात कर रही थी, तब अबीशग दाऊद के साथ थी या नहीं। बतशेबा दाऊद से बहुत आदर और विनम्रता से बात करती है और उसके सामने उसी तरह व्यवहार करती है। बतशेबा आवश्यकता से अधिक झुककर दाऊद को प्रणाम करती है, ताकि दाऊद समझ सके कि उसे किसी बहुत महत्वपूर्ण बात के बारे में बात करनी है। दाऊद जानता है कि बतशेबा को दाऊद से कुछ चाहिए था। बतशेबा दाऊद को "प्रभु" और अपने आप को "दाऊद की दासी" कहती है, ताकि वह दाऊद का सम्मान कर सके। फिर से, यह दाऊद को दिखाता है कि बतशेबा को किसी बहुत महत्वपूर्ण बात के बारे में बात करनी है। </w:t>
      </w:r>
    </w:p>
    <w:p>
      <w:pPr/>
      <w:r>
        <w:rPr>
          <w:lang w:val="hi_IN" w:bidi="hi_IN"/>
        </w:rPr>
      </w:r>
      <w:r>
        <w:rPr>
          <w:lang w:val="hi_IN" w:bidi="hi_IN"/>
        </w:rPr>
        <w:t>यहाँ रुकें और एक समूह के रूप में इस प्रश्न पर चर्चा करें: आप किसी बहुत महत्वपूर्ण व्यक्ति से कैसे मिलते हैं, उसका अभिवादन कैसे करते हैं और उसके प्रति आदर कैसे दिखाते हैं? इस ऑडियो को यहाँ रोकें।</w:t>
      </w:r>
    </w:p>
    <w:p>
      <w:pPr/>
      <w:r>
        <w:rPr>
          <w:lang w:val="hi_IN" w:bidi="hi_IN"/>
        </w:rPr>
      </w:r>
      <w:r>
        <w:rPr>
          <w:lang w:val="hi_IN" w:bidi="hi_IN"/>
        </w:rPr>
        <w:t>बतशेबा दाऊद को उस वादे की याद दिलाती है जो दाऊद ने पहले उससे किया था। बतशेबा दाऊद को उसके वादे की याद दिलाने के लिए दाऊद के अपने ही शब्दों का उपयोग करती है। बतशेबा चाहती है कि दाऊद इस्राएल में हो रही परिस्थिति पर ध्यान दे। दाऊद इस बात से अनजान है कि अदोनिय्याह राजा बन गया है। बतशेबा दाऊद को अदोनिय्याह के उस विशेष समारोह के बारे में बताती है, जिसमें अदोनिय्याह ने कई पशुओं की बलि चढ़ाई थी। अदोनिय्याह ने गाय-बैल, पाले हुए बछड़े और भेड़-बकरियाँ बलि के लिए चढ़ाईं। बतशेबा दाऊद को बताती है कि अदोनिय्याह ने राजा दाऊद के सभी बच्चों को बुलाया था। बतशेबा का अर्थ दाऊद के पुत्रों से है। अदोनिय्याह ने दाऊद के सभी पुत्रों को नहीं बुलाया था, क्योंकि उसने सुलैमान को नहीं बुलाया था। बतशेबा दाऊद को बताती है कि अदोनिय्याह ने याजक एब्यातार और दाऊद की सेना के सेनापति योआब को भी बुलाया था। बतशेबा दाऊद को बता रही है कि कौन-कौन लोग अदोनिय्याह का समर्थन कर रहे हैं। बतशेबा दाऊद को बताती है कि अदोनिय्याह ने सुलैमान को नहीं बुलाया था। बतशेबा चाहती है कि दाऊद जाने कि सुलैमान अदोनिय्याह का समर्थन नहीं करता और अदोनिय्याह सुलैमान को इस्राएल का राजा बनने के लिए अपना प्रतिद्वन्द्वी समझता है। सुलैमान दाऊद के प्रति वफादार है।</w:t>
      </w:r>
    </w:p>
    <w:p>
      <w:pPr/>
      <w:r>
        <w:rPr>
          <w:lang w:val="hi_IN" w:bidi="hi_IN"/>
        </w:rPr>
      </w:r>
      <w:r>
        <w:rPr>
          <w:lang w:val="hi_IN" w:bidi="hi_IN"/>
        </w:rPr>
        <w:t xml:space="preserve">बतशेबा दाऊद को बताती है कि इस्राएल के सभी लोग दाऊद की ओर देख रहे हैं। इस्राएल में हर कोई यह जानने के लिए देख रहा है और इंतजार कर रहा है कि दाऊद के बाद अगला राजा कौन होगा। दाऊद के सिंहासन, अर्थात् अधिकार के विशेष आसन पर जो अगला व्यक्ति बैठेगा, वही अगला राजा होगा। </w:t>
      </w:r>
    </w:p>
    <w:p>
      <w:pPr/>
      <w:r>
        <w:rPr>
          <w:lang w:val="hi_IN" w:bidi="hi_IN"/>
        </w:rPr>
      </w:r>
      <w:r>
        <w:rPr>
          <w:lang w:val="hi_IN" w:bidi="hi_IN"/>
        </w:rPr>
        <w:t>यहाँ रुकें और समूह के रूप में यह गतिविधि करें: उस समय के बारे में एक कहानी सुनाएँ जब लोग यह जानने के लिए इंतजार कर रहे थे कि आपके समुदाय या राष्ट्र का अगला सबसे महत्वपूर्ण अगुवा कौन होगा। इस ऑडियो को यहाँ रोकें।</w:t>
      </w:r>
    </w:p>
    <w:p>
      <w:pPr/>
      <w:r>
        <w:rPr>
          <w:lang w:val="hi_IN" w:bidi="hi_IN"/>
        </w:rPr>
      </w:r>
      <w:r>
        <w:rPr>
          <w:lang w:val="hi_IN" w:bidi="hi_IN"/>
        </w:rPr>
        <w:t>बतशेबा दाऊद को उस समय के बारे में चेतावनी देती है जब दाऊद अपने पूर्वजों के साथ सो जाएगा, अर्थात् मर जाएगा। दाऊद के समय में, किसी मृत राजा के शरीर को उस राजा के परिवार के उन अन्य लोगों के शवों के साथ दफनाना सामान्य बात थी, जो पहले मर चुके थे, इसलिए लोग किसी की मृत्यु को "अपने पूर्वजों के साथ सोना" कहते थे।</w:t>
      </w:r>
    </w:p>
    <w:p>
      <w:pPr/>
      <w:r>
        <w:rPr>
          <w:lang w:val="hi_IN" w:bidi="hi_IN"/>
        </w:rPr>
      </w:r>
      <w:r>
        <w:rPr>
          <w:lang w:val="hi_IN" w:bidi="hi_IN"/>
        </w:rPr>
        <w:t>यदि दाऊद यह नहीं कहता कि सुलैमान अगला राजा होगा, तो बतशेबा और सुलैमान खतरे में पड़ जाएँगे। अदोनिय्याह बतशेबा और सुलैमान को अपराधी समझेगा, अर्थात् ऐसे लोग जिन्होंने कानून तोड़ा है, क्योंकि बतशेबा और सुलैमान राजा के रूप में अदोनिय्याह का समर्थन नहीं करते और चाहते हैं कि सुलैमान राजा बने। दाऊद के समय में, एक राजा लोगों के साथ अपराधी जैसा व्यवहार करता था यदि वे राजा का समर्थन नहीं करते थे।</w:t>
      </w:r>
    </w:p>
    <w:p>
      <w:pPr/>
      <w:r>
        <w:rPr>
          <w:lang w:val="hi_IN" w:bidi="hi_IN"/>
        </w:rPr>
      </w:r>
      <w:r>
        <w:rPr>
          <w:lang w:val="hi_IN" w:bidi="hi_IN"/>
        </w:rPr>
        <w:t>यहाँ रुकें और समूह के रूप में इस प्रश्न पर चर्चा करें: आपके देश या समुदाय के उस व्यक्ति के साथ क्या होता है जो सबसे महत्वपूर्ण अगुवे का समर्थन नहीं करता और स्वयं सबसे महत्वपूर्ण अगुवा बनना चाहता है? इस ऑडियो को यहाँ रोकें।</w:t>
      </w:r>
    </w:p>
    <w:p>
      <w:pPr/>
      <w:r>
        <w:rPr>
          <w:lang w:val="hi_IN" w:bidi="hi_IN"/>
        </w:rPr>
      </w:r>
      <w:r>
        <w:rPr>
          <w:lang w:val="hi_IN" w:bidi="hi_IN"/>
        </w:rPr>
        <w:t>जब बतशेबा राजा दाऊद से बात कर रही थी, तब नातान दाऊद से बात करने के लिए पहुँचा। राजा दाऊद के सेवकों ने राजा दाऊद से कहा कि नातान दाऊद से बात करना चाहता है। हम कहानी में बाद में जानते हैं कि नातान पहुँचने पर बतशेबा दाऊद के कमरे से निकलकर चला जाती है। नातान बतशेबा के समान ही शब्दों का उपयोग करके दाऊद से पूछता है कि क्या उसने कहा है कि अदोनिय्याह अगला राजा होगा। नातान दाऊद को बताता है कि जिस समय वह दाऊद से बात कर रहा है, उसी समय वह भोज हो रहा है। नातान कहता है कि दाऊद के पुत्र, सेना के सेनापति और एब्यातार अदोनिय्याह को राजा कहकर और उसके लंबे जीवन की कामना करके अदोनिय्याह के प्रति अपनी वफादारी दिखा रहे हैं।</w:t>
      </w:r>
    </w:p>
    <w:p>
      <w:pPr/>
      <w:r>
        <w:rPr>
          <w:lang w:val="hi_IN" w:bidi="hi_IN"/>
        </w:rPr>
      </w:r>
      <w:r>
        <w:rPr>
          <w:lang w:val="hi_IN" w:bidi="hi_IN"/>
        </w:rPr>
        <w:t>यहाँ रुकें और समूह के रूप में इस प्रश्न पर चर्चा करें: आपके राष्ट्र के लोग आपके सबसे महत्वपूर्ण अगुवे के प्रति अपनी वफादारी कैसे दिखाते हैं? इस ऑडियो को यहाँ रोकें।</w:t>
      </w:r>
    </w:p>
    <w:p>
      <w:pPr/>
      <w:r>
        <w:rPr>
          <w:lang w:val="hi_IN" w:bidi="hi_IN"/>
        </w:rPr>
      </w:r>
      <w:r>
        <w:rPr>
          <w:lang w:val="hi_IN" w:bidi="hi_IN"/>
        </w:rPr>
        <w:t>नातान दाऊद को बताता है कि अदोनिय्याह ने किन लोगों को समारोह में आमंत्रित नहीं किया था। नातान चाहता है कि दाऊद जानें कि कौन लोग दाऊद के प्रति वफादार हैं। नातान दाऊद से पूछता है कि क्या अदोनिय्याह वही कर रहा है जो दाऊद चाहता है कि अदोनिय्याह करे। नातान पूछता है कि क्या दाऊद ने अपने सबसे भरोसेमंद सेवकों, जैसे नातान को शामिल किए बिना अदोनिय्याह को राजा बनने दिया है। नातान दाऊद के प्रति आदर दिखाते हुए दाऊद को यह बताने के लिए प्रश्न करता है कि क्या हो रहा है।</w:t>
      </w:r>
      <w:r>
        <w:rPr>
          <w:lang w:val="hi_IN" w:bidi="hi_IN"/>
        </w:rPr>
      </w:r>
    </w:p>
    <w:p>
      <w:pPr>
        <w:pStyle w:val="Heading3"/>
      </w:pPr>
      <w:r>
        <w:rPr>
          <w:lang w:val="hi_IN" w:bidi="hi_IN"/>
        </w:rPr>
        <w:t>घटनाओं को समझाना</w:t>
      </w:r>
    </w:p>
    <w:p>
      <w:pPr/>
      <w:r>
        <w:rPr>
          <w:lang w:val="hi_IN" w:bidi="hi_IN"/>
        </w:rPr>
      </w:r>
      <w:r>
        <w:rPr>
          <w:lang w:val="hi_IN" w:bidi="hi_IN"/>
        </w:rPr>
        <w:t>1 राजाओं 1:11–27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नातान बतशेबा को बताता है कि अदोनिय्याह ने अपने आप को राजा बनाया और वे खतरे में हैं। नातान बतशेबा से कहता है कि वह राजा दाऊद से पूछे कि क्या दाऊद ने वादा किया था कि सुलैमान राजा होगा और अदोनिय्याह क्यों शासन कर रहा है। नातान कहता है कि वह दाऊद से भी बात करेगा। </w:t>
      </w:r>
    </w:p>
    <w:p>
      <w:pPr/>
      <w:r>
        <w:rPr>
          <w:lang w:val="hi_IN" w:bidi="hi_IN"/>
        </w:rPr>
      </w:r>
      <w:r>
        <w:rPr>
          <w:b/>
          <w:lang w:val="hi_IN" w:bidi="hi_IN"/>
        </w:rPr>
        <w:t>दूसरे दृश्य में:</w:t>
      </w:r>
      <w:r>
        <w:rPr>
          <w:lang w:val="hi_IN" w:bidi="hi_IN"/>
        </w:rPr>
        <w:t xml:space="preserve"> बतशेबा दाऊद से बात करती है। बतशेबा झुककर पूछती है कि जब दाऊद ने वादा किया था कि सुलैमान अगला राजा होगा, तो अदोनिय्याह राजा क्यों है। बतशेबा दाऊद को अदोनिय्याह के समर्थकों के बारे में बताती है और कहती है कि इस्राएल दाऊद के अगले राजा को चुनने का इंतजार कर रहा है। बतशेबा दाऊद को चेतावनी देती है कि यदि वह अगले राजा को नहीं चुनता है, तो अदोनिय्याह के समर्थक बतशेबा और सुलैमान को मार डालेंगे।</w:t>
      </w:r>
    </w:p>
    <w:p>
      <w:pPr/>
      <w:r>
        <w:rPr>
          <w:lang w:val="hi_IN" w:bidi="hi_IN"/>
        </w:rPr>
      </w:r>
      <w:r>
        <w:rPr>
          <w:b/>
          <w:lang w:val="hi_IN" w:bidi="hi_IN"/>
        </w:rPr>
        <w:t>तीसरे दृश्य में:</w:t>
      </w:r>
      <w:r>
        <w:rPr>
          <w:lang w:val="hi_IN" w:bidi="hi_IN"/>
        </w:rPr>
        <w:t xml:space="preserve"> नातान दाऊद से बात करने के लिए आता है। नातान झुककर पूछता है कि क्या दाऊद ने अदोनिय्याह को राजा होने के लिए चुना है। नातान दाऊद को अदोनिय्याह के समारोह और वहाँ मौजूद लोगों के बारे में बताता है। नातान यह भी बताता है कि कौन वहाँ नहीं था। फिर नातान पूछता है कि क्या दाऊद ने नातान को बताए बिना अदोनिय्याह को राजा बनाया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 xml:space="preserve">नातान नबी </w:t>
      </w:r>
    </w:p>
    <w:p>
      <w:pPr>
        <w:pStyle w:val="ListBullet"/>
        <w:spacing w:line="240" w:lineRule="auto"/>
        <w:ind w:left="720"/>
      </w:pPr>
      <w:r>
        <w:rPr>
          <w:lang w:val="hi_IN" w:bidi="hi_IN"/>
        </w:rPr>
      </w:r>
      <w:r>
        <w:rPr>
          <w:lang w:val="hi_IN" w:bidi="hi_IN"/>
        </w:rPr>
        <w:t>बतशेबा, दाऊद की पत्नी और सुलैमान की माता</w:t>
      </w:r>
    </w:p>
    <w:p>
      <w:pPr>
        <w:pStyle w:val="ListBullet"/>
        <w:spacing w:line="240" w:lineRule="auto"/>
        <w:ind w:left="720"/>
      </w:pPr>
      <w:r>
        <w:rPr>
          <w:lang w:val="hi_IN" w:bidi="hi_IN"/>
        </w:rPr>
      </w:r>
      <w:r>
        <w:rPr>
          <w:lang w:val="hi_IN" w:bidi="hi_IN"/>
        </w:rPr>
        <w:t>राजा दाऊद</w:t>
      </w:r>
    </w:p>
    <w:p>
      <w:pPr>
        <w:pStyle w:val="ListBullet"/>
        <w:spacing w:line="240" w:lineRule="auto"/>
        <w:ind w:left="720"/>
      </w:pPr>
      <w:r>
        <w:rPr>
          <w:lang w:val="hi_IN" w:bidi="hi_IN"/>
        </w:rPr>
      </w:r>
      <w:r>
        <w:rPr>
          <w:lang w:val="hi_IN" w:bidi="hi_IN"/>
        </w:rPr>
        <w:t>शूनेम की अबीशग</w:t>
      </w:r>
    </w:p>
    <w:p>
      <w:pPr>
        <w:pStyle w:val="ListBullet"/>
        <w:spacing w:line="240" w:lineRule="auto"/>
        <w:ind w:left="720"/>
      </w:pPr>
      <w:r>
        <w:rPr>
          <w:lang w:val="hi_IN" w:bidi="hi_IN"/>
        </w:rPr>
      </w:r>
      <w:r>
        <w:rPr>
          <w:lang w:val="hi_IN" w:bidi="hi_IN"/>
        </w:rPr>
        <w:t>और दाऊद के सेवक</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यह भाग शायद दाऊद के घर, दाऊद नगर, यरूशलेम में उसी दिन होता है, जब पिछली कहानी की बात हुई थी, जहाँ अदोनिय्याह ने अपने समर्थकों के साथ पशुओं की बलि चढ़ाई थी। नातान सुलैमान की माता बतशेबा से बात करने के लिए जाता है। कहानी में इस समय, कहानीकार नातान की नबी वाली औपचारिक उपाधि का उपयोग नहीं करता है। नातान पूछता है कि क्या बतशेबा ने यह नहीं सुना कि अदोनिय्याह राजा बन गया है और दाऊद इस बात से अनजान है। नातान इस प्रश्न के द्वारा पूछता है कि बतशेबा अदोनिय्याह को अगला राजा बनने से रोकने का प्रयास क्यों नहीं कर रही है। यदि बतशेबा यह जानती है, तो उसे कुछ कदम उठाने चाहिए। नातान चिंतित है कि सुलैमान अगला राजा नहीं बनेगा और अदोनिय्याह बतशेबा और सुलैमान को मार डालेगा। नातान बतशेबा को दाऊद से बात करने का एक तरीका सुझाता है। नातान सुझाव देता है कि बतशेबा को दाऊद से क्या कहना चाहिए। नातान चाहता है कि बतशेबा बहुत विनम्र रहे और दाऊद के प्रति बहुत आदर दिखाए। यह दिखाएगा कि बतशेबा दाऊद के प्रति वफादार है। नातान चाहता है कि बतशेबा प्रश्न पूछकर यह पता लगाए कि दाऊद क्या चाहता है कि हो। नातान चाहता है कि बतशेबा दाऊद को दाऊद द्वारा बतशेबा से किए गए वादे की याद दिलाए। दाऊद ने बतशेबा से वादा किया कि सुलैमान अगला राजा होगा और दाऊद के सिंहासन पर बैठेगा। सिंहासन एक विशेष कुर्सी है जिस पर राजा या सबसे महत्वपूर्ण अगुवा आधिकारिक काम करने के लिए बैठता है।</w:t>
      </w:r>
    </w:p>
    <w:p>
      <w:pPr/>
      <w:r>
        <w:rPr>
          <w:lang w:val="hi_IN" w:bidi="hi_IN"/>
        </w:rPr>
      </w:r>
      <w:r>
        <w:rPr>
          <w:lang w:val="hi_IN" w:bidi="hi_IN"/>
        </w:rPr>
        <w:t>यहाँ रुकें और समूह के रूप में इस प्रश्न पर चर्चा करें: यदि आपके राजा या सबसे महत्वपूर्ण अगुवे के पास बैठने के लिए एक विशेष आसन है, तो आप इस आसन को क्या कहते हैं? इस ऑडियो को यहाँ रोकें।</w:t>
      </w:r>
    </w:p>
    <w:p>
      <w:pPr/>
      <w:r>
        <w:rPr>
          <w:lang w:val="hi_IN" w:bidi="hi_IN"/>
        </w:rPr>
      </w:r>
      <w:r>
        <w:rPr>
          <w:lang w:val="hi_IN" w:bidi="hi_IN"/>
        </w:rPr>
        <w:t>नातान चाहता है कि बतशेबा दाऊद से पूछे कि अदोनिय्याह राजा क्यों है। नातान और बतशेबा दाऊद से प्रश्न पूछकर यह संकेत देना चाहते हैं कि शायद सुलैमान के अगला राजा बनने के बारे में नातान और बतशेबा गलत समझ रहे हों। नातान और बतशेबा को पूरा विश्वास है कि सुलैमान ही अगला राजा होना चाहिए और दाऊद को पता नहीं है कि क्या हो रहा है। नातान राजा दाऊद को शर्मिंदा या लज्जित नहीं करना चाहता है। नातान बतशेबा से कहता है कि नातान "अपना वचन जोड़ेगा," या बतशेबा के तुरंत बाद दाऊद से बात करेगा और वही बातें कहेगा। यह दाऊद को यह जानने में मदद करेगा कि बतशेबा ने जो कहा वह सच था।</w:t>
      </w:r>
    </w:p>
    <w:p>
      <w:pPr/>
      <w:r>
        <w:rPr>
          <w:lang w:val="hi_IN" w:bidi="hi_IN"/>
        </w:rPr>
      </w:r>
      <w:r>
        <w:rPr>
          <w:lang w:val="hi_IN" w:bidi="hi_IN"/>
        </w:rPr>
        <w:t xml:space="preserve">दूसरे दृश्य में, बतशेबा दाऊद के कमरे में जाती है, जहाँ अबीशग दाऊद की सेवा करती है। जब बतशेबा दाऊद से मिलने जाती है, तो वह दाऊद के लिए बहुत आदर दिखाती है। बतशेबा दाऊद के लिए सम्मान दिखाने के लिए झुकती है। हम नहीं जानते कि बतशेबा कमर से झुककर प्रणाम करती है या दाऊद के सामने घुटने टेकती है या अपना चेहरा भूमि की ओर करके लेट जाती है। बतशेबा ऐसा दाऊद के लिए वफादारी और बहुत सम्मान दिखाने के लिए करती है। दाऊद जानता है कि बतशेबा कुछ महत्वपूर्ण चाहती है। बतशेबा दाऊद को "मेरे प्रभु" कहती है और अपने आप को "दाऊद की दासी" कहती है। इस तरह, बतशेबा बहुत विनम्र भाषा का उपयोग करके दिखाती है कि यह एक महत्वपूर्ण मुलाकात है और वह दाऊद के प्रति वफादार है। बतशेबा कहती है कि दाऊद ने दाऊद के परमेश्वर यहोवा के नाम पर उससे वादा किया था। बतशेबा दाऊद को याद दिलाना चाहती है कि दाऊद के वादे का गवाह दाऊद का परमेश्वर यहोवा था। हम नहीं जानते कि बतशेबा यहोवा की उपासना करती थी या नहीं। </w:t>
      </w:r>
    </w:p>
    <w:p>
      <w:pPr/>
      <w:r>
        <w:rPr>
          <w:lang w:val="hi_IN" w:bidi="hi_IN"/>
        </w:rPr>
      </w:r>
      <w:r>
        <w:rPr>
          <w:lang w:val="hi_IN" w:bidi="hi_IN"/>
        </w:rPr>
        <w:t>यहाँ रुकें और एक समूह के रूप में यह गतिविधि करें: उस समय की एक घटना के बारे में कहानी बताएँ जब आप किसी व्यक्ति से बात करने गए और उसे पहले कही हुई उसकी किसी बात की याद दिलाई। इस बात पर ध्यान दें कि आपने उस व्यक्ति की पहले कही हुई बात के बारे में किस तरह बात की। इस ऑडियो को यहाँ रोकें।</w:t>
      </w:r>
    </w:p>
    <w:p>
      <w:pPr/>
      <w:r>
        <w:rPr>
          <w:lang w:val="hi_IN" w:bidi="hi_IN"/>
        </w:rPr>
      </w:r>
      <w:r>
        <w:rPr>
          <w:lang w:val="hi_IN" w:bidi="hi_IN"/>
        </w:rPr>
        <w:t>बतशेबा दाऊद को बताती है कि अदोनिय्याह अपने आपको राजा बनाने के लिए बहुत से पशुओं की बलि चढ़ा रहा है और अपने समर्थकों को बुलाया है। बतशेबा दाऊद को बताती है कि अदोनिय्याह ने सुलैमान को नहीं बुलाया और सुलैमान भी दाऊद का सेवक है। बतशेबा कहती है कि सभी की निगाहें दाऊद पर टिकी हुई हैं, ताकि वह जान सके कि दाऊद के बाद सिंहासन पर कौन बैठेगा।</w:t>
      </w:r>
    </w:p>
    <w:p>
      <w:pPr/>
      <w:r>
        <w:rPr>
          <w:lang w:val="hi_IN" w:bidi="hi_IN"/>
        </w:rPr>
      </w:r>
      <w:r>
        <w:rPr>
          <w:lang w:val="hi_IN" w:bidi="hi_IN"/>
        </w:rPr>
        <w:t>यहाँ रुकें और समूह के रूप में इस प्रश्न पर चर्चा करें: उस चर्चा के बारे में सोचें जो आपने दूसरे चरण में यह पता लगाने के लिए इंतजार करने के बारे में किया था, कि अगला अगुवा कौन होगा। आप इस तथ्य के बारे में कैसे बात करेंगे कि हर कोई देख रहा है और यह देखने के लिए इंतजार कर रहा है कि वह क्या करता है? इस ऑडियो को यहाँ रोकें।</w:t>
      </w:r>
    </w:p>
    <w:p>
      <w:pPr/>
      <w:r>
        <w:rPr>
          <w:lang w:val="hi_IN" w:bidi="hi_IN"/>
        </w:rPr>
      </w:r>
      <w:r>
        <w:rPr>
          <w:lang w:val="hi_IN" w:bidi="hi_IN"/>
        </w:rPr>
        <w:t xml:space="preserve">बतशेबा दाऊद को चेतावनी देती है कि दाऊद के मरने के बाद बतशेबा और सुलैमान के साथ क्या हो सकता है। बतशेबा दाऊद की मृत्यु के बारे में विनम्रता से बात करती है और दाऊद की मृत्यु के समय को इस तरह बताती है कि वह अपने पूर्वजों के साथ सो रहा या विश्राम कर रहा होगा। </w:t>
      </w:r>
    </w:p>
    <w:p>
      <w:pPr/>
      <w:r>
        <w:rPr>
          <w:lang w:val="hi_IN" w:bidi="hi_IN"/>
        </w:rPr>
      </w:r>
      <w:r>
        <w:rPr>
          <w:lang w:val="hi_IN" w:bidi="hi_IN"/>
        </w:rPr>
        <w:t>यहाँ रुकें और एक समूह के रूप में इस प्रश्न पर चर्चा करें: जब कोई राजघराने का या बहुत महत्वपूर्ण व्यक्ति मर जाता है, तो आप उसके बारे में कैसे कहते हैं? इस ऑडियो को यहाँ रोकें।</w:t>
      </w:r>
    </w:p>
    <w:p>
      <w:pPr/>
      <w:r>
        <w:rPr>
          <w:lang w:val="hi_IN" w:bidi="hi_IN"/>
        </w:rPr>
      </w:r>
      <w:r>
        <w:rPr>
          <w:lang w:val="hi_IN" w:bidi="hi_IN"/>
        </w:rPr>
        <w:t xml:space="preserve">यदि अदोनिय्याह राजा बनता है, तो अदोनिय्याह और उसके समर्थक बतशेबा और सुलैमान के साथ ऐसा व्यवहार करेंगे, जैसा वे उन लोगों के साथ करते हैं जिन्होंने कानून तोड़ा है या जो कुछ गलत करने के कारण दोषी हैं। </w:t>
      </w:r>
    </w:p>
    <w:p>
      <w:pPr/>
      <w:r>
        <w:rPr>
          <w:lang w:val="hi_IN" w:bidi="hi_IN"/>
        </w:rPr>
      </w:r>
      <w:r>
        <w:rPr>
          <w:lang w:val="hi_IN" w:bidi="hi_IN"/>
        </w:rPr>
        <w:t xml:space="preserve">बतशेबा के बात समाप्त करने के तुरंत बाद, नातान पहुँचता है। दाऊद के पास बतशेबा को उत्तर देने का समय नहीं है। राजा दाऊद के सेवक राजा दाऊद को बताते हैं कि नातान नबी दाऊद से बात करना चाहता है। सेवक नातान का परिचय उसके पद के अनुसार नबी, अर्थात् परमेश्वर का संदेशवाहक, के रूप में कराते हैं। हम नहीं जानते कि बतशेबा कब कमरे से निकलती है, लेकिन जब नातान दाऊद से बात करता है, तो वह कमरे में नहीं रहती है। नातान दाऊद के कमरे में प्रवेश करता है। नातान भी दाऊद के सामने बहुत झुककर प्रणाम करता है और दाऊद के प्रति आदर दिखाने के लिए अपना चेहरा भूमि की ओर झुकता है। </w:t>
      </w:r>
    </w:p>
    <w:p>
      <w:pPr/>
      <w:r>
        <w:rPr>
          <w:lang w:val="hi_IN" w:bidi="hi_IN"/>
        </w:rPr>
      </w:r>
      <w:r>
        <w:rPr>
          <w:lang w:val="hi_IN" w:bidi="hi_IN"/>
        </w:rPr>
        <w:t>नातान अपनी योजना का पालन करता है और पूछता है कि क्या अदोनिय्याह वही कर रहा है जो दाऊद चाहता है कि अदोनिय्याह करे। हालाँकि नातान जानता है कि दाऊद को पता नहीं है कि क्या हुआ है, फिर भी नातान दाऊद को यह कहने का अवसर देता है कि यही उसकी इच्छा है। नातान दाऊद को शर्मिंदगी से बचने में मदद कर रहा है। नातान भी दाऊद को उन लोगों के बारे में वही कुछ जानकारी बताता है जो भोज में उपस्थित हैं, जो बतशेबा ने दाऊद को बताई थी। नातान कहता है कि अदोनिय्याह के समर्थक राजा के रूप में अदोनिय्याह के लंबे जीवन की कामना कर रहे हैं, ताकि अदोनिय्याह के प्रति अपनी वफादारी दिखाई जा सके।</w:t>
      </w:r>
    </w:p>
    <w:p>
      <w:pPr/>
      <w:r>
        <w:rPr>
          <w:lang w:val="hi_IN" w:bidi="hi_IN"/>
        </w:rPr>
      </w:r>
      <w:r>
        <w:rPr>
          <w:lang w:val="hi_IN" w:bidi="hi_IN"/>
        </w:rPr>
        <w:t>यहाँ रुकें और समूह के रूप में इस प्रश्न पर चर्चा करें: आप अपने राजा या सबसे महत्वपूर्ण अगुवे के प्रति वफादारी दिखाने के लिए किन शब्दों या वाक्यांशों का उपयोग करते हैं? इस ऑडियो को यहाँ रोकें।</w:t>
      </w:r>
    </w:p>
    <w:p>
      <w:pPr/>
      <w:r>
        <w:rPr>
          <w:lang w:val="hi_IN" w:bidi="hi_IN"/>
        </w:rPr>
      </w:r>
      <w:r>
        <w:rPr>
          <w:lang w:val="hi_IN" w:bidi="hi_IN"/>
        </w:rPr>
        <w:t xml:space="preserve">नातान यह भी कहता है कि अदोनिय्याह ने नातान, याजक सादोक, यहोयादा के पुत्र बनायाह और सुलैमान को आमंत्रित नहीं किया था। नातान अपने आप को और सुलैमान को "दाऊद का सेवक" कहता है, ताकि यह दिखाया जा सके कि वे दोनों दाऊद के प्रति वफादार हैं। नातान दाऊद से पूछता है कि क्या दाऊद ने अदोनिय्याह को राजा बनने दिया, लेकिन अपने सेवकों, नातान और सुलैमान को नहीं बताया कि अगला राजा कौन होगा। नातान विश्वास नहीं करता कि दाऊद ने ऐसा किया था। यदि दाऊद ने नातान जैसे दाऊद के समर्थकों को शामिल किए बिना अगले राजा को नियुक्त करने जैसा महत्वपूर्ण काम किया होता, तो इससे दाऊद के समर्थक दुखी और नाराज़ हो जाते। </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इस्तेमाल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राजाओं 1:11–27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नातान भविष्यद्वक्ता</w:t>
      </w:r>
    </w:p>
    <w:p>
      <w:pPr>
        <w:pStyle w:val="ListBullet"/>
        <w:spacing w:line="240" w:lineRule="auto"/>
        <w:ind w:left="720"/>
      </w:pPr>
      <w:r>
        <w:rPr>
          <w:lang w:val="hi_IN" w:bidi="hi_IN"/>
        </w:rPr>
      </w:r>
      <w:r>
        <w:rPr>
          <w:lang w:val="hi_IN" w:bidi="hi_IN"/>
        </w:rPr>
        <w:t>बतशेबा, दाऊद की पत्नी और सुलैमान की माता</w:t>
      </w:r>
    </w:p>
    <w:p>
      <w:pPr>
        <w:pStyle w:val="ListBullet"/>
        <w:spacing w:line="240" w:lineRule="auto"/>
        <w:ind w:left="720"/>
      </w:pPr>
      <w:r>
        <w:rPr>
          <w:lang w:val="hi_IN" w:bidi="hi_IN"/>
        </w:rPr>
      </w:r>
      <w:r>
        <w:rPr>
          <w:lang w:val="hi_IN" w:bidi="hi_IN"/>
        </w:rPr>
        <w:t>राजा दाऊद</w:t>
      </w:r>
    </w:p>
    <w:p>
      <w:pPr>
        <w:pStyle w:val="ListBullet"/>
        <w:spacing w:line="240" w:lineRule="auto"/>
        <w:ind w:left="720"/>
      </w:pPr>
      <w:r>
        <w:rPr>
          <w:lang w:val="hi_IN" w:bidi="hi_IN"/>
        </w:rPr>
      </w:r>
      <w:r>
        <w:rPr>
          <w:lang w:val="hi_IN" w:bidi="hi_IN"/>
        </w:rPr>
        <w:t>शूनेम की अबीशग</w:t>
      </w:r>
    </w:p>
    <w:p>
      <w:pPr>
        <w:pStyle w:val="ListBullet"/>
        <w:spacing w:line="240" w:lineRule="auto"/>
        <w:ind w:left="720"/>
      </w:pPr>
      <w:r>
        <w:rPr>
          <w:lang w:val="hi_IN" w:bidi="hi_IN"/>
        </w:rPr>
      </w:r>
      <w:r>
        <w:rPr>
          <w:lang w:val="hi_IN" w:bidi="hi_IN"/>
        </w:rPr>
        <w:t>और दाऊद के सेवक</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की भूमिका निभा रहे व्यक्ति को यह बताना चाहिए कि यदि वह उस पात्र के स्थान पर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प्रतिक्रियाएँ निम्नलिखित हैं।</w:t>
      </w:r>
    </w:p>
    <w:p>
      <w:pPr/>
      <w:r>
        <w:rPr>
          <w:lang w:val="hi_IN" w:bidi="hi_IN"/>
        </w:rPr>
      </w:r>
      <w:r>
        <w:rPr>
          <w:lang w:val="hi_IN" w:bidi="hi_IN"/>
        </w:rPr>
        <w:t xml:space="preserve">नातान बतशेबा को बताता है कि अदोनिय्याह ने अपने आप को राजा बनाया और वे खतरे में हैं। नातान बतशेबा से कहता है कि वह राजा दाऊद से पूछे कि क्या दाऊद ने सुलैमान से वादा किया था कि वह राजा होगा और अदोनिय्याह क्यों शासन कर रहा है। नातान कहता है कि वह दाऊद से भी बात करेगा। </w:t>
      </w:r>
    </w:p>
    <w:p>
      <w:pPr/>
      <w:r>
        <w:rPr>
          <w:lang w:val="hi_IN" w:bidi="hi_IN"/>
        </w:rPr>
      </w:r>
      <w:r>
        <w:rPr>
          <w:lang w:val="hi_IN" w:bidi="hi_IN"/>
        </w:rPr>
        <w:t>अभिनय को रोकें। नातान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वास्तव में परेशान हूँ! मैं जानता हूँ कि यहोवा चाहता है कि सुलैमान इस्राएल का अगला राजा हो; या</w:t>
      </w:r>
    </w:p>
    <w:p>
      <w:pPr>
        <w:pStyle w:val="ListBullet"/>
        <w:spacing w:line="240" w:lineRule="auto"/>
        <w:ind w:left="720"/>
      </w:pPr>
      <w:r>
        <w:rPr>
          <w:lang w:val="hi_IN" w:bidi="hi_IN"/>
        </w:rPr>
      </w:r>
      <w:r>
        <w:rPr>
          <w:lang w:val="hi_IN" w:bidi="hi_IN"/>
        </w:rPr>
        <w:t>यदि अदोनिय्याह राजा बनता है, तो बतशेबा और सुलैमान खतरे में हैं। हमें अदोनिय्याह को रोकने के लिए एक साथ काम करने की आवश्यकता है; या</w:t>
      </w:r>
    </w:p>
    <w:p>
      <w:pPr>
        <w:pStyle w:val="ListBullet"/>
        <w:spacing w:line="240" w:lineRule="auto"/>
        <w:ind w:left="720"/>
      </w:pPr>
      <w:r>
        <w:rPr>
          <w:lang w:val="hi_IN" w:bidi="hi_IN"/>
        </w:rPr>
      </w:r>
      <w:r>
        <w:rPr>
          <w:lang w:val="hi_IN" w:bidi="hi_IN"/>
        </w:rPr>
        <w:t>दाऊद को यह जानने की आवश्यकता है कि अदोनिय्याह क्या कर रहा है। मैं जानता हूँ कि दाऊद चाहता है कि सुलैमान अगला राजा हो।</w:t>
      </w:r>
    </w:p>
    <w:p>
      <w:pPr/>
      <w:r>
        <w:rPr>
          <w:lang w:val="hi_IN" w:bidi="hi_IN"/>
        </w:rPr>
      </w:r>
      <w:r>
        <w:rPr>
          <w:lang w:val="hi_IN" w:bidi="hi_IN"/>
        </w:rPr>
        <w:t>बतशेबा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पता है कि अदोनिय्याह ने बहुत से पशुओं की बलि चढ़ाई और अपने आप को राजा बनाया है, लेकिन मुझे नहीं पता कि मैं क्या कर सकती हूँ; या</w:t>
      </w:r>
    </w:p>
    <w:p>
      <w:pPr>
        <w:pStyle w:val="ListBullet"/>
        <w:spacing w:line="240" w:lineRule="auto"/>
        <w:ind w:left="720"/>
      </w:pPr>
      <w:r>
        <w:rPr>
          <w:lang w:val="hi_IN" w:bidi="hi_IN"/>
        </w:rPr>
      </w:r>
      <w:r>
        <w:rPr>
          <w:lang w:val="hi_IN" w:bidi="hi_IN"/>
        </w:rPr>
        <w:t xml:space="preserve">अदोनिय्याह मेरे पति दाऊद के मरने के बाद मेरे पुत्र सुलैमान को मार डालेगा; या </w:t>
      </w:r>
    </w:p>
    <w:p>
      <w:pPr>
        <w:pStyle w:val="ListBullet"/>
        <w:spacing w:line="240" w:lineRule="auto"/>
        <w:ind w:left="720"/>
      </w:pPr>
      <w:r>
        <w:rPr>
          <w:lang w:val="hi_IN" w:bidi="hi_IN"/>
        </w:rPr>
      </w:r>
      <w:r>
        <w:rPr>
          <w:lang w:val="hi_IN" w:bidi="hi_IN"/>
        </w:rPr>
        <w:t>मुझे बहुत राहत है कि नातान दाऊद से अदोनिय्याह के बारे में बात करने में हमारी मदद करने के लिए आया है।</w:t>
      </w:r>
    </w:p>
    <w:p>
      <w:pPr/>
      <w:r>
        <w:rPr>
          <w:lang w:val="hi_IN" w:bidi="hi_IN"/>
        </w:rPr>
      </w:r>
      <w:r>
        <w:rPr>
          <w:lang w:val="hi_IN" w:bidi="hi_IN"/>
        </w:rPr>
        <w:t>नाटक को जारी रखें।</w:t>
      </w:r>
    </w:p>
    <w:p>
      <w:pPr/>
      <w:r>
        <w:rPr>
          <w:lang w:val="hi_IN" w:bidi="hi_IN"/>
        </w:rPr>
      </w:r>
      <w:r>
        <w:rPr>
          <w:lang w:val="hi_IN" w:bidi="hi_IN"/>
        </w:rPr>
        <w:t>बतशेबा दाऊद से बात करती है। बतशेबा झुककर पूछती है कि जब दाऊद ने वादा किया था कि सुलैमान अगला राजा होगा, तो अदोनिय्याह राजा क्यों है। बतशेबा दाऊद को अदोनिय्याह के समर्थकों के बारे में बताती है और कहती है कि इस्राएल दाऊद के अगले राजा को चुनने का इंतजार कर रहा है। बतशेबा दाऊद को चेतावनी देती है कि यदि वह अगले राजा को नहीं चुनता है, तो लोग बतशेबा और सुलैमान को मार डालेंगे।</w:t>
      </w:r>
    </w:p>
    <w:p>
      <w:pPr/>
      <w:r>
        <w:rPr>
          <w:lang w:val="hi_IN" w:bidi="hi_IN"/>
        </w:rPr>
      </w:r>
      <w:r>
        <w:rPr>
          <w:lang w:val="hi_IN" w:bidi="hi_IN"/>
        </w:rPr>
        <w:t>अभिनय को रोकें। बतशेबा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सालों पहले, मैंने अपने पति की देखभाल की, लेकिन अब अबीशग उसकी देखभाल करती है; या</w:t>
      </w:r>
    </w:p>
    <w:p>
      <w:pPr>
        <w:pStyle w:val="ListBullet"/>
        <w:spacing w:line="240" w:lineRule="auto"/>
        <w:ind w:left="720"/>
      </w:pPr>
      <w:r>
        <w:rPr>
          <w:lang w:val="hi_IN" w:bidi="hi_IN"/>
        </w:rPr>
      </w:r>
      <w:r>
        <w:rPr>
          <w:lang w:val="hi_IN" w:bidi="hi_IN"/>
        </w:rPr>
        <w:t>दाऊद मेरा राजा और मेरा पति भी है, और मैं उससे प्रेम करती हूँ और उसका सम्मान करती हूँ; या</w:t>
      </w:r>
    </w:p>
    <w:p>
      <w:pPr>
        <w:pStyle w:val="ListBullet"/>
        <w:spacing w:line="240" w:lineRule="auto"/>
        <w:ind w:left="720"/>
      </w:pPr>
      <w:r>
        <w:rPr>
          <w:lang w:val="hi_IN" w:bidi="hi_IN"/>
        </w:rPr>
      </w:r>
      <w:r>
        <w:rPr>
          <w:lang w:val="hi_IN" w:bidi="hi_IN"/>
        </w:rPr>
        <w:t>नातान और मैं जानते हैं कि दाऊद ने वादा किया था कि सुलैमान अगला राजा होगा। हमें दाऊद को यह समझाने की आवश्यकता है कि गलत व्यक्ति राजा बनने की कोशिश कर रहा है; या</w:t>
      </w:r>
    </w:p>
    <w:p>
      <w:pPr>
        <w:pStyle w:val="ListBullet"/>
        <w:spacing w:line="240" w:lineRule="auto"/>
        <w:ind w:left="720"/>
      </w:pPr>
      <w:r>
        <w:rPr>
          <w:lang w:val="hi_IN" w:bidi="hi_IN"/>
        </w:rPr>
      </w:r>
      <w:r>
        <w:rPr>
          <w:lang w:val="hi_IN" w:bidi="hi_IN"/>
        </w:rPr>
        <w:t>मुझे दाऊद की आवश्यकता है कि वह हमारी सहायता करे, क्योंकि यदि अदोनिय्याह अगला राजा बनता है, तो अदोनिय्याह मुझे और सुलैमान को मार डालेगा; या</w:t>
      </w:r>
    </w:p>
    <w:p>
      <w:pPr>
        <w:pStyle w:val="ListBullet"/>
        <w:spacing w:line="240" w:lineRule="auto"/>
        <w:ind w:left="720"/>
      </w:pPr>
      <w:r>
        <w:rPr>
          <w:lang w:val="hi_IN" w:bidi="hi_IN"/>
        </w:rPr>
      </w:r>
      <w:r>
        <w:rPr>
          <w:lang w:val="hi_IN" w:bidi="hi_IN"/>
        </w:rPr>
        <w:t>मुझे आवश्यकता है कि दाऊद सभी को बताए कि दाऊद क्या चाहता है।</w:t>
      </w:r>
    </w:p>
    <w:p>
      <w:pPr/>
      <w:r>
        <w:rPr>
          <w:lang w:val="hi_IN" w:bidi="hi_IN"/>
        </w:rPr>
      </w:r>
      <w:r>
        <w:rPr>
          <w:lang w:val="hi_IN" w:bidi="hi_IN"/>
        </w:rPr>
        <w:t>शूनेम की अबीशग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कुछ महत्वपूर्ण हो रहा है; या</w:t>
      </w:r>
    </w:p>
    <w:p>
      <w:pPr>
        <w:pStyle w:val="ListBullet"/>
        <w:spacing w:line="240" w:lineRule="auto"/>
        <w:ind w:left="720"/>
      </w:pPr>
      <w:r>
        <w:rPr>
          <w:lang w:val="hi_IN" w:bidi="hi_IN"/>
        </w:rPr>
      </w:r>
      <w:r>
        <w:rPr>
          <w:lang w:val="hi_IN" w:bidi="hi_IN"/>
        </w:rPr>
        <w:t>बतशेबा परेशान और चिंतित है; या</w:t>
      </w:r>
    </w:p>
    <w:p>
      <w:pPr>
        <w:pStyle w:val="ListBullet"/>
        <w:spacing w:line="240" w:lineRule="auto"/>
        <w:ind w:left="720"/>
      </w:pPr>
      <w:r>
        <w:rPr>
          <w:lang w:val="hi_IN" w:bidi="hi_IN"/>
        </w:rPr>
      </w:r>
      <w:r>
        <w:rPr>
          <w:lang w:val="hi_IN" w:bidi="hi_IN"/>
        </w:rPr>
        <w:t>मेरा राजा बहुत बूढ़ा हो रहा है।</w:t>
      </w:r>
    </w:p>
    <w:p>
      <w:pPr/>
      <w:r>
        <w:rPr>
          <w:lang w:val="hi_IN" w:bidi="hi_IN"/>
        </w:rPr>
      </w:r>
      <w:r>
        <w:rPr>
          <w:lang w:val="hi_IN" w:bidi="hi_IN"/>
        </w:rPr>
        <w:t>दाऊद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बतशेबा मेरे सामने क्यों झुकती है, जब वह जानती है कि वह मेरे पास आ सकती है? या</w:t>
      </w:r>
    </w:p>
    <w:p>
      <w:pPr>
        <w:pStyle w:val="ListBullet"/>
        <w:spacing w:line="240" w:lineRule="auto"/>
        <w:ind w:left="720"/>
      </w:pPr>
      <w:r>
        <w:rPr>
          <w:lang w:val="hi_IN" w:bidi="hi_IN"/>
        </w:rPr>
      </w:r>
      <w:r>
        <w:rPr>
          <w:lang w:val="hi_IN" w:bidi="hi_IN"/>
        </w:rPr>
        <w:t>अदोनिय्याह मूर्ख और घमण्डी है; या</w:t>
      </w:r>
    </w:p>
    <w:p>
      <w:pPr>
        <w:pStyle w:val="ListBullet"/>
        <w:spacing w:line="240" w:lineRule="auto"/>
        <w:ind w:left="720"/>
      </w:pPr>
      <w:r>
        <w:rPr>
          <w:lang w:val="hi_IN" w:bidi="hi_IN"/>
        </w:rPr>
      </w:r>
      <w:r>
        <w:rPr>
          <w:lang w:val="hi_IN" w:bidi="hi_IN"/>
        </w:rPr>
        <w:t>अदोनिय्याह गलत है। सुलैमान को इस्राएल का अगला राजा होना चाहिए।</w:t>
      </w:r>
    </w:p>
    <w:p>
      <w:pPr/>
      <w:r>
        <w:rPr>
          <w:lang w:val="hi_IN" w:bidi="hi_IN"/>
        </w:rPr>
      </w:r>
      <w:r>
        <w:rPr>
          <w:lang w:val="hi_IN" w:bidi="hi_IN"/>
        </w:rPr>
        <w:t>नाटक को जारी रखें।</w:t>
      </w:r>
    </w:p>
    <w:p>
      <w:pPr/>
      <w:r>
        <w:rPr>
          <w:lang w:val="hi_IN" w:bidi="hi_IN"/>
        </w:rPr>
      </w:r>
      <w:r>
        <w:rPr>
          <w:lang w:val="hi_IN" w:bidi="hi_IN"/>
        </w:rPr>
        <w:t>नातान दाऊद से बात करने के लिए आता है। नातान झुककर पूछता है कि क्या दाऊद ने अदोनिय्याह को राजा होने के लिए चुना है। नातान दाऊद को अदोनिय्याह के समारोह और वहाँ मौजूद लोगों के बारे में बताता है। नातान यह भी बताता है कि कौन वहाँ नहीं था। फिर नातान पूछता है कि क्या दाऊद ने नातान को बताए बिना अदोनिय्याह को राजा बनाया है।</w:t>
      </w:r>
    </w:p>
    <w:p>
      <w:pPr/>
      <w:r>
        <w:rPr>
          <w:lang w:val="hi_IN" w:bidi="hi_IN"/>
        </w:rPr>
      </w:r>
      <w:r>
        <w:rPr>
          <w:lang w:val="hi_IN" w:bidi="hi_IN"/>
        </w:rPr>
        <w:t>अभिनय को रोकें। दाऊद के कर्मचारियों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कुछ हो रहा है। नातान नबी चिंतित दिखता है; या</w:t>
      </w:r>
    </w:p>
    <w:p>
      <w:pPr>
        <w:pStyle w:val="ListBullet"/>
        <w:spacing w:line="240" w:lineRule="auto"/>
        <w:ind w:left="720"/>
      </w:pPr>
      <w:r>
        <w:rPr>
          <w:lang w:val="hi_IN" w:bidi="hi_IN"/>
        </w:rPr>
      </w:r>
      <w:r>
        <w:rPr>
          <w:lang w:val="hi_IN" w:bidi="hi_IN"/>
        </w:rPr>
        <w:t>जल्दी! हमें नातान के बारे में अपने राजा को बताना चाहिए; या</w:t>
      </w:r>
    </w:p>
    <w:p>
      <w:pPr>
        <w:pStyle w:val="ListBullet"/>
        <w:spacing w:line="240" w:lineRule="auto"/>
        <w:ind w:left="720"/>
      </w:pPr>
      <w:r>
        <w:rPr>
          <w:lang w:val="hi_IN" w:bidi="hi_IN"/>
        </w:rPr>
      </w:r>
      <w:r>
        <w:rPr>
          <w:lang w:val="hi_IN" w:bidi="hi_IN"/>
        </w:rPr>
        <w:t xml:space="preserve">बतशेबा को जाने दो, क्योंकि वह अब जा रही है। </w:t>
      </w:r>
    </w:p>
    <w:p>
      <w:pPr/>
      <w:r>
        <w:rPr>
          <w:lang w:val="hi_IN" w:bidi="hi_IN"/>
        </w:rPr>
      </w:r>
      <w:r>
        <w:rPr>
          <w:lang w:val="hi_IN" w:bidi="hi_IN"/>
        </w:rPr>
        <w:t>नातान नबी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दाऊद को यह बताना चाहिए कि क्या हो रहा है, लेकिन मैं दाऊद को शर्मिंदा नहीं करना चाहता; या</w:t>
      </w:r>
    </w:p>
    <w:p>
      <w:pPr>
        <w:pStyle w:val="ListBullet"/>
        <w:spacing w:line="240" w:lineRule="auto"/>
        <w:ind w:left="720"/>
      </w:pPr>
      <w:r>
        <w:rPr>
          <w:lang w:val="hi_IN" w:bidi="hi_IN"/>
        </w:rPr>
      </w:r>
      <w:r>
        <w:rPr>
          <w:lang w:val="hi_IN" w:bidi="hi_IN"/>
        </w:rPr>
        <w:t>अदोनिय्याह के कुछ शक्तिशाली अनुयायी हैं, लेकिन हमारे पास सादोक और बनायाह हैं जो सुलैमान का समर्थन करते हैं; या</w:t>
      </w:r>
    </w:p>
    <w:p>
      <w:pPr>
        <w:pStyle w:val="ListBullet"/>
        <w:spacing w:line="240" w:lineRule="auto"/>
        <w:ind w:left="720"/>
      </w:pPr>
      <w:r>
        <w:rPr>
          <w:lang w:val="hi_IN" w:bidi="hi_IN"/>
        </w:rPr>
      </w:r>
      <w:r>
        <w:rPr>
          <w:lang w:val="hi_IN" w:bidi="hi_IN"/>
        </w:rPr>
        <w:t>यदि दाऊद मुझ पर भरोसा नहीं करता है, तो क्या होगा? शायद दाऊद चाहता है कि अदोनिय्याह राजा हो और उसने मुझसे इसके बारे में बात नहीं की; या</w:t>
      </w:r>
    </w:p>
    <w:p>
      <w:pPr>
        <w:pStyle w:val="ListBullet"/>
        <w:spacing w:line="240" w:lineRule="auto"/>
        <w:ind w:left="720"/>
      </w:pPr>
      <w:r>
        <w:rPr>
          <w:lang w:val="hi_IN" w:bidi="hi_IN"/>
        </w:rPr>
      </w:r>
      <w:r>
        <w:rPr>
          <w:lang w:val="hi_IN" w:bidi="hi_IN"/>
        </w:rPr>
        <w:t xml:space="preserve">मैं दाऊद के प्रति वफादार हूँ और जीवन भर उसकी सेवा करूँगा। </w:t>
      </w:r>
    </w:p>
    <w:p>
      <w:pPr/>
      <w:r>
        <w:rPr>
          <w:lang w:val="hi_IN" w:bidi="hi_IN"/>
        </w:rPr>
      </w:r>
      <w:r>
        <w:rPr>
          <w:lang w:val="hi_IN" w:bidi="hi_IN"/>
        </w:rPr>
        <w:t>दाऊद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 xml:space="preserve">अब नातान पहुँचा है! बतशेबा ने मुझे सच्चाई बताई, और हमारे सामने एक बड़ी समस्या है; या </w:t>
      </w:r>
    </w:p>
    <w:p>
      <w:pPr>
        <w:pStyle w:val="ListBullet"/>
        <w:spacing w:line="240" w:lineRule="auto"/>
        <w:ind w:left="720"/>
      </w:pPr>
      <w:r>
        <w:rPr>
          <w:lang w:val="hi_IN" w:bidi="hi_IN"/>
        </w:rPr>
      </w:r>
      <w:r>
        <w:rPr>
          <w:lang w:val="hi_IN" w:bidi="hi_IN"/>
        </w:rPr>
        <w:t xml:space="preserve">मैं अपने पुत्रों और अपनी सेना के सेनापतियों को यह स्पष्ट कर दूँगा कि मैं किसे अगला राजा बनाना चाहता हूँ; या </w:t>
      </w:r>
    </w:p>
    <w:p>
      <w:pPr>
        <w:pStyle w:val="ListBullet"/>
        <w:spacing w:line="240" w:lineRule="auto"/>
        <w:ind w:left="720"/>
      </w:pPr>
      <w:r>
        <w:rPr>
          <w:lang w:val="hi_IN" w:bidi="hi_IN"/>
        </w:rPr>
      </w:r>
      <w:r>
        <w:rPr>
          <w:lang w:val="hi_IN" w:bidi="hi_IN"/>
        </w:rPr>
        <w:t>मैं अपने वफादार सेवक नातान के लिए बहुत आभारी हूँ। नातान मेरी अच्छी तरह से सेवा करता है और उसने मेरी पत्नी बतशेबा और मेरे पुत्र सुलैमान को बचाया है।</w:t>
      </w:r>
      <w:r>
        <w:rPr>
          <w:lang w:val="hi_IN" w:bidi="hi_IN"/>
        </w:rPr>
      </w:r>
    </w:p>
    <w:p>
      <w:pPr>
        <w:pStyle w:val="Heading3"/>
      </w:pPr>
      <w:r>
        <w:rPr>
          <w:lang w:val="hi_IN" w:bidi="hi_IN"/>
        </w:rPr>
        <w:t>आवश्यक जानकारी</w:t>
      </w:r>
    </w:p>
    <w:p>
      <w:pPr/>
      <w:r>
        <w:rPr>
          <w:lang w:val="hi_IN" w:bidi="hi_IN"/>
        </w:rPr>
      </w:r>
      <w:r>
        <w:rPr>
          <w:lang w:val="hi_IN" w:bidi="hi_IN"/>
        </w:rPr>
        <w:t>1 राजाओं 1:11–27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अदोनिय्याह </w:t>
      </w:r>
      <w:r>
        <w:rPr>
          <w:b/>
          <w:lang w:val="hi_IN" w:bidi="hi_IN"/>
        </w:rPr>
        <w:t>राजा</w:t>
      </w:r>
      <w:r>
        <w:rPr>
          <w:lang w:val="hi_IN" w:bidi="hi_IN"/>
        </w:rPr>
        <w:t xml:space="preserve"> बन गया है। राजा के लिए उसी शब्द या वाक्यांश का उपयोग करें जिसका उपयोग आपने पिछले भागों में किया था। राजा के बारे में अधिक जानकारी के लिए, मुख्य शब्दावली देखें।</w:t>
      </w:r>
    </w:p>
    <w:p>
      <w:pPr/>
      <w:r>
        <w:rPr>
          <w:lang w:val="hi_IN" w:bidi="hi_IN"/>
        </w:rPr>
      </w:r>
      <w:r>
        <w:rPr>
          <w:lang w:val="hi_IN" w:bidi="hi_IN"/>
        </w:rPr>
        <w:t xml:space="preserve">नातान दाऊद को अपना प्रभु कहता है। प्रभु वह व्यक्ति होता है जो दूसरे लोगों पर स्वामी है, जिसके पास पूरा अधिकार है, और जो इस योग्य है कि लोग उसे सम्मान दें। जब आप किसी को "प्रभु" कहते हैं, तो आप कह रहे हैं कि उस व्यक्ति को आप पर अधिकार है। </w:t>
      </w:r>
    </w:p>
    <w:p>
      <w:pPr/>
      <w:r>
        <w:rPr>
          <w:lang w:val="hi_IN" w:bidi="hi_IN"/>
        </w:rPr>
      </w:r>
      <w:r>
        <w:rPr>
          <w:lang w:val="hi_IN" w:bidi="hi_IN"/>
        </w:rPr>
        <w:t xml:space="preserve">यहाँ रुकें और समूह में चर्चा करें कि आप </w:t>
      </w:r>
      <w:r>
        <w:rPr>
          <w:b/>
          <w:lang w:val="hi_IN" w:bidi="hi_IN"/>
        </w:rPr>
        <w:t>प्रभु</w:t>
      </w:r>
      <w:r>
        <w:rPr>
          <w:lang w:val="hi_IN" w:bidi="hi_IN"/>
        </w:rPr>
        <w:t xml:space="preserve"> के लिए किस शब्द या वाक्यांश का उपयोग करेंगे। अधिक जानकारी के लिए मुख्य शब्दावली में प्रभु शब्द देखें।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lang w:val="hi_IN" w:bidi="hi_IN"/>
        </w:rPr>
        <w:t>नातान बतशेबा को सलाह देता है। नातान बतशेबा को बताता है कि उसे क्या लगता है कि बतशेबा को क्या करना चाहिए।</w:t>
      </w:r>
    </w:p>
    <w:p>
      <w:pPr/>
      <w:r>
        <w:rPr>
          <w:lang w:val="hi_IN" w:bidi="hi_IN"/>
        </w:rPr>
      </w:r>
      <w:r>
        <w:rPr>
          <w:lang w:val="hi_IN" w:bidi="hi_IN"/>
        </w:rPr>
        <w:t xml:space="preserve">यहाँ रुकें और समूह के रूप में चर्चा करें कि आप </w:t>
      </w:r>
      <w:r>
        <w:rPr>
          <w:b/>
          <w:lang w:val="hi_IN" w:bidi="hi_IN"/>
        </w:rPr>
        <w:t>सलाह</w:t>
      </w:r>
      <w:r>
        <w:rPr>
          <w:lang w:val="hi_IN" w:bidi="hi_IN"/>
        </w:rPr>
        <w:t xml:space="preserve"> के लिए किस शब्द या वाक्यांश का उपयोग करेंगे। इस ऑडियो को यहाँ रोकें।</w:t>
      </w:r>
    </w:p>
    <w:p>
      <w:pPr/>
      <w:r>
        <w:rPr>
          <w:lang w:val="hi_IN" w:bidi="hi_IN"/>
        </w:rPr>
      </w:r>
      <w:r>
        <w:rPr>
          <w:lang w:val="hi_IN" w:bidi="hi_IN"/>
        </w:rPr>
        <w:t>नातान चाहता है कि बतशेबा दाऊद से पूछे कि क्या उसने बतशेबा से शपथ खाई थी। यदि कोई किसी बात की शपथ लेता है, तो वह किसी व्यक्ति या लोगों के सामने गंभीर वादा या प्रतिज्ञा लेता है।</w:t>
      </w:r>
    </w:p>
    <w:p>
      <w:pPr/>
      <w:r>
        <w:rPr>
          <w:lang w:val="hi_IN" w:bidi="hi_IN"/>
        </w:rPr>
      </w:r>
      <w:r>
        <w:rPr>
          <w:lang w:val="hi_IN" w:bidi="hi_IN"/>
        </w:rPr>
        <w:t xml:space="preserve">यहाँ रुकें और समूह के रूप में चर्चा करें कि आप </w:t>
      </w:r>
      <w:r>
        <w:rPr>
          <w:b/>
          <w:lang w:val="hi_IN" w:bidi="hi_IN"/>
        </w:rPr>
        <w:t>शपथ</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मजबूत प्रतिज्ञा करने के बारे में अधिक जानकारी के लिए मुख्य शब्दावली में शपथ देखें। इस ऑडियो को यहाँ रोकें।</w:t>
      </w:r>
    </w:p>
    <w:p>
      <w:pPr/>
      <w:r>
        <w:rPr>
          <w:lang w:val="hi_IN" w:bidi="hi_IN"/>
        </w:rPr>
      </w:r>
      <w:r>
        <w:rPr>
          <w:lang w:val="hi_IN" w:bidi="hi_IN"/>
        </w:rPr>
        <w:t xml:space="preserve">दाऊद ने </w:t>
      </w:r>
      <w:r>
        <w:rPr>
          <w:b/>
          <w:lang w:val="hi_IN" w:bidi="hi_IN"/>
        </w:rPr>
        <w:t>यहोवा</w:t>
      </w:r>
      <w:r>
        <w:rPr>
          <w:lang w:val="hi_IN" w:bidi="hi_IN"/>
        </w:rPr>
        <w:t xml:space="preserve"> की शपथ ली। यहोवा परमेश्वर का व्यक्तिगत नाम है। इस भाग में, कहानीकार परमेश्वर को "यहोवा" कहता है। यहोवा शब्द का अनुवाद उसी तरह करना सुनिश्चित करें जैसे आपने पिछले भागों में किया है, और याद रखें कि यहोवा मुख्य शब्दावली में है।</w:t>
      </w:r>
    </w:p>
    <w:p>
      <w:pPr/>
      <w:r>
        <w:rPr>
          <w:lang w:val="hi_IN" w:bidi="hi_IN"/>
        </w:rPr>
      </w:r>
      <w:r>
        <w:rPr>
          <w:lang w:val="hi_IN" w:bidi="hi_IN"/>
        </w:rPr>
        <w:t>यहोवा दाऊद का परमेश्वर है, इस्राएल का परमेश्वर है। परमेश्वर सृष्टिकर्ता परमेश्वर के लिए सामान्य उपाधि है।</w:t>
      </w:r>
    </w:p>
    <w:p>
      <w:pPr/>
      <w:r>
        <w:rPr>
          <w:lang w:val="hi_IN" w:bidi="hi_IN"/>
        </w:rPr>
      </w:r>
      <w:r>
        <w:rPr>
          <w:lang w:val="hi_IN" w:bidi="hi_IN"/>
        </w:rPr>
        <w:t xml:space="preserve">यहाँ रुकें और समूह में चर्चा करें कि आप </w:t>
      </w:r>
      <w:r>
        <w:rPr>
          <w:b/>
          <w:lang w:val="hi_IN" w:bidi="hi_IN"/>
        </w:rPr>
        <w:t>परमेश्वर</w:t>
      </w:r>
      <w:r>
        <w:rPr>
          <w:lang w:val="hi_IN" w:bidi="hi_IN"/>
        </w:rPr>
        <w:t xml:space="preserve"> के लिए किस शब्द या वाक्यांश का उपयोग करेंगे। अधिक जानकारी के लिए मुख्य शब्दावली में परमेश्वर और इस्राएल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नातान चाहता है कि बतशेबा अपने आप को दाऊद की दासी कहे। सेवक वह व्यक्ति होता है जो किसी और के लिए काम करता है। बतशेबा दाऊद के लिए काम नहीं करती है, लेकिन वह वही करती है जो दाऊद उसे करने के लिए कहती है, क्योंकि दाऊद राजा है। बतशेबा दाऊद के प्रति सम्मान दिखाने के लिए अपने आप को एक दासी कहती है। बाद में कहानी में, नातान अपने आप को और सुलैमान को दाऊद का दास कहता है।</w:t>
      </w:r>
    </w:p>
    <w:p>
      <w:pPr/>
      <w:r>
        <w:rPr>
          <w:lang w:val="hi_IN" w:bidi="hi_IN"/>
        </w:rPr>
      </w:r>
      <w:r>
        <w:rPr>
          <w:lang w:val="hi_IN" w:bidi="hi_IN"/>
        </w:rPr>
        <w:t xml:space="preserve">यहाँ रुकें और समूह में चर्चा करें कि आप </w:t>
      </w:r>
      <w:r>
        <w:rPr>
          <w:b/>
          <w:lang w:val="hi_IN" w:bidi="hi_IN"/>
        </w:rPr>
        <w:t>दास</w:t>
      </w:r>
      <w:r>
        <w:rPr>
          <w:lang w:val="hi_IN" w:bidi="hi_IN"/>
        </w:rPr>
        <w:t xml:space="preserve"> के लिए किस शब्द या वाक्यांश का उपयोग करेंगे। अधिक जानकारी के लिए मुख्य शब्दावली में दास को देखें, और चर्चा करें कि क्या आपको स्त्री और पुरुष दासों के लिए अलग शब्द की आवश्यकता है।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दाऊद ने बतशेबा से वादा किया था कि सुलैमान दाऊद के सिंहासन पर बैठेगा। सिंहासन राजा के लिए एक विशेष आसन है।</w:t>
      </w:r>
    </w:p>
    <w:p>
      <w:pPr/>
      <w:r>
        <w:rPr>
          <w:lang w:val="hi_IN" w:bidi="hi_IN"/>
        </w:rPr>
      </w:r>
      <w:r>
        <w:rPr>
          <w:lang w:val="hi_IN" w:bidi="hi_IN"/>
        </w:rPr>
        <w:t xml:space="preserve">यहाँ रुकें और समूह के रूप में चर्चा करें कि आप </w:t>
      </w:r>
      <w:r>
        <w:rPr>
          <w:b/>
          <w:lang w:val="hi_IN" w:bidi="hi_IN"/>
        </w:rPr>
        <w:t>सिंहासन</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अबीशग दाऊद की सेवा करती है, या उसकी मदद करती है। बतशेबा राजा के प्रति सम्मान दिखाने के लिए राजा के सामने बहुत नीचे झुकती है।</w:t>
      </w:r>
    </w:p>
    <w:p>
      <w:pPr/>
      <w:r>
        <w:rPr>
          <w:lang w:val="hi_IN" w:bidi="hi_IN"/>
        </w:rPr>
      </w:r>
      <w:r>
        <w:rPr>
          <w:lang w:val="hi_IN" w:bidi="hi_IN"/>
        </w:rPr>
        <w:t xml:space="preserve">यहाँ रुकें और समूह के रूप में चर्चा करें कि आप "सम्मान दिखाने के लिए बहुत नीचे </w:t>
      </w:r>
      <w:r>
        <w:rPr>
          <w:b/>
          <w:lang w:val="hi_IN" w:bidi="hi_IN"/>
        </w:rPr>
        <w:t>झुकने</w:t>
      </w:r>
      <w:r>
        <w:rPr>
          <w:lang w:val="hi_IN" w:bidi="hi_IN"/>
        </w:rPr>
        <w:t>"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अधिक जानकारी के लिए धनुष शब्द को मुख्य शब्दावली में देखें। इस ऑडियो को यहाँ रोकें।</w:t>
      </w:r>
    </w:p>
    <w:p>
      <w:pPr/>
      <w:r>
        <w:rPr>
          <w:lang w:val="hi_IN" w:bidi="hi_IN"/>
        </w:rPr>
      </w:r>
      <w:r>
        <w:rPr>
          <w:lang w:val="hi_IN" w:bidi="hi_IN"/>
        </w:rPr>
        <w:t xml:space="preserve">अदोनिय्याह ने मवेशियों, मोटे बछड़ों और भेड़ों की </w:t>
      </w:r>
      <w:r>
        <w:rPr>
          <w:b/>
          <w:lang w:val="hi_IN" w:bidi="hi_IN"/>
        </w:rPr>
        <w:t>बलि चढ़ाई</w:t>
      </w:r>
      <w:r>
        <w:rPr>
          <w:lang w:val="hi_IN" w:bidi="hi_IN"/>
        </w:rPr>
        <w:t>। बलिदान चढ़ाए गए मवेशियों, मोटे बछड़ों और भेड़ों के लिए उन्हीं शब्दों या वाक्यांशों का उपयोग करें जिनका उपयोग आपने पिछले भागों में किया था। बलिदान के बारे में अधिक जानकारी के लिए, मुख्य शब्दावली देखें।</w:t>
      </w:r>
    </w:p>
    <w:p>
      <w:pPr/>
      <w:r>
        <w:rPr>
          <w:lang w:val="hi_IN" w:bidi="hi_IN"/>
        </w:rPr>
      </w:r>
      <w:r>
        <w:rPr>
          <w:lang w:val="hi_IN" w:bidi="hi_IN"/>
        </w:rPr>
        <w:t xml:space="preserve">अदोनिय्याह ने एब्यातार </w:t>
      </w:r>
      <w:r>
        <w:rPr>
          <w:b/>
          <w:lang w:val="hi_IN" w:bidi="hi_IN"/>
        </w:rPr>
        <w:t>याजक</w:t>
      </w:r>
      <w:r>
        <w:rPr>
          <w:lang w:val="hi_IN" w:bidi="hi_IN"/>
        </w:rPr>
        <w:t xml:space="preserve"> को आमंत्रित किया। याजक के लिए उसी शब्द या वाक्यांश का प्रयोग करें जो आपने पिछले भागों में प्रयोग किया है। याजक के बारे में अधिक जानकारी के लिए, मुख्य शब्दावली देखें। </w:t>
      </w:r>
    </w:p>
    <w:p>
      <w:pPr/>
      <w:r>
        <w:rPr>
          <w:lang w:val="hi_IN" w:bidi="hi_IN"/>
        </w:rPr>
      </w:r>
      <w:r>
        <w:rPr>
          <w:lang w:val="hi_IN" w:bidi="hi_IN"/>
        </w:rPr>
        <w:t xml:space="preserve">अदोनिय्याह ने सेना के सेनापति योआब को आमंत्रित किया। सेनापति सेना का एक अधिकारी होता था, जो यह दिखाने के लिए कि वह सेनापति है, एक छड़ी लेकर चलता था। </w:t>
      </w:r>
    </w:p>
    <w:p>
      <w:pPr/>
      <w:r>
        <w:rPr>
          <w:lang w:val="hi_IN" w:bidi="hi_IN"/>
        </w:rPr>
      </w:r>
      <w:r>
        <w:rPr>
          <w:lang w:val="hi_IN" w:bidi="hi_IN"/>
        </w:rPr>
        <w:t xml:space="preserve">यहाँ रुकें और समूह में चर्चा करें कि आप </w:t>
      </w:r>
      <w:r>
        <w:rPr>
          <w:b/>
          <w:lang w:val="hi_IN" w:bidi="hi_IN"/>
        </w:rPr>
        <w:t>सेनापति</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जब दाऊद मर जाएगा और उसे दफना दिया जाएगा, तब लोग बतशेबा और सुलैमान को अपराधी या दोषी समझेंगे और मानेंगे कि वे अदोनिय्याह से दण्ड पाने के योग्य हैं। </w:t>
      </w:r>
    </w:p>
    <w:p>
      <w:pPr/>
      <w:r>
        <w:rPr>
          <w:lang w:val="hi_IN" w:bidi="hi_IN"/>
        </w:rPr>
      </w:r>
      <w:r>
        <w:rPr>
          <w:lang w:val="hi_IN" w:bidi="hi_IN"/>
        </w:rPr>
        <w:t xml:space="preserve">यहाँ रुकें और समूह के रूप में चर्चा करें कि आप </w:t>
      </w:r>
      <w:r>
        <w:rPr>
          <w:b/>
          <w:lang w:val="hi_IN" w:bidi="hi_IN"/>
        </w:rPr>
        <w:t>अपराधी</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नातान </w:t>
      </w:r>
      <w:r>
        <w:rPr>
          <w:b/>
          <w:lang w:val="hi_IN" w:bidi="hi_IN"/>
        </w:rPr>
        <w:t>नबी</w:t>
      </w:r>
      <w:r>
        <w:rPr>
          <w:lang w:val="hi_IN" w:bidi="hi_IN"/>
        </w:rPr>
        <w:t xml:space="preserve"> दाऊद से बात करने के लिए पहुँचता है। नबी के लिए उसी शब्द या वाक्यांश का उपयोग करें जो आपने पिछले भागों में उपयोग किया है। नबी के बारे में अधिक जानकारी के लिए मुख्य शब्दावली देखें।</w:t>
      </w:r>
    </w:p>
    <w:p>
      <w:pPr/>
      <w:r>
        <w:rPr>
          <w:lang w:val="hi_IN" w:bidi="hi_IN"/>
        </w:rPr>
      </w:r>
      <w:r>
        <w:rPr>
          <w:lang w:val="hi_IN" w:bidi="hi_IN"/>
        </w:rPr>
        <w:t>नातान दाऊद को अदोनिय्याह के समारोह के बारे में भी बताता है और दाऊद से पूछता है कि क्या दाऊद चाहता है कि अदोनिय्याह इस्राएल का अगला राजा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1:28–37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1:28–37 को सुनें और अपने मन में रखें।</w:t>
      </w:r>
    </w:p>
    <w:p>
      <w:pPr/>
      <w:r>
        <w:rPr>
          <w:lang w:val="hi_IN" w:bidi="hi_IN"/>
        </w:rPr>
      </w:r>
      <w:r>
        <w:rPr>
          <w:lang w:val="hi_IN" w:bidi="hi_IN"/>
        </w:rPr>
        <w:t>यदि सम्भव हो, तो 1 राजाओं 1:28–37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राजाओं 1:28–37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आपको पिछली कहानियों से याद होगा कि अदोनिय्याह इस्राएल का राजा बनने का एक समारोह कर रहा था। नातान और बतशेबा अदोनिय्याह के समारोह के बारे में जानते थे और राजा दाऊद से बात करने के लिए गए। नातान और बतशेबा चाहते थे कि दाऊद अदोनिय्याह के समारोह और अदोनिय्याह का समर्थन करने वाले लोगों के बारे में जाने। नातान और बतशेबा भी चाहते थे कि दाऊद इस बात की पुष्टि करे कि उसके बाद सुलैमान ही इस्राएल का अगला राजा होगा। नातान और बतशेबा ने दाऊद को उन लोगों के नाम बताए जो अभी भी दाऊद का समर्थन करते थे।</w:t>
      </w:r>
    </w:p>
    <w:p>
      <w:pPr/>
      <w:r>
        <w:rPr>
          <w:lang w:val="hi_IN" w:bidi="hi_IN"/>
        </w:rPr>
      </w:r>
      <w:r>
        <w:rPr>
          <w:lang w:val="hi_IN" w:bidi="hi_IN"/>
        </w:rPr>
        <w:t>दाऊद ने पहले बतशेबा की और फिर नातान की बात सुनी। इसके बाद उसने उनकी कही बातों के अनुसार निर्णय लिया। सबसे पहले, दाऊद ने अपने सेवकों से कहा कि वह बतशेबा को दाऊद के कमरे में लाएँ। सेवक बतशेबा को दाऊद के पास लाए। इस बार, बतशेबा दाऊद के सामने खड़ी थी, ताकि वह सुन सकें कि दाऊद उससे से क्या कहता है। बतशेबा झुककर के दण्डवत् नहीं करती है। राजा दाऊद शपथ लेता है। दाऊद बतशेबा से एक मजबूत वादा करता है और यहोवा से दाऊद के वादे का गवाह बनने के लिए कहता है। दाऊद को निश्चित है कि यहोवा एक जीवित परमेश्वर है और दाऊद को शत्रुओं और कठिनाइयों से बचाता है। बतशेबा भी उतनी ही निश्चित हो सकती है कि दाऊद अपना वादा पूरा करेगा। दाऊद अपना मजबूत वादा करने के लिए उन्हीं शब्दों का उपयोग करता है, जिनका उपयोग दाऊद ने अपने जीवन में अन्य समय पर किया था।</w:t>
      </w:r>
    </w:p>
    <w:p>
      <w:pPr/>
      <w:r>
        <w:rPr>
          <w:lang w:val="hi_IN" w:bidi="hi_IN"/>
        </w:rPr>
      </w:r>
      <w:r>
        <w:rPr>
          <w:lang w:val="hi_IN" w:bidi="hi_IN"/>
        </w:rPr>
        <w:t>यहाँ रुकें और समूह के रूप में यह गतिविधि करें: यदि सम्भव हो, तो 2 शमूएल 4:9 का अपना अनुवाद सुनें और ध्यान दें कि दाऊद अपनी शपथ कैसे देता है। इस ऑडियो को यहाँ रोकें।</w:t>
      </w:r>
    </w:p>
    <w:p>
      <w:pPr/>
      <w:r>
        <w:rPr>
          <w:lang w:val="hi_IN" w:bidi="hi_IN"/>
        </w:rPr>
      </w:r>
      <w:r>
        <w:rPr>
          <w:lang w:val="hi_IN" w:bidi="hi_IN"/>
        </w:rPr>
        <w:t>दाऊद बतशेबा से कहता है कि आज दाऊद उस वादे को पूरा करेगा जो दाऊद ने कुछ समय पहले बतशेबा से किया था। हम नहीं जानते कि दाऊद ने अपना वादा कब किया था। अतीत में किसी समय दाऊद ने बतशेबा से वादा किया था कि बतशेबा का पुत्र सुलैमान इस्राएल का अगला राजा होगा। दाऊद कहता है कि वह आज ही सुलैमान को राजा बनाएगा और सुलैमान दाऊद के स्थान पर उसके सिंहासन पर बैठेगा।</w:t>
      </w:r>
    </w:p>
    <w:p>
      <w:pPr/>
      <w:r>
        <w:rPr>
          <w:lang w:val="hi_IN" w:bidi="hi_IN"/>
        </w:rPr>
      </w:r>
      <w:r>
        <w:rPr>
          <w:lang w:val="hi_IN" w:bidi="hi_IN"/>
        </w:rPr>
        <w:t>यहाँ रुकें और समूह के रूप में यह गतिविधि करें: एक ऐसे वादे के बारे में बात करें जो किसी ने आपसे अतीत में किया था। जब आप वादे के बारे में बात करते हैं, तो उस व्यक्ति द्वारा कहे गए वास्तविक शब्दों को साझा करें। इस ऑडियो को यहाँ रोकें।</w:t>
      </w:r>
    </w:p>
    <w:p>
      <w:pPr/>
      <w:r>
        <w:rPr>
          <w:lang w:val="hi_IN" w:bidi="hi_IN"/>
        </w:rPr>
      </w:r>
      <w:r>
        <w:rPr>
          <w:lang w:val="hi_IN" w:bidi="hi_IN"/>
        </w:rPr>
        <w:t>बतशेबा दाऊद को दिखाती है कि जब वह दाऊद के सामने बहुत नीचे झुककर अपना मुँह फर्श की ओर छूती है, तो वह बहुत आभारी है। हम नहीं जानते कि बतशेबा फर्श पर घुटने टेकती है और अपना मुँह फर्श पर रखने के लिए झुकती है, या वह फर्श पर लेटती है। बतशेबा दाऊद से आशीष और स्तुति के शब्द बोलती है। हालाँकि बतशेबा कहती है, "मेरा प्रभु राजा दाऊद हमेशा जीवित रहे," लेकिन वह राजा दाऊद से हमेशा जीवित रहने की उम्मीद नहीं करती है, क्योंकि वह बहुत बूढ़ा हो गया है और बतशेबा जानती है कि वह जल्द ही मर जाएगा। बतशेबा के शब्द दिखाते हैं कि वह दाऊद के प्रति वफादार है।</w:t>
      </w:r>
    </w:p>
    <w:p>
      <w:pPr/>
      <w:r>
        <w:rPr>
          <w:lang w:val="hi_IN" w:bidi="hi_IN"/>
        </w:rPr>
      </w:r>
      <w:r>
        <w:rPr>
          <w:lang w:val="hi_IN" w:bidi="hi_IN"/>
        </w:rPr>
        <w:t>यहाँ रुकें और समूह के रूप में इस प्रश्न पर चर्चा करें: आप अपने सबसे महत्वपूर्ण अगुवे का उत्सव मनाने या उसे धन्यवाद देने के लिए किन शब्दों या वाक्यांशों का उपयोग करेंगे? इस ऑडियो को यहाँ रोकें।</w:t>
      </w:r>
    </w:p>
    <w:p>
      <w:pPr/>
      <w:r>
        <w:rPr>
          <w:lang w:val="hi_IN" w:bidi="hi_IN"/>
        </w:rPr>
      </w:r>
      <w:r>
        <w:rPr>
          <w:lang w:val="hi_IN" w:bidi="hi_IN"/>
        </w:rPr>
        <w:t>संभवतः बतशेबा दाऊद को दण्डवत् प्रणाम करके उसके पास से चली गई। दाऊद के बतशेबा से बात करना समाप्त करने के बाद, दाऊद उन लोगों को बुलाता है जो दाऊद के प्रति वफादार और उसका समर्थन करते हैं। दाऊद अपने सेवकों से कहता है कि वे उन लोगों को दाऊद के कमरे में दाऊद के पास लाएँ। सादोक याजक, नातान नबी और यहोयादा का पुत्र बनायाह दाऊद से बात करने के लिए दाऊद के कमरे में प्रवेश करते हैं।</w:t>
      </w:r>
    </w:p>
    <w:p>
      <w:pPr/>
      <w:r>
        <w:rPr>
          <w:lang w:val="hi_IN" w:bidi="hi_IN"/>
        </w:rPr>
      </w:r>
      <w:r>
        <w:rPr>
          <w:lang w:val="hi_IN" w:bidi="hi_IN"/>
        </w:rPr>
        <w:t>दाऊद तीनों पुरुषों को निर्देश देता है। दाऊद चाहता है कि तीनों पुरुष सुलैमान को इस्राएल का राजा बनाएँ। दाऊद अपने बारे में तीनों पुरुषों के प्रभु या स्वामी के रूप में बात करता है। दाऊद चाहता है कि उसके सेवक तीनों पुरुषों के साथ जाएँ। इस बार, दाऊद के सेवक शायद दाऊद के अंग-रक्षक हैं, न कि वे लोग जो दाऊद के कमरे या उसके अधिकारियों की देखभाल करते हैं। यह उन लोगों का वही समूह हो सकता है जिनकी अगुवाई बनायाह ने दाऊद के अंगरक्षक के रूप में की थी।</w:t>
      </w:r>
    </w:p>
    <w:p>
      <w:pPr/>
      <w:r>
        <w:rPr>
          <w:lang w:val="hi_IN" w:bidi="hi_IN"/>
        </w:rPr>
      </w:r>
      <w:r>
        <w:rPr>
          <w:lang w:val="hi_IN" w:bidi="hi_IN"/>
        </w:rPr>
        <w:t>यहाँ रुकें और समूह के रूप में इस प्रश्न पर चर्चा करें: उन लोगों के विभिन्न समूहों के बारे में बात करें जो आपके सबसे महत्वपूर्ण अगुवे की सेवा या उसके लिए काम करते हैं। वे लोग क्या करते हैं? इस ऑडियो को यहाँ रोकें।</w:t>
      </w:r>
    </w:p>
    <w:p>
      <w:pPr/>
      <w:r>
        <w:rPr>
          <w:lang w:val="hi_IN" w:bidi="hi_IN"/>
        </w:rPr>
      </w:r>
      <w:r>
        <w:rPr>
          <w:lang w:val="hi_IN" w:bidi="hi_IN"/>
        </w:rPr>
        <w:t>दाऊद चाहता है कि सुलैमान दाऊद के खच्चर पर सवार हो। खच्चर वह जानवर है जो गधे और घोड़ी के मिलन से पैदा होता है। खच्चर इस्राएल में विशेष और दुर्लभ थे, क्योंकि यहोवा ने इस्राएलियों से कहा था कि वे एक प्रकार के पशु को दूसरे प्रकार के पशु के साथ संगति न करने दें। दाऊद का खच्चर एक मादा और राजा के लिए सवारी करने के लिए एक विशेष पशु है। दाऊद चाहता है कि सुलैमान एक राजा की तरह दिखे।</w:t>
      </w:r>
    </w:p>
    <w:p>
      <w:pPr/>
      <w:r>
        <w:rPr>
          <w:lang w:val="hi_IN" w:bidi="hi_IN"/>
        </w:rPr>
      </w:r>
      <w:r>
        <w:rPr>
          <w:lang w:val="hi_IN" w:bidi="hi_IN"/>
        </w:rPr>
        <w:t xml:space="preserve">यहाँ रुकें और समूह के रूप में </w:t>
      </w:r>
      <w:r>
        <w:rPr>
          <w:lang w:val="hi_IN" w:bidi="hi_IN"/>
        </w:rPr>
        <w:t>खच्चर पर सवार किसी व्यक्ति</w:t>
      </w:r>
      <w:r>
        <w:rPr>
          <w:lang w:val="hi_IN" w:bidi="hi_IN"/>
        </w:rPr>
        <w:t xml:space="preserve"> की तस्वीर देखें। इस ऑडियो को यहाँ रोकें।</w:t>
      </w:r>
    </w:p>
    <w:p>
      <w:pPr/>
      <w:r>
        <w:rPr>
          <w:lang w:val="hi_IN" w:bidi="hi_IN"/>
        </w:rPr>
      </w:r>
      <w:r>
        <w:rPr>
          <w:lang w:val="hi_IN" w:bidi="hi_IN"/>
        </w:rPr>
        <w:t>दाऊद चाहता है कि वे लोग सुलैमान को गीहोन में राजा बनाएँ। गिहोन यरूशलेम के ठीक बाहर एक सोता है। गिहोन यरूशलेम के लिए पानी का एक महत्वपूर्ण स्रोत था, और आपको याद होगा कि सोते इस्राएलियों के लिए विशेष स्थान थे। अदोनिय्याह ने अपना समारोह एक अलग सोते के पास किया। गिहोन किद्रोन की तराई के किनारे पर था। वे लोग और सुलैमान यरूशलेम से पहाड़ी से नीचे गिहोन के पास की घाटी में गए।</w:t>
      </w:r>
    </w:p>
    <w:p>
      <w:pPr/>
      <w:r>
        <w:rPr>
          <w:lang w:val="hi_IN" w:bidi="hi_IN"/>
        </w:rPr>
      </w:r>
      <w:r>
        <w:rPr>
          <w:lang w:val="hi_IN" w:bidi="hi_IN"/>
        </w:rPr>
        <w:t xml:space="preserve">यहाँ रुकें और </w:t>
      </w:r>
      <w:r>
        <w:rPr>
          <w:b/>
          <w:lang w:val="hi_IN" w:bidi="hi_IN"/>
        </w:rPr>
        <w:t>यरूशलेम का एक नक्शा देखें और गीहोन के सोते को ढूँढें</w:t>
      </w:r>
      <w:r>
        <w:rPr>
          <w:lang w:val="hi_IN" w:bidi="hi_IN"/>
        </w:rPr>
        <w:t>। इस ऑडियो को यहाँ रोकें।</w:t>
      </w:r>
    </w:p>
    <w:p>
      <w:pPr/>
      <w:r>
        <w:rPr>
          <w:lang w:val="hi_IN" w:bidi="hi_IN"/>
        </w:rPr>
      </w:r>
      <w:r>
        <w:rPr>
          <w:lang w:val="hi_IN" w:bidi="hi_IN"/>
        </w:rPr>
        <w:t>यहाँ रुकें और समूह के रूप में इस प्रश्न पर चर्चा करें: आप अपने देश या लोगों के किसी नए सबसे महत्वपूर्ण अगुवे को नियुक्त करने या उसे पहचानने के लिए किस विशेष स्थान का उपयोग करते हैं? इस ऑडियो को यहाँ रोकें।</w:t>
      </w:r>
    </w:p>
    <w:p>
      <w:pPr/>
      <w:r>
        <w:rPr>
          <w:lang w:val="hi_IN" w:bidi="hi_IN"/>
        </w:rPr>
      </w:r>
      <w:r>
        <w:rPr>
          <w:lang w:val="hi_IN" w:bidi="hi_IN"/>
        </w:rPr>
        <w:t>दाऊद चाहता है कि सादोक और नातान सुलैमान का अभिषेक करें। आपको याद होगा कि इस्राएल में याजक किसी व्यक्ति का अभिषेक करता था, जो इस बात का प्रतीक था कि यहोवा का आत्मा उस व्यक्ति पर आता है। याजक उस व्यक्ति का अभिषेक करते हैं जिसे लोग मानते हैं कि यहोवा ने चुना है। याजक किसी व्यक्ति के सिर पर विशेष तेल डालकर या टपकाकर उसका अभिषेक करता है। सादोक और नातान सुलैमान का अभिषेक करेंगे। सादोक दाऊद का सबसे महत्वपूर्ण याजक है, और नातान नबी दाऊद के पास यहोवा की ओर से संदेश लाता है। यह राजा के रूप में सुलैमान को अधिकार देता है। जब याजक सुलैमान का अभिषेक करता है, तो सुलैमान इस्राएल का नया राजा होगा।</w:t>
      </w:r>
    </w:p>
    <w:p>
      <w:pPr/>
      <w:r>
        <w:rPr>
          <w:lang w:val="hi_IN" w:bidi="hi_IN"/>
        </w:rPr>
      </w:r>
      <w:r>
        <w:rPr>
          <w:lang w:val="hi_IN" w:bidi="hi_IN"/>
        </w:rPr>
        <w:t>यहाँ रुकें और समूह के रूप में इस प्रश्न पर चर्चा करें: आप यह दिखाने के लिए किन अनुष्ठानों या समारोहों का उपयोग करते हैं कि कोई आपके लोगों का अगुवा है? इस ऑडियो को यहाँ रोकें।</w:t>
      </w:r>
    </w:p>
    <w:p>
      <w:pPr/>
      <w:r>
        <w:rPr>
          <w:lang w:val="hi_IN" w:bidi="hi_IN"/>
        </w:rPr>
      </w:r>
      <w:r>
        <w:rPr>
          <w:lang w:val="hi_IN" w:bidi="hi_IN"/>
        </w:rPr>
        <w:t>जब सादोक और नातान सुलैमान का इस्राएल के राजा के रूप में अभिषेक करें, तो दाऊद चाहता है कि सुलैमान के समारोह में लोग तुरही या सींग फूँकें ताकि यह घोषणा हो कि सुलैमान राजा है। कोई व्यक्ति सींग फूँककर तेज़ आवाज़ पैदा करता है। दाऊद के समय में लोग मेढ़े के सींगों से सींग या तुरहियाँ बनाते थे। मेढ़ा नर भेड़ या बकरी होता है। लोग युद्धों और महत्वपूर्ण घटनाओं में सींग फूँकते थे।</w:t>
      </w:r>
    </w:p>
    <w:p>
      <w:pPr/>
      <w:r>
        <w:rPr>
          <w:lang w:val="hi_IN" w:bidi="hi_IN"/>
        </w:rPr>
      </w:r>
      <w:r>
        <w:rPr>
          <w:lang w:val="hi_IN" w:bidi="hi_IN"/>
        </w:rPr>
        <w:t xml:space="preserve">यहाँ रुकें और समूह के रूप में </w:t>
      </w:r>
      <w:r>
        <w:rPr>
          <w:b/>
          <w:lang w:val="hi_IN" w:bidi="hi_IN"/>
        </w:rPr>
        <w:t>मेढ़े का सींग फूँकने वाले व्यक्ति</w:t>
      </w:r>
      <w:r>
        <w:rPr>
          <w:lang w:val="hi_IN" w:bidi="hi_IN"/>
        </w:rPr>
        <w:t xml:space="preserve"> की तस्वीर देखें। इस ऑडियो को यहाँ रोकें।</w:t>
      </w:r>
    </w:p>
    <w:p>
      <w:pPr/>
      <w:r>
        <w:rPr>
          <w:lang w:val="hi_IN" w:bidi="hi_IN"/>
        </w:rPr>
      </w:r>
      <w:r>
        <w:rPr>
          <w:lang w:val="hi_IN" w:bidi="hi_IN"/>
        </w:rPr>
        <w:t>दाऊद यह भी चाहता है कि समारोह में लोग यह घोषणा करें कि सुलैमान राजा है, "राजा सुलैमान जीवित रहे।" लोग इस वाक्यांश का उपयोग सुलैमान का उत्सव मनाने और यह दिखाने के लिए करते हैं कि वे सुलैमान के प्रति वफादार हैं। आपको पिछले भाग से याद होगा कि नातान ने दाऊद को कहा था कि अदोनिय्याह के समर्थकों ने अदोनिय्याह के समारोह में वही वाक्यांश चिल्लाया था।</w:t>
      </w:r>
    </w:p>
    <w:p>
      <w:pPr/>
      <w:r>
        <w:rPr>
          <w:lang w:val="hi_IN" w:bidi="hi_IN"/>
        </w:rPr>
      </w:r>
      <w:r>
        <w:rPr>
          <w:lang w:val="hi_IN" w:bidi="hi_IN"/>
        </w:rPr>
        <w:t>दाऊद चाहता है कि सादोक, नातान और बनायाह सुलैमान के साथ पहाड़ी पर गिहोन से यरूशलेम में दाऊद के नगर तक जाएँ। दाऊद चाहता है कि सुलैमान दाऊद के सिंहासन पर बैठे, ताकि यह दिखाया जा सके कि सुलैमान इस्राएल का राजा है। आपको याद होगा कि सिंहासन राजा के लिए एक विशेष आसन है। दाऊद चाहता है कि सुलैमान इस्राएल और यहूदा का नया राजा हो। हम नहीं जानते कि दाऊद यहूदा और इस्राएल दोनों का उल्लेख क्यों करता है। जब सुलैमान नया राजा बना, तो इस्राएल में इस्राएल के गोत्रों के सभी देश शामिल थे, जिनमें यहूदा भी शामिल था। यहूदा इस्राएल के बाकी लोगों से अलग राज्य नहीं था।</w:t>
      </w:r>
    </w:p>
    <w:p>
      <w:pPr/>
      <w:r>
        <w:rPr>
          <w:lang w:val="hi_IN" w:bidi="hi_IN"/>
        </w:rPr>
      </w:r>
      <w:r>
        <w:rPr>
          <w:lang w:val="hi_IN" w:bidi="hi_IN"/>
        </w:rPr>
        <w:t>बनायाह दाऊद की कही हुई हर बात का मजबूत समझौते के साथ उत्तर देता है। दाऊद के समय में, किसी व्यक्ति को किसी व्यक्ति से सहमत होने और यह कहने के लिए "आमीन" कहा जाता है कि सब कुछ वैसे ही होगा जैसा उसने कहा था। बनायाह दाऊद की इच्छाओं पर यहोवा की आशीष माँगता है। बनायाह चाहता है कि यहोवा सुलैमान को आशीष दे, जैसे यहोवा ने दाऊद को आशीष दी थी। बनायाह राजा के सिंहासन का उपयोग राजा के शासनकाल के प्रतीक के रूप में करता है। बनायाह यहोवा से विनती करता है कि वह सुलैमान को राजा दाऊद से बड़ा और अधिक शक्तिशाली राजा बनाए।</w:t>
      </w:r>
    </w:p>
    <w:p>
      <w:pPr/>
      <w:r>
        <w:rPr>
          <w:lang w:val="hi_IN" w:bidi="hi_IN"/>
        </w:rPr>
      </w:r>
      <w:r>
        <w:rPr>
          <w:lang w:val="hi_IN" w:bidi="hi_IN"/>
        </w:rPr>
        <w:t xml:space="preserve">यहाँ रुकें और समूह में इस प्रश्न पर चर्चा करें: किसी व्यक्ति के लिए परमेश्वर से अच्छी बातें मिलने की कामना करते हुए आप एक-दूसरे को आशीष के कौन-से शब्द कहते हैं? </w:t>
      </w:r>
      <w:r>
        <w:rPr>
          <w:lang w:val="hi_IN" w:bidi="hi_IN"/>
        </w:rPr>
      </w:r>
    </w:p>
    <w:p>
      <w:pPr>
        <w:pStyle w:val="Heading3"/>
      </w:pPr>
      <w:r>
        <w:rPr>
          <w:lang w:val="hi_IN" w:bidi="hi_IN"/>
        </w:rPr>
        <w:t>घटनाओं को समझाना</w:t>
      </w:r>
    </w:p>
    <w:p>
      <w:pPr/>
      <w:r>
        <w:rPr>
          <w:lang w:val="hi_IN" w:bidi="hi_IN"/>
        </w:rPr>
      </w:r>
      <w:r>
        <w:rPr>
          <w:lang w:val="hi_IN" w:bidi="hi_IN"/>
        </w:rPr>
        <w:t>1 राजाओं 1:28–37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राजा दाऊद अपने सेवकों से कहता है कि वे बतशेबा को दाऊद के कमरे में उसके पास लाएँ।</w:t>
      </w:r>
    </w:p>
    <w:p>
      <w:pPr/>
      <w:r>
        <w:rPr>
          <w:lang w:val="hi_IN" w:bidi="hi_IN"/>
        </w:rPr>
      </w:r>
      <w:r>
        <w:rPr>
          <w:b/>
          <w:lang w:val="hi_IN" w:bidi="hi_IN"/>
        </w:rPr>
        <w:t>दूसरे दृश्य में:</w:t>
      </w:r>
      <w:r>
        <w:rPr>
          <w:lang w:val="hi_IN" w:bidi="hi_IN"/>
        </w:rPr>
        <w:t xml:space="preserve"> राजा दाऊद उस वादे को पूरा करने का वादा करता है जो दाऊद ने अतीत में बतशेबा से किया था। दाऊद बतशेबा को बताता है कि आज, सुलैमान अगला राजा बनेगा। बतशेबा दाऊद के प्रति बहुत आभारी है।</w:t>
      </w:r>
    </w:p>
    <w:p>
      <w:pPr/>
      <w:r>
        <w:rPr>
          <w:lang w:val="hi_IN" w:bidi="hi_IN"/>
        </w:rPr>
      </w:r>
      <w:r>
        <w:rPr>
          <w:b/>
          <w:lang w:val="hi_IN" w:bidi="hi_IN"/>
        </w:rPr>
        <w:t>तीसरे दृश्य में:</w:t>
      </w:r>
      <w:r>
        <w:rPr>
          <w:lang w:val="hi_IN" w:bidi="hi_IN"/>
        </w:rPr>
        <w:t xml:space="preserve"> राजा दाऊद अपने सेवकों से कहता है कि वे याजक सादोक, नातान नबी और यहोयादा के पुत्र बनायाह को दाऊद के कमरे में दाऊद के पास लाएँ।</w:t>
      </w:r>
    </w:p>
    <w:p>
      <w:pPr/>
      <w:r>
        <w:rPr>
          <w:lang w:val="hi_IN" w:bidi="hi_IN"/>
        </w:rPr>
      </w:r>
      <w:r>
        <w:rPr>
          <w:b/>
          <w:lang w:val="hi_IN" w:bidi="hi_IN"/>
        </w:rPr>
        <w:t>चौथे दृश्य में:</w:t>
      </w:r>
      <w:r>
        <w:rPr>
          <w:lang w:val="hi_IN" w:bidi="hi_IN"/>
        </w:rPr>
        <w:t xml:space="preserve"> राजा दाऊद सादोक, नातान और बनायाह को निर्देश देता है कि वे सुलैमान को गिहोन में इस्राएल का राजा बनाएँ। दाऊद सादोक, नातान और बनायाह से कहता है कि सादोक द्वारा सुलैमान को इस्राएल का राजा बनाने के बाद वे सुलैमान को यरूशलेम में दाऊद के सिंहासन पर बिठाएँ। बनायाह ने दाऊद की योजना का पूरी तरह समर्थन किया और यहोवा से प्रार्थना की कि वह सुलैमान को आशीष दे, ताकि सुलैमान दाऊद से भी महान राजा बने। </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राजा दाऊद</w:t>
      </w:r>
    </w:p>
    <w:p>
      <w:pPr>
        <w:pStyle w:val="ListBullet"/>
        <w:spacing w:line="240" w:lineRule="auto"/>
        <w:ind w:left="720"/>
      </w:pPr>
      <w:r>
        <w:rPr>
          <w:lang w:val="hi_IN" w:bidi="hi_IN"/>
        </w:rPr>
      </w:r>
      <w:r>
        <w:rPr>
          <w:lang w:val="hi_IN" w:bidi="hi_IN"/>
        </w:rPr>
        <w:t>दाऊद के सेवक</w:t>
      </w:r>
    </w:p>
    <w:p>
      <w:pPr>
        <w:pStyle w:val="ListBullet"/>
        <w:spacing w:line="240" w:lineRule="auto"/>
        <w:ind w:left="720"/>
      </w:pPr>
      <w:r>
        <w:rPr>
          <w:lang w:val="hi_IN" w:bidi="hi_IN"/>
        </w:rPr>
      </w:r>
      <w:r>
        <w:rPr>
          <w:lang w:val="hi_IN" w:bidi="hi_IN"/>
        </w:rPr>
        <w:t>बतशेबा</w:t>
      </w:r>
    </w:p>
    <w:p>
      <w:pPr>
        <w:pStyle w:val="ListBullet"/>
        <w:spacing w:line="240" w:lineRule="auto"/>
        <w:ind w:left="720"/>
      </w:pPr>
      <w:r>
        <w:rPr>
          <w:lang w:val="hi_IN" w:bidi="hi_IN"/>
        </w:rPr>
      </w:r>
      <w:r>
        <w:rPr>
          <w:lang w:val="hi_IN" w:bidi="hi_IN"/>
        </w:rPr>
        <w:t>सादोक याजक और नातान नबी</w:t>
      </w:r>
    </w:p>
    <w:p>
      <w:pPr>
        <w:pStyle w:val="ListBullet"/>
        <w:spacing w:line="240" w:lineRule="auto"/>
        <w:ind w:left="720"/>
      </w:pPr>
      <w:r>
        <w:rPr>
          <w:lang w:val="hi_IN" w:bidi="hi_IN"/>
        </w:rPr>
      </w:r>
      <w:r>
        <w:rPr>
          <w:lang w:val="hi_IN" w:bidi="hi_IN"/>
        </w:rPr>
        <w:t>और यहोयादा का पुत्र बनायाह</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हम नहीं जानते कि नातान दाऊद के कमरे से कब निकला, लेकिन नातान दाऊद से बात करने के बाद और दाऊद द्वारा सेवकों से बतशेबा को दाऊद के कमरे में वापस लाने के लिए कहने से पहले नातान दाऊद के पास से चला गया होगा। हम नहीं जानते कि नातान के साथ दाऊद की बातचीत और दाऊद के बतशेबा को कमरे में वापस बुलाने का निर्णय लेने के बीच कितना समय बीत गया। हम नहीं जानते कि दाऊद के सेवकों से बतशेबा को बुलाने के लिए कहने से पहले नातान उस कमरे से चला गया था या बतशेबा के कमरे में वापस आने पर नातान वहाँ से चला गया था। बतशेबा और नातान की दाऊद के कमरे में जाने वाली सभी घटनाएँ एक ही दिन और उसी समय होती हैं, जब अदोनिय्याह का राजा बनने का समारोह होता है। दाऊद अपने सेवकों को निर्देश देता है कि वे अलग-अलग लोगों को दाऊद के कमरे में लाएँ।</w:t>
      </w:r>
    </w:p>
    <w:p>
      <w:pPr/>
      <w:r>
        <w:rPr>
          <w:lang w:val="hi_IN" w:bidi="hi_IN"/>
        </w:rPr>
      </w:r>
      <w:r>
        <w:rPr>
          <w:lang w:val="hi_IN" w:bidi="hi_IN"/>
        </w:rPr>
        <w:t xml:space="preserve">जब बतशेबा दाऊद के कमरे में पहुँचती है, तो वह राजा दाऊद के सामने उपस्थित होती है, अर्थात् उस स्थान पर जहाँ दाऊद है। दाऊद बतशेबा से बात करता है और एक शपथ लेता है, जो बतशेबा के लिए एक मजबूत वादा है। दाऊद की शपथ में यहोवा को उस शपथ के गवाह के रूप में पुकारा गया है, उस दिन किए गए नए वादे को बताया गया है और उस वादे को दोहराया गया है जो दाऊद ने पहले बतशेबा से किया था। दाऊद उस दिन अपनी पिछली प्रतिज्ञा को पूरा करने का वादा करता है। दाऊद के बतशेबा से अपना वादा करने के बाद, बतशेबा दाऊद के प्रति वफादार, आभार और सम्मान दिखाने के लिए झुकती है। साथ ही, बतशेबा अपने राजा के स्वास्थ्य और लंबे जीवन की कामना करती है, ताकि वह दाऊद के प्रति धन्यवाद और वफादारी दिखाए। तब बतशेबा दाऊद के पास से चली गई। </w:t>
      </w:r>
    </w:p>
    <w:p>
      <w:pPr/>
      <w:r>
        <w:rPr>
          <w:lang w:val="hi_IN" w:bidi="hi_IN"/>
        </w:rPr>
      </w:r>
      <w:r>
        <w:rPr>
          <w:lang w:val="hi_IN" w:bidi="hi_IN"/>
        </w:rPr>
        <w:t>इसके बाद, दाऊद अपने सेवकों से बात करता है और अपने सेवकों से कहता है कि वे सादोक, नातान और बनायाह को दाऊद के कमरों में ले आए। दाऊद उन पुरुषों की उपाधियों का उपयोग अपने सेवक को पहचानने के लिए करता है। दाऊद शायद अपने सेवकों से कहता है कि वे बतशेबा के जाने के बाद उन लोगों को तुरंत उसके पास लाएँ।</w:t>
      </w:r>
    </w:p>
    <w:p>
      <w:pPr/>
      <w:r>
        <w:rPr>
          <w:lang w:val="hi_IN" w:bidi="hi_IN"/>
        </w:rPr>
      </w:r>
      <w:r>
        <w:rPr>
          <w:lang w:val="hi_IN" w:bidi="hi_IN"/>
        </w:rPr>
        <w:t>यहाँ रुकें और समूह के रूप में इस प्रश्न पर चर्चा करें: आप कितनी बार और कब लोगों की आधिकारिक उपाधियों का उपयोग करते हैं? इस ऑडियो को यहाँ रोकें।</w:t>
      </w:r>
    </w:p>
    <w:p>
      <w:pPr/>
      <w:r>
        <w:rPr>
          <w:lang w:val="hi_IN" w:bidi="hi_IN"/>
        </w:rPr>
      </w:r>
      <w:r>
        <w:rPr>
          <w:lang w:val="hi_IN" w:bidi="hi_IN"/>
        </w:rPr>
        <w:t>सादोक, नातान और बनायाह दाऊद के कमरे में दाऊद के पास आते हैं। दाऊद उन लोगों को उस दिन सुलैमान को इस्राएल का राजा बनाने के आदेश देता है। दाऊद चाहता है कि उसका अंगरक्षक सादोक, नातान और बनायाह के साथ जाए। दाऊद अपने अंगरक्षक को "कर्मचारी" कहता है और अपने आप को पुरुषों का प्रभु कहता है। आपको याद होगा कि प्रभु अन्य लोगों पर स्वामी होती है। दाऊद उन लोगों से कहता है कि वे सुलैमान के साथ एक साथ गिहोन के सोते तक जाएँ। गिहोन का सोता यरूशलेम के ठीक बाहर और दाऊद के नगर के नीचे किद्रोन की तराई में है, जो यरूशलेम का वह भाग है जहाँ दाऊद रहता है।</w:t>
      </w:r>
    </w:p>
    <w:p>
      <w:pPr/>
      <w:r>
        <w:rPr>
          <w:lang w:val="hi_IN" w:bidi="hi_IN"/>
        </w:rPr>
      </w:r>
      <w:r>
        <w:rPr>
          <w:lang w:val="hi_IN" w:bidi="hi_IN"/>
        </w:rPr>
        <w:t xml:space="preserve">यहाँ रुकें और यदि आवश्यक हो, तो </w:t>
      </w:r>
      <w:r>
        <w:rPr>
          <w:b/>
          <w:lang w:val="hi_IN" w:bidi="hi_IN"/>
        </w:rPr>
        <w:t>यरूशलेम और किद्रोन की तराई में गिहोन के सोते</w:t>
      </w:r>
      <w:r>
        <w:rPr>
          <w:lang w:val="hi_IN" w:bidi="hi_IN"/>
        </w:rPr>
        <w:t xml:space="preserve"> का नक्शा देखें। इस ऑडियो को यहाँ रोकें।</w:t>
      </w:r>
    </w:p>
    <w:p>
      <w:pPr/>
      <w:r>
        <w:rPr>
          <w:lang w:val="hi_IN" w:bidi="hi_IN"/>
        </w:rPr>
      </w:r>
      <w:r>
        <w:rPr>
          <w:lang w:val="hi_IN" w:bidi="hi_IN"/>
        </w:rPr>
        <w:t>जब वे लोग गिहोन के सोते पर पहुँचते हैं, तो दाऊद चाहता है कि सादोक और नातान सुलैमान का अभिषेक करें और सुलैमान को राजा घोषित करें।</w:t>
      </w:r>
    </w:p>
    <w:p>
      <w:pPr/>
      <w:r>
        <w:rPr>
          <w:lang w:val="hi_IN" w:bidi="hi_IN"/>
        </w:rPr>
      </w:r>
      <w:r>
        <w:rPr>
          <w:lang w:val="hi_IN" w:bidi="hi_IN"/>
        </w:rPr>
        <w:t>यहाँ रुकें और समूह में यह गतिविधि करें: समूह में से किसी एक व्यक्ति से कहें कि वह उस दिन बाद में समूह को किए जाने वाले कुछ कामों के बारे में निर्देश दे। उस व्यक्ति द्वारा उपयोग की जाने वाली भाषा पर ध्यान दें, जब वह एक निर्देश और फिर अगला निर्देश देता है। इस ऑडियो को यहाँ रोकें।</w:t>
      </w:r>
    </w:p>
    <w:p>
      <w:pPr/>
      <w:r>
        <w:rPr>
          <w:lang w:val="hi_IN" w:bidi="hi_IN"/>
        </w:rPr>
      </w:r>
      <w:r>
        <w:rPr>
          <w:lang w:val="hi_IN" w:bidi="hi_IN"/>
        </w:rPr>
        <w:t>लोगों के सुलैमान को राजा बनाने के बाद, दाऊद चाहता है कि वे लोग सुलैमान के पीछे दाऊद के नगर और उस भवन की ओर जाएँ जिसमें दाऊद का सिंहासन है। दाऊद का नगर गिहोन के सोते के ऊपर एक पहाड़ी पर है। दाऊद चाहता है कि लोग सुलैमान को नए राजा के रूप में देखें। दाऊद चाहता है कि इस्राएल के लोग जानें कि दाऊद ने औपचारिक रूप से सुलैमान को नए राजा के रूप में चुना या नियुक्त किया है।</w:t>
      </w:r>
    </w:p>
    <w:p>
      <w:pPr/>
      <w:r>
        <w:rPr>
          <w:lang w:val="hi_IN" w:bidi="hi_IN"/>
        </w:rPr>
      </w:r>
      <w:r>
        <w:rPr>
          <w:lang w:val="hi_IN" w:bidi="hi_IN"/>
        </w:rPr>
        <w:t>बनायाह दाऊद के निर्देशों का उत्तर देता है या उनका उत्तर एक मजबूत पुष्टि या समझौते के साथ देता है। बनायाह "आमीन" शब्द का उपयोग करता है कि लोग वे काम करेंगे जिनका दाऊद ने आदेश दिया है। बनायाह चाहता है कि यहोवा सब कुछ सच करे। बनायाह दाऊद से बात करने और दाऊद के प्रति सम्मान दिखाने के लिए औपचारिक भाषा का उपयोग करता है। बनायाह चाहता है कि यहोवा सुलैमान के साथ हो, जैसे यहोवा ने बनायाह के प्रभु दाऊद की रक्षा की थी। बनायाह दाऊद के सिंहासन का उपयोग दाऊद के शासनकाल के प्रतीक के रूप में करता है और चाहता है कि सुलैमान का शासन इस्राएल पर दाऊद के शासनकाल से भी बेहतर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इस्तेमाल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राजाओं 1:28–37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राजा दाऊद</w:t>
      </w:r>
    </w:p>
    <w:p>
      <w:pPr>
        <w:pStyle w:val="ListBullet"/>
        <w:spacing w:line="240" w:lineRule="auto"/>
        <w:ind w:left="720"/>
      </w:pPr>
      <w:r>
        <w:rPr>
          <w:lang w:val="hi_IN" w:bidi="hi_IN"/>
        </w:rPr>
      </w:r>
      <w:r>
        <w:rPr>
          <w:lang w:val="hi_IN" w:bidi="hi_IN"/>
        </w:rPr>
        <w:t>दाऊद के सेवक</w:t>
      </w:r>
    </w:p>
    <w:p>
      <w:pPr>
        <w:pStyle w:val="ListBullet"/>
        <w:spacing w:line="240" w:lineRule="auto"/>
        <w:ind w:left="720"/>
      </w:pPr>
      <w:r>
        <w:rPr>
          <w:lang w:val="hi_IN" w:bidi="hi_IN"/>
        </w:rPr>
      </w:r>
      <w:r>
        <w:rPr>
          <w:lang w:val="hi_IN" w:bidi="hi_IN"/>
        </w:rPr>
        <w:t>बतशेबा</w:t>
      </w:r>
    </w:p>
    <w:p>
      <w:pPr>
        <w:pStyle w:val="ListBullet"/>
        <w:spacing w:line="240" w:lineRule="auto"/>
        <w:ind w:left="720"/>
      </w:pPr>
      <w:r>
        <w:rPr>
          <w:lang w:val="hi_IN" w:bidi="hi_IN"/>
        </w:rPr>
      </w:r>
      <w:r>
        <w:rPr>
          <w:lang w:val="hi_IN" w:bidi="hi_IN"/>
        </w:rPr>
        <w:t>सादोक याजक और नातान नबी</w:t>
      </w:r>
    </w:p>
    <w:p>
      <w:pPr>
        <w:pStyle w:val="ListBullet"/>
        <w:spacing w:line="240" w:lineRule="auto"/>
        <w:ind w:left="720"/>
      </w:pPr>
      <w:r>
        <w:rPr>
          <w:lang w:val="hi_IN" w:bidi="hi_IN"/>
        </w:rPr>
      </w:r>
      <w:r>
        <w:rPr>
          <w:lang w:val="hi_IN" w:bidi="hi_IN"/>
        </w:rPr>
        <w:t>और यहोयादा का पुत्र बनायाह</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की भूमिका निभा रहे व्यक्ति को यह बताना चाहिए कि यदि वह उस पात्र के स्थान पर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प्रतिक्रियाएँ निम्नलिखित हैं।</w:t>
      </w:r>
    </w:p>
    <w:p>
      <w:pPr/>
      <w:r>
        <w:rPr>
          <w:lang w:val="hi_IN" w:bidi="hi_IN"/>
        </w:rPr>
      </w:r>
      <w:r>
        <w:rPr>
          <w:lang w:val="hi_IN" w:bidi="hi_IN"/>
        </w:rPr>
        <w:t>राजा दाऊद अपने सेवकों से कहता है कि वे बतशेबा को दाऊद के कमरे में उसके पास लाएँ।</w:t>
      </w:r>
    </w:p>
    <w:p>
      <w:pPr/>
      <w:r>
        <w:rPr>
          <w:lang w:val="hi_IN" w:bidi="hi_IN"/>
        </w:rPr>
      </w:r>
      <w:r>
        <w:rPr>
          <w:lang w:val="hi_IN" w:bidi="hi_IN"/>
        </w:rPr>
        <w:t>अभिनय को रोकें। राजा दाऊद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बतशेबा से फिर से बात करने की आवश्यकता है; या</w:t>
      </w:r>
    </w:p>
    <w:p>
      <w:pPr>
        <w:pStyle w:val="ListBullet"/>
        <w:spacing w:line="240" w:lineRule="auto"/>
        <w:ind w:left="720"/>
      </w:pPr>
      <w:r>
        <w:rPr>
          <w:lang w:val="hi_IN" w:bidi="hi_IN"/>
        </w:rPr>
      </w:r>
      <w:r>
        <w:rPr>
          <w:lang w:val="hi_IN" w:bidi="hi_IN"/>
        </w:rPr>
        <w:t>मैं बहुत चिंतित हूँ। सुलैमान इस्राएल का अगला राजा होना चाहिए; या</w:t>
      </w:r>
    </w:p>
    <w:p>
      <w:pPr>
        <w:pStyle w:val="ListBullet"/>
        <w:spacing w:line="240" w:lineRule="auto"/>
        <w:ind w:left="720"/>
      </w:pPr>
      <w:r>
        <w:rPr>
          <w:lang w:val="hi_IN" w:bidi="hi_IN"/>
        </w:rPr>
      </w:r>
      <w:r>
        <w:rPr>
          <w:lang w:val="hi_IN" w:bidi="hi_IN"/>
        </w:rPr>
        <w:t>मैं चाहता हूँ कि बतशेबा जानें कि मैं उससे किया गया अपना वादा निभाऊँगा।</w:t>
      </w:r>
    </w:p>
    <w:p>
      <w:pPr/>
      <w:r>
        <w:rPr>
          <w:lang w:val="hi_IN" w:bidi="hi_IN"/>
        </w:rPr>
      </w:r>
      <w:r>
        <w:rPr>
          <w:lang w:val="hi_IN" w:bidi="hi_IN"/>
        </w:rPr>
        <w:t>दाऊद के कर्मचारियों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राजा बहुत चिंतित है; या</w:t>
      </w:r>
    </w:p>
    <w:p>
      <w:pPr>
        <w:pStyle w:val="ListBullet"/>
        <w:spacing w:line="240" w:lineRule="auto"/>
        <w:ind w:left="720"/>
      </w:pPr>
      <w:r>
        <w:rPr>
          <w:lang w:val="hi_IN" w:bidi="hi_IN"/>
        </w:rPr>
      </w:r>
      <w:r>
        <w:rPr>
          <w:lang w:val="hi_IN" w:bidi="hi_IN"/>
        </w:rPr>
        <w:t>जल्दी में! हमें बतशेबा को यहाँ वापस लाना होगा; या</w:t>
      </w:r>
    </w:p>
    <w:p>
      <w:pPr>
        <w:pStyle w:val="ListBullet"/>
        <w:spacing w:line="240" w:lineRule="auto"/>
        <w:ind w:left="720"/>
      </w:pPr>
      <w:r>
        <w:rPr>
          <w:lang w:val="hi_IN" w:bidi="hi_IN"/>
        </w:rPr>
      </w:r>
      <w:r>
        <w:rPr>
          <w:lang w:val="hi_IN" w:bidi="hi_IN"/>
        </w:rPr>
        <w:t>कुछ बहुत गंभीर हो रहा है।</w:t>
      </w:r>
    </w:p>
    <w:p>
      <w:pPr/>
      <w:r>
        <w:rPr>
          <w:lang w:val="hi_IN" w:bidi="hi_IN"/>
        </w:rPr>
      </w:r>
      <w:r>
        <w:rPr>
          <w:lang w:val="hi_IN" w:bidi="hi_IN"/>
        </w:rPr>
        <w:t>नाटक को जारी रखें।</w:t>
      </w:r>
    </w:p>
    <w:p>
      <w:pPr/>
      <w:r>
        <w:rPr>
          <w:lang w:val="hi_IN" w:bidi="hi_IN"/>
        </w:rPr>
      </w:r>
      <w:r>
        <w:rPr>
          <w:lang w:val="hi_IN" w:bidi="hi_IN"/>
        </w:rPr>
        <w:t>राजा दाऊद उस वादे को पूरा करने का वादा करता है जो दाऊद ने अतीत में बतशेबा से किया था। दाऊद बतशेबा को बताता है कि आज, सुलैमान अगला राजा बनेगा। बतशेबा दाऊद के प्रति बहुत आभारी है।</w:t>
      </w:r>
    </w:p>
    <w:p>
      <w:pPr/>
      <w:r>
        <w:rPr>
          <w:lang w:val="hi_IN" w:bidi="hi_IN"/>
        </w:rPr>
      </w:r>
      <w:r>
        <w:rPr>
          <w:lang w:val="hi_IN" w:bidi="hi_IN"/>
        </w:rPr>
        <w:t>अभिनय को रोकें। राजा दाऊद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बतशेबा से प्रेम करता हूँ और चाहता हूँ कि वह सुरक्षित और खुश रहे; या</w:t>
      </w:r>
    </w:p>
    <w:p>
      <w:pPr>
        <w:pStyle w:val="ListBullet"/>
        <w:spacing w:line="240" w:lineRule="auto"/>
        <w:ind w:left="720"/>
      </w:pPr>
      <w:r>
        <w:rPr>
          <w:lang w:val="hi_IN" w:bidi="hi_IN"/>
        </w:rPr>
      </w:r>
      <w:r>
        <w:rPr>
          <w:lang w:val="hi_IN" w:bidi="hi_IN"/>
        </w:rPr>
        <w:t>मैं नहीं चाहता कि बतशेबा सुलैमान के बारे में चिंता करे; या</w:t>
      </w:r>
    </w:p>
    <w:p>
      <w:pPr>
        <w:pStyle w:val="ListBullet"/>
        <w:spacing w:line="240" w:lineRule="auto"/>
        <w:ind w:left="720"/>
      </w:pPr>
      <w:r>
        <w:rPr>
          <w:lang w:val="hi_IN" w:bidi="hi_IN"/>
        </w:rPr>
      </w:r>
      <w:r>
        <w:rPr>
          <w:lang w:val="hi_IN" w:bidi="hi_IN"/>
        </w:rPr>
        <w:t>मुझे खुशी है कि बतशेबा जानती है कि मैं उससे किया गया अपना वादा निभाऊँगा।</w:t>
      </w:r>
    </w:p>
    <w:p>
      <w:pPr/>
      <w:r>
        <w:rPr>
          <w:lang w:val="hi_IN" w:bidi="hi_IN"/>
        </w:rPr>
      </w:r>
      <w:r>
        <w:rPr>
          <w:lang w:val="hi_IN" w:bidi="hi_IN"/>
        </w:rPr>
        <w:t>बतशेबा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मेरा राजा विश्वासयोग्य है और मुझसे किया गया अपना वादा पूरा करेगा; या</w:t>
      </w:r>
    </w:p>
    <w:p>
      <w:pPr>
        <w:pStyle w:val="ListBullet"/>
        <w:spacing w:line="240" w:lineRule="auto"/>
        <w:ind w:left="720"/>
      </w:pPr>
      <w:r>
        <w:rPr>
          <w:lang w:val="hi_IN" w:bidi="hi_IN"/>
        </w:rPr>
      </w:r>
      <w:r>
        <w:rPr>
          <w:lang w:val="hi_IN" w:bidi="hi_IN"/>
        </w:rPr>
        <w:t>मैं बहुत खुश हूँ कि दाऊद आज मजबूत है और अदोनिय्याह को रोक देगा; या</w:t>
      </w:r>
    </w:p>
    <w:p>
      <w:pPr>
        <w:pStyle w:val="ListBullet"/>
        <w:spacing w:line="240" w:lineRule="auto"/>
        <w:ind w:left="720"/>
      </w:pPr>
      <w:r>
        <w:rPr>
          <w:lang w:val="hi_IN" w:bidi="hi_IN"/>
        </w:rPr>
      </w:r>
      <w:r>
        <w:rPr>
          <w:lang w:val="hi_IN" w:bidi="hi_IN"/>
        </w:rPr>
        <w:t>मैं अपने राजा के लिए परमेश्वर को धन्यवाद देती हूँ और उसके लिए अच्छी चीज़ों की कामना करती हूँ।</w:t>
      </w:r>
    </w:p>
    <w:p>
      <w:pPr/>
      <w:r>
        <w:rPr>
          <w:lang w:val="hi_IN" w:bidi="hi_IN"/>
        </w:rPr>
      </w:r>
      <w:r>
        <w:rPr>
          <w:lang w:val="hi_IN" w:bidi="hi_IN"/>
        </w:rPr>
        <w:t>नाटक को जारी रखें।</w:t>
      </w:r>
    </w:p>
    <w:p>
      <w:pPr/>
      <w:r>
        <w:rPr>
          <w:lang w:val="hi_IN" w:bidi="hi_IN"/>
        </w:rPr>
      </w:r>
      <w:r>
        <w:rPr>
          <w:lang w:val="hi_IN" w:bidi="hi_IN"/>
        </w:rPr>
        <w:t>राजा दाऊद अपने सेवकों से कहता है कि वे याजक सादोक, नातान नबी और यहोयादा के पुत्र बनायाह को दाऊद के कमरे में दाऊद के पास लाएँ।</w:t>
      </w:r>
    </w:p>
    <w:p>
      <w:pPr/>
      <w:r>
        <w:rPr>
          <w:lang w:val="hi_IN" w:bidi="hi_IN"/>
        </w:rPr>
      </w:r>
      <w:r>
        <w:rPr>
          <w:lang w:val="hi_IN" w:bidi="hi_IN"/>
        </w:rPr>
        <w:t>अभिनय को रोकें। राजा दाऊद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उन लोगों की आवश्यकता है जो विश्वासयोग्य हैं, आकर सुलैमान को राजा बनाने में मदद करें; या</w:t>
      </w:r>
    </w:p>
    <w:p>
      <w:pPr>
        <w:pStyle w:val="ListBullet"/>
        <w:spacing w:line="240" w:lineRule="auto"/>
        <w:ind w:left="720"/>
      </w:pPr>
      <w:r>
        <w:rPr>
          <w:lang w:val="hi_IN" w:bidi="hi_IN"/>
        </w:rPr>
      </w:r>
      <w:r>
        <w:rPr>
          <w:lang w:val="hi_IN" w:bidi="hi_IN"/>
        </w:rPr>
        <w:t>मुझे आज सुलैमान को राजा बनाने की आवश्यकता है; या</w:t>
      </w:r>
    </w:p>
    <w:p>
      <w:pPr>
        <w:pStyle w:val="ListBullet"/>
        <w:spacing w:line="240" w:lineRule="auto"/>
        <w:ind w:left="720"/>
      </w:pPr>
      <w:r>
        <w:rPr>
          <w:lang w:val="hi_IN" w:bidi="hi_IN"/>
        </w:rPr>
      </w:r>
      <w:r>
        <w:rPr>
          <w:lang w:val="hi_IN" w:bidi="hi_IN"/>
        </w:rPr>
        <w:t>मुझे चिंता है कि सुलैमान को राजा बनाने से पहले लोग सोचेंगे कि अदोनिय्याह राजा है।</w:t>
      </w:r>
    </w:p>
    <w:p>
      <w:pPr/>
      <w:r>
        <w:rPr>
          <w:lang w:val="hi_IN" w:bidi="hi_IN"/>
        </w:rPr>
      </w:r>
      <w:r>
        <w:rPr>
          <w:lang w:val="hi_IN" w:bidi="hi_IN"/>
        </w:rPr>
        <w:t>दाऊद के कर्मचारियों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सबसे पहले, राजा दाऊद चाहता था कि हम बतशेबा और अब तीन बहुत महत्वपूर्ण पुरुषों को लाएँ! कुछ महत्वपूर्ण हो रहा है; या</w:t>
      </w:r>
    </w:p>
    <w:p>
      <w:pPr>
        <w:pStyle w:val="ListBullet"/>
        <w:spacing w:line="240" w:lineRule="auto"/>
        <w:ind w:left="720"/>
      </w:pPr>
      <w:r>
        <w:rPr>
          <w:lang w:val="hi_IN" w:bidi="hi_IN"/>
        </w:rPr>
      </w:r>
      <w:r>
        <w:rPr>
          <w:lang w:val="hi_IN" w:bidi="hi_IN"/>
        </w:rPr>
        <w:t>जल्दी से, सादोक, नातान और बनायाह को ढूँढें; या</w:t>
      </w:r>
    </w:p>
    <w:p>
      <w:pPr>
        <w:pStyle w:val="ListBullet"/>
        <w:spacing w:line="240" w:lineRule="auto"/>
        <w:ind w:left="720"/>
      </w:pPr>
      <w:r>
        <w:rPr>
          <w:lang w:val="hi_IN" w:bidi="hi_IN"/>
        </w:rPr>
      </w:r>
      <w:r>
        <w:rPr>
          <w:lang w:val="hi_IN" w:bidi="hi_IN"/>
        </w:rPr>
        <w:t>हम राजा दाऊद के बारे में चिंतित हैं।</w:t>
      </w:r>
    </w:p>
    <w:p>
      <w:pPr/>
      <w:r>
        <w:rPr>
          <w:lang w:val="hi_IN" w:bidi="hi_IN"/>
        </w:rPr>
      </w:r>
      <w:r>
        <w:rPr>
          <w:lang w:val="hi_IN" w:bidi="hi_IN"/>
        </w:rPr>
        <w:t>नाटक को जारी रखें।</w:t>
      </w:r>
    </w:p>
    <w:p>
      <w:pPr/>
      <w:r>
        <w:rPr>
          <w:lang w:val="hi_IN" w:bidi="hi_IN"/>
        </w:rPr>
      </w:r>
      <w:r>
        <w:rPr>
          <w:lang w:val="hi_IN" w:bidi="hi_IN"/>
        </w:rPr>
        <w:t xml:space="preserve">राजा दाऊद सादोक, नातान और बनायाह को निर्देश देता है कि वे सुलैमान को गिहोन में इस्राएल का राजा बनाएँ। दाऊद सादोक, नातान और बनायाह से कहता है कि सादोक द्वारा सुलैमान को इस्राएल का राजा बनाने के बाद वे सुलैमान को यरूशलेम में दाऊद के सिंहासन पर बिठाएँ। बनायाह ने दाऊद की योजना का पूरी तरह समर्थन किया और यहोवा से प्रार्थना की कि वह सुलैमान को आशीष दे, ताकि सुलैमान दाऊद से भी महान राजा बने। </w:t>
      </w:r>
    </w:p>
    <w:p>
      <w:pPr/>
      <w:r>
        <w:rPr>
          <w:lang w:val="hi_IN" w:bidi="hi_IN"/>
        </w:rPr>
      </w:r>
      <w:r>
        <w:rPr>
          <w:lang w:val="hi_IN" w:bidi="hi_IN"/>
        </w:rPr>
        <w:t>अभिनय को रोकें। राजा दाऊद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अब हम सब कुछ सही कर देंगे; या</w:t>
      </w:r>
    </w:p>
    <w:p>
      <w:pPr>
        <w:pStyle w:val="ListBullet"/>
        <w:spacing w:line="240" w:lineRule="auto"/>
        <w:ind w:left="720"/>
      </w:pPr>
      <w:r>
        <w:rPr>
          <w:lang w:val="hi_IN" w:bidi="hi_IN"/>
        </w:rPr>
      </w:r>
      <w:r>
        <w:rPr>
          <w:lang w:val="hi_IN" w:bidi="hi_IN"/>
        </w:rPr>
        <w:t>मैं बहुत खुश और राहत में हूँ कि ये लोग मेरे प्रति विश्वासयोग्य हैं; या</w:t>
      </w:r>
    </w:p>
    <w:p>
      <w:pPr>
        <w:pStyle w:val="ListBullet"/>
        <w:spacing w:line="240" w:lineRule="auto"/>
        <w:ind w:left="720"/>
      </w:pPr>
      <w:r>
        <w:rPr>
          <w:lang w:val="hi_IN" w:bidi="hi_IN"/>
        </w:rPr>
      </w:r>
      <w:r>
        <w:rPr>
          <w:lang w:val="hi_IN" w:bidi="hi_IN"/>
        </w:rPr>
        <w:t>मैं चाहता हूँ कि ये लोग सुलैमान को तुरंत राजा बनाएँ, और हर कोई देखें कि मैं यही चाहता हूँ।</w:t>
      </w:r>
    </w:p>
    <w:p>
      <w:pPr/>
      <w:r>
        <w:rPr>
          <w:lang w:val="hi_IN" w:bidi="hi_IN"/>
        </w:rPr>
      </w:r>
      <w:r>
        <w:rPr>
          <w:lang w:val="hi_IN" w:bidi="hi_IN"/>
        </w:rPr>
        <w:t>सादोक याजक और नातान नबी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अब हमारा राजा सब कुछ सही करेगा; या</w:t>
      </w:r>
    </w:p>
    <w:p>
      <w:pPr>
        <w:pStyle w:val="ListBullet"/>
        <w:spacing w:line="240" w:lineRule="auto"/>
        <w:ind w:left="720"/>
      </w:pPr>
      <w:r>
        <w:rPr>
          <w:lang w:val="hi_IN" w:bidi="hi_IN"/>
        </w:rPr>
      </w:r>
      <w:r>
        <w:rPr>
          <w:lang w:val="hi_IN" w:bidi="hi_IN"/>
        </w:rPr>
        <w:t>हम सुलैमान का अभिषेक करेंगे और आज ही उसे अपना अगला राजा बनाएँगे; या</w:t>
      </w:r>
    </w:p>
    <w:p>
      <w:pPr>
        <w:pStyle w:val="ListBullet"/>
        <w:spacing w:line="240" w:lineRule="auto"/>
        <w:ind w:left="720"/>
      </w:pPr>
      <w:r>
        <w:rPr>
          <w:lang w:val="hi_IN" w:bidi="hi_IN"/>
        </w:rPr>
      </w:r>
      <w:r>
        <w:rPr>
          <w:lang w:val="hi_IN" w:bidi="hi_IN"/>
        </w:rPr>
        <w:t>हर कोई देखेगा कि सुलैमान इस्राएल का अगला राजा है।</w:t>
      </w:r>
    </w:p>
    <w:p>
      <w:pPr/>
      <w:r>
        <w:rPr>
          <w:lang w:val="hi_IN" w:bidi="hi_IN"/>
        </w:rPr>
      </w:r>
      <w:r>
        <w:rPr>
          <w:lang w:val="hi_IN" w:bidi="hi_IN"/>
        </w:rPr>
        <w:t>यहोयादा के पुत्र बनायाह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हाँ! आइए हम ऐसा करें; या</w:t>
      </w:r>
    </w:p>
    <w:p>
      <w:pPr>
        <w:pStyle w:val="ListBullet"/>
        <w:spacing w:line="240" w:lineRule="auto"/>
        <w:ind w:left="720"/>
      </w:pPr>
      <w:r>
        <w:rPr>
          <w:lang w:val="hi_IN" w:bidi="hi_IN"/>
        </w:rPr>
      </w:r>
      <w:r>
        <w:rPr>
          <w:lang w:val="hi_IN" w:bidi="hi_IN"/>
        </w:rPr>
        <w:t>मुझे आशा है कि यहोवा हमें वह सब कुछ करने में मदद करेगा जो दाऊद हमसे चाहता है; या</w:t>
      </w:r>
    </w:p>
    <w:p>
      <w:pPr>
        <w:pStyle w:val="ListBullet"/>
        <w:spacing w:line="240" w:lineRule="auto"/>
        <w:ind w:left="720"/>
      </w:pPr>
      <w:r>
        <w:rPr>
          <w:lang w:val="hi_IN" w:bidi="hi_IN"/>
        </w:rPr>
      </w:r>
      <w:r>
        <w:rPr>
          <w:lang w:val="hi_IN" w:bidi="hi_IN"/>
        </w:rPr>
        <w:t>मुझे लगता है कि सुलैमान यहोवा की सहायता से एक महान राजा होगा।</w:t>
      </w:r>
      <w:r>
        <w:rPr>
          <w:lang w:val="hi_IN" w:bidi="hi_IN"/>
        </w:rPr>
      </w:r>
    </w:p>
    <w:p>
      <w:pPr>
        <w:pStyle w:val="Heading3"/>
      </w:pPr>
      <w:r>
        <w:rPr>
          <w:lang w:val="hi_IN" w:bidi="hi_IN"/>
        </w:rPr>
        <w:t>आवश्यक जानकारी</w:t>
      </w:r>
    </w:p>
    <w:p>
      <w:pPr/>
      <w:r>
        <w:rPr>
          <w:lang w:val="hi_IN" w:bidi="hi_IN"/>
        </w:rPr>
      </w:r>
      <w:r>
        <w:rPr>
          <w:lang w:val="hi_IN" w:bidi="hi_IN"/>
        </w:rPr>
        <w:t>1 राजाओं 1:28–37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b/>
          <w:lang w:val="hi_IN" w:bidi="hi_IN"/>
        </w:rPr>
        <w:t>राजा</w:t>
      </w:r>
      <w:r>
        <w:rPr>
          <w:lang w:val="hi_IN" w:bidi="hi_IN"/>
        </w:rPr>
        <w:t xml:space="preserve"> दाऊद बतशेबा से दाऊद के पास वापस आने के लिए कहता है। राजा के लिए उसी शब्द या वाक्यांश का उपयोग करें जिसका उपयोग आपने पिछले भागों में किया था। राजा के बारे में अधिक जानकारी के लिए, मुख्य शब्दावली देखें।</w:t>
      </w:r>
    </w:p>
    <w:p>
      <w:pPr/>
      <w:r>
        <w:rPr>
          <w:lang w:val="hi_IN" w:bidi="hi_IN"/>
        </w:rPr>
      </w:r>
      <w:r>
        <w:rPr>
          <w:lang w:val="hi_IN" w:bidi="hi_IN"/>
        </w:rPr>
        <w:t>बतशेबा राजा की उपस्थिति में आती है। किसी व्यक्ति की उपस्थिति वह स्थान है जहाँ वह है। बतशेबा उस स्थान में जाती है जहाँ राजा है।</w:t>
      </w:r>
    </w:p>
    <w:p>
      <w:pPr/>
      <w:r>
        <w:rPr>
          <w:lang w:val="hi_IN" w:bidi="hi_IN"/>
        </w:rPr>
      </w:r>
      <w:r>
        <w:rPr>
          <w:lang w:val="hi_IN" w:bidi="hi_IN"/>
        </w:rPr>
        <w:t xml:space="preserve">यहाँ रुकें और समूह के रूप में चर्चा करें कि आप राजा की </w:t>
      </w:r>
      <w:r>
        <w:rPr>
          <w:b/>
          <w:lang w:val="hi_IN" w:bidi="hi_IN"/>
        </w:rPr>
        <w:t>उपस्थिति</w:t>
      </w:r>
      <w:r>
        <w:rPr>
          <w:lang w:val="hi_IN" w:bidi="hi_IN"/>
        </w:rPr>
        <w:t xml:space="preserve"> का वर्णन कैसे करेंगे, उस स्थान का वर्णन जहाँ राजा है। इस ऑडियो को यहाँ रोकें।</w:t>
      </w:r>
    </w:p>
    <w:p>
      <w:pPr/>
      <w:r>
        <w:rPr>
          <w:lang w:val="hi_IN" w:bidi="hi_IN"/>
        </w:rPr>
      </w:r>
      <w:r>
        <w:rPr>
          <w:lang w:val="hi_IN" w:bidi="hi_IN"/>
        </w:rPr>
        <w:t>राजा दाऊद शपथ लेता है और बतशेबा से एक गंभीर वादा करता है।</w:t>
      </w:r>
    </w:p>
    <w:p>
      <w:pPr/>
      <w:r>
        <w:rPr>
          <w:lang w:val="hi_IN" w:bidi="hi_IN"/>
        </w:rPr>
      </w:r>
      <w:r>
        <w:rPr>
          <w:lang w:val="hi_IN" w:bidi="hi_IN"/>
        </w:rPr>
        <w:t xml:space="preserve">यहाँ रुकें और समूह के रूप में चर्चा करें कि आप </w:t>
      </w:r>
      <w:r>
        <w:rPr>
          <w:b/>
          <w:lang w:val="hi_IN" w:bidi="hi_IN"/>
        </w:rPr>
        <w:t>शपथ</w:t>
      </w:r>
      <w:r>
        <w:rPr>
          <w:lang w:val="hi_IN" w:bidi="hi_IN"/>
        </w:rPr>
        <w:t xml:space="preserve"> के लिए किस शब्द या वाक्यांश का उपयोग करेंगे। अधिक जानकारी के लिए मुख्य शब्दावली में शपथ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दाऊद बतशेबा से एक वादा करता है। दाऊद ने </w:t>
      </w:r>
      <w:r>
        <w:rPr>
          <w:b/>
          <w:lang w:val="hi_IN" w:bidi="hi_IN"/>
        </w:rPr>
        <w:t>इस्राएल</w:t>
      </w:r>
      <w:r>
        <w:rPr>
          <w:lang w:val="hi_IN" w:bidi="hi_IN"/>
        </w:rPr>
        <w:t xml:space="preserve"> के </w:t>
      </w:r>
      <w:r>
        <w:rPr>
          <w:b/>
          <w:lang w:val="hi_IN" w:bidi="hi_IN"/>
        </w:rPr>
        <w:t>परमेश्वर</w:t>
      </w:r>
      <w:r>
        <w:rPr>
          <w:lang w:val="hi_IN" w:bidi="hi_IN"/>
        </w:rPr>
        <w:t xml:space="preserve"> </w:t>
      </w:r>
      <w:r>
        <w:rPr>
          <w:b/>
          <w:lang w:val="hi_IN" w:bidi="hi_IN"/>
        </w:rPr>
        <w:t>यहोवा</w:t>
      </w:r>
      <w:r>
        <w:rPr>
          <w:lang w:val="hi_IN" w:bidi="hi_IN"/>
        </w:rPr>
        <w:t xml:space="preserve"> के जीवित होने की शपथ खाकर कहा कि वह बतशेबा से पहले किए गए अपने वादे को अवश्य पूरा करेगा। यहोवा परमेश्वर का व्यक्तिगत नाम है; वह सर्वशक्तिमान और इस्राएल का परमेश्वर है। यहोवा, परमेश्वर और इस्राएल का अनुवाद उसी तरह करना सुनिश्चित करें जैसे आपने पिछले भागों में किया है, और याद रखें कि यहोवा, परमेश्वर और इस्राएल मुख्य शब्दावली में हैं।</w:t>
      </w:r>
    </w:p>
    <w:p>
      <w:pPr/>
      <w:r>
        <w:rPr>
          <w:lang w:val="hi_IN" w:bidi="hi_IN"/>
        </w:rPr>
      </w:r>
      <w:r>
        <w:rPr>
          <w:lang w:val="hi_IN" w:bidi="hi_IN"/>
        </w:rPr>
        <w:t>दाऊद वादा करता है कि बतशेबा का पुत्र सुलैमान अगला राजा होगा। पुत्र अपने माता-पिता का एक पुरुष बच्चा है।</w:t>
      </w:r>
    </w:p>
    <w:p>
      <w:pPr/>
      <w:r>
        <w:rPr>
          <w:lang w:val="hi_IN" w:bidi="hi_IN"/>
        </w:rPr>
      </w:r>
      <w:r>
        <w:rPr>
          <w:lang w:val="hi_IN" w:bidi="hi_IN"/>
        </w:rPr>
        <w:t xml:space="preserve">यहाँ रुकें और समूह के रूप में चर्चा करें कि आप </w:t>
      </w:r>
      <w:r>
        <w:rPr>
          <w:b/>
          <w:lang w:val="hi_IN" w:bidi="hi_IN"/>
        </w:rPr>
        <w:t>पुत्र</w:t>
      </w:r>
      <w:r>
        <w:rPr>
          <w:lang w:val="hi_IN" w:bidi="hi_IN"/>
        </w:rPr>
        <w:t xml:space="preserve"> के लिए किस शब्द या वाक्यांश का उपयोग करेंगे। अधिक जानकारी के लिए मुख्य शब्दावली में पुत्र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बतशेबा दाऊद, अपने प्रभु या स्वामी को दण्डवत करती है, और दाऊद के लिए वफादारी और बहुत सम्मान दिखाती है। प्रभु या स्वामी और दण्डवत् के लिए उन्हीं शब्दों या वाक्यांशों का उपयोग करें, जिनका उपयोग आपने पिछले भागों में किया था। </w:t>
      </w:r>
      <w:r>
        <w:rPr>
          <w:b/>
          <w:lang w:val="hi_IN" w:bidi="hi_IN"/>
        </w:rPr>
        <w:t>दण्डवत</w:t>
      </w:r>
      <w:r>
        <w:rPr>
          <w:lang w:val="hi_IN" w:bidi="hi_IN"/>
        </w:rPr>
        <w:t xml:space="preserve"> और </w:t>
      </w:r>
      <w:r>
        <w:rPr>
          <w:b/>
          <w:lang w:val="hi_IN" w:bidi="hi_IN"/>
        </w:rPr>
        <w:t>प्रभु</w:t>
      </w:r>
      <w:r>
        <w:rPr>
          <w:lang w:val="hi_IN" w:bidi="hi_IN"/>
        </w:rPr>
        <w:t xml:space="preserve"> या स्वामी के बारे में अधिक जानकारी के लिए, मुख्य शब्दावली देखें।</w:t>
      </w:r>
    </w:p>
    <w:p>
      <w:pPr/>
      <w:r>
        <w:rPr>
          <w:lang w:val="hi_IN" w:bidi="hi_IN"/>
        </w:rPr>
      </w:r>
      <w:r>
        <w:rPr>
          <w:lang w:val="hi_IN" w:bidi="hi_IN"/>
        </w:rPr>
        <w:t xml:space="preserve">दाऊद अपने सेवकों से कहता है कि वे सादोक </w:t>
      </w:r>
      <w:r>
        <w:rPr>
          <w:b/>
          <w:lang w:val="hi_IN" w:bidi="hi_IN"/>
        </w:rPr>
        <w:t>याजक</w:t>
      </w:r>
      <w:r>
        <w:rPr>
          <w:lang w:val="hi_IN" w:bidi="hi_IN"/>
        </w:rPr>
        <w:t xml:space="preserve">, नातान </w:t>
      </w:r>
      <w:r>
        <w:rPr>
          <w:b/>
          <w:lang w:val="hi_IN" w:bidi="hi_IN"/>
        </w:rPr>
        <w:t>नबी</w:t>
      </w:r>
      <w:r>
        <w:rPr>
          <w:lang w:val="hi_IN" w:bidi="hi_IN"/>
        </w:rPr>
        <w:t xml:space="preserve"> और यहोयादा के पुत्र बनायाह को बुलाएँ। याजक और नबी के लिए उन्हीं शब्दों या वाक्यांशों का उपयोग करें जिनका उपयोग आपने पिछले भागों में किया था। याजक और नबी के बारे में अधिक जानकारी के लिए, मुख्य शब्दावली देखें।</w:t>
      </w:r>
    </w:p>
    <w:p>
      <w:pPr/>
      <w:r>
        <w:rPr>
          <w:lang w:val="hi_IN" w:bidi="hi_IN"/>
        </w:rPr>
      </w:r>
      <w:r>
        <w:rPr>
          <w:lang w:val="hi_IN" w:bidi="hi_IN"/>
        </w:rPr>
        <w:t>दाऊद सादोक, नातान और बनायाह से कहता है कि वे अपने प्रभु के कर्मचारियों को अपने साथ ले जाएँ। इस मामले में दाऊद के कर्मचारी उसके अंगरक्षक हैं।</w:t>
      </w:r>
    </w:p>
    <w:p>
      <w:pPr/>
      <w:r>
        <w:rPr>
          <w:lang w:val="hi_IN" w:bidi="hi_IN"/>
        </w:rPr>
      </w:r>
      <w:r>
        <w:rPr>
          <w:lang w:val="hi_IN" w:bidi="hi_IN"/>
        </w:rPr>
        <w:t xml:space="preserve">यहाँ रुकें और समूह के रूप में चर्चा करें कि आप इस मामले में </w:t>
      </w:r>
      <w:r>
        <w:rPr>
          <w:b/>
          <w:lang w:val="hi_IN" w:bidi="hi_IN"/>
        </w:rPr>
        <w:t>कर्मचारियों</w:t>
      </w:r>
      <w:r>
        <w:rPr>
          <w:lang w:val="hi_IN" w:bidi="hi_IN"/>
        </w:rPr>
        <w:t xml:space="preserve"> के लिए किस शब्द या वाक्यांश का उपयोग करेंगे। कहानीकार कहानी में इन लोगों को कर्मचारी कहता है, लेकिन शायद वे अंगरक्षक हैं जिनकी अगुवाई बनायाह ने की थी। समूह में चर्चा करें कि आप इन लोगों को कर्मचारी, अंगरक्षक या अधिकारी कहना चाहते हैं। अधिक जानकारी के लिए सेवक को मुख्य शब्दावली में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दाऊद चाहता है कि सुलैमान दाऊद के खच्चर पर चढ़े या उस पर बैठे और सवार हो।</w:t>
      </w:r>
    </w:p>
    <w:p>
      <w:pPr/>
      <w:r>
        <w:rPr>
          <w:lang w:val="hi_IN" w:bidi="hi_IN"/>
        </w:rPr>
      </w:r>
      <w:r>
        <w:rPr>
          <w:lang w:val="hi_IN" w:bidi="hi_IN"/>
        </w:rPr>
        <w:t>यहाँ रुकें और समूह के रूप में खच्चर पर सवार किसी व्यक्ति की तस्वीर देखें। इस ऑडियो को यहाँ रोकें।</w:t>
      </w:r>
    </w:p>
    <w:p>
      <w:pPr/>
      <w:r>
        <w:rPr>
          <w:lang w:val="hi_IN" w:bidi="hi_IN"/>
        </w:rPr>
      </w:r>
      <w:r>
        <w:rPr>
          <w:lang w:val="hi_IN" w:bidi="hi_IN"/>
        </w:rPr>
        <w:t xml:space="preserve">यहाँ रुकें और समूह के रूप में चर्चा करें कि आप </w:t>
      </w:r>
      <w:r>
        <w:rPr>
          <w:b/>
          <w:lang w:val="hi_IN" w:bidi="hi_IN"/>
        </w:rPr>
        <w:t>खच्चर</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दाऊद चाहता है कि सादोक और नातान सुलैमान का राजा के रूप में अभिषेक करें। जब कोई किसी दूसरे व्यक्ति का अभिषेक करता है, तो इसका अर्थ है कि वह उस व्यक्ति पर सुगंधित तेल उंडेलता या डालता है, ताकि उसे किसी विशेष कार्य के लिए नियुक्त किया जा सके।</w:t>
      </w:r>
    </w:p>
    <w:p>
      <w:pPr/>
      <w:r>
        <w:rPr>
          <w:lang w:val="hi_IN" w:bidi="hi_IN"/>
        </w:rPr>
      </w:r>
      <w:r>
        <w:rPr>
          <w:lang w:val="hi_IN" w:bidi="hi_IN"/>
        </w:rPr>
        <w:t xml:space="preserve">यहाँ रुकें और समूह में चर्चा करें कि आप </w:t>
      </w:r>
      <w:r>
        <w:rPr>
          <w:b/>
          <w:lang w:val="hi_IN" w:bidi="hi_IN"/>
        </w:rPr>
        <w:t>अभिषेक</w:t>
      </w:r>
      <w:r>
        <w:rPr>
          <w:lang w:val="hi_IN" w:bidi="hi_IN"/>
        </w:rPr>
        <w:t xml:space="preserve"> के लिए किस शब्द या वाक्यांश का उपयोग करेंगे। अधिक जानकारी के लिए मुख्य शब्दावली में अभिषेक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दाऊद चाहता है कि सुलैमान के राजा बनने पर लोग नरसिंगे या तुरही फूँके।</w:t>
      </w:r>
    </w:p>
    <w:p>
      <w:pPr/>
      <w:r>
        <w:rPr>
          <w:lang w:val="hi_IN" w:bidi="hi_IN"/>
        </w:rPr>
      </w:r>
      <w:r>
        <w:rPr>
          <w:lang w:val="hi_IN" w:bidi="hi_IN"/>
        </w:rPr>
        <w:t>यहाँ रुकें और समूह के रूप में मेढ़े का सींग फूँकने वाले व्यक्ति की तस्वीर देखें। इस ऑडियो को यहाँ रोकें।</w:t>
      </w:r>
    </w:p>
    <w:p>
      <w:pPr/>
      <w:r>
        <w:rPr>
          <w:lang w:val="hi_IN" w:bidi="hi_IN"/>
        </w:rPr>
      </w:r>
      <w:r>
        <w:rPr>
          <w:lang w:val="hi_IN" w:bidi="hi_IN"/>
        </w:rPr>
        <w:t xml:space="preserve">यहाँ रुकें और समूह के रूप में चर्चा करें कि आप </w:t>
      </w:r>
      <w:r>
        <w:rPr>
          <w:b/>
          <w:lang w:val="hi_IN" w:bidi="hi_IN"/>
        </w:rPr>
        <w:t>नरसिंगे</w:t>
      </w:r>
      <w:r>
        <w:rPr>
          <w:lang w:val="hi_IN" w:bidi="hi_IN"/>
        </w:rPr>
        <w:t xml:space="preserve"> के लिए किस शब्द या वाक्यांश का उपयोग करेंगे। अधिक जानकारी के लिए मुख्य शब्दावली में नरसिंगा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दाऊद चाहता है कि सुलैमान दाऊद के सिंहासन पर बैठें और दाऊद के स्थान पर शासन करे। सिंहासन के लिए उसी शब्द या वाक्यांश का उपयोग करें जिसका उपयोग आपने पिछले भागों में किया था। शासन करने का अर्थ है किसी देश पर राजा के रूप में शासन करना।</w:t>
      </w:r>
    </w:p>
    <w:p>
      <w:pPr/>
      <w:r>
        <w:rPr>
          <w:lang w:val="hi_IN" w:bidi="hi_IN"/>
        </w:rPr>
      </w:r>
      <w:r>
        <w:rPr>
          <w:lang w:val="hi_IN" w:bidi="hi_IN"/>
        </w:rPr>
        <w:t xml:space="preserve">यहाँ रुकें और समूह में चर्चा करें कि आप </w:t>
      </w:r>
      <w:r>
        <w:rPr>
          <w:b/>
          <w:lang w:val="hi_IN" w:bidi="hi_IN"/>
        </w:rPr>
        <w:t>राज्य</w:t>
      </w:r>
      <w:r>
        <w:rPr>
          <w:lang w:val="hi_IN" w:bidi="hi_IN"/>
        </w:rPr>
        <w:t xml:space="preserve"> के लिए किस शब्द या वाक्यांश का प्रयोग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दाऊद सादोक और नातान से कहता है कि दाऊद ने सुलैमान को इस्राएल और </w:t>
      </w:r>
      <w:r>
        <w:rPr>
          <w:b/>
          <w:lang w:val="hi_IN" w:bidi="hi_IN"/>
        </w:rPr>
        <w:t>यहूदा</w:t>
      </w:r>
      <w:r>
        <w:rPr>
          <w:lang w:val="hi_IN" w:bidi="hi_IN"/>
        </w:rPr>
        <w:t xml:space="preserve"> का शासक नियुक्त किया। यहूदा इस्राएल के गोत्रों में से एक का नाम है। यहूदा वह गोत्र है जिससे दाऊद है। यहूदा के लिए उसी शब्द का उपयोग करें जिसका उपयोग आपने पहले किया है, और याद रखें कि यहूदा मुख्य शब्दावली में है।</w:t>
      </w:r>
    </w:p>
    <w:p>
      <w:pPr/>
      <w:r>
        <w:rPr>
          <w:lang w:val="hi_IN" w:bidi="hi_IN"/>
        </w:rPr>
      </w:r>
      <w:r>
        <w:rPr>
          <w:lang w:val="hi_IN" w:bidi="hi_IN"/>
        </w:rPr>
        <w:t>शासक उस व्यक्ति के लिए एक सामान्य शब्द है जो किसी देश पर शासन करता है। लोग अक्सर इस शब्द का उपयोग उस शासक के लिए करते हैं जिसे कोई नियुक्त करता है।</w:t>
      </w:r>
    </w:p>
    <w:p>
      <w:pPr/>
      <w:r>
        <w:rPr>
          <w:lang w:val="hi_IN" w:bidi="hi_IN"/>
        </w:rPr>
      </w:r>
      <w:r>
        <w:rPr>
          <w:lang w:val="hi_IN" w:bidi="hi_IN"/>
        </w:rPr>
        <w:t xml:space="preserve">यहाँ रुकें और समूह के रूप में चर्चा करें कि आप </w:t>
      </w:r>
      <w:r>
        <w:rPr>
          <w:b/>
          <w:lang w:val="hi_IN" w:bidi="hi_IN"/>
        </w:rPr>
        <w:t>शासक</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बनायाह ने दाऊद से "आमीन" कहा। आमीन मूल भाषा में एक शब्द है, और एक व्यक्ति इस शब्द को किसी दूसरे व्यक्ति की बात के साथ मजबूत समझौते को दर्शाने के रूप में कहता है।</w:t>
      </w:r>
    </w:p>
    <w:p>
      <w:pPr/>
      <w:r>
        <w:rPr>
          <w:lang w:val="hi_IN" w:bidi="hi_IN"/>
        </w:rPr>
      </w:r>
      <w:r>
        <w:rPr>
          <w:lang w:val="hi_IN" w:bidi="hi_IN"/>
        </w:rPr>
        <w:t xml:space="preserve">यहाँ रुकें और समूह में चर्चा करें कि आप </w:t>
      </w:r>
      <w:r>
        <w:rPr>
          <w:b/>
          <w:lang w:val="hi_IN" w:bidi="hi_IN"/>
        </w:rPr>
        <w:t>आमीन</w:t>
      </w:r>
      <w:r>
        <w:rPr>
          <w:lang w:val="hi_IN" w:bidi="hi_IN"/>
        </w:rPr>
        <w:t xml:space="preserve"> के लिए किस शब्द या वाक्यांश का उपयोग करेंगे। अधिक जानकारी के लिए आमीन को मुख्य शब्दावली में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बनायाह कहता है कि यहोवा उसके प्रभु, राजा का परमेश्वर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1:38–53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1:38–53 को सुनें और अपने मन में रखें।</w:t>
      </w:r>
    </w:p>
    <w:p>
      <w:pPr/>
      <w:r>
        <w:rPr>
          <w:lang w:val="hi_IN" w:bidi="hi_IN"/>
        </w:rPr>
      </w:r>
      <w:r>
        <w:rPr>
          <w:lang w:val="hi_IN" w:bidi="hi_IN"/>
        </w:rPr>
        <w:t>यदि सम्भव हो, तो 1 राजाओं 1:38–53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राजाओं 1:38–53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नातान और बतशेबा ने राजा दाऊद से कहा कि दाऊद का पुत्र अदोनिय्याह अपने आप को इस्राएल का अगला राजा बना रहा था। दाऊद ने बतशेबा और दाऊद के प्रति वफादार लोगों से कहा कि सुलैमान इस्राएल का अगला राजा होगा। दाऊद ने नातान नबी, सादोक याजक और दाऊद के अंगरक्षक के प्रधान बनायाह से कहा कि वे सुलैमान को उसी दिन इस्राएल का अगला राजा बनाएँ। इस भाग में, दाऊद के प्रति वफादार लोग सुलैमान को इस्राएल का राजा बनाते हैं और अदोनिय्याह को रोक देते हैं। सादोक याजक, नातान नबी और यहोयादा का पुत्र बनायाह दाऊद के कमरे से निकलते हैं और करेतियों और पलेतियों के साथ शामिल होते हैं। केरेती और पलेती दाऊद के व्यक्तिगत योद्धा थे। करेती और पलेती इस्राएली नहीं थे, लेकिन वे कई वर्षों से दाऊद के विशेष अंगरक्षक के रूप में उसकी सेवा करते आ रहे थे। दाऊद के समर्थक सुलैमान के पास जाते हैं और सुलैमान को दाऊद के खच्चर पर बैठाते हैं। आपको याद होगा कि खच्चर महत्वपूर्ण लोगों की सवारी के लिए एक विशेष पशु है।</w:t>
      </w:r>
    </w:p>
    <w:p>
      <w:pPr/>
      <w:r>
        <w:rPr>
          <w:lang w:val="hi_IN" w:bidi="hi_IN"/>
        </w:rPr>
      </w:r>
      <w:r>
        <w:rPr>
          <w:lang w:val="hi_IN" w:bidi="hi_IN"/>
        </w:rPr>
        <w:t xml:space="preserve">यहाँ रुकें और समूह के रूप में </w:t>
      </w:r>
      <w:r>
        <w:rPr>
          <w:lang w:val="hi_IN" w:bidi="hi_IN"/>
        </w:rPr>
        <w:t>खच्चर पर सवार एक व्यक्ति</w:t>
      </w:r>
      <w:r>
        <w:rPr>
          <w:lang w:val="hi_IN" w:bidi="hi_IN"/>
        </w:rPr>
        <w:t xml:space="preserve"> की तस्वीर देखें। इस ऑडियो को यहाँ रोकें।</w:t>
      </w:r>
    </w:p>
    <w:p>
      <w:pPr/>
      <w:r>
        <w:rPr>
          <w:lang w:val="hi_IN" w:bidi="hi_IN"/>
        </w:rPr>
      </w:r>
      <w:r>
        <w:rPr>
          <w:lang w:val="hi_IN" w:bidi="hi_IN"/>
        </w:rPr>
        <w:t>सभी लोग यरूशलेम की पहाड़ी पर स्थित दाऊद नगर से निकलकर सुलैमान के साथ पहाड़ी से नीचे किद्रोन घाटी में स्थित गीहोन के सोते के पास जाते हैं। सुलैमान दाऊद के खच्चर पर सवार है।</w:t>
      </w:r>
    </w:p>
    <w:p>
      <w:pPr/>
      <w:r>
        <w:rPr>
          <w:lang w:val="hi_IN" w:bidi="hi_IN"/>
        </w:rPr>
      </w:r>
      <w:r>
        <w:rPr>
          <w:lang w:val="hi_IN" w:bidi="hi_IN"/>
        </w:rPr>
        <w:t xml:space="preserve">यहाँ रुकें और </w:t>
      </w:r>
      <w:r>
        <w:rPr>
          <w:b/>
          <w:lang w:val="hi_IN" w:bidi="hi_IN"/>
        </w:rPr>
        <w:t>यरूशलेम और आसपास के क्षेत्र</w:t>
      </w:r>
      <w:r>
        <w:rPr>
          <w:lang w:val="hi_IN" w:bidi="hi_IN"/>
        </w:rPr>
        <w:t xml:space="preserve"> का नक्शा देखें और गिहोन को ढूँढें। इस ऑडियो को यहाँ रोकें।</w:t>
      </w:r>
    </w:p>
    <w:p>
      <w:pPr/>
      <w:r>
        <w:rPr>
          <w:lang w:val="hi_IN" w:bidi="hi_IN"/>
        </w:rPr>
      </w:r>
      <w:r>
        <w:rPr>
          <w:lang w:val="hi_IN" w:bidi="hi_IN"/>
        </w:rPr>
        <w:t>सादोक उस विशेष तम्बू में रखे विशेष तेल को लेकर गीहोन के सोते के पास जाता है, ताकि उससे सुलैमान का अभिषेक किया जा सके। आपको याद होगा कि जब दाऊद सन्दूक को यरूशलेम लाया, तो दाऊद ने लोगों को वाचा के सन्दूक को रखने के लिए एक विशेष तम्बू बनाने का आदेश दिया था। आपको यह भी याद होगा कि किसी व्यक्ति का अभिषेक करने के लिए उसके ऊपर सुगन्धित जैतून का विशेष तेल डाला जाता था। लोग इस तेल को उस पात्र में रखते थे जो पशुओं के सींग से बनाए जाते थे। हम नहीं जानते कि उस पात्र का आकार किस प्रकार का था। जब वे लोग गिहोन के सोते पर पहुँचते हैं, तो सादोक याजक सुलैमान का इस विशेष तेल से अभिषेक करता है।</w:t>
      </w:r>
    </w:p>
    <w:p>
      <w:pPr/>
      <w:r>
        <w:rPr>
          <w:lang w:val="hi_IN" w:bidi="hi_IN"/>
        </w:rPr>
      </w:r>
      <w:r>
        <w:rPr>
          <w:lang w:val="hi_IN" w:bidi="hi_IN"/>
        </w:rPr>
        <w:t xml:space="preserve">यहाँ रुकें और उन </w:t>
      </w:r>
      <w:r>
        <w:rPr>
          <w:b/>
          <w:lang w:val="hi_IN" w:bidi="hi_IN"/>
        </w:rPr>
        <w:t>पात्रों की तस्वीर देखें जो लोग पशुओं के सींगों से बनाते</w:t>
      </w:r>
      <w:r>
        <w:rPr>
          <w:lang w:val="hi_IN" w:bidi="hi_IN"/>
        </w:rPr>
        <w:t xml:space="preserve"> थे। इस ऑडियो को यहाँ रोकें।</w:t>
      </w:r>
    </w:p>
    <w:p>
      <w:pPr/>
      <w:r>
        <w:rPr>
          <w:lang w:val="hi_IN" w:bidi="hi_IN"/>
        </w:rPr>
      </w:r>
      <w:r>
        <w:rPr>
          <w:lang w:val="hi_IN" w:bidi="hi_IN"/>
        </w:rPr>
        <w:t>जब सादोक सुलैमान का अभिषेक करता है, तो सादोक सुलैमान को इस्राएल का राजा बनाता है। कुछ लोग मेढ़ों के सींगों से बनाई गई तुरहियाँ फूँकते हैं, ताकि ऊँची आवाज़ सुनाई जा सके। आपको याद होगा कि लोग महत्वपूर्ण घटनाओं और युद्धों पर नरसिंगे फूँकते थे। गिहोन के लोग यह घोषणा करने के लिए नरसिंगे का उपयोग करते हैं कि सुलैमान अब इस्राएल का राजा है।</w:t>
      </w:r>
    </w:p>
    <w:p>
      <w:pPr/>
      <w:r>
        <w:rPr>
          <w:lang w:val="hi_IN" w:bidi="hi_IN"/>
        </w:rPr>
      </w:r>
      <w:r>
        <w:rPr>
          <w:lang w:val="hi_IN" w:bidi="hi_IN"/>
        </w:rPr>
        <w:t xml:space="preserve">समूह के रूप में यहाँ रुकें और </w:t>
      </w:r>
      <w:r>
        <w:rPr>
          <w:b/>
          <w:lang w:val="hi_IN" w:bidi="hi_IN"/>
        </w:rPr>
        <w:t>मेढ़े के सींग की तुरही फूँकने वाले व्यक्ति</w:t>
      </w:r>
      <w:r>
        <w:rPr>
          <w:lang w:val="hi_IN" w:bidi="hi_IN"/>
        </w:rPr>
        <w:t xml:space="preserve"> की तस्वीर देखें। इस ऑडियो को यहाँ रोकें।</w:t>
      </w:r>
    </w:p>
    <w:p>
      <w:pPr/>
      <w:r>
        <w:rPr>
          <w:lang w:val="hi_IN" w:bidi="hi_IN"/>
        </w:rPr>
      </w:r>
      <w:r>
        <w:rPr>
          <w:lang w:val="hi_IN" w:bidi="hi_IN"/>
        </w:rPr>
        <w:t>गिहोन के सोते के सभी लोग चिल्लाते हैं, "राजा सुलैमान जीवित रहे!" लोग इस वाक्यांश का उपयोग सुलैमान का उत्सव मनाने और यह दिखाने के लिए करते हैं कि वे सुलैमान के प्रति वफादार हैं।</w:t>
      </w:r>
    </w:p>
    <w:p>
      <w:pPr/>
      <w:r>
        <w:rPr>
          <w:lang w:val="hi_IN" w:bidi="hi_IN"/>
        </w:rPr>
      </w:r>
      <w:r>
        <w:rPr>
          <w:lang w:val="hi_IN" w:bidi="hi_IN"/>
        </w:rPr>
        <w:t>यहाँ रुकें और समूह के रूप में इस प्रश्न पर चर्चा करें: आप अपने राष्ट्र या लोगों के समूह में एक नए सबसे महत्वपूर्ण अगुवे का उत्सव कैसे मनाते हैं और उसकी घोषणा कैसे करते हैं? इस ऑडियो को यहाँ रोकें।</w:t>
      </w:r>
    </w:p>
    <w:p>
      <w:pPr/>
      <w:r>
        <w:rPr>
          <w:lang w:val="hi_IN" w:bidi="hi_IN"/>
        </w:rPr>
      </w:r>
      <w:r>
        <w:rPr>
          <w:lang w:val="hi_IN" w:bidi="hi_IN"/>
        </w:rPr>
        <w:t xml:space="preserve">राजा सुलैमान गीहोन से पहाड़ी पर चढ़कर यरूशलेम और दाऊद नगर में वापस जाता है। गिहोन के लोग बाँसुरी बजाते हुए सुलैमान के पीछे चलते हैं। लोग वाद्ययंत्रों में फूँक मारकर उनसे संगीत की ध्वनि निकालते हैं। लोग लकड़ी, हाथीदाँत या हड्डी से बाँसुरी बनाते हैं। कभी-कभी लोग बाँसुरी या अन्य फूँक से बजाए जाने वाले वाद्ययंत्रों में फूँक मारने के लिए नरकट की बनी नली का प्रयोग करते हैं। </w:t>
      </w:r>
    </w:p>
    <w:p>
      <w:pPr/>
      <w:r>
        <w:rPr>
          <w:lang w:val="hi_IN" w:bidi="hi_IN"/>
        </w:rPr>
      </w:r>
      <w:r>
        <w:rPr>
          <w:lang w:val="hi_IN" w:bidi="hi_IN"/>
        </w:rPr>
        <w:t xml:space="preserve">यहाँ रुकें और </w:t>
      </w:r>
      <w:r>
        <w:rPr>
          <w:b/>
          <w:lang w:val="hi_IN" w:bidi="hi_IN"/>
        </w:rPr>
        <w:t>बाँसुरी बजाने वाले लोगों</w:t>
      </w:r>
      <w:r>
        <w:rPr>
          <w:lang w:val="hi_IN" w:bidi="hi_IN"/>
        </w:rPr>
        <w:t xml:space="preserve"> की तस्वीर देखें। इस ऑडियो को यहाँ रोकें।</w:t>
      </w:r>
    </w:p>
    <w:p>
      <w:pPr/>
      <w:r>
        <w:rPr>
          <w:lang w:val="hi_IN" w:bidi="hi_IN"/>
        </w:rPr>
      </w:r>
      <w:r>
        <w:rPr>
          <w:lang w:val="hi_IN" w:bidi="hi_IN"/>
        </w:rPr>
        <w:t>यहाँ रुकें और समूह में इस प्रश्न पर चर्चा करें: आपके समुदाय में लोग किन-किन वाद्ययंत्रों का उपयोग उनमें फूँक मारकर संगीत उत्पन्न करने के लिए करते हैं? ये वाद्ययंत्र किस प्रकार का ध्वनी निकालते हैं? इस ऑडियो को यहाँ रोकें।</w:t>
      </w:r>
    </w:p>
    <w:p>
      <w:pPr/>
      <w:r>
        <w:rPr>
          <w:lang w:val="hi_IN" w:bidi="hi_IN"/>
        </w:rPr>
      </w:r>
      <w:r>
        <w:rPr>
          <w:lang w:val="hi_IN" w:bidi="hi_IN"/>
        </w:rPr>
        <w:t xml:space="preserve">लोग राजा सुलैमान का उत्सव मनाने के लिए चिल्लाते हैं और खुशी के साथ पुकारते हैं। लोग इतनी ऊँची आवाज़ में शोर मचाते हैं कि ऐसा लगता है मानो धरती हिलने या फटने वाली हो। </w:t>
      </w:r>
    </w:p>
    <w:p>
      <w:pPr/>
      <w:r>
        <w:rPr>
          <w:lang w:val="hi_IN" w:bidi="hi_IN"/>
        </w:rPr>
      </w:r>
      <w:r>
        <w:rPr>
          <w:lang w:val="hi_IN" w:bidi="hi_IN"/>
        </w:rPr>
        <w:t>यहाँ रुकें और समूह के रूप में यह गतिविधि करें: उस समय के बारे में बात करें जब आप उन लोगों के साथ थे, जो इतना शोर कर रहे थे कि आप उस शोर को जमीन से अपने शरीर और अपने पैरों से महसूस कर सकते थे। इस ऑडियो को यहाँ रोकें।</w:t>
      </w:r>
    </w:p>
    <w:p>
      <w:pPr/>
      <w:r>
        <w:rPr>
          <w:lang w:val="hi_IN" w:bidi="hi_IN"/>
        </w:rPr>
      </w:r>
      <w:r>
        <w:rPr>
          <w:lang w:val="hi_IN" w:bidi="hi_IN"/>
        </w:rPr>
        <w:t>अदोनिय्याह एनरोगेल के सोते के पास जोहेलेत के पत्थर पर है, जिन्हें उसने इस्राएल का राजा बनने के अपने समारोह में शामिल होने के लिए बुलाया था। अदोनिय्याह और उसके मेहमान भोज को समाप्त कर रहे हैं, जो राजा के रूप में अदोनिय्याह का उत्सव मनाने का बड़ा भोज था। अदोनिय्याह और उसके मेहमान गिहोन और यरूशलेम के लोगों को नरसिंगे से अपने नए राजा का उत्सव मनाते हुए सुनाते हैं। अदोनिय्याह के महत्वपूर्ण समर्थकों में से एक योआब पूछता है कि नरसिंगे की आवाज़ यरूशलेम से क्यों आ रही है।</w:t>
      </w:r>
    </w:p>
    <w:p>
      <w:pPr/>
      <w:r>
        <w:rPr>
          <w:lang w:val="hi_IN" w:bidi="hi_IN"/>
        </w:rPr>
      </w:r>
      <w:r>
        <w:rPr>
          <w:lang w:val="hi_IN" w:bidi="hi_IN"/>
        </w:rPr>
        <w:t xml:space="preserve">यहाँ रुकें और </w:t>
      </w:r>
      <w:r>
        <w:rPr>
          <w:b/>
          <w:lang w:val="hi_IN" w:bidi="hi_IN"/>
        </w:rPr>
        <w:t>यरूशलेम और आसपास के क्षेत्र</w:t>
      </w:r>
      <w:r>
        <w:rPr>
          <w:lang w:val="hi_IN" w:bidi="hi_IN"/>
        </w:rPr>
        <w:t xml:space="preserve"> का नक्शा देखें। ध्यान दें कि एनरोगेल का सोता गिहोन और यरूशलेम के सोते के कितने पास है। इस ऑडियो को यहाँ रोकें।</w:t>
      </w:r>
    </w:p>
    <w:p>
      <w:pPr/>
      <w:r>
        <w:rPr>
          <w:lang w:val="hi_IN" w:bidi="hi_IN"/>
        </w:rPr>
      </w:r>
      <w:r>
        <w:rPr>
          <w:lang w:val="hi_IN" w:bidi="hi_IN"/>
        </w:rPr>
        <w:t xml:space="preserve">अचानक एब्यातार याजक का पुत्र योनातान अदोनिय्याह के उत्सव में पहुँचता है। आपको याद होगा कि जब अबशालोम राजा बनना चाहता था, तब योनातान दाऊद का समर्थक था। इस कहानी में, योनातान शायद अदोनिय्याह का समर्थन करता है। आपको याद होगा कि एब्यातार भी अदोनिय्याह को राजा बनने में समर्थन करता है। हम नहीं जानते कि योनातान पहले से ही अदोनिय्याह के भोज में क्यों नहीं था, लेकिन वह यरूशलेम में था और उसने सुलैमान को राजा बनते देखा। </w:t>
      </w:r>
    </w:p>
    <w:p>
      <w:pPr/>
      <w:r>
        <w:rPr>
          <w:lang w:val="hi_IN" w:bidi="hi_IN"/>
        </w:rPr>
      </w:r>
      <w:r>
        <w:rPr>
          <w:lang w:val="hi_IN" w:bidi="hi_IN"/>
        </w:rPr>
        <w:t xml:space="preserve">अदोनिय्याह योनातान का स्वागत करता है और योनातान को एक भला मनुष्य कहता है। भला मनुष्य वह व्यक्ति होता है जो भरोसेमंद और विश्वासयोग्य है। अदोनिय्याह उम्मीद करता है कि योनातान अदोनिय्याह को भला समाचार देगा। योनातान अदोनिय्याह से कहता है कि वह भला समाचार नहीं लाया है। योनातान अदोनिय्याह और उसके समर्थकों के लिए बुरी खबर लाता है। योनातान दाऊद के प्रति सम्मान दिखाता है और राजा दाऊद को "हमारा प्रभु" कहता है, जो अदोनिय्याह और योनातान का स्वामी है। योनातान अदोनिय्याह और उसके समर्थकों से कहता है कि उस दिन राजा दाऊद ने सुलैमान को राजा बनाया। योनातान ने अदोनिय्याह को उन सभी बातों के बारे में बताया जिनके द्वारा राजा दाऊद ने लोगों को यह स्पष्ट किया था कि वह चाहता है कि सुलैमान राजा बने। योनातान अदोनिय्याह से कहता है कि जो लोग अदोनिय्याह का समर्थन नहीं करते हैं, वे सुलैमान के राजा बनने का समर्थन करते हैं। योनातान अदोनिय्याह से कहता है कि सादोक और नातान ने गिहोन के सोते पर सुलैमान का राजा के रूप में अभिषेक किया। योनातान अदोनिय्याह से कहता है कि यरूशलेम के लोग राजा सुलैमान का उत्सव मनाने के लिए बहुत ज़ोर से शोर कर रहे हैं। योनातान ने अपनी बात आगे बढ़ाते हुए अदोनिय्याह को बताया कि सुलैमान राजगद्दी पर बैठ चुका है, जो इस बात का एक और संकेत था कि अब सुलैमान राजा है। फिर योनातान अदोनिय्याह से कहता है कि दाऊद के शाही अधिकारियों ने सुलैमान को चुनने के लिए राजा दाऊद को बधाई दी। योनातान अदोनिय्याह को बताता है कि अधिकारियों ने दाऊद से क्या कहा। अधिकारियों ने यहोवा से प्रार्थना की कि वह सुलैमान को दाऊद से अधिक प्रसिद्ध और प्रशंसित बनाए। अधिकारी चाहते हैं कि सुलैमान का शासन दाऊद के शासनकाल से भी बेहतर हो। अंत में, योनातान अदोनिय्याह को दाऊद के कार्यों और दाऊद ने अपने कमरे में शाही अधिकारियों से क्या कहा था, इसके बारे में बताता है। दाऊद बिस्तर पर था और उसने यहोवा के सामने दण्डवत् किया। दाऊद ने यहोवा के प्रति सम्मान और धन्यवाद दिखाने के लिए दण्डवत् किया। दाऊद यहोवा के प्रति कृतज्ञ था और उसने इस्राएल के सबसे सामर्थी स्वर्गीय प्राणी यहोवा की स्तुति की। दाऊद ने यहोवा को धन्यवाद दिया कि उसने दाऊद को सुलैमान को इस्राएल का अगला राजा बनते देखने दिया। </w:t>
      </w:r>
    </w:p>
    <w:p>
      <w:pPr/>
      <w:r>
        <w:rPr>
          <w:lang w:val="hi_IN" w:bidi="hi_IN"/>
        </w:rPr>
      </w:r>
      <w:r>
        <w:rPr>
          <w:lang w:val="hi_IN" w:bidi="hi_IN"/>
        </w:rPr>
        <w:t xml:space="preserve">योनातान की कहानी उन लोगों को चिंतित करती है जिन्हें अदोनिय्याह ने अपने उत्सव में आमंत्रित किया था। अदोनिय्याह के उत्सव में शामिल सभी लोगों ने वह नहीं किया जो दाऊद चाहता था और उन्होंने सुलैमान का समर्थन नहीं किया। लोग डरते हैं कि नया राजा सुलैमान उन्हें मारकर दण्ड देगा। अदोनिय्याह डरा हुआ है और सोचता है कि सुलैमान अदोनिय्याह को मारकर दण्ड देगा। अदोनिय्याह एनरोगेल के पास जोहेलेत के पत्थर से निकलता है और होमबलि या बलिदान की वेदी के पास जाता है। बलि चढ़ाने की वेदी संभवतः यरूशलेम में वाचा के सन्दूक के लिए बनाए गए तम्बू में थी। </w:t>
      </w:r>
    </w:p>
    <w:p>
      <w:pPr/>
      <w:r>
        <w:rPr>
          <w:lang w:val="hi_IN" w:bidi="hi_IN"/>
        </w:rPr>
      </w:r>
      <w:r>
        <w:rPr>
          <w:lang w:val="hi_IN" w:bidi="hi_IN"/>
        </w:rPr>
        <w:t xml:space="preserve">यहाँ रुकें और </w:t>
      </w:r>
      <w:r>
        <w:rPr>
          <w:b/>
          <w:lang w:val="hi_IN" w:bidi="hi_IN"/>
        </w:rPr>
        <w:t>यरूशलेम और आसपास के क्षेत्र</w:t>
      </w:r>
      <w:r>
        <w:rPr>
          <w:lang w:val="hi_IN" w:bidi="hi_IN"/>
        </w:rPr>
        <w:t xml:space="preserve"> का नक्शा देखें, और वाचा के सन्दूक के लिए तम्बू ढूँढें। इस ऑडियो को यहाँ रोकें।</w:t>
      </w:r>
    </w:p>
    <w:p>
      <w:pPr/>
      <w:r>
        <w:rPr>
          <w:lang w:val="hi_IN" w:bidi="hi_IN"/>
        </w:rPr>
      </w:r>
      <w:r>
        <w:rPr>
          <w:lang w:val="hi_IN" w:bidi="hi_IN"/>
        </w:rPr>
        <w:t>आपको निर्गमन की पुस्तक से याद होगा कि बसलेल ने होमबलि की वेदी के कोनों को पशुओं के सींगों जैसे आकार में बनाया। लोग इन आकारों को "सींग" कहते थे, लेकिन लोग इन सींगों को पीतल से बनाते थे, न कि पशुओं के सींग।</w:t>
      </w:r>
    </w:p>
    <w:p>
      <w:pPr/>
      <w:r>
        <w:rPr>
          <w:lang w:val="hi_IN" w:bidi="hi_IN"/>
        </w:rPr>
      </w:r>
      <w:r>
        <w:rPr>
          <w:lang w:val="hi_IN" w:bidi="hi_IN"/>
        </w:rPr>
        <w:t xml:space="preserve">यहाँ रुकें और समूह में </w:t>
      </w:r>
      <w:r>
        <w:rPr>
          <w:lang w:val="hi_IN" w:bidi="hi_IN"/>
        </w:rPr>
        <w:t>होमबलि की वेदी</w:t>
      </w:r>
      <w:r>
        <w:rPr>
          <w:lang w:val="hi_IN" w:bidi="hi_IN"/>
        </w:rPr>
        <w:t xml:space="preserve"> की एक तस्वीर देखें। इस ऑडियो को यहाँ रोकें।</w:t>
      </w:r>
    </w:p>
    <w:p>
      <w:pPr/>
      <w:r>
        <w:rPr>
          <w:lang w:val="hi_IN" w:bidi="hi_IN"/>
        </w:rPr>
      </w:r>
      <w:r>
        <w:rPr>
          <w:lang w:val="hi_IN" w:bidi="hi_IN"/>
        </w:rPr>
        <w:t>अदोनिय्याह सुलैमान से सुरक्षा पाने के लिए वेदी के पास जाता है। इस्राएल में, यदि किसी व्यक्ति से दुर्घटनावश किसी दूसरे व्यक्ति की हत्या हो जाती थी, तो वह वेदी के पास जाकर उसके सींगों को पकड़ लेता था, ताकि उसे सुरक्षा मिल सके। उस व्यक्ति ने याजकों से विनती की कि किसी व्यक्ति की हत्या करने के कारण उसे दण्ड न दिया जाए। इस्राएल में, यदि किसी व्यक्ति ने किसी दूसरे व्यक्ति की हत्या की, तो राजा उसे मार सकता था या मृत्युदण्ड दे सकता था। यदि राजा किसी व्यक्ति को मृत्युदण्ड दे देता, तो राजा या उसका कोई सैनिक उस व्यक्ति को तुरंत तलवार से मार डालता था। अदोनिय्याह ने किसी को नहीं मारा, लेकिन वह नहीं चाहता था कि सुलैमान उसे तलवार से मार डाले।</w:t>
      </w:r>
    </w:p>
    <w:p>
      <w:pPr/>
      <w:r>
        <w:rPr>
          <w:lang w:val="hi_IN" w:bidi="hi_IN"/>
        </w:rPr>
      </w:r>
      <w:r>
        <w:rPr>
          <w:lang w:val="hi_IN" w:bidi="hi_IN"/>
        </w:rPr>
        <w:t xml:space="preserve">यहाँ रुकें और समूह में </w:t>
      </w:r>
      <w:r>
        <w:rPr>
          <w:b/>
          <w:lang w:val="hi_IN" w:bidi="hi_IN"/>
        </w:rPr>
        <w:t>तलवार</w:t>
      </w:r>
      <w:r>
        <w:rPr>
          <w:lang w:val="hi_IN" w:bidi="hi_IN"/>
        </w:rPr>
        <w:t xml:space="preserve"> की एक तस्वीर देखें। इस ऑडियो को यहाँ रोकें।</w:t>
      </w:r>
    </w:p>
    <w:p>
      <w:pPr/>
      <w:r>
        <w:rPr>
          <w:lang w:val="hi_IN" w:bidi="hi_IN"/>
        </w:rPr>
      </w:r>
      <w:r>
        <w:rPr>
          <w:lang w:val="hi_IN" w:bidi="hi_IN"/>
        </w:rPr>
        <w:t>यहाँ रुकें और समूह के रूप में इस प्रश्न पर चर्चा करें: आपके समुदाय या देश में दण्ड से सुरक्षा के लिए लोग किन स्थानों पर जा सकते हैं, यदि कोई स्थान हो तो? इस ऑडियो को यहाँ रोकें।</w:t>
      </w:r>
    </w:p>
    <w:p>
      <w:pPr/>
      <w:r>
        <w:rPr>
          <w:lang w:val="hi_IN" w:bidi="hi_IN"/>
        </w:rPr>
      </w:r>
      <w:r>
        <w:rPr>
          <w:lang w:val="hi_IN" w:bidi="hi_IN"/>
        </w:rPr>
        <w:t>लोग वेदी पर सुलैमान को अदोनिय्याह के बारे में बताने के लिए सुलैमान के पास जाते हैं। लोग सुलैमान से कहते हैं कि अदोनिय्याह सुलैमान से डरता है और वेदी के सींगों को पकड़े हुए है। लोग सुलैमान से कहते हैं कि अदोनिय्याह चाहता है कि राजा सुलैमान शपथ ले या वादा करे कि वह अदोनिय्याह को तलवार से नहीं मारेगा। अदोनिय्याह अपने आप को सुलैमान का सेवक कहता है और सुलैमान को राजा की उपाधि देता है। अदोनिय्याह जानता है कि सुलैमान को अदोनिय्याह पर अधिकार है और अब इस्राएल का राजा है।</w:t>
      </w:r>
    </w:p>
    <w:p>
      <w:pPr/>
      <w:r>
        <w:rPr>
          <w:lang w:val="hi_IN" w:bidi="hi_IN"/>
        </w:rPr>
      </w:r>
      <w:r>
        <w:rPr>
          <w:lang w:val="hi_IN" w:bidi="hi_IN"/>
        </w:rPr>
        <w:t>सुलैमान इंतजार करने का निर्णय करता है और देखने का निर्णय करता है कि अदोनिय्याह कैसा व्यवहार करता है। सुलैमान अदोनिय्याह को योग्य, भरोसेमंद और विश्वग्योग्य होने का अवसर देता है। यदि अदोनिय्याह अच्छा व्यवहार करता है, तो सुलैमान अदोनिय्याह का एक बाल भी भूमि पर गिरने नहीं देगा। इसका अर्थ है कि सुलैमान किसी भी चीज़ को अदोनिय्याह को नुकसान नहीं पहुँचाने देगा।</w:t>
      </w:r>
    </w:p>
    <w:p>
      <w:pPr/>
      <w:r>
        <w:rPr>
          <w:lang w:val="hi_IN" w:bidi="hi_IN"/>
        </w:rPr>
      </w:r>
      <w:r>
        <w:rPr>
          <w:lang w:val="hi_IN" w:bidi="hi_IN"/>
        </w:rPr>
        <w:t>यहाँ रुकें और समूह के रूप में इस प्रश्न पर चर्चा करें: उस समय की कहानी सुनाएँ जब आपने कहा था कि आप किसी की रक्षा करेंगे और किसी बुरी बात को नहीं होने देंगे। इस ऑडियो को यहाँ रोकें।</w:t>
      </w:r>
    </w:p>
    <w:p>
      <w:pPr/>
      <w:r>
        <w:rPr>
          <w:lang w:val="hi_IN" w:bidi="hi_IN"/>
        </w:rPr>
      </w:r>
      <w:r>
        <w:rPr>
          <w:lang w:val="hi_IN" w:bidi="hi_IN"/>
        </w:rPr>
        <w:t xml:space="preserve">सुलैमान कहता है कि यदि उसे या उसके लोगों को अदोनिय्याह में कोई बुराई दिखाई दे, तो अदोनिय्याह को मार डाला जाएगा। सुलैमान अदोनिय्याह के कार्यों के अनुसार न्याय करेगा। राजा सुलैमान लोगों को भेजता है कि वे अदोनिय्याह को वेदी से उठाकर राजा सुलैमान के पास लाएँ। अदोनिय्याह राजा सुलैमान के पास आता है और सुलैमान के प्रति सम्मान दिखाने के लिए राजा सुलैमान के सामने दण्डवत् करता है। सुलैमान ने अदोनिय्याह से कहा कि वह वहाँ से अपने घर चला जाए। </w:t>
      </w:r>
      <w:r>
        <w:rPr>
          <w:lang w:val="hi_IN" w:bidi="hi_IN"/>
        </w:rPr>
      </w:r>
    </w:p>
    <w:p>
      <w:pPr>
        <w:pStyle w:val="Heading3"/>
      </w:pPr>
      <w:r>
        <w:rPr>
          <w:lang w:val="hi_IN" w:bidi="hi_IN"/>
        </w:rPr>
        <w:t>घटनाओं को समझाना</w:t>
      </w:r>
    </w:p>
    <w:p>
      <w:pPr/>
      <w:r>
        <w:rPr>
          <w:lang w:val="hi_IN" w:bidi="hi_IN"/>
        </w:rPr>
      </w:r>
      <w:r>
        <w:rPr>
          <w:lang w:val="hi_IN" w:bidi="hi_IN"/>
        </w:rPr>
        <w:t>1 राजाओं 1:38–53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आठ दृश्य हैं।</w:t>
      </w:r>
    </w:p>
    <w:p>
      <w:pPr/>
      <w:r>
        <w:rPr>
          <w:lang w:val="hi_IN" w:bidi="hi_IN"/>
        </w:rPr>
      </w:r>
      <w:r>
        <w:rPr>
          <w:b/>
          <w:lang w:val="hi_IN" w:bidi="hi_IN"/>
        </w:rPr>
        <w:t>पहले दृश्य में:</w:t>
      </w:r>
      <w:r>
        <w:rPr>
          <w:lang w:val="hi_IN" w:bidi="hi_IN"/>
        </w:rPr>
        <w:t xml:space="preserve"> सादोक याजक, नातान नबी, यहोयादा का पुत्र बनायाह, करेती और पलेती सुलैमान के साथ दाऊद के नगर से गिहोन के सोते तक जाते हैं।</w:t>
      </w:r>
    </w:p>
    <w:p>
      <w:pPr/>
      <w:r>
        <w:rPr>
          <w:lang w:val="hi_IN" w:bidi="hi_IN"/>
        </w:rPr>
      </w:r>
      <w:r>
        <w:rPr>
          <w:b/>
          <w:lang w:val="hi_IN" w:bidi="hi_IN"/>
        </w:rPr>
        <w:t>दूसरे दृश्य में:</w:t>
      </w:r>
      <w:r>
        <w:rPr>
          <w:lang w:val="hi_IN" w:bidi="hi_IN"/>
        </w:rPr>
        <w:t xml:space="preserve"> सादोक सुलैमान का तेल से अभिषेक करता है, जो वह उस तम्बू से लेता है जहाँ सन्दूक है। लोग नरसिंगे फूँकते हैं और चिल्लाते हैं, "राजा सुलैमान जीवित रहे!"</w:t>
      </w:r>
    </w:p>
    <w:p>
      <w:pPr/>
      <w:r>
        <w:rPr>
          <w:lang w:val="hi_IN" w:bidi="hi_IN"/>
        </w:rPr>
      </w:r>
      <w:r>
        <w:rPr>
          <w:b/>
          <w:lang w:val="hi_IN" w:bidi="hi_IN"/>
        </w:rPr>
        <w:t>तीसरे दृश्य में:</w:t>
      </w:r>
      <w:r>
        <w:rPr>
          <w:lang w:val="hi_IN" w:bidi="hi_IN"/>
        </w:rPr>
        <w:t xml:space="preserve"> सुलैमान दाऊद के नगर में वापस जाता है। गीहोन के सोते पर मौजूद सभी लोग सुलैमान के पीछे-पीछे नगर में जाते हैं और बाँसुरियाँ बजाते हुए ऊँची आवाज़ में खुशी मनाते हैं।</w:t>
      </w:r>
    </w:p>
    <w:p>
      <w:pPr/>
      <w:r>
        <w:rPr>
          <w:lang w:val="hi_IN" w:bidi="hi_IN"/>
        </w:rPr>
      </w:r>
      <w:r>
        <w:rPr>
          <w:b/>
          <w:lang w:val="hi_IN" w:bidi="hi_IN"/>
        </w:rPr>
        <w:t>चौथे दृश्य में:</w:t>
      </w:r>
      <w:r>
        <w:rPr>
          <w:lang w:val="hi_IN" w:bidi="hi_IN"/>
        </w:rPr>
        <w:t xml:space="preserve"> एनरोगेल के पास, अदोनिय्याह और उसके समर्थक यरूशलेम से तेज़ शोर सुनते हैं। योआब आश्चर्यचकित है कि यरूशलेम से एक ज़ोर से शोर क्यों है। अदोनिय्याह योनातान का स्वागत करता है। योनातान सब लोगों को बताता है कि दाऊद ने सुलैमान को राजा बना दिया है और सुलैमान दाऊद के सिंहासन पर बैठा है। राजकीय अधिकारी खुश हैं, और दाऊद यहोवा को धन्यवाद देता है कि उसने उसे सुलैमान को राजा बनते हुए देखने दिया। अदोनिय्याह के उत्सव में हर कोई डरा हुआ है और एनरोगेल से निकलता है।</w:t>
      </w:r>
    </w:p>
    <w:p>
      <w:pPr/>
      <w:r>
        <w:rPr>
          <w:lang w:val="hi_IN" w:bidi="hi_IN"/>
        </w:rPr>
      </w:r>
      <w:r>
        <w:rPr>
          <w:b/>
          <w:lang w:val="hi_IN" w:bidi="hi_IN"/>
        </w:rPr>
        <w:t>पाँचवें दृश्य में:</w:t>
      </w:r>
      <w:r>
        <w:rPr>
          <w:lang w:val="hi_IN" w:bidi="hi_IN"/>
        </w:rPr>
        <w:t xml:space="preserve"> अदोनिय्याह एनरोगेल से उस तम्बू तक जाता है जहाँ सन्दूक है और वेदी के सींगों को पकड़ लेता है।</w:t>
      </w:r>
    </w:p>
    <w:p>
      <w:pPr/>
      <w:r>
        <w:rPr>
          <w:lang w:val="hi_IN" w:bidi="hi_IN"/>
        </w:rPr>
      </w:r>
      <w:r>
        <w:rPr>
          <w:b/>
          <w:lang w:val="hi_IN" w:bidi="hi_IN"/>
        </w:rPr>
        <w:t>छठे दृश्य में:</w:t>
      </w:r>
      <w:r>
        <w:rPr>
          <w:lang w:val="hi_IN" w:bidi="hi_IN"/>
        </w:rPr>
        <w:t xml:space="preserve"> लोग सुलैमान से कहते हैं कि अदोनिय्याह डरा हुआ है और सोचता है कि सुलैमान उसे मार डालेगा। अदोनिय्याह चाहता है कि सुलैमान वादा करे कि वह राजा बनने की कोशिश करने पर अदोनिय्याह को नहीं मारेगा। सुलैमान यह कहकर उत्तर देता है कि अदोनिय्याह को सुलैमान को दिखाने की आवश्यकता है कि वह एक योग्य व्यक्ति है। यदि अदोनिय्याह फिर से गलत काम करता है, तो सुलैमान अदोनिय्याह को मार डालेगा।</w:t>
      </w:r>
    </w:p>
    <w:p>
      <w:pPr/>
      <w:r>
        <w:rPr>
          <w:lang w:val="hi_IN" w:bidi="hi_IN"/>
        </w:rPr>
      </w:r>
      <w:r>
        <w:rPr>
          <w:b/>
          <w:lang w:val="hi_IN" w:bidi="hi_IN"/>
        </w:rPr>
        <w:t>सातवें दृश्य में:</w:t>
      </w:r>
      <w:r>
        <w:rPr>
          <w:lang w:val="hi_IN" w:bidi="hi_IN"/>
        </w:rPr>
        <w:t xml:space="preserve"> राजा सुलैमान लोगों को उस तम्बू में भेजता है जहाँ वेदी को अदोनिय्याह को राजा सुलैमान के पास लाना है।</w:t>
      </w:r>
    </w:p>
    <w:p>
      <w:pPr/>
      <w:r>
        <w:rPr>
          <w:lang w:val="hi_IN" w:bidi="hi_IN"/>
        </w:rPr>
      </w:r>
      <w:r>
        <w:rPr>
          <w:b/>
          <w:lang w:val="hi_IN" w:bidi="hi_IN"/>
        </w:rPr>
        <w:t>आठवें दृश्य में:</w:t>
      </w:r>
      <w:r>
        <w:rPr>
          <w:lang w:val="hi_IN" w:bidi="hi_IN"/>
        </w:rPr>
        <w:t xml:space="preserve"> अदोनिय्याह राजा सुलैमान से मिलता है, और सुलैमान अदोनिय्याह से अपने घर जाने के लिए कहता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सादोक याजक</w:t>
      </w:r>
    </w:p>
    <w:p>
      <w:pPr>
        <w:pStyle w:val="ListBullet"/>
        <w:spacing w:line="240" w:lineRule="auto"/>
        <w:ind w:left="720"/>
      </w:pPr>
      <w:r>
        <w:rPr>
          <w:lang w:val="hi_IN" w:bidi="hi_IN"/>
        </w:rPr>
      </w:r>
      <w:r>
        <w:rPr>
          <w:lang w:val="hi_IN" w:bidi="hi_IN"/>
        </w:rPr>
        <w:t xml:space="preserve">नातान नबी </w:t>
      </w:r>
    </w:p>
    <w:p>
      <w:pPr>
        <w:pStyle w:val="ListBullet"/>
        <w:spacing w:line="240" w:lineRule="auto"/>
        <w:ind w:left="720"/>
      </w:pPr>
      <w:r>
        <w:rPr>
          <w:lang w:val="hi_IN" w:bidi="hi_IN"/>
        </w:rPr>
      </w:r>
      <w:r>
        <w:rPr>
          <w:lang w:val="hi_IN" w:bidi="hi_IN"/>
        </w:rPr>
        <w:t>यहोयादा का पुत्र बनायाह</w:t>
      </w:r>
    </w:p>
    <w:p>
      <w:pPr>
        <w:pStyle w:val="ListBullet"/>
        <w:spacing w:line="240" w:lineRule="auto"/>
        <w:ind w:left="720"/>
      </w:pPr>
      <w:r>
        <w:rPr>
          <w:lang w:val="hi_IN" w:bidi="hi_IN"/>
        </w:rPr>
      </w:r>
      <w:r>
        <w:rPr>
          <w:lang w:val="hi_IN" w:bidi="hi_IN"/>
        </w:rPr>
        <w:t>केरेती और पलेती</w:t>
      </w:r>
    </w:p>
    <w:p>
      <w:pPr>
        <w:pStyle w:val="ListBullet"/>
        <w:spacing w:line="240" w:lineRule="auto"/>
        <w:ind w:left="720"/>
      </w:pPr>
      <w:r>
        <w:rPr>
          <w:lang w:val="hi_IN" w:bidi="hi_IN"/>
        </w:rPr>
      </w:r>
      <w:r>
        <w:rPr>
          <w:lang w:val="hi_IN" w:bidi="hi_IN"/>
        </w:rPr>
        <w:t>सुलैमान</w:t>
      </w:r>
    </w:p>
    <w:p>
      <w:pPr>
        <w:pStyle w:val="ListBullet"/>
        <w:spacing w:line="240" w:lineRule="auto"/>
        <w:ind w:left="720"/>
      </w:pPr>
      <w:r>
        <w:rPr>
          <w:lang w:val="hi_IN" w:bidi="hi_IN"/>
        </w:rPr>
      </w:r>
      <w:r>
        <w:rPr>
          <w:lang w:val="hi_IN" w:bidi="hi_IN"/>
        </w:rPr>
        <w:t>सुलैमान का अनुसरण करने वाले लोग</w:t>
      </w:r>
    </w:p>
    <w:p>
      <w:pPr>
        <w:pStyle w:val="ListBullet"/>
        <w:spacing w:line="240" w:lineRule="auto"/>
        <w:ind w:left="720"/>
      </w:pPr>
      <w:r>
        <w:rPr>
          <w:lang w:val="hi_IN" w:bidi="hi_IN"/>
        </w:rPr>
      </w:r>
      <w:r>
        <w:rPr>
          <w:lang w:val="hi_IN" w:bidi="hi_IN"/>
        </w:rPr>
        <w:t>अदोनिय्याह</w:t>
      </w:r>
    </w:p>
    <w:p>
      <w:pPr>
        <w:pStyle w:val="ListBullet"/>
        <w:spacing w:line="240" w:lineRule="auto"/>
        <w:ind w:left="720"/>
      </w:pPr>
      <w:r>
        <w:rPr>
          <w:lang w:val="hi_IN" w:bidi="hi_IN"/>
        </w:rPr>
      </w:r>
      <w:r>
        <w:rPr>
          <w:lang w:val="hi_IN" w:bidi="hi_IN"/>
        </w:rPr>
        <w:t>अदोनिय्याह के मेहमान</w:t>
      </w:r>
    </w:p>
    <w:p>
      <w:pPr>
        <w:pStyle w:val="ListBullet"/>
        <w:spacing w:line="240" w:lineRule="auto"/>
        <w:ind w:left="720"/>
      </w:pPr>
      <w:r>
        <w:rPr>
          <w:lang w:val="hi_IN" w:bidi="hi_IN"/>
        </w:rPr>
      </w:r>
      <w:r>
        <w:rPr>
          <w:lang w:val="hi_IN" w:bidi="hi_IN"/>
        </w:rPr>
        <w:t>योआब</w:t>
      </w:r>
    </w:p>
    <w:p>
      <w:pPr>
        <w:pStyle w:val="ListBullet"/>
        <w:spacing w:line="240" w:lineRule="auto"/>
        <w:ind w:left="720"/>
      </w:pPr>
      <w:r>
        <w:rPr>
          <w:lang w:val="hi_IN" w:bidi="hi_IN"/>
        </w:rPr>
      </w:r>
      <w:r>
        <w:rPr>
          <w:lang w:val="hi_IN" w:bidi="hi_IN"/>
        </w:rPr>
        <w:t xml:space="preserve">एब्यातार का पुत्र योनातान </w:t>
      </w:r>
    </w:p>
    <w:p>
      <w:pPr>
        <w:pStyle w:val="ListBullet"/>
        <w:spacing w:line="240" w:lineRule="auto"/>
        <w:ind w:left="720"/>
      </w:pPr>
      <w:r>
        <w:rPr>
          <w:lang w:val="hi_IN" w:bidi="hi_IN"/>
        </w:rPr>
      </w:r>
      <w:r>
        <w:rPr>
          <w:lang w:val="hi_IN" w:bidi="hi_IN"/>
        </w:rPr>
        <w:t>और राजा सुलैमान के लोग</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 xml:space="preserve">पिछले भाग में, राजा दाऊद ने नातान नबी, सादोक याजक और यहोयादा के पुत्र बनायाह को सुलैमान को अगला राजा बनाने का निर्देश दिया। इस भाग में, सादोक याजक, नातान नबी और यहोयादा का पुत्र बनायाह दाऊद के निर्देशों का पालन करते हैं। आप ध्यान देंगे कि कहानीकार सादोक, नातान और बनायाह के नामों के साथ-साथ उनके पदों का भी उल्लेख करता है। </w:t>
      </w:r>
    </w:p>
    <w:p>
      <w:pPr/>
      <w:r>
        <w:rPr>
          <w:lang w:val="hi_IN" w:bidi="hi_IN"/>
        </w:rPr>
      </w:r>
      <w:r>
        <w:rPr>
          <w:lang w:val="hi_IN" w:bidi="hi_IN"/>
        </w:rPr>
        <w:t>यहाँ रुकें और समूह के रूप में इस प्रश्न पर चर्चा करें: आप अपने अनुवाद में सादोक, नातान और बनायाह को कैसे दर्शाएँ? क्या आप उन पदों का प्रयोग करेंगे जो बताते हैं कि वे क्या काम करते हैं, जैसे याजक, नबी और यहोयादा का पुत्र, हर बार, कभी-कभी, या केवल इस भाग की शुरुआत में? इस ऑडियो को यहाँ रोकें।</w:t>
      </w:r>
    </w:p>
    <w:p>
      <w:pPr/>
      <w:r>
        <w:rPr>
          <w:lang w:val="hi_IN" w:bidi="hi_IN"/>
        </w:rPr>
      </w:r>
      <w:r>
        <w:rPr>
          <w:lang w:val="hi_IN" w:bidi="hi_IN"/>
        </w:rPr>
        <w:t xml:space="preserve">सादोक, नातान और बनायाह करेतियों और पलेतियों में शामिल होते हैं और सुलैमान के साथ गिहोन जाते हैं। ये सभी लोग सुलैमान की रक्षा करने और उसकी सुरक्षा के लिए उसके साथ जाते हैं। </w:t>
      </w:r>
    </w:p>
    <w:p>
      <w:pPr/>
      <w:r>
        <w:rPr>
          <w:lang w:val="hi_IN" w:bidi="hi_IN"/>
        </w:rPr>
      </w:r>
      <w:r>
        <w:rPr>
          <w:lang w:val="hi_IN" w:bidi="hi_IN"/>
        </w:rPr>
        <w:t xml:space="preserve">कहानीकार हमें बताता है कि सादोक सुलैमान का अभिषेक करने के लिए विशेष तेल के एक पात्र का उपयोग करता है। दाऊद द्वारा सादोक को निर्देश देने और लोगों के सुलैमान का अभिषेक करने के लिए गीहोन जाने के बीच, सादोक उस तम्बू से पात्र लेकर आया जहाँ वाचा का सन्दूक रखा था। </w:t>
      </w:r>
    </w:p>
    <w:p>
      <w:pPr/>
      <w:r>
        <w:rPr>
          <w:lang w:val="hi_IN" w:bidi="hi_IN"/>
        </w:rPr>
      </w:r>
      <w:r>
        <w:rPr>
          <w:lang w:val="hi_IN" w:bidi="hi_IN"/>
        </w:rPr>
        <w:t>सादोक द्वारा सुलैमान का अभिषेक करने के बाद, गीहोन में मौजूद लोगों ने नरसिंगे फूँककर घोषणा की कि अब सुलैमान राजा है। गिहोन के लोग चिल्लाते हैं, "राजा सुलैमान जीवित रहे!" सुलैमान का उत्सव मनाने और सुलैमान के लिए समर्थन दिखाने के लिए। राजा सुलैमान और गीहोन के सोते पर मौजूद बाकी सभी लोग गीहोन से वापस ऊपर चढ़कर दाऊद नगर में जाते हैं, जो यरूशलेम का वह भाग है जहाँ दाऊद रहता है। जब लोगों का समूह यरूशलेम जाता है, तो लोग बाँसुरी पर ज़ोर से संगीत का शोर करते हैं और ज़ोर से चिल्लाकर उत्सव मनाते हैं।</w:t>
      </w:r>
    </w:p>
    <w:p>
      <w:pPr/>
      <w:r>
        <w:rPr>
          <w:lang w:val="hi_IN" w:bidi="hi_IN"/>
        </w:rPr>
      </w:r>
      <w:r>
        <w:rPr>
          <w:lang w:val="hi_IN" w:bidi="hi_IN"/>
        </w:rPr>
        <w:t xml:space="preserve">यहाँ रुकें और यदि आवश्यक हो, तो समूह के रूप में </w:t>
      </w:r>
      <w:r>
        <w:rPr>
          <w:b/>
          <w:lang w:val="hi_IN" w:bidi="hi_IN"/>
        </w:rPr>
        <w:t>बाँसुरी बजाने वाले लोगों</w:t>
      </w:r>
      <w:r>
        <w:rPr>
          <w:lang w:val="hi_IN" w:bidi="hi_IN"/>
        </w:rPr>
        <w:t xml:space="preserve"> की तस्वीर देखें। इस ऑडियो को यहाँ रोकें।</w:t>
      </w:r>
    </w:p>
    <w:p>
      <w:pPr/>
      <w:r>
        <w:rPr>
          <w:lang w:val="hi_IN" w:bidi="hi_IN"/>
        </w:rPr>
      </w:r>
      <w:r>
        <w:rPr>
          <w:lang w:val="hi_IN" w:bidi="hi_IN"/>
        </w:rPr>
        <w:t>कहानीकार हमें बताता है कि उस आवाज़ से धरती हिल गई। वास्तव में भूमि नहीं हिली थी, लेकिन कहानीकार इस वाक्यांश का उपयोग हमें यह जानने में मदद करने के लिए करता है कि शोर बहुत तेज़ था।</w:t>
      </w:r>
    </w:p>
    <w:p>
      <w:pPr/>
      <w:r>
        <w:rPr>
          <w:lang w:val="hi_IN" w:bidi="hi_IN"/>
        </w:rPr>
      </w:r>
      <w:r>
        <w:rPr>
          <w:lang w:val="hi_IN" w:bidi="hi_IN"/>
        </w:rPr>
        <w:t>यहाँ रुकें और समूह में इस प्रश्न पर चर्चा करें: ऐसी कौन-सी कहावत या वाक्यांश का आप प्रयोग करते हैं जिससे लोगों को पता चले कि कोई आवाज़ या घटना बहुत तेज़ थी? इस ऑडियो को यहाँ रोकें।</w:t>
      </w:r>
    </w:p>
    <w:p>
      <w:pPr/>
      <w:r>
        <w:rPr>
          <w:lang w:val="hi_IN" w:bidi="hi_IN"/>
        </w:rPr>
      </w:r>
      <w:r>
        <w:rPr>
          <w:lang w:val="hi_IN" w:bidi="hi_IN"/>
        </w:rPr>
        <w:t xml:space="preserve">उसी समय, अदोनिय्याह उन लोगों के साथ है जिन्हें उसने नए राजा के रूप में अपने राज्याभिषेक का उत्सव मनाने के लिए बुलाया था। लोग अदोनिय्याह के मेहमान हैं। सब लोग भोज खाकर समाप्त कर रहे हैं, जो उत्सव के लिए किया जाने वाला एक बड़ा और विशेष भोजन है। </w:t>
      </w:r>
    </w:p>
    <w:p>
      <w:pPr/>
      <w:r>
        <w:rPr>
          <w:lang w:val="hi_IN" w:bidi="hi_IN"/>
        </w:rPr>
      </w:r>
      <w:r>
        <w:rPr>
          <w:lang w:val="hi_IN" w:bidi="hi_IN"/>
        </w:rPr>
        <w:t>यहाँ रुकें और समूह के रूप में इस प्रश्न पर चर्चा करें: आप उस बड़े और विशेष भोजन को क्या कहते हैं जिसे आप उत्सवों या विशेष दिनों पर खाते हैं? इस ऑडियो को यहाँ रोकें।</w:t>
      </w:r>
    </w:p>
    <w:p>
      <w:pPr/>
      <w:r>
        <w:rPr>
          <w:lang w:val="hi_IN" w:bidi="hi_IN"/>
        </w:rPr>
      </w:r>
      <w:r>
        <w:rPr>
          <w:lang w:val="hi_IN" w:bidi="hi_IN"/>
        </w:rPr>
        <w:t>योआब अदोनिय्याह के साथ है और नरसिंगे की आवाज़ सुनता है। एनरोगेल गिहोन से एक किलोमीटर से भी कम दूरी पर है, इसलिए अदोनिय्याह और उसके समर्थक ज़ोर से उत्सव सुन सकते हैं। सुलैमान के साथ के लोग नरसिंगे फूँक रहे हैं।</w:t>
      </w:r>
    </w:p>
    <w:p>
      <w:pPr/>
      <w:r>
        <w:rPr>
          <w:lang w:val="hi_IN" w:bidi="hi_IN"/>
        </w:rPr>
      </w:r>
      <w:r>
        <w:rPr>
          <w:lang w:val="hi_IN" w:bidi="hi_IN"/>
        </w:rPr>
        <w:t>यहाँ रुकें और समूह में इस प्रश्न पर चर्चा करें: कहानी में एक स्थान पर होने वाली आवाज़ को दूसरे स्थान पर मौजूद लोगों तक सुनाई देने के लिए वह आवाज़ कितनी तेज होनी चाहिए? आप उस प्रकार की आवाज़ का वर्णन कैसे कर सकते हैं? इस ऑडियो को यहाँ रोकें।</w:t>
      </w:r>
    </w:p>
    <w:p>
      <w:pPr/>
      <w:r>
        <w:rPr>
          <w:lang w:val="hi_IN" w:bidi="hi_IN"/>
        </w:rPr>
      </w:r>
      <w:r>
        <w:rPr>
          <w:lang w:val="hi_IN" w:bidi="hi_IN"/>
        </w:rPr>
        <w:t>योआब जानना चाहता है कि यरूशलेम नगर से इतना शोर क्यों आ रहा है। उसी समय जब योआब बोल रहा है, योनातान पहुँचता है। अदोनिय्याह योनातान का स्वागत करता है। अदोनिय्याह योनातान को एक भला मनुष्य कहता है, जो भरोसेमंद और विश्वासयोग्य है।</w:t>
      </w:r>
    </w:p>
    <w:p>
      <w:pPr/>
      <w:r>
        <w:rPr>
          <w:lang w:val="hi_IN" w:bidi="hi_IN"/>
        </w:rPr>
      </w:r>
      <w:r>
        <w:rPr>
          <w:lang w:val="hi_IN" w:bidi="hi_IN"/>
        </w:rPr>
        <w:t>यहाँ रुकें और समूह के रूप में इस प्रश्न पर चर्चा करें: आप उस व्यक्ति को क्या कहते हैं जिसे आप जानते हैं कि वह भरोसेमंद, विश्वासयोग्य और ईमानदार है? इस ऑडियो को यहाँ रोकें।</w:t>
      </w:r>
    </w:p>
    <w:p>
      <w:pPr/>
      <w:r>
        <w:rPr>
          <w:lang w:val="hi_IN" w:bidi="hi_IN"/>
        </w:rPr>
      </w:r>
      <w:r>
        <w:rPr>
          <w:lang w:val="hi_IN" w:bidi="hi_IN"/>
        </w:rPr>
        <w:t>अदोनिय्याह सोचता है कि योनातान भला समाचार लाता है। योनातान उत्तर देता है और अदोनिय्याह से कहता है कि वह भला समाचार नहीं लाता है। योनातान अदोनिय्याह और उसके मेहमानों से कहता है कि दाऊद ने सुलैमान को राजा बनाया है। योनातान राजा दाऊद को "हमारा प्रभु" कहता है, जो व्यक्ति अदोनिय्याह और योनातान का स्वामी है। योनातान दाऊद के प्रति सम्मान दिखाता है। योनातान ने अदोनिय्याह को वह सब बातें बताई जो सुलैमान को राजा बनाने के लिए हुई: सुलैमान राजा दाऊद के खच्चर पर सवार हुआ। गिहोन में, सादोक और नातान ने सुलैमान को राजा बनाने के लिए अभिषेक किया। हमें नहीं पता कि योनातान यह क्यों कहता है कि दोनों पुरुषों ने सुलैमान का अभिषेक किया, जबकि कहानीकार ने पहले बताया था कि सादोक ने सुलैमान का राजा बनने के लिए अभिषेक किया था। यह संभव है कि सादोक के बाद नातान ने सुलैमान पर तेल डाला हो या जब सादोक ने सुलैमान का अभिषेक किया, तब नातान उसके पास ही खड़ा था। गिहोन में लोगों के सुलैमान को राजा बनाने के बाद, लोग उत्साहित या खुशी से चिल्लाते हुए यरूशलेम गए। नगर में लोग चिल्ला रहे हैं और बहुत शोर कर रहे हैं। इतना अधिक शोर होता है कि इसकी आवाज़ पूरे नगर में फैल जाती है और लोग उसे हर जगह सुन सकते हैं। योनातान अदोनिय्याह से कहता है कि नगर का शोर वही है जो अदोनिय्याह सुन सकता है। फिर योनातान अपनी कहानी में आगे बढ़ता है और अदोनिय्याह को सुलैमान के राजा बनने के बारे में और अधिक बताता है।</w:t>
      </w:r>
    </w:p>
    <w:p>
      <w:pPr/>
      <w:r>
        <w:rPr>
          <w:lang w:val="hi_IN" w:bidi="hi_IN"/>
        </w:rPr>
      </w:r>
      <w:r>
        <w:rPr>
          <w:lang w:val="hi_IN" w:bidi="hi_IN"/>
        </w:rPr>
        <w:t>यहाँ रुकें और समूह के रूप में यह गतिविधि करें: एक व्यक्ति को समूह को किसी रोमांचक घटना के बारे में पहला भाग बताने के लिए कहें। समूह के कुछ लोग कहानी पर टिप्पणी करें, और फिर वह व्यक्ति समूह को घटना का अगला रोमांचक भाग बताए। इस बात पर ध्यान दें कि वह व्यक्ति कहानी को एक साथ कैसे जोड़ता है। इस ऑडियो को यहाँ रोकें।</w:t>
      </w:r>
    </w:p>
    <w:p>
      <w:pPr/>
      <w:r>
        <w:rPr>
          <w:lang w:val="hi_IN" w:bidi="hi_IN"/>
        </w:rPr>
      </w:r>
      <w:r>
        <w:rPr>
          <w:lang w:val="hi_IN" w:bidi="hi_IN"/>
        </w:rPr>
        <w:t xml:space="preserve">योनातान अदोनिय्याह से कहता है कि सुलैमान शाही सिंहासन, दाऊद का विशेष आसन पर बैठता है। योनातान अदोनिय्याह से यह भी कहता है कि दाऊद के शाही अधिकारी दाऊद को बधाई देने के लिए दाऊद के पास गए थे। अधिकारी दाऊद के किए हुए काम को स्वीकार करते हैं और इस बात से खुश हैं कि सुलैमान राजा है। योनातान अदोनिय्याह को बताता है कि अधिकारियों ने दाऊद से क्या कहा। योनातान जोहेलेत के पत्थर पर लोगों को यरूशलेम की घटनाओं का वर्णन करता है। दाऊद और अधिकारी इस दृश्य में मौजूद नहीं हैं। अधिकारी प्रार्थना करते हुए कहते हैं कि जितने लोगों ने दाऊद की प्रशंसा की है, उससे भी अधिक लोग सुलैमान की प्रशंसा करें। अधिकारी यहोवा को "तेरा परमेश्वर" कहते हैं, हालाँकि शाही अधिकारी भी यहोवा की सेवा करते हैं। अधिकारी प्रार्थना करते हैं कि यहोवा सुलैमान के सिंहासन को और बड़ा बनाए। अधिकारी नहीं चाहते कि सुलैमान का वास्तविक सिंहासन आकार में बड़ा हो। इसके बजाय, अधिकारी सिंहासन का उपयोग सुलैमान के शासनकाल के प्रतीक के रूप में करते हैं। दाऊद अपने शाही अधिकारियों को उत्तर देता है और अपने बिस्तर पर दण्डवत् करता है। योनातान अदोनिय्याह को बताता है कि दाऊद ने यहोवा से प्रार्थना करते हुए यहोवा की स्तुति की कि उसने दाऊद को इस्राएल के अगले राजा को दाऊद के सिंहासन पर बैठते हुए देखने दिया। </w:t>
      </w:r>
    </w:p>
    <w:p>
      <w:pPr/>
      <w:r>
        <w:rPr>
          <w:lang w:val="hi_IN" w:bidi="hi_IN"/>
        </w:rPr>
      </w:r>
      <w:r>
        <w:rPr>
          <w:lang w:val="hi_IN" w:bidi="hi_IN"/>
        </w:rPr>
        <w:t xml:space="preserve">योनातान के अपनी कहानी सुनाने के बाद अदोनिय्याह के सभी मेहमान बहुत चिंतित हो जाते हैं और भोज से उठकर अलग-अलग स्थानों पर चले जाते हैं। अदोनिय्याह उस स्थान पर जाता है जहाँ बलिदान की वेदी है और वेदी के कोनों पर पीतल के सींगों को पकड़ लेता है। बलि चढ़ाने की वेदी संभवतः यरूशलेम में वाचा के सन्दूक के लिए बनाए गए तम्बू में थी। </w:t>
      </w:r>
    </w:p>
    <w:p>
      <w:pPr/>
      <w:r>
        <w:rPr>
          <w:lang w:val="hi_IN" w:bidi="hi_IN"/>
        </w:rPr>
      </w:r>
      <w:r>
        <w:rPr>
          <w:lang w:val="hi_IN" w:bidi="hi_IN"/>
        </w:rPr>
        <w:t xml:space="preserve">समूह के रूप में यहाँ रुकें और यदि आवश्यक हो तो </w:t>
      </w:r>
      <w:r>
        <w:rPr>
          <w:lang w:val="hi_IN" w:bidi="hi_IN"/>
        </w:rPr>
        <w:t>बलिदान की वेदी की तस्वीर</w:t>
      </w:r>
      <w:r>
        <w:rPr>
          <w:lang w:val="hi_IN" w:bidi="hi_IN"/>
        </w:rPr>
        <w:t xml:space="preserve"> देखें। इस ऑडियो को यहाँ रोकें।</w:t>
      </w:r>
    </w:p>
    <w:p>
      <w:pPr/>
      <w:r>
        <w:rPr>
          <w:lang w:val="hi_IN" w:bidi="hi_IN"/>
        </w:rPr>
      </w:r>
      <w:r>
        <w:rPr>
          <w:lang w:val="hi_IN" w:bidi="hi_IN"/>
        </w:rPr>
        <w:t>दाऊद के नगर में, कुछ लोग सुलैमान से कहते हैं कि अदोनिय्याह राजा सुलैमान से डरता है और वेदी को पकड़ा हुआ है। लोग सुलैमान से कहते हैं कि अदोनिय्याह चाहता है कि राजा सुलैमान शपथ ले या अपने दास अदोनिय्याह को नहीं मारने का वादा करे। हम नहीं जानते कि वे लोग कौन हैं जो सुलैमान से अदोनिय्याह के बारे में बात करते हैं। सुलैमान अदोनिय्याह का नाम राजा सुलैमान और अदोनिय्याह को सुलैमान के दास के रूप में सुनता है। अदोनिय्याह सुलैमान का व्यक्तिगत दास नहीं है, जिसका अर्थ है कि घर के चारों ओर कड़ी मेहनत करेगा। अदोनिय्याह का अर्थ है कि वह अपने राजा और स्वामी के रूप में सुलैमान की आज्ञा मानता है।</w:t>
      </w:r>
    </w:p>
    <w:p>
      <w:pPr/>
      <w:r>
        <w:rPr>
          <w:lang w:val="hi_IN" w:bidi="hi_IN"/>
        </w:rPr>
      </w:r>
      <w:r>
        <w:rPr>
          <w:lang w:val="hi_IN" w:bidi="hi_IN"/>
        </w:rPr>
        <w:t xml:space="preserve">सुलैमान लोगों को यह कहकर उत्तर देता है कि यदि अदोनिय्याह योग्य है, तो सुलैमान उसे नुकसान नहीं पहुँचाएगा या उसे मार नहीं डालेगा। सुलैमान विशेष शब्दों का प्रयोग करके कहता है कि वह अदोनिय्याह को किसी भी तरह से हानि नहीं पहुँचाएगा, उसके सिर का एक भी बाल नहीं गिरने देगा। हालाँकि, यदि अदोनिय्याह सुलैमान को दिखाने के लिए कुछ करता है कि वह योग्य नहीं है या बुरा है, सुलैमान अदोनिय्याह को मार डालेगा। सुलैमान अदोनिय्याह के अयोग्य होने का वर्णन करने के लिए “उसमें बुराई पाई जाए” जैसे विशेष शब्दों का प्रयोग करता है। </w:t>
      </w:r>
    </w:p>
    <w:p>
      <w:pPr/>
      <w:r>
        <w:rPr>
          <w:lang w:val="hi_IN" w:bidi="hi_IN"/>
        </w:rPr>
      </w:r>
      <w:r>
        <w:rPr>
          <w:lang w:val="hi_IN" w:bidi="hi_IN"/>
        </w:rPr>
        <w:t>यहाँ रुकें और समूह के रूप में इस प्रश्न पर चर्चा करें: उस कहानी के बारे में सोचें जो आपने दूसरे चरण में सुनाई थी, जब आपने किसी की रक्षा करने के बारे में बात की थी। जब आपने किसी की रक्षा की और उस व्यक्ति के साथ कोई बुरी बात नहीं होने दिया, तब आपने किस वाक्यांश का उपयोग किया था? इस ऑडियो को यहाँ रोकें।</w:t>
      </w:r>
    </w:p>
    <w:p>
      <w:pPr/>
      <w:r>
        <w:rPr>
          <w:lang w:val="hi_IN" w:bidi="hi_IN"/>
        </w:rPr>
      </w:r>
      <w:r>
        <w:rPr>
          <w:lang w:val="hi_IN" w:bidi="hi_IN"/>
        </w:rPr>
        <w:t>सुलैमान अपने कुछ सेवकों को अदोनिय्याह को उस तम्बू से लाने के लिए भेजता है जहाँ बलिदान की वेदी है। अदोनिय्याह सुलैमान के पास आता है और सुलैमान के प्रति सम्मान दिखाने के लिए सुलैमान के सामने दण्डवत् करता है। सुलैमान अदोनिय्याह से कहता है कि वह अपने घर जाए। हमें नहीं लगता कि सुलैमान चाहता है कि अदोनिय्याह हर समय अपने घर में रहे, बल्कि केवल चाहता है कि इस समय अदोनिय्याह सुलैमान से दूर हो जाए।</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इस्तेमाल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राजाओं 1:38–53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 xml:space="preserve">इस भाग में आठ दृश्य हैं। </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सादोक याजक</w:t>
      </w:r>
    </w:p>
    <w:p>
      <w:pPr>
        <w:pStyle w:val="ListBullet"/>
        <w:spacing w:line="240" w:lineRule="auto"/>
        <w:ind w:left="720"/>
      </w:pPr>
      <w:r>
        <w:rPr>
          <w:lang w:val="hi_IN" w:bidi="hi_IN"/>
        </w:rPr>
      </w:r>
      <w:r>
        <w:rPr>
          <w:lang w:val="hi_IN" w:bidi="hi_IN"/>
        </w:rPr>
        <w:t xml:space="preserve">नातान नबी </w:t>
      </w:r>
    </w:p>
    <w:p>
      <w:pPr>
        <w:pStyle w:val="ListBullet"/>
        <w:spacing w:line="240" w:lineRule="auto"/>
        <w:ind w:left="720"/>
      </w:pPr>
      <w:r>
        <w:rPr>
          <w:lang w:val="hi_IN" w:bidi="hi_IN"/>
        </w:rPr>
      </w:r>
      <w:r>
        <w:rPr>
          <w:lang w:val="hi_IN" w:bidi="hi_IN"/>
        </w:rPr>
        <w:t>यहोयादा का पुत्र बनायाह</w:t>
      </w:r>
    </w:p>
    <w:p>
      <w:pPr>
        <w:pStyle w:val="ListBullet"/>
        <w:spacing w:line="240" w:lineRule="auto"/>
        <w:ind w:left="720"/>
      </w:pPr>
      <w:r>
        <w:rPr>
          <w:lang w:val="hi_IN" w:bidi="hi_IN"/>
        </w:rPr>
      </w:r>
      <w:r>
        <w:rPr>
          <w:lang w:val="hi_IN" w:bidi="hi_IN"/>
        </w:rPr>
        <w:t>केरेती और पलेती</w:t>
      </w:r>
    </w:p>
    <w:p>
      <w:pPr>
        <w:pStyle w:val="ListBullet"/>
        <w:spacing w:line="240" w:lineRule="auto"/>
        <w:ind w:left="720"/>
      </w:pPr>
      <w:r>
        <w:rPr>
          <w:lang w:val="hi_IN" w:bidi="hi_IN"/>
        </w:rPr>
      </w:r>
      <w:r>
        <w:rPr>
          <w:lang w:val="hi_IN" w:bidi="hi_IN"/>
        </w:rPr>
        <w:t>सुलैमान</w:t>
      </w:r>
    </w:p>
    <w:p>
      <w:pPr>
        <w:pStyle w:val="ListBullet"/>
        <w:spacing w:line="240" w:lineRule="auto"/>
        <w:ind w:left="720"/>
      </w:pPr>
      <w:r>
        <w:rPr>
          <w:lang w:val="hi_IN" w:bidi="hi_IN"/>
        </w:rPr>
      </w:r>
      <w:r>
        <w:rPr>
          <w:lang w:val="hi_IN" w:bidi="hi_IN"/>
        </w:rPr>
        <w:t>सुलैमान का अनुसरण करने वाले लोग</w:t>
      </w:r>
    </w:p>
    <w:p>
      <w:pPr>
        <w:pStyle w:val="ListBullet"/>
        <w:spacing w:line="240" w:lineRule="auto"/>
        <w:ind w:left="720"/>
      </w:pPr>
      <w:r>
        <w:rPr>
          <w:lang w:val="hi_IN" w:bidi="hi_IN"/>
        </w:rPr>
      </w:r>
      <w:r>
        <w:rPr>
          <w:lang w:val="hi_IN" w:bidi="hi_IN"/>
        </w:rPr>
        <w:t>अदोनिय्याह</w:t>
      </w:r>
    </w:p>
    <w:p>
      <w:pPr>
        <w:pStyle w:val="ListBullet"/>
        <w:spacing w:line="240" w:lineRule="auto"/>
        <w:ind w:left="720"/>
      </w:pPr>
      <w:r>
        <w:rPr>
          <w:lang w:val="hi_IN" w:bidi="hi_IN"/>
        </w:rPr>
      </w:r>
      <w:r>
        <w:rPr>
          <w:lang w:val="hi_IN" w:bidi="hi_IN"/>
        </w:rPr>
        <w:t>अदोनिय्याह के मेहमान</w:t>
      </w:r>
    </w:p>
    <w:p>
      <w:pPr>
        <w:pStyle w:val="ListBullet"/>
        <w:spacing w:line="240" w:lineRule="auto"/>
        <w:ind w:left="720"/>
      </w:pPr>
      <w:r>
        <w:rPr>
          <w:lang w:val="hi_IN" w:bidi="hi_IN"/>
        </w:rPr>
      </w:r>
      <w:r>
        <w:rPr>
          <w:lang w:val="hi_IN" w:bidi="hi_IN"/>
        </w:rPr>
        <w:t>योआब</w:t>
      </w:r>
    </w:p>
    <w:p>
      <w:pPr>
        <w:pStyle w:val="ListBullet"/>
        <w:spacing w:line="240" w:lineRule="auto"/>
        <w:ind w:left="720"/>
      </w:pPr>
      <w:r>
        <w:rPr>
          <w:lang w:val="hi_IN" w:bidi="hi_IN"/>
        </w:rPr>
      </w:r>
      <w:r>
        <w:rPr>
          <w:lang w:val="hi_IN" w:bidi="hi_IN"/>
        </w:rPr>
        <w:t xml:space="preserve">एब्यातार का पुत्र योनातान </w:t>
      </w:r>
    </w:p>
    <w:p>
      <w:pPr>
        <w:pStyle w:val="ListBullet"/>
        <w:spacing w:line="240" w:lineRule="auto"/>
        <w:ind w:left="720"/>
      </w:pPr>
      <w:r>
        <w:rPr>
          <w:lang w:val="hi_IN" w:bidi="hi_IN"/>
        </w:rPr>
      </w:r>
      <w:r>
        <w:rPr>
          <w:lang w:val="hi_IN" w:bidi="hi_IN"/>
        </w:rPr>
        <w:t>और राजा सुलैमान के लोग</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की भूमिका निभा रहे व्यक्ति को यह बताना चाहिए कि यदि वह उस पात्र के स्थान पर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प्रतिक्रियाएँ निम्नलिखित हैं।</w:t>
      </w:r>
    </w:p>
    <w:p>
      <w:pPr/>
      <w:r>
        <w:rPr>
          <w:lang w:val="hi_IN" w:bidi="hi_IN"/>
        </w:rPr>
      </w:r>
      <w:r>
        <w:rPr>
          <w:lang w:val="hi_IN" w:bidi="hi_IN"/>
        </w:rPr>
        <w:t>सादोक याजक, नातान नबी, यहोयादा का पुत्र बनायाह, करेती और पलेती सुलैमान के साथ दाऊद के खच्चर पर सवार होकर दाऊद के नगर से गिहोन के सोते तक जाते हैं।</w:t>
      </w:r>
    </w:p>
    <w:p>
      <w:pPr/>
      <w:r>
        <w:rPr>
          <w:lang w:val="hi_IN" w:bidi="hi_IN"/>
        </w:rPr>
      </w:r>
      <w:r>
        <w:rPr>
          <w:lang w:val="hi_IN" w:bidi="hi_IN"/>
        </w:rPr>
        <w:t>अभिनय को रोकें। सादोक याजक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हमें जितनी जल्दी हो सके सुलैमान को अपना नया राजा बनाने की आवश्यकता है; या</w:t>
      </w:r>
    </w:p>
    <w:p>
      <w:pPr>
        <w:pStyle w:val="ListBullet"/>
        <w:spacing w:line="240" w:lineRule="auto"/>
        <w:ind w:left="720"/>
      </w:pPr>
      <w:r>
        <w:rPr>
          <w:lang w:val="hi_IN" w:bidi="hi_IN"/>
        </w:rPr>
      </w:r>
      <w:r>
        <w:rPr>
          <w:lang w:val="hi_IN" w:bidi="hi_IN"/>
        </w:rPr>
        <w:t>हर कोई आगे आओ! हम सुलैमान को अपना राजा बनाने के लिए गिहोन के सोते पर जाएँगे।</w:t>
      </w:r>
    </w:p>
    <w:p>
      <w:pPr/>
      <w:r>
        <w:rPr>
          <w:lang w:val="hi_IN" w:bidi="hi_IN"/>
        </w:rPr>
      </w:r>
      <w:r>
        <w:rPr>
          <w:lang w:val="hi_IN" w:bidi="hi_IN"/>
        </w:rPr>
        <w:t>नातान, बनायाह, पलेतियों और करेतियों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हमें जल्दी से जाने की आवश्यकता है; या</w:t>
      </w:r>
    </w:p>
    <w:p>
      <w:pPr>
        <w:pStyle w:val="ListBullet"/>
        <w:spacing w:line="240" w:lineRule="auto"/>
        <w:ind w:left="720"/>
      </w:pPr>
      <w:r>
        <w:rPr>
          <w:lang w:val="hi_IN" w:bidi="hi_IN"/>
        </w:rPr>
      </w:r>
      <w:r>
        <w:rPr>
          <w:lang w:val="hi_IN" w:bidi="hi_IN"/>
        </w:rPr>
        <w:t>यहोवा इस्राएल के लिए यही चाहता है; या</w:t>
      </w:r>
    </w:p>
    <w:p>
      <w:pPr>
        <w:pStyle w:val="ListBullet"/>
        <w:spacing w:line="240" w:lineRule="auto"/>
        <w:ind w:left="720"/>
      </w:pPr>
      <w:r>
        <w:rPr>
          <w:lang w:val="hi_IN" w:bidi="hi_IN"/>
        </w:rPr>
      </w:r>
      <w:r>
        <w:rPr>
          <w:lang w:val="hi_IN" w:bidi="hi_IN"/>
        </w:rPr>
        <w:t>हम सुलैमान की रक्षा करेंगे जैसे हमने राजा दाऊद की रक्षा की थी।</w:t>
      </w:r>
    </w:p>
    <w:p>
      <w:pPr/>
      <w:r>
        <w:rPr>
          <w:lang w:val="hi_IN" w:bidi="hi_IN"/>
        </w:rPr>
      </w:r>
      <w:r>
        <w:rPr>
          <w:lang w:val="hi_IN" w:bidi="hi_IN"/>
        </w:rPr>
        <w:t>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आश्चर्यचकित हूँ! मुझे आज राजा बनने की उम्मीद नहीं थी; या</w:t>
      </w:r>
    </w:p>
    <w:p>
      <w:pPr>
        <w:pStyle w:val="ListBullet"/>
        <w:spacing w:line="240" w:lineRule="auto"/>
        <w:ind w:left="720"/>
      </w:pPr>
      <w:r>
        <w:rPr>
          <w:lang w:val="hi_IN" w:bidi="hi_IN"/>
        </w:rPr>
      </w:r>
      <w:r>
        <w:rPr>
          <w:lang w:val="hi_IN" w:bidi="hi_IN"/>
        </w:rPr>
        <w:t>राजा दाऊद मेरा सम्मान करता है। उसके खच्चर पर सवार होना बहुत विशेष है; या</w:t>
      </w:r>
    </w:p>
    <w:p>
      <w:pPr>
        <w:pStyle w:val="ListBullet"/>
        <w:spacing w:line="240" w:lineRule="auto"/>
        <w:ind w:left="720"/>
      </w:pPr>
      <w:r>
        <w:rPr>
          <w:lang w:val="hi_IN" w:bidi="hi_IN"/>
        </w:rPr>
      </w:r>
      <w:r>
        <w:rPr>
          <w:lang w:val="hi_IN" w:bidi="hi_IN"/>
        </w:rPr>
        <w:t>अब अदोनिय्याह जान जाएगा कि यहोवा चाहता है कि मैं इस्राएल का राजा बनूँ।</w:t>
      </w:r>
    </w:p>
    <w:p>
      <w:pPr/>
      <w:r>
        <w:rPr>
          <w:lang w:val="hi_IN" w:bidi="hi_IN"/>
        </w:rPr>
      </w:r>
      <w:r>
        <w:rPr>
          <w:lang w:val="hi_IN" w:bidi="hi_IN"/>
        </w:rPr>
        <w:t>नाटक को जारी रखें।</w:t>
      </w:r>
    </w:p>
    <w:p>
      <w:pPr/>
      <w:r>
        <w:rPr>
          <w:lang w:val="hi_IN" w:bidi="hi_IN"/>
        </w:rPr>
      </w:r>
      <w:r>
        <w:rPr>
          <w:lang w:val="hi_IN" w:bidi="hi_IN"/>
        </w:rPr>
        <w:t>सादोक सुलैमान का तेल से अभिषेक करता है, जो वह उस तम्बू से लेता है जहाँ सन्दूक है। लोग नरसिंगे फूँकते हैं और चिल्लाते हैं, "राजा सुलैमान जीवित रहे!"</w:t>
      </w:r>
    </w:p>
    <w:p>
      <w:pPr/>
      <w:r>
        <w:rPr>
          <w:lang w:val="hi_IN" w:bidi="hi_IN"/>
        </w:rPr>
      </w:r>
      <w:r>
        <w:rPr>
          <w:lang w:val="hi_IN" w:bidi="hi_IN"/>
        </w:rPr>
        <w:t>अभिनय को रोकें। सादोक याजक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यह तेल पवित्र है। मुझे सुलैमान का हमारे नए राजा के रूप में अभिषेक करने पर सम्मानित महसूस होता है; या</w:t>
      </w:r>
    </w:p>
    <w:p>
      <w:pPr>
        <w:pStyle w:val="ListBullet"/>
        <w:spacing w:line="240" w:lineRule="auto"/>
        <w:ind w:left="720"/>
      </w:pPr>
      <w:r>
        <w:rPr>
          <w:lang w:val="hi_IN" w:bidi="hi_IN"/>
        </w:rPr>
      </w:r>
      <w:r>
        <w:rPr>
          <w:lang w:val="hi_IN" w:bidi="hi_IN"/>
        </w:rPr>
        <w:t>यह हमारा नया राजा है! हर किसी को सुसमाचार सुनाएँ; या</w:t>
      </w:r>
    </w:p>
    <w:p>
      <w:pPr>
        <w:pStyle w:val="ListBullet"/>
        <w:spacing w:line="240" w:lineRule="auto"/>
        <w:ind w:left="720"/>
      </w:pPr>
      <w:r>
        <w:rPr>
          <w:lang w:val="hi_IN" w:bidi="hi_IN"/>
        </w:rPr>
      </w:r>
      <w:r>
        <w:rPr>
          <w:lang w:val="hi_IN" w:bidi="hi_IN"/>
        </w:rPr>
        <w:t>हमने यह किया है! सुलैमान राजा है, न कि अदोनिय्याह।</w:t>
      </w:r>
    </w:p>
    <w:p>
      <w:pPr/>
      <w:r>
        <w:rPr>
          <w:lang w:val="hi_IN" w:bidi="hi_IN"/>
        </w:rPr>
      </w:r>
      <w:r>
        <w:rPr>
          <w:lang w:val="hi_IN" w:bidi="hi_IN"/>
        </w:rPr>
        <w:t>नातान, बनायाह, पलेतियों और करेतियों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नरसींगों को जोर से फूँको! हम चाहते हैं कि हर कोई सुनें कि हमारा एक नया राजा है; या</w:t>
      </w:r>
    </w:p>
    <w:p>
      <w:pPr>
        <w:pStyle w:val="ListBullet"/>
        <w:spacing w:line="240" w:lineRule="auto"/>
        <w:ind w:left="720"/>
      </w:pPr>
      <w:r>
        <w:rPr>
          <w:lang w:val="hi_IN" w:bidi="hi_IN"/>
        </w:rPr>
      </w:r>
      <w:r>
        <w:rPr>
          <w:lang w:val="hi_IN" w:bidi="hi_IN"/>
        </w:rPr>
        <w:t>हम एक नए राजा के होने से खुश हैं; या</w:t>
      </w:r>
    </w:p>
    <w:p>
      <w:pPr>
        <w:pStyle w:val="ListBullet"/>
        <w:spacing w:line="240" w:lineRule="auto"/>
        <w:ind w:left="720"/>
      </w:pPr>
      <w:r>
        <w:rPr>
          <w:lang w:val="hi_IN" w:bidi="hi_IN"/>
        </w:rPr>
      </w:r>
      <w:r>
        <w:rPr>
          <w:lang w:val="hi_IN" w:bidi="hi_IN"/>
        </w:rPr>
        <w:t>हम राजा सुलैमान का अनुसरण करते हैं! हमें लगता है कि सुलैमान एक अद्भुत राजा होगा।</w:t>
      </w:r>
    </w:p>
    <w:p>
      <w:pPr/>
      <w:r>
        <w:rPr>
          <w:lang w:val="hi_IN" w:bidi="hi_IN"/>
        </w:rPr>
      </w:r>
      <w:r>
        <w:rPr>
          <w:lang w:val="hi_IN" w:bidi="hi_IN"/>
        </w:rPr>
        <w:t>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महत्वपूर्ण और विशेष महसूस करता हूँ। अब मैं इस्राएल का राजा हूँ; या</w:t>
      </w:r>
    </w:p>
    <w:p>
      <w:pPr>
        <w:pStyle w:val="ListBullet"/>
        <w:spacing w:line="240" w:lineRule="auto"/>
        <w:ind w:left="720"/>
      </w:pPr>
      <w:r>
        <w:rPr>
          <w:lang w:val="hi_IN" w:bidi="hi_IN"/>
        </w:rPr>
      </w:r>
      <w:r>
        <w:rPr>
          <w:lang w:val="hi_IN" w:bidi="hi_IN"/>
        </w:rPr>
        <w:t>मैं अपने लोगों की सेवा करूँगा और यहोवा का अनुसरण करूँगा; या</w:t>
      </w:r>
    </w:p>
    <w:p>
      <w:pPr>
        <w:pStyle w:val="ListBullet"/>
        <w:spacing w:line="240" w:lineRule="auto"/>
        <w:ind w:left="720"/>
      </w:pPr>
      <w:r>
        <w:rPr>
          <w:lang w:val="hi_IN" w:bidi="hi_IN"/>
        </w:rPr>
      </w:r>
      <w:r>
        <w:rPr>
          <w:lang w:val="hi_IN" w:bidi="hi_IN"/>
        </w:rPr>
        <w:t>हर कोई बहुत अविश्वसनीय शोर कर रहा है।</w:t>
      </w:r>
    </w:p>
    <w:p>
      <w:pPr/>
      <w:r>
        <w:rPr>
          <w:lang w:val="hi_IN" w:bidi="hi_IN"/>
        </w:rPr>
      </w:r>
      <w:r>
        <w:rPr>
          <w:lang w:val="hi_IN" w:bidi="hi_IN"/>
        </w:rPr>
        <w:t>नाटक को जारी रखें।</w:t>
      </w:r>
    </w:p>
    <w:p>
      <w:pPr/>
      <w:r>
        <w:rPr>
          <w:lang w:val="hi_IN" w:bidi="hi_IN"/>
        </w:rPr>
      </w:r>
      <w:r>
        <w:rPr>
          <w:lang w:val="hi_IN" w:bidi="hi_IN"/>
        </w:rPr>
        <w:t>सुलैमान दाऊद के नगर में जाता है। गीहोन के सोते पर मौजूद सभी लोग सुलैमान के पीछे-पीछे नगर में वापस जाते हैं और बाँसुरियाँ बजाते हैं और बाँसुरी बजाते हुए ऊँची आवाज़ में खुशी मनाते हैं।</w:t>
      </w:r>
    </w:p>
    <w:p>
      <w:pPr/>
      <w:r>
        <w:rPr>
          <w:lang w:val="hi_IN" w:bidi="hi_IN"/>
        </w:rPr>
      </w:r>
      <w:r>
        <w:rPr>
          <w:lang w:val="hi_IN" w:bidi="hi_IN"/>
        </w:rPr>
        <w:t>अभिनय को रोकें।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इन सभी लोगों को मेरा उत्सव मनाते हुए देखो; या</w:t>
      </w:r>
    </w:p>
    <w:p>
      <w:pPr>
        <w:pStyle w:val="ListBullet"/>
        <w:spacing w:line="240" w:lineRule="auto"/>
        <w:ind w:left="720"/>
      </w:pPr>
      <w:r>
        <w:rPr>
          <w:lang w:val="hi_IN" w:bidi="hi_IN"/>
        </w:rPr>
      </w:r>
      <w:r>
        <w:rPr>
          <w:lang w:val="hi_IN" w:bidi="hi_IN"/>
        </w:rPr>
        <w:t>मैं अभिभूत और विनम्र महसूस करता हूँ; या</w:t>
      </w:r>
    </w:p>
    <w:p>
      <w:pPr>
        <w:pStyle w:val="ListBullet"/>
        <w:spacing w:line="240" w:lineRule="auto"/>
        <w:ind w:left="720"/>
      </w:pPr>
      <w:r>
        <w:rPr>
          <w:lang w:val="hi_IN" w:bidi="hi_IN"/>
        </w:rPr>
      </w:r>
      <w:r>
        <w:rPr>
          <w:lang w:val="hi_IN" w:bidi="hi_IN"/>
        </w:rPr>
        <w:t>अब मैं अपने पिता के सिंहासन पर बैठने जाऊँगा, ताकि सभी को दिखाया जा सके कि मैं इस्राएल का राजा हूँ।</w:t>
      </w:r>
    </w:p>
    <w:p>
      <w:pPr/>
      <w:r>
        <w:rPr>
          <w:lang w:val="hi_IN" w:bidi="hi_IN"/>
        </w:rPr>
      </w:r>
      <w:r>
        <w:rPr>
          <w:lang w:val="hi_IN" w:bidi="hi_IN"/>
        </w:rPr>
        <w:t>सुलैमान का अनुसरण करने वाले लोगों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सुलैमान जवान और शक्तिशाली दिखता है; या</w:t>
      </w:r>
    </w:p>
    <w:p>
      <w:pPr>
        <w:pStyle w:val="ListBullet"/>
        <w:spacing w:line="240" w:lineRule="auto"/>
        <w:ind w:left="720"/>
      </w:pPr>
      <w:r>
        <w:rPr>
          <w:lang w:val="hi_IN" w:bidi="hi_IN"/>
        </w:rPr>
      </w:r>
      <w:r>
        <w:rPr>
          <w:lang w:val="hi_IN" w:bidi="hi_IN"/>
        </w:rPr>
        <w:t>हम अपनी और इस्राएल की देखभाल करने के लिए एक नया राजा होने पर खुश हैं; या</w:t>
      </w:r>
    </w:p>
    <w:p>
      <w:pPr>
        <w:pStyle w:val="ListBullet"/>
        <w:spacing w:line="240" w:lineRule="auto"/>
        <w:ind w:left="720"/>
      </w:pPr>
      <w:r>
        <w:rPr>
          <w:lang w:val="hi_IN" w:bidi="hi_IN"/>
        </w:rPr>
      </w:r>
      <w:r>
        <w:rPr>
          <w:lang w:val="hi_IN" w:bidi="hi_IN"/>
        </w:rPr>
        <w:t>खुशी से जयजयकार करो! हमारे नए राजा का उत्सव मनाने के लिए बाँसुरी बजाओ; या</w:t>
      </w:r>
    </w:p>
    <w:p>
      <w:pPr>
        <w:pStyle w:val="ListBullet"/>
        <w:spacing w:line="240" w:lineRule="auto"/>
        <w:ind w:left="720"/>
      </w:pPr>
      <w:r>
        <w:rPr>
          <w:lang w:val="hi_IN" w:bidi="hi_IN"/>
        </w:rPr>
      </w:r>
      <w:r>
        <w:rPr>
          <w:lang w:val="hi_IN" w:bidi="hi_IN"/>
        </w:rPr>
        <w:t>हमारा शोर बहुत तेज है। हम अपने चारों ओर के शोर को महसूस कर सकते हैं।</w:t>
      </w:r>
    </w:p>
    <w:p>
      <w:pPr/>
      <w:r>
        <w:rPr>
          <w:lang w:val="hi_IN" w:bidi="hi_IN"/>
        </w:rPr>
      </w:r>
      <w:r>
        <w:rPr>
          <w:lang w:val="hi_IN" w:bidi="hi_IN"/>
        </w:rPr>
        <w:t>नाटक को जारी रखें।</w:t>
      </w:r>
    </w:p>
    <w:p>
      <w:pPr/>
      <w:r>
        <w:rPr>
          <w:lang w:val="hi_IN" w:bidi="hi_IN"/>
        </w:rPr>
      </w:r>
      <w:r>
        <w:rPr>
          <w:lang w:val="hi_IN" w:bidi="hi_IN"/>
        </w:rPr>
        <w:t>एनरोगेल के पास, अदोनिय्याह और उसके समर्थक यरूशलेम से तेज़ शोर सुनते हैं। योआब आश्चर्यचकित है कि यरूशलेम से एक ज़ोर से शोर क्यों है। अदोनिय्याह योनातान का स्वागत करता है। योनातान सब लोगों को बताता है कि दाऊद ने सुलैमान को राजा बना दिया है और सुलैमान दाऊद के सिंहासन पर बैठा है। राजकीय अधिकारी खुश हैं, और दाऊद ने यहोवा का धन्यवाद किया कि उसने दाऊद को सुलैमान को राजा बनते हुए देखने दिया। अदोनिय्याह के उत्सव में हर कोई डरा हुआ है और एनरोगेल से निकलता है।</w:t>
      </w:r>
    </w:p>
    <w:p>
      <w:pPr/>
      <w:r>
        <w:rPr>
          <w:lang w:val="hi_IN" w:bidi="hi_IN"/>
        </w:rPr>
      </w:r>
      <w:r>
        <w:rPr>
          <w:lang w:val="hi_IN" w:bidi="hi_IN"/>
        </w:rPr>
        <w:t>अभिनय को रोकें। अदोनिय्याह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क्या शोर है! यरूशलेम में क्या हो रहा है? या</w:t>
      </w:r>
    </w:p>
    <w:p>
      <w:pPr>
        <w:pStyle w:val="ListBullet"/>
        <w:spacing w:line="240" w:lineRule="auto"/>
        <w:ind w:left="720"/>
      </w:pPr>
      <w:r>
        <w:rPr>
          <w:lang w:val="hi_IN" w:bidi="hi_IN"/>
        </w:rPr>
      </w:r>
      <w:r>
        <w:rPr>
          <w:lang w:val="hi_IN" w:bidi="hi_IN"/>
        </w:rPr>
        <w:t>यहाँ योनातान है। योनातान हमें बताएगा कि लोग क्यों उत्सव मना रहे हैं और नरसिंगे क्यों फूँक रहे हैं; या</w:t>
      </w:r>
    </w:p>
    <w:p>
      <w:pPr>
        <w:pStyle w:val="ListBullet"/>
        <w:spacing w:line="240" w:lineRule="auto"/>
        <w:ind w:left="720"/>
      </w:pPr>
      <w:r>
        <w:rPr>
          <w:lang w:val="hi_IN" w:bidi="hi_IN"/>
        </w:rPr>
      </w:r>
      <w:r>
        <w:rPr>
          <w:lang w:val="hi_IN" w:bidi="hi_IN"/>
        </w:rPr>
        <w:t>यह शुभ समाचार नहीं है। नातान, सादोक और बनायाह चतुर थे और उन्होंने जल्दी से काम किया। अब हर कोई जानता है कि सुलैमान नया राजा है; या</w:t>
      </w:r>
    </w:p>
    <w:p>
      <w:pPr>
        <w:pStyle w:val="ListBullet"/>
        <w:spacing w:line="240" w:lineRule="auto"/>
        <w:ind w:left="720"/>
      </w:pPr>
      <w:r>
        <w:rPr>
          <w:lang w:val="hi_IN" w:bidi="hi_IN"/>
        </w:rPr>
      </w:r>
      <w:r>
        <w:rPr>
          <w:lang w:val="hi_IN" w:bidi="hi_IN"/>
        </w:rPr>
        <w:t>बहुत से महत्वपूर्ण लोग सुलैमान का समर्थन करते हैं; या</w:t>
      </w:r>
    </w:p>
    <w:p>
      <w:pPr>
        <w:pStyle w:val="ListBullet"/>
        <w:spacing w:line="240" w:lineRule="auto"/>
        <w:ind w:left="720"/>
      </w:pPr>
      <w:r>
        <w:rPr>
          <w:lang w:val="hi_IN" w:bidi="hi_IN"/>
        </w:rPr>
      </w:r>
      <w:r>
        <w:rPr>
          <w:lang w:val="hi_IN" w:bidi="hi_IN"/>
        </w:rPr>
        <w:t>मैं डरा हुआ हूँ। सुलैमान मुझे मार डालेगा, क्योंकि मैंने इस्राएल का राजा बनने की कोशिश की थी।</w:t>
      </w:r>
    </w:p>
    <w:p>
      <w:pPr/>
      <w:r>
        <w:rPr>
          <w:lang w:val="hi_IN" w:bidi="hi_IN"/>
        </w:rPr>
      </w:r>
      <w:r>
        <w:rPr>
          <w:lang w:val="hi_IN" w:bidi="hi_IN"/>
        </w:rPr>
        <w:t>योआब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क्या हो रहा है? या</w:t>
      </w:r>
    </w:p>
    <w:p>
      <w:pPr>
        <w:pStyle w:val="ListBullet"/>
        <w:spacing w:line="240" w:lineRule="auto"/>
        <w:ind w:left="720"/>
      </w:pPr>
      <w:r>
        <w:rPr>
          <w:lang w:val="hi_IN" w:bidi="hi_IN"/>
        </w:rPr>
      </w:r>
      <w:r>
        <w:rPr>
          <w:lang w:val="hi_IN" w:bidi="hi_IN"/>
        </w:rPr>
        <w:t>अब सब कुछ गलत हो गया है; या</w:t>
      </w:r>
    </w:p>
    <w:p>
      <w:pPr>
        <w:pStyle w:val="ListBullet"/>
        <w:spacing w:line="240" w:lineRule="auto"/>
        <w:ind w:left="720"/>
      </w:pPr>
      <w:r>
        <w:rPr>
          <w:lang w:val="hi_IN" w:bidi="hi_IN"/>
        </w:rPr>
      </w:r>
      <w:r>
        <w:rPr>
          <w:lang w:val="hi_IN" w:bidi="hi_IN"/>
        </w:rPr>
        <w:t>सुलैमान हम पर क्रोधित होगा। मैं खतरे में हूँ।</w:t>
      </w:r>
    </w:p>
    <w:p>
      <w:pPr/>
      <w:r>
        <w:rPr>
          <w:lang w:val="hi_IN" w:bidi="hi_IN"/>
        </w:rPr>
      </w:r>
      <w:r>
        <w:rPr>
          <w:lang w:val="hi_IN" w:bidi="hi_IN"/>
        </w:rPr>
        <w:t>योनातान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अदोनिय्याह सोचता था कि वह नया राजा है, लेकिन सुलैमान नया राजा है; या</w:t>
      </w:r>
    </w:p>
    <w:p>
      <w:pPr>
        <w:pStyle w:val="ListBullet"/>
        <w:spacing w:line="240" w:lineRule="auto"/>
        <w:ind w:left="720"/>
      </w:pPr>
      <w:r>
        <w:rPr>
          <w:lang w:val="hi_IN" w:bidi="hi_IN"/>
        </w:rPr>
      </w:r>
      <w:r>
        <w:rPr>
          <w:lang w:val="hi_IN" w:bidi="hi_IN"/>
        </w:rPr>
        <w:t>हर किसी को यह जानने की आवश्यकता है कि गिहोन और यरूशलेम में क्या हुआ था; या</w:t>
      </w:r>
    </w:p>
    <w:p>
      <w:pPr>
        <w:pStyle w:val="ListBullet"/>
        <w:spacing w:line="240" w:lineRule="auto"/>
        <w:ind w:left="720"/>
      </w:pPr>
      <w:r>
        <w:rPr>
          <w:lang w:val="hi_IN" w:bidi="hi_IN"/>
        </w:rPr>
      </w:r>
      <w:r>
        <w:rPr>
          <w:lang w:val="hi_IN" w:bidi="hi_IN"/>
        </w:rPr>
        <w:t>सुनें कि शाही अधिकारियों ने क्या कहा और दाऊद ने क्या कहा। हर कोई सुलैमान का समर्थन करता है; या</w:t>
      </w:r>
    </w:p>
    <w:p>
      <w:pPr>
        <w:pStyle w:val="ListBullet"/>
        <w:spacing w:line="240" w:lineRule="auto"/>
        <w:ind w:left="720"/>
      </w:pPr>
      <w:r>
        <w:rPr>
          <w:lang w:val="hi_IN" w:bidi="hi_IN"/>
        </w:rPr>
      </w:r>
      <w:r>
        <w:rPr>
          <w:lang w:val="hi_IN" w:bidi="hi_IN"/>
        </w:rPr>
        <w:t>मैं बहुत चिंतित हूँ।</w:t>
      </w:r>
    </w:p>
    <w:p>
      <w:pPr/>
      <w:r>
        <w:rPr>
          <w:lang w:val="hi_IN" w:bidi="hi_IN"/>
        </w:rPr>
      </w:r>
      <w:r>
        <w:rPr>
          <w:lang w:val="hi_IN" w:bidi="hi_IN"/>
        </w:rPr>
        <w:t>अदोनिय्याह के मेहमानों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यरूशलेम में लोग नरसिंगे फूँक रहे हैं। क्या हो रहा है? या</w:t>
      </w:r>
    </w:p>
    <w:p>
      <w:pPr>
        <w:pStyle w:val="ListBullet"/>
        <w:spacing w:line="240" w:lineRule="auto"/>
        <w:ind w:left="720"/>
      </w:pPr>
      <w:r>
        <w:rPr>
          <w:lang w:val="hi_IN" w:bidi="hi_IN"/>
        </w:rPr>
      </w:r>
      <w:r>
        <w:rPr>
          <w:lang w:val="hi_IN" w:bidi="hi_IN"/>
        </w:rPr>
        <w:t>दाऊद और सुलैमान चतुर थे। अदोनिय्याह अब राजा नहीं बन सकता; या</w:t>
      </w:r>
    </w:p>
    <w:p>
      <w:pPr>
        <w:pStyle w:val="ListBullet"/>
        <w:spacing w:line="240" w:lineRule="auto"/>
        <w:ind w:left="720"/>
      </w:pPr>
      <w:r>
        <w:rPr>
          <w:lang w:val="hi_IN" w:bidi="hi_IN"/>
        </w:rPr>
      </w:r>
      <w:r>
        <w:rPr>
          <w:lang w:val="hi_IN" w:bidi="hi_IN"/>
        </w:rPr>
        <w:t>हम खतरे में हैं। हमें डर है कि सुलैमान हमें अदोनिय्याह का समर्थन करने के लिए दण्ड देगा।</w:t>
      </w:r>
    </w:p>
    <w:p>
      <w:pPr/>
      <w:r>
        <w:rPr>
          <w:lang w:val="hi_IN" w:bidi="hi_IN"/>
        </w:rPr>
      </w:r>
      <w:r>
        <w:rPr>
          <w:lang w:val="hi_IN" w:bidi="hi_IN"/>
        </w:rPr>
        <w:t>नाटक को जारी रखें।</w:t>
      </w:r>
    </w:p>
    <w:p>
      <w:pPr/>
      <w:r>
        <w:rPr>
          <w:lang w:val="hi_IN" w:bidi="hi_IN"/>
        </w:rPr>
      </w:r>
      <w:r>
        <w:rPr>
          <w:lang w:val="hi_IN" w:bidi="hi_IN"/>
        </w:rPr>
        <w:t>अदोनिय्याह एनरोगेल से उस तम्बू तक जाता है जहाँ सन्दूक है और वेदी के सींगों को पकड़ लेता है।</w:t>
      </w:r>
    </w:p>
    <w:p>
      <w:pPr/>
      <w:r>
        <w:rPr>
          <w:lang w:val="hi_IN" w:bidi="hi_IN"/>
        </w:rPr>
      </w:r>
      <w:r>
        <w:rPr>
          <w:lang w:val="hi_IN" w:bidi="hi_IN"/>
        </w:rPr>
        <w:t>अभिनय को रोकें। अदोनिय्याह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किसी सुरक्षित स्थान पर जाने की आवश्यकता है जहाँ कोई मेरी रक्षा करेगा; या</w:t>
      </w:r>
    </w:p>
    <w:p>
      <w:pPr>
        <w:pStyle w:val="ListBullet"/>
        <w:spacing w:line="240" w:lineRule="auto"/>
        <w:ind w:left="720"/>
      </w:pPr>
      <w:r>
        <w:rPr>
          <w:lang w:val="hi_IN" w:bidi="hi_IN"/>
        </w:rPr>
      </w:r>
      <w:r>
        <w:rPr>
          <w:lang w:val="hi_IN" w:bidi="hi_IN"/>
        </w:rPr>
        <w:t>मैं वेदी को पकड़कर रहूँगा और याजकों से कहूँगा कि वे मुझे सुरक्षित रखें; या</w:t>
      </w:r>
    </w:p>
    <w:p>
      <w:pPr>
        <w:pStyle w:val="ListBullet"/>
        <w:spacing w:line="240" w:lineRule="auto"/>
        <w:ind w:left="720"/>
      </w:pPr>
      <w:r>
        <w:rPr>
          <w:lang w:val="hi_IN" w:bidi="hi_IN"/>
        </w:rPr>
      </w:r>
      <w:r>
        <w:rPr>
          <w:lang w:val="hi_IN" w:bidi="hi_IN"/>
        </w:rPr>
        <w:t>मैं बहुत डरा हुआ हूँ। सुलैमान मुझे मारना चाहेगा।</w:t>
      </w:r>
    </w:p>
    <w:p>
      <w:pPr/>
      <w:r>
        <w:rPr>
          <w:lang w:val="hi_IN" w:bidi="hi_IN"/>
        </w:rPr>
      </w:r>
      <w:r>
        <w:rPr>
          <w:lang w:val="hi_IN" w:bidi="hi_IN"/>
        </w:rPr>
        <w:t>नाटक को जारी रखें।</w:t>
      </w:r>
    </w:p>
    <w:p>
      <w:pPr/>
      <w:r>
        <w:rPr>
          <w:lang w:val="hi_IN" w:bidi="hi_IN"/>
        </w:rPr>
      </w:r>
      <w:r>
        <w:rPr>
          <w:lang w:val="hi_IN" w:bidi="hi_IN"/>
        </w:rPr>
        <w:t>लोग सुलैमान से कहते हैं कि अदोनिय्याह डरा हुआ है और सोचता है कि सुलैमान उसे मार डालेगा। अदोनिय्याह चाहता है कि सुलैमान वादा करे कि वह राजा बनने की कोशिश करने पर अदोनिय्याह को नहीं मारेगा। सुलैमान यह कहकर उत्तर देता है कि अदोनिय्याह को सुलैमान को दिखाने की आवश्यकता है कि वह एक योग्य व्यक्ति है। यदि अदोनिय्याह फिर से गलत काम करता है, तो सुलैमान अदोनिय्याह को मार डालेगा।</w:t>
      </w:r>
    </w:p>
    <w:p>
      <w:pPr/>
      <w:r>
        <w:rPr>
          <w:lang w:val="hi_IN" w:bidi="hi_IN"/>
        </w:rPr>
      </w:r>
      <w:r>
        <w:rPr>
          <w:lang w:val="hi_IN" w:bidi="hi_IN"/>
        </w:rPr>
        <w:t>अभिनय को रोकें। राजा सुलैमान के लोगों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अदोनिय्याह का डरना सही है। सुलैमान अदोनिय्याह को मार सकता है; या</w:t>
      </w:r>
    </w:p>
    <w:p>
      <w:pPr>
        <w:pStyle w:val="ListBullet"/>
        <w:spacing w:line="240" w:lineRule="auto"/>
        <w:ind w:left="720"/>
      </w:pPr>
      <w:r>
        <w:rPr>
          <w:lang w:val="hi_IN" w:bidi="hi_IN"/>
        </w:rPr>
      </w:r>
      <w:r>
        <w:rPr>
          <w:lang w:val="hi_IN" w:bidi="hi_IN"/>
        </w:rPr>
        <w:t>मैं सोच रहा हूँ कि सुलैमान क्या करेगा? या</w:t>
      </w:r>
    </w:p>
    <w:p>
      <w:pPr>
        <w:pStyle w:val="ListBullet"/>
        <w:spacing w:line="240" w:lineRule="auto"/>
        <w:ind w:left="720"/>
      </w:pPr>
      <w:r>
        <w:rPr>
          <w:lang w:val="hi_IN" w:bidi="hi_IN"/>
        </w:rPr>
      </w:r>
      <w:r>
        <w:rPr>
          <w:lang w:val="hi_IN" w:bidi="hi_IN"/>
        </w:rPr>
        <w:t>मैं अपने नए राजा का सम्मान करता हूँ।</w:t>
      </w:r>
    </w:p>
    <w:p>
      <w:pPr/>
      <w:r>
        <w:rPr>
          <w:lang w:val="hi_IN" w:bidi="hi_IN"/>
        </w:rPr>
      </w:r>
      <w:r>
        <w:rPr>
          <w:lang w:val="hi_IN" w:bidi="hi_IN"/>
        </w:rPr>
        <w:t>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क्रोधित हूँ, लेकिन मैं इंतजार करूँगा और देखूँगा कि क्या अदोनिय्याह राजा के रूप में मेरा समर्थन करता है; या</w:t>
      </w:r>
    </w:p>
    <w:p>
      <w:pPr>
        <w:pStyle w:val="ListBullet"/>
        <w:spacing w:line="240" w:lineRule="auto"/>
        <w:ind w:left="720"/>
      </w:pPr>
      <w:r>
        <w:rPr>
          <w:lang w:val="hi_IN" w:bidi="hi_IN"/>
        </w:rPr>
      </w:r>
      <w:r>
        <w:rPr>
          <w:lang w:val="hi_IN" w:bidi="hi_IN"/>
        </w:rPr>
        <w:t>यदि वह मेरा समर्थन नहीं करता है, तो शायद मैं उसे मार डालूँगा; या</w:t>
      </w:r>
    </w:p>
    <w:p>
      <w:pPr>
        <w:pStyle w:val="ListBullet"/>
        <w:spacing w:line="240" w:lineRule="auto"/>
        <w:ind w:left="720"/>
      </w:pPr>
      <w:r>
        <w:rPr>
          <w:lang w:val="hi_IN" w:bidi="hi_IN"/>
        </w:rPr>
      </w:r>
      <w:r>
        <w:rPr>
          <w:lang w:val="hi_IN" w:bidi="hi_IN"/>
        </w:rPr>
        <w:t xml:space="preserve">मैं शक्तिशाली महसूस कर रहा हूँ। </w:t>
      </w:r>
    </w:p>
    <w:p>
      <w:pPr/>
      <w:r>
        <w:rPr>
          <w:lang w:val="hi_IN" w:bidi="hi_IN"/>
        </w:rPr>
      </w:r>
      <w:r>
        <w:rPr>
          <w:lang w:val="hi_IN" w:bidi="hi_IN"/>
        </w:rPr>
        <w:t>नाटक को जारी रखें।</w:t>
      </w:r>
    </w:p>
    <w:p>
      <w:pPr/>
      <w:r>
        <w:rPr>
          <w:lang w:val="hi_IN" w:bidi="hi_IN"/>
        </w:rPr>
      </w:r>
      <w:r>
        <w:rPr>
          <w:lang w:val="hi_IN" w:bidi="hi_IN"/>
        </w:rPr>
        <w:t xml:space="preserve">राजा सुलैमान ने लोगों को बलिदान की वेदी वाले तम्बू में भेजा, ताकि वे अदोनिय्याह को राजा सुलैमान के पास ले आएँ। </w:t>
      </w:r>
    </w:p>
    <w:p>
      <w:pPr/>
      <w:r>
        <w:rPr>
          <w:lang w:val="hi_IN" w:bidi="hi_IN"/>
        </w:rPr>
      </w:r>
      <w:r>
        <w:rPr>
          <w:lang w:val="hi_IN" w:bidi="hi_IN"/>
        </w:rPr>
        <w:t>अभिनय को रोकें।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चाहता हूँ कि अदोनिय्याह आकर मुझे देखे; या</w:t>
      </w:r>
    </w:p>
    <w:p>
      <w:pPr>
        <w:pStyle w:val="ListBullet"/>
        <w:spacing w:line="240" w:lineRule="auto"/>
        <w:ind w:left="720"/>
      </w:pPr>
      <w:r>
        <w:rPr>
          <w:lang w:val="hi_IN" w:bidi="hi_IN"/>
        </w:rPr>
      </w:r>
      <w:r>
        <w:rPr>
          <w:lang w:val="hi_IN" w:bidi="hi_IN"/>
        </w:rPr>
        <w:t>अदोनिय्याह को वेदी पर सुरक्षा माँगने की आवश्यकता नहीं है।</w:t>
      </w:r>
    </w:p>
    <w:p>
      <w:pPr/>
      <w:r>
        <w:rPr>
          <w:lang w:val="hi_IN" w:bidi="hi_IN"/>
        </w:rPr>
      </w:r>
      <w:r>
        <w:rPr>
          <w:lang w:val="hi_IN" w:bidi="hi_IN"/>
        </w:rPr>
        <w:t>राजा सुलैमान के लोगों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हम अदोनिय्याह को अपने नए राजा के पास लाएँगे; या</w:t>
      </w:r>
    </w:p>
    <w:p>
      <w:pPr>
        <w:pStyle w:val="ListBullet"/>
        <w:spacing w:line="240" w:lineRule="auto"/>
        <w:ind w:left="720"/>
      </w:pPr>
      <w:r>
        <w:rPr>
          <w:lang w:val="hi_IN" w:bidi="hi_IN"/>
        </w:rPr>
      </w:r>
      <w:r>
        <w:rPr>
          <w:lang w:val="hi_IN" w:bidi="hi_IN"/>
        </w:rPr>
        <w:t>अदोनिय्याह मूर्ख है। अदोनिय्याह वेदी के सींग पकड़े हुए निराश दिखता है।</w:t>
      </w:r>
    </w:p>
    <w:p>
      <w:pPr/>
      <w:r>
        <w:rPr>
          <w:lang w:val="hi_IN" w:bidi="hi_IN"/>
        </w:rPr>
      </w:r>
      <w:r>
        <w:rPr>
          <w:lang w:val="hi_IN" w:bidi="hi_IN"/>
        </w:rPr>
        <w:t>नाटक को जारी रखें।</w:t>
      </w:r>
    </w:p>
    <w:p>
      <w:pPr/>
      <w:r>
        <w:rPr>
          <w:lang w:val="hi_IN" w:bidi="hi_IN"/>
        </w:rPr>
      </w:r>
      <w:r>
        <w:rPr>
          <w:lang w:val="hi_IN" w:bidi="hi_IN"/>
        </w:rPr>
        <w:t>अदोनिय्याह राजा सुलैमान से मिलता है, और सुलैमान अदोनिय्याह से अपने घर जाने के लिए कहता है।</w:t>
      </w:r>
    </w:p>
    <w:p>
      <w:pPr/>
      <w:r>
        <w:rPr>
          <w:lang w:val="hi_IN" w:bidi="hi_IN"/>
        </w:rPr>
      </w:r>
      <w:r>
        <w:rPr>
          <w:lang w:val="hi_IN" w:bidi="hi_IN"/>
        </w:rPr>
        <w:t>अभिनय को रोकें।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लगता है कि अदोनिय्याह मूर्ख है। मैं देखूँगा कि अदोनिय्याह अब क्या करता है; या</w:t>
      </w:r>
    </w:p>
    <w:p>
      <w:pPr>
        <w:pStyle w:val="ListBullet"/>
        <w:spacing w:line="240" w:lineRule="auto"/>
        <w:ind w:left="720"/>
      </w:pPr>
      <w:r>
        <w:rPr>
          <w:lang w:val="hi_IN" w:bidi="hi_IN"/>
        </w:rPr>
      </w:r>
      <w:r>
        <w:rPr>
          <w:lang w:val="hi_IN" w:bidi="hi_IN"/>
        </w:rPr>
        <w:t>मैं दयालु महसूस करता हूँ; या</w:t>
      </w:r>
    </w:p>
    <w:p>
      <w:pPr>
        <w:pStyle w:val="ListBullet"/>
        <w:spacing w:line="240" w:lineRule="auto"/>
        <w:ind w:left="720"/>
      </w:pPr>
      <w:r>
        <w:rPr>
          <w:lang w:val="hi_IN" w:bidi="hi_IN"/>
        </w:rPr>
      </w:r>
      <w:r>
        <w:rPr>
          <w:lang w:val="hi_IN" w:bidi="hi_IN"/>
        </w:rPr>
        <w:t>मुझे खुशी है कि मैं राजा हूँ और अदोनिय्याह राजा नहीं है; या</w:t>
      </w:r>
    </w:p>
    <w:p>
      <w:pPr>
        <w:pStyle w:val="ListBullet"/>
        <w:spacing w:line="240" w:lineRule="auto"/>
        <w:ind w:left="720"/>
      </w:pPr>
      <w:r>
        <w:rPr>
          <w:lang w:val="hi_IN" w:bidi="hi_IN"/>
        </w:rPr>
      </w:r>
      <w:r>
        <w:rPr>
          <w:lang w:val="hi_IN" w:bidi="hi_IN"/>
        </w:rPr>
        <w:t>मेरा इस व्यक्ति से अब बस हो गया है। मैं अब अदोनिय्याह को देखना नहीं चाहता हूँ।</w:t>
      </w:r>
    </w:p>
    <w:p>
      <w:pPr/>
      <w:r>
        <w:rPr>
          <w:lang w:val="hi_IN" w:bidi="hi_IN"/>
        </w:rPr>
      </w:r>
      <w:r>
        <w:rPr>
          <w:lang w:val="hi_IN" w:bidi="hi_IN"/>
        </w:rPr>
        <w:t>अदोनिय्याह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बहुत डरा हुआ हूँ। सुलैमान मेरे साथ क्या करेगा? या</w:t>
      </w:r>
    </w:p>
    <w:p>
      <w:pPr>
        <w:pStyle w:val="ListBullet"/>
        <w:spacing w:line="240" w:lineRule="auto"/>
        <w:ind w:left="720"/>
      </w:pPr>
      <w:r>
        <w:rPr>
          <w:lang w:val="hi_IN" w:bidi="hi_IN"/>
        </w:rPr>
      </w:r>
      <w:r>
        <w:rPr>
          <w:lang w:val="hi_IN" w:bidi="hi_IN"/>
        </w:rPr>
        <w:t>मैं सुलैमान के प्रति आभारी हूँ। मुझे लगता है कि सुलैमान मुझे मार डालेगा; या</w:t>
      </w:r>
    </w:p>
    <w:p>
      <w:pPr>
        <w:pStyle w:val="ListBullet"/>
        <w:spacing w:line="240" w:lineRule="auto"/>
        <w:ind w:left="720"/>
      </w:pPr>
      <w:r>
        <w:rPr>
          <w:lang w:val="hi_IN" w:bidi="hi_IN"/>
        </w:rPr>
      </w:r>
      <w:r>
        <w:rPr>
          <w:lang w:val="hi_IN" w:bidi="hi_IN"/>
        </w:rPr>
        <w:t>अब मैं क्या करूँगा?</w:t>
      </w:r>
      <w:r>
        <w:rPr>
          <w:lang w:val="hi_IN" w:bidi="hi_IN"/>
        </w:rPr>
      </w:r>
    </w:p>
    <w:p>
      <w:pPr>
        <w:pStyle w:val="Heading3"/>
      </w:pPr>
      <w:r>
        <w:rPr>
          <w:lang w:val="hi_IN" w:bidi="hi_IN"/>
        </w:rPr>
        <w:t>आवश्यक जानकारी</w:t>
      </w:r>
    </w:p>
    <w:p>
      <w:pPr/>
      <w:r>
        <w:rPr>
          <w:lang w:val="hi_IN" w:bidi="hi_IN"/>
        </w:rPr>
      </w:r>
      <w:r>
        <w:rPr>
          <w:lang w:val="hi_IN" w:bidi="hi_IN"/>
        </w:rPr>
        <w:t>1 राजाओं 1:38–53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सादोक </w:t>
      </w:r>
      <w:r>
        <w:rPr>
          <w:b/>
          <w:lang w:val="hi_IN" w:bidi="hi_IN"/>
        </w:rPr>
        <w:t>याजक</w:t>
      </w:r>
      <w:r>
        <w:rPr>
          <w:lang w:val="hi_IN" w:bidi="hi_IN"/>
        </w:rPr>
        <w:t xml:space="preserve">, नातान </w:t>
      </w:r>
      <w:r>
        <w:rPr>
          <w:b/>
          <w:lang w:val="hi_IN" w:bidi="hi_IN"/>
        </w:rPr>
        <w:t>नबी</w:t>
      </w:r>
      <w:r>
        <w:rPr>
          <w:lang w:val="hi_IN" w:bidi="hi_IN"/>
        </w:rPr>
        <w:t xml:space="preserve">, यहोयादा का पुत्र बनायाह, करेती और पलेती सुलैमान के साथ दाऊद के </w:t>
      </w:r>
      <w:r>
        <w:rPr>
          <w:b/>
          <w:lang w:val="hi_IN" w:bidi="hi_IN"/>
        </w:rPr>
        <w:t>खच्चर</w:t>
      </w:r>
      <w:r>
        <w:rPr>
          <w:lang w:val="hi_IN" w:bidi="hi_IN"/>
        </w:rPr>
        <w:t xml:space="preserve"> पर सवार होकर दाऊद नगर से गिहोन जाते हैं। याजक, नबी और खच्चर के लिए उन्हीं शब्दों या वाक्यांशों का उपयोग करें जिनका उपयोग आपने पिछले भागों में किया था। याजक और नबी के बारे में अधिक जानकारी के लिए, मुख्य शब्दावली देखें।</w:t>
      </w:r>
    </w:p>
    <w:p>
      <w:pPr/>
      <w:r>
        <w:rPr>
          <w:lang w:val="hi_IN" w:bidi="hi_IN"/>
        </w:rPr>
      </w:r>
      <w:r>
        <w:rPr>
          <w:lang w:val="hi_IN" w:bidi="hi_IN"/>
        </w:rPr>
        <w:t>सादोक ने तम्बू में से तेल का सींग लिया। तेल का सींग एक पात्र था जिसे लोगों ने पशुओं के सींग से बनाया था। लोगों का अभिषेक करने के लिए खास तेल उस पात्र में था।</w:t>
      </w:r>
    </w:p>
    <w:p>
      <w:pPr/>
      <w:r>
        <w:rPr>
          <w:lang w:val="hi_IN" w:bidi="hi_IN"/>
        </w:rPr>
      </w:r>
      <w:r>
        <w:rPr>
          <w:lang w:val="hi_IN" w:bidi="hi_IN"/>
        </w:rPr>
        <w:t xml:space="preserve">यहाँ रुकें और यदि आवश्यक हो, तो </w:t>
      </w:r>
      <w:r>
        <w:rPr>
          <w:b/>
          <w:lang w:val="hi_IN" w:bidi="hi_IN"/>
        </w:rPr>
        <w:t>पशुओं के सींगों से बने पात्रों</w:t>
      </w:r>
      <w:r>
        <w:rPr>
          <w:lang w:val="hi_IN" w:bidi="hi_IN"/>
        </w:rPr>
        <w:t xml:space="preserve"> की तस्वीर देखें। इस ऑडियो को यहाँ रोकें।</w:t>
      </w:r>
    </w:p>
    <w:p>
      <w:pPr/>
      <w:r>
        <w:rPr>
          <w:lang w:val="hi_IN" w:bidi="hi_IN"/>
        </w:rPr>
      </w:r>
      <w:r>
        <w:rPr>
          <w:lang w:val="hi_IN" w:bidi="hi_IN"/>
        </w:rPr>
        <w:t xml:space="preserve">यहाँ रुकें और समूह के रूप में चर्चा करें कि आप </w:t>
      </w:r>
      <w:r>
        <w:rPr>
          <w:b/>
          <w:lang w:val="hi_IN" w:bidi="hi_IN"/>
        </w:rPr>
        <w:t>तेल के सींग</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सादोक ने तेल का सींग उस तम्बू से लिया जहाँ दाऊद ने वाचा के सन्दूक को रखा था। यह एक विशेष या पवित्र तम्बू था, जहाँ यहोवा अपने लोगों के बीच रहता था।</w:t>
      </w:r>
    </w:p>
    <w:p>
      <w:pPr/>
      <w:r>
        <w:rPr>
          <w:lang w:val="hi_IN" w:bidi="hi_IN"/>
        </w:rPr>
      </w:r>
      <w:r>
        <w:rPr>
          <w:lang w:val="hi_IN" w:bidi="hi_IN"/>
        </w:rPr>
        <w:t>यहाँ रुकें और समूह के रूप में चर्चा करें कि आप यरूशलेम में इस तम्बू का वर्णन करने के लिए किस शब्द या वाक्यांश का उपयोग करेंगे। कुछ अनुवादों में कहा गया है कि यह एक "पवित्र तम्बू" था जो विशेष था, क्योंकि यहोवा वहाँ रहता था। यदि सम्भव हो, तो 2 शमूएल 6:17 का अपना अनुवाद सुनें, और सुनें कि आपने उस कहानी में तम्बू का अनुवाद कैसे किया। इस ऑडियो को यहाँ रोकें।</w:t>
      </w:r>
    </w:p>
    <w:p>
      <w:pPr/>
      <w:r>
        <w:rPr>
          <w:lang w:val="hi_IN" w:bidi="hi_IN"/>
        </w:rPr>
      </w:r>
      <w:r>
        <w:rPr>
          <w:lang w:val="hi_IN" w:bidi="hi_IN"/>
        </w:rPr>
        <w:t xml:space="preserve">सादोक सुलैमान का </w:t>
      </w:r>
      <w:r>
        <w:rPr>
          <w:b/>
          <w:lang w:val="hi_IN" w:bidi="hi_IN"/>
        </w:rPr>
        <w:t>अभिषेक</w:t>
      </w:r>
      <w:r>
        <w:rPr>
          <w:lang w:val="hi_IN" w:bidi="hi_IN"/>
        </w:rPr>
        <w:t xml:space="preserve"> करता है। लोग मेढ़े के सींगों से बने </w:t>
      </w:r>
      <w:r>
        <w:rPr>
          <w:b/>
          <w:lang w:val="hi_IN" w:bidi="hi_IN"/>
        </w:rPr>
        <w:t>सींग</w:t>
      </w:r>
      <w:r>
        <w:rPr>
          <w:lang w:val="hi_IN" w:bidi="hi_IN"/>
        </w:rPr>
        <w:t xml:space="preserve"> या तुरहियाँ फूँकते हैं। अभिषेक और सींगों के लिए उन्हीं शब्दों या वाक्यांशों का उपयोग करें जिनका उपयोग आपने पिछले भागों में किया था। अभिषेक और सींगों के बारे में अधिक जानकारी के लिए, मुख्य शब्दावली देखें।</w:t>
      </w:r>
    </w:p>
    <w:p>
      <w:pPr/>
      <w:r>
        <w:rPr>
          <w:lang w:val="hi_IN" w:bidi="hi_IN"/>
        </w:rPr>
      </w:r>
      <w:r>
        <w:rPr>
          <w:lang w:val="hi_IN" w:bidi="hi_IN"/>
        </w:rPr>
        <w:t>गिहोन के लोग चिल्लाते हैं, "</w:t>
      </w:r>
      <w:r>
        <w:rPr>
          <w:b/>
          <w:lang w:val="hi_IN" w:bidi="hi_IN"/>
        </w:rPr>
        <w:t>राजा</w:t>
      </w:r>
      <w:r>
        <w:rPr>
          <w:lang w:val="hi_IN" w:bidi="hi_IN"/>
        </w:rPr>
        <w:t xml:space="preserve"> सुलैमान जीवित रहे।" "राजा जीवित रहे" के लिए उसी वाक्यांश का उपयोग करें जिसका उपयोग आपने पिछले भागों में किया था। राजा के बारे में अधिक जानकारी के लिए, मुख्य शब्दावली देखें।</w:t>
      </w:r>
    </w:p>
    <w:p>
      <w:pPr/>
      <w:r>
        <w:rPr>
          <w:lang w:val="hi_IN" w:bidi="hi_IN"/>
        </w:rPr>
      </w:r>
      <w:r>
        <w:rPr>
          <w:lang w:val="hi_IN" w:bidi="hi_IN"/>
        </w:rPr>
        <w:t>लोग गिहोन से सुलैमान के पीछे-पीछे यरूशलेम जाते हैं और बाँसुरी बजाते हैं।</w:t>
      </w:r>
    </w:p>
    <w:p>
      <w:pPr/>
      <w:r>
        <w:rPr>
          <w:lang w:val="hi_IN" w:bidi="hi_IN"/>
        </w:rPr>
      </w:r>
      <w:r>
        <w:rPr>
          <w:lang w:val="hi_IN" w:bidi="hi_IN"/>
        </w:rPr>
        <w:t xml:space="preserve">यहाँ रुकें और यदि आवश्यक हो, तो </w:t>
      </w:r>
      <w:r>
        <w:rPr>
          <w:b/>
          <w:lang w:val="hi_IN" w:bidi="hi_IN"/>
        </w:rPr>
        <w:t>बाँसुरी बजाने वाले लोगों</w:t>
      </w:r>
      <w:r>
        <w:rPr>
          <w:lang w:val="hi_IN" w:bidi="hi_IN"/>
        </w:rPr>
        <w:t xml:space="preserve"> की तस्वीर देखें। इस ऑडियो को यहाँ रोकें।</w:t>
      </w:r>
    </w:p>
    <w:p>
      <w:pPr/>
      <w:r>
        <w:rPr>
          <w:lang w:val="hi_IN" w:bidi="hi_IN"/>
        </w:rPr>
      </w:r>
      <w:r>
        <w:rPr>
          <w:lang w:val="hi_IN" w:bidi="hi_IN"/>
        </w:rPr>
        <w:t xml:space="preserve">यहाँ रुकें और समूह के रूप में चर्चा करें कि आप </w:t>
      </w:r>
      <w:r>
        <w:rPr>
          <w:b/>
          <w:lang w:val="hi_IN" w:bidi="hi_IN"/>
        </w:rPr>
        <w:t>बाँसुरी</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अदोनिय्याह और उसके मेहमान अपना भोज समाप्त करते समय शोर सुनते हैं। भोज किसी कार्यक्रम का जश्न मनाने के लिए आयोजित एक विशेष भोजन होता है।</w:t>
      </w:r>
    </w:p>
    <w:p>
      <w:pPr/>
      <w:r>
        <w:rPr>
          <w:lang w:val="hi_IN" w:bidi="hi_IN"/>
        </w:rPr>
      </w:r>
      <w:r>
        <w:rPr>
          <w:lang w:val="hi_IN" w:bidi="hi_IN"/>
        </w:rPr>
        <w:t xml:space="preserve">यहाँ रुकें और समूह में चर्चा करें कि आप </w:t>
      </w:r>
      <w:r>
        <w:rPr>
          <w:b/>
          <w:lang w:val="hi_IN" w:bidi="hi_IN"/>
        </w:rPr>
        <w:t>भोज</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योनातान राजा दाऊद को </w:t>
      </w:r>
      <w:r>
        <w:rPr>
          <w:b/>
          <w:lang w:val="hi_IN" w:bidi="hi_IN"/>
        </w:rPr>
        <w:t>प्रभु</w:t>
      </w:r>
      <w:r>
        <w:rPr>
          <w:lang w:val="hi_IN" w:bidi="hi_IN"/>
        </w:rPr>
        <w:t xml:space="preserve"> कहता है और कहता है कि सुलैमान शाही </w:t>
      </w:r>
      <w:r>
        <w:rPr>
          <w:b/>
          <w:lang w:val="hi_IN" w:bidi="hi_IN"/>
        </w:rPr>
        <w:t>सिंहासन</w:t>
      </w:r>
      <w:r>
        <w:rPr>
          <w:lang w:val="hi_IN" w:bidi="hi_IN"/>
        </w:rPr>
        <w:t xml:space="preserve"> पर बैठ गया। प्रभु और सिंहासन के लिए उन्हीं शब्दों या वाक्यांशों का उपयोग करें जिनका उपयोग आपने पिछले भागों में किया था। प्रभु के बारे में अधिक जानकारी के लिए, मुख्य शब्दावली देखें।</w:t>
      </w:r>
    </w:p>
    <w:p>
      <w:pPr/>
      <w:r>
        <w:rPr>
          <w:lang w:val="hi_IN" w:bidi="hi_IN"/>
        </w:rPr>
      </w:r>
      <w:r>
        <w:rPr>
          <w:lang w:val="hi_IN" w:bidi="hi_IN"/>
        </w:rPr>
        <w:t xml:space="preserve">योनातान कहता है कि </w:t>
      </w:r>
      <w:r>
        <w:rPr>
          <w:b/>
          <w:lang w:val="hi_IN" w:bidi="hi_IN"/>
        </w:rPr>
        <w:t>राजकीय अधिकारियों</w:t>
      </w:r>
      <w:r>
        <w:rPr>
          <w:lang w:val="hi_IN" w:bidi="hi_IN"/>
        </w:rPr>
        <w:t xml:space="preserve"> या सेवकों ने दाऊद को बधाई दी। शाही अधिकारी वे लोग हैं जो दाऊद की सेवा करते हैं और दाऊद को इस्राएल पर शासन करने में सहायता करते हैं। शाही अधिकारियों के लिए उसी शब्द या वाक्यांश का उपयोग करें जिसका उपयोग आपने पिछले भागों में किया था। यदि आपने सेवकों के लिए कोई शब्द उपयोग किया है, तो याद रखें कि सेवक मुख्य शब्दावली में है।</w:t>
      </w:r>
    </w:p>
    <w:p>
      <w:pPr/>
      <w:r>
        <w:rPr>
          <w:lang w:val="hi_IN" w:bidi="hi_IN"/>
        </w:rPr>
      </w:r>
      <w:r>
        <w:rPr>
          <w:lang w:val="hi_IN" w:bidi="hi_IN"/>
        </w:rPr>
        <w:t xml:space="preserve">योनातान अदोनिय्याह को बताता है कि दाऊद ने </w:t>
      </w:r>
      <w:r>
        <w:rPr>
          <w:b/>
          <w:lang w:val="hi_IN" w:bidi="hi_IN"/>
        </w:rPr>
        <w:t>यहोवा</w:t>
      </w:r>
      <w:r>
        <w:rPr>
          <w:lang w:val="hi_IN" w:bidi="hi_IN"/>
        </w:rPr>
        <w:t xml:space="preserve">, जो </w:t>
      </w:r>
      <w:r>
        <w:rPr>
          <w:b/>
          <w:lang w:val="hi_IN" w:bidi="hi_IN"/>
        </w:rPr>
        <w:t>इस्राएल</w:t>
      </w:r>
      <w:r>
        <w:rPr>
          <w:lang w:val="hi_IN" w:bidi="hi_IN"/>
        </w:rPr>
        <w:t xml:space="preserve"> का </w:t>
      </w:r>
      <w:r>
        <w:rPr>
          <w:b/>
          <w:lang w:val="hi_IN" w:bidi="hi_IN"/>
        </w:rPr>
        <w:t>परमेश्वर</w:t>
      </w:r>
      <w:r>
        <w:rPr>
          <w:lang w:val="hi_IN" w:bidi="hi_IN"/>
        </w:rPr>
        <w:t xml:space="preserve"> है, की उपासना करने के लिए </w:t>
      </w:r>
      <w:r>
        <w:rPr>
          <w:b/>
          <w:lang w:val="hi_IN" w:bidi="hi_IN"/>
        </w:rPr>
        <w:t>दण्डवत् किया</w:t>
      </w:r>
      <w:r>
        <w:rPr>
          <w:lang w:val="hi_IN" w:bidi="hi_IN"/>
        </w:rPr>
        <w:t xml:space="preserve"> और यहोवा की </w:t>
      </w:r>
      <w:r>
        <w:rPr>
          <w:b/>
          <w:lang w:val="hi_IN" w:bidi="hi_IN"/>
        </w:rPr>
        <w:t>स्तुति</w:t>
      </w:r>
      <w:r>
        <w:rPr>
          <w:lang w:val="hi_IN" w:bidi="hi_IN"/>
        </w:rPr>
        <w:t xml:space="preserve"> की या उसे </w:t>
      </w:r>
      <w:r>
        <w:rPr>
          <w:b/>
          <w:lang w:val="hi_IN" w:bidi="hi_IN"/>
        </w:rPr>
        <w:t>धन्य कहा</w:t>
      </w:r>
      <w:r>
        <w:rPr>
          <w:lang w:val="hi_IN" w:bidi="hi_IN"/>
        </w:rPr>
        <w:t>। किसी की स्तुति करने या धन्य कहने का अर्थ है उसके बारे में अच्छी बातें कहना है। दण्डवत् करने और यहोवा के लिए उन्हीं शब्दों या वाक्यांशों का उपयोग करें जिनका उपयोग आपने पिछले भागों में किया था। दण्डवत्, यहोवा, परमेश्वर और इस्राएल के बारे में अधिक जानकारी के लिए, मुख्य शब्दावली देखें।</w:t>
      </w:r>
    </w:p>
    <w:p>
      <w:pPr/>
      <w:r>
        <w:rPr>
          <w:lang w:val="hi_IN" w:bidi="hi_IN"/>
        </w:rPr>
      </w:r>
      <w:r>
        <w:rPr>
          <w:lang w:val="hi_IN" w:bidi="hi_IN"/>
        </w:rPr>
        <w:t>यहाँ रुकें और समूह में चर्चा करें कि आप स्तुति के लिए किस शब्द या वाक्यांश का प्रयोग करेंगे। स्तुति के बारे में अधिक जानकारी के लिए, मुख्य शब्दावली में स्तुति या धन्य देखें। इस ऑडियो को यहाँ रोकें।</w:t>
      </w:r>
    </w:p>
    <w:p>
      <w:pPr/>
      <w:r>
        <w:rPr>
          <w:lang w:val="hi_IN" w:bidi="hi_IN"/>
        </w:rPr>
      </w:r>
      <w:r>
        <w:rPr>
          <w:lang w:val="hi_IN" w:bidi="hi_IN"/>
        </w:rPr>
        <w:t>अदोनिय्याह प्रभु की उपस्थिति के तम्बू तक जाता है और वेदी के सींगों को पकड़ लेता है। बसलेल ने होमबलि की वेदी के कोनों को पशुओं के सींगों के समान आकार में बनाया।</w:t>
      </w:r>
    </w:p>
    <w:p>
      <w:pPr/>
      <w:r>
        <w:rPr>
          <w:lang w:val="hi_IN" w:bidi="hi_IN"/>
        </w:rPr>
      </w:r>
      <w:r>
        <w:rPr>
          <w:lang w:val="hi_IN" w:bidi="hi_IN"/>
        </w:rPr>
        <w:t xml:space="preserve">यदि आवश्यक हो तो यहाँ रुकें और समूह के रूप में </w:t>
      </w:r>
      <w:r>
        <w:rPr>
          <w:lang w:val="hi_IN" w:bidi="hi_IN"/>
        </w:rPr>
        <w:t>होमबलि की वेदी</w:t>
      </w:r>
      <w:r>
        <w:rPr>
          <w:lang w:val="hi_IN" w:bidi="hi_IN"/>
        </w:rPr>
        <w:t xml:space="preserve"> की तस्वीर को फिर से देखें। इस ऑडियो को यहाँ रोकें।</w:t>
      </w:r>
    </w:p>
    <w:p>
      <w:pPr/>
      <w:r>
        <w:rPr>
          <w:lang w:val="hi_IN" w:bidi="hi_IN"/>
        </w:rPr>
      </w:r>
      <w:r>
        <w:rPr>
          <w:lang w:val="hi_IN" w:bidi="hi_IN"/>
        </w:rPr>
        <w:t xml:space="preserve">यहाँ रुकें और समूह के रूप में चर्चा करें कि आप </w:t>
      </w:r>
      <w:r>
        <w:rPr>
          <w:b/>
          <w:lang w:val="hi_IN" w:bidi="hi_IN"/>
        </w:rPr>
        <w:t>सींगों</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वेदी बलिदान या होमबलि की वेदी है, वह स्थान जहाँ याजक यहोवा के लिए होमबलि चढ़ाते हैं।</w:t>
      </w:r>
    </w:p>
    <w:p>
      <w:pPr/>
      <w:r>
        <w:rPr>
          <w:lang w:val="hi_IN" w:bidi="hi_IN"/>
        </w:rPr>
      </w:r>
      <w:r>
        <w:rPr>
          <w:lang w:val="hi_IN" w:bidi="hi_IN"/>
        </w:rPr>
        <w:t xml:space="preserve">यहाँ रुकें और समूह में चर्चा करें कि आप </w:t>
      </w:r>
      <w:r>
        <w:rPr>
          <w:b/>
          <w:lang w:val="hi_IN" w:bidi="hi_IN"/>
        </w:rPr>
        <w:t>वेदी</w:t>
      </w:r>
      <w:r>
        <w:rPr>
          <w:lang w:val="hi_IN" w:bidi="hi_IN"/>
        </w:rPr>
        <w:t xml:space="preserve"> के लिए किस शब्द या वाक्यांश का उपयोग करेंगे। अधिक जानकारी के लिए वेदी शब्द को मुख्य शब्दावली में देखें। यदि आपने बाइबल की किसी और पुस्तक में इस शब्द का पहले ही अनुवाद किया है, तो यहाँ भी उसी शब्द का प्रयोग करें जो आपने वहाँ किया था। इस ऑडियो को यहाँ रोकें।</w:t>
      </w:r>
    </w:p>
    <w:p>
      <w:pPr/>
      <w:r>
        <w:rPr>
          <w:lang w:val="hi_IN" w:bidi="hi_IN"/>
        </w:rPr>
      </w:r>
      <w:r>
        <w:rPr>
          <w:lang w:val="hi_IN" w:bidi="hi_IN"/>
        </w:rPr>
        <w:t xml:space="preserve">अदोनिय्याह चाहता है कि सुलैमान अदोनिय्याह से </w:t>
      </w:r>
      <w:r>
        <w:rPr>
          <w:b/>
          <w:lang w:val="hi_IN" w:bidi="hi_IN"/>
        </w:rPr>
        <w:t>शपथ खाए या उससे गम्भीर वादा करे</w:t>
      </w:r>
      <w:r>
        <w:rPr>
          <w:lang w:val="hi_IN" w:bidi="hi_IN"/>
        </w:rPr>
        <w:t xml:space="preserve"> कि वह अपने </w:t>
      </w:r>
      <w:r>
        <w:rPr>
          <w:b/>
          <w:lang w:val="hi_IN" w:bidi="hi_IN"/>
        </w:rPr>
        <w:t>सेवक</w:t>
      </w:r>
      <w:r>
        <w:rPr>
          <w:lang w:val="hi_IN" w:bidi="hi_IN"/>
        </w:rPr>
        <w:t xml:space="preserve"> अदोनिय्याह को नहीं मारेगा। "शपथ लेने" और सेवक के लिए उन्हीं शब्दों या वाक्यांशों का उपयोग करें जिनका उपयोग आपने पिछले भागों में किया था। शपथ और सेवक के बारे में अधिक जानकारी के लिए, मुख्य शब्दावली देखें।</w:t>
      </w:r>
    </w:p>
    <w:p>
      <w:pPr/>
      <w:r>
        <w:rPr>
          <w:lang w:val="hi_IN" w:bidi="hi_IN"/>
        </w:rPr>
      </w:r>
      <w:r>
        <w:rPr>
          <w:lang w:val="hi_IN" w:bidi="hi_IN"/>
        </w:rPr>
        <w:t>अदोनिय्याह नहीं चाहता कि सुलैमान अदोनिय्याह को तलवार से मार डाले।</w:t>
      </w:r>
    </w:p>
    <w:p>
      <w:pPr/>
      <w:r>
        <w:rPr>
          <w:lang w:val="hi_IN" w:bidi="hi_IN"/>
        </w:rPr>
      </w:r>
      <w:r>
        <w:rPr>
          <w:lang w:val="hi_IN" w:bidi="hi_IN"/>
        </w:rPr>
        <w:t xml:space="preserve">यहाँ रुकें और यदि आवश्यकता हो तो समूह में फिर से </w:t>
      </w:r>
      <w:r>
        <w:rPr>
          <w:b/>
          <w:lang w:val="hi_IN" w:bidi="hi_IN"/>
        </w:rPr>
        <w:t>तलवार</w:t>
      </w:r>
      <w:r>
        <w:rPr>
          <w:lang w:val="hi_IN" w:bidi="hi_IN"/>
        </w:rPr>
        <w:t xml:space="preserve"> की तस्वीर देखें। इस ऑडियो को यहाँ रोकें।</w:t>
      </w:r>
    </w:p>
    <w:p>
      <w:pPr/>
      <w:r>
        <w:rPr>
          <w:lang w:val="hi_IN" w:bidi="hi_IN"/>
        </w:rPr>
      </w:r>
      <w:r>
        <w:rPr>
          <w:lang w:val="hi_IN" w:bidi="hi_IN"/>
        </w:rPr>
        <w:t xml:space="preserve">यहाँ रुकें और समूह के रूप में चर्चा करें कि आप </w:t>
      </w:r>
      <w:r>
        <w:rPr>
          <w:b/>
          <w:lang w:val="hi_IN" w:bidi="hi_IN"/>
        </w:rPr>
        <w:t>तलवार</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सुलैमान कहता है कि यदि सुलैमान को अदोनिय्याह में दुष्टता दिखाई दे, तो अदोनिय्याह मर जाएगा। दुष्टता भलाई के विपरीत है, और जिस व्यक्ति में दुष्टता होती है, वह दूसरों को नुकसान पहुँचाने के लिए जान-बूझकर बुरे काम करता है।</w:t>
      </w:r>
    </w:p>
    <w:p>
      <w:pPr/>
      <w:r>
        <w:rPr>
          <w:lang w:val="hi_IN" w:bidi="hi_IN"/>
        </w:rPr>
      </w:r>
      <w:r>
        <w:rPr>
          <w:lang w:val="hi_IN" w:bidi="hi_IN"/>
        </w:rPr>
        <w:t xml:space="preserve">यहाँ रुकें और समूह में चर्चा करें कि आप </w:t>
      </w:r>
      <w:r>
        <w:rPr>
          <w:b/>
          <w:lang w:val="hi_IN" w:bidi="hi_IN"/>
        </w:rPr>
        <w:t>दुष्टता</w:t>
      </w:r>
      <w:r>
        <w:rPr>
          <w:lang w:val="hi_IN" w:bidi="hi_IN"/>
        </w:rPr>
        <w:t xml:space="preserve"> के लिए किस शब्द या वाक्यांश का उपयोग करेंगे। अधिक जानकारी के लिए मुख्य शब्दावली में बुराई को देखें। यदि आपने पहले ही बाइबल की किसी अन्य पुस्तक में इस विचार का अनुवाद किया है, तो उसी शब्द का उपयोग करें जिसका उपयोग आपने वहाँ किया है। इस ऑडियो को यहाँ रोकें।</w:t>
      </w:r>
    </w:p>
    <w:p>
      <w:pPr/>
      <w:r>
        <w:rPr>
          <w:lang w:val="hi_IN" w:bidi="hi_IN"/>
        </w:rPr>
      </w:r>
      <w:r>
        <w:rPr>
          <w:lang w:val="hi_IN" w:bidi="hi_IN"/>
        </w:rPr>
        <w:t>सुलैमान अदोनिय्याह से कहता है कि वह अपने घर जाए। किसी व्यक्ति का घर वह मकान या आश्रय होता है जहाँ वह रहता है और आराम करता है।</w:t>
      </w:r>
    </w:p>
    <w:p>
      <w:pPr/>
      <w:r>
        <w:rPr>
          <w:lang w:val="hi_IN" w:bidi="hi_IN"/>
        </w:rPr>
      </w:r>
      <w:r>
        <w:rPr>
          <w:lang w:val="hi_IN" w:bidi="hi_IN"/>
        </w:rPr>
        <w:t xml:space="preserve">यहाँ रुकें और समूह के रूप में चर्चा करें कि आप </w:t>
      </w:r>
      <w:r>
        <w:rPr>
          <w:b/>
          <w:lang w:val="hi_IN" w:bidi="hi_IN"/>
        </w:rPr>
        <w:t>घर</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प्रयोग करें जिसका प्रयोग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2:1–12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2:1–12 को सुनें और इसे अपने मन में रखें।</w:t>
      </w:r>
    </w:p>
    <w:p>
      <w:pPr/>
      <w:r>
        <w:rPr>
          <w:lang w:val="hi_IN" w:bidi="hi_IN"/>
        </w:rPr>
      </w:r>
      <w:r>
        <w:rPr>
          <w:lang w:val="hi_IN" w:bidi="hi_IN"/>
        </w:rPr>
        <w:t>यदि सम्भव हो, तो 1 राजाओं 2:1–12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राजाओं 2:1–12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में, राजा दाऊद ने अपने पुत्र सुलैमान को इस्राएल का राजा बनाया। इसलिए, दाऊद की मृत्यु तक राजा दाऊद और राजा सुलैमान इस्राएल पर एक साथ शासन कर रहे थे। यह कहानी राजा दाऊद द्वारा सुलैमान को राजा बनाने के कुछ ही समय बाद की है। कहानीकार मानता है कि हमे वह कहानियाँ याद हैं कि योआब ने अब्नेर और अमासा को कैसे मार डाला, बर्जिल्लै ने दाऊद की सहायता कैसे की, और शिमी ने दाऊद को कैसे शाप दिया। योआब ने अब्नेर को तब मार डाला था जब अब्नेर ने दाऊद के साथ मेल कर लिया था। योआब ने अमासा को भी मार डाला था, जब दाऊद ने उसे अपनी सेना का सेनापति बना दिया था, क्योंकि योआब अमासा से ईर्ष्या करता था। जब दाऊद अबशालोम के पास से भाग गया, तो शिमी ने दाऊद को शाप दिया था, लेकिन दाऊद ने वादा किया था कि अबशालोम को हराने के बाद यरूशलेम लौटते समय वह उसे नहीं मारेगा। बर्जिल्लै और उसके पुत्रों ने दाऊद की सहायता की थी और उसके लिए भोजन लाए थे।</w:t>
      </w:r>
    </w:p>
    <w:p>
      <w:pPr/>
      <w:r>
        <w:rPr>
          <w:lang w:val="hi_IN" w:bidi="hi_IN"/>
        </w:rPr>
      </w:r>
      <w:r>
        <w:rPr>
          <w:lang w:val="hi_IN" w:bidi="hi_IN"/>
        </w:rPr>
        <w:t>यहाँ रुकें और समूह में इस प्रश्न पर चर्चा करें: उस बात पर चर्चा करें जो आपको याद है कि योआब ने अब्नेर और अमासा को कैसे मार डाला, और साथ ही 2 शमूएल की पुस्तक की पिछली कहानियों में बर्जिल्लै और शिमी ने राजा दाऊद के साथ कैसे व्यवहार किया। इस ऑडियो को यहाँ रोकें।</w:t>
      </w:r>
    </w:p>
    <w:p>
      <w:pPr/>
      <w:r>
        <w:rPr>
          <w:lang w:val="hi_IN" w:bidi="hi_IN"/>
        </w:rPr>
      </w:r>
      <w:r>
        <w:rPr>
          <w:lang w:val="hi_IN" w:bidi="hi_IN"/>
        </w:rPr>
        <w:t>जब राजा दाऊद ने देखा कि उसके मरने का समय निकट आ गया है, तो राजा दाऊद ने अपनी अंतिम बातें राजा सुलैमान से कहीं। यह स्पष्ट नहीं है कि राजा दाऊद सुलैमान को राजा बनाने के बाद कितने समय तक जीवित रहा, लेकिन संभव है कि उसके कुछ ही समय बाद राजा दाऊद मर गया।</w:t>
      </w:r>
    </w:p>
    <w:p>
      <w:pPr/>
      <w:r>
        <w:rPr>
          <w:lang w:val="hi_IN" w:bidi="hi_IN"/>
        </w:rPr>
      </w:r>
      <w:r>
        <w:rPr>
          <w:lang w:val="hi_IN" w:bidi="hi_IN"/>
        </w:rPr>
        <w:t>यहाँ रुकें और समूह के रूप में इस प्रश्न पर चर्चा करें: उस समय की कहानियाँ सुनाएँ जब आपके समुदाय में कोई व्यक्ति जानता था कि जल्द ही उसकी मृत्यु हो जाएगी। उन्होंने अंतिम शब्द क्या कहे, और उन्होंने वे शब्द किससे कहे? इसके बाद वह व्यक्ति कितने समय तक जीवित रहा? आपकी संस्कृति में लोग कैसा महसूस करते हैं जब कोई अपनी अंतिम बातें कहता है? इस ऑडियो को यहाँ रोकें।</w:t>
      </w:r>
    </w:p>
    <w:p>
      <w:pPr/>
      <w:r>
        <w:rPr>
          <w:lang w:val="hi_IN" w:bidi="hi_IN"/>
        </w:rPr>
      </w:r>
      <w:r>
        <w:rPr>
          <w:lang w:val="hi_IN" w:bidi="hi_IN"/>
        </w:rPr>
        <w:t>राजा दाऊद ने राजा सुलैमान से कहा कि अब उसकी मृत्यु होने वाली है, जैसे पृथ्वी पर हर किसी को मरना ही पड़ता है। राजा दाऊद ने राजा सुलैमान को आज्ञा दी कि वह मजबूत बनें और एक पुरुष या वयस्क व्यक्ति की तरह व्यवहार करे। राजा दाऊद राजा सुलैमान से कह रहा था कि वह हर समय यहोवा की बातों को पूरा करने के लिए साहस और शक्ति रखे, तब भी जब वह डरा हुआ या खतरे में हो। राजा दाऊद ने राजा सुलैमान को आज्ञा दी कि वह ध्यान से सुने और अपने परमेश्वर यहोवा की माँगों के अनुसार चले। राजा दाऊद आमतौर पर यहोवा को अपना परमेश्वर कहता था, लेकिन इस बार राजा दाऊद ने यहोवा को सुलैमान का परमेश्वर कहा। राजा दाऊद चाहता था कि सुलैमान का यहोवा के साथ एक सच्चा और व्यक्तिगत संबंध हो।</w:t>
      </w:r>
    </w:p>
    <w:p>
      <w:pPr/>
      <w:r>
        <w:rPr>
          <w:lang w:val="hi_IN" w:bidi="hi_IN"/>
        </w:rPr>
      </w:r>
      <w:r>
        <w:rPr>
          <w:lang w:val="hi_IN" w:bidi="hi_IN"/>
        </w:rPr>
        <w:t>राजा दाऊद ने सुलैमान से कहा कि यहोवा के मार्गों पर चलकर पुरुषार्थ दिखाए। राजा दाऊद सुलैमान से कह रहा था कि वह उस तरीके से जीए और व्यवहार करे, जिसकी आज्ञा यहोवा ने मूसा की व्यवस्था में दी है। यहोवा की व्यवस्था और आज्ञाओं में कुछ विशेष बातें शामिल हैं, जैसे कि दस आज्ञाएँ और बलिदानों और भेंटों के नियम।</w:t>
      </w:r>
    </w:p>
    <w:p>
      <w:pPr/>
      <w:r>
        <w:rPr>
          <w:lang w:val="hi_IN" w:bidi="hi_IN"/>
        </w:rPr>
      </w:r>
      <w:r>
        <w:rPr>
          <w:lang w:val="hi_IN" w:bidi="hi_IN"/>
        </w:rPr>
        <w:t>यहाँ रुकें और समूह के रूप में यह गतिविधि करें: उन नियमों और आज्ञाओं के बारे में बात करें जो आपके समुदाय में हैं, और उन्हें समूहों में व्यवस्थित करें। उदाहरण के लिए, आप नियमों को धर्म, रीति-रिवाजों, समारोह, समाज, संपत्ति और ऐसे सभी अन्य समूहों के बारे में नियम बना सकते हैं जिनके बारे में आप सोच सकते हैं। इस ऑडियो को यहाँ रोकें।</w:t>
      </w:r>
    </w:p>
    <w:p>
      <w:pPr/>
      <w:r>
        <w:rPr>
          <w:lang w:val="hi_IN" w:bidi="hi_IN"/>
        </w:rPr>
      </w:r>
      <w:r>
        <w:rPr>
          <w:lang w:val="hi_IN" w:bidi="hi_IN"/>
        </w:rPr>
        <w:t>यहोवा ने इस्राएल का राजा बनने वाले प्रत्येक व्यक्ति को आज्ञा दी थी कि वह मूसा की सभी शिक्षाओं की एक प्रति लिखे और उन्हें नियमित रूप से पढ़े। यहोवा ने कहा कि राजा को मूसा की व्यवस्था के वचनों का ध्यानपूर्वक पालन करते हुए यहोवा का सम्मान करना चाहिए और उसकी आज्ञा माननी चाहिए।</w:t>
      </w:r>
    </w:p>
    <w:p>
      <w:pPr/>
      <w:r>
        <w:rPr>
          <w:lang w:val="hi_IN" w:bidi="hi_IN"/>
        </w:rPr>
      </w:r>
      <w:r>
        <w:rPr>
          <w:lang w:val="hi_IN" w:bidi="hi_IN"/>
        </w:rPr>
        <w:t>यहाँ रुकें और समूह के रूप में इस प्रश्न पर चर्चा करें: अपने समुदाय में शासकों के धार्मिक कर्तव्यों और जिम्मेदारियों के बारे में बात करें। आपके शासक को किन व्यवस्थाओं और आज्ञाओं का पालन करना चाहिए? समझाएँ कि ये व्यवस्थाएँ और आज्ञाएँ किसने दी हैं और आप उन्हें प्रत्येक नए शासक को कैसे बताते हैं। इस ऑडियो को यहाँ रोकें।</w:t>
      </w:r>
    </w:p>
    <w:p>
      <w:pPr/>
      <w:r>
        <w:rPr>
          <w:lang w:val="hi_IN" w:bidi="hi_IN"/>
        </w:rPr>
      </w:r>
      <w:r>
        <w:rPr>
          <w:lang w:val="hi_IN" w:bidi="hi_IN"/>
        </w:rPr>
        <w:t>राजा दाऊद ने सुलैमान से कहा कि यदि सुलैमान यहोवा की आज्ञा माने, तो सुलैमान सफल होगा और यहोवा दाऊद से की गई उसकी प्रतिज्ञा को पूरा करेगा। यहोवा ने दाऊद से वादा किया था कि यदि दाऊद के वंशज सच्चाई से यहोवा की आज्ञा माने, तो यहोवा यह सुनिश्चित करेगा कि दाऊद के वंशजों में से कोई एक हमेशा इस्राएल का राजा रहे।</w:t>
      </w:r>
    </w:p>
    <w:p>
      <w:pPr/>
      <w:r>
        <w:rPr>
          <w:lang w:val="hi_IN" w:bidi="hi_IN"/>
        </w:rPr>
      </w:r>
      <w:r>
        <w:rPr>
          <w:lang w:val="hi_IN" w:bidi="hi_IN"/>
        </w:rPr>
        <w:t>यहाँ रुकें और समूह में इस प्रश्न पर चर्चा करें: उस समय के बारे में बात करें जब एक पीढ़ी ने आपके समुदाय की अगुवाई करने का काम किसी युवा पीढ़ी को सौंपा हो। उन्होंने ऐसा कब, कैसे और क्यों किया? ऑडियो को यहाँ रोकें।</w:t>
      </w:r>
    </w:p>
    <w:p>
      <w:pPr/>
      <w:r>
        <w:rPr>
          <w:lang w:val="hi_IN" w:bidi="hi_IN"/>
        </w:rPr>
      </w:r>
      <w:r>
        <w:rPr>
          <w:lang w:val="hi_IN" w:bidi="hi_IN"/>
        </w:rPr>
        <w:t>जब राजा दाऊद ने सुलैमान से परमेश्वर के प्रति वफादार रहने के लिए कहा, तब राजा दाऊद ने सुलैमान को याद दिलाया कि सरूयाह के पुत्र योआब ने क्या किया था। योआब ने इस्राएल की सेना के दो सेनापती, अब्नेर और अमासा को शांति के समय में मार डाला, न कि युद्ध के समय। अब्नेर पहले राजा शाऊल की ओर से दाऊद के विरुद्ध लड़ा था, लेकिन बाद में उसने शान्ति कर ली और दाऊद का साथ देने लगा। योआब ने बदला लेने के लिए अब्नेर को मार डाला था, क्योंकि अब्नेर ने योआब के भाई को मार डाला था। अमासा ने अबशालोम के दाऊद के विरुद्ध विद्रोह करने के समय उसकी सेना का नेतृत्व किया था। भले ही दाऊद ने अपने लोगों से कहा था कि वे अबशालोम को न मारें, फिर भी योआब ने आज्ञा नहीं मानी और अबशालोम को मार डाला। बाद में, दाऊद ने अमासा को क्षमा किया और योआब के स्थान पर उसे सेना का नया सेनापति बना दिया। फिर योआब ने अमासा को धोखा दिया और उसे भी मार डाला। संभवतः जब योआब ने ये अपराध किए, तब दाऊद उसे दण्ड देने की स्थिति में नहीं था, क्योंकि उस समय दाऊद के शत्रु उसे मारने का प्रयास कर रहे थे। दाऊद कहता है कि योआब की कमरबंद पर और उसकी जूतों पर निर्दोष का लहू लगा है। यह स्पष्ट नहीं है कि दाऊद का मतलब है कि निर्दोष लोगों का खून उसके अपने कमरबन्द और जूतों पर लगा या योआब के कमरबन्द और जूतों पर। यदि दाऊद का मतलब अपनी कमरबंद और जूतों से है, तो शायद दाऊद यह कह रहा है कि योआब ने दाऊद को उन हत्याओं का दोषी ठहराया, क्योंकि राजा दाऊद सेना के कार्यों का प्रभारी था। यदि दाऊद का अर्थ है कि योआब ने अपनी कमरबंद और जूतों पर निर्दोष का लहू लगाया है, तो शायद दाऊद यह कह रहा है कि योआब जिम्मेदार है।</w:t>
      </w:r>
    </w:p>
    <w:p>
      <w:pPr/>
      <w:r>
        <w:rPr>
          <w:lang w:val="hi_IN" w:bidi="hi_IN"/>
        </w:rPr>
      </w:r>
      <w:r>
        <w:rPr>
          <w:lang w:val="hi_IN" w:bidi="hi_IN"/>
        </w:rPr>
        <w:t xml:space="preserve">यहाँ रुकें और समूह के रूप में एक साथ </w:t>
      </w:r>
      <w:r>
        <w:rPr>
          <w:lang w:val="hi_IN" w:bidi="hi_IN"/>
        </w:rPr>
        <w:t>जूतों</w:t>
      </w:r>
      <w:r>
        <w:rPr>
          <w:lang w:val="hi_IN" w:bidi="hi_IN"/>
        </w:rPr>
        <w:t xml:space="preserve"> की तस्वीर देखें। इस ऑडियो को यहाँ रोकें।</w:t>
      </w:r>
    </w:p>
    <w:p>
      <w:pPr/>
      <w:r>
        <w:rPr>
          <w:lang w:val="hi_IN" w:bidi="hi_IN"/>
        </w:rPr>
      </w:r>
      <w:r>
        <w:rPr>
          <w:lang w:val="hi_IN" w:bidi="hi_IN"/>
        </w:rPr>
        <w:t>यहाँ रुकें और समूह में इस प्रश्न पर चर्चा करें: उस समय के बारे में बताएँ जब किसी ने अपने अगुवे या सेनापति की आज्ञा नहीं मानी और कुछ गलत किया या किसी को मार डाला। आपके समुदाय के लोगों ने किसे जिम्मेदार कहा? इस ऑडियो को यहाँ रोकें।</w:t>
      </w:r>
    </w:p>
    <w:p>
      <w:pPr/>
      <w:r>
        <w:rPr>
          <w:lang w:val="hi_IN" w:bidi="hi_IN"/>
        </w:rPr>
      </w:r>
      <w:r>
        <w:rPr>
          <w:lang w:val="hi_IN" w:bidi="hi_IN"/>
        </w:rPr>
        <w:t>दाऊद ने सुलैमान से कहा कि वह अपनी बुद्धि का उपयोग योआब के साथ चतुर व्यवहार करने के लिए करे। दाऊद ने सुलैमान से कहा कि योआब के पक्के बालों को शान्ति से अधोलोक में न जाने देना। दाऊद कह रहा है कि योआब को बुढ़ापे की शांति से नहीं मरना चाहिए, बल्कि यह कि योआब को हिंसक रूप से मरना चाहिए। सुलैमान को शक्तिशाली सैन्य सेनापति योआब को दण्ड देने के लिए बहुत बुद्धि की आवश्यकता थी, क्योंकि यह संभव है कि योआब सुलैमान के विरुद्ध विद्रोह करने में सेना के कुछ लोगों की अगुवाई कर सकता था। संभव है कि राजा दाऊद समझता है कि योआब सुलैमान के शासन के लिए खतरनाक हो सकता है, और वह यह भी नहीं चाहता कि लोग दाऊद और सुलैमान को हत्या का दोषी मानें।</w:t>
      </w:r>
    </w:p>
    <w:p>
      <w:pPr/>
      <w:r>
        <w:rPr>
          <w:lang w:val="hi_IN" w:bidi="hi_IN"/>
        </w:rPr>
      </w:r>
      <w:r>
        <w:rPr>
          <w:lang w:val="hi_IN" w:bidi="hi_IN"/>
        </w:rPr>
        <w:t>यहाँ रुकें और समूह में इस प्रश्न पर चर्चा करें: ऐसे लोगों के बारे में बात करें जो किसी अगुवे जितने शक्तिशाली या उससे भी अधिक शक्तिशाली हैं, और उन लोगों को नियंत्रण में रखने में अगुवे के सामने आने वाली चुनौतियों के बारे में चर्चा करें। इस ऑडियो को यहाँ रोकें।</w:t>
      </w:r>
    </w:p>
    <w:p>
      <w:pPr/>
      <w:r>
        <w:rPr>
          <w:lang w:val="hi_IN" w:bidi="hi_IN"/>
        </w:rPr>
      </w:r>
      <w:r>
        <w:rPr>
          <w:lang w:val="hi_IN" w:bidi="hi_IN"/>
        </w:rPr>
        <w:t>दाऊद सुलैमान से यह भी कहता है कि गिलादी बरजिल्लै के पुत्रों के साथ कृपा से व्यवहार करना, क्योंकि वे दाऊद के प्रति वफादार थे और जब दाऊद अबशालोम से बचकर भाग रहा था, तब वे भोजन और आवश्यक वस्तुएँ लेकर उससे मिलने आए थे। दाऊद सुलैमान से कहता है कि वह बर्जिल्लै के पुत्रों को सुलैमान की मेज़ पर खाने वालों के साथ रहने दे। दाऊद सुलैमान से कह रहा है कि वह पुत्रों का ध्यान रखे, या उनकी देखभाल करे, यह आवश्यक नहीं है कि वे सुलैमान की मेज़ पर बैठकर भोजन करें। दाऊद उनके पिता बर्जिल्लै को यरूशलेम लाकर पुरस्कृत करना चाहता था, जहाँ दाऊद बर्जिल्लै की देखभाल करेगा, लेकिन बजिल्लै बहुत बूढ़ा था और उसने अपने खेत में रहने का निर्णय लिया था।</w:t>
      </w:r>
    </w:p>
    <w:p>
      <w:pPr/>
      <w:r>
        <w:rPr>
          <w:lang w:val="hi_IN" w:bidi="hi_IN"/>
        </w:rPr>
      </w:r>
      <w:r>
        <w:rPr>
          <w:lang w:val="hi_IN" w:bidi="hi_IN"/>
        </w:rPr>
        <w:t>यहाँ रुकें और समूह में इस प्रश्न पर चर्चा करें: इस बारे में बात करें कि आपके अगुवे उन लोगों को कैसे प्रतिफल देते हैं जो उनके प्रति वफादार रहे हैं, विशेष रूप से विद्रोह और विभाजन के समय में। इस ऑडियो को यहाँ रोकें।</w:t>
      </w:r>
    </w:p>
    <w:p>
      <w:pPr/>
      <w:r>
        <w:rPr>
          <w:lang w:val="hi_IN" w:bidi="hi_IN"/>
        </w:rPr>
      </w:r>
      <w:r>
        <w:rPr>
          <w:lang w:val="hi_IN" w:bidi="hi_IN"/>
        </w:rPr>
        <w:t xml:space="preserve">तब राजा दाऊद ने सुलैमान से यह भी कहा कि गेरा के पुत्र शिमी को याद रखना, जिसने जब दाऊद महनैम को जा रहा था, तब स्वर्ग से दाऊद पर शाप बुलाया था। शिमी बिन्यामीन के गोत्र से और शाऊल का रिश्तेदार था। शिमी बहूरीम में रहता था, जो यरूशलेम से बहुत दूर नहीं था और जैतून के पहाड़ के उत्तर-पूर्व में यरदन नदी की ओर जाने वाले मार्ग पर स्थित था। जब अबशालोम को दाऊद की सेना ने हरा दिया और दाऊद यरूशलेम लौट रहा था, तब शिमी 1000 बिन्यामीनियों के साथ यरदन नदी पर राजा दाऊद से मिला और राजा दाऊद से उसे क्षमा करने की विनती की। राजा दाऊद ने सुलैमान से कहा कि उसने यहोवा के नाम से शिमी से वादा किया था कि वह उसे नहीं मारेगा। दाऊद ने सुलैमान से कहा कि वह शिमी को निर्दोष न समझे और उसके साथ निर्दोष व्यक्ति के समान व्यवहार न करे। दाऊद ने सुलैमान से कहा कि वह बुद्धिमानी से काम करे और यह सुनिश्चित करे कि शिमी वृद्ध होकर शान्ति से न मरे, बल्कि हिंसक रूप से मरे। </w:t>
      </w:r>
    </w:p>
    <w:p>
      <w:pPr/>
      <w:r>
        <w:rPr>
          <w:lang w:val="hi_IN" w:bidi="hi_IN"/>
        </w:rPr>
      </w:r>
      <w:r>
        <w:rPr>
          <w:lang w:val="hi_IN" w:bidi="hi_IN"/>
        </w:rPr>
        <w:t>यहाँ रुकें और समूह में इस प्रश्न पर चर्चा करें: किसी ऐसे अगुवे की कहानियाँ सुनाएँ जिसने किसी ऐसे व्यक्ति को गंभीर दण्ड दिया था जिसने अगुवे के साथ गलत किया था। उन कहानियों पर ध्यान दें जिनमें अगुवे को किसी व्यक्ति को दण्ड देने के तरीके में चतुराई से काम लेना पड़ा। अगुवे ने यह कैसे सुनिश्चित किया कि लोगों को यह न लगें कि वह उस व्यक्ति को अवैध रूप से दण्ड दे रहा था? इस ऑडियो को यहाँ रोकें।</w:t>
      </w:r>
    </w:p>
    <w:p>
      <w:pPr/>
      <w:r>
        <w:rPr>
          <w:lang w:val="hi_IN" w:bidi="hi_IN"/>
        </w:rPr>
      </w:r>
      <w:r>
        <w:rPr>
          <w:lang w:val="hi_IN" w:bidi="hi_IN"/>
        </w:rPr>
        <w:t>राजा दाऊद अपने पिताओं के साथ सोया, जिसका अर्थ है कि दाऊद मर गया। लोगों ने दाऊद को दाऊद के नगर में दफनाया। लोग यरूशलेम को दाऊद का नगर भी कहते थे, क्योंकि दाऊद ने युद्ध में उसे यबूसियों से जीत लिया था। इस्राएली लोगों को गुफाओं या कब्रों में दफनाते थे। अक्सर परिवार के सदस्य एक कब्र साझा करते थे। इसलिए, जब किसी की मृत्यु होती है, तो लोग कहते हैं कि वह “अपने पिताओं के साथ सोया है।” यह वाक्यांश यह भी दिखाता है कि उस व्यक्ति की मृत्यु शांतिपूर्ण रूप से हुई।</w:t>
      </w:r>
    </w:p>
    <w:p>
      <w:pPr/>
      <w:r>
        <w:rPr>
          <w:lang w:val="hi_IN" w:bidi="hi_IN"/>
        </w:rPr>
      </w:r>
      <w:r>
        <w:rPr>
          <w:lang w:val="hi_IN" w:bidi="hi_IN"/>
        </w:rPr>
        <w:t>यहाँ रुकें और समूह के रूप में इस प्रश्न पर चर्चा करें: आप अपने समुदाय में एक ही परिवार के सदस्यों को कैसे दफनाते हैं? इस ऑडियो को यहाँ रोकें।</w:t>
      </w:r>
    </w:p>
    <w:p>
      <w:pPr/>
      <w:r>
        <w:rPr>
          <w:lang w:val="hi_IN" w:bidi="hi_IN"/>
        </w:rPr>
      </w:r>
      <w:r>
        <w:rPr>
          <w:lang w:val="hi_IN" w:bidi="hi_IN"/>
        </w:rPr>
        <w:t xml:space="preserve">राजा दाऊद ने हेब्रोन में सात वर्ष और यरूशलेम में 33 वर्ष तक शासन किया था, अर्थात् इस्राएल के लोगों के राजा के रूप में कुल 40 वर्ष। दाऊद की मृत्यु के बाद, सुलैमान अपने पिता के सिंहासन पर बैठा, अर्थात् राजा बना, और सुलैमान का राज्य मजबूत और सुरक्षित था। </w:t>
      </w:r>
      <w:r>
        <w:rPr>
          <w:lang w:val="hi_IN" w:bidi="hi_IN"/>
        </w:rPr>
      </w:r>
    </w:p>
    <w:p>
      <w:pPr>
        <w:pStyle w:val="Heading3"/>
      </w:pPr>
      <w:r>
        <w:rPr>
          <w:lang w:val="hi_IN" w:bidi="hi_IN"/>
        </w:rPr>
        <w:t>घटनाओं को समझाना</w:t>
      </w:r>
    </w:p>
    <w:p>
      <w:pPr/>
      <w:r>
        <w:rPr>
          <w:lang w:val="hi_IN" w:bidi="hi_IN"/>
        </w:rPr>
      </w:r>
      <w:r>
        <w:rPr>
          <w:lang w:val="hi_IN" w:bidi="hi_IN"/>
        </w:rPr>
        <w:t>1 राजाओं 2:1–12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जब राजा दाऊद को पता चला कि वह जल्द ही मर जाएगा, तब उसने सुलैमान को दृढ़ रहने और यहोवा की आज्ञाओं का पालन करने तथा मूसा की व्यवस्था में यहोवा द्वारा दी गई हर आज्ञा को मानने का आदेश दिया। राजा दाऊद ने सुलैमान से कहा कि यदि सुलैमान यहोवा की आज्ञा मानने में विश्वासयोग्य रहा, तो यहोवा उस प्रतिज्ञा को पूरा करने में विश्वासयोग्य रहेगा जो उसने राजा दाऊद से की है।</w:t>
      </w:r>
    </w:p>
    <w:p>
      <w:pPr/>
      <w:r>
        <w:rPr>
          <w:lang w:val="hi_IN" w:bidi="hi_IN"/>
        </w:rPr>
      </w:r>
      <w:r>
        <w:rPr>
          <w:b/>
          <w:lang w:val="hi_IN" w:bidi="hi_IN"/>
        </w:rPr>
        <w:t>दूसरे दृश्य में:</w:t>
      </w:r>
      <w:r>
        <w:rPr>
          <w:lang w:val="hi_IN" w:bidi="hi_IN"/>
        </w:rPr>
        <w:t xml:space="preserve"> राजा दाऊद ने सुलैमान से कहा कि वह याद रखें कि सरूयाह के पुत्र योआब ने राजा दाऊद के साथ क्या किया था। दाऊद ने सुलैमान से कहा कि नेर के पुत्र अब्नेर और येतेर के पुत्र अमासा को योआब ने जिस तरह मार डाला था, उसके लिए वह योआब के साथ बुद्धिमानी से व्यवहार करे। </w:t>
      </w:r>
    </w:p>
    <w:p>
      <w:pPr/>
      <w:r>
        <w:rPr>
          <w:lang w:val="hi_IN" w:bidi="hi_IN"/>
        </w:rPr>
      </w:r>
      <w:r>
        <w:rPr>
          <w:b/>
          <w:lang w:val="hi_IN" w:bidi="hi_IN"/>
        </w:rPr>
        <w:t>तीसरे दृश्य में:</w:t>
      </w:r>
      <w:r>
        <w:rPr>
          <w:lang w:val="hi_IN" w:bidi="hi_IN"/>
        </w:rPr>
        <w:t xml:space="preserve"> राजा दाऊद ने सुलैमान से कहा कि वह बर्जिल्लै के पुत्रों के प्रति दयालु रहे, क्योंकि जब राजा दाऊद अबशालोम से भाग रहा था, तब वे उसके प्रति दयालु थे।</w:t>
      </w:r>
    </w:p>
    <w:p>
      <w:pPr/>
      <w:r>
        <w:rPr>
          <w:lang w:val="hi_IN" w:bidi="hi_IN"/>
        </w:rPr>
      </w:r>
      <w:r>
        <w:rPr>
          <w:b/>
          <w:lang w:val="hi_IN" w:bidi="hi_IN"/>
        </w:rPr>
        <w:t>चौथे दृश्य में:</w:t>
      </w:r>
      <w:r>
        <w:rPr>
          <w:lang w:val="hi_IN" w:bidi="hi_IN"/>
        </w:rPr>
        <w:t xml:space="preserve"> राजा दाऊद ने सुलैमान से कहा कि वह शिमी को याद रखे, जिसने उस दिन राजा दाऊद को शाप दिया था जब वह महनैम गया था। हालाँकि राजा दाऊद ने शिमी से वादा किया था कि वह उसे नहीं मारेगा, फिर भी राजा दाऊद ने सुलैमान से कहा कि वह शिमी को निर्दोष न माने और न ही उसे शांतिपूर्ण मृत्यु से मरने दे।</w:t>
      </w:r>
    </w:p>
    <w:p>
      <w:pPr/>
      <w:r>
        <w:rPr>
          <w:lang w:val="hi_IN" w:bidi="hi_IN"/>
        </w:rPr>
      </w:r>
      <w:r>
        <w:rPr>
          <w:b/>
          <w:lang w:val="hi_IN" w:bidi="hi_IN"/>
        </w:rPr>
        <w:t>पाँचवें दृश्य में:</w:t>
      </w:r>
      <w:r>
        <w:rPr>
          <w:lang w:val="hi_IN" w:bidi="hi_IN"/>
        </w:rPr>
        <w:t xml:space="preserve"> राजा दाऊद की मृत्यु होती है, और लोगों ने दाऊद को यरूशलेम में दफनाया। राजा सुलैमान ने अपने पिता दाऊद के स्थान पर इस्राएल पर शासन किया, और यहोवा ने सुलैमान के राज्य को बहुत मजबूत किया।</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राजा दाऊद</w:t>
      </w:r>
    </w:p>
    <w:p>
      <w:pPr>
        <w:pStyle w:val="ListBullet"/>
        <w:spacing w:line="240" w:lineRule="auto"/>
        <w:ind w:left="720"/>
      </w:pPr>
      <w:r>
        <w:rPr>
          <w:lang w:val="hi_IN" w:bidi="hi_IN"/>
        </w:rPr>
      </w:r>
      <w:r>
        <w:rPr>
          <w:lang w:val="hi_IN" w:bidi="hi_IN"/>
        </w:rPr>
        <w:t>राजा सुलैमान</w:t>
      </w:r>
    </w:p>
    <w:p>
      <w:pPr>
        <w:pStyle w:val="ListBullet"/>
        <w:spacing w:line="240" w:lineRule="auto"/>
        <w:ind w:left="720"/>
      </w:pPr>
      <w:r>
        <w:rPr>
          <w:lang w:val="hi_IN" w:bidi="hi_IN"/>
        </w:rPr>
      </w:r>
      <w:r>
        <w:rPr>
          <w:lang w:val="hi_IN" w:bidi="hi_IN"/>
        </w:rPr>
        <w:t xml:space="preserve">सरूयाह का पुत्र योआब </w:t>
      </w:r>
    </w:p>
    <w:p>
      <w:pPr>
        <w:pStyle w:val="ListBullet"/>
        <w:spacing w:line="240" w:lineRule="auto"/>
        <w:ind w:left="720"/>
      </w:pPr>
      <w:r>
        <w:rPr>
          <w:lang w:val="hi_IN" w:bidi="hi_IN"/>
        </w:rPr>
      </w:r>
      <w:r>
        <w:rPr>
          <w:lang w:val="hi_IN" w:bidi="hi_IN"/>
        </w:rPr>
        <w:t>नेर का पुत्र अब्नेर</w:t>
      </w:r>
    </w:p>
    <w:p>
      <w:pPr>
        <w:pStyle w:val="ListBullet"/>
        <w:spacing w:line="240" w:lineRule="auto"/>
        <w:ind w:left="720"/>
      </w:pPr>
      <w:r>
        <w:rPr>
          <w:lang w:val="hi_IN" w:bidi="hi_IN"/>
        </w:rPr>
      </w:r>
      <w:r>
        <w:rPr>
          <w:lang w:val="hi_IN" w:bidi="hi_IN"/>
        </w:rPr>
        <w:t xml:space="preserve">येतेर का पुत्र अमासा </w:t>
      </w:r>
    </w:p>
    <w:p>
      <w:pPr>
        <w:pStyle w:val="ListBullet"/>
        <w:spacing w:line="240" w:lineRule="auto"/>
        <w:ind w:left="720"/>
      </w:pPr>
      <w:r>
        <w:rPr>
          <w:lang w:val="hi_IN" w:bidi="hi_IN"/>
        </w:rPr>
      </w:r>
      <w:r>
        <w:rPr>
          <w:lang w:val="hi_IN" w:bidi="hi_IN"/>
        </w:rPr>
        <w:t>गिलादी बर्जिल्लै और उसके पुत्र</w:t>
      </w:r>
    </w:p>
    <w:p>
      <w:pPr>
        <w:pStyle w:val="ListBullet"/>
        <w:spacing w:line="240" w:lineRule="auto"/>
        <w:ind w:left="720"/>
      </w:pPr>
      <w:r>
        <w:rPr>
          <w:lang w:val="hi_IN" w:bidi="hi_IN"/>
        </w:rPr>
      </w:r>
      <w:r>
        <w:rPr>
          <w:lang w:val="hi_IN" w:bidi="hi_IN"/>
        </w:rPr>
        <w:t>अबशालोम</w:t>
      </w:r>
    </w:p>
    <w:p>
      <w:pPr>
        <w:pStyle w:val="ListBullet"/>
        <w:spacing w:line="240" w:lineRule="auto"/>
        <w:ind w:left="720"/>
      </w:pPr>
      <w:r>
        <w:rPr>
          <w:lang w:val="hi_IN" w:bidi="hi_IN"/>
        </w:rPr>
      </w:r>
      <w:r>
        <w:rPr>
          <w:lang w:val="hi_IN" w:bidi="hi_IN"/>
        </w:rPr>
        <w:t>और गेरा का पुत्र शिमी</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 xml:space="preserve">पहले दृश्य में, राजा दाऊद जानता था कि वह मरने वाला है, इसलिए उसने सुलैमान को अपनी अंतिम आज्ञा दी। राजा दाऊद ने सुलैमान से कहा कि वह अब पृथ्वी के सब लोगों के समान अपने अन्त की ओर जाने वाला है। क्योंकि हर व्यक्ति को मरना ही है, इसलिए इस्राएल के लोग मृत्यु के बारे में इस प्रकार बात करते थे कि वह पृथ्वी के सभी लोगों के मार्ग पर जाने के समान है। </w:t>
      </w:r>
    </w:p>
    <w:p>
      <w:pPr/>
      <w:r>
        <w:rPr>
          <w:lang w:val="hi_IN" w:bidi="hi_IN"/>
        </w:rPr>
      </w:r>
      <w:r>
        <w:rPr>
          <w:lang w:val="hi_IN" w:bidi="hi_IN"/>
        </w:rPr>
        <w:t>यहाँ रुकें और समूह के रूप में इस प्रश्न पर चर्चा करें: आपका समुदाय मृत्यु के बारे में कैसे बात करता है? अपनी भाषा में आप कैसे कहेंगे कि कोई व्यक्ति विनम्र और उचित तरीके से मरने वाला है? इस ऑडियो को यहाँ रोकें।</w:t>
      </w:r>
    </w:p>
    <w:p>
      <w:pPr/>
      <w:r>
        <w:rPr>
          <w:lang w:val="hi_IN" w:bidi="hi_IN"/>
        </w:rPr>
      </w:r>
      <w:r>
        <w:rPr>
          <w:lang w:val="hi_IN" w:bidi="hi_IN"/>
        </w:rPr>
        <w:t>राजा दाऊद ने सुलैमान को दृढ़ रहने और पुरुषार्थ दिखाने, अर्थात् एक वयस्क व्यक्ति की तरह व्यवहार करने का आदेश दिया। राजा दाऊद सुलैमान से शारीरिक रूप से मजबूत होने के लिए नहीं कह रहा था। इसके बजाय, दाऊद चाहता था कि सुलैमान के पास यहोवा की आज्ञाओं का पालन करने के लिए साहस और शक्ति हो, तब भी जब यहोवा का अनुसरण करना कठिन हो।</w:t>
      </w:r>
    </w:p>
    <w:p>
      <w:pPr/>
      <w:r>
        <w:rPr>
          <w:lang w:val="hi_IN" w:bidi="hi_IN"/>
        </w:rPr>
      </w:r>
      <w:r>
        <w:rPr>
          <w:lang w:val="hi_IN" w:bidi="hi_IN"/>
        </w:rPr>
        <w:t>यहाँ रुकें और समूह में इस प्रश्न पर चर्चा करें: ऐसे किसी व्यक्ति के बारे में बात करें जिसने वह किया जिसे वह सही और ईमानदार मानता था, कठिन निर्णय लिए और मुश्किल समय में दृढ़ बना रहा। उस प्रकार की शक्ति और शारीरिक शक्ति के बीच क्या अंतर है, और आप अपनी भाषा में इसके बारे में कैसे बात करेंगे? इस ऑडियो को यहाँ रोकें।</w:t>
      </w:r>
    </w:p>
    <w:p>
      <w:pPr/>
      <w:r>
        <w:rPr>
          <w:lang w:val="hi_IN" w:bidi="hi_IN"/>
        </w:rPr>
      </w:r>
      <w:r>
        <w:rPr>
          <w:lang w:val="hi_IN" w:bidi="hi_IN"/>
        </w:rPr>
        <w:t>राजा दाऊद ने समझाया कि यदि सुलैमान यहोवा की आज्ञाओं को मानता रहे, तो वह पुरुषार्थ दिखाएगा, अर्थात् उसे यहोवा की आज्ञा का पालन करना चाहिए। राजा दाऊद ने कहा कि सुलैमान को यहोवा के मार्गों में चलना चाहिए। जो व्यक्ति यहोवा के मार्गों पर चलता है, वह यहोवा की इच्छा का पालन करता है। राजा दाऊद आमतौर पर यहोवा को अपना परमेश्वर कहता था, लेकिन अब दाऊद यहोवा को सुलैमान का परमेश्वर कहता है।</w:t>
      </w:r>
    </w:p>
    <w:p>
      <w:pPr/>
      <w:r>
        <w:rPr>
          <w:lang w:val="hi_IN" w:bidi="hi_IN"/>
        </w:rPr>
      </w:r>
      <w:r>
        <w:rPr>
          <w:lang w:val="hi_IN" w:bidi="hi_IN"/>
        </w:rPr>
        <w:t>यहाँ रुकें और समूह के रूप में इस प्रश्न पर चर्चा करें: आप उन लोगों के बारे में कैसे बात करते हैं जो परमेश्वर की आज्ञा मानते हैं और वे काम करते हैं जो परमेश्वर चाहता है? आप जिन शब्दों और वाक्यांशों का उपयोग करते हैं, उन पर ध्यान दें। इस ऑडियो को यहाँ रोकें।</w:t>
      </w:r>
    </w:p>
    <w:p>
      <w:pPr/>
      <w:r>
        <w:rPr>
          <w:lang w:val="hi_IN" w:bidi="hi_IN"/>
        </w:rPr>
      </w:r>
      <w:r>
        <w:rPr>
          <w:lang w:val="hi_IN" w:bidi="hi_IN"/>
        </w:rPr>
        <w:t>राजा दाऊद ने सुलैमान से कहा कि वह यहोवा की व्यवस्थाओं और आज्ञाओं का पालन करके यहोवा के मार्ग पर चले। राजा दाऊद ने इन सामान्य व्यवस्थाओं और आज्ञाओं के बारे में बात करने के लिए कई शब्दों का उपयोग किया। सबसे पहले, राजा दाऊद ने सुलैमान से कहा कि वह यहोवा की विधियों को मानता रहे, जो अक्सर यहोवा की व्यवस्थाएँ या नियम होते हैं कि मन्दिर में सेवाएँ कैसे करनी हैं या यहोवा के समाज में जीवन कैसे बिताना है, इसके बारे में अन्य विशेष निर्देश होते हैं। राजा दाऊद ने सुलैमान से यह भी कहा कि वह यहोवा की आज्ञाओं का पालन करे, जो जीवन के लिए सामान्य नियम हैं। राजा दाऊद ने सुलैमान से कहा कि वह यहोवा की चितौनियों को मानता रहे, जो वे व्यवस्थाएँ हैं जिन्हें यहोवा ने लोगों को एक-दूसरे के साथ अच्छी तरह रहने में सहायता करने के लिए दिया था। राजा दाऊद ने सुलैमान से यह भी कहा कि वह यहोवा की साक्षियों को मानता रहे। जिन पत्थर की पट्टियों पर यहोवा ने दस आज्ञाएँ लिखी थीं, उन्हें साक्षी कहा जाता था, क्योंकि वे इस्राएल के लोगों के साथ यहोवा के विशेष संबंध की गवाही देती थीं या उसे प्रमाणित करती थीं। इसलिए यहोवा की साक्षियाँ दस आज्ञाओं के बारे में बात करने का एक और तरीका हैं।</w:t>
      </w:r>
    </w:p>
    <w:p>
      <w:pPr/>
      <w:r>
        <w:rPr>
          <w:lang w:val="hi_IN" w:bidi="hi_IN"/>
        </w:rPr>
      </w:r>
      <w:r>
        <w:rPr>
          <w:lang w:val="hi_IN" w:bidi="hi_IN"/>
        </w:rPr>
        <w:t>यहाँ रुकें और समूह के रूप में इस प्रश्न पर चर्चा करें: यहोवा की विधियाँ, आज्ञाएँ, नियम और गवाहीयाँ वे सभी तरीके थे जिनसे यहोवा अपनी व्यवस्थाओं और आज्ञाओं के बारे में बात करता था। जब आप उन सभी सामान्य नियमों के बारे में बात करते हैं जो आपके समाज में हैं कि परमेश्वर के साथ कैसे जीवन जीना और एक-दूसरे के साथ शांति से कैसे रहना है, तो आप उन नियमों को कुल क्या कहते हैं? इस ऑडियो को यहाँ रोकें।</w:t>
      </w:r>
    </w:p>
    <w:p>
      <w:pPr/>
      <w:r>
        <w:rPr>
          <w:lang w:val="hi_IN" w:bidi="hi_IN"/>
        </w:rPr>
      </w:r>
      <w:r>
        <w:rPr>
          <w:lang w:val="hi_IN" w:bidi="hi_IN"/>
        </w:rPr>
        <w:t>राजा दाऊद ने सुलैमान से कहा कि वह वह सब कुछ करे जो यहोवा ने मूसा की व्यवस्था में आज्ञा दी थी, ताकि सुलैमान हर बात में सफल हो। राजा दाऊद ने कहा कि यदि सुलैमान ऐसा करे, तो यहोवा दाऊद से की गई अपनी प्रतिज्ञा को पूरा करेगा। दाऊद ने सुलैमान को बताया कि यदि दाऊद की संतानें यहोवा की आज्ञा मानेंगी, तो यहोवा ने दाऊद के लिए क्या करने का वादा किया था। यदि दाऊद के वंशज अपने पूरे मन और प्राण से यहोवा के पीछे चलते रहें, तो दाऊद के परिवार का कोई व्यक्ति हमेशा इस्राएल के सिंहासन पर बैठता रहेगा। आपको याद होगा कि सिंहासन पर बैठना राजा के शासन का प्रतिनिधित्व करता है। जो व्यक्ति यहोवा के सामने चलता है, अर्थात् विश्वासयोग्यता से यहोवा की आज्ञा मानता है, वह अपने मन और बुद्धि से आज्ञा मानने का निर्णय करता है। और जब वह व्यक्ति विश्वासयोग्य प्राण के साथ यहोवा के सामने चलता है, तो वह अपनी भावनाओं के साथ आज्ञा मानता है।</w:t>
      </w:r>
    </w:p>
    <w:p>
      <w:pPr/>
      <w:r>
        <w:rPr>
          <w:lang w:val="hi_IN" w:bidi="hi_IN"/>
        </w:rPr>
      </w:r>
      <w:r>
        <w:rPr>
          <w:lang w:val="hi_IN" w:bidi="hi_IN"/>
        </w:rPr>
        <w:t>यहाँ रुकें और समूह के रूप में इस प्रश्न पर चर्चा करें: आपका समुदाय किसी ऐसे व्यक्ति के बारे में कैसे बात करता है जो शारीरिक और भावनात्मक रूप से किसी चीज़ या व्यक्ति के प्रति पूरी तरह से प्रतिबद्ध है? इस ऑडियो को यहाँ रोकें।</w:t>
      </w:r>
    </w:p>
    <w:p>
      <w:pPr/>
      <w:r>
        <w:rPr>
          <w:lang w:val="hi_IN" w:bidi="hi_IN"/>
        </w:rPr>
      </w:r>
      <w:r>
        <w:rPr>
          <w:lang w:val="hi_IN" w:bidi="hi_IN"/>
        </w:rPr>
        <w:t>दूसरे दृश्य में, राजा दाऊद ने सुलैमान से कहा कि सुलैमान स्वयं जानता था कि योआब ने राजा दाऊद के साथ क्या किया था। यह स्पष्ट नहीं है कि सुलैमान को कैसे पता था, लेकिन राजा दाऊद स्पष्ट करता है कि सुलैमान स्वयं जानता था कि योआब ने क्या किया था। योआब ने शांति के समय में इस्राएल की सेनाओं के दो सेनापतियों अब्नेर और अमासा को मार डाला था। राजा दाऊद ने कहा कि योआब ने राजा दाऊद के साथ ऐसा किया था। संभवतः राजा दाऊद का मतलब है कि योआब ने ये हत्याएँ दाऊद के लिए की थीं, क्योंकि राजा होने के नाते अब्नेर और अमासा दोनों की हत्या के लिए दाऊद जिम्मेदार था। राजा दाऊद कहता है कि योआब ने युद्ध के समय बहाए गए खून का बदला शान्ति के समय लिया। अब्नेर ने युद्ध के दौरान योआब के भाई को मार डाला था। लेकिन अब्नेर के दाऊद के साथ मेल कर लेने के बाद, योआब ने अपने भाई का बदला लेने के लिए अब्नेर को मार डाला।</w:t>
      </w:r>
    </w:p>
    <w:p>
      <w:pPr/>
      <w:r>
        <w:rPr>
          <w:lang w:val="hi_IN" w:bidi="hi_IN"/>
        </w:rPr>
      </w:r>
      <w:r>
        <w:rPr>
          <w:lang w:val="hi_IN" w:bidi="hi_IN"/>
        </w:rPr>
        <w:t>यहाँ रुकें और समूह में इस प्रश्न पर चर्चा करें: आपके समुदाय में युद्ध के दौरान हत्या करने वाले और शान्ति के समय हत्या करने वाले लोगों के बारे में कौन-से नियम हैं? आप उन लोगों को क्या कहते हैं जो दूसरे लोगों की हत्या करते हैं और उन लोगों को क्या कहते हैं जिनकी युद्ध और शान्ति के समय दूसरे लोग हत्या करते हैं? इस ऑडियो को यहाँ रोकें।</w:t>
      </w:r>
    </w:p>
    <w:p>
      <w:pPr/>
      <w:r>
        <w:rPr>
          <w:lang w:val="hi_IN" w:bidi="hi_IN"/>
        </w:rPr>
      </w:r>
      <w:r>
        <w:rPr>
          <w:lang w:val="hi_IN" w:bidi="hi_IN"/>
        </w:rPr>
        <w:t>योआब ने येतेर के पुत्र अमासा को भी मार डाला था। दाऊद ने कहा कि योआब की कमरबंद और जूतों के चारों ओर निर्दोष का लहू लगा है। यह स्पष्ट नहीं है कि योआब ने निर्दोष का लहू दाऊद की कमरबन्द और जूतों पर लगाया था या योआब की कमरबन्द और जूतों पर लगाया था। लेकिन सबसे अधिक संभावना है कि योआब ने अपनी कमरबन्द और जूतों पर लहू लगाया हो। दाऊद शायद शिकायत कर रहा था कि योआब ने इन अपराधों के लिए दाऊद को दोषी दिखाया, लेकिन दाऊद शायद यह कह रहा था कि उनकी मृत्यु के लिए योआब जिम्मेदार था।</w:t>
      </w:r>
    </w:p>
    <w:p>
      <w:pPr/>
      <w:r>
        <w:rPr>
          <w:lang w:val="hi_IN" w:bidi="hi_IN"/>
        </w:rPr>
      </w:r>
      <w:r>
        <w:rPr>
          <w:lang w:val="hi_IN" w:bidi="hi_IN"/>
        </w:rPr>
        <w:t>समूह के रूप में यहाँ रुकें और किसी ऐसे व्यक्ति के बारे में चर्चा करें जिसने किसी दूसरे व्यक्ति को ऐसे मार डाला हो मानो वह युद्ध में हो रहा हो जबकि वह नहीं था। आपकी भाषा में किसी ऐसे व्यक्ति के दोषी होने की बात कहने के लिए जिस पर किसी निर्दोष व्यक्ति की हत्या करने का दोष हो, कौन-से विशेष शब्द या वाक्यांश हैं, उनके बारे में बात करें। इस ऑडियो को यहाँ रोकें।</w:t>
      </w:r>
    </w:p>
    <w:p>
      <w:pPr/>
      <w:r>
        <w:rPr>
          <w:lang w:val="hi_IN" w:bidi="hi_IN"/>
        </w:rPr>
      </w:r>
      <w:r>
        <w:rPr>
          <w:lang w:val="hi_IN" w:bidi="hi_IN"/>
        </w:rPr>
        <w:t xml:space="preserve">दाऊद ने सुलैमान से कहा कि वह योआब के साथ व्यवहार करने के लिए अपनी बुद्धि या चतुर योजना का उपयोग करे। दाऊद ने सुलैमान से कहा कि योआब के पक्के बालों को शान्ति से अधोलोक में न जाने देना। दूसरे शब्दों में, दाऊद ने सुलैमान से कहा कि योआब को बुढ़ापे में शांति से न मरने दे। इस्राएली वृद्ध लोगों को “पक्के बालों वाले” कहते थे, क्योंकि उनके बाल सफेद हो गए थे। </w:t>
      </w:r>
    </w:p>
    <w:p>
      <w:pPr/>
      <w:r>
        <w:rPr>
          <w:lang w:val="hi_IN" w:bidi="hi_IN"/>
        </w:rPr>
      </w:r>
      <w:r>
        <w:rPr>
          <w:lang w:val="hi_IN" w:bidi="hi_IN"/>
        </w:rPr>
        <w:t>यहाँ रुकें और समूह के रूप में इस प्रश्न पर चर्चा करें: आप बूढ़े लोगों के बारे में कैसे बात करते हैं? आप जिन शब्दों और वाक्यांशों का उपयोग करते हैं, उन पर ध्यान दें। इस ऑडियो को यहाँ रोकें।</w:t>
      </w:r>
    </w:p>
    <w:p>
      <w:pPr/>
      <w:r>
        <w:rPr>
          <w:lang w:val="hi_IN" w:bidi="hi_IN"/>
        </w:rPr>
      </w:r>
      <w:r>
        <w:rPr>
          <w:lang w:val="hi_IN" w:bidi="hi_IN"/>
        </w:rPr>
        <w:t>इस्राएल के लोग अधोलोक को पृथ्वी के नीचे एक अंधकार स्थान मानते थे, जहाँ सभी मरे हुए लोग, अच्छे या बुरे, जाते थे।</w:t>
      </w:r>
    </w:p>
    <w:p>
      <w:pPr/>
      <w:r>
        <w:rPr>
          <w:lang w:val="hi_IN" w:bidi="hi_IN"/>
        </w:rPr>
      </w:r>
      <w:r>
        <w:rPr>
          <w:lang w:val="hi_IN" w:bidi="hi_IN"/>
        </w:rPr>
        <w:t>यहाँ रुकें और समूह के रूप में इस प्रश्न पर चर्चा करें: आपका समुदाय मृतकों के संसार के बारे में कैसे बात करता है? सावधान रहें कि आप जो शब्द या वाक्यांश इस्तेमाल करते हैं, उनका अर्थ केवल कब्र या कब्रिस्तान का नहीं है। इस ऑडियो को यहाँ रोकें।</w:t>
      </w:r>
    </w:p>
    <w:p>
      <w:pPr/>
      <w:r>
        <w:rPr>
          <w:lang w:val="hi_IN" w:bidi="hi_IN"/>
        </w:rPr>
      </w:r>
      <w:r>
        <w:rPr>
          <w:lang w:val="hi_IN" w:bidi="hi_IN"/>
        </w:rPr>
        <w:t>तीसरे दृश्य में, दाऊद ने सुलैमान से यह भी कहा कि वह बर्जिल्लै के पुत्रों के प्रति दयालु रहे, क्योंकि जब दाऊद अबशालोम से भाग गया था, तब वे उसके प्रति वफादार रहे थे। दाऊद ने सुलैमान से कहा कि वह यह सुनिश्चित करे कि सुलैमान की मेज़ पर खाने वालों में बर्जिल्लै के पुत्र भी शामिल हों। इसका यह अर्थ नहीं है कि बर्जिल्लै के पुत्रों को सुलैमान की मेज़ पर शारीरिक रूप से खाना था। दाऊद सुलैमान से कह रहा था कि वह बर्जिल्लै के पुत्रों की देखभाल करे और दाऊद के प्रति उनकी दयालुता को दयालुता से चुका दे।</w:t>
      </w:r>
    </w:p>
    <w:p>
      <w:pPr/>
      <w:r>
        <w:rPr>
          <w:lang w:val="hi_IN" w:bidi="hi_IN"/>
        </w:rPr>
      </w:r>
      <w:r>
        <w:rPr>
          <w:lang w:val="hi_IN" w:bidi="hi_IN"/>
        </w:rPr>
        <w:t>यहाँ रुकें और समूह में इस प्रश्न पर चर्चा करें: आपकी भाषा में आप ऐसे व्यक्ति के बारे में बात करने के लिए किन शब्दों और वाक्यांशों का प्रयोग करेंगे जिसकी देखभाल कोई शासक कर रहा हो? इस ऑडियो को यहाँ रोकें।</w:t>
      </w:r>
    </w:p>
    <w:p>
      <w:pPr/>
      <w:r>
        <w:rPr>
          <w:lang w:val="hi_IN" w:bidi="hi_IN"/>
        </w:rPr>
      </w:r>
      <w:r>
        <w:rPr>
          <w:lang w:val="hi_IN" w:bidi="hi_IN"/>
        </w:rPr>
        <w:t>चौथे दृश्य में, दाऊद ने सुलैमान को शिमी की याद दिलाई थी, जिसने दाऊद को शाप दिया था, लेकिन बाद में क्षमा के लिए विनती की। राजा दाऊद ने कहा कि उसने यहोवा के नाम से शपथ ली थी या वादा किया था कि वह शिमी को तलवार से नहीं मारेगा। लेकिन अब, राजा दाऊद ने सुलैमान से कहा कि वह शिमी को निर्दोष न माने। संभवतः दाऊद कह रहा था कि शिमी से की गई उसकी शपथ में यह बात शामिल नहीं थी कि दाऊद के अलावा कोई दूसरा व्यक्ति शिमी को तलवार के अलावा किसी अन्य तरीके से मार दे। राजा दाऊद ने कहा कि सुलैमान बुद्धिमान व्यक्ति है और वह जानता होगा कि शिमी के पक्के बालों को खून के साथ कब्र में कैसे उतारना है। दाऊद सुलैमान से कह रहा था कि वह यह सुनिश्चित करे कि शिमी एक हिंसक मृत्यु से मरे।</w:t>
      </w:r>
    </w:p>
    <w:p>
      <w:pPr/>
      <w:r>
        <w:rPr>
          <w:lang w:val="hi_IN" w:bidi="hi_IN"/>
        </w:rPr>
      </w:r>
      <w:r>
        <w:rPr>
          <w:lang w:val="hi_IN" w:bidi="hi_IN"/>
        </w:rPr>
        <w:t>यहाँ रुकें और समूह के रूप में इस प्रश्न पर चर्चा करें: आप अपनी भाषा में प्रतिज्ञाएँ कैसे सुनिश्चित करते हैं? और आपकी भाषा में बिना अपमानजनक हुए यह कहने के लिए कि किसी व्यक्ति की हिंसक मृत्यु हुई, आप किन शब्दों और वाक्यांशों का प्रयोग करते हैं? इस ऑडियो को यहाँ रोकें।</w:t>
      </w:r>
    </w:p>
    <w:p>
      <w:pPr/>
      <w:r>
        <w:rPr>
          <w:lang w:val="hi_IN" w:bidi="hi_IN"/>
        </w:rPr>
      </w:r>
      <w:r>
        <w:rPr>
          <w:lang w:val="hi_IN" w:bidi="hi_IN"/>
        </w:rPr>
        <w:t>पाँचवें दृश्य में, राजा दाऊद अपने पिताओं के साथ सोया, या मर गया, और लोगों ने उसे दाऊद के नगर यरूशलेम में दफनाया। राजा दाऊद के पिताओं में उसके पूर्वज शामिल हैं, न कि केवल उसका पिता।</w:t>
      </w:r>
    </w:p>
    <w:p>
      <w:pPr/>
      <w:r>
        <w:rPr>
          <w:lang w:val="hi_IN" w:bidi="hi_IN"/>
        </w:rPr>
      </w:r>
      <w:r>
        <w:rPr>
          <w:lang w:val="hi_IN" w:bidi="hi_IN"/>
        </w:rPr>
        <w:t>यहाँ रुकें और समूह के रूप में चर्चा करें: अपनी संस्कृति में प्रसिद्ध कहानियों के बारे में बात करें जहाँ कहानी का नायक मर जाता है। लोग उस व्यक्ति की शान्तिपूर्ण मृत्यु का वर्णन कैसे करते हैं? इस ऑडियो को यहाँ रोकें।</w:t>
      </w:r>
    </w:p>
    <w:p>
      <w:pPr/>
      <w:r>
        <w:rPr>
          <w:lang w:val="hi_IN" w:bidi="hi_IN"/>
        </w:rPr>
      </w:r>
      <w:r>
        <w:rPr>
          <w:lang w:val="hi_IN" w:bidi="hi_IN"/>
        </w:rPr>
        <w:t>कहानीकार हमें बताता है कि राजा दाऊद कुल 40 वर्षों तक इस्राएल का राजा था। पहले सात वर्ष दाऊद यहूदा के गोत्र पर राजा था। दाऊद ने हेब्रोन से यहूदा पर शासन किया। फिर राजा दाऊद ने यरूशलेम से 33 वर्ष तक पूरे इस्राएल पर शासन किया। दाऊद की मृत्यु के बाद, सुलैमान अपने पिता दाऊद के सिंहासन पर बैठा, या अपने पिता के स्थान पर इस्राएल का राजा बना। यहोवा ने सुलैमान के राज्य को दृढ़ता से स्थापित किया। यह कहने का एक तरीका है कि यहोवा ने सुलैमान के राज्य को मजबूत किया।</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इस्तेमाल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राजाओं 2:1–12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राजा दाऊद</w:t>
      </w:r>
    </w:p>
    <w:p>
      <w:pPr>
        <w:pStyle w:val="ListBullet"/>
        <w:spacing w:line="240" w:lineRule="auto"/>
        <w:ind w:left="720"/>
      </w:pPr>
      <w:r>
        <w:rPr>
          <w:lang w:val="hi_IN" w:bidi="hi_IN"/>
        </w:rPr>
      </w:r>
      <w:r>
        <w:rPr>
          <w:lang w:val="hi_IN" w:bidi="hi_IN"/>
        </w:rPr>
        <w:t>राजा सुलैमान</w:t>
      </w:r>
    </w:p>
    <w:p>
      <w:pPr>
        <w:pStyle w:val="ListBullet"/>
        <w:spacing w:line="240" w:lineRule="auto"/>
        <w:ind w:left="720"/>
      </w:pPr>
      <w:r>
        <w:rPr>
          <w:lang w:val="hi_IN" w:bidi="hi_IN"/>
        </w:rPr>
      </w:r>
      <w:r>
        <w:rPr>
          <w:lang w:val="hi_IN" w:bidi="hi_IN"/>
        </w:rPr>
        <w:t xml:space="preserve">सरूयाह का पुत्र योआब </w:t>
      </w:r>
    </w:p>
    <w:p>
      <w:pPr>
        <w:pStyle w:val="ListBullet"/>
        <w:spacing w:line="240" w:lineRule="auto"/>
        <w:ind w:left="720"/>
      </w:pPr>
      <w:r>
        <w:rPr>
          <w:lang w:val="hi_IN" w:bidi="hi_IN"/>
        </w:rPr>
      </w:r>
      <w:r>
        <w:rPr>
          <w:lang w:val="hi_IN" w:bidi="hi_IN"/>
        </w:rPr>
        <w:t>नेर का पुत्र अब्नेर</w:t>
      </w:r>
    </w:p>
    <w:p>
      <w:pPr>
        <w:pStyle w:val="ListBullet"/>
        <w:spacing w:line="240" w:lineRule="auto"/>
        <w:ind w:left="720"/>
      </w:pPr>
      <w:r>
        <w:rPr>
          <w:lang w:val="hi_IN" w:bidi="hi_IN"/>
        </w:rPr>
      </w:r>
      <w:r>
        <w:rPr>
          <w:lang w:val="hi_IN" w:bidi="hi_IN"/>
        </w:rPr>
        <w:t xml:space="preserve">येतेर का पुत्र अमासा </w:t>
      </w:r>
    </w:p>
    <w:p>
      <w:pPr>
        <w:pStyle w:val="ListBullet"/>
        <w:spacing w:line="240" w:lineRule="auto"/>
        <w:ind w:left="720"/>
      </w:pPr>
      <w:r>
        <w:rPr>
          <w:lang w:val="hi_IN" w:bidi="hi_IN"/>
        </w:rPr>
      </w:r>
      <w:r>
        <w:rPr>
          <w:lang w:val="hi_IN" w:bidi="hi_IN"/>
        </w:rPr>
        <w:t>गिलादी बर्जिल्लै और उसके पुत्र</w:t>
      </w:r>
    </w:p>
    <w:p>
      <w:pPr>
        <w:pStyle w:val="ListBullet"/>
        <w:spacing w:line="240" w:lineRule="auto"/>
        <w:ind w:left="720"/>
      </w:pPr>
      <w:r>
        <w:rPr>
          <w:lang w:val="hi_IN" w:bidi="hi_IN"/>
        </w:rPr>
      </w:r>
      <w:r>
        <w:rPr>
          <w:lang w:val="hi_IN" w:bidi="hi_IN"/>
        </w:rPr>
        <w:t>अबशालोम</w:t>
      </w:r>
    </w:p>
    <w:p>
      <w:pPr>
        <w:pStyle w:val="ListBullet"/>
        <w:spacing w:line="240" w:lineRule="auto"/>
        <w:ind w:left="720"/>
      </w:pPr>
      <w:r>
        <w:rPr>
          <w:lang w:val="hi_IN" w:bidi="hi_IN"/>
        </w:rPr>
      </w:r>
      <w:r>
        <w:rPr>
          <w:lang w:val="hi_IN" w:bidi="hi_IN"/>
        </w:rPr>
        <w:t>और गेरा का पुत्र शिमी</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की भूमिका निभा रहे व्यक्ति को यह बताना चाहिए कि यदि वह उस पात्र के स्थान पर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प्रतिक्रियाएँ निम्नलिखित हैं।</w:t>
      </w:r>
    </w:p>
    <w:p>
      <w:pPr/>
      <w:r>
        <w:rPr>
          <w:lang w:val="hi_IN" w:bidi="hi_IN"/>
        </w:rPr>
      </w:r>
      <w:r>
        <w:rPr>
          <w:lang w:val="hi_IN" w:bidi="hi_IN"/>
        </w:rPr>
        <w:t>पहले दृश्य में, राजा दाऊद को पता था कि वह जल्द ही मर जाएगा, इसलिए दाऊद ने सुलैमान को दृढ़ रहने और यहोवा की आज्ञाओं का पालन करने तथा मूसा की व्यवस्था में यहोवा की आज्ञाओं का पालन करने का आदेश दिया। राजा दाऊद ने सुलैमान से कहा कि यदि सुलैमान यहोवा की आज्ञा मानने में विश्वासयोग्य रहा, तो यहोवा उस प्रतिज्ञा को पूरा करने में विश्वासयोग्य होगा, जो यहोवा ने राजा दाऊद से की थी।</w:t>
      </w:r>
    </w:p>
    <w:p>
      <w:pPr/>
      <w:r>
        <w:rPr>
          <w:lang w:val="hi_IN" w:bidi="hi_IN"/>
        </w:rPr>
      </w:r>
      <w:r>
        <w:rPr>
          <w:lang w:val="hi_IN" w:bidi="hi_IN"/>
        </w:rPr>
        <w:t>अभिनय को रोकें। राजा दाऊद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बूढ़ा और थका हुआ महसूस करता हूँ। मेरे पास और अधिक समय तक जीवित रहने की शक्ति नहीं है। मैं मरने वाला हूँ; या</w:t>
      </w:r>
    </w:p>
    <w:p>
      <w:pPr>
        <w:pStyle w:val="ListBullet"/>
        <w:spacing w:line="240" w:lineRule="auto"/>
        <w:ind w:left="720"/>
      </w:pPr>
      <w:r>
        <w:rPr>
          <w:lang w:val="hi_IN" w:bidi="hi_IN"/>
        </w:rPr>
      </w:r>
      <w:r>
        <w:rPr>
          <w:lang w:val="hi_IN" w:bidi="hi_IN"/>
        </w:rPr>
        <w:t>मैं अपने जीवन से खुश हूँ। यहोवा ने मेरे प्रति भलाई की है और मुझे आशीष दी है; या</w:t>
      </w:r>
    </w:p>
    <w:p>
      <w:pPr>
        <w:pStyle w:val="ListBullet"/>
        <w:spacing w:line="240" w:lineRule="auto"/>
        <w:ind w:left="720"/>
      </w:pPr>
      <w:r>
        <w:rPr>
          <w:lang w:val="hi_IN" w:bidi="hi_IN"/>
        </w:rPr>
      </w:r>
      <w:r>
        <w:rPr>
          <w:lang w:val="hi_IN" w:bidi="hi_IN"/>
        </w:rPr>
        <w:t>मैं चाहता हूँ कि मेरा पुत्र सफल हो और यहोवा से प्रेम करे। मैं अपने पुत्र के आसपास के खतरनाक लोगों के बारे में चिंतित हूँ।</w:t>
      </w:r>
    </w:p>
    <w:p>
      <w:pPr/>
      <w:r>
        <w:rPr>
          <w:lang w:val="hi_IN" w:bidi="hi_IN"/>
        </w:rPr>
      </w:r>
      <w:r>
        <w:rPr>
          <w:lang w:val="hi_IN" w:bidi="hi_IN"/>
        </w:rPr>
        <w:t>राजा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दुखी हूँ। अपने पिता को इस तरह से देखना कठिन है। मेरा मन दुखी है; या</w:t>
      </w:r>
    </w:p>
    <w:p>
      <w:pPr>
        <w:pStyle w:val="ListBullet"/>
        <w:spacing w:line="240" w:lineRule="auto"/>
        <w:ind w:left="720"/>
      </w:pPr>
      <w:r>
        <w:rPr>
          <w:lang w:val="hi_IN" w:bidi="hi_IN"/>
        </w:rPr>
      </w:r>
      <w:r>
        <w:rPr>
          <w:lang w:val="hi_IN" w:bidi="hi_IN"/>
        </w:rPr>
        <w:t>मुझे अपने पिता की बात सुननी चाहिए और मजबूत रहना चाहिए। अपने पिता के बाद शासन करने की मेरी बड़ी जिम्मेदारी है; या</w:t>
      </w:r>
    </w:p>
    <w:p>
      <w:pPr>
        <w:pStyle w:val="ListBullet"/>
        <w:spacing w:line="240" w:lineRule="auto"/>
        <w:ind w:left="720"/>
      </w:pPr>
      <w:r>
        <w:rPr>
          <w:lang w:val="hi_IN" w:bidi="hi_IN"/>
        </w:rPr>
      </w:r>
      <w:r>
        <w:rPr>
          <w:lang w:val="hi_IN" w:bidi="hi_IN"/>
        </w:rPr>
        <w:t>मुझे चिंता है कि मैं असफल हो सकता हूँ। लेकिन मुझे भरोसा है कि यहोवा मेरे साथ होगा।</w:t>
      </w:r>
    </w:p>
    <w:p>
      <w:pPr/>
      <w:r>
        <w:rPr>
          <w:lang w:val="hi_IN" w:bidi="hi_IN"/>
        </w:rPr>
      </w:r>
      <w:r>
        <w:rPr>
          <w:lang w:val="hi_IN" w:bidi="hi_IN"/>
        </w:rPr>
        <w:t>यहोवा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दाऊद से खुश और प्रसन्न हूँ। दाऊद आज्ञाकारी रहा है और उसने मेरे लोगों पर अच्छी तरह से शासन किया है; या</w:t>
      </w:r>
    </w:p>
    <w:p>
      <w:pPr>
        <w:pStyle w:val="ListBullet"/>
        <w:spacing w:line="240" w:lineRule="auto"/>
        <w:ind w:left="720"/>
      </w:pPr>
      <w:r>
        <w:rPr>
          <w:lang w:val="hi_IN" w:bidi="hi_IN"/>
        </w:rPr>
      </w:r>
      <w:r>
        <w:rPr>
          <w:lang w:val="hi_IN" w:bidi="hi_IN"/>
        </w:rPr>
        <w:t>सुलैमान के लिए मेरे प्रेम का अर्थ है कि मैं भी उस दुख को महसूस करता हूँ जो सुलैमान अपने पिता के बारे में महसूस करता है; या</w:t>
      </w:r>
    </w:p>
    <w:p>
      <w:pPr>
        <w:pStyle w:val="ListBullet"/>
        <w:spacing w:line="240" w:lineRule="auto"/>
        <w:ind w:left="720"/>
      </w:pPr>
      <w:r>
        <w:rPr>
          <w:lang w:val="hi_IN" w:bidi="hi_IN"/>
        </w:rPr>
      </w:r>
      <w:r>
        <w:rPr>
          <w:lang w:val="hi_IN" w:bidi="hi_IN"/>
        </w:rPr>
        <w:t>मैं दाऊद से प्रेम करता हूँ। मुझे पसंद है कि दाऊद मेरा सम्मान करने में कितना सावधान है। मैं सुलैमान से और उसके अपने पिता की बात सुनने के तरीके से प्रेम करता हूँ। यदि सुलैमान मेरी आज्ञा माने, तो मैं वह सब कुछ करूँगा जो मैंने दाऊद से वादा किया है। दाऊद के घराने को आशीष देने की यह मेरी बड़ी इच्छा है।</w:t>
      </w:r>
    </w:p>
    <w:p>
      <w:pPr/>
      <w:r>
        <w:rPr>
          <w:lang w:val="hi_IN" w:bidi="hi_IN"/>
        </w:rPr>
      </w:r>
      <w:r>
        <w:rPr>
          <w:lang w:val="hi_IN" w:bidi="hi_IN"/>
        </w:rPr>
        <w:t>नाटक को जारी रखें।</w:t>
      </w:r>
    </w:p>
    <w:p>
      <w:pPr/>
      <w:r>
        <w:rPr>
          <w:lang w:val="hi_IN" w:bidi="hi_IN"/>
        </w:rPr>
      </w:r>
      <w:r>
        <w:rPr>
          <w:lang w:val="hi_IN" w:bidi="hi_IN"/>
        </w:rPr>
        <w:t>दूसरे दृश्य में, राजा दाऊद ने सुलैमान से कहा कि वह याद रखें कि सरूयाह के पुत्र योआब ने राजा दाऊद के साथ क्या किया था। दाऊद ने सुलैमान से कहा कि नेर के पुत्र अब्नेर और येतेर के पुत्र अमासा को मार डालने के लिए योआब के साथ बुद्धिमानी से व्यवहार करे।</w:t>
      </w:r>
    </w:p>
    <w:p>
      <w:pPr/>
      <w:r>
        <w:rPr>
          <w:lang w:val="hi_IN" w:bidi="hi_IN"/>
        </w:rPr>
      </w:r>
      <w:r>
        <w:rPr>
          <w:lang w:val="hi_IN" w:bidi="hi_IN"/>
        </w:rPr>
        <w:t>अभिनय को रोकें। सरूयाह के पुत्र योआब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गर्व और मजबूत महसूस करता हूँ। मैंने अपने आप को इस्राएल में एक मजबूत अगुवा बनाया है। मैं अछूता हूँ। यहाँ तक कि राजा दाऊद भी मुझे दण्ड नहीं दे सका। जब दाऊद की मृत्यु हो जाती है, तो मैं और भी शक्तिशाली हो जाऊँगा; या</w:t>
      </w:r>
    </w:p>
    <w:p>
      <w:pPr>
        <w:pStyle w:val="ListBullet"/>
        <w:spacing w:line="240" w:lineRule="auto"/>
        <w:ind w:left="720"/>
      </w:pPr>
      <w:r>
        <w:rPr>
          <w:lang w:val="hi_IN" w:bidi="hi_IN"/>
        </w:rPr>
      </w:r>
      <w:r>
        <w:rPr>
          <w:lang w:val="hi_IN" w:bidi="hi_IN"/>
        </w:rPr>
        <w:t>मुझे खुशी है कि मैंने अब्नेर और अमासा को मार डाला। मुझे इसका पछतावा नहीं है।</w:t>
      </w:r>
    </w:p>
    <w:p>
      <w:pPr/>
      <w:r>
        <w:rPr>
          <w:lang w:val="hi_IN" w:bidi="hi_IN"/>
        </w:rPr>
      </w:r>
      <w:r>
        <w:rPr>
          <w:lang w:val="hi_IN" w:bidi="hi_IN"/>
        </w:rPr>
        <w:t>राजा दाऊद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योआब से क्रोधित हूँ; या</w:t>
      </w:r>
    </w:p>
    <w:p>
      <w:pPr>
        <w:pStyle w:val="ListBullet"/>
        <w:spacing w:line="240" w:lineRule="auto"/>
        <w:ind w:left="720"/>
      </w:pPr>
      <w:r>
        <w:rPr>
          <w:lang w:val="hi_IN" w:bidi="hi_IN"/>
        </w:rPr>
      </w:r>
      <w:r>
        <w:rPr>
          <w:lang w:val="hi_IN" w:bidi="hi_IN"/>
        </w:rPr>
        <w:t>मुझे चिंता है कि योआब सुलैमान को वैसे ही परेशान करेगा जैसे उसने मुझे परेशान किया है। योआब राज्य को नष्ट करने में सक्षम है या मेरे पुत्र को सिंहासन से हटाने में भी सक्षम है; या</w:t>
      </w:r>
    </w:p>
    <w:p>
      <w:pPr>
        <w:pStyle w:val="ListBullet"/>
        <w:spacing w:line="240" w:lineRule="auto"/>
        <w:ind w:left="720"/>
      </w:pPr>
      <w:r>
        <w:rPr>
          <w:lang w:val="hi_IN" w:bidi="hi_IN"/>
        </w:rPr>
      </w:r>
      <w:r>
        <w:rPr>
          <w:lang w:val="hi_IN" w:bidi="hi_IN"/>
        </w:rPr>
        <w:t>मुझे योआब के अपराधों से जुड़े होने से नफरत है। किसी को योआब को मार डालना चाहिए, ताकि इस्राएल के लोग जान लें कि मैं हत्याओं का दोषी नहीं हूँ।</w:t>
      </w:r>
    </w:p>
    <w:p>
      <w:pPr/>
      <w:r>
        <w:rPr>
          <w:lang w:val="hi_IN" w:bidi="hi_IN"/>
        </w:rPr>
      </w:r>
      <w:r>
        <w:rPr>
          <w:lang w:val="hi_IN" w:bidi="hi_IN"/>
        </w:rPr>
        <w:t>राजा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योआब से क्रोधित हूँ। मैं देख सकता हूँ कि योआब कितना खतरनाक है; या</w:t>
      </w:r>
    </w:p>
    <w:p>
      <w:pPr>
        <w:pStyle w:val="ListBullet"/>
        <w:spacing w:line="240" w:lineRule="auto"/>
        <w:ind w:left="720"/>
      </w:pPr>
      <w:r>
        <w:rPr>
          <w:lang w:val="hi_IN" w:bidi="hi_IN"/>
        </w:rPr>
      </w:r>
      <w:r>
        <w:rPr>
          <w:lang w:val="hi_IN" w:bidi="hi_IN"/>
        </w:rPr>
        <w:t>मैं वास्तव में योआब को उसके अपराधों के लिए दण्ड देना चाहता हूँ; या</w:t>
      </w:r>
    </w:p>
    <w:p>
      <w:pPr>
        <w:pStyle w:val="ListBullet"/>
        <w:spacing w:line="240" w:lineRule="auto"/>
        <w:ind w:left="720"/>
      </w:pPr>
      <w:r>
        <w:rPr>
          <w:lang w:val="hi_IN" w:bidi="hi_IN"/>
        </w:rPr>
      </w:r>
      <w:r>
        <w:rPr>
          <w:lang w:val="hi_IN" w:bidi="hi_IN"/>
        </w:rPr>
        <w:t>मुझे विश्वास है कि मैं योआब को मारने का एक चतुर तरीका खोज सकता हूँ।</w:t>
      </w:r>
    </w:p>
    <w:p>
      <w:pPr/>
      <w:r>
        <w:rPr>
          <w:lang w:val="hi_IN" w:bidi="hi_IN"/>
        </w:rPr>
      </w:r>
      <w:r>
        <w:rPr>
          <w:lang w:val="hi_IN" w:bidi="hi_IN"/>
        </w:rPr>
        <w:t>नाटक को जारी रखें।</w:t>
      </w:r>
    </w:p>
    <w:p>
      <w:pPr/>
      <w:r>
        <w:rPr>
          <w:lang w:val="hi_IN" w:bidi="hi_IN"/>
        </w:rPr>
      </w:r>
      <w:r>
        <w:rPr>
          <w:lang w:val="hi_IN" w:bidi="hi_IN"/>
        </w:rPr>
        <w:t>तीसरे दृश्य में, राजा दाऊद ने सुलैमान से कहा कि वह बर्जिल्लै के पुत्रों के प्रति दयालु रहे, क्योंकि जब राजा दाऊद अबशालोम से भाग रहा था, तब वे उसके प्रति दयालु थे।</w:t>
      </w:r>
    </w:p>
    <w:p>
      <w:pPr/>
      <w:r>
        <w:rPr>
          <w:lang w:val="hi_IN" w:bidi="hi_IN"/>
        </w:rPr>
      </w:r>
      <w:r>
        <w:rPr>
          <w:lang w:val="hi_IN" w:bidi="hi_IN"/>
        </w:rPr>
        <w:t>अभिनय को रोकें। बर्जिल्लै के पुत्रों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हम राजा दाऊद से प्रेम करते हैं; या</w:t>
      </w:r>
    </w:p>
    <w:p>
      <w:pPr>
        <w:pStyle w:val="ListBullet"/>
        <w:spacing w:line="240" w:lineRule="auto"/>
        <w:ind w:left="720"/>
      </w:pPr>
      <w:r>
        <w:rPr>
          <w:lang w:val="hi_IN" w:bidi="hi_IN"/>
        </w:rPr>
      </w:r>
      <w:r>
        <w:rPr>
          <w:lang w:val="hi_IN" w:bidi="hi_IN"/>
        </w:rPr>
        <w:t>पूरी जाति बहुत दुखी है कि राजा दाऊद मर रहा है; या</w:t>
      </w:r>
    </w:p>
    <w:p>
      <w:pPr>
        <w:pStyle w:val="ListBullet"/>
        <w:spacing w:line="240" w:lineRule="auto"/>
        <w:ind w:left="720"/>
      </w:pPr>
      <w:r>
        <w:rPr>
          <w:lang w:val="hi_IN" w:bidi="hi_IN"/>
        </w:rPr>
      </w:r>
      <w:r>
        <w:rPr>
          <w:lang w:val="hi_IN" w:bidi="hi_IN"/>
        </w:rPr>
        <w:t>चूँकि हमारे पिता राजा दाऊद से प्रेम करते थे और उसके प्रति वफादार थे, इसलिए हम राजा सुलैमान से प्रेम करेंगे और उसके प्रति वफादार रहेंगे।</w:t>
      </w:r>
    </w:p>
    <w:p>
      <w:pPr/>
      <w:r>
        <w:rPr>
          <w:lang w:val="hi_IN" w:bidi="hi_IN"/>
        </w:rPr>
      </w:r>
      <w:r>
        <w:rPr>
          <w:lang w:val="hi_IN" w:bidi="hi_IN"/>
        </w:rPr>
        <w:t>राजा दाऊद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बर्जिल्लै से प्रेम करता हूँ; या</w:t>
      </w:r>
    </w:p>
    <w:p>
      <w:pPr>
        <w:pStyle w:val="ListBullet"/>
        <w:spacing w:line="240" w:lineRule="auto"/>
        <w:ind w:left="720"/>
      </w:pPr>
      <w:r>
        <w:rPr>
          <w:lang w:val="hi_IN" w:bidi="hi_IN"/>
        </w:rPr>
      </w:r>
      <w:r>
        <w:rPr>
          <w:lang w:val="hi_IN" w:bidi="hi_IN"/>
        </w:rPr>
        <w:t>मेरी बहुत इच्छा है कि बर्जिल्लै के पुत्रों को मेरी सहायता के लिए पुरस्कृत किया जाए; या</w:t>
      </w:r>
    </w:p>
    <w:p>
      <w:pPr>
        <w:pStyle w:val="ListBullet"/>
        <w:spacing w:line="240" w:lineRule="auto"/>
        <w:ind w:left="720"/>
      </w:pPr>
      <w:r>
        <w:rPr>
          <w:lang w:val="hi_IN" w:bidi="hi_IN"/>
        </w:rPr>
      </w:r>
      <w:r>
        <w:rPr>
          <w:lang w:val="hi_IN" w:bidi="hi_IN"/>
        </w:rPr>
        <w:t>मैं बर्जिल्लै के प्रति वफादार महसूस करता हूँ और मैं चाहता हूँ कि मेरा पुत्र भी ऐसा ही महसूस करे।</w:t>
      </w:r>
    </w:p>
    <w:p>
      <w:pPr/>
      <w:r>
        <w:rPr>
          <w:lang w:val="hi_IN" w:bidi="hi_IN"/>
        </w:rPr>
      </w:r>
      <w:r>
        <w:rPr>
          <w:lang w:val="hi_IN" w:bidi="hi_IN"/>
        </w:rPr>
        <w:t>राजा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बर्जिल्लै और उसके पुत्रों से खुश हूँ; या</w:t>
      </w:r>
    </w:p>
    <w:p>
      <w:pPr>
        <w:pStyle w:val="ListBullet"/>
        <w:spacing w:line="240" w:lineRule="auto"/>
        <w:ind w:left="720"/>
      </w:pPr>
      <w:r>
        <w:rPr>
          <w:lang w:val="hi_IN" w:bidi="hi_IN"/>
        </w:rPr>
      </w:r>
      <w:r>
        <w:rPr>
          <w:lang w:val="hi_IN" w:bidi="hi_IN"/>
        </w:rPr>
        <w:t>मैं बर्जिल्लै और उसके पुत्रों से प्रेम करता हूँ क्योंकि उन्होंने मेरे पिता से प्रेम किया; या</w:t>
      </w:r>
    </w:p>
    <w:p>
      <w:pPr>
        <w:pStyle w:val="ListBullet"/>
        <w:spacing w:line="240" w:lineRule="auto"/>
        <w:ind w:left="720"/>
      </w:pPr>
      <w:r>
        <w:rPr>
          <w:lang w:val="hi_IN" w:bidi="hi_IN"/>
        </w:rPr>
      </w:r>
      <w:r>
        <w:rPr>
          <w:lang w:val="hi_IN" w:bidi="hi_IN"/>
        </w:rPr>
        <w:t>मैं बर्जिल्लै और उसके पुत्रों को पुरस्कृत करना चाहता हूँ जैसा कि मेरे पिता ने माँगा है।</w:t>
      </w:r>
    </w:p>
    <w:p>
      <w:pPr/>
      <w:r>
        <w:rPr>
          <w:lang w:val="hi_IN" w:bidi="hi_IN"/>
        </w:rPr>
      </w:r>
      <w:r>
        <w:rPr>
          <w:lang w:val="hi_IN" w:bidi="hi_IN"/>
        </w:rPr>
        <w:t>नाटक को जारी रखें।</w:t>
      </w:r>
    </w:p>
    <w:p>
      <w:pPr/>
      <w:r>
        <w:rPr>
          <w:lang w:val="hi_IN" w:bidi="hi_IN"/>
        </w:rPr>
      </w:r>
      <w:r>
        <w:rPr>
          <w:lang w:val="hi_IN" w:bidi="hi_IN"/>
        </w:rPr>
        <w:t>चौथे दृश्य में, राजा दाऊद ने सुलैमान से कहा कि वह शिमी को याद रखे, जिसने उस दिन राजा दाऊद को शाप दिया था जब वह महनैम गया था। राजा दाऊद ने सुलैमान से कहा कि वह शिमी को निर्दोष न माने और न ही उसे शांतिपूर्ण मृत्यु से मरने दे।</w:t>
      </w:r>
    </w:p>
    <w:p>
      <w:pPr/>
      <w:r>
        <w:rPr>
          <w:lang w:val="hi_IN" w:bidi="hi_IN"/>
        </w:rPr>
      </w:r>
      <w:r>
        <w:rPr>
          <w:lang w:val="hi_IN" w:bidi="hi_IN"/>
        </w:rPr>
        <w:t>अभिनय को रोकें। शिमी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अच्छा और स्वतंत्र महसूस करता हूँ। राजा दाऊद ने मुझसे वादा किया था कि वह मुझे नहीं मारेगा; या</w:t>
      </w:r>
    </w:p>
    <w:p>
      <w:pPr>
        <w:pStyle w:val="ListBullet"/>
        <w:spacing w:line="240" w:lineRule="auto"/>
        <w:ind w:left="720"/>
      </w:pPr>
      <w:r>
        <w:rPr>
          <w:lang w:val="hi_IN" w:bidi="hi_IN"/>
        </w:rPr>
      </w:r>
      <w:r>
        <w:rPr>
          <w:lang w:val="hi_IN" w:bidi="hi_IN"/>
        </w:rPr>
        <w:t>मैं खतरे से सुरक्षित महसूस करता हूँ; या</w:t>
      </w:r>
    </w:p>
    <w:p>
      <w:pPr>
        <w:pStyle w:val="ListBullet"/>
        <w:spacing w:line="240" w:lineRule="auto"/>
        <w:ind w:left="720"/>
      </w:pPr>
      <w:r>
        <w:rPr>
          <w:lang w:val="hi_IN" w:bidi="hi_IN"/>
        </w:rPr>
      </w:r>
      <w:r>
        <w:rPr>
          <w:lang w:val="hi_IN" w:bidi="hi_IN"/>
        </w:rPr>
        <w:t>मैं अभी भी राजा दाऊद से नफरत करता हूँ, क्योंकि उसने शाऊल का सिंहासन ले लिया था, और मुझे इस बात का दुख नहीं है कि वह मर रहा है।</w:t>
      </w:r>
    </w:p>
    <w:p>
      <w:pPr/>
      <w:r>
        <w:rPr>
          <w:lang w:val="hi_IN" w:bidi="hi_IN"/>
        </w:rPr>
      </w:r>
      <w:r>
        <w:rPr>
          <w:lang w:val="hi_IN" w:bidi="hi_IN"/>
        </w:rPr>
        <w:t>राजा दाऊद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अपने पुत्र के लिए सावधान रहना चाहता हूँ। मेरे शत्रु मेरे पुत्र के लिए खतरा हैं। मैं चिंतित हूँ; या</w:t>
      </w:r>
    </w:p>
    <w:p>
      <w:pPr>
        <w:pStyle w:val="ListBullet"/>
        <w:spacing w:line="240" w:lineRule="auto"/>
        <w:ind w:left="720"/>
      </w:pPr>
      <w:r>
        <w:rPr>
          <w:lang w:val="hi_IN" w:bidi="hi_IN"/>
        </w:rPr>
      </w:r>
      <w:r>
        <w:rPr>
          <w:lang w:val="hi_IN" w:bidi="hi_IN"/>
        </w:rPr>
        <w:t>मैं शिमी से क्रोधित हूँ।</w:t>
      </w:r>
    </w:p>
    <w:p>
      <w:pPr/>
      <w:r>
        <w:rPr>
          <w:lang w:val="hi_IN" w:bidi="hi_IN"/>
        </w:rPr>
      </w:r>
      <w:r>
        <w:rPr>
          <w:lang w:val="hi_IN" w:bidi="hi_IN"/>
        </w:rPr>
        <w:t>नाटक को जारी रखें।</w:t>
      </w:r>
    </w:p>
    <w:p>
      <w:pPr/>
      <w:r>
        <w:rPr>
          <w:lang w:val="hi_IN" w:bidi="hi_IN"/>
        </w:rPr>
      </w:r>
      <w:r>
        <w:rPr>
          <w:lang w:val="hi_IN" w:bidi="hi_IN"/>
        </w:rPr>
        <w:t>पाँचवें दृश्य में, राजा दाऊद की मृत्यु होती है, और लोगों ने दाऊद को यरूशलेम में दफनाया। राजा सुलैमान ने अपने पिता दाऊद के स्थान पर इस्राएल पर शासन किया, और उसका राज्य दृढ़ता से स्थापित हो गया था।</w:t>
      </w:r>
    </w:p>
    <w:p>
      <w:pPr/>
      <w:r>
        <w:rPr>
          <w:lang w:val="hi_IN" w:bidi="hi_IN"/>
        </w:rPr>
      </w:r>
      <w:r>
        <w:rPr>
          <w:lang w:val="hi_IN" w:bidi="hi_IN"/>
        </w:rPr>
        <w:t>अभिनय को रोकें। राजा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बहुत दुखी हूँ। मुझे अपने पिता की याद आती है; या</w:t>
      </w:r>
    </w:p>
    <w:p>
      <w:pPr>
        <w:pStyle w:val="ListBullet"/>
        <w:spacing w:line="240" w:lineRule="auto"/>
        <w:ind w:left="720"/>
      </w:pPr>
      <w:r>
        <w:rPr>
          <w:lang w:val="hi_IN" w:bidi="hi_IN"/>
        </w:rPr>
      </w:r>
      <w:r>
        <w:rPr>
          <w:lang w:val="hi_IN" w:bidi="hi_IN"/>
        </w:rPr>
        <w:t>मुझे अपने पिता ने जो किया है, उस पर बहुत गर्व है। मेरे पिता ने इस्राएल पर अच्छी तरह से शासन किया है और मेरे लिए एक बड़ा राज्य छोड़ दिया है।</w:t>
      </w:r>
    </w:p>
    <w:p>
      <w:pPr/>
      <w:r>
        <w:rPr>
          <w:lang w:val="hi_IN" w:bidi="hi_IN"/>
        </w:rPr>
      </w:r>
      <w:r>
        <w:rPr>
          <w:lang w:val="hi_IN" w:bidi="hi_IN"/>
        </w:rPr>
        <w:t>यहोवा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दाऊद से खुश हूँ; या</w:t>
      </w:r>
    </w:p>
    <w:p>
      <w:pPr>
        <w:pStyle w:val="ListBullet"/>
        <w:spacing w:line="240" w:lineRule="auto"/>
        <w:ind w:left="720"/>
      </w:pPr>
      <w:r>
        <w:rPr>
          <w:lang w:val="hi_IN" w:bidi="hi_IN"/>
        </w:rPr>
      </w:r>
      <w:r>
        <w:rPr>
          <w:lang w:val="hi_IN" w:bidi="hi_IN"/>
        </w:rPr>
        <w:t>मुझे खुशी है कि सुलैमान वह सब कुछ कर रहा है जो उसके पिता ने उसे आज्ञा दी थी</w:t>
      </w:r>
      <w:r>
        <w:rPr>
          <w:lang w:val="hi_IN" w:bidi="hi_IN"/>
        </w:rPr>
      </w:r>
    </w:p>
    <w:p>
      <w:pPr>
        <w:pStyle w:val="Heading3"/>
      </w:pPr>
      <w:r>
        <w:rPr>
          <w:lang w:val="hi_IN" w:bidi="hi_IN"/>
        </w:rPr>
        <w:t>आवश्यक जानकारी</w:t>
      </w:r>
    </w:p>
    <w:p>
      <w:pPr/>
      <w:r>
        <w:rPr>
          <w:lang w:val="hi_IN" w:bidi="hi_IN"/>
        </w:rPr>
      </w:r>
      <w:r>
        <w:rPr>
          <w:lang w:val="hi_IN" w:bidi="hi_IN"/>
        </w:rPr>
        <w:t>1 राजाओं 2:1–12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जब </w:t>
      </w:r>
      <w:r>
        <w:rPr>
          <w:b/>
          <w:lang w:val="hi_IN" w:bidi="hi_IN"/>
        </w:rPr>
        <w:t>राजा</w:t>
      </w:r>
      <w:r>
        <w:rPr>
          <w:lang w:val="hi_IN" w:bidi="hi_IN"/>
        </w:rPr>
        <w:t xml:space="preserve"> दाऊद को पता चला कि वह मरने वाला है, तो उसने सुलैमान को </w:t>
      </w:r>
      <w:r>
        <w:rPr>
          <w:b/>
          <w:lang w:val="hi_IN" w:bidi="hi_IN"/>
        </w:rPr>
        <w:t>यहोवा</w:t>
      </w:r>
      <w:r>
        <w:rPr>
          <w:lang w:val="hi_IN" w:bidi="hi_IN"/>
        </w:rPr>
        <w:t xml:space="preserve">, उसके </w:t>
      </w:r>
      <w:r>
        <w:rPr>
          <w:b/>
          <w:lang w:val="hi_IN" w:bidi="hi_IN"/>
        </w:rPr>
        <w:t>परमेश्वर</w:t>
      </w:r>
      <w:r>
        <w:rPr>
          <w:lang w:val="hi_IN" w:bidi="hi_IN"/>
        </w:rPr>
        <w:t>, की आज्ञाओं का पालन करने का आदेश दिया। इन आज्ञाओं में दस आज्ञाएँ और यहोवा की सभी माँगे शामिल थीं। राजा, यहोवा और परमेश्वर के लिए उन्हीं शब्दों या वाक्यांशों का उपयोग करें जिनका उपयोग आपने पिछले भागों में किया था। राजा, यहोवा या परमेश्वर के बारे में अधिक जानकारी के लिए, मुख्य शब्दावली देखें।</w:t>
      </w:r>
    </w:p>
    <w:p>
      <w:pPr/>
      <w:r>
        <w:rPr>
          <w:lang w:val="hi_IN" w:bidi="hi_IN"/>
        </w:rPr>
      </w:r>
      <w:r>
        <w:rPr>
          <w:lang w:val="hi_IN" w:bidi="hi_IN"/>
        </w:rPr>
        <w:t>राजा दाऊद ने सुलैमान से कहा कि वह यहोवा के मार्गों पर चले और यहोवा की विधियों, आज्ञाओं, नियमों और साक्षियों का पालन करे जैसे यहोवा ने मूसा की व्यवस्था में दिया था। विधि वह व्यवस्था या नियम है कि निवासस्थान या मन्दिर में सेवाएँ कैसे करनी हैं। विधि का अर्थ समाज में जीवन कैसे जीने के लिए आवश्यक किसी विशेष कार्य या निर्देश से भी हो सकता है। आज्ञा एक व्यवस्था, एक नियम या निर्देश है। यहोवा ने मूसा को इस्राएल के लोगों को देने के लिए 10 आज्ञाएँ दीं। इन आज्ञाओं ने इस्राएलियों को सिखाया कि यहोवा और एक-दूसरे के साथ अच्छे संबंध में एक साथ अच्छी तरह से कैसे जीवन जीना है। नियम आमतौर पर उन अनुष्ठानों के नियमों को दर्शाते हैं जो यहोवा ने इस्राएल के लोगों को बलिदानों और भोज के उत्सव के बारे में दिए थे। यहोवा ने दस आज्ञाओं को पत्थर की दो पट्टियों पर लिखा था। इस्राएल के लोगों ने यहोवा की व्यवस्था वाली पत्थर की पट्टियों को "साक्षी" कहा। इस व्यवस्था ने यह साबित किया कि यहोवा और इस्राएल के लोगों के बीच एक वाचा, या एक विशेष संबंध था।</w:t>
      </w:r>
    </w:p>
    <w:p>
      <w:pPr/>
      <w:r>
        <w:rPr>
          <w:lang w:val="hi_IN" w:bidi="hi_IN"/>
        </w:rPr>
      </w:r>
      <w:r>
        <w:rPr>
          <w:lang w:val="hi_IN" w:bidi="hi_IN"/>
        </w:rPr>
        <w:t xml:space="preserve">यहाँ रुकें और समूह के रूप में चर्चा करें कि आप </w:t>
      </w:r>
      <w:r>
        <w:rPr>
          <w:b/>
          <w:lang w:val="hi_IN" w:bidi="hi_IN"/>
        </w:rPr>
        <w:t>विधियों</w:t>
      </w:r>
      <w:r>
        <w:rPr>
          <w:lang w:val="hi_IN" w:bidi="hi_IN"/>
        </w:rPr>
        <w:t xml:space="preserve">, </w:t>
      </w:r>
      <w:r>
        <w:rPr>
          <w:b/>
          <w:lang w:val="hi_IN" w:bidi="hi_IN"/>
        </w:rPr>
        <w:t>आज्ञाओं,</w:t>
      </w:r>
      <w:r>
        <w:rPr>
          <w:lang w:val="hi_IN" w:bidi="hi_IN"/>
        </w:rPr>
        <w:t xml:space="preserve"> </w:t>
      </w:r>
      <w:r>
        <w:rPr>
          <w:b/>
          <w:lang w:val="hi_IN" w:bidi="hi_IN"/>
        </w:rPr>
        <w:t>नियम</w:t>
      </w:r>
      <w:r>
        <w:rPr>
          <w:lang w:val="hi_IN" w:bidi="hi_IN"/>
        </w:rPr>
        <w:t xml:space="preserve"> और </w:t>
      </w:r>
      <w:r>
        <w:rPr>
          <w:b/>
          <w:lang w:val="hi_IN" w:bidi="hi_IN"/>
        </w:rPr>
        <w:t>साक्षियों</w:t>
      </w:r>
      <w:r>
        <w:rPr>
          <w:lang w:val="hi_IN" w:bidi="hi_IN"/>
        </w:rPr>
        <w:t xml:space="preserve"> के लिए किस शब्द या वाक्यांश का उपयोग करेंगे। यदि आप केवल "व्यवस्था" और "आज्ञाओं" के सामान्य शब्दों का उपयोग करने का निर्णय लेते हैं, तो चर्चा करें कि आप यह कैसे कहेंगे। यदि आप इन प्रकार की व्यवस्थाओं के लिए सभी चार विशेष शब्दों का उपयोग करने का निर्णय लेते हैं, तो अधिक जानकारी के लिए मुख्य शब्दावली में विधियाँ, आज्ञाएँ, नियम या साक्षियों देखें। यदि आपने पहले ही बाइबल की किसी अन्य पुस्तक में इन विचारों का अनुवाद किया है, तो उन्हीं शब्दों का उपयोग करें जिनका उपयोग आपने वहाँ किया है। इस ऑडियो को यहाँ रोकें।</w:t>
      </w:r>
    </w:p>
    <w:p>
      <w:pPr/>
      <w:r>
        <w:rPr>
          <w:lang w:val="hi_IN" w:bidi="hi_IN"/>
        </w:rPr>
      </w:r>
      <w:r>
        <w:rPr>
          <w:lang w:val="hi_IN" w:bidi="hi_IN"/>
        </w:rPr>
        <w:t xml:space="preserve">यहाँ रुकें और समूह के रूप में चर्चा करें कि आप मूसा की </w:t>
      </w:r>
      <w:r>
        <w:rPr>
          <w:b/>
          <w:lang w:val="hi_IN" w:bidi="hi_IN"/>
        </w:rPr>
        <w:t>व्यवस्था</w:t>
      </w:r>
      <w:r>
        <w:rPr>
          <w:lang w:val="hi_IN" w:bidi="hi_IN"/>
        </w:rPr>
        <w:t xml:space="preserve"> के लिए किस शब्द या वाक्यांश का उपयोग करेंगे। यह व्यवस्था वह सामान्य, विशेष निर्देश है जो यहोवा ने मूसा को दिए थे और इसमें इन अन्य प्रकार की व्यवस्थाएँ शामिल हैं। मूसा की व्यवस्था के बारे में अधिक जानकारी के लिए, मुख्य शब्दावली देखें। यदि आपने पहले ही बाइबल की किसी अन्य पुस्तक में "मूसा की व्यवस्था" का अनुवाद किया है, तो उन्हीं शब्दों का उपयोग करें जिनका उपयोग आपने वहाँ किया है। इस ऑडियो को यहाँ रोकें।</w:t>
      </w:r>
    </w:p>
    <w:p>
      <w:pPr/>
      <w:r>
        <w:rPr>
          <w:lang w:val="hi_IN" w:bidi="hi_IN"/>
        </w:rPr>
      </w:r>
      <w:r>
        <w:rPr>
          <w:lang w:val="hi_IN" w:bidi="hi_IN"/>
        </w:rPr>
        <w:t>यहोवा ने दाऊद से वादा किया कि यदि दाऊद के वंशज अपने पूरे मन और प्राण से यहोवा के सामने विश्वासयोग्यता से चलें, तो यहोवा यह सुनिश्चित करेगा कि दाऊद के वंशजों में से एक इस्राएल के सिंहासन पर बैठता रहे, अर्थात् इस्राएल का राजा बने। सिंहासन के लिए उसी शब्द का उपयोग करें जिसका उपयोग आपने पिछले भागों में किया है। किसी व्यक्ति के वंशज उसके बच्चे, पोते-पोते और पीढ़ियों से चलने वाले परिवार के सभी बच्चे होते हैं।</w:t>
      </w:r>
    </w:p>
    <w:p>
      <w:pPr/>
      <w:r>
        <w:rPr>
          <w:lang w:val="hi_IN" w:bidi="hi_IN"/>
        </w:rPr>
      </w:r>
      <w:r>
        <w:rPr>
          <w:lang w:val="hi_IN" w:bidi="hi_IN"/>
        </w:rPr>
        <w:t xml:space="preserve">यहाँ रुकें और समूह में चर्चा करें कि आप </w:t>
      </w:r>
      <w:r>
        <w:rPr>
          <w:b/>
          <w:lang w:val="hi_IN" w:bidi="hi_IN"/>
        </w:rPr>
        <w:t>वंशजों</w:t>
      </w:r>
      <w:r>
        <w:rPr>
          <w:lang w:val="hi_IN" w:bidi="hi_IN"/>
        </w:rPr>
        <w:t xml:space="preserve"> के लिए किस शब्द या वाक्यांश का उपयोग करेंगे। अधिक जानकारी के लिए, मुख्य शब्दावली में वंशज देखें। यदि आपने बाइबल की किसी अन्य पुस्तक में इस विचार का अनुवाद किया है, तो यहाँ उसी शब्द का उपयोग करें। इस ऑडियो को यहाँ रोकें।</w:t>
      </w:r>
    </w:p>
    <w:p>
      <w:pPr/>
      <w:r>
        <w:rPr>
          <w:lang w:val="hi_IN" w:bidi="hi_IN"/>
        </w:rPr>
      </w:r>
      <w:r>
        <w:rPr>
          <w:lang w:val="hi_IN" w:bidi="hi_IN"/>
        </w:rPr>
        <w:t>विश्वासयोग्य रूप से चलना एक विशेष भाषा है जो यह बताती है कि कोई व्यक्ति अपना जीवन कैसे जीता है। जो व्यक्ति विश्वासयोग्यता से चलता है, वह ऐसा व्यक्ति है जो ठीक वैसे ही व्यवहार करता है जैसा यहोवा उससे करने के लिए कहता है। वह व्यक्ति यहोवा की आज्ञा मानता है। दिल हमारे शरीर के अंदर की एक मांसपेशी होती है जो हमारे लहू को बहने में मदद करती है, लेकिन बाइबल में दिल उस स्थान के लिए विशेष भाषा है जहाँ व्यक्ति के विचार, भावनाएँ और निर्णय होते हैं। प्राण किसी व्यक्ति का पूर्ण अदृश्य और अंदरूनी भाग है। किसी व्यक्ति का यह हिस्सा उसके शरीर के मरने के बाद भी जीवित रह सकता है।</w:t>
      </w:r>
    </w:p>
    <w:p>
      <w:pPr/>
      <w:r>
        <w:rPr>
          <w:lang w:val="hi_IN" w:bidi="hi_IN"/>
        </w:rPr>
      </w:r>
      <w:r>
        <w:rPr>
          <w:lang w:val="hi_IN" w:bidi="hi_IN"/>
        </w:rPr>
        <w:t>यहाँ रुकें और समूह के रूप में चर्चा करें कि आप "</w:t>
      </w:r>
      <w:r>
        <w:rPr>
          <w:b/>
          <w:lang w:val="hi_IN" w:bidi="hi_IN"/>
        </w:rPr>
        <w:t>पूरे मन और प्राण से विश्वासयोग्य रूप से चलने</w:t>
      </w:r>
      <w:r>
        <w:rPr>
          <w:lang w:val="hi_IN" w:bidi="hi_IN"/>
        </w:rPr>
        <w:t xml:space="preserve"> के लिए किस शब्द या वाक्यांश का उपयोग करेंगे। अधिक जानकारी के लिए मुख्य शब्दावली में "मन" और "प्राण" को देखें। यदि आपने पहले ही बाइबल की किसी अन्य पुस्तक में इन विचारों का अनुवाद किया है, तो उन्हीं शब्दों का उपयोग करें जिनका उपयोग आपने वहाँ किया है। इस ऑडियो को यहाँ रोकें।</w:t>
      </w:r>
    </w:p>
    <w:p>
      <w:pPr/>
      <w:r>
        <w:rPr>
          <w:lang w:val="hi_IN" w:bidi="hi_IN"/>
        </w:rPr>
      </w:r>
      <w:r>
        <w:rPr>
          <w:lang w:val="hi_IN" w:bidi="hi_IN"/>
        </w:rPr>
        <w:t xml:space="preserve">दाऊद ने सुलैमान से कहा कि वह याद रखे कि सरूयाह के पुत्र योआब ने इस्राएल के दो </w:t>
      </w:r>
      <w:r>
        <w:rPr>
          <w:b/>
          <w:lang w:val="hi_IN" w:bidi="hi_IN"/>
        </w:rPr>
        <w:t>सेनापतियों</w:t>
      </w:r>
      <w:r>
        <w:rPr>
          <w:lang w:val="hi_IN" w:bidi="hi_IN"/>
        </w:rPr>
        <w:t xml:space="preserve"> अब्नेर और अमासा को मार डाला था या उनका लहू बहाया था। सेनापति वह सैन्य अगुवा होता है जो सैनिकों का प्रभारी होता है। इस्राएल की सेना के सेनापति अपने सैनिकों की युद्ध में अगुवाई करते थे। सेनापति के लिए उसी शब्द या वाक्यांश का उपयोग करें जिसका उपयोग आपने पिछले भागों में किया था।</w:t>
      </w:r>
    </w:p>
    <w:p>
      <w:pPr/>
      <w:r>
        <w:rPr>
          <w:lang w:val="hi_IN" w:bidi="hi_IN"/>
        </w:rPr>
      </w:r>
      <w:r>
        <w:rPr>
          <w:lang w:val="hi_IN" w:bidi="hi_IN"/>
        </w:rPr>
        <w:t xml:space="preserve">यहाँ रुकें और समूह में चर्चा करें कि आप </w:t>
      </w:r>
      <w:r>
        <w:rPr>
          <w:b/>
          <w:lang w:val="hi_IN" w:bidi="hi_IN"/>
        </w:rPr>
        <w:t>लहू</w:t>
      </w:r>
      <w:r>
        <w:rPr>
          <w:lang w:val="hi_IN" w:bidi="hi_IN"/>
        </w:rPr>
        <w:t xml:space="preserve"> के लिए किस शब्द या वाक्यांश का उपयोग करेंगे। जब कोई व्यक्ति किसी का खून बहाता है, तो वह उस व्यक्ति की हत्या करता है। इस्राएली मानते थे कि किसी का जीवन उसके लहू में होता है। लहू के बारे में अधिक जानकारी के लिए, मुख्य शब्दावली देखें। इस ऑडियो को यहाँ रोकें।</w:t>
      </w:r>
    </w:p>
    <w:p>
      <w:pPr/>
      <w:r>
        <w:rPr>
          <w:lang w:val="hi_IN" w:bidi="hi_IN"/>
        </w:rPr>
      </w:r>
      <w:r>
        <w:rPr>
          <w:lang w:val="hi_IN" w:bidi="hi_IN"/>
        </w:rPr>
        <w:t>योआब की कमर के चारों ओर बँधे कमरबन्द और उसके पैरों की जूतों पर खून लगा था। कमरबंद कपड़े का एक टुकड़ा होता था जिसे लोग अपने वस्त्र को जगह पर बनाए रखने के लिए अपनी कमर के चारों ओर बाँधते थे।</w:t>
      </w:r>
    </w:p>
    <w:p>
      <w:pPr/>
      <w:r>
        <w:rPr>
          <w:lang w:val="hi_IN" w:bidi="hi_IN"/>
        </w:rPr>
      </w:r>
      <w:r>
        <w:rPr>
          <w:lang w:val="hi_IN" w:bidi="hi_IN"/>
        </w:rPr>
        <w:t xml:space="preserve">यहाँ रुकें और समूह के रूप में चर्चा करें कि आप </w:t>
      </w:r>
      <w:r>
        <w:rPr>
          <w:b/>
          <w:lang w:val="hi_IN" w:bidi="hi_IN"/>
        </w:rPr>
        <w:t>कमरबंद</w:t>
      </w:r>
      <w:r>
        <w:rPr>
          <w:lang w:val="hi_IN" w:bidi="hi_IN"/>
        </w:rPr>
        <w:t xml:space="preserve"> और </w:t>
      </w:r>
      <w:r>
        <w:rPr>
          <w:b/>
          <w:lang w:val="hi_IN" w:bidi="hi_IN"/>
        </w:rPr>
        <w:t>जूतों</w:t>
      </w:r>
      <w:r>
        <w:rPr>
          <w:lang w:val="hi_IN" w:bidi="hi_IN"/>
        </w:rPr>
        <w:t xml:space="preserve"> के लिए किन शब्दों या वाक्यांशों का उपयोग करेंगे। यदि आवश्यक हो, तो फिर से </w:t>
      </w:r>
      <w:r>
        <w:rPr>
          <w:lang w:val="hi_IN" w:bidi="hi_IN"/>
        </w:rPr>
        <w:t>जूतों</w:t>
      </w:r>
      <w:r>
        <w:rPr>
          <w:lang w:val="hi_IN" w:bidi="hi_IN"/>
        </w:rPr>
        <w:t xml:space="preserve"> की तस्वीर देखें। इस ऑडियो को यहाँ रोकें।</w:t>
      </w:r>
    </w:p>
    <w:p>
      <w:pPr/>
      <w:r>
        <w:rPr>
          <w:lang w:val="hi_IN" w:bidi="hi_IN"/>
        </w:rPr>
      </w:r>
      <w:r>
        <w:rPr>
          <w:lang w:val="hi_IN" w:bidi="hi_IN"/>
        </w:rPr>
        <w:t>दाऊद ने सुलैमान से कहा कि वह योआब के साथ बुद्धिमानी से व्यवहार करे और उसके पक्के बालों को शान्ति से अधोलोक में न जाने दे। पूरे पुराने नियम में मृतकों के स्थान के लिए अधोलोक शब्द है। लोग सोचते थे कि अधोलोक पृथ्वी के नीचे है। इसलिए, लोगों ने अधोलोक में जाने के बारे में बात की। अधोलोक में मृत्यु, मृतकों के लोक और उस स्थान के विचार शामिल हैं जहाँ लोग मृतकों को दफनाते थे। यह अंधकार और मौन का स्थान भी था, जहाँ निर्बलता थी और कोई आनंद नहीं था। अधिकांश प्राचीन संस्कृतियों में पृथ्वी के नीचे मृतकों के लिए एक स्थान की अवधारणा होती थी।</w:t>
      </w:r>
    </w:p>
    <w:p>
      <w:pPr/>
      <w:r>
        <w:rPr>
          <w:lang w:val="hi_IN" w:bidi="hi_IN"/>
        </w:rPr>
      </w:r>
      <w:r>
        <w:rPr>
          <w:lang w:val="hi_IN" w:bidi="hi_IN"/>
        </w:rPr>
        <w:t xml:space="preserve">यहाँ रुकें और समूह में चर्चा करें कि आप </w:t>
      </w:r>
      <w:r>
        <w:rPr>
          <w:b/>
          <w:lang w:val="hi_IN" w:bidi="hi_IN"/>
        </w:rPr>
        <w:t>अधोलोक</w:t>
      </w:r>
      <w:r>
        <w:rPr>
          <w:lang w:val="hi_IN" w:bidi="hi_IN"/>
        </w:rPr>
        <w:t xml:space="preserve"> के लिए किस शब्द या वाक्यांश का उपयोग करेंगे। अधिक जानकारी के लिए मुख्य शब्दावली में अधोलोक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दाऊद ने सुलैमान से कहा कि योआब के पक्के बालों को शान्ति से अधोलोक में न जाने देना। जब लोग शांति से रहते हैं, तो वे पूरी तरह से स्वस्थ होते हैं। उन लोगों का जीवन पूरा है, और वे एक-दूसरे के साथ, प्रकृति के साथ, और सबसे महत्वपूर्ण बात यह है कि यहोवा के साथ सामंजस्य में रह रहे हैं। जो व्यक्ति शांति से रहता है, वह संतुष्ट है। जो व्यक्ति शांति से मरता है, वह बुढ़ापे जैसे प्राकृतिक कारणों से मर जाता है।</w:t>
      </w:r>
    </w:p>
    <w:p>
      <w:pPr/>
      <w:r>
        <w:rPr>
          <w:lang w:val="hi_IN" w:bidi="hi_IN"/>
        </w:rPr>
      </w:r>
      <w:r>
        <w:rPr>
          <w:lang w:val="hi_IN" w:bidi="hi_IN"/>
        </w:rPr>
        <w:t xml:space="preserve">यहाँ रुकें और समूह के रूप में चर्चा करें कि आप </w:t>
      </w:r>
      <w:r>
        <w:rPr>
          <w:b/>
          <w:lang w:val="hi_IN" w:bidi="hi_IN"/>
        </w:rPr>
        <w:t>शान्ति</w:t>
      </w:r>
      <w:r>
        <w:rPr>
          <w:lang w:val="hi_IN" w:bidi="hi_IN"/>
        </w:rPr>
        <w:t xml:space="preserve"> के लिए किस शब्द या वाक्यांश का उपयोग करेंगे। अधिक जानकारी के लिए मुख्य शब्दावली में शान्ति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राजा दाऊद ने सुलैमान से यह भी कहा कि जब दाऊद अबशालोम से भाग गया था, तब शिमी ने राजा दाऊद को शाप दिया था। किसी को श्राप देना किसी को आशीष देने का उल्टा होता है। जब आप किसी को आशीष देते हैं, तो आप उस व्यक्ति के लिए कामना करते हैं कि उसके साथ कुछ अच्छा हो। जब आप किसी व्यक्ति को शाप देते हैं, तो आप यह कामना करते हैं कि उसके साथ कुछ बुरा हो। लोग मानते थे कि श्राप सच हो जाएगा।</w:t>
      </w:r>
    </w:p>
    <w:p>
      <w:pPr/>
      <w:r>
        <w:rPr>
          <w:lang w:val="hi_IN" w:bidi="hi_IN"/>
        </w:rPr>
      </w:r>
      <w:r>
        <w:rPr>
          <w:lang w:val="hi_IN" w:bidi="hi_IN"/>
        </w:rPr>
        <w:t xml:space="preserve">यहाँ रुकें और समूह के रूप में चर्चा करें कि आप </w:t>
      </w:r>
      <w:r>
        <w:rPr>
          <w:b/>
          <w:lang w:val="hi_IN" w:bidi="hi_IN"/>
        </w:rPr>
        <w:t>श्राप</w:t>
      </w:r>
      <w:r>
        <w:rPr>
          <w:lang w:val="hi_IN" w:bidi="hi_IN"/>
        </w:rPr>
        <w:t xml:space="preserve"> के लिए किस शब्द या वाक्यांश का इस्तेमाल करेंगे। अधिक जानकारी के लिए मुख्य शब्दावली में श्राप शब्द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राजा दाऊद कहता है कि उसने शिमी के सामने यहोवा की शपथ खाई थी या एक </w:t>
      </w:r>
      <w:r>
        <w:rPr>
          <w:b/>
          <w:lang w:val="hi_IN" w:bidi="hi_IN"/>
        </w:rPr>
        <w:t>शपथ</w:t>
      </w:r>
      <w:r>
        <w:rPr>
          <w:lang w:val="hi_IN" w:bidi="hi_IN"/>
        </w:rPr>
        <w:t xml:space="preserve"> ली थी कि वह शिमी को तलवार से नहीं मारेगा। जब लोग एक-दूसरे से वादा करते हैं, तो वे उस वादे को और ज़्यादा गंभीर बनाने के लिए शपथ ले सकते हैं। जब कोई व्यक्ति शपथ लेता है, तो वह कहता है कि वह अपना वादा पूरी तरह से निभाएगा। और यदि वह व्यक्ति अपनी प्रतिज्ञा नहीं रखता है, तो यहोवा को उसे दण्ड देगा। "यहोवा की शपथ लेने" के लिए उसी शब्द या वाक्यांश का उपयोग करें जिसका उपयोग आपने पिछले भागों में किया था। यदि आपको यह उपयोगी लगे, तो आप शपथ के लिए मुख्य शब्दावली देख सकते हैं।</w:t>
      </w:r>
    </w:p>
    <w:p>
      <w:pPr/>
      <w:r>
        <w:rPr>
          <w:lang w:val="hi_IN" w:bidi="hi_IN"/>
        </w:rPr>
      </w:r>
      <w:r>
        <w:rPr>
          <w:lang w:val="hi_IN" w:bidi="hi_IN"/>
        </w:rPr>
        <w:t>दाऊद ने कहा कि सुलैमान बुद्धिमान है और वह शिमी को खून बहाकर कब्र में नहीं उतारेगा। जिस व्यक्ति में बुद्धि होती है, वह बहुत-सी बातें समझता है और अच्छे निर्णय लेने में सक्षम होता है, जिनके अच्छे परिणाम होते हैं। जब किसी व्यक्ति के पास कुछ कौशल होते हैं, जैसे कुछ बनाना या सुंदर चीजें बनाने की क्षमता, तो बाइबल कहती है कि उस व्यक्ति में बुद्धि है।</w:t>
      </w:r>
    </w:p>
    <w:p>
      <w:pPr/>
      <w:r>
        <w:rPr>
          <w:lang w:val="hi_IN" w:bidi="hi_IN"/>
        </w:rPr>
      </w:r>
      <w:r>
        <w:rPr>
          <w:lang w:val="hi_IN" w:bidi="hi_IN"/>
        </w:rPr>
        <w:t xml:space="preserve">यहाँ रुकें और समूह में चर्चा करें कि आप </w:t>
      </w:r>
      <w:r>
        <w:rPr>
          <w:b/>
          <w:lang w:val="hi_IN" w:bidi="hi_IN"/>
        </w:rPr>
        <w:t>बुद्धि</w:t>
      </w:r>
      <w:r>
        <w:rPr>
          <w:lang w:val="hi_IN" w:bidi="hi_IN"/>
        </w:rPr>
        <w:t xml:space="preserve"> के लिए किस शब्द या वाक्यांश का उपयोग करेंगे। अधिक जानकारी के लिए मुख्य शब्दावली में बुद्धि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राजा दाऊद की मृत्यु के बाद, राजा सुलैमान राजा बना, और यहोवा ने सुलैमान के शासन को मजबूत किया। शासन वह समय और तरीका है जब राजा अपने लोगों पर राज्य करता है। इस मामले में, सुलैमान का शासन उसके अधिकार और राजा बनने के अधिकार को भी दर्शाता है।</w:t>
      </w:r>
    </w:p>
    <w:p>
      <w:pPr/>
      <w:r>
        <w:rPr>
          <w:lang w:val="hi_IN" w:bidi="hi_IN"/>
        </w:rPr>
      </w:r>
      <w:r>
        <w:rPr>
          <w:lang w:val="hi_IN" w:bidi="hi_IN"/>
        </w:rPr>
        <w:t xml:space="preserve">यहाँ रुकें और समूह के रूप में चर्चा करें कि आप </w:t>
      </w:r>
      <w:r>
        <w:rPr>
          <w:b/>
          <w:lang w:val="hi_IN" w:bidi="hi_IN"/>
        </w:rPr>
        <w:t>शासन</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प्रयोग करें जिसका प्रयोग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2:13–25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2:13–25 को सुनें और इसे अपने मन में रखें।</w:t>
      </w:r>
    </w:p>
    <w:p>
      <w:pPr/>
      <w:r>
        <w:rPr>
          <w:lang w:val="hi_IN" w:bidi="hi_IN"/>
        </w:rPr>
      </w:r>
      <w:r>
        <w:rPr>
          <w:lang w:val="hi_IN" w:bidi="hi_IN"/>
        </w:rPr>
        <w:t>यदि सम्भव हो, तो 1 राजाओं 2:13–25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राजाओं 2:13–25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कुछ कहानियों में, राजा दाऊद बूढ़ा हो गया था, और दाऊद के पुत्र अदोनिय्याह ने नया राजा बनने का प्रयास किया। हालाँकि, यहोवा ने दाऊद के पुत्र सुलैमान को नया राजा होने के लिए चुना था। अब दाऊद मर गया है, और सुलैमान इस्राएल का नया राजा है। इस कहानी में, अदोनिय्याह दाऊद के घराने की एक स्त्री से विवाह करने के लिए कहता है। हालाँकि, सुलैमान देखता है कि अदोनिय्याह सुलैमान के लिए परेशानी पैदा करना चाहता है, और इसलिए सुलैमान अदोनिय्याह को मार डालता है।</w:t>
      </w:r>
    </w:p>
    <w:p>
      <w:pPr/>
      <w:r>
        <w:rPr>
          <w:lang w:val="hi_IN" w:bidi="hi_IN"/>
        </w:rPr>
      </w:r>
      <w:r>
        <w:rPr>
          <w:lang w:val="hi_IN" w:bidi="hi_IN"/>
        </w:rPr>
        <w:t>यह कहानी तब शुरू होती है जब अदोनिय्याह सुलैमान की माता बतशेबा से मिलने जाता है। याद रखें कि पहले की कहानी में, बतशेबा ने अदोनिय्याह के स्थान पर सुलैमान को राजा बनने में मदद की थी। इसलिए जब अदोनिय्याह मिलने जाता है, तो बतशेबा सोचती है कि अदोनिय्याह क्यों आया है। बतशेबा शायद परेशान भी हो, इसलिए वह पूछती है कि क्या अदोनिय्याह शांति से आया, या वह परेशानी का कारण बनेगा। अदोनिय्याह उत्तर देता है कि वह शांतिपूर्ण रूप से आया है और बतशेबा से बात करना चाहता है।</w:t>
      </w:r>
    </w:p>
    <w:p>
      <w:pPr/>
      <w:r>
        <w:rPr>
          <w:lang w:val="hi_IN" w:bidi="hi_IN"/>
        </w:rPr>
      </w:r>
      <w:r>
        <w:rPr>
          <w:lang w:val="hi_IN" w:bidi="hi_IN"/>
        </w:rPr>
        <w:t>अदोनिय्याह कहता है कि पहले इस्राएल के लोगों ने अपेक्षा की थी कि अदोनिय्याह अगला राजा होगा। उस समय, राजा का सबसे बड़ा पुत्र आमतौर पर नया राजा बनता था। अदोनिय्याह दाऊद का सबसे बड़ा जीवित पुत्र था। हालाँकि, अदोनिय्याह कहता है कि चीजें बदल गई हैं और यहोवा ने सुलैमान को राजा होने के लिए चुना है। अब अदोनिय्याह केवल बतशेबा से कुछ माँगना चाहता है। अदोनिय्याह चाहता है कि बतशेबा सुलैमान से कहे कि वह अदोनिय्याह को अबीशग से विवाह करने की अनुमति दे।</w:t>
      </w:r>
    </w:p>
    <w:p>
      <w:pPr/>
      <w:r>
        <w:rPr>
          <w:lang w:val="hi_IN" w:bidi="hi_IN"/>
        </w:rPr>
      </w:r>
      <w:r>
        <w:rPr>
          <w:lang w:val="hi_IN" w:bidi="hi_IN"/>
        </w:rPr>
        <w:t>यहाँ रुकें और समूह के रूप में इस प्रश्न पर चर्चा करें: आपकी संस्कृति में, किसी पुरुष को स्त्री से विवाह करने की अनुमति कौन देता है? कोई व्यक्ति अनुमति कैसे माँगता है? इस ऑडियो को यहाँ रोकें।</w:t>
      </w:r>
    </w:p>
    <w:p>
      <w:pPr/>
      <w:r>
        <w:rPr>
          <w:lang w:val="hi_IN" w:bidi="hi_IN"/>
        </w:rPr>
      </w:r>
      <w:r>
        <w:rPr>
          <w:lang w:val="hi_IN" w:bidi="hi_IN"/>
        </w:rPr>
        <w:t>याद रखें कि अबीशग इस्राएली नगर शूनेम की एक स्त्री है। जब राजा दाऊद बूढ़ा हुआ, तो अबीशग ने राजा दाऊद की देखभाल की। अबीशग दाऊद की पत्नी नहीं थी, लेकिन राजा दाऊद को गर्म रखने के लिए अबीशग राजा दाऊद के पास सोती थी। अबीशग दाऊद के घराने का एक हिस्सा थी और अब शायद सुलैमान के घराने का एक हिस्सा है। अदोनिय्याह को अबीशग से विवाह करने के लिए सुलैमान की अनुमति की आवश्यकता है। यह भी याद रखें कि अदोनिय्याह ने सुलैमान के स्थान पर राजा बनने की कोशिश की थी। इसलिए सुलैमान शायद अदोनिय्याह को पसंद नहीं करता है। लेकिन अदोनिय्याह जानता है कि राजा की माता के रूप में बतशेबा के पास शक्ति है और शायद सुलैमान अपनी माता की बात सुनेगा। इसलिए अदोनिय्याह बतशेबा से विनम्रता से कहता है कि वह सुलैमान से कहे कि अदोनिय्याह को अबीशग से विवाह करने की अनुमति दे। बतशेबा सहमत होती है।</w:t>
      </w:r>
    </w:p>
    <w:p>
      <w:pPr/>
      <w:r>
        <w:rPr>
          <w:lang w:val="hi_IN" w:bidi="hi_IN"/>
        </w:rPr>
      </w:r>
      <w:r>
        <w:rPr>
          <w:lang w:val="hi_IN" w:bidi="hi_IN"/>
        </w:rPr>
        <w:t>यहाँ रुकें और समूह के रूप में इस प्रश्न पर चर्चा करें: ऐसे समय जब आप किसी से कुछ माँगने के बजाय, आप किसी दूसरे व्यक्ति से अपने लिए कुछ माँगने के लिए कहते हैं? आप ऐसा क्यों करेंगे? उस समय की कहानी सुनाएँ जब यह हुआ था। इस ऑडियो को यहाँ रोकें।</w:t>
      </w:r>
    </w:p>
    <w:p>
      <w:pPr/>
      <w:r>
        <w:rPr>
          <w:lang w:val="hi_IN" w:bidi="hi_IN"/>
        </w:rPr>
      </w:r>
      <w:r>
        <w:rPr>
          <w:lang w:val="hi_IN" w:bidi="hi_IN"/>
        </w:rPr>
        <w:t>बतशेबा सुलैमान के पास जाती है। आमतौर पर, राजा अपने सिंहासन, या विशेष आसन पर बैठा रहता था, जब कोई और व्यक्ति कमरे में प्रवेश करता था। लेकिन अपनी माता के प्रति सम्मान दिखाने के लिए, जब बतशेबा पहुँचती है, तो सुलैमान उठता है और उसकी ओर बढ़ता है। सुलैमान अपनी माता के सामने दण्डवत् करता है और लोगों से कहता है कि वह उसकी माता के लिए बैठने के लिए एक सिंहासन लाएँ। बतशेबा सुलैमान के दाहिने और बैठती है। किसी व्यक्ति का दाहिना और सम्मान का स्थान होता था। जब बतशेबा कहती है कि उसकी एक विनती है, तो सुलैमान भी बहुत आदरपूर्वक उत्तर देता है। सुलैमान अपनी माता की बात सुनने और उसकी सहायता करने के लिए तैयार है!</w:t>
      </w:r>
    </w:p>
    <w:p>
      <w:pPr/>
      <w:r>
        <w:rPr>
          <w:lang w:val="hi_IN" w:bidi="hi_IN"/>
        </w:rPr>
      </w:r>
      <w:r>
        <w:rPr>
          <w:lang w:val="hi_IN" w:bidi="hi_IN"/>
        </w:rPr>
        <w:t xml:space="preserve">यहाँ रुकें और समूह के रूप में एक साथ </w:t>
      </w:r>
      <w:r>
        <w:rPr>
          <w:b/>
          <w:lang w:val="hi_IN" w:bidi="hi_IN"/>
        </w:rPr>
        <w:t>सिंहासन</w:t>
      </w:r>
      <w:r>
        <w:rPr>
          <w:lang w:val="hi_IN" w:bidi="hi_IN"/>
        </w:rPr>
        <w:t xml:space="preserve"> की तस्वीर देखें। आपकी संस्कृति में, आप अपनी माता के प्रति सम्मान कैसे दिखाते हैं? एक राजा या अगुवा अपनी माता के साथ कैसे व्यवहार कर सकता है? इस ऑडियो को यहाँ रोकें।</w:t>
      </w:r>
    </w:p>
    <w:p>
      <w:pPr/>
      <w:r>
        <w:rPr>
          <w:lang w:val="hi_IN" w:bidi="hi_IN"/>
        </w:rPr>
      </w:r>
      <w:r>
        <w:rPr>
          <w:lang w:val="hi_IN" w:bidi="hi_IN"/>
        </w:rPr>
        <w:t>हालाँकि, जब बतशेबा सुलैमान से कहती है कि वह अदोनिय्याह को अबीशग से विवाह करने की अनुमति दे, तो सुलैमान ऐसा नहीं करना चाहता है। सुलैमान सोचता है कि बतशेबा ने यह बात क्यों माँगी होगी। सुलैमान जानता है कि अदोनिय्याह शायद सुलैमान के लिए परेशानी पैदा करना चाहता है। जब दाऊद जीवित था, तो अबीशग शायद राजा दाऊद के घराने या हरम का हिस्सा थी। उस समय, राजा के पास हरम, अर्थात् पत्नियों, रिश्तेदारों, स्त्री सेवकों और अन्य स्त्रियों का एक समूह होता था, जिनका राजा प्रभारी होता था। जब कोई राजा मर जाता है, तो नया राजा पुराने राजा के हरम पर नियंत्रण कर लेता था। अबीशग शायद दाऊद के हरम का एक हिस्सा थी और अब सुलैमान के हरम का एक हिस्सा है। जब अदोनिय्याह अबीशग से विवाह करने के लिए कहता है, तो अदोनिय्याह ऐसे व्यवहार करता है मानो उसके पास नए राजा का अधिकार है। यह सुलैमान का अपमान है और यह दिखाता है कि अदोनिय्याह सुलैमान के स्थान पर फिर से राजा बनने का प्रयास करेगा।</w:t>
      </w:r>
    </w:p>
    <w:p>
      <w:pPr/>
      <w:r>
        <w:rPr>
          <w:lang w:val="hi_IN" w:bidi="hi_IN"/>
        </w:rPr>
      </w:r>
      <w:r>
        <w:rPr>
          <w:lang w:val="hi_IN" w:bidi="hi_IN"/>
        </w:rPr>
        <w:t>यहाँ रुकें और समूह के रूप में इस प्रश्न पर चर्चा करें: इस समय, राजा अक्सर शक्ति प्राप्त करने के लिए किसी स्त्री से विवाह करता था। उदाहरण के लिए, कोई राजा किसी दूसरे राष्ट्र के राजा की बेटी से विवाह कर सकता था, ताकि उस राष्ट्र के साथ गठबंधन किया जा सके। या, जैसा कि इस कहानी में है, राजा का पुत्र राजा के घराने की किसी महत्वपूर्ण स्त्री से विवाह करना चाह सकता था, ताकि उस घराने में अधिकार प्राप्त कर सके। आपकी संस्कृति में, राजा और अगुवे कैसे चुनते हैं कि वे किससे विवाह करेंगे? राजा के परिवार या घराने के सदस्यों से कौन विवाह कर सकता है? कोई व्यक्ति उस व्यक्ति के कारण अधिक शक्तिशाली या प्रभावशाली कैसे बन सकता है जिससे उसने विवाह किया है? इस ऑडियो को यहाँ रोकें।</w:t>
      </w:r>
    </w:p>
    <w:p>
      <w:pPr/>
      <w:r>
        <w:rPr>
          <w:lang w:val="hi_IN" w:bidi="hi_IN"/>
        </w:rPr>
      </w:r>
      <w:r>
        <w:rPr>
          <w:lang w:val="hi_IN" w:bidi="hi_IN"/>
        </w:rPr>
        <w:t xml:space="preserve">सुलैमान कहता है कि यह ऐसा है मानो बतशेबा ने सुलैमान से कहा है कि वह अदोनिय्याह को राजा बनने दे! अदोनिय्याह दाऊद का सबसे बड़ा पुत्र है और उसने अतीत में राजा बनने की कोशिश की है। यदि बतशेबा अदोनिय्याह के लिए शक्ति माँगती है, तो ऐसा है मानो वह एब्यातार और योआब के लिए भी शक्ति माँगती है। एब्यातार एक याजक था, और जब दाऊद राजा था, तब योआब सेना का प्रधान था। सुलैमान ऐसा इसलिए कहता है क्योंकि इन दोनों पुरुषों ने अदोनिय्याह का साथ दिया था और वे अदोनिय्याह के अधिकारी बनकर शासन करना चाहते थे। यदि सुलैमान अदोनिय्याह को अबीशग से विवाह करने देता है, तो वह एब्यातार और योआब को भी अधिकार दे सकता है। </w:t>
      </w:r>
    </w:p>
    <w:p>
      <w:pPr/>
      <w:r>
        <w:rPr>
          <w:lang w:val="hi_IN" w:bidi="hi_IN"/>
        </w:rPr>
      </w:r>
      <w:r>
        <w:rPr>
          <w:lang w:val="hi_IN" w:bidi="hi_IN"/>
        </w:rPr>
        <w:t>हालाँकि, सुलैमान अदोनिय्याह या उसके अनुयायियों को शक्ति नहीं देगा। इसके बजाय, सुलैमान किसी को अदोनिय्याह को मारने का आदेश देगा। पहले, सुलैमान ने अदोनिय्याह को तब तक जीवित रहने दिया था, जब तक वह कोई बुरा काम नहीं करता हो। लेकिन अब, अदोनिय्याह ने जो माँगा था, उसके कारण अदोनिय्याह मर जाएगा। सुलैमान शपथ खाकर यह बहुत गंभीर वादा करता है कि ऐसा ही होगा। उस समय, जब कोई व्यक्ति शपथ लेता था, तो वह अक्सर परमेश्वर से विनती करता था कि यदि वह व्यक्ति अपनी प्रतिज्ञा नहीं निभाता है, तो वह उसे दण्ड दे। सुलैमान कहता है कि यहोवा के जीवन की शपथ अदोनिय्याह आज निश्चित रूप से मरेगा।</w:t>
      </w:r>
    </w:p>
    <w:p>
      <w:pPr/>
      <w:r>
        <w:rPr>
          <w:lang w:val="hi_IN" w:bidi="hi_IN"/>
        </w:rPr>
      </w:r>
      <w:r>
        <w:rPr>
          <w:lang w:val="hi_IN" w:bidi="hi_IN"/>
        </w:rPr>
        <w:t>यहाँ रुकें और समूह के रूप में इस प्रश्न पर चर्चा करें: आपकी संस्कृति में, आप कैसे दिखाते हैं कि आप निश्चित रूप से वही करेंगे जो आप करने का वादा करते हैं? इस ऑडियो को यहाँ रोकें।</w:t>
      </w:r>
    </w:p>
    <w:p>
      <w:pPr/>
      <w:r>
        <w:rPr>
          <w:lang w:val="hi_IN" w:bidi="hi_IN"/>
        </w:rPr>
      </w:r>
      <w:r>
        <w:rPr>
          <w:lang w:val="hi_IN" w:bidi="hi_IN"/>
        </w:rPr>
        <w:t>सुलैमान जानता है कि यहोवा ही है जिसने सुलैमान को इस्राएल पर पूरा नियंत्रण दिया था, जैसा कि सुलैमान के पिता दाऊद ने किया था। यहोवा ने दाऊद से वादा किया कि दाऊद के वंशज शासन करना जारी रखेंगे। यहोवा ने वह प्रतिज्ञा पूरी की है और उसने सुलैमान और उसके वंशजों को शासन करने का अधिकार दिया है। चूँकि यहोवा ने सुलैमान को चुना और सुलैमान से इन बातों का वादा किया था, इसलिए अदोनिय्याह राजा नहीं बन सकता। राजा सुलैमान यहोयादा के पुत्र बनायाह को अदोनिय्याह को मारने का आदेश देता है। इसलिए बनायाह अदोनिय्याह को मार डालता है। अगली कहानी में, राजा सुलैमान बनायाह को सुलैमान की सेना का अगुवा बनाएगा।</w:t>
      </w:r>
      <w:r>
        <w:rPr>
          <w:lang w:val="hi_IN" w:bidi="hi_IN"/>
        </w:rPr>
      </w:r>
    </w:p>
    <w:p>
      <w:pPr>
        <w:pStyle w:val="Heading3"/>
      </w:pPr>
      <w:r>
        <w:rPr>
          <w:lang w:val="hi_IN" w:bidi="hi_IN"/>
        </w:rPr>
        <w:t>घटनाओं को समझाना</w:t>
      </w:r>
    </w:p>
    <w:p>
      <w:pPr/>
      <w:r>
        <w:rPr>
          <w:lang w:val="hi_IN" w:bidi="hi_IN"/>
        </w:rPr>
      </w:r>
      <w:r>
        <w:rPr>
          <w:lang w:val="hi_IN" w:bidi="hi_IN"/>
        </w:rPr>
        <w:t>1 राजाओं 2:13–25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अदोनिय्याह बतशेबा से मिलने जाता है। अदोनिय्याह चाहता है कि बतशेबा सुलैमान से कहे कि वह अदोनिय्याह को अबीशग से विवाह करने की अनुमति दे। बतशेबा सहमत होती है।</w:t>
      </w:r>
    </w:p>
    <w:p>
      <w:pPr/>
      <w:r>
        <w:rPr>
          <w:lang w:val="hi_IN" w:bidi="hi_IN"/>
        </w:rPr>
      </w:r>
      <w:r>
        <w:rPr>
          <w:b/>
          <w:lang w:val="hi_IN" w:bidi="hi_IN"/>
        </w:rPr>
        <w:t>दूसरे दृश्य में:</w:t>
      </w:r>
      <w:r>
        <w:rPr>
          <w:lang w:val="hi_IN" w:bidi="hi_IN"/>
        </w:rPr>
        <w:t xml:space="preserve"> बतशेबा सुलैमान से मिलने जाती है और पूछती है कि क्या अदोनिय्याह अबीशग से विवाह कर सकता है। सुलैमान आश्चर्यचकित है कि बतशेबा यह क्यूँ माँग रही है। सुलैमान जानता है कि अदोनिय्याह राजा बनना चाहता है, इसलिए सुलैमान शपथ लेता है कि अदोनिय्याह निश्चित रूप से मर जाएगा। सुलैमान ने बनायाह को आदेश दिया कि वह अदोनिय्याह को मार डाले।</w:t>
      </w:r>
    </w:p>
    <w:p>
      <w:pPr/>
      <w:r>
        <w:rPr>
          <w:lang w:val="hi_IN" w:bidi="hi_IN"/>
        </w:rPr>
      </w:r>
      <w:r>
        <w:rPr>
          <w:b/>
          <w:lang w:val="hi_IN" w:bidi="hi_IN"/>
        </w:rPr>
        <w:t>तीसरे दृश्य में:</w:t>
      </w:r>
      <w:r>
        <w:rPr>
          <w:lang w:val="hi_IN" w:bidi="hi_IN"/>
        </w:rPr>
        <w:t xml:space="preserve"> बनायाह अदोनिय्याह को मार डालता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हग्गीत का पुत्र अदोनिय्याह</w:t>
      </w:r>
    </w:p>
    <w:p>
      <w:pPr>
        <w:pStyle w:val="ListBullet"/>
        <w:spacing w:line="240" w:lineRule="auto"/>
        <w:ind w:left="720"/>
      </w:pPr>
      <w:r>
        <w:rPr>
          <w:lang w:val="hi_IN" w:bidi="hi_IN"/>
        </w:rPr>
      </w:r>
      <w:r>
        <w:rPr>
          <w:lang w:val="hi_IN" w:bidi="hi_IN"/>
        </w:rPr>
        <w:t>सुलैमान की माता बतशेबा</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सुलैमान</w:t>
      </w:r>
    </w:p>
    <w:p>
      <w:pPr>
        <w:pStyle w:val="ListBullet"/>
        <w:spacing w:line="240" w:lineRule="auto"/>
        <w:ind w:left="720"/>
      </w:pPr>
      <w:r>
        <w:rPr>
          <w:lang w:val="hi_IN" w:bidi="hi_IN"/>
        </w:rPr>
      </w:r>
      <w:r>
        <w:rPr>
          <w:lang w:val="hi_IN" w:bidi="hi_IN"/>
        </w:rPr>
        <w:t>शूनेम की अबीशग</w:t>
      </w:r>
    </w:p>
    <w:p>
      <w:pPr>
        <w:pStyle w:val="ListBullet"/>
        <w:spacing w:line="240" w:lineRule="auto"/>
        <w:ind w:left="720"/>
      </w:pPr>
      <w:r>
        <w:rPr>
          <w:lang w:val="hi_IN" w:bidi="hi_IN"/>
        </w:rPr>
      </w:r>
      <w:r>
        <w:rPr>
          <w:lang w:val="hi_IN" w:bidi="hi_IN"/>
        </w:rPr>
        <w:t>एब्यातार याजक</w:t>
      </w:r>
    </w:p>
    <w:p>
      <w:pPr>
        <w:pStyle w:val="ListBullet"/>
        <w:spacing w:line="240" w:lineRule="auto"/>
        <w:ind w:left="720"/>
      </w:pPr>
      <w:r>
        <w:rPr>
          <w:lang w:val="hi_IN" w:bidi="hi_IN"/>
        </w:rPr>
      </w:r>
      <w:r>
        <w:rPr>
          <w:lang w:val="hi_IN" w:bidi="hi_IN"/>
        </w:rPr>
        <w:t>सरूयाह का पुत्र योआब</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और यहोयादा का पुत्र बनायाह</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यह कहानी सुलैमान के राजा बनने के बाद शुरू होती है। पहले दृश्य में, अदोनिय्याह बतशेबा से मिलता है। कहानीकार हमें याद दिलाता है कि हग्गीत अदोनिय्याह की माता का नाम है, जबकि बतशेबा सुलैमान की माता है। बतशेबा पहले अदोनिय्याह से पूछती है कि क्या अदोनिय्याह शांतिपूर्ण रूप से आता है। अदोनिय्याह उत्तर देता है कि वह शांतिपूर्ण रूप से आता है और विनम्रता से बतशेबा से कुछ कहने की अनुमति माँगता है। बतशेबा कहती है कि अदोनिय्याह कह सकता है।</w:t>
      </w:r>
    </w:p>
    <w:p>
      <w:pPr/>
      <w:r>
        <w:rPr>
          <w:lang w:val="hi_IN" w:bidi="hi_IN"/>
        </w:rPr>
      </w:r>
      <w:r>
        <w:rPr>
          <w:lang w:val="hi_IN" w:bidi="hi_IN"/>
        </w:rPr>
        <w:t>यहाँ रुकें और समूह के रूप में इस प्रश्न पर चर्चा करें: आपकी भाषा में, आप कैसे पूछेंगे कि क्या कोई व्यक्ति शांतिपूर्ण या मित्रवत तरीके से व्यवहार करेगा? आप विनम्रता से कैसे पूछेंगे कि क्या आप किसी व्यक्ति से किसी विषय के बारे में बात कर सकते हैं? इस ऑडियो को यहाँ रोकें।</w:t>
      </w:r>
    </w:p>
    <w:p>
      <w:pPr/>
      <w:r>
        <w:rPr>
          <w:lang w:val="hi_IN" w:bidi="hi_IN"/>
        </w:rPr>
      </w:r>
      <w:r>
        <w:rPr>
          <w:lang w:val="hi_IN" w:bidi="hi_IN"/>
        </w:rPr>
        <w:t>फिर अदोनिय्याह कहता है कि अदोनिय्याह के पास राज्य था, अर्थात् उसे अगला राजा बनने का अधिकार था। अदोनिय्याह जोर से कहता है कि बतशेबा यह जानती है! अदोनिय्याह बढ़ा-चढ़ाकर कहता है कि इस्राएल के सभी लोग अदोनिय्याह की ओर देखते थे, अर्थात् वे उससे राजा बनने की अपेक्षा करते थे। याद रखें कि राजा का सबसे बड़ा पुत्र आमतौर पर नया राजा बनता था, इसलिए अदोनिय्याह ने शायद सोचा था कि लोगों ने दाऊद के सबसे बड़े पुत्र अदोनिय्याह से अगला राजा होने की अपेक्षा की। हालाँकि, ऐसा नहीं हुआ था। अदोनिय्याह कहता है कि यहोवा ने सुलैमान को राजा होने के लिए चुना था। इसलिए अब, अदोनिय्याह केवल बतशेबा से कुछ माँगना चाहता है। अदोनिय्याह विनम्रता से कहता है कि बतशेबा “नहीं” न कहे।</w:t>
      </w:r>
    </w:p>
    <w:p>
      <w:pPr/>
      <w:r>
        <w:rPr>
          <w:lang w:val="hi_IN" w:bidi="hi_IN"/>
        </w:rPr>
      </w:r>
      <w:r>
        <w:rPr>
          <w:lang w:val="hi_IN" w:bidi="hi_IN"/>
        </w:rPr>
        <w:t>बतशेबा कहती है कि अदोनिय्याह अपना प्रश्न पूछ सकता है। अदोनिय्याह विनम्रता से बतशेबा से अनुरोध करता है कि वह राजा सुलैमान से उसके लिए कुछ माँगे। अदोनिय्याह कहता है कि सुलैमान बतशेबा को ना नहीं कहेगा। अदोनिय्याह शायद ऐसा इसलिए कहता है क्योंकि बतशेबा सुलैमान की माता है। अदोनिय्याह चाहता है कि सुलैमान अदोनिय्याह को अबीशग से विवाह करने दे। बतशेबा इसके बारे में सुलैमान से बात करने के लिए सहमत होती है।</w:t>
      </w:r>
    </w:p>
    <w:p>
      <w:pPr/>
      <w:r>
        <w:rPr>
          <w:lang w:val="hi_IN" w:bidi="hi_IN"/>
        </w:rPr>
      </w:r>
      <w:r>
        <w:rPr>
          <w:lang w:val="hi_IN" w:bidi="hi_IN"/>
        </w:rPr>
        <w:t>यहाँ रुकें और समूह के रूप में इस प्रश्न पर चर्चा करें: अदोनिय्याह बतशेबा से बहुत विनम्रता से बात करता है और बोलने और उससे कुछ माँगने के लिए अनुमति माँगता है। आपकी भाषा में, जब आप किसी महत्वपूर्ण व्यक्ति से कुछ माँगना चाहते हैं, तो आप उस व्यक्ति से विनम्र और आदरपूर्ण तरीके से कैसे बात करते हैं? महत्वपूर्ण व्यक्ति कैसे प्रतिक्रिया दे सकता है? चर्चा करें कि आप अदोनिय्याह के विनम्र प्रश्नों और बतशेबा की प्रतिक्रियाओं का अनुवाद कैसे करना चाहते हैं। इस ऑडियो को यहाँ रोकें।</w:t>
      </w:r>
    </w:p>
    <w:p>
      <w:pPr/>
      <w:r>
        <w:rPr>
          <w:lang w:val="hi_IN" w:bidi="hi_IN"/>
        </w:rPr>
      </w:r>
      <w:r>
        <w:rPr>
          <w:lang w:val="hi_IN" w:bidi="hi_IN"/>
        </w:rPr>
        <w:t>दूसरे दृश्य में, बतशेबा सुलैमान से बात करने के लिए जाती है। सुलैमान सिंहासन पर बैठा है और संभवतः अपने महल में है। जब बतशेबा पहुँचती है, तो सुलैमान खड़ा होता है और उसके सामने दण्डवत् करता है। फिर सुलैमान फिर से अपने सिंहासन पर बैठ जाता है। सुलैमान किसी को बतशेबा के लिए एक और सिंहासन लाने को कहता है, ताकि बतशेबा उसके दाहिने ओर सम्मानित स्थान पर बैठ सके।</w:t>
      </w:r>
    </w:p>
    <w:p>
      <w:pPr/>
      <w:r>
        <w:rPr>
          <w:lang w:val="hi_IN" w:bidi="hi_IN"/>
        </w:rPr>
      </w:r>
      <w:r>
        <w:rPr>
          <w:lang w:val="hi_IN" w:bidi="hi_IN"/>
        </w:rPr>
        <w:t xml:space="preserve">बतशेबा कहती है कि उसकी सुलैमान के लिए एक छोटी सी विनती है, और वह सुलैमान से कहती है कि वह उसे अस्वीकार न करे। सुलैमान उत्तर देता है कि बतशेबा जो माँगना चाहे, माँग सकती है और वह उसे मना नहीं करेगा। बतशेबा सुलैमान से अदोनिय्याह को अबीशग से विवाह करने देने के लिए कहती है। </w:t>
      </w:r>
    </w:p>
    <w:p>
      <w:pPr/>
      <w:r>
        <w:rPr>
          <w:lang w:val="hi_IN" w:bidi="hi_IN"/>
        </w:rPr>
      </w:r>
      <w:r>
        <w:rPr>
          <w:lang w:val="hi_IN" w:bidi="hi_IN"/>
        </w:rPr>
        <w:t xml:space="preserve">हालाँकि, सुलैमान को यह अनुरोध पसंद नहीं है। सुलैमान बतशेबा से पूछता है कि वह ऐसा क्यों माँगती है। यह स्पष्ट नहीं है कि सुलैमान यह अपेक्षा करता है कि बतशेबा इस प्रश्न का उत्तर दे, या वह यह दिखाना चाहता है कि सुलैमान आश्चर्यचकित है। सुलैमान कहता है कि यह ऐसा है मानो बतशेबा ने अदोनिय्याह से राजा बनने के लिए कहा है, क्योंकि अदोनिय्याह सुलैमान से बड़ा है। सुलैमान यह भी कहता है कि यह ऐसा है मानो बतशेबा याजक एब्यातार और सरूयाह के पुत्र योआब के लिए शक्ति माँगती हो, जो अदोनिय्याह का समर्थन करते हैं। बतशेबा वास्तव में यह नहीं कहती कि अदोनिय्याह एब्यातार और योआब के साथ शासन करे। सुलैमान का अर्थ है कि यदि सुलैमान अदोनिय्याह की विनती को स्वीकार कर लेता है, तो वह अदोनिय्याह को राजा बनने में सहायता करेगा। तब अदोनिय्याह एब्यातार और योआब को अधिकारी बना देता। </w:t>
      </w:r>
    </w:p>
    <w:p>
      <w:pPr/>
      <w:r>
        <w:rPr>
          <w:lang w:val="hi_IN" w:bidi="hi_IN"/>
        </w:rPr>
      </w:r>
      <w:r>
        <w:rPr>
          <w:lang w:val="hi_IN" w:bidi="hi_IN"/>
        </w:rPr>
        <w:t>यहाँ रुकें और समूह में इस प्रश्न पर चर्चा करें: जब कोई आपसे कुछ बहुत आश्चर्यजनक बात पूछता है, तो आप कैसे दिखाते हैं कि आप हैरान हैं कि वह ऐसा पूछेगा? एक गतिविधि में, समूह का एक व्यक्ति यह दिखावा करे कि वह किसी दूसरे व्यक्ति से कुछ महत्वपूर्ण और आश्चर्यजनक बात माँगता है, जैसे दूसरे व्यक्ति का घर। दूसरे व्यक्ति से पूछें, "आप कैसा महसूस कर रहे हैं?" आप कैसे दिखाते हैं कि यह एक अनुचित या सनकी अनुरोध है? इस ऑडियो को यहाँ रोकें।</w:t>
      </w:r>
    </w:p>
    <w:p>
      <w:pPr/>
      <w:r>
        <w:rPr>
          <w:lang w:val="hi_IN" w:bidi="hi_IN"/>
        </w:rPr>
      </w:r>
      <w:r>
        <w:rPr>
          <w:lang w:val="hi_IN" w:bidi="hi_IN"/>
        </w:rPr>
        <w:t>यहाँ रुकें और समूह में इस प्रश्न पर चर्चा करें: सुलैमान कहता है कि जब बतशेबा विवाह के लिए माँग करती है, तो ऐसा लगता है जैसे बतशेबा अदोनिय्याह, एब्यातार और योआब के लिए भी अधिकार माँग रही है। सुलैमान का अर्थ है कि यह विवाह अदोनिय्याह, एब्यातार और योआब को शक्तिशाली बना देगा। चर्चा करें कि आप यहाँ सुलैमान के आश्चर्य और बतशेबा के प्रति उसकी प्रतिक्रिया का अनुवाद कैसे करना चाहते हैं। इस ऑडियो को यहाँ रोकें।</w:t>
      </w:r>
    </w:p>
    <w:p>
      <w:pPr/>
      <w:r>
        <w:rPr>
          <w:lang w:val="hi_IN" w:bidi="hi_IN"/>
        </w:rPr>
      </w:r>
      <w:r>
        <w:rPr>
          <w:lang w:val="hi_IN" w:bidi="hi_IN"/>
        </w:rPr>
        <w:t>अदोनिय्याह की विनती को हाँ कहने के बजाय, सुलैमान यहोवा की शपथ लेता है, या यहोवा के नाम पर एक गंभीर वादा करता है। इस शपथ के साथ, सुलैमान परमेश्वर से कहता है कि यदि वह अपनी प्रतिज्ञा नहीं निभाता है, तो वह उसे दण्ड दे। सुलैमान कहता है कि जिस प्रकार यह पूरी तरह निश्चित है कि यहोवा जीवित है, उसी प्रकार लोग यह भी पूरी तरह निश्चित हो सकते हैं कि सुलैमान उसी दिन अदोनिय्याह को मार डालने का आदेश देगा। सुलैमान घोषणा करता है कि यहोवा ही है जिसने सुलैमान को दाऊद के सिंहासन पर बैठाया। सिंहासन पर बैठना यह कहने का एक सामान्य तरीका है कि कोई व्यक्ति शासक है। यहोवा ने सुलैमान के वंश को भी स्थापित किया है या सुलैमान के लिए एक भवन बनाया है। यह भवन एक वास्तविक इमारत नहीं है। सुलैमान के घरा का अर्थ है सुलैमान के वंशज या पारिवारिक वंशज। इसलिए यहाँ इसका अर्थ है कि यहोवा सुलैमान और उसके परिवार को लगातार शासन करने देता है। सुलैमान यह उल्लेख कर सकता है कि यहोवा ने यह दिखाने के लिए क्या किया है कि सुलैमान का राजा के रूप में अपना बचाव करना सही है। फिर सुलैमान ने यहोयादा के पुत्र बनायाह को अदोनिय्याह को मार डालने का आदेश दिया।</w:t>
      </w:r>
    </w:p>
    <w:p>
      <w:pPr/>
      <w:r>
        <w:rPr>
          <w:lang w:val="hi_IN" w:bidi="hi_IN"/>
        </w:rPr>
      </w:r>
      <w:r>
        <w:rPr>
          <w:lang w:val="hi_IN" w:bidi="hi_IN"/>
        </w:rPr>
        <w:t>यहाँ रुकें और समूह में इस प्रश्न पर चर्चा करें: आपकी भाषा में लोग गंभीर प्रतिज्ञा कैसे करते हैं? लोग परमेश्वर या किसी देवता से प्रतिज्ञा का हिस्सा होने के लिए कैसे कहते हैं? इस ऑडियो को यहाँ रोकें।</w:t>
      </w:r>
    </w:p>
    <w:p>
      <w:pPr/>
      <w:r>
        <w:rPr>
          <w:lang w:val="hi_IN" w:bidi="hi_IN"/>
        </w:rPr>
      </w:r>
      <w:r>
        <w:rPr>
          <w:lang w:val="hi_IN" w:bidi="hi_IN"/>
        </w:rPr>
        <w:t>यहाँ रुकें और समूह में चर्चा करें कि आप यहाँ सुलैमान की गंभीर प्रतिज्ञा का अनुवाद कैसे करना चाहते हैं। सबसे पहले, सुलैमान परमेश्वर से कहता है कि यदि सुलैमान अपनी प्रतिज्ञा नहीं निभाता है, तो वह उसे दण्ड दे। फिर सुलैमान इस बारे में बात करता है कि यहोवा ने सुलैमान के लिए क्या किया है। दाऊद भी उसी प्रकार गंभीर शपथ खाता है, जिस प्रकार सुलैमान यहाँ खाता है। आप समीक्षा कर सकते हैं कि आपने 1 राजाओं 1:29–30 में इसका अनुवाद कैसे किया। इस ऑडियो को यहाँ रोकें।</w:t>
      </w:r>
    </w:p>
    <w:p>
      <w:pPr/>
      <w:r>
        <w:rPr>
          <w:lang w:val="hi_IN" w:bidi="hi_IN"/>
        </w:rPr>
      </w:r>
      <w:r>
        <w:rPr>
          <w:lang w:val="hi_IN" w:bidi="hi_IN"/>
        </w:rPr>
        <w:t>तीसरे दृश्य में, बनायाह उस स्थान पर जाता है जहाँ अदोनिय्याह है। बनायाह अदोनिय्याह पर वार करता है या उस पर हमला करता है, जिससे अदोनिय्याह मर जाता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इस्तेमाल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राजाओं 2:13–25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हग्गीत का पुत्र अदोनिय्याह</w:t>
      </w:r>
    </w:p>
    <w:p>
      <w:pPr>
        <w:pStyle w:val="ListBullet"/>
        <w:spacing w:line="240" w:lineRule="auto"/>
        <w:ind w:left="720"/>
      </w:pPr>
      <w:r>
        <w:rPr>
          <w:lang w:val="hi_IN" w:bidi="hi_IN"/>
        </w:rPr>
      </w:r>
      <w:r>
        <w:rPr>
          <w:lang w:val="hi_IN" w:bidi="hi_IN"/>
        </w:rPr>
        <w:t>सुलैमान की माता बतशेबा</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सुलैमान</w:t>
      </w:r>
    </w:p>
    <w:p>
      <w:pPr>
        <w:pStyle w:val="ListBullet"/>
        <w:spacing w:line="240" w:lineRule="auto"/>
        <w:ind w:left="720"/>
      </w:pPr>
      <w:r>
        <w:rPr>
          <w:lang w:val="hi_IN" w:bidi="hi_IN"/>
        </w:rPr>
      </w:r>
      <w:r>
        <w:rPr>
          <w:lang w:val="hi_IN" w:bidi="hi_IN"/>
        </w:rPr>
        <w:t>शूनेम की अबीशग</w:t>
      </w:r>
    </w:p>
    <w:p>
      <w:pPr>
        <w:pStyle w:val="ListBullet"/>
        <w:spacing w:line="240" w:lineRule="auto"/>
        <w:ind w:left="720"/>
      </w:pPr>
      <w:r>
        <w:rPr>
          <w:lang w:val="hi_IN" w:bidi="hi_IN"/>
        </w:rPr>
      </w:r>
      <w:r>
        <w:rPr>
          <w:lang w:val="hi_IN" w:bidi="hi_IN"/>
        </w:rPr>
        <w:t>एब्यातार याजक</w:t>
      </w:r>
    </w:p>
    <w:p>
      <w:pPr>
        <w:pStyle w:val="ListBullet"/>
        <w:spacing w:line="240" w:lineRule="auto"/>
        <w:ind w:left="720"/>
      </w:pPr>
      <w:r>
        <w:rPr>
          <w:lang w:val="hi_IN" w:bidi="hi_IN"/>
        </w:rPr>
      </w:r>
      <w:r>
        <w:rPr>
          <w:lang w:val="hi_IN" w:bidi="hi_IN"/>
        </w:rPr>
        <w:t>सरूयाह का पुत्र योआब</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और यहोयादा का पुत्र बनायाह</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की भूमिका निभा रहे व्यक्ति को यह बताना चाहिए कि यदि वह उस पात्र के स्थान पर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प्रतिक्रियाएँ निम्नलिखित हैं।</w:t>
      </w:r>
    </w:p>
    <w:p>
      <w:pPr/>
      <w:r>
        <w:rPr>
          <w:lang w:val="hi_IN" w:bidi="hi_IN"/>
        </w:rPr>
      </w:r>
      <w:r>
        <w:rPr>
          <w:lang w:val="hi_IN" w:bidi="hi_IN"/>
        </w:rPr>
        <w:t>दाऊद और हग्गीत का पुत्र अदोनिय्याह सुलैमान की माता बतशेबा से मिलने गया।</w:t>
      </w:r>
    </w:p>
    <w:p>
      <w:pPr/>
      <w:r>
        <w:rPr>
          <w:lang w:val="hi_IN" w:bidi="hi_IN"/>
        </w:rPr>
      </w:r>
      <w:r>
        <w:rPr>
          <w:lang w:val="hi_IN" w:bidi="hi_IN"/>
        </w:rPr>
        <w:t>बतशेबा ने अदोनिय्याह से पूछा, “क्या तू मेरे पास शांति से आया है?”</w:t>
      </w:r>
    </w:p>
    <w:p>
      <w:pPr/>
      <w:r>
        <w:rPr>
          <w:lang w:val="hi_IN" w:bidi="hi_IN"/>
        </w:rPr>
      </w:r>
      <w:r>
        <w:rPr>
          <w:lang w:val="hi_IN" w:bidi="hi_IN"/>
        </w:rPr>
        <w:t>अदोनिय्याह ने उत्तर दिया, “हाँ, शांति में।” फिर अदोनिय्याह ने पूछा, “क्या मैं तुम्हें एक बात बताऊँ?”</w:t>
      </w:r>
    </w:p>
    <w:p>
      <w:pPr/>
      <w:r>
        <w:rPr>
          <w:lang w:val="hi_IN" w:bidi="hi_IN"/>
        </w:rPr>
      </w:r>
      <w:r>
        <w:rPr>
          <w:lang w:val="hi_IN" w:bidi="hi_IN"/>
        </w:rPr>
        <w:t>बतशेबा ने उत्तर दिया, “मुझे बताओ कि यह क्या है।”</w:t>
      </w:r>
    </w:p>
    <w:p>
      <w:pPr/>
      <w:r>
        <w:rPr>
          <w:lang w:val="hi_IN" w:bidi="hi_IN"/>
        </w:rPr>
      </w:r>
      <w:r>
        <w:rPr>
          <w:lang w:val="hi_IN" w:bidi="hi_IN"/>
        </w:rPr>
        <w:t>फिर अदोनिय्याह ने कहा, “तू जानती है कि मुझे राजा बनने का अधिकार था। इस्राएल के सभी लोगों को आशा थी कि मैं राजा बनूँगा। लेकिन ऐसा नहीं हुआ था। मेरा छोटा भाई अब राजा है, क्योंकि यहोवा ने यही करना चुना था। इसलिए अब, मैं तुमसे एक बात पूछना चाहता हूँ। कृपया मना मत करना।”</w:t>
      </w:r>
    </w:p>
    <w:p>
      <w:pPr/>
      <w:r>
        <w:rPr>
          <w:lang w:val="hi_IN" w:bidi="hi_IN"/>
        </w:rPr>
      </w:r>
      <w:r>
        <w:rPr>
          <w:lang w:val="hi_IN" w:bidi="hi_IN"/>
        </w:rPr>
        <w:t>बतशेबा ने कहा, “तू पूछ सकता है।”</w:t>
      </w:r>
    </w:p>
    <w:p>
      <w:pPr/>
      <w:r>
        <w:rPr>
          <w:lang w:val="hi_IN" w:bidi="hi_IN"/>
        </w:rPr>
      </w:r>
      <w:r>
        <w:rPr>
          <w:lang w:val="hi_IN" w:bidi="hi_IN"/>
        </w:rPr>
        <w:t>अदोनिय्याह ने बतशेबा से कहा, “राजा सुलैमान से मेरे लिए कुछ माँग। राजा सुलैमान तुझे मना नहीं कहेगा। राजा सुलैमान से कहें कि वह मुझे शूनेम की अबीशग से विवाह करने दे।”</w:t>
      </w:r>
    </w:p>
    <w:p>
      <w:pPr/>
      <w:r>
        <w:rPr>
          <w:lang w:val="hi_IN" w:bidi="hi_IN"/>
        </w:rPr>
      </w:r>
      <w:r>
        <w:rPr>
          <w:lang w:val="hi_IN" w:bidi="hi_IN"/>
        </w:rPr>
        <w:t>“ठीक है,” बतशेबा ने उत्तर दिया। “मैं राजा सुलैमान से पूछूँगी कि क्या तुम अबीशग से विवाह कर सकता है।”</w:t>
      </w:r>
    </w:p>
    <w:p>
      <w:pPr/>
      <w:r>
        <w:rPr>
          <w:lang w:val="hi_IN" w:bidi="hi_IN"/>
        </w:rPr>
      </w:r>
      <w:r>
        <w:rPr>
          <w:lang w:val="hi_IN" w:bidi="hi_IN"/>
        </w:rPr>
        <w:t>अभिनय को रोकें। अदोनिय्याह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नहीं चाहता कि बतशेबा यह सोचें कि मैं सुलैमान के स्थान पर राजा बनने का प्रयास करूँगा। मुझे बतशेबा के प्रति विनम्र होना चाहिए ताकि वह मेरी सहायता करे; या</w:t>
      </w:r>
    </w:p>
    <w:p>
      <w:pPr>
        <w:pStyle w:val="ListBullet"/>
        <w:spacing w:line="240" w:lineRule="auto"/>
        <w:ind w:left="720"/>
      </w:pPr>
      <w:r>
        <w:rPr>
          <w:lang w:val="hi_IN" w:bidi="hi_IN"/>
        </w:rPr>
      </w:r>
      <w:r>
        <w:rPr>
          <w:lang w:val="hi_IN" w:bidi="hi_IN"/>
        </w:rPr>
        <w:t>मैं यह स्वीकार करने का दिखावा करूँगा कि सुलैमान राजा है, लेकिन मैं अभी भी राजा बनना और शासन करना चाहता हूँ! मुझे यह पसंद नहीं है कि सुलैमान मेरे स्थान पर राजा है; या</w:t>
      </w:r>
    </w:p>
    <w:p>
      <w:pPr>
        <w:pStyle w:val="ListBullet"/>
        <w:spacing w:line="240" w:lineRule="auto"/>
        <w:ind w:left="720"/>
      </w:pPr>
      <w:r>
        <w:rPr>
          <w:lang w:val="hi_IN" w:bidi="hi_IN"/>
        </w:rPr>
      </w:r>
      <w:r>
        <w:rPr>
          <w:lang w:val="hi_IN" w:bidi="hi_IN"/>
        </w:rPr>
        <w:t>यदि मैं अबीशग से विवाह करता हूँ, तो मैं और भी महत्वपूर्ण हो जाऊँगा, क्योंकि अबीशग ने राजा दाऊद की देखभाल की; या</w:t>
      </w:r>
    </w:p>
    <w:p>
      <w:pPr>
        <w:pStyle w:val="ListBullet"/>
        <w:spacing w:line="240" w:lineRule="auto"/>
        <w:ind w:left="720"/>
      </w:pPr>
      <w:r>
        <w:rPr>
          <w:lang w:val="hi_IN" w:bidi="hi_IN"/>
        </w:rPr>
      </w:r>
      <w:r>
        <w:rPr>
          <w:lang w:val="hi_IN" w:bidi="hi_IN"/>
        </w:rPr>
        <w:t>सुलैमान शायद मुझ पर भरोसा नहीं करता है, क्योंकि मैंने राजा बनने की कोशिश की थी। सुलैमान मेरी बात नहीं सुनेगा, इसलिए मैं बतशेबा से कहूँगा कि वह मेरे लिए माँगे। सुलैमान निश्चित रूप से अपनी माता की बात सुनेगा।</w:t>
      </w:r>
    </w:p>
    <w:p>
      <w:pPr/>
      <w:r>
        <w:rPr>
          <w:lang w:val="hi_IN" w:bidi="hi_IN"/>
        </w:rPr>
      </w:r>
      <w:r>
        <w:rPr>
          <w:lang w:val="hi_IN" w:bidi="hi_IN"/>
        </w:rPr>
        <w:t>बतशेबा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आश्चर्यचकित हूँ कि अदोनिय्याह मिलने आया है। अदोनिय्याह ने राजा बनने की कोशिश की, भले ही दाऊद ने कहा था कि मेरा पुत्र अगला राजा होगा! या</w:t>
      </w:r>
    </w:p>
    <w:p>
      <w:pPr>
        <w:pStyle w:val="ListBullet"/>
        <w:spacing w:line="240" w:lineRule="auto"/>
        <w:ind w:left="720"/>
      </w:pPr>
      <w:r>
        <w:rPr>
          <w:lang w:val="hi_IN" w:bidi="hi_IN"/>
        </w:rPr>
      </w:r>
      <w:r>
        <w:rPr>
          <w:lang w:val="hi_IN" w:bidi="hi_IN"/>
        </w:rPr>
        <w:t>मुझे पता है कि अबीशग के साथ विवाह करना एक महत्वपूर्ण विवाह है, लेकिन यदि अदोनिय्याह उससे विवाह करता है, तो शायद अदोनिय्याह खुश होगा। फिर अदोनिय्याह सुलैमान के लिए परेशानी पैदा नहीं करेगा; या</w:t>
      </w:r>
    </w:p>
    <w:p>
      <w:pPr>
        <w:pStyle w:val="ListBullet"/>
        <w:spacing w:line="240" w:lineRule="auto"/>
        <w:ind w:left="720"/>
      </w:pPr>
      <w:r>
        <w:rPr>
          <w:lang w:val="hi_IN" w:bidi="hi_IN"/>
        </w:rPr>
      </w:r>
      <w:r>
        <w:rPr>
          <w:lang w:val="hi_IN" w:bidi="hi_IN"/>
        </w:rPr>
        <w:t>मुझे निश्चित नहीं है कि अदोनिय्याह अबीशग से विवाह क्यों करना चाहता है। मैं सुलैमान से इसके बारे में बात करूँगी। मुझे विश्वास है कि सुलैमान जानता है कि क्या करना सबसे अच्छा है।</w:t>
      </w:r>
    </w:p>
    <w:p>
      <w:pPr/>
      <w:r>
        <w:rPr>
          <w:lang w:val="hi_IN" w:bidi="hi_IN"/>
        </w:rPr>
      </w:r>
      <w:r>
        <w:rPr>
          <w:lang w:val="hi_IN" w:bidi="hi_IN"/>
        </w:rPr>
        <w:t>नाटक को जारी रखें।</w:t>
      </w:r>
    </w:p>
    <w:p>
      <w:pPr/>
      <w:r>
        <w:rPr>
          <w:lang w:val="hi_IN" w:bidi="hi_IN"/>
        </w:rPr>
      </w:r>
      <w:r>
        <w:rPr>
          <w:lang w:val="hi_IN" w:bidi="hi_IN"/>
        </w:rPr>
        <w:t>बतशेबा राजा सुलैमान को यह बताने गई कि अदोनिय्याह ने क्या माँगा था। राजा सुलैमान बतशेबा से मिलने के लिए खड़ा हुआ और उसके सामने दण्डवत् किया। फिर सुलैमान फिर से अपने सिंहासन पर बैठ गया। सुलैमान ने किसी को अपनी माता के लिए एक और सिंहासन लाने के लिए बुलाया था, ताकि उसकी माता सम्मान में सुलैमान के दाहिने ओर बैठ सके। तब बतशेबा ने सुलैमान से कहा, “मैं चाहती हूँ कि तुम मेरे लिए एक छोटा-सा उपकार करो। कृपया मना मत करना।”</w:t>
      </w:r>
    </w:p>
    <w:p>
      <w:pPr/>
      <w:r>
        <w:rPr>
          <w:lang w:val="hi_IN" w:bidi="hi_IN"/>
        </w:rPr>
      </w:r>
      <w:r>
        <w:rPr>
          <w:lang w:val="hi_IN" w:bidi="hi_IN"/>
        </w:rPr>
        <w:t>सुलैमान ने उत्तर दिया, “माता, तू मुझसे माँग सकती है। मैं अस्वीकार नहीं करूँगा।”</w:t>
      </w:r>
    </w:p>
    <w:p>
      <w:pPr/>
      <w:r>
        <w:rPr>
          <w:lang w:val="hi_IN" w:bidi="hi_IN"/>
        </w:rPr>
      </w:r>
      <w:r>
        <w:rPr>
          <w:lang w:val="hi_IN" w:bidi="hi_IN"/>
        </w:rPr>
        <w:t>बतशेबा ने कहा, “कृपया अपने भाई अदोनिय्याह को शूनेम की अबीशग से विवाह करने दें।”</w:t>
      </w:r>
    </w:p>
    <w:p>
      <w:pPr/>
      <w:r>
        <w:rPr>
          <w:lang w:val="hi_IN" w:bidi="hi_IN"/>
        </w:rPr>
      </w:r>
      <w:r>
        <w:rPr>
          <w:lang w:val="hi_IN" w:bidi="hi_IN"/>
        </w:rPr>
        <w:t>लेकिन राजा सुलैमान ने उत्तर दिया, “तू अदोनिय्याह के लिए शूनेम की अबीशग से विवाह करने की अनुमति क्यों माँगती है? ऐसा लगता है कि तू अदोनिय्याह के राजा बनने के लिए माँग रही है, क्योंकि अदोनिय्याह मुझसे बड़ा है और वह यही चाहता है! अदोनिय्याह इस्राएल पर शासन करेगा, और उसके साथ याजक एब्यातार और सरूयाह का पुत्र योआब होंगे!”</w:t>
      </w:r>
    </w:p>
    <w:p>
      <w:pPr/>
      <w:r>
        <w:rPr>
          <w:lang w:val="hi_IN" w:bidi="hi_IN"/>
        </w:rPr>
      </w:r>
      <w:r>
        <w:rPr>
          <w:lang w:val="hi_IN" w:bidi="hi_IN"/>
        </w:rPr>
        <w:t>अभिनय को रोकें।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खुशी है कि मेरी माता मुझसे मिलने आई है। मैं अपनी माता से प्रेम करता हूँ और उसका सम्मान करता हूँ; या</w:t>
      </w:r>
    </w:p>
    <w:p>
      <w:pPr>
        <w:pStyle w:val="ListBullet"/>
        <w:spacing w:line="240" w:lineRule="auto"/>
        <w:ind w:left="720"/>
      </w:pPr>
      <w:r>
        <w:rPr>
          <w:lang w:val="hi_IN" w:bidi="hi_IN"/>
        </w:rPr>
      </w:r>
      <w:r>
        <w:rPr>
          <w:lang w:val="hi_IN" w:bidi="hi_IN"/>
        </w:rPr>
        <w:t>मैं आश्चर्यचकित हूँ कि मेरी माता बतशेबा अदोनिय्याह के लिए कुछ माँगेगी! शायद वह नहीं जानती कि यह विवाह अदोनिय्याह को राजा बनने में कैसे मदद करेगा; या</w:t>
      </w:r>
    </w:p>
    <w:p>
      <w:pPr>
        <w:pStyle w:val="ListBullet"/>
        <w:spacing w:line="240" w:lineRule="auto"/>
        <w:ind w:left="720"/>
      </w:pPr>
      <w:r>
        <w:rPr>
          <w:lang w:val="hi_IN" w:bidi="hi_IN"/>
        </w:rPr>
      </w:r>
      <w:r>
        <w:rPr>
          <w:lang w:val="hi_IN" w:bidi="hi_IN"/>
        </w:rPr>
        <w:t>मैं परेशान हूँ कि अदोनिय्याह मेरे लिए परेशानी पैदा करता है। मैं और भी अधिक परेशान हूँ कि अदोनिय्याह ने मेरी माता को उसकी सहायता करने के लिए मनाने की कोशिश की।</w:t>
      </w:r>
    </w:p>
    <w:p>
      <w:pPr/>
      <w:r>
        <w:rPr>
          <w:lang w:val="hi_IN" w:bidi="hi_IN"/>
        </w:rPr>
      </w:r>
      <w:r>
        <w:rPr>
          <w:lang w:val="hi_IN" w:bidi="hi_IN"/>
        </w:rPr>
        <w:t>बतशेबा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खुशी है कि मेरा पुत्र मेरे प्रति सम्मान दिखाता है; या</w:t>
      </w:r>
    </w:p>
    <w:p>
      <w:pPr>
        <w:pStyle w:val="ListBullet"/>
        <w:spacing w:line="240" w:lineRule="auto"/>
        <w:ind w:left="720"/>
      </w:pPr>
      <w:r>
        <w:rPr>
          <w:lang w:val="hi_IN" w:bidi="hi_IN"/>
        </w:rPr>
      </w:r>
      <w:r>
        <w:rPr>
          <w:lang w:val="hi_IN" w:bidi="hi_IN"/>
        </w:rPr>
        <w:t>मैं आश्चर्यचकित हूँ कि मेरे पुत्र ने मुझसे इस तरह बात की! या</w:t>
      </w:r>
    </w:p>
    <w:p>
      <w:pPr>
        <w:pStyle w:val="ListBullet"/>
        <w:spacing w:line="240" w:lineRule="auto"/>
        <w:ind w:left="720"/>
      </w:pPr>
      <w:r>
        <w:rPr>
          <w:lang w:val="hi_IN" w:bidi="hi_IN"/>
        </w:rPr>
      </w:r>
      <w:r>
        <w:rPr>
          <w:lang w:val="hi_IN" w:bidi="hi_IN"/>
        </w:rPr>
        <w:t>मैं शर्मिंदा हूँ कि सुलैमान सोचता है कि मैं अदोनिय्याह की सहायता करने का प्रयास करूँगी।</w:t>
      </w:r>
    </w:p>
    <w:p>
      <w:pPr/>
      <w:r>
        <w:rPr>
          <w:lang w:val="hi_IN" w:bidi="hi_IN"/>
        </w:rPr>
      </w:r>
      <w:r>
        <w:rPr>
          <w:lang w:val="hi_IN" w:bidi="hi_IN"/>
        </w:rPr>
        <w:t>नाटक को जारी रखें।</w:t>
      </w:r>
    </w:p>
    <w:p>
      <w:pPr/>
      <w:r>
        <w:rPr>
          <w:lang w:val="hi_IN" w:bidi="hi_IN"/>
        </w:rPr>
      </w:r>
      <w:r>
        <w:rPr>
          <w:lang w:val="hi_IN" w:bidi="hi_IN"/>
        </w:rPr>
        <w:t>राजा सुलैमान ने यहोवा के नाम की शपथ ली। सुलैमान ने कहा, “यदि अदोनिय्याह की माँगी हुई बात के कारण अदोनिय्याह नहीं मरता, तो परमेश्वर मुझे दण्ड दे, हाँ, मुझे बहुत कठोर दण्ड दे। मैं यह यहोवा के नाम की शपथ लेता हूँ, जो निश्चित रूप से जीवित है! यहोवा, जिसने मुझे राज्य पर वही पूर्ण नियंत्रण दिया है, जैसा कि मेरे पिता दाऊद का था! यहोवा ने, जैसा कि यहोवा ने वादा किया था, मुझे और मेरे वंश को शासन करने का अधिकार दिया है! मैं शपथ लेता हूँ कि अदोनिय्याह आज निश्चित रूप से मर जाएगा!”</w:t>
      </w:r>
    </w:p>
    <w:p>
      <w:pPr/>
      <w:r>
        <w:rPr>
          <w:lang w:val="hi_IN" w:bidi="hi_IN"/>
        </w:rPr>
      </w:r>
      <w:r>
        <w:rPr>
          <w:lang w:val="hi_IN" w:bidi="hi_IN"/>
        </w:rPr>
        <w:t>अभिनय को रोकें।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यदि अदोनिय्याह जीवित रहता है, तो अदोनिय्याह मेरे लिए परेशानी पैदा करना जारी रखेगा; या</w:t>
      </w:r>
    </w:p>
    <w:p>
      <w:pPr>
        <w:pStyle w:val="ListBullet"/>
        <w:spacing w:line="240" w:lineRule="auto"/>
        <w:ind w:left="720"/>
      </w:pPr>
      <w:r>
        <w:rPr>
          <w:lang w:val="hi_IN" w:bidi="hi_IN"/>
        </w:rPr>
      </w:r>
      <w:r>
        <w:rPr>
          <w:lang w:val="hi_IN" w:bidi="hi_IN"/>
        </w:rPr>
        <w:t>क्योंकि यहोवा ने मुझे राजा होने के लिए चुना है, इसलिए मुझे राजा बने रहना है। मैं हर उस व्यक्ति को रोक दूँगा जो मेरे लिए परेशानी पैदा करने का प्रयास करता है; या</w:t>
      </w:r>
    </w:p>
    <w:p>
      <w:pPr>
        <w:pStyle w:val="ListBullet"/>
        <w:spacing w:line="240" w:lineRule="auto"/>
        <w:ind w:left="720"/>
      </w:pPr>
      <w:r>
        <w:rPr>
          <w:lang w:val="hi_IN" w:bidi="hi_IN"/>
        </w:rPr>
      </w:r>
      <w:r>
        <w:rPr>
          <w:lang w:val="hi_IN" w:bidi="hi_IN"/>
        </w:rPr>
        <w:t>मैं परेशान हूँ कि अदोनिय्याह ने यह माँगा है। यदि अदोनिय्याह ने परेशानी पैदा करने का प्रयास नहीं किया होता, तो मैं अदोनिय्याह को शांति से जीने देता।</w:t>
      </w:r>
    </w:p>
    <w:p>
      <w:pPr/>
      <w:r>
        <w:rPr>
          <w:lang w:val="hi_IN" w:bidi="hi_IN"/>
        </w:rPr>
      </w:r>
      <w:r>
        <w:rPr>
          <w:lang w:val="hi_IN" w:bidi="hi_IN"/>
        </w:rPr>
        <w:t>नाटक को जारी रखें।</w:t>
      </w:r>
    </w:p>
    <w:p>
      <w:pPr/>
      <w:r>
        <w:rPr>
          <w:lang w:val="hi_IN" w:bidi="hi_IN"/>
        </w:rPr>
      </w:r>
      <w:r>
        <w:rPr>
          <w:lang w:val="hi_IN" w:bidi="hi_IN"/>
        </w:rPr>
        <w:t>फिर राजा सुलैमान ने यहोयादा के पुत्र बनायाह को अदोनिय्याह को मार डालने का आदेश दिया। इसलिए बनायाह ने अदोनिय्याह को मार डाला।</w:t>
      </w:r>
      <w:r>
        <w:rPr>
          <w:lang w:val="hi_IN" w:bidi="hi_IN"/>
        </w:rPr>
      </w:r>
    </w:p>
    <w:p>
      <w:pPr>
        <w:pStyle w:val="Heading3"/>
      </w:pPr>
      <w:r>
        <w:rPr>
          <w:lang w:val="hi_IN" w:bidi="hi_IN"/>
        </w:rPr>
        <w:t>आवश्यक जानकारी</w:t>
      </w:r>
    </w:p>
    <w:p>
      <w:pPr/>
      <w:r>
        <w:rPr>
          <w:lang w:val="hi_IN" w:bidi="hi_IN"/>
        </w:rPr>
      </w:r>
      <w:r>
        <w:rPr>
          <w:lang w:val="hi_IN" w:bidi="hi_IN"/>
        </w:rPr>
        <w:t>1 राजाओं 2:13–25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बतशेबा पूछती है कि क्या अदोनिय्याह </w:t>
      </w:r>
      <w:r>
        <w:rPr>
          <w:b/>
          <w:lang w:val="hi_IN" w:bidi="hi_IN"/>
        </w:rPr>
        <w:t>शांतिपूर्वक</w:t>
      </w:r>
      <w:r>
        <w:rPr>
          <w:lang w:val="hi_IN" w:bidi="hi_IN"/>
        </w:rPr>
        <w:t xml:space="preserve"> आता है। जब लोग लड़ते नहीं हैं, तो वे शांति से जीवन जीते हैं। यहाँ, बतशेबा जानना चाहती है कि अदोनिय्याह परेशानी पैदा करने के लिए आता है या वह मित्रवत तरीके से आता है। शांति के बारे में अधिक जानकारी के लिए, मुख्य शब्दावली में इस शब्‍द को देखें। शांति के लिए उसी शब्द या वाक्यांश का उपयोग करें जो आपने पिछले भागों में उपयोग किया है।</w:t>
      </w:r>
    </w:p>
    <w:p>
      <w:pPr/>
      <w:r>
        <w:rPr>
          <w:lang w:val="hi_IN" w:bidi="hi_IN"/>
        </w:rPr>
      </w:r>
      <w:r>
        <w:rPr>
          <w:lang w:val="hi_IN" w:bidi="hi_IN"/>
        </w:rPr>
        <w:t>अदोनिय्याह इस्राएल के राज्य के बारे में बात करता है, जो अब सुलैमान का है। एक राज्य वह इलाका या लोग होते हैं जिस पर एक राजा शासन करता है।</w:t>
      </w:r>
    </w:p>
    <w:p>
      <w:pPr/>
      <w:r>
        <w:rPr>
          <w:lang w:val="hi_IN" w:bidi="hi_IN"/>
        </w:rPr>
      </w:r>
      <w:r>
        <w:rPr>
          <w:lang w:val="hi_IN" w:bidi="hi_IN"/>
        </w:rPr>
        <w:t xml:space="preserve">यहाँ रुकें और समूह में चर्चा करें कि आप </w:t>
      </w:r>
      <w:r>
        <w:rPr>
          <w:b/>
          <w:lang w:val="hi_IN" w:bidi="hi_IN"/>
        </w:rPr>
        <w:t>राज्य</w:t>
      </w:r>
      <w:r>
        <w:rPr>
          <w:lang w:val="hi_IN" w:bidi="hi_IN"/>
        </w:rPr>
        <w:t xml:space="preserve"> के लिए किस शब्द या वाक्यांश का उपयोग करेंगे। अधिक जानकारी के लिए मुख्य शब्दावली में राज्य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अदोनिय्याह कहता है कि पूरे </w:t>
      </w:r>
      <w:r>
        <w:rPr>
          <w:b/>
          <w:lang w:val="hi_IN" w:bidi="hi_IN"/>
        </w:rPr>
        <w:t>इस्राएल</w:t>
      </w:r>
      <w:r>
        <w:rPr>
          <w:lang w:val="hi_IN" w:bidi="hi_IN"/>
        </w:rPr>
        <w:t xml:space="preserve"> को अपेक्षा थी कि अदोनिय्याह राजा बनेगा। इस्राएल उस क्षेत्र का नाम है, जहाँ इस्राएली रहते थे। कभी-कभी इस्राएल शब्द का अर्थ इस्राएलियों, या इस्राएल के लोगों से होता है, जैसा कि यहाँ दिखाई देता है। इस्राएल के बारे में अधिक जानकारी के लिए, मुख्य शब्दावली देखें। इस्राएल के लिए उसी शब्द या वाक्यांश का प्रयोग करें जिसका प्रयोग आपने पिछले भागों में किया है। </w:t>
      </w:r>
    </w:p>
    <w:p>
      <w:pPr/>
      <w:r>
        <w:rPr>
          <w:lang w:val="hi_IN" w:bidi="hi_IN"/>
        </w:rPr>
      </w:r>
      <w:r>
        <w:rPr>
          <w:lang w:val="hi_IN" w:bidi="hi_IN"/>
        </w:rPr>
        <w:t xml:space="preserve">सुलैमान इस्राएल का </w:t>
      </w:r>
      <w:r>
        <w:rPr>
          <w:b/>
          <w:lang w:val="hi_IN" w:bidi="hi_IN"/>
        </w:rPr>
        <w:t>राजा</w:t>
      </w:r>
      <w:r>
        <w:rPr>
          <w:lang w:val="hi_IN" w:bidi="hi_IN"/>
        </w:rPr>
        <w:t xml:space="preserve"> है। राजा वह व्यक्ति होता है जो किसी नगर या देश पर शासन करता है। राजा के बारे में अधिक जानकारी के लिए, मुख्य शब्दावली देखें। राजा के लिए उसी शब्द या वाक्यांश का उपयोग करें जिसका उपयोग आपने पिछले भागों में किया था। </w:t>
      </w:r>
    </w:p>
    <w:p>
      <w:pPr/>
      <w:r>
        <w:rPr>
          <w:lang w:val="hi_IN" w:bidi="hi_IN"/>
        </w:rPr>
      </w:r>
      <w:r>
        <w:rPr>
          <w:b/>
          <w:lang w:val="hi_IN" w:bidi="hi_IN"/>
        </w:rPr>
        <w:t>यहोवा</w:t>
      </w:r>
      <w:r>
        <w:rPr>
          <w:lang w:val="hi_IN" w:bidi="hi_IN"/>
        </w:rPr>
        <w:t xml:space="preserve"> ने सुलैमान को राजा बनाया। यहोवा परमेश्वर के लिए एक बहुत ही व्यक्तिगत नाम है। यहोवा के बारे में अधिक जानकारी के लिए, मुख्य शब्दावली देखें। यहोवा के लिए उसी शब्द या वाक्यांश का प्रयोग करें जो आपने पिछले भागों में प्रयोग किया है। </w:t>
      </w:r>
    </w:p>
    <w:p>
      <w:pPr/>
      <w:r>
        <w:rPr>
          <w:lang w:val="hi_IN" w:bidi="hi_IN"/>
        </w:rPr>
      </w:r>
      <w:r>
        <w:rPr>
          <w:lang w:val="hi_IN" w:bidi="hi_IN"/>
        </w:rPr>
        <w:t xml:space="preserve">सुलैमान बतशेबा के सामने </w:t>
      </w:r>
      <w:r>
        <w:rPr>
          <w:b/>
          <w:lang w:val="hi_IN" w:bidi="hi_IN"/>
        </w:rPr>
        <w:t>दण्डवत्</w:t>
      </w:r>
      <w:r>
        <w:rPr>
          <w:lang w:val="hi_IN" w:bidi="hi_IN"/>
        </w:rPr>
        <w:t xml:space="preserve"> करता है। जब कोई व्यक्ति किसी के सामने झुकता है, तो वह अपना सिर या अपने पूरे शरीर का ऊपरी हिस्सा आगे की ओर झुकाता है। वह व्यक्ति ऐसा सम्मान और विनम्रता दिखाने के लिए करता है। दण्डवत् के बारे में अधिक जानकारी के लिए, मुख्य शब्दावली देखें। दण्डवत् के लिए उसी शब्द या वाक्यांश का उपयोग करें जिसका उपयोग आपने पिछले भागों में किया था।</w:t>
      </w:r>
    </w:p>
    <w:p>
      <w:pPr/>
      <w:r>
        <w:rPr>
          <w:lang w:val="hi_IN" w:bidi="hi_IN"/>
        </w:rPr>
      </w:r>
      <w:r>
        <w:rPr>
          <w:lang w:val="hi_IN" w:bidi="hi_IN"/>
        </w:rPr>
        <w:t xml:space="preserve">समूह के रूप में यहाँ रुकें और </w:t>
      </w:r>
      <w:r>
        <w:rPr>
          <w:b/>
          <w:lang w:val="hi_IN" w:bidi="hi_IN"/>
        </w:rPr>
        <w:t>किसी दण्डवत करने वाले</w:t>
      </w:r>
      <w:r>
        <w:rPr>
          <w:lang w:val="hi_IN" w:bidi="hi_IN"/>
        </w:rPr>
        <w:t xml:space="preserve"> की तस्वीर देखें। इस ऑडियो को यहाँ रोकें।</w:t>
      </w:r>
    </w:p>
    <w:p>
      <w:pPr/>
      <w:r>
        <w:rPr>
          <w:lang w:val="hi_IN" w:bidi="hi_IN"/>
        </w:rPr>
      </w:r>
      <w:r>
        <w:rPr>
          <w:lang w:val="hi_IN" w:bidi="hi_IN"/>
        </w:rPr>
        <w:t xml:space="preserve">सुलैमान </w:t>
      </w:r>
      <w:r>
        <w:rPr>
          <w:b/>
          <w:lang w:val="hi_IN" w:bidi="hi_IN"/>
        </w:rPr>
        <w:t>सिंहासन</w:t>
      </w:r>
      <w:r>
        <w:rPr>
          <w:lang w:val="hi_IN" w:bidi="hi_IN"/>
        </w:rPr>
        <w:t xml:space="preserve"> पर बैठता है और लोगों से कहता है कि वे बतशेबा के लिए एक सिंहासन लाएँ। सिंहासन एक विशेष कुर्सी होती है जिस पर शासक, शासक के परिवार के सदस्य या कोई महत्वपूर्ण व्यक्ति बैठता है। सिंहासन के लिए उसी शब्द या वाक्यांश का उपयोग करें जिसका उपयोग आपने पिछले भागों में किया था।</w:t>
      </w:r>
    </w:p>
    <w:p>
      <w:pPr/>
      <w:r>
        <w:rPr>
          <w:lang w:val="hi_IN" w:bidi="hi_IN"/>
        </w:rPr>
      </w:r>
      <w:r>
        <w:rPr>
          <w:lang w:val="hi_IN" w:bidi="hi_IN"/>
        </w:rPr>
        <w:t xml:space="preserve">सुलैमान </w:t>
      </w:r>
      <w:r>
        <w:rPr>
          <w:b/>
          <w:lang w:val="hi_IN" w:bidi="hi_IN"/>
        </w:rPr>
        <w:t>शपथ</w:t>
      </w:r>
      <w:r>
        <w:rPr>
          <w:lang w:val="hi_IN" w:bidi="hi_IN"/>
        </w:rPr>
        <w:t xml:space="preserve"> लेता है। शपथ एक बहुत गंभीर प्रतिज्ञा है। शपथ के बारे में अधिक जानकारी के लिए, मुख्य शब्दावली को देखें। शपथ के लिए उसी शब्द या वाक्यांश का इस्तेमाल करें जिसका इस्तेमाल आपने पिछले भागों में किया है। </w:t>
      </w:r>
    </w:p>
    <w:p>
      <w:pPr/>
      <w:r>
        <w:rPr>
          <w:lang w:val="hi_IN" w:bidi="hi_IN"/>
        </w:rPr>
      </w:r>
      <w:r>
        <w:rPr>
          <w:lang w:val="hi_IN" w:bidi="hi_IN"/>
        </w:rPr>
        <w:t xml:space="preserve">सुलैमान कहता है कि यदि सुलैमान वह नहीं करता जो सुलैमान ने वादा किया है, तो </w:t>
      </w:r>
      <w:r>
        <w:rPr>
          <w:b/>
          <w:lang w:val="hi_IN" w:bidi="hi_IN"/>
        </w:rPr>
        <w:t>परमेश्वर</w:t>
      </w:r>
      <w:r>
        <w:rPr>
          <w:lang w:val="hi_IN" w:bidi="hi_IN"/>
        </w:rPr>
        <w:t xml:space="preserve"> सुलैमान को दण्ड दे। यह परमेश्वर के लिए एक सामान्य शब्द है। परमेश्वर के बारे में अधिक जानकारी के लिए, मुख्य शब्दावली देखें। परमेश्वर के लिए उसी शब्द या वाक्यांश का उपयोग करें जिसका उपयोग आपने पिछले भागों में किया था।</w:t>
      </w:r>
    </w:p>
    <w:p>
      <w:pPr/>
      <w:r>
        <w:rPr>
          <w:lang w:val="hi_IN" w:bidi="hi_IN"/>
        </w:rPr>
      </w:r>
      <w:r>
        <w:rPr>
          <w:lang w:val="hi_IN" w:bidi="hi_IN"/>
        </w:rPr>
        <w:t>यहोवा ने सुलैमान के लिए एक वंश या घर बनाया है। सुलैमान का घर किसी इमारत को नहीं दर्शाता है, बल्कि उन लोगों को दर्शाता है जो सुलैमान के हैं। सुलैमान के घराना का अर्थ है सुलैमान के वंशज या पारिवारिक वंशज। इसलिए यहाँ इसका अर्थ है कि यहोवा ने सुलैमान के परिवार को राजा के रूप में शासन करने के लिए रखा है।</w:t>
      </w:r>
    </w:p>
    <w:p>
      <w:pPr/>
      <w:r>
        <w:rPr>
          <w:lang w:val="hi_IN" w:bidi="hi_IN"/>
        </w:rPr>
      </w:r>
      <w:r>
        <w:rPr>
          <w:lang w:val="hi_IN" w:bidi="hi_IN"/>
        </w:rPr>
        <w:t xml:space="preserve">यहाँ रुकें और समूह में चर्चा करें कि आप </w:t>
      </w:r>
      <w:r>
        <w:rPr>
          <w:b/>
          <w:lang w:val="hi_IN" w:bidi="hi_IN"/>
        </w:rPr>
        <w:t>घराने</w:t>
      </w:r>
      <w:r>
        <w:rPr>
          <w:lang w:val="hi_IN" w:bidi="hi_IN"/>
        </w:rPr>
        <w:t xml:space="preserve"> के लिए किस शब्द या वाक्यांश का उपयोग करेंगे। अधिक जानकारी के लिए मुख्य शब्दावली में "घराने" या "दाऊद के घराने" को देखें। यदि आपने पहले ही बाइबल की किसी अन्य पुस्तक में इस शब्द का अनुवाद किया है, तो उसी शब्द का प्रयोग करें जिसका प्रयोग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2:26–35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2:26–35 को सुनें और इसे अपने मन में रखें।</w:t>
      </w:r>
    </w:p>
    <w:p>
      <w:pPr/>
      <w:r>
        <w:rPr>
          <w:lang w:val="hi_IN" w:bidi="hi_IN"/>
        </w:rPr>
      </w:r>
      <w:r>
        <w:rPr>
          <w:lang w:val="hi_IN" w:bidi="hi_IN"/>
        </w:rPr>
        <w:t>यदि सम्भव हो, तो 1 राजाओं 2:26–35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राजाओं 2:26–35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में, हमने सुना है कि राजा सुलैमान ने बनायाह को अदोनिय्याह को मार डालने का आदेश दिया था, क्योंकि अदोनिय्याह ने राजा बनने की कोशिश की थी। अब राजा सुलैमान यह सुनिश्चित कर रहा है कि अदोनिय्याह के प्रति वफादार कोई भी व्यक्ति और समस्याएँ पैदा न करे। एब्यातार याजक उन लोगों में से एक है जिन्होंने राजा सुलैमान को धोखा दिया और अदोनिय्याह का समर्थन किया। राजा सुलैमान एब्यातार को अनातोत में अपने घर वापस जाने का आदेश देता है। अनातोत उन विशेष नगरों में से एक है जिन्हें यहोवा ने लेवियों या याजकों को रहने के लिए अलग किया था। अनातोत यरूशलेम से लगभग पाँच किलोमीटर उत्तर में है।</w:t>
      </w:r>
    </w:p>
    <w:p>
      <w:pPr/>
      <w:r>
        <w:rPr>
          <w:lang w:val="hi_IN" w:bidi="hi_IN"/>
        </w:rPr>
      </w:r>
      <w:r>
        <w:rPr>
          <w:lang w:val="hi_IN" w:bidi="hi_IN"/>
        </w:rPr>
        <w:t xml:space="preserve">समूह के रूप में यहाँ रुकें और एक नक्शा देखें जो </w:t>
      </w:r>
      <w:r>
        <w:rPr>
          <w:b/>
          <w:lang w:val="hi_IN" w:bidi="hi_IN"/>
        </w:rPr>
        <w:t>अनातोत के स्थान</w:t>
      </w:r>
      <w:r>
        <w:rPr>
          <w:lang w:val="hi_IN" w:bidi="hi_IN"/>
        </w:rPr>
        <w:t xml:space="preserve"> को दिखाता है। इस ऑडियो को यहाँ रोकें।</w:t>
      </w:r>
    </w:p>
    <w:p>
      <w:pPr/>
      <w:r>
        <w:rPr>
          <w:lang w:val="hi_IN" w:bidi="hi_IN"/>
        </w:rPr>
      </w:r>
      <w:r>
        <w:rPr>
          <w:lang w:val="hi_IN" w:bidi="hi_IN"/>
        </w:rPr>
        <w:t>राजा सुलैमान एब्यातार से कहता है कि वह मरने के योग्य है, क्योंकि उसने सुलैमान को धोखा दिया और अदोनिय्याह का समर्थन किया। हालाँकि, राजा सुलैमान मानता है कि अतीत में एब्यातार राजा दाऊद का एक बड़ा समर्थक था और उसे राजा दाऊद के साथ बहुत कठिन समय से गुजरना पड़ा। राजा सुलैमान यह भी बताता है कि अतीत में एब्यातार उन याजकों में से एक था जो प्रभु यहोवा के सन्दूक को उठाते थे। यहाँ कहानीकार जिस सन्दूक को प्रभु या अदोनाई यहोवा का सन्दूक कहता है, वह वाचा का सन्दूक है जिसके बारे में आपने पिछली कहानियों में सुना है। सन्दूक यहोवा की अपनी प्रजा के साथ उपस्थिति का एक शक्तिशाली प्रतीक है।</w:t>
      </w:r>
    </w:p>
    <w:p>
      <w:pPr/>
      <w:r>
        <w:rPr>
          <w:lang w:val="hi_IN" w:bidi="hi_IN"/>
        </w:rPr>
      </w:r>
      <w:r>
        <w:rPr>
          <w:lang w:val="hi_IN" w:bidi="hi_IN"/>
        </w:rPr>
        <w:t xml:space="preserve">यहाँ रुकें और समूह में एक तस्वीर देखें कि यहोवा का </w:t>
      </w:r>
      <w:r>
        <w:rPr>
          <w:lang w:val="hi_IN" w:bidi="hi_IN"/>
        </w:rPr>
        <w:t>सन्दूक संभवत</w:t>
      </w:r>
      <w:r>
        <w:rPr>
          <w:lang w:val="hi_IN" w:bidi="hi_IN"/>
        </w:rPr>
        <w:t>: कैसा दिखता था।</w:t>
      </w:r>
    </w:p>
    <w:p>
      <w:pPr/>
      <w:r>
        <w:rPr>
          <w:lang w:val="hi_IN" w:bidi="hi_IN"/>
        </w:rPr>
      </w:r>
      <w:r>
        <w:rPr>
          <w:lang w:val="hi_IN" w:bidi="hi_IN"/>
        </w:rPr>
        <w:t>इस ऑडियो को यहाँ रोकें।</w:t>
      </w:r>
    </w:p>
    <w:p>
      <w:pPr/>
      <w:r>
        <w:rPr>
          <w:lang w:val="hi_IN" w:bidi="hi_IN"/>
        </w:rPr>
      </w:r>
      <w:r>
        <w:rPr>
          <w:lang w:val="hi_IN" w:bidi="hi_IN"/>
        </w:rPr>
        <w:t>क्योंकि एब्यातार ने अतीत में राजा दाऊद का समर्थन किया था, इसलिए राजा सुलैमान उसे नहीं मारता। हालाँकि, राजा सुलैमान एब्यातार को अदोनिय्याह का समर्थन करने के लिए दण्ड देता है और एब्यातार से कहता है कि वह अब यहोवा का याजक नहीं है। एब्यातार को यरूशलेम से निकलना चाहिए और अनातोत में ही रहना चाहिए।</w:t>
      </w:r>
    </w:p>
    <w:p>
      <w:pPr/>
      <w:r>
        <w:rPr>
          <w:lang w:val="hi_IN" w:bidi="hi_IN"/>
        </w:rPr>
      </w:r>
      <w:r>
        <w:rPr>
          <w:lang w:val="hi_IN" w:bidi="hi_IN"/>
        </w:rPr>
        <w:t>यहाँ रुकें और समूह में इस प्रश्न पर चर्चा करें: उस समय के बारे में बताएँ जब कोई व्यक्ति कठोर दण्ड के योग्य था, लेकिन उसे कम कठोर दण्ड मिला था। उस व्यक्ति को कम कठोर दण्ड क्यों मिला? इस ऑडियो को यहाँ रोकें।</w:t>
      </w:r>
    </w:p>
    <w:p>
      <w:pPr/>
      <w:r>
        <w:rPr>
          <w:lang w:val="hi_IN" w:bidi="hi_IN"/>
        </w:rPr>
      </w:r>
      <w:r>
        <w:rPr>
          <w:lang w:val="hi_IN" w:bidi="hi_IN"/>
        </w:rPr>
        <w:t>बहुत समय पहले की एक कहानी में, शीलो नामक स्थान के एक नबी ने भविष्यवाणी की थी कि एक दिन एली का परिवार याजक पद का हिस्सा नहीं रहेगा। एब्यातार एली के घर या परिवार से है, और एब्यातार अब यहोवा का याजक नहीं है। यह भविष्यवाणी अब पूरी हुई है, अर्थात् सत्य है।</w:t>
      </w:r>
    </w:p>
    <w:p>
      <w:pPr/>
      <w:r>
        <w:rPr>
          <w:lang w:val="hi_IN" w:bidi="hi_IN"/>
        </w:rPr>
      </w:r>
      <w:r>
        <w:rPr>
          <w:lang w:val="hi_IN" w:bidi="hi_IN"/>
        </w:rPr>
        <w:t>अदोनिय्याह का साथ देने वाला सेना का सेनापति योआब यह समाचार सुनता है कि अदोनिय्याह मर गया है। योआब यह भी सुनता है कि एब्यातार अब यहोवा का याजक नहीं है और सुलैमान ने एब्यातार को अनातोत भेज दिया है। योआब को डर है कि सुलैमान उसे भी दण्ड देगा, क्योंकि योआब ने अदोनिय्याह का समर्थन किया था। योआब इससे पहले भी दाऊद के प्रति वफादार रहा था, क्योंकि जब दाऊद की मृत्यु से पहले अबशालोम ने राजा बनने का प्रयास किया था, तब उसने अबशालोम का समर्थन नहीं किया था। लेकिन अब, योआब ने अदोनिय्याह का समर्थन करके दाऊद और सुलैमान को धोखा दिया है। योआब यहोवा के तम्बू में दौड़ता है और वेदी के दो कोनों के सींगों को पकड़ता है। यहोवा का तम्बू वह स्थान है जहाँ लोग इस समय यरूशलेम में यहोवा के सन्दूक को रखते हैं। यह वह क्षेत्र भी है जहाँ लोग यहोवा के लिए वेदी पर बलिदान या होमबलि चढ़ाते हैं। इस कहानी में, यह स्पष्ट नहीं है कि क्या यह वही मूल मिलापवाला तम्बू है जिसके बारे में हमने पिछली कहानियों में सुना था। हो सकता है कि दाऊद इस तम्बू को वाचा के सन्दूक को अंदर रखने के लिए यरूशलेम लाया हो। इसलिए, यह वेदी किसी तम्बू के भीतर हो सकती थी, या यह आँगन में बाहर हो सकती थी, क्योंकि यह मूल तम्बू के पास थी।</w:t>
      </w:r>
    </w:p>
    <w:p>
      <w:pPr/>
      <w:r>
        <w:rPr>
          <w:lang w:val="hi_IN" w:bidi="hi_IN"/>
        </w:rPr>
      </w:r>
      <w:r>
        <w:rPr>
          <w:lang w:val="hi_IN" w:bidi="hi_IN"/>
        </w:rPr>
        <w:t xml:space="preserve">यहाँ रुकें और समूह में </w:t>
      </w:r>
      <w:r>
        <w:rPr>
          <w:lang w:val="hi_IN" w:bidi="hi_IN"/>
        </w:rPr>
        <w:t>यहोवा के तम्बू</w:t>
      </w:r>
      <w:r>
        <w:rPr>
          <w:lang w:val="hi_IN" w:bidi="hi_IN"/>
        </w:rPr>
        <w:t xml:space="preserve"> की एक तस्वीर देखें। इस ऑडियो को यहाँ रोकें।</w:t>
      </w:r>
    </w:p>
    <w:p>
      <w:pPr/>
      <w:r>
        <w:rPr>
          <w:lang w:val="hi_IN" w:bidi="hi_IN"/>
        </w:rPr>
      </w:r>
      <w:r>
        <w:rPr>
          <w:lang w:val="hi_IN" w:bidi="hi_IN"/>
        </w:rPr>
        <w:t>वेदी वह है जहाँ लोग यहोवा के लिए होमबलि के रूप में पशुओं की बलि चढ़ाते हैं। कभी-कभी जब याजक किसी ऐसे व्यक्ति के लिए पापबलि के रूप में पशुओं की बलि चढ़ाते थे, जिसने अनजाने में पाप किया हो, तो वे पशुओं का लहू सींगों पर छिड़कते थे।</w:t>
      </w:r>
    </w:p>
    <w:p>
      <w:pPr/>
      <w:r>
        <w:rPr>
          <w:lang w:val="hi_IN" w:bidi="hi_IN"/>
        </w:rPr>
      </w:r>
      <w:r>
        <w:rPr>
          <w:lang w:val="hi_IN" w:bidi="hi_IN"/>
        </w:rPr>
        <w:t xml:space="preserve">यहाँ रुकें और समूह में </w:t>
      </w:r>
      <w:r>
        <w:rPr>
          <w:lang w:val="hi_IN" w:bidi="hi_IN"/>
        </w:rPr>
        <w:t>होमबलि की वेदी</w:t>
      </w:r>
      <w:r>
        <w:rPr>
          <w:lang w:val="hi_IN" w:bidi="hi_IN"/>
        </w:rPr>
        <w:t xml:space="preserve"> की एक तस्वीर देखें। वेदी के प्रत्येक कोने पर सींगों पर ध्यान दें। इस ऑडियो को यहाँ रोकें।</w:t>
      </w:r>
    </w:p>
    <w:p>
      <w:pPr/>
      <w:r>
        <w:rPr>
          <w:lang w:val="hi_IN" w:bidi="hi_IN"/>
        </w:rPr>
      </w:r>
      <w:r>
        <w:rPr>
          <w:lang w:val="hi_IN" w:bidi="hi_IN"/>
        </w:rPr>
        <w:t xml:space="preserve">योआब वेदी के सींगों को क्यों पकड़ता है? यहोवा ने मूसा को जो व्यवस्था दी थी, वह कहती है कि यदि कोई व्यक्ति गलती से दूसरे व्यक्ति को मार डालता है, तो वह व्यक्ति वेदी के पास जाकर सींगों को पकड़ सकता है। तब यहोवा उस व्यक्ति की रक्षा करता है, और उस व्यक्ति द्वारा अनजाने में हुई हत्या के लिए कोई भी उसे मार नहीं सकता। </w:t>
      </w:r>
    </w:p>
    <w:p>
      <w:pPr/>
      <w:r>
        <w:rPr>
          <w:lang w:val="hi_IN" w:bidi="hi_IN"/>
        </w:rPr>
      </w:r>
      <w:r>
        <w:rPr>
          <w:lang w:val="hi_IN" w:bidi="hi_IN"/>
        </w:rPr>
        <w:t>यहाँ रुकें और समूह में इस प्रश्न पर चर्चा करें: आपकी संस्कृति में, गलती से किसी दूसरे व्यक्ति को मार डालने वाले व्यक्ति और जानबूझकर किसी दूसरे व्यक्ति को मार डालने वाले व्यक्ति के बीच दण्ड में क्या अंतर है? इस ऑडियो को यहाँ रोकें।</w:t>
      </w:r>
    </w:p>
    <w:p>
      <w:pPr/>
      <w:r>
        <w:rPr>
          <w:lang w:val="hi_IN" w:bidi="hi_IN"/>
        </w:rPr>
      </w:r>
      <w:r>
        <w:rPr>
          <w:lang w:val="hi_IN" w:bidi="hi_IN"/>
        </w:rPr>
        <w:t xml:space="preserve">याद रखें कि राजा दाऊद की मृत्यु से पहले, उसने अपने पुत्र सुलैमान से कहा कि वह इस्राएल की सेना के सेनापति अब्नेर और यहूदा की सेना के सेनापति अमासा की हत्या करने के पाप के लिए योआब को दण्ड दे। योआब ने अब्नेर और अमासा को गलती से नहीं मार डाला; योआब ने दोनों निर्दोष पुरुषों को जानबूझकर मार डाला था। इस पाप के कारण, जब योआब वेदी के पास जाकर उसके सींगों को पकड़ता है, तो वह वास्तव में सुरक्षित नहीं है। योआब भी दोषी है, क्योंकि उसने उस राजा का साथ नहीं दिया जिसे यहोवा ने चुना और जिसका अभिषेक किया था, अर्थात् राजा सुलैमान का। </w:t>
      </w:r>
    </w:p>
    <w:p>
      <w:pPr/>
      <w:r>
        <w:rPr>
          <w:lang w:val="hi_IN" w:bidi="hi_IN"/>
        </w:rPr>
      </w:r>
      <w:r>
        <w:rPr>
          <w:lang w:val="hi_IN" w:bidi="hi_IN"/>
        </w:rPr>
        <w:t>राजा सुलैमान ने सुना कि योआब वेदी के पास स्थित तम्बू में है, और फिर सुलैमान ने बनायाह को जाकर योआब को मार डालने का आदेश दिया। बनायाह तम्बू में जाता है और योआब को बताता है कि राजा उसे बाहर आने का आदेश देता है। लेकिन योआब बाहर आने से इनकार करता है और कहता है कि वह वेदी के पास वाले तम्बू में ही रहेगा और मरेगा। बनायाह वापस जाता है और राजा सुलैमान को बताता है कि योआब बाहर आने से इनकार करता है और कहता है कि वह तम्बू में ही मरेगा।</w:t>
      </w:r>
    </w:p>
    <w:p>
      <w:pPr/>
      <w:r>
        <w:rPr>
          <w:lang w:val="hi_IN" w:bidi="hi_IN"/>
        </w:rPr>
      </w:r>
      <w:r>
        <w:rPr>
          <w:lang w:val="hi_IN" w:bidi="hi_IN"/>
        </w:rPr>
        <w:t xml:space="preserve">बनायाह तुरंत योआब को क्यों नहीं मारता? शायद बनायाह को यहोवा के तम्बू के भीतर किसी व्यक्ति को मारना सही नहीं लगता है, विशेष रूप से ऐसे व्यक्ति को जो वेदी के सींगों को पकड़े हुए है। लेकिन सुलैमान बनायाह को तम्बू के भीतर योआब को मारने की अनुमति देता है। सुलैमान कहता है कि यहोवा योआब को अब्नेर और अमासा की हत्या के लिए बदला देगा। सुलैमान कहता है कि हत्याओं के लिए केवल योआब ही दोषी है, न कि सुलैमान के पिता दाऊद, क्योंकि दाऊद को नहीं पता था कि योआब ने अब्नेर और अमासा को मारने की योजना बनाई थी। सुलैमान कहता है कि अब्नेर और अमासा बहुत अच्छे पुरुष थे, जो योआब से बेहतर थे। सुलैमान कहता है कि योआब द्वारा मार डाले गए दो पुरुषों का लहू “योआब और उसके वंशजों के सिर पर हमेशा रहेगा।” जब लोग यहोवा के लिए बलिदान चढ़ाते हैं, तो यहोवा दोषी व्यक्ति से पशु के सिर पर अपना हाथ रखने की अपेक्षा करता है। इस प्रकार, व्यक्ति अपना अपराध पशु को हस्तांतरित करता है, और फिर यहोवा बलिदान के द्वारा उसके अपराध को दूर करता है। यहाँ, सुलैमान कह रहा है कि वह चाहता है कि योआब और उसके वंशज हमेशा दोषी रहे। इसके विपरीत, सुलैमान कहता है कि यहोवा की शान्ति या समृद्धि दाऊद और उसके वंशजों तथा उसके राज्य पर सदा बनी रहेगी। </w:t>
      </w:r>
    </w:p>
    <w:p>
      <w:pPr/>
      <w:r>
        <w:rPr>
          <w:lang w:val="hi_IN" w:bidi="hi_IN"/>
        </w:rPr>
      </w:r>
      <w:r>
        <w:rPr>
          <w:lang w:val="hi_IN" w:bidi="hi_IN"/>
        </w:rPr>
        <w:t>बनायाह यहोवा के तम्बू में वापस जाता है और योआब को मार डालता है। कहानी यह नहीं बताती कि बनायाह ने योआब को कैसे मार डाला, लेकिन शायद उसने योआब को तलवार से मार डाला। तब लोग योआब को उसके घर के पास दफनाते हैं, जो यहूदा के जंगल में एक बड़े खुले क्षेत्र में है। हम एक और कहानी से जानते हैं कि योआब बैतलहम का है, लेकिन कहानीकार इस कहानी में इसका उल्लेख नहीं करता।</w:t>
      </w:r>
    </w:p>
    <w:p>
      <w:pPr/>
      <w:r>
        <w:rPr>
          <w:lang w:val="hi_IN" w:bidi="hi_IN"/>
        </w:rPr>
      </w:r>
      <w:r>
        <w:rPr>
          <w:lang w:val="hi_IN" w:bidi="hi_IN"/>
        </w:rPr>
        <w:t xml:space="preserve">यहाँ रुकें और समूह में </w:t>
      </w:r>
      <w:r>
        <w:rPr>
          <w:b/>
          <w:lang w:val="hi_IN" w:bidi="hi_IN"/>
        </w:rPr>
        <w:t>बैतलहम और यहूदा के जंगल</w:t>
      </w:r>
      <w:r>
        <w:rPr>
          <w:lang w:val="hi_IN" w:bidi="hi_IN"/>
        </w:rPr>
        <w:t xml:space="preserve"> का नक्शा देखें, जहाँ योआब का परिवार उसे दफनाता है। इस ऑडियो को यहाँ रोकें।</w:t>
      </w:r>
    </w:p>
    <w:p>
      <w:pPr/>
      <w:r>
        <w:rPr>
          <w:lang w:val="hi_IN" w:bidi="hi_IN"/>
        </w:rPr>
      </w:r>
      <w:r>
        <w:rPr>
          <w:lang w:val="hi_IN" w:bidi="hi_IN"/>
        </w:rPr>
        <w:t>योआब की मृत्यु के बाद, राजा सुलैमान बनायाह को सेना का सेनापति बनाता है। सुलैमान सादोक को एब्यातार के स्थान पर याजक के रूप में नियुक्त करता है। याद रखें, सादोक वह याजक है जिसने राजा सुलैमान का अभिषेक किया था।</w:t>
      </w:r>
      <w:r>
        <w:rPr>
          <w:lang w:val="hi_IN" w:bidi="hi_IN"/>
        </w:rPr>
      </w:r>
    </w:p>
    <w:p>
      <w:pPr>
        <w:pStyle w:val="Heading3"/>
      </w:pPr>
      <w:r>
        <w:rPr>
          <w:lang w:val="hi_IN" w:bidi="hi_IN"/>
        </w:rPr>
        <w:t>घटनाओं को समझाना</w:t>
      </w:r>
    </w:p>
    <w:p>
      <w:pPr/>
      <w:r>
        <w:rPr>
          <w:lang w:val="hi_IN" w:bidi="hi_IN"/>
        </w:rPr>
      </w:r>
      <w:r>
        <w:rPr>
          <w:lang w:val="hi_IN" w:bidi="hi_IN"/>
        </w:rPr>
        <w:t>1 राजाओं 2:26–35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सात दृश्य हैं।</w:t>
      </w:r>
    </w:p>
    <w:p>
      <w:pPr/>
      <w:r>
        <w:rPr>
          <w:lang w:val="hi_IN" w:bidi="hi_IN"/>
        </w:rPr>
      </w:r>
      <w:r>
        <w:rPr>
          <w:b/>
          <w:lang w:val="hi_IN" w:bidi="hi_IN"/>
        </w:rPr>
        <w:t>पहले दृश्य में</w:t>
      </w:r>
      <w:r>
        <w:rPr>
          <w:lang w:val="hi_IN" w:bidi="hi_IN"/>
        </w:rPr>
        <w:t>: राजा सुलैमान एब्यातार याजक को यरूशलेम से दूर भेजता है और कहता है कि एब्यातार अब यहोवा का याजक नहीं रह सकता। राजा सुलैमान समझाता है कि वह एब्यातार को मृत्यु का दण्ड क्यों नहीं दे रहा है। राजा सुलैमान एब्यातार से कहता है कि वह अनातोत में अपने खेतों या अपने घर लौट जाए।</w:t>
      </w:r>
    </w:p>
    <w:p>
      <w:pPr/>
      <w:r>
        <w:rPr>
          <w:lang w:val="hi_IN" w:bidi="hi_IN"/>
        </w:rPr>
      </w:r>
      <w:r>
        <w:rPr>
          <w:b/>
          <w:lang w:val="hi_IN" w:bidi="hi_IN"/>
        </w:rPr>
        <w:t>दूसरे दृश्य में:</w:t>
      </w:r>
      <w:r>
        <w:rPr>
          <w:lang w:val="hi_IN" w:bidi="hi_IN"/>
        </w:rPr>
        <w:t xml:space="preserve"> योआब सुनता है कि अदोनिय्याह मर गया है और सुलैमान ने एब्यातार को यहोवा के याजक पद से हटा दिया है और उसे अनातोत भेज दिया है। योआब डरता है, क्योंकि वह जानता है कि राजा सुलैमान उसे भी दण्ड देगा, क्योंकि वह अदोनिय्याह के प्रति वफादार था। हालाँकि, कहानीकार हमें याद दिलाता है कि जब अबशालोम ने राजा दाऊद को उसके पद से हटाने का प्रयास किया था, तब योआब अबशालोम के प्रति वफादार नहीं था। योआब यहोवा के तम्बू की ओर दौड़ता है और बलिदान की वेदी पर सींगों को पकड़ता है।</w:t>
      </w:r>
    </w:p>
    <w:p>
      <w:pPr/>
      <w:r>
        <w:rPr>
          <w:lang w:val="hi_IN" w:bidi="hi_IN"/>
        </w:rPr>
      </w:r>
      <w:r>
        <w:rPr>
          <w:b/>
          <w:lang w:val="hi_IN" w:bidi="hi_IN"/>
        </w:rPr>
        <w:t>तीसरे दृश्य में:</w:t>
      </w:r>
      <w:r>
        <w:rPr>
          <w:lang w:val="hi_IN" w:bidi="hi_IN"/>
        </w:rPr>
        <w:t xml:space="preserve"> कोई व्यक्ति राजा सुलैमान को बताता है कि योआब यहोवा के तम्बू में है, और सुलैमान बनायाह से कहता है कि वह जाकर योआब को मार डाले।</w:t>
      </w:r>
    </w:p>
    <w:p>
      <w:pPr/>
      <w:r>
        <w:rPr>
          <w:lang w:val="hi_IN" w:bidi="hi_IN"/>
        </w:rPr>
      </w:r>
      <w:r>
        <w:rPr>
          <w:b/>
          <w:lang w:val="hi_IN" w:bidi="hi_IN"/>
        </w:rPr>
        <w:t>चौथे दृश्य में</w:t>
      </w:r>
      <w:r>
        <w:rPr>
          <w:lang w:val="hi_IN" w:bidi="hi_IN"/>
        </w:rPr>
        <w:t>: बनायाह यहोवा के तम्बू में जाता है और योआब का सामना करता है। योआब बाहर आने से इनकार करता है और कहता है कि वह वेदी के पास वहीँ मरेगा।</w:t>
      </w:r>
    </w:p>
    <w:p>
      <w:pPr/>
      <w:r>
        <w:rPr>
          <w:lang w:val="hi_IN" w:bidi="hi_IN"/>
        </w:rPr>
      </w:r>
      <w:r>
        <w:rPr>
          <w:b/>
          <w:lang w:val="hi_IN" w:bidi="hi_IN"/>
        </w:rPr>
        <w:t>पाँचवें दृश्य में</w:t>
      </w:r>
      <w:r>
        <w:rPr>
          <w:lang w:val="hi_IN" w:bidi="hi_IN"/>
        </w:rPr>
        <w:t>: बनायाह राजा सुलैमान के पास लौटता है और बताता है कि योआब तम्बू से बाहर आने से इनकार करता है। राजा सुलैमान ने बनायाह से कहा कि वह जाकर योआब को तम्बू के भीतर मार डाले। सुलैमान समझाता है कि उसे योआब को दण्ड क्यों देना चाहिए। सुलैमान यह भी समझाता है कि योआब को मारना स्वीकार्य क्यों है, भले ही योआब यहोवा के तम्बू के भीतर वेदी के सींगों को पकड़े हुए है।</w:t>
      </w:r>
    </w:p>
    <w:p>
      <w:pPr/>
      <w:r>
        <w:rPr>
          <w:lang w:val="hi_IN" w:bidi="hi_IN"/>
        </w:rPr>
      </w:r>
      <w:r>
        <w:rPr>
          <w:b/>
          <w:lang w:val="hi_IN" w:bidi="hi_IN"/>
        </w:rPr>
        <w:t>छठे दृश्य में</w:t>
      </w:r>
      <w:r>
        <w:rPr>
          <w:lang w:val="hi_IN" w:bidi="hi_IN"/>
        </w:rPr>
        <w:t>: बनायाह राजा सुलैमान की आज्ञा का पालन करता है, यहोवा के तम्बू में लौटता है और योआब को मारता है या उसे तलवार से मार डालता है। फिर, लोग योआब को उसके घर में, जो यहूदा के जंगल क्षेत्र में है, दफनाते हैं।</w:t>
      </w:r>
    </w:p>
    <w:p>
      <w:pPr/>
      <w:r>
        <w:rPr>
          <w:lang w:val="hi_IN" w:bidi="hi_IN"/>
        </w:rPr>
      </w:r>
      <w:r>
        <w:rPr>
          <w:b/>
          <w:lang w:val="hi_IN" w:bidi="hi_IN"/>
        </w:rPr>
        <w:t>सातवें दृश्य में</w:t>
      </w:r>
      <w:r>
        <w:rPr>
          <w:lang w:val="hi_IN" w:bidi="hi_IN"/>
        </w:rPr>
        <w:t>: राजा सुलैमान बनायाह को अपनी सेना का सेनापति नियुक्त करता है। साथ ही, राजा सुलैमान सादोक को एब्यातार के स्थान पर याजक नियुक्त करता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राजा सुलैमान</w:t>
      </w:r>
    </w:p>
    <w:p>
      <w:pPr>
        <w:pStyle w:val="ListBullet"/>
        <w:spacing w:line="240" w:lineRule="auto"/>
        <w:ind w:left="720"/>
      </w:pPr>
      <w:r>
        <w:rPr>
          <w:lang w:val="hi_IN" w:bidi="hi_IN"/>
        </w:rPr>
      </w:r>
      <w:r>
        <w:rPr>
          <w:lang w:val="hi_IN" w:bidi="hi_IN"/>
        </w:rPr>
        <w:t>एक संदेशवाहक, जो सुलैमान को योआब के बारे में बताता है</w:t>
      </w:r>
    </w:p>
    <w:p>
      <w:pPr>
        <w:pStyle w:val="ListBullet"/>
        <w:spacing w:line="240" w:lineRule="auto"/>
        <w:ind w:left="720"/>
      </w:pPr>
      <w:r>
        <w:rPr>
          <w:lang w:val="hi_IN" w:bidi="hi_IN"/>
        </w:rPr>
      </w:r>
      <w:r>
        <w:rPr>
          <w:lang w:val="hi_IN" w:bidi="hi_IN"/>
        </w:rPr>
        <w:t>एब्यातार याजक, जिसने अदोनिय्याह का समर्थन किया था</w:t>
      </w:r>
    </w:p>
    <w:p>
      <w:pPr>
        <w:pStyle w:val="ListBullet"/>
        <w:spacing w:line="240" w:lineRule="auto"/>
        <w:ind w:left="720"/>
      </w:pPr>
      <w:r>
        <w:rPr>
          <w:lang w:val="hi_IN" w:bidi="hi_IN"/>
        </w:rPr>
      </w:r>
      <w:r>
        <w:rPr>
          <w:lang w:val="hi_IN" w:bidi="hi_IN"/>
        </w:rPr>
        <w:t>सेना का सेनापति योआब, जिसने अदोनिय्याह का समर्थन किया</w:t>
      </w:r>
    </w:p>
    <w:p>
      <w:pPr>
        <w:pStyle w:val="ListBullet"/>
        <w:spacing w:line="240" w:lineRule="auto"/>
        <w:ind w:left="720"/>
      </w:pPr>
      <w:r>
        <w:rPr>
          <w:lang w:val="hi_IN" w:bidi="hi_IN"/>
        </w:rPr>
      </w:r>
      <w:r>
        <w:rPr>
          <w:lang w:val="hi_IN" w:bidi="hi_IN"/>
        </w:rPr>
        <w:t>दाऊद के शूरवीरों में से एक बनायाह, जो सुलैमान के प्रति वफादार है</w:t>
      </w:r>
    </w:p>
    <w:p>
      <w:pPr>
        <w:pStyle w:val="ListBullet"/>
        <w:spacing w:line="240" w:lineRule="auto"/>
        <w:ind w:left="720"/>
      </w:pPr>
      <w:r>
        <w:rPr>
          <w:lang w:val="hi_IN" w:bidi="hi_IN"/>
        </w:rPr>
      </w:r>
      <w:r>
        <w:rPr>
          <w:lang w:val="hi_IN" w:bidi="hi_IN"/>
        </w:rPr>
        <w:t>और सादोक, जो सुलैमान का विश्वासयोग्य याजक था।</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याद रखें, पहले दृश्य में, सुलैमान एब्यातार से कहता है कि वह अनातोत वापस जाए। हमने पहले सुना है कि अनातोत यरूशलेम से लगभग पाँच किलोमीटर उत्तर में है। जब सुलैमान ने एब्यातार को याजक के पद से हटा दिया, तब वह यहोवा के वचन या संदेश को पूरा कर रहा था। यहोवा ने कई साल पहले शीलो में एली से कहा था कि एक दिन वह एली के परिवार को याजक होने से हटा देगा।</w:t>
      </w:r>
    </w:p>
    <w:p>
      <w:pPr/>
      <w:r>
        <w:rPr>
          <w:lang w:val="hi_IN" w:bidi="hi_IN"/>
        </w:rPr>
      </w:r>
      <w:r>
        <w:rPr>
          <w:lang w:val="hi_IN" w:bidi="hi_IN"/>
        </w:rPr>
        <w:t xml:space="preserve">यदि आवश्यक हो, तो यहाँ रुकें और समूह में एक नक्शा देखें ताकि यह देखा जा सके कि </w:t>
      </w:r>
      <w:r>
        <w:rPr>
          <w:b/>
          <w:lang w:val="hi_IN" w:bidi="hi_IN"/>
        </w:rPr>
        <w:t>यरूशलेम के संबंध में अनातोत कहाँ है</w:t>
      </w:r>
      <w:r>
        <w:rPr>
          <w:lang w:val="hi_IN" w:bidi="hi_IN"/>
        </w:rPr>
        <w:t>। इस ऑडियो को यहाँ रोकें।</w:t>
      </w:r>
    </w:p>
    <w:p>
      <w:pPr/>
      <w:r>
        <w:rPr>
          <w:lang w:val="hi_IN" w:bidi="hi_IN"/>
        </w:rPr>
      </w:r>
      <w:r>
        <w:rPr>
          <w:lang w:val="hi_IN" w:bidi="hi_IN"/>
        </w:rPr>
        <w:t xml:space="preserve">दूसरे दृश्य में, योआब यहोवा के तम्बू की ओर दौड़ता है। योआब जल्दी से एक सुरक्षित स्थान पर भाग रहा है। योआब बलिदान की वेदी, अर्थात् पीतल की वेदी के सींगों को पकड़ता है। यह वेदी शायद निवासस्थान के आँगन में थी, अर्थात् वह तम्बू जिसे दाऊद सन्दूक के लिए यरूशलेम लाया था। “यहोवा का तम्बू” वाक्यांश पूरे तम्बू को दर्शाता है, न कि केवल उस तम्बू को जो पवित्र स्थान और परमपवित्र स्थान को ढँकता है। केवल याजकों को ही उस तम्बू के अन्दर जाने की अनुमति थी जो पवित्रस्थान को ढकता था। </w:t>
      </w:r>
    </w:p>
    <w:p>
      <w:pPr/>
      <w:r>
        <w:rPr>
          <w:lang w:val="hi_IN" w:bidi="hi_IN"/>
        </w:rPr>
      </w:r>
      <w:r>
        <w:rPr>
          <w:lang w:val="hi_IN" w:bidi="hi_IN"/>
        </w:rPr>
        <w:t xml:space="preserve">यहाँ रुकें और समूह में </w:t>
      </w:r>
      <w:r>
        <w:rPr>
          <w:lang w:val="hi_IN" w:bidi="hi_IN"/>
        </w:rPr>
        <w:t>मिलापवाले तम्बू</w:t>
      </w:r>
      <w:r>
        <w:rPr>
          <w:lang w:val="hi_IN" w:bidi="hi_IN"/>
        </w:rPr>
        <w:t xml:space="preserve"> की एक तस्वीर देखें जिसमें आँगन, बलिदान की वेदी और उस तम्बू को दिखाया गया है जिसने पवित्र स्थान और परमपवित्र स्थान को ढका था। भले ही यह मूसा द्वारा बनाया गया मूल मिलापवाला तम्बू नहीं था, फिर भी यह तम्बू शायद बहुत समान दिखाई देता है। इस ऑडियो को यहाँ रोकें।</w:t>
      </w:r>
    </w:p>
    <w:p>
      <w:pPr/>
      <w:r>
        <w:rPr>
          <w:lang w:val="hi_IN" w:bidi="hi_IN"/>
        </w:rPr>
      </w:r>
      <w:r>
        <w:rPr>
          <w:lang w:val="hi_IN" w:bidi="hi_IN"/>
        </w:rPr>
        <w:t>याद रखें, यहोवा द्वारा मूसा को दी गई व्यवस्था के कारण, योआब सोचता है कि वेदी के सींगों को पकड़ने से वह दण्ड से बच जाएगा। कहानीकार कुछ पृष्ठभूमि जानकारी देता है। वह हमें याद दिलाता है कि योआब ने अदोनिय्याह का समर्थन किया था, लेकिन अबशालोम का समर्थन नहीं किया।</w:t>
      </w:r>
    </w:p>
    <w:p>
      <w:pPr/>
      <w:r>
        <w:rPr>
          <w:lang w:val="hi_IN" w:bidi="hi_IN"/>
        </w:rPr>
      </w:r>
      <w:r>
        <w:rPr>
          <w:lang w:val="hi_IN" w:bidi="hi_IN"/>
        </w:rPr>
        <w:t>यहाँ रुकें और समूह में इस प्रश्न पर चर्चा करें: विचार करें कि आपको इस तथ्य का उल्लेख दो अलग-अलग विचारों के रूप में या एक ही कथन में करना चाहिए। आप इस जानकारी को कैसे साझा करेंगे, जो योआब ने अदोनिय्याह का समर्थन किया, लेकिन अबशालोम का नहीं? इस ऑडियो को यहाँ रोकें।</w:t>
      </w:r>
    </w:p>
    <w:p>
      <w:pPr/>
      <w:r>
        <w:rPr>
          <w:lang w:val="hi_IN" w:bidi="hi_IN"/>
        </w:rPr>
      </w:r>
      <w:r>
        <w:rPr>
          <w:lang w:val="hi_IN" w:bidi="hi_IN"/>
        </w:rPr>
        <w:t>तीसरे दृश्य में, हम नहीं जानते कि सुलैमान कहाँ था, जब वह सुनता है कि योआब वेदी के पास गया है और सींगों को पकड़ लिया है। हम नहीं जानते कि सुलैमान को योआब के बारे में कौन बताता है।</w:t>
      </w:r>
    </w:p>
    <w:p>
      <w:pPr/>
      <w:r>
        <w:rPr>
          <w:lang w:val="hi_IN" w:bidi="hi_IN"/>
        </w:rPr>
      </w:r>
      <w:r>
        <w:rPr>
          <w:lang w:val="hi_IN" w:bidi="hi_IN"/>
        </w:rPr>
        <w:t>चौथे दृश्य में, कहानीकार कहता है कि बनायाह योआब का सामना करने के लिए तम्बू में प्रवेश करता है। इसका अर्थ शायद यह है कि बनायाह निवासस्थान के आँगन के क्षेत्र में, बलिदान की वेदी या पीतल की वेदी के पास जाता है।</w:t>
      </w:r>
    </w:p>
    <w:p>
      <w:pPr/>
      <w:r>
        <w:rPr>
          <w:lang w:val="hi_IN" w:bidi="hi_IN"/>
        </w:rPr>
      </w:r>
      <w:r>
        <w:rPr>
          <w:lang w:val="hi_IN" w:bidi="hi_IN"/>
        </w:rPr>
        <w:t>पाँचवें दृश्य में, सुलैमान बताता है कि बनायाह के लिए योआब को मारना स्वीकार्य क्यों है, जबकि योआब वेदी के सींगों को पकड़े हुए है। योआब दो निर्दोष पुरुषों को जानबूझकर मार डालने का दोषी है—इस्राएल की सेनाओं का सेनापति अब्नेर और यहूदा की सेनाओं का सेनापति अमासा। सुलैमान कहता है कि योआब ने दाऊद को इसके बारे में बताए बिना अब्नेर और अमासा को मार डाला। सुलैमान कहता है कि अब्नेर और अमासा “योआब से बेहतर और अधिक सीधे पुरुष थे।” सुलैमान कहता है कि “उनके लहू का अपराध” हमेशा योआब और उसके वंशजों के सिर पर रहेगा। इसका अर्थ है कि योआब ने अब्नेर और अमासा को मार डाला, इसलिए योआब इस अपराध के लिए हमेशा दोषी है, और उसके बाद उसका परिवार भी दोषी रहेगा। योआब के लिए निर्दोष होना असंभव है।</w:t>
      </w:r>
    </w:p>
    <w:p>
      <w:pPr/>
      <w:r>
        <w:rPr>
          <w:lang w:val="hi_IN" w:bidi="hi_IN"/>
        </w:rPr>
      </w:r>
      <w:r>
        <w:rPr>
          <w:lang w:val="hi_IN" w:bidi="hi_IN"/>
        </w:rPr>
        <w:t>यहाँ रुकें और समूह में इस प्रश्न पर चर्चा करें: आप उन लोगों के बारे में कैसे बात करते हैं जो अपराध करने के लिए दोषी हैं? इस व्यक्ति का अपराध उसके परिवार और भविष्य की पीढ़ियों के लोगों को कैसे प्रभावित कर सकता है? इस ऑडियो को यहाँ रोकें।</w:t>
      </w:r>
    </w:p>
    <w:p>
      <w:pPr/>
      <w:r>
        <w:rPr>
          <w:lang w:val="hi_IN" w:bidi="hi_IN"/>
        </w:rPr>
      </w:r>
      <w:r>
        <w:rPr>
          <w:lang w:val="hi_IN" w:bidi="hi_IN"/>
        </w:rPr>
        <w:t>सुलैमान यह भी कहता है कि यहोवा की शांति “दाऊद और उसके वंशजों, उसके घर और उसके सिंहासन पर” हमेशा रहेगी। यहाँ “घर” और “सिंहासन” का अर्थ एक वास्तविक भौतिक इमारत या शाही सामान का एक टुकड़ा नहीं है। “घर” दाऊद के वर्तमान और भविष्य के परिवार के सभी सदस्यों और उसके अधिकार के अधीन रहने वाले लोगों को दर्शाता है। “सिंहासन” का अर्थ दाऊद के राज्य और उसके बाद आने वाले सभी राजाओं से है, अर्थात् उसकी वंशावली या वंश के अनुसार।</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इस्तेमाल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 xml:space="preserve">1 राजाओं 2:26–35 का ऑडियो संस्करण सबसे आसानी से समझ में आने वाले अनुवाद में सुनें। </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सात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राजा सुलैमान</w:t>
      </w:r>
    </w:p>
    <w:p>
      <w:pPr>
        <w:pStyle w:val="ListBullet"/>
        <w:spacing w:line="240" w:lineRule="auto"/>
        <w:ind w:left="720"/>
      </w:pPr>
      <w:r>
        <w:rPr>
          <w:lang w:val="hi_IN" w:bidi="hi_IN"/>
        </w:rPr>
      </w:r>
      <w:r>
        <w:rPr>
          <w:lang w:val="hi_IN" w:bidi="hi_IN"/>
        </w:rPr>
        <w:t>एक संदेशवाहक, जो सुलैमान को योआब के बारे में बताता है</w:t>
      </w:r>
    </w:p>
    <w:p>
      <w:pPr>
        <w:pStyle w:val="ListBullet"/>
        <w:spacing w:line="240" w:lineRule="auto"/>
        <w:ind w:left="720"/>
      </w:pPr>
      <w:r>
        <w:rPr>
          <w:lang w:val="hi_IN" w:bidi="hi_IN"/>
        </w:rPr>
      </w:r>
      <w:r>
        <w:rPr>
          <w:lang w:val="hi_IN" w:bidi="hi_IN"/>
        </w:rPr>
        <w:t>एब्यातार याजक, जिसने अदोनिय्याह का समर्थन किया था</w:t>
      </w:r>
    </w:p>
    <w:p>
      <w:pPr>
        <w:pStyle w:val="ListBullet"/>
        <w:spacing w:line="240" w:lineRule="auto"/>
        <w:ind w:left="720"/>
      </w:pPr>
      <w:r>
        <w:rPr>
          <w:lang w:val="hi_IN" w:bidi="hi_IN"/>
        </w:rPr>
      </w:r>
      <w:r>
        <w:rPr>
          <w:lang w:val="hi_IN" w:bidi="hi_IN"/>
        </w:rPr>
        <w:t>सेना का सेनापति योआब, जिसने अदोनिय्याह का समर्थन किया</w:t>
      </w:r>
    </w:p>
    <w:p>
      <w:pPr>
        <w:pStyle w:val="ListBullet"/>
        <w:spacing w:line="240" w:lineRule="auto"/>
        <w:ind w:left="720"/>
      </w:pPr>
      <w:r>
        <w:rPr>
          <w:lang w:val="hi_IN" w:bidi="hi_IN"/>
        </w:rPr>
      </w:r>
      <w:r>
        <w:rPr>
          <w:lang w:val="hi_IN" w:bidi="hi_IN"/>
        </w:rPr>
        <w:t>दाऊद के शूरवीरों में से एक बनायाह, जो सुलैमान के प्रति वफादार है</w:t>
      </w:r>
    </w:p>
    <w:p>
      <w:pPr>
        <w:pStyle w:val="ListBullet"/>
        <w:spacing w:line="240" w:lineRule="auto"/>
        <w:ind w:left="720"/>
      </w:pPr>
      <w:r>
        <w:rPr>
          <w:lang w:val="hi_IN" w:bidi="hi_IN"/>
        </w:rPr>
      </w:r>
      <w:r>
        <w:rPr>
          <w:lang w:val="hi_IN" w:bidi="hi_IN"/>
        </w:rPr>
        <w:t>और सादोक, जो सुलैमान का विश्वासयोग्य याजक था।</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की भूमिका निभा रहे व्यक्ति को यह बताना चाहिए कि यदि वह उस पात्र के स्थान पर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प्रतिक्रियाएँ निम्नलिखित हैं।</w:t>
      </w:r>
    </w:p>
    <w:p>
      <w:pPr/>
      <w:r>
        <w:rPr>
          <w:lang w:val="hi_IN" w:bidi="hi_IN"/>
        </w:rPr>
      </w:r>
      <w:r>
        <w:rPr>
          <w:lang w:val="hi_IN" w:bidi="hi_IN"/>
        </w:rPr>
        <w:t>पहले दृश्य में, राजा सुलैमान याजक एब्यातार को निकाल देता है और कहता है कि अब एब्यातार यहोवा के याजक के रूप में सेवा नहीं कर सकता। राजा सुलैमान समझाता है कि वह एब्यातार को मृत्यु का दण्ड इसलिए नहीं दे रहा है क्योंकि एब्यातार ने यहोवा के सन्दूक को उठाने में सहायता की थी और दाऊद के साथ कठिन समय में दुःख सहा था। लेकिन सुलैमान एब्यातार से कहता है कि उसे यरूशलेम से निकलकर वापस अनातोत में अपने खेतों में चले जाना चाहिए।</w:t>
      </w:r>
    </w:p>
    <w:p>
      <w:pPr/>
      <w:r>
        <w:rPr>
          <w:lang w:val="hi_IN" w:bidi="hi_IN"/>
        </w:rPr>
      </w:r>
      <w:r>
        <w:rPr>
          <w:lang w:val="hi_IN" w:bidi="hi_IN"/>
        </w:rPr>
        <w:t>अभिनय को रोकें। एब्यातार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काश मैंने कभी अदोनिय्याह का समर्थन नहीं किया होता! या</w:t>
      </w:r>
    </w:p>
    <w:p>
      <w:pPr>
        <w:pStyle w:val="ListBullet"/>
        <w:spacing w:line="240" w:lineRule="auto"/>
        <w:ind w:left="720"/>
      </w:pPr>
      <w:r>
        <w:rPr>
          <w:lang w:val="hi_IN" w:bidi="hi_IN"/>
        </w:rPr>
      </w:r>
      <w:r>
        <w:rPr>
          <w:lang w:val="hi_IN" w:bidi="hi_IN"/>
        </w:rPr>
        <w:t>मैं बहुत खुश हूँ कि राजा सुलैमान मुझे जीने दे रहा है।</w:t>
      </w:r>
    </w:p>
    <w:p>
      <w:pPr/>
      <w:r>
        <w:rPr>
          <w:lang w:val="hi_IN" w:bidi="hi_IN"/>
        </w:rPr>
      </w:r>
      <w:r>
        <w:rPr>
          <w:lang w:val="hi_IN" w:bidi="hi_IN"/>
        </w:rPr>
        <w:t>नाटक को जारी रखें।</w:t>
      </w:r>
    </w:p>
    <w:p>
      <w:pPr/>
      <w:r>
        <w:rPr>
          <w:lang w:val="hi_IN" w:bidi="hi_IN"/>
        </w:rPr>
      </w:r>
      <w:r>
        <w:rPr>
          <w:lang w:val="hi_IN" w:bidi="hi_IN"/>
        </w:rPr>
        <w:t>दूसरे दृश्य में, योआब को यह समाचार मिलता है कि अदोनिय्याह मर गया है और सुलैमान ने एब्यातार को वहाँ से दूर भेज दिया है। योआब यहोवा के तम्बू में दौड़ता है और वेदी के सींगों को पकड़ लेता है।</w:t>
      </w:r>
    </w:p>
    <w:p>
      <w:pPr/>
      <w:r>
        <w:rPr>
          <w:lang w:val="hi_IN" w:bidi="hi_IN"/>
        </w:rPr>
      </w:r>
      <w:r>
        <w:rPr>
          <w:lang w:val="hi_IN" w:bidi="hi_IN"/>
        </w:rPr>
        <w:t>अभिनय को रोकें। योआब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व्यवस्था मेरी रक्षा करेगी। सुलैमान मुझे यहाँ नहीं मार सकता! या</w:t>
      </w:r>
    </w:p>
    <w:p>
      <w:pPr>
        <w:pStyle w:val="ListBullet"/>
        <w:spacing w:line="240" w:lineRule="auto"/>
        <w:ind w:left="720"/>
      </w:pPr>
      <w:r>
        <w:rPr>
          <w:lang w:val="hi_IN" w:bidi="hi_IN"/>
        </w:rPr>
      </w:r>
      <w:r>
        <w:rPr>
          <w:lang w:val="hi_IN" w:bidi="hi_IN"/>
        </w:rPr>
        <w:t>मैं सोच रहा हूँ कि क्या सुलैमान को पता है कि मैंने अब्नेर और अमासा को मार डाला।</w:t>
      </w:r>
    </w:p>
    <w:p>
      <w:pPr/>
      <w:r>
        <w:rPr>
          <w:lang w:val="hi_IN" w:bidi="hi_IN"/>
        </w:rPr>
      </w:r>
      <w:r>
        <w:rPr>
          <w:lang w:val="hi_IN" w:bidi="hi_IN"/>
        </w:rPr>
        <w:t>नाटक को जारी रखें।</w:t>
      </w:r>
    </w:p>
    <w:p>
      <w:pPr/>
      <w:r>
        <w:rPr>
          <w:lang w:val="hi_IN" w:bidi="hi_IN"/>
        </w:rPr>
      </w:r>
      <w:r>
        <w:rPr>
          <w:lang w:val="hi_IN" w:bidi="hi_IN"/>
        </w:rPr>
        <w:t>तीसरे दृश्य में, कोई व्यक्ति राजा सुलैमान को बताता है कि योआब यहोवा के तम्बू में है, और वेदी के सींगों को पकड़े हुए है। सुलैमान ने बनायाह को आदेश दिया कि वह योआब को मार डाले।</w:t>
      </w:r>
    </w:p>
    <w:p>
      <w:pPr/>
      <w:r>
        <w:rPr>
          <w:lang w:val="hi_IN" w:bidi="hi_IN"/>
        </w:rPr>
      </w:r>
      <w:r>
        <w:rPr>
          <w:lang w:val="hi_IN" w:bidi="hi_IN"/>
        </w:rPr>
        <w:t>अभिनय को रोकें। राजा सुलैमान की भूमिका निभाने वाले व्यक्ति से पूछें, “आप क्या महसूस कर रहे हैं या क्या सोच रहे हैं?” वह व्यक्ति ऐसे उत्तर दे सकता है:</w:t>
      </w:r>
    </w:p>
    <w:p>
      <w:pPr/>
      <w:r>
        <w:rPr>
          <w:lang w:val="hi_IN" w:bidi="hi_IN"/>
        </w:rPr>
      </w:r>
      <w:r>
        <w:rPr>
          <w:lang w:val="hi_IN" w:bidi="hi_IN"/>
        </w:rPr>
        <w:t>मुझे अपने पिता दाऊद की मरते समय की इच्छा याद है। मैं अपने पिता का आदर करना चाहता हूँ। अब मेरे पास योआब को दण्ड देने का अवसर है!</w:t>
      </w:r>
    </w:p>
    <w:p>
      <w:pPr/>
      <w:r>
        <w:rPr>
          <w:lang w:val="hi_IN" w:bidi="hi_IN"/>
        </w:rPr>
      </w:r>
      <w:r>
        <w:rPr>
          <w:lang w:val="hi_IN" w:bidi="hi_IN"/>
        </w:rPr>
        <w:t>नाटक को जारी रखें।</w:t>
      </w:r>
    </w:p>
    <w:p>
      <w:pPr/>
      <w:r>
        <w:rPr>
          <w:lang w:val="hi_IN" w:bidi="hi_IN"/>
        </w:rPr>
      </w:r>
      <w:r>
        <w:rPr>
          <w:lang w:val="hi_IN" w:bidi="hi_IN"/>
        </w:rPr>
        <w:t>चौथे दृश्य में, बनायाह योआब से कहता है कि वह तम्बू से बाहर आए। योआब बाहर आने से इनकार करता है और कहता है कि वह वहीं तम्बू के अन्दर मर जाएगा।</w:t>
      </w:r>
    </w:p>
    <w:p>
      <w:pPr/>
      <w:r>
        <w:rPr>
          <w:lang w:val="hi_IN" w:bidi="hi_IN"/>
        </w:rPr>
      </w:r>
      <w:r>
        <w:rPr>
          <w:lang w:val="hi_IN" w:bidi="hi_IN"/>
        </w:rPr>
        <w:t>अभिनय को रोकें। योआब की भूमिका निभाने वाले व्यक्ति से पूछें, "आप क्या महसूस कर रहे हैं या क्या सोच रहे हैं?" वह व्यक्ति ऐसे उत्तर दे सकता है:</w:t>
      </w:r>
    </w:p>
    <w:p>
      <w:pPr/>
      <w:r>
        <w:rPr>
          <w:lang w:val="hi_IN" w:bidi="hi_IN"/>
        </w:rPr>
      </w:r>
      <w:r>
        <w:rPr>
          <w:lang w:val="hi_IN" w:bidi="hi_IN"/>
        </w:rPr>
        <w:t>यदि सुलैमान मुझे यहाँ यहोवा के तम्बू में मार डालता है, तो वह स्वयं पाप का दोषी होगा! मैं अपनी किस्मत आज़माऊँगा।</w:t>
      </w:r>
    </w:p>
    <w:p>
      <w:pPr/>
      <w:r>
        <w:rPr>
          <w:lang w:val="hi_IN" w:bidi="hi_IN"/>
        </w:rPr>
      </w:r>
      <w:r>
        <w:rPr>
          <w:lang w:val="hi_IN" w:bidi="hi_IN"/>
        </w:rPr>
        <w:t>नाटक को जारी रखें।</w:t>
      </w:r>
    </w:p>
    <w:p>
      <w:pPr/>
      <w:r>
        <w:rPr>
          <w:lang w:val="hi_IN" w:bidi="hi_IN"/>
        </w:rPr>
      </w:r>
      <w:r>
        <w:rPr>
          <w:lang w:val="hi_IN" w:bidi="hi_IN"/>
        </w:rPr>
        <w:t>पाँचवें दृश्य में, बनायाह राजा सुलैमान से कहता है कि योआब तम्बू से बाहर आने से इनकार कर रहा है। राजा सुलैमान ने बनायाह से कहा कि वह जाकर योआब को तम्बू के भीतर मार डाले। राजा समझाता है कि उसे योआब को दण्ड देना ही होगा क्योंकि वह निर्दोष लोगों की हत्या करने या निर्दोष लोगों का खून बहाने का दोषी है। राजा कहता है कि यहोवा योआब को अब्नेर और अमासा की हत्या करने के कारण किए गए पाप का बदला देगा।</w:t>
      </w:r>
    </w:p>
    <w:p>
      <w:pPr/>
      <w:r>
        <w:rPr>
          <w:lang w:val="hi_IN" w:bidi="hi_IN"/>
        </w:rPr>
      </w:r>
      <w:r>
        <w:rPr>
          <w:lang w:val="hi_IN" w:bidi="hi_IN"/>
        </w:rPr>
        <w:t>अभिनय को रोकें। बनायाह की भूमिका निभाने वाले व्यक्ति से पूछें, “आप क्या महसूस कर रहे हैं या क्या सोच रहे हैं?” वह व्यक्ति ऐसे उत्तर दे सकता है:</w:t>
      </w:r>
    </w:p>
    <w:p>
      <w:pPr/>
      <w:r>
        <w:rPr>
          <w:lang w:val="hi_IN" w:bidi="hi_IN"/>
        </w:rPr>
      </w:r>
      <w:r>
        <w:rPr>
          <w:lang w:val="hi_IN" w:bidi="hi_IN"/>
        </w:rPr>
        <w:t>यहोवा के तम्बू के भीतर किसी को मारना सही नहीं हो सकता। मुझे डर है कि मुझे भी दण्डित किया जाएगा!</w:t>
      </w:r>
    </w:p>
    <w:p>
      <w:pPr/>
      <w:r>
        <w:rPr>
          <w:lang w:val="hi_IN" w:bidi="hi_IN"/>
        </w:rPr>
      </w:r>
      <w:r>
        <w:rPr>
          <w:lang w:val="hi_IN" w:bidi="hi_IN"/>
        </w:rPr>
        <w:t>राजा सुलैमान की भूमिका निभाने वाले व्यक्ति से पूछें, “आप क्या महसूस कर रहे हैं या क्या सोच रहे हैं?” वह व्यक्ति ऐसे उत्तर दे सकता है:</w:t>
      </w:r>
    </w:p>
    <w:p>
      <w:pPr/>
      <w:r>
        <w:rPr>
          <w:lang w:val="hi_IN" w:bidi="hi_IN"/>
        </w:rPr>
      </w:r>
      <w:r>
        <w:rPr>
          <w:lang w:val="hi_IN" w:bidi="hi_IN"/>
        </w:rPr>
        <w:t>योआब ने जानबूझकर अब्नेर और अमासा की हत्या कर दी। इसलिए, मुझे यहोवा के तम्बू में योआब को मारने का अधिकार है।</w:t>
      </w:r>
    </w:p>
    <w:p>
      <w:pPr/>
      <w:r>
        <w:rPr>
          <w:lang w:val="hi_IN" w:bidi="hi_IN"/>
        </w:rPr>
      </w:r>
      <w:r>
        <w:rPr>
          <w:lang w:val="hi_IN" w:bidi="hi_IN"/>
        </w:rPr>
        <w:t>नाटक को जारी रखें।</w:t>
      </w:r>
    </w:p>
    <w:p>
      <w:pPr/>
      <w:r>
        <w:rPr>
          <w:lang w:val="hi_IN" w:bidi="hi_IN"/>
        </w:rPr>
      </w:r>
      <w:r>
        <w:rPr>
          <w:lang w:val="hi_IN" w:bidi="hi_IN"/>
        </w:rPr>
        <w:t>छठे दृश्य में, बनायाह योआब को मार डालता है। योआब के घराने के लोग उसे उसके घर में दफना देते हैं।</w:t>
      </w:r>
    </w:p>
    <w:p>
      <w:pPr/>
      <w:r>
        <w:rPr>
          <w:lang w:val="hi_IN" w:bidi="hi_IN"/>
        </w:rPr>
      </w:r>
      <w:r>
        <w:rPr>
          <w:lang w:val="hi_IN" w:bidi="hi_IN"/>
        </w:rPr>
        <w:t>सातवें दृश्य में, राजा सुलैमान बनायाह को अपनी सेना का सेनापति नियुक्त करता है। इसके अलावा, राजा सुलैमान एब्यातार के स्थान पर सादोक को याजक नियुक्त करता है।</w:t>
      </w:r>
      <w:r>
        <w:rPr>
          <w:lang w:val="hi_IN" w:bidi="hi_IN"/>
        </w:rPr>
      </w:r>
    </w:p>
    <w:p>
      <w:pPr>
        <w:pStyle w:val="Heading3"/>
      </w:pPr>
      <w:r>
        <w:rPr>
          <w:lang w:val="hi_IN" w:bidi="hi_IN"/>
        </w:rPr>
        <w:t>आवश्यक जानकारी</w:t>
      </w:r>
    </w:p>
    <w:p>
      <w:pPr/>
      <w:r>
        <w:rPr>
          <w:lang w:val="hi_IN" w:bidi="hi_IN"/>
        </w:rPr>
      </w:r>
      <w:r>
        <w:rPr>
          <w:lang w:val="hi_IN" w:bidi="hi_IN"/>
        </w:rPr>
        <w:t>1 राजाओं 2:26–35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b/>
          <w:lang w:val="hi_IN" w:bidi="hi_IN"/>
        </w:rPr>
        <w:t>राजा</w:t>
      </w:r>
      <w:r>
        <w:rPr>
          <w:lang w:val="hi_IN" w:bidi="hi_IN"/>
        </w:rPr>
        <w:t xml:space="preserve"> सुलैमान ने एब्यातार को अनातोत में अपने खेतों में वापस जाने का आदेश दिया। इसका अर्थ है कि एब्यातार को अनातोत में अपनी भूमि या अपनी संपत्ति पर वापस जाना होगा। इस पूरी कहानी में, कहानीकार राजा सुलैमान को “राजा” कहता है। "राजा" के बारे में अधिक जानकारी के लिए मुख्य शब्दावली देखें।</w:t>
      </w:r>
    </w:p>
    <w:p>
      <w:pPr/>
      <w:r>
        <w:rPr>
          <w:lang w:val="hi_IN" w:bidi="hi_IN"/>
        </w:rPr>
      </w:r>
      <w:r>
        <w:rPr>
          <w:lang w:val="hi_IN" w:bidi="hi_IN"/>
        </w:rPr>
        <w:t>एब्यातार एक याजक है। "</w:t>
      </w:r>
      <w:r>
        <w:rPr>
          <w:b/>
          <w:lang w:val="hi_IN" w:bidi="hi_IN"/>
        </w:rPr>
        <w:t>याजक</w:t>
      </w:r>
      <w:r>
        <w:rPr>
          <w:lang w:val="hi_IN" w:bidi="hi_IN"/>
        </w:rPr>
        <w:t>" के बारे में अधिक जानकारी के लिए मुख्य शब्दावली देखें।</w:t>
      </w:r>
    </w:p>
    <w:p>
      <w:pPr/>
      <w:r>
        <w:rPr>
          <w:lang w:val="hi_IN" w:bidi="hi_IN"/>
        </w:rPr>
      </w:r>
      <w:r>
        <w:rPr>
          <w:lang w:val="hi_IN" w:bidi="hi_IN"/>
        </w:rPr>
        <w:t xml:space="preserve">यहाँ रुककर समूह में चर्चा करें कि किसी व्यक्ति की अपनी </w:t>
      </w:r>
      <w:r>
        <w:rPr>
          <w:b/>
          <w:lang w:val="hi_IN" w:bidi="hi_IN"/>
        </w:rPr>
        <w:t>भूमि</w:t>
      </w:r>
      <w:r>
        <w:rPr>
          <w:lang w:val="hi_IN" w:bidi="hi_IN"/>
        </w:rPr>
        <w:t xml:space="preserve"> या संपत्ति के लिए आप किस शब्द या वाक्यांश का उपयोग करेंगे। इस ऑडियो को यहाँ रोकें।</w:t>
      </w:r>
    </w:p>
    <w:p>
      <w:pPr/>
      <w:r>
        <w:rPr>
          <w:lang w:val="hi_IN" w:bidi="hi_IN"/>
        </w:rPr>
      </w:r>
      <w:r>
        <w:rPr>
          <w:lang w:val="hi_IN" w:bidi="hi_IN"/>
        </w:rPr>
        <w:t>एब्यातार एली के “घराने” या परिवार से है, और सुलैमान कहता है कि यहोवा की शान्ति दाऊद के “घराने” पर सदा बनी रहेगी। यहाँ "घर" का अर्थ कोई इमारत नहीं है जिसमें लोग रहते हैं। “घराना” का अर्थ वंशज, वंश-परम्परा और अक्सर उनसे जुड़े हुए दूसरे लोगों से है। "घराना" के बारे में अधिक जानकारी के लिए मुख्य शब्दावली में "घराने" और "दाऊद का घराना" देखें।</w:t>
      </w:r>
    </w:p>
    <w:p>
      <w:pPr/>
      <w:r>
        <w:rPr>
          <w:lang w:val="hi_IN" w:bidi="hi_IN"/>
        </w:rPr>
      </w:r>
      <w:r>
        <w:rPr>
          <w:lang w:val="hi_IN" w:bidi="hi_IN"/>
        </w:rPr>
        <w:t>यहाँ रुकें और समूह में चर्चा करें कि आप "</w:t>
      </w:r>
      <w:r>
        <w:rPr>
          <w:b/>
          <w:lang w:val="hi_IN" w:bidi="hi_IN"/>
        </w:rPr>
        <w:t>एली के घराने</w:t>
      </w:r>
      <w:r>
        <w:rPr>
          <w:lang w:val="hi_IN" w:bidi="hi_IN"/>
        </w:rPr>
        <w:t>" या "</w:t>
      </w:r>
      <w:r>
        <w:rPr>
          <w:b/>
          <w:lang w:val="hi_IN" w:bidi="hi_IN"/>
        </w:rPr>
        <w:t>दाऊद के घराने</w:t>
      </w:r>
      <w:r>
        <w:rPr>
          <w:lang w:val="hi_IN" w:bidi="hi_IN"/>
        </w:rPr>
        <w:t>" के लिए किस शब्द या वाक्यांश का उपयोग करेंगे। इस ऑडियो को यहाँ रोकें।</w:t>
      </w:r>
    </w:p>
    <w:p>
      <w:pPr/>
      <w:r>
        <w:rPr>
          <w:lang w:val="hi_IN" w:bidi="hi_IN"/>
        </w:rPr>
      </w:r>
      <w:r>
        <w:rPr>
          <w:lang w:val="hi_IN" w:bidi="hi_IN"/>
        </w:rPr>
        <w:t>राजा सुलैमान एब्यातार से कहता है कि वह मरने के योग्य है। इसका अर्थ है कि राजा सुलैमान को एब्यातार को मार डालने का अधिकार है, क्योंकि एब्यातार ने अदोनिय्याह का समर्थन किया था, न कि सुलैमान का।</w:t>
      </w:r>
    </w:p>
    <w:p>
      <w:pPr/>
      <w:r>
        <w:rPr>
          <w:lang w:val="hi_IN" w:bidi="hi_IN"/>
        </w:rPr>
      </w:r>
      <w:r>
        <w:rPr>
          <w:lang w:val="hi_IN" w:bidi="hi_IN"/>
        </w:rPr>
        <w:t xml:space="preserve">राजा सुलैमान कहता है कि एब्यातार ने यहोवा के </w:t>
      </w:r>
      <w:r>
        <w:rPr>
          <w:b/>
          <w:lang w:val="hi_IN" w:bidi="hi_IN"/>
        </w:rPr>
        <w:t>सन्दूक</w:t>
      </w:r>
      <w:r>
        <w:rPr>
          <w:lang w:val="hi_IN" w:bidi="hi_IN"/>
        </w:rPr>
        <w:t xml:space="preserve"> को उठाने में सहायता की। "यहोवा के सन्दूक" के लिए उसी शब्द या वाक्यांश का उपयोग करें जिसका उपयोग आपने पिछले भागों में किया है। वाचा या यहोवा के सन्दूक के बारे में अधिक जानकारी के लिए, मुख्य शब्दावली देखें। इन विचारों का अनुवाद उसी तरह करें जैसे आपने पिछले भागों में किया था।</w:t>
      </w:r>
    </w:p>
    <w:p>
      <w:pPr/>
      <w:r>
        <w:rPr>
          <w:lang w:val="hi_IN" w:bidi="hi_IN"/>
        </w:rPr>
      </w:r>
      <w:r>
        <w:rPr>
          <w:lang w:val="hi_IN" w:bidi="hi_IN"/>
        </w:rPr>
        <w:t>यह पहली बार है जब कहानीकार 1 राजाओं में "अदोनाई यहोवा" नाम का उपयोग करता है। "अदोनाई" नाम का अर्थ है प्रभु या स्वामी। परमेश्वर का यह नाम हमें बताता है कि परमेश्वर सर्व-शक्तिशाली है।</w:t>
      </w:r>
    </w:p>
    <w:p>
      <w:pPr/>
      <w:r>
        <w:rPr>
          <w:lang w:val="hi_IN" w:bidi="hi_IN"/>
        </w:rPr>
      </w:r>
      <w:r>
        <w:rPr>
          <w:lang w:val="hi_IN" w:bidi="hi_IN"/>
        </w:rPr>
        <w:t xml:space="preserve">यहाँ रुकें और समूह में चर्चा करें कि आप </w:t>
      </w:r>
      <w:r>
        <w:rPr>
          <w:b/>
          <w:lang w:val="hi_IN" w:bidi="hi_IN"/>
        </w:rPr>
        <w:t>अदोनाई यहोवा</w:t>
      </w:r>
      <w:r>
        <w:rPr>
          <w:lang w:val="hi_IN" w:bidi="hi_IN"/>
        </w:rPr>
        <w:t xml:space="preserve"> और </w:t>
      </w:r>
      <w:r>
        <w:rPr>
          <w:b/>
          <w:lang w:val="hi_IN" w:bidi="hi_IN"/>
        </w:rPr>
        <w:t>“अदोनाई यहोवा के सन्दूक”</w:t>
      </w:r>
      <w:r>
        <w:rPr>
          <w:lang w:val="hi_IN" w:bidi="hi_IN"/>
        </w:rPr>
        <w:t xml:space="preserve"> के लिए किस शब्द या वाक्यांश का उपयोग करेंगे। अधिक जानकारी के लिए मुख्य शब्दावली में अदोनाई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कहानीकार हमें बताता है कि जब सुलैमान ने एली के घराने के बारे में यहोवा के </w:t>
      </w:r>
      <w:r>
        <w:rPr>
          <w:b/>
          <w:lang w:val="hi_IN" w:bidi="hi_IN"/>
        </w:rPr>
        <w:t>वचन</w:t>
      </w:r>
      <w:r>
        <w:rPr>
          <w:lang w:val="hi_IN" w:bidi="hi_IN"/>
        </w:rPr>
        <w:t xml:space="preserve"> को पूरा किया, तब उसने एब्यातार को याजक के रूप में हटा दिया। जब यहोवा कोई वचन बोलता है, तो वह लोगों को एक संदेश दे रहा होता है।</w:t>
      </w:r>
    </w:p>
    <w:p>
      <w:pPr/>
      <w:r>
        <w:rPr>
          <w:lang w:val="hi_IN" w:bidi="hi_IN"/>
        </w:rPr>
      </w:r>
      <w:r>
        <w:rPr>
          <w:lang w:val="hi_IN" w:bidi="hi_IN"/>
        </w:rPr>
        <w:t>यहाँ रुकें और समूह में चर्चा करें कि आप "</w:t>
      </w:r>
      <w:r>
        <w:rPr>
          <w:b/>
          <w:lang w:val="hi_IN" w:bidi="hi_IN"/>
        </w:rPr>
        <w:t>यहोवा के वचन</w:t>
      </w:r>
      <w:r>
        <w:rPr>
          <w:lang w:val="hi_IN" w:bidi="hi_IN"/>
        </w:rPr>
        <w:t>" के लिए किस वाक्यांश का उपयोग करेंगे। अधिक जानकारी के लिए मुख्य शब्दावली में वचन देखें। यदि आपने पहले ही बाइबल की किसी अन्य पुस्तक में इस वाक्यांश का अनुवाद किया है, तो यहाँ उसी वाक्यांश का उपयोग करें। इस ऑडियो को यहाँ रोकें।</w:t>
      </w:r>
    </w:p>
    <w:p>
      <w:pPr/>
      <w:r>
        <w:rPr>
          <w:lang w:val="hi_IN" w:bidi="hi_IN"/>
        </w:rPr>
      </w:r>
      <w:r>
        <w:rPr>
          <w:b/>
          <w:lang w:val="hi_IN" w:bidi="hi_IN"/>
        </w:rPr>
        <w:t>यहोवा के तम्बू</w:t>
      </w:r>
      <w:r>
        <w:rPr>
          <w:lang w:val="hi_IN" w:bidi="hi_IN"/>
        </w:rPr>
        <w:t xml:space="preserve"> के लिए उसी शब्द या वाक्यांश का उपयोग करें जिसका उपयोग आपने पिछले भागों में किया था। पिछले भागों में, कहानीकार ने इसे केवल एक तम्बू कहा, लेकिन यहाँ कहानीकार इसे यहोवा का तम्बू कहता है।</w:t>
      </w:r>
    </w:p>
    <w:p>
      <w:pPr/>
      <w:r>
        <w:rPr>
          <w:lang w:val="hi_IN" w:bidi="hi_IN"/>
        </w:rPr>
      </w:r>
      <w:r>
        <w:rPr>
          <w:b/>
          <w:lang w:val="hi_IN" w:bidi="hi_IN"/>
        </w:rPr>
        <w:t>वेदी</w:t>
      </w:r>
      <w:r>
        <w:rPr>
          <w:lang w:val="hi_IN" w:bidi="hi_IN"/>
        </w:rPr>
        <w:t xml:space="preserve"> और </w:t>
      </w:r>
      <w:r>
        <w:rPr>
          <w:b/>
          <w:lang w:val="hi_IN" w:bidi="hi_IN"/>
        </w:rPr>
        <w:t>वेदी के सींगों</w:t>
      </w:r>
      <w:r>
        <w:rPr>
          <w:lang w:val="hi_IN" w:bidi="hi_IN"/>
        </w:rPr>
        <w:t xml:space="preserve"> के लिए उसी शब्द का उपयोग करें जिसका उपयोग आपने पिछले भागों में किया था। वेदी के बारे में अधिक जानकारी के लिए मुख्य शब्दावली देखें।</w:t>
      </w:r>
    </w:p>
    <w:p>
      <w:pPr/>
      <w:r>
        <w:rPr>
          <w:lang w:val="hi_IN" w:bidi="hi_IN"/>
        </w:rPr>
      </w:r>
      <w:r>
        <w:rPr>
          <w:lang w:val="hi_IN" w:bidi="hi_IN"/>
        </w:rPr>
        <w:t xml:space="preserve">राजा सुलैमान उन </w:t>
      </w:r>
      <w:r>
        <w:rPr>
          <w:b/>
          <w:lang w:val="hi_IN" w:bidi="hi_IN"/>
        </w:rPr>
        <w:t>सेनापतियों</w:t>
      </w:r>
      <w:r>
        <w:rPr>
          <w:lang w:val="hi_IN" w:bidi="hi_IN"/>
        </w:rPr>
        <w:t xml:space="preserve"> के बारे में बात करता है जिन्हें योआब ने मार डाला था। सेना के सेनापतियों के लिए उसी शब्द का उपयोग करें जिसका उपयोग आपने पिछले भागों में किया था।</w:t>
      </w:r>
    </w:p>
    <w:p>
      <w:pPr/>
      <w:r>
        <w:rPr>
          <w:lang w:val="hi_IN" w:bidi="hi_IN"/>
        </w:rPr>
      </w:r>
      <w:r>
        <w:rPr>
          <w:lang w:val="hi_IN" w:bidi="hi_IN"/>
        </w:rPr>
        <w:t xml:space="preserve">राजा सुलैमान कहता है कि अब्नेर और अमासा के </w:t>
      </w:r>
      <w:r>
        <w:rPr>
          <w:b/>
          <w:lang w:val="hi_IN" w:bidi="hi_IN"/>
        </w:rPr>
        <w:t>लहू</w:t>
      </w:r>
      <w:r>
        <w:rPr>
          <w:lang w:val="hi_IN" w:bidi="hi_IN"/>
        </w:rPr>
        <w:t xml:space="preserve"> का अपराध हमेशा योआब और उसके </w:t>
      </w:r>
      <w:r>
        <w:rPr>
          <w:b/>
          <w:lang w:val="hi_IN" w:bidi="hi_IN"/>
        </w:rPr>
        <w:t>वंशजों</w:t>
      </w:r>
      <w:r>
        <w:rPr>
          <w:lang w:val="hi_IN" w:bidi="hi_IN"/>
        </w:rPr>
        <w:t xml:space="preserve"> के सिर पर रहेगा। दूसरे शब्दों में, योआब और उसके वंशज हमेशा अब्नेर और अमासा की हत्या करने के लिए दोषी रहेंगे। लहू और वंशजों के लिए उन्हीं शब्दों या वाक्यांशों का उपयोग करें जिनका उपयोग आपने पहले किया है, और अधिक जानकारी के लिए मुख्य शब्दावली में लहू देखें।</w:t>
      </w:r>
    </w:p>
    <w:p>
      <w:pPr/>
      <w:r>
        <w:rPr>
          <w:lang w:val="hi_IN" w:bidi="hi_IN"/>
        </w:rPr>
      </w:r>
      <w:r>
        <w:rPr>
          <w:lang w:val="hi_IN" w:bidi="hi_IN"/>
        </w:rPr>
        <w:t xml:space="preserve">यहाँ रुकें और समूह में चर्चा करें कि आप “उसका </w:t>
      </w:r>
      <w:r>
        <w:rPr>
          <w:b/>
          <w:lang w:val="hi_IN" w:bidi="hi_IN"/>
        </w:rPr>
        <w:t>दोष</w:t>
      </w:r>
      <w:r>
        <w:rPr>
          <w:lang w:val="hi_IN" w:bidi="hi_IN"/>
        </w:rPr>
        <w:t xml:space="preserve"> उसके सिर पर रहेगा” के लिए किस वाक्यांश का उपयोग करेंगे। हालाँकि कहानीकार इस कहानी में "दोषी" शब्द का उपयोग नहीं करता है, फिर भी आप यह कह सकते हैं कि योआब दोषी रहेगा, या योआब को अपने किए के लिए दण्ड मिलेगा। दोष के बारे में अधिक जानकारी के लिए, मुख्य शब्दावली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राजा सुलैमान अमासा और अब्नेर को योआब से अधिक धर्मी कहता है। इसका अर्थ है कि इन पुरुषों ने निष्पक्ष व्यवहार किया और यहोवा की आज्ञा मानी।</w:t>
      </w:r>
    </w:p>
    <w:p>
      <w:pPr/>
      <w:r>
        <w:rPr>
          <w:lang w:val="hi_IN" w:bidi="hi_IN"/>
        </w:rPr>
      </w:r>
      <w:r>
        <w:rPr>
          <w:lang w:val="hi_IN" w:bidi="hi_IN"/>
        </w:rPr>
        <w:t xml:space="preserve">यहाँ रुकें और समूह में चर्चा करें कि </w:t>
      </w:r>
      <w:r>
        <w:rPr>
          <w:b/>
          <w:lang w:val="hi_IN" w:bidi="hi_IN"/>
        </w:rPr>
        <w:t>धर्मी</w:t>
      </w:r>
      <w:r>
        <w:rPr>
          <w:lang w:val="hi_IN" w:bidi="hi_IN"/>
        </w:rPr>
        <w:t xml:space="preserve"> शब्द के लिए आप किस शब्द या वाक्यांश का उपयोग करेंगे। धर्मी के बारे में अधिक जानकारी के लिए, मुख्य शब्दावली देखें। इस ऑडियो को यहाँ रोकें।</w:t>
      </w:r>
    </w:p>
    <w:p>
      <w:pPr/>
      <w:r>
        <w:rPr>
          <w:lang w:val="hi_IN" w:bidi="hi_IN"/>
        </w:rPr>
      </w:r>
      <w:r>
        <w:rPr>
          <w:lang w:val="hi_IN" w:bidi="hi_IN"/>
        </w:rPr>
        <w:t xml:space="preserve">राजा सुलैमान यह भी कहता है कि दाऊद, उसके वंशजों, उसके घर और सिंहासन पर हमेशा </w:t>
      </w:r>
      <w:r>
        <w:rPr>
          <w:b/>
          <w:lang w:val="hi_IN" w:bidi="hi_IN"/>
        </w:rPr>
        <w:t>शांति</w:t>
      </w:r>
      <w:r>
        <w:rPr>
          <w:lang w:val="hi_IN" w:bidi="hi_IN"/>
        </w:rPr>
        <w:t xml:space="preserve"> रहेगी। दाऊद के वंशजों, दाऊद के घराने और सिंहासन के लिए उन्हीं शब्दों या वाक्यांशों का उपयोग करें जिनका उपयोग आपने पिछले भागों में किया है। यहाँ शांति का अर्थ युद्ध के विपरीत नहीं है, बल्कि समृद्धि और पूरी तरह से स्वस्थ होना है। शांति के बारे में अधिक जानकारी के लिए, मुख्य शब्दावली में इस शब्‍द को देखें। शांति का अनुवाद उसी तरह करें जैसे आपने पहले इसका अनुवाद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2:36–46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2:36–46 को सुनें और इसे अपने मन में रखें।</w:t>
      </w:r>
    </w:p>
    <w:p>
      <w:pPr/>
      <w:r>
        <w:rPr>
          <w:lang w:val="hi_IN" w:bidi="hi_IN"/>
        </w:rPr>
      </w:r>
      <w:r>
        <w:rPr>
          <w:lang w:val="hi_IN" w:bidi="hi_IN"/>
        </w:rPr>
        <w:t>यदि सम्भव हो, तो 1 राजाओं 2:36–46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राजाओं 2:36–46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2 शमूएल, अध्याय 16 में, हमने शिमी नाम के एक व्यक्ति के बारे में सुना, जो राजा शाऊल के परिवार से था। जब शिमी ने राजा दाऊद और उसकी सेना को अबशालोम से भागते हुए देखा, तो शिमी ने दाऊद को शाप दिया और उसका अपमान किया और दाऊद और उसकी सेना पर पत्थर फेंके। शिमी दाऊद से क्रोधित था क्योंकि दाऊद ने शाऊल का स्थान राजा के रूप में ले लिया था। उस समय, राजा दाऊद ने वादा किया था कि वह शिमी को नहीं मारेगा। लेकिन राजा दाऊद की मृत्यु से ठीक पहले, उसने अपने पुत्र सुलैमान को निर्देश दिया कि शिमी ने उसके साथ जो बुरा व्यवहार किया था, उसके लिए उसे दण्ड दे।</w:t>
      </w:r>
    </w:p>
    <w:p>
      <w:pPr/>
      <w:r>
        <w:rPr>
          <w:lang w:val="hi_IN" w:bidi="hi_IN"/>
        </w:rPr>
      </w:r>
      <w:r>
        <w:rPr>
          <w:lang w:val="hi_IN" w:bidi="hi_IN"/>
        </w:rPr>
        <w:t>अब हम शिमी को फिर से देखते हैं। राजा सुलैमान ने शिमी को संदेश भेजकर उससे मिलने के लिए कहा। जब राजा सुलैमान शिमी से मिलता है, तो सुलैमान उसे यरूशलेम में एक घर बनाने और वहीं रहने का आदेश देता है। लेकिन शिमी किसी और जगह नहीं जा सकता था। शिमी को यरूशलेम में ही रहना था। हम शिमी के बारे में पिछली कहानी से जानते हैं कि वह बहूरीम नाम के स्थान में रहता है, जो यरूशलेम के बाहर एक गाँव है। बहूरीम उस मार्ग पर स्थित है जो यरूशलेम से यरीहो की ओर जाता है।</w:t>
      </w:r>
    </w:p>
    <w:p>
      <w:pPr/>
      <w:r>
        <w:rPr>
          <w:lang w:val="hi_IN" w:bidi="hi_IN"/>
        </w:rPr>
      </w:r>
      <w:r>
        <w:rPr>
          <w:lang w:val="hi_IN" w:bidi="hi_IN"/>
        </w:rPr>
        <w:t xml:space="preserve">यहाँ रुकें और समूह में एक ऐसा नक्शा देखें जो </w:t>
      </w:r>
      <w:r>
        <w:rPr>
          <w:b/>
          <w:lang w:val="hi_IN" w:bidi="hi_IN"/>
        </w:rPr>
        <w:t>यरूशलेम, बहूरीम और यरीहो</w:t>
      </w:r>
      <w:r>
        <w:rPr>
          <w:lang w:val="hi_IN" w:bidi="hi_IN"/>
        </w:rPr>
        <w:t xml:space="preserve"> को दिखाता है। इस ऑडियो को यहाँ रोकें।</w:t>
      </w:r>
    </w:p>
    <w:p>
      <w:pPr/>
      <w:r>
        <w:rPr>
          <w:lang w:val="hi_IN" w:bidi="hi_IN"/>
        </w:rPr>
      </w:r>
      <w:r>
        <w:rPr>
          <w:lang w:val="hi_IN" w:bidi="hi_IN"/>
        </w:rPr>
        <w:t>सुलैमान ने शिमी को चेतावनी दी कि अगर शिमी उसकी आज्ञा नहीं मानेगा और यरूशलेम से बाहर जाएगा, तो वह मर जाएगा। सुलैमान शिमी से कहता है, “तेरा लहू तेरे सिर पर होगा,” या “तू स्वयं अपने अपराध का दोषी होगा।” सुलैमान ने शिमी को चेतावनी दी कि अगर वह मर गया, तो इसके लिए वह स्वयं जिम्मेदार होगा। सुलैमान उसकी हत्या का दोषी नहीं होगा।</w:t>
      </w:r>
    </w:p>
    <w:p>
      <w:pPr/>
      <w:r>
        <w:rPr>
          <w:lang w:val="hi_IN" w:bidi="hi_IN"/>
        </w:rPr>
      </w:r>
      <w:r>
        <w:rPr>
          <w:lang w:val="hi_IN" w:bidi="hi_IN"/>
        </w:rPr>
        <w:t>यहाँ रुककर समूह में चर्चा करें: ऐसी घटना की कहानी बताएँ जब किसी ने अपना वादा तोड़ दिया और फिर उसके कारण हुए परिणामों की जिम्मेदारी खुद ली। इस ऑडियो को यहाँ रोकें।</w:t>
      </w:r>
    </w:p>
    <w:p>
      <w:pPr/>
      <w:r>
        <w:rPr>
          <w:lang w:val="hi_IN" w:bidi="hi_IN"/>
        </w:rPr>
      </w:r>
      <w:r>
        <w:rPr>
          <w:lang w:val="hi_IN" w:bidi="hi_IN"/>
        </w:rPr>
        <w:t>सुलैमान किद्रोन नाले का उल्लेख करता है। किद्रोन का नाला एक नीचा क्षेत्र है, जो यरूशलेम के चारों ओर की शहरपनाह वाले नगर और जैतून के पहाड़ के बीच है। किद्रोन की तराई उत्तर से दक्षिण की ओर जाती है और यरूशलेम की पूर्वी सीमा पर है। यदि शिमी यरूशलेम के पूर्व की ओर से बाहर जाता है, तो उसे किसी दूसरी जगह जाने के लिए किद्रोन का नाला पार करना होगा। लेकिन सुलैमान की आज्ञा का अर्थ था कि शिमी किसी भी दिशा से यरूशलेम से बाहर नहीं जा सकता था।</w:t>
      </w:r>
    </w:p>
    <w:p>
      <w:pPr/>
      <w:r>
        <w:rPr>
          <w:lang w:val="hi_IN" w:bidi="hi_IN"/>
        </w:rPr>
      </w:r>
      <w:r>
        <w:rPr>
          <w:lang w:val="hi_IN" w:bidi="hi_IN"/>
        </w:rPr>
        <w:t xml:space="preserve">यहाँ रुकें और समूह में एक ऐसा नक्शा देखें जो </w:t>
      </w:r>
      <w:r>
        <w:rPr>
          <w:b/>
          <w:lang w:val="hi_IN" w:bidi="hi_IN"/>
        </w:rPr>
        <w:t>यरूशलेम, किद्रोन का नाला और जैतून के पहाड़</w:t>
      </w:r>
      <w:r>
        <w:rPr>
          <w:lang w:val="hi_IN" w:bidi="hi_IN"/>
        </w:rPr>
        <w:t xml:space="preserve"> को दिखाता है। इस ऑडियो को यहाँ रोकें।</w:t>
      </w:r>
    </w:p>
    <w:p>
      <w:pPr/>
      <w:r>
        <w:rPr>
          <w:lang w:val="hi_IN" w:bidi="hi_IN"/>
        </w:rPr>
      </w:r>
      <w:r>
        <w:rPr>
          <w:lang w:val="hi_IN" w:bidi="hi_IN"/>
        </w:rPr>
        <w:t>शिमी सुलैमान की बात मानने के लिए तैयार हो गया और उसने शपथ खाई कि वह यरूशलेम में ही रहेगा। लेकिन तीन साल बाद, बहुत समय बीत जाने पर, शिमी के दो दास शिमी के घर से भाग गए। हो सकता है कि वे दास यरूशलेम के बाहर शिमी की भूमि या उसकी किसी संपत्ति पर काम करते रहे हों।</w:t>
      </w:r>
    </w:p>
    <w:p>
      <w:pPr/>
      <w:r>
        <w:rPr>
          <w:lang w:val="hi_IN" w:bidi="hi_IN"/>
        </w:rPr>
      </w:r>
      <w:r>
        <w:rPr>
          <w:lang w:val="hi_IN" w:bidi="hi_IN"/>
        </w:rPr>
        <w:t>किसी ने शिमी को बताया कि उसके दोनों दास गत चले गए हैं, जो पलिश्तियों के देश में है। गत यरूशलेम से लगभग 50 किलोमीटर दक्षिण-पश्चिम में है। दोनों दास गत के राजा के पास जाते हैं। राजा का नाम आकीश है। शिमी अपने गधे पर सवार होकर गत गया और अपने दासों को ढूँढ़ने लगा। शिमी ने अपने दासों को ढूँढ़ लिया और उन्हें अपने साथ यरूशलेम वापस ले आया।</w:t>
      </w:r>
    </w:p>
    <w:p>
      <w:pPr/>
      <w:r>
        <w:rPr>
          <w:lang w:val="hi_IN" w:bidi="hi_IN"/>
        </w:rPr>
      </w:r>
      <w:r>
        <w:rPr>
          <w:lang w:val="hi_IN" w:bidi="hi_IN"/>
        </w:rPr>
        <w:t xml:space="preserve">यहाँ रुकें और समूह में एक ऐसा नक्शा देखें जो </w:t>
      </w:r>
      <w:r>
        <w:rPr>
          <w:b/>
          <w:lang w:val="hi_IN" w:bidi="hi_IN"/>
        </w:rPr>
        <w:t>यरूशलेम और गत</w:t>
      </w:r>
      <w:r>
        <w:rPr>
          <w:lang w:val="hi_IN" w:bidi="hi_IN"/>
        </w:rPr>
        <w:t xml:space="preserve"> को दिखाता है। इस ऑडियो को यहाँ रोकें।</w:t>
      </w:r>
    </w:p>
    <w:p>
      <w:pPr/>
      <w:r>
        <w:rPr>
          <w:lang w:val="hi_IN" w:bidi="hi_IN"/>
        </w:rPr>
      </w:r>
      <w:r>
        <w:rPr>
          <w:lang w:val="hi_IN" w:bidi="hi_IN"/>
        </w:rPr>
        <w:t>किसी ने राजा सुलैमान को बताया कि शिमी यरूशलेम से निकला, गत गया और वापस आ गया। आख़िरकार, अब सुलैमान के पास अपने पिता दाऊद की आखिरी इच्छा पूरी करने का अवसर था। राजा सुलैमान ने शिमी को अपने पास आने का आदेश दिया। सुलैमान ने शिमी को उस शपथ या वचन की याद दिलाई, जो शिमी ने यहोवा और सुलैमान के सामने खाई थी कि वह यरूशलेम से बाहर नहीं जाएगा। सुलैमान ने शिमी को याद दिलाया कि वह पहले से जानता था कि शपथ तोड़ने का परिणाम क्या होगा—शिमी मर जाएगा। सुलैमान ने शिमी से पूछा, “तूने अपनी शपथ क्यों नहीं निभाई?”</w:t>
      </w:r>
    </w:p>
    <w:p>
      <w:pPr/>
      <w:r>
        <w:rPr>
          <w:lang w:val="hi_IN" w:bidi="hi_IN"/>
        </w:rPr>
      </w:r>
      <w:r>
        <w:rPr>
          <w:lang w:val="hi_IN" w:bidi="hi_IN"/>
        </w:rPr>
        <w:t>यहाँ रुकें और चर्चा करें: उस समय के बारे में बताएँ जब आपने या आपके किसी परिचित ने शपथ ली या कोई दृढ़ वादा किया था, और फिर उसे निभाने में असफल रहा। वादा न निभाने के लिए आपने या उस व्यक्ति ने क्या कारण बताए? इस ऑडियो को यहाँ रोकें।</w:t>
      </w:r>
    </w:p>
    <w:p>
      <w:pPr/>
      <w:r>
        <w:rPr>
          <w:lang w:val="hi_IN" w:bidi="hi_IN"/>
        </w:rPr>
      </w:r>
      <w:r>
        <w:rPr>
          <w:lang w:val="hi_IN" w:bidi="hi_IN"/>
        </w:rPr>
        <w:t>राजा सुलैमान ने शिमी को याद दिलाया कि बहुत समय पहले उसने दाऊद के साथ बुरा व्यवहार किया था। उसने दाऊद को शाप दिया, उसका अपमान किया और उस पर पत्थर फेंके थे। सुलैमान ने शिमी को चेतावनी दी कि अब यहोवा उसे इस गलत व्यवहार के लिए दण्ड देगा। सुलैमान यह बात इसलिए कहता है ताकि शिमी समझ सके कि यह दण्ड यहोवा की ओर से है, न कि सुलैमान की ओर से। राजा सुलैमान के अनुसार, यहोवा सुलैमान को आशीष देगा और दाऊद का सिंहासन “यहोवा के सामने सदा के लिए स्थिर रहेगा।” इसका अर्थ है कि सुलैमान का विश्वास था कि दाऊद का राज्य कभी समाप्त नहीं होगा।</w:t>
      </w:r>
    </w:p>
    <w:p>
      <w:pPr/>
      <w:r>
        <w:rPr>
          <w:lang w:val="hi_IN" w:bidi="hi_IN"/>
        </w:rPr>
      </w:r>
      <w:r>
        <w:rPr>
          <w:lang w:val="hi_IN" w:bidi="hi_IN"/>
        </w:rPr>
        <w:t>एक बार फिर, सुलैमान ने यहोयादा के बेटे बनायाह को एक व्यक्ति को “मार डालने” का आदेश दिया। बनायाह सुलैमान की सेना का सेनापति है, और वही वह व्यक्ति है जिसने पिछली कहानियों में अदोनिय्याह और योआब दोनों को मार डाला था। बनायाह ने सुलैमान के आदेश का पालन किया और शिमी को मार डाला।</w:t>
      </w:r>
    </w:p>
    <w:p>
      <w:pPr/>
      <w:r>
        <w:rPr>
          <w:lang w:val="hi_IN" w:bidi="hi_IN"/>
        </w:rPr>
      </w:r>
      <w:r>
        <w:rPr>
          <w:lang w:val="hi_IN" w:bidi="hi_IN"/>
        </w:rPr>
        <w:t>अब जब सुलैमान ने अदोनिय्याह, योआब, एब्यातार और शिमी को हटा दिया है, तो सुलैमान का अपने राज्य पर पूरा अधिकार हो गया। सुलैमान ने अपने पिता दाऊद की अंतिम इच्छा पूरी की। दाऊद ने सुलैमान से कहा था कि वह योआब और शिमी को दण्ड देना सुनिश्चित करे।</w:t>
      </w:r>
      <w:r>
        <w:rPr>
          <w:lang w:val="hi_IN" w:bidi="hi_IN"/>
        </w:rPr>
      </w:r>
    </w:p>
    <w:p>
      <w:pPr>
        <w:pStyle w:val="Heading3"/>
      </w:pPr>
      <w:r>
        <w:rPr>
          <w:lang w:val="hi_IN" w:bidi="hi_IN"/>
        </w:rPr>
        <w:t>घटनाओं को समझाना</w:t>
      </w:r>
    </w:p>
    <w:p>
      <w:pPr/>
      <w:r>
        <w:rPr>
          <w:lang w:val="hi_IN" w:bidi="hi_IN"/>
        </w:rPr>
      </w:r>
      <w:r>
        <w:rPr>
          <w:lang w:val="hi_IN" w:bidi="hi_IN"/>
        </w:rPr>
        <w:t>1 राजाओं 2:36–46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राजा सुलैमान शिमी से मिलता है और उससे कहता है कि वह यरूशलेम में एक घर बनाए। राजा सुलैमान ने शिमी से कहा कि शिमी को यरूशलेम में ही रहना है। यदि शिमी नगर से बाहर चला गया, तो वह मारा जाएगा। शिमी यरूशलेम में रहने के लिए सहमत होता है।</w:t>
      </w:r>
    </w:p>
    <w:p>
      <w:pPr/>
      <w:r>
        <w:rPr>
          <w:lang w:val="hi_IN" w:bidi="hi_IN"/>
        </w:rPr>
      </w:r>
      <w:r>
        <w:rPr>
          <w:b/>
          <w:lang w:val="hi_IN" w:bidi="hi_IN"/>
        </w:rPr>
        <w:t>दूसरे दृश्य में:</w:t>
      </w:r>
      <w:r>
        <w:rPr>
          <w:lang w:val="hi_IN" w:bidi="hi_IN"/>
        </w:rPr>
        <w:t xml:space="preserve"> शिमी के लगभग तीन साल तक यरूशलेम में रहने के बाद, उसके दो दास गत की ओर भाग जाते है। किसी ने शिमी को बताया कि दोनों दास कहाँ हैं, और वे गत के राजा आकीश के पास गए हैं। शिमी यरूशलेम से निकलता है और अपने दासों को ढूँढने और उन्हें वापस लाने के लिए गत जाता है।</w:t>
      </w:r>
    </w:p>
    <w:p>
      <w:pPr/>
      <w:r>
        <w:rPr>
          <w:lang w:val="hi_IN" w:bidi="hi_IN"/>
        </w:rPr>
      </w:r>
      <w:r>
        <w:rPr>
          <w:b/>
          <w:lang w:val="hi_IN" w:bidi="hi_IN"/>
        </w:rPr>
        <w:t>तीसरे दृश्य में:</w:t>
      </w:r>
      <w:r>
        <w:rPr>
          <w:lang w:val="hi_IN" w:bidi="hi_IN"/>
        </w:rPr>
        <w:t xml:space="preserve"> कोई व्यक्ति राजा सुलैमान को बताता है कि शिमी यरूशलेम से निकला और वापस आ गया। राजा सुलैमान ने शिमी से अपने पास आने के लिए कहा। राजा सुलैमान ने शिमी को याद दिलाया कि उसने यरूशलेम से नहीं निकलने का वादा किया था, और पूछा कि शिमी ने अपना वादा क्यों तोड़ा। राजा सुलैमान ने शिमी को याद दिलाया कि उसने दाऊद के साथ गलत व्यवहार किया था। सुलैमान ने बनायाह को शिमी को मार डालने का आदेश दिया, और बनायाह आज्ञा मानता है।</w:t>
      </w:r>
    </w:p>
    <w:p>
      <w:pPr/>
      <w:r>
        <w:rPr>
          <w:lang w:val="hi_IN" w:bidi="hi_IN"/>
        </w:rPr>
      </w:r>
      <w:r>
        <w:rPr>
          <w:b/>
          <w:lang w:val="hi_IN" w:bidi="hi_IN"/>
        </w:rPr>
        <w:t>चौथे दृश्य में:</w:t>
      </w:r>
      <w:r>
        <w:rPr>
          <w:lang w:val="hi_IN" w:bidi="hi_IN"/>
        </w:rPr>
        <w:t xml:space="preserve"> हम देखते हैं कि राजा सुलैमान का राज्य अब स्थापित हो गया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राजा सुलैमान</w:t>
      </w:r>
    </w:p>
    <w:p>
      <w:pPr>
        <w:pStyle w:val="ListBullet"/>
        <w:spacing w:line="240" w:lineRule="auto"/>
        <w:ind w:left="720"/>
      </w:pPr>
      <w:r>
        <w:rPr>
          <w:lang w:val="hi_IN" w:bidi="hi_IN"/>
        </w:rPr>
      </w:r>
      <w:r>
        <w:rPr>
          <w:lang w:val="hi_IN" w:bidi="hi_IN"/>
        </w:rPr>
        <w:t>शिमी</w:t>
      </w:r>
    </w:p>
    <w:p>
      <w:pPr>
        <w:pStyle w:val="ListBullet"/>
        <w:spacing w:line="240" w:lineRule="auto"/>
        <w:ind w:left="720"/>
      </w:pPr>
      <w:r>
        <w:rPr>
          <w:lang w:val="hi_IN" w:bidi="hi_IN"/>
        </w:rPr>
      </w:r>
      <w:r>
        <w:rPr>
          <w:lang w:val="hi_IN" w:bidi="hi_IN"/>
        </w:rPr>
        <w:t>वह संदेशवाहक या वे संदेशवाहक जो शिमी को राजा सुलैमान से मिलने के लिए आने को कहते हैं।</w:t>
      </w:r>
    </w:p>
    <w:p>
      <w:pPr>
        <w:pStyle w:val="ListBullet"/>
        <w:spacing w:line="240" w:lineRule="auto"/>
        <w:ind w:left="720"/>
      </w:pPr>
      <w:r>
        <w:rPr>
          <w:lang w:val="hi_IN" w:bidi="hi_IN"/>
        </w:rPr>
      </w:r>
      <w:r>
        <w:rPr>
          <w:lang w:val="hi_IN" w:bidi="hi_IN"/>
        </w:rPr>
        <w:t>शिमी के दो दास</w:t>
      </w:r>
    </w:p>
    <w:p>
      <w:pPr>
        <w:pStyle w:val="ListBullet"/>
        <w:spacing w:line="240" w:lineRule="auto"/>
        <w:ind w:left="720"/>
      </w:pPr>
      <w:r>
        <w:rPr>
          <w:lang w:val="hi_IN" w:bidi="hi_IN"/>
        </w:rPr>
      </w:r>
      <w:r>
        <w:rPr>
          <w:lang w:val="hi_IN" w:bidi="hi_IN"/>
        </w:rPr>
        <w:t>गत का राजा आकीश</w:t>
      </w:r>
    </w:p>
    <w:p>
      <w:pPr>
        <w:pStyle w:val="ListBullet"/>
        <w:spacing w:line="240" w:lineRule="auto"/>
        <w:ind w:left="720"/>
      </w:pPr>
      <w:r>
        <w:rPr>
          <w:lang w:val="hi_IN" w:bidi="hi_IN"/>
        </w:rPr>
      </w:r>
      <w:r>
        <w:rPr>
          <w:lang w:val="hi_IN" w:bidi="hi_IN"/>
        </w:rPr>
        <w:t>वह व्यक्ति जो शिमी को बताता है कि उसके दास गत में हैं</w:t>
      </w:r>
    </w:p>
    <w:p>
      <w:pPr>
        <w:pStyle w:val="ListBullet"/>
        <w:spacing w:line="240" w:lineRule="auto"/>
        <w:ind w:left="720"/>
      </w:pPr>
      <w:r>
        <w:rPr>
          <w:lang w:val="hi_IN" w:bidi="hi_IN"/>
        </w:rPr>
      </w:r>
      <w:r>
        <w:rPr>
          <w:lang w:val="hi_IN" w:bidi="hi_IN"/>
        </w:rPr>
        <w:t>वह व्यक्ति जो सुलैमान को बताता है कि शिमी यरूशलेम से निकला है</w:t>
      </w:r>
    </w:p>
    <w:p>
      <w:pPr>
        <w:pStyle w:val="ListBullet"/>
        <w:spacing w:line="240" w:lineRule="auto"/>
        <w:ind w:left="720"/>
      </w:pPr>
      <w:r>
        <w:rPr>
          <w:lang w:val="hi_IN" w:bidi="hi_IN"/>
        </w:rPr>
      </w:r>
      <w:r>
        <w:rPr>
          <w:lang w:val="hi_IN" w:bidi="hi_IN"/>
        </w:rPr>
        <w:t>वह संदेशवाहक या वे संदेशवाहक जो शिमी से राजा सुलैमान से फिर आकर मिलने के लिए कहते हैं</w:t>
      </w:r>
    </w:p>
    <w:p>
      <w:pPr>
        <w:pStyle w:val="ListBullet"/>
        <w:spacing w:line="240" w:lineRule="auto"/>
        <w:ind w:left="720"/>
      </w:pPr>
      <w:r>
        <w:rPr>
          <w:lang w:val="hi_IN" w:bidi="hi_IN"/>
        </w:rPr>
      </w:r>
      <w:r>
        <w:rPr>
          <w:lang w:val="hi_IN" w:bidi="hi_IN"/>
        </w:rPr>
        <w:t>और बनायाह</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में, राजा सुलैमान ने शिमी को अपने पास आने का आदेश दिया। संभवतः राजा सुलैमान ने शिमी के पास संदेशवाहक या सैनिक भेजे थे। फिर संदेशवाहक या सैनिक जो शिमी को सुलैमान से मिलने के लिए लाते हैं। सुलैमान ने शिमी को आदेश दिया कि वह यरूशलेम में अपने लिए एक घर बनाए, वहाँ रहे, और कहीं और न जाए। फिर सुलैमान ने शिमी को चेतावनी दी, “जिस दिन तू किद्रोन के नाले से निकलेगा और पार करेगा, उसी दिन तू निश्चित रूप से मर जाएगा; तेरा लहू तेरे ही सिर पर होगा।” जब सुलैमान किद्रोन का नाला पार करने की बात करता है, तो उसका मतलब केवल यह बताना है कि कोई व्यक्ति यरूशलेम से बाहर जा रहा है। यरूशलेम से बाहर जाने के और भी रास्ते हैं, जिनमें किद्रोन का नाला पार नहीं करना पड़ता। सुलैमान का अर्थ है कि यदि शिमी यरूशलेम से निकलता है, तो वह निश्चित रूप से मर जाएगा।</w:t>
      </w:r>
    </w:p>
    <w:p>
      <w:pPr/>
      <w:r>
        <w:rPr>
          <w:lang w:val="hi_IN" w:bidi="hi_IN"/>
        </w:rPr>
      </w:r>
      <w:r>
        <w:rPr>
          <w:lang w:val="hi_IN" w:bidi="hi_IN"/>
        </w:rPr>
        <w:t>यहाँ रुकें और समूह में इस प्रश्न पर चर्चा करें: सुलैमान शिमी को चेतावनी देता है कि जिस दिन वह यरूशलेम छोड़ेगा, उसी दिन वह मारा जाएगा। आपकी भाषा में, इसे एक कड़ी चेतावनी के तौर पर कहने का सबसे अच्छा तरीका क्या है, जिससे यह पक्का हो जाए कि इसका परिणाम ज़रूर निकलेगा? इस ऑडियो को यहाँ रोकें।</w:t>
      </w:r>
    </w:p>
    <w:p>
      <w:pPr/>
      <w:r>
        <w:rPr>
          <w:lang w:val="hi_IN" w:bidi="hi_IN"/>
        </w:rPr>
      </w:r>
      <w:r>
        <w:rPr>
          <w:lang w:val="hi_IN" w:bidi="hi_IN"/>
        </w:rPr>
        <w:t>सुलैमान ने शिमी से कहा, “यदि तू यरूशलेम से निकलता है, तो तेरा लहू तेरे ही सिर पर होगा।” इसका अर्थ है कि यदि शिमी अपनी शपथ तोड़कर यरूशलेम से बाहर जाएगा, तो उसकी मृत्यु के लिए वह स्वयं जिम्मेदार होगा।</w:t>
      </w:r>
    </w:p>
    <w:p>
      <w:pPr/>
      <w:r>
        <w:rPr>
          <w:lang w:val="hi_IN" w:bidi="hi_IN"/>
        </w:rPr>
      </w:r>
      <w:r>
        <w:rPr>
          <w:lang w:val="hi_IN" w:bidi="hi_IN"/>
        </w:rPr>
        <w:t>समूह में एक और प्रश्न पर चर्चा करें: आपकी भाषा में आप कैसे कहते हैं कि यदि कोई व्यक्ति अपनी शपथ या वादा तोड़ता है, तो जो कुछ होता है उसके लिए वही जिम्मेदार है? इस ऑडियो को यहाँ रोकें।</w:t>
      </w:r>
    </w:p>
    <w:p>
      <w:pPr/>
      <w:r>
        <w:rPr>
          <w:lang w:val="hi_IN" w:bidi="hi_IN"/>
        </w:rPr>
      </w:r>
      <w:r>
        <w:rPr>
          <w:lang w:val="hi_IN" w:bidi="hi_IN"/>
        </w:rPr>
        <w:t>शिमी सुलैमान को उत्तर देता है और कहता है, “तू जो कहता है वह अच्छा है,” जिसका अर्थ है “मैं तुझसे सहमत हूँ।” शिमी वह करने का वादा करता है जो सुलैमान ने आदेश दिया था, और वह अपने आप को विनम्र करता है और कहता है कि वह सुलैमान का सेवक है और सुलैमान को “मेरे प्रभु राजा” कहता है।</w:t>
      </w:r>
    </w:p>
    <w:p>
      <w:pPr/>
      <w:r>
        <w:rPr>
          <w:lang w:val="hi_IN" w:bidi="hi_IN"/>
        </w:rPr>
      </w:r>
      <w:r>
        <w:rPr>
          <w:lang w:val="hi_IN" w:bidi="hi_IN"/>
        </w:rPr>
        <w:t>यहाँ रुकें और समूह में इस प्रश्न पर चर्चा करें: सुलैमान और शिमी के बीच इस पूरी बातचीत को दिखाने का आपकी भाषा में सबसे अच्छा तरीका क्या है? यह बातचीत तब शुरू होती है जब सुलैमान ने शिमी से कहा कि वह यरूशलेम में एक घर बनाए और कहीं और न जाए। बातचीत तब समाप्त होती है जब शिमी सुलैमान की बात मानने के लिए तैयार हो जाता है। साथ ही, आप अधिकार में बैठे किसी व्यक्ति के प्रति विनम्रता और आदर दिखाने के लिए किन शब्दों का उपयोग करते हैं? इस ऑडियो को यहाँ रोकें।</w:t>
      </w:r>
    </w:p>
    <w:p>
      <w:pPr/>
      <w:r>
        <w:rPr>
          <w:lang w:val="hi_IN" w:bidi="hi_IN"/>
        </w:rPr>
      </w:r>
      <w:r>
        <w:rPr>
          <w:lang w:val="hi_IN" w:bidi="hi_IN"/>
        </w:rPr>
        <w:t>यह दृश्य इस जानकारी के साथ समाप्त होता है कि शिमी लंबे समय तक यरूशलेम में रहता है। हम जानते हैं कि “बहुत समय बीतने का अर्थ कुछ वर्ष है, क्योंकि कहानी के अगले भाग में यह उल्लेख किया गया है कि “तीन साल बाद” शिमी यरूशलेम से निकलता है।</w:t>
      </w:r>
    </w:p>
    <w:p>
      <w:pPr/>
      <w:r>
        <w:rPr>
          <w:lang w:val="hi_IN" w:bidi="hi_IN"/>
        </w:rPr>
      </w:r>
      <w:r>
        <w:rPr>
          <w:lang w:val="hi_IN" w:bidi="hi_IN"/>
        </w:rPr>
        <w:t>दूसरा दृश्य तीन साल बाद होता है। इसका अर्थ है कि इसके बाद जो कुछ हुआ, वह शिमी के सुलैमान के सामने यह शपथ लेने के लगभग तीन साल बाद हुआ कि वह यरूशलेम से बाहर नहीं जाएगा। शिमी को पता चलता है कि उसके दो दास गत के राजा आकीश के पास भाग गए हैं। यह स्पष्ट नहीं है कि दास यरूशलेम में शिमी के घर से भाग गए थे या बहूरीम गाँव में उसकी संपत्ति से भाग गए। जब शिमी ने सुना कि उसके दास भाग गए हैं, तो वह अपने गधे पर सवार होकर गत में राजा आकीश के पास गया और अपने दासों को ढूँढ़ने लगा। गत नगर यरूशलेम से लगभग 50 किलोमीटर दक्षिण-पश्चिम में है। दासों को ढूँढ़ लेने के बाद, शिमी उन्हें अपने साथ यरूशलेम वापस ले आया।</w:t>
      </w:r>
    </w:p>
    <w:p>
      <w:pPr/>
      <w:r>
        <w:rPr>
          <w:lang w:val="hi_IN" w:bidi="hi_IN"/>
        </w:rPr>
      </w:r>
      <w:r>
        <w:rPr>
          <w:lang w:val="hi_IN" w:bidi="hi_IN"/>
        </w:rPr>
        <w:t>तीसरे दृश्य में, जब शिमी अपने दासों के साथ यरूशलेम में वापस आ गया, तब किसी ने राजा सुलैमान को बताया कि शिमी यरूशलेम से बाहर, गत गया और फिर वापस आ गया। सुलैमान ने फिर दूतों या सैनिकों को शिमी को लाने के लिए भेजा, ताकि वह सुलैमान से मिले। राजा सुलैमान ने शिमी को याद दिलाया कि उसने यहोवा के सामने अपनी शपथ ली थी कि वह यरूशलेम से बाहर नहीं जाएगा। सुलैमान ने शिमी को यह चेतावनी भी याद दिलाई कि यदि शिमी यरूशलेम से निकलता है, तो क्या होगा। सुलैमान उस बातचीत को दोहराता है जो उसके और शिमी के बीच पहले दृश्य में हुई थी। फिर सुलैमान ने शिमी से पूछा, “तूने यहोवा से अपनी शपथ क्यों नहीं निभाई और उस आज्ञा का पालन क्यों नहीं किया जो मैंने तुझे दी थी?” सुलैमान वास्तव में शिमी से इस प्रश्न का उत्तर नहीं माँग रहा है। सुलैमान यह प्रश्न इसलिए पूछता है ताकि शिमी को उसकी शपथ याद दिला सके और उसे दिखा सके कि सुलैमान जानता है कि उसने आज्ञा नहीं मानी।</w:t>
      </w:r>
    </w:p>
    <w:p>
      <w:pPr/>
      <w:r>
        <w:rPr>
          <w:lang w:val="hi_IN" w:bidi="hi_IN"/>
        </w:rPr>
      </w:r>
      <w:r>
        <w:rPr>
          <w:lang w:val="hi_IN" w:bidi="hi_IN"/>
        </w:rPr>
        <w:t>यहोवा के नाम पर शपथ लेना और वादा करना बहुत गंभीर बात है। यदि कोई व्यक्ति अपनी शपथ या यहोवा के नाम की गई प्रतिज्ञा को नहीं निभाता है, तो वह तीसरी आज्ञा को तोड़ने का दोषी है, जिसमें कहा गया है, “तू यहोवा के नाम को व्यर्थ न लेना।” जो व्यक्ति ऐसा करता है, वह यहोवा के नाम का आदर नहीं कर रहा है।</w:t>
      </w:r>
    </w:p>
    <w:p>
      <w:pPr/>
      <w:r>
        <w:rPr>
          <w:lang w:val="hi_IN" w:bidi="hi_IN"/>
        </w:rPr>
      </w:r>
      <w:r>
        <w:rPr>
          <w:lang w:val="hi_IN" w:bidi="hi_IN"/>
        </w:rPr>
        <w:t>इसके बाद, सुलैमान ने शिमी को याद दिलाया कि उसने राजा दाऊद को शाप दिया और उसका अपमान किया था। सुलैमान कहता है, “तू अपने मन में वह सब बुराई जानता है जो तूने मेरे पिता दाऊद के साथ किया था।” सुलैमान का अर्थ है कि भले ही शिमी इसे ऊँचे स्वर में नहीं कहता, फिर भी शिमी भीतर ही जानता है कि उसके लिए दाऊद को शाप देना और उसका अपमान करना गलत था।</w:t>
      </w:r>
    </w:p>
    <w:p>
      <w:pPr/>
      <w:r>
        <w:rPr>
          <w:lang w:val="hi_IN" w:bidi="hi_IN"/>
        </w:rPr>
      </w:r>
      <w:r>
        <w:rPr>
          <w:lang w:val="hi_IN" w:bidi="hi_IN"/>
        </w:rPr>
        <w:t>यहाँ रुककर समूह में इस प्रश्न पर चर्चा करें: आपकी भाषा में आप कैसे कहते हैं कि कोई व्यक्ति किसी बात की सच्चाई अपने मन से जानता है? ऐसे समय के बारे में बताएँ जब आपने ऐसा व्यवहार किया जैसे सब कुछ ठीक है, लेकिन आप अपने मन में जानते थे कि कुछ ठीक नहीं था। इस ऑडियो को यहाँ रोकें।</w:t>
      </w:r>
    </w:p>
    <w:p>
      <w:pPr/>
      <w:r>
        <w:rPr>
          <w:lang w:val="hi_IN" w:bidi="hi_IN"/>
        </w:rPr>
      </w:r>
      <w:r>
        <w:rPr>
          <w:lang w:val="hi_IN" w:bidi="hi_IN"/>
        </w:rPr>
        <w:t>सुलैमान यह कहता है कि अब यहोवा शिमी को उसके पाप के लिए दण्ड देगा, यहोवा सुलैमान को आशीष देगा और “दाऊद का सिंहासन” हमेशा के लिए बना रहेगा। याद रखें, पिछली कहानी में हमने सीखा था कि यहाँ “सिंहासन” का अर्थ राजघराने का बैठने का आसन नहीं है। इसका अर्थ है कि दाऊद का राज्य हमेशा बना रहेगा।</w:t>
      </w:r>
    </w:p>
    <w:p>
      <w:pPr/>
      <w:r>
        <w:rPr>
          <w:lang w:val="hi_IN" w:bidi="hi_IN"/>
        </w:rPr>
      </w:r>
      <w:r>
        <w:rPr>
          <w:lang w:val="hi_IN" w:bidi="hi_IN"/>
        </w:rPr>
        <w:t>इस कहानी में सुलैमान शिमी से बहुत-सी बातें कहता है। कहानीकार इस तरह याद दिलाकर स्पष्ट करता है कि कौन बोल रहा है: “राजा ने शिमी से यह भी कहा।”</w:t>
      </w:r>
    </w:p>
    <w:p>
      <w:pPr/>
      <w:r>
        <w:rPr>
          <w:lang w:val="hi_IN" w:bidi="hi_IN"/>
        </w:rPr>
      </w:r>
      <w:r>
        <w:rPr>
          <w:lang w:val="hi_IN" w:bidi="hi_IN"/>
        </w:rPr>
        <w:t>यहाँ रुकें और समूह में इस प्रश्न पर चर्चा करें: यदि कहानी में एक व्यक्ति कई बातें कहता है, तो आप अपने श्रोता को कैसे याद दिलाएँगे कि कौन व्यक्ति बोल रहा है? इस ऑडियो को यहाँ रोकें।</w:t>
      </w:r>
    </w:p>
    <w:p>
      <w:pPr/>
      <w:r>
        <w:rPr>
          <w:lang w:val="hi_IN" w:bidi="hi_IN"/>
        </w:rPr>
      </w:r>
      <w:r>
        <w:rPr>
          <w:lang w:val="hi_IN" w:bidi="hi_IN"/>
        </w:rPr>
        <w:t>जब सुलैमान शिमी से बात करना समाप्त करता है, तो वह बनायाह को शिमी को मार डालने का आदेश देता है, और बनायाह आज्ञा मानता है।</w:t>
      </w:r>
    </w:p>
    <w:p>
      <w:pPr/>
      <w:r>
        <w:rPr>
          <w:lang w:val="hi_IN" w:bidi="hi_IN"/>
        </w:rPr>
      </w:r>
      <w:r>
        <w:rPr>
          <w:lang w:val="hi_IN" w:bidi="hi_IN"/>
        </w:rPr>
        <w:t>दृश्य चार में हम देखते हैं कि अब सुलैमान का अपने राज्य पर पूरा नियंत्रण है। कहानीकार कहता है कि सुलैमान का राज्य सुलैमान के हाथ में है, जिसका अर्थ है कि सुलैमान के पास अपने राज्य पर पूरा अधिकार और नियंत्रण है। कहानीकार अक्सर किसी व्यक्ति के हाथों के विचार का उपयोग यह दिखाने के लिए करते हैं कि उस व्यक्ति का उस वस्तु पर अधिकार था।</w:t>
      </w:r>
    </w:p>
    <w:p>
      <w:pPr/>
      <w:r>
        <w:rPr>
          <w:lang w:val="hi_IN" w:bidi="hi_IN"/>
        </w:rPr>
      </w:r>
      <w:r>
        <w:rPr>
          <w:lang w:val="hi_IN" w:bidi="hi_IN"/>
        </w:rPr>
        <w:t>यहाँ रुककर समूह में चर्चा करें: आप कैसे बताएँगे कि सुलैमान का अपने राज्य पर पूरा अधिकार था? इस ऑडियो को यहाँ रोकें।</w:t>
      </w:r>
    </w:p>
    <w:p>
      <w:pPr/>
      <w:r>
        <w:rPr>
          <w:lang w:val="hi_IN" w:bidi="hi_IN"/>
        </w:rPr>
      </w:r>
      <w:r>
        <w:rPr>
          <w:lang w:val="hi_IN" w:bidi="hi_IN"/>
        </w:rPr>
        <w:t>अदोनिय्याह का समर्थन करने वाले या सुलैमान के पिता राजा दाऊद का समर्थन न करने वाले लोग अब राजा सुलैमान के लिए खतरा नहीं रहे। इस प्रभावशाली समापन कथन से पता चलता है कि इस कहानी और पिछली कहानियों में जो कुछ हुआ, उससे सुलैमान का अपने राज्य पर पूरा नियंत्रण हो गया।</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इस्तेमाल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राजाओं 2:36–46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राजा सुलैमान</w:t>
      </w:r>
    </w:p>
    <w:p>
      <w:pPr>
        <w:pStyle w:val="ListBullet"/>
        <w:spacing w:line="240" w:lineRule="auto"/>
        <w:ind w:left="720"/>
      </w:pPr>
      <w:r>
        <w:rPr>
          <w:lang w:val="hi_IN" w:bidi="hi_IN"/>
        </w:rPr>
      </w:r>
      <w:r>
        <w:rPr>
          <w:lang w:val="hi_IN" w:bidi="hi_IN"/>
        </w:rPr>
        <w:t>शिमी</w:t>
      </w:r>
    </w:p>
    <w:p>
      <w:pPr>
        <w:pStyle w:val="ListBullet"/>
        <w:spacing w:line="240" w:lineRule="auto"/>
        <w:ind w:left="720"/>
      </w:pPr>
      <w:r>
        <w:rPr>
          <w:lang w:val="hi_IN" w:bidi="hi_IN"/>
        </w:rPr>
      </w:r>
      <w:r>
        <w:rPr>
          <w:lang w:val="hi_IN" w:bidi="hi_IN"/>
        </w:rPr>
        <w:t>वह संदेशवाहक या वे संदेशवाहक जो शिमी को राजा सुलैमान से मिलने के लिए आने को कहते हैं।</w:t>
      </w:r>
    </w:p>
    <w:p>
      <w:pPr>
        <w:pStyle w:val="ListBullet"/>
        <w:spacing w:line="240" w:lineRule="auto"/>
        <w:ind w:left="720"/>
      </w:pPr>
      <w:r>
        <w:rPr>
          <w:lang w:val="hi_IN" w:bidi="hi_IN"/>
        </w:rPr>
      </w:r>
      <w:r>
        <w:rPr>
          <w:lang w:val="hi_IN" w:bidi="hi_IN"/>
        </w:rPr>
        <w:t>शिमी के दो दास</w:t>
      </w:r>
    </w:p>
    <w:p>
      <w:pPr>
        <w:pStyle w:val="ListBullet"/>
        <w:spacing w:line="240" w:lineRule="auto"/>
        <w:ind w:left="720"/>
      </w:pPr>
      <w:r>
        <w:rPr>
          <w:lang w:val="hi_IN" w:bidi="hi_IN"/>
        </w:rPr>
      </w:r>
      <w:r>
        <w:rPr>
          <w:lang w:val="hi_IN" w:bidi="hi_IN"/>
        </w:rPr>
        <w:t>गत का राजा आकीश</w:t>
      </w:r>
    </w:p>
    <w:p>
      <w:pPr>
        <w:pStyle w:val="ListBullet"/>
        <w:spacing w:line="240" w:lineRule="auto"/>
        <w:ind w:left="720"/>
      </w:pPr>
      <w:r>
        <w:rPr>
          <w:lang w:val="hi_IN" w:bidi="hi_IN"/>
        </w:rPr>
      </w:r>
      <w:r>
        <w:rPr>
          <w:lang w:val="hi_IN" w:bidi="hi_IN"/>
        </w:rPr>
        <w:t>वह व्यक्ति जो शिमी को बताता है कि उसके दास गत में हैं</w:t>
      </w:r>
    </w:p>
    <w:p>
      <w:pPr>
        <w:pStyle w:val="ListBullet"/>
        <w:spacing w:line="240" w:lineRule="auto"/>
        <w:ind w:left="720"/>
      </w:pPr>
      <w:r>
        <w:rPr>
          <w:lang w:val="hi_IN" w:bidi="hi_IN"/>
        </w:rPr>
      </w:r>
      <w:r>
        <w:rPr>
          <w:lang w:val="hi_IN" w:bidi="hi_IN"/>
        </w:rPr>
        <w:t>वह व्यक्ति जो सुलैमान को बताता है कि शिमी यरूशलेम से निकला है</w:t>
      </w:r>
    </w:p>
    <w:p>
      <w:pPr>
        <w:pStyle w:val="ListBullet"/>
        <w:spacing w:line="240" w:lineRule="auto"/>
        <w:ind w:left="720"/>
      </w:pPr>
      <w:r>
        <w:rPr>
          <w:lang w:val="hi_IN" w:bidi="hi_IN"/>
        </w:rPr>
      </w:r>
      <w:r>
        <w:rPr>
          <w:lang w:val="hi_IN" w:bidi="hi_IN"/>
        </w:rPr>
        <w:t>वह संदेशवाहक या वे संदेशवाहक जो शिमी से राजा सुलैमान से फिर आकर मिलने के लिए कहते हैं</w:t>
      </w:r>
    </w:p>
    <w:p>
      <w:pPr>
        <w:pStyle w:val="ListBullet"/>
        <w:spacing w:line="240" w:lineRule="auto"/>
        <w:ind w:left="720"/>
      </w:pPr>
      <w:r>
        <w:rPr>
          <w:lang w:val="hi_IN" w:bidi="hi_IN"/>
        </w:rPr>
      </w:r>
      <w:r>
        <w:rPr>
          <w:lang w:val="hi_IN" w:bidi="hi_IN"/>
        </w:rPr>
        <w:t>और बनायाह</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की भूमिका निभा रहे व्यक्ति को यह बताना चाहिए कि यदि वह उस पात्र के स्थान पर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प्रतिक्रियाएँ निम्नलिखित हैं।</w:t>
      </w:r>
    </w:p>
    <w:p>
      <w:pPr/>
      <w:r>
        <w:rPr>
          <w:lang w:val="hi_IN" w:bidi="hi_IN"/>
        </w:rPr>
      </w:r>
      <w:r>
        <w:rPr>
          <w:lang w:val="hi_IN" w:bidi="hi_IN"/>
        </w:rPr>
        <w:t>पहले दृश्य में, राजा सुलैमान शिमी से मिलता है और उससे कहता है कि वह यरूशलेम में एक घर बनाए। राजा सुलैमान ने शिमी से कहा कि उसे यरूशलेम में ही रहना चाहिए और यदि वह नगर से निकलता है, तो वह मर जाएगा। शिमी सहमत होता है कि वह यरूशलेम में रहेगा।</w:t>
      </w:r>
    </w:p>
    <w:p>
      <w:pPr/>
      <w:r>
        <w:rPr>
          <w:lang w:val="hi_IN" w:bidi="hi_IN"/>
        </w:rPr>
      </w:r>
      <w:r>
        <w:rPr>
          <w:lang w:val="hi_IN" w:bidi="hi_IN"/>
        </w:rPr>
        <w:t>अभिनय को रोकें। शिमी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राहत है कि राजा सुलैमान मुझे जीने का मौका दे रहा है! या</w:t>
      </w:r>
    </w:p>
    <w:p>
      <w:pPr>
        <w:pStyle w:val="ListBullet"/>
        <w:spacing w:line="240" w:lineRule="auto"/>
        <w:ind w:left="720"/>
      </w:pPr>
      <w:r>
        <w:rPr>
          <w:lang w:val="hi_IN" w:bidi="hi_IN"/>
        </w:rPr>
      </w:r>
      <w:r>
        <w:rPr>
          <w:lang w:val="hi_IN" w:bidi="hi_IN"/>
        </w:rPr>
        <w:t>मैं सोच रहा हूँ कि क्या राजा सुलैमान उन सभी बुरी बातों के बारे में जानता है जो मैंने उसके पिता राजा दाऊद से कही थीं; या</w:t>
      </w:r>
    </w:p>
    <w:p>
      <w:pPr>
        <w:pStyle w:val="ListBullet"/>
        <w:spacing w:line="240" w:lineRule="auto"/>
        <w:ind w:left="720"/>
      </w:pPr>
      <w:r>
        <w:rPr>
          <w:lang w:val="hi_IN" w:bidi="hi_IN"/>
        </w:rPr>
      </w:r>
      <w:r>
        <w:rPr>
          <w:lang w:val="hi_IN" w:bidi="hi_IN"/>
        </w:rPr>
        <w:t>यदि मैं यहाँ यरूशलेम में फँसा रहूँ, तो मेरे लिए बहूरीम में अपनी संपत्ति की देखभाल करना कठिन होगा।</w:t>
      </w:r>
    </w:p>
    <w:p>
      <w:pPr/>
      <w:r>
        <w:rPr>
          <w:lang w:val="hi_IN" w:bidi="hi_IN"/>
        </w:rPr>
      </w:r>
      <w:r>
        <w:rPr>
          <w:lang w:val="hi_IN" w:bidi="hi_IN"/>
        </w:rPr>
        <w:t>नाटक को जारी रखें।</w:t>
      </w:r>
    </w:p>
    <w:p>
      <w:pPr/>
      <w:r>
        <w:rPr>
          <w:lang w:val="hi_IN" w:bidi="hi_IN"/>
        </w:rPr>
      </w:r>
      <w:r>
        <w:rPr>
          <w:lang w:val="hi_IN" w:bidi="hi_IN"/>
        </w:rPr>
        <w:t>दूसरे दृश्य में, शिमी के दो दास गत की ओर भाग जाते हैं। किसी ने शिमी को बताया कि दोनों दास कहाँ हैं। शिमी यरूशलेम से निकलता है और अपने दासों को ढूँढने और उन्हें वापस लाने के लिए गत जाता है।</w:t>
      </w:r>
    </w:p>
    <w:p>
      <w:pPr/>
      <w:r>
        <w:rPr>
          <w:lang w:val="hi_IN" w:bidi="hi_IN"/>
        </w:rPr>
      </w:r>
      <w:r>
        <w:rPr>
          <w:lang w:val="hi_IN" w:bidi="hi_IN"/>
        </w:rPr>
        <w:t>अभिनय को रोकें। शिमी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अपनी संपत्ति वापस लेने का अधिकार है, इसलिए मेरे लिए यरूशलेम छोड़कर जाना ठीक है; या</w:t>
      </w:r>
    </w:p>
    <w:p>
      <w:pPr>
        <w:pStyle w:val="ListBullet"/>
        <w:spacing w:line="240" w:lineRule="auto"/>
        <w:ind w:left="720"/>
      </w:pPr>
      <w:r>
        <w:rPr>
          <w:lang w:val="hi_IN" w:bidi="hi_IN"/>
        </w:rPr>
      </w:r>
      <w:r>
        <w:rPr>
          <w:lang w:val="hi_IN" w:bidi="hi_IN"/>
        </w:rPr>
        <w:t>मैं घबराया हुआ हूँ। मुझे आशा है कि सुलैमान को यह पता नहीं चलेगा।</w:t>
      </w:r>
    </w:p>
    <w:p>
      <w:pPr/>
      <w:r>
        <w:rPr>
          <w:lang w:val="hi_IN" w:bidi="hi_IN"/>
        </w:rPr>
      </w:r>
      <w:r>
        <w:rPr>
          <w:lang w:val="hi_IN" w:bidi="hi_IN"/>
        </w:rPr>
        <w:t>नाटक को जारी रखें।</w:t>
      </w:r>
    </w:p>
    <w:p>
      <w:pPr/>
      <w:r>
        <w:rPr>
          <w:lang w:val="hi_IN" w:bidi="hi_IN"/>
        </w:rPr>
      </w:r>
      <w:r>
        <w:rPr>
          <w:lang w:val="hi_IN" w:bidi="hi_IN"/>
        </w:rPr>
        <w:t>तीसरे दृश्य में, कोई व्यक्ति राजा सुलैमान को बताता है कि शिमी यरूशलेम से निकला और वापस आ गया। राजा सुलैमान ने शिमी को अपने पास बुलाया। राजा सुलैमान ने शिमी को याद दिलाया कि उसने यरूशलेम से नहीं निकलने का वादा किया था, और पूछा कि शिमी ने अपना वादा क्यों तोड़ा। राजा सुलैमान शिमी को याद दिलाता है कि शिमी ने दाऊद के साथ गलत व्यवहार किया था। सुलैमान ने बनायाह को शिमी को मार डालने का आदेश दिया, और बनायाह आज्ञा मानता है।</w:t>
      </w:r>
    </w:p>
    <w:p>
      <w:pPr/>
      <w:r>
        <w:rPr>
          <w:lang w:val="hi_IN" w:bidi="hi_IN"/>
        </w:rPr>
      </w:r>
      <w:r>
        <w:rPr>
          <w:lang w:val="hi_IN" w:bidi="hi_IN"/>
        </w:rPr>
        <w:t>अभिनय को रोकें।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अब मैं आखिरकार अपने पिता दाऊद की इच्छा पूरी कर सकता हूँ और शिमी को उसके किए का उचित दण्ड दे सकता हूँ; या</w:t>
      </w:r>
    </w:p>
    <w:p>
      <w:pPr>
        <w:pStyle w:val="ListBullet"/>
        <w:spacing w:line="240" w:lineRule="auto"/>
        <w:ind w:left="720"/>
      </w:pPr>
      <w:r>
        <w:rPr>
          <w:lang w:val="hi_IN" w:bidi="hi_IN"/>
        </w:rPr>
      </w:r>
      <w:r>
        <w:rPr>
          <w:lang w:val="hi_IN" w:bidi="hi_IN"/>
        </w:rPr>
        <w:t>मुझे विश्वास नहीं हो रहा है कि शिमी उस शपथ को तोड़ देगा जो उसने यहोवा और मेरे सामने ली थी! क्या ही मूर्ख है।</w:t>
      </w:r>
    </w:p>
    <w:p>
      <w:pPr/>
      <w:r>
        <w:rPr>
          <w:lang w:val="hi_IN" w:bidi="hi_IN"/>
        </w:rPr>
      </w:r>
      <w:r>
        <w:rPr>
          <w:lang w:val="hi_IN" w:bidi="hi_IN"/>
        </w:rPr>
        <w:t>नाटक को जारी रखें।</w:t>
      </w:r>
    </w:p>
    <w:p>
      <w:pPr/>
      <w:r>
        <w:rPr>
          <w:lang w:val="hi_IN" w:bidi="hi_IN"/>
        </w:rPr>
      </w:r>
      <w:r>
        <w:rPr>
          <w:lang w:val="hi_IN" w:bidi="hi_IN"/>
        </w:rPr>
        <w:t xml:space="preserve">चौथे दृश्य में हम देखते हैं कि सुलैमान का अपने राज्य पर पूरा अधिकार है। </w:t>
      </w:r>
    </w:p>
    <w:p>
      <w:pPr/>
      <w:r>
        <w:rPr>
          <w:lang w:val="hi_IN" w:bidi="hi_IN"/>
        </w:rPr>
      </w:r>
      <w:r>
        <w:rPr>
          <w:lang w:val="hi_IN" w:bidi="hi_IN"/>
        </w:rPr>
        <w:t>अभिनय को रोकें। राजा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आशा है कि परमेश्वर मुझे और मेरे राज्य को आशीष देगा; या</w:t>
      </w:r>
    </w:p>
    <w:p>
      <w:pPr>
        <w:pStyle w:val="ListBullet"/>
        <w:spacing w:line="240" w:lineRule="auto"/>
        <w:ind w:left="720"/>
      </w:pPr>
      <w:r>
        <w:rPr>
          <w:lang w:val="hi_IN" w:bidi="hi_IN"/>
        </w:rPr>
      </w:r>
      <w:r>
        <w:rPr>
          <w:lang w:val="hi_IN" w:bidi="hi_IN"/>
        </w:rPr>
        <w:t>मैं एक अच्छा पुत्र और राजा हूँ। मैंने वह सब कुछ किया जो मेरे पिता दाऊद ने मुझसे करने के लिए कहा था।</w:t>
      </w:r>
      <w:r>
        <w:rPr>
          <w:lang w:val="hi_IN" w:bidi="hi_IN"/>
        </w:rPr>
      </w:r>
    </w:p>
    <w:p>
      <w:pPr>
        <w:pStyle w:val="Heading3"/>
      </w:pPr>
      <w:r>
        <w:rPr>
          <w:lang w:val="hi_IN" w:bidi="hi_IN"/>
        </w:rPr>
        <w:t>आवश्यक जानकारी</w:t>
      </w:r>
    </w:p>
    <w:p>
      <w:pPr/>
      <w:r>
        <w:rPr>
          <w:lang w:val="hi_IN" w:bidi="hi_IN"/>
        </w:rPr>
      </w:r>
      <w:r>
        <w:rPr>
          <w:lang w:val="hi_IN" w:bidi="hi_IN"/>
        </w:rPr>
        <w:t>1 राजाओं 2:36–46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b/>
          <w:lang w:val="hi_IN" w:bidi="hi_IN"/>
        </w:rPr>
        <w:t>राजा</w:t>
      </w:r>
      <w:r>
        <w:rPr>
          <w:lang w:val="hi_IN" w:bidi="hi_IN"/>
        </w:rPr>
        <w:t xml:space="preserve"> सुलैमान इस कहानी में दो अलग-अलग समय पर शिमी को बुलाता है। “भेजने” का अर्थ है कि सुलैमान संदेशवाहकों या सैनिकों को शिमी को अपने पास लाने के लिए भेजता है। राजा के बारे में अधिक जानकारी के लिए, मुख्य शब्दावली देखें और उसी शब्द का उपयोग करें जिसका उपयोग आपने पिछले भागों में किया है।</w:t>
      </w:r>
    </w:p>
    <w:p>
      <w:pPr/>
      <w:r>
        <w:rPr>
          <w:lang w:val="hi_IN" w:bidi="hi_IN"/>
        </w:rPr>
      </w:r>
      <w:r>
        <w:rPr>
          <w:lang w:val="hi_IN" w:bidi="hi_IN"/>
        </w:rPr>
        <w:t xml:space="preserve">राजा सुलैमान कहता है कि यदि शिमी सुलैमान की आज्ञा नहीं मानेगा, तो उसके </w:t>
      </w:r>
      <w:r>
        <w:rPr>
          <w:b/>
          <w:lang w:val="hi_IN" w:bidi="hi_IN"/>
        </w:rPr>
        <w:t>लहू</w:t>
      </w:r>
      <w:r>
        <w:rPr>
          <w:lang w:val="hi_IN" w:bidi="hi_IN"/>
        </w:rPr>
        <w:t xml:space="preserve"> या </w:t>
      </w:r>
      <w:r>
        <w:rPr>
          <w:b/>
          <w:lang w:val="hi_IN" w:bidi="hi_IN"/>
        </w:rPr>
        <w:t>दोष</w:t>
      </w:r>
      <w:r>
        <w:rPr>
          <w:lang w:val="hi_IN" w:bidi="hi_IN"/>
        </w:rPr>
        <w:t xml:space="preserve"> के लिए वह स्वयं जिम्मेदार होगा। याद रखें कि इसका अर्थ है कि शिमी अपने गलत कार्यों के लिए जिम्मेदार या दोषी है। यदि आप अपने अनुवाद में लहू शब्द का उपयोग करते हैं, तो लहू के लिए उसी शब्द या वाक्यांश का उपयोग करें जिसका उपयोग आपने पिछले भागों में किया है, और याद रखें कि लहू मुख्य शब्दावली में है। यदि आप अपने अनुवाद में दोष शब्द का उपयोग करते हैं, तो दोष के लिए उसी शब्द या वाक्यांश का उपयोग करें जिसका उपयोग आपने पिछले भागों में किया है, और याद रखें कि दोष मुख्य शब्दावली में है।</w:t>
      </w:r>
    </w:p>
    <w:p>
      <w:pPr/>
      <w:r>
        <w:rPr>
          <w:lang w:val="hi_IN" w:bidi="hi_IN"/>
        </w:rPr>
      </w:r>
      <w:r>
        <w:rPr>
          <w:lang w:val="hi_IN" w:bidi="hi_IN"/>
        </w:rPr>
        <w:t xml:space="preserve">जब शिमी राजा सुलैमान की आज्ञा मानने के लिए सहमत होता है, तो वह कहता है कि वह राजा सुलैमान का </w:t>
      </w:r>
      <w:r>
        <w:rPr>
          <w:b/>
          <w:lang w:val="hi_IN" w:bidi="hi_IN"/>
        </w:rPr>
        <w:t>सेवक</w:t>
      </w:r>
      <w:r>
        <w:rPr>
          <w:lang w:val="hi_IN" w:bidi="hi_IN"/>
        </w:rPr>
        <w:t xml:space="preserve"> है। इसका अर्थ यह नहीं है कि शिमी राजा सुलैमान के घर का सेवक बन जाता है। शिमी राजा सुलैमान के प्रति विनम्रता और आदर दिखाने के लिए अपने आप को सुलैमान का सेवक कहता है। अपने आप को सेवक कहने से यह भी पता चलता है कि शिमी समझता है कि अब वह अपनी इच्छा के अनुसार यरूशलेम से आ-जा नहीं सकता। सेवक के लिए उसी शब्द या वाक्यांश का उपयोग करें जिसका उपयोग आपने पिछले भागों में किया है। सेवक के बारे में अधिक जानकारी के लिए, मुख्य शब्दावली देखें।</w:t>
      </w:r>
    </w:p>
    <w:p>
      <w:pPr/>
      <w:r>
        <w:rPr>
          <w:lang w:val="hi_IN" w:bidi="hi_IN"/>
        </w:rPr>
      </w:r>
      <w:r>
        <w:rPr>
          <w:lang w:val="hi_IN" w:bidi="hi_IN"/>
        </w:rPr>
        <w:t xml:space="preserve">शिमी राजा सुलैमान को “मेरे </w:t>
      </w:r>
      <w:r>
        <w:rPr>
          <w:b/>
          <w:lang w:val="hi_IN" w:bidi="hi_IN"/>
        </w:rPr>
        <w:t>प्रभु</w:t>
      </w:r>
      <w:r>
        <w:rPr>
          <w:lang w:val="hi_IN" w:bidi="hi_IN"/>
        </w:rPr>
        <w:t xml:space="preserve"> राजा” कहता है। यहाँ, शिमी का अर्थ है कि राजा सुलैमान शिमी का स्वामी है और उसका उस पर अधिकार है। "मेरे प्रभु राजा" के लिए उसी शब्द या वाक्यांश का उपयोग करें जिसका उपयोग आपने पिछले भागों में किया था। प्रभु के बारे में अधिक जानकारी के लिए, मुख्य शब्दावली देखें।</w:t>
      </w:r>
    </w:p>
    <w:p>
      <w:pPr/>
      <w:r>
        <w:rPr>
          <w:lang w:val="hi_IN" w:bidi="hi_IN"/>
        </w:rPr>
      </w:r>
      <w:r>
        <w:rPr>
          <w:lang w:val="hi_IN" w:bidi="hi_IN"/>
        </w:rPr>
        <w:t xml:space="preserve">जब शिमी गत में भागे हुए दासों को ढूँढ़ने के लिए यरूशलेम से निकलता है, तो वह अपने </w:t>
      </w:r>
      <w:r>
        <w:rPr>
          <w:b/>
          <w:lang w:val="hi_IN" w:bidi="hi_IN"/>
        </w:rPr>
        <w:t>गधे</w:t>
      </w:r>
      <w:r>
        <w:rPr>
          <w:lang w:val="hi_IN" w:bidi="hi_IN"/>
        </w:rPr>
        <w:t xml:space="preserve"> पर काठी कसता है। इसका अर्थ है कि शिमी अपने गधे पर बैठा और गधे पर सवार होकर गत की ओर गया। गधे के बारे में अधिक जानकारी के लिए, मुख्य शब्दावली देखें और गधे के लिए उसी शब्द का उपयोग करें जिसका उपयोग आपने पिछले भागों में किया है।</w:t>
      </w:r>
    </w:p>
    <w:p>
      <w:pPr/>
      <w:r>
        <w:rPr>
          <w:lang w:val="hi_IN" w:bidi="hi_IN"/>
        </w:rPr>
      </w:r>
      <w:r>
        <w:rPr>
          <w:lang w:val="hi_IN" w:bidi="hi_IN"/>
        </w:rPr>
        <w:t xml:space="preserve">यहाँ रुकें और समूह में </w:t>
      </w:r>
      <w:r>
        <w:rPr>
          <w:lang w:val="hi_IN" w:bidi="hi_IN"/>
        </w:rPr>
        <w:t>काठी कसे हुए गधे</w:t>
      </w:r>
      <w:r>
        <w:rPr>
          <w:lang w:val="hi_IN" w:bidi="hi_IN"/>
        </w:rPr>
        <w:t xml:space="preserve"> की एक तस्वीर देखें। इस ऑडियो को यहाँ रोकें।</w:t>
      </w:r>
    </w:p>
    <w:p>
      <w:pPr/>
      <w:r>
        <w:rPr>
          <w:lang w:val="hi_IN" w:bidi="hi_IN"/>
        </w:rPr>
      </w:r>
      <w:r>
        <w:rPr>
          <w:lang w:val="hi_IN" w:bidi="hi_IN"/>
        </w:rPr>
        <w:t>कहानीकार शिमी के दासों के लिए उसी शब्द का उपयोग करता है जिसका उपयोग वह अन्य स्थानों पर सेवक के लिए करता है। इस प्रकार के सेवक का अपने जीवन पर कोई नियंत्रण नहीं होता। वे अपने स्वामी को नहीं छोड़ सकते, और उनके पास अपने जीवन में किसी भी चीज़ पर कोई विकल्प नहीं होता।</w:t>
      </w:r>
    </w:p>
    <w:p>
      <w:pPr/>
      <w:r>
        <w:rPr>
          <w:lang w:val="hi_IN" w:bidi="hi_IN"/>
        </w:rPr>
      </w:r>
      <w:r>
        <w:rPr>
          <w:lang w:val="hi_IN" w:bidi="hi_IN"/>
        </w:rPr>
        <w:t xml:space="preserve">यहाँ रुकें और समूह में चर्चा करें कि आप उस </w:t>
      </w:r>
      <w:r>
        <w:rPr>
          <w:b/>
          <w:lang w:val="hi_IN" w:bidi="hi_IN"/>
        </w:rPr>
        <w:t>सेवक</w:t>
      </w:r>
      <w:r>
        <w:rPr>
          <w:lang w:val="hi_IN" w:bidi="hi_IN"/>
        </w:rPr>
        <w:t xml:space="preserve"> के लिए किस शब्द या वाक्यांश का उपयोग करेंगे, जब उसका अर्थ उस </w:t>
      </w:r>
      <w:r>
        <w:rPr>
          <w:b/>
          <w:lang w:val="hi_IN" w:bidi="hi_IN"/>
        </w:rPr>
        <w:t>दास</w:t>
      </w:r>
      <w:r>
        <w:rPr>
          <w:lang w:val="hi_IN" w:bidi="hi_IN"/>
        </w:rPr>
        <w:t xml:space="preserve"> से है जिसे कोई अधिकार नहीं होता कि वह किसके लिए काम करे या वह क्या करे। जब सेवक का अर्थ इस प्रकार के दास से हो, तो बाइबल के दूसरे भागों में आपने सेवक के लिए जिस शब्द का उपयोग किया है, उसी शब्द का उपयोग करें। इस ऑडियो को यहाँ रोकें।</w:t>
      </w:r>
    </w:p>
    <w:p>
      <w:pPr/>
      <w:r>
        <w:rPr>
          <w:lang w:val="hi_IN" w:bidi="hi_IN"/>
        </w:rPr>
      </w:r>
      <w:r>
        <w:rPr>
          <w:lang w:val="hi_IN" w:bidi="hi_IN"/>
        </w:rPr>
        <w:t xml:space="preserve">जब सुलैमान दूसरी बार शिमी से बात करता है, तो वह पूछता है, “क्या मैंने तुझे यहोवा की </w:t>
      </w:r>
      <w:r>
        <w:rPr>
          <w:b/>
          <w:lang w:val="hi_IN" w:bidi="hi_IN"/>
        </w:rPr>
        <w:t>शपथ</w:t>
      </w:r>
      <w:r>
        <w:rPr>
          <w:lang w:val="hi_IN" w:bidi="hi_IN"/>
        </w:rPr>
        <w:t xml:space="preserve"> नहीं खिलाई?” “शपथ खाने” का अर्थ है कि शिमी ने यहोवा की </w:t>
      </w:r>
      <w:r>
        <w:rPr>
          <w:b/>
          <w:lang w:val="hi_IN" w:bidi="hi_IN"/>
        </w:rPr>
        <w:t>शपथ</w:t>
      </w:r>
      <w:r>
        <w:rPr>
          <w:lang w:val="hi_IN" w:bidi="hi_IN"/>
        </w:rPr>
        <w:t xml:space="preserve"> खाई। </w:t>
      </w:r>
      <w:r>
        <w:rPr>
          <w:b/>
          <w:lang w:val="hi_IN" w:bidi="hi_IN"/>
        </w:rPr>
        <w:t>शपथ लेने</w:t>
      </w:r>
      <w:r>
        <w:rPr>
          <w:lang w:val="hi_IN" w:bidi="hi_IN"/>
        </w:rPr>
        <w:t xml:space="preserve"> या </w:t>
      </w:r>
      <w:r>
        <w:rPr>
          <w:b/>
          <w:lang w:val="hi_IN" w:bidi="hi_IN"/>
        </w:rPr>
        <w:t>प्रतिज्ञा</w:t>
      </w:r>
      <w:r>
        <w:rPr>
          <w:lang w:val="hi_IN" w:bidi="hi_IN"/>
        </w:rPr>
        <w:t xml:space="preserve"> के लिए उसी शब्द या वाक्यांश का उपयोग करें जिसका उपयोग आपने पिछले भागों में किया था। शपथ के बारे में अधिक जानकारी के लिए, मुख्य शब्दावली को देखें। </w:t>
      </w:r>
    </w:p>
    <w:p>
      <w:pPr/>
      <w:r>
        <w:rPr>
          <w:lang w:val="hi_IN" w:bidi="hi_IN"/>
        </w:rPr>
      </w:r>
      <w:r>
        <w:rPr>
          <w:lang w:val="hi_IN" w:bidi="hi_IN"/>
        </w:rPr>
        <w:t xml:space="preserve">सुलैमान कहता है कि </w:t>
      </w:r>
      <w:r>
        <w:rPr>
          <w:b/>
          <w:lang w:val="hi_IN" w:bidi="hi_IN"/>
        </w:rPr>
        <w:t>यहोवा</w:t>
      </w:r>
      <w:r>
        <w:rPr>
          <w:lang w:val="hi_IN" w:bidi="hi_IN"/>
        </w:rPr>
        <w:t xml:space="preserve"> शिमी को उसके गलत कामों के लिए </w:t>
      </w:r>
      <w:r>
        <w:rPr>
          <w:b/>
          <w:lang w:val="hi_IN" w:bidi="hi_IN"/>
        </w:rPr>
        <w:t>बदला</w:t>
      </w:r>
      <w:r>
        <w:rPr>
          <w:lang w:val="hi_IN" w:bidi="hi_IN"/>
        </w:rPr>
        <w:t xml:space="preserve"> देगा, जो उसने राजा दाऊद के विरुद्ध किए थे। यहोवा शिमी को उसके </w:t>
      </w:r>
      <w:r>
        <w:rPr>
          <w:b/>
          <w:lang w:val="hi_IN" w:bidi="hi_IN"/>
        </w:rPr>
        <w:t>बुरे</w:t>
      </w:r>
      <w:r>
        <w:rPr>
          <w:lang w:val="hi_IN" w:bidi="hi_IN"/>
        </w:rPr>
        <w:t xml:space="preserve"> कामों के लिए दण्ड देगा। बदला के लिए उसी शब्द का उपयोग करें जिसका उपयोग आपने पिछले भागों में किया था। यहोवा और बुराई के बारे में अधिक जानकारी के लिए, मुख्य शब्दावली देखें और उन्हीं शब्दों का उपयोग करें जिनका उपयोग आपने पिछले भागों में किया है।</w:t>
      </w:r>
    </w:p>
    <w:p>
      <w:pPr/>
      <w:r>
        <w:rPr>
          <w:lang w:val="hi_IN" w:bidi="hi_IN"/>
        </w:rPr>
      </w:r>
      <w:r>
        <w:rPr>
          <w:lang w:val="hi_IN" w:bidi="hi_IN"/>
        </w:rPr>
        <w:t xml:space="preserve">जब सुलैमान कहता है, “राजा सुलैमान धन्य हो,” तो सुलैमान अपना ही नाम लेता है। सुलैमान का अर्थ है कि यहोवा उसे </w:t>
      </w:r>
      <w:r>
        <w:rPr>
          <w:b/>
          <w:lang w:val="hi_IN" w:bidi="hi_IN"/>
        </w:rPr>
        <w:t>आशीष</w:t>
      </w:r>
      <w:r>
        <w:rPr>
          <w:lang w:val="hi_IN" w:bidi="hi_IN"/>
        </w:rPr>
        <w:t xml:space="preserve"> देगा। आशीष के लिए उसी शब्द का उपयोग करें जो आपने पिछले भागों में उपयोग किया है। आशीष के बारे में अधिक जानकारी के लिए, मुख्य शब्दावली देखें।</w:t>
      </w:r>
    </w:p>
    <w:p>
      <w:pPr/>
      <w:r>
        <w:rPr>
          <w:lang w:val="hi_IN" w:bidi="hi_IN"/>
        </w:rPr>
      </w:r>
      <w:r>
        <w:rPr>
          <w:lang w:val="hi_IN" w:bidi="hi_IN"/>
        </w:rPr>
        <w:t xml:space="preserve">सुलैमान यह भी कहता है कि दाऊद का </w:t>
      </w:r>
      <w:r>
        <w:rPr>
          <w:b/>
          <w:lang w:val="hi_IN" w:bidi="hi_IN"/>
        </w:rPr>
        <w:t>सिंहासन</w:t>
      </w:r>
      <w:r>
        <w:rPr>
          <w:lang w:val="hi_IN" w:bidi="hi_IN"/>
        </w:rPr>
        <w:t xml:space="preserve"> यहोवा के सामने हमेशा सुरक्षित रहेगा। इसके बाद, हमें पता चलता है कि सुलैमान का </w:t>
      </w:r>
      <w:r>
        <w:rPr>
          <w:b/>
          <w:lang w:val="hi_IN" w:bidi="hi_IN"/>
        </w:rPr>
        <w:t>राज्य</w:t>
      </w:r>
      <w:r>
        <w:rPr>
          <w:lang w:val="hi_IN" w:bidi="hi_IN"/>
        </w:rPr>
        <w:t xml:space="preserve"> मज़बूती से उसके हाथों में, यानी उसके नियंत्रण में है। “सिंहासन स्थिर रहेगा” और “राज्य स्थिर हो गया” वाक्यांशों का अर्थ एक ही है। दोनों वाक्यांशों का अर्थ है कि दाऊद, सुलैमान और उनके वंशजों का राज्य मजबूत है और बना रहेगा। सिंहासन और राज्य के लिए उन्हीं शब्दों का उपयोग करें जिनका उपयोग आपने पिछले भागों में किया था। राज्य के बारे में अधिक जानकारी के लिए, मुख्य शब्दावली देखें।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3:1–15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3:1–15 को सुनें और अपने मन में रखें।</w:t>
      </w:r>
    </w:p>
    <w:p>
      <w:pPr/>
      <w:r>
        <w:rPr>
          <w:lang w:val="hi_IN" w:bidi="hi_IN"/>
        </w:rPr>
      </w:r>
      <w:r>
        <w:rPr>
          <w:lang w:val="hi_IN" w:bidi="hi_IN"/>
        </w:rPr>
        <w:t>यदि सम्भव हो, तो 1 राजाओं 3:1–15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 xml:space="preserve">1 राजाओं 3:1–15 का ऑडियो संस्करण सबसे आसानी से समझ में आने वाले अनुवाद में सुनें। </w:t>
      </w:r>
    </w:p>
    <w:p>
      <w:pPr/>
      <w:r>
        <w:rPr>
          <w:lang w:val="hi_IN" w:bidi="hi_IN"/>
        </w:rPr>
      </w:r>
      <w:r>
        <w:rPr>
          <w:lang w:val="hi_IN" w:bidi="hi_IN"/>
        </w:rPr>
        <w:t>इस ऑडियो को यहाँ रोकें।</w:t>
      </w:r>
    </w:p>
    <w:p>
      <w:pPr/>
      <w:r>
        <w:rPr>
          <w:lang w:val="hi_IN" w:bidi="hi_IN"/>
        </w:rPr>
      </w:r>
      <w:r>
        <w:rPr>
          <w:lang w:val="hi_IN" w:bidi="hi_IN"/>
        </w:rPr>
        <w:t xml:space="preserve">पिछली कहानी में, राजा सुलैमान ने अपने शत्रुओं से निपटकर अपने राज्य को सुरक्षित बनाया। इस कहानी में, राजा सुलैमान ने मिस्र के राजा फ़िरौन की पुत्री से विवाह किया। इसी कारण इस्राएल का राज्य और मिस्र का राज्य सहयोगी बन गए। जो राज्य सहयोगी होते थे, वे एक-दूसरे से युद्ध नहीं करते थे और जब कोई दूसरा शत्रु आक्रमण करता था, तो वे एक-दूसरे की रक्षा करते थे। एक राजा और दूसरे राजा की बेटी या उसके किसी करीबी रिश्तेदार के साथ विवाह करना इस तरह का गठबंधन बनाने का एक सामान्य तरीका था। इस बात की सम्भावना है कि मिस्र के राजा ने इस गठबंधन का प्रस्ताव रखा था, क्योंकि उसने देखा था कि इस्राएल का राज्य अधिक शक्तिशाली होता जा रहा था। </w:t>
      </w:r>
    </w:p>
    <w:p>
      <w:pPr/>
      <w:r>
        <w:rPr>
          <w:lang w:val="hi_IN" w:bidi="hi_IN"/>
        </w:rPr>
      </w:r>
      <w:r>
        <w:rPr>
          <w:lang w:val="hi_IN" w:bidi="hi_IN"/>
        </w:rPr>
        <w:t>यहाँ रुकें और एक समूह के रूप में इस प्रश्न पर चर्चा करें: युद्ध के समय आपकी सहायता करने के लिए आपका समुदाय किसी दूसरे समुदाय से सहायता माँगता है या माँग चुका है, उसके बारे में बात करें। इस समुदाय ने आपकी मदद क्यों की? अपने समुदाय और उस समुदाय के बीच के संबंध का वर्णन करें और बताएं कि आप दोनों एकजुट क्यों हैं। इस ऑडियो को यहाँ रोकें।</w:t>
      </w:r>
    </w:p>
    <w:p>
      <w:pPr/>
      <w:r>
        <w:rPr>
          <w:lang w:val="hi_IN" w:bidi="hi_IN"/>
        </w:rPr>
      </w:r>
      <w:r>
        <w:rPr>
          <w:lang w:val="hi_IN" w:bidi="hi_IN"/>
        </w:rPr>
        <w:t xml:space="preserve">राजा सुलैमान ने फ़िरौन की बेटी को यरूशलेम, अर्थात् दाऊदपुर में, कुछ समय के लिए रहने का स्थान दिया, जब तक कि सुलैमान अपना महल बनाकर पूरा नहीं कर लेता। हम 1 इतिहास की कहानियों से जानते हैं कि इस समय के दौरान राजा सुलैमान ने यहोवा का मंदिर और यरूशलेम के चारों ओर की शहरपनाह भी बनाई। जहाँ कहीं भी वाचा का सन्दूक पहुँचा था, वह स्थान पवित्र हो गया। इसलिए राजा सुलैमान फ़िरौन की बेटी को अपने पिता दाऊद के महल में नहीं रखता था, क्योंकि यहोवा का वाचा का सन्दूक वहाँ पास में था। </w:t>
      </w:r>
    </w:p>
    <w:p>
      <w:pPr/>
      <w:r>
        <w:rPr>
          <w:lang w:val="hi_IN" w:bidi="hi_IN"/>
        </w:rPr>
      </w:r>
      <w:r>
        <w:rPr>
          <w:lang w:val="hi_IN" w:bidi="hi_IN"/>
        </w:rPr>
        <w:t>यह विवाह दिखाता है कि राजा सुलैमान अपने राज्य को अंतरराष्ट्रीय स्तर पर स्थापित करने में सफल रहा था। फिर भी, इस्राएल के लोग ऊँचे स्थानों पर बलिदान चढ़ाते थे। ऊँचे स्थान स्थानीय धार्मिक स्थल या वेदियाँ थीं जिन्हें लोगों ने यहोवा के लिए समर्पित किया था। इस्राएल के अलग-अलग स्थानों में ऐसे बहुत से ऊँचे स्थान थे। यहोवा ने इस्राएल के लोगों को आज्ञा दी थी कि वे अपनी भेंटें यहोवा के लिए उसी स्थान पर चढ़ाएँ जिसे यहोवा ने चुना था, अर्थात् यरूशलेम में। लेकिन सुलैमान ने अभी तक लोगों के लिए यहोवा का सम्मान करने और उसकी उपासना करने के लिए मंदिर नहीं बनाया था। सम्भवतः कहानीकार चाहता है कि हम देखें कि सुलैमान के राज्य को पूर्ण बनाने के लिए अभी भी काम किया जाना बाकी है।</w:t>
      </w:r>
    </w:p>
    <w:p>
      <w:pPr/>
      <w:r>
        <w:rPr>
          <w:lang w:val="hi_IN" w:bidi="hi_IN"/>
        </w:rPr>
      </w:r>
      <w:r>
        <w:rPr>
          <w:lang w:val="hi_IN" w:bidi="hi_IN"/>
        </w:rPr>
        <w:t xml:space="preserve">सुलैमान अपने पिता दाऊद की आज्ञाओं के अनुसार सब कुछ करके यहोवा से प्रेम करता था। राजा दाऊद ने सुलैमान को आज्ञा दी थी कि मूसा की व्यवस्था में यहोवा ने जो कुछ आज्ञा दी थी, वह सब माने। फिर भी, सुलैमान स्थानीय वेदियों पर बलिदान चढ़ाता और धूप जलाता था। सम्भवतः कहानीकार यह दिखा रहा है कि सुलैमान ने अभी तक यहोवा की पूरी तरह आज्ञा नहीं मानी थी, क्योंकि उसने अभी तक मंदिर नहीं बनाया था। सम्भवतः कहानीकार यह भी समझा रहा है कि सुलैमान ने अभी तक यहोवा की पूरी तरह आज्ञा नहीं मानी थी, क्योंकि वह ऊँचे स्थानों पर बलिदान चढ़ाने के लिए प्रतिबद्ध था। यहोवा ने लोगों को ऊँचे स्थानों पर यहोवा के लिए बलिदान चढ़ाने की अनुमति केवल तब तक दी थी, जब तक लोगों ने मंदिर नहीं बनाया था। एक दिन राजा सुलैमान गिबोन में बनी वेदी पर बलिदान चढ़ाने गया। गिबोन यरूशलेम से लगभग दस किलोमीटर उत्तर-पश्चिम में स्थित एक बड़ा नगर था। </w:t>
      </w:r>
    </w:p>
    <w:p>
      <w:pPr/>
      <w:r>
        <w:rPr>
          <w:lang w:val="hi_IN" w:bidi="hi_IN"/>
        </w:rPr>
      </w:r>
      <w:r>
        <w:rPr>
          <w:lang w:val="hi_IN" w:bidi="hi_IN"/>
        </w:rPr>
        <w:t>यहाँ रुकें और समूह के रूप में यरूशलेम से गिबोन का नक्शा देखें। इस ऑडियो को यहाँ रोकें।</w:t>
      </w:r>
    </w:p>
    <w:p>
      <w:pPr/>
      <w:r>
        <w:rPr>
          <w:lang w:val="hi_IN" w:bidi="hi_IN"/>
        </w:rPr>
      </w:r>
      <w:r>
        <w:rPr>
          <w:lang w:val="hi_IN" w:bidi="hi_IN"/>
        </w:rPr>
        <w:t>गिबोन की वेदी इस्राएल की सभी स्थानीय वेदियों में मुख्य वेदी थी, क्योंकि मूसा द्वारा बनाई गई बलिदान की पीतल की वेदी और मिलापवाला तम्बू गिबोन में था। लेकिन वाचा का सन्दूक यरूशलेम में राजा दाऊद के महल के पास एक और तम्बू में था।</w:t>
      </w:r>
    </w:p>
    <w:p>
      <w:pPr/>
      <w:r>
        <w:rPr>
          <w:lang w:val="hi_IN" w:bidi="hi_IN"/>
        </w:rPr>
      </w:r>
      <w:r>
        <w:rPr>
          <w:lang w:val="hi_IN" w:bidi="hi_IN"/>
        </w:rPr>
        <w:t>यहाँ रुकें और समूह के रूप में पीतल की वेदी और मिलापवाले तम्बू की तस्वीर देखें। इस ऑडियो को यहाँ रोकें।</w:t>
      </w:r>
    </w:p>
    <w:p>
      <w:pPr/>
      <w:r>
        <w:rPr>
          <w:lang w:val="hi_IN" w:bidi="hi_IN"/>
        </w:rPr>
      </w:r>
      <w:r>
        <w:rPr>
          <w:lang w:val="hi_IN" w:bidi="hi_IN"/>
        </w:rPr>
        <w:t>राजा सुलैमान कई बार गिबोन में बलिदान चढ़ाने गया था और वहाँ बहुत से होमबलि चढ़ाए थे। होमबलि चढ़ाने के लिए इस्राएल के लोग पशु को मारकर वेदी पर पूरी तरह जला देते थे। एक व्यक्ति यहोवा को अपना जीवन पूरी तरह समर्पित करने के लिए होमबलि चढ़ाता था, जैसे वह पशु को पूरी तरह जला देता था। सम्भवतः राजा सुलैमान अपने राज्य को यहोवा को समर्पित करने के लिए गिबोन गया था।</w:t>
      </w:r>
    </w:p>
    <w:p>
      <w:pPr/>
      <w:r>
        <w:rPr>
          <w:lang w:val="hi_IN" w:bidi="hi_IN"/>
        </w:rPr>
      </w:r>
      <w:r>
        <w:rPr>
          <w:lang w:val="hi_IN" w:bidi="hi_IN"/>
        </w:rPr>
        <w:t xml:space="preserve">जब सुलैमान गिबोन में था, तब यहोवा रात में स्वप्न में सुलैमान को दिखाई दिया और उससे कहा कि वह जो कुछ चाहता है, वह माँगे और यहोवा उसे देगा। यह दुर्लभ बात थी कि यहोवा स्वप्न में किसी को दिखाई देता या उससे बात करता। </w:t>
      </w:r>
    </w:p>
    <w:p>
      <w:pPr/>
      <w:r>
        <w:rPr>
          <w:lang w:val="hi_IN" w:bidi="hi_IN"/>
        </w:rPr>
      </w:r>
      <w:r>
        <w:rPr>
          <w:lang w:val="hi_IN" w:bidi="hi_IN"/>
        </w:rPr>
        <w:t>यहाँ रुकें और एक समूह के रूप में चर्चा करें: अपनी संस्कृति के इतिहास में उन लोगों की कहानियाँ बताएँ, जिन्हें स्वप्न के द्वारा परमेश्वर या आत्माओं से कोई संदेश मिला था। इस ऑडियो को यहाँ रोकें।</w:t>
      </w:r>
    </w:p>
    <w:p>
      <w:pPr/>
      <w:r>
        <w:rPr>
          <w:lang w:val="hi_IN" w:bidi="hi_IN"/>
        </w:rPr>
      </w:r>
      <w:r>
        <w:rPr>
          <w:lang w:val="hi_IN" w:bidi="hi_IN"/>
        </w:rPr>
        <w:t xml:space="preserve">सुलैमान ने सपने में ही यहोवा को उत्तर दिया। सुलैमान ने कहा कि यहोवा अपने सेवक दाऊद पर कृपालु रहा है और दाऊद ने यहोवा के साथ अच्छा, वफादार और ईमानदार व्यवहार किया था। सुलैमान ने कहा कि यहोवा ने दाऊद के पुत्रों में से एक को इस्राएल का राजा बनाकर दाऊद के प्रति अपना अटल प्रेम और मित्रता दिखाई। यहोवा, सुलैमान के परमेश्वर ने सुलैमान को राजा बनाया था, हालाँकि सुलैमान अभी छोटा बच्चा ही था। सुलैमान के राजा बनते समय छोटा बच्चा नहीं था, लेकिन वह जवान और अनुभवहीन था। सुलैमान ने कहा कि उसे नहीं पता कि इस्राएल के उन बहुत से लोगों के बीच, जिन्हें यहोवा ने अपने लोग होने के लिए चुना था, कैसे आना-जाना है और कैसे शासन करना है। इसलिए सुलैमान ने यहोवा से समझने वाला मन माँगा, ताकि वह भले और बुरे में अन्तर जान सके। इस्राएली लोग मानते थे कि मनुष्य की भावनाएँ, विचार और इरादे उसके मन से निकलते हैं। सुलैमान यहोवा से बुद्धि माँग रहा था कि वह शासन करे। सुलैमान ने कहा कि यहोवा की सहायता के बिना कोई भी यहोवा के इतने लोगों पर शासन करने में सक्षम नहीं होगा। </w:t>
      </w:r>
    </w:p>
    <w:p>
      <w:pPr/>
      <w:r>
        <w:rPr>
          <w:lang w:val="hi_IN" w:bidi="hi_IN"/>
        </w:rPr>
      </w:r>
      <w:r>
        <w:rPr>
          <w:lang w:val="hi_IN" w:bidi="hi_IN"/>
        </w:rPr>
        <w:t>यहाँ रुकें और समूह के रूप में चर्चा करें: आपके समुदाय में अब तक के सबसे युवा अगुवे के बारे में बात करें। उन गुणों को सूचीबद्ध करें जिनकी आवश्यकता अगुवे को सफलतापूर्वक शासन करने के लिए होती है। आपके समुदाय के सबसे युवा अगुवे के पास अगुवाई के किन गुणों का अनुभव नहीं था? इस ऑडियो को यहाँ रोकें।</w:t>
      </w:r>
    </w:p>
    <w:p>
      <w:pPr/>
      <w:r>
        <w:rPr>
          <w:lang w:val="hi_IN" w:bidi="hi_IN"/>
        </w:rPr>
      </w:r>
      <w:r>
        <w:rPr>
          <w:lang w:val="hi_IN" w:bidi="hi_IN"/>
        </w:rPr>
        <w:t>सुलैमान की बातें यहोवा की दृष्टि में अच्छी लगीं। कहानीकार यहोवा के लिए एक आदरपूर्ण उपाधि का उपयोग करता है, जिसका अर्थ स्वामी या प्रभु है। यहोवा ने सुलैमान से कहा कि यहोवा सुलैमान को बुद्धि देगा। सुलैमान ने लंबे जीवन, धन या अपने शत्रुओं से बदला लेने की माँग नहीं की थी। इसके बजाय, सुलैमान ने न्याय से शासन करने के लिए बुद्धि माँगी थी। यहोवा ने कहा कि यहोवा सुलैमान को सुलैमान से पहले या उसके बाद आने वाले किसी भी राजा से अधिक बुद्धि देगा। यहोवा ने यह भी कहा कि उसने सुलैमान को वे चीजें दीं जो सुलैमान ने नहीं माँगी थीं, अर्थात् धन और सम्मान, ताकि जब तक सुलैमान जीवित रहे, तब तक कोई दूसरा राजा सुलैमान के बराबर न हो सके। यहोवा ने सुलैमान से यह भी वादा किया कि यदि सुलैमान यहोवा के मार्ग पर चलता रहे या दाऊद की तरह यहोवा की व्यवस्थाओं और आज्ञाओं का पालन करता है, तो यहोवा सुलैमान को लंबा जीवन देगा।</w:t>
      </w:r>
    </w:p>
    <w:p>
      <w:pPr/>
      <w:r>
        <w:rPr>
          <w:lang w:val="hi_IN" w:bidi="hi_IN"/>
        </w:rPr>
      </w:r>
      <w:r>
        <w:rPr>
          <w:lang w:val="hi_IN" w:bidi="hi_IN"/>
        </w:rPr>
        <w:t>यहाँ रुकें और समूह के रूप में इस प्रश्न पर चर्चा करें: अपने महान अगुवे और उन चीज़ों के बारे में बात करें जो उस अगुवे की थीं। आपके समुदाय के लोग अगुवा की सभी वस्तुओं में से सबसे अधिक क्या पाना चाहेंगे? इस ऑडियो को यहाँ रोकें।</w:t>
      </w:r>
    </w:p>
    <w:p>
      <w:pPr/>
      <w:r>
        <w:rPr>
          <w:lang w:val="hi_IN" w:bidi="hi_IN"/>
        </w:rPr>
      </w:r>
      <w:r>
        <w:rPr>
          <w:lang w:val="hi_IN" w:bidi="hi_IN"/>
        </w:rPr>
        <w:t xml:space="preserve">सुलैमान जाग गया और उसे एहसास हुआ कि यहोवा ने स्वप्न में सुलैमान से बात की थी। सुलैमान यरूशलेम लौट आया और यहोवा की वाचा के सन्दूक के सामने खड़ा हुआ। कहानीकार हमें नहीं बताता कि सुलैमान वाचा के सन्दूक के सामने क्यों खड़ा था, लेकिन सम्भवतः यह उस वाचा की पुष्टि करने और उत्सव के लिए है जो यहोवा ने स्वप्न में सुलैमान के साथ बाँधी थी। सुलैमान ने होमबलि और मेलबलि चढ़ाई। सम्भवतः सुलैमान होमबलि चढ़ाकर अपने आपको यहोवा को समर्पित कर रहा था और मेलबलि चढ़ाकर यहोवा के साथ अपने संबंध का उत्सव मना रहा था। उस संस्कृति में जब लोग एक साथ भोजन करते थे, तो वे एक-दूसरे के साथ अपने अच्छे संबंध को दिखाते थे। मेलबलि में लोग पशु के कुछ भाग को वेदी पर जलाते थे और बाकी मांस खा लेते थे। यह यहोवा के साथ भोजन करने जैसा था और इससे दिखता था कि लोगों का यहोवा के साथ अच्छा संबंध था। </w:t>
      </w:r>
    </w:p>
    <w:p>
      <w:pPr/>
      <w:r>
        <w:rPr>
          <w:lang w:val="hi_IN" w:bidi="hi_IN"/>
        </w:rPr>
      </w:r>
      <w:r>
        <w:rPr>
          <w:lang w:val="hi_IN" w:bidi="hi_IN"/>
        </w:rPr>
        <w:t>यहाँ रुकें और समूह के रूप में इस प्रश्न पर चर्चा करें: आपके समुदाय के अगुवों ने परमेश्वर या आत्माओं से कैसे संवाद किया है? जब परमेश्वर किसी अगुवे को स्वप्न में कोई संदेश देता है, तो अगुवा शारीरिक रूप से कैसे प्रतिक्रिया करेगा? इस ऑडियो को यहाँ रोकें।</w:t>
      </w:r>
    </w:p>
    <w:p>
      <w:pPr/>
      <w:r>
        <w:rPr>
          <w:lang w:val="hi_IN" w:bidi="hi_IN"/>
        </w:rPr>
      </w:r>
      <w:r>
        <w:rPr>
          <w:lang w:val="hi_IN" w:bidi="hi_IN"/>
        </w:rPr>
        <w:t>फिर सुलैमान ने अपने सभी सेवकों के लिए भोज कराया। सम्भवतः यह भोज कहीं और था, न कि वाचा के सन्दूक के पास।</w:t>
      </w:r>
      <w:r>
        <w:rPr>
          <w:lang w:val="hi_IN" w:bidi="hi_IN"/>
        </w:rPr>
      </w:r>
    </w:p>
    <w:p>
      <w:pPr>
        <w:pStyle w:val="Heading3"/>
      </w:pPr>
      <w:r>
        <w:rPr>
          <w:lang w:val="hi_IN" w:bidi="hi_IN"/>
        </w:rPr>
        <w:t>घटनाओं को समझाना</w:t>
      </w:r>
    </w:p>
    <w:p>
      <w:pPr/>
      <w:r>
        <w:rPr>
          <w:lang w:val="hi_IN" w:bidi="hi_IN"/>
        </w:rPr>
      </w:r>
      <w:r>
        <w:rPr>
          <w:lang w:val="hi_IN" w:bidi="hi_IN"/>
        </w:rPr>
        <w:t>1 राजाओं 3:1–15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सात दृश्य हैं।</w:t>
      </w:r>
    </w:p>
    <w:p>
      <w:pPr/>
      <w:r>
        <w:rPr>
          <w:lang w:val="hi_IN" w:bidi="hi_IN"/>
        </w:rPr>
      </w:r>
      <w:r>
        <w:rPr>
          <w:b/>
          <w:lang w:val="hi_IN" w:bidi="hi_IN"/>
        </w:rPr>
        <w:t>पहले दृश्य में:</w:t>
      </w:r>
      <w:r>
        <w:rPr>
          <w:lang w:val="hi_IN" w:bidi="hi_IN"/>
        </w:rPr>
        <w:t xml:space="preserve"> राजा सुलैमान ने विवाह करके मिस्र के राजा फ़िरौन के साथ गठबंधन किया</w:t>
      </w:r>
    </w:p>
    <w:p>
      <w:pPr/>
      <w:r>
        <w:rPr>
          <w:lang w:val="hi_IN" w:bidi="hi_IN"/>
        </w:rPr>
      </w:r>
      <w:r>
        <w:rPr>
          <w:lang w:val="hi_IN" w:bidi="hi_IN"/>
        </w:rPr>
        <w:t xml:space="preserve">फ़िरौन की पुत्री। राजा सुलैमान फ़िरौन की बेटी को दाऊदपुर में रहने के लिए ले आया, जब तक कि सुलैमान अपने लिए महल, यहोवा का मंदिर और यरूशलेम के चारों ओर की शहरपनाह बनाकर पूरा नहीं कर लेता। </w:t>
      </w:r>
    </w:p>
    <w:p>
      <w:pPr/>
      <w:r>
        <w:rPr>
          <w:lang w:val="hi_IN" w:bidi="hi_IN"/>
        </w:rPr>
      </w:r>
      <w:r>
        <w:rPr>
          <w:b/>
          <w:lang w:val="hi_IN" w:bidi="hi_IN"/>
        </w:rPr>
        <w:t>दूसरे दृश्य में:</w:t>
      </w:r>
      <w:r>
        <w:rPr>
          <w:lang w:val="hi_IN" w:bidi="hi_IN"/>
        </w:rPr>
        <w:t xml:space="preserve"> लोग अभी भी ऊँचे स्थानों या स्थानीय वेदियों पर भेंट चढ़ाते थे, क्योंकि उन्होंने अभी तक यहोवा का सम्मान करने और उसकी उपासना करने के लिए मंदिर नहीं बनाया था।</w:t>
      </w:r>
    </w:p>
    <w:p>
      <w:pPr/>
      <w:r>
        <w:rPr>
          <w:lang w:val="hi_IN" w:bidi="hi_IN"/>
        </w:rPr>
      </w:r>
      <w:r>
        <w:rPr>
          <w:b/>
          <w:lang w:val="hi_IN" w:bidi="hi_IN"/>
        </w:rPr>
        <w:t>तीसरे दृश्य में:</w:t>
      </w:r>
      <w:r>
        <w:rPr>
          <w:lang w:val="hi_IN" w:bidi="hi_IN"/>
        </w:rPr>
        <w:t xml:space="preserve"> राजा सुलैमान यहोवा से प्रेम करता था और अपने पिता की सभी आज्ञाओं को मानता था, लेकिन फिर भी सुलैमान स्थानीय वेदियों पर भेंट चढ़ाता था। सुलैमान ने गिबोन में बहुत सी होमबलि चढ़ाई, जो सबसे महत्वपूर्ण स्थानीय वेदी थी। एक दिन, यहोवा स्वप्न में गिबोन में राजा सुलैमान को दिखाई दिया। यहोवा ने सुलैमान से पूछा कि सुलैमान यहोवा की ओर से क्या उपहार पसंद करेगा।</w:t>
      </w:r>
    </w:p>
    <w:p>
      <w:pPr/>
      <w:r>
        <w:rPr>
          <w:lang w:val="hi_IN" w:bidi="hi_IN"/>
        </w:rPr>
      </w:r>
      <w:r>
        <w:rPr>
          <w:b/>
          <w:lang w:val="hi_IN" w:bidi="hi_IN"/>
        </w:rPr>
        <w:t>चौथे दृश्य में:</w:t>
      </w:r>
      <w:r>
        <w:rPr>
          <w:lang w:val="hi_IN" w:bidi="hi_IN"/>
        </w:rPr>
        <w:t xml:space="preserve"> सुलैमान ने कहा कि यहोवा ने सुलैमान के पिता दाऊद को राजा बनाकर अपनी अटल मित्रता दिखाई है। सुलैमान ने यहोवा से कहा कि सुलैमान कितना जवान और अनुभवहीन है, जो यहोवा के महान लोगों पर शासन करेगा। इसलिए सुलैमान ने यहोवा से न्याय से शासन करने के लिए बुद्धि माँगी।</w:t>
      </w:r>
    </w:p>
    <w:p>
      <w:pPr/>
      <w:r>
        <w:rPr>
          <w:lang w:val="hi_IN" w:bidi="hi_IN"/>
        </w:rPr>
      </w:r>
      <w:r>
        <w:rPr>
          <w:b/>
          <w:lang w:val="hi_IN" w:bidi="hi_IN"/>
        </w:rPr>
        <w:t>पाँचवें दृश्य में:</w:t>
      </w:r>
      <w:r>
        <w:rPr>
          <w:lang w:val="hi_IN" w:bidi="hi_IN"/>
        </w:rPr>
        <w:t xml:space="preserve"> यहोवा इस बात से प्रसन्न था कि सुलैमान ने बुद्धि माँगी थी, न कि लंबे जीवन, धन या अपने शत्रुओं की मृत्यु। इसलिए, यहोवा ने सुलैमान को बुद्धि और धन और बड़ी प्रतिष्ठा भी दी। यहोवा ने यह भी वादा किया कि यदि सुलैमान दाऊद की तरह यहोवा की आज्ञा माने, तो वह सुलैमान को लंबा जीवन देगा।</w:t>
      </w:r>
    </w:p>
    <w:p>
      <w:pPr/>
      <w:r>
        <w:rPr>
          <w:lang w:val="hi_IN" w:bidi="hi_IN"/>
        </w:rPr>
      </w:r>
      <w:r>
        <w:rPr>
          <w:b/>
          <w:lang w:val="hi_IN" w:bidi="hi_IN"/>
        </w:rPr>
        <w:t>छठे दृश्य में:</w:t>
      </w:r>
      <w:r>
        <w:rPr>
          <w:lang w:val="hi_IN" w:bidi="hi_IN"/>
        </w:rPr>
        <w:t xml:space="preserve"> सुलैमान यरूशलेम वापस गया और यहोवा की वाचा के सन्दूक के सामने होमबलि और मेलबलि चढ़ाई।</w:t>
      </w:r>
    </w:p>
    <w:p>
      <w:pPr/>
      <w:r>
        <w:rPr>
          <w:lang w:val="hi_IN" w:bidi="hi_IN"/>
        </w:rPr>
      </w:r>
      <w:r>
        <w:rPr>
          <w:b/>
          <w:lang w:val="hi_IN" w:bidi="hi_IN"/>
        </w:rPr>
        <w:t>सातवें दृश्य में:</w:t>
      </w:r>
      <w:r>
        <w:rPr>
          <w:lang w:val="hi_IN" w:bidi="hi_IN"/>
        </w:rPr>
        <w:t xml:space="preserve"> सुलैमान ने अपने सभी सेवकों के लिए भोज किया।</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राजा सुलैमान</w:t>
      </w:r>
    </w:p>
    <w:p>
      <w:pPr>
        <w:pStyle w:val="ListBullet"/>
        <w:spacing w:line="240" w:lineRule="auto"/>
        <w:ind w:left="720"/>
      </w:pPr>
      <w:r>
        <w:rPr>
          <w:lang w:val="hi_IN" w:bidi="hi_IN"/>
        </w:rPr>
      </w:r>
      <w:r>
        <w:rPr>
          <w:lang w:val="hi_IN" w:bidi="hi_IN"/>
        </w:rPr>
        <w:t>मिस्र का राजा फ़िरौन</w:t>
      </w:r>
    </w:p>
    <w:p>
      <w:pPr>
        <w:pStyle w:val="ListBullet"/>
        <w:spacing w:line="240" w:lineRule="auto"/>
        <w:ind w:left="720"/>
      </w:pPr>
      <w:r>
        <w:rPr>
          <w:lang w:val="hi_IN" w:bidi="hi_IN"/>
        </w:rPr>
      </w:r>
      <w:r>
        <w:rPr>
          <w:lang w:val="hi_IN" w:bidi="hi_IN"/>
        </w:rPr>
        <w:t>फिरौन की पुत्री</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राजा दाऊद</w:t>
      </w:r>
    </w:p>
    <w:p>
      <w:pPr>
        <w:pStyle w:val="ListBullet"/>
        <w:spacing w:line="240" w:lineRule="auto"/>
        <w:ind w:left="720"/>
      </w:pPr>
      <w:r>
        <w:rPr>
          <w:lang w:val="hi_IN" w:bidi="hi_IN"/>
        </w:rPr>
      </w:r>
      <w:r>
        <w:rPr>
          <w:lang w:val="hi_IN" w:bidi="hi_IN"/>
        </w:rPr>
        <w:t>और राजा सुलैमान के सेवक</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में, राजा सुलैमान ने मिस्र के राजा की पुत्री से विवाह किया। लोग मिस्र के राजा को "फ़िरौन" कहते हैं। फ़िरौन मिस्र के राजा का व्यक्तिगत नाम नहीं है, बल्कि उसकी उपाधि है।</w:t>
      </w:r>
    </w:p>
    <w:p>
      <w:pPr/>
      <w:r>
        <w:rPr>
          <w:lang w:val="hi_IN" w:bidi="hi_IN"/>
        </w:rPr>
      </w:r>
      <w:r>
        <w:rPr>
          <w:lang w:val="hi_IN" w:bidi="hi_IN"/>
        </w:rPr>
        <w:t>यहाँ रुकें और समूह के रूप में इस प्रश्न पर चर्चा करें: आप अपने समुदाय में विभिन्न अगुवों को क्या उपाधियाँ देते हैं? ऑडियो को यहाँ रोकें।</w:t>
      </w:r>
    </w:p>
    <w:p>
      <w:pPr/>
      <w:r>
        <w:rPr>
          <w:lang w:val="hi_IN" w:bidi="hi_IN"/>
        </w:rPr>
      </w:r>
      <w:r>
        <w:rPr>
          <w:lang w:val="hi_IN" w:bidi="hi_IN"/>
        </w:rPr>
        <w:t>फ़िरौन की पुत्री से विवाह करके राजा सुलैमान फ़िरौन का दामाद बन गया, और इस्राएल और मिस्र के राज्य सहयोगी बन गए। सहयोगी वे राज्य हैं जो एक-दूसरे पर आक्रमण नहीं करते हैं। इसके बजाय, यदि किसी व्यक्ति ने उन पर हमला किया है, तो सहयोगी एक-दूसरे की सहायता करते हैं।</w:t>
      </w:r>
    </w:p>
    <w:p>
      <w:pPr/>
      <w:r>
        <w:rPr>
          <w:lang w:val="hi_IN" w:bidi="hi_IN"/>
        </w:rPr>
      </w:r>
      <w:r>
        <w:rPr>
          <w:lang w:val="hi_IN" w:bidi="hi_IN"/>
        </w:rPr>
        <w:t>यहाँ रुकें और समूह के रूप में इस प्रश्न पर चर्चा करें: दो समुदायों के बारे में बात करें जिनके पास गठबंधन या मित्रता का समझौता है। चर्चा करें कि दोनों समुदायों ने अपने गठबंधन की पुष्टि कैसे की। गठबंधन के लिए आप जिन शब्दों और वाक्यांशों का उपयोग करते हैं, उन पर ध्यान दें। इस ऑडियो को यहाँ रोकें।</w:t>
      </w:r>
    </w:p>
    <w:p>
      <w:pPr/>
      <w:r>
        <w:rPr>
          <w:lang w:val="hi_IN" w:bidi="hi_IN"/>
        </w:rPr>
      </w:r>
      <w:r>
        <w:rPr>
          <w:lang w:val="hi_IN" w:bidi="hi_IN"/>
        </w:rPr>
        <w:t>राजा सुलैमान ने फ़िरौन की बेटी को यरूशलेम में रहने के लिए एक अस्थायी स्थान दिया। लोगों ने यरूशलेम को दाऊद का नगर भी कहा, क्योंकि दाऊद ने उसे यबूसियों से जीत लिया था। फ़िरौन की पुत्री उस अस्थायी स्थान पर रहती थी, जब तक सुलैमान अपना घर या महल, यहोवा का भवन या मंदिर और यरूशलेम के चारों ओर की शहरपनाह का निर्माण पूरा नहीं कर लेता। सुलैमान को अपना महल बनाने में 13 साल लगे।</w:t>
      </w:r>
    </w:p>
    <w:p>
      <w:pPr/>
      <w:r>
        <w:rPr>
          <w:lang w:val="hi_IN" w:bidi="hi_IN"/>
        </w:rPr>
      </w:r>
      <w:r>
        <w:rPr>
          <w:lang w:val="hi_IN" w:bidi="hi_IN"/>
        </w:rPr>
        <w:t>यहाँ रुकें और समूह के रूप में इस प्रश्न पर चर्चा करें: आप अपनी भाषा में राजा के भवन को क्या कहते हैं? इस ऑडियो को यहाँ रोकें।</w:t>
      </w:r>
    </w:p>
    <w:p>
      <w:pPr/>
      <w:r>
        <w:rPr>
          <w:lang w:val="hi_IN" w:bidi="hi_IN"/>
        </w:rPr>
      </w:r>
      <w:r>
        <w:rPr>
          <w:lang w:val="hi_IN" w:bidi="hi_IN"/>
        </w:rPr>
        <w:t>कहानीकार मंदिर को "यहोवा का भवन" कहता है, क्योंकि जब लोग सन्दूक को वहाँ रखेंगे, तब यहोवा की उपस्थिति मंदिर में होगी। सुलैमान ने राजा बनने के चार साल बाद मंदिर का निर्माण शुरू किया, और सुलैमान ने मंदिर के निर्माण में सात साल बिताए। यरूशलेम एक किलेबंद नगर था। लोग महत्वपूर्ण नगरों के चारों ओर शहरपनाह बनाते थे, ताकि नगर के भीतर के लोगों और धन-संपत्ति की रक्षा की जा सके। संभव है कि सुलैमान पहले से मौजूद किसी दीवार को बढ़ा या उसकी मरम्मत कर रहा था।</w:t>
      </w:r>
    </w:p>
    <w:p>
      <w:pPr/>
      <w:r>
        <w:rPr>
          <w:lang w:val="hi_IN" w:bidi="hi_IN"/>
        </w:rPr>
      </w:r>
      <w:r>
        <w:rPr>
          <w:lang w:val="hi_IN" w:bidi="hi_IN"/>
        </w:rPr>
        <w:t>यहाँ रुकें और समूह के रूप में एक शहरपनाह वाले नगर के उदाहरण की तस्वीर देखें। इस ऑडियो को यहाँ रोकें।</w:t>
      </w:r>
    </w:p>
    <w:p>
      <w:pPr/>
      <w:r>
        <w:rPr>
          <w:lang w:val="hi_IN" w:bidi="hi_IN"/>
        </w:rPr>
      </w:r>
      <w:r>
        <w:rPr>
          <w:lang w:val="hi_IN" w:bidi="hi_IN"/>
        </w:rPr>
        <w:t xml:space="preserve">दूसरे दृश्य में, इस्राएल के लोग अभी भी ऊँचे स्थानों या स्थानीय वेदियों पर बलिदान चढ़ा रहे थे। लोग ऐसा उन दिनों से कर रहे हैं जब उन्होंने यहोशू के साथ देश में प्रवेश किया था। उस समय भी लोग स्थानीय वेदियों पर बलिदान चढ़ा रहे थे, क्योंकि उन्होंने अभी तक यहोवा के नाम का भवन नहीं बनाया था। जब कोई व्यक्ति यहोवा के नाम के लिए कुछ बनाता है, तो इसका अर्थ है कि वह उसे यहोवा का सम्मान और स्तुति करने के लिए बना रहा है। </w:t>
      </w:r>
    </w:p>
    <w:p>
      <w:pPr/>
      <w:r>
        <w:rPr>
          <w:lang w:val="hi_IN" w:bidi="hi_IN"/>
        </w:rPr>
      </w:r>
      <w:r>
        <w:rPr>
          <w:lang w:val="hi_IN" w:bidi="hi_IN"/>
        </w:rPr>
        <w:t>यहाँ रुकें और समूह के रूप में इस प्रश्न पर चर्चा करें: अपने देश के मंदिरों, धार्मिक-स्थलों, वेदियों या किसी भी उपासना के स्थानों के बारे में बात करें। लोग उन्हें किन नामों से पुकारते हैं और क्यों? आप कैसे कहेंगे कि सुलैमान ने अभी तक यहोवा के नाम का भवन नहीं बनाया था? इस ऑडियो को यहाँ रोकें।</w:t>
      </w:r>
    </w:p>
    <w:p>
      <w:pPr/>
      <w:r>
        <w:rPr>
          <w:lang w:val="hi_IN" w:bidi="hi_IN"/>
        </w:rPr>
      </w:r>
      <w:r>
        <w:rPr>
          <w:lang w:val="hi_IN" w:bidi="hi_IN"/>
        </w:rPr>
        <w:t>ऊँचे स्थान स्थानीय वेदियाँ या बलिदान चढ़ाने के स्थान थे। कनानियों के वे गोत्र जो इस्राएल के लोगों के आने से पहले उस देश में रहते थे, अक्सर अपनी वेदियाँ पहाड़ियों और पर्वतों जैसे ऊँचे स्थानों पर बनाते थे, इसलिए लोग इन स्थानीय वेदियों को अक्सर “ऊँचे स्थान” कहते थे। इस्राएल के लोगों द्वारा बनाई गई बहुत-सी वेदियाँ पहाड़ियों या पर्वतों पर नहीं थीं, और इस्राएल के लोगों ने इन स्थानों को यहोवा के लिए समर्पित किया था। इसलिए, इस कहानी में "ऊँचे स्थानों" का मतलब उन स्थानीय पवित्र जगहों से है जिन्हें लोगों ने यहोवा को समर्पित किया था। यहोवा चाहता था कि लोग अपनी भेंटें यरूशलेम में चढ़ाएँ, लेकिन सुलैमान ने अभी तक मंदिर नहीं बनाया था। इसलिए, इस्राएल के लोगों ने अपने नगरों के पास बहुत-सी वेदियाँ बनाईं। जब सुलैमान ने मंदिर बनाने का काम पूरा कर लिया, तो यहोवा नहीं चाहता था कि उसके लोग इन वेदियों पर बलि चढ़ाएँ।</w:t>
      </w:r>
    </w:p>
    <w:p>
      <w:pPr/>
      <w:r>
        <w:rPr>
          <w:lang w:val="hi_IN" w:bidi="hi_IN"/>
        </w:rPr>
      </w:r>
      <w:r>
        <w:rPr>
          <w:lang w:val="hi_IN" w:bidi="hi_IN"/>
        </w:rPr>
        <w:t>यहाँ रुकें और समूह के रूप में चर्चा करें: बलिदान के उन अनुष्ठानों के बारे में बात करें जो आपका समुदाय और आपके आसपास के समुदाय करते हैं। उन अलग-अलग स्थानों की तुलना करें जहाँ वे अपने धार्मिक अनुष्ठान करते हैं। उन शब्दों और वाक्यांशों पर ध्यान दें जो आप उन स्थानों के लिए इस्तेमाल करते हैं जहाँ लोग बलिदान चढ़ाते हैं। इस ऑडियो को यहाँ रोकें।</w:t>
      </w:r>
    </w:p>
    <w:p>
      <w:pPr/>
      <w:r>
        <w:rPr>
          <w:lang w:val="hi_IN" w:bidi="hi_IN"/>
        </w:rPr>
      </w:r>
      <w:r>
        <w:rPr>
          <w:lang w:val="hi_IN" w:bidi="hi_IN"/>
        </w:rPr>
        <w:t>तीसरे दृश्य में, कहानीकार हमें बताता है कि सुलैमान यहोवा से प्रेम करता था। सुलैमान ने अपने पिता की विधियों का पालन करके यह दिखाया कि वह यहोवा से प्रेम करता है। दाऊद ने सुलैमान को आज्ञा दी थी कि वह वह सब माने, जो यहोवा ने मूसा की व्यवस्था में आज्ञा दी थी। लेकिन भले ही सुलैमान यहोवा से प्रेम करता था, फिर भी वह स्थानीय वेदियों पर बलिदान चढ़ाता था। सुलैमान ने एक से अधिक स्थानीय वेदियों पर बलिदान चढ़ाए। कहानीकार कहता है कि सुलैमान ने बलिदान चढ़ाए और धूप जलाया। धुआँ ऊपर उठाने का अर्थ किसी पशु या अनाज की भेंट को जलाना या धूप जलाना हो सकता है। संभव है कि सुलैमान ने बलिदान चढ़ाए और धूप चढ़ाए। सुलैमान के यहोवा से प्रेम करने और स्थानीय वेदियों पर बलिदान चढ़ाने के बीच का अंतर दिखाता है कि सुलैमान ने अभी तक वह काम पूरा नहीं किया था जो यहोवा ने उसे दिया था। सुलैमान ने अभी तक मंदिर नहीं बनाया था।</w:t>
      </w:r>
    </w:p>
    <w:p>
      <w:pPr/>
      <w:r>
        <w:rPr>
          <w:lang w:val="hi_IN" w:bidi="hi_IN"/>
        </w:rPr>
      </w:r>
      <w:r>
        <w:rPr>
          <w:lang w:val="hi_IN" w:bidi="hi_IN"/>
        </w:rPr>
        <w:t>सुलैमान अक्सर गिबोन में वेदी पर बलिदान चढ़ाने जाता था, जो यरूशलेम से लगभग 10 किलोमीटर दूर एक बड़ा नगर था। पिछले कुछ वर्षों में, सुलैमान ने गिबोन में वेदी पर कम से कम 1,000 होमबलि चढ़ाए थे! गिबोन की वेदी सबसे महत्वपूर्ण स्थानीय वेदी थी, क्योंकि बलिदान की पीतल की वेदी और मूसा द्वारा बनाया गया मिलापवाला तम्बू वहाँ थे। इस बार, सुलैमान होमबलि चढ़ाने के लिए गिबोन गया था, शायद अपने राज्य को यहोवा को समर्पित करने के लिए। जब सुलैमान गिबोन में था, तब यहोवा रात में एक स्वप्न में उसे दिखाई दिया, और परमेश्वर ने सुलैमान से कहा कि वह जो कुछ चाहता है, वह माँगे। कहानीकार उसी कथन में यहोवा के लिए उचित नाम और परमेश्वर के लिए अधिक सामान्य शब्द का उपयोग करता है।</w:t>
      </w:r>
    </w:p>
    <w:p>
      <w:pPr/>
      <w:r>
        <w:rPr>
          <w:lang w:val="hi_IN" w:bidi="hi_IN"/>
        </w:rPr>
      </w:r>
      <w:r>
        <w:rPr>
          <w:lang w:val="hi_IN" w:bidi="hi_IN"/>
        </w:rPr>
        <w:t>चौथे दृश्य में, सुलैमान ने, जो अभी भी स्वप्न देख रहा था, यहोवा को उत्तर दिया। सुलैमान ने यहोवा से कहा कि यहोवा ने उसके पिता दाऊद से अटल प्रेम या करुणा किया था। सुलैमान ने दाऊद को यहोवा का सेवक कहा, क्योंकि दाऊद ने यहोवा की सेवा और उसका सम्मान किया। सुलैमान ने कहा कि यहोवा ने दाऊद से अटल प्रेम किया, क्योंकि दाऊद यहोवा के सामने विश्वासयोग्यता, धार्मिकता और मन की खराई से चलता था। जब सुलैमान ने कहा कि दाऊद यहोवा के सामने चलता था, तो वह यहोवा के प्रति दाऊद के व्यवहार और चरित्र के बारे में बात कर रहा था। विश्वासयोग्यता में चलने का अर्थ वफादार, भरोसेमंद और विश्वासयोग्य होना है। जब कोई व्यक्ति यहोवा के साथ धार्मिकता में चलता है, तो वह सही तरीके से व्यवहार करता है, क्योंकि उसका यहोवा के साथ अच्छा संबंध है। जो व्यक्ति मन की खराई से चलता है, वह यहोवा की इच्छा पूरी करने के लिए प्रतिबद्ध है। वह व्यक्ति ईमानदारी से व्यवहार करता है और यहोवा को प्रसन्न करने की इच्छा रखता है।</w:t>
      </w:r>
    </w:p>
    <w:p>
      <w:pPr/>
      <w:r>
        <w:rPr>
          <w:lang w:val="hi_IN" w:bidi="hi_IN"/>
        </w:rPr>
      </w:r>
      <w:r>
        <w:rPr>
          <w:lang w:val="hi_IN" w:bidi="hi_IN"/>
        </w:rPr>
        <w:t>यहाँ रुककर इस प्रश्न पर समूह में चर्चा करें: किसी ऐसे व्यक्ति के बारे में बात करें जिसने अपनी बातों से कुछ और होने का दिखावा किया हो, लेकिन उसका व्यवहार उसकी बातों के विपरीत रहा हो; उदाहरण के लिए, ऐसा न्यायी जो रिश्वत लेता हो। फिर चर्चा करें, आप किसी ऐसे ईमानदार न्यायी के व्यवहार का वर्णन करने के लिए किन शब्दों या वाक्यांशों का उपयोग करते हैं जो रिश्वत नहीं लेता? इस ऑडियो को यहाँ रोकें।</w:t>
      </w:r>
    </w:p>
    <w:p>
      <w:pPr/>
      <w:r>
        <w:rPr>
          <w:lang w:val="hi_IN" w:bidi="hi_IN"/>
        </w:rPr>
      </w:r>
      <w:r>
        <w:rPr>
          <w:lang w:val="hi_IN" w:bidi="hi_IN"/>
        </w:rPr>
        <w:t xml:space="preserve">सुलैमान ने कहा कि यहोवा ने दाऊद को एक पुत्र, सुलैमान, देकर उसके प्रति अपनी अटल करुणा बनाए रखा, ताकि वह दाऊद के सिंहासन पर बैठे, अर्थात् इस्राएल का राजा बने। सुलैमान ने जो कुछ माँगना चाहता था, उसे माँगने से पहले यहोवा से ये बातें कहीं। सुलैमान यहोवा को धन्यवाद देना और उसकी स्तुति करना चाहता था। </w:t>
      </w:r>
    </w:p>
    <w:p>
      <w:pPr/>
      <w:r>
        <w:rPr>
          <w:lang w:val="hi_IN" w:bidi="hi_IN"/>
        </w:rPr>
      </w:r>
      <w:r>
        <w:rPr>
          <w:lang w:val="hi_IN" w:bidi="hi_IN"/>
        </w:rPr>
        <w:t>फिर सुलैमान ने यहोवा से कहा कि यहोवा, जो सुलैमान का अपना परमेश्वर था, ने सुलैमान को राजा बनाया था, जबकि सुलैमान अभी छोटा बालक ही था। जब सुलैमान ने यहोवा को अपना परमेश्वर कहा, तब उसने दिखाया कि वह यहोवा के प्रति समर्पित था और उसका यहोवा के साथ व्यक्तिगत सम्बन्ध था। सुलैमान ने कहा कि वह अभी छोटा बालक था, अर्थात् अनुभवहीन था, और नहीं जानता था कि बाहर जाना या भीतर आना कैसे होता है। बाहर जाना और भीतर आना आम तौर पर किसी व्यक्ति के सेना को युद्ध में ले जाने के तरीके के बारे में बात करने का एक विशेष तरीका है। इस मामले में, सुलैमान कह रहा था कि वह जवान था और नहीं जानता था कि राज्य पर शासन कैसे करना है या अपनी सेना को युद्ध में कैसे ले जाना है। सुलैमान ने कहा कि यहोवा का सेवक सुलैमान उन बहुत-से या अनगिनती लोगों के बीच था जिन्हें यहोवा ने चुना था। सुलैमान ने कई लोगों को एक महान और अनगिनती लोगों के रूप में वर्णित किया।</w:t>
      </w:r>
    </w:p>
    <w:p>
      <w:pPr/>
      <w:r>
        <w:rPr>
          <w:lang w:val="hi_IN" w:bidi="hi_IN"/>
        </w:rPr>
      </w:r>
      <w:r>
        <w:rPr>
          <w:lang w:val="hi_IN" w:bidi="hi_IN"/>
        </w:rPr>
        <w:t>यहाँ रुकें और समूह में इस प्रश्न पर चर्चा करें: आप लोगों के ऐसे समूह के बारे में कैसे बता सकते हैं या बात कर सकते हैं जिनकी संख्या इतनी ज़्यादा हो कि कोई उन्हें गिन न सके? ऑडियो को यहाँ रोकें।</w:t>
      </w:r>
    </w:p>
    <w:p>
      <w:pPr/>
      <w:r>
        <w:rPr>
          <w:lang w:val="hi_IN" w:bidi="hi_IN"/>
        </w:rPr>
      </w:r>
      <w:r>
        <w:rPr>
          <w:lang w:val="hi_IN" w:bidi="hi_IN"/>
        </w:rPr>
        <w:t>सुलैमान यहोवा को बता रहा था कि यहोवा ने उसे जो बड़ा काम दिया था, उसके लिए वह अपने आपको कितना छोटा समझता था। सुलैमान ने यहोवा से माँगा कि वह उसे समझनेवाला मन दे, ताकि वह यहोवा की प्रजा का न्याय कर सके और भले और बुरे में अन्तर जान सके। सुलैमान यहोवा से न्यायपूर्वक शासन करने के लिए बुद्धि और समझ मांग रहा था। तब सुलैमान ने यहोवा से पूछा कि क्या कोई ऐसा व्यक्ति है जो यहोवा के बहुत से लोगों पर शासन कर सके। सुलैमान को उत्तर की उम्मीद नहीं थी। सुलैमान कह रहा था कि यहोवा की सहायता के बिना कोई भी इस्राएल पर शासन नहीं कर सकता।</w:t>
      </w:r>
    </w:p>
    <w:p>
      <w:pPr/>
      <w:r>
        <w:rPr>
          <w:lang w:val="hi_IN" w:bidi="hi_IN"/>
        </w:rPr>
      </w:r>
      <w:r>
        <w:rPr>
          <w:lang w:val="hi_IN" w:bidi="hi_IN"/>
        </w:rPr>
        <w:t>यहाँ रुकें और समूह के रूप में इस प्रश्न पर चर्चा करें: उस सबसे ईमानदार, निष्पक्ष और आदरणीय अगुवे या न्यायी का वर्णन करें जो आपको कभी मिला हो। उस व्यक्ति के व्यवहार और निर्णयों के बारे में बात करें, और यह कि उसने लोगों के विभिन्न वर्गों के साथ कैसा व्यवहार किया और समुदाय ने उसके बारे में कैसे कहा। उन शब्दों और वाक्यांशों पर ध्यान दें जिनका उपयोग आप उसके चरित्र का वर्णन करने के लिए करते हैं। इस ऑडियो को यहाँ रोकें।</w:t>
      </w:r>
    </w:p>
    <w:p>
      <w:pPr/>
      <w:r>
        <w:rPr>
          <w:lang w:val="hi_IN" w:bidi="hi_IN"/>
        </w:rPr>
      </w:r>
      <w:r>
        <w:rPr>
          <w:lang w:val="hi_IN" w:bidi="hi_IN"/>
        </w:rPr>
        <w:t>पाँचवें दृश्य में, कहानीकार यहोवा को प्रभु या स्वामी कहता है। यह एक सम्मानजनक उपाधि है। यहोवा इस बात से प्रसन्न था कि सुलैमान ने बुद्धि माँगी और लंबे जीवन, धन या अपने शत्रुओं की मृत्यु नहीं माँगी। कहानीकार उन सभी बातों को जिन्हें सुलैमान ने नहीं माँगा था, धीरे-धीरे और स्पष्ट रूप से दोहराता है, ताकि वह सुलैमान ने जो माँगा था और जो नहीं माँगा था, उनके बीच स्पष्ट अन्तर दिखा सके। यहोवा ने सुलैमान से कहा कि वह देखे और समझे कि यहोवा किस प्रकार वह करेगा जो सुलैमान ने माँगा था, और देखे कि यहोवा सुलैमान को उससे पहले जीवित रहे या उसके बाद जीवित रहनेवाले किसी भी व्यक्ति से अधिक बुद्धि देगा।</w:t>
      </w:r>
    </w:p>
    <w:p>
      <w:pPr/>
      <w:r>
        <w:rPr>
          <w:lang w:val="hi_IN" w:bidi="hi_IN"/>
        </w:rPr>
      </w:r>
      <w:r>
        <w:rPr>
          <w:lang w:val="hi_IN" w:bidi="hi_IN"/>
        </w:rPr>
        <w:t>यहाँ रुककर उस शब्द या वाक्यांश पर चर्चा करें जिसका उपयोग आप अपनी भाषा में सुननेवाले का ध्यान उस बात पर केंद्रित करने के लिए करते हैं, जिसे आप आगे कहनेवाले हैं, जैसा कि यहाँ यहोवा ने किया जब उसने सुलैमान से कहा कि वह देखे कि वह सुलैमान के लिए क्या करेगा। इस ऑडियो को यहाँ रोकें।</w:t>
      </w:r>
    </w:p>
    <w:p>
      <w:pPr/>
      <w:r>
        <w:rPr>
          <w:lang w:val="hi_IN" w:bidi="hi_IN"/>
        </w:rPr>
      </w:r>
      <w:r>
        <w:rPr>
          <w:lang w:val="hi_IN" w:bidi="hi_IN"/>
        </w:rPr>
        <w:t>और यहोवा ने सुलैमान को वे चीज़ें भी दीं, जो सुलैमान ने नहीं माँगी थीं, जैसे धन, सम्मान और आदर। यहोवा ने कहा कि जब तक सुलैमान जीवित रहेगा, तब तक किसी भी राजा के पास सुलैमान के बराबर धन या सम्मान नहीं होगा। यहोवा ने सुलैमान को लम्बी आयु देने का भी वादा किया, लेकिन केवल तभी जब सुलैमान यहोवा के मार्गों पर चले या यहोवा की विधियों और आज्ञाओं का पालन करे, जैसे दाऊद ने किया था।</w:t>
      </w:r>
    </w:p>
    <w:p>
      <w:pPr/>
      <w:r>
        <w:rPr>
          <w:lang w:val="hi_IN" w:bidi="hi_IN"/>
        </w:rPr>
      </w:r>
      <w:r>
        <w:rPr>
          <w:lang w:val="hi_IN" w:bidi="hi_IN"/>
        </w:rPr>
        <w:t>छठे दृश्य में, सुलैमान जाग गया और उसे एहसास हुआ कि वह स्वप्न देख रहा था।</w:t>
      </w:r>
    </w:p>
    <w:p>
      <w:pPr/>
      <w:r>
        <w:rPr>
          <w:lang w:val="hi_IN" w:bidi="hi_IN"/>
        </w:rPr>
      </w:r>
      <w:r>
        <w:rPr>
          <w:lang w:val="hi_IN" w:bidi="hi_IN"/>
        </w:rPr>
        <w:t>यहाँ रुकें और समूह के रूप में यह गतिविधि करें: किसी एक व्यक्ति से उसके द्वारा देखे गए किसी बड़े सपने के बारे में बताने के लिए कहें। उस व्यक्ति के सपने के बारे में बताने के बाद, उसे यह कहते हुए समाप्त करना चाहिए कि वह कैसे जागा और उसे एहसास हुआ कि वह एक सपना था। उन शब्दों पर ध्यान दें जिनका उपयोग वह व्यक्ति इस तथ्य पर आपका ध्यान केंद्रित करने के लिए करता है कि वह एक स्वप्न था। इस ऑडियो को यहाँ रोकें।</w:t>
      </w:r>
    </w:p>
    <w:p>
      <w:pPr/>
      <w:r>
        <w:rPr>
          <w:lang w:val="hi_IN" w:bidi="hi_IN"/>
        </w:rPr>
      </w:r>
      <w:r>
        <w:rPr>
          <w:lang w:val="hi_IN" w:bidi="hi_IN"/>
        </w:rPr>
        <w:t>सुलैमान यरूशलेम लौट आया और वाचा के सन्दूक के सामने खड़ा हुआ। वाचा का सन्दूक दाऊद के महल के पास एक तम्बू में था। सुलैमान ने होमबलि और मेलबलि चढ़ाए। लोग वेदी पर होमबलि को पूरी तरह जला देते थे, लेकिन मेलबलि का कुछ भाग ही जलाते थे और बाकी भाग खा लेते थे।</w:t>
      </w:r>
    </w:p>
    <w:p>
      <w:pPr/>
      <w:r>
        <w:rPr>
          <w:lang w:val="hi_IN" w:bidi="hi_IN"/>
        </w:rPr>
      </w:r>
      <w:r>
        <w:rPr>
          <w:lang w:val="hi_IN" w:bidi="hi_IN"/>
        </w:rPr>
        <w:t>सातवें दृश्य में, सुलैमान ने अपने सभी सेवकों के लिए भोज किया। संभव है कि यह किसी अलग स्थान पर और कुछ ही समय बाद हुआ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इस्तेमाल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राजाओं 3:1–15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सात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राजा सुलैमान</w:t>
      </w:r>
    </w:p>
    <w:p>
      <w:pPr>
        <w:pStyle w:val="ListBullet"/>
        <w:spacing w:line="240" w:lineRule="auto"/>
        <w:ind w:left="720"/>
      </w:pPr>
      <w:r>
        <w:rPr>
          <w:lang w:val="hi_IN" w:bidi="hi_IN"/>
        </w:rPr>
      </w:r>
      <w:r>
        <w:rPr>
          <w:lang w:val="hi_IN" w:bidi="hi_IN"/>
        </w:rPr>
        <w:t>मिस्र का राजा फ़िरौन</w:t>
      </w:r>
    </w:p>
    <w:p>
      <w:pPr>
        <w:pStyle w:val="ListBullet"/>
        <w:spacing w:line="240" w:lineRule="auto"/>
        <w:ind w:left="720"/>
      </w:pPr>
      <w:r>
        <w:rPr>
          <w:lang w:val="hi_IN" w:bidi="hi_IN"/>
        </w:rPr>
      </w:r>
      <w:r>
        <w:rPr>
          <w:lang w:val="hi_IN" w:bidi="hi_IN"/>
        </w:rPr>
        <w:t>फिरौन की पुत्री</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राजा दाऊद</w:t>
      </w:r>
    </w:p>
    <w:p>
      <w:pPr>
        <w:pStyle w:val="ListBullet"/>
        <w:spacing w:line="240" w:lineRule="auto"/>
        <w:ind w:left="720"/>
      </w:pPr>
      <w:r>
        <w:rPr>
          <w:lang w:val="hi_IN" w:bidi="hi_IN"/>
        </w:rPr>
      </w:r>
      <w:r>
        <w:rPr>
          <w:lang w:val="hi_IN" w:bidi="hi_IN"/>
        </w:rPr>
        <w:t>और राजा सुलैमान के सेवक</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की भूमिका निभा रहे व्यक्ति को यह बताना चाहिए कि यदि वह उस पात्र के स्थान पर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प्रतिक्रियाएँ निम्नलिखित हैं।</w:t>
      </w:r>
    </w:p>
    <w:p>
      <w:pPr/>
      <w:r>
        <w:rPr>
          <w:lang w:val="hi_IN" w:bidi="hi_IN"/>
        </w:rPr>
      </w:r>
      <w:r>
        <w:rPr>
          <w:lang w:val="hi_IN" w:bidi="hi_IN"/>
        </w:rPr>
        <w:t>राजा सुलैमान ने मिस्र के राजा फ़िरौन की बेटी से विवाह करके फ़िरौन के साथ गठबंधन किया। राजा सुलैमान फ़िरौन की पुत्री को दाऊद नगर में रहने के लिए लाया, जब तक उसने अपने लिए महल, यहोवा के मंदिर और यरूशलेम के चारों ओर की शहरपनाह का निर्माण पूरा नहीं किया।</w:t>
      </w:r>
    </w:p>
    <w:p>
      <w:pPr/>
      <w:r>
        <w:rPr>
          <w:lang w:val="hi_IN" w:bidi="hi_IN"/>
        </w:rPr>
      </w:r>
      <w:r>
        <w:rPr>
          <w:lang w:val="hi_IN" w:bidi="hi_IN"/>
        </w:rPr>
        <w:t>अभिनय को रोकें। फ़िरौन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खुश हूँ; या</w:t>
      </w:r>
    </w:p>
    <w:p>
      <w:pPr>
        <w:pStyle w:val="ListBullet"/>
        <w:spacing w:line="240" w:lineRule="auto"/>
        <w:ind w:left="720"/>
      </w:pPr>
      <w:r>
        <w:rPr>
          <w:lang w:val="hi_IN" w:bidi="hi_IN"/>
        </w:rPr>
      </w:r>
      <w:r>
        <w:rPr>
          <w:lang w:val="hi_IN" w:bidi="hi_IN"/>
        </w:rPr>
        <w:t>मुझे अपने शक्तिशाली सहयोगी से सुरक्षित और संरक्षित महसूस होता है; या</w:t>
      </w:r>
    </w:p>
    <w:p>
      <w:pPr>
        <w:pStyle w:val="ListBullet"/>
        <w:spacing w:line="240" w:lineRule="auto"/>
        <w:ind w:left="720"/>
      </w:pPr>
      <w:r>
        <w:rPr>
          <w:lang w:val="hi_IN" w:bidi="hi_IN"/>
        </w:rPr>
      </w:r>
      <w:r>
        <w:rPr>
          <w:lang w:val="hi_IN" w:bidi="hi_IN"/>
        </w:rPr>
        <w:t>मिस्र आनन्दित है।</w:t>
      </w:r>
    </w:p>
    <w:p>
      <w:pPr/>
      <w:r>
        <w:rPr>
          <w:lang w:val="hi_IN" w:bidi="hi_IN"/>
        </w:rPr>
      </w:r>
      <w:r>
        <w:rPr>
          <w:lang w:val="hi_IN" w:bidi="hi_IN"/>
        </w:rPr>
        <w:t>फ़िरौन की पुत्री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एक शक्तिशाली राजा से विवाह करके बहुत खुश हूँ; या</w:t>
      </w:r>
    </w:p>
    <w:p>
      <w:pPr>
        <w:pStyle w:val="ListBullet"/>
        <w:spacing w:line="240" w:lineRule="auto"/>
        <w:ind w:left="720"/>
      </w:pPr>
      <w:r>
        <w:rPr>
          <w:lang w:val="hi_IN" w:bidi="hi_IN"/>
        </w:rPr>
      </w:r>
      <w:r>
        <w:rPr>
          <w:lang w:val="hi_IN" w:bidi="hi_IN"/>
        </w:rPr>
        <w:t>मैं प्रेम की गई और अनमोल महसूस करती हूँ; या</w:t>
      </w:r>
    </w:p>
    <w:p>
      <w:pPr>
        <w:pStyle w:val="ListBullet"/>
        <w:spacing w:line="240" w:lineRule="auto"/>
        <w:ind w:left="720"/>
      </w:pPr>
      <w:r>
        <w:rPr>
          <w:lang w:val="hi_IN" w:bidi="hi_IN"/>
        </w:rPr>
      </w:r>
      <w:r>
        <w:rPr>
          <w:lang w:val="hi_IN" w:bidi="hi_IN"/>
        </w:rPr>
        <w:t>मैं विशेष और सम्मानित महसूस करती हूँ।</w:t>
      </w:r>
    </w:p>
    <w:p>
      <w:pPr/>
      <w:r>
        <w:rPr>
          <w:lang w:val="hi_IN" w:bidi="hi_IN"/>
        </w:rPr>
      </w:r>
      <w:r>
        <w:rPr>
          <w:lang w:val="hi_IN" w:bidi="hi_IN"/>
        </w:rPr>
        <w:t>राजा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सम्मान महसूस करता हूँ; या</w:t>
      </w:r>
    </w:p>
    <w:p>
      <w:pPr>
        <w:pStyle w:val="ListBullet"/>
        <w:spacing w:line="240" w:lineRule="auto"/>
        <w:ind w:left="720"/>
      </w:pPr>
      <w:r>
        <w:rPr>
          <w:lang w:val="hi_IN" w:bidi="hi_IN"/>
        </w:rPr>
      </w:r>
      <w:r>
        <w:rPr>
          <w:lang w:val="hi_IN" w:bidi="hi_IN"/>
        </w:rPr>
        <w:t xml:space="preserve">मैं उत्साहित हूँ। मेरे पास बहुत सी बड़ी योजनाएँ हैं; या </w:t>
      </w:r>
    </w:p>
    <w:p>
      <w:pPr>
        <w:pStyle w:val="ListBullet"/>
        <w:spacing w:line="240" w:lineRule="auto"/>
        <w:ind w:left="720"/>
      </w:pPr>
      <w:r>
        <w:rPr>
          <w:lang w:val="hi_IN" w:bidi="hi_IN"/>
        </w:rPr>
      </w:r>
      <w:r>
        <w:rPr>
          <w:lang w:val="hi_IN" w:bidi="hi_IN"/>
        </w:rPr>
        <w:t>मैं फ़िरौन के साथ अपने संबंध से खुश हूँ।</w:t>
      </w:r>
    </w:p>
    <w:p>
      <w:pPr/>
      <w:r>
        <w:rPr>
          <w:lang w:val="hi_IN" w:bidi="hi_IN"/>
        </w:rPr>
      </w:r>
      <w:r>
        <w:rPr>
          <w:lang w:val="hi_IN" w:bidi="hi_IN"/>
        </w:rPr>
        <w:t>नाटक को जारी रखें।</w:t>
      </w:r>
    </w:p>
    <w:p>
      <w:pPr/>
      <w:r>
        <w:rPr>
          <w:lang w:val="hi_IN" w:bidi="hi_IN"/>
        </w:rPr>
      </w:r>
      <w:r>
        <w:rPr>
          <w:lang w:val="hi_IN" w:bidi="hi_IN"/>
        </w:rPr>
        <w:t>दूसरे दृश्य में, लोग स्थानीय वेदियों पर बलिदान चढ़ा रहे थे, क्योंकि सुलैमान ने अभी तक यहोवा का सम्मान और उसकी उपासना करने के लिए मंदिर नहीं बनाया था।</w:t>
      </w:r>
    </w:p>
    <w:p>
      <w:pPr/>
      <w:r>
        <w:rPr>
          <w:lang w:val="hi_IN" w:bidi="hi_IN"/>
        </w:rPr>
      </w:r>
      <w:r>
        <w:rPr>
          <w:lang w:val="hi_IN" w:bidi="hi_IN"/>
        </w:rPr>
        <w:t>अभिनय को रोकें। इस्राएल के लोगों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हम दुखी हैं क्योंकि हम पूरे देश में फैले हुए हैं और अलग-अलग स्थानों पर आराधना कर रहे हैं; या</w:t>
      </w:r>
    </w:p>
    <w:p>
      <w:pPr>
        <w:pStyle w:val="ListBullet"/>
        <w:spacing w:line="240" w:lineRule="auto"/>
        <w:ind w:left="720"/>
      </w:pPr>
      <w:r>
        <w:rPr>
          <w:lang w:val="hi_IN" w:bidi="hi_IN"/>
        </w:rPr>
      </w:r>
      <w:r>
        <w:rPr>
          <w:lang w:val="hi_IN" w:bidi="hi_IN"/>
        </w:rPr>
        <w:t>हमें चिंता होती है कि कहीं हम गलत तरीके से उपासना न करें; या</w:t>
      </w:r>
    </w:p>
    <w:p>
      <w:pPr>
        <w:pStyle w:val="ListBullet"/>
        <w:spacing w:line="240" w:lineRule="auto"/>
        <w:ind w:left="720"/>
      </w:pPr>
      <w:r>
        <w:rPr>
          <w:lang w:val="hi_IN" w:bidi="hi_IN"/>
        </w:rPr>
      </w:r>
      <w:r>
        <w:rPr>
          <w:lang w:val="hi_IN" w:bidi="hi_IN"/>
        </w:rPr>
        <w:t>हमें आशा है कि मंदिर जल्द ही बनाया जाएगा।</w:t>
      </w:r>
    </w:p>
    <w:p>
      <w:pPr/>
      <w:r>
        <w:rPr>
          <w:lang w:val="hi_IN" w:bidi="hi_IN"/>
        </w:rPr>
      </w:r>
      <w:r>
        <w:rPr>
          <w:lang w:val="hi_IN" w:bidi="hi_IN"/>
        </w:rPr>
        <w:t>नाटक को जारी रखें।</w:t>
      </w:r>
    </w:p>
    <w:p>
      <w:pPr/>
      <w:r>
        <w:rPr>
          <w:lang w:val="hi_IN" w:bidi="hi_IN"/>
        </w:rPr>
      </w:r>
      <w:r>
        <w:rPr>
          <w:lang w:val="hi_IN" w:bidi="hi_IN"/>
        </w:rPr>
        <w:t>तीसरे दृश्य में, राजा सुलैमान यहोवा से प्रेम करता था और अपने पिता की सभी आज्ञाओं का पालन करता था, लेकिन फिर भी सुलैमान स्थानीय वेदियों पर भेंट चढ़ाता था। सुलैमान ने गिबोन में कई होमबलि चढ़ाए, जो मुख्य स्थानीय वेदी थी। एक दिन, यहोवा स्वप्न में गिबोन में राजा सुलैमान को दिखाई दिया। यहोवा ने सुलैमान से पूछा कि सुलैमान यहोवा की ओर से क्या उपहार पसंद करेगा।</w:t>
      </w:r>
    </w:p>
    <w:p>
      <w:pPr/>
      <w:r>
        <w:rPr>
          <w:lang w:val="hi_IN" w:bidi="hi_IN"/>
        </w:rPr>
      </w:r>
      <w:r>
        <w:rPr>
          <w:lang w:val="hi_IN" w:bidi="hi_IN"/>
        </w:rPr>
        <w:t>अभिनय को रोकें। यहोवा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सुलैमान से प्रेम करता हूँ; या</w:t>
      </w:r>
    </w:p>
    <w:p>
      <w:pPr>
        <w:pStyle w:val="ListBullet"/>
        <w:spacing w:line="240" w:lineRule="auto"/>
        <w:ind w:left="720"/>
      </w:pPr>
      <w:r>
        <w:rPr>
          <w:lang w:val="hi_IN" w:bidi="hi_IN"/>
        </w:rPr>
      </w:r>
      <w:r>
        <w:rPr>
          <w:lang w:val="hi_IN" w:bidi="hi_IN"/>
        </w:rPr>
        <w:t>मैं सुलैमान से खुश हूँ; या</w:t>
      </w:r>
    </w:p>
    <w:p>
      <w:pPr>
        <w:pStyle w:val="ListBullet"/>
        <w:spacing w:line="240" w:lineRule="auto"/>
        <w:ind w:left="720"/>
      </w:pPr>
      <w:r>
        <w:rPr>
          <w:lang w:val="hi_IN" w:bidi="hi_IN"/>
        </w:rPr>
      </w:r>
      <w:r>
        <w:rPr>
          <w:lang w:val="hi_IN" w:bidi="hi_IN"/>
        </w:rPr>
        <w:t>सुलैमान मेरा सम्मान करता है और मेरे सामने चलने में सावधानी रखता है, जैसे उसका पिता करता था। मैं सुलैमान को आशीष देना चाहता हूँ।</w:t>
      </w:r>
    </w:p>
    <w:p>
      <w:pPr/>
      <w:r>
        <w:rPr>
          <w:lang w:val="hi_IN" w:bidi="hi_IN"/>
        </w:rPr>
      </w:r>
      <w:r>
        <w:rPr>
          <w:lang w:val="hi_IN" w:bidi="hi_IN"/>
        </w:rPr>
        <w:t>नाटक को जारी रखें।</w:t>
      </w:r>
    </w:p>
    <w:p>
      <w:pPr/>
      <w:r>
        <w:rPr>
          <w:lang w:val="hi_IN" w:bidi="hi_IN"/>
        </w:rPr>
      </w:r>
      <w:r>
        <w:rPr>
          <w:lang w:val="hi_IN" w:bidi="hi_IN"/>
        </w:rPr>
        <w:t>चौथे दृश्य में, सुलैमान ने कहा कि जब यहोवा ने सुलैमान को राजा बनाया, तब यहोवा ने उसके पिता दाऊद के प्रति अपनी अटल मित्रता दिखाई थी। सुलैमान ने यहोवा से कहा कि यहोवा की प्रजा पर शासन करने के लिए वह बहुत छोटा और अनुभवहीन था। सुलैमान ने बुद्धि माँगी।</w:t>
      </w:r>
    </w:p>
    <w:p>
      <w:pPr/>
      <w:r>
        <w:rPr>
          <w:lang w:val="hi_IN" w:bidi="hi_IN"/>
        </w:rPr>
      </w:r>
      <w:r>
        <w:rPr>
          <w:lang w:val="hi_IN" w:bidi="hi_IN"/>
        </w:rPr>
        <w:t>अभिनय को रोकें। राजा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बहुत डरा हुआ हूँ! यहोवा अद्भुत है। मैं यहोवा को कैसे देख सकता हूँ और जीवित रह सकता हूँ? या</w:t>
      </w:r>
    </w:p>
    <w:p>
      <w:pPr>
        <w:pStyle w:val="ListBullet"/>
        <w:spacing w:line="240" w:lineRule="auto"/>
        <w:ind w:left="720"/>
      </w:pPr>
      <w:r>
        <w:rPr>
          <w:lang w:val="hi_IN" w:bidi="hi_IN"/>
        </w:rPr>
      </w:r>
      <w:r>
        <w:rPr>
          <w:lang w:val="hi_IN" w:bidi="hi_IN"/>
        </w:rPr>
        <w:t>मैं यहोवा की ओर से आशीषित और प्रेम पाया हुआ महसूस करता हूँ। मैं चाहता हूँ कि यहोवा मुझे वह करुणा दे जो उसने मेरे पिता को दिया था; या</w:t>
      </w:r>
    </w:p>
    <w:p>
      <w:pPr>
        <w:pStyle w:val="ListBullet"/>
        <w:spacing w:line="240" w:lineRule="auto"/>
        <w:ind w:left="720"/>
      </w:pPr>
      <w:r>
        <w:rPr>
          <w:lang w:val="hi_IN" w:bidi="hi_IN"/>
        </w:rPr>
      </w:r>
      <w:r>
        <w:rPr>
          <w:lang w:val="hi_IN" w:bidi="hi_IN"/>
        </w:rPr>
        <w:t>मुझे डर है कि मैं अन्यायपूर्ण तरीके से शासन करूँगा। मैं निर्बल और छोटा हूँ, और यहाँ बहुत से लोग हैं! मुझे बहुत डर है कि यदि मैं यहोवा की प्रजा की अच्छी तरह अगुवाई नहीं करूँगा, तो कहीं मैं यहोवा को क्रोधित न कर दूँ। मुझे यहोवा की सहायता की आवश्यकता है। मैं निराश हूँ।</w:t>
      </w:r>
    </w:p>
    <w:p>
      <w:pPr/>
      <w:r>
        <w:rPr>
          <w:lang w:val="hi_IN" w:bidi="hi_IN"/>
        </w:rPr>
      </w:r>
      <w:r>
        <w:rPr>
          <w:lang w:val="hi_IN" w:bidi="hi_IN"/>
        </w:rPr>
        <w:t>नाटक को जारी रखें।</w:t>
      </w:r>
    </w:p>
    <w:p>
      <w:pPr/>
      <w:r>
        <w:rPr>
          <w:lang w:val="hi_IN" w:bidi="hi_IN"/>
        </w:rPr>
      </w:r>
      <w:r>
        <w:rPr>
          <w:lang w:val="hi_IN" w:bidi="hi_IN"/>
        </w:rPr>
        <w:t>पाँचवें दृश्य में, यहोवा इस बात से प्रसन्न था कि सुलैमान ने बुद्धि माँगी थी, न कि दीर्घायु जीवन, धन या अपने शत्रुओं की मृत्यु माँगी थी। इसलिए यहोवा ने सुलैमान को बुद्धि और धन और बड़ी प्रतिष्ठा भी दी। यहोवा ने यह भी वादा किया कि यदि सुलैमान दाऊद की तरह यहोवा की आज्ञा माने, तो वह सुलैमान को लंबा जीवन देगा।</w:t>
      </w:r>
    </w:p>
    <w:p>
      <w:pPr/>
      <w:r>
        <w:rPr>
          <w:lang w:val="hi_IN" w:bidi="hi_IN"/>
        </w:rPr>
      </w:r>
      <w:r>
        <w:rPr>
          <w:lang w:val="hi_IN" w:bidi="hi_IN"/>
        </w:rPr>
        <w:t>अभिनय को रोकें। यहोवा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बहुत खुश हूँ; या</w:t>
      </w:r>
    </w:p>
    <w:p>
      <w:pPr>
        <w:pStyle w:val="ListBullet"/>
        <w:spacing w:line="240" w:lineRule="auto"/>
        <w:ind w:left="720"/>
      </w:pPr>
      <w:r>
        <w:rPr>
          <w:lang w:val="hi_IN" w:bidi="hi_IN"/>
        </w:rPr>
      </w:r>
      <w:r>
        <w:rPr>
          <w:lang w:val="hi_IN" w:bidi="hi_IN"/>
        </w:rPr>
        <w:t>मैं सुलैमान के मन से प्रेम करता हूँ। सुलैमान उन चीज़ों की परवाह करता है जिनकी मैं परवाह करता हूँ; या</w:t>
      </w:r>
    </w:p>
    <w:p>
      <w:pPr>
        <w:pStyle w:val="ListBullet"/>
        <w:spacing w:line="240" w:lineRule="auto"/>
        <w:ind w:left="720"/>
      </w:pPr>
      <w:r>
        <w:rPr>
          <w:lang w:val="hi_IN" w:bidi="hi_IN"/>
        </w:rPr>
      </w:r>
      <w:r>
        <w:rPr>
          <w:lang w:val="hi_IN" w:bidi="hi_IN"/>
        </w:rPr>
        <w:t>मैं उदार महसूस करता हूँ। मैं सुलैमान को आशीष दूँगा और उसे उससे अधिक दूँगा, जो उसने माँगा है।</w:t>
      </w:r>
    </w:p>
    <w:p>
      <w:pPr/>
      <w:r>
        <w:rPr>
          <w:lang w:val="hi_IN" w:bidi="hi_IN"/>
        </w:rPr>
      </w:r>
      <w:r>
        <w:rPr>
          <w:lang w:val="hi_IN" w:bidi="hi_IN"/>
        </w:rPr>
        <w:t>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यहोवा के प्रेम से आश्चर्यचकित हूँ; या</w:t>
      </w:r>
    </w:p>
    <w:p>
      <w:pPr>
        <w:pStyle w:val="ListBullet"/>
        <w:spacing w:line="240" w:lineRule="auto"/>
        <w:ind w:left="720"/>
      </w:pPr>
      <w:r>
        <w:rPr>
          <w:lang w:val="hi_IN" w:bidi="hi_IN"/>
        </w:rPr>
      </w:r>
      <w:r>
        <w:rPr>
          <w:lang w:val="hi_IN" w:bidi="hi_IN"/>
        </w:rPr>
        <w:t>मैं यहोवा की उदारता से अभिभूत हूँ; या</w:t>
      </w:r>
    </w:p>
    <w:p>
      <w:pPr>
        <w:pStyle w:val="ListBullet"/>
        <w:spacing w:line="240" w:lineRule="auto"/>
        <w:ind w:left="720"/>
      </w:pPr>
      <w:r>
        <w:rPr>
          <w:lang w:val="hi_IN" w:bidi="hi_IN"/>
        </w:rPr>
      </w:r>
      <w:r>
        <w:rPr>
          <w:lang w:val="hi_IN" w:bidi="hi_IN"/>
        </w:rPr>
        <w:t>मैं अपने आप को सामर्थी और शासन करने के लिए तैयार महसूस करता हूँ।</w:t>
      </w:r>
    </w:p>
    <w:p>
      <w:pPr/>
      <w:r>
        <w:rPr>
          <w:lang w:val="hi_IN" w:bidi="hi_IN"/>
        </w:rPr>
      </w:r>
      <w:r>
        <w:rPr>
          <w:lang w:val="hi_IN" w:bidi="hi_IN"/>
        </w:rPr>
        <w:t>नाटक को जारी रखें।</w:t>
      </w:r>
    </w:p>
    <w:p>
      <w:pPr/>
      <w:r>
        <w:rPr>
          <w:lang w:val="hi_IN" w:bidi="hi_IN"/>
        </w:rPr>
      </w:r>
      <w:r>
        <w:rPr>
          <w:lang w:val="hi_IN" w:bidi="hi_IN"/>
        </w:rPr>
        <w:t>छठे दृश्य में, सुलैमान जाग गया और उसे एहसास हुआ कि यह एक स्वप्न था। सुलैमान यरूशलेम वापस गया और यहोवा की वाचा के सन्दूक के सामने होमबलि और मेलबलि चढ़ाए।</w:t>
      </w:r>
    </w:p>
    <w:p>
      <w:pPr/>
      <w:r>
        <w:rPr>
          <w:lang w:val="hi_IN" w:bidi="hi_IN"/>
        </w:rPr>
      </w:r>
      <w:r>
        <w:rPr>
          <w:lang w:val="hi_IN" w:bidi="hi_IN"/>
        </w:rPr>
        <w:t>अभिनय को रोकें।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वाह! क्या ही अद्भुत सपना था। यहोवा ने मुझसे ऐसे बात की, जैसे उसने एक स्वप्न में हमारे पिता याकूब से बात की थी; या</w:t>
      </w:r>
    </w:p>
    <w:p>
      <w:pPr>
        <w:pStyle w:val="ListBullet"/>
        <w:spacing w:line="240" w:lineRule="auto"/>
        <w:ind w:left="720"/>
      </w:pPr>
      <w:r>
        <w:rPr>
          <w:lang w:val="hi_IN" w:bidi="hi_IN"/>
        </w:rPr>
      </w:r>
      <w:r>
        <w:rPr>
          <w:lang w:val="hi_IN" w:bidi="hi_IN"/>
        </w:rPr>
        <w:t>मैं केवल यहोवा की उपस्थिति में रहना चाहता हूँ। मैं यरूशलेम में यहोवा के सामने खड़ा रहूँगा; या</w:t>
      </w:r>
    </w:p>
    <w:p>
      <w:pPr>
        <w:pStyle w:val="ListBullet"/>
        <w:spacing w:line="240" w:lineRule="auto"/>
        <w:ind w:left="720"/>
      </w:pPr>
      <w:r>
        <w:rPr>
          <w:lang w:val="hi_IN" w:bidi="hi_IN"/>
        </w:rPr>
      </w:r>
      <w:r>
        <w:rPr>
          <w:lang w:val="hi_IN" w:bidi="hi_IN"/>
        </w:rPr>
        <w:t xml:space="preserve">मैं यहोवा के लिए समर्पित हूँ। मैं बहुत धन्य और बहुत सम्मानित महसूस करता हूँ। </w:t>
      </w:r>
    </w:p>
    <w:p>
      <w:pPr/>
      <w:r>
        <w:rPr>
          <w:lang w:val="hi_IN" w:bidi="hi_IN"/>
        </w:rPr>
      </w:r>
      <w:r>
        <w:rPr>
          <w:lang w:val="hi_IN" w:bidi="hi_IN"/>
        </w:rPr>
        <w:t>यहोवा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सम्मानित महसूस करता हूँ; या</w:t>
      </w:r>
    </w:p>
    <w:p>
      <w:pPr>
        <w:pStyle w:val="ListBullet"/>
        <w:spacing w:line="240" w:lineRule="auto"/>
        <w:ind w:left="720"/>
      </w:pPr>
      <w:r>
        <w:rPr>
          <w:lang w:val="hi_IN" w:bidi="hi_IN"/>
        </w:rPr>
      </w:r>
      <w:r>
        <w:rPr>
          <w:lang w:val="hi_IN" w:bidi="hi_IN"/>
        </w:rPr>
        <w:t>मैं सम्मान महसूस करता हूँ; या</w:t>
      </w:r>
    </w:p>
    <w:p>
      <w:pPr>
        <w:pStyle w:val="ListBullet"/>
        <w:spacing w:line="240" w:lineRule="auto"/>
        <w:ind w:left="720"/>
      </w:pPr>
      <w:r>
        <w:rPr>
          <w:lang w:val="hi_IN" w:bidi="hi_IN"/>
        </w:rPr>
      </w:r>
      <w:r>
        <w:rPr>
          <w:lang w:val="hi_IN" w:bidi="hi_IN"/>
        </w:rPr>
        <w:t>मैं सुलैमान के बलिदान की मीठी सुगंध से खुश हूँ।</w:t>
      </w:r>
    </w:p>
    <w:p>
      <w:pPr/>
      <w:r>
        <w:rPr>
          <w:lang w:val="hi_IN" w:bidi="hi_IN"/>
        </w:rPr>
      </w:r>
      <w:r>
        <w:rPr>
          <w:lang w:val="hi_IN" w:bidi="hi_IN"/>
        </w:rPr>
        <w:t>नाटक को जारी रखें।</w:t>
      </w:r>
    </w:p>
    <w:p>
      <w:pPr/>
      <w:r>
        <w:rPr>
          <w:lang w:val="hi_IN" w:bidi="hi_IN"/>
        </w:rPr>
      </w:r>
      <w:r>
        <w:rPr>
          <w:lang w:val="hi_IN" w:bidi="hi_IN"/>
        </w:rPr>
        <w:t>सातवें दृश्य में, सुलैमान ने अपने सभी सेवकों के लिए भोज किया।</w:t>
      </w:r>
    </w:p>
    <w:p>
      <w:pPr/>
      <w:r>
        <w:rPr>
          <w:lang w:val="hi_IN" w:bidi="hi_IN"/>
        </w:rPr>
      </w:r>
      <w:r>
        <w:rPr>
          <w:lang w:val="hi_IN" w:bidi="hi_IN"/>
        </w:rPr>
        <w:t>अभिनय को रोकें। इस्राएल के लोगों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हम आनन्दित हैं; या</w:t>
      </w:r>
    </w:p>
    <w:p>
      <w:pPr>
        <w:pStyle w:val="ListBullet"/>
        <w:spacing w:line="240" w:lineRule="auto"/>
        <w:ind w:left="720"/>
      </w:pPr>
      <w:r>
        <w:rPr>
          <w:lang w:val="hi_IN" w:bidi="hi_IN"/>
        </w:rPr>
      </w:r>
      <w:r>
        <w:rPr>
          <w:lang w:val="hi_IN" w:bidi="hi_IN"/>
        </w:rPr>
        <w:t>हम आनंद महसूस करते हैं; या</w:t>
      </w:r>
    </w:p>
    <w:p>
      <w:pPr>
        <w:pStyle w:val="ListBullet"/>
        <w:spacing w:line="240" w:lineRule="auto"/>
        <w:ind w:left="720"/>
      </w:pPr>
      <w:r>
        <w:rPr>
          <w:lang w:val="hi_IN" w:bidi="hi_IN"/>
        </w:rPr>
      </w:r>
      <w:r>
        <w:rPr>
          <w:lang w:val="hi_IN" w:bidi="hi_IN"/>
        </w:rPr>
        <w:t>हमारे राजा ने एक बड़ा भोज तैयार किया है, और हम यरूशलेम में इसका उत्सव मना रहे हैं।</w:t>
      </w:r>
      <w:r>
        <w:rPr>
          <w:lang w:val="hi_IN" w:bidi="hi_IN"/>
        </w:rPr>
      </w:r>
    </w:p>
    <w:p>
      <w:pPr>
        <w:pStyle w:val="Heading3"/>
      </w:pPr>
      <w:r>
        <w:rPr>
          <w:lang w:val="hi_IN" w:bidi="hi_IN"/>
        </w:rPr>
        <w:t>आवश्यक जानकारी</w:t>
      </w:r>
    </w:p>
    <w:p>
      <w:pPr/>
      <w:r>
        <w:rPr>
          <w:lang w:val="hi_IN" w:bidi="hi_IN"/>
        </w:rPr>
      </w:r>
      <w:r>
        <w:rPr>
          <w:lang w:val="hi_IN" w:bidi="hi_IN"/>
        </w:rPr>
        <w:t>1 राजाओं 3:1–15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सुलैमान ने मिस्र के राजा फ़िरौन के साथ विवाह-संबंध स्थापित किया। फ़िरौन मिस्र देश के राजा के लिए एक उपाधि थी।</w:t>
      </w:r>
    </w:p>
    <w:p>
      <w:pPr/>
      <w:r>
        <w:rPr>
          <w:lang w:val="hi_IN" w:bidi="hi_IN"/>
        </w:rPr>
      </w:r>
      <w:r>
        <w:rPr>
          <w:lang w:val="hi_IN" w:bidi="hi_IN"/>
        </w:rPr>
        <w:t xml:space="preserve">यहाँ रुकें और समूह के रूप में चर्चा करें कि आप </w:t>
      </w:r>
      <w:r>
        <w:rPr>
          <w:b/>
          <w:lang w:val="hi_IN" w:bidi="hi_IN"/>
        </w:rPr>
        <w:t>फ़िरौन</w:t>
      </w:r>
      <w:r>
        <w:rPr>
          <w:lang w:val="hi_IN" w:bidi="hi_IN"/>
        </w:rPr>
        <w:t xml:space="preserve"> के लिए किस शब्द या वाक्यांश का उपयोग करेंगे। अधिक जानकारी के लिए मुख्य शब्दावली में फ़िरौन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b/>
          <w:lang w:val="hi_IN" w:bidi="hi_IN"/>
        </w:rPr>
        <w:t>राजा</w:t>
      </w:r>
      <w:r>
        <w:rPr>
          <w:lang w:val="hi_IN" w:bidi="hi_IN"/>
        </w:rPr>
        <w:t xml:space="preserve"> के लिए उसी शब्द या वाक्यांश का उपयोग करें जिसका उपयोग आपने पिछले भागों में किया था। राजा के बारे में अधिक जानकारी के लिए, मुख्य शब्दावली देखें।</w:t>
      </w:r>
    </w:p>
    <w:p>
      <w:pPr/>
      <w:r>
        <w:rPr>
          <w:lang w:val="hi_IN" w:bidi="hi_IN"/>
        </w:rPr>
      </w:r>
      <w:r>
        <w:rPr>
          <w:lang w:val="hi_IN" w:bidi="hi_IN"/>
        </w:rPr>
        <w:t xml:space="preserve">सुलैमान फ़िरौन की पुत्री को </w:t>
      </w:r>
      <w:r>
        <w:rPr>
          <w:b/>
          <w:lang w:val="hi_IN" w:bidi="hi_IN"/>
        </w:rPr>
        <w:t>दाऊद नगर</w:t>
      </w:r>
      <w:r>
        <w:rPr>
          <w:lang w:val="hi_IN" w:bidi="hi_IN"/>
        </w:rPr>
        <w:t xml:space="preserve"> में रहने के लिए लाया, जब तक कि उसने अपना भवन या महल और यहोवा के भवन का निर्माण पूरा नहीं किया। "दाऊद नगर" के लिए उसी वाक्यांश का उपयोग करें जिसका उपयोग आपने पिछले भागों में किया है। यहोवा का भवन पृथ्वी पर उस स्थान के बारे में बात करने का एक तरीका है, जहाँ यहोवा अपने लोगों के बीच रहता था। यहाँ, "यहोवा का भवन" मंदिर को दर्शाता है।</w:t>
      </w:r>
    </w:p>
    <w:p>
      <w:pPr/>
      <w:r>
        <w:rPr>
          <w:lang w:val="hi_IN" w:bidi="hi_IN"/>
        </w:rPr>
      </w:r>
      <w:r>
        <w:rPr>
          <w:lang w:val="hi_IN" w:bidi="hi_IN"/>
        </w:rPr>
        <w:t xml:space="preserve">यहाँ रुकें और समूह के रूप में चर्चा करें कि आप </w:t>
      </w:r>
      <w:r>
        <w:rPr>
          <w:b/>
          <w:lang w:val="hi_IN" w:bidi="hi_IN"/>
        </w:rPr>
        <w:t>यहोवा के भवन</w:t>
      </w:r>
      <w:r>
        <w:rPr>
          <w:lang w:val="hi_IN" w:bidi="hi_IN"/>
        </w:rPr>
        <w:t xml:space="preserve"> के लिए किस शब्द या वाक्यांश का उपयोग करेंगे। अधिक जानकारी के लिए मुख्य शब्दावली में "परमेश्वर का भवन" और "मंदिर"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b/>
          <w:lang w:val="hi_IN" w:bidi="hi_IN"/>
        </w:rPr>
        <w:t>महल</w:t>
      </w:r>
      <w:r>
        <w:rPr>
          <w:lang w:val="hi_IN" w:bidi="hi_IN"/>
        </w:rPr>
        <w:t xml:space="preserve"> वह स्थान या घर होता है जहाँ राजा रहता है। समूह के रूप में इस प्रश्न पर चर्चा करें: आप अपनी भाषा में राजा के भवन को क्या कहेंगे? ऑडियो को यहाँ रोकें।</w:t>
      </w:r>
    </w:p>
    <w:p>
      <w:pPr/>
      <w:r>
        <w:rPr>
          <w:lang w:val="hi_IN" w:bidi="hi_IN"/>
        </w:rPr>
      </w:r>
      <w:r>
        <w:rPr>
          <w:b/>
          <w:lang w:val="hi_IN" w:bidi="hi_IN"/>
        </w:rPr>
        <w:t>यहोवा</w:t>
      </w:r>
      <w:r>
        <w:rPr>
          <w:lang w:val="hi_IN" w:bidi="hi_IN"/>
        </w:rPr>
        <w:t xml:space="preserve"> के लिए उसी शब्द या वाक्यांश का प्रयोग करें जो आपने पिछले भागों में प्रयोग किया है। यहोवा के बारे में अधिक जानकारी के लिए, मुख्य शब्दावली को देखें।</w:t>
      </w:r>
    </w:p>
    <w:p>
      <w:pPr/>
      <w:r>
        <w:rPr>
          <w:lang w:val="hi_IN" w:bidi="hi_IN"/>
        </w:rPr>
      </w:r>
      <w:r>
        <w:rPr>
          <w:lang w:val="hi_IN" w:bidi="hi_IN"/>
        </w:rPr>
        <w:t xml:space="preserve">लोग ऊँचे स्थानों पर </w:t>
      </w:r>
      <w:r>
        <w:rPr>
          <w:b/>
          <w:lang w:val="hi_IN" w:bidi="hi_IN"/>
        </w:rPr>
        <w:t>बलिदान</w:t>
      </w:r>
      <w:r>
        <w:rPr>
          <w:lang w:val="hi_IN" w:bidi="hi_IN"/>
        </w:rPr>
        <w:t xml:space="preserve"> या भेंट चढ़ा रहे थे, क्योंकि यहोवा का सम्मान करने का मंदिर अभी तक नहीं बनाया गया था। बलिदान के लिए उसी शब्द या वाक्यांश का प्रयोग करें जिसका प्रयोग आपने पिछले भागों में किया है। बलिदान के बारे में अधिक जानकारी के लिए, मुख्य शब्दावली देखें।</w:t>
      </w:r>
    </w:p>
    <w:p>
      <w:pPr/>
      <w:r>
        <w:rPr>
          <w:lang w:val="hi_IN" w:bidi="hi_IN"/>
        </w:rPr>
      </w:r>
      <w:r>
        <w:rPr>
          <w:lang w:val="hi_IN" w:bidi="hi_IN"/>
        </w:rPr>
        <w:t xml:space="preserve">यहाँ रुकें और समूह के रूप में चर्चा करें कि आप </w:t>
      </w:r>
      <w:r>
        <w:rPr>
          <w:b/>
          <w:lang w:val="hi_IN" w:bidi="hi_IN"/>
        </w:rPr>
        <w:t>ऊँचे स्थानों</w:t>
      </w:r>
      <w:r>
        <w:rPr>
          <w:lang w:val="hi_IN" w:bidi="hi_IN"/>
        </w:rPr>
        <w:t xml:space="preserve"> के लिए किस शब्द या वाक्यांश का उपयोग करेंगे। याद रखें कि लोग अक्सर पहाड़ी या पर्वत पर एक ऊँचा स्थान बनाते थे, लेकिन ऊँचा स्थान ऐसा कोई भी स्थान है जहाँ लोग स्थानीय रूप से अपने देवताओं के लिए बलिदान चढ़ाते हैं। यदि आपने पहले ही बाइबल की किसी अन्य पुस्तक में "ऊँचे स्थान" का अनुवाद किया है, तो यहाँ उसी शब्द का उपयोग करें। इस ऑडियो को यहाँ रोकें।</w:t>
      </w:r>
    </w:p>
    <w:p>
      <w:pPr/>
      <w:r>
        <w:rPr>
          <w:lang w:val="hi_IN" w:bidi="hi_IN"/>
        </w:rPr>
      </w:r>
      <w:r>
        <w:rPr>
          <w:lang w:val="hi_IN" w:bidi="hi_IN"/>
        </w:rPr>
        <w:t xml:space="preserve">सुलैमान यहोवा से प्रेम करता था और अपने पिता दाऊद की </w:t>
      </w:r>
      <w:r>
        <w:rPr>
          <w:b/>
          <w:lang w:val="hi_IN" w:bidi="hi_IN"/>
        </w:rPr>
        <w:t>विधियों</w:t>
      </w:r>
      <w:r>
        <w:rPr>
          <w:lang w:val="hi_IN" w:bidi="hi_IN"/>
        </w:rPr>
        <w:t xml:space="preserve"> पर चलता था, केवल यह कि सुलैमान ऊँचे स्थानों पर बलिदान चढ़ाता और धूप जलाता था। बलिदानों को “धुआँ” करना संभवतः धूप जलाने को दर्शाता है, लेकिन यह स्पष्ट नहीं है। विधियों का अर्थ आमतौर पर इस व्यवस्था या नियम से होता है कि निवासस्थान या मंदिर में अपने कर्तव्यों का पालन कैसे किया जाए। इस मामले में, विधियाँ उन निर्देशों या आज्ञाओं को दर्शाती हैं जो दाऊद ने सुलैमान को दिए थे। विधियों के लिए उसी शब्द या वाक्यांश का उपयोग करें जिसका उपयोग आपने पिछले भागों में किया था। विधियों के बारे में अधिक जानकारी के लिए, मुख्य शब्दावली देखें।</w:t>
      </w:r>
    </w:p>
    <w:p>
      <w:pPr/>
      <w:r>
        <w:rPr>
          <w:lang w:val="hi_IN" w:bidi="hi_IN"/>
        </w:rPr>
      </w:r>
      <w:r>
        <w:rPr>
          <w:lang w:val="hi_IN" w:bidi="hi_IN"/>
        </w:rPr>
        <w:t>सुलैमान गिबोन में वेदी पर 1,000 होमबलि चढ़ाता था। होमबलि बलिदान का एक रूप है जिसे लोग परमेश्वर के पास लाते हैं। जब कोई व्यक्ति परमेश्वर के लिए होमबलि लाता है, तो वह किसी पशु को मारता है और इस पशु को पूरी तरह से वेदी पर जला देता है। वेदी वह स्थान होती है जहाँ लोग परमेश्वर को भेंट या बलिदान चढ़ाते हैं। वेदी एक मेज़ या चबूतरे के समान होती है जिसे लोग मिट्टी या बड़े पत्थरों से बनाते हैं। लोगों ने इस मेज़ पर परमेश्वर के लिए भेंट रखी। अक्सर, इसका अर्थ यह होता था कि लोग उस भेंट को जला देते थे। भेंट एक पशु, भोजन की वस्तुएँ या मीठी सुगंध वाले मसाले हो सकते हैं।</w:t>
      </w:r>
    </w:p>
    <w:p>
      <w:pPr/>
      <w:r>
        <w:rPr>
          <w:lang w:val="hi_IN" w:bidi="hi_IN"/>
        </w:rPr>
      </w:r>
      <w:r>
        <w:rPr>
          <w:lang w:val="hi_IN" w:bidi="hi_IN"/>
        </w:rPr>
        <w:t xml:space="preserve">यहाँ रुकें और समूह के रूप में चर्चा करें कि आप </w:t>
      </w:r>
      <w:r>
        <w:rPr>
          <w:b/>
          <w:lang w:val="hi_IN" w:bidi="hi_IN"/>
        </w:rPr>
        <w:t>होमबलि</w:t>
      </w:r>
      <w:r>
        <w:rPr>
          <w:lang w:val="hi_IN" w:bidi="hi_IN"/>
        </w:rPr>
        <w:t xml:space="preserve"> के लिए किस शब्द या वाक्यांश का उपयोग करेंगे। अधिक जानकारी के लिए मुख्य शब्दावली में होमबलि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b/>
          <w:lang w:val="hi_IN" w:bidi="hi_IN"/>
        </w:rPr>
        <w:t>वेदी</w:t>
      </w:r>
      <w:r>
        <w:rPr>
          <w:lang w:val="hi_IN" w:bidi="hi_IN"/>
        </w:rPr>
        <w:t xml:space="preserve"> के लिए उसी शब्द या वाक्यांश का प्रयोग करें जिसका प्रयोग आपने पिछले भागों में किया है। वेदी के बारे में अधिक जानकारी के लिए मुख्य शब्दावली को देखें।</w:t>
      </w:r>
    </w:p>
    <w:p>
      <w:pPr/>
      <w:r>
        <w:rPr>
          <w:lang w:val="hi_IN" w:bidi="hi_IN"/>
        </w:rPr>
      </w:r>
      <w:r>
        <w:rPr>
          <w:lang w:val="hi_IN" w:bidi="hi_IN"/>
        </w:rPr>
        <w:t xml:space="preserve">यहोवा रात में एक स्वप्न में सुलैमान को दिखाई दिया, और </w:t>
      </w:r>
      <w:r>
        <w:rPr>
          <w:b/>
          <w:lang w:val="hi_IN" w:bidi="hi_IN"/>
        </w:rPr>
        <w:t>परमेश्वर</w:t>
      </w:r>
      <w:r>
        <w:rPr>
          <w:lang w:val="hi_IN" w:bidi="hi_IN"/>
        </w:rPr>
        <w:t xml:space="preserve"> ने सुलैमान से कहा कि वह जो कुछ भी चाहता है, वह माँगे। स्वप्न तब आते हैं जब आप सो रहे होते हैं। एक स्वप्न में, आप कुछ ऐसी घटनाओं का अनुभव करते हैं जो वास्तव में नहीं होती हैं, या आप ऐसी चीज़ें देखते हैं जो वास्तव में नहीं हैं। यहोवा लोगों से बात करने के लिए सपनों का उपयोग कर सकता है। परमेश्वर के लिए उसी शब्द या वाक्यांश का उपयोग करें जिसका उपयोग आपने पिछले भागों में किया था। परमेश्वर के बारे में अधिक जानकारी के लिए, मुख्य शब्दावली देखें।</w:t>
      </w:r>
    </w:p>
    <w:p>
      <w:pPr/>
      <w:r>
        <w:rPr>
          <w:lang w:val="hi_IN" w:bidi="hi_IN"/>
        </w:rPr>
      </w:r>
      <w:r>
        <w:rPr>
          <w:lang w:val="hi_IN" w:bidi="hi_IN"/>
        </w:rPr>
        <w:t xml:space="preserve">यहाँ रुकें और समूह के रूप में चर्चा करें कि आप </w:t>
      </w:r>
      <w:r>
        <w:rPr>
          <w:b/>
          <w:lang w:val="hi_IN" w:bidi="hi_IN"/>
        </w:rPr>
        <w:t>स्वप्न</w:t>
      </w:r>
      <w:r>
        <w:rPr>
          <w:lang w:val="hi_IN" w:bidi="hi_IN"/>
        </w:rPr>
        <w:t xml:space="preserve"> के लिए किस शब्द या वाक्यांश का उपयोग करेंगे। अधिक जानकारी के लिए मुख्य शब्दावली में स्वप्न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सुलैमान ने कहा कि यहोवा ने अपने </w:t>
      </w:r>
      <w:r>
        <w:rPr>
          <w:b/>
          <w:lang w:val="hi_IN" w:bidi="hi_IN"/>
        </w:rPr>
        <w:t>सेवक</w:t>
      </w:r>
      <w:r>
        <w:rPr>
          <w:lang w:val="hi_IN" w:bidi="hi_IN"/>
        </w:rPr>
        <w:t xml:space="preserve"> दाऊद के लिए बड़ी </w:t>
      </w:r>
      <w:r>
        <w:rPr>
          <w:b/>
          <w:lang w:val="hi_IN" w:bidi="hi_IN"/>
        </w:rPr>
        <w:t>करुणा</w:t>
      </w:r>
      <w:r>
        <w:rPr>
          <w:lang w:val="hi_IN" w:bidi="hi_IN"/>
        </w:rPr>
        <w:t xml:space="preserve"> दिखाई थी, क्योंकि दाऊद यहोवा के सामने विश्वासयोग्यता, धार्मिकता और मन की खराई से चलता था। सेवक आमतौर पर उस व्यक्ति को दर्शाता है जो किसी दूसरे के लिए काम करता है, लेकिन इस मामले में, इसका अर्थ है कि दाऊद यहोवा के अधिकार के अधीन है और यहोवा का आराधक है। बड़ी करुणा यहोवा की ओर से विश्वासयोग्य प्रेम को दर्शाता है। कभी-कभी लोग बड़ी करुणा का अनुवाद दया के रूप में करते हैं। बड़ी करुणा वह दया या सहायता है जो कोई अगुवा या बहुत महत्वपूर्ण व्यक्ति अपने अधिकार के अधीन किसी व्यक्ति को देता है। सेवक और बड़ी करुणा के लिए उसी शब्द या वाक्यांश का उपयोग करें जिसका उपयोग आपने पिछले भागों में किया था। सेवक और बड़ी करुणा के बारे में अधिक जानकारी के लिए, मुख्य शब्दावली देखें।</w:t>
      </w:r>
    </w:p>
    <w:p>
      <w:pPr/>
      <w:r>
        <w:rPr>
          <w:lang w:val="hi_IN" w:bidi="hi_IN"/>
        </w:rPr>
      </w:r>
      <w:r>
        <w:rPr>
          <w:lang w:val="hi_IN" w:bidi="hi_IN"/>
        </w:rPr>
        <w:t>विश्वासयोग्यता से चलना का अर्थ वफादार और भरोसेमन्द होना है। विश्वासयोग्यता से चलना बड़ी करुणा के समान अर्थ में है, लेकिन इसका मुख्य ध्यान इस बात पर है कि व्यक्ति ऐसा हो जिस पर सही काम करने के लिए भरोसा किया जा सके। जो व्यक्ति धार्मिकता में चलता है, वह सही तरीके से व्यवहार करता है। जो व्यक्ति यहोवा की आज्ञा मानना चाहता है और ऐसे काम करना चाहता है जिनसे यहोवा खुश हों, वह धर्मी है; भले ही उससे गलतियाँ हो जाएँ और वह अनजाने में यहोवा की आज्ञा न मान पाए।</w:t>
      </w:r>
    </w:p>
    <w:p>
      <w:pPr/>
      <w:r>
        <w:rPr>
          <w:lang w:val="hi_IN" w:bidi="hi_IN"/>
        </w:rPr>
      </w:r>
      <w:r>
        <w:rPr>
          <w:lang w:val="hi_IN" w:bidi="hi_IN"/>
        </w:rPr>
        <w:t xml:space="preserve">यहाँ रुकें और समूह के रूप में चर्चा करें कि आप </w:t>
      </w:r>
      <w:r>
        <w:rPr>
          <w:b/>
          <w:lang w:val="hi_IN" w:bidi="hi_IN"/>
        </w:rPr>
        <w:t>विश्वासयोग्यता</w:t>
      </w:r>
      <w:r>
        <w:rPr>
          <w:lang w:val="hi_IN" w:bidi="hi_IN"/>
        </w:rPr>
        <w:t xml:space="preserve"> और </w:t>
      </w:r>
      <w:r>
        <w:rPr>
          <w:b/>
          <w:lang w:val="hi_IN" w:bidi="hi_IN"/>
        </w:rPr>
        <w:t>धार्मिकता</w:t>
      </w:r>
      <w:r>
        <w:rPr>
          <w:lang w:val="hi_IN" w:bidi="hi_IN"/>
        </w:rPr>
        <w:t xml:space="preserve"> के लिए किन शब्दों या वाक्यांशों का उपयोग करेंगे। अधिक जानकारी के लिए मुख्य शब्दावली में धार्मिकता शब्द को देखें।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"मन का सीधा होना" अच्छे और ईमानदार मन के बारे में बात करने का एक विशेष तरीका है। इसका अर्थ है सही काम करने का प्रयास करना और न्यायपूर्ण तथा सच्चा होना।</w:t>
      </w:r>
    </w:p>
    <w:p>
      <w:pPr/>
      <w:r>
        <w:rPr>
          <w:lang w:val="hi_IN" w:bidi="hi_IN"/>
        </w:rPr>
      </w:r>
      <w:r>
        <w:rPr>
          <w:lang w:val="hi_IN" w:bidi="hi_IN"/>
        </w:rPr>
        <w:t>यहाँ रुकें और समूह के रूप में चर्चा करें कि आप "</w:t>
      </w:r>
      <w:r>
        <w:rPr>
          <w:b/>
          <w:lang w:val="hi_IN" w:bidi="hi_IN"/>
        </w:rPr>
        <w:t>मन की सिधाई</w:t>
      </w:r>
      <w:r>
        <w:rPr>
          <w:lang w:val="hi_IN" w:bidi="hi_IN"/>
        </w:rPr>
        <w:t>" का वर्णन कैसे करेंगे। यदि आप अपने अनुवाद में मन शब्द का उपयोग करते हैं, तो मन के लिए उसी शब्द का उपयोग करें जिसका उपयोग आपने पहले किया है, और अधिक जानकारी के लिए मुख्य शब्दावली में मन देखें। इस ऑडियो को यहाँ रोकें।</w:t>
      </w:r>
    </w:p>
    <w:p>
      <w:pPr/>
      <w:r>
        <w:rPr>
          <w:lang w:val="hi_IN" w:bidi="hi_IN"/>
        </w:rPr>
      </w:r>
      <w:r>
        <w:rPr>
          <w:lang w:val="hi_IN" w:bidi="hi_IN"/>
        </w:rPr>
        <w:t xml:space="preserve">सुलैमान ने कहा कि यहोवा ने उसके पिता दाऊद के प्रति विश्वासयोग्यता दिखाई थी, क्योंकि उसने सुलैमान को उस </w:t>
      </w:r>
      <w:r>
        <w:rPr>
          <w:b/>
          <w:lang w:val="hi_IN" w:bidi="hi_IN"/>
        </w:rPr>
        <w:t>सिंहासन पर बैठाया</w:t>
      </w:r>
      <w:r>
        <w:rPr>
          <w:lang w:val="hi_IN" w:bidi="hi_IN"/>
        </w:rPr>
        <w:t xml:space="preserve"> था जिस पर दाऊद बैठा था। सिंहासन पर बैठना किसी राज्य पर शासन करने वाले व्यक्ति के बारे में बात करने का एक विशेष तरीका है। सिंहासन पर बैठने के विचार का अनुवाद उसी तरह करें जैसे आपने पहले इसका अनुवाद किया था।</w:t>
      </w:r>
    </w:p>
    <w:p>
      <w:pPr/>
      <w:r>
        <w:rPr>
          <w:lang w:val="hi_IN" w:bidi="hi_IN"/>
        </w:rPr>
      </w:r>
      <w:r>
        <w:rPr>
          <w:lang w:val="hi_IN" w:bidi="hi_IN"/>
        </w:rPr>
        <w:t>सुलैमान ने यहोवा से अपने लोगों का न्याय करने के लिए बुद्धि माँगी। जब कोई न्याय करता है, तो वह लोगों के कामों को देखकर यह तय करता है कि उस व्यक्ति ने जो किया है वह सही है या गलत, और इसलिए यह भी तय करता है कि वह व्यक्ति किसी व्यवस्था को तोड़ने का दोषी है या निर्दोष। यदि न्यायी यह निर्णय करता है कि व्यक्ति गलत काम करने का दोषी है, तो न्यायी उस व्यक्ति को दण्ड देगा। इस मामले में, सुलैमान यहोवा की प्रजा का न्याय करने की बात उस काम के रूप में करता है, जो एक शासक लोगों पर शासन या उनका मार्गदर्शन करने के लिए करता है।</w:t>
      </w:r>
    </w:p>
    <w:p>
      <w:pPr/>
      <w:r>
        <w:rPr>
          <w:lang w:val="hi_IN" w:bidi="hi_IN"/>
        </w:rPr>
      </w:r>
      <w:r>
        <w:rPr>
          <w:lang w:val="hi_IN" w:bidi="hi_IN"/>
        </w:rPr>
        <w:t xml:space="preserve">यहाँ रुकें और समूह में चर्चा करें कि आप </w:t>
      </w:r>
      <w:r>
        <w:rPr>
          <w:b/>
          <w:lang w:val="hi_IN" w:bidi="hi_IN"/>
        </w:rPr>
        <w:t>न्यायी</w:t>
      </w:r>
      <w:r>
        <w:rPr>
          <w:lang w:val="hi_IN" w:bidi="hi_IN"/>
        </w:rPr>
        <w:t xml:space="preserve"> के लिए किस शब्द या वाक्यांश का उपयोग करेंगे। अधिक जानकारी के लिए मुख्य शब्दावली में न्यायी 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यहोवा प्रसन्न हुआ क्योंकि सुलैमान ने न्याय को समझने के लिए </w:t>
      </w:r>
      <w:r>
        <w:rPr>
          <w:b/>
          <w:lang w:val="hi_IN" w:bidi="hi_IN"/>
        </w:rPr>
        <w:t>बुद्धि</w:t>
      </w:r>
      <w:r>
        <w:rPr>
          <w:lang w:val="hi_IN" w:bidi="hi_IN"/>
        </w:rPr>
        <w:t xml:space="preserve"> माँगी थी। न्याय तब होता है जब कोई व्यक्ति किसी दूसरे व्यक्ति के साथ व्यवस्था के अनुसार निष्पक्ष व्यवहार करता है। जब पूरे समाज में न्याय होता है, तब हर कोई एक-दूसरे के साथ समानता और निष्पक्षता से व्यवहार करता है। न्यायपूर्ण समाज में, अधिकार के पद वाले लोग गलत करने वालों को दण्ड देते हैं और गरीब और कमजोर लोगों की रक्षा करते हैं। बुद्धि के लिए उसी शब्द का उपयोग करें जिसका उपयोग आपने पहले किया है, और याद रखें कि बुद्धि मुख्य शब्दावली में है।</w:t>
      </w:r>
    </w:p>
    <w:p>
      <w:pPr/>
      <w:r>
        <w:rPr>
          <w:lang w:val="hi_IN" w:bidi="hi_IN"/>
        </w:rPr>
      </w:r>
      <w:r>
        <w:rPr>
          <w:lang w:val="hi_IN" w:bidi="hi_IN"/>
        </w:rPr>
        <w:t xml:space="preserve">यहाँ रुकें और समूह में चर्चा करें कि आप </w:t>
      </w:r>
      <w:r>
        <w:rPr>
          <w:b/>
          <w:lang w:val="hi_IN" w:bidi="hi_IN"/>
        </w:rPr>
        <w:t>न्याय</w:t>
      </w:r>
      <w:r>
        <w:rPr>
          <w:lang w:val="hi_IN" w:bidi="hi_IN"/>
        </w:rPr>
        <w:t xml:space="preserve"> के लिए किस शब्द या वाक्यांश का उपयोग करेंगे। अधिक जानकारी के लिए मुख्य शब्दावली में न्याय शब्द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यहोवा सुलैमान की माँग का सारांश देता है, और यहोवा कहता है कि वह सुलैमान को बुद्धिमान और समझने वाला मन देगा।</w:t>
      </w:r>
    </w:p>
    <w:p>
      <w:pPr/>
      <w:r>
        <w:rPr>
          <w:lang w:val="hi_IN" w:bidi="hi_IN"/>
        </w:rPr>
      </w:r>
      <w:r>
        <w:rPr>
          <w:lang w:val="hi_IN" w:bidi="hi_IN"/>
        </w:rPr>
        <w:t xml:space="preserve">यहाँ रुकें और समूह के रूप में चर्चा करें कि आप कैसे कहेंगे कि यहोवा सुलैमान को एक </w:t>
      </w:r>
      <w:r>
        <w:rPr>
          <w:b/>
          <w:lang w:val="hi_IN" w:bidi="hi_IN"/>
        </w:rPr>
        <w:t>बुद्धिमान और समझदार</w:t>
      </w:r>
      <w:r>
        <w:rPr>
          <w:lang w:val="hi_IN" w:bidi="hi_IN"/>
        </w:rPr>
        <w:t xml:space="preserve"> मन देगा। इस ऑडियो को यहाँ रोकें।</w:t>
      </w:r>
    </w:p>
    <w:p>
      <w:pPr/>
      <w:r>
        <w:rPr>
          <w:lang w:val="hi_IN" w:bidi="hi_IN"/>
        </w:rPr>
      </w:r>
      <w:r>
        <w:rPr>
          <w:lang w:val="hi_IN" w:bidi="hi_IN"/>
        </w:rPr>
        <w:t xml:space="preserve">यहोवा ने सुलैमान को लम्बी आयु देने का भी वादा किया, यदि सुलैमान यहोवा के मार्गों पर चले और यहोवा की विधियों और </w:t>
      </w:r>
      <w:r>
        <w:rPr>
          <w:b/>
          <w:lang w:val="hi_IN" w:bidi="hi_IN"/>
        </w:rPr>
        <w:t>आज्ञाओं</w:t>
      </w:r>
      <w:r>
        <w:rPr>
          <w:lang w:val="hi_IN" w:bidi="hi_IN"/>
        </w:rPr>
        <w:t xml:space="preserve"> को माने। आज्ञाओं के लिए उसी शब्द या वाक्यांश का उपयोग करें जिसका उपयोग आपने पिछले भागों में किया था। आज्ञाओं के बारे में अधिक जानकारी के लिए, मुख्य शब्दावली को देखें।</w:t>
      </w:r>
    </w:p>
    <w:p>
      <w:pPr/>
      <w:r>
        <w:rPr>
          <w:lang w:val="hi_IN" w:bidi="hi_IN"/>
        </w:rPr>
      </w:r>
      <w:r>
        <w:rPr>
          <w:lang w:val="hi_IN" w:bidi="hi_IN"/>
        </w:rPr>
        <w:t>सुलैमान यरूशलेम लौट आया और यहोवा की वाचा के सन्दूक के सामने खड़ा हुआ। सन्दूक उस आयताकार संदूक को दर्शाता है जो बबूल की लकड़ी का बना था और जिसे यहोवा ने मूसा से बनाने के लिए कहा था। लोग कभी-कभी इस संदूक को वाचा का सन्दूक कहते हैं, क्योंकि यहोवा ने मूसा को जो व्यवस्था दी थी, वह यहोवा और उसकी प्रजा के बीच एक मजबूत प्रतिज्ञा या वाचा है। यह व्यवस्था गवाही देती है या दिखाती है कि इस्राएली यहोवा की विशेष प्रजा हैं।</w:t>
      </w:r>
    </w:p>
    <w:p>
      <w:pPr/>
      <w:r>
        <w:rPr>
          <w:lang w:val="hi_IN" w:bidi="hi_IN"/>
        </w:rPr>
      </w:r>
      <w:r>
        <w:rPr>
          <w:lang w:val="hi_IN" w:bidi="hi_IN"/>
        </w:rPr>
        <w:t>यहाँ रुकें और समूह के रूप में चर्चा करें कि आप "</w:t>
      </w:r>
      <w:r>
        <w:rPr>
          <w:b/>
          <w:lang w:val="hi_IN" w:bidi="hi_IN"/>
        </w:rPr>
        <w:t>वाचा के सन्दूक</w:t>
      </w:r>
      <w:r>
        <w:rPr>
          <w:lang w:val="hi_IN" w:bidi="hi_IN"/>
        </w:rPr>
        <w:t>" के लिए किस शब्द या वाक्यांश का उपयोग करेंगे। 1 राजा की पिछली कहानी में आपने “प्रभु यहोवा का सन्दूक” शब्द का उपयोग किया है, लेकिन यहाँ कहानीकार सन्दूक को “वाचा का सन्दूक” कहता है। अधिक जानकारी के लिए मुख्य शब्दावली में वाचा का सन्दूक शब्द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सुलैमान ने होमबलि और मेलबलि चढ़ाए और अपने सभी सेवकों के लिए भोज किया। लोग यहोवा के साथ अच्छे संबंध स्थापित करने और उन्हें बनाए रखने के लिए मेलबलि या सहभागिता की बलियाँ चढ़ाते थे। लोग पशु के कुछ माँस को यहोवा के लिए चढ़ाते थे और बाकी माँस को खा लेते थे।</w:t>
      </w:r>
    </w:p>
    <w:p>
      <w:pPr/>
      <w:r>
        <w:rPr>
          <w:lang w:val="hi_IN" w:bidi="hi_IN"/>
        </w:rPr>
      </w:r>
      <w:r>
        <w:rPr>
          <w:lang w:val="hi_IN" w:bidi="hi_IN"/>
        </w:rPr>
        <w:t xml:space="preserve">यहाँ रुकें और समूह के रूप में चर्चा करें कि आप </w:t>
      </w:r>
      <w:r>
        <w:rPr>
          <w:b/>
          <w:lang w:val="hi_IN" w:bidi="hi_IN"/>
        </w:rPr>
        <w:t>मेल-बलि</w:t>
      </w:r>
      <w:r>
        <w:rPr>
          <w:lang w:val="hi_IN" w:bidi="hi_IN"/>
        </w:rPr>
        <w:t xml:space="preserve"> के लिए किस शब्द या वाक्यांश का उपयोग करेंगे। अधिक जानकारी के लिए मुख्य शब्दावली में “मेलबलि या सहभागिता के बलिदान” देखें। यदि आपने पहले ही बाइबल की किसी अन्य पुस्तक में इस शब्द का अनुवाद किया है, तो उसी शब्द का प्रयोग करें जिसका प्रयोग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3:16–28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3:16–28 को सुनें और इसे अपने मन में रखें।</w:t>
      </w:r>
    </w:p>
    <w:p>
      <w:pPr/>
      <w:r>
        <w:rPr>
          <w:lang w:val="hi_IN" w:bidi="hi_IN"/>
        </w:rPr>
      </w:r>
      <w:r>
        <w:rPr>
          <w:lang w:val="hi_IN" w:bidi="hi_IN"/>
        </w:rPr>
        <w:t>यदि सम्भव हो, तो 1 राजाओं 3:16–28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राजाओं 3:16–28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में, यहोवा ने एक सपने में सुलैमान को दर्शन दिया और सुलैमान को उससे पहले जीवित रहे या उसके बाद जीवित रहनेवाले किसी भी व्यक्ति से अधिक बुद्धि दी। इस कहानी में, सुलैमान एक कठिन मामले का न्याय उचित रीति से करने के लिए अपनी बुद्धि का उपयोग करता है।</w:t>
      </w:r>
    </w:p>
    <w:p>
      <w:pPr/>
      <w:r>
        <w:rPr>
          <w:lang w:val="hi_IN" w:bidi="hi_IN"/>
        </w:rPr>
      </w:r>
      <w:r>
        <w:rPr>
          <w:lang w:val="hi_IN" w:bidi="hi_IN"/>
        </w:rPr>
        <w:t>एक दिन, दो वेश्याएँ, अर्थात् ऐसी स्त्रियाँ जो पैसे के लिए पुरुषों के साथ सोती थीं, आकर राजा सुलैमान के सामने खड़ी हुईं। इस्राएल के लोग राजा के पास आकर उसके सामने खड़े हो सकते थे, ताकि वह उनके मामलों का न्याय करे और यह निर्णय करे कि कौन सही था और कौन गलत। इस्राएल का राजा देश का सबसे बड़ा न्यायी था। जब कोई कठिन मामला होता था जिसे कोई अन्य न्यायी हल नहीं कर सकता था, तो लोग उस मामले को राजा के पास लाते थे।</w:t>
      </w:r>
    </w:p>
    <w:p>
      <w:pPr/>
      <w:r>
        <w:rPr>
          <w:lang w:val="hi_IN" w:bidi="hi_IN"/>
        </w:rPr>
      </w:r>
      <w:r>
        <w:rPr>
          <w:lang w:val="hi_IN" w:bidi="hi_IN"/>
        </w:rPr>
        <w:t>यहाँ रुकें और समूह के रूप में इस प्रश्न पर चर्चा करें: उस सबसे कठिन मामले पर चर्चा करें जो आपके समुदाय में अब तक हुआ है। उस मामले में अंतिम निर्णय किसने दिया? इस ऑडियो को यहाँ रोकें।</w:t>
      </w:r>
    </w:p>
    <w:p>
      <w:pPr/>
      <w:r>
        <w:rPr>
          <w:lang w:val="hi_IN" w:bidi="hi_IN"/>
        </w:rPr>
      </w:r>
      <w:r>
        <w:rPr>
          <w:lang w:val="hi_IN" w:bidi="hi_IN"/>
        </w:rPr>
        <w:t>पहली स्त्री ने राजा सुलैमान से कहा कि वह और दूसरी स्त्री एक ही घर में रहती थीं। पहली स्त्री ने कहा कि जब वह एक ही घर में दूसरी स्त्री के साथ रहती थी, तब उसने एक बच्चे को जन्म दिया था। और ऐसा हुआ कि पहली स्त्री के जन्म के बाद तीसरे दिन, दूसरी स्त्री ने भी एक बच्चे को जन्म दिया। उस घर में दोनों स्त्रियाँ अकेली रहती थीं और उनके साथ कोई और व्यक्ति नहीं था। संभवतः उसका मतलब था कि वहाँ कोई पुरुष ग्राहक नहीं था, लेकिन मुख्य बात यह है कि दोनों स्त्रियाँ अपने बच्चों के साथ अकेली थीं।</w:t>
      </w:r>
    </w:p>
    <w:p>
      <w:pPr/>
      <w:r>
        <w:rPr>
          <w:lang w:val="hi_IN" w:bidi="hi_IN"/>
        </w:rPr>
      </w:r>
      <w:r>
        <w:rPr>
          <w:lang w:val="hi_IN" w:bidi="hi_IN"/>
        </w:rPr>
        <w:t>यहाँ रुकें और समूह के रूप में इस प्रश्न पर चर्चा करें: आपकी संस्कृति में, कोई स्त्री जन्म देने के बाद कितने समय तक घर के भीतर रहती है? कितने समय बाद कोई उस स्त्री से मिलने आ सकता है? पहले मिलने कौन आता है: पुरुष मित्र, स्त्री मित्र, या दोनों एक साथ? इस ऑडियो को यहाँ रोकें।</w:t>
      </w:r>
    </w:p>
    <w:p>
      <w:pPr/>
      <w:r>
        <w:rPr>
          <w:lang w:val="hi_IN" w:bidi="hi_IN"/>
        </w:rPr>
      </w:r>
      <w:r>
        <w:rPr>
          <w:lang w:val="hi_IN" w:bidi="hi_IN"/>
        </w:rPr>
        <w:t>दोनों स्त्रियों ने एक-एक पुत्र को जन्म दिया। पहली स्त्री ने राजा से कहा कि दूसरी स्त्री का पुत्र मर गया, क्योंकि रात में उसकी माँ उसके ऊपर सो गई थी। फिर पहली स्त्री के सोते समय दूसरी स्त्री ने उसके जीवित लड़के को लेकर अपने मरे हुए पुत्र को पहली स्त्री के पास लिटा दिया। दूसरी स्त्री ने पहली स्त्री के जीवित पुत्र को लिया और उसे अपनी छाती से लगा लिया।</w:t>
      </w:r>
    </w:p>
    <w:p>
      <w:pPr/>
      <w:r>
        <w:rPr>
          <w:lang w:val="hi_IN" w:bidi="hi_IN"/>
        </w:rPr>
      </w:r>
      <w:r>
        <w:rPr>
          <w:lang w:val="hi_IN" w:bidi="hi_IN"/>
        </w:rPr>
        <w:t>यहाँ रुककर समूह में इस प्रश्न पर चर्चा करें: आपकी संस्कृति में नवजात बच्चे रात में कैसे सोते हैं? इन बच्चों की माताएँ रात में अपने बच्चों की रक्षा करने के लिए क्या-क्या करती हैं? इस ऑडियो को यहाँ रोकें।</w:t>
      </w:r>
    </w:p>
    <w:p>
      <w:pPr/>
      <w:r>
        <w:rPr>
          <w:lang w:val="hi_IN" w:bidi="hi_IN"/>
        </w:rPr>
      </w:r>
      <w:r>
        <w:rPr>
          <w:lang w:val="hi_IN" w:bidi="hi_IN"/>
        </w:rPr>
        <w:t>पहली स्त्री ने कहा कि जब वह अपने बच्चे को दूध पिलाने के लिए सुबह उठी, तो वह यह देखकर हैरान रह गई कि उसका बच्चा मरा हुआ था। लेकिन जब सुबह की रोशनी बढ़ी और उसने उस मरे हुए बच्चे को ध्यान से देखा, तो वह यह देखकर हैरान रह गई कि वह उसका अपना पुत्र नहीं था, जिसे उसने जन्म दिया था।</w:t>
      </w:r>
    </w:p>
    <w:p>
      <w:pPr/>
      <w:r>
        <w:rPr>
          <w:lang w:val="hi_IN" w:bidi="hi_IN"/>
        </w:rPr>
      </w:r>
      <w:r>
        <w:rPr>
          <w:lang w:val="hi_IN" w:bidi="hi_IN"/>
        </w:rPr>
        <w:t>यहाँ रुकें और समूह में चर्चा करें: ऐसे लोगों की कहानियाँ सुनाएँ जिन्होंने छोटे बच्चों को चुराया हो या जिनके छोटे बच्चे उनसे चुरा लिए गए हों। यह भी चर्चा करें कि एक माता कैसे बता सकती है कि एक नवजात बच्चा उसका नहीं है? ऑडियो को यहाँ रोकें।</w:t>
      </w:r>
    </w:p>
    <w:p>
      <w:pPr/>
      <w:r>
        <w:rPr>
          <w:lang w:val="hi_IN" w:bidi="hi_IN"/>
        </w:rPr>
      </w:r>
      <w:r>
        <w:rPr>
          <w:lang w:val="hi_IN" w:bidi="hi_IN"/>
        </w:rPr>
        <w:t>जब पहली औरत राजा को ये बातें बता रही थी, तो दूसरी औरत ने बीच में टोकते हुए उसकी कहानी को चुनौती दी। दूसरी स्त्री ने कहा कि यह सच नहीं है और जीवित बच्चा उसका है तथा मरा हुआ बच्चा पहली स्त्री का है। लेकिन पहली स्त्री ने जोर देकर कहा कि जीवित बच्चा उसका है और मरा हुआ बच्चा दूसरी स्त्री का है। दोनों स्त्रियों ने राजा के सामने इस तरह बहस की।</w:t>
      </w:r>
    </w:p>
    <w:p>
      <w:pPr/>
      <w:r>
        <w:rPr>
          <w:lang w:val="hi_IN" w:bidi="hi_IN"/>
        </w:rPr>
      </w:r>
      <w:r>
        <w:rPr>
          <w:lang w:val="hi_IN" w:bidi="hi_IN"/>
        </w:rPr>
        <w:t>यहाँ रुकें और समूह में चर्चा करें: ऐसे लोगों के बारे में कहानियाँ सुनाएँ जिन्होंने दूसरों के सामने एक-दूसरे से बहस की हो और चिल्लाए हों। इस बारे में बात करें कि उन लोगों ने एक-दूसरे पर किस तरह आरोप लगाए और एक-दूसरे को दोषी ठहराया। उस दृश्य, उनकी भावनाओं, उन्होंने किस तरह के शब्दों का इस्तेमाल किया और कितनी ऊँची आवाज़ में बोले, और उन्होंने एक-दूसरे से किस तरह बात की, इसका वर्णन करें। देख रहे लोगों ने कैसी प्रतिक्रिया दी? इस ऑडियो को यहाँ रोकें।</w:t>
      </w:r>
    </w:p>
    <w:p>
      <w:pPr/>
      <w:r>
        <w:rPr>
          <w:lang w:val="hi_IN" w:bidi="hi_IN"/>
        </w:rPr>
      </w:r>
      <w:r>
        <w:rPr>
          <w:lang w:val="hi_IN" w:bidi="hi_IN"/>
        </w:rPr>
        <w:t>राजा सुलैमान ने कहा कि दोनों स्त्रियाँ जीवित बच्चे की माँ होने का दावा कर रही थीं और एक-दूसरे को मरे हुए बच्चे की माँ बता रही थीं। तब राजा ने अपने सेवकों से कहा कि वे उसके लिए एक तलवार लाएँ, और वे उसके लिए एक तलवार लाए।</w:t>
      </w:r>
    </w:p>
    <w:p>
      <w:pPr/>
      <w:r>
        <w:rPr>
          <w:lang w:val="hi_IN" w:bidi="hi_IN"/>
        </w:rPr>
      </w:r>
      <w:r>
        <w:rPr>
          <w:lang w:val="hi_IN" w:bidi="hi_IN"/>
        </w:rPr>
        <w:t>यहाँ रुकें और समूह में तलवार की एक तस्वीर देखें। इस ऑडियो को यहाँ रोकें।</w:t>
      </w:r>
    </w:p>
    <w:p>
      <w:pPr/>
      <w:r>
        <w:rPr>
          <w:lang w:val="hi_IN" w:bidi="hi_IN"/>
        </w:rPr>
      </w:r>
      <w:r>
        <w:rPr>
          <w:lang w:val="hi_IN" w:bidi="hi_IN"/>
        </w:rPr>
        <w:t>तब राजा ने अपने सेवकों से कहा कि जीवित बच्चे को दो भागों में काटकर दोनों स्त्रियों में से प्रत्येक को एक-एक भाग दे दें।</w:t>
      </w:r>
    </w:p>
    <w:p>
      <w:pPr/>
      <w:r>
        <w:rPr>
          <w:lang w:val="hi_IN" w:bidi="hi_IN"/>
        </w:rPr>
      </w:r>
      <w:r>
        <w:rPr>
          <w:lang w:val="hi_IN" w:bidi="hi_IN"/>
        </w:rPr>
        <w:t>यहाँ रुककर समूह में चर्चा करें: आपके समुदाय में किसी न्यायी ने अब तक जो सबसे अजीब निर्णय दिया है, उसके बारे में बात करें। वर्णन करें कि मामले को सुनने वाले लोगों ने निर्णय सुनकर कैसी प्रतिक्रिया दी। यदि आप ऐसे किसी मामले के बारे में जानते हैं जिसमें निर्णय निर्दयी या बहुत कठोर था, तो उन घटनाओं पर ध्यान दें। इस ऑडियो को यहाँ रोकें।</w:t>
      </w:r>
    </w:p>
    <w:p>
      <w:pPr/>
      <w:r>
        <w:rPr>
          <w:lang w:val="hi_IN" w:bidi="hi_IN"/>
        </w:rPr>
      </w:r>
      <w:r>
        <w:rPr>
          <w:lang w:val="hi_IN" w:bidi="hi_IN"/>
        </w:rPr>
        <w:t>जीवित बच्चे की असली माँ को अपने बच्चे पर बहुत दया आई, क्योंकि वह उससे प्रेम करती थी। इसलिए उसने राजा से बहुत विनती की कि सेवक उस बच्चे को न मारें। असली माँ ने राजा से कहा कि वह अपने सेवकों से कहे कि जीवित लड़के को दूसरी स्त्री को दे दें। असली माँ ने सेवकों के हाथों बच्चे को मरते देखने के बजाय उसे खो देना बेहतर समझा। लेकिन दूसरी स्त्री ने चिल्लाकर कहा कि जीवित बच्चे को दो टुकड़े कर दे, ताकि दोनों में से कोई भी उसे न पाए।</w:t>
      </w:r>
    </w:p>
    <w:p>
      <w:pPr/>
      <w:r>
        <w:rPr>
          <w:lang w:val="hi_IN" w:bidi="hi_IN"/>
        </w:rPr>
      </w:r>
      <w:r>
        <w:rPr>
          <w:lang w:val="hi_IN" w:bidi="hi_IN"/>
        </w:rPr>
        <w:t>यहाँ रुककर उस समय के बारे में बात करें जब आपको किसी व्यक्ति के लिए इतनी गहरी करुणा या दया महसूस हुई कि आपको दूसरों से उसके बारे में कुछ कहना पड़ा। इस ऑडियो को यहाँ रोकें।</w:t>
      </w:r>
    </w:p>
    <w:p>
      <w:pPr/>
      <w:r>
        <w:rPr>
          <w:lang w:val="hi_IN" w:bidi="hi_IN"/>
        </w:rPr>
      </w:r>
      <w:r>
        <w:rPr>
          <w:lang w:val="hi_IN" w:bidi="hi_IN"/>
        </w:rPr>
        <w:t>फिर राजा ने प्रतिक्रिया दी और अपने सेवकों से कहा कि वे लड़के को न मारें। राजा ने कहा कि पहली स्त्री, वह स्त्री जिसने राजा को बच्चे को मारने से रोका था, वह बच्चे की असली माँ थी। राजा ने अपने सेवकों से कहा कि वे उस स्त्री को जीवित बच्चा दे दें।</w:t>
      </w:r>
    </w:p>
    <w:p>
      <w:pPr/>
      <w:r>
        <w:rPr>
          <w:lang w:val="hi_IN" w:bidi="hi_IN"/>
        </w:rPr>
      </w:r>
      <w:r>
        <w:rPr>
          <w:lang w:val="hi_IN" w:bidi="hi_IN"/>
        </w:rPr>
        <w:t>यहाँ रुकें और समूह में चर्चा करें: उस व्यक्ति के बारे में बात करें जिसे आपके समुदाय के लोग सबसे बुद्धिमान व्यक्ति मानते हैं। इस व्यक्ति द्वारा किए गए कुछ कामों की घटनाएँ बताएँ और समझाएँ कि उसके कामों से उसकी बुद्धिमानी कैसे दिखाई देती है। इस ऑडियो को यहाँ रोकें।</w:t>
      </w:r>
    </w:p>
    <w:p>
      <w:pPr/>
      <w:r>
        <w:rPr>
          <w:lang w:val="hi_IN" w:bidi="hi_IN"/>
        </w:rPr>
      </w:r>
      <w:r>
        <w:rPr>
          <w:lang w:val="hi_IN" w:bidi="hi_IN"/>
        </w:rPr>
        <w:t>इस्राएल के सभी लोगों ने इस मामले में राजा द्वारा लिए गए न्यायपूर्ण निर्णय के बारे में सुना। इस कारण इस्राएल के सभी लोग राजा का भय मानने लगे और उसका बहुत सम्मान करने लगे। और लोगों ने स्वीकार किया कि यहोवा ने राजा सुलैमान को सही न्याय करने के लिए परमेश्वर की बुद्धि दी थी।</w:t>
      </w:r>
    </w:p>
    <w:p>
      <w:pPr/>
      <w:r>
        <w:rPr>
          <w:lang w:val="hi_IN" w:bidi="hi_IN"/>
        </w:rPr>
      </w:r>
      <w:r>
        <w:rPr>
          <w:lang w:val="hi_IN" w:bidi="hi_IN"/>
        </w:rPr>
        <w:t>यहाँ रुककर समूह में चर्चा करें: ऐसे किसी अगुवे के बारे में बात करें, जिसके बारे में आपके समुदाय के लोग मानते थे कि वह दिव्य प्राणियों के बहुत निकट है, क्योंकि वह ऐसे काम कर सकता था जो दूसरे लोग नहीं कर सकते थे। लोगों ने इस अगुवे के साथ कैसा व्यवहार किया?</w:t>
      </w:r>
      <w:r>
        <w:rPr>
          <w:lang w:val="hi_IN" w:bidi="hi_IN"/>
        </w:rPr>
      </w:r>
    </w:p>
    <w:p>
      <w:pPr>
        <w:pStyle w:val="Heading3"/>
      </w:pPr>
      <w:r>
        <w:rPr>
          <w:lang w:val="hi_IN" w:bidi="hi_IN"/>
        </w:rPr>
        <w:t>घटनाओं को समझाना</w:t>
      </w:r>
    </w:p>
    <w:p>
      <w:pPr/>
      <w:r>
        <w:rPr>
          <w:lang w:val="hi_IN" w:bidi="hi_IN"/>
        </w:rPr>
      </w:r>
      <w:r>
        <w:rPr>
          <w:lang w:val="hi_IN" w:bidi="hi_IN"/>
        </w:rPr>
        <w:t>1 राजाओं 3:16–28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छ: दृश्य हैं।</w:t>
      </w:r>
    </w:p>
    <w:p>
      <w:pPr/>
      <w:r>
        <w:rPr>
          <w:lang w:val="hi_IN" w:bidi="hi_IN"/>
        </w:rPr>
      </w:r>
      <w:r>
        <w:rPr>
          <w:b/>
          <w:lang w:val="hi_IN" w:bidi="hi_IN"/>
        </w:rPr>
        <w:t>पहले दृश्य में:</w:t>
      </w:r>
      <w:r>
        <w:rPr>
          <w:lang w:val="hi_IN" w:bidi="hi_IN"/>
        </w:rPr>
        <w:t xml:space="preserve"> दो वेश्याएँ राजा सुलैमान के सामने आकर खड़ी हुईं, क्योंकि वे चाहती थीं कि वह उनके लिए एक मामला सुलझाए।</w:t>
      </w:r>
    </w:p>
    <w:p>
      <w:pPr/>
      <w:r>
        <w:rPr>
          <w:lang w:val="hi_IN" w:bidi="hi_IN"/>
        </w:rPr>
      </w:r>
      <w:r>
        <w:rPr>
          <w:b/>
          <w:lang w:val="hi_IN" w:bidi="hi_IN"/>
        </w:rPr>
        <w:t>दूसरे दृश्य में:</w:t>
      </w:r>
      <w:r>
        <w:rPr>
          <w:lang w:val="hi_IN" w:bidi="hi_IN"/>
        </w:rPr>
        <w:t xml:space="preserve"> पहली स्त्री ने राजा को बताया कि उसने और दूसरी स्त्री ने एक ही घर में तीन दिन के अंतराल पर पुत्रों को जन्म दिया था। पहली स्त्री ने कहा कि दूसरी स्त्री ने अपने बच्चे को उसके ऊपर सोकर मार डाला था। तब दूसरी स्त्री ने अपने मरे हुए बच्चे को आधी रात में पहली स्त्री के जीवित पुत्र के साथ बदल दिया था। पहली स्त्री ने कहा कि जब वह उसे दूध पिलाने के लिए जागी, तो वह हैरान रह गई थी, लेकिन जब उसने उसे ध्यान से देखा, तो उसे पता चला कि यह उसका बच्चा नहीं था।</w:t>
      </w:r>
    </w:p>
    <w:p>
      <w:pPr/>
      <w:r>
        <w:rPr>
          <w:lang w:val="hi_IN" w:bidi="hi_IN"/>
        </w:rPr>
      </w:r>
      <w:r>
        <w:rPr>
          <w:b/>
          <w:lang w:val="hi_IN" w:bidi="hi_IN"/>
        </w:rPr>
        <w:t>तीसरे दृश्य में:</w:t>
      </w:r>
      <w:r>
        <w:rPr>
          <w:lang w:val="hi_IN" w:bidi="hi_IN"/>
        </w:rPr>
        <w:t xml:space="preserve"> दूसरी स्त्री ने इसे रोककर कहा कि जीवित बच्चा उसका है, और मरा हुआ बच्चा पहली स्त्री का है। पहली स्त्री ने कहा कि जीवित बच्चा उसका था और मरा हुआ बच्चा दूसरी स्त्री का था। दोनों स्त्रियों ने राजा के सामने इस तरह से बहस की।</w:t>
      </w:r>
    </w:p>
    <w:p>
      <w:pPr/>
      <w:r>
        <w:rPr>
          <w:lang w:val="hi_IN" w:bidi="hi_IN"/>
        </w:rPr>
      </w:r>
      <w:r>
        <w:rPr>
          <w:b/>
          <w:lang w:val="hi_IN" w:bidi="hi_IN"/>
        </w:rPr>
        <w:t>चौथे दृश्य में:</w:t>
      </w:r>
      <w:r>
        <w:rPr>
          <w:lang w:val="hi_IN" w:bidi="hi_IN"/>
        </w:rPr>
        <w:t xml:space="preserve"> राजा सुलैमान ने अपने सेवकों से कहा कि वे एक तलवार लाएँ, क्योंकि दोनों स्त्रियों ने जीवित बच्चे पर दावा किया था। जब लोग तलवार लेकर पहुँचे, तो राजा सुलैमान ने अपने सेवकों से कहा कि वे जीवित बच्चे को दो हिस्सों में काटें और प्रत्येक स्त्री को आधा दे दें।</w:t>
      </w:r>
    </w:p>
    <w:p>
      <w:pPr/>
      <w:r>
        <w:rPr>
          <w:lang w:val="hi_IN" w:bidi="hi_IN"/>
        </w:rPr>
      </w:r>
      <w:r>
        <w:rPr>
          <w:b/>
          <w:lang w:val="hi_IN" w:bidi="hi_IN"/>
        </w:rPr>
        <w:t>पाँचवें दृश्य में:</w:t>
      </w:r>
      <w:r>
        <w:rPr>
          <w:lang w:val="hi_IN" w:bidi="hi_IN"/>
        </w:rPr>
        <w:t xml:space="preserve"> पहली स्त्री, जो बच्चे की वास्तविक माता है, अपने बच्चे के लिए बहुत प्रेम दिखाती है। उसने राजा सुलैमान से विनती की कि वह बच्चे को न मारे, बल्कि बच्चे को दूसरी स्त्री को दे दे। लेकिन दूसरी स्त्री चाहती थी कि लोग बच्चे को मार डालें ताकि दोनों में से कोई भी उसे न ले सके। राजा सुलैमान ने कहा कि पहली स्त्री असली माता है और उसने बच्चे को उसे दिया।</w:t>
      </w:r>
    </w:p>
    <w:p>
      <w:pPr/>
      <w:r>
        <w:rPr>
          <w:lang w:val="hi_IN" w:bidi="hi_IN"/>
        </w:rPr>
      </w:r>
      <w:r>
        <w:rPr>
          <w:b/>
          <w:lang w:val="hi_IN" w:bidi="hi_IN"/>
        </w:rPr>
        <w:t>छठे दृश्य में:</w:t>
      </w:r>
      <w:r>
        <w:rPr>
          <w:lang w:val="hi_IN" w:bidi="hi_IN"/>
        </w:rPr>
        <w:t xml:space="preserve"> इस्राएल के सभी लोगों ने उस न्याय के बारे में सुना जो राजा ने उस मामले में दिया था। इस्राएल के लोग राजा सुलैमान का बहुत आदर करते थे, और उन्होंने स्वीकार किया कि परमेश्वर ने सुलैमान को न्याय करने के लिए बुद्धि दी थी।</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राजा सुलैमान</w:t>
      </w:r>
    </w:p>
    <w:p>
      <w:pPr>
        <w:pStyle w:val="ListBullet"/>
        <w:spacing w:line="240" w:lineRule="auto"/>
        <w:ind w:left="720"/>
      </w:pPr>
      <w:r>
        <w:rPr>
          <w:lang w:val="hi_IN" w:bidi="hi_IN"/>
        </w:rPr>
      </w:r>
      <w:r>
        <w:rPr>
          <w:lang w:val="hi_IN" w:bidi="hi_IN"/>
        </w:rPr>
        <w:t>पहली स्त्री</w:t>
      </w:r>
    </w:p>
    <w:p>
      <w:pPr>
        <w:pStyle w:val="ListBullet"/>
        <w:spacing w:line="240" w:lineRule="auto"/>
        <w:ind w:left="720"/>
      </w:pPr>
      <w:r>
        <w:rPr>
          <w:lang w:val="hi_IN" w:bidi="hi_IN"/>
        </w:rPr>
      </w:r>
      <w:r>
        <w:rPr>
          <w:lang w:val="hi_IN" w:bidi="hi_IN"/>
        </w:rPr>
        <w:t>दूसरी स्त्री</w:t>
      </w:r>
    </w:p>
    <w:p>
      <w:pPr>
        <w:pStyle w:val="ListBullet"/>
        <w:spacing w:line="240" w:lineRule="auto"/>
        <w:ind w:left="720"/>
      </w:pPr>
      <w:r>
        <w:rPr>
          <w:lang w:val="hi_IN" w:bidi="hi_IN"/>
        </w:rPr>
      </w:r>
      <w:r>
        <w:rPr>
          <w:lang w:val="hi_IN" w:bidi="hi_IN"/>
        </w:rPr>
        <w:t>जीवित बच्चा</w:t>
      </w:r>
    </w:p>
    <w:p>
      <w:pPr>
        <w:pStyle w:val="ListBullet"/>
        <w:spacing w:line="240" w:lineRule="auto"/>
        <w:ind w:left="720"/>
      </w:pPr>
      <w:r>
        <w:rPr>
          <w:lang w:val="hi_IN" w:bidi="hi_IN"/>
        </w:rPr>
      </w:r>
      <w:r>
        <w:rPr>
          <w:lang w:val="hi_IN" w:bidi="hi_IN"/>
        </w:rPr>
        <w:t>मरा हुआ बच्चा</w:t>
      </w:r>
    </w:p>
    <w:p>
      <w:pPr>
        <w:pStyle w:val="ListBullet"/>
        <w:spacing w:line="240" w:lineRule="auto"/>
        <w:ind w:left="720"/>
      </w:pPr>
      <w:r>
        <w:rPr>
          <w:lang w:val="hi_IN" w:bidi="hi_IN"/>
        </w:rPr>
      </w:r>
      <w:r>
        <w:rPr>
          <w:lang w:val="hi_IN" w:bidi="hi_IN"/>
        </w:rPr>
        <w:t>राजा सुलैमान के सेवक</w:t>
      </w:r>
    </w:p>
    <w:p>
      <w:pPr>
        <w:pStyle w:val="ListBullet"/>
        <w:spacing w:line="240" w:lineRule="auto"/>
        <w:ind w:left="720"/>
      </w:pPr>
      <w:r>
        <w:rPr>
          <w:lang w:val="hi_IN" w:bidi="hi_IN"/>
        </w:rPr>
      </w:r>
      <w:r>
        <w:rPr>
          <w:lang w:val="hi_IN" w:bidi="hi_IN"/>
        </w:rPr>
        <w:t>और इस्राएल के सभी लोग</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में, दो स्त्रियाँ जो वेश्याएँ थीं, राजा सुलैमान के पास आई और उसके सामने खड़ी हुईं। हम नहीं जानते कि पिछली कहानी के कितने समय बाद यह कहानी हुई थी।</w:t>
      </w:r>
    </w:p>
    <w:p>
      <w:pPr/>
      <w:r>
        <w:rPr>
          <w:lang w:val="hi_IN" w:bidi="hi_IN"/>
        </w:rPr>
      </w:r>
      <w:r>
        <w:rPr>
          <w:lang w:val="hi_IN" w:bidi="hi_IN"/>
        </w:rPr>
        <w:t>यहाँ रुकें और समूह में चर्चा करें: इस बारे में बात करें कि आप किसी कहानी में घटनाओं को बिना निश्चित समय बताए कैसे जोड़ते हैं। उदाहरण के लिए, आप “एक दिन” या “कुछ समय बाद” कह सकते हैं। इस कहानी की शुरुआत में सबसे अच्छा शब्द या वाक्यांश उपयोग करने का निर्णय लें। इस ऑडियो को यहाँ रोकें।</w:t>
      </w:r>
    </w:p>
    <w:p>
      <w:pPr/>
      <w:r>
        <w:rPr>
          <w:lang w:val="hi_IN" w:bidi="hi_IN"/>
        </w:rPr>
      </w:r>
      <w:r>
        <w:rPr>
          <w:lang w:val="hi_IN" w:bidi="hi_IN"/>
        </w:rPr>
        <w:t>आप ध्यान देंगे कि कहानीकार राजा का नाम राजा सुलैमान नहीं बताता है, हालाँकि हम जानते हैं कि सुलैमान राजा है। यदि इससे कहानी को स्पष्ट हो जाए, तो आप इस कहानी में राजा सुलैमान का नाम ले सकते हैं। जब इस्राएल के लोगों के बीच मतभेद होते थे, तो वे समाधान के लिए न्यायी के पास जाते थे। यदि मामला बहुत कठिन होता था, तो लोग इस असहमति को राजा के पास लाते थे। इसलिए दोनों वेश्याएँ राजा के सामने खड़ी हुईं, क्योंकि वे चाहती थीं कि राजा उनके मामले का न्याय करे।</w:t>
      </w:r>
    </w:p>
    <w:p>
      <w:pPr/>
      <w:r>
        <w:rPr>
          <w:lang w:val="hi_IN" w:bidi="hi_IN"/>
        </w:rPr>
      </w:r>
      <w:r>
        <w:rPr>
          <w:lang w:val="hi_IN" w:bidi="hi_IN"/>
        </w:rPr>
        <w:t>यहाँ रुकें और समूह में प्रश्न पर चर्चा करें: आप उन स्त्रियों को क्या कहते हैं जो धन के लिए पुरुषों के साथ सोती हैं? सुनिश्चित करें कि आप ऐसा शब्द चुनें जिसे सार्वजनिक रूप से कहना बहुत आपत्तिजनक न हो। इस ऑडियो को यहाँ रोकें।</w:t>
      </w:r>
    </w:p>
    <w:p>
      <w:pPr/>
      <w:r>
        <w:rPr>
          <w:lang w:val="hi_IN" w:bidi="hi_IN"/>
        </w:rPr>
      </w:r>
      <w:r>
        <w:rPr>
          <w:lang w:val="hi_IN" w:bidi="hi_IN"/>
        </w:rPr>
        <w:t>दूसरे दृश्य में, कहानीकार हमें वे शब्द बताता है जो स्त्रियाँ सीधे बोलती हैं।</w:t>
      </w:r>
    </w:p>
    <w:p>
      <w:pPr/>
      <w:r>
        <w:rPr>
          <w:lang w:val="hi_IN" w:bidi="hi_IN"/>
        </w:rPr>
      </w:r>
      <w:r>
        <w:rPr>
          <w:lang w:val="hi_IN" w:bidi="hi_IN"/>
        </w:rPr>
        <w:t>यहाँ रुकें और समूह में यह गतिविधि करें: एक प्रसिद्ध कहानी चुनें जिसमें कहानी के पात्र एक-दूसरे से बात करते हैं। अपने समूह का एक सदस्य समूह के बाकी लोगों को दो अलग-अलग तरीकों से कहानी सुनाए। पहले तरीके से, उसे समूह को वे शब्द बताने चाहिए जो कहानी के पात्रों ने सीधे बोले थे। दूसरे समय, उसे कहानी में पात्र के शब्दों को अप्रत्यक्ष रूप से अपनी ओर से बोलकर बताना चाहिए। यह तय करें कि दोनों में से कौन सी शैली आपकी भाषा में कहानी को समझने में आसान बनाती है। इस ऑडियो को यहाँ रोकें।</w:t>
      </w:r>
    </w:p>
    <w:p>
      <w:pPr/>
      <w:r>
        <w:rPr>
          <w:lang w:val="hi_IN" w:bidi="hi_IN"/>
        </w:rPr>
      </w:r>
      <w:r>
        <w:rPr>
          <w:lang w:val="hi_IN" w:bidi="hi_IN"/>
        </w:rPr>
        <w:t>पहली स्त्री ने राजा को एक सामान्य वाक्यांश से संबोधित किया, जिसका उपयोग इस्राएल के लोग किसी ऐसे व्यक्ति के साथ बातचीत शुरू करने के लिए करते थे जो उनसे अधिक महत्वपूर्ण था। लोग विनम्रता से बोलने की अनुमति माँगने से शुरू करते थे। ऐसा करने के लिए, लोग कुछ इस तरह से कहेंगे, “कृपया मेरे प्रभु।”</w:t>
      </w:r>
    </w:p>
    <w:p>
      <w:pPr/>
      <w:r>
        <w:rPr>
          <w:lang w:val="hi_IN" w:bidi="hi_IN"/>
        </w:rPr>
      </w:r>
      <w:r>
        <w:rPr>
          <w:lang w:val="hi_IN" w:bidi="hi_IN"/>
        </w:rPr>
        <w:t>यहाँ रुकें और समूह में इस प्रश्न पर चर्चा करें: जब आप बहुत महत्वपूर्ण लोगों के साथ बातचीत शुरू करते हैं, तो आप अपने समुदाय में बोलने की अनुमति माँगने के लिए किन सामान्य वाक्यांशों का उपयोग करते हैं? इस ऑडियो को यहाँ रोकें।</w:t>
      </w:r>
    </w:p>
    <w:p>
      <w:pPr/>
      <w:r>
        <w:rPr>
          <w:lang w:val="hi_IN" w:bidi="hi_IN"/>
        </w:rPr>
      </w:r>
      <w:r>
        <w:rPr>
          <w:lang w:val="hi_IN" w:bidi="hi_IN"/>
        </w:rPr>
        <w:t xml:space="preserve">पहली स्त्री ने राजा सुलैमान को बताया कि वह और दूसरी स्त्री एक ही घर में रहती थी और वहाँ रहते समय उसने एक बच्चे को जन्म दिया था। पहली स्त्री के जन्म के बाद तीसरे दिन, दूसरी स्त्री ने भी एक बच्चे को जन्म दिया। इस्राएल के लोग बच्चे के जन्म के दिन को उसका पहला दिन गिनते थे। </w:t>
      </w:r>
    </w:p>
    <w:p>
      <w:pPr/>
      <w:r>
        <w:rPr>
          <w:lang w:val="hi_IN" w:bidi="hi_IN"/>
        </w:rPr>
      </w:r>
      <w:r>
        <w:rPr>
          <w:lang w:val="hi_IN" w:bidi="hi_IN"/>
        </w:rPr>
        <w:t>यहाँ रुकें और समूह में इस प्रश्न पर चर्चा करें: आप एक नवजात बच्चे के जीवन के दिनों की गिनती कैसे करते हैं? उदाहरण के लिए, यदि किसी बच्चे का जन्म दोपहर में होता है, तो अगले दिन दोपहर में आप उस बच्चे की उम्र कितनी बताएँगे? इस ऑडियो को यहाँ रोकें।</w:t>
      </w:r>
    </w:p>
    <w:p>
      <w:pPr/>
      <w:r>
        <w:rPr>
          <w:lang w:val="hi_IN" w:bidi="hi_IN"/>
        </w:rPr>
      </w:r>
      <w:r>
        <w:rPr>
          <w:lang w:val="hi_IN" w:bidi="hi_IN"/>
        </w:rPr>
        <w:t xml:space="preserve">पहली स्त्री ने कहा कि उनके साथ कोई अजनबी नहीं था, जिसका अर्थ है कि दोनों स्त्रियाँ घर में अकेली थीं। वह स्त्री कह रही थी कि जिस दिन से बच्चों का जन्म हुआ था, उस दिन से कोई भी उनके घर नहीं आया था। </w:t>
      </w:r>
    </w:p>
    <w:p>
      <w:pPr/>
      <w:r>
        <w:rPr>
          <w:lang w:val="hi_IN" w:bidi="hi_IN"/>
        </w:rPr>
      </w:r>
      <w:r>
        <w:rPr>
          <w:lang w:val="hi_IN" w:bidi="hi_IN"/>
        </w:rPr>
        <w:t>यहाँ रुकें और समूह में यह गतिविधि करें: किसी व्यक्ति से ऐसी कहानी सुनाने के लिए कहें जिसमें दो बेनाम स्त्रियों के बीच बातचीत हो। इस बात पर ध्यान दें कि कहानी सुनाते समय वह व्यक्ति यह बताने के लिए किस भाषा का प्रयोग करता है कि कहानी में कौन-सी स्त्री बोल रही है। इस ऑडियो को यहाँ रोकें।</w:t>
      </w:r>
    </w:p>
    <w:p>
      <w:pPr/>
      <w:r>
        <w:rPr>
          <w:lang w:val="hi_IN" w:bidi="hi_IN"/>
        </w:rPr>
      </w:r>
      <w:r>
        <w:rPr>
          <w:lang w:val="hi_IN" w:bidi="hi_IN"/>
        </w:rPr>
        <w:t>तब पहली स्त्री ने कहा कि रात में दूसरी स्त्री अपने बेटे के ऊपर सो गई और उसे मार डाला। कहानीकार हमें नहीं बताता कि यह किस रात हुआ था, चाहे वह उस रात जब दूसरी स्त्री का बच्चा पैदा हुआ था या उसके कुछ समय बाद। यह भी स्पष्ट नहीं है कि दूसरी स्त्री अपने पुत्र पर गलती से सो गई या जानबूझकर, लेकिन शायद यह एक दुर्घटना थी। तब पहली स्त्री ने कहा कि दूसरी स्त्री द्वारा अपने ही बच्चे को मार डालने के बाद, दूसरी स्त्री आधी रात को उठी और दोनों के बच्चों को बदल दिया। वह स्त्री उस रात का सटीक समय नहीं बताती जब यह हुआ था।</w:t>
      </w:r>
    </w:p>
    <w:p>
      <w:pPr/>
      <w:r>
        <w:rPr>
          <w:lang w:val="hi_IN" w:bidi="hi_IN"/>
        </w:rPr>
      </w:r>
      <w:r>
        <w:rPr>
          <w:lang w:val="hi_IN" w:bidi="hi_IN"/>
        </w:rPr>
        <w:t>यहाँ रुकें और समूह में इस प्रश्न पर चर्चा करें: रात के विभिन्न हिस्सों का वर्णन करने के लिए आप अपनी भाषा में जिन नामों का उपयोग करते हैं, उन पर चर्चा करें। ऑडियो को यहाँ रोकें।</w:t>
      </w:r>
    </w:p>
    <w:p>
      <w:pPr/>
      <w:r>
        <w:rPr>
          <w:lang w:val="hi_IN" w:bidi="hi_IN"/>
        </w:rPr>
      </w:r>
      <w:r>
        <w:rPr>
          <w:lang w:val="hi_IN" w:bidi="hi_IN"/>
        </w:rPr>
        <w:t>पहली स्त्री ने कहा कि जब वह सो रही थी तब दूसरी स्त्री ने पहली स्त्री के जीवित लड़के को लिया और अपने मरे हुए पुत्र को पहली स्त्री के पास रख दिया। तब दूसरी स्त्री ने जीवित बच्चे को अपनी छाती से लगा लिया।</w:t>
      </w:r>
    </w:p>
    <w:p>
      <w:pPr/>
      <w:r>
        <w:rPr>
          <w:lang w:val="hi_IN" w:bidi="hi_IN"/>
        </w:rPr>
      </w:r>
      <w:r>
        <w:rPr>
          <w:lang w:val="hi_IN" w:bidi="hi_IN"/>
        </w:rPr>
        <w:t>यहाँ रुकें और समूह में इस प्रश्न पर चर्चा करें: शरीर के उस भाग को आप क्या कहते हैं जहाँ आप अपने प्रिय लोगों को अपने पास रखते हैं, उदाहरण के लिए, जहाँ माताएँ अपने बच्चों को गोद में लेकर अपने पास रखती हैं? इस ऑडियो को यहाँ रोकें।</w:t>
      </w:r>
    </w:p>
    <w:p>
      <w:pPr/>
      <w:r>
        <w:rPr>
          <w:lang w:val="hi_IN" w:bidi="hi_IN"/>
        </w:rPr>
      </w:r>
      <w:r>
        <w:rPr>
          <w:lang w:val="hi_IN" w:bidi="hi_IN"/>
        </w:rPr>
        <w:t>पहली स्त्री ने अपने आप को राजा की दासी कहा, जो राजा के प्रति आदर दिखाती थी। पहली स्त्री ने कहा कि जब वह सुबह अपने बच्चे को स्तनपान कराने या दूध पिलाने के लिए उठी, तो वह यह देखकर हैरान रह गई कि उसका पुत्र मर चुका था। लेकिन जब पहली स्त्री ने सुबह बच्चे को ध्यान से देखा, तो उसे एहसास हुआ कि यह उसका बच्चा नहीं था, जिसे उसने जन्म दिया था। पहली स्त्री ऐसे भाषा का उपयोग करती है जो दिखाती है कि जब उसे अपने पास एक मरा हुआ बच्चा मिला और बाद में उसे पता चला कि वह मरा हुआ बच्चा उसका नहीं था, तो वह हैरान रह गई। पहली स्त्री दो बार सुबह का उल्लेख करती है, संभवतः इसलिए कि जब वह पहली बार जागी, तब सुबह का समय था और अभी अँधेरा था, और जब वह दूसरी बार जागी, तब पूरी तरह से सुबह हो चुकी थी।</w:t>
      </w:r>
    </w:p>
    <w:p>
      <w:pPr/>
      <w:r>
        <w:rPr>
          <w:lang w:val="hi_IN" w:bidi="hi_IN"/>
        </w:rPr>
      </w:r>
      <w:r>
        <w:rPr>
          <w:lang w:val="hi_IN" w:bidi="hi_IN"/>
        </w:rPr>
        <w:t>यहाँ रुकें और समूह में यह गतिविधि करें: किसी व्यक्ति से ऐसे समय की कहानी सुनाने के लिए कहें जब वह किसी ऐसे गाँव में रहा हो जहाँ बिजली नहीं थी और अँधेरे में किसी चीज़ ने उसे डरा दिया या चौंका दिया। उस व्यक्ति को रात या सुबह का वह समय बताना चाहिए जब यह घटना हुई थी। यदि आपके पास ऐसे शब्द हैं जो रात और सुबह के घंटों को विभाजित करते हैं, तो उस व्यक्ति को उनका उपयोग करना चाहिए। जब आप आश्चर्यचकित और डरे हुए होने के बारे में बात करते हैं, तो आप जिन शब्दों और वाक्यांशों का उपयोग करते हैं, उन पर ध्यान दें। इस ऑडियो को यहाँ रोकें।</w:t>
      </w:r>
    </w:p>
    <w:p>
      <w:pPr/>
      <w:r>
        <w:rPr>
          <w:lang w:val="hi_IN" w:bidi="hi_IN"/>
        </w:rPr>
      </w:r>
      <w:r>
        <w:rPr>
          <w:lang w:val="hi_IN" w:bidi="hi_IN"/>
        </w:rPr>
        <w:t>तीसरे दृश्य में, दूसरी स्त्री ने पहली स्त्री को रोका और कहा कि जीवित बच्चा उसका है और मरा हुआ बच्चा पहली स्त्री का है। स्त्रियाँ एक ही समय में चिल्ला रही थीं और बात कर रही थीं। स्त्रियों ने राजा के सामने इस तरह बहस की। संभव है कि स्त्रियों ने कुछ समय तक ऐसा किया हो।</w:t>
      </w:r>
    </w:p>
    <w:p>
      <w:pPr/>
      <w:r>
        <w:rPr>
          <w:lang w:val="hi_IN" w:bidi="hi_IN"/>
        </w:rPr>
      </w:r>
      <w:r>
        <w:rPr>
          <w:lang w:val="hi_IN" w:bidi="hi_IN"/>
        </w:rPr>
        <w:t>यहाँ रुकें और समूह में इस प्रश्न पर चर्चा करें: दूसरे चरण में आपने उन दो लोगों के बारे में चर्चा की थी, जिन्होंने दूसरे लोगों के सामने एक-दूसरे से बहस की और एक-दूसरे पर चिल्लाए। आपने बहस करने वाले दो लोगों का वर्णन करने के लिए किन शब्दों और वाक्यांशों का उपयोग किया? इस ऑडियो को यहाँ रोकें।</w:t>
      </w:r>
    </w:p>
    <w:p>
      <w:pPr/>
      <w:r>
        <w:rPr>
          <w:lang w:val="hi_IN" w:bidi="hi_IN"/>
        </w:rPr>
      </w:r>
      <w:r>
        <w:rPr>
          <w:lang w:val="hi_IN" w:bidi="hi_IN"/>
        </w:rPr>
        <w:t>चौथे दृश्य में, राजा सुलैमान ने उस बात को दोहराया जो दोनों स्त्रियाँ कह रही थीं। संभवतः राजा सुलैमान उन स्त्रियों के आपस में बहस करने से परेशान था। प्रत्येक स्त्री ने जीवित बच्चे की माँ होने का दावा किया और कहा कि दूसरी स्त्री मरे हुए बच्चे की माँ है। इसलिए राजा सुलैमान ने अपने सेवकों से कहा कि वे उसके लिए एक तलवार लाएँ। इस समय लोगों के पास अलग-अलग प्रकार की तलवारें थीं। यह स्पष्ट नहीं है कि राजा ने किस प्रकार की तलवार माँगी। राजा का सेवक राजा के पास एक तलवार लाया, और राजा ने सेवकों से कहा कि वे जीवित बच्चे को दो भाग करें और प्रत्येक स्त्री को आधा दे दें।</w:t>
      </w:r>
    </w:p>
    <w:p>
      <w:pPr/>
      <w:r>
        <w:rPr>
          <w:lang w:val="hi_IN" w:bidi="hi_IN"/>
        </w:rPr>
      </w:r>
      <w:r>
        <w:rPr>
          <w:lang w:val="hi_IN" w:bidi="hi_IN"/>
        </w:rPr>
        <w:t>पाँचवें दृश्य में, जो स्त्री जीवित बच्चे की असली माँ थी, उसने राजा से बच्चे को न मारने की विनती की। इस समय, कहानीकार यह नहीं बताता कि कौन सी स्त्री कौन सी है। असली माँ ने राजा को अपना प्रभु या स्वामी कहा और उससे विनती की कि वह अपने सेवकों से कहे कि वे लड़के को न मारें, बल्कि उसे दूसरी स्त्री को दे दे। असली माँ ने राजा से यह कहते समय बहुत दृढ़ शब्दों का प्रयोग किया कि उसे बच्चे को नहीं मारना चाहिए। कहानीकार कहता है कि उस स्त्री के मन में बच्चे के लिए बहुत गहरी दया या करुणा उमड़ रही थी। दूसरे शब्दों में, उस स्त्री को अपने पुत्र के लिए बहुत कृपा, प्रेम और दया महसूस होती है।</w:t>
      </w:r>
    </w:p>
    <w:p>
      <w:pPr/>
      <w:r>
        <w:rPr>
          <w:lang w:val="hi_IN" w:bidi="hi_IN"/>
        </w:rPr>
      </w:r>
      <w:r>
        <w:rPr>
          <w:lang w:val="hi_IN" w:bidi="hi_IN"/>
        </w:rPr>
        <w:t>यहाँ रुकें और समूह में चर्चा करें: दूसरे चरण की अपनी चर्चा को याद करें जब आपको किसी के लिए गहरा प्रेम और दया महसूस हुई थी। इस प्रकार की भावना का वर्णन करने के लिए आपने जिन शब्दों और वाक्यांशों का उपयोग किया था, उन पर ध्यान दें। आप इस स्त्री की गहरी करुणा और दया के बारे में किस प्रकार बताएँगे? इस ऑडियो को यहाँ रोकें।</w:t>
      </w:r>
    </w:p>
    <w:p>
      <w:pPr/>
      <w:r>
        <w:rPr>
          <w:lang w:val="hi_IN" w:bidi="hi_IN"/>
        </w:rPr>
      </w:r>
      <w:r>
        <w:rPr>
          <w:lang w:val="hi_IN" w:bidi="hi_IN"/>
        </w:rPr>
        <w:t xml:space="preserve">लेकिन दूसरी स्त्री चिल्ला रही थी कि सेवक जीवित बच्चे को दो टुकड़ों में काट दें, ताकि दोनों में से किसी भी स्त्री को बच्चा न मिले। </w:t>
      </w:r>
    </w:p>
    <w:p>
      <w:pPr/>
      <w:r>
        <w:rPr>
          <w:lang w:val="hi_IN" w:bidi="hi_IN"/>
        </w:rPr>
      </w:r>
      <w:r>
        <w:rPr>
          <w:lang w:val="hi_IN" w:bidi="hi_IN"/>
        </w:rPr>
        <w:t>राजा सुलैमान ने उत्तर दिया और अपने सेवकों से कहा कि वे लड़के को न मारें। राजा सुलैमान ने भी उसी प्रकार की कड़ी भाषा का इस्तेमाल किया था जिसका उपयोग असली माँ ने तब किया था जब उसने उससे कहा था कि वह बच्चे को न मारे। राजा सुलैमान ने अपने सेवकों से कहा कि इस स्त्री को बच्चा दे दो, क्योंकि वही असली माँ थी। राजा सुलैमान जानता था कि वह असली माँ थी, क्योंकि उसने बच्चे के लिए बहुत दया दिखाई थी और चाहती थी कि वह जीवित रहे। कहानीकार एक ऐसे शब्द का उपयोग करता है जिससे यह स्पष्ट नहीं होता कि राजा ने बच्चा किस स्त्री को दिया, लेकिन शायद यह पहली स्त्री है।</w:t>
      </w:r>
    </w:p>
    <w:p>
      <w:pPr/>
      <w:r>
        <w:rPr>
          <w:lang w:val="hi_IN" w:bidi="hi_IN"/>
        </w:rPr>
      </w:r>
      <w:r>
        <w:rPr>
          <w:lang w:val="hi_IN" w:bidi="hi_IN"/>
        </w:rPr>
        <w:t>छठे दृश्य में, इस्राएल के सभी लोगों ने राजा के बुद्धिमानी भरे निर्णय और उसके द्वारा किए गए न्यायपूर्ण फैसले के बारे में सुना।</w:t>
      </w:r>
    </w:p>
    <w:p>
      <w:pPr/>
      <w:r>
        <w:rPr>
          <w:lang w:val="hi_IN" w:bidi="hi_IN"/>
        </w:rPr>
      </w:r>
      <w:r>
        <w:rPr>
          <w:lang w:val="hi_IN" w:bidi="hi_IN"/>
        </w:rPr>
        <w:t>यहाँ रुकें और समूह में चर्चा करें: दूसरे चरण में, आपने अपने समुदाय के सबसे बुद्धिमान व्यक्ति और उस व्यक्ति ने अपनी बुद्धि दिखाने के लिए किए गए कामों के बारे में बात की। अब चर्चा करें कि आपके समुदाय के लोगों ने उस व्यक्ति द्वारा किए गए बुद्धिमान कामों के प्रति कैसे प्रतिक्रिया दी। इस ऑडियो को यहाँ रोकें।</w:t>
      </w:r>
    </w:p>
    <w:p>
      <w:pPr/>
      <w:r>
        <w:rPr>
          <w:lang w:val="hi_IN" w:bidi="hi_IN"/>
        </w:rPr>
      </w:r>
      <w:r>
        <w:rPr>
          <w:lang w:val="hi_IN" w:bidi="hi_IN"/>
        </w:rPr>
        <w:t>लोग राजा सुलैमान के प्रति श्रद्धा रखते थे, क्योंकि उन्होंने पहचाना कि सुलैमान के पास सही न्याय करने के लिए परमेश्वर की बुद्धि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इस्तेमाल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 xml:space="preserve">1 राजाओं 3:16–28 का ऑडियो संस्करण सबसे आसानी से समझ में आने वाले अनुवाद में सुनें। </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छ: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राजा सुलैमान</w:t>
      </w:r>
    </w:p>
    <w:p>
      <w:pPr>
        <w:pStyle w:val="ListBullet"/>
        <w:spacing w:line="240" w:lineRule="auto"/>
        <w:ind w:left="720"/>
      </w:pPr>
      <w:r>
        <w:rPr>
          <w:lang w:val="hi_IN" w:bidi="hi_IN"/>
        </w:rPr>
      </w:r>
      <w:r>
        <w:rPr>
          <w:lang w:val="hi_IN" w:bidi="hi_IN"/>
        </w:rPr>
        <w:t>पहली स्त्री</w:t>
      </w:r>
    </w:p>
    <w:p>
      <w:pPr>
        <w:pStyle w:val="ListBullet"/>
        <w:spacing w:line="240" w:lineRule="auto"/>
        <w:ind w:left="720"/>
      </w:pPr>
      <w:r>
        <w:rPr>
          <w:lang w:val="hi_IN" w:bidi="hi_IN"/>
        </w:rPr>
      </w:r>
      <w:r>
        <w:rPr>
          <w:lang w:val="hi_IN" w:bidi="hi_IN"/>
        </w:rPr>
        <w:t>दूसरी स्त्री</w:t>
      </w:r>
    </w:p>
    <w:p>
      <w:pPr>
        <w:pStyle w:val="ListBullet"/>
        <w:spacing w:line="240" w:lineRule="auto"/>
        <w:ind w:left="720"/>
      </w:pPr>
      <w:r>
        <w:rPr>
          <w:lang w:val="hi_IN" w:bidi="hi_IN"/>
        </w:rPr>
      </w:r>
      <w:r>
        <w:rPr>
          <w:lang w:val="hi_IN" w:bidi="hi_IN"/>
        </w:rPr>
        <w:t>जीवित बच्चा</w:t>
      </w:r>
    </w:p>
    <w:p>
      <w:pPr>
        <w:pStyle w:val="ListBullet"/>
        <w:spacing w:line="240" w:lineRule="auto"/>
        <w:ind w:left="720"/>
      </w:pPr>
      <w:r>
        <w:rPr>
          <w:lang w:val="hi_IN" w:bidi="hi_IN"/>
        </w:rPr>
      </w:r>
      <w:r>
        <w:rPr>
          <w:lang w:val="hi_IN" w:bidi="hi_IN"/>
        </w:rPr>
        <w:t>मरा हुआ बच्चा</w:t>
      </w:r>
    </w:p>
    <w:p>
      <w:pPr>
        <w:pStyle w:val="ListBullet"/>
        <w:spacing w:line="240" w:lineRule="auto"/>
        <w:ind w:left="720"/>
      </w:pPr>
      <w:r>
        <w:rPr>
          <w:lang w:val="hi_IN" w:bidi="hi_IN"/>
        </w:rPr>
      </w:r>
      <w:r>
        <w:rPr>
          <w:lang w:val="hi_IN" w:bidi="hi_IN"/>
        </w:rPr>
        <w:t>राजा सुलैमान के सेवक</w:t>
      </w:r>
    </w:p>
    <w:p>
      <w:pPr>
        <w:pStyle w:val="ListBullet"/>
        <w:spacing w:line="240" w:lineRule="auto"/>
        <w:ind w:left="720"/>
      </w:pPr>
      <w:r>
        <w:rPr>
          <w:lang w:val="hi_IN" w:bidi="hi_IN"/>
        </w:rPr>
      </w:r>
      <w:r>
        <w:rPr>
          <w:lang w:val="hi_IN" w:bidi="hi_IN"/>
        </w:rPr>
        <w:t>और इस्राएल के सभी लोग</w:t>
      </w:r>
    </w:p>
    <w:p>
      <w:pPr/>
      <w:r>
        <w:rPr>
          <w:lang w:val="hi_IN" w:bidi="hi_IN"/>
        </w:rPr>
      </w:r>
      <w:r>
        <w:rPr>
          <w:lang w:val="hi_IN" w:bidi="hi_IN"/>
        </w:rPr>
        <w:t>समूह के रूप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की भूमिका निभा रहे व्यक्ति को यह बताना चाहिए कि यदि वह उस पात्र के स्थान पर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प्रतिक्रियाएँ निम्नलिखित हैं।</w:t>
      </w:r>
    </w:p>
    <w:p>
      <w:pPr/>
      <w:r>
        <w:rPr>
          <w:lang w:val="hi_IN" w:bidi="hi_IN"/>
        </w:rPr>
      </w:r>
      <w:r>
        <w:rPr>
          <w:lang w:val="hi_IN" w:bidi="hi_IN"/>
        </w:rPr>
        <w:t>दो वेश्याएँ राजा सुलैमान के सामने आकर खड़ी हुईं, ताकि वह यह चुन सके कि उनके मामले में कौन सही है और कौन गलत।</w:t>
      </w:r>
    </w:p>
    <w:p>
      <w:pPr/>
      <w:r>
        <w:rPr>
          <w:lang w:val="hi_IN" w:bidi="hi_IN"/>
        </w:rPr>
      </w:r>
      <w:r>
        <w:rPr>
          <w:lang w:val="hi_IN" w:bidi="hi_IN"/>
        </w:rPr>
        <w:t>अभिनय को रोकें। राजा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मेरे लोगों को मेरी आवश्यकता है; या</w:t>
      </w:r>
    </w:p>
    <w:p>
      <w:pPr>
        <w:pStyle w:val="ListBullet"/>
        <w:spacing w:line="240" w:lineRule="auto"/>
        <w:ind w:left="720"/>
      </w:pPr>
      <w:r>
        <w:rPr>
          <w:lang w:val="hi_IN" w:bidi="hi_IN"/>
        </w:rPr>
      </w:r>
      <w:r>
        <w:rPr>
          <w:lang w:val="hi_IN" w:bidi="hi_IN"/>
        </w:rPr>
        <w:t>मैं एक अच्छा और न्यायी राजा बनने का दबाव महसूस कर रहा हूँ; या</w:t>
      </w:r>
    </w:p>
    <w:p>
      <w:pPr>
        <w:pStyle w:val="ListBullet"/>
        <w:spacing w:line="240" w:lineRule="auto"/>
        <w:ind w:left="720"/>
      </w:pPr>
      <w:r>
        <w:rPr>
          <w:lang w:val="hi_IN" w:bidi="hi_IN"/>
        </w:rPr>
      </w:r>
      <w:r>
        <w:rPr>
          <w:lang w:val="hi_IN" w:bidi="hi_IN"/>
        </w:rPr>
        <w:t>मैं यहोवा से प्रेम करता हूँ और चाहता हूँ कि मेरा राज्य यहोवा को प्रसन्न करने वाला हो।</w:t>
      </w:r>
    </w:p>
    <w:p>
      <w:pPr/>
      <w:r>
        <w:rPr>
          <w:lang w:val="hi_IN" w:bidi="hi_IN"/>
        </w:rPr>
      </w:r>
      <w:r>
        <w:rPr>
          <w:lang w:val="hi_IN" w:bidi="hi_IN"/>
        </w:rPr>
        <w:t>नाटक को जारी रखें।</w:t>
      </w:r>
    </w:p>
    <w:p>
      <w:pPr/>
      <w:r>
        <w:rPr>
          <w:lang w:val="hi_IN" w:bidi="hi_IN"/>
        </w:rPr>
      </w:r>
      <w:r>
        <w:rPr>
          <w:lang w:val="hi_IN" w:bidi="hi_IN"/>
        </w:rPr>
        <w:t>पहली स्त्री ने राजा को बताया कि उसने और दूसरी स्त्री ने एक ही घर में तीन दिन के अन्तर से पुत्रों को जन्म दिया। पहली स्त्री ने कहा कि दूसरी स्त्री अपने बच्चे पर सो गई, जिससे वह मर गया, और फिर आधी रात को उसने अपने मरे हुए बच्चे को पहली स्त्री के जीवित पुत्र से बदल दिया। पहली स्त्री ने कहा कि जब वह अपने बच्चे को दूध पिलाने के लिए जागी, तो उसे अपने बच्चे को मरा हुआ देखकर बहुत हैरान रह गई, लेकिन जब उसने सुबह उसे ध्यान से देखा, तो उसे एहसास हुआ कि वह उसका बच्चा नहीं था।</w:t>
      </w:r>
    </w:p>
    <w:p>
      <w:pPr/>
      <w:r>
        <w:rPr>
          <w:lang w:val="hi_IN" w:bidi="hi_IN"/>
        </w:rPr>
      </w:r>
      <w:r>
        <w:rPr>
          <w:lang w:val="hi_IN" w:bidi="hi_IN"/>
        </w:rPr>
        <w:t>अभिनय को रोकें। जीवित बच्चे की माँ पहली स्त्री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अपने मन में दुख और बहुत दर्द महसूस कर रही हूँ; या</w:t>
      </w:r>
    </w:p>
    <w:p>
      <w:pPr>
        <w:pStyle w:val="ListBullet"/>
        <w:spacing w:line="240" w:lineRule="auto"/>
        <w:ind w:left="720"/>
      </w:pPr>
      <w:r>
        <w:rPr>
          <w:lang w:val="hi_IN" w:bidi="hi_IN"/>
        </w:rPr>
      </w:r>
      <w:r>
        <w:rPr>
          <w:lang w:val="hi_IN" w:bidi="hi_IN"/>
        </w:rPr>
        <w:t>मुझे आशा है कि राजा सत्य को देखेगा। मैं चाहती हूँ कि मेरा पुत्र वापस मिल जाए; या</w:t>
      </w:r>
    </w:p>
    <w:p>
      <w:pPr>
        <w:pStyle w:val="ListBullet"/>
        <w:spacing w:line="240" w:lineRule="auto"/>
        <w:ind w:left="720"/>
      </w:pPr>
      <w:r>
        <w:rPr>
          <w:lang w:val="hi_IN" w:bidi="hi_IN"/>
        </w:rPr>
      </w:r>
      <w:r>
        <w:rPr>
          <w:lang w:val="hi_IN" w:bidi="hi_IN"/>
        </w:rPr>
        <w:t>मुझे इस स्त्री पर क्रोध आता है और उसके मरे हुए बच्चे के लिए दुःख होता है।</w:t>
      </w:r>
    </w:p>
    <w:p>
      <w:pPr/>
      <w:r>
        <w:rPr>
          <w:lang w:val="hi_IN" w:bidi="hi_IN"/>
        </w:rPr>
      </w:r>
      <w:r>
        <w:rPr>
          <w:lang w:val="hi_IN" w:bidi="hi_IN"/>
        </w:rPr>
        <w:t>मरे हुए बच्चे की माँ दूसरी स्त्री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क्रोधित हूँ; या</w:t>
      </w:r>
    </w:p>
    <w:p>
      <w:pPr>
        <w:pStyle w:val="ListBullet"/>
        <w:spacing w:line="240" w:lineRule="auto"/>
        <w:ind w:left="720"/>
      </w:pPr>
      <w:r>
        <w:rPr>
          <w:lang w:val="hi_IN" w:bidi="hi_IN"/>
        </w:rPr>
      </w:r>
      <w:r>
        <w:rPr>
          <w:lang w:val="hi_IN" w:bidi="hi_IN"/>
        </w:rPr>
        <w:t>मैं इस स्त्री से नफरत करती हूँ; या</w:t>
      </w:r>
    </w:p>
    <w:p>
      <w:pPr>
        <w:pStyle w:val="ListBullet"/>
        <w:spacing w:line="240" w:lineRule="auto"/>
        <w:ind w:left="720"/>
      </w:pPr>
      <w:r>
        <w:rPr>
          <w:lang w:val="hi_IN" w:bidi="hi_IN"/>
        </w:rPr>
      </w:r>
      <w:r>
        <w:rPr>
          <w:lang w:val="hi_IN" w:bidi="hi_IN"/>
        </w:rPr>
        <w:t>यह मेरा बच्चा है। मैं उसे जाने नहीं दूँगी!</w:t>
      </w:r>
    </w:p>
    <w:p>
      <w:pPr/>
      <w:r>
        <w:rPr>
          <w:lang w:val="hi_IN" w:bidi="hi_IN"/>
        </w:rPr>
      </w:r>
      <w:r>
        <w:rPr>
          <w:lang w:val="hi_IN" w:bidi="hi_IN"/>
        </w:rPr>
        <w:t>नाटक को जारी रखें।</w:t>
      </w:r>
    </w:p>
    <w:p>
      <w:pPr/>
      <w:r>
        <w:rPr>
          <w:lang w:val="hi_IN" w:bidi="hi_IN"/>
        </w:rPr>
      </w:r>
      <w:r>
        <w:rPr>
          <w:lang w:val="hi_IN" w:bidi="hi_IN"/>
        </w:rPr>
        <w:t>दूसरी स्त्री ने इसे रोककर कहा कि जीवित बच्चा उसका है और मरा हुआ बच्चा पहली स्त्री का है। लेकिन पहली स्त्री ने कहा कि जीवित बच्चा उसका था और मरा हुआ बच्चा दूसरी स्त्री का था। दोनों स्त्रियों ने राजा के सामने इस तरह से बहस की।</w:t>
      </w:r>
    </w:p>
    <w:p>
      <w:pPr/>
      <w:r>
        <w:rPr>
          <w:lang w:val="hi_IN" w:bidi="hi_IN"/>
        </w:rPr>
      </w:r>
      <w:r>
        <w:rPr>
          <w:lang w:val="hi_IN" w:bidi="hi_IN"/>
        </w:rPr>
        <w:t>अभिनय को रोकें। राजा सुलैमान के सेवकों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हम इन स्त्रियों की बातों से उलझन में पड़ गए हैं। सच कौन कह रही है? या</w:t>
      </w:r>
    </w:p>
    <w:p>
      <w:pPr>
        <w:pStyle w:val="ListBullet"/>
        <w:spacing w:line="240" w:lineRule="auto"/>
        <w:ind w:left="720"/>
      </w:pPr>
      <w:r>
        <w:rPr>
          <w:lang w:val="hi_IN" w:bidi="hi_IN"/>
        </w:rPr>
      </w:r>
      <w:r>
        <w:rPr>
          <w:lang w:val="hi_IN" w:bidi="hi_IN"/>
        </w:rPr>
        <w:t>हम यह देखने के लिए उत्सुक हैं कि राजा क्या निर्णय लेगा; या</w:t>
      </w:r>
    </w:p>
    <w:p>
      <w:pPr>
        <w:pStyle w:val="ListBullet"/>
        <w:spacing w:line="240" w:lineRule="auto"/>
        <w:ind w:left="720"/>
      </w:pPr>
      <w:r>
        <w:rPr>
          <w:lang w:val="hi_IN" w:bidi="hi_IN"/>
        </w:rPr>
      </w:r>
      <w:r>
        <w:rPr>
          <w:lang w:val="hi_IN" w:bidi="hi_IN"/>
        </w:rPr>
        <w:t>हम उन स्त्रियों के चिल्लाने से परेशान हो गए हैं और उनकी बहस को समझ नहीं पा रहे हैं।</w:t>
      </w:r>
    </w:p>
    <w:p>
      <w:pPr/>
      <w:r>
        <w:rPr>
          <w:lang w:val="hi_IN" w:bidi="hi_IN"/>
        </w:rPr>
      </w:r>
      <w:r>
        <w:rPr>
          <w:lang w:val="hi_IN" w:bidi="hi_IN"/>
        </w:rPr>
        <w:t>नाटक को जारी रखें।</w:t>
      </w:r>
    </w:p>
    <w:p>
      <w:pPr/>
      <w:r>
        <w:rPr>
          <w:lang w:val="hi_IN" w:bidi="hi_IN"/>
        </w:rPr>
      </w:r>
      <w:r>
        <w:rPr>
          <w:lang w:val="hi_IN" w:bidi="hi_IN"/>
        </w:rPr>
        <w:t>राजा सुलैमान ने अपने सेवकों से कहा कि वे उसके लिए एक तलवार लाएँ। जब सेवक तलवार लाए, तब राजा सुलैमान ने अपने सेवकों से कहा कि वे जीवित बच्चे को दो हिस्सों में काटें और प्रत्येक स्त्री को बच्चे का आधा हिस्सा दें।</w:t>
      </w:r>
    </w:p>
    <w:p>
      <w:pPr/>
      <w:r>
        <w:rPr>
          <w:lang w:val="hi_IN" w:bidi="hi_IN"/>
        </w:rPr>
      </w:r>
      <w:r>
        <w:rPr>
          <w:lang w:val="hi_IN" w:bidi="hi_IN"/>
        </w:rPr>
        <w:t>अभिनय को रोकें। राजा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इस कठिन मामले से चुनौती महसूस करता हूँ; या</w:t>
      </w:r>
    </w:p>
    <w:p>
      <w:pPr>
        <w:pStyle w:val="ListBullet"/>
        <w:spacing w:line="240" w:lineRule="auto"/>
        <w:ind w:left="720"/>
      </w:pPr>
      <w:r>
        <w:rPr>
          <w:lang w:val="hi_IN" w:bidi="hi_IN"/>
        </w:rPr>
      </w:r>
      <w:r>
        <w:rPr>
          <w:lang w:val="hi_IN" w:bidi="hi_IN"/>
        </w:rPr>
        <w:t>मैं सत्य को ढूँढने और सही काम करने के लिए प्रतिबद्ध हूँ; या</w:t>
      </w:r>
    </w:p>
    <w:p>
      <w:pPr>
        <w:pStyle w:val="ListBullet"/>
        <w:spacing w:line="240" w:lineRule="auto"/>
        <w:ind w:left="720"/>
      </w:pPr>
      <w:r>
        <w:rPr>
          <w:lang w:val="hi_IN" w:bidi="hi_IN"/>
        </w:rPr>
      </w:r>
      <w:r>
        <w:rPr>
          <w:lang w:val="hi_IN" w:bidi="hi_IN"/>
        </w:rPr>
        <w:t>मैं इतना बुद्धिमान हूँ कि इसका समाधान निकाल सकता हूँ।</w:t>
      </w:r>
    </w:p>
    <w:p>
      <w:pPr/>
      <w:r>
        <w:rPr>
          <w:lang w:val="hi_IN" w:bidi="hi_IN"/>
        </w:rPr>
      </w:r>
      <w:r>
        <w:rPr>
          <w:lang w:val="hi_IN" w:bidi="hi_IN"/>
        </w:rPr>
        <w:t>जीवित बच्चे की माँ पहली स्त्री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डरा हुआ महसूस कर रहा हूँ। मैं अपने बच्चे के लिए डरती हूँ। मेरे बेटे के लिए दुःख से मेरा हृदय टूट जाएगा; या</w:t>
      </w:r>
    </w:p>
    <w:p>
      <w:pPr>
        <w:pStyle w:val="ListBullet"/>
        <w:spacing w:line="240" w:lineRule="auto"/>
        <w:ind w:left="720"/>
      </w:pPr>
      <w:r>
        <w:rPr>
          <w:lang w:val="hi_IN" w:bidi="hi_IN"/>
        </w:rPr>
      </w:r>
      <w:r>
        <w:rPr>
          <w:lang w:val="hi_IN" w:bidi="hi_IN"/>
        </w:rPr>
        <w:t>मैं पहले से भी अधिक दुखी और टूटा हुआ महसूस करती हूँ। मैं नहीं चाहती कि मेरा बच्चा मरे; या</w:t>
      </w:r>
    </w:p>
    <w:p>
      <w:pPr>
        <w:pStyle w:val="ListBullet"/>
        <w:spacing w:line="240" w:lineRule="auto"/>
        <w:ind w:left="720"/>
      </w:pPr>
      <w:r>
        <w:rPr>
          <w:lang w:val="hi_IN" w:bidi="hi_IN"/>
        </w:rPr>
      </w:r>
      <w:r>
        <w:rPr>
          <w:lang w:val="hi_IN" w:bidi="hi_IN"/>
        </w:rPr>
        <w:t>मैं अपने पुत्र को बचाने के लिए कुछ भी करने के लिए तैयार हूँ।</w:t>
      </w:r>
    </w:p>
    <w:p>
      <w:pPr/>
      <w:r>
        <w:rPr>
          <w:lang w:val="hi_IN" w:bidi="hi_IN"/>
        </w:rPr>
      </w:r>
      <w:r>
        <w:rPr>
          <w:lang w:val="hi_IN" w:bidi="hi_IN"/>
        </w:rPr>
        <w:t>नाटक को जारी रखें।</w:t>
      </w:r>
    </w:p>
    <w:p>
      <w:pPr/>
      <w:r>
        <w:rPr>
          <w:lang w:val="hi_IN" w:bidi="hi_IN"/>
        </w:rPr>
      </w:r>
      <w:r>
        <w:rPr>
          <w:lang w:val="hi_IN" w:bidi="hi_IN"/>
        </w:rPr>
        <w:t>बच्चे की असली माँ को अपने बच्चे के लिए बहुत दया और दुःख महसूस हुआ, और उसने राजा सुलैमान से विनती की कि वह बच्चे को दूसरी स्त्री को दे दे। लेकिन दूसरी स्त्री चाहती थी कि सेवक बच्चे को मार डालें ताकि दोनों में से किसी भी स्त्री को बच्चा न मिले। राजा सुलैमान ने कहा कि पहली स्त्री असली माता है और उसने बच्चे को उसे दिया।</w:t>
      </w:r>
    </w:p>
    <w:p>
      <w:pPr/>
      <w:r>
        <w:rPr>
          <w:lang w:val="hi_IN" w:bidi="hi_IN"/>
        </w:rPr>
      </w:r>
      <w:r>
        <w:rPr>
          <w:lang w:val="hi_IN" w:bidi="hi_IN"/>
        </w:rPr>
        <w:t>अभिनय को रोकें। मरे हुए बच्चे की माँ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राजा के निर्णय से खुश हूँ। बच्चे को मार डालो। मैं परवाह नहीं करती हूँ; या</w:t>
      </w:r>
    </w:p>
    <w:p>
      <w:pPr>
        <w:pStyle w:val="ListBullet"/>
        <w:spacing w:line="240" w:lineRule="auto"/>
        <w:ind w:left="720"/>
      </w:pPr>
      <w:r>
        <w:rPr>
          <w:lang w:val="hi_IN" w:bidi="hi_IN"/>
        </w:rPr>
      </w:r>
      <w:r>
        <w:rPr>
          <w:lang w:val="hi_IN" w:bidi="hi_IN"/>
        </w:rPr>
        <w:t>मुझे ईर्ष्या महसूस होती है कि उसका पुत्र जीवित है, और मेरा पुत्र मर गया है; या</w:t>
      </w:r>
    </w:p>
    <w:p>
      <w:pPr>
        <w:pStyle w:val="ListBullet"/>
        <w:spacing w:line="240" w:lineRule="auto"/>
        <w:ind w:left="720"/>
      </w:pPr>
      <w:r>
        <w:rPr>
          <w:lang w:val="hi_IN" w:bidi="hi_IN"/>
        </w:rPr>
      </w:r>
      <w:r>
        <w:rPr>
          <w:lang w:val="hi_IN" w:bidi="hi_IN"/>
        </w:rPr>
        <w:t>मैं इतनी क्रोधित हूँ कि मैं स्वयं बच्चे को मार डालूँ।</w:t>
      </w:r>
    </w:p>
    <w:p>
      <w:pPr/>
      <w:r>
        <w:rPr>
          <w:lang w:val="hi_IN" w:bidi="hi_IN"/>
        </w:rPr>
      </w:r>
      <w:r>
        <w:rPr>
          <w:lang w:val="hi_IN" w:bidi="hi_IN"/>
        </w:rPr>
        <w:t>राजा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खुश हूँ कि मेरी योजना काम कर गई है; या</w:t>
      </w:r>
    </w:p>
    <w:p>
      <w:pPr>
        <w:pStyle w:val="ListBullet"/>
        <w:spacing w:line="240" w:lineRule="auto"/>
        <w:ind w:left="720"/>
      </w:pPr>
      <w:r>
        <w:rPr>
          <w:lang w:val="hi_IN" w:bidi="hi_IN"/>
        </w:rPr>
      </w:r>
      <w:r>
        <w:rPr>
          <w:lang w:val="hi_IN" w:bidi="hi_IN"/>
        </w:rPr>
        <w:t>मैं बच्चे की माँ के लिए दया महसूस करता हूँ; या</w:t>
      </w:r>
    </w:p>
    <w:p>
      <w:pPr>
        <w:pStyle w:val="ListBullet"/>
        <w:spacing w:line="240" w:lineRule="auto"/>
        <w:ind w:left="720"/>
      </w:pPr>
      <w:r>
        <w:rPr>
          <w:lang w:val="hi_IN" w:bidi="hi_IN"/>
        </w:rPr>
      </w:r>
      <w:r>
        <w:rPr>
          <w:lang w:val="hi_IN" w:bidi="hi_IN"/>
        </w:rPr>
        <w:t>मैं उस स्त्री से क्रोधित हूँ जो झूठ बोल रही है।</w:t>
      </w:r>
    </w:p>
    <w:p>
      <w:pPr/>
      <w:r>
        <w:rPr>
          <w:lang w:val="hi_IN" w:bidi="hi_IN"/>
        </w:rPr>
      </w:r>
      <w:r>
        <w:rPr>
          <w:lang w:val="hi_IN" w:bidi="hi_IN"/>
        </w:rPr>
        <w:t>राजा के सेवकों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वाह! मैं राजा की बुद्धि से आश्चर्यचकित हूँ; या</w:t>
      </w:r>
    </w:p>
    <w:p>
      <w:pPr>
        <w:pStyle w:val="ListBullet"/>
        <w:spacing w:line="240" w:lineRule="auto"/>
        <w:ind w:left="720"/>
      </w:pPr>
      <w:r>
        <w:rPr>
          <w:lang w:val="hi_IN" w:bidi="hi_IN"/>
        </w:rPr>
      </w:r>
      <w:r>
        <w:rPr>
          <w:lang w:val="hi_IN" w:bidi="hi_IN"/>
        </w:rPr>
        <w:t>मैं एक कठिन मामले के सरल समाधान से बहुत खुश हूँ; या</w:t>
      </w:r>
    </w:p>
    <w:p>
      <w:pPr>
        <w:pStyle w:val="ListBullet"/>
        <w:spacing w:line="240" w:lineRule="auto"/>
        <w:ind w:left="720"/>
      </w:pPr>
      <w:r>
        <w:rPr>
          <w:lang w:val="hi_IN" w:bidi="hi_IN"/>
        </w:rPr>
      </w:r>
      <w:r>
        <w:rPr>
          <w:lang w:val="hi_IN" w:bidi="hi_IN"/>
        </w:rPr>
        <w:t>हम बच्चे की माँ के साथ आनंद के आँसू बहा रहे हैं।</w:t>
      </w:r>
    </w:p>
    <w:p>
      <w:pPr/>
      <w:r>
        <w:rPr>
          <w:lang w:val="hi_IN" w:bidi="hi_IN"/>
        </w:rPr>
      </w:r>
      <w:r>
        <w:rPr>
          <w:lang w:val="hi_IN" w:bidi="hi_IN"/>
        </w:rPr>
        <w:t>नाटक को जारी रखें।</w:t>
      </w:r>
    </w:p>
    <w:p>
      <w:pPr/>
      <w:r>
        <w:rPr>
          <w:lang w:val="hi_IN" w:bidi="hi_IN"/>
        </w:rPr>
      </w:r>
      <w:r>
        <w:rPr>
          <w:lang w:val="hi_IN" w:bidi="hi_IN"/>
        </w:rPr>
        <w:t>इस्राएल के सभी लोगों ने उस मामले में राजा द्वारा दिए गए न्याय के बारे में सुना। इस्राएल के लोग राजा सुलैमान का बहुत आदर करते थे, और उन्होंने स्वीकार किया कि परमेश्वर ने सुलैमान को न्याय करने के लिए बुद्धि दी थी।</w:t>
      </w:r>
    </w:p>
    <w:p>
      <w:pPr/>
      <w:r>
        <w:rPr>
          <w:lang w:val="hi_IN" w:bidi="hi_IN"/>
        </w:rPr>
      </w:r>
      <w:r>
        <w:rPr>
          <w:lang w:val="hi_IN" w:bidi="hi_IN"/>
        </w:rPr>
        <w:t>अभिनय को रोकें। इस्राएल के लोगों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आश्चर्यचकित हूँ; या</w:t>
      </w:r>
    </w:p>
    <w:p>
      <w:pPr>
        <w:pStyle w:val="ListBullet"/>
        <w:spacing w:line="240" w:lineRule="auto"/>
        <w:ind w:left="720"/>
      </w:pPr>
      <w:r>
        <w:rPr>
          <w:lang w:val="hi_IN" w:bidi="hi_IN"/>
        </w:rPr>
      </w:r>
      <w:r>
        <w:rPr>
          <w:lang w:val="hi_IN" w:bidi="hi_IN"/>
        </w:rPr>
        <w:t>मैं प्रभावित हूँ; या</w:t>
      </w:r>
    </w:p>
    <w:p>
      <w:pPr>
        <w:pStyle w:val="ListBullet"/>
        <w:spacing w:line="240" w:lineRule="auto"/>
        <w:ind w:left="720"/>
      </w:pPr>
      <w:r>
        <w:rPr>
          <w:lang w:val="hi_IN" w:bidi="hi_IN"/>
        </w:rPr>
      </w:r>
      <w:r>
        <w:rPr>
          <w:lang w:val="hi_IN" w:bidi="hi_IN"/>
        </w:rPr>
        <w:t>मैं राजा से झूठ बोलने या कोई बुरा काम करने से डरता हूँ। परमेश्वर ने राजा को बड़ी बुद्धि दी है।</w:t>
      </w:r>
      <w:r>
        <w:rPr>
          <w:lang w:val="hi_IN" w:bidi="hi_IN"/>
        </w:rPr>
      </w:r>
    </w:p>
    <w:p>
      <w:pPr>
        <w:pStyle w:val="Heading3"/>
      </w:pPr>
      <w:r>
        <w:rPr>
          <w:lang w:val="hi_IN" w:bidi="hi_IN"/>
        </w:rPr>
        <w:t>आवश्यक जानकारी</w:t>
      </w:r>
    </w:p>
    <w:p>
      <w:pPr/>
      <w:r>
        <w:rPr>
          <w:lang w:val="hi_IN" w:bidi="hi_IN"/>
        </w:rPr>
      </w:r>
      <w:r>
        <w:rPr>
          <w:lang w:val="hi_IN" w:bidi="hi_IN"/>
        </w:rPr>
        <w:t>1 राजाओं 3:16–28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दो वेश्याएँ आकर राजा के सामने खड़ी हुईं। वेश्या वह स्त्री है जो धन के लिए पुरुषों के साथ सोती है।</w:t>
      </w:r>
    </w:p>
    <w:p>
      <w:pPr/>
      <w:r>
        <w:rPr>
          <w:lang w:val="hi_IN" w:bidi="hi_IN"/>
        </w:rPr>
      </w:r>
      <w:r>
        <w:rPr>
          <w:lang w:val="hi_IN" w:bidi="hi_IN"/>
        </w:rPr>
        <w:t xml:space="preserve">यहाँ रुकें और समूह में चर्चा करें कि आप वेश्याओं के लिए किस शब्द या </w:t>
      </w:r>
      <w:r>
        <w:rPr>
          <w:b/>
          <w:lang w:val="hi_IN" w:bidi="hi_IN"/>
        </w:rPr>
        <w:t>वाक्यांश</w:t>
      </w:r>
      <w:r>
        <w:rPr>
          <w:lang w:val="hi_IN" w:bidi="hi_IN"/>
        </w:rPr>
        <w:t xml:space="preserve"> का उपयोग करेंगे। यह महत्वपूर्ण है कि आप ऐसा शब्द चुनें जिसका उपयोग आप सार्वजनिक स्थान पर कर सकें।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b/>
          <w:lang w:val="hi_IN" w:bidi="hi_IN"/>
        </w:rPr>
        <w:t>राजा</w:t>
      </w:r>
      <w:r>
        <w:rPr>
          <w:lang w:val="hi_IN" w:bidi="hi_IN"/>
        </w:rPr>
        <w:t xml:space="preserve"> के लिए उसी शब्द या वाक्यांश का उपयोग करें जिसका उपयोग आपने पिछले भागों में किया था। राजा के बारे में अधिक जानकारी के लिए, मुख्य शब्दावली देखें।</w:t>
      </w:r>
    </w:p>
    <w:p>
      <w:pPr/>
      <w:r>
        <w:rPr>
          <w:lang w:val="hi_IN" w:bidi="hi_IN"/>
        </w:rPr>
      </w:r>
      <w:r>
        <w:rPr>
          <w:lang w:val="hi_IN" w:bidi="hi_IN"/>
        </w:rPr>
        <w:t xml:space="preserve">पहली स्त्री ने अपने प्रभु </w:t>
      </w:r>
      <w:r>
        <w:rPr>
          <w:b/>
          <w:lang w:val="hi_IN" w:bidi="hi_IN"/>
        </w:rPr>
        <w:t>राजा</w:t>
      </w:r>
      <w:r>
        <w:rPr>
          <w:lang w:val="hi_IN" w:bidi="hi_IN"/>
        </w:rPr>
        <w:t xml:space="preserve"> से बात करने की अनुमति माँगी। "प्रभु" या "स्वामी" के लिए उसी शब्द या वाक्यांश का उपयोग करें जिसका उपयोग आपने पिछले भागों में किया था। प्रभु के बारे में अधिक जानकारी के लिए, मुख्य शब्दावली देखें।</w:t>
      </w:r>
    </w:p>
    <w:p>
      <w:pPr/>
      <w:r>
        <w:rPr>
          <w:lang w:val="hi_IN" w:bidi="hi_IN"/>
        </w:rPr>
      </w:r>
      <w:r>
        <w:rPr>
          <w:lang w:val="hi_IN" w:bidi="hi_IN"/>
        </w:rPr>
        <w:t xml:space="preserve">वह स्त्री अपने आप को राजा सुलैमान की दासी </w:t>
      </w:r>
      <w:r>
        <w:rPr>
          <w:b/>
          <w:lang w:val="hi_IN" w:bidi="hi_IN"/>
        </w:rPr>
        <w:t>कहती</w:t>
      </w:r>
      <w:r>
        <w:rPr>
          <w:lang w:val="hi_IN" w:bidi="hi_IN"/>
        </w:rPr>
        <w:t xml:space="preserve"> है। यदि आपने अतीत में "दासी" के लिए एक शब्द का उपयोग किया है, तो यहाँ दासी के लिए उसी शब्द या वाक्यांश का उपयोग करें। सेवक के बारे में अधिक जानकारी के लिए, मुख्य शब्दावली देखें।</w:t>
      </w:r>
    </w:p>
    <w:p>
      <w:pPr/>
      <w:r>
        <w:rPr>
          <w:lang w:val="hi_IN" w:bidi="hi_IN"/>
        </w:rPr>
      </w:r>
      <w:r>
        <w:rPr>
          <w:lang w:val="hi_IN" w:bidi="hi_IN"/>
        </w:rPr>
        <w:t xml:space="preserve">जब पूरे </w:t>
      </w:r>
      <w:r>
        <w:rPr>
          <w:b/>
          <w:lang w:val="hi_IN" w:bidi="hi_IN"/>
        </w:rPr>
        <w:t>इस</w:t>
      </w:r>
      <w:r>
        <w:rPr>
          <w:lang w:val="hi_IN" w:bidi="hi_IN"/>
        </w:rPr>
        <w:t>्राएल या इस्राएल के लोगों ने राजा के दिए हुए न्या</w:t>
      </w:r>
      <w:r>
        <w:rPr>
          <w:b/>
          <w:lang w:val="hi_IN" w:bidi="hi_IN"/>
        </w:rPr>
        <w:t>य</w:t>
      </w:r>
      <w:r>
        <w:rPr>
          <w:lang w:val="hi_IN" w:bidi="hi_IN"/>
        </w:rPr>
        <w:t xml:space="preserve"> का समाचार सुना, तो वे राजा से बहुत प्रभावित हुए और उसका बहुत आदर करने लगे। इस्राएल के लोगों ने पहचाना कि सुलैमान के पास न्याय करने के लिए परमेश्वर की ओर से </w:t>
      </w:r>
      <w:r>
        <w:rPr>
          <w:b/>
          <w:lang w:val="hi_IN" w:bidi="hi_IN"/>
        </w:rPr>
        <w:t>बुद्धि</w:t>
      </w:r>
      <w:r>
        <w:rPr>
          <w:lang w:val="hi_IN" w:bidi="hi_IN"/>
        </w:rPr>
        <w:t xml:space="preserve"> </w:t>
      </w:r>
      <w:r>
        <w:rPr>
          <w:b/>
          <w:lang w:val="hi_IN" w:bidi="hi_IN"/>
        </w:rPr>
        <w:t>थी</w:t>
      </w:r>
      <w:r>
        <w:rPr>
          <w:lang w:val="hi_IN" w:bidi="hi_IN"/>
        </w:rPr>
        <w:t>। इस्राएल, न्याय, बुद्धि और परमेश्वर के लिए उसी शब्द या वाक्यांश का उपयोग करें जिसका उपयोग आपने पिछले भागों में किया था। इस्राएल, न्याय, बुद्धि और परमेश्वर के बारे में अधिक जानकारी के लिए, मुख्य शब्दावली देखें।</w:t>
      </w:r>
    </w:p>
    <w:p>
      <w:pPr/>
      <w:r>
        <w:rPr>
          <w:lang w:val="hi_IN" w:bidi="hi_IN"/>
        </w:rPr>
      </w:r>
      <w:r>
        <w:rPr>
          <w:b/>
          <w:lang w:val="hi_IN" w:bidi="hi_IN"/>
        </w:rPr>
        <w:t>न्याय तब होता है</w:t>
      </w:r>
      <w:r>
        <w:rPr>
          <w:lang w:val="hi_IN" w:bidi="hi_IN"/>
        </w:rPr>
        <w:t xml:space="preserve"> जब कोई व्यक्ति किसी दूसरे व्यक्ति के साथ व्यवस्था के अनुसार निष्पक्ष व्यवहार करता है। जब पूरे समाज में न्याय होता है, तब हर कोई एक-दूसरे के साथ समानता और निष्पक्षता से व्यवहार करता है। न्यायपूर्ण समाज में, राजा सुलैमान के समान अधिकार वाले लोग, गलत काम करने वालों को दण्ड देते हैं और गरीब और कमजोर लोगों की रक्षा करते हैं। न्याय के लिए उसी शब्द या वाक्यांश का उपयोग करें जिसका उपयोग आपने पिछले भागों में किया था। न्याय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4:1–19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4:1–19 को सुनें और अपने मन में रखें।</w:t>
      </w:r>
    </w:p>
    <w:p>
      <w:pPr/>
      <w:r>
        <w:rPr>
          <w:lang w:val="hi_IN" w:bidi="hi_IN"/>
        </w:rPr>
      </w:r>
      <w:r>
        <w:rPr>
          <w:lang w:val="hi_IN" w:bidi="hi_IN"/>
        </w:rPr>
        <w:t>यदि सम्भव हो, तो 1 राजाओं 4:1–19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राजाओं 4:1–19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में, राजा सुलैमान ने उस बुद्धि का उपयोग किया जो यहोवा ने उसे एक कठिन मामले को तय करने के लिए दी थी। जब इस्राएल के सभी लोगों ने वह बुद्धि देखी जो यहोवा ने सुलैमान को दी थी, तो वे हैरान रह गए और उसका सम्मान करने लगे।</w:t>
      </w:r>
    </w:p>
    <w:p>
      <w:pPr/>
      <w:r>
        <w:rPr>
          <w:lang w:val="hi_IN" w:bidi="hi_IN"/>
        </w:rPr>
      </w:r>
      <w:r>
        <w:rPr>
          <w:lang w:val="hi_IN" w:bidi="hi_IN"/>
        </w:rPr>
        <w:t>इस कहानी में, कहानीकार हमें बताता है कि राजा सुलैमान ने सुलैमान के अधीन काम करने वाले अगुवों या अधिकारियों को कैसे व्यवस्थित किया।</w:t>
      </w:r>
    </w:p>
    <w:p>
      <w:pPr/>
      <w:r>
        <w:rPr>
          <w:lang w:val="hi_IN" w:bidi="hi_IN"/>
        </w:rPr>
      </w:r>
      <w:r>
        <w:rPr>
          <w:lang w:val="hi_IN" w:bidi="hi_IN"/>
        </w:rPr>
        <w:t>यहाँ रुकें और समूह में इस प्रश्न पर चर्चा करें: बात करें कि आपके पूर्वज आपके समुदाय में अगुवों और उनके सहायकों को कैसे व्यवस्थित करते थे। यदि आज आपके समुदाय में अगुवाई को अलग तरीके से व्यवस्थित किया जाता है, तो उन अंतरों पर चर्चा करें। इस ऑडियो को यहाँ रोकें।</w:t>
      </w:r>
    </w:p>
    <w:p>
      <w:pPr/>
      <w:r>
        <w:rPr>
          <w:lang w:val="hi_IN" w:bidi="hi_IN"/>
        </w:rPr>
      </w:r>
      <w:r>
        <w:rPr>
          <w:lang w:val="hi_IN" w:bidi="hi_IN"/>
        </w:rPr>
        <w:t>बाद में, अगले राजा, राजा सुलैमान के पुत्र के दिनों में, इस्राएल राष्ट्र दो राज्यों — यहूदा और इस्राएल — में विभाजित हो गया। राजा सुलैमान ने इस्राएल पर शासन किया, इससे पहले कि वह यहूदा और इस्राएल में विभाजित हुआ।</w:t>
      </w:r>
    </w:p>
    <w:p>
      <w:pPr/>
      <w:r>
        <w:rPr>
          <w:lang w:val="hi_IN" w:bidi="hi_IN"/>
        </w:rPr>
      </w:r>
      <w:r>
        <w:rPr>
          <w:lang w:val="hi_IN" w:bidi="hi_IN"/>
        </w:rPr>
        <w:t>कहानीकार उन अगुवों को सूचीबद्ध करता है जिन्हें राजा सुलैमान ने उनकी भूमिकाओं के अनुसार अपने अधीन काम करने के लिए चुना था। सादोक का पुत्र अजर्याह याजक था। यह संभव है कि अजर्याह वास्तव में सादोक का पोता था, जो एक याजक भी था। इस्राएल के लोग अक्सर किसी व्यक्ति को उसके दादा का पुत्र कहते हैं, यदि दादा कोई प्रसिद्ध या महत्वपूर्ण व्यक्ति हो। संभावना है कि अजर्याह महायाजक था — पूरे इस्राएल का सबसे महत्वपूर्ण और वरिष्ठ याजक।</w:t>
      </w:r>
    </w:p>
    <w:p>
      <w:pPr/>
      <w:r>
        <w:rPr>
          <w:lang w:val="hi_IN" w:bidi="hi_IN"/>
        </w:rPr>
      </w:r>
      <w:r>
        <w:rPr>
          <w:lang w:val="hi_IN" w:bidi="hi_IN"/>
        </w:rPr>
        <w:t xml:space="preserve">एलीहोरोप और अहिय्याह, दोनों शिशा नामक व्यक्ति के पुत्र थे, और वे राजा के सचिव या शास्त्री थे। सचिव शिक्षित लोग थे जो राजा के साथ मिलकर काम करते थे और राजा के लिए चीज़ें लिखते थे। इन लोगों की शायद अन्य जिम्मेदारियाँ थीं और वे इस्राएल में बहुत महत्वपूर्ण लोग थे। </w:t>
      </w:r>
    </w:p>
    <w:p>
      <w:pPr/>
      <w:r>
        <w:rPr>
          <w:lang w:val="hi_IN" w:bidi="hi_IN"/>
        </w:rPr>
      </w:r>
      <w:r>
        <w:rPr>
          <w:lang w:val="hi_IN" w:bidi="hi_IN"/>
        </w:rPr>
        <w:t>यहाँ रुकें और समूह के रूप में चर्चा करें: वर्णन करें कि आपकी सरकार में किस प्रकार के लोग अगुवे के लिए बातें लिखते हैं और अगुवे की निकटता से सहायता करते हैं। इस ऑडियो को यहाँ रोकें।</w:t>
      </w:r>
    </w:p>
    <w:p>
      <w:pPr/>
      <w:r>
        <w:rPr>
          <w:lang w:val="hi_IN" w:bidi="hi_IN"/>
        </w:rPr>
      </w:r>
      <w:r>
        <w:rPr>
          <w:lang w:val="hi_IN" w:bidi="hi_IN"/>
        </w:rPr>
        <w:t>अहीलूद का पुत्र यहोशापात इतिहास का लेखक था। इतिहास का लेखक शायद वह व्यक्ति था जो राजा के किए गए कामों और उसके द्वारा लिए गए निर्णयों का अभिलेख रखता था। राजा सुलैमान की कहानी में, यहोशापात को एक शाही इतिहासकार कहा जाता है।</w:t>
      </w:r>
    </w:p>
    <w:p>
      <w:pPr/>
      <w:r>
        <w:rPr>
          <w:lang w:val="hi_IN" w:bidi="hi_IN"/>
        </w:rPr>
      </w:r>
      <w:r>
        <w:rPr>
          <w:lang w:val="hi_IN" w:bidi="hi_IN"/>
        </w:rPr>
        <w:t>यहाँ रुकें और समूह के रूप में इस प्रश्न पर चर्चा करें: आपके अगुवों के इतिहास का अभिलेख रखने की ज़िम्मेदारी किसकी होती है? इस ऑडियो को यहाँ रोकें।</w:t>
      </w:r>
    </w:p>
    <w:p>
      <w:pPr/>
      <w:r>
        <w:rPr>
          <w:lang w:val="hi_IN" w:bidi="hi_IN"/>
        </w:rPr>
      </w:r>
      <w:r>
        <w:rPr>
          <w:lang w:val="hi_IN" w:bidi="hi_IN"/>
        </w:rPr>
        <w:t>यहोयादा का पुत्र बनायाह इस्राएल की सेना का अगुवा या सेनापति था। सादोक और एब्यातार दोनों याजक थे। वे महायाजक नहीं थे। यह संभव है कि कहानीकार ने अपनी सूची में सादोक और एब्यातार को शामिल नहीं किया था और बाद में किसी और ने उन्हें शामिल किया। पहले की कहानी में, राजा सुलैमान ने एब्यातार को यरूशलेम से दूर कर दिया था, क्योंकि एब्यातार ने अदोनिय्याह का समर्थन किया था। यहोवा ने एली के परिवार को याजक होने से भी हटाने का वादा किया था, और एब्यातार एली के परिवार का था।</w:t>
      </w:r>
    </w:p>
    <w:p>
      <w:pPr/>
      <w:r>
        <w:rPr>
          <w:lang w:val="hi_IN" w:bidi="hi_IN"/>
        </w:rPr>
      </w:r>
      <w:r>
        <w:rPr>
          <w:lang w:val="hi_IN" w:bidi="hi_IN"/>
        </w:rPr>
        <w:t>राजा दाऊद के दिनों में, और राजाओं के इस्राएल पर शासन करने से पहले, अगुवों ने इस्राएल को गोत्र क्षेत्रों के अनुसार विभाजित किया था। लेकिन सुलैमान ने इस्राएल को 12 क्षेत्रों या जिलों में विभाजित किया और प्रत्येक जिले के लिए अगुवों को चुना। संभावना है कि सुलैमान ने इस्राएल को इस नए तरीके से इसलिए विभाजित किया ताकि वह लोगों को एकजुट कर सके और उन्हें पहले की 12 गोत्रीय पहचानों के बजाय एक राष्ट्रीय पहचान दे सके। ये 12 जिले राजा सुलैमान और उसके घराने के लिए भोजन की आपूर्ति करने के लिए भी ज़िम्मेदार होंगे। नातान का पुत्र अजर्याह प्रत्येक क्षेत्र के अगुवों की देखरेख करने वाला व्यक्ति था।</w:t>
      </w:r>
    </w:p>
    <w:p>
      <w:pPr/>
      <w:r>
        <w:rPr>
          <w:lang w:val="hi_IN" w:bidi="hi_IN"/>
        </w:rPr>
      </w:r>
      <w:r>
        <w:rPr>
          <w:lang w:val="hi_IN" w:bidi="hi_IN"/>
        </w:rPr>
        <w:t>यहाँ रुकें और समूह के रूप में इस प्रश्न पर चर्चा करें: उन क्षेत्रों की सूची बनाएं जिन्हें आपके सरकारी नेता संभालते या व्यवस्थित करते हैं। आप इन क्षेत्रों को कैसे विभाजित करते हैं? क्षेत्रों की गोत्र पहचान पर चर्चा करें और इसकी तुलना अपने देश की राष्ट्रीय पहचान और एकता से करें। ऑडियो को यहाँ रोकें।</w:t>
      </w:r>
    </w:p>
    <w:p>
      <w:pPr/>
      <w:r>
        <w:rPr>
          <w:lang w:val="hi_IN" w:bidi="hi_IN"/>
        </w:rPr>
      </w:r>
      <w:r>
        <w:rPr>
          <w:lang w:val="hi_IN" w:bidi="hi_IN"/>
        </w:rPr>
        <w:t>नातान का पुत्र जाबूद याजक राजा का मित्र था। राजा ने जाबूद पर भरोसा किया, और जाबूद ने शायद राजा को सलाह दी थी।</w:t>
      </w:r>
    </w:p>
    <w:p>
      <w:pPr/>
      <w:r>
        <w:rPr>
          <w:lang w:val="hi_IN" w:bidi="hi_IN"/>
        </w:rPr>
      </w:r>
      <w:r>
        <w:rPr>
          <w:lang w:val="hi_IN" w:bidi="hi_IN"/>
        </w:rPr>
        <w:t>अहीशार राजा सुलैमान की संपत्ति का प्रभारी था। संभव है कि अहीशार महल के अधिकारियों, महल और राजा की अन्य संपत्तियों की देखभाल भी करता था।</w:t>
      </w:r>
    </w:p>
    <w:p>
      <w:pPr/>
      <w:r>
        <w:rPr>
          <w:lang w:val="hi_IN" w:bidi="hi_IN"/>
        </w:rPr>
      </w:r>
      <w:r>
        <w:rPr>
          <w:lang w:val="hi_IN" w:bidi="hi_IN"/>
        </w:rPr>
        <w:t>अब्दा का पुत्र अदोनीराम बेगारों या मजदूरों का प्रबंधन करता था। उन दिनों राजाओं के लिए यह सामान्य बात थी कि वे आमतौर पर उन देशों के लोगों को, जिन्हें उन्होंने हरा दिया था, नगरों के चारों ओर इमारतें और दीवारें बनाने तथा बिना भुगतान के अन्य निर्माण कार्य करने के लिए मजबूर करते थे। राजा सुलैमान की जबरन मज़दूरी में इस्राएल के कुछ लोग शामिल हो सकते हैं।</w:t>
      </w:r>
    </w:p>
    <w:p>
      <w:pPr/>
      <w:r>
        <w:rPr>
          <w:lang w:val="hi_IN" w:bidi="hi_IN"/>
        </w:rPr>
      </w:r>
      <w:r>
        <w:rPr>
          <w:lang w:val="hi_IN" w:bidi="hi_IN"/>
        </w:rPr>
        <w:t>यहाँ रुकें और समूह के रूप में चर्चा करें: उन अगुवों के बारे में बात करें जो दूसरों को बिना वेतन के अपने लिए या समुदाय के लिए काम करने के लिए मजबूर करते हैं। अगुवे ने इन लोगों को बिना वेतन के काम करने के लिए क्यों मजबूर किया? इस ऑडियो को यहाँ रोकें।</w:t>
      </w:r>
    </w:p>
    <w:p>
      <w:pPr/>
      <w:r>
        <w:rPr>
          <w:lang w:val="hi_IN" w:bidi="hi_IN"/>
        </w:rPr>
      </w:r>
      <w:r>
        <w:rPr>
          <w:lang w:val="hi_IN" w:bidi="hi_IN"/>
        </w:rPr>
        <w:t>सुलैमान के पास उन 12 जिलों पर 12 राज्यपाल थे जो उसने बनाए हैं। राजा सुलैमान ने शायद एक वर्ष में महीनों की संख्या से मेल खाने के लिए 12 जिलों को चुना। जिलों के 12 राज्यपाल राजा और उसके घराने को भोजन प्रदान करने के लिए जिम्मेदार थे। प्रत्येक राज्यपाल को वर्ष के एक महीने के लिए भोजन प्रदान करना पड़ता था। ये 12 जिले इस्राएल के उत्तर में थे, और उनमें वह क्षेत्र शामिल नहीं था जहाँ यहूदा का गोत्र रहता था।</w:t>
      </w:r>
    </w:p>
    <w:p>
      <w:pPr/>
      <w:r>
        <w:rPr>
          <w:lang w:val="hi_IN" w:bidi="hi_IN"/>
        </w:rPr>
      </w:r>
      <w:r>
        <w:rPr>
          <w:lang w:val="hi_IN" w:bidi="hi_IN"/>
        </w:rPr>
        <w:t>यहाँ रुकें और समूह के रूप में इस प्रश्न पर चर्चा करें: चर्चा करें कि आपका समुदाय सबसे बड़े प्रधान, राजा या अगुवे और उसके परिवार के लिए कैसे प्रावधान करता है। इस ऑडियो को यहाँ रोकें।</w:t>
      </w:r>
    </w:p>
    <w:p>
      <w:pPr/>
      <w:r>
        <w:rPr>
          <w:lang w:val="hi_IN" w:bidi="hi_IN"/>
        </w:rPr>
      </w:r>
      <w:r>
        <w:rPr>
          <w:lang w:val="hi_IN" w:bidi="hi_IN"/>
        </w:rPr>
        <w:t>कहानीकार इन जिलों के राज्यपालों के नामों को सूचीबद्ध करता है।</w:t>
      </w:r>
    </w:p>
    <w:p>
      <w:pPr/>
      <w:r>
        <w:rPr>
          <w:lang w:val="hi_IN" w:bidi="hi_IN"/>
        </w:rPr>
      </w:r>
      <w:r>
        <w:rPr>
          <w:lang w:val="hi_IN" w:bidi="hi_IN"/>
        </w:rPr>
        <w:t>बेन्हूर एप्रैम पर्वत के आसपास के जिले का राज्यपाल था। बेन्देकेर उस जिले का राज्यपाल था जिसमें माकस, शाल्बीम, बेतशेमेश और एलोन-बेतानान के नगर शामिल थे।</w:t>
      </w:r>
    </w:p>
    <w:p>
      <w:pPr/>
      <w:r>
        <w:rPr>
          <w:lang w:val="hi_IN" w:bidi="hi_IN"/>
        </w:rPr>
      </w:r>
      <w:r>
        <w:rPr>
          <w:lang w:val="hi_IN" w:bidi="hi_IN"/>
        </w:rPr>
        <w:t>बेन्हेसेद अरुब्बोत और सोको के नगरों और हेपेर के आसपास के सभी देश का प्रभारी राज्यपाल था।</w:t>
      </w:r>
    </w:p>
    <w:p>
      <w:pPr/>
      <w:r>
        <w:rPr>
          <w:lang w:val="hi_IN" w:bidi="hi_IN"/>
        </w:rPr>
      </w:r>
      <w:r>
        <w:rPr>
          <w:lang w:val="hi_IN" w:bidi="hi_IN"/>
        </w:rPr>
        <w:t>बेन-अबीनादब, जिसने राजा सुलैमान की पुत्रियों में से एक तापत से विवाह किया था, वह दोर के जिले का राज्यपाल था।</w:t>
      </w:r>
    </w:p>
    <w:p>
      <w:pPr/>
      <w:r>
        <w:rPr>
          <w:lang w:val="hi_IN" w:bidi="hi_IN"/>
        </w:rPr>
      </w:r>
      <w:r>
        <w:rPr>
          <w:lang w:val="hi_IN" w:bidi="hi_IN"/>
        </w:rPr>
        <w:t>अहीलूद का पुत्र बाना, उस जिले का जिम्मेदार राज्यपाल था, जिसमें तानाक और मगिद्दो के नगर और बेतशान नगर के आसपास का पूरा क्षेत्र शामिल था। यह क्षेत्र सारतान नगर के पास था, जो यिज्रेल नगर के नीचे था। बाना का क्षेत्र बेतशान से आबेल-महोला और योकमाम नगर के दूर के भाग तक फैला हुआ था।</w:t>
      </w:r>
    </w:p>
    <w:p>
      <w:pPr/>
      <w:r>
        <w:rPr>
          <w:lang w:val="hi_IN" w:bidi="hi_IN"/>
        </w:rPr>
      </w:r>
      <w:r>
        <w:rPr>
          <w:lang w:val="hi_IN" w:bidi="hi_IN"/>
        </w:rPr>
        <w:t>बेनगेबेर उस जिले का राज्यपाल था जिसमें गिलाद के क्षेत्र में रामोत नगर शामिल था। मनश्शे के पुत्र याईर के वंशज वहाँ के गाँवों में बस गए थे। बेनगेबेर उनके गाँवों के साथ-साथ बाशान में अर्गोब के क्षेत्र का प्रभारी था। अर्गोब के क्षेत्र में 60 बड़े नगर थे। प्रत्येक नगर की शहरपनाह और फाटक पीतल की छड़ों से लगे होते थे। लोगों के सुरक्षा के लिए नगरों के चारों ओर शहरपनाह बनाना सामान्य था। लोगों ने पीतल या धातु की छड़ों का उपयोग करके नगरों के फाटकों को बंद कर दिया।</w:t>
      </w:r>
    </w:p>
    <w:p>
      <w:pPr/>
      <w:r>
        <w:rPr>
          <w:lang w:val="hi_IN" w:bidi="hi_IN"/>
        </w:rPr>
      </w:r>
      <w:r>
        <w:rPr>
          <w:lang w:val="hi_IN" w:bidi="hi_IN"/>
        </w:rPr>
        <w:t>समूह के रूप में यहाँ रुकें और एक शहरपनाह वाले नगर और उसके फाटकों की तस्वीर देखें। समूह के रूप में इस प्रश्न पर चर्चा करें: आप अपने नगरों या नगरों को आक्रमणकारियों से कैसे बचाते हैं? इस ऑडियो को यहाँ रोकें।</w:t>
      </w:r>
    </w:p>
    <w:p>
      <w:pPr/>
      <w:r>
        <w:rPr>
          <w:lang w:val="hi_IN" w:bidi="hi_IN"/>
        </w:rPr>
      </w:r>
      <w:r>
        <w:rPr>
          <w:lang w:val="hi_IN" w:bidi="hi_IN"/>
        </w:rPr>
        <w:t>इद्दो का पुत्र अहीनादाब, महनैम जिले का राज्यपाल था। महनैम गिलाद में यरदन नदी के पूर्व में एक नगर था</w:t>
      </w:r>
    </w:p>
    <w:p>
      <w:pPr/>
      <w:r>
        <w:rPr>
          <w:lang w:val="hi_IN" w:bidi="hi_IN"/>
        </w:rPr>
      </w:r>
      <w:r>
        <w:rPr>
          <w:lang w:val="hi_IN" w:bidi="hi_IN"/>
        </w:rPr>
        <w:t>अहीमास उस जिले का राज्यपाल था जो नप्ताली देश में था। अहीमास ने राजा सुलैमान की एक और पुत्री, बासमत से विवाह किया था।</w:t>
      </w:r>
    </w:p>
    <w:p>
      <w:pPr/>
      <w:r>
        <w:rPr>
          <w:lang w:val="hi_IN" w:bidi="hi_IN"/>
        </w:rPr>
      </w:r>
      <w:r>
        <w:rPr>
          <w:lang w:val="hi_IN" w:bidi="hi_IN"/>
        </w:rPr>
        <w:t>हूशै का पुत्र बाना, आशेर देश और आलोत नगर में जिले का राज्यपाल था।</w:t>
      </w:r>
    </w:p>
    <w:p>
      <w:pPr/>
      <w:r>
        <w:rPr>
          <w:lang w:val="hi_IN" w:bidi="hi_IN"/>
        </w:rPr>
      </w:r>
      <w:r>
        <w:rPr>
          <w:lang w:val="hi_IN" w:bidi="hi_IN"/>
        </w:rPr>
        <w:t>पारुह का पुत्र यहोशापात इस्साकार देश में जिले का प्रभारी राज्यपाल था।</w:t>
      </w:r>
    </w:p>
    <w:p>
      <w:pPr/>
      <w:r>
        <w:rPr>
          <w:lang w:val="hi_IN" w:bidi="hi_IN"/>
        </w:rPr>
      </w:r>
      <w:r>
        <w:rPr>
          <w:lang w:val="hi_IN" w:bidi="hi_IN"/>
        </w:rPr>
        <w:t>एला का पुत्र शिमी बिन्यामीन के क्षेत्र में जिले का प्रभारी राज्यपाल था।</w:t>
      </w:r>
    </w:p>
    <w:p>
      <w:pPr/>
      <w:r>
        <w:rPr>
          <w:lang w:val="hi_IN" w:bidi="hi_IN"/>
        </w:rPr>
      </w:r>
      <w:r>
        <w:rPr>
          <w:lang w:val="hi_IN" w:bidi="hi_IN"/>
        </w:rPr>
        <w:t>ऊरी का पुत्र गेबेर गिलाद के जिले का प्रभारी राज्यपाल था। यह वह स्थान था जहाँ एमोरियों का राजा सीहोन और बाशान के लोगों का राजा ओग ने एक बार शासन किया था।</w:t>
      </w:r>
    </w:p>
    <w:p>
      <w:pPr/>
      <w:r>
        <w:rPr>
          <w:lang w:val="hi_IN" w:bidi="hi_IN"/>
        </w:rPr>
      </w:r>
      <w:r>
        <w:rPr>
          <w:lang w:val="hi_IN" w:bidi="hi_IN"/>
        </w:rPr>
        <w:t>यहाँ रुकें और समूह के रूप में चर्चा करें कि आपका देश उन क्षेत्रों को कैसे विभाजित करता है जहाँ राज्यपाल या क्षेत्र के अगुवे अगुवाई करते हैं। यदि आप कर सकें, तो उन क्षेत्रों और प्रत्येक क्षेत्र पर शासन करने वाले लोगों को सूचीबद्ध करें। इस ऑडियो को यहाँ रोकें।</w:t>
      </w:r>
    </w:p>
    <w:p>
      <w:pPr/>
      <w:r>
        <w:rPr>
          <w:lang w:val="hi_IN" w:bidi="hi_IN"/>
        </w:rPr>
      </w:r>
      <w:r>
        <w:rPr>
          <w:lang w:val="hi_IN" w:bidi="hi_IN"/>
        </w:rPr>
        <w:t>एक राज्यपाल था जो इन सभी 12 राज्यपालों की देखरेख करता था।</w:t>
      </w:r>
      <w:r>
        <w:rPr>
          <w:lang w:val="hi_IN" w:bidi="hi_IN"/>
        </w:rPr>
      </w:r>
    </w:p>
    <w:p>
      <w:pPr>
        <w:pStyle w:val="Heading3"/>
      </w:pPr>
      <w:r>
        <w:rPr>
          <w:lang w:val="hi_IN" w:bidi="hi_IN"/>
        </w:rPr>
        <w:t>घटनाओं को समझाना</w:t>
      </w:r>
    </w:p>
    <w:p>
      <w:pPr/>
      <w:r>
        <w:rPr>
          <w:lang w:val="hi_IN" w:bidi="hi_IN"/>
        </w:rPr>
      </w:r>
      <w:r>
        <w:rPr>
          <w:lang w:val="hi_IN" w:bidi="hi_IN"/>
        </w:rPr>
        <w:t>1 राजाओं 4:1–19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राजा सुलैमान पूरे इस्राएल पर शासन कर रहा था।</w:t>
      </w:r>
    </w:p>
    <w:p>
      <w:pPr/>
      <w:r>
        <w:rPr>
          <w:lang w:val="hi_IN" w:bidi="hi_IN"/>
        </w:rPr>
      </w:r>
      <w:r>
        <w:rPr>
          <w:b/>
          <w:lang w:val="hi_IN" w:bidi="hi_IN"/>
        </w:rPr>
        <w:t>दूसरे दृश्य में:</w:t>
      </w:r>
      <w:r>
        <w:rPr>
          <w:lang w:val="hi_IN" w:bidi="hi_IN"/>
        </w:rPr>
        <w:t xml:space="preserve"> कहानीकार राजा सुलैमान के मुख्य अधिकारियों के नामों और उन्होंने क्या किया यह सूचीबद्ध करता है।</w:t>
      </w:r>
    </w:p>
    <w:p>
      <w:pPr/>
      <w:r>
        <w:rPr>
          <w:lang w:val="hi_IN" w:bidi="hi_IN"/>
        </w:rPr>
      </w:r>
      <w:r>
        <w:rPr>
          <w:b/>
          <w:lang w:val="hi_IN" w:bidi="hi_IN"/>
        </w:rPr>
        <w:t>तीसरे दृश्य में:</w:t>
      </w:r>
      <w:r>
        <w:rPr>
          <w:lang w:val="hi_IN" w:bidi="hi_IN"/>
        </w:rPr>
        <w:t xml:space="preserve"> कहानीकार उन 12 राज्यपालों को सूचीबद्ध करता है जिन्हें राजा सुलैमान ने वर्ष के एक महीने के लिए महल को भोजन देने की जिम्मेदारी उठाने के लिए चुना था।</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राजा सुलैमान</w:t>
      </w:r>
    </w:p>
    <w:p>
      <w:pPr>
        <w:pStyle w:val="ListBullet"/>
        <w:spacing w:line="240" w:lineRule="auto"/>
        <w:ind w:left="720"/>
      </w:pPr>
      <w:r>
        <w:rPr>
          <w:lang w:val="hi_IN" w:bidi="hi_IN"/>
        </w:rPr>
      </w:r>
      <w:r>
        <w:rPr>
          <w:lang w:val="hi_IN" w:bidi="hi_IN"/>
        </w:rPr>
        <w:t>सादोक का पुत्र अजर्याह</w:t>
      </w:r>
    </w:p>
    <w:p>
      <w:pPr>
        <w:pStyle w:val="ListBullet"/>
        <w:spacing w:line="240" w:lineRule="auto"/>
        <w:ind w:left="720"/>
      </w:pPr>
      <w:r>
        <w:rPr>
          <w:lang w:val="hi_IN" w:bidi="hi_IN"/>
        </w:rPr>
      </w:r>
      <w:r>
        <w:rPr>
          <w:lang w:val="hi_IN" w:bidi="hi_IN"/>
        </w:rPr>
        <w:t>एलीहोरोप और अहिय्याह, शीशा के पुत्र, सचिव</w:t>
      </w:r>
    </w:p>
    <w:p>
      <w:pPr>
        <w:pStyle w:val="ListBullet"/>
        <w:spacing w:line="240" w:lineRule="auto"/>
        <w:ind w:left="720"/>
      </w:pPr>
      <w:r>
        <w:rPr>
          <w:lang w:val="hi_IN" w:bidi="hi_IN"/>
        </w:rPr>
      </w:r>
      <w:r>
        <w:rPr>
          <w:lang w:val="hi_IN" w:bidi="hi_IN"/>
        </w:rPr>
        <w:t>अहीलूद का पुत्र यहोशापात, लेखक</w:t>
      </w:r>
    </w:p>
    <w:p>
      <w:pPr>
        <w:pStyle w:val="ListBullet"/>
        <w:spacing w:line="240" w:lineRule="auto"/>
        <w:ind w:left="720"/>
      </w:pPr>
      <w:r>
        <w:rPr>
          <w:lang w:val="hi_IN" w:bidi="hi_IN"/>
        </w:rPr>
      </w:r>
      <w:r>
        <w:rPr>
          <w:lang w:val="hi_IN" w:bidi="hi_IN"/>
        </w:rPr>
        <w:t>यहोयादा का पुत्र बनायाह, इस्राएल की सेना का सेनापति</w:t>
      </w:r>
    </w:p>
    <w:p>
      <w:pPr>
        <w:pStyle w:val="ListBullet"/>
        <w:spacing w:line="240" w:lineRule="auto"/>
        <w:ind w:left="720"/>
      </w:pPr>
      <w:r>
        <w:rPr>
          <w:lang w:val="hi_IN" w:bidi="hi_IN"/>
        </w:rPr>
      </w:r>
      <w:r>
        <w:rPr>
          <w:lang w:val="hi_IN" w:bidi="hi_IN"/>
        </w:rPr>
        <w:t>सादोक और एब्यातार, याजक</w:t>
      </w:r>
    </w:p>
    <w:p>
      <w:pPr>
        <w:pStyle w:val="ListBullet"/>
        <w:spacing w:line="240" w:lineRule="auto"/>
        <w:ind w:left="720"/>
      </w:pPr>
      <w:r>
        <w:rPr>
          <w:lang w:val="hi_IN" w:bidi="hi_IN"/>
        </w:rPr>
      </w:r>
      <w:r>
        <w:rPr>
          <w:lang w:val="hi_IN" w:bidi="hi_IN"/>
        </w:rPr>
        <w:t>नातान का पुत्र अजर्याह, जिला राज्यपालों का अगुवा</w:t>
      </w:r>
    </w:p>
    <w:p>
      <w:pPr>
        <w:pStyle w:val="ListBullet"/>
        <w:spacing w:line="240" w:lineRule="auto"/>
        <w:ind w:left="720"/>
      </w:pPr>
      <w:r>
        <w:rPr>
          <w:lang w:val="hi_IN" w:bidi="hi_IN"/>
        </w:rPr>
      </w:r>
      <w:r>
        <w:rPr>
          <w:lang w:val="hi_IN" w:bidi="hi_IN"/>
        </w:rPr>
        <w:t>नातान का पुत्र जाबूद, राजा का मित्र या विशेष सलाहकार</w:t>
      </w:r>
    </w:p>
    <w:p>
      <w:pPr>
        <w:pStyle w:val="ListBullet"/>
        <w:spacing w:line="240" w:lineRule="auto"/>
        <w:ind w:left="720"/>
      </w:pPr>
      <w:r>
        <w:rPr>
          <w:lang w:val="hi_IN" w:bidi="hi_IN"/>
        </w:rPr>
      </w:r>
      <w:r>
        <w:rPr>
          <w:lang w:val="hi_IN" w:bidi="hi_IN"/>
        </w:rPr>
        <w:t>अहीशार, महल का प्रशासक</w:t>
      </w:r>
    </w:p>
    <w:p>
      <w:pPr>
        <w:pStyle w:val="ListBullet"/>
        <w:spacing w:line="240" w:lineRule="auto"/>
        <w:ind w:left="720"/>
      </w:pPr>
      <w:r>
        <w:rPr>
          <w:lang w:val="hi_IN" w:bidi="hi_IN"/>
        </w:rPr>
      </w:r>
      <w:r>
        <w:rPr>
          <w:lang w:val="hi_IN" w:bidi="hi_IN"/>
        </w:rPr>
        <w:t>अब्दा का पुत्र अदोनीराम, जबरन मजदूरी का अगुवा</w:t>
      </w:r>
    </w:p>
    <w:p>
      <w:pPr>
        <w:pStyle w:val="ListBullet"/>
        <w:spacing w:line="240" w:lineRule="auto"/>
        <w:ind w:left="720"/>
      </w:pPr>
      <w:r>
        <w:rPr>
          <w:lang w:val="hi_IN" w:bidi="hi_IN"/>
        </w:rPr>
      </w:r>
      <w:r>
        <w:rPr>
          <w:lang w:val="hi_IN" w:bidi="hi_IN"/>
        </w:rPr>
        <w:t>12 जिला राज्यपाल: बेन्हूर, बेन्देकेर, बेन्हेसेद, बेन-अबीनादब, अहीलूद का पुत्र बाना, बेनगेबेर, इद्दो का पुत्र अहीनादाब, अहीमास, हूशै का पुत्र बाना, पारुह का पुत्र यहोशापात, एला का पुत्र शिमी, उरी का पुत्र गेबेर</w:t>
      </w:r>
    </w:p>
    <w:p>
      <w:pPr>
        <w:pStyle w:val="ListBullet"/>
        <w:spacing w:line="240" w:lineRule="auto"/>
        <w:ind w:left="720"/>
      </w:pPr>
      <w:r>
        <w:rPr>
          <w:lang w:val="hi_IN" w:bidi="hi_IN"/>
        </w:rPr>
      </w:r>
      <w:r>
        <w:rPr>
          <w:lang w:val="hi_IN" w:bidi="hi_IN"/>
        </w:rPr>
        <w:t>तापत, सुलैमान की पुत्री और बेन-अबीनादाब की पत्नी</w:t>
      </w:r>
    </w:p>
    <w:p>
      <w:pPr>
        <w:pStyle w:val="ListBullet"/>
        <w:spacing w:line="240" w:lineRule="auto"/>
        <w:ind w:left="720"/>
      </w:pPr>
      <w:r>
        <w:rPr>
          <w:lang w:val="hi_IN" w:bidi="hi_IN"/>
        </w:rPr>
      </w:r>
      <w:r>
        <w:rPr>
          <w:lang w:val="hi_IN" w:bidi="hi_IN"/>
        </w:rPr>
        <w:t>बासमत, सुलैमान की पुत्री और अहीमास की पत्नी</w:t>
      </w:r>
    </w:p>
    <w:p>
      <w:pPr>
        <w:pStyle w:val="ListBullet"/>
        <w:spacing w:line="240" w:lineRule="auto"/>
        <w:ind w:left="720"/>
      </w:pPr>
      <w:r>
        <w:rPr>
          <w:lang w:val="hi_IN" w:bidi="hi_IN"/>
        </w:rPr>
      </w:r>
      <w:r>
        <w:rPr>
          <w:lang w:val="hi_IN" w:bidi="hi_IN"/>
        </w:rPr>
        <w:t>सीहोन, एमोरियों का राजा</w:t>
      </w:r>
    </w:p>
    <w:p>
      <w:pPr>
        <w:pStyle w:val="ListBullet"/>
        <w:spacing w:line="240" w:lineRule="auto"/>
        <w:ind w:left="720"/>
      </w:pPr>
      <w:r>
        <w:rPr>
          <w:lang w:val="hi_IN" w:bidi="hi_IN"/>
        </w:rPr>
      </w:r>
      <w:r>
        <w:rPr>
          <w:lang w:val="hi_IN" w:bidi="hi_IN"/>
        </w:rPr>
        <w:t>बाशान का राजा ओग</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में, कहानीकार हमें बताता है कि सुलैमान पूरे इस्राएल पर शासन कर रहा था। कहानीकार हमें ऐसा इसलिए बता सकता है क्योंकि राजा सुलैमान की मृत्यु के तुरंत बाद, लोगों ने इस्राएल को दो राज्यों में विभाजित किया। लेकिन इस समय के दौरान, सुलैमान ने इस्राएल के सभी 12 गोत्रों पर शासन किया। राजा सुलैमान ने उन अगुवों को चुना और व्यवस्थित किया जो उसके लिए काम करते थे।</w:t>
      </w:r>
    </w:p>
    <w:p>
      <w:pPr/>
      <w:r>
        <w:rPr>
          <w:lang w:val="hi_IN" w:bidi="hi_IN"/>
        </w:rPr>
      </w:r>
      <w:r>
        <w:rPr>
          <w:lang w:val="hi_IN" w:bidi="hi_IN"/>
        </w:rPr>
        <w:t>रुकें और अपने समूह के साथ बात करें: चर्चा करें कि आपके समुदाय के लोगों को नया अगुवा कब मिला और उस अगुवे ने आपके समुदाय के संगठन में क्या-क्या बदलाव किए। उदाहरण के लिए, अगुवे ने महत्वपूर्ण पदों पर लोगों को बदल दिया होगा या भूमि के उपयोग या कर लगाने के तरीके में बदलाव किया होगा। इस ऑडियो को यहाँ रोकें।</w:t>
      </w:r>
    </w:p>
    <w:p>
      <w:pPr/>
      <w:r>
        <w:rPr>
          <w:lang w:val="hi_IN" w:bidi="hi_IN"/>
        </w:rPr>
      </w:r>
      <w:r>
        <w:rPr>
          <w:lang w:val="hi_IN" w:bidi="hi_IN"/>
        </w:rPr>
        <w:t>दूसरे दृश्य में, कहानीकार उन पुरुषों को सूचीबद्ध करता है जो राजा सुलैमान के सबसे महत्वपूर्ण अधिकारी थे। इस्राएल के लोग आमतौर पर कई प्रकार के अगुवों के लिए एक ही शब्द का उपयोग करते थे। लोग अगुवे के काम के बारे में बताते थे, ताकि यह स्पष्ट हो सके कि वह किस प्रकार का अगुवा था।</w:t>
      </w:r>
    </w:p>
    <w:p>
      <w:pPr/>
      <w:r>
        <w:rPr>
          <w:lang w:val="hi_IN" w:bidi="hi_IN"/>
        </w:rPr>
      </w:r>
      <w:r>
        <w:rPr>
          <w:lang w:val="hi_IN" w:bidi="hi_IN"/>
        </w:rPr>
        <w:t>यहाँ रुकें और समूह के रूप में चर्चा करें: उन अगुवों पर चर्चा करें जो आपके देश की सरकार में काम करते हैं। उनके नेतृत्व के पदों को इस आधार पर क्रमबद्ध करने का प्रयास करें कि प्रत्येक व्यक्ति कितना महत्वपूर्ण है। इस ऑडियो को यहाँ रोकें।</w:t>
      </w:r>
    </w:p>
    <w:p>
      <w:pPr/>
      <w:r>
        <w:rPr>
          <w:lang w:val="hi_IN" w:bidi="hi_IN"/>
        </w:rPr>
      </w:r>
      <w:r>
        <w:rPr>
          <w:lang w:val="hi_IN" w:bidi="hi_IN"/>
        </w:rPr>
        <w:t>सादोक का पुत्र अजर्याह याजक था। इस्राएल के लोग कभी‑कभी पुत्र और पोते दोनों को ही “पुत्र” कह देते हैं। संभव है कि अजर्याह वास्तव में सादोक का पोता था। कहानीकार जिस तरह कहता है कि अजर्याह याजक था, उससे लगता है कि अजर्याह महायाजक था — यानी इस्राएल का सबसे महत्वपूर्ण याजक।</w:t>
      </w:r>
    </w:p>
    <w:p>
      <w:pPr/>
      <w:r>
        <w:rPr>
          <w:lang w:val="hi_IN" w:bidi="hi_IN"/>
        </w:rPr>
      </w:r>
      <w:r>
        <w:rPr>
          <w:lang w:val="hi_IN" w:bidi="hi_IN"/>
        </w:rPr>
        <w:t>एलीहोरोप और अहिय्याह शीशा के पुत्र राजा के सचिव थे। हम ठीक-ठीक नहीं जानते कि सचिवों ने क्या किया, लेकिन उन्होंने उन लोगों से कहीं अधिक किया जिन्हें हम आज सचिव कहते हैं। एक राजा कई मामलों से निपटता था और कई ऐसे निर्णय करता था जिन्हें उसे याद रखना पड़ता था। संभव है कि एलीहोरोप और अहिय्याह शिक्षित पुरुष थे जो राजा के साथ मिलकर काम करते थे और चीज़ें लिखते थे। एलीहोरोप और अहिय्याह ने शायद राजा के प्रतिनिधियों के रूप में भी सेवा की हो। अहीलूद का पुत्र यहोशापात इतिहास का लेखक था। यह भी स्पष्ट नहीं है कि एक लेखक ने क्या किया। दाऊद की कहानी में, कहानीकार ने यहोशापात को एक शाही इतिहासकार कहा। शाही इतिहासकार वह व्यक्ति होता है जो राजाओं और रानियों और उनके बच्चों के बारे में अध्ययन करता है और लिखता है। यह भी संभव है कि लेखक राजा का प्रवक्ता था जो राजा को रिपोर्ट करता था और लोगों को राजा के निर्णयों के बारे में बताता था।</w:t>
      </w:r>
    </w:p>
    <w:p>
      <w:pPr/>
      <w:r>
        <w:rPr>
          <w:lang w:val="hi_IN" w:bidi="hi_IN"/>
        </w:rPr>
      </w:r>
      <w:r>
        <w:rPr>
          <w:lang w:val="hi_IN" w:bidi="hi_IN"/>
        </w:rPr>
        <w:t>रुकें और समूह के रूप में यह गतिविधि करें: किसी व्यक्ति को राजा के सामने पेश करें। उस व्यक्ति को राजा को उन समस्याओं के बारे में बताना चाहिए जिनका उसका समुदाय सामना कर रहा है। जब यह हो रहा हो, तो राजा के सचिव की भूमिका निभाने वाला व्यक्ति उस व्यक्ति द्वारा कही गई सभी बातों को लिखता जाए। राजा को अपने लेखक या शाही इतिहासकार को बुलाना चाहिए और उससे पूछना चाहिए कि उससे पहले आए राजाओं ने इसी तरह के मुद्दों से कैसे निपटा था। सचिव और शाही इतिहासकार के लिए जिन शब्दों और वाक्यांशों का आप उपयोग करते हैं, उन पर ध्यान दें। इस ऑडियो को यहाँ रोकें।</w:t>
      </w:r>
    </w:p>
    <w:p>
      <w:pPr/>
      <w:r>
        <w:rPr>
          <w:lang w:val="hi_IN" w:bidi="hi_IN"/>
        </w:rPr>
      </w:r>
      <w:r>
        <w:rPr>
          <w:lang w:val="hi_IN" w:bidi="hi_IN"/>
        </w:rPr>
        <w:t xml:space="preserve">यहोयादा का पुत्र बनायाह इस्राएल की सेना का सेनापति था। </w:t>
      </w:r>
    </w:p>
    <w:p>
      <w:pPr/>
      <w:r>
        <w:rPr>
          <w:lang w:val="hi_IN" w:bidi="hi_IN"/>
        </w:rPr>
      </w:r>
      <w:r>
        <w:rPr>
          <w:lang w:val="hi_IN" w:bidi="hi_IN"/>
        </w:rPr>
        <w:t>सादोक और एब्यातार याजक थे। कहानीकार हमें पहले ही बता चुका है कि सादोक का पुत्र अजर्याह याजक था। यह संभव है कि कहानीकार ने शुरू में सादोक और एब्यातार को सूचीबद्ध नहीं किया हो, और बाद में किसी ने उनके नाम जोड़े हो। आपको याद होगा कि सुलैमान ने एब्यातार को यरूशलेम से दूर कर दिया था, क्योंकि एब्यातार ने अदोनिय्याह का समर्थन किया था। यहोवा ने यह भी वादा किया था कि वह एली के परिवार को याजक होने से हटा देगा, और एब्यातार उस परिवार का हिस्सा था।</w:t>
      </w:r>
    </w:p>
    <w:p>
      <w:pPr/>
      <w:r>
        <w:rPr>
          <w:lang w:val="hi_IN" w:bidi="hi_IN"/>
        </w:rPr>
      </w:r>
      <w:r>
        <w:rPr>
          <w:lang w:val="hi_IN" w:bidi="hi_IN"/>
        </w:rPr>
        <w:t>यहाँ रुकें और समूह के रूप में चर्चा करें: आपके समुदाय में याजकों के कौन‑कौन से पद या श्रेणी होते हैं, इस पर बात करें। आप निचले स्थान के याजक को क्या कहते हैं? इस ऑडियो को यहाँ रोकें।</w:t>
      </w:r>
    </w:p>
    <w:p>
      <w:pPr/>
      <w:r>
        <w:rPr>
          <w:lang w:val="hi_IN" w:bidi="hi_IN"/>
        </w:rPr>
      </w:r>
      <w:r>
        <w:rPr>
          <w:lang w:val="hi_IN" w:bidi="hi_IN"/>
        </w:rPr>
        <w:t>नातान का पुत्र अजर्याह प्रत्येक क्षेत्र के अगुवों की देखरेख करता था। सुलैमान ने इस्राएल को जिलों में विभाजित किया और प्रत्येक जिले के लिए अगुवों को चुना। नातान ने यह सुनिश्चित किया कि प्रत्येक अगुवा अपना काम सही तरीके से करे।</w:t>
      </w:r>
    </w:p>
    <w:p>
      <w:pPr/>
      <w:r>
        <w:rPr>
          <w:lang w:val="hi_IN" w:bidi="hi_IN"/>
        </w:rPr>
      </w:r>
      <w:r>
        <w:rPr>
          <w:lang w:val="hi_IN" w:bidi="hi_IN"/>
        </w:rPr>
        <w:t>यहाँ रुकें और समूह के रूप में इस प्रश्न पर चर्चा करें: किसी ऐसे व्यक्ति के बारे में बात करें जो अगुवों के किसी समूह की देखरेख करता है, ताकि यह सुनिश्चित किया जा सके कि अगुवे उनका काम सही तरीके से करें। उस व्यक्ति के काम का वर्णन करने के लिए आप जिन शब्दों और वाक्यांशों का उपयोग करते हैं, उन पर ध्यान दें। इस ऑडियो को यहाँ रोकें।</w:t>
      </w:r>
    </w:p>
    <w:p>
      <w:pPr/>
      <w:r>
        <w:rPr>
          <w:lang w:val="hi_IN" w:bidi="hi_IN"/>
        </w:rPr>
      </w:r>
      <w:r>
        <w:rPr>
          <w:lang w:val="hi_IN" w:bidi="hi_IN"/>
        </w:rPr>
        <w:t xml:space="preserve">नातान का पुत्र जाबूद, यहोवा का याजक था, राजा का मित्र था। "राजा का मित्र" राजा के भरोसेमंद और व्यक्तिगत सलाहकार की उपाधि थी। </w:t>
      </w:r>
    </w:p>
    <w:p>
      <w:pPr/>
      <w:r>
        <w:rPr>
          <w:lang w:val="hi_IN" w:bidi="hi_IN"/>
        </w:rPr>
      </w:r>
      <w:r>
        <w:rPr>
          <w:lang w:val="hi_IN" w:bidi="hi_IN"/>
        </w:rPr>
        <w:t>यहाँ रुकें और समूह के रूप में चर्चा करें: अपने देश के किसी ऐसे अगुवे के बारे में बात करें, जिसे कठिन परिस्थितियों से निपटना पड़ा या जिसे बड़ी सफलताएँ मिलीं। उन लोगों के बारे में बताइए जो उसके सबसे करीबी सलाहकार थे। आप ऐसे करीबी सलाहकार की स्थिति का वर्णन करने के लिए किस वाक्यांश या शब्द का उपयोग करेंगे? इस ऑडियो को यहाँ रोकें।</w:t>
      </w:r>
    </w:p>
    <w:p>
      <w:pPr/>
      <w:r>
        <w:rPr>
          <w:lang w:val="hi_IN" w:bidi="hi_IN"/>
        </w:rPr>
      </w:r>
      <w:r>
        <w:rPr>
          <w:lang w:val="hi_IN" w:bidi="hi_IN"/>
        </w:rPr>
        <w:t>अहीशार ने सुलैमान की संपत्ति का प्रबंधन किया। अहीशार शायद महल और महल के श्रमिकों का प्रभारी था।</w:t>
      </w:r>
    </w:p>
    <w:p>
      <w:pPr/>
      <w:r>
        <w:rPr>
          <w:lang w:val="hi_IN" w:bidi="hi_IN"/>
        </w:rPr>
      </w:r>
      <w:r>
        <w:rPr>
          <w:lang w:val="hi_IN" w:bidi="hi_IN"/>
        </w:rPr>
        <w:t>अब्दा का पुत्र अदोनीराम जबरन मजदूरी — अर्थात् उन लोगों का प्रबंधन करता था जिन्हें सुलैमान ने उनकी इच्छा के विरुद्ध और बिना वेतन के काम करने के लिए मजबूर किया था। यह संभव है कि अदोनीराम वही व्यक्ति है जो राजा दाऊद की जबरन मजदूरी का प्रभारी भी था।</w:t>
      </w:r>
    </w:p>
    <w:p>
      <w:pPr/>
      <w:r>
        <w:rPr>
          <w:lang w:val="hi_IN" w:bidi="hi_IN"/>
        </w:rPr>
      </w:r>
      <w:r>
        <w:rPr>
          <w:lang w:val="hi_IN" w:bidi="hi_IN"/>
        </w:rPr>
        <w:t>यहाँ रुकें और दूसरे चरण में हुई अपनी चर्चा को याद करें एक ऐसे अगुवे के बारे में जो दूसरे लोगों को बिना वेतन के अपने लिए काम करने के लिए मजबूर करता था। आपने उस अगुवे को क्या कहा, और आपने उन लोगों को क्या कहा जिन्हें अगुवे ने काम करने के लिए मजबूर किया था? इस ऑडियो को यहाँ रोकें।</w:t>
      </w:r>
    </w:p>
    <w:p>
      <w:pPr/>
      <w:r>
        <w:rPr>
          <w:lang w:val="hi_IN" w:bidi="hi_IN"/>
        </w:rPr>
      </w:r>
      <w:r>
        <w:rPr>
          <w:lang w:val="hi_IN" w:bidi="hi_IN"/>
        </w:rPr>
        <w:t>तीसरे दृश्य में, कहानीकार उन पुरुषों को सूचीबद्ध करता है जिन्हें राजा सुलैमान ने अपने द्वारा बनाए हुए 12 जिलों का प्रभारी होने के लिए चुना था। इनमें से प्रत्येक पुरुष को अपने जिले से राजा और उसके घराने को एक महीने के लिए भोजन प्रदान करना पड़ता था। राजा के घराने में उसका परिवार, सेवक, महल के अधिकारी और उसके घोड़े शामिल हैं।</w:t>
      </w:r>
    </w:p>
    <w:p>
      <w:pPr/>
      <w:r>
        <w:rPr>
          <w:lang w:val="hi_IN" w:bidi="hi_IN"/>
        </w:rPr>
      </w:r>
      <w:r>
        <w:rPr>
          <w:lang w:val="hi_IN" w:bidi="hi_IN"/>
        </w:rPr>
        <w:t>यहाँ रुकें और समूह के रूप में इस प्रश्न पर चर्चा करें: किसी ऐसे व्यक्ति के बारे में बात करें जिसे किसी अगुवे ने अपने नियंत्रण के भीतर किसी क्षेत्र का प्रभारी होना चुना है। ऐसा शब्द चुनें जो उस व्यक्ति के विचार को बताए जिसे अगुवा अपने स्थान पर खड़े होने के लिए चुनता है। उस व्यक्ति का वर्णन करने के लिए आप जिन शब्दों और वाक्यांशों का उपयोग करते हैं, उन पर ध्यान दें। इस ऑडियो को यहाँ रोकें।</w:t>
      </w:r>
    </w:p>
    <w:p>
      <w:pPr/>
      <w:r>
        <w:rPr>
          <w:lang w:val="hi_IN" w:bidi="hi_IN"/>
        </w:rPr>
      </w:r>
      <w:r>
        <w:rPr>
          <w:lang w:val="hi_IN" w:bidi="hi_IN"/>
        </w:rPr>
        <w:t xml:space="preserve">कहानीकार इन पुरुषों के नाम और उन जिलों की सूची देता है जिनके वे प्रभारी थे। </w:t>
      </w:r>
    </w:p>
    <w:p>
      <w:pPr/>
      <w:r>
        <w:rPr>
          <w:lang w:val="hi_IN" w:bidi="hi_IN"/>
        </w:rPr>
      </w:r>
      <w:r>
        <w:rPr>
          <w:lang w:val="hi_IN" w:bidi="hi_IN"/>
        </w:rPr>
        <w:t>बेन्हूर, या हूर का पुत्र, एप्रैम के आसपास के पहाड़ी देश का प्रभारी था।</w:t>
      </w:r>
    </w:p>
    <w:p>
      <w:pPr/>
      <w:r>
        <w:rPr>
          <w:lang w:val="hi_IN" w:bidi="hi_IN"/>
        </w:rPr>
      </w:r>
      <w:r>
        <w:rPr>
          <w:lang w:val="hi_IN" w:bidi="hi_IN"/>
        </w:rPr>
        <w:t>बेन्देकेर, या देकेर का पुत्र माकस, शाल्बीम, बेतशेमेश और एलोन बेतानान के नगरों का प्रभारी था।</w:t>
      </w:r>
    </w:p>
    <w:p>
      <w:pPr/>
      <w:r>
        <w:rPr>
          <w:lang w:val="hi_IN" w:bidi="hi_IN"/>
        </w:rPr>
      </w:r>
      <w:r>
        <w:rPr>
          <w:lang w:val="hi_IN" w:bidi="hi_IN"/>
        </w:rPr>
        <w:t>बेनहेसेद या हेसेद का पुत्र अरुब्बोत, सोको और हेपेर के आसपास के देश का प्रभारी था।</w:t>
      </w:r>
    </w:p>
    <w:p>
      <w:pPr/>
      <w:r>
        <w:rPr>
          <w:lang w:val="hi_IN" w:bidi="hi_IN"/>
        </w:rPr>
      </w:r>
      <w:r>
        <w:rPr>
          <w:lang w:val="hi_IN" w:bidi="hi_IN"/>
        </w:rPr>
        <w:t>बेन-अबीनादब, या अबीनादाब का पुत्र, दोर का प्रभारी था। बेन-अबीनादाब ने सुलैमान की पुत्री तापत से विवाह किया।</w:t>
      </w:r>
    </w:p>
    <w:p>
      <w:pPr/>
      <w:r>
        <w:rPr>
          <w:lang w:val="hi_IN" w:bidi="hi_IN"/>
        </w:rPr>
      </w:r>
      <w:r>
        <w:rPr>
          <w:lang w:val="hi_IN" w:bidi="hi_IN"/>
        </w:rPr>
        <w:t>अहीलूद का पुत्र बाना, तानाक, मगिद्दो, बेतशान, सारतान, यिज्रेल, आबेल-महोला और योकमाम के नगरों का प्रभारी था।</w:t>
      </w:r>
    </w:p>
    <w:p>
      <w:pPr/>
      <w:r>
        <w:rPr>
          <w:lang w:val="hi_IN" w:bidi="hi_IN"/>
        </w:rPr>
      </w:r>
      <w:r>
        <w:rPr>
          <w:lang w:val="hi_IN" w:bidi="hi_IN"/>
        </w:rPr>
        <w:t>बेनगेबेर, या गेबेर का पुत्र, गिलाद में रामोत नगर का प्रभारी था। मनश्शे के पुत्र याईर के तम्बू गाँव उसके थे, साथ ही बाशान में अर्गोब क्षेत्र भी थे, जिनमें 60 दीवारें थे जिनमें पीतल के फाटक थे। ये अच्छी तरह संरक्षित नगर थे।</w:t>
      </w:r>
    </w:p>
    <w:p>
      <w:pPr/>
      <w:r>
        <w:rPr>
          <w:lang w:val="hi_IN" w:bidi="hi_IN"/>
        </w:rPr>
      </w:r>
      <w:r>
        <w:rPr>
          <w:lang w:val="hi_IN" w:bidi="hi_IN"/>
        </w:rPr>
        <w:t>इद्दो का पुत्र अहीनादाब, महनैम जिले का प्रभारी था। महनैम यरदन नदी के पूर्व में था।</w:t>
      </w:r>
    </w:p>
    <w:p>
      <w:pPr/>
      <w:r>
        <w:rPr>
          <w:lang w:val="hi_IN" w:bidi="hi_IN"/>
        </w:rPr>
      </w:r>
      <w:r>
        <w:rPr>
          <w:lang w:val="hi_IN" w:bidi="hi_IN"/>
        </w:rPr>
        <w:t>अहीमास उस देश का प्रभारी था जो नप्ताली के गोत्र का था। अहीमास ने सुलैमान की एक और पुत्री से विवाह किया था, जिसे बासमत कहा जाता है।</w:t>
      </w:r>
    </w:p>
    <w:p>
      <w:pPr/>
      <w:r>
        <w:rPr>
          <w:lang w:val="hi_IN" w:bidi="hi_IN"/>
        </w:rPr>
      </w:r>
      <w:r>
        <w:rPr>
          <w:lang w:val="hi_IN" w:bidi="hi_IN"/>
        </w:rPr>
        <w:t>हूशै का पुत्र बाना, आशेर के गोत्र के देश और आलोत नगर का प्रभारी था। यह बाना नाम का दूसरा व्यक्ति है जिसका उल्लेख कहानीकार ने सूची में किया है, लेकिन उन दोनों के पिता अलग-अलग थे।</w:t>
      </w:r>
    </w:p>
    <w:p>
      <w:pPr/>
      <w:r>
        <w:rPr>
          <w:lang w:val="hi_IN" w:bidi="hi_IN"/>
        </w:rPr>
      </w:r>
      <w:r>
        <w:rPr>
          <w:lang w:val="hi_IN" w:bidi="hi_IN"/>
        </w:rPr>
        <w:t>पारुह का पुत्र यहोशापात उस देश का प्रभारी था जो इस्साकार के गोत्र का था।</w:t>
      </w:r>
    </w:p>
    <w:p>
      <w:pPr/>
      <w:r>
        <w:rPr>
          <w:lang w:val="hi_IN" w:bidi="hi_IN"/>
        </w:rPr>
      </w:r>
      <w:r>
        <w:rPr>
          <w:lang w:val="hi_IN" w:bidi="hi_IN"/>
        </w:rPr>
        <w:t>एला का पुत्र शिमी, बिन्यामीन गोत्र के क्षेत्र का प्रभारी था।</w:t>
      </w:r>
    </w:p>
    <w:p>
      <w:pPr/>
      <w:r>
        <w:rPr>
          <w:lang w:val="hi_IN" w:bidi="hi_IN"/>
        </w:rPr>
      </w:r>
      <w:r>
        <w:rPr>
          <w:lang w:val="hi_IN" w:bidi="hi_IN"/>
        </w:rPr>
        <w:t>उरी का पुत्र गेबेर गिलाद के क्षेत्र का प्रभारी था। यह वह स्थान है जहाँ एमोरियों का राजा सीहोन और बाशान का राजा ओग शासन करते थे।</w:t>
      </w:r>
    </w:p>
    <w:p>
      <w:pPr/>
      <w:r>
        <w:rPr>
          <w:lang w:val="hi_IN" w:bidi="hi_IN"/>
        </w:rPr>
      </w:r>
      <w:r>
        <w:rPr>
          <w:lang w:val="hi_IN" w:bidi="hi_IN"/>
        </w:rPr>
        <w:t>एक राज्यपाल उन सभी 12 पुरुषों की देखरेख करता था जो जिलों के प्रभारी थे। यह व्यक्ति शायद नातान का पुत्र अजर्याह था, जो प्रत्येक क्षेत्र के अगुवों की देखरेख करता था।</w:t>
      </w:r>
    </w:p>
    <w:p>
      <w:pPr/>
      <w:r>
        <w:rPr>
          <w:lang w:val="hi_IN" w:bidi="hi_IN"/>
        </w:rPr>
      </w:r>
      <w:r>
        <w:rPr>
          <w:lang w:val="hi_IN" w:bidi="hi_IN"/>
        </w:rPr>
        <w:t>यहाँ रुकें और समूह के रूप में यह गतिविधि करें: एक‑दूसरे को उस सूची की याद दिलाएँ जो आपने चरण दो में बनाई थी—आपके देश के राज्यपाल किन‑किन क्षेत्रों का नेतृत्व करते हैं। इस बात पर ध्यान दें कि आपने क्षेत्रीय अगुवों के नाम और उन क्षेत्रों की सूची कैसे दी जहाँ वे अगुवाई करते हैं। इस भाग की सूची को जितना स्वाभाविक रूप से हो सके, बोलकर अभ्यास करें।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राजाओं 4:1–19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राजा सुलैमान</w:t>
      </w:r>
    </w:p>
    <w:p>
      <w:pPr>
        <w:pStyle w:val="ListBullet"/>
        <w:spacing w:line="240" w:lineRule="auto"/>
        <w:ind w:left="720"/>
      </w:pPr>
      <w:r>
        <w:rPr>
          <w:lang w:val="hi_IN" w:bidi="hi_IN"/>
        </w:rPr>
      </w:r>
      <w:r>
        <w:rPr>
          <w:lang w:val="hi_IN" w:bidi="hi_IN"/>
        </w:rPr>
        <w:t>सादोक का पुत्र अजर्याह</w:t>
      </w:r>
    </w:p>
    <w:p>
      <w:pPr>
        <w:pStyle w:val="ListBullet"/>
        <w:spacing w:line="240" w:lineRule="auto"/>
        <w:ind w:left="720"/>
      </w:pPr>
      <w:r>
        <w:rPr>
          <w:lang w:val="hi_IN" w:bidi="hi_IN"/>
        </w:rPr>
      </w:r>
      <w:r>
        <w:rPr>
          <w:lang w:val="hi_IN" w:bidi="hi_IN"/>
        </w:rPr>
        <w:t>एलीहोरोप और अहिय्याह, शीशा के पुत्र, सचिव</w:t>
      </w:r>
    </w:p>
    <w:p>
      <w:pPr>
        <w:pStyle w:val="ListBullet"/>
        <w:spacing w:line="240" w:lineRule="auto"/>
        <w:ind w:left="720"/>
      </w:pPr>
      <w:r>
        <w:rPr>
          <w:lang w:val="hi_IN" w:bidi="hi_IN"/>
        </w:rPr>
      </w:r>
      <w:r>
        <w:rPr>
          <w:lang w:val="hi_IN" w:bidi="hi_IN"/>
        </w:rPr>
        <w:t>अहीलूद का पुत्र यहोशापात, लेखक</w:t>
      </w:r>
    </w:p>
    <w:p>
      <w:pPr>
        <w:pStyle w:val="ListBullet"/>
        <w:spacing w:line="240" w:lineRule="auto"/>
        <w:ind w:left="720"/>
      </w:pPr>
      <w:r>
        <w:rPr>
          <w:lang w:val="hi_IN" w:bidi="hi_IN"/>
        </w:rPr>
      </w:r>
      <w:r>
        <w:rPr>
          <w:lang w:val="hi_IN" w:bidi="hi_IN"/>
        </w:rPr>
        <w:t>यहोयादा का पुत्र बनायाह, इस्राएल की सेना का सेनापति</w:t>
      </w:r>
    </w:p>
    <w:p>
      <w:pPr>
        <w:pStyle w:val="ListBullet"/>
        <w:spacing w:line="240" w:lineRule="auto"/>
        <w:ind w:left="720"/>
      </w:pPr>
      <w:r>
        <w:rPr>
          <w:lang w:val="hi_IN" w:bidi="hi_IN"/>
        </w:rPr>
      </w:r>
      <w:r>
        <w:rPr>
          <w:lang w:val="hi_IN" w:bidi="hi_IN"/>
        </w:rPr>
        <w:t>सादोक और एब्यातार, याजक</w:t>
      </w:r>
    </w:p>
    <w:p>
      <w:pPr>
        <w:pStyle w:val="ListBullet"/>
        <w:spacing w:line="240" w:lineRule="auto"/>
        <w:ind w:left="720"/>
      </w:pPr>
      <w:r>
        <w:rPr>
          <w:lang w:val="hi_IN" w:bidi="hi_IN"/>
        </w:rPr>
      </w:r>
      <w:r>
        <w:rPr>
          <w:lang w:val="hi_IN" w:bidi="hi_IN"/>
        </w:rPr>
        <w:t>नातान का पुत्र अजर्याह, जिला राज्यपालों का अगुवा</w:t>
      </w:r>
    </w:p>
    <w:p>
      <w:pPr>
        <w:pStyle w:val="ListBullet"/>
        <w:spacing w:line="240" w:lineRule="auto"/>
        <w:ind w:left="720"/>
      </w:pPr>
      <w:r>
        <w:rPr>
          <w:lang w:val="hi_IN" w:bidi="hi_IN"/>
        </w:rPr>
      </w:r>
      <w:r>
        <w:rPr>
          <w:lang w:val="hi_IN" w:bidi="hi_IN"/>
        </w:rPr>
        <w:t>नातान का पुत्र जाबूद, राजा का मित्र या विशेष सलाहकार</w:t>
      </w:r>
    </w:p>
    <w:p>
      <w:pPr>
        <w:pStyle w:val="ListBullet"/>
        <w:spacing w:line="240" w:lineRule="auto"/>
        <w:ind w:left="720"/>
      </w:pPr>
      <w:r>
        <w:rPr>
          <w:lang w:val="hi_IN" w:bidi="hi_IN"/>
        </w:rPr>
      </w:r>
      <w:r>
        <w:rPr>
          <w:lang w:val="hi_IN" w:bidi="hi_IN"/>
        </w:rPr>
        <w:t>अहीशार, महल का प्रशासक</w:t>
      </w:r>
    </w:p>
    <w:p>
      <w:pPr>
        <w:pStyle w:val="ListBullet"/>
        <w:spacing w:line="240" w:lineRule="auto"/>
        <w:ind w:left="720"/>
      </w:pPr>
      <w:r>
        <w:rPr>
          <w:lang w:val="hi_IN" w:bidi="hi_IN"/>
        </w:rPr>
      </w:r>
      <w:r>
        <w:rPr>
          <w:lang w:val="hi_IN" w:bidi="hi_IN"/>
        </w:rPr>
        <w:t>अब्दा का पुत्र अदोनीराम, जबरन मजदूरी का अगुवा</w:t>
      </w:r>
    </w:p>
    <w:p>
      <w:pPr>
        <w:pStyle w:val="ListBullet"/>
        <w:spacing w:line="240" w:lineRule="auto"/>
        <w:ind w:left="720"/>
      </w:pPr>
      <w:r>
        <w:rPr>
          <w:lang w:val="hi_IN" w:bidi="hi_IN"/>
        </w:rPr>
      </w:r>
      <w:r>
        <w:rPr>
          <w:lang w:val="hi_IN" w:bidi="hi_IN"/>
        </w:rPr>
        <w:t>12 जिला राज्यपाल: बेन्हूर, बेन्देकेर, बेन्हेसेद, बेन-अबीनादब, अहीलूद का पुत्र बाना, बेनगेबेर, इद्दो का पुत्र अहीनादाब, अहीमास, हूशै का पुत्र बाना, पारुह का पुत्र यहोशापात, एला का पुत्र शिमी, उरी का पुत्र गेबेर</w:t>
      </w:r>
    </w:p>
    <w:p>
      <w:pPr>
        <w:pStyle w:val="ListBullet"/>
        <w:spacing w:line="240" w:lineRule="auto"/>
        <w:ind w:left="720"/>
      </w:pPr>
      <w:r>
        <w:rPr>
          <w:lang w:val="hi_IN" w:bidi="hi_IN"/>
        </w:rPr>
      </w:r>
      <w:r>
        <w:rPr>
          <w:lang w:val="hi_IN" w:bidi="hi_IN"/>
        </w:rPr>
        <w:t>तापत, सुलैमान की पुत्री और बेन-अबीनादाब की पत्नी</w:t>
      </w:r>
    </w:p>
    <w:p>
      <w:pPr>
        <w:pStyle w:val="ListBullet"/>
        <w:spacing w:line="240" w:lineRule="auto"/>
        <w:ind w:left="720"/>
      </w:pPr>
      <w:r>
        <w:rPr>
          <w:lang w:val="hi_IN" w:bidi="hi_IN"/>
        </w:rPr>
      </w:r>
      <w:r>
        <w:rPr>
          <w:lang w:val="hi_IN" w:bidi="hi_IN"/>
        </w:rPr>
        <w:t>बासमत, सुलैमान की पुत्री और अहीमास की पत्नी</w:t>
      </w:r>
    </w:p>
    <w:p>
      <w:pPr>
        <w:pStyle w:val="ListBullet"/>
        <w:spacing w:line="240" w:lineRule="auto"/>
        <w:ind w:left="720"/>
      </w:pPr>
      <w:r>
        <w:rPr>
          <w:lang w:val="hi_IN" w:bidi="hi_IN"/>
        </w:rPr>
      </w:r>
      <w:r>
        <w:rPr>
          <w:lang w:val="hi_IN" w:bidi="hi_IN"/>
        </w:rPr>
        <w:t>सीहोन, एमोरियों का राजा</w:t>
      </w:r>
    </w:p>
    <w:p>
      <w:pPr>
        <w:pStyle w:val="ListBullet"/>
        <w:spacing w:line="240" w:lineRule="auto"/>
        <w:ind w:left="720"/>
      </w:pPr>
      <w:r>
        <w:rPr>
          <w:lang w:val="hi_IN" w:bidi="hi_IN"/>
        </w:rPr>
      </w:r>
      <w:r>
        <w:rPr>
          <w:lang w:val="hi_IN" w:bidi="hi_IN"/>
        </w:rPr>
        <w:t>बाशान का राजा ओग</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की भूमिका निभा रहे व्यक्ति को यह बताना चाहिए कि यदि वह उस पात्र के स्थान पर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प्रतिक्रियाएँ निम्नलिखित हैं।</w:t>
      </w:r>
    </w:p>
    <w:p>
      <w:pPr/>
      <w:r>
        <w:rPr>
          <w:lang w:val="hi_IN" w:bidi="hi_IN"/>
        </w:rPr>
      </w:r>
      <w:r>
        <w:rPr>
          <w:lang w:val="hi_IN" w:bidi="hi_IN"/>
        </w:rPr>
        <w:t>पहले दृश्य में, कहानीकार हमें बताता है कि सुलैमान पूरे इस्राएल पर शासन कर रहा था।</w:t>
      </w:r>
    </w:p>
    <w:p>
      <w:pPr/>
      <w:r>
        <w:rPr>
          <w:lang w:val="hi_IN" w:bidi="hi_IN"/>
        </w:rPr>
      </w:r>
      <w:r>
        <w:rPr>
          <w:lang w:val="hi_IN" w:bidi="hi_IN"/>
        </w:rPr>
        <w:t>अभिनय को रोकें। राजा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इस्राएल के अगुवों में कुछ बदलाव करने के लिए खुश और उत्साहित हूँ; या</w:t>
      </w:r>
    </w:p>
    <w:p>
      <w:pPr>
        <w:pStyle w:val="ListBullet"/>
        <w:spacing w:line="240" w:lineRule="auto"/>
        <w:ind w:left="720"/>
      </w:pPr>
      <w:r>
        <w:rPr>
          <w:lang w:val="hi_IN" w:bidi="hi_IN"/>
        </w:rPr>
      </w:r>
      <w:r>
        <w:rPr>
          <w:lang w:val="hi_IN" w:bidi="hi_IN"/>
        </w:rPr>
        <w:t>मैंने जो बदलाव किए हैं, उनसे मैं मजबूत हुआ हूँ; या</w:t>
      </w:r>
    </w:p>
    <w:p>
      <w:pPr>
        <w:pStyle w:val="ListBullet"/>
        <w:spacing w:line="240" w:lineRule="auto"/>
        <w:ind w:left="720"/>
      </w:pPr>
      <w:r>
        <w:rPr>
          <w:lang w:val="hi_IN" w:bidi="hi_IN"/>
        </w:rPr>
      </w:r>
      <w:r>
        <w:rPr>
          <w:lang w:val="hi_IN" w:bidi="hi_IN"/>
        </w:rPr>
        <w:t>मुझे पूरे इस्राएल और मेरे चुने हुए अगुवों का दृढ़ता से समर्थन महसूस होता है।</w:t>
      </w:r>
    </w:p>
    <w:p>
      <w:pPr/>
      <w:r>
        <w:rPr>
          <w:lang w:val="hi_IN" w:bidi="hi_IN"/>
        </w:rPr>
      </w:r>
      <w:r>
        <w:rPr>
          <w:lang w:val="hi_IN" w:bidi="hi_IN"/>
        </w:rPr>
        <w:t>नाटक को जारी रखें।</w:t>
      </w:r>
    </w:p>
    <w:p>
      <w:pPr/>
      <w:r>
        <w:rPr>
          <w:lang w:val="hi_IN" w:bidi="hi_IN"/>
        </w:rPr>
      </w:r>
      <w:r>
        <w:rPr>
          <w:lang w:val="hi_IN" w:bidi="hi_IN"/>
        </w:rPr>
        <w:t>दूसरे दृश्य में, कहानीकार उन पुरुषों को सूचीबद्ध करता है जो राजा सुलैमान के उच्च या मुख्य अधिकारी थे।</w:t>
      </w:r>
    </w:p>
    <w:p>
      <w:pPr/>
      <w:r>
        <w:rPr>
          <w:lang w:val="hi_IN" w:bidi="hi_IN"/>
        </w:rPr>
      </w:r>
      <w:r>
        <w:rPr>
          <w:lang w:val="hi_IN" w:bidi="hi_IN"/>
        </w:rPr>
        <w:t>अभिनय को रोकें। सादोक याजक के पुत्र अजर्याह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खुश हूँ क्योंकि यहोवा ने मुझे अपने लोगों का महायाजक चुना है; या</w:t>
      </w:r>
    </w:p>
    <w:p>
      <w:pPr>
        <w:pStyle w:val="ListBullet"/>
        <w:spacing w:line="240" w:lineRule="auto"/>
        <w:ind w:left="720"/>
      </w:pPr>
      <w:r>
        <w:rPr>
          <w:lang w:val="hi_IN" w:bidi="hi_IN"/>
        </w:rPr>
      </w:r>
      <w:r>
        <w:rPr>
          <w:lang w:val="hi_IN" w:bidi="hi_IN"/>
        </w:rPr>
        <w:t>मैं ऐसे समय में महायाजक होने में धन्य हूँ जब सुलैमान जैसा धर्मी राजा शासन कर रहा है; या</w:t>
      </w:r>
    </w:p>
    <w:p>
      <w:pPr>
        <w:pStyle w:val="ListBullet"/>
        <w:spacing w:line="240" w:lineRule="auto"/>
        <w:ind w:left="720"/>
      </w:pPr>
      <w:r>
        <w:rPr>
          <w:lang w:val="hi_IN" w:bidi="hi_IN"/>
        </w:rPr>
      </w:r>
      <w:r>
        <w:rPr>
          <w:lang w:val="hi_IN" w:bidi="hi_IN"/>
        </w:rPr>
        <w:t>मैं राजा सुलैमान के बुद्धिमान शासन के लिए आभारी हूँ।</w:t>
      </w:r>
    </w:p>
    <w:p>
      <w:pPr/>
      <w:r>
        <w:rPr>
          <w:lang w:val="hi_IN" w:bidi="hi_IN"/>
        </w:rPr>
      </w:r>
      <w:r>
        <w:rPr>
          <w:lang w:val="hi_IN" w:bidi="hi_IN"/>
        </w:rPr>
        <w:t>जिला राज्यपालों के अगुवे नातान के पुत्र अजर्याह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यह सुनिश्चित करने के लिए एक बड़ी जिम्मेदारी महसूस होती है कि हम राजा को पूरा भोजन प्रदान करें; या</w:t>
      </w:r>
    </w:p>
    <w:p>
      <w:pPr>
        <w:pStyle w:val="ListBullet"/>
        <w:spacing w:line="240" w:lineRule="auto"/>
        <w:ind w:left="720"/>
      </w:pPr>
      <w:r>
        <w:rPr>
          <w:lang w:val="hi_IN" w:bidi="hi_IN"/>
        </w:rPr>
      </w:r>
      <w:r>
        <w:rPr>
          <w:lang w:val="hi_IN" w:bidi="hi_IN"/>
        </w:rPr>
        <w:t>मैं सम्मानित हूँ कि राजा ने मुझे इतना ऊँचा स्थान दिया; या</w:t>
      </w:r>
    </w:p>
    <w:p>
      <w:pPr>
        <w:pStyle w:val="ListBullet"/>
        <w:spacing w:line="240" w:lineRule="auto"/>
        <w:ind w:left="720"/>
      </w:pPr>
      <w:r>
        <w:rPr>
          <w:lang w:val="hi_IN" w:bidi="hi_IN"/>
        </w:rPr>
      </w:r>
      <w:r>
        <w:rPr>
          <w:lang w:val="hi_IN" w:bidi="hi_IN"/>
        </w:rPr>
        <w:t>मैं वास्तव में अच्छा करना चाहता हूँ।</w:t>
      </w:r>
    </w:p>
    <w:p>
      <w:pPr/>
      <w:r>
        <w:rPr>
          <w:lang w:val="hi_IN" w:bidi="hi_IN"/>
        </w:rPr>
      </w:r>
      <w:r>
        <w:rPr>
          <w:lang w:val="hi_IN" w:bidi="hi_IN"/>
        </w:rPr>
        <w:t>जबरन मजदूरी के अब्दा के पुत्र अदोनीराम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यह अद्भुत है; या</w:t>
      </w:r>
    </w:p>
    <w:p>
      <w:pPr>
        <w:pStyle w:val="ListBullet"/>
        <w:spacing w:line="240" w:lineRule="auto"/>
        <w:ind w:left="720"/>
      </w:pPr>
      <w:r>
        <w:rPr>
          <w:lang w:val="hi_IN" w:bidi="hi_IN"/>
        </w:rPr>
      </w:r>
      <w:r>
        <w:rPr>
          <w:lang w:val="hi_IN" w:bidi="hi_IN"/>
        </w:rPr>
        <w:t>मैं वह काम करने के लिए तैयार हूँ जो राजा करना चाहता है; या</w:t>
      </w:r>
    </w:p>
    <w:p>
      <w:pPr>
        <w:pStyle w:val="ListBullet"/>
        <w:spacing w:line="240" w:lineRule="auto"/>
        <w:ind w:left="720"/>
      </w:pPr>
      <w:r>
        <w:rPr>
          <w:lang w:val="hi_IN" w:bidi="hi_IN"/>
        </w:rPr>
      </w:r>
      <w:r>
        <w:rPr>
          <w:lang w:val="hi_IN" w:bidi="hi_IN"/>
        </w:rPr>
        <w:t>मैं राजा के कई निर्माण परियोजनाओं के बारे में उत्साहित हूँ। मैं यह सुनिश्चित करूँगा कि जबरन मजदूरी कड़ी मेहनत करे।</w:t>
      </w:r>
    </w:p>
    <w:p>
      <w:pPr/>
      <w:r>
        <w:rPr>
          <w:lang w:val="hi_IN" w:bidi="hi_IN"/>
        </w:rPr>
      </w:r>
      <w:r>
        <w:rPr>
          <w:lang w:val="hi_IN" w:bidi="hi_IN"/>
        </w:rPr>
        <w:t>नातान के पुत्र जाबूद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बहुत विशेष और महत्वपूर्ण महसूस करता हूँ; या</w:t>
      </w:r>
    </w:p>
    <w:p>
      <w:pPr>
        <w:pStyle w:val="ListBullet"/>
        <w:spacing w:line="240" w:lineRule="auto"/>
        <w:ind w:left="720"/>
      </w:pPr>
      <w:r>
        <w:rPr>
          <w:lang w:val="hi_IN" w:bidi="hi_IN"/>
        </w:rPr>
      </w:r>
      <w:r>
        <w:rPr>
          <w:lang w:val="hi_IN" w:bidi="hi_IN"/>
        </w:rPr>
        <w:t xml:space="preserve">मैं राजा द्वारा किसी भी अन्य व्यक्ति से अधिक प्रेम और सम्मानित महसूस करता हूँ; या </w:t>
      </w:r>
    </w:p>
    <w:p>
      <w:pPr>
        <w:pStyle w:val="ListBullet"/>
        <w:spacing w:line="240" w:lineRule="auto"/>
        <w:ind w:left="720"/>
      </w:pPr>
      <w:r>
        <w:rPr>
          <w:lang w:val="hi_IN" w:bidi="hi_IN"/>
        </w:rPr>
      </w:r>
      <w:r>
        <w:rPr>
          <w:lang w:val="hi_IN" w:bidi="hi_IN"/>
        </w:rPr>
        <w:t>राजा को बुद्धिमानी से सलाह देना एक गंभीर जिम्मेदारी है।</w:t>
      </w:r>
    </w:p>
    <w:p>
      <w:pPr/>
      <w:r>
        <w:rPr>
          <w:lang w:val="hi_IN" w:bidi="hi_IN"/>
        </w:rPr>
      </w:r>
      <w:r>
        <w:rPr>
          <w:lang w:val="hi_IN" w:bidi="hi_IN"/>
        </w:rPr>
        <w:t>नाटक को जारी रखें।</w:t>
      </w:r>
    </w:p>
    <w:p>
      <w:pPr/>
      <w:r>
        <w:rPr>
          <w:lang w:val="hi_IN" w:bidi="hi_IN"/>
        </w:rPr>
      </w:r>
      <w:r>
        <w:rPr>
          <w:lang w:val="hi_IN" w:bidi="hi_IN"/>
        </w:rPr>
        <w:t>कहानीकार उन 12 राज्यपालों की सूची देता है जिन्हें राजा सुलैमान ने महल के लिए भोजन की आपूर्ति की ज़िम्मेदारी दी थी—हर राज्यपाल वर्ष के एक महीने के लिए।</w:t>
      </w:r>
    </w:p>
    <w:p>
      <w:pPr/>
      <w:r>
        <w:rPr>
          <w:lang w:val="hi_IN" w:bidi="hi_IN"/>
        </w:rPr>
      </w:r>
      <w:r>
        <w:rPr>
          <w:lang w:val="hi_IN" w:bidi="hi_IN"/>
        </w:rPr>
        <w:t>अभिनय को रोकें। राजा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उस काम को समाप्त करने के लिए एक बड़ी जिम्मेदारी महसूस करता हूँ जो यहोवा ने मुझे दिया है; या</w:t>
      </w:r>
    </w:p>
    <w:p>
      <w:pPr>
        <w:pStyle w:val="ListBullet"/>
        <w:spacing w:line="240" w:lineRule="auto"/>
        <w:ind w:left="720"/>
      </w:pPr>
      <w:r>
        <w:rPr>
          <w:lang w:val="hi_IN" w:bidi="hi_IN"/>
        </w:rPr>
      </w:r>
      <w:r>
        <w:rPr>
          <w:lang w:val="hi_IN" w:bidi="hi_IN"/>
        </w:rPr>
        <w:t>मैं राष्ट्र को सबसे अच्छे तरीके से व्यवस्थित करने के लिए उत्साहित हूँ। मेरे पास कई बदलाव करने को हैं; या</w:t>
      </w:r>
    </w:p>
    <w:p>
      <w:pPr>
        <w:pStyle w:val="ListBullet"/>
        <w:spacing w:line="240" w:lineRule="auto"/>
        <w:ind w:left="720"/>
      </w:pPr>
      <w:r>
        <w:rPr>
          <w:lang w:val="hi_IN" w:bidi="hi_IN"/>
        </w:rPr>
      </w:r>
      <w:r>
        <w:rPr>
          <w:lang w:val="hi_IN" w:bidi="hi_IN"/>
        </w:rPr>
        <w:t>मैं खुश हूँ कि मेरे बदलाव अच्छी तरह से काम कर रहे हैं।</w:t>
      </w:r>
    </w:p>
    <w:p>
      <w:pPr/>
      <w:r>
        <w:rPr>
          <w:lang w:val="hi_IN" w:bidi="hi_IN"/>
        </w:rPr>
      </w:r>
      <w:r>
        <w:rPr>
          <w:lang w:val="hi_IN" w:bidi="hi_IN"/>
        </w:rPr>
        <w:t>नातान के पुत्र अजर्याह, जो क्षेत्रीय राज्यपालों का अगुवा है, उसकी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खुश और सम्मानित हूँ कि राजा सुलैमान ने मुझे 12 जिला अगुवों पर शासन करने के लिए चुना; या</w:t>
      </w:r>
    </w:p>
    <w:p>
      <w:pPr>
        <w:pStyle w:val="ListBullet"/>
        <w:spacing w:line="240" w:lineRule="auto"/>
        <w:ind w:left="720"/>
      </w:pPr>
      <w:r>
        <w:rPr>
          <w:lang w:val="hi_IN" w:bidi="hi_IN"/>
        </w:rPr>
      </w:r>
      <w:r>
        <w:rPr>
          <w:lang w:val="hi_IN" w:bidi="hi_IN"/>
        </w:rPr>
        <w:t>यह सुनिश्चित करने के लिए मेरे पास एक बड़ी जिम्मेदारी है कि राज्यपाल राजा और उसके घराने का प्रावधान करें; या</w:t>
      </w:r>
    </w:p>
    <w:p>
      <w:pPr>
        <w:pStyle w:val="ListBullet"/>
        <w:spacing w:line="240" w:lineRule="auto"/>
        <w:ind w:left="720"/>
      </w:pPr>
      <w:r>
        <w:rPr>
          <w:lang w:val="hi_IN" w:bidi="hi_IN"/>
        </w:rPr>
      </w:r>
      <w:r>
        <w:rPr>
          <w:lang w:val="hi_IN" w:bidi="hi_IN"/>
        </w:rPr>
        <w:t>मैं खुश हूँ कि पूरे देश में लोग मेरा सम्मान करते हैं।</w:t>
      </w:r>
      <w:r>
        <w:rPr>
          <w:lang w:val="hi_IN" w:bidi="hi_IN"/>
        </w:rPr>
      </w:r>
    </w:p>
    <w:p>
      <w:pPr>
        <w:pStyle w:val="Heading3"/>
      </w:pPr>
      <w:r>
        <w:rPr>
          <w:lang w:val="hi_IN" w:bidi="hi_IN"/>
        </w:rPr>
        <w:t>आवश्यक जानकारी</w:t>
      </w:r>
    </w:p>
    <w:p>
      <w:pPr/>
      <w:r>
        <w:rPr>
          <w:lang w:val="hi_IN" w:bidi="hi_IN"/>
        </w:rPr>
      </w:r>
      <w:r>
        <w:rPr>
          <w:lang w:val="hi_IN" w:bidi="hi_IN"/>
        </w:rPr>
        <w:t>1 राजाओं 4:1–19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b/>
          <w:lang w:val="hi_IN" w:bidi="hi_IN"/>
        </w:rPr>
        <w:t>राजा</w:t>
      </w:r>
      <w:r>
        <w:rPr>
          <w:lang w:val="hi_IN" w:bidi="hi_IN"/>
        </w:rPr>
        <w:t xml:space="preserve"> सुलैमान ने </w:t>
      </w:r>
      <w:r>
        <w:rPr>
          <w:b/>
          <w:lang w:val="hi_IN" w:bidi="hi_IN"/>
        </w:rPr>
        <w:t>इस्राएल</w:t>
      </w:r>
      <w:r>
        <w:rPr>
          <w:lang w:val="hi_IN" w:bidi="hi_IN"/>
        </w:rPr>
        <w:t xml:space="preserve"> पर शासन किया। कहानीकार राजा सुलैमान के उच्च अधिकारियों को सूचीबद्ध करता है। राजा और इस्राएल के लिए वही शब्द या वाक्यांश उपयोग करें जिनका उपयोग आपने पिछले भागों में किया था। राजा और इस्राएल के बारे में अधिक जानकारी के लिए मुख्य शब्दावली देखें।</w:t>
      </w:r>
    </w:p>
    <w:p>
      <w:pPr/>
      <w:r>
        <w:rPr>
          <w:lang w:val="hi_IN" w:bidi="hi_IN"/>
        </w:rPr>
      </w:r>
      <w:r>
        <w:rPr>
          <w:lang w:val="hi_IN" w:bidi="hi_IN"/>
        </w:rPr>
        <w:t>उच्च अधिकारी अगुवों को दर्शाते हैं। इस्राएल के लोग कई अलग-अलग प्रकार के अगुवों के लिए एक ही शब्द का उपयोग करते हैं। इन अगुवों ने राजा सुलैमान की सरकार में और लोगों की अगुवाई करने में सहायता की।</w:t>
      </w:r>
    </w:p>
    <w:p>
      <w:pPr/>
      <w:r>
        <w:rPr>
          <w:lang w:val="hi_IN" w:bidi="hi_IN"/>
        </w:rPr>
      </w:r>
      <w:r>
        <w:rPr>
          <w:lang w:val="hi_IN" w:bidi="hi_IN"/>
        </w:rPr>
        <w:t xml:space="preserve">यहाँ रुकें और समूह में चर्चा करें कि आप इस कहानी में उच्च </w:t>
      </w:r>
      <w:r>
        <w:rPr>
          <w:b/>
          <w:lang w:val="hi_IN" w:bidi="hi_IN"/>
        </w:rPr>
        <w:t>अधिकारियों</w:t>
      </w:r>
      <w:r>
        <w:rPr>
          <w:lang w:val="hi_IN" w:bidi="hi_IN"/>
        </w:rPr>
        <w:t xml:space="preserve"> के लिए किस शब्द या वाक्यांश का उपयोग करेंगे। आप वही शब्द उपयोग कर सकते हैं जो आपने पहले 1 राजा 1:9 और 1 राजा 1:47 में राजा दाऊद के शासन और सैन्य अधिकारियों के लिए उपयोग किया था। इस ऑडियो को यहाँ रोकें।</w:t>
      </w:r>
    </w:p>
    <w:p>
      <w:pPr/>
      <w:r>
        <w:rPr>
          <w:lang w:val="hi_IN" w:bidi="hi_IN"/>
        </w:rPr>
      </w:r>
      <w:r>
        <w:rPr>
          <w:lang w:val="hi_IN" w:bidi="hi_IN"/>
        </w:rPr>
        <w:t>एलीहोरोप और अहिय्याह सचिव थे। अहीलूद का पुत्र यहोशापात इतिहास का लेखक था। हम ठीक-ठीक नहीं जानते कि सचिवों ने क्या किया, लेकिन भाषा एक ऐसे काम को दर्शाती है जिसमें लिखना और बोलना शामिल था। यह संभव है कि एलीहोरोप और अहिय्याह ने राजा के लिए बातें लिखी हों और शायद राजा को उसके संदेशवाहकों के रूप में प्रतिनिधित्व भी किया हो। हम यह भी ठीक-ठीक नहीं जानते कि किसी लेखक ने क्या किया था, लेकिन भाषा यह बताती है कि लेखक ने राजा को यह याद रखने में सहायता की कि उसने और पिछले राजाओं ने अतीत में इसी तरह के मुद्दों के बारे में क्या निर्णय लिया था। कहानीकार ने दाऊद की कहानी में यहोशापात को एक शाही इतिहासकार कहा। इसलिए, इतिहास का लेखक वह व्यक्ति था जो राजा के शब्दों और कार्यों को दर्ज करता था।</w:t>
      </w:r>
    </w:p>
    <w:p>
      <w:pPr/>
      <w:r>
        <w:rPr>
          <w:lang w:val="hi_IN" w:bidi="hi_IN"/>
        </w:rPr>
      </w:r>
      <w:r>
        <w:rPr>
          <w:lang w:val="hi_IN" w:bidi="hi_IN"/>
        </w:rPr>
        <w:t>यहाँ रुकें और समूह के रूप में चर्चा करें कि आप “</w:t>
      </w:r>
      <w:r>
        <w:rPr>
          <w:b/>
          <w:lang w:val="hi_IN" w:bidi="hi_IN"/>
        </w:rPr>
        <w:t>सचिव</w:t>
      </w:r>
      <w:r>
        <w:rPr>
          <w:lang w:val="hi_IN" w:bidi="hi_IN"/>
        </w:rPr>
        <w:t>” और “</w:t>
      </w:r>
      <w:r>
        <w:rPr>
          <w:b/>
          <w:lang w:val="hi_IN" w:bidi="hi_IN"/>
        </w:rPr>
        <w:t>इतिहास</w:t>
      </w:r>
      <w:r>
        <w:rPr>
          <w:lang w:val="hi_IN" w:bidi="hi_IN"/>
        </w:rPr>
        <w:t>‑लेखक” के लिए किन शब्दों या वाक्यांशों का उपयोग करेंगे। ऐसे शब्दों का उपयोग करें जो इन दोनों कामों के बीच का अंतर स्पष्ट रखें। यदि सम्भव हो, तो आप 2 शमूएल 8:16–17 के अपने अनुवाद को सुन सकते हैं और यहाँ उन्हीं शब्दों का उपयोग करें जिनका उपयोग आपने वहाँ किया था। इस ऑडियो को यहाँ रोकें।</w:t>
      </w:r>
    </w:p>
    <w:p>
      <w:pPr/>
      <w:r>
        <w:rPr>
          <w:lang w:val="hi_IN" w:bidi="hi_IN"/>
        </w:rPr>
      </w:r>
      <w:r>
        <w:rPr>
          <w:lang w:val="hi_IN" w:bidi="hi_IN"/>
        </w:rPr>
        <w:t xml:space="preserve">यहोयादा का पुत्र बनायाह पूरी </w:t>
      </w:r>
      <w:r>
        <w:rPr>
          <w:b/>
          <w:lang w:val="hi_IN" w:bidi="hi_IN"/>
        </w:rPr>
        <w:t>सेना</w:t>
      </w:r>
      <w:r>
        <w:rPr>
          <w:lang w:val="hi_IN" w:bidi="hi_IN"/>
        </w:rPr>
        <w:t xml:space="preserve"> का अधिकारी था, और सादोक तथा एब्यातार या</w:t>
      </w:r>
      <w:r>
        <w:rPr>
          <w:b/>
          <w:lang w:val="hi_IN" w:bidi="hi_IN"/>
        </w:rPr>
        <w:t>जक</w:t>
      </w:r>
      <w:r>
        <w:rPr>
          <w:lang w:val="hi_IN" w:bidi="hi_IN"/>
        </w:rPr>
        <w:t xml:space="preserve"> थे। सेना इस्राएल के योद्धाओं या लड़ाकू पुरुषों को दर्शाती है। बनायाह उनका अगुवा या </w:t>
      </w:r>
      <w:r>
        <w:rPr>
          <w:b/>
          <w:lang w:val="hi_IN" w:bidi="hi_IN"/>
        </w:rPr>
        <w:t>सेनापति</w:t>
      </w:r>
      <w:r>
        <w:rPr>
          <w:lang w:val="hi_IN" w:bidi="hi_IN"/>
        </w:rPr>
        <w:t xml:space="preserve"> था। याजक वे लोग थे जो यहोवा के तम्बू में सेवा करते थे। यहोवा ने याजकों को यहोवा और लोगों के बीच में नियुक्त किया था। सेना, सेनापति और याजक के लिए वही शब्द या वाक्यांश उपयोग करें जिनका उपयोग आपने पिछले भागों में किया था। याजक के बारे में अधिक जानकारी के लिए, मुख्य शब्दावली देखें। </w:t>
      </w:r>
    </w:p>
    <w:p>
      <w:pPr/>
      <w:r>
        <w:rPr>
          <w:lang w:val="hi_IN" w:bidi="hi_IN"/>
        </w:rPr>
      </w:r>
      <w:r>
        <w:rPr>
          <w:lang w:val="hi_IN" w:bidi="hi_IN"/>
        </w:rPr>
        <w:t>नातान का पुत्र अजर्याह क्षेत्रीय या जिला अधिकारियों का प्रभारी था, और नातान का पुत्र याजक जाबूद राजा का मित्र था। "राजा का मित्र" राजा के सबसे करीबी और भरोसेमंद व्यक्तिगत सलाहकार की उपाधि थी। इस व्यक्ति ने राजा को सलाह दी होगी कि शत्रुओं पर कैसे आक्रमण करना है, अपने देश पर कैसे शासन करना है, और अपने लोगों के बीच वाद-विवाद कैसे हल करना है।</w:t>
      </w:r>
    </w:p>
    <w:p>
      <w:pPr/>
      <w:r>
        <w:rPr>
          <w:lang w:val="hi_IN" w:bidi="hi_IN"/>
        </w:rPr>
      </w:r>
      <w:r>
        <w:rPr>
          <w:lang w:val="hi_IN" w:bidi="hi_IN"/>
        </w:rPr>
        <w:t>यहाँ रुकें और समूह में चर्चा करें कि आप “</w:t>
      </w:r>
      <w:r>
        <w:rPr>
          <w:b/>
          <w:lang w:val="hi_IN" w:bidi="hi_IN"/>
        </w:rPr>
        <w:t>राजा का मित्र</w:t>
      </w:r>
      <w:r>
        <w:rPr>
          <w:lang w:val="hi_IN" w:bidi="hi_IN"/>
        </w:rPr>
        <w:t>” के लिए किस शब्द या वाक्यांश का उपयोग करेंगे। यदि आपने पहले ही 2 शमूएल 15:37 का अनुवाद किया है, तो आप सुन सकते हैं कि आपने वहाँ "राजा के मित्र" के विचार का अनुवाद कैसे किया और इसका अनुवाद यहाँ भी उसी तरह से कर सकते हैं। इस ऑडियो को यहाँ रोकें।</w:t>
      </w:r>
    </w:p>
    <w:p>
      <w:pPr/>
      <w:r>
        <w:rPr>
          <w:lang w:val="hi_IN" w:bidi="hi_IN"/>
        </w:rPr>
      </w:r>
      <w:r>
        <w:rPr>
          <w:lang w:val="hi_IN" w:bidi="hi_IN"/>
        </w:rPr>
        <w:t>अहीशार राजा के महल या घराने का प्रभारी था, और अब्दा का पुत्र अदोनीराम जबरन मजदूरी का प्रभारी था। जबरन मजदूरी उन सभी लोगों को दर्शाता है जिन्हें राजा ने बिना वेतन के अपने लिए काम करने के लिए नियुक्त किया। आमतौर पर, राजा अपने शत्रुओं को, जिन्हें उन्होंने युद्ध में पकड़ लिया था, अपने लिए काम करवाते थे।</w:t>
      </w:r>
    </w:p>
    <w:p>
      <w:pPr/>
      <w:r>
        <w:rPr>
          <w:lang w:val="hi_IN" w:bidi="hi_IN"/>
        </w:rPr>
      </w:r>
      <w:r>
        <w:rPr>
          <w:lang w:val="hi_IN" w:bidi="hi_IN"/>
        </w:rPr>
        <w:t xml:space="preserve">यहाँ रुकें और समूह में चर्चा करें कि आप </w:t>
      </w:r>
      <w:r>
        <w:rPr>
          <w:b/>
          <w:lang w:val="hi_IN" w:bidi="hi_IN"/>
        </w:rPr>
        <w:t>“जबरन मजदूरी”</w:t>
      </w:r>
      <w:r>
        <w:rPr>
          <w:lang w:val="hi_IN" w:bidi="hi_IN"/>
        </w:rPr>
        <w:t xml:space="preserve"> के लिए कौन‑सा शब्द या वाक्यांश उपयोग करेंगे। इस ऑडियो को यहाँ रोकें।</w:t>
      </w:r>
    </w:p>
    <w:p>
      <w:pPr/>
      <w:r>
        <w:rPr>
          <w:lang w:val="hi_IN" w:bidi="hi_IN"/>
        </w:rPr>
      </w:r>
      <w:r>
        <w:rPr>
          <w:lang w:val="hi_IN" w:bidi="hi_IN"/>
        </w:rPr>
        <w:t xml:space="preserve">अहीशार ने राजा के घर या महल के लोगों की देखभाल की। अहीशार ने यह भी सुनिश्चित किया कि राजा के पास उसकी आवश्यकता की हर चीज़ थी। दूसरे शब्दों में, अहीशार ने पूरे घराने, </w:t>
      </w:r>
      <w:r>
        <w:rPr>
          <w:b/>
          <w:lang w:val="hi_IN" w:bidi="hi_IN"/>
        </w:rPr>
        <w:t>अर्थात्</w:t>
      </w:r>
      <w:r>
        <w:rPr>
          <w:lang w:val="hi_IN" w:bidi="hi_IN"/>
        </w:rPr>
        <w:t xml:space="preserve"> राजा के घर में रहने वाले लोगों की देखभाल की। अधिक जानकारी के लिए मुख्य शब्दावली में घराने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राजा सुलैमान ने 12 राज्यपालों को नियुक्त किया था, जो राजा और उसके घराने के लिए भोजन प्रदान करते थे। राज्यपाल वे पुरुष थे जो राजा का प्रतिनिधित्व करते थे और राजा के सामने अपने जिले का प्रतिनिधित्व करते थे। राज्यपाल राजा की ओर से अपने जिले के प्रभारी थे। यदि उनके जिले में चीजें अच्छी तरह नहीं चलतीं, तो राज्यपाल राजा के प्रति भी जिम्मेदार होंगे।</w:t>
      </w:r>
    </w:p>
    <w:p>
      <w:pPr/>
      <w:r>
        <w:rPr>
          <w:lang w:val="hi_IN" w:bidi="hi_IN"/>
        </w:rPr>
      </w:r>
      <w:r>
        <w:rPr>
          <w:lang w:val="hi_IN" w:bidi="hi_IN"/>
        </w:rPr>
        <w:t xml:space="preserve">यहाँ रुकें और समूह में चर्चा करें कि आप इन </w:t>
      </w:r>
      <w:r>
        <w:rPr>
          <w:b/>
          <w:lang w:val="hi_IN" w:bidi="hi_IN"/>
        </w:rPr>
        <w:t>राज्यपालों</w:t>
      </w:r>
      <w:r>
        <w:rPr>
          <w:lang w:val="hi_IN" w:bidi="hi_IN"/>
        </w:rPr>
        <w:t xml:space="preserve"> और उनके </w:t>
      </w:r>
      <w:r>
        <w:rPr>
          <w:b/>
          <w:lang w:val="hi_IN" w:bidi="hi_IN"/>
        </w:rPr>
        <w:t>ज</w:t>
      </w:r>
      <w:r>
        <w:rPr>
          <w:lang w:val="hi_IN" w:bidi="hi_IN"/>
        </w:rPr>
        <w:t>िलों या क्षेत्रों के लिए किन शब्दों या वाक्यांशों का उपयोग करेंगे।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 xml:space="preserve">बेनगेबेर रामोत गिलाद का राज्यपाल था। गिलाद में मनश्शे के पुत्र याईर के गाँव, या बहुत छोटे नगर भी उसके अधीन थे। इसके साथ ही बाशान का अर्गोब क्षेत्र भी उसके अधीन था, और उसके 60 बड़े, दीवारों वाले नगर थे जिनके फाटकों पर पीतल की छड़ें </w:t>
      </w:r>
      <w:r>
        <w:rPr>
          <w:b/>
          <w:lang w:val="hi_IN" w:bidi="hi_IN"/>
        </w:rPr>
        <w:t>लगी थीं</w:t>
      </w:r>
      <w:r>
        <w:rPr>
          <w:lang w:val="hi_IN" w:bidi="hi_IN"/>
        </w:rPr>
        <w:t xml:space="preserve">। पीतल एक मज़बूत धातु है जिसे लोग ताँबा और राँगा मिलाकर बनाते थे। पीतल के लिए उसी शब्द या वाक्यांश का उपयोग करें जिसका उपयोग आपने पिछले भागों में किया था। पीतल के बारे में अधिक जानकारी के लिए, मुख्य शब्दावली देखें।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4:20–28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4:20–28 को सुनें और इसे अपने मन में रखें।</w:t>
      </w:r>
    </w:p>
    <w:p>
      <w:pPr/>
      <w:r>
        <w:rPr>
          <w:lang w:val="hi_IN" w:bidi="hi_IN"/>
        </w:rPr>
      </w:r>
      <w:r>
        <w:rPr>
          <w:lang w:val="hi_IN" w:bidi="hi_IN"/>
        </w:rPr>
        <w:t>यदि सम्भव हो, तो 1 राजाओं 4:20–28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राजाओं 4:20–28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में, कहानीकार ने हमें सुलैमान के अधिकारियों और उन जिलों के बारे में बताया जिनका प्रबंधन उन्होंने सुलैमान के लिए किया था। इस कहानी में, कहानीकार वर्णन करता है कि जब सुलैमान राजा था, तब इस्राएलियों का जीवन कितना अच्छा था।</w:t>
      </w:r>
    </w:p>
    <w:p>
      <w:pPr/>
      <w:r>
        <w:rPr>
          <w:lang w:val="hi_IN" w:bidi="hi_IN"/>
        </w:rPr>
      </w:r>
      <w:r>
        <w:rPr>
          <w:lang w:val="hi_IN" w:bidi="hi_IN"/>
        </w:rPr>
        <w:t>इस कहानी की शुरुआत में, कहानीकार हमें बताता है कि यहूदा और इस्राएल के लोग समुद्र के किनारे की रेत के समान अनगिनत थे। आपको याद होगा कि कहानीकार कभी‑कभी “यहूदा और इस्राएल” वाक्यांश का उपयोग इस्राएल के सभी लोगों के लिए करता है। “समुद्र के किनारे की रेत के समान बहुत” वाक्यांश का अर्थ है बहुत बड़ी संख्या—इतनी बड़ी कि उन्हें गिना नहीं जा सकता। कहानीकार यह वाक्यांश इसलिए उपयोग कर सकता है ताकि सुनने वालों को उस प्रतिज्ञा की याद दिलाए जो परमेश्वर ने अब्राहम से की थी—कि अब्राहम के इतने वंशज होंगे कि उन्हें समुद्र तट की रेत के कणों की तरह गिना नहीं जा सकेगा।</w:t>
      </w:r>
    </w:p>
    <w:p>
      <w:pPr/>
      <w:r>
        <w:rPr>
          <w:lang w:val="hi_IN" w:bidi="hi_IN"/>
        </w:rPr>
      </w:r>
      <w:r>
        <w:rPr>
          <w:lang w:val="hi_IN" w:bidi="hi_IN"/>
        </w:rPr>
        <w:t>कहानीकार हमें दो बार बताता है कि सुलैमान ने उत्तर में फरात नदी से लेकर उत्तर में पलिश्तियों की देश की सीमा तक और दक्षिण में मिस्र की सीमा तक देशों पर शासन किया। दूसरी बार जब कहानीकार हमें सुलैमान के क्षेत्र की सीमाओं के बारे में बताता है, तो वह दो नगरों का नाम देता है: तिप्सह, जो सुलैमान के राज्य का सबसे उत्तर में था, और गाज़ा, जो पलिश्तियों के देश की सीमा पर था।</w:t>
      </w:r>
    </w:p>
    <w:p>
      <w:pPr/>
      <w:r>
        <w:rPr>
          <w:lang w:val="hi_IN" w:bidi="hi_IN"/>
        </w:rPr>
      </w:r>
      <w:r>
        <w:rPr>
          <w:lang w:val="hi_IN" w:bidi="hi_IN"/>
        </w:rPr>
        <w:t>यहाँ रुकें और सुलैमान के समय में इस्राएल का एक नक्शा देखें जो तिप्सह और गाज़ा को दिखाता है। इस ऑडियो को यहाँ रोकें।</w:t>
      </w:r>
    </w:p>
    <w:p>
      <w:pPr/>
      <w:r>
        <w:rPr>
          <w:lang w:val="hi_IN" w:bidi="hi_IN"/>
        </w:rPr>
      </w:r>
      <w:r>
        <w:rPr>
          <w:lang w:val="hi_IN" w:bidi="hi_IN"/>
        </w:rPr>
        <w:t>सुलैमान ने उस देश पर शासन किया जो इस्राएल के 12 गोत्रों की सीमाओं के बाहर था। पास के अन्य देशों के अगुवे सुलैमान के लिए भेंट लाए। भेंट वह धन या उपहार है जो एक कमजोर शासक किसी शक्तिशाली शासक को देता है। कभी‑कभी कमजोर शासक भेंट इसलिए देते हैं ताकि शक्तिशाली शासक उन पर हमला न करे। कभी‑कभी कमजोर शासक भेंट इसलिए देते हैं ताकि शक्तिशाली शासक उनकी रक्षा करे। यह सुलैमान के धनी होने का एक तरीका है। जब कहानीकार कहता है कि क्षेत्र के सभी राज्यों ने सुलैमान की सेवा की, तो इसका अर्थ है कि दूसरे राजा जानते थे कि सुलैमान उनसे अधिक शक्तिशाली था, और उन्होंने सुलैमान की आज्ञाओं का पालन किया।</w:t>
      </w:r>
    </w:p>
    <w:p>
      <w:pPr/>
      <w:r>
        <w:rPr>
          <w:lang w:val="hi_IN" w:bidi="hi_IN"/>
        </w:rPr>
      </w:r>
      <w:r>
        <w:rPr>
          <w:lang w:val="hi_IN" w:bidi="hi_IN"/>
        </w:rPr>
        <w:t>कई लोगों ने राजा सुलैमान के लिए काम किया। इनमें से कुछ लोग सुलैमान के महल में उन सभी लोगों का भोजन खाने के लिए आए थे जो राजा ने प्रदान किया था। इस कहानी में, कहानीकार हमें बताता है कि सुलैमान को अपने सभी अधिकारियों को खिलाने के लिए हर दिन कितने भोजन की आवश्यकता होती थी। सुलैमान के रसोइए रोटी बनाने के लिए महीन आटा और मोटा पिसा हुआ आटा इस्तेमाल करते थे, और वे हर दिन बहुत‑सा माँस भी परोसते थे।</w:t>
      </w:r>
    </w:p>
    <w:p>
      <w:pPr/>
      <w:r>
        <w:rPr>
          <w:lang w:val="hi_IN" w:bidi="hi_IN"/>
        </w:rPr>
      </w:r>
      <w:r>
        <w:rPr>
          <w:lang w:val="hi_IN" w:bidi="hi_IN"/>
        </w:rPr>
        <w:t>यहाँ रुकें और इन प्रश्नों पर चर्चा करें: अपने देश में एक ऐसी स्थिति का वर्णन करें जहाँ कोई मालिक अपने कर्मचारियों को भोजन उपलब्ध कराता है। क्या मालिक अपने कर्मचारियों को हर दिन भोजन कराता है? मालिक किस प्रकार का भोजन उपलब्ध कराता है? इस ऑडियो को यहाँ रोकें।</w:t>
      </w:r>
    </w:p>
    <w:p>
      <w:pPr/>
      <w:r>
        <w:rPr>
          <w:lang w:val="hi_IN" w:bidi="hi_IN"/>
        </w:rPr>
      </w:r>
      <w:r>
        <w:rPr>
          <w:lang w:val="hi_IN" w:bidi="hi_IN"/>
        </w:rPr>
        <w:t>जब सुलैमान जीवित था, तब इस्राएल के लोग सुरक्षित जीवन जीते थे, क्योंकि सुलैमान ने अपने आसपास के सभी देशों के साथ शांति बनाए रखी थी। दान नगर इस्राएल के बहुत उत्तर में था। बेर्शेबा नगर इस्राएल के बहुत दक्षिण में था। “दान से लेकर बेर्शेबा तक” कहने का अर्थ है “देश के एक छोर से दूसरे छोर तक” या “पूरे देश में।”</w:t>
      </w:r>
    </w:p>
    <w:p>
      <w:pPr/>
      <w:r>
        <w:rPr>
          <w:lang w:val="hi_IN" w:bidi="hi_IN"/>
        </w:rPr>
      </w:r>
      <w:r>
        <w:rPr>
          <w:lang w:val="hi_IN" w:bidi="hi_IN"/>
        </w:rPr>
        <w:t>इस समय, हर परिवार के पास अपने-अपने अंगूर की बेल और अंजीर के पेड़ थे। इस्राएली दाखरस बनाने के लिए अंगूर उगाते हैं, जो उन दिनों एक सामान्य पेय था। अंजीर का पेड़ एक ऐसा पेड़ है जो स्वादिष्ट फल उगाता है जिसे अंजीर कहा जाता है।</w:t>
      </w:r>
    </w:p>
    <w:p>
      <w:pPr/>
      <w:r>
        <w:rPr>
          <w:lang w:val="hi_IN" w:bidi="hi_IN"/>
        </w:rPr>
      </w:r>
      <w:r>
        <w:rPr>
          <w:lang w:val="hi_IN" w:bidi="hi_IN"/>
        </w:rPr>
        <w:t>यहाँ रुकें और अंगूर की बेल और अंजीर के पेड़ की तस्वीर देखें। किसी ऐसे व्यक्ति की तस्वीर भी देखें जो अंजीर पकड़े हुए है। इस ऑडियो को यहाँ रोकें।</w:t>
      </w:r>
    </w:p>
    <w:p>
      <w:pPr/>
      <w:r>
        <w:rPr>
          <w:lang w:val="hi_IN" w:bidi="hi_IN"/>
        </w:rPr>
      </w:r>
      <w:r>
        <w:rPr>
          <w:lang w:val="hi_IN" w:bidi="hi_IN"/>
        </w:rPr>
        <w:t>बाइबल में, अंगूर की बेल और अंजीर के पेड़ शांति और समृद्धि का प्रतिनिधित्व करते हैं। यदि लोगों के पास अंगूर की बेलें और अंजीर के पेड़ थे, तो इसका अर्थ था कि उनके पास पर्याप्त भोजन और पेय था और उन्हें चिंता नहीं करनी पड़ती थी।</w:t>
      </w:r>
    </w:p>
    <w:p>
      <w:pPr/>
      <w:r>
        <w:rPr>
          <w:lang w:val="hi_IN" w:bidi="hi_IN"/>
        </w:rPr>
      </w:r>
      <w:r>
        <w:rPr>
          <w:lang w:val="hi_IN" w:bidi="hi_IN"/>
        </w:rPr>
        <w:t>यहाँ रुकें और इस प्रश्न पर चर्चा करें: आपकी संस्कृति में, लोगों को किस तरह के खाने-पीने की चीज़ों की ज़रूरत होती है ताकि उन्हें लगे कि उनके पास अपनी ज़रूरत की हर चीज़ मौजूद है? इस ऑडियो को यहाँ रोकें।</w:t>
      </w:r>
    </w:p>
    <w:p>
      <w:pPr/>
      <w:r>
        <w:rPr>
          <w:lang w:val="hi_IN" w:bidi="hi_IN"/>
        </w:rPr>
      </w:r>
      <w:r>
        <w:rPr>
          <w:lang w:val="hi_IN" w:bidi="hi_IN"/>
        </w:rPr>
        <w:t>यद्यपि सुलैमान अपने पड़ोसियों के साथ अच्छी तरह रहता था, फिर भी उसने एक मज़बूत सेना भी बनाई। एक तरीका जिससे हमें पता चलता है कि सुलैमान की सेना शक्तिशाली थी, यह है कि सुलैमान के पास बहुत‑से घोड़े, रथ और घुड़सवार थे।</w:t>
      </w:r>
    </w:p>
    <w:p>
      <w:pPr/>
      <w:r>
        <w:rPr>
          <w:lang w:val="hi_IN" w:bidi="hi_IN"/>
        </w:rPr>
      </w:r>
      <w:r>
        <w:rPr>
          <w:lang w:val="hi_IN" w:bidi="hi_IN"/>
        </w:rPr>
        <w:t>यहाँ रुकें और इन प्रश्नों पर चर्चा करें: उस क्षेत्र में जहाँ आप रहते हैं, आप कैसे निर्धारित करते हैं कि एक सेना कितनी शक्तिशाली है? क्या सेना की शक्ति सैनिकों की संख्या, या बंदूकों, वाहनों, बमों या अन्य हथियारों की संख्या पर निर्भर करती है? इस ऑडियो को यहाँ रोकें।</w:t>
      </w:r>
    </w:p>
    <w:p>
      <w:pPr/>
      <w:r>
        <w:rPr>
          <w:lang w:val="hi_IN" w:bidi="hi_IN"/>
        </w:rPr>
      </w:r>
      <w:r>
        <w:rPr>
          <w:lang w:val="hi_IN" w:bidi="hi_IN"/>
        </w:rPr>
        <w:t>सुलैमान ने अपने घोड़ों को अस्तबल में रखा। अस्तबल एक बंद जगह होती है जो किसी भवन के अंदर बनाई जाती है, जहाँ लोग घोड़ों को रखने के लिए विशेष रूप से स्थान तैयार करते हैं। घोड़ों को अंदर रखने से घोड़ों को जंगली पशुओं और चोरों से बचाया जाता है। यदि कोई घोड़ा बहुत मूल्यवान होता था, तो उसके मालिक के द्वारा उसे अस्तबल में रखने की अधिक संभावना होती थी।</w:t>
      </w:r>
    </w:p>
    <w:p>
      <w:pPr/>
      <w:r>
        <w:rPr>
          <w:lang w:val="hi_IN" w:bidi="hi_IN"/>
        </w:rPr>
      </w:r>
      <w:r>
        <w:rPr>
          <w:lang w:val="hi_IN" w:bidi="hi_IN"/>
        </w:rPr>
        <w:t>यहाँ रुकें और अस्तबल में खड़े घोड़े की तस्वीर देखें। इस ऑडियो को यहाँ रोकें।</w:t>
      </w:r>
    </w:p>
    <w:p>
      <w:pPr/>
      <w:r>
        <w:rPr>
          <w:lang w:val="hi_IN" w:bidi="hi_IN"/>
        </w:rPr>
      </w:r>
      <w:r>
        <w:rPr>
          <w:lang w:val="hi_IN" w:bidi="hi_IN"/>
        </w:rPr>
        <w:t>सुलैमान को इस्राएल के जिलों के राज्यपालों से भोजन मिला। कहानीकार हमें बताता है कि सुलैमान के पास न केवल अपने लिए काम करने वाले लोगों के लिए, बल्कि अपने घोड़ों के लिए भी बहुत‑सा भोजन था। जिलों के राज्यपाल घोड़ों को खाने के लिए जौ और घोड़ों के अस्तबलों में रखने के लिए भूसा लाते थे। जौ एक प्रकार का अनाज है, जो गेहूँ के समान है। लोग आमतौर पर गेहूँ को पीसकर आटा बनाते हैं, जबकि जौ को साबुत खाना अधिक उपयुक्त होता है।</w:t>
      </w:r>
    </w:p>
    <w:p>
      <w:pPr/>
      <w:r>
        <w:rPr>
          <w:lang w:val="hi_IN" w:bidi="hi_IN"/>
        </w:rPr>
      </w:r>
      <w:r>
        <w:rPr>
          <w:lang w:val="hi_IN" w:bidi="hi_IN"/>
        </w:rPr>
        <w:t>यहाँ रुकें और जौ की बाली की तस्वीर देखें। इस ऑडियो को यहाँ रोकें।</w:t>
      </w:r>
    </w:p>
    <w:p>
      <w:pPr/>
      <w:r>
        <w:rPr>
          <w:lang w:val="hi_IN" w:bidi="hi_IN"/>
        </w:rPr>
      </w:r>
      <w:r>
        <w:rPr>
          <w:lang w:val="hi_IN" w:bidi="hi_IN"/>
        </w:rPr>
        <w:t>भूसा जौ और गेहूँ दोनों के डंठलों से आता है। लोग घोड़े के अस्तबल में भूसा डालते हैं ताकि घोड़ा गर्म रहे और उसे सोने के लिए नरम जगह मिले। हर महीने, जिला राज्यपाल इन वस्तुओं को उन स्थानों पर लाता था जहाँ सेना घोड़ों को रखती थी, ताकि लोग घोड़ों की अच्छी तरह देखभाल कर सकें।</w:t>
      </w:r>
      <w:r>
        <w:rPr>
          <w:lang w:val="hi_IN" w:bidi="hi_IN"/>
        </w:rPr>
      </w:r>
    </w:p>
    <w:p>
      <w:pPr>
        <w:pStyle w:val="Heading3"/>
      </w:pPr>
      <w:r>
        <w:rPr>
          <w:lang w:val="hi_IN" w:bidi="hi_IN"/>
        </w:rPr>
        <w:t>घटनाओं को समझाना</w:t>
      </w:r>
    </w:p>
    <w:p>
      <w:pPr/>
      <w:r>
        <w:rPr>
          <w:lang w:val="hi_IN" w:bidi="hi_IN"/>
        </w:rPr>
      </w:r>
      <w:r>
        <w:rPr>
          <w:lang w:val="hi_IN" w:bidi="hi_IN"/>
        </w:rPr>
        <w:t>1 राजाओं 4:20–28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कहानीकार हमें बताता है कि सुलैमान का राज्य कितना बड़ा, मजबूत और धनवान है।</w:t>
      </w:r>
    </w:p>
    <w:p>
      <w:pPr/>
      <w:r>
        <w:rPr>
          <w:lang w:val="hi_IN" w:bidi="hi_IN"/>
        </w:rPr>
      </w:r>
      <w:r>
        <w:rPr>
          <w:b/>
          <w:lang w:val="hi_IN" w:bidi="hi_IN"/>
        </w:rPr>
        <w:t>दूसरे दृश्य में:</w:t>
      </w:r>
      <w:r>
        <w:rPr>
          <w:lang w:val="hi_IN" w:bidi="hi_IN"/>
        </w:rPr>
        <w:t xml:space="preserve"> कहानीकार हमें बताता है कि सुलैमान और उसके अधिकारी हर दिन अपने महल में कितना भोजन खाते थे</w:t>
      </w:r>
    </w:p>
    <w:p>
      <w:pPr/>
      <w:r>
        <w:rPr>
          <w:lang w:val="hi_IN" w:bidi="hi_IN"/>
        </w:rPr>
      </w:r>
      <w:r>
        <w:rPr>
          <w:b/>
          <w:lang w:val="hi_IN" w:bidi="hi_IN"/>
        </w:rPr>
        <w:t>तीसरे दृश्य में:</w:t>
      </w:r>
      <w:r>
        <w:rPr>
          <w:lang w:val="hi_IN" w:bidi="hi_IN"/>
        </w:rPr>
        <w:t xml:space="preserve"> कहानीकार वर्णन करता है कि सुलैमान के शासनकाल में इस्राएल के सभी लोग कितने सुरक्षित और निश्चिंत थे।</w:t>
      </w:r>
    </w:p>
    <w:p>
      <w:pPr/>
      <w:r>
        <w:rPr>
          <w:lang w:val="hi_IN" w:bidi="hi_IN"/>
        </w:rPr>
      </w:r>
      <w:r>
        <w:rPr>
          <w:b/>
          <w:lang w:val="hi_IN" w:bidi="hi_IN"/>
        </w:rPr>
        <w:t>चौथे दृश्य में:</w:t>
      </w:r>
      <w:r>
        <w:rPr>
          <w:lang w:val="hi_IN" w:bidi="hi_IN"/>
        </w:rPr>
        <w:t xml:space="preserve"> कहानीकार हमें सुलैमान के घोड़ों और रथों के बारे में बताता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यहूदा और इस्राएल के लोग</w:t>
      </w:r>
    </w:p>
    <w:p>
      <w:pPr>
        <w:pStyle w:val="ListBullet"/>
        <w:spacing w:line="240" w:lineRule="auto"/>
        <w:ind w:left="720"/>
      </w:pPr>
      <w:r>
        <w:rPr>
          <w:lang w:val="hi_IN" w:bidi="hi_IN"/>
        </w:rPr>
      </w:r>
      <w:r>
        <w:rPr>
          <w:lang w:val="hi_IN" w:bidi="hi_IN"/>
        </w:rPr>
        <w:t>राजा सुलैमान</w:t>
      </w:r>
    </w:p>
    <w:p>
      <w:pPr>
        <w:pStyle w:val="ListBullet"/>
        <w:spacing w:line="240" w:lineRule="auto"/>
        <w:ind w:left="720"/>
      </w:pPr>
      <w:r>
        <w:rPr>
          <w:lang w:val="hi_IN" w:bidi="hi_IN"/>
        </w:rPr>
      </w:r>
      <w:r>
        <w:rPr>
          <w:lang w:val="hi_IN" w:bidi="hi_IN"/>
        </w:rPr>
        <w:t>उन देशों के लोग जिन्हें सुलैमान ने जीता था</w:t>
      </w:r>
    </w:p>
    <w:p>
      <w:pPr>
        <w:pStyle w:val="ListBullet"/>
        <w:spacing w:line="240" w:lineRule="auto"/>
        <w:ind w:left="720"/>
      </w:pPr>
      <w:r>
        <w:rPr>
          <w:lang w:val="hi_IN" w:bidi="hi_IN"/>
        </w:rPr>
      </w:r>
      <w:r>
        <w:rPr>
          <w:lang w:val="hi_IN" w:bidi="hi_IN"/>
        </w:rPr>
        <w:t>और इस्राएल के जिला राज्यपाल</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में, कहानीकार हमें यह बताने से शुरू करता है कि यहूदा और इस्राएल के लोग समुद्र के किनारे की रेत के समान अनेक थे। “‘समुद्र के किनारे की रेत जितने’ यह वाक्यांश वही शब्द उपयोग करता है जो यहोवा ने बहुत वर्ष पहले अब्राहम से उसके वंशजों के बारे में कहे थे।” जब कहानीकार ने यह कहा, तो वह अपने श्रोताओं को याद दिलाना चाहता था कि यहोवा ने अब्राहम को आश्वासन दिया था कि अब्राहम के इतने वंशज होंगे कि कोई भी उन्हें गिन नहीं सकेगा। यदि आपने पहले ही उत्पत्ति की पुस्तक का अनुवाद किया है, तो आप पहले ही इस वाक्यांश का अनुवाद कर चुके हैं। वापस जाकर यह सुनना सहायक होगा कि आपने इसका अनुवाद कैसे किया है।</w:t>
      </w:r>
    </w:p>
    <w:p>
      <w:pPr/>
      <w:r>
        <w:rPr>
          <w:lang w:val="hi_IN" w:bidi="hi_IN"/>
        </w:rPr>
      </w:r>
      <w:r>
        <w:rPr>
          <w:lang w:val="hi_IN" w:bidi="hi_IN"/>
        </w:rPr>
        <w:t>यहाँ रुकें और समुद्र तट की रेत की एक तस्वीर देखें। इस ऑडियो को यहाँ रोकें।</w:t>
      </w:r>
    </w:p>
    <w:p>
      <w:pPr/>
      <w:r>
        <w:rPr>
          <w:lang w:val="hi_IN" w:bidi="hi_IN"/>
        </w:rPr>
      </w:r>
      <w:r>
        <w:rPr>
          <w:lang w:val="hi_IN" w:bidi="hi_IN"/>
        </w:rPr>
        <w:t>यहाँ रुकें और उत्पत्ति अध्याय 22 को सुनें, यदि यह आपकी भाषा में उपलब्ध है। जब यहोवा के दूत ने अब्राहम को इसहाक को बलिदान करने से रोक दिया, तब उसने अब्राहम को यहोवा की ओर से एक संदेश दिया, जिसमें यह वादा किया गया था कि अब्राहम के वंशज समुद्र के किनारे की रेत के समान होंगे। इस बात पर ध्यान दें कि आपने इस वाक्यांश का अनुवाद कैसे किया। इस ऑडियो को यहाँ रोकें।</w:t>
      </w:r>
    </w:p>
    <w:p>
      <w:pPr/>
      <w:r>
        <w:rPr>
          <w:lang w:val="hi_IN" w:bidi="hi_IN"/>
        </w:rPr>
      </w:r>
      <w:r>
        <w:rPr>
          <w:lang w:val="hi_IN" w:bidi="hi_IN"/>
        </w:rPr>
        <w:t>सुलैमान के शासनकाल में यहूदा और इस्राएल के लोग खा रहे थे, पी रहे थे और आनन्द मनाते थे। इसका अर्थ है कि उनके पास बहुत खाना-पीना था और वे बहुत खुश थे। कहानीकार इसे जिस तरह से कहता है, उससे पता चलता है कि सुलैमान के शासनकाल के पूरे 40 वर्षों में लोगों ने ऐसा ही महसूस किया।</w:t>
      </w:r>
    </w:p>
    <w:p>
      <w:pPr/>
      <w:r>
        <w:rPr>
          <w:lang w:val="hi_IN" w:bidi="hi_IN"/>
        </w:rPr>
      </w:r>
      <w:r>
        <w:rPr>
          <w:lang w:val="hi_IN" w:bidi="hi_IN"/>
        </w:rPr>
        <w:t>सुलैमान ने एक बड़े क्षेत्र पर शासन किया। सुलैमान के क्षेत्र की उत्तरी सीमा फरात नदी थी। फरात नदी एक बड़ी नदी का आधुनिक नाम है जो सीरिया और इराक के आधुनिक देशों से होकर बहती है। इस भाग के कुछ अनुवादों में केवल “नदी” कहा गया है, लेकिन हम सुझाव देते हैं कि आप नदी का नाम शामिल करें, ताकि आपके दर्शकों को स्पष्ट रूप से समझ सकें कि कहानीकार किस नदी के बारे में बात कर रहा है।</w:t>
      </w:r>
    </w:p>
    <w:p>
      <w:pPr/>
      <w:r>
        <w:rPr>
          <w:lang w:val="hi_IN" w:bidi="hi_IN"/>
        </w:rPr>
      </w:r>
      <w:r>
        <w:rPr>
          <w:lang w:val="hi_IN" w:bidi="hi_IN"/>
        </w:rPr>
        <w:t>यहाँ रुकें और सुलैमान के शासनकाल में इस्राएल का एक नक्शा देखें जो फरात नदी को दिखाता है। इस ऑडियो को यहाँ रोकें।</w:t>
      </w:r>
    </w:p>
    <w:p>
      <w:pPr/>
      <w:r>
        <w:rPr>
          <w:lang w:val="hi_IN" w:bidi="hi_IN"/>
        </w:rPr>
      </w:r>
      <w:r>
        <w:rPr>
          <w:lang w:val="hi_IN" w:bidi="hi_IN"/>
        </w:rPr>
        <w:t>सुलैमान ने भी अपनी सारी शक्ति के बावजूद पलिश्तियों के क्षेत्र को नहीं जीत पाया। पलिश्ती लोगों का एक समूह था जो इस्राएल के क्षेत्र और मिस्र के क्षेत्र के बीच भूमध्य सागर के तट पर रहता था। इस्राएली अक्सर पलिश्तियों के साथ संघर्ष करते थे।</w:t>
      </w:r>
    </w:p>
    <w:p>
      <w:pPr/>
      <w:r>
        <w:rPr>
          <w:lang w:val="hi_IN" w:bidi="hi_IN"/>
        </w:rPr>
      </w:r>
      <w:r>
        <w:rPr>
          <w:lang w:val="hi_IN" w:bidi="hi_IN"/>
        </w:rPr>
        <w:t>सुलैमान ने उन क्षेत्रों में भी शासन किया जहाँ गैर-इस्राएली रहते थे। इन गैर-इस्राएलियों को सुलैमान को राजभेंट देनी पड़ती थी। राजभेंट एक उपहार या भुगतान है जो एक समूह दूसरे समूह को आदर दिखाने या शांति बनाए रखने के लिए देता है। आमतौर पर, जो समूह भेंट देता है, वह भुगतान प्राप्त करने वाले समूह से कम शक्तिशाली होता है।</w:t>
      </w:r>
    </w:p>
    <w:p>
      <w:pPr/>
      <w:r>
        <w:rPr>
          <w:lang w:val="hi_IN" w:bidi="hi_IN"/>
        </w:rPr>
      </w:r>
      <w:r>
        <w:rPr>
          <w:lang w:val="hi_IN" w:bidi="hi_IN"/>
        </w:rPr>
        <w:t>गैर-इस्राएलियों ने सुलैमान को उसके क्षेत्र में शांति से रहने के लिए भेंट दिया। जब कहानीकार कहता है कि जीते हुए लोग सुलैमान की सेवा करते थे, तो इसका अर्थ यह नहीं है कि वे उसके घराने में सेवक बन गए। बल्कि इसका अर्थ है कि वे सुलैमान के प्रति वफादार थे और जो कुछ सुलैमान ने उन्हें करने के लिए कहा था, वह करते थे।</w:t>
      </w:r>
    </w:p>
    <w:p>
      <w:pPr/>
      <w:r>
        <w:rPr>
          <w:lang w:val="hi_IN" w:bidi="hi_IN"/>
        </w:rPr>
      </w:r>
      <w:r>
        <w:rPr>
          <w:lang w:val="hi_IN" w:bidi="hi_IN"/>
        </w:rPr>
        <w:t>यहाँ रुकें और इस प्रश्न पर चर्चा करें: आपकी भाषा में किसी ऐसी स्थिति का वर्णन करने के लिए आप किन शब्दों या वाक्यांशों का उपयोग करते हैं, जब एक समूह किसी अगुवे के प्रति वफादार हो और वह सब करता हो जो वह उन्हें करने के लिए कहता है। इस ऑडियो को यहाँ रोकें।</w:t>
      </w:r>
    </w:p>
    <w:p>
      <w:pPr/>
      <w:r>
        <w:rPr>
          <w:lang w:val="hi_IN" w:bidi="hi_IN"/>
        </w:rPr>
      </w:r>
      <w:r>
        <w:rPr>
          <w:lang w:val="hi_IN" w:bidi="hi_IN"/>
        </w:rPr>
        <w:t>दूसरे दृश्य में, कहानीकार उस बड़ी मात्रा में भोजन का वर्णन करता है जिसे सुलैमान का परिवार, अधिकारी और मेहमान हर दिन सुलैमान के महल में खाते थे। जब आपने इस भाग के तीन अलग‑अलग संस्करण सुने, तो शायद आपने बारीक आटे और मोटे आटे, या भोजन की मात्रा का वर्णन करने के लिए अलग‑अलग शब्द सुने होंगे, जिनका उपयोग सुलैमान के महल में लोग प्रतिदिन करते थे। आपने आटे की मात्रा का वर्णन करने के लिए “कोर ” शब्द सुना होगा। यह शब्द मूल भाषा में लिखा हुआ शब्द जैसा लगता है, लेकिन बाइबल के विद्वान इस बात पर सहमत नहीं हैं कि एक कोर कितना बड़ा था। आपने “बूशेल” शब्द भी सुना होगा, जो अनाज के लिए एक आधुनिक माप है। आपने “किलोग्राम” या “लीटर” जैसे शब्द भी सुने होंगे, जो आधुनिक माप हैं। हम सुझाव देते हैं कि यहाँ आप ऐसा शब्द उपयोग करें जिसे आपके श्रोता पहचान लें। आधुनिक माप में सही राशिएँ लगभग 9,000 लीटर महीन आटा और 18,000 लीटर मोटा आटा हैं।</w:t>
      </w:r>
    </w:p>
    <w:p>
      <w:pPr/>
      <w:r>
        <w:rPr>
          <w:lang w:val="hi_IN" w:bidi="hi_IN"/>
        </w:rPr>
      </w:r>
      <w:r>
        <w:rPr>
          <w:lang w:val="hi_IN" w:bidi="hi_IN"/>
        </w:rPr>
        <w:t>यहाँ रुकें और इन प्रश्नों पर चर्चा करें: आपकी संस्कृति में आप अनाज को कैसे मापते हैं? आपके लोग अनाज को मापने के लिए जिन शब्दों का उपयोग किया जाता था, उनसे कितने परिचित हैं? यदि आपके पास अनाज को मापने के लिए सामान्य शब्द नहीं हैं, तो आप “कोर” शब्द का अनुवाद कैसे करेंगे? इस ऑडियो को यहाँ रोकें।</w:t>
      </w:r>
    </w:p>
    <w:p>
      <w:pPr/>
      <w:r>
        <w:rPr>
          <w:lang w:val="hi_IN" w:bidi="hi_IN"/>
        </w:rPr>
      </w:r>
      <w:r>
        <w:rPr>
          <w:lang w:val="hi_IN" w:bidi="hi_IN"/>
        </w:rPr>
        <w:t>जब आपने इस दृश्य को सुना, तो आपने शायद पशुओं के लिए कई अलग-अलग शब्द सुने हैं। पहले दो प्रकार के पशु दोनों गाय हैं, लेकिन उन्होंने अलग-अलग भोजन खाया। पहले समूह ने अनाज खाया ताकि वे बड़े और मोटे हो सकें। दूसरा समूह खेतों में रहता था और घास खाता था। अधिकतर लोग मानते थे कि अनाज‑खाई गायों का मांस घास‑खाई गायों के मांस से अधिक स्वादिष्ट होता है। आप कहानीकार को उन्हें “10 अस्तबल‑पोषित गायें” और “20 घास‑पोषित गायें,” या “10 मोटी की गई बैल” और “20 चरागाहों से आए बैल” कहते हुए सुन सकते हैं। हम सुझाव देते हैं कि आप इन वाक्यांशों का अनुवाद करें ताकि यह स्पष्ट हो कि वे एक ही प्रकार के पशु हैं, लेकिन वे अलग-अलग भोजन खाते थे।</w:t>
      </w:r>
    </w:p>
    <w:p>
      <w:pPr/>
      <w:r>
        <w:rPr>
          <w:lang w:val="hi_IN" w:bidi="hi_IN"/>
        </w:rPr>
      </w:r>
      <w:r>
        <w:rPr>
          <w:lang w:val="hi_IN" w:bidi="hi_IN"/>
        </w:rPr>
        <w:t>यहाँ रुकें और चर्चा करें कि आप इन दोनों वाक्यांशों का अनुवाद कैसे करेंगे। इस ऑडियो को यहाँ रोकें।</w:t>
      </w:r>
    </w:p>
    <w:p>
      <w:pPr/>
      <w:r>
        <w:rPr>
          <w:lang w:val="hi_IN" w:bidi="hi_IN"/>
        </w:rPr>
      </w:r>
      <w:r>
        <w:rPr>
          <w:lang w:val="hi_IN" w:bidi="hi_IN"/>
        </w:rPr>
        <w:t>इस्राएली लोग भेड़ और बकरी दोनों खाते थे। कहानीकार द्वारा यहाँ उपयोग किया गया शब्द दोनों पशुओं के लिए प्रयोग हो सकता है। हिरण, चिकारे, यखमूर एक ही प्रकार के पशु हैं जिनका इस्राएली शिकार करते थे। पहला प्रकार का हिरण एक नर हिरण है, जिसका वजन 140 किलोग्राम तक हो सकता है। चिकारे और यखमूर छोटे थे।</w:t>
      </w:r>
    </w:p>
    <w:p>
      <w:pPr/>
      <w:r>
        <w:rPr>
          <w:lang w:val="hi_IN" w:bidi="hi_IN"/>
        </w:rPr>
      </w:r>
      <w:r>
        <w:rPr>
          <w:lang w:val="hi_IN" w:bidi="hi_IN"/>
        </w:rPr>
        <w:t>यहाँ रुकें और एक हिरण, चिकारे, और यखमूर की तस्वीरें देखें। इस ऑडियो को यहाँ रोकें।</w:t>
      </w:r>
    </w:p>
    <w:p>
      <w:pPr/>
      <w:r>
        <w:rPr>
          <w:lang w:val="hi_IN" w:bidi="hi_IN"/>
        </w:rPr>
      </w:r>
      <w:r>
        <w:rPr>
          <w:lang w:val="hi_IN" w:bidi="hi_IN"/>
        </w:rPr>
        <w:t>कहानीकार जिस अंतिम पशु का उल्लेख करता है, वह एक प्रकार का पक्षी है। बाइबल के विद्वानों इस बात पर सहमत नहीं हैं कि यह किस प्रकार का पक्षी था। इस्राएली लोग भोजन के लिए कई प्रकार के पक्षियों को पालते थे। जब आपने इस भाग के तीन अलग-अलग संस्करणों को सुना, तो आपने शायद कहानीकार को इस प्रकार के पक्षी को “मोटा पक्षी,” “तैयार किए हुए पक्षी,” “मोटा बत्तख,” या “तैयार किए हुए मुर्गी” कहकर सुना होगा। इन सभी वाक्यांशों का अर्थ है कि लोग इन पक्षियों को अच्छी तरह खिलाते थे ताकि वे मोटे हों और खाने के लिए अच्छे बनें।</w:t>
      </w:r>
    </w:p>
    <w:p>
      <w:pPr/>
      <w:r>
        <w:rPr>
          <w:lang w:val="hi_IN" w:bidi="hi_IN"/>
        </w:rPr>
      </w:r>
      <w:r>
        <w:rPr>
          <w:lang w:val="hi_IN" w:bidi="hi_IN"/>
        </w:rPr>
        <w:t>यहाँ रुकें और इन प्रश्नों पर चर्चा करें: आपके लोग भोजन के लिए किस प्रकार के पक्षियों को पालते हैं? आपके पास ऐसे कौन‑से शब्द हैं जो उन पक्षियों का वर्णन करते हैं जिन्हें लोग भोजन के लिए पालते हैं? इस ऑडियो को यहाँ रोकें।</w:t>
      </w:r>
    </w:p>
    <w:p>
      <w:pPr/>
      <w:r>
        <w:rPr>
          <w:lang w:val="hi_IN" w:bidi="hi_IN"/>
        </w:rPr>
      </w:r>
      <w:r>
        <w:rPr>
          <w:lang w:val="hi_IN" w:bidi="hi_IN"/>
        </w:rPr>
        <w:t>तीसरे दृश्य में, कहानीकार हमें फिर से सुलैमान की भूमि की सीमाओं के बारे में बताता है। इस बार, कहानीकार सीमाओं पर दो नगरों के नाम शामिल करता है। ये नगर उत्तर में तिप्सह और दक्षिण में गाज़ा हैं।</w:t>
      </w:r>
    </w:p>
    <w:p>
      <w:pPr/>
      <w:r>
        <w:rPr>
          <w:lang w:val="hi_IN" w:bidi="hi_IN"/>
        </w:rPr>
      </w:r>
      <w:r>
        <w:rPr>
          <w:lang w:val="hi_IN" w:bidi="hi_IN"/>
        </w:rPr>
        <w:t>कहानीकार यह भी कहता है कि सुलैमान के चारों ओर हर जगह शांति थी। इसका अर्थ है कि सुलैमान अपने सभी पड़ोसियों के साथ मेल‑मिलाप से रहता था और उसे कोई युद्ध नहीं लड़ना पड़ता था। इस्राएलियों ने विश्वास किया कि यहोवा ने उन्हें यह शांतिपूर्ण समय आशीष के रूप में दिया था। दान से बेर्शेबा तक इस्राएली सुरक्षित और निश्चिंत थे। दान इस्राएल के बहुत उत्तर में स्थित एक नगर का नाम था, जहाँ दान के गोत्र के सदस्य रहते थे। बेर्शेबा इस्राएल के बहुत दक्षिण में स्थित एक नगर का नाम था, जहाँ शिमोन के गोत्र के सदस्य रहते थे। “दान से लेकर बेर्शेबा तक” कहने का अर्थ है “पूरे इस्राएल देश में” या “समूचे इस्राएल देश में।”</w:t>
      </w:r>
    </w:p>
    <w:p>
      <w:pPr/>
      <w:r>
        <w:rPr>
          <w:lang w:val="hi_IN" w:bidi="hi_IN"/>
        </w:rPr>
      </w:r>
      <w:r>
        <w:rPr>
          <w:lang w:val="hi_IN" w:bidi="hi_IN"/>
        </w:rPr>
        <w:t>चौथे दृश्य में, कहानीकार हमें सुलैमान के घोड़ों, रथों और घुड़सवारों के बारे में बताता है। जब आपने इस कहानी के तीन अलग-अलग संस्करण सुने थे, तो आपने कुछ लोगों को यह कहते सुना होगा कि “सुलैमान के पास अपने रथों के घोड़ों के लिए 40,000 अस्तबल थे,” और दूसरों ने शायद कहा होगा, “सुलैमान के पास अपने रथों के घोड़ों के लिए 4,000 अस्तबल थे।” हम सुझाव देते हैं कि आप 40,000 संख्या का उपयोग करें।</w:t>
      </w:r>
    </w:p>
    <w:p>
      <w:pPr/>
      <w:r>
        <w:rPr>
          <w:lang w:val="hi_IN" w:bidi="hi_IN"/>
        </w:rPr>
      </w:r>
      <w:r>
        <w:rPr>
          <w:lang w:val="hi_IN" w:bidi="hi_IN"/>
        </w:rPr>
        <w:t>कहानी के इस भाग में, आपने यह भी सुना होगा कि “सुलैमान के पास 12,000 घोड़े थे” या “सुलैमान के पास 12,000 घुड़सवार थे।” घुड़सवार वह व्यक्ति होता है जो घोड़ों पर सवार होता है या उनकी देखभाल करता है। बाइबल के विद्वान इस बात पर सहमत नहीं हैं कि कहानीकार यहाँ किसका अर्थ लेना चाहता था, और दोनों ही अनुवाद स्वीकार्य हैं।</w:t>
      </w:r>
    </w:p>
    <w:p>
      <w:pPr/>
      <w:r>
        <w:rPr>
          <w:lang w:val="hi_IN" w:bidi="hi_IN"/>
        </w:rPr>
      </w:r>
      <w:r>
        <w:rPr>
          <w:lang w:val="hi_IN" w:bidi="hi_IN"/>
        </w:rPr>
        <w:t>रथ एक प्रकार की गाड़ी होती है जिसे सैनिक घोड़ों से जोड़कर युद्ध में उपयोग करते थे। कम से कम दो सैनिक रथ में सवार थे। इनमें से एक सैनिक घोड़ों को नियंत्रित करता था, जबकि दूसरा सैनिक दुश्मनों पर तीर चला सकता था, वस्तुएँ फेंक सकता था, या अपनी तलवार से वार कर सकता था। घोड़े मनुष्यों की तुलना में बहुत तेज़ होते हैं, इसलिए रथ के सैनिक अपने आसपास के शत्रु के सैनिकों की तुलना में बहुत तेज़ चल सकते थे। रथ ने अंदर के सैनिकों के लिए भी कुछ सुरक्षा प्रदान की।</w:t>
      </w:r>
    </w:p>
    <w:p>
      <w:pPr/>
      <w:r>
        <w:rPr>
          <w:lang w:val="hi_IN" w:bidi="hi_IN"/>
        </w:rPr>
      </w:r>
      <w:r>
        <w:rPr>
          <w:lang w:val="hi_IN" w:bidi="hi_IN"/>
        </w:rPr>
        <w:t>यहाँ रुकें और एक रथ की तस्वीर देखें। इस ऑडियो को यहाँ रोकें।</w:t>
      </w:r>
    </w:p>
    <w:p>
      <w:pPr/>
      <w:r>
        <w:rPr>
          <w:lang w:val="hi_IN" w:bidi="hi_IN"/>
        </w:rPr>
      </w:r>
      <w:r>
        <w:rPr>
          <w:lang w:val="hi_IN" w:bidi="hi_IN"/>
        </w:rPr>
        <w:t>सुलैमान के 12 जिला राज्यपालों ने राजा के लिए भोजन और अन्य सामग्री प्रदान करने का एक अच्छा काम किया। इन प्रतिनिधियों ने न केवल राजा सुलैमान, उसके परिवार और सुलैमान के सभी अधिकारियों को भोजन प्रदान किया, बल्कि वे सुलैमान के घोड़ों को भोजन और भूसा भी प्रदान करते थे।</w:t>
      </w:r>
    </w:p>
    <w:p>
      <w:pPr/>
      <w:r>
        <w:rPr>
          <w:lang w:val="hi_IN" w:bidi="hi_IN"/>
        </w:rPr>
      </w:r>
      <w:r>
        <w:rPr>
          <w:lang w:val="hi_IN" w:bidi="hi_IN"/>
        </w:rPr>
        <w:t>कहानी के इस भाग में, कहानीकार सुलैमान के घोड़ों के लिए दो अलग-अलग शब्दों का उपयोग करता है। पहला शब्द घोड़ों के लिए सामान्य शब्द है। दूसरे शब्द का अर्थ वे विशेष घोड़े हैं जिनका उपयोग लोग किसी निश्चित काम के लिए करते थे। बाइबल के विशेषज्ञ इस बात पर सहमत नहीं हैं कि वह काम क्या था। लेकिन ऐसा लगता है कि इन घोड़ों को बहुत तेज़ होना आवश्यक था, इसलिए अधिकांश बाइबल उन्हें बहुत तेज़ घोड़े कहते हैं।</w:t>
      </w:r>
    </w:p>
    <w:p>
      <w:pPr/>
      <w:r>
        <w:rPr>
          <w:lang w:val="hi_IN" w:bidi="hi_IN"/>
        </w:rPr>
      </w:r>
      <w:r>
        <w:rPr>
          <w:lang w:val="hi_IN" w:bidi="hi_IN"/>
        </w:rPr>
        <w:t>यहाँ रुकें और चर्चा करें कि आप घोड़ों के इस समूह का वर्णन कैसे करेंगे। इस ऑडियो को यहाँ रोकें।</w:t>
      </w:r>
    </w:p>
    <w:p>
      <w:pPr/>
      <w:r>
        <w:rPr>
          <w:lang w:val="hi_IN" w:bidi="hi_IN"/>
        </w:rPr>
      </w:r>
      <w:r>
        <w:rPr>
          <w:lang w:val="hi_IN" w:bidi="hi_IN"/>
        </w:rPr>
        <w:t>सुलैमान ने अपने घोड़ों को इस्राएल के आसपास के रथों के नगरों में रखा। जिला राज्यपालों को यह सुनिश्चित करना था कि घोड़ों के लिए दिया जाने वाला सामान उन स्थानों तक पहुँचे, जहाँ घोड़े थे। कहानीकार कहता है कि राज्यपालों ने इसमें बहुत अच्छा काम किया और कुछ भी नहीं छोड़ा। राज्यपाल उतनी मात्रा लाए जितनी उन्हें लानी थी। यह दिखाता है कि सुलैमान की सरकार प्रभावी रूप से काम करती थी और लोगों तथा घोड़ों—दोनों का अच्छी तरह ध्यान रखती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इस्तेमाल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राजाओं 4:20–28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यहूदा और इस्राएल के लोग</w:t>
      </w:r>
    </w:p>
    <w:p>
      <w:pPr>
        <w:pStyle w:val="ListBullet"/>
        <w:spacing w:line="240" w:lineRule="auto"/>
        <w:ind w:left="720"/>
      </w:pPr>
      <w:r>
        <w:rPr>
          <w:lang w:val="hi_IN" w:bidi="hi_IN"/>
        </w:rPr>
      </w:r>
      <w:r>
        <w:rPr>
          <w:lang w:val="hi_IN" w:bidi="hi_IN"/>
        </w:rPr>
        <w:t>राजा सुलैमान</w:t>
      </w:r>
    </w:p>
    <w:p>
      <w:pPr>
        <w:pStyle w:val="ListBullet"/>
        <w:spacing w:line="240" w:lineRule="auto"/>
        <w:ind w:left="720"/>
      </w:pPr>
      <w:r>
        <w:rPr>
          <w:lang w:val="hi_IN" w:bidi="hi_IN"/>
        </w:rPr>
      </w:r>
      <w:r>
        <w:rPr>
          <w:lang w:val="hi_IN" w:bidi="hi_IN"/>
        </w:rPr>
        <w:t>उन देशों के लोग जिन्हें सुलैमान ने जीता था</w:t>
      </w:r>
    </w:p>
    <w:p>
      <w:pPr>
        <w:pStyle w:val="ListBullet"/>
        <w:spacing w:line="240" w:lineRule="auto"/>
        <w:ind w:left="720"/>
      </w:pPr>
      <w:r>
        <w:rPr>
          <w:lang w:val="hi_IN" w:bidi="hi_IN"/>
        </w:rPr>
      </w:r>
      <w:r>
        <w:rPr>
          <w:lang w:val="hi_IN" w:bidi="hi_IN"/>
        </w:rPr>
        <w:t>और इस्राएल के जिला राज्यपाल</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की भूमिका निभा रहे व्यक्ति को यह बताना चाहिए कि यदि वह उस पात्र के स्थान पर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प्रतिक्रियाएँ निम्नलिखित हैं।</w:t>
      </w:r>
    </w:p>
    <w:p>
      <w:pPr/>
      <w:r>
        <w:rPr>
          <w:lang w:val="hi_IN" w:bidi="hi_IN"/>
        </w:rPr>
      </w:r>
      <w:r>
        <w:rPr>
          <w:lang w:val="hi_IN" w:bidi="hi_IN"/>
        </w:rPr>
        <w:t>यहूदा और इस्राएल के लोग समुद्र के किनारे की रेत के समान थे, और वे खाते थे, पीते थे और आनन्दित थे। सुलैमान ने उत्तर में फरात नदी से लेकर पलिश्तियों के देश और दक्षिण में मिस्र की सीमा तक सभी राज्यों पर शासन किया। ये देश सुलैमान को भेंट चढ़ाते थे और उसके जीवन भर उसकी सेवा करते थे।</w:t>
      </w:r>
    </w:p>
    <w:p>
      <w:pPr/>
      <w:r>
        <w:rPr>
          <w:lang w:val="hi_IN" w:bidi="hi_IN"/>
        </w:rPr>
      </w:r>
      <w:r>
        <w:rPr>
          <w:lang w:val="hi_IN" w:bidi="hi_IN"/>
        </w:rPr>
        <w:t>अभिनय को रोकें।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मेरे लोग अनगिनत और समृद्ध हो गए हैं! परमेश्वर ने हमारे पूर्वज अब्राहम को जो प्रतिज्ञाएँ दी थीं, वे पूरी हो गई हैं! या</w:t>
      </w:r>
    </w:p>
    <w:p>
      <w:pPr>
        <w:pStyle w:val="ListBullet"/>
        <w:spacing w:line="240" w:lineRule="auto"/>
        <w:ind w:left="720"/>
      </w:pPr>
      <w:r>
        <w:rPr>
          <w:lang w:val="hi_IN" w:bidi="hi_IN"/>
        </w:rPr>
      </w:r>
      <w:r>
        <w:rPr>
          <w:lang w:val="hi_IN" w:bidi="hi_IN"/>
        </w:rPr>
        <w:t>मेरे लोगों का शांति से रहना बहुत दुर्लभ है। मैं शक्ति और समृद्धि के इस समय को बनाए रखने के लिए कड़ी मेहनत करूँगा; या</w:t>
      </w:r>
    </w:p>
    <w:p>
      <w:pPr>
        <w:pStyle w:val="ListBullet"/>
        <w:spacing w:line="240" w:lineRule="auto"/>
        <w:ind w:left="720"/>
      </w:pPr>
      <w:r>
        <w:rPr>
          <w:lang w:val="hi_IN" w:bidi="hi_IN"/>
        </w:rPr>
      </w:r>
      <w:r>
        <w:rPr>
          <w:lang w:val="hi_IN" w:bidi="hi_IN"/>
        </w:rPr>
        <w:t>मैं यहोवा के प्रति आभारी हूँ, कि उसने मेरे और मेरे लोगों के लिए जो कुछ किया है।</w:t>
      </w:r>
    </w:p>
    <w:p>
      <w:pPr/>
      <w:r>
        <w:rPr>
          <w:lang w:val="hi_IN" w:bidi="hi_IN"/>
        </w:rPr>
      </w:r>
      <w:r>
        <w:rPr>
          <w:lang w:val="hi_IN" w:bidi="hi_IN"/>
        </w:rPr>
        <w:t>यहूदा और इस्राएल के लोगों की भूमिका निभा रहे लोगों से पूछें, “आप क्या महसूस कर रहे हैं या क्या सोच रहे हैं?” वे इस तरह उत्तर दे सकते हैं:</w:t>
      </w:r>
    </w:p>
    <w:p>
      <w:pPr>
        <w:pStyle w:val="ListBullet"/>
        <w:spacing w:line="240" w:lineRule="auto"/>
        <w:ind w:left="720"/>
      </w:pPr>
      <w:r>
        <w:rPr>
          <w:lang w:val="hi_IN" w:bidi="hi_IN"/>
        </w:rPr>
      </w:r>
      <w:r>
        <w:rPr>
          <w:lang w:val="hi_IN" w:bidi="hi_IN"/>
        </w:rPr>
        <w:t>हम राजा सुलैमान के लिए बहुत आभारी हैं, क्योंकि उसने हमारे देश को मजबूत और सुरक्षित बनाया है; या</w:t>
      </w:r>
    </w:p>
    <w:p>
      <w:pPr>
        <w:pStyle w:val="ListBullet"/>
        <w:spacing w:line="240" w:lineRule="auto"/>
        <w:ind w:left="720"/>
      </w:pPr>
      <w:r>
        <w:rPr>
          <w:lang w:val="hi_IN" w:bidi="hi_IN"/>
        </w:rPr>
      </w:r>
      <w:r>
        <w:rPr>
          <w:lang w:val="hi_IN" w:bidi="hi_IN"/>
        </w:rPr>
        <w:t>हमें राहत है कि हमारे लोगों को अब युद्ध या भूख के बारे में चिंता नहीं करनी होगी; या</w:t>
      </w:r>
    </w:p>
    <w:p>
      <w:pPr>
        <w:pStyle w:val="ListBullet"/>
        <w:spacing w:line="240" w:lineRule="auto"/>
        <w:ind w:left="720"/>
      </w:pPr>
      <w:r>
        <w:rPr>
          <w:lang w:val="hi_IN" w:bidi="hi_IN"/>
        </w:rPr>
      </w:r>
      <w:r>
        <w:rPr>
          <w:lang w:val="hi_IN" w:bidi="hi_IN"/>
        </w:rPr>
        <w:t>हम यहोवा से प्रेम करते हैं। यहोवा ने हमें बहुत आशीष दी है। यहोवा अपनी प्रतिज्ञाओं के प्रति विश्वासयोग्य रहा है।</w:t>
      </w:r>
    </w:p>
    <w:p>
      <w:pPr/>
      <w:r>
        <w:rPr>
          <w:lang w:val="hi_IN" w:bidi="hi_IN"/>
        </w:rPr>
      </w:r>
      <w:r>
        <w:rPr>
          <w:lang w:val="hi_IN" w:bidi="hi_IN"/>
        </w:rPr>
        <w:t>जीते गए देशों के शासकों की भूमिका निभा रहे लोगों से पूछें, “आप क्या महसूस कर रहे हैं या क्या सोच रहे हैं?” वे इस तरह उत्तर दे सकते हैं:</w:t>
      </w:r>
    </w:p>
    <w:p>
      <w:pPr>
        <w:pStyle w:val="ListBullet"/>
        <w:spacing w:line="240" w:lineRule="auto"/>
        <w:ind w:left="720"/>
      </w:pPr>
      <w:r>
        <w:rPr>
          <w:lang w:val="hi_IN" w:bidi="hi_IN"/>
        </w:rPr>
      </w:r>
      <w:r>
        <w:rPr>
          <w:lang w:val="hi_IN" w:bidi="hi_IN"/>
        </w:rPr>
        <w:t>मुझे सुलैमान को भेंट देना पसंद नहीं है, लेकिन युद्ध करने से बेहतर है कि भेंट लाया जाए; या</w:t>
      </w:r>
    </w:p>
    <w:p>
      <w:pPr>
        <w:pStyle w:val="ListBullet"/>
        <w:spacing w:line="240" w:lineRule="auto"/>
        <w:ind w:left="720"/>
      </w:pPr>
      <w:r>
        <w:rPr>
          <w:lang w:val="hi_IN" w:bidi="hi_IN"/>
        </w:rPr>
      </w:r>
      <w:r>
        <w:rPr>
          <w:lang w:val="hi_IN" w:bidi="hi_IN"/>
        </w:rPr>
        <w:t>भले ही हम सुलैमान के अधीन हैं, फिर भी हमारे लोग जीवित रह गए हैं, और सुलैमान हमारे साथ काफी अच्छा व्यवहार करता है; या</w:t>
      </w:r>
    </w:p>
    <w:p>
      <w:pPr>
        <w:pStyle w:val="ListBullet"/>
        <w:spacing w:line="240" w:lineRule="auto"/>
        <w:ind w:left="720"/>
      </w:pPr>
      <w:r>
        <w:rPr>
          <w:lang w:val="hi_IN" w:bidi="hi_IN"/>
        </w:rPr>
      </w:r>
      <w:r>
        <w:rPr>
          <w:lang w:val="hi_IN" w:bidi="hi_IN"/>
        </w:rPr>
        <w:t xml:space="preserve">शायद यदि हम सुलैमान के साथ एक संधि कर लें, तो हम उसका अनुग्रह पा सकते हैं और सुलैमान की कुछ संपत्ति भी प्राप्त कर सकते हैं। </w:t>
      </w:r>
    </w:p>
    <w:p>
      <w:pPr/>
      <w:r>
        <w:rPr>
          <w:lang w:val="hi_IN" w:bidi="hi_IN"/>
        </w:rPr>
      </w:r>
      <w:r>
        <w:rPr>
          <w:lang w:val="hi_IN" w:bidi="hi_IN"/>
        </w:rPr>
        <w:t>नाटक को जारी रखें।</w:t>
      </w:r>
    </w:p>
    <w:p>
      <w:pPr/>
      <w:r>
        <w:rPr>
          <w:lang w:val="hi_IN" w:bidi="hi_IN"/>
        </w:rPr>
      </w:r>
      <w:r>
        <w:rPr>
          <w:lang w:val="hi_IN" w:bidi="hi_IN"/>
        </w:rPr>
        <w:t>हर दिन, सुलैमान के महल में 5,000 लीटर महीन आटा और 10,000 लीटर मोटा आटा, 10 मोटा‑पोषित पशु और 20 चरागाह‑पोषित पशु, 100 भेड़ें और बकरियाँ, साथ ही हिरन, चिकारे, यखमूर और तैयार किए हुए पक्षी उपयोग किए जाते थे।</w:t>
      </w:r>
    </w:p>
    <w:p>
      <w:pPr/>
      <w:r>
        <w:rPr>
          <w:lang w:val="hi_IN" w:bidi="hi_IN"/>
        </w:rPr>
      </w:r>
      <w:r>
        <w:rPr>
          <w:lang w:val="hi_IN" w:bidi="hi_IN"/>
        </w:rPr>
        <w:t>अभिनय को रोकें।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हमारे पास बहुत से लोग खिलाने के लिए है। मुझे आशा है कि हम किसी कमी या अकाल का अनुभव नहीं करेंगे; या</w:t>
      </w:r>
    </w:p>
    <w:p>
      <w:pPr>
        <w:pStyle w:val="ListBullet"/>
        <w:spacing w:line="240" w:lineRule="auto"/>
        <w:ind w:left="720"/>
      </w:pPr>
      <w:r>
        <w:rPr>
          <w:lang w:val="hi_IN" w:bidi="hi_IN"/>
        </w:rPr>
      </w:r>
      <w:r>
        <w:rPr>
          <w:lang w:val="hi_IN" w:bidi="hi_IN"/>
        </w:rPr>
        <w:t>मैं आभारी हूँ कि मैं अपने लोगों के लिए इतना अच्छा भोजन प्रदान करने में सक्षम हूँ; या</w:t>
      </w:r>
    </w:p>
    <w:p>
      <w:pPr>
        <w:pStyle w:val="ListBullet"/>
        <w:spacing w:line="240" w:lineRule="auto"/>
        <w:ind w:left="720"/>
      </w:pPr>
      <w:r>
        <w:rPr>
          <w:lang w:val="hi_IN" w:bidi="hi_IN"/>
        </w:rPr>
      </w:r>
      <w:r>
        <w:rPr>
          <w:lang w:val="hi_IN" w:bidi="hi_IN"/>
        </w:rPr>
        <w:t>यहोवा ने वास्तव में मुझे और इस जाति को आशीष दी है।</w:t>
      </w:r>
    </w:p>
    <w:p>
      <w:pPr/>
      <w:r>
        <w:rPr>
          <w:lang w:val="hi_IN" w:bidi="hi_IN"/>
        </w:rPr>
      </w:r>
      <w:r>
        <w:rPr>
          <w:lang w:val="hi_IN" w:bidi="hi_IN"/>
        </w:rPr>
        <w:t>यहूदा और इस्राएल के लोगों की भूमिका निभा रहे लोगों से पूछें, “आप क्या महसूस कर रहे हैं या क्या सोच रहे हैं?” वे इस तरह उत्तर दे सकते हैं:</w:t>
      </w:r>
    </w:p>
    <w:p>
      <w:pPr>
        <w:pStyle w:val="ListBullet"/>
        <w:spacing w:line="240" w:lineRule="auto"/>
        <w:ind w:left="720"/>
      </w:pPr>
      <w:r>
        <w:rPr>
          <w:lang w:val="hi_IN" w:bidi="hi_IN"/>
        </w:rPr>
      </w:r>
      <w:r>
        <w:rPr>
          <w:lang w:val="hi_IN" w:bidi="hi_IN"/>
        </w:rPr>
        <w:t>हमें गर्व है कि हम इतने बड़े राष्ट्र में रहते हैं जिसमें इतना अच्छा भोजन है; या</w:t>
      </w:r>
    </w:p>
    <w:p>
      <w:pPr>
        <w:pStyle w:val="ListBullet"/>
        <w:spacing w:line="240" w:lineRule="auto"/>
        <w:ind w:left="720"/>
      </w:pPr>
      <w:r>
        <w:rPr>
          <w:lang w:val="hi_IN" w:bidi="hi_IN"/>
        </w:rPr>
      </w:r>
      <w:r>
        <w:rPr>
          <w:lang w:val="hi_IN" w:bidi="hi_IN"/>
        </w:rPr>
        <w:t>हम खुश हैं कि परमेश्वर ने हमें इतना अच्छा राजा दिया है; या</w:t>
      </w:r>
    </w:p>
    <w:p>
      <w:pPr>
        <w:pStyle w:val="ListBullet"/>
        <w:spacing w:line="240" w:lineRule="auto"/>
        <w:ind w:left="720"/>
      </w:pPr>
      <w:r>
        <w:rPr>
          <w:lang w:val="hi_IN" w:bidi="hi_IN"/>
        </w:rPr>
      </w:r>
      <w:r>
        <w:rPr>
          <w:lang w:val="hi_IN" w:bidi="hi_IN"/>
        </w:rPr>
        <w:t>हमें आशा है कि हमारा राष्ट्र इस तरह से समृद्ध और सफल बने रहेगा।</w:t>
      </w:r>
    </w:p>
    <w:p>
      <w:pPr/>
      <w:r>
        <w:rPr>
          <w:lang w:val="hi_IN" w:bidi="hi_IN"/>
        </w:rPr>
      </w:r>
      <w:r>
        <w:rPr>
          <w:lang w:val="hi_IN" w:bidi="hi_IN"/>
        </w:rPr>
        <w:t>नाटक को जारी रखें।</w:t>
      </w:r>
    </w:p>
    <w:p>
      <w:pPr/>
      <w:r>
        <w:rPr>
          <w:lang w:val="hi_IN" w:bidi="hi_IN"/>
        </w:rPr>
      </w:r>
      <w:r>
        <w:rPr>
          <w:lang w:val="hi_IN" w:bidi="hi_IN"/>
        </w:rPr>
        <w:t>सुलैमान ने फरात नदी के पश्चिम के सभी राज्यों पर शासन किया, जो तिप्सह से लेकर गाज़ा तक था, और आसपास के सभी देशों के साथ शांति थी। सुलैमान के जीवनकाल में, यहूदा और इस्राएल दान से लेकर बेर्शेबा तक पूरे देश में सुरक्षा के साथ रहते थे, और प्रत्येक परिवार के पास अपनी‑अपनी अंगूर की बेल और अंजीर के पेड़ थे।</w:t>
      </w:r>
    </w:p>
    <w:p>
      <w:pPr/>
      <w:r>
        <w:rPr>
          <w:lang w:val="hi_IN" w:bidi="hi_IN"/>
        </w:rPr>
      </w:r>
      <w:r>
        <w:rPr>
          <w:lang w:val="hi_IN" w:bidi="hi_IN"/>
        </w:rPr>
        <w:t>अभिनय को रोकें।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इस जाति को सुरक्षित रखने और उन्हें अच्छी तरह से खाना देने के लिए पर्याप्त शक्तिशाली बने रहना होगा; या</w:t>
      </w:r>
    </w:p>
    <w:p>
      <w:pPr>
        <w:pStyle w:val="ListBullet"/>
        <w:spacing w:line="240" w:lineRule="auto"/>
        <w:ind w:left="720"/>
      </w:pPr>
      <w:r>
        <w:rPr>
          <w:lang w:val="hi_IN" w:bidi="hi_IN"/>
        </w:rPr>
      </w:r>
      <w:r>
        <w:rPr>
          <w:lang w:val="hi_IN" w:bidi="hi_IN"/>
        </w:rPr>
        <w:t>मुझे खुशी है कि हम अपने सभी पड़ोसियों के साथ शांति से हैं; या</w:t>
      </w:r>
    </w:p>
    <w:p>
      <w:pPr>
        <w:pStyle w:val="ListBullet"/>
        <w:spacing w:line="240" w:lineRule="auto"/>
        <w:ind w:left="720"/>
      </w:pPr>
      <w:r>
        <w:rPr>
          <w:lang w:val="hi_IN" w:bidi="hi_IN"/>
        </w:rPr>
      </w:r>
      <w:r>
        <w:rPr>
          <w:lang w:val="hi_IN" w:bidi="hi_IN"/>
        </w:rPr>
        <w:t>मुझे विस्मय होता है कि हमारे पूर्वजों के लिए यहोवा की प्रतिज्ञाएँ मेरे जीवनकाल में पूरी हुई हैं।</w:t>
      </w:r>
    </w:p>
    <w:p>
      <w:pPr/>
      <w:r>
        <w:rPr>
          <w:lang w:val="hi_IN" w:bidi="hi_IN"/>
        </w:rPr>
      </w:r>
      <w:r>
        <w:rPr>
          <w:lang w:val="hi_IN" w:bidi="hi_IN"/>
        </w:rPr>
        <w:t>यहूदा और इस्राएल के लोगों की भूमिका निभा रहे लोगों से पूछें, “आप क्या महसूस कर रहे हैं या क्या सोच रहे हैं?” वे इस तरह उत्तर दे सकते हैं:</w:t>
      </w:r>
    </w:p>
    <w:p>
      <w:pPr>
        <w:pStyle w:val="ListBullet"/>
        <w:spacing w:line="240" w:lineRule="auto"/>
        <w:ind w:left="720"/>
      </w:pPr>
      <w:r>
        <w:rPr>
          <w:lang w:val="hi_IN" w:bidi="hi_IN"/>
        </w:rPr>
      </w:r>
      <w:r>
        <w:rPr>
          <w:lang w:val="hi_IN" w:bidi="hi_IN"/>
        </w:rPr>
        <w:t>हमारे पूर्वज यह जानकर बहुत खुश होंगे कि हमारा देश धनी और सुरक्षित है; या</w:t>
      </w:r>
    </w:p>
    <w:p>
      <w:pPr>
        <w:pStyle w:val="ListBullet"/>
        <w:spacing w:line="240" w:lineRule="auto"/>
        <w:ind w:left="720"/>
      </w:pPr>
      <w:r>
        <w:rPr>
          <w:lang w:val="hi_IN" w:bidi="hi_IN"/>
        </w:rPr>
      </w:r>
      <w:r>
        <w:rPr>
          <w:lang w:val="hi_IN" w:bidi="hi_IN"/>
        </w:rPr>
        <w:t>हम बहुत खुश हैं कि हमें पर्याप्त भोजन और दाखरस होने की चिंता नहीं करनी पड़ती! या</w:t>
      </w:r>
    </w:p>
    <w:p>
      <w:pPr>
        <w:pStyle w:val="ListBullet"/>
        <w:spacing w:line="240" w:lineRule="auto"/>
        <w:ind w:left="720"/>
      </w:pPr>
      <w:r>
        <w:rPr>
          <w:lang w:val="hi_IN" w:bidi="hi_IN"/>
        </w:rPr>
      </w:r>
      <w:r>
        <w:rPr>
          <w:lang w:val="hi_IN" w:bidi="hi_IN"/>
        </w:rPr>
        <w:t>हमें आशा है कि यह समृद्धि और शांति हमारे बच्चों और पोते-पोते-पोते के लिए जारी रहेगी; या</w:t>
      </w:r>
    </w:p>
    <w:p>
      <w:pPr>
        <w:pStyle w:val="ListBullet"/>
        <w:spacing w:line="240" w:lineRule="auto"/>
        <w:ind w:left="720"/>
      </w:pPr>
      <w:r>
        <w:rPr>
          <w:lang w:val="hi_IN" w:bidi="hi_IN"/>
        </w:rPr>
      </w:r>
      <w:r>
        <w:rPr>
          <w:lang w:val="hi_IN" w:bidi="hi_IN"/>
        </w:rPr>
        <w:t>हमें गर्व है कि हमारा राष्ट्र इतना महान राष्ट्र है।</w:t>
      </w:r>
    </w:p>
    <w:p>
      <w:pPr/>
      <w:r>
        <w:rPr>
          <w:lang w:val="hi_IN" w:bidi="hi_IN"/>
        </w:rPr>
      </w:r>
      <w:r>
        <w:rPr>
          <w:lang w:val="hi_IN" w:bidi="hi_IN"/>
        </w:rPr>
        <w:t>नाटक को जारी रखें।</w:t>
      </w:r>
    </w:p>
    <w:p>
      <w:pPr/>
      <w:r>
        <w:rPr>
          <w:lang w:val="hi_IN" w:bidi="hi_IN"/>
        </w:rPr>
      </w:r>
      <w:r>
        <w:rPr>
          <w:lang w:val="hi_IN" w:bidi="hi_IN"/>
        </w:rPr>
        <w:t>सुलैमान के पास अपने रथों के लिए घोड़ों के 40,000 अस्तबल और 12,000 घुड़सवार थे। जिला राज्यपालों ने विश्वासयोग्यता से राजा सुलैमान और उसके अधिकारियों के लिए भोजन प्रदान किया। हर राज्यपाल ने सुनिश्चित किया कि उसके लिए निर्धारित महीने में किसी भी चीज़ की कमी न रहे। हर राज्यपाल घोड़ों और रथ‑घोड़ों के लिए आवश्यक जौ और भूसे की मात्रा भी उचित स्थानों पर पहुँचाता था।</w:t>
      </w:r>
    </w:p>
    <w:p>
      <w:pPr/>
      <w:r>
        <w:rPr>
          <w:lang w:val="hi_IN" w:bidi="hi_IN"/>
        </w:rPr>
      </w:r>
      <w:r>
        <w:rPr>
          <w:lang w:val="hi_IN" w:bidi="hi_IN"/>
        </w:rPr>
        <w:t>अभिनय को रोकें।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गर्व है कि हमारी सेना बहुत बड़ी और शक्तिशाली है; या</w:t>
      </w:r>
    </w:p>
    <w:p>
      <w:pPr>
        <w:pStyle w:val="ListBullet"/>
        <w:spacing w:line="240" w:lineRule="auto"/>
        <w:ind w:left="720"/>
      </w:pPr>
      <w:r>
        <w:rPr>
          <w:lang w:val="hi_IN" w:bidi="hi_IN"/>
        </w:rPr>
      </w:r>
      <w:r>
        <w:rPr>
          <w:lang w:val="hi_IN" w:bidi="hi_IN"/>
        </w:rPr>
        <w:t>यदि इनमें से कोई भी जाति मेरे विरुद्ध विद्रोह करती है, तो मुझे विश्वास है कि हमारी सेना उन्हें कुचलने के लिए पर्याप्त शक्तिशाली है; या</w:t>
      </w:r>
    </w:p>
    <w:p>
      <w:pPr>
        <w:pStyle w:val="ListBullet"/>
        <w:spacing w:line="240" w:lineRule="auto"/>
        <w:ind w:left="720"/>
      </w:pPr>
      <w:r>
        <w:rPr>
          <w:lang w:val="hi_IN" w:bidi="hi_IN"/>
        </w:rPr>
      </w:r>
      <w:r>
        <w:rPr>
          <w:lang w:val="hi_IN" w:bidi="hi_IN"/>
        </w:rPr>
        <w:t>मैं आभारी हूँ कि मेरे सभी जिला राज्यपाल विश्वासयोग्य हैं और अपना काम अच्छी तरह से करते हैं।</w:t>
      </w:r>
    </w:p>
    <w:p>
      <w:pPr/>
      <w:r>
        <w:rPr>
          <w:lang w:val="hi_IN" w:bidi="hi_IN"/>
        </w:rPr>
      </w:r>
      <w:r>
        <w:rPr>
          <w:lang w:val="hi_IN" w:bidi="hi_IN"/>
        </w:rPr>
        <w:t>जिला राज्यपालों की भूमिका निभा रहे लोगों से पूछें, “आप क्या महसूस कर रहे हैं या क्या सोच रहे हैं?” वे इस तरह उत्तर दे सकते हैं:</w:t>
      </w:r>
    </w:p>
    <w:p>
      <w:pPr>
        <w:pStyle w:val="ListBullet"/>
        <w:spacing w:line="240" w:lineRule="auto"/>
        <w:ind w:left="720"/>
      </w:pPr>
      <w:r>
        <w:rPr>
          <w:lang w:val="hi_IN" w:bidi="hi_IN"/>
        </w:rPr>
      </w:r>
      <w:r>
        <w:rPr>
          <w:lang w:val="hi_IN" w:bidi="hi_IN"/>
        </w:rPr>
        <w:t>महल में सभी को और सभी रथों के घोड़ों को भोजन देना बहुत काम है; या</w:t>
      </w:r>
    </w:p>
    <w:p>
      <w:pPr>
        <w:pStyle w:val="ListBullet"/>
        <w:spacing w:line="240" w:lineRule="auto"/>
        <w:ind w:left="720"/>
      </w:pPr>
      <w:r>
        <w:rPr>
          <w:lang w:val="hi_IN" w:bidi="hi_IN"/>
        </w:rPr>
      </w:r>
      <w:r>
        <w:rPr>
          <w:lang w:val="hi_IN" w:bidi="hi_IN"/>
        </w:rPr>
        <w:t>मैं खुश हूँ कि अपने देश को सुरक्षित और संरक्षित रखने में मैं अपना हिस्सा निभा रहा हूँ; या</w:t>
      </w:r>
    </w:p>
    <w:p>
      <w:pPr>
        <w:pStyle w:val="ListBullet"/>
        <w:spacing w:line="240" w:lineRule="auto"/>
        <w:ind w:left="720"/>
      </w:pPr>
      <w:r>
        <w:rPr>
          <w:lang w:val="hi_IN" w:bidi="hi_IN"/>
        </w:rPr>
      </w:r>
      <w:r>
        <w:rPr>
          <w:lang w:val="hi_IN" w:bidi="hi_IN"/>
        </w:rPr>
        <w:t>मुझे सुलैमान जैसे महान राजा की सेवा करने पर गर्व है।</w:t>
      </w:r>
      <w:r>
        <w:rPr>
          <w:lang w:val="hi_IN" w:bidi="hi_IN"/>
        </w:rPr>
      </w:r>
    </w:p>
    <w:p>
      <w:pPr>
        <w:pStyle w:val="Heading3"/>
      </w:pPr>
      <w:r>
        <w:rPr>
          <w:lang w:val="hi_IN" w:bidi="hi_IN"/>
        </w:rPr>
        <w:t>आवश्यक जानकारी</w:t>
      </w:r>
    </w:p>
    <w:p>
      <w:pPr/>
      <w:r>
        <w:rPr>
          <w:lang w:val="hi_IN" w:bidi="hi_IN"/>
        </w:rPr>
      </w:r>
      <w:r>
        <w:rPr>
          <w:lang w:val="hi_IN" w:bidi="hi_IN"/>
        </w:rPr>
        <w:t>1 राजाओं 4:20–28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b/>
          <w:lang w:val="hi_IN" w:bidi="hi_IN"/>
        </w:rPr>
        <w:t>यहूदा</w:t>
      </w:r>
      <w:r>
        <w:rPr>
          <w:lang w:val="hi_IN" w:bidi="hi_IN"/>
        </w:rPr>
        <w:t xml:space="preserve"> और </w:t>
      </w:r>
      <w:r>
        <w:rPr>
          <w:b/>
          <w:lang w:val="hi_IN" w:bidi="hi_IN"/>
        </w:rPr>
        <w:t>इस्राएल</w:t>
      </w:r>
      <w:r>
        <w:rPr>
          <w:lang w:val="hi_IN" w:bidi="hi_IN"/>
        </w:rPr>
        <w:t xml:space="preserve"> के लोग समुद्र के किनारे की रेत के समान थे। लोगों ने खाया, पिया और आनन्दित हुए। सुलैमान उत्तर में </w:t>
      </w:r>
      <w:r>
        <w:rPr>
          <w:b/>
          <w:lang w:val="hi_IN" w:bidi="hi_IN"/>
        </w:rPr>
        <w:t>फरात नदी</w:t>
      </w:r>
      <w:r>
        <w:rPr>
          <w:lang w:val="hi_IN" w:bidi="hi_IN"/>
        </w:rPr>
        <w:t xml:space="preserve"> से लेकर दक्षिण में </w:t>
      </w:r>
      <w:r>
        <w:rPr>
          <w:b/>
          <w:lang w:val="hi_IN" w:bidi="hi_IN"/>
        </w:rPr>
        <w:t>पलिश्तियों</w:t>
      </w:r>
      <w:r>
        <w:rPr>
          <w:lang w:val="hi_IN" w:bidi="hi_IN"/>
        </w:rPr>
        <w:t xml:space="preserve"> के देश और मिस्र की सीमा तक सभी </w:t>
      </w:r>
      <w:r>
        <w:rPr>
          <w:b/>
          <w:lang w:val="hi_IN" w:bidi="hi_IN"/>
        </w:rPr>
        <w:t>राज्यों</w:t>
      </w:r>
      <w:r>
        <w:rPr>
          <w:lang w:val="hi_IN" w:bidi="hi_IN"/>
        </w:rPr>
        <w:t xml:space="preserve"> पर शासन करता था। यहूदा, इस्राएल, राज्य, फरात नदी और पलिश्तियों का अनुवाद उसी तरह करना सुनिश्चित करें, जैसे आपने पिछले भागों में किया है। “इस्राएल,” “यहूदा,” और “राज्य” के बारे में अधिक जानकारी के लिए मुख्य शब्दावली देखें।</w:t>
      </w:r>
    </w:p>
    <w:p>
      <w:pPr/>
      <w:r>
        <w:rPr>
          <w:lang w:val="hi_IN" w:bidi="hi_IN"/>
        </w:rPr>
      </w:r>
      <w:r>
        <w:rPr>
          <w:lang w:val="hi_IN" w:bidi="hi_IN"/>
        </w:rPr>
        <w:t>यदि आवश्यक हो, तो यहाँ रुकें और उत्पत्ति अध्याय 2 को फिर से सुनें। चौथी नदी के लिए आपने जो नाम इस्तेमाल किया—यह फरात नदी है। इस ऑडियो को यहाँ रोकें।</w:t>
      </w:r>
    </w:p>
    <w:p>
      <w:pPr/>
      <w:r>
        <w:rPr>
          <w:lang w:val="hi_IN" w:bidi="hi_IN"/>
        </w:rPr>
      </w:r>
      <w:r>
        <w:rPr>
          <w:lang w:val="hi_IN" w:bidi="hi_IN"/>
        </w:rPr>
        <w:t>यदि आवश्यक हो, तो यहाँ रुकें और 2 शमूएल 23:16 को फिर से सुनें, जहाँ आपने “पलिश्तियों के लिए शब्द का अनुवाद किया। इस ऑडियो को यहाँ रोकें।</w:t>
      </w:r>
    </w:p>
    <w:p>
      <w:pPr/>
      <w:r>
        <w:rPr>
          <w:lang w:val="hi_IN" w:bidi="hi_IN"/>
        </w:rPr>
      </w:r>
      <w:r>
        <w:rPr>
          <w:lang w:val="hi_IN" w:bidi="hi_IN"/>
        </w:rPr>
        <w:t>ये देश सुलैमान को भेंट चढ़ाते थे और उसके जीवन भर उसकी सेवा करते थे।</w:t>
      </w:r>
    </w:p>
    <w:p>
      <w:pPr/>
      <w:r>
        <w:rPr>
          <w:lang w:val="hi_IN" w:bidi="hi_IN"/>
        </w:rPr>
      </w:r>
      <w:r>
        <w:rPr>
          <w:lang w:val="hi_IN" w:bidi="hi_IN"/>
        </w:rPr>
        <w:t>यहाँ रुकें और तय करें कि आप “</w:t>
      </w:r>
      <w:r>
        <w:rPr>
          <w:b/>
          <w:lang w:val="hi_IN" w:bidi="hi_IN"/>
        </w:rPr>
        <w:t>भेंट</w:t>
      </w:r>
      <w:r>
        <w:rPr>
          <w:lang w:val="hi_IN" w:bidi="hi_IN"/>
        </w:rPr>
        <w:t>” शब्द का अनुवाद कैसे करेंगे। यदि आवश्यक हो, तो 2 शमूएल 8:6 को फिर से सुनें, ताकि याद रखा जा सके कि आपने “भेंट” शब्द का अनुवाद कैसे किया। इस ऑडियो को यहाँ रोकें।</w:t>
      </w:r>
    </w:p>
    <w:p>
      <w:pPr/>
      <w:r>
        <w:rPr>
          <w:lang w:val="hi_IN" w:bidi="hi_IN"/>
        </w:rPr>
      </w:r>
      <w:r>
        <w:rPr>
          <w:lang w:val="hi_IN" w:bidi="hi_IN"/>
        </w:rPr>
        <w:t>हर दिन, सुलैमान के महल में लगभग 9,000 लीटर महीन आटा और 18,000 लीटर मोटा आटा, 10 मोटा‑पोषित पशु और 20 चरागाह‑पोषित पशु, 100 भेड़ें और बकरियाँ, साथ ही हिरण, चिकारे, यखमूर और तैयार किए हुए पक्षी उपयोग किए जाते थे।</w:t>
      </w:r>
    </w:p>
    <w:p>
      <w:pPr/>
      <w:r>
        <w:rPr>
          <w:lang w:val="hi_IN" w:bidi="hi_IN"/>
        </w:rPr>
      </w:r>
      <w:r>
        <w:rPr>
          <w:lang w:val="hi_IN" w:bidi="hi_IN"/>
        </w:rPr>
        <w:t xml:space="preserve">यहाँ रुकें और यह तय करें कि आप इन पशुओं के नामों का अनुवाद कैसे करेंगे: </w:t>
      </w:r>
      <w:r>
        <w:rPr>
          <w:b/>
          <w:lang w:val="hi_IN" w:bidi="hi_IN"/>
        </w:rPr>
        <w:t>मोटा‑पोषित पशु,</w:t>
      </w:r>
      <w:r>
        <w:rPr>
          <w:lang w:val="hi_IN" w:bidi="hi_IN"/>
        </w:rPr>
        <w:t xml:space="preserve"> </w:t>
      </w:r>
      <w:r>
        <w:rPr>
          <w:b/>
          <w:lang w:val="hi_IN" w:bidi="hi_IN"/>
        </w:rPr>
        <w:t>चरागाह‑पोषित पशु</w:t>
      </w:r>
      <w:r>
        <w:rPr>
          <w:lang w:val="hi_IN" w:bidi="hi_IN"/>
        </w:rPr>
        <w:t xml:space="preserve">, </w:t>
      </w:r>
      <w:r>
        <w:rPr>
          <w:b/>
          <w:lang w:val="hi_IN" w:bidi="hi_IN"/>
        </w:rPr>
        <w:t>भेड़</w:t>
      </w:r>
      <w:r>
        <w:rPr>
          <w:lang w:val="hi_IN" w:bidi="hi_IN"/>
        </w:rPr>
        <w:t xml:space="preserve"> और </w:t>
      </w:r>
      <w:r>
        <w:rPr>
          <w:b/>
          <w:lang w:val="hi_IN" w:bidi="hi_IN"/>
        </w:rPr>
        <w:t>बकरियाँ,</w:t>
      </w:r>
      <w:r>
        <w:rPr>
          <w:lang w:val="hi_IN" w:bidi="hi_IN"/>
        </w:rPr>
        <w:t xml:space="preserve"> </w:t>
      </w:r>
      <w:r>
        <w:rPr>
          <w:b/>
          <w:lang w:val="hi_IN" w:bidi="hi_IN"/>
        </w:rPr>
        <w:t>हिरण</w:t>
      </w:r>
      <w:r>
        <w:rPr>
          <w:lang w:val="hi_IN" w:bidi="hi_IN"/>
        </w:rPr>
        <w:t xml:space="preserve">, </w:t>
      </w:r>
      <w:r>
        <w:rPr>
          <w:b/>
          <w:lang w:val="hi_IN" w:bidi="hi_IN"/>
        </w:rPr>
        <w:t>चिकारे</w:t>
      </w:r>
      <w:r>
        <w:rPr>
          <w:lang w:val="hi_IN" w:bidi="hi_IN"/>
        </w:rPr>
        <w:t xml:space="preserve">, </w:t>
      </w:r>
      <w:r>
        <w:rPr>
          <w:b/>
          <w:lang w:val="hi_IN" w:bidi="hi_IN"/>
        </w:rPr>
        <w:t>यखमूर</w:t>
      </w:r>
      <w:r>
        <w:rPr>
          <w:lang w:val="hi_IN" w:bidi="hi_IN"/>
        </w:rPr>
        <w:t xml:space="preserve"> और </w:t>
      </w:r>
      <w:r>
        <w:rPr>
          <w:b/>
          <w:lang w:val="hi_IN" w:bidi="hi_IN"/>
        </w:rPr>
        <w:t>पक्षी</w:t>
      </w:r>
      <w:r>
        <w:rPr>
          <w:lang w:val="hi_IN" w:bidi="hi_IN"/>
        </w:rPr>
        <w:t>। यदि आवश्यक हो, तो हिरण, चिकारे और यखमूर की तस्वीरें फिर से देखें। इस ऑडियो को यहाँ रोकें।</w:t>
      </w:r>
    </w:p>
    <w:p>
      <w:pPr/>
      <w:r>
        <w:rPr>
          <w:lang w:val="hi_IN" w:bidi="hi_IN"/>
        </w:rPr>
      </w:r>
      <w:r>
        <w:rPr>
          <w:lang w:val="hi_IN" w:bidi="hi_IN"/>
        </w:rPr>
        <w:t xml:space="preserve">सुलैमान ने फरात नदी के पश्चिम के सभी </w:t>
      </w:r>
      <w:r>
        <w:rPr>
          <w:b/>
          <w:lang w:val="hi_IN" w:bidi="hi_IN"/>
        </w:rPr>
        <w:t>राज्यों</w:t>
      </w:r>
      <w:r>
        <w:rPr>
          <w:lang w:val="hi_IN" w:bidi="hi_IN"/>
        </w:rPr>
        <w:t xml:space="preserve"> पर शासन किया, जो तिप्सह से लेकर </w:t>
      </w:r>
      <w:r>
        <w:rPr>
          <w:b/>
          <w:lang w:val="hi_IN" w:bidi="hi_IN"/>
        </w:rPr>
        <w:t>गाज़ा</w:t>
      </w:r>
      <w:r>
        <w:rPr>
          <w:lang w:val="hi_IN" w:bidi="hi_IN"/>
        </w:rPr>
        <w:t xml:space="preserve"> तक था, और यहूदा और इस्राएल के आसपास के सभी देशों के साथ </w:t>
      </w:r>
      <w:r>
        <w:rPr>
          <w:b/>
          <w:lang w:val="hi_IN" w:bidi="hi_IN"/>
        </w:rPr>
        <w:t>शांति</w:t>
      </w:r>
      <w:r>
        <w:rPr>
          <w:lang w:val="hi_IN" w:bidi="hi_IN"/>
        </w:rPr>
        <w:t xml:space="preserve"> थी। शान्ति का अनुवाद उसी तरह करें जैसे आपने 1 राजाओं के पिछले भागों में किया था, और शान्ति के बारे में अधिक जानकारी के लिए मुख्य शब्दावली देखें।</w:t>
      </w:r>
    </w:p>
    <w:p>
      <w:pPr/>
      <w:r>
        <w:rPr>
          <w:lang w:val="hi_IN" w:bidi="hi_IN"/>
        </w:rPr>
      </w:r>
      <w:r>
        <w:rPr>
          <w:lang w:val="hi_IN" w:bidi="hi_IN"/>
        </w:rPr>
        <w:t>यदि आवश्यक हो, तो यहाँ रुकें और 1 शमूएल 6:17 को सुनें और “गाज़ा” नाम का अनुवाद उसी तरह करना सुनिश्चित करें, जैसे आपने वहाँ किया था। इस ऑडियो को यहाँ रोकें।</w:t>
      </w:r>
    </w:p>
    <w:p>
      <w:pPr/>
      <w:r>
        <w:rPr>
          <w:lang w:val="hi_IN" w:bidi="hi_IN"/>
        </w:rPr>
      </w:r>
      <w:r>
        <w:rPr>
          <w:lang w:val="hi_IN" w:bidi="hi_IN"/>
        </w:rPr>
        <w:t>सुलैमान के जीवनकाल में, यहूदा और इस्राएल दान से लेकर बेर्शेबा तक पूरे देश में सुरक्षा के साथ रहते थे, और प्रत्येक परिवार के पास अपनी‑अपनी अंगूर की बेल और अंजीर के पेड़ थे।</w:t>
      </w:r>
    </w:p>
    <w:p>
      <w:pPr/>
      <w:r>
        <w:rPr>
          <w:lang w:val="hi_IN" w:bidi="hi_IN"/>
        </w:rPr>
      </w:r>
      <w:r>
        <w:rPr>
          <w:lang w:val="hi_IN" w:bidi="hi_IN"/>
        </w:rPr>
        <w:t xml:space="preserve">यदि आवश्यक हो, तो यहाँ रुकें और 2 शमूएल 24:15 में अपने अनुवाद को सुनें, और सुनिश्चित करें कि </w:t>
      </w:r>
      <w:r>
        <w:rPr>
          <w:b/>
          <w:lang w:val="hi_IN" w:bidi="hi_IN"/>
        </w:rPr>
        <w:t>“दान”</w:t>
      </w:r>
      <w:r>
        <w:rPr>
          <w:lang w:val="hi_IN" w:bidi="hi_IN"/>
        </w:rPr>
        <w:t xml:space="preserve"> और “</w:t>
      </w:r>
      <w:r>
        <w:rPr>
          <w:b/>
          <w:lang w:val="hi_IN" w:bidi="hi_IN"/>
        </w:rPr>
        <w:t>बेर्शेबा</w:t>
      </w:r>
      <w:r>
        <w:rPr>
          <w:lang w:val="hi_IN" w:bidi="hi_IN"/>
        </w:rPr>
        <w:t>” का अनुवाद उसी तरह करें जैसा आपने वहाँ किया था। इस ऑडियो को यहाँ रोकें।</w:t>
      </w:r>
    </w:p>
    <w:p>
      <w:pPr/>
      <w:r>
        <w:rPr>
          <w:lang w:val="hi_IN" w:bidi="hi_IN"/>
        </w:rPr>
      </w:r>
      <w:r>
        <w:rPr>
          <w:lang w:val="hi_IN" w:bidi="hi_IN"/>
        </w:rPr>
        <w:t>यहाँ रुकें और समूह में फिर से दाख की बेलों और अंजीर के पेड़ों की तस्वीरें देखें। आप अपने अनुवाद में इन्हें क्या कहेंगे? इस ऑडियो को यहाँ रोकें।</w:t>
      </w:r>
    </w:p>
    <w:p>
      <w:pPr/>
      <w:r>
        <w:rPr>
          <w:lang w:val="hi_IN" w:bidi="hi_IN"/>
        </w:rPr>
      </w:r>
      <w:r>
        <w:rPr>
          <w:lang w:val="hi_IN" w:bidi="hi_IN"/>
        </w:rPr>
        <w:t xml:space="preserve">सुलैमान के पास अपने </w:t>
      </w:r>
      <w:r>
        <w:rPr>
          <w:b/>
          <w:lang w:val="hi_IN" w:bidi="hi_IN"/>
        </w:rPr>
        <w:t>रथों</w:t>
      </w:r>
      <w:r>
        <w:rPr>
          <w:lang w:val="hi_IN" w:bidi="hi_IN"/>
        </w:rPr>
        <w:t xml:space="preserve"> के लिए घोड़ों के 40,000 अस्तबल और 12,000 घुड़सवार थे। सुनिश्चित करें कि रथ शब्द का अनुवाद पहले के भागों की तरह ही करें।</w:t>
      </w:r>
    </w:p>
    <w:p>
      <w:pPr/>
      <w:r>
        <w:rPr>
          <w:lang w:val="hi_IN" w:bidi="hi_IN"/>
        </w:rPr>
      </w:r>
      <w:r>
        <w:rPr>
          <w:b/>
          <w:lang w:val="hi_IN" w:bidi="hi_IN"/>
        </w:rPr>
        <w:t>जिला राज्यपालों</w:t>
      </w:r>
      <w:r>
        <w:rPr>
          <w:lang w:val="hi_IN" w:bidi="hi_IN"/>
        </w:rPr>
        <w:t xml:space="preserve"> ने विश्वासयोग्यता से राजा सुलैमान और उसके अधिकारियों के लिए भोजन प्रदान किया। हर राज्यपाल ने सुनिश्चित किया कि उसके लिए निर्धारित महीने में किसी भी चीज़ की कमी न रहे। राज्यपाल घोड़ों और तेज दौड़ने वाले घोड़ों के लिए जौ और भूसे के अपने कोटे को भी उचित स्थानों पर लाते थे। "राज्यपाल" का अनुवाद उसी तरह करना सुनिश्चित करें जैसे आपने पिछले भागों में किया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4:29–34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4:29–34 को सुनें और इसे अपने मन में रखें।</w:t>
      </w:r>
    </w:p>
    <w:p>
      <w:pPr/>
      <w:r>
        <w:rPr>
          <w:lang w:val="hi_IN" w:bidi="hi_IN"/>
        </w:rPr>
      </w:r>
      <w:r>
        <w:rPr>
          <w:lang w:val="hi_IN" w:bidi="hi_IN"/>
        </w:rPr>
        <w:t>यदि सम्भव हो, तो 1 राजाओं 4:29–34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राजाओं 4:29–34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1 राजाओं का यह भाग वर्णन करता है कि सुलैमान कितना बुद्धिमान था। प्राचीन लोग मानते थे कि बुद्धि एक देवता की ओर से आती है। लेकिन इस्राएली जानते थे कि परमेश्वर लोगों को सच्ची बुद्धि देता है। और परमेश्वर उन लोगों को बुद्धि देने के लिए तैयार है जो उससे माँगते हैं। हम याद करते हैं कि जब सुलैमान ने परमेश्वर से प्रार्थना की, तो उसने न लंबी आयु माँगी, न धन, और न ही यह कि परमेश्वर उसके शत्रुओं को दंड दे। इसके बजाय, सुलैमान ने परमेश्वर से विनती की कि वह सुलैमान को ऐसा मन दे, जो स्थिति को समझ सके, ताकि सुलैमान परमेश्वर के लोगों पर बुद्धिमानी और न्यायपूर्ण तरीके से शासन कर सके। फिर परमेश्वर ने सुलैमान की प्रार्थना का उत्तर दिया और सुलैमान को बुद्धि दी। इस कहानी में, कहानीकार हमें याद दिलाता है कि परमेश्वर ने सुलैमान को बुद्धि दी थी। और कहानीकार सुलैमान की बुद्धि की महानता का वर्णन करता है।</w:t>
      </w:r>
    </w:p>
    <w:p>
      <w:pPr/>
      <w:r>
        <w:rPr>
          <w:lang w:val="hi_IN" w:bidi="hi_IN"/>
        </w:rPr>
      </w:r>
      <w:r>
        <w:rPr>
          <w:lang w:val="hi_IN" w:bidi="hi_IN"/>
        </w:rPr>
        <w:t>यहाँ रुकें और समूह में इस प्रश्न पर चर्चा करें: आपकी संस्कृति किसी ऐसे व्यक्ति के साथ कैसा व्यवहार करती है जो बहुत बुद्धिमान है? इस ऑडियो को यहाँ रोकें।</w:t>
      </w:r>
    </w:p>
    <w:p>
      <w:pPr/>
      <w:r>
        <w:rPr>
          <w:lang w:val="hi_IN" w:bidi="hi_IN"/>
        </w:rPr>
      </w:r>
      <w:r>
        <w:rPr>
          <w:lang w:val="hi_IN" w:bidi="hi_IN"/>
        </w:rPr>
        <w:t>परमेश्वर ने सुलैमान को बहुत बुद्धि और समझ दी। कहानीकार कहता है कि सुलैमान को समुद्र के किनारे की रेत के कणों जितनी बातें पता थीं! यह जानने के लिए बहुत‑सी बातें हैं! कोई भी सुलैमान के सारे ज्ञान को न समझ सकता था और न ही गिन सकता था।</w:t>
      </w:r>
    </w:p>
    <w:p>
      <w:pPr/>
      <w:r>
        <w:rPr>
          <w:lang w:val="hi_IN" w:bidi="hi_IN"/>
        </w:rPr>
      </w:r>
      <w:r>
        <w:rPr>
          <w:lang w:val="hi_IN" w:bidi="hi_IN"/>
        </w:rPr>
        <w:t>यहाँ रुकें और समूह में समुद्र‑तट की एक तस्वीर देखें। इस ऑडियो को यहाँ रोकें।</w:t>
      </w:r>
    </w:p>
    <w:p>
      <w:pPr/>
      <w:r>
        <w:rPr>
          <w:lang w:val="hi_IN" w:bidi="hi_IN"/>
        </w:rPr>
      </w:r>
      <w:r>
        <w:rPr>
          <w:lang w:val="hi_IN" w:bidi="hi_IN"/>
        </w:rPr>
        <w:t>फिर कहानीकार हमें पूर्व और मिस्र के कुछ लोगों को बुद्धि के लोगों के उदाहरण के रूप में देता है। “पूर्व के लोग” उन गोत्रों को दर्शाता है जो यरदन नदी के पूर्व और दक्षिण-पूर्व में नीचे मृत सागर तक रहते थे।</w:t>
      </w:r>
    </w:p>
    <w:p>
      <w:pPr/>
      <w:r>
        <w:rPr>
          <w:lang w:val="hi_IN" w:bidi="hi_IN"/>
        </w:rPr>
      </w:r>
      <w:r>
        <w:rPr>
          <w:lang w:val="hi_IN" w:bidi="hi_IN"/>
        </w:rPr>
        <w:t>यहाँ रुकें और समूह में इस्राएल तथा उसके आसपास के क्षेत्रों का मानचित्र देखें। इस ऑडियो को यहाँ रोकें।</w:t>
      </w:r>
    </w:p>
    <w:p>
      <w:pPr/>
      <w:r>
        <w:rPr>
          <w:lang w:val="hi_IN" w:bidi="hi_IN"/>
        </w:rPr>
      </w:r>
      <w:r>
        <w:rPr>
          <w:lang w:val="hi_IN" w:bidi="hi_IN"/>
        </w:rPr>
        <w:t>उस समय लोग इन जातियों को बहुत बुद्धिमान मानते थे और अक्सर उनके बुद्धिमान पुरुषों से मार्गदर्शन और उत्तर माँगते थे। लेकिन सुलैमान उन दो जातियों के सभी बुद्धिमान लोगों से अधिक बुद्धिमान था।</w:t>
      </w:r>
    </w:p>
    <w:p>
      <w:pPr/>
      <w:r>
        <w:rPr>
          <w:lang w:val="hi_IN" w:bidi="hi_IN"/>
        </w:rPr>
      </w:r>
      <w:r>
        <w:rPr>
          <w:lang w:val="hi_IN" w:bidi="hi_IN"/>
        </w:rPr>
        <w:t>कहानीकार ने चार पुरुषों का उल्लेख किया जिन्हें इस्राएल के लोग जानेंगे। सुलैमान एज्रेही एतान और माहोल के पुत्रों से अधिक बुद्धिमान है, जो हेमान, कलकोल और दर्दा थे।</w:t>
      </w:r>
    </w:p>
    <w:p>
      <w:pPr/>
      <w:r>
        <w:rPr>
          <w:lang w:val="hi_IN" w:bidi="hi_IN"/>
        </w:rPr>
      </w:r>
      <w:r>
        <w:rPr>
          <w:lang w:val="hi_IN" w:bidi="hi_IN"/>
        </w:rPr>
        <w:t>सुलैमान ने 3,000 नीतिवचन और 1,005 गीत लिखे। नीतिवचन और गीतों में अक्सर बुद्धिमान बातें और शिक्षाएँ होती थीं। कई लोग मानते थे कि सुलैमान ने नीतिवचनों, उपदेशकों और सुलैमान के गीत की किताबें लिखी थीं, जो बाइबल में भी हैं। लोग इन पुस्तकों को बुद्धि का लेखन कहते हैं।</w:t>
      </w:r>
    </w:p>
    <w:p>
      <w:pPr/>
      <w:r>
        <w:rPr>
          <w:lang w:val="hi_IN" w:bidi="hi_IN"/>
        </w:rPr>
      </w:r>
      <w:r>
        <w:rPr>
          <w:lang w:val="hi_IN" w:bidi="hi_IN"/>
        </w:rPr>
        <w:t>[सुलैमान कई अलग-अलग विषयों के बारे में जानता था। सुलैमान पेड़ों और पौधों के बारे में जानता था, जैसे लबानोन के देवदार के पेड़ और जूफा के पौधे के बारे में। देवदार के पेड़ ऊँचे और कीमती पेड़ होते हैं जो पूरे लेबनान देश में उगते हैं। उस समय, लोग मंदिरों और महलों के निर्माण के लिए देवदार का उपयोग करते थे, क्योंकि देवदार की लकड़ी बहुत मजबूत और सुंदर थी। दूसरी ओर, जूफा एक ऐसा पौधा है जो आमतौर पर दीवारों में पत्थरों या ईंटों के बीच उगता है। सुलैमान को पेड़ों और पौधों का व्यापक ज्ञान है—सबसे बड़े से लेकर सबसे छोटे तक।</w:t>
      </w:r>
    </w:p>
    <w:p>
      <w:pPr/>
      <w:r>
        <w:rPr>
          <w:lang w:val="hi_IN" w:bidi="hi_IN"/>
        </w:rPr>
      </w:r>
      <w:r>
        <w:rPr>
          <w:lang w:val="hi_IN" w:bidi="hi_IN"/>
        </w:rPr>
        <w:t>यहाँ रुकें और समूह में देवदार के पेड़ों और जूफा के पौधे की तस्वीर देखें। इस ऑडियो को यहाँ रोकें।</w:t>
      </w:r>
    </w:p>
    <w:p>
      <w:pPr/>
      <w:r>
        <w:rPr>
          <w:lang w:val="hi_IN" w:bidi="hi_IN"/>
        </w:rPr>
      </w:r>
      <w:r>
        <w:rPr>
          <w:lang w:val="hi_IN" w:bidi="hi_IN"/>
        </w:rPr>
        <w:t>सुलैमान विभिन्न प्रकार के पशुओं, पक्षियों, रेंगने वाले जन्तुओं और मछलियों के बारे में भी जानता था। सुलैमान उन पशुओं से परिचित था जो खेत पर रहते हैं, जंगली पशुओं, हवा में उड़ने वाले पशुओं, पानी और भूमि दोनों में रेंगने वाले पशुओं से और पानी में रहने वाले पशुओं से परिचित था।</w:t>
      </w:r>
    </w:p>
    <w:p>
      <w:pPr/>
      <w:r>
        <w:rPr>
          <w:lang w:val="hi_IN" w:bidi="hi_IN"/>
        </w:rPr>
      </w:r>
      <w:r>
        <w:rPr>
          <w:lang w:val="hi_IN" w:bidi="hi_IN"/>
        </w:rPr>
        <w:t>यहाँ रुकें और समूह में इस प्रश्न पर चर्चा करें: आपकी संस्कृति में, आपके क्षेत्र में किस प्रकार के पशु रहते हैं? आप उन्हें किस प्रकार समूहबद्ध करते हैं? इस ऑडियो को यहाँ रोकें।</w:t>
      </w:r>
    </w:p>
    <w:p>
      <w:pPr/>
      <w:r>
        <w:rPr>
          <w:lang w:val="hi_IN" w:bidi="hi_IN"/>
        </w:rPr>
      </w:r>
      <w:r>
        <w:rPr>
          <w:lang w:val="hi_IN" w:bidi="hi_IN"/>
        </w:rPr>
        <w:t>इस भाग में, अन्य देशों के राजा लोगों को सुलैमान से सीखने के लिए भेजते हैं। जब लोग सुलैमान की बात सुनते हैं, तो सुलैमान पास की जातियों के लोगों और राजाओं को प्रभावित करता है, जो सुलैमान को और भी शक्तिशाली बनाता है।</w:t>
      </w:r>
    </w:p>
    <w:p>
      <w:pPr/>
      <w:r>
        <w:rPr>
          <w:lang w:val="hi_IN" w:bidi="hi_IN"/>
        </w:rPr>
      </w:r>
      <w:r>
        <w:rPr>
          <w:lang w:val="hi_IN" w:bidi="hi_IN"/>
        </w:rPr>
        <w:t>यहाँ रुकें और समूह में इस प्रश्न पर चर्चा करें: आपकी संस्कृति में, आपके अगुवे अपने क्षेत्र में किसी ऐसे अगुवे के प्रति कैसी प्रतिक्रिया देते हैं, जो बहुत बुद्धिमान है?</w:t>
      </w:r>
      <w:r>
        <w:rPr>
          <w:lang w:val="hi_IN" w:bidi="hi_IN"/>
        </w:rPr>
      </w:r>
    </w:p>
    <w:p>
      <w:pPr>
        <w:pStyle w:val="Heading3"/>
      </w:pPr>
      <w:r>
        <w:rPr>
          <w:lang w:val="hi_IN" w:bidi="hi_IN"/>
        </w:rPr>
        <w:t>घटनाओं को समझाना</w:t>
      </w:r>
    </w:p>
    <w:p>
      <w:pPr/>
      <w:r>
        <w:rPr>
          <w:lang w:val="hi_IN" w:bidi="hi_IN"/>
        </w:rPr>
      </w:r>
      <w:r>
        <w:rPr>
          <w:lang w:val="hi_IN" w:bidi="hi_IN"/>
        </w:rPr>
        <w:t>1 राजाओं 4:29–34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कहानीकार कहता है कि परमेश्वर ने सुलैमान को अत्यधिक बुद्धि दी।</w:t>
      </w:r>
    </w:p>
    <w:p>
      <w:pPr/>
      <w:r>
        <w:rPr>
          <w:lang w:val="hi_IN" w:bidi="hi_IN"/>
        </w:rPr>
      </w:r>
      <w:r>
        <w:rPr>
          <w:b/>
          <w:lang w:val="hi_IN" w:bidi="hi_IN"/>
        </w:rPr>
        <w:t>दूसरे दृश्य में:</w:t>
      </w:r>
      <w:r>
        <w:rPr>
          <w:lang w:val="hi_IN" w:bidi="hi_IN"/>
        </w:rPr>
        <w:t xml:space="preserve"> कहानीकार सुलैमान की बुद्धि की तुलना अन्य जातियों और अन्य बुद्धिमान पुरुषों से करता है।</w:t>
      </w:r>
    </w:p>
    <w:p>
      <w:pPr/>
      <w:r>
        <w:rPr>
          <w:lang w:val="hi_IN" w:bidi="hi_IN"/>
        </w:rPr>
      </w:r>
      <w:r>
        <w:rPr>
          <w:b/>
          <w:lang w:val="hi_IN" w:bidi="hi_IN"/>
        </w:rPr>
        <w:t>तीसरे दृश्य में:</w:t>
      </w:r>
      <w:r>
        <w:rPr>
          <w:lang w:val="hi_IN" w:bidi="hi_IN"/>
        </w:rPr>
        <w:t xml:space="preserve"> कहानीकार सुलैमान के अलग-अलग विषयों के ज्ञान को दिखाता है।</w:t>
      </w:r>
    </w:p>
    <w:p>
      <w:pPr/>
      <w:r>
        <w:rPr>
          <w:lang w:val="hi_IN" w:bidi="hi_IN"/>
        </w:rPr>
      </w:r>
      <w:r>
        <w:rPr>
          <w:b/>
          <w:lang w:val="hi_IN" w:bidi="hi_IN"/>
        </w:rPr>
        <w:t>चौथे दृश्य में:</w:t>
      </w:r>
      <w:r>
        <w:rPr>
          <w:lang w:val="hi_IN" w:bidi="hi_IN"/>
        </w:rPr>
        <w:t xml:space="preserve"> कहानीकार दिखाता है कि संसार भर से लोग सुलैमान की बुद्धि सुनने के लिए कैसे आते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सुलैमान</w:t>
      </w:r>
    </w:p>
    <w:p>
      <w:pPr>
        <w:pStyle w:val="ListBullet"/>
        <w:spacing w:line="240" w:lineRule="auto"/>
        <w:ind w:left="720"/>
      </w:pPr>
      <w:r>
        <w:rPr>
          <w:lang w:val="hi_IN" w:bidi="hi_IN"/>
        </w:rPr>
      </w:r>
      <w:r>
        <w:rPr>
          <w:lang w:val="hi_IN" w:bidi="hi_IN"/>
        </w:rPr>
        <w:t>एतान, एज्रेही</w:t>
      </w:r>
    </w:p>
    <w:p>
      <w:pPr>
        <w:pStyle w:val="ListBullet"/>
        <w:spacing w:line="240" w:lineRule="auto"/>
        <w:ind w:left="720"/>
      </w:pPr>
      <w:r>
        <w:rPr>
          <w:lang w:val="hi_IN" w:bidi="hi_IN"/>
        </w:rPr>
      </w:r>
      <w:r>
        <w:rPr>
          <w:lang w:val="hi_IN" w:bidi="hi_IN"/>
        </w:rPr>
        <w:t>माहोल के पुत्र हेमान, कलकोल और दर्दा</w:t>
      </w:r>
    </w:p>
    <w:p>
      <w:pPr>
        <w:pStyle w:val="ListBullet"/>
        <w:spacing w:line="240" w:lineRule="auto"/>
        <w:ind w:left="720"/>
      </w:pPr>
      <w:r>
        <w:rPr>
          <w:lang w:val="hi_IN" w:bidi="hi_IN"/>
        </w:rPr>
      </w:r>
      <w:r>
        <w:rPr>
          <w:lang w:val="hi_IN" w:bidi="hi_IN"/>
        </w:rPr>
        <w:t>और अन्य जातियों से आए लोग</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में, कहानीकार परमेश्वर की पहचान उस रूप में करता है जिसने सुलैमान को बुद्धि, गहरी समझ और बड़ा हृदय दिया है। यद्यपि बुद्धि, बहुत‑सी बातों की समझ, और बड़ा मन या ज्ञान समान अर्थ रख सकते हैं, ये तीनों शब्द इस बात पर ज़ोर देते हैं कि सुलैमान अत्यंत बुद्धिमान है।</w:t>
      </w:r>
    </w:p>
    <w:p>
      <w:pPr/>
      <w:r>
        <w:rPr>
          <w:lang w:val="hi_IN" w:bidi="hi_IN"/>
        </w:rPr>
      </w:r>
      <w:r>
        <w:rPr>
          <w:lang w:val="hi_IN" w:bidi="hi_IN"/>
        </w:rPr>
        <w:t>कहानीकार सुलैमान की बुद्धि की महानता का वर्णन करने के लिए विशेष भाषा का उपयोग करता है। उदाहरण के लिए, कहानीकार हृदय की छवि का उपयोग यह कहने के लिए करता है कि सुलैमान को व्यापक ज्ञान था कि चीज़ें कैसे काम करती हैं। अतीत में, लोग हृदय शब्द का उपयोग उस तरीके का वर्णन करने के लिए करते थे जिससे लोग सोचते, महसूस करते और निर्णय लेते थे। बड़े हृदय वाला व्यक्ति उस व्यक्ति का वर्णन करता है जो बातों को अच्छी तरह जानता है।</w:t>
      </w:r>
    </w:p>
    <w:p>
      <w:pPr/>
      <w:r>
        <w:rPr>
          <w:lang w:val="hi_IN" w:bidi="hi_IN"/>
        </w:rPr>
      </w:r>
      <w:r>
        <w:rPr>
          <w:lang w:val="hi_IN" w:bidi="hi_IN"/>
        </w:rPr>
        <w:t>यहाँ रुकें और समूह में इस प्रश्न पर चर्चा करें: आपकी भाषा में, आप बुद्धि, ज्ञान और व्यापक समझ या मन के लिए किन शब्दों का उपयोग करेंगे? इस ऑडियो को यहाँ रोकें।</w:t>
      </w:r>
    </w:p>
    <w:p>
      <w:pPr/>
      <w:r>
        <w:rPr>
          <w:lang w:val="hi_IN" w:bidi="hi_IN"/>
        </w:rPr>
      </w:r>
      <w:r>
        <w:rPr>
          <w:lang w:val="hi_IN" w:bidi="hi_IN"/>
        </w:rPr>
        <w:t>वास्तव में, कहानीकार सुलैमान की बुद्धि की तुलना समुद्र के किनारे की रेत से करता है। जिस प्रकार कोई भी समुद्र के किनारे की सारी रेत को नहीं गिन सकता, उसी प्रकार कोई भी उन चीज़ों को नहीं गिन सकता या न ही माप सकता है जिन्हें सुलैमान जानता है। बेशक, यह एक अतिशयोक्ति है। कोई भी मनुष्य सब कुछ नहीं जान सकता। लेकिन कहानीकार यह बताना चाहता है कि सुलैमान उस समय वास्तव में सबसे बुद्धिमान व्यक्ति था। समुद्र के किनारे वह स्थान है जहाँ समुद्र भूमि से मिलता है। समुद्र के किनारे पर आमतौर पर रेत, पत्थरों या चट्टानों की पट्टियाँ होती हैं। सुलैमान उतनी ही बातों को जानता है जितनी समुद्र‑तट की रेत के कण हैं, जिन्हें कोई कभी नहीं गिन सकता। कहानीकार का अर्थ है कि कोई भी यह नहीं माप सकता कि सुलैमान कितना जानता है!</w:t>
      </w:r>
    </w:p>
    <w:p>
      <w:pPr/>
      <w:r>
        <w:rPr>
          <w:lang w:val="hi_IN" w:bidi="hi_IN"/>
        </w:rPr>
      </w:r>
      <w:r>
        <w:rPr>
          <w:lang w:val="hi_IN" w:bidi="hi_IN"/>
        </w:rPr>
        <w:t>यहाँ रुकें और समूह में समुद्र‑तट और रेत की एक तस्वीर देखें। इस प्रश्न पर समूह में चर्चा करें: आप किसी चीज़ या चीज़ों के उस समूह का वर्णन कैसे करेंगे, जो इतनी बड़ी है कि कोई उसे माप नहीं सकता? याद रखें कि कहानीकार समुद्र के किनारे की रेत का उपयोग यह दिखाने के लिए करता है कि सुलैमान की बुद्धि कितनी महान है। पिछले भाग में, कहानीकार ने समुद्र के किनारे की रेत का उपयोग यह दिखाने के लिए किया कि अब्राहम के कितने वंशज होंगे। इस ऑडियो को यहाँ रोकें।</w:t>
      </w:r>
    </w:p>
    <w:p>
      <w:pPr/>
      <w:r>
        <w:rPr>
          <w:lang w:val="hi_IN" w:bidi="hi_IN"/>
        </w:rPr>
      </w:r>
      <w:r>
        <w:rPr>
          <w:lang w:val="hi_IN" w:bidi="hi_IN"/>
        </w:rPr>
        <w:t>दूसरे दृश्य में, कहानीकार सुलैमान की बुद्धि का वर्णन करना जारी रखता है। कहानीकार सुलैमान की बुद्धि की तुलना अन्य जातियों और अन्य बुद्धिमान लोगों की बुद्धि से करता है। कहानीकार विशेष रूप से पूर्व के लोगों, अर्थात् मिस्र जाति, की बुद्धि का उल्लेख करता है। सुलैमान इस्राएल के बुद्धिमान पुरुषों का भी वर्णन करता है। सुलैमान की बुद्धि एज्रा नाम के स्थान से रहने वाले एज्रेही एतान और माहोल के पुत्रों—हेमान, कलकोल और दर्दा—से अधिक है। कहानीकार इन नामों का उपयोग यह दिखाने के लिए करता है कि सुलैमान इस्राएलियों के अपने देश के बुद्धिमान पुरुषों से भी अधिक बुद्धिमान है। कहानीकार उन लोगों के नामों का उल्लेख करता है जिन्हें इस्राएली जानते हैं। लेकिन सुलैमान की बुद्धि इन जातियों और लोगों से अधिक बड़ी है।</w:t>
      </w:r>
    </w:p>
    <w:p>
      <w:pPr/>
      <w:r>
        <w:rPr>
          <w:lang w:val="hi_IN" w:bidi="hi_IN"/>
        </w:rPr>
      </w:r>
      <w:r>
        <w:rPr>
          <w:lang w:val="hi_IN" w:bidi="hi_IN"/>
        </w:rPr>
        <w:t>तीसरे दृश्य में, कहानीकार सुलैमान की बुद्धि और ज्ञान के विशेष उदाहरण देता है। कहानीकार उल्लेख करता है कि सुलैमान ने 3,000 नीतिवचन और 1,005 गीत लिखे थे। यह दिखाता है कि सुलैमान जानता है कि बुद्धिमान और सुंदर तरीके से कैसे बोलना है। फिर कहानीकार उल्लेख करता है कि सुलैमान पौधों और पेड़ों के बारे में भी जानता है। सुलैमान देवदार के पेड़ों और जूफा के पौधे के बारे में बात करता है। लोग जानते हैं कि देवदार के पेड़ बड़े पेड़ हैं और जूफा के पौधे छोटे पौधे हैं। यह दिखाता है कि सुलैमान पौधों के बारे में बहुत कुछ जानता है, जिनमें बड़े और छोटे पौधे शामिल हैं। अंत में, कहानीकार उल्लेख करता है कि सुलैमान सभी प्रकार के स्थल के पशुओं, पक्षियों, रेंगने वाले जीवों और मछलियों के बारे में भी जानता है। रेंगने वाले पशु वे होते हैं जो पानी और भूमि—दोनों पर रह सकते हैं। यह दिखाता है कि सुलैमान भी पशुओं के बारे में बहुत कुछ जानता है। सुलैमान संसार की कई बातों के बारे में जानता है। सुलैमान अच्छी तरह बोलना और गीत बनाना जानता है। सुलैमान पौधों और पशुओं के बारे में भी बहुत कुछ जानता है।</w:t>
      </w:r>
    </w:p>
    <w:p>
      <w:pPr/>
      <w:r>
        <w:rPr>
          <w:lang w:val="hi_IN" w:bidi="hi_IN"/>
        </w:rPr>
      </w:r>
      <w:r>
        <w:rPr>
          <w:lang w:val="hi_IN" w:bidi="hi_IN"/>
        </w:rPr>
        <w:t>यहाँ रुकें और समूह में चर्चा करें कि आप पशुओं के बारे में कैसे बात करेंगे ताकि यह स्पष्ट हो कि सुलैमान हर प्रकार के पशुओं के बारे में जानता है। इस ऑडियो को यहाँ रोकें।</w:t>
      </w:r>
    </w:p>
    <w:p>
      <w:pPr/>
      <w:r>
        <w:rPr>
          <w:lang w:val="hi_IN" w:bidi="hi_IN"/>
        </w:rPr>
      </w:r>
      <w:r>
        <w:rPr>
          <w:lang w:val="hi_IN" w:bidi="hi_IN"/>
        </w:rPr>
        <w:t>चौथे दृश्य में, कहानीकार दिखाता है कि इस्राएल के आसपास की जातियों ने सुलैमान की महान बुद्धि के बारे में सुना। इसलिए उन देशों के राजाओं ने सुलैमान की बुद्धिमानी भरी बातें सुनने के लिए लोगों को उसके पास भेजा।</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इस्तेमाल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राजाओं 4:29–34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सुलैमान</w:t>
      </w:r>
    </w:p>
    <w:p>
      <w:pPr>
        <w:pStyle w:val="ListBullet"/>
        <w:spacing w:line="240" w:lineRule="auto"/>
        <w:ind w:left="720"/>
      </w:pPr>
      <w:r>
        <w:rPr>
          <w:lang w:val="hi_IN" w:bidi="hi_IN"/>
        </w:rPr>
      </w:r>
      <w:r>
        <w:rPr>
          <w:lang w:val="hi_IN" w:bidi="hi_IN"/>
        </w:rPr>
        <w:t>एतान, एज्रेही</w:t>
      </w:r>
    </w:p>
    <w:p>
      <w:pPr>
        <w:pStyle w:val="ListBullet"/>
        <w:spacing w:line="240" w:lineRule="auto"/>
        <w:ind w:left="720"/>
      </w:pPr>
      <w:r>
        <w:rPr>
          <w:lang w:val="hi_IN" w:bidi="hi_IN"/>
        </w:rPr>
      </w:r>
      <w:r>
        <w:rPr>
          <w:lang w:val="hi_IN" w:bidi="hi_IN"/>
        </w:rPr>
        <w:t>माहोल के पुत्र हेमान, कलकोल और दर्दा</w:t>
      </w:r>
    </w:p>
    <w:p>
      <w:pPr>
        <w:pStyle w:val="ListBullet"/>
        <w:spacing w:line="240" w:lineRule="auto"/>
        <w:ind w:left="720"/>
      </w:pPr>
      <w:r>
        <w:rPr>
          <w:lang w:val="hi_IN" w:bidi="hi_IN"/>
        </w:rPr>
      </w:r>
      <w:r>
        <w:rPr>
          <w:lang w:val="hi_IN" w:bidi="hi_IN"/>
        </w:rPr>
        <w:t>और अन्य जातियों से आए लोग</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की भूमिका निभा रहे व्यक्ति को यह बताना चाहिए कि यदि वह उस पात्र के स्थान पर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प्रतिक्रियाएँ निम्नलिखित हैं।</w:t>
      </w:r>
    </w:p>
    <w:p>
      <w:pPr/>
      <w:r>
        <w:rPr>
          <w:lang w:val="hi_IN" w:bidi="hi_IN"/>
        </w:rPr>
      </w:r>
      <w:r>
        <w:rPr>
          <w:lang w:val="hi_IN" w:bidi="hi_IN"/>
        </w:rPr>
        <w:t>पहले दृश्य में, कहानीकार परमेश्वर का परिचय सुलैमान की महान बुद्धि के स्रोत के रूप में देता है।</w:t>
      </w:r>
    </w:p>
    <w:p>
      <w:pPr/>
      <w:r>
        <w:rPr>
          <w:lang w:val="hi_IN" w:bidi="hi_IN"/>
        </w:rPr>
      </w:r>
      <w:r>
        <w:rPr>
          <w:lang w:val="hi_IN" w:bidi="hi_IN"/>
        </w:rPr>
        <w:t>अभिनय को रोकें। परमेश्वर की भूमिका निभाने वाले व्यक्ति से पूछें, “जब आप सुलैमान को बड़ी बुद्धि देते हैं, तो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लगता है कि मैं ऐसे उपहार के साथ सुलैमान पर भरोसा कर सकता हूँ; या</w:t>
      </w:r>
    </w:p>
    <w:p>
      <w:pPr>
        <w:pStyle w:val="ListBullet"/>
        <w:spacing w:line="240" w:lineRule="auto"/>
        <w:ind w:left="720"/>
      </w:pPr>
      <w:r>
        <w:rPr>
          <w:lang w:val="hi_IN" w:bidi="hi_IN"/>
        </w:rPr>
      </w:r>
      <w:r>
        <w:rPr>
          <w:lang w:val="hi_IN" w:bidi="hi_IN"/>
        </w:rPr>
        <w:t>मुझे आशा है कि सुलैमान उस बुद्धि का उपयोग करेगा जो मैंने उसे इस्राएलियों की जिम्मेदारी से अगुवाई करने के लिए दी थी।</w:t>
      </w:r>
    </w:p>
    <w:p>
      <w:pPr/>
      <w:r>
        <w:rPr>
          <w:lang w:val="hi_IN" w:bidi="hi_IN"/>
        </w:rPr>
      </w:r>
      <w:r>
        <w:rPr>
          <w:lang w:val="hi_IN" w:bidi="hi_IN"/>
        </w:rPr>
        <w:t>सुलैमान की भूमिका निभाने वाले व्यक्ति से पूछें, “जब आप परमेश्वर की ओर से बुद्धि का उपहार प्राप्त करते हैं, तो आप क्या महसूस कर रहे हैं या क्या सोच रहे हैं?” वह व्यक्ति ऐसे उत्तर दे सकता है:</w:t>
      </w:r>
    </w:p>
    <w:p>
      <w:pPr/>
      <w:r>
        <w:rPr>
          <w:lang w:val="hi_IN" w:bidi="hi_IN"/>
        </w:rPr>
      </w:r>
      <w:r>
        <w:rPr>
          <w:lang w:val="hi_IN" w:bidi="hi_IN"/>
        </w:rPr>
        <w:t>मैं विनम्र महसूस करता हूँ, क्योंकि परमेश्वर ने मुझे बुद्धि का यह उपहार दिया है, ताकि मैं परमेश्वर के लोगों की उचित रूप से अगुवाई कर सकूँ।</w:t>
      </w:r>
    </w:p>
    <w:p>
      <w:pPr/>
      <w:r>
        <w:rPr>
          <w:lang w:val="hi_IN" w:bidi="hi_IN"/>
        </w:rPr>
      </w:r>
      <w:r>
        <w:rPr>
          <w:lang w:val="hi_IN" w:bidi="hi_IN"/>
        </w:rPr>
        <w:t>नाटक को जारी रखें।</w:t>
      </w:r>
    </w:p>
    <w:p>
      <w:pPr/>
      <w:r>
        <w:rPr>
          <w:lang w:val="hi_IN" w:bidi="hi_IN"/>
        </w:rPr>
      </w:r>
      <w:r>
        <w:rPr>
          <w:lang w:val="hi_IN" w:bidi="hi_IN"/>
        </w:rPr>
        <w:t>दूसरे दृश्य में, कहानीकार सुलैमान की बुद्धि की तुलना अन्य लोगों की बुद्धि से करता है। कहानीकार पूर्व के लोगों, मिस्र के लोगों, एज्राही एतान, हेमान, कलकोल और दर्दा के बारे में बात करता है। सुलैमान की बुद्धि इन लोगों से बहुत बड़ी है।</w:t>
      </w:r>
    </w:p>
    <w:p>
      <w:pPr/>
      <w:r>
        <w:rPr>
          <w:lang w:val="hi_IN" w:bidi="hi_IN"/>
        </w:rPr>
      </w:r>
      <w:r>
        <w:rPr>
          <w:lang w:val="hi_IN" w:bidi="hi_IN"/>
        </w:rPr>
        <w:t>अभिनय को रोकें। सुलैमान की भूमिका निभाने वाले व्यक्ति से पूछें, “जब आपको पता चलता है कि आप सभी जातियों में सबसे बुद्धिमान व्यक्ति हैं, तो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गर्व है कि मैं सभी जातियों में सबसे बुद्धिमान व्यक्ति हूँ; या</w:t>
      </w:r>
    </w:p>
    <w:p>
      <w:pPr>
        <w:pStyle w:val="ListBullet"/>
        <w:spacing w:line="240" w:lineRule="auto"/>
        <w:ind w:left="720"/>
      </w:pPr>
      <w:r>
        <w:rPr>
          <w:lang w:val="hi_IN" w:bidi="hi_IN"/>
        </w:rPr>
      </w:r>
      <w:r>
        <w:rPr>
          <w:lang w:val="hi_IN" w:bidi="hi_IN"/>
        </w:rPr>
        <w:t>मुझे लगता है कि मैं अपनी बुद्धि से अन्य जातियों की सहायता कर सकता हूँ।</w:t>
      </w:r>
    </w:p>
    <w:p>
      <w:pPr/>
      <w:r>
        <w:rPr>
          <w:lang w:val="hi_IN" w:bidi="hi_IN"/>
        </w:rPr>
      </w:r>
      <w:r>
        <w:rPr>
          <w:lang w:val="hi_IN" w:bidi="hi_IN"/>
        </w:rPr>
        <w:t>पूर्व के लोगों, मिस्र के लोगों, एज्राही एतान, हेमान, कलकोल और दर्दा की भूमिका निभाने वाले व्यक्ति से पूछें, “जब आपको पता चलता है कि कोई ऐसा व्यक्ति है जो आपसे अधिक बुद्धिमान है, तो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आश्चर्यचकित हूँ कि किसी व्यक्ति के पास इतनी महान बुद्धि हो सकती है; या</w:t>
      </w:r>
    </w:p>
    <w:p>
      <w:pPr>
        <w:pStyle w:val="ListBullet"/>
        <w:spacing w:line="240" w:lineRule="auto"/>
        <w:ind w:left="720"/>
      </w:pPr>
      <w:r>
        <w:rPr>
          <w:lang w:val="hi_IN" w:bidi="hi_IN"/>
        </w:rPr>
      </w:r>
      <w:r>
        <w:rPr>
          <w:lang w:val="hi_IN" w:bidi="hi_IN"/>
        </w:rPr>
        <w:t>मुझे लगता है कि मुझे उस व्यक्ति से मिलने और उसका सम्मान करने की आवश्यकता है; या</w:t>
      </w:r>
    </w:p>
    <w:p>
      <w:pPr>
        <w:pStyle w:val="ListBullet"/>
        <w:spacing w:line="240" w:lineRule="auto"/>
        <w:ind w:left="720"/>
      </w:pPr>
      <w:r>
        <w:rPr>
          <w:lang w:val="hi_IN" w:bidi="hi_IN"/>
        </w:rPr>
      </w:r>
      <w:r>
        <w:rPr>
          <w:lang w:val="hi_IN" w:bidi="hi_IN"/>
        </w:rPr>
        <w:t>मैं बुद्धिमान व्यक्ति से जलन करता हूँ!</w:t>
      </w:r>
    </w:p>
    <w:p>
      <w:pPr/>
      <w:r>
        <w:rPr>
          <w:lang w:val="hi_IN" w:bidi="hi_IN"/>
        </w:rPr>
      </w:r>
      <w:r>
        <w:rPr>
          <w:lang w:val="hi_IN" w:bidi="hi_IN"/>
        </w:rPr>
        <w:t>नाटक को जारी रखें।</w:t>
      </w:r>
    </w:p>
    <w:p>
      <w:pPr/>
      <w:r>
        <w:rPr>
          <w:lang w:val="hi_IN" w:bidi="hi_IN"/>
        </w:rPr>
      </w:r>
      <w:r>
        <w:rPr>
          <w:lang w:val="hi_IN" w:bidi="hi_IN"/>
        </w:rPr>
        <w:t>तीसरे दृश्य में, कहानीकार सुलैमान की महान बुद्धि के वास्तविक उदाहरण देता है। फिर कहानीकार कहता है कि सुलैमान ने बहुत से नीतिवचन और गीत लिखे। फिर कहानीकार जोड़ता है कि सुलैमान पौधों और पशुओं के बारे में बहुत कुछ जानता है।</w:t>
      </w:r>
    </w:p>
    <w:p>
      <w:pPr/>
      <w:r>
        <w:rPr>
          <w:lang w:val="hi_IN" w:bidi="hi_IN"/>
        </w:rPr>
      </w:r>
      <w:r>
        <w:rPr>
          <w:lang w:val="hi_IN" w:bidi="hi_IN"/>
        </w:rPr>
        <w:t>अभिनय को रोकें। सुलैमान की भूमिका निभाने वाले व्यक्ति से पूछें, “आप क्या महसूस कर रहे हैं या क्या सोच रहे हैं, क्योंकि आप अलग-अलग प्रकार के पौधों और पशुओं के बारे में बहुत कुछ जानते हैं?” वह व्यक्ति ऐसे उत्तर दे सकता है:</w:t>
      </w:r>
    </w:p>
    <w:p>
      <w:pPr>
        <w:pStyle w:val="ListBullet"/>
        <w:spacing w:line="240" w:lineRule="auto"/>
        <w:ind w:left="720"/>
      </w:pPr>
      <w:r>
        <w:rPr>
          <w:lang w:val="hi_IN" w:bidi="hi_IN"/>
        </w:rPr>
      </w:r>
      <w:r>
        <w:rPr>
          <w:lang w:val="hi_IN" w:bidi="hi_IN"/>
        </w:rPr>
        <w:t>मुझे लगता है कि यदि मुझे पौधों और पशुओं की इतनी व्यापक समझ हो, तो मैं खेती करने और पशु‑पालन करने वाले और भी लोगों की सहायता कर सकता हूँ; या</w:t>
      </w:r>
    </w:p>
    <w:p>
      <w:pPr>
        <w:pStyle w:val="ListBullet"/>
        <w:spacing w:line="240" w:lineRule="auto"/>
        <w:ind w:left="720"/>
      </w:pPr>
      <w:r>
        <w:rPr>
          <w:lang w:val="hi_IN" w:bidi="hi_IN"/>
        </w:rPr>
      </w:r>
      <w:r>
        <w:rPr>
          <w:lang w:val="hi_IN" w:bidi="hi_IN"/>
        </w:rPr>
        <w:t>मुझे बहुत गर्व महसूस होता है क्योंकि अन्य लोगों की तुलना में मेरे पास पौधों और पशुओं का व्यापक ज्ञान है।</w:t>
      </w:r>
    </w:p>
    <w:p>
      <w:pPr/>
      <w:r>
        <w:rPr>
          <w:lang w:val="hi_IN" w:bidi="hi_IN"/>
        </w:rPr>
      </w:r>
      <w:r>
        <w:rPr>
          <w:lang w:val="hi_IN" w:bidi="hi_IN"/>
        </w:rPr>
        <w:t>नाटक को जारी रखें।</w:t>
      </w:r>
    </w:p>
    <w:p>
      <w:pPr/>
      <w:r>
        <w:rPr>
          <w:lang w:val="hi_IN" w:bidi="hi_IN"/>
        </w:rPr>
      </w:r>
      <w:r>
        <w:rPr>
          <w:lang w:val="hi_IN" w:bidi="hi_IN"/>
        </w:rPr>
        <w:t>चौथे दृश्य में, कहानीकार सुलैमान की महान बुद्धि का अन्य लोगों पर पड़ने वाला प्रभाव बताता है। अलग-अलग राज्यों और जातियों के लोग सुलैमान के चारों ओर इकट्ठा होंगे। ये लोग रहेंगे और सुलैमान की बात सुनेंगे।</w:t>
      </w:r>
    </w:p>
    <w:p>
      <w:pPr/>
      <w:r>
        <w:rPr>
          <w:lang w:val="hi_IN" w:bidi="hi_IN"/>
        </w:rPr>
      </w:r>
      <w:r>
        <w:rPr>
          <w:lang w:val="hi_IN" w:bidi="hi_IN"/>
        </w:rPr>
        <w:t>अभिनय को रोकें। सुलैमान की भूमिका निभाने वाले व्यक्ति से पूछें, “जब लोग आपके आसपास होते हैं, आपकी प्रशंसा करते हैं और आपकी बात सुनना चाहते हैं, तो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लगता है कि मुझे परमेश्वर की स्तुति करनी चाहिए, क्योंकि उसने मुझे महान बुद्धि दी है; या</w:t>
      </w:r>
    </w:p>
    <w:p>
      <w:pPr>
        <w:pStyle w:val="ListBullet"/>
        <w:spacing w:line="240" w:lineRule="auto"/>
        <w:ind w:left="720"/>
      </w:pPr>
      <w:r>
        <w:rPr>
          <w:lang w:val="hi_IN" w:bidi="hi_IN"/>
        </w:rPr>
      </w:r>
      <w:r>
        <w:rPr>
          <w:lang w:val="hi_IN" w:bidi="hi_IN"/>
        </w:rPr>
        <w:t>मुझे लगता है कि मैं एक महान राजा बन गया हूँ, जैसा कि मुझे होना चाहिए।</w:t>
      </w:r>
    </w:p>
    <w:p>
      <w:pPr/>
      <w:r>
        <w:rPr>
          <w:lang w:val="hi_IN" w:bidi="hi_IN"/>
        </w:rPr>
      </w:r>
      <w:r>
        <w:rPr>
          <w:lang w:val="hi_IN" w:bidi="hi_IN"/>
        </w:rPr>
        <w:t>अन्य जातियों के लोगों की भूमिका निभाने वाले व्यक्ति से पूछें, “जब आप सुलैमान के पास आते हैं तो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लगता है कि पृथ्वी के सबसे बुद्धिमान व्यक्ति से मिलने का यह एक दुर्लभ अवसर है; या</w:t>
      </w:r>
    </w:p>
    <w:p>
      <w:pPr>
        <w:pStyle w:val="ListBullet"/>
        <w:spacing w:line="240" w:lineRule="auto"/>
        <w:ind w:left="720"/>
      </w:pPr>
      <w:r>
        <w:rPr>
          <w:lang w:val="hi_IN" w:bidi="hi_IN"/>
        </w:rPr>
      </w:r>
      <w:r>
        <w:rPr>
          <w:lang w:val="hi_IN" w:bidi="hi_IN"/>
        </w:rPr>
        <w:t>मैं सुलैमान से मिलने से डरता हूँ।</w:t>
      </w:r>
      <w:r>
        <w:rPr>
          <w:lang w:val="hi_IN" w:bidi="hi_IN"/>
        </w:rPr>
      </w:r>
    </w:p>
    <w:p>
      <w:pPr>
        <w:pStyle w:val="Heading3"/>
      </w:pPr>
      <w:r>
        <w:rPr>
          <w:lang w:val="hi_IN" w:bidi="hi_IN"/>
        </w:rPr>
        <w:t>आवश्यक जानकारी</w:t>
      </w:r>
    </w:p>
    <w:p>
      <w:pPr/>
      <w:r>
        <w:rPr>
          <w:lang w:val="hi_IN" w:bidi="hi_IN"/>
        </w:rPr>
      </w:r>
      <w:r>
        <w:rPr>
          <w:lang w:val="hi_IN" w:bidi="hi_IN"/>
        </w:rPr>
        <w:t>1 राजाओं 4:29–34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इस कहानी में, कहानीकार उस बुद्धि का वर्णन करता है जो सुलैमान को </w:t>
      </w:r>
      <w:r>
        <w:rPr>
          <w:b/>
          <w:lang w:val="hi_IN" w:bidi="hi_IN"/>
        </w:rPr>
        <w:t>परमेश्वर</w:t>
      </w:r>
      <w:r>
        <w:rPr>
          <w:lang w:val="hi_IN" w:bidi="hi_IN"/>
        </w:rPr>
        <w:t xml:space="preserve"> से प्राप्त हुई थी। परमेश्वर के बारे में अधिक जानकारी के लिए, मुख्य शब्दावली देखें। परमेश्वर के लिए उसी शब्द या वाक्यांश का उपयोग करें जिसका उपयोग आपने पिछले भागों में किया था।</w:t>
      </w:r>
    </w:p>
    <w:p>
      <w:pPr/>
      <w:r>
        <w:rPr>
          <w:lang w:val="hi_IN" w:bidi="hi_IN"/>
        </w:rPr>
      </w:r>
      <w:r>
        <w:rPr>
          <w:lang w:val="hi_IN" w:bidi="hi_IN"/>
        </w:rPr>
        <w:t xml:space="preserve">कहानीकार ने कई बार </w:t>
      </w:r>
      <w:r>
        <w:rPr>
          <w:b/>
          <w:lang w:val="hi_IN" w:bidi="hi_IN"/>
        </w:rPr>
        <w:t>बुद्धि</w:t>
      </w:r>
      <w:r>
        <w:rPr>
          <w:lang w:val="hi_IN" w:bidi="hi_IN"/>
        </w:rPr>
        <w:t xml:space="preserve"> शब्द का उल्लेख किया। बुद्धि के बारे में अधिक जानकारी के लिए, मुख्य शब्दावली देखें। बुद्धि के लिए उसी शब्द का उपयोग करें जिसका उपयोग आपने पिछले भागों में किया था।</w:t>
      </w:r>
    </w:p>
    <w:p>
      <w:pPr/>
      <w:r>
        <w:rPr>
          <w:lang w:val="hi_IN" w:bidi="hi_IN"/>
        </w:rPr>
      </w:r>
      <w:r>
        <w:rPr>
          <w:lang w:val="hi_IN" w:bidi="hi_IN"/>
        </w:rPr>
        <w:t>परमेश्वर ने सुलैमान को गहरा ज्ञान या समझ और बड़ा ह्रदय भी दिया। बुद्धि, गहरा ज्ञान और एक बड़ा या समझदार हृदय इन सभी का अर्थ एक ही चीज़ है। कोई व्यक्ति तब अच्छी तरह समझता है जब उसे किसी बात का ज्ञान होता है और वह उचित उत्तर दे सकता है, क्योंकि वह जानता है कि क्या करना है। वह व्यक्ति अच्छी तरह से निर्णय लेने में सक्षम है। हम इस पुस्तक के पिछले भाग में सुलैमान की प्रार्थना को याद करते हैं, जब सुलैमान ने बुद्धि के लिए यहोवा से प्रार्थना की थी। उस समय, सुलैमान ने यहोवा से बुद्धि माँगी, ताकि वह समझ सके और यह निर्णय ले सके कि क्या सही और क्या गलत है।</w:t>
      </w:r>
    </w:p>
    <w:p>
      <w:pPr/>
      <w:r>
        <w:rPr>
          <w:lang w:val="hi_IN" w:bidi="hi_IN"/>
        </w:rPr>
      </w:r>
      <w:r>
        <w:rPr>
          <w:lang w:val="hi_IN" w:bidi="hi_IN"/>
        </w:rPr>
        <w:t xml:space="preserve">यहाँ रुकें और समूह में यह निर्णय करें कि आप सुलैमान के </w:t>
      </w:r>
      <w:r>
        <w:rPr>
          <w:b/>
          <w:lang w:val="hi_IN" w:bidi="hi_IN"/>
        </w:rPr>
        <w:t>गहरे ज्ञान</w:t>
      </w:r>
      <w:r>
        <w:rPr>
          <w:lang w:val="hi_IN" w:bidi="hi_IN"/>
        </w:rPr>
        <w:t xml:space="preserve"> और </w:t>
      </w:r>
      <w:r>
        <w:rPr>
          <w:b/>
          <w:lang w:val="hi_IN" w:bidi="hi_IN"/>
        </w:rPr>
        <w:t>व्यापक या समझदार हृदय</w:t>
      </w:r>
      <w:r>
        <w:rPr>
          <w:lang w:val="hi_IN" w:bidi="hi_IN"/>
        </w:rPr>
        <w:t xml:space="preserve"> के लिए किन शब्दों या वाक्यांशों का उपयोग करेंगे। यदि आप अपने अनुवाद में हृदय के लिए शब्द का उपयोग करते हैं, तो मुख्य शब्दावली में हृदय के बारे में अधिक जानकारी देखें, और हृदय के लिए वही शब्द उपयोग करें जिसका उपयोग आपने पिछले भागों में किया है। इस ऑडियो को यहाँ रोकें।</w:t>
      </w:r>
    </w:p>
    <w:p>
      <w:pPr/>
      <w:r>
        <w:rPr>
          <w:lang w:val="hi_IN" w:bidi="hi_IN"/>
        </w:rPr>
      </w:r>
      <w:r>
        <w:rPr>
          <w:lang w:val="hi_IN" w:bidi="hi_IN"/>
        </w:rPr>
        <w:t>सुलैमान की बुद्धि पूर्व के पुरुषों से बड़ी थी। पूर्व वह दिशा है जहाँ से सूर्य उदय होता है।</w:t>
      </w:r>
    </w:p>
    <w:p>
      <w:pPr/>
      <w:r>
        <w:rPr>
          <w:lang w:val="hi_IN" w:bidi="hi_IN"/>
        </w:rPr>
      </w:r>
      <w:r>
        <w:rPr>
          <w:lang w:val="hi_IN" w:bidi="hi_IN"/>
        </w:rPr>
        <w:t xml:space="preserve">यहाँ रुकें और समूह में चर्चा करें कि आप </w:t>
      </w:r>
      <w:r>
        <w:rPr>
          <w:b/>
          <w:lang w:val="hi_IN" w:bidi="hi_IN"/>
        </w:rPr>
        <w:t>पूर्व</w:t>
      </w:r>
      <w:r>
        <w:rPr>
          <w:lang w:val="hi_IN" w:bidi="hi_IN"/>
        </w:rPr>
        <w:t xml:space="preserve"> के लिए कौन‑सा शब्द या वाक्यांश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सुलैमान इस्राएल के आसपास की जातियों के लिए बहुत प्रसिद्ध हो जाता है। जाति उन लोगों का एक समूह है जो एक स्थान में एक साथ रहते हैं। किसी जाति का एक शासक भी होता है जो लोगों पर शासन करता है।</w:t>
      </w:r>
    </w:p>
    <w:p>
      <w:pPr/>
      <w:r>
        <w:rPr>
          <w:lang w:val="hi_IN" w:bidi="hi_IN"/>
        </w:rPr>
      </w:r>
      <w:r>
        <w:rPr>
          <w:lang w:val="hi_IN" w:bidi="hi_IN"/>
        </w:rPr>
        <w:t xml:space="preserve">यहाँ रुकें और समूह में चर्चा करें कि आप </w:t>
      </w:r>
      <w:r>
        <w:rPr>
          <w:b/>
          <w:lang w:val="hi_IN" w:bidi="hi_IN"/>
        </w:rPr>
        <w:t>जाति</w:t>
      </w:r>
      <w:r>
        <w:rPr>
          <w:lang w:val="hi_IN" w:bidi="hi_IN"/>
        </w:rPr>
        <w:t xml:space="preserve"> के लिए किस शब्द या वाक्यांश का उपयोग करेंगे। अधिक जानकारी के लिए मुख्य शब्दावली में जाति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सुलैमान की बुद्धि के कारण, सुलैमान नीतिवचन और गीत लिखने में सक्षम है। नीतिवचन एक छोटी और बुद्धिमान कहावत है जिसे याद रखना आसान है।</w:t>
      </w:r>
    </w:p>
    <w:p>
      <w:pPr/>
      <w:r>
        <w:rPr>
          <w:lang w:val="hi_IN" w:bidi="hi_IN"/>
        </w:rPr>
      </w:r>
      <w:r>
        <w:rPr>
          <w:lang w:val="hi_IN" w:bidi="hi_IN"/>
        </w:rPr>
        <w:t xml:space="preserve">यहाँ रुकें और समूह में चर्चा करें कि आप </w:t>
      </w:r>
      <w:r>
        <w:rPr>
          <w:b/>
          <w:lang w:val="hi_IN" w:bidi="hi_IN"/>
        </w:rPr>
        <w:t>नीतिवचन</w:t>
      </w:r>
      <w:r>
        <w:rPr>
          <w:lang w:val="hi_IN" w:bidi="hi_IN"/>
        </w:rPr>
        <w:t xml:space="preserve"> के लिए किस शब्द या वाक्यांश का उपयोग करेंगे। अधिक जानकारी के लिए मुख्य शब्दावली में "नीतिवचन"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सुलैमान पौधों और पेड़ों के बारे में भी बहुत कुछ जानता है। यह भाग पेड़ों और पौधों के बारे में बात करता है, जैसे </w:t>
      </w:r>
      <w:r>
        <w:rPr>
          <w:b/>
          <w:lang w:val="hi_IN" w:bidi="hi_IN"/>
        </w:rPr>
        <w:t>देवदार के पेड़</w:t>
      </w:r>
      <w:r>
        <w:rPr>
          <w:lang w:val="hi_IN" w:bidi="hi_IN"/>
        </w:rPr>
        <w:t xml:space="preserve"> और </w:t>
      </w:r>
      <w:r>
        <w:rPr>
          <w:b/>
          <w:lang w:val="hi_IN" w:bidi="hi_IN"/>
        </w:rPr>
        <w:t>जूफा</w:t>
      </w:r>
      <w:r>
        <w:rPr>
          <w:lang w:val="hi_IN" w:bidi="hi_IN"/>
        </w:rPr>
        <w:t>। देवदार एक प्रकार का पेड़ है जो लेबानोन में उगता है। जूफा एक प्रकार का पौधा है जो इस्राएल में उगता है। बाइबल के समय में, लोग अनुष्ठानों और औपचारिक सफाई के लिए जूफा का उपयोग करते थे। राजाओं की पूरी पुस्तक में उन्हीं शब्दों या वाक्यांशों का उपयोग करें।</w:t>
      </w:r>
    </w:p>
    <w:p>
      <w:pPr/>
      <w:r>
        <w:rPr>
          <w:lang w:val="hi_IN" w:bidi="hi_IN"/>
        </w:rPr>
      </w:r>
      <w:r>
        <w:rPr>
          <w:lang w:val="hi_IN" w:bidi="hi_IN"/>
        </w:rPr>
        <w:t>यहाँ रुकें और समूह में देवदार के पेड़ों और जूफा के पौधे की तस्वीर देखें। इस ऑडियो को यहाँ रोकें।</w:t>
      </w:r>
    </w:p>
    <w:p>
      <w:pPr/>
      <w:r>
        <w:rPr>
          <w:lang w:val="hi_IN" w:bidi="hi_IN"/>
        </w:rPr>
      </w:r>
      <w:r>
        <w:rPr>
          <w:lang w:val="hi_IN" w:bidi="hi_IN"/>
        </w:rPr>
        <w:t>अंत में, कहानीकार ने रेंगने वाले जीवों का उल्लेख उन पशुओं के समूहों में से एक के रूप में किया जिनके बारे में सुलैमान जानता था। रेंगने वाले जीव वे पशु होते हैं जिनकी सूखी त्वचा होती है, जिस पर शल्क या अस्थि‑पट्टियाँ होती हैं। ये पशु आमतौर पर अंडे देते हैं। रेंगने वाले जीव पानी और जमीन पर भी रह सकते हैं। कुछ प्रकार के रेंगने वाले जीव साँप, छिपकली और कछुए हैं।</w:t>
      </w:r>
    </w:p>
    <w:p>
      <w:pPr/>
      <w:r>
        <w:rPr>
          <w:lang w:val="hi_IN" w:bidi="hi_IN"/>
        </w:rPr>
      </w:r>
      <w:r>
        <w:rPr>
          <w:lang w:val="hi_IN" w:bidi="hi_IN"/>
        </w:rPr>
        <w:t>यहाँ रुकें और समूह के रूप में रेंगने वाले जीव की एक तस्वीर देखें। इस ऑडियो को यहाँ रोकें।</w:t>
      </w:r>
    </w:p>
    <w:p>
      <w:pPr/>
      <w:r>
        <w:rPr>
          <w:lang w:val="hi_IN" w:bidi="hi_IN"/>
        </w:rPr>
      </w:r>
      <w:r>
        <w:rPr>
          <w:lang w:val="hi_IN" w:bidi="hi_IN"/>
        </w:rPr>
        <w:t xml:space="preserve">यहाँ रुकें और समूह में चर्चा करें कि आप </w:t>
      </w:r>
      <w:r>
        <w:rPr>
          <w:b/>
          <w:lang w:val="hi_IN" w:bidi="hi_IN"/>
        </w:rPr>
        <w:t>स्थल‑पशु</w:t>
      </w:r>
      <w:r>
        <w:rPr>
          <w:lang w:val="hi_IN" w:bidi="hi_IN"/>
        </w:rPr>
        <w:t xml:space="preserve">, </w:t>
      </w:r>
      <w:r>
        <w:rPr>
          <w:b/>
          <w:lang w:val="hi_IN" w:bidi="hi_IN"/>
        </w:rPr>
        <w:t>पक्षी,</w:t>
      </w:r>
      <w:r>
        <w:rPr>
          <w:lang w:val="hi_IN" w:bidi="hi_IN"/>
        </w:rPr>
        <w:t xml:space="preserve"> </w:t>
      </w:r>
      <w:r>
        <w:rPr>
          <w:b/>
          <w:lang w:val="hi_IN" w:bidi="hi_IN"/>
        </w:rPr>
        <w:t>रेंगने वाले जीव</w:t>
      </w:r>
      <w:r>
        <w:rPr>
          <w:lang w:val="hi_IN" w:bidi="hi_IN"/>
        </w:rPr>
        <w:t xml:space="preserve"> और </w:t>
      </w:r>
      <w:r>
        <w:rPr>
          <w:b/>
          <w:lang w:val="hi_IN" w:bidi="hi_IN"/>
        </w:rPr>
        <w:t>मछली</w:t>
      </w:r>
      <w:r>
        <w:rPr>
          <w:lang w:val="hi_IN" w:bidi="hi_IN"/>
        </w:rPr>
        <w:t xml:space="preserve"> के लिए किन शब्दों या वाक्यांशों का उपयोग करेंगे।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 xml:space="preserve">कहानीकार संसार के </w:t>
      </w:r>
      <w:r>
        <w:rPr>
          <w:b/>
          <w:lang w:val="hi_IN" w:bidi="hi_IN"/>
        </w:rPr>
        <w:t>राजाओं</w:t>
      </w:r>
      <w:r>
        <w:rPr>
          <w:lang w:val="hi_IN" w:bidi="hi_IN"/>
        </w:rPr>
        <w:t xml:space="preserve"> का उल्लेख करता है। राजा वह व्यक्ति होता है जो किसी शहर या क्षेत्र पर शासन करता है। राजाओं के बारे में अधिक जानकारी के लिए, मुख्य शब्दावली देखें। राजा के लिए उसी शब्द या वाक्यांश का उपयोग करें जिसका उपयोग आपने पिछले भागों में किया था।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5:1–12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5:1–12 को सुनें और इसे अपने मन में रखें।</w:t>
      </w:r>
    </w:p>
    <w:p>
      <w:pPr/>
      <w:r>
        <w:rPr>
          <w:lang w:val="hi_IN" w:bidi="hi_IN"/>
        </w:rPr>
      </w:r>
      <w:r>
        <w:rPr>
          <w:lang w:val="hi_IN" w:bidi="hi_IN"/>
        </w:rPr>
        <w:t>यदि सम्भव हो, तो 1 राजाओं 5:1–12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 xml:space="preserve">1 राजाओं 5:1–12 का ऑडियो संस्करण सबसे आसानी से समझ में आने वाले अनुवाद में सुनें। </w:t>
      </w:r>
    </w:p>
    <w:p>
      <w:pPr/>
      <w:r>
        <w:rPr>
          <w:lang w:val="hi_IN" w:bidi="hi_IN"/>
        </w:rPr>
      </w:r>
      <w:r>
        <w:rPr>
          <w:lang w:val="hi_IN" w:bidi="hi_IN"/>
        </w:rPr>
        <w:t>इस ऑडियो को यहाँ रोकें।</w:t>
      </w:r>
    </w:p>
    <w:p>
      <w:pPr/>
      <w:r>
        <w:rPr>
          <w:lang w:val="hi_IN" w:bidi="hi_IN"/>
        </w:rPr>
      </w:r>
      <w:r>
        <w:rPr>
          <w:lang w:val="hi_IN" w:bidi="hi_IN"/>
        </w:rPr>
        <w:t>यह कहानी 2 इतिहास 2:1–18 में भी है। यदि आपने पहले ही इसका अनुवाद किया है, तो आप 2 इतिहास 2:1–18 के अपने अनुवाद को सुन सकते हैं। चूँकि यह कहानी 2 इतिहास में अलग है, इसलिए प्रत्येक कहानी के अंतर पर ध्यान दें। कभी-कभी दृश्यों का क्रम अलग होता है। विवरणों पर ध्यान दें।</w:t>
      </w:r>
    </w:p>
    <w:p>
      <w:pPr/>
      <w:r>
        <w:rPr>
          <w:lang w:val="hi_IN" w:bidi="hi_IN"/>
        </w:rPr>
      </w:r>
      <w:r>
        <w:rPr>
          <w:lang w:val="hi_IN" w:bidi="hi_IN"/>
        </w:rPr>
        <w:t>इस ऑडियो को यहाँ रोकें।</w:t>
      </w:r>
    </w:p>
    <w:p>
      <w:pPr/>
      <w:r>
        <w:rPr>
          <w:lang w:val="hi_IN" w:bidi="hi_IN"/>
        </w:rPr>
      </w:r>
      <w:r>
        <w:rPr>
          <w:lang w:val="hi_IN" w:bidi="hi_IN"/>
        </w:rPr>
        <w:t>सुलैमान इस्राएल का नया राजा है। हमें पिछले भाग से यह भी याद है कि सुलैमान को परमेश्वर से महान बुद्धि प्राप्त हुई थी। इस भाग में, सुलैमान एक बहुत महत्वपूर्ण परियोजना शुरू करने वाला है। सुलैमान इस्राएलियों की यहोवा का मंदिर बनाने के लिए अगुवाई करेगा।</w:t>
      </w:r>
    </w:p>
    <w:p>
      <w:pPr/>
      <w:r>
        <w:rPr>
          <w:lang w:val="hi_IN" w:bidi="hi_IN"/>
        </w:rPr>
      </w:r>
      <w:r>
        <w:rPr>
          <w:lang w:val="hi_IN" w:bidi="hi_IN"/>
        </w:rPr>
        <w:t>अतीत में, राजा हीराम और राजा दाऊद अच्छे संबंध में थे। राजा हीराम ने दाऊद के महल को बनाने के लिए राजा दाऊद को देवदार की लकड़ी और मजदूर भेजे। इस बार, सोर का राजा हीराम सुनता है कि इस्राएल के लोगों ने सुलैमान का अपने राजा के रूप में अभिषेक किया है। फिर राजा हीराम राजा सुलैमान के सामने हीराम का प्रतिनिधित्व करने के लिए सेवकों को भेजता है।</w:t>
      </w:r>
    </w:p>
    <w:p>
      <w:pPr/>
      <w:r>
        <w:rPr>
          <w:lang w:val="hi_IN" w:bidi="hi_IN"/>
        </w:rPr>
      </w:r>
      <w:r>
        <w:rPr>
          <w:lang w:val="hi_IN" w:bidi="hi_IN"/>
        </w:rPr>
        <w:t>सूर फीनीके में एक नगर है, जो वर्तमान लेबानोन देश में है। सोर के लोग धनी हैं क्योंकि सोर समुद्र के पास स्थित है, जहाँ लोग बहुमूल्य चीज़ों का व्यापार करने के लिए अपने जहाजों में आते हैं। सोर के लोग लेबानोन के जंगलों से देवदार की लकड़ी का व्यापार करते हैं। देवदार की लट्ठियों में अच्छे गुण होते हैं जब लोग घर और अन्य इमारतें बनाते हैं।</w:t>
      </w:r>
    </w:p>
    <w:p>
      <w:pPr/>
      <w:r>
        <w:rPr>
          <w:lang w:val="hi_IN" w:bidi="hi_IN"/>
        </w:rPr>
      </w:r>
      <w:r>
        <w:rPr>
          <w:lang w:val="hi_IN" w:bidi="hi_IN"/>
        </w:rPr>
        <w:t>यहाँ रुकें और इस समय भूमध्य सागर के पास देशों का नक्शा देखें। फिर समूह में इस्राएल, लेबानोन और फीनीके के जंगलों का पता लगाएँ। इस ऑडियो को यहाँ रोकें।</w:t>
      </w:r>
    </w:p>
    <w:p>
      <w:pPr/>
      <w:r>
        <w:rPr>
          <w:lang w:val="hi_IN" w:bidi="hi_IN"/>
        </w:rPr>
      </w:r>
      <w:r>
        <w:rPr>
          <w:lang w:val="hi_IN" w:bidi="hi_IN"/>
        </w:rPr>
        <w:t>राजा हीराम राजा दाऊद के साथ अपनी मित्रता का सम्मान करना और इस्राएल के नए राजा सुलैमान के साथ उस मित्रता को जारी रखना चाहता है। सुलैमान सोर के राजा हीराम के साथ करीबी मित्रता को भी जारी रखना चाहता है। फिर सुलैमान राजा हीराम के सेवकों को राजा हीराम के लिए एक संदेश के साथ सोर वापस भेजता है।</w:t>
      </w:r>
    </w:p>
    <w:p>
      <w:pPr/>
      <w:r>
        <w:rPr>
          <w:lang w:val="hi_IN" w:bidi="hi_IN"/>
        </w:rPr>
      </w:r>
      <w:r>
        <w:rPr>
          <w:lang w:val="hi_IN" w:bidi="hi_IN"/>
        </w:rPr>
        <w:t>यहाँ रुकें और समूह में इस प्रश्न पर चर्चा करें: आपकी संस्कृति में, आप अन्य गोत्रों या जातियों के साथ अच्छे संबंध कैसे बनाए रखते हैं? उदाहरण के लिए, जब कोई व्यक्ति किसी देश का नया अगुवा बनता है, तो आपके अगुवे आपके देशों के बीच शांति कैसे बनाए रखते हैं? वे कैसे दिखाते हैं कि देश अभी भी मित्र हैं? इस ऑडियो को यहाँ रोकें।</w:t>
      </w:r>
    </w:p>
    <w:p>
      <w:pPr/>
      <w:r>
        <w:rPr>
          <w:lang w:val="hi_IN" w:bidi="hi_IN"/>
        </w:rPr>
      </w:r>
      <w:r>
        <w:rPr>
          <w:lang w:val="hi_IN" w:bidi="hi_IN"/>
        </w:rPr>
        <w:t>सुलैमान राजा हीराम से कहता है कि जब दाऊद इस्राएल में शासन कर रहा था, तब दाऊद यहोवा के लिए एक मंदिर बनाना चाहता था। लेकिन यहोवा ने दाऊद को अपने लिए मंदिर बनाने की अनुमति नहीं दी, क्योंकि दाऊद ने कई युद्ध लड़े थे। दाऊद का मिशन सभी शत्रु जातियों को हराना और इस्राएल के लिए शांति लाना था। चूँकि दाऊद यहोवा के लिए मंदिर नहीं बना पाएगा, इसलिए यहोवा ने दाऊद से कहा कि दाऊद का पुत्र, जो अगला राजा होगा, वह यहोवा के लिए मंदिर बनाएगा। अब, सुलैमान इस्राएल का नया राजा है। सुलैमान वह है जो मंदिर का निर्माण करेगा। इसलिए सुलैमान चाहता है कि यहोवा का मंदिर बनाने के लिए राजा हीराम सहायता करे।</w:t>
      </w:r>
    </w:p>
    <w:p>
      <w:pPr/>
      <w:r>
        <w:rPr>
          <w:lang w:val="hi_IN" w:bidi="hi_IN"/>
        </w:rPr>
      </w:r>
      <w:r>
        <w:rPr>
          <w:lang w:val="hi_IN" w:bidi="hi_IN"/>
        </w:rPr>
        <w:t>यहाँ रुकें और समूह में इस प्रश्न पर चर्चा करें: आपको क्यों लगता है कि यहोवा ने अपने राजाओं को मंदिर बनाने की अनुमति देने से पहले इस्राएल के शांतिपूर्ण स्थिति में आने का इंतज़ार किया? इस ऑडियो को यहाँ रोकें।</w:t>
      </w:r>
    </w:p>
    <w:p>
      <w:pPr/>
      <w:r>
        <w:rPr>
          <w:lang w:val="hi_IN" w:bidi="hi_IN"/>
        </w:rPr>
      </w:r>
      <w:r>
        <w:rPr>
          <w:lang w:val="hi_IN" w:bidi="hi_IN"/>
        </w:rPr>
        <w:t>सुलैमान विशेष रूप से राजा हीराम से कहता है कि वह देवदार की लकड़ी और लकड़ी काटने वाले लोग प्रदान करे। हमें पिछले भाग से याद है कि सुलैमान लबानोन के पहाड़ों से देवदार की लकड़ी के बारे में जानता है। लेकिन सोर केवल देवदार की लट्ठियों के लिए प्रसिद्ध नहीं है। वहाँ के लोग बहुत कुशल लकड़ी के कारीगर भी हैं, विशेष रूप से फीनीके के सीदोन नगर के लोग, जिन्हें लोग सीदोनी कहते थे। वास्तव में, जब दाऊद राजा था, तब सोर के राजा हीराम ने दाऊद के लिए महल बनाने में सहायता करने के लिए लबानोन से लकड़ी और लकड़ी काटने वाले भेजे। यही कारण है कि सुलैमान राजा हीराम से लकड़ी माँगता है। इसके बदले, सुलैमान राजा हीराम से वादा करता है कि सुलैमान लकड़ी के काम करने वालों की मजदूरी देगा। सुलैमान राजा हीराम से यह भी कहता है कि सुलैमान अपने सेवकों को काम में सहायता करने के लिए भेजेगा। ये सेवक उस प्रकार के सेवक नहीं हैं जो घर में काम करते हैं, बल्कि वे लोग हैं जिन्हें सुलैमान किसी प्रकार की निर्माण परियोजना को पूरा करने के लिए एक निश्चित समय तक अपने लिए काम करने के लिए मजबूर करता है।</w:t>
      </w:r>
    </w:p>
    <w:p>
      <w:pPr/>
      <w:r>
        <w:rPr>
          <w:lang w:val="hi_IN" w:bidi="hi_IN"/>
        </w:rPr>
      </w:r>
      <w:r>
        <w:rPr>
          <w:lang w:val="hi_IN" w:bidi="hi_IN"/>
        </w:rPr>
        <w:t>यहाँ रुकें और समूह में इस प्रश्न पर चर्चा करें: आपके लोग क्या उगाते या उत्पन्न करते हैं? आप अपनी भूमि में कौन से उत्पाद उगाते हैं या अन्य देशों के साथ व्यापार करते हैं? अन्य लोग कौन‑सी कौशलों के बारे में कहते हैं कि आपके क्षेत्र के लोग उनमें निपुण हैं? इस ऑडियो को यहाँ रोकें।</w:t>
      </w:r>
    </w:p>
    <w:p>
      <w:pPr/>
      <w:r>
        <w:rPr>
          <w:lang w:val="hi_IN" w:bidi="hi_IN"/>
        </w:rPr>
      </w:r>
      <w:r>
        <w:rPr>
          <w:lang w:val="hi_IN" w:bidi="hi_IN"/>
        </w:rPr>
        <w:t>राजा हीराम सुलैमान का संदेश प्राप्त करता है और यहोवा की स्तुति करता है। राजा हीराम सुलैमान से वादा करता है कि वह वे देवदार की लकड़ी देगा जो सुलैमान ने माँगी थी। राजा हीराम सुलैमान को देवदार की लकड़ी के अलावा सनोवर के पेड़ों से सनोवर की लकड़ी भी देगा।</w:t>
      </w:r>
    </w:p>
    <w:p>
      <w:pPr/>
      <w:r>
        <w:rPr>
          <w:lang w:val="hi_IN" w:bidi="hi_IN"/>
        </w:rPr>
      </w:r>
      <w:r>
        <w:rPr>
          <w:lang w:val="hi_IN" w:bidi="hi_IN"/>
        </w:rPr>
        <w:t>यहाँ रुकें और समूह में देवदार के पेड़ों और सनोवर के पेड़ों की तस्वीर देखें। इस ऑडियो को यहाँ रोकें।</w:t>
      </w:r>
    </w:p>
    <w:p>
      <w:pPr/>
      <w:r>
        <w:rPr>
          <w:lang w:val="hi_IN" w:bidi="hi_IN"/>
        </w:rPr>
      </w:r>
      <w:r>
        <w:rPr>
          <w:lang w:val="hi_IN" w:bidi="hi_IN"/>
        </w:rPr>
        <w:t>फिर राजा हीराम अपनी योजनाओं को समझाता है कि लकड़ियों को सुलैमान के पास कैसे लाया जाए। राजा हीराम अपने मजदूरों को आदेश देगा कि वे लबानोन की पर्वत श्रृंखला से लकड़ियाँ लाएँ और उन्हें भूमध्य सागर तक पहुँचाएँ। फिर मजदूर लकड़ियों को आपस में बाँधकर बेड़े बनाएँगे। उन लकड़ियों को समुद्र के रास्ते तैराकर ले जाना, उन्हें भूमि के रास्ते इस्राएल तक खींचकर ले जाने से अधिक आसान होगा। हीराम के मजदूर लकड़ियों को बाँधकर बेड़े बनाएँगे। फिर नावें बेड़ों को खींचेंगी। जब मजदूर उस स्थान पर पहुँचेंगे जिसे सुलैमान चुनता है, तब वे बेड़ों को अलग‑अलग कर देंगे। इसके बाद सुलैमान के मजदूर उन लकड़ियों को उस स्थान तक ले जा सकते हैं जहाँ लोग मंदिर बनाएँगे।</w:t>
      </w:r>
    </w:p>
    <w:p>
      <w:pPr/>
      <w:r>
        <w:rPr>
          <w:lang w:val="hi_IN" w:bidi="hi_IN"/>
        </w:rPr>
      </w:r>
      <w:r>
        <w:rPr>
          <w:lang w:val="hi_IN" w:bidi="hi_IN"/>
        </w:rPr>
        <w:t>यहाँ रुकें और समूह में मानचित्र देखकर लबानोन के जंगल, फीनीके, इस्राएल और भूमध्य सागर को खोजें। इस ऑडियो को यहाँ रोकें।</w:t>
      </w:r>
    </w:p>
    <w:p>
      <w:pPr/>
      <w:r>
        <w:rPr>
          <w:lang w:val="hi_IN" w:bidi="hi_IN"/>
        </w:rPr>
      </w:r>
      <w:r>
        <w:rPr>
          <w:lang w:val="hi_IN" w:bidi="hi_IN"/>
        </w:rPr>
        <w:t>राजा हीराम सुलैमान के लिए ये सभी काम करने के लिए सहमत होता है, यदि सुलैमान राजा हीराम और राजा हीराम के साथ रहने वाले लोगों के लिए भोजन प्रदान करे। हालाँकि सोर के स्थान पर कई अच्छे पेड़ हैं, फिर भी सोर की भूमि लोगों के लिए फसल उगाने के लिए अच्छी नहीं थी। इस समस्या को हल करने के लिए, सोर के लोग अपनी लकड़ियों का भोजन या फसलों के बदले व्यापार करते थे। सुलैमान हीराम के सुझाव का पालन करता है। हीराम लोगो को भेजता है, और फिर सुलैमान भोजन भेजता है। हर साल, सुलैमान 2,000 टन गेहूँ और 400,000 लीटर शुद्ध जैतून का तेल देता है। इस समय गेहूँ और जैतून का तेल दो मुख्य भोजन हैं।</w:t>
      </w:r>
    </w:p>
    <w:p>
      <w:pPr/>
      <w:r>
        <w:rPr>
          <w:lang w:val="hi_IN" w:bidi="hi_IN"/>
        </w:rPr>
      </w:r>
      <w:r>
        <w:rPr>
          <w:lang w:val="hi_IN" w:bidi="hi_IN"/>
        </w:rPr>
        <w:t>राजा हीराम के साथ सुलैमान का संबंध दिखाता है कि यहोवा ने वास्तव में सुलैमान को बुद्धि दी है। हमें याद है कि सुलैमान ने लोगों की सही और न्यायपूर्ण तरीके से अगुवाई करने के लिए यहोवा से बुद्धि माँगी थी। सुलैमान की बुद्धि के कारण, राजा सुलैमान और राजा हीराम एक संधि करते हैं। संधि देशों के बीच शांति और अच्छे संबंध बनाए रखने के लिए एक औपचारिक समझौता है।</w:t>
      </w:r>
    </w:p>
    <w:p>
      <w:pPr/>
      <w:r>
        <w:rPr>
          <w:lang w:val="hi_IN" w:bidi="hi_IN"/>
        </w:rPr>
      </w:r>
      <w:r>
        <w:rPr>
          <w:lang w:val="hi_IN" w:bidi="hi_IN"/>
        </w:rPr>
        <w:t>कहानीकार हमें दिखाता है कि राजा सुलैमान की अच्छी अगुवाई का एक प्रभाव अन्य जातियों के साथ शांति और संधियाँ करना है।</w:t>
      </w:r>
      <w:r>
        <w:rPr>
          <w:lang w:val="hi_IN" w:bidi="hi_IN"/>
        </w:rPr>
      </w:r>
    </w:p>
    <w:p>
      <w:pPr>
        <w:pStyle w:val="Heading3"/>
      </w:pPr>
      <w:r>
        <w:rPr>
          <w:lang w:val="hi_IN" w:bidi="hi_IN"/>
        </w:rPr>
        <w:t>घटनाओं को समझाना</w:t>
      </w:r>
    </w:p>
    <w:p>
      <w:pPr/>
      <w:r>
        <w:rPr>
          <w:lang w:val="hi_IN" w:bidi="hi_IN"/>
        </w:rPr>
      </w:r>
      <w:r>
        <w:rPr>
          <w:lang w:val="hi_IN" w:bidi="hi_IN"/>
        </w:rPr>
        <w:t xml:space="preserve">1 राजाओं 5:1–12 का ऑडियो संस्करण सबसे आसानी से समझ में आने वाले अनुवाद में सुनें। </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राजा हीराम सुनता है कि सुलैमान इस्राएल का नया राजा है। फिर राजा हीराम यह समाचार सुनने के बाद सुलैमान के पास प्रतिनिधियों को भेजता है कि लोगों ने सुलैमान का इस्राएल के नए राजा के रूप में अभिषेक किया है।</w:t>
      </w:r>
    </w:p>
    <w:p>
      <w:pPr/>
      <w:r>
        <w:rPr>
          <w:lang w:val="hi_IN" w:bidi="hi_IN"/>
        </w:rPr>
      </w:r>
      <w:r>
        <w:rPr>
          <w:b/>
          <w:lang w:val="hi_IN" w:bidi="hi_IN"/>
        </w:rPr>
        <w:t>दूसरे दृश्य में:</w:t>
      </w:r>
      <w:r>
        <w:rPr>
          <w:lang w:val="hi_IN" w:bidi="hi_IN"/>
        </w:rPr>
        <w:t xml:space="preserve"> सुलैमान राजा हीराम को एक संदेश वापस भेजता है।</w:t>
      </w:r>
    </w:p>
    <w:p>
      <w:pPr/>
      <w:r>
        <w:rPr>
          <w:lang w:val="hi_IN" w:bidi="hi_IN"/>
        </w:rPr>
      </w:r>
      <w:r>
        <w:rPr>
          <w:b/>
          <w:lang w:val="hi_IN" w:bidi="hi_IN"/>
        </w:rPr>
        <w:t>तीसरे दृश्य में:</w:t>
      </w:r>
      <w:r>
        <w:rPr>
          <w:lang w:val="hi_IN" w:bidi="hi_IN"/>
        </w:rPr>
        <w:t xml:space="preserve"> राजा हीराम राजा सुलैमान के अनुरोध से सहमत होता है।</w:t>
      </w:r>
    </w:p>
    <w:p>
      <w:pPr/>
      <w:r>
        <w:rPr>
          <w:lang w:val="hi_IN" w:bidi="hi_IN"/>
        </w:rPr>
      </w:r>
      <w:r>
        <w:rPr>
          <w:b/>
          <w:lang w:val="hi_IN" w:bidi="hi_IN"/>
        </w:rPr>
        <w:t>चौथे दृश्य में:</w:t>
      </w:r>
      <w:r>
        <w:rPr>
          <w:lang w:val="hi_IN" w:bidi="hi_IN"/>
        </w:rPr>
        <w:t xml:space="preserve"> राजा हीराम लकड़ी भेजता है, और राजा सुलैमान भोजन भेजता है। राजा सुलैमान और राजा हीराम एक-दूसरे के साथ एक संधि करते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यहोवा, सुलैमान का परमेश्वर</w:t>
      </w:r>
    </w:p>
    <w:p>
      <w:pPr>
        <w:pStyle w:val="ListBullet"/>
        <w:spacing w:line="240" w:lineRule="auto"/>
        <w:ind w:left="720"/>
      </w:pPr>
      <w:r>
        <w:rPr>
          <w:lang w:val="hi_IN" w:bidi="hi_IN"/>
        </w:rPr>
      </w:r>
      <w:r>
        <w:rPr>
          <w:lang w:val="hi_IN" w:bidi="hi_IN"/>
        </w:rPr>
        <w:t>सोर का राजा हीराम</w:t>
      </w:r>
    </w:p>
    <w:p>
      <w:pPr>
        <w:pStyle w:val="ListBullet"/>
        <w:spacing w:line="240" w:lineRule="auto"/>
        <w:ind w:left="720"/>
      </w:pPr>
      <w:r>
        <w:rPr>
          <w:lang w:val="hi_IN" w:bidi="hi_IN"/>
        </w:rPr>
      </w:r>
      <w:r>
        <w:rPr>
          <w:lang w:val="hi_IN" w:bidi="hi_IN"/>
        </w:rPr>
        <w:t>राजा सुलैमान</w:t>
      </w:r>
    </w:p>
    <w:p>
      <w:pPr>
        <w:pStyle w:val="ListBullet"/>
        <w:spacing w:line="240" w:lineRule="auto"/>
        <w:ind w:left="720"/>
      </w:pPr>
      <w:r>
        <w:rPr>
          <w:lang w:val="hi_IN" w:bidi="hi_IN"/>
        </w:rPr>
      </w:r>
      <w:r>
        <w:rPr>
          <w:lang w:val="hi_IN" w:bidi="hi_IN"/>
        </w:rPr>
        <w:t>सोर से हीराम के प्रतिनिधि</w:t>
      </w:r>
    </w:p>
    <w:p>
      <w:pPr>
        <w:pStyle w:val="ListBullet"/>
        <w:spacing w:line="240" w:lineRule="auto"/>
        <w:ind w:left="720"/>
      </w:pPr>
      <w:r>
        <w:rPr>
          <w:lang w:val="hi_IN" w:bidi="hi_IN"/>
        </w:rPr>
      </w:r>
      <w:r>
        <w:rPr>
          <w:lang w:val="hi_IN" w:bidi="hi_IN"/>
        </w:rPr>
        <w:t>सीदोनी लकड़ी के कारीगर</w:t>
      </w:r>
    </w:p>
    <w:p>
      <w:pPr>
        <w:pStyle w:val="ListBullet"/>
        <w:spacing w:line="240" w:lineRule="auto"/>
        <w:ind w:left="720"/>
      </w:pPr>
      <w:r>
        <w:rPr>
          <w:lang w:val="hi_IN" w:bidi="hi_IN"/>
        </w:rPr>
      </w:r>
      <w:r>
        <w:rPr>
          <w:lang w:val="hi_IN" w:bidi="hi_IN"/>
        </w:rPr>
        <w:t>राजा हीराम का घराना</w:t>
      </w:r>
    </w:p>
    <w:p>
      <w:pPr>
        <w:pStyle w:val="ListBullet"/>
        <w:spacing w:line="240" w:lineRule="auto"/>
        <w:ind w:left="720"/>
      </w:pPr>
      <w:r>
        <w:rPr>
          <w:lang w:val="hi_IN" w:bidi="hi_IN"/>
        </w:rPr>
      </w:r>
      <w:r>
        <w:rPr>
          <w:lang w:val="hi_IN" w:bidi="hi_IN"/>
        </w:rPr>
        <w:t>हीराम के मजदूर</w:t>
      </w:r>
    </w:p>
    <w:p>
      <w:pPr>
        <w:pStyle w:val="ListBullet"/>
        <w:spacing w:line="240" w:lineRule="auto"/>
        <w:ind w:left="720"/>
      </w:pPr>
      <w:r>
        <w:rPr>
          <w:lang w:val="hi_IN" w:bidi="hi_IN"/>
        </w:rPr>
      </w:r>
      <w:r>
        <w:rPr>
          <w:lang w:val="hi_IN" w:bidi="hi_IN"/>
        </w:rPr>
        <w:t>और सुलैमान के मजदूर</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में, कहानीकार हमें याद दिलाता है कि हीराम लंबे समय से सुलैमान के पिता दाऊद का मित्र रहा है। फिर हीराम सुनता है कि इस्राएल के लोगों ने सुलैमान का नया राजा होने के लिए अभिषेक किया है। सोर का राजा हीराम अपने सेवकों या विशेष संदेशवाहकों को राजा सुलैमान के पास भेजता है।</w:t>
      </w:r>
    </w:p>
    <w:p>
      <w:pPr/>
      <w:r>
        <w:rPr>
          <w:lang w:val="hi_IN" w:bidi="hi_IN"/>
        </w:rPr>
      </w:r>
      <w:r>
        <w:rPr>
          <w:lang w:val="hi_IN" w:bidi="hi_IN"/>
        </w:rPr>
        <w:t xml:space="preserve">दूसरे दृश्य में, सुलैमान राजा हीराम को यहोवा के लिए मंदिर बनाने की अपनी योजना के बारे में संदेश वापस भेजता है। सुलैमान राजा हीराम को समझाता है कि राजा दाऊद अपने परमेश्वर यहोवा के नाम के लिए मंदिर क्यों नहीं बना सका। जब कोई व्यक्ति किसी के नाम के लिए “घर” या मंदिर बनाता है, तो वह उस व्यक्ति के सम्मान के लिए वह मंदिर बना रहा होता है। राजा दाऊद वास्तव में अपने परमेश्वर यहोवा का सम्मान करने के लिए एक घर बनाना चाहता था। यहोवा ने दाऊद को यहोवा के लिए मंदिर बनाने नहीं दिया, क्योंकि जब दाऊद इस्राएल का राजा था, तब दाऊद कई युद्ध लड़ता था। जब इस्राएल में शांति नहीं थी, तो दाऊद यहोवा के लिए घर नहीं बना सका। </w:t>
      </w:r>
    </w:p>
    <w:p>
      <w:pPr/>
      <w:r>
        <w:rPr>
          <w:lang w:val="hi_IN" w:bidi="hi_IN"/>
        </w:rPr>
      </w:r>
      <w:r>
        <w:rPr>
          <w:lang w:val="hi_IN" w:bidi="hi_IN"/>
        </w:rPr>
        <w:t>यहोवा दाऊद को केवल तभी यहोवा के लिए मंदिर बनाने देगा, जब वह दाऊद के शत्रुओं को “अपने पाँव तले” कर दें, या जब दाऊद इस्राएल के सभी शत्रुओं को हराए और पूरी तरह नष्ट कर दे। जब कोई लोगों को “पाँव तले” कर देता है, तो वह कह रहा है कि उन लोगों पर उसका अधिकार है, या वह उन लोगों को नष्ट कर देता है।</w:t>
      </w:r>
    </w:p>
    <w:p>
      <w:pPr/>
      <w:r>
        <w:rPr>
          <w:lang w:val="hi_IN" w:bidi="hi_IN"/>
        </w:rPr>
      </w:r>
      <w:r>
        <w:rPr>
          <w:lang w:val="hi_IN" w:bidi="hi_IN"/>
        </w:rPr>
        <w:t>यहाँ रुकें और समूह में चर्चा करें कि आप यहोवा के शत्रुओं को दाऊद के पाँव तले रखने के बारे में कैसे बात करेंगे। इस ऑडियो को यहाँ रोकें।</w:t>
      </w:r>
    </w:p>
    <w:p>
      <w:pPr/>
      <w:r>
        <w:rPr>
          <w:lang w:val="hi_IN" w:bidi="hi_IN"/>
        </w:rPr>
      </w:r>
      <w:r>
        <w:rPr>
          <w:lang w:val="hi_IN" w:bidi="hi_IN"/>
        </w:rPr>
        <w:t>लेकिन इस बार बात अलग है। इस्राएल में “चारों ओर" शांति है। इसका अर्थ है कि इस्राएल सुरक्षित है और उसकी उन जातियों के साथ शांति है जो इस्राएल देश को घेर रही हैं।</w:t>
      </w:r>
    </w:p>
    <w:p>
      <w:pPr/>
      <w:r>
        <w:rPr>
          <w:lang w:val="hi_IN" w:bidi="hi_IN"/>
        </w:rPr>
      </w:r>
      <w:r>
        <w:rPr>
          <w:lang w:val="hi_IN" w:bidi="hi_IN"/>
        </w:rPr>
        <w:t>यहाँ रुकें और समूह में चर्चा करें कि आप सुलैमान के चारों ओर से विश्राम के बारे में कैसे बात करेंगे। इस ऑडियो को यहाँ रोकें।</w:t>
      </w:r>
    </w:p>
    <w:p>
      <w:pPr/>
      <w:r>
        <w:rPr>
          <w:lang w:val="hi_IN" w:bidi="hi_IN"/>
        </w:rPr>
      </w:r>
      <w:r>
        <w:rPr>
          <w:lang w:val="hi_IN" w:bidi="hi_IN"/>
        </w:rPr>
        <w:t>अब, यह यहोवा का सम्मान करने के लिए मंदिर बनाने का सही समय है। यहोवा ने स्वयं दाऊद से कहा कि दाऊद का पुत्र, जिसे यहोवा दाऊद के स्थान पर “सिंहासन पर बिठाएगा,” वह यहोवा के नाम का मंदिर बनाएगा। आपको याद होगा कि सिंहासन एक विशेष आसन है जिस पर उस समय के राजा शासन करते समय बैठते थे। जब कोई नया राजा सिंहासन पर आता है, तो इसका अर्थ है कि पूर्व राजा की मृत्यु के बाद या उसके शासन छोड़ देने के बाद नया राजा शासन करना शुरू करता है। यहोवा कहता है कि दाऊद का पुत्र, जिसका अर्थ सुलैमान है, यहोवा के नाम या सम्मान के लिए मंदिर बनाएगा। किसी व्यक्ति का नाम उस व्यक्ति की प्रतिष्ठा और उनकी उपस्थिति का प्रतिनिधित्व करता है। यहोवा चाहता है कि उसके लोग यहोवा के नाम के लिए एक घर बनाएँ, जिसका अर्थ है कि यहोवा चाहता है कि उसके लोग उसका सम्मान करें और यह पहचानें कि उसकी उपस्थिति उस मंदिर में निवास करेगी।</w:t>
      </w:r>
    </w:p>
    <w:p>
      <w:pPr/>
      <w:r>
        <w:rPr>
          <w:lang w:val="hi_IN" w:bidi="hi_IN"/>
        </w:rPr>
      </w:r>
      <w:r>
        <w:rPr>
          <w:lang w:val="hi_IN" w:bidi="hi_IN"/>
        </w:rPr>
        <w:t>सुलैमान द्वारा यह समझाने के बाद कि वह मंदिर क्यों बनाएगा, वह राजा हीराम के सामने अपना अनुरोध प्रस्तुत करता है। सुलैमान को देवदार के पेड़ों का व्यापक ज्ञान है, इसलिए वह जानता है कि देवदार चीज़ें बनाने के लिए एक अच्छी लकड़ी है। और इस बार, सुलैमान राजा हीराम से कहता है कि वह इस्राएलियों को मंदिर बनाने के लिए देवदार की लकड़ी प्रदान करे। सुलैमान राजा हीराम से ऐसे कुशल लोगों को भेजने का भी अनुरोध करता है जो लकड़ी काट सकें और बढ़ईगिरी का काम कर सकें। सुलैमान मजदूरों को भुगतान करेगा, क्योंकि सीदोन के लोग लकड़ी के काम में बहुत कुशल हैं।</w:t>
      </w:r>
    </w:p>
    <w:p>
      <w:pPr/>
      <w:r>
        <w:rPr>
          <w:lang w:val="hi_IN" w:bidi="hi_IN"/>
        </w:rPr>
      </w:r>
      <w:r>
        <w:rPr>
          <w:lang w:val="hi_IN" w:bidi="hi_IN"/>
        </w:rPr>
        <w:t>तीसरे दृश्य में, राजा हीराम सुलैमान के संदेश में कही गई बातों से खुश हैं। सबसे पहले, राजा हीराम यहोवा की स्तुति करता है, क्योंकि यहोवा ने दाऊद को इस्राएल का राजा होने के लिए एक बुद्धिमान पुत्र दिया था। फिर राजा हीराम सुलैमान की विनती से सहमत होता है। लेकिन हीराम उस काम से थोड़ा अलग काम करने के लिए सहमत होता है जो सुलैमान ने उससे करने को कहा था। हीराम कहता है कि वह सनोवर के पेड़ भी भेजेगा। फिर राजा हीराम समझाता है कि हीराम के मजदूर लकड़ी को इस्राएल कैसे लाएँगे। हालाँकि हीराम कहता है कि वह लकड़ी के साथ काम करेगा, फिर भी उसका वास्तव में अर्थ है कि उसके मजदूर ये काम करेंगे। हीराम के मजदूर पेड़ों को काटेंगे और फिर लकड़ी को नीचे उस बंदरगाह तक लाएँगे, अर्थात् समुद्र के किनारे का वह स्थान जहाँ से वे लकड़ी भेजेंगे। मजदूर लकड़ी के लम्बे टुकड़ों को एक‑दूसरे के साथ बाँधकर बेड़े बनाएँगे ताकि वे एक चपटी नाव के समान हों। फिर मजदूर बेड़ों को भूमध्य सागर के किनारे‑किनारे दक्षिण दिशा में उस स्थान तक ले जाएँगे जहाँ राजा सुलैमान के लोग उन्हें प्राप्त करेंगे। संभव है कि मजदूर पानी में लकड़ी के इन चपटे बेड़ों को खींचने के लिए बड़ी नावों का उपयोग करें। राजा हीराम के मजदूर बेड़ों को खोलकर उन्हें अलग‑अलग लम्बे लकड़ी के टुकड़ों में बाँट देंगे। फिर राजा सुलैमान भूमध्य सागर के तट से यरूशलेम तक लकड़ी के लम्बे टुकड़ों को ला सकता है। और फिर, राजा हीराम के पत्र के अंत में, राजा हीराम सुलैमान से कहता है कि वह लकड़ी के बदले हीराम और उसके शाही परिवार को भोजन दे।</w:t>
      </w:r>
    </w:p>
    <w:p>
      <w:pPr/>
      <w:r>
        <w:rPr>
          <w:lang w:val="hi_IN" w:bidi="hi_IN"/>
        </w:rPr>
      </w:r>
      <w:r>
        <w:rPr>
          <w:lang w:val="hi_IN" w:bidi="hi_IN"/>
        </w:rPr>
        <w:t>यहाँ रुकें और समूह में भूमध्य सागर का नक्शा और बेड़े की तस्वीर देखें। इस ऑडियो को यहाँ रोकें।</w:t>
      </w:r>
    </w:p>
    <w:p>
      <w:pPr/>
      <w:r>
        <w:rPr>
          <w:lang w:val="hi_IN" w:bidi="hi_IN"/>
        </w:rPr>
      </w:r>
      <w:r>
        <w:rPr>
          <w:lang w:val="hi_IN" w:bidi="hi_IN"/>
        </w:rPr>
        <w:t>अंतिम दृश्य वर्णन करता है कि हीराम और सुलैमान अपने समझौते को कैसे रखते हैं। राजा हीराम उन सभी देवदार और सनोवर की लकड़ी भेजता है जिनकी सुलैमान को आवश्यकता है। फिर, इसके बदले, राजा सुलैमान राजा हीराम को हर साल 20,000 कोर गेहूँ और 20,000 जैतून के तेल की आपूर्ति करता है। आपको याद होगा कि सोर माप की एक इकाई है। बीस हजार कोर लगभग 6,000,000 लीटर गेहूँ है। जैतून के तेल के बीस हजार स्नान लगभग 400,000 लीटर जैतून का तेल हो सकते हैं। ये बहुत बड़ी मात्रा में गेहूँ और तेल हैं! आप केवल यह कह सकते हैं कि राजा सुलैमान हर साल राजा हीराम को 20,000 माप गेहूँ और 20,000 माप जैतून का तेल भेजता था, क्योंकि हमें ठीक‑ठीक पता नहीं है कि उसने इनमें से प्रत्येक चीज़ कितना भेजा था।</w:t>
      </w:r>
    </w:p>
    <w:p>
      <w:pPr/>
      <w:r>
        <w:rPr>
          <w:lang w:val="hi_IN" w:bidi="hi_IN"/>
        </w:rPr>
      </w:r>
      <w:r>
        <w:rPr>
          <w:lang w:val="hi_IN" w:bidi="hi_IN"/>
        </w:rPr>
        <w:t>यह विनिमय कई वर्षों तक जारी रहता है। फिर कहानीकार फिर से उल्लेख करता है कि यहोवा ने सुलैमान को बुद्धि दी थी, जैसे यहोवा ने सुलैमान से वादा किया था। फिर, अंत में, कहानीकार राजा सुलैमान और राजा हीराम के बीच शांति का वर्णन करता है। दोनों राजा शांति बनाए रखते हैं, क्योंकि वे एक संधि करते हैं—एक गंभीर वादा कि वे एक‑दूसरे के विरुद्ध नहीं लड़ेंगे।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इस्तेमाल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 xml:space="preserve">1 राजाओं 5:1–12 का ऑडियो संस्करण सबसे आसानी से समझ में आने वाले अनुवाद में सुनें। </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यहोवा, सुलैमान का परमेश्वर</w:t>
      </w:r>
    </w:p>
    <w:p>
      <w:pPr>
        <w:pStyle w:val="ListBullet"/>
        <w:spacing w:line="240" w:lineRule="auto"/>
        <w:ind w:left="720"/>
      </w:pPr>
      <w:r>
        <w:rPr>
          <w:lang w:val="hi_IN" w:bidi="hi_IN"/>
        </w:rPr>
      </w:r>
      <w:r>
        <w:rPr>
          <w:lang w:val="hi_IN" w:bidi="hi_IN"/>
        </w:rPr>
        <w:t>सोर का राजा हीराम</w:t>
      </w:r>
    </w:p>
    <w:p>
      <w:pPr>
        <w:pStyle w:val="ListBullet"/>
        <w:spacing w:line="240" w:lineRule="auto"/>
        <w:ind w:left="720"/>
      </w:pPr>
      <w:r>
        <w:rPr>
          <w:lang w:val="hi_IN" w:bidi="hi_IN"/>
        </w:rPr>
      </w:r>
      <w:r>
        <w:rPr>
          <w:lang w:val="hi_IN" w:bidi="hi_IN"/>
        </w:rPr>
        <w:t>राजा सुलैमान</w:t>
      </w:r>
    </w:p>
    <w:p>
      <w:pPr>
        <w:pStyle w:val="ListBullet"/>
        <w:spacing w:line="240" w:lineRule="auto"/>
        <w:ind w:left="720"/>
      </w:pPr>
      <w:r>
        <w:rPr>
          <w:lang w:val="hi_IN" w:bidi="hi_IN"/>
        </w:rPr>
      </w:r>
      <w:r>
        <w:rPr>
          <w:lang w:val="hi_IN" w:bidi="hi_IN"/>
        </w:rPr>
        <w:t>सोर से हीराम के प्रतिनिधि</w:t>
      </w:r>
    </w:p>
    <w:p>
      <w:pPr>
        <w:pStyle w:val="ListBullet"/>
        <w:spacing w:line="240" w:lineRule="auto"/>
        <w:ind w:left="720"/>
      </w:pPr>
      <w:r>
        <w:rPr>
          <w:lang w:val="hi_IN" w:bidi="hi_IN"/>
        </w:rPr>
      </w:r>
      <w:r>
        <w:rPr>
          <w:lang w:val="hi_IN" w:bidi="hi_IN"/>
        </w:rPr>
        <w:t>सीदोनी लकड़ी के कारीगर</w:t>
      </w:r>
    </w:p>
    <w:p>
      <w:pPr>
        <w:pStyle w:val="ListBullet"/>
        <w:spacing w:line="240" w:lineRule="auto"/>
        <w:ind w:left="720"/>
      </w:pPr>
      <w:r>
        <w:rPr>
          <w:lang w:val="hi_IN" w:bidi="hi_IN"/>
        </w:rPr>
      </w:r>
      <w:r>
        <w:rPr>
          <w:lang w:val="hi_IN" w:bidi="hi_IN"/>
        </w:rPr>
        <w:t>राजा हीराम का घराना</w:t>
      </w:r>
    </w:p>
    <w:p>
      <w:pPr>
        <w:pStyle w:val="ListBullet"/>
        <w:spacing w:line="240" w:lineRule="auto"/>
        <w:ind w:left="720"/>
      </w:pPr>
      <w:r>
        <w:rPr>
          <w:lang w:val="hi_IN" w:bidi="hi_IN"/>
        </w:rPr>
      </w:r>
      <w:r>
        <w:rPr>
          <w:lang w:val="hi_IN" w:bidi="hi_IN"/>
        </w:rPr>
        <w:t>हीराम के मजदूर</w:t>
      </w:r>
    </w:p>
    <w:p>
      <w:pPr>
        <w:pStyle w:val="ListBullet"/>
        <w:spacing w:line="240" w:lineRule="auto"/>
        <w:ind w:left="720"/>
      </w:pPr>
      <w:r>
        <w:rPr>
          <w:lang w:val="hi_IN" w:bidi="hi_IN"/>
        </w:rPr>
      </w:r>
      <w:r>
        <w:rPr>
          <w:lang w:val="hi_IN" w:bidi="hi_IN"/>
        </w:rPr>
        <w:t>और सुलैमान के मजदूर</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की भूमिका निभा रहे व्यक्ति को यह बताना चाहिए कि यदि वह उस पात्र के स्थान पर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प्रतिक्रियाएँ निम्नलिखित हैं।</w:t>
      </w:r>
    </w:p>
    <w:p>
      <w:pPr/>
      <w:r>
        <w:rPr>
          <w:lang w:val="hi_IN" w:bidi="hi_IN"/>
        </w:rPr>
      </w:r>
      <w:r>
        <w:rPr>
          <w:lang w:val="hi_IN" w:bidi="hi_IN"/>
        </w:rPr>
        <w:t>राजा हीराम लंबे समय से राजा दाऊद का मित्र रहा है। अब, राजा हीराम सुनता है कि लोगों ने राजा सुलैमान का इस्राएल के अगले राजा के रूप में अभिषेक किया है। राजा हीराम राजा सुलैमान को एक संदेश भेजता है, और राजा सुलैमान हीराम को एक संदेश वापस भेजता है।</w:t>
      </w:r>
    </w:p>
    <w:p>
      <w:pPr/>
      <w:r>
        <w:rPr>
          <w:lang w:val="hi_IN" w:bidi="hi_IN"/>
        </w:rPr>
      </w:r>
      <w:r>
        <w:rPr>
          <w:lang w:val="hi_IN" w:bidi="hi_IN"/>
        </w:rPr>
        <w:t>अभिनय को रोकें। राजा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इस बड़ी जिम्मेदारी के लिए यहोवा के प्रति आभारी हूँ; या</w:t>
      </w:r>
    </w:p>
    <w:p>
      <w:pPr>
        <w:pStyle w:val="ListBullet"/>
        <w:spacing w:line="240" w:lineRule="auto"/>
        <w:ind w:left="720"/>
      </w:pPr>
      <w:r>
        <w:rPr>
          <w:lang w:val="hi_IN" w:bidi="hi_IN"/>
        </w:rPr>
      </w:r>
      <w:r>
        <w:rPr>
          <w:lang w:val="hi_IN" w:bidi="hi_IN"/>
        </w:rPr>
        <w:t>मुझे अपने पिता की राजा हीराम के साथ उस अच्छी मित्रता को जारी रखने की आवश्यकता है।</w:t>
      </w:r>
    </w:p>
    <w:p>
      <w:pPr/>
      <w:r>
        <w:rPr>
          <w:lang w:val="hi_IN" w:bidi="hi_IN"/>
        </w:rPr>
      </w:r>
      <w:r>
        <w:rPr>
          <w:lang w:val="hi_IN" w:bidi="hi_IN"/>
        </w:rPr>
        <w:t>अभिनय को रोकें। राजा हीराम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बहुत खुश हूँ कि यहोवा ने इस्राएल को एक नया राजा दिया; या</w:t>
      </w:r>
    </w:p>
    <w:p>
      <w:pPr>
        <w:pStyle w:val="ListBullet"/>
        <w:spacing w:line="240" w:lineRule="auto"/>
        <w:ind w:left="720"/>
      </w:pPr>
      <w:r>
        <w:rPr>
          <w:lang w:val="hi_IN" w:bidi="hi_IN"/>
        </w:rPr>
      </w:r>
      <w:r>
        <w:rPr>
          <w:lang w:val="hi_IN" w:bidi="hi_IN"/>
        </w:rPr>
        <w:t>मुझे लगता है कि मुझे उस अच्छे संबंध को जारी रखने की आवश्यकता है जो दाऊद के साथ था, इस्राएल के नए राजा के साथ भी।</w:t>
      </w:r>
    </w:p>
    <w:p>
      <w:pPr/>
      <w:r>
        <w:rPr>
          <w:lang w:val="hi_IN" w:bidi="hi_IN"/>
        </w:rPr>
      </w:r>
      <w:r>
        <w:rPr>
          <w:lang w:val="hi_IN" w:bidi="hi_IN"/>
        </w:rPr>
        <w:t>नाटक को जारी रखें।</w:t>
      </w:r>
    </w:p>
    <w:p>
      <w:pPr/>
      <w:r>
        <w:rPr>
          <w:lang w:val="hi_IN" w:bidi="hi_IN"/>
        </w:rPr>
      </w:r>
      <w:r>
        <w:rPr>
          <w:lang w:val="hi_IN" w:bidi="hi_IN"/>
        </w:rPr>
        <w:t>राजा सुलैमान राजा हीराम से कहता है कि सुलैमान का पिता दाऊद यहोवा के लिए मंदिर नहीं बना सकता था, क्योंकि दाऊद ने कई युद्ध लड़े थे। अब राजा सुलैमान को अपने शत्रुओं से विश्राम मिला है। यहोवा ने राजा दाऊद से कहा था कि राजा दाऊद का पुत्र यहोवा के लिए मंदिर बनाएगा, और अब सुलैमान मंदिर बनाने की योजना बना रहा है। राजा सुलैमान राजा हीराम से कहता है कि वह सुलैमान के लिए अपने क्षेत्र से देवदार के पेड़ काटे और उन्हें इस्राएल में सुलैमान के पास भेजे। सुलैमान कहता है कि सुलैमान के मजदूर राजा हीराम के साथ काम करेंगे, और सुलैमान राजा हीराम के पुरुषों को भुगतान करेगा। फिर सुलैमान कहता है कि वह जानता है कि सीदोनी पुरुष देवदार के पेड़ की लकड़ी के साथ काम करने में सबसे अच्छे हैं।</w:t>
      </w:r>
    </w:p>
    <w:p>
      <w:pPr/>
      <w:r>
        <w:rPr>
          <w:lang w:val="hi_IN" w:bidi="hi_IN"/>
        </w:rPr>
      </w:r>
      <w:r>
        <w:rPr>
          <w:lang w:val="hi_IN" w:bidi="hi_IN"/>
        </w:rPr>
        <w:t>अभिनय को रोकें। सिदोनियों की भूमिका निभाने वाले लोगों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हम बहुत सम्मानित महसूस करते हैं; या</w:t>
      </w:r>
    </w:p>
    <w:p>
      <w:pPr>
        <w:pStyle w:val="ListBullet"/>
        <w:spacing w:line="240" w:lineRule="auto"/>
        <w:ind w:left="720"/>
      </w:pPr>
      <w:r>
        <w:rPr>
          <w:lang w:val="hi_IN" w:bidi="hi_IN"/>
        </w:rPr>
      </w:r>
      <w:r>
        <w:rPr>
          <w:lang w:val="hi_IN" w:bidi="hi_IN"/>
        </w:rPr>
        <w:t>हमें लगता है कि हमें अपने आप को साबित करने की आवश्यकता है।</w:t>
      </w:r>
    </w:p>
    <w:p>
      <w:pPr/>
      <w:r>
        <w:rPr>
          <w:lang w:val="hi_IN" w:bidi="hi_IN"/>
        </w:rPr>
      </w:r>
      <w:r>
        <w:rPr>
          <w:lang w:val="hi_IN" w:bidi="hi_IN"/>
        </w:rPr>
        <w:t>नाटक को जारी रखें।</w:t>
      </w:r>
    </w:p>
    <w:p>
      <w:pPr/>
      <w:r>
        <w:rPr>
          <w:lang w:val="hi_IN" w:bidi="hi_IN"/>
        </w:rPr>
      </w:r>
      <w:r>
        <w:rPr>
          <w:lang w:val="hi_IN" w:bidi="hi_IN"/>
        </w:rPr>
        <w:t>राजा हीराम यहोवा की स्तुति करता है, क्योंकि यहोवा ने दाऊद को इस्राएल पर शासन करने के लिए एक बुद्धिमान पुत्र दिया है। राजा हीराम देवदार की लकड़ी और सनोवर दोनों भेजने का वादा करता है। राजा हीराम कहता है कि उसके मजदूर पेड़ों को काटेंगे और उन्हें बेड़े में बदल देंगे। हीराम के मजदूर लकड़ी को एक साथ चपटे बेड़ों में बाँधेंगे और बेड़ों को सोर से नीचे तट के साथ‑साथ भूमध्य सागर पर तैरने तक मार्गदर्शन करेंगे। फिर हीराम के मजदूर बेड़ों को खोलकर उन्हें अलग‑अलग लकड़ी के टुकड़ों में बाँट देंगे, और सुलैमान के लोग उस लकड़ी को यरूशलेम ले जाएँगे। अंत में, राजा हीराम सुलैमान से अनुरोध करता है कि वह हीराम के घराने के लिए भोजन उपलब्ध कराए।</w:t>
      </w:r>
    </w:p>
    <w:p>
      <w:pPr/>
      <w:r>
        <w:rPr>
          <w:lang w:val="hi_IN" w:bidi="hi_IN"/>
        </w:rPr>
      </w:r>
      <w:r>
        <w:rPr>
          <w:lang w:val="hi_IN" w:bidi="hi_IN"/>
        </w:rPr>
        <w:t>अभिनय को रोकें। राजा हीराम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देख सकता हूँ कि दाऊद का परमेश्वर बहुत बुद्धिमान है! या</w:t>
      </w:r>
    </w:p>
    <w:p>
      <w:pPr>
        <w:pStyle w:val="ListBullet"/>
        <w:spacing w:line="240" w:lineRule="auto"/>
        <w:ind w:left="720"/>
      </w:pPr>
      <w:r>
        <w:rPr>
          <w:lang w:val="hi_IN" w:bidi="hi_IN"/>
        </w:rPr>
      </w:r>
      <w:r>
        <w:rPr>
          <w:lang w:val="hi_IN" w:bidi="hi_IN"/>
        </w:rPr>
        <w:t>मैं सुलैमान की सहायता करना चाहता हूँ क्योंकि मैं चाहता हूँ कि उसका परमेश्वर मेरे प्रति दयालु रहे।</w:t>
      </w:r>
    </w:p>
    <w:p>
      <w:pPr/>
      <w:r>
        <w:rPr>
          <w:lang w:val="hi_IN" w:bidi="hi_IN"/>
        </w:rPr>
      </w:r>
      <w:r>
        <w:rPr>
          <w:lang w:val="hi_IN" w:bidi="hi_IN"/>
        </w:rPr>
        <w:t>राजा सुलैमान की भूमिका निभाने वाले व्यक्ति से पूछें, “जब राजा हीराम आपको लकड़ियों की आपूर्ति करने के लिए सहमत होता है, तो आप क्या महसूस करते हैं या क्या सोचते हैं?” वह व्यक्ति ऐसे उत्तर दे सकता है:</w:t>
      </w:r>
    </w:p>
    <w:p>
      <w:pPr>
        <w:pStyle w:val="ListBullet"/>
        <w:spacing w:line="240" w:lineRule="auto"/>
        <w:ind w:left="720"/>
      </w:pPr>
      <w:r>
        <w:rPr>
          <w:lang w:val="hi_IN" w:bidi="hi_IN"/>
        </w:rPr>
      </w:r>
      <w:r>
        <w:rPr>
          <w:lang w:val="hi_IN" w:bidi="hi_IN"/>
        </w:rPr>
        <w:t>मुझे विश्वास है कि राजा हीराम मेरी परियोजना का समर्थन करता है; या</w:t>
      </w:r>
    </w:p>
    <w:p>
      <w:pPr>
        <w:pStyle w:val="ListBullet"/>
        <w:spacing w:line="240" w:lineRule="auto"/>
        <w:ind w:left="720"/>
      </w:pPr>
      <w:r>
        <w:rPr>
          <w:lang w:val="hi_IN" w:bidi="hi_IN"/>
        </w:rPr>
      </w:r>
      <w:r>
        <w:rPr>
          <w:lang w:val="hi_IN" w:bidi="hi_IN"/>
        </w:rPr>
        <w:t>मुझे लगता है कि राजा हीराम एक अच्छा मित्र है और मेरी सहायता करेगा।</w:t>
      </w:r>
    </w:p>
    <w:p>
      <w:pPr/>
      <w:r>
        <w:rPr>
          <w:lang w:val="hi_IN" w:bidi="hi_IN"/>
        </w:rPr>
      </w:r>
      <w:r>
        <w:rPr>
          <w:lang w:val="hi_IN" w:bidi="hi_IN"/>
        </w:rPr>
        <w:t>नाटक को जारी रखें।</w:t>
      </w:r>
    </w:p>
    <w:p>
      <w:pPr/>
      <w:r>
        <w:rPr>
          <w:lang w:val="hi_IN" w:bidi="hi_IN"/>
        </w:rPr>
      </w:r>
      <w:r>
        <w:rPr>
          <w:lang w:val="hi_IN" w:bidi="hi_IN"/>
        </w:rPr>
        <w:t>हीराम हर साल सुलैमान को देवदार और सनोवर की लकड़ी की आपूर्ति करता है, और सुलैमान हर साल हीराम को बहुत‑सा गेहूँ और जैतून का तेल भी भेजता है। यहोवा सुलैमान को बुद्धि देता है, और राजा हीराम और राजा सुलैमान के बीच शांति होती है। दोनों राजा एक संधि या समझौता करते हैं कि वे एक-दूसरे से नहीं लड़ेंगे।</w:t>
      </w:r>
      <w:r>
        <w:rPr>
          <w:lang w:val="hi_IN" w:bidi="hi_IN"/>
        </w:rPr>
      </w:r>
    </w:p>
    <w:p>
      <w:pPr>
        <w:pStyle w:val="Heading3"/>
      </w:pPr>
      <w:r>
        <w:rPr>
          <w:lang w:val="hi_IN" w:bidi="hi_IN"/>
        </w:rPr>
        <w:t>आवश्यक जानकारी</w:t>
      </w:r>
    </w:p>
    <w:p>
      <w:pPr/>
      <w:r>
        <w:rPr>
          <w:lang w:val="hi_IN" w:bidi="hi_IN"/>
        </w:rPr>
      </w:r>
      <w:r>
        <w:rPr>
          <w:lang w:val="hi_IN" w:bidi="hi_IN"/>
        </w:rPr>
        <w:t xml:space="preserve">1 राजाओं 5:1–12 का ऑडियो संस्करण सबसे आसानी से समझ में आने वाले अनुवाद में सुनें। </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पहले दृश्य में, </w:t>
      </w:r>
      <w:r>
        <w:rPr>
          <w:b/>
          <w:lang w:val="hi_IN" w:bidi="hi_IN"/>
        </w:rPr>
        <w:t>सोर</w:t>
      </w:r>
      <w:r>
        <w:rPr>
          <w:lang w:val="hi_IN" w:bidi="hi_IN"/>
        </w:rPr>
        <w:t xml:space="preserve"> का </w:t>
      </w:r>
      <w:r>
        <w:rPr>
          <w:b/>
          <w:lang w:val="hi_IN" w:bidi="hi_IN"/>
        </w:rPr>
        <w:t>राजा</w:t>
      </w:r>
      <w:r>
        <w:rPr>
          <w:lang w:val="hi_IN" w:bidi="hi_IN"/>
        </w:rPr>
        <w:t xml:space="preserve"> हीराम अपने सेवकों को राजा सुलैमान के पास अपनी ओर से शुभकामनाएँ देने के लिए भेजता है, जिसे लोगों ने इस्राएल का राजा </w:t>
      </w:r>
      <w:r>
        <w:rPr>
          <w:b/>
          <w:lang w:val="hi_IN" w:bidi="hi_IN"/>
        </w:rPr>
        <w:t>अभिषेक</w:t>
      </w:r>
      <w:r>
        <w:rPr>
          <w:lang w:val="hi_IN" w:bidi="hi_IN"/>
        </w:rPr>
        <w:t xml:space="preserve"> किया था। सोर, राजा और अभिषेक के बारे में अधिक जानकारी के लिए मुख्य शब्दावली देखें। </w:t>
      </w:r>
    </w:p>
    <w:p>
      <w:pPr/>
      <w:r>
        <w:rPr>
          <w:lang w:val="hi_IN" w:bidi="hi_IN"/>
        </w:rPr>
      </w:r>
      <w:r>
        <w:rPr>
          <w:lang w:val="hi_IN" w:bidi="hi_IN"/>
        </w:rPr>
        <w:t>इस कहानी में, सेवक वे लोग नहीं हैं जो घर में काम करते हैं, बल्कि वे विश्वसनीय दूत हैं जो अपने राजा का प्रतिनिधित्व करते हैं।</w:t>
      </w:r>
    </w:p>
    <w:p>
      <w:pPr/>
      <w:r>
        <w:rPr>
          <w:lang w:val="hi_IN" w:bidi="hi_IN"/>
        </w:rPr>
      </w:r>
      <w:r>
        <w:rPr>
          <w:lang w:val="hi_IN" w:bidi="hi_IN"/>
        </w:rPr>
        <w:t xml:space="preserve">यहाँ रुकें और समूह में चर्चा करें कि इस कहानी में जब </w:t>
      </w:r>
      <w:r>
        <w:rPr>
          <w:b/>
          <w:lang w:val="hi_IN" w:bidi="hi_IN"/>
        </w:rPr>
        <w:t>सेवक</w:t>
      </w:r>
      <w:r>
        <w:rPr>
          <w:lang w:val="hi_IN" w:bidi="hi_IN"/>
        </w:rPr>
        <w:t xml:space="preserve"> का अर्थ एक विश्वसनीय दूत होता है, तो आप इसका अनुवाद कैसे करेंगे। यदि आप सेवक शब्द का उपयोग करना चुनते हैं, तो अधिक जानकारी के लिए मुख्य शब्दावली में सेवक देखें।</w:t>
      </w:r>
    </w:p>
    <w:p>
      <w:pPr/>
      <w:r>
        <w:rPr>
          <w:lang w:val="hi_IN" w:bidi="hi_IN"/>
        </w:rPr>
      </w:r>
      <w:r>
        <w:rPr>
          <w:lang w:val="hi_IN" w:bidi="hi_IN"/>
        </w:rPr>
        <w:t xml:space="preserve">दूसरे दृश्य में, सुलैमान मंदिर बनाने की अपनी योजना साझा करता है, अर्थात् “अपने </w:t>
      </w:r>
      <w:r>
        <w:rPr>
          <w:b/>
          <w:lang w:val="hi_IN" w:bidi="hi_IN"/>
        </w:rPr>
        <w:t>परमेश्वर</w:t>
      </w:r>
      <w:r>
        <w:rPr>
          <w:lang w:val="hi_IN" w:bidi="hi_IN"/>
        </w:rPr>
        <w:t xml:space="preserve"> </w:t>
      </w:r>
      <w:r>
        <w:rPr>
          <w:b/>
          <w:lang w:val="hi_IN" w:bidi="hi_IN"/>
        </w:rPr>
        <w:t>यहोवा</w:t>
      </w:r>
      <w:r>
        <w:rPr>
          <w:lang w:val="hi_IN" w:bidi="hi_IN"/>
        </w:rPr>
        <w:t xml:space="preserve"> के नाम का एक भवन।” यहोवा और परमेश्वर के लिए वही शब्द या वाक्यांश उपयोग करें जो आपने पहले उपयोग किए हैं, और अधिक जानकारी के लिए मुख्य शब्दावली देखें।</w:t>
      </w:r>
    </w:p>
    <w:p>
      <w:pPr/>
      <w:r>
        <w:rPr>
          <w:lang w:val="hi_IN" w:bidi="hi_IN"/>
        </w:rPr>
      </w:r>
      <w:r>
        <w:rPr>
          <w:lang w:val="hi_IN" w:bidi="hi_IN"/>
        </w:rPr>
        <w:t xml:space="preserve">यहाँ रुकें और समूह में चर्चा करें कि आप “अपने परमेश्वर यहोवा के नाम का एक </w:t>
      </w:r>
      <w:r>
        <w:rPr>
          <w:b/>
          <w:lang w:val="hi_IN" w:bidi="hi_IN"/>
        </w:rPr>
        <w:t>भवन</w:t>
      </w:r>
      <w:r>
        <w:rPr>
          <w:lang w:val="hi_IN" w:bidi="hi_IN"/>
        </w:rPr>
        <w:t xml:space="preserve"> या </w:t>
      </w:r>
      <w:r>
        <w:rPr>
          <w:b/>
          <w:lang w:val="hi_IN" w:bidi="hi_IN"/>
        </w:rPr>
        <w:t>मंदिर</w:t>
      </w:r>
      <w:r>
        <w:rPr>
          <w:lang w:val="hi_IN" w:bidi="hi_IN"/>
        </w:rPr>
        <w:t>” के लिए किस शब्द या वाक्यांश का उपयोग करेंगे। अधिक जानकारी के लिए मुख्य शब्दावली में “परमेश्वर का भवन” और “मंदिर” को देखें। इस ऑडियो को यहाँ रोकें।</w:t>
      </w:r>
    </w:p>
    <w:p>
      <w:pPr/>
      <w:r>
        <w:rPr>
          <w:lang w:val="hi_IN" w:bidi="hi_IN"/>
        </w:rPr>
      </w:r>
      <w:r>
        <w:rPr>
          <w:lang w:val="hi_IN" w:bidi="hi_IN"/>
        </w:rPr>
        <w:t>राजा सुलैमान कहता है कि उसके चारों ओर विश्राम है, और अब उसके देश में न तो कोई शत्रु है और न कोई बुरी घटना हो रही है।</w:t>
      </w:r>
    </w:p>
    <w:p>
      <w:pPr/>
      <w:r>
        <w:rPr>
          <w:lang w:val="hi_IN" w:bidi="hi_IN"/>
        </w:rPr>
      </w:r>
      <w:r>
        <w:rPr>
          <w:lang w:val="hi_IN" w:bidi="hi_IN"/>
        </w:rPr>
        <w:t xml:space="preserve">यहाँ रुकें और समूह में इस पर चर्चा करें कि आप कैसे कहेंगे कि सुलैमान के चारों ओर </w:t>
      </w:r>
      <w:r>
        <w:rPr>
          <w:b/>
          <w:lang w:val="hi_IN" w:bidi="hi_IN"/>
        </w:rPr>
        <w:t>विश्राम</w:t>
      </w:r>
      <w:r>
        <w:rPr>
          <w:lang w:val="hi_IN" w:bidi="hi_IN"/>
        </w:rPr>
        <w:t xml:space="preserve"> है, और अब कोई शत्रु या </w:t>
      </w:r>
      <w:r>
        <w:rPr>
          <w:b/>
          <w:lang w:val="hi_IN" w:bidi="hi_IN"/>
        </w:rPr>
        <w:t>बुरी</w:t>
      </w:r>
      <w:r>
        <w:rPr>
          <w:lang w:val="hi_IN" w:bidi="hi_IN"/>
        </w:rPr>
        <w:t xml:space="preserve"> घटना नहीं हो रही है। यदि आवश्यकता हो, तो ‘बुरी’ के बारे में अधिक जानकारी के लिए मुख्य शब्दावली देखें। इस ऑडियो को यहाँ रोकें।</w:t>
      </w:r>
    </w:p>
    <w:p>
      <w:pPr/>
      <w:r>
        <w:rPr>
          <w:lang w:val="hi_IN" w:bidi="hi_IN"/>
        </w:rPr>
      </w:r>
      <w:r>
        <w:rPr>
          <w:lang w:val="hi_IN" w:bidi="hi_IN"/>
        </w:rPr>
        <w:t xml:space="preserve">यहोवा ने राजा दाऊद से कहा है कि वह दाऊद के पुत्र को दाऊद के </w:t>
      </w:r>
      <w:r>
        <w:rPr>
          <w:b/>
          <w:lang w:val="hi_IN" w:bidi="hi_IN"/>
        </w:rPr>
        <w:t>सिंहासन</w:t>
      </w:r>
      <w:r>
        <w:rPr>
          <w:lang w:val="hi_IN" w:bidi="hi_IN"/>
        </w:rPr>
        <w:t xml:space="preserve"> पर बैठाएगा। सिंहासन के लिए वही शब्द या वाक्यांश उपयोग करें जिसका उपयोग आपने पिछले भागों में किया है।</w:t>
      </w:r>
    </w:p>
    <w:p>
      <w:pPr/>
      <w:r>
        <w:rPr>
          <w:lang w:val="hi_IN" w:bidi="hi_IN"/>
        </w:rPr>
      </w:r>
      <w:r>
        <w:rPr>
          <w:lang w:val="hi_IN" w:bidi="hi_IN"/>
        </w:rPr>
        <w:t xml:space="preserve">राजा हीराम यहोवा को </w:t>
      </w:r>
      <w:r>
        <w:rPr>
          <w:b/>
          <w:lang w:val="hi_IN" w:bidi="hi_IN"/>
        </w:rPr>
        <w:t>धन्य कहता है</w:t>
      </w:r>
      <w:r>
        <w:rPr>
          <w:lang w:val="hi_IN" w:bidi="hi_IN"/>
        </w:rPr>
        <w:t xml:space="preserve">, या उसकी </w:t>
      </w:r>
      <w:r>
        <w:rPr>
          <w:b/>
          <w:lang w:val="hi_IN" w:bidi="hi_IN"/>
        </w:rPr>
        <w:t>स्तुति करता है</w:t>
      </w:r>
      <w:r>
        <w:rPr>
          <w:lang w:val="hi_IN" w:bidi="hi_IN"/>
        </w:rPr>
        <w:t>। जब कोई किसी दूसरे को आशीष देता है, तो वह उस व्यक्ति के लिए अच्छी बातों की कामना करता है। जब लोग यहोवा को आशीष देते हैं या उसकी स्तुति करते हैं, तो दोनों का अर्थ लगभग समान होता है; इसलिए यहाँ आप ‘धन्य कहना’ या ‘स्तुति करना’ दोनों कह सकते हैं। धन्य या स्तुति के लिए उसी शब्द या वाक्यांश का उपयोग करें जो आपने 1 राजाओं 1:48 में किया था, जब राजा दाऊद ने यहोवा की स्तुति की थी। धन्य और स्तुति के बारे में अधिक जानकारी के लिए मुख्य शब्दावली देखें।</w:t>
      </w:r>
    </w:p>
    <w:p>
      <w:pPr/>
      <w:r>
        <w:rPr>
          <w:lang w:val="hi_IN" w:bidi="hi_IN"/>
        </w:rPr>
      </w:r>
      <w:r>
        <w:rPr>
          <w:lang w:val="hi_IN" w:bidi="hi_IN"/>
        </w:rPr>
        <w:t xml:space="preserve">राजा हीराम कहता है कि यहोवा ने दाऊद को एक </w:t>
      </w:r>
      <w:r>
        <w:rPr>
          <w:b/>
          <w:lang w:val="hi_IN" w:bidi="hi_IN"/>
        </w:rPr>
        <w:t>बुद्धिमान</w:t>
      </w:r>
      <w:r>
        <w:rPr>
          <w:lang w:val="hi_IN" w:bidi="hi_IN"/>
        </w:rPr>
        <w:t xml:space="preserve"> पुत्र दिया है। बुद्धिमान के लिए वही शब्द या वाक्यांश उपयोग करें जो आपने पिछले भागों में किया है, और अधिक जानकारी के लिए मुख्य शब्दावली में बुद्धि देखें।</w:t>
      </w:r>
    </w:p>
    <w:p>
      <w:pPr/>
      <w:r>
        <w:rPr>
          <w:lang w:val="hi_IN" w:bidi="hi_IN"/>
        </w:rPr>
      </w:r>
      <w:r>
        <w:rPr>
          <w:lang w:val="hi_IN" w:bidi="hi_IN"/>
        </w:rPr>
        <w:t>राजा हीराम राजा सुलैमान को देवदार और सनोवर की लकड़ी भेजेगा। वदार के पेड़ और सनोवर के पेड़ लबानोन के जंगल में उगते हैं।</w:t>
      </w:r>
    </w:p>
    <w:p>
      <w:pPr/>
      <w:r>
        <w:rPr>
          <w:lang w:val="hi_IN" w:bidi="hi_IN"/>
        </w:rPr>
      </w:r>
      <w:r>
        <w:rPr>
          <w:lang w:val="hi_IN" w:bidi="hi_IN"/>
        </w:rPr>
        <w:t>यहाँ रुकें और समूह में देवदार के पेड़ों और सनोवर के पेड़ों की तस्वीर देखें। चर्चा करें कि आप अपने अनुवाद में इन पेड़ों को क्या कहेंगे। इस ऑडियो को यहाँ रोकें।</w:t>
      </w:r>
    </w:p>
    <w:p>
      <w:pPr/>
      <w:r>
        <w:rPr>
          <w:lang w:val="hi_IN" w:bidi="hi_IN"/>
        </w:rPr>
      </w:r>
      <w:r>
        <w:rPr>
          <w:lang w:val="hi_IN" w:bidi="hi_IN"/>
        </w:rPr>
        <w:t>राजा हीराम द्वारा राजा सुलैमान को लकड़ियाँ पहुँचाने का एक तरीका बेड़ों का उपयोग करना था। बेड़े वे लकड़ियाँ होती हैं जिन्हें लोग रस्सियों से बाँधकर समुद्र पर परिवहन के साधन के रूप में उपयोग करते हैं। यह सागर भूमध्य सागर था, जो पानी का एक बहुत विशाल क्षेत्र है। बेड़े सोर नगर से इस्राएल के तट के एक स्थान तक दक्षिण दिशा में पानी पर तैरते थे।</w:t>
      </w:r>
    </w:p>
    <w:p>
      <w:pPr/>
      <w:r>
        <w:rPr>
          <w:lang w:val="hi_IN" w:bidi="hi_IN"/>
        </w:rPr>
      </w:r>
      <w:r>
        <w:rPr>
          <w:lang w:val="hi_IN" w:bidi="hi_IN"/>
        </w:rPr>
        <w:t xml:space="preserve">यहाँ रुकें और फिर से इस्राएल और लबानोन का नक्शा देखें। नक्शे पर सोर नगर और इस्राएल देश को ढूँढें। साथ ही, समूह में बेड़े की तस्वीर देखें। चर्चा करें कि आप अपने अनुवाद में इन </w:t>
      </w:r>
      <w:r>
        <w:rPr>
          <w:b/>
          <w:lang w:val="hi_IN" w:bidi="hi_IN"/>
        </w:rPr>
        <w:t>बेड़ों</w:t>
      </w:r>
      <w:r>
        <w:rPr>
          <w:lang w:val="hi_IN" w:bidi="hi_IN"/>
        </w:rPr>
        <w:t xml:space="preserve"> के बारे में कैसे बात करेंगे। इस ऑडियो को यहाँ रोकें।</w:t>
      </w:r>
    </w:p>
    <w:p>
      <w:pPr/>
      <w:r>
        <w:rPr>
          <w:lang w:val="hi_IN" w:bidi="hi_IN"/>
        </w:rPr>
      </w:r>
      <w:r>
        <w:rPr>
          <w:lang w:val="hi_IN" w:bidi="hi_IN"/>
        </w:rPr>
        <w:t xml:space="preserve">हीराम अपने </w:t>
      </w:r>
      <w:r>
        <w:rPr>
          <w:b/>
          <w:lang w:val="hi_IN" w:bidi="hi_IN"/>
        </w:rPr>
        <w:t>घराने</w:t>
      </w:r>
      <w:r>
        <w:rPr>
          <w:lang w:val="hi_IN" w:bidi="hi_IN"/>
        </w:rPr>
        <w:t xml:space="preserve"> के लिए भोजन माँगता है। घराने के लिए वही शब्द या वाक्यांश उपयोग करें जिसका उपयोग आपने पिछले भागों में किया है, और अधिक जानकारी के लिए मुख्य शब्दावली में घराना देखें।</w:t>
      </w:r>
    </w:p>
    <w:p>
      <w:pPr/>
      <w:r>
        <w:rPr>
          <w:lang w:val="hi_IN" w:bidi="hi_IN"/>
        </w:rPr>
      </w:r>
      <w:r>
        <w:rPr>
          <w:lang w:val="hi_IN" w:bidi="hi_IN"/>
        </w:rPr>
        <w:t>अंतिम दृश्य में, कहानीकार कहता है कि राजा हीराम सुलैमान को सहायता देने की अपनी प्रतिज्ञा निभाता है। बदले में, सुलैमान 20,000 कोर—लगभग 60,00,000 लीटर गेहूँ—और 20,000 बाट—लगभग 4,00,000 लीटर जैतून का तेल—भेजता है। इस्राएलियों ने गेहूँ और जैतून उगाए। फिर लोग जैतून का तेल बनाने के लिए जैतून को फोड़ते थे।</w:t>
      </w:r>
    </w:p>
    <w:p>
      <w:pPr/>
      <w:r>
        <w:rPr>
          <w:lang w:val="hi_IN" w:bidi="hi_IN"/>
        </w:rPr>
      </w:r>
      <w:r>
        <w:rPr>
          <w:lang w:val="hi_IN" w:bidi="hi_IN"/>
        </w:rPr>
        <w:t>यहाँ रुकें और यह तय करें कि आप मात्रा के इन मापों का अनुवाद कैसे करेंगे। याद रखें कि आप केवल यह कह सकते हैं कि वह हर साल 20,000 माप गेहूँ और जैतून का तेल भेजता था। समूह में गेहूँ और जैतून की तस्वीरें देखें। इस ऑडियो को यहाँ रोकें।</w:t>
      </w:r>
    </w:p>
    <w:p>
      <w:pPr/>
      <w:r>
        <w:rPr>
          <w:lang w:val="hi_IN" w:bidi="hi_IN"/>
        </w:rPr>
      </w:r>
      <w:r>
        <w:rPr>
          <w:lang w:val="hi_IN" w:bidi="hi_IN"/>
        </w:rPr>
        <w:t xml:space="preserve">राजा हीराम और राजा सुलैमान के बीच </w:t>
      </w:r>
      <w:r>
        <w:rPr>
          <w:b/>
          <w:lang w:val="hi_IN" w:bidi="hi_IN"/>
        </w:rPr>
        <w:t>शांति</w:t>
      </w:r>
      <w:r>
        <w:rPr>
          <w:lang w:val="hi_IN" w:bidi="hi_IN"/>
        </w:rPr>
        <w:t xml:space="preserve"> थी, और उन्होंने एक‑दूसरे से न लड़ने की संधि या वाचा बाँधी थी। शांति के लिए वही शब्द उपयोग करें जो आपने पिछले भागों में किया है, और अधिक जानकारी के लिए मुख्य शब्दावली में शांति देखें।</w:t>
      </w:r>
    </w:p>
    <w:p>
      <w:pPr/>
      <w:r>
        <w:rPr>
          <w:lang w:val="hi_IN" w:bidi="hi_IN"/>
        </w:rPr>
      </w:r>
      <w:r>
        <w:rPr>
          <w:lang w:val="hi_IN" w:bidi="hi_IN"/>
        </w:rPr>
        <w:t xml:space="preserve">यहाँ रुकें और समूह में चर्चा करें कि आप यहाँ </w:t>
      </w:r>
      <w:r>
        <w:rPr>
          <w:b/>
          <w:lang w:val="hi_IN" w:bidi="hi_IN"/>
        </w:rPr>
        <w:t>वाचा</w:t>
      </w:r>
      <w:r>
        <w:rPr>
          <w:lang w:val="hi_IN" w:bidi="hi_IN"/>
        </w:rPr>
        <w:t xml:space="preserve"> के लिए कौन-सा शब्द या वाक्यांश उपयोग करेंगे, जब दो देशों के बीच एक-दूसरे से न लड़ने का एक मजबूत समझौता है। इस शब्द के बारे में अधिक जानकारी के लिए, आप मुख्य शब्दावली में वाचा को देख सकते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5:13–18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5:13–18 को सुनें और इसे अपने मन में रखें।</w:t>
      </w:r>
    </w:p>
    <w:p>
      <w:pPr/>
      <w:r>
        <w:rPr>
          <w:lang w:val="hi_IN" w:bidi="hi_IN"/>
        </w:rPr>
      </w:r>
      <w:r>
        <w:rPr>
          <w:lang w:val="hi_IN" w:bidi="hi_IN"/>
        </w:rPr>
        <w:t>यदि सम्भव हो, तो 1 राजाओं 5:13–18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राजाओं 5:13–18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 xml:space="preserve">यदि आपने पहले ही इसका अनुवाद किया है, तो आप 2 इतिहास 2:1–18 में इस उसी कहानी के अपने अनुवाद को भी सुन सकते हैं। चूँकि 2 इतिहास की यह कहानी थोड़ी अलग है, इसलिए उनके अंतर पर ध्यान दें। कभी-कभी दृश्यों का क्रम अलग होता है। </w:t>
      </w:r>
    </w:p>
    <w:p>
      <w:pPr/>
      <w:r>
        <w:rPr>
          <w:lang w:val="hi_IN" w:bidi="hi_IN"/>
        </w:rPr>
      </w:r>
      <w:r>
        <w:rPr>
          <w:lang w:val="hi_IN" w:bidi="hi_IN"/>
        </w:rPr>
        <w:t>इस ऑडियो को यहाँ रोकें।</w:t>
      </w:r>
    </w:p>
    <w:p>
      <w:pPr/>
      <w:r>
        <w:rPr>
          <w:lang w:val="hi_IN" w:bidi="hi_IN"/>
        </w:rPr>
      </w:r>
      <w:r>
        <w:rPr>
          <w:lang w:val="hi_IN" w:bidi="hi_IN"/>
        </w:rPr>
        <w:t>यह कहानी दिखाती है कि राजा सुलैमान विशेष रूप से अपने मजदूरों को मंदिर बनाने के लिए सामग्री इकट्ठा करने की व्यवस्था कैसे करता है। सुलैमान पूरे इस्राएल के मजदूरों को इकट्ठा करता है और उन्हें सुलैमान के लिए काम करने के लिए मजबूर करता है। सुलैमान मजदूरों को विशेष काम देता है। सुलैमान अदोनीराम को मजदूरों की जिम्मेदारी लेने की जिम्मेदारी सौंपता है। अदोनीराम ने दाऊद के शासन में भी दाऊद की सेवा की।</w:t>
      </w:r>
    </w:p>
    <w:p>
      <w:pPr/>
      <w:r>
        <w:rPr>
          <w:lang w:val="hi_IN" w:bidi="hi_IN"/>
        </w:rPr>
      </w:r>
      <w:r>
        <w:rPr>
          <w:lang w:val="hi_IN" w:bidi="hi_IN"/>
        </w:rPr>
        <w:t>सुलैमान के समय में, जब किसी राजा के पास एक निर्माण परियोजना होती थी, तो वह अपने नागरिकों को उस परियोजना पर एक निश्चित समय तक काम करने का आदेश दे सकता था। राजा ने इन लोगों से बिना वेतन के काम करवाया, लेकिन जब उनका समय समाप्त हो जाता था, तो वे जाने के लिए स्वतंत्र होते थे। यह उस स्थिति से अलग है जब इस्राएली युद्ध में पकड़े गए विदेशियों को दास बनने और बहुत लंबे समय तक बिना वेतन के उनके लिए काम करने के लिए मजबूर करते थे। याद रखें कि पिछली कहानी में राजा सुलैमान ने राजा हीराम से वादा किया था कि सुलैमान फीनीके, अर्थात् लेबानोन, में लकड़ी इकट्ठा करने में सहायता के लिए मजदूर भेजेगा। राजा सुलैमान 30,000 मजदूरों को इकट्ठा करता है। फिर राजा सुलैमान उन्हें 10,000 मजदूरों के तीन समूहों में विभाजित करता है और उन्हें एक‑एक समूह करके फीनीके भेजता है। मजदूरों का प्रत्येक समूह वहाँ एक महीने तक काम करेगा और फिर दो महीने तक इस्राएल में रहने के लिए वापस आएगा। इसलिए इस्राएली मजदूरों को हर साल फीनीके में कुल चार महीने काम करना पड़ता है।</w:t>
      </w:r>
    </w:p>
    <w:p>
      <w:pPr/>
      <w:r>
        <w:rPr>
          <w:lang w:val="hi_IN" w:bidi="hi_IN"/>
        </w:rPr>
      </w:r>
      <w:r>
        <w:rPr>
          <w:lang w:val="hi_IN" w:bidi="hi_IN"/>
        </w:rPr>
        <w:t>यहाँ रुकें और इस सवाल पर एक समूह के रूप में चर्चा करें: आपके लोगों के इतिहास में, ऐसा कौन‑सा किस्सा है जब किसी अगुवे ने बहुत से लोगों को एक प्रोजेक्ट पर एक साथ काम करने का आदेश दिया था? आपके अगुवे ने ऐसा कैसे किया? इस ऑडियो को यहाँ रोकें।</w:t>
      </w:r>
    </w:p>
    <w:p>
      <w:pPr/>
      <w:r>
        <w:rPr>
          <w:lang w:val="hi_IN" w:bidi="hi_IN"/>
        </w:rPr>
      </w:r>
      <w:r>
        <w:rPr>
          <w:lang w:val="hi_IN" w:bidi="hi_IN"/>
        </w:rPr>
        <w:t>इस बीच, सुलैमान उन मजदूरों को भी इकट्ठा करता है जो मंदिर के लिए पत्थर इकट्ठा करने के लिए इस्राएल के पहाड़ी देश में रहते हैं। इस समूह के लिए कुल 150,000 मजदूर हैं। अस्सी हज़ार मजदूर पहाड़ी की ढलान से पत्थर निकालेंगे और उन्हें अलग‑अलग आकारों में काटेंगे। और 70,000 मजदूर वे पत्थर यरूशलेम ले जाएँगे, जहाँ लोग मंदिर बना रहे हैं। सुलैमान 3,300 मुखिए भी नियुक्त करता है जो काम की देखरेख करने में सहायता करेंगे। सुलैमान मजदूरों को पहाड़ी की ढलान से बड़ी मात्रा में उच्च‑गुणवत्ता वाले पत्थर निकालने का आदेश देता है। लोग इन पत्थरों का उपयोग मंदिर की नींव के रूप में करेंगे। किसी भी संरचना की नींव बहुत महत्वपूर्ण है। नींव उस संरचना को एक साथ रखती है। कुछ लोग उच्च‑गुणवत्ता वाले पत्थरों को “तराशते” या काटते हैं, उन्हें बड़े चौकोर खंडों में आकार देते हैं और फिर उन्हें जमीन के नीचे दबा देते हैं। फिर लोग इन पत्थरों के ऊपर अन्य पत्थरों के ढेर लगाएँगे।</w:t>
      </w:r>
    </w:p>
    <w:p>
      <w:pPr/>
      <w:r>
        <w:rPr>
          <w:lang w:val="hi_IN" w:bidi="hi_IN"/>
        </w:rPr>
      </w:r>
      <w:r>
        <w:rPr>
          <w:lang w:val="hi_IN" w:bidi="hi_IN"/>
        </w:rPr>
        <w:t>यहाँ रुकें और समूह में इस प्रश्न पर चर्चा करें: जब आप आराधना के बड़े स्थान बनाते हैं, तो आप किन सामग्रियों का उपयोग करते हैं? इस ऑडियो को यहाँ रोकें।</w:t>
      </w:r>
    </w:p>
    <w:p>
      <w:pPr/>
      <w:r>
        <w:rPr>
          <w:lang w:val="hi_IN" w:bidi="hi_IN"/>
        </w:rPr>
      </w:r>
      <w:r>
        <w:rPr>
          <w:lang w:val="hi_IN" w:bidi="hi_IN"/>
        </w:rPr>
        <w:t>यहाँ रुकें और समूह में पत्थर की खदान, लकड़ी और खदान के पत्थरों की तस्वीरें देखें। इस ऑडियो को यहाँ रोकें।</w:t>
      </w:r>
    </w:p>
    <w:p>
      <w:pPr/>
      <w:r>
        <w:rPr>
          <w:lang w:val="hi_IN" w:bidi="hi_IN"/>
        </w:rPr>
      </w:r>
      <w:r>
        <w:rPr>
          <w:lang w:val="hi_IN" w:bidi="hi_IN"/>
        </w:rPr>
        <w:t>इस कहानी का अंतिम भाग मंदिर के निर्माण के लिए मजदूरों के संगठन को समाप्त करता है। राजा सुलैमान के कुशल निर्माणकर्ता और राजा हीराम के कुशल निर्माणकर्ता, गबालियों के साथ मिलकर, मंदिर बनाने के लिए लकड़ी और पत्थरों को तैयार करते थे। गबल फीनीके के तट पर स्थित एक नगर है जिसे आज लोग बेब्लोस कहते हैं।</w:t>
      </w:r>
    </w:p>
    <w:p>
      <w:pPr/>
      <w:r>
        <w:rPr>
          <w:lang w:val="hi_IN" w:bidi="hi_IN"/>
        </w:rPr>
      </w:r>
      <w:r>
        <w:rPr>
          <w:lang w:val="hi_IN" w:bidi="hi_IN"/>
        </w:rPr>
        <w:t>यहाँ रुकें और ऐसा नक्शा देखें जो गबल या बेब्लोस, लबानोन या फीनीके, फीनीके जंगल, इस्राएल का पहाड़ी देश और यरूशलेम के स्थानों को दिखाता है।</w:t>
      </w:r>
      <w:r>
        <w:rPr>
          <w:lang w:val="hi_IN" w:bidi="hi_IN"/>
        </w:rPr>
      </w:r>
    </w:p>
    <w:p>
      <w:pPr>
        <w:pStyle w:val="Heading3"/>
      </w:pPr>
      <w:r>
        <w:rPr>
          <w:lang w:val="hi_IN" w:bidi="hi_IN"/>
        </w:rPr>
        <w:t>घटनाओं को समझाना</w:t>
      </w:r>
    </w:p>
    <w:p>
      <w:pPr/>
      <w:r>
        <w:rPr>
          <w:lang w:val="hi_IN" w:bidi="hi_IN"/>
        </w:rPr>
      </w:r>
      <w:r>
        <w:rPr>
          <w:lang w:val="hi_IN" w:bidi="hi_IN"/>
        </w:rPr>
        <w:t>1 राजाओं 5:13–18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राजा सुलैमान फीनीके में लकड़ी इकट्ठा करने में मदद के लिए 10,000 इस्राएलियों के तीन समूह भेजते हैं। प्रत्येक समूह एक महीने के लिए फीनीके जाता है। राजा सुलैमान अदोनीराम को फीनीके के मजदूरों की देखरेख करने की जिम्मेदारी सौंपता है।</w:t>
      </w:r>
    </w:p>
    <w:p>
      <w:pPr/>
      <w:r>
        <w:rPr>
          <w:lang w:val="hi_IN" w:bidi="hi_IN"/>
        </w:rPr>
      </w:r>
      <w:r>
        <w:rPr>
          <w:b/>
          <w:lang w:val="hi_IN" w:bidi="hi_IN"/>
        </w:rPr>
        <w:t>दूसरे दृश्य में:</w:t>
      </w:r>
      <w:r>
        <w:rPr>
          <w:lang w:val="hi_IN" w:bidi="hi_IN"/>
        </w:rPr>
        <w:t xml:space="preserve"> 150,000 मजदूर पत्थर और लकड़ी उठाते हैं और पत्थर काटते हैं। 3,300 मुखिए उन सभी मजदूरों की देखरेख करते हैं जो मंदिर की नींव बनाने में मदद करते हैं।</w:t>
      </w:r>
    </w:p>
    <w:p>
      <w:pPr/>
      <w:r>
        <w:rPr>
          <w:lang w:val="hi_IN" w:bidi="hi_IN"/>
        </w:rPr>
      </w:r>
      <w:r>
        <w:rPr>
          <w:b/>
          <w:lang w:val="hi_IN" w:bidi="hi_IN"/>
        </w:rPr>
        <w:t>तीसरे दृश्य में:</w:t>
      </w:r>
      <w:r>
        <w:rPr>
          <w:lang w:val="hi_IN" w:bidi="hi_IN"/>
        </w:rPr>
        <w:t xml:space="preserve"> कहानीकार राजा सुलैमान के मजदूरों, राजा हीराम के मजदूरों और गबल नगर के मजदूरों द्वारा किए गए काम का सार प्रस्तुत करता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राजा सुलैमान</w:t>
      </w:r>
    </w:p>
    <w:p>
      <w:pPr>
        <w:pStyle w:val="ListBullet"/>
        <w:spacing w:line="240" w:lineRule="auto"/>
        <w:ind w:left="720"/>
      </w:pPr>
      <w:r>
        <w:rPr>
          <w:lang w:val="hi_IN" w:bidi="hi_IN"/>
        </w:rPr>
      </w:r>
      <w:r>
        <w:rPr>
          <w:lang w:val="hi_IN" w:bidi="hi_IN"/>
        </w:rPr>
        <w:t>इस्राएली मजदूर</w:t>
      </w:r>
    </w:p>
    <w:p>
      <w:pPr>
        <w:pStyle w:val="ListBullet"/>
        <w:spacing w:line="240" w:lineRule="auto"/>
        <w:ind w:left="720"/>
      </w:pPr>
      <w:r>
        <w:rPr>
          <w:lang w:val="hi_IN" w:bidi="hi_IN"/>
        </w:rPr>
      </w:r>
      <w:r>
        <w:rPr>
          <w:lang w:val="hi_IN" w:bidi="hi_IN"/>
        </w:rPr>
        <w:t>जिन मजदूरों को राजा सुलैमान ने 10,000 पुरुषों के समूहों में फीनीके भेजा था</w:t>
      </w:r>
    </w:p>
    <w:p>
      <w:pPr>
        <w:pStyle w:val="ListBullet"/>
        <w:spacing w:line="240" w:lineRule="auto"/>
        <w:ind w:left="720"/>
      </w:pPr>
      <w:r>
        <w:rPr>
          <w:lang w:val="hi_IN" w:bidi="hi_IN"/>
        </w:rPr>
      </w:r>
      <w:r>
        <w:rPr>
          <w:lang w:val="hi_IN" w:bidi="hi_IN"/>
        </w:rPr>
        <w:t>वे पुरुष जो भूमि से पत्थर काटते थे</w:t>
      </w:r>
    </w:p>
    <w:p>
      <w:pPr>
        <w:pStyle w:val="ListBullet"/>
        <w:spacing w:line="240" w:lineRule="auto"/>
        <w:ind w:left="720"/>
      </w:pPr>
      <w:r>
        <w:rPr>
          <w:lang w:val="hi_IN" w:bidi="hi_IN"/>
        </w:rPr>
      </w:r>
      <w:r>
        <w:rPr>
          <w:lang w:val="hi_IN" w:bidi="hi_IN"/>
        </w:rPr>
        <w:t>वे लोग जो लकड़ी और पत्थर उठाते थे</w:t>
      </w:r>
    </w:p>
    <w:p>
      <w:pPr>
        <w:pStyle w:val="ListBullet"/>
        <w:spacing w:line="240" w:lineRule="auto"/>
        <w:ind w:left="720"/>
      </w:pPr>
      <w:r>
        <w:rPr>
          <w:lang w:val="hi_IN" w:bidi="hi_IN"/>
        </w:rPr>
      </w:r>
      <w:r>
        <w:rPr>
          <w:lang w:val="hi_IN" w:bidi="hi_IN"/>
        </w:rPr>
        <w:t>और वे कारीगर जो पत्थर काटते थे।</w:t>
      </w:r>
    </w:p>
    <w:p>
      <w:pPr>
        <w:pStyle w:val="ListBullet"/>
        <w:spacing w:line="240" w:lineRule="auto"/>
        <w:ind w:left="720"/>
      </w:pPr>
      <w:r>
        <w:rPr>
          <w:lang w:val="hi_IN" w:bidi="hi_IN"/>
        </w:rPr>
      </w:r>
      <w:r>
        <w:rPr>
          <w:lang w:val="hi_IN" w:bidi="hi_IN"/>
        </w:rPr>
        <w:t>अदोनीराम</w:t>
      </w:r>
    </w:p>
    <w:p>
      <w:pPr>
        <w:pStyle w:val="ListBullet"/>
        <w:spacing w:line="240" w:lineRule="auto"/>
        <w:ind w:left="720"/>
      </w:pPr>
      <w:r>
        <w:rPr>
          <w:lang w:val="hi_IN" w:bidi="hi_IN"/>
        </w:rPr>
      </w:r>
      <w:r>
        <w:rPr>
          <w:lang w:val="hi_IN" w:bidi="hi_IN"/>
        </w:rPr>
        <w:t>3,300 मुखिए</w:t>
      </w:r>
    </w:p>
    <w:p>
      <w:pPr>
        <w:pStyle w:val="ListBullet"/>
        <w:spacing w:line="240" w:lineRule="auto"/>
        <w:ind w:left="720"/>
      </w:pPr>
      <w:r>
        <w:rPr>
          <w:lang w:val="hi_IN" w:bidi="hi_IN"/>
        </w:rPr>
      </w:r>
      <w:r>
        <w:rPr>
          <w:lang w:val="hi_IN" w:bidi="hi_IN"/>
        </w:rPr>
        <w:t>राजा हीराम</w:t>
      </w:r>
    </w:p>
    <w:p>
      <w:pPr>
        <w:pStyle w:val="ListBullet"/>
        <w:spacing w:line="240" w:lineRule="auto"/>
        <w:ind w:left="720"/>
      </w:pPr>
      <w:r>
        <w:rPr>
          <w:lang w:val="hi_IN" w:bidi="hi_IN"/>
        </w:rPr>
      </w:r>
      <w:r>
        <w:rPr>
          <w:lang w:val="hi_IN" w:bidi="hi_IN"/>
        </w:rPr>
        <w:t>और राजा हीराम के कुशल निर्माणकर्ता, जिनमें गबल के मजदूर शामिल थे।</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में, कहानीकार बताता है कि राजा सुलैमान इस परियोजना के लिए मजदूरों को कैसे व्यवस्थित करता है। राजा सुलैमान पूरे इस्राएल से मज़दूरों को इकट्ठा करता है और उन्हें जबरन मज़दूरी पर लगाता है। पहला समूह फीनीके जाता है। सुलैमान 30,000 मजदूरों को फीनीके में काम करने के लिए नियुक्त करता है। सुलैमान 30,000 मजदूरों को तीन समूहों में विभाजित करता है, प्रत्येक समूह में 10,000 मजदूर होते हैं। पहला समूह एक महीने तक फीनीके में काम करता है और फिर इस्राएल वापस जाता है। फिर दूसरा समूह फीनीके जाता है और वहाँ एक महीने तक काम करता है। फिर, एक महीने के बाद, दूसरा समूह इस्राएल वापस आता है। फिर तीसरा समूह फीनीके जाता है और वहाँ एक महीने तक काम करता है। जब समूहों में से एक फीनीके में काम कर रहा होता है, तब बाकी दो समूह इस्राएल में रहते हैं। राजा सुलैमान पूरे निर्माण परियोजना के दौरान इस काम की अदला‑बदली का आदेश देता है। आपको याद होगा कि पहले की कहानी में राजा सुलैमान ने अदोनीराम को जबरन मजदूरी का प्रभारी नियुक्त किया था।</w:t>
      </w:r>
    </w:p>
    <w:p>
      <w:pPr/>
      <w:r>
        <w:rPr>
          <w:lang w:val="hi_IN" w:bidi="hi_IN"/>
        </w:rPr>
      </w:r>
      <w:r>
        <w:rPr>
          <w:lang w:val="hi_IN" w:bidi="hi_IN"/>
        </w:rPr>
        <w:t>यहाँ रुकें और समूह में ऐसा नक्शा देखें जो फीनीके और इस्राएल का स्थान दिखाता है। इस ऑडियो को यहाँ रोकें।</w:t>
      </w:r>
    </w:p>
    <w:p>
      <w:pPr/>
      <w:r>
        <w:rPr>
          <w:lang w:val="hi_IN" w:bidi="hi_IN"/>
        </w:rPr>
      </w:r>
      <w:r>
        <w:rPr>
          <w:lang w:val="hi_IN" w:bidi="hi_IN"/>
        </w:rPr>
        <w:t>दूसरे दृश्य में, कहानीकार राजा सुलैमान के उन मजदूरों की संख्या बताता है जो इस्राएल की पहाड़ियों से बड़े पत्थर खदान करते हैं या खुदाई करते हैं। अस्सी हज़ार मजदूर पहाड़ी की ढलान से विशाल चट्टानों को तराशेंगे और निकालेंगे। फिर 70,000 मजदूर पत्थरों को पहाड़ी की ढलान से यरूशलेम तक ले जाएँगे, जहाँ लोग मंदिर की नींव बनाएँगे। सुलैमान मजदूरों को निर्देश देने के लिए 3,300 मुखिए नियुक्त करता है। मुखिए यह सुनिश्चित करेंगे कि मजदूर राजा सुलैमान के निर्देशों का पालन करें। राजा सुलैमान मजदूरों को उच्च‑गुणवत्ता वाले, या बहुत सख़्त, पत्थरों के बड़े खंड लेने का निर्देश देता है। मजदूर इन पत्थरों को चौकोर आकार में तराशेंगे या काटेंगे और उन्हें मंदिर की नींव के रूप में उपयोग करेंगे।</w:t>
      </w:r>
    </w:p>
    <w:p>
      <w:pPr/>
      <w:r>
        <w:rPr>
          <w:lang w:val="hi_IN" w:bidi="hi_IN"/>
        </w:rPr>
      </w:r>
      <w:r>
        <w:rPr>
          <w:lang w:val="hi_IN" w:bidi="hi_IN"/>
        </w:rPr>
        <w:t>यहाँ रुकें और समूह में इस पर चर्चा करें कि पहाड़ियों से पत्थर निकालने वाले पुरुषों, पत्थरों को यरूशलेम ले जाने वाले पुरुषों, निर्देशों का पालन सुनिश्चित करने वाले मुखिओं, और मंदिर की नींव के लिए पत्थरों को चौकोर आकार में तराशने या काटने वाले मजदूरों के लिए आप कौन‑से शब्द या वाक्यांश उपयोग करेंगे। इस ऑडियो को यहाँ रोकें।</w:t>
      </w:r>
    </w:p>
    <w:p>
      <w:pPr/>
      <w:r>
        <w:rPr>
          <w:lang w:val="hi_IN" w:bidi="hi_IN"/>
        </w:rPr>
      </w:r>
      <w:r>
        <w:rPr>
          <w:lang w:val="hi_IN" w:bidi="hi_IN"/>
        </w:rPr>
        <w:t>यहाँ रुकें और फिर से पत्थर की खदान, लकड़ी और खदान के पत्थरों की तस्वीरें देखें। आप अपने अनुवाद में इसका वर्णन कैसे करेंगे? इस ऑडियो को यहाँ रोकें।</w:t>
      </w:r>
    </w:p>
    <w:p>
      <w:pPr/>
      <w:r>
        <w:rPr>
          <w:lang w:val="hi_IN" w:bidi="hi_IN"/>
        </w:rPr>
      </w:r>
      <w:r>
        <w:rPr>
          <w:lang w:val="hi_IN" w:bidi="hi_IN"/>
        </w:rPr>
        <w:t>तीसरे दृश्य में, कहानीकार उस काम का सार देता है जो राजा सुलैमान और राजा हीराम के मजदूर लकड़ी और पत्थर के साथ करते हैं। राजा सुलैमान के कारीगर या कुशल निर्माणकर्ता, राजा हीराम के कुशल निर्माणकर्ता, और गबल के मजदूर पत्थरों और लकड़ी को काटकर तैयार करते हैं ताकि वे मंदिर की नींव बना सकें।</w:t>
      </w:r>
    </w:p>
    <w:p>
      <w:pPr/>
      <w:r>
        <w:rPr>
          <w:lang w:val="hi_IN" w:bidi="hi_IN"/>
        </w:rPr>
      </w:r>
      <w:r>
        <w:rPr>
          <w:lang w:val="hi_IN" w:bidi="hi_IN"/>
        </w:rPr>
        <w:t>यहाँ रुकें और समूह में इस प्रश्न पर चर्चा करें: आप कुशल कारीगरों का वर्णन करने के लिए किन शब्दों का उपयोग करेंगे?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राजाओं 5:13–18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राजा सुलैमान</w:t>
      </w:r>
    </w:p>
    <w:p>
      <w:pPr>
        <w:pStyle w:val="ListBullet"/>
        <w:spacing w:line="240" w:lineRule="auto"/>
        <w:ind w:left="720"/>
      </w:pPr>
      <w:r>
        <w:rPr>
          <w:lang w:val="hi_IN" w:bidi="hi_IN"/>
        </w:rPr>
      </w:r>
      <w:r>
        <w:rPr>
          <w:lang w:val="hi_IN" w:bidi="hi_IN"/>
        </w:rPr>
        <w:t>इस्राएली मजदूर</w:t>
      </w:r>
    </w:p>
    <w:p>
      <w:pPr>
        <w:pStyle w:val="ListBullet"/>
        <w:spacing w:line="240" w:lineRule="auto"/>
        <w:ind w:left="720"/>
      </w:pPr>
      <w:r>
        <w:rPr>
          <w:lang w:val="hi_IN" w:bidi="hi_IN"/>
        </w:rPr>
      </w:r>
      <w:r>
        <w:rPr>
          <w:lang w:val="hi_IN" w:bidi="hi_IN"/>
        </w:rPr>
        <w:t>जिन मजदूरों को राजा सुलैमान ने 10,000 पुरुषों के समूहों में फीनीके भेजा था</w:t>
      </w:r>
    </w:p>
    <w:p>
      <w:pPr>
        <w:pStyle w:val="ListBullet"/>
        <w:spacing w:line="240" w:lineRule="auto"/>
        <w:ind w:left="720"/>
      </w:pPr>
      <w:r>
        <w:rPr>
          <w:lang w:val="hi_IN" w:bidi="hi_IN"/>
        </w:rPr>
      </w:r>
      <w:r>
        <w:rPr>
          <w:lang w:val="hi_IN" w:bidi="hi_IN"/>
        </w:rPr>
        <w:t>वे पुरुष जो भूमि से पत्थर काटते थे</w:t>
      </w:r>
    </w:p>
    <w:p>
      <w:pPr>
        <w:pStyle w:val="ListBullet"/>
        <w:spacing w:line="240" w:lineRule="auto"/>
        <w:ind w:left="720"/>
      </w:pPr>
      <w:r>
        <w:rPr>
          <w:lang w:val="hi_IN" w:bidi="hi_IN"/>
        </w:rPr>
      </w:r>
      <w:r>
        <w:rPr>
          <w:lang w:val="hi_IN" w:bidi="hi_IN"/>
        </w:rPr>
        <w:t>वे लोग जो लकड़ी और पत्थर उठाते थे</w:t>
      </w:r>
    </w:p>
    <w:p>
      <w:pPr>
        <w:pStyle w:val="ListBullet"/>
        <w:spacing w:line="240" w:lineRule="auto"/>
        <w:ind w:left="720"/>
      </w:pPr>
      <w:r>
        <w:rPr>
          <w:lang w:val="hi_IN" w:bidi="hi_IN"/>
        </w:rPr>
      </w:r>
      <w:r>
        <w:rPr>
          <w:lang w:val="hi_IN" w:bidi="hi_IN"/>
        </w:rPr>
        <w:t>और वे कारीगर जो पत्थर काटते थे।</w:t>
      </w:r>
    </w:p>
    <w:p>
      <w:pPr>
        <w:pStyle w:val="ListBullet"/>
        <w:spacing w:line="240" w:lineRule="auto"/>
        <w:ind w:left="720"/>
      </w:pPr>
      <w:r>
        <w:rPr>
          <w:lang w:val="hi_IN" w:bidi="hi_IN"/>
        </w:rPr>
      </w:r>
      <w:r>
        <w:rPr>
          <w:lang w:val="hi_IN" w:bidi="hi_IN"/>
        </w:rPr>
        <w:t>अदोनीराम</w:t>
      </w:r>
    </w:p>
    <w:p>
      <w:pPr>
        <w:pStyle w:val="ListBullet"/>
        <w:spacing w:line="240" w:lineRule="auto"/>
        <w:ind w:left="720"/>
      </w:pPr>
      <w:r>
        <w:rPr>
          <w:lang w:val="hi_IN" w:bidi="hi_IN"/>
        </w:rPr>
      </w:r>
      <w:r>
        <w:rPr>
          <w:lang w:val="hi_IN" w:bidi="hi_IN"/>
        </w:rPr>
        <w:t>3,300 मुखिए</w:t>
      </w:r>
    </w:p>
    <w:p>
      <w:pPr>
        <w:pStyle w:val="ListBullet"/>
        <w:spacing w:line="240" w:lineRule="auto"/>
        <w:ind w:left="720"/>
      </w:pPr>
      <w:r>
        <w:rPr>
          <w:lang w:val="hi_IN" w:bidi="hi_IN"/>
        </w:rPr>
      </w:r>
      <w:r>
        <w:rPr>
          <w:lang w:val="hi_IN" w:bidi="hi_IN"/>
        </w:rPr>
        <w:t>राजा हीराम</w:t>
      </w:r>
    </w:p>
    <w:p>
      <w:pPr>
        <w:pStyle w:val="ListBullet"/>
        <w:spacing w:line="240" w:lineRule="auto"/>
        <w:ind w:left="720"/>
      </w:pPr>
      <w:r>
        <w:rPr>
          <w:lang w:val="hi_IN" w:bidi="hi_IN"/>
        </w:rPr>
      </w:r>
      <w:r>
        <w:rPr>
          <w:lang w:val="hi_IN" w:bidi="hi_IN"/>
        </w:rPr>
        <w:t>और राजा हीराम के कुशल निर्माणकर्ता, जिनमें गबल के मजदूर शामिल थे।</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की भूमिका निभा रहे व्यक्ति को यह बताना चाहिए कि यदि वह उस पात्र के स्थान पर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प्रतिक्रियाएँ निम्नलिखित हैं।</w:t>
      </w:r>
    </w:p>
    <w:p>
      <w:pPr/>
      <w:r>
        <w:rPr>
          <w:lang w:val="hi_IN" w:bidi="hi_IN"/>
        </w:rPr>
      </w:r>
      <w:r>
        <w:rPr>
          <w:lang w:val="hi_IN" w:bidi="hi_IN"/>
        </w:rPr>
        <w:t>पहले दृश्य में, कहानीकार राजा सुलैमान का परिचय देता है। राजा सुलैमान मजदूरों को तीन समूहों में विभाजित करता है। राजा सुलैमान प्रत्येक समूह को लगातार एक महीने तक फीनीके में काम करने के लिए भेजता है। काम की अदला बदली तब तक चलती रहेगी जब तक वे मंदिर बनाने के लिए आवश्यक सामग्री इकट्ठा नहीं कर लेते। राजा सुलैमान अदोनीराम को उन लोगों के समूहों की देखरेख की जिम्मेदारी देता है जिन्हें सुलैमान अपने लिए काम करने के लिए बाध्य करता है।</w:t>
      </w:r>
    </w:p>
    <w:p>
      <w:pPr/>
      <w:r>
        <w:rPr>
          <w:lang w:val="hi_IN" w:bidi="hi_IN"/>
        </w:rPr>
      </w:r>
      <w:r>
        <w:rPr>
          <w:lang w:val="hi_IN" w:bidi="hi_IN"/>
        </w:rPr>
        <w:t>अभिनय को रोकें। राजा सुलैमान की भूमिका निभा रहे व्यक्ति से पूछें, “आप क्या महसूस कर रहे हैं?” वह व्यक्ति ऐसे उत्तर दे सकता है:</w:t>
      </w:r>
    </w:p>
    <w:p>
      <w:pPr/>
      <w:r>
        <w:rPr>
          <w:lang w:val="hi_IN" w:bidi="hi_IN"/>
        </w:rPr>
      </w:r>
      <w:r>
        <w:rPr>
          <w:lang w:val="hi_IN" w:bidi="hi_IN"/>
        </w:rPr>
        <w:t>मैं बहुत खुश हूँ कि यहोवा इस काम के लिए मुझ पर भरोसा करता है।</w:t>
      </w:r>
    </w:p>
    <w:p>
      <w:pPr/>
      <w:r>
        <w:rPr>
          <w:lang w:val="hi_IN" w:bidi="hi_IN"/>
        </w:rPr>
      </w:r>
      <w:r>
        <w:rPr>
          <w:lang w:val="hi_IN" w:bidi="hi_IN"/>
        </w:rPr>
        <w:t>मजदूरों की भूमिका निभा रहे व्यक्ति से पूछें, “आप क्या महसूस कर रहे हैं?” वह व्यक्ति ऐसे उत्तर दे सकता है:</w:t>
      </w:r>
    </w:p>
    <w:p>
      <w:pPr>
        <w:pStyle w:val="ListBullet"/>
        <w:spacing w:line="240" w:lineRule="auto"/>
        <w:ind w:left="720"/>
      </w:pPr>
      <w:r>
        <w:rPr>
          <w:lang w:val="hi_IN" w:bidi="hi_IN"/>
        </w:rPr>
      </w:r>
      <w:r>
        <w:rPr>
          <w:lang w:val="hi_IN" w:bidi="hi_IN"/>
        </w:rPr>
        <w:t>मैं आभारी हूँ कि मेरे पास फीनीके में काम करने का विशेषाधिकार है; या</w:t>
      </w:r>
    </w:p>
    <w:p>
      <w:pPr>
        <w:pStyle w:val="ListBullet"/>
        <w:spacing w:line="240" w:lineRule="auto"/>
        <w:ind w:left="720"/>
      </w:pPr>
      <w:r>
        <w:rPr>
          <w:lang w:val="hi_IN" w:bidi="hi_IN"/>
        </w:rPr>
      </w:r>
      <w:r>
        <w:rPr>
          <w:lang w:val="hi_IN" w:bidi="hi_IN"/>
        </w:rPr>
        <w:t>मैं दुखी हूँ क्योंकि मैं अपने परिवार से अलग हो जाऊँगा।</w:t>
      </w:r>
    </w:p>
    <w:p>
      <w:pPr/>
      <w:r>
        <w:rPr>
          <w:lang w:val="hi_IN" w:bidi="hi_IN"/>
        </w:rPr>
      </w:r>
      <w:r>
        <w:rPr>
          <w:lang w:val="hi_IN" w:bidi="hi_IN"/>
        </w:rPr>
        <w:t>अदोनीराम की भूमिका निभा रहे व्यक्ति से पूछें, “आप क्या सोच रहे हैं या क्या महसूस कर रहे हैं?” वह व्यक्ति ऐसे उत्तर दे सकता है:</w:t>
      </w:r>
    </w:p>
    <w:p>
      <w:pPr>
        <w:pStyle w:val="ListBullet"/>
        <w:spacing w:line="240" w:lineRule="auto"/>
        <w:ind w:left="720"/>
      </w:pPr>
      <w:r>
        <w:rPr>
          <w:lang w:val="hi_IN" w:bidi="hi_IN"/>
        </w:rPr>
      </w:r>
      <w:r>
        <w:rPr>
          <w:lang w:val="hi_IN" w:bidi="hi_IN"/>
        </w:rPr>
        <w:t>मुझे इस परियोजना के परिणाम की जिम्मेदारी महसूस होती है; या</w:t>
      </w:r>
    </w:p>
    <w:p>
      <w:pPr>
        <w:pStyle w:val="ListBullet"/>
        <w:spacing w:line="240" w:lineRule="auto"/>
        <w:ind w:left="720"/>
      </w:pPr>
      <w:r>
        <w:rPr>
          <w:lang w:val="hi_IN" w:bidi="hi_IN"/>
        </w:rPr>
      </w:r>
      <w:r>
        <w:rPr>
          <w:lang w:val="hi_IN" w:bidi="hi_IN"/>
        </w:rPr>
        <w:t>मैं इस परियोजना के माध्यम से यहोवा और राजा सुलैमान की सेवा करने के लिए सम्मानित महसूस करता हूँ।</w:t>
      </w:r>
    </w:p>
    <w:p>
      <w:pPr/>
      <w:r>
        <w:rPr>
          <w:lang w:val="hi_IN" w:bidi="hi_IN"/>
        </w:rPr>
      </w:r>
      <w:r>
        <w:rPr>
          <w:lang w:val="hi_IN" w:bidi="hi_IN"/>
        </w:rPr>
        <w:t>अभिनय जारी रखें।</w:t>
      </w:r>
    </w:p>
    <w:p>
      <w:pPr/>
      <w:r>
        <w:rPr>
          <w:lang w:val="hi_IN" w:bidi="hi_IN"/>
        </w:rPr>
      </w:r>
      <w:r>
        <w:rPr>
          <w:lang w:val="hi_IN" w:bidi="hi_IN"/>
        </w:rPr>
        <w:t>दूसरे दृश्य में, राजा सुलैमान मजदूरों के दो और समूहों को बुलाता है। राजा सुलैमान 80,000 मजदूरों के एक समूह को पहाड़ी की ढलान से चट्टानें निकालने का आदेश देता है। और फिर राजा सुलैमान 70,000 मजदूरों के दूसरे समूह को उन चट्टानों को पहाड़ी की ढलान से यरूशलेम ले जाने का आदेश देता है, जहाँ वे मंदिर का निर्माण करेंगे। फिर राजा सुलैमान 3,300 पुरुषों को मुखिए के रूप में नियुक्त करता है और उन्हें मजदूरों की अगुवाई करने की आज्ञा देता है।</w:t>
      </w:r>
    </w:p>
    <w:p>
      <w:pPr/>
      <w:r>
        <w:rPr>
          <w:lang w:val="hi_IN" w:bidi="hi_IN"/>
        </w:rPr>
      </w:r>
      <w:r>
        <w:rPr>
          <w:lang w:val="hi_IN" w:bidi="hi_IN"/>
        </w:rPr>
        <w:t>राजा सुलैमान का किरदार निभाने वाले व्यक्ति से पूछें, "जब आप फीनीके और इस्राएल में काम की देखरेख के लिए अदोनीराम और मुखिए को चुनते हैं, तो आप क्या सोच रहे होते हैं?" वह व्यक्ति ऐसे उत्तर दे सकता है:</w:t>
      </w:r>
    </w:p>
    <w:p>
      <w:pPr>
        <w:pStyle w:val="ListBullet"/>
        <w:spacing w:line="240" w:lineRule="auto"/>
        <w:ind w:left="720"/>
      </w:pPr>
      <w:r>
        <w:rPr>
          <w:lang w:val="hi_IN" w:bidi="hi_IN"/>
        </w:rPr>
      </w:r>
      <w:r>
        <w:rPr>
          <w:lang w:val="hi_IN" w:bidi="hi_IN"/>
        </w:rPr>
        <w:t>मुझे लगता है कि इतने सारे मजदूर हैं कि मैं उन सभी की देखरेख नहीं कर सकता। मुझे डर है कि यह बहुत अधिक काम है! या</w:t>
      </w:r>
    </w:p>
    <w:p>
      <w:pPr>
        <w:pStyle w:val="ListBullet"/>
        <w:spacing w:line="240" w:lineRule="auto"/>
        <w:ind w:left="720"/>
      </w:pPr>
      <w:r>
        <w:rPr>
          <w:lang w:val="hi_IN" w:bidi="hi_IN"/>
        </w:rPr>
      </w:r>
      <w:r>
        <w:rPr>
          <w:lang w:val="hi_IN" w:bidi="hi_IN"/>
        </w:rPr>
        <w:t>मुझे लगता है कि कई लोग हैं जो मजदूरों की अगुवाई करने में सक्षम हैं। मुझे खुशी है कि मेरे पास सहायता है!</w:t>
      </w:r>
    </w:p>
    <w:p>
      <w:pPr/>
      <w:r>
        <w:rPr>
          <w:lang w:val="hi_IN" w:bidi="hi_IN"/>
        </w:rPr>
      </w:r>
      <w:r>
        <w:rPr>
          <w:lang w:val="hi_IN" w:bidi="hi_IN"/>
        </w:rPr>
        <w:t>अदोनीराम और मुखिए की भूमिका निभाने वाले व्यक्ति से पूछें, “जब राजा सुलैमान आपको इस काम के लिए चुनता है, तो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इस परियोजना के परिणाम की जिम्मेदारी महसूस होती है; या</w:t>
      </w:r>
    </w:p>
    <w:p>
      <w:pPr>
        <w:pStyle w:val="ListBullet"/>
        <w:spacing w:line="240" w:lineRule="auto"/>
        <w:ind w:left="720"/>
      </w:pPr>
      <w:r>
        <w:rPr>
          <w:lang w:val="hi_IN" w:bidi="hi_IN"/>
        </w:rPr>
      </w:r>
      <w:r>
        <w:rPr>
          <w:lang w:val="hi_IN" w:bidi="hi_IN"/>
        </w:rPr>
        <w:t>हमें इस परियोजना के माध्यम से यहोवा और राजा सुलैमान की सेवा करने का सम्मान महसूस होता है।</w:t>
      </w:r>
    </w:p>
    <w:p>
      <w:pPr/>
      <w:r>
        <w:rPr>
          <w:lang w:val="hi_IN" w:bidi="hi_IN"/>
        </w:rPr>
      </w:r>
      <w:r>
        <w:rPr>
          <w:lang w:val="hi_IN" w:bidi="hi_IN"/>
        </w:rPr>
        <w:t>नाटक को जारी रखें।</w:t>
      </w:r>
    </w:p>
    <w:p>
      <w:pPr/>
      <w:r>
        <w:rPr>
          <w:lang w:val="hi_IN" w:bidi="hi_IN"/>
        </w:rPr>
      </w:r>
      <w:r>
        <w:rPr>
          <w:lang w:val="hi_IN" w:bidi="hi_IN"/>
        </w:rPr>
        <w:t>तीसरे दृश्य में, कहानीकार कहता है कि राजा सुलैमान के कारीगर, राजा हीराम के कारीगर और गबल नगर के मजदूर सभी मंदिर बनाने के लिए एक साथ काम करते हैं।</w:t>
      </w:r>
    </w:p>
    <w:p>
      <w:pPr/>
      <w:r>
        <w:rPr>
          <w:lang w:val="hi_IN" w:bidi="hi_IN"/>
        </w:rPr>
      </w:r>
      <w:r>
        <w:rPr>
          <w:lang w:val="hi_IN" w:bidi="hi_IN"/>
        </w:rPr>
        <w:t>गबल के मजदूरों की भूमिका निभा रहे लोगों से पूछें, “जब आप जानते हैं कि आप राजा सुलैमान और राजा हीराम के मजदूरों के साथ यहोवा की सेवा कर रहे हैं, तो आपको कैसा महसूस होता है?” गबल के लोग कुछ इस तरह से उत्तर दे सकते हैं:</w:t>
      </w:r>
    </w:p>
    <w:p>
      <w:pPr/>
      <w:r>
        <w:rPr>
          <w:lang w:val="hi_IN" w:bidi="hi_IN"/>
        </w:rPr>
      </w:r>
      <w:r>
        <w:rPr>
          <w:lang w:val="hi_IN" w:bidi="hi_IN"/>
        </w:rPr>
        <w:t>हम सम्मानित महसूस करते हैं क्योंकि हम राजा सुलैमान और राजा हीराम के साथ यहोवा की सेवा कर रहे हैं।</w:t>
      </w:r>
      <w:r>
        <w:rPr>
          <w:lang w:val="hi_IN" w:bidi="hi_IN"/>
        </w:rPr>
      </w:r>
    </w:p>
    <w:p>
      <w:pPr>
        <w:pStyle w:val="Heading3"/>
      </w:pPr>
      <w:r>
        <w:rPr>
          <w:lang w:val="hi_IN" w:bidi="hi_IN"/>
        </w:rPr>
        <w:t>आवश्यक जानकारी</w:t>
      </w:r>
    </w:p>
    <w:p>
      <w:pPr/>
      <w:r>
        <w:rPr>
          <w:lang w:val="hi_IN" w:bidi="hi_IN"/>
        </w:rPr>
      </w:r>
      <w:r>
        <w:rPr>
          <w:lang w:val="hi_IN" w:bidi="hi_IN"/>
        </w:rPr>
        <w:t>1 राजाओं 5:13–18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पहले दृश्य में, </w:t>
      </w:r>
      <w:r>
        <w:rPr>
          <w:b/>
          <w:lang w:val="hi_IN" w:bidi="hi_IN"/>
        </w:rPr>
        <w:t>राजा</w:t>
      </w:r>
      <w:r>
        <w:rPr>
          <w:lang w:val="hi_IN" w:bidi="hi_IN"/>
        </w:rPr>
        <w:t xml:space="preserve"> सुलैमान </w:t>
      </w:r>
      <w:r>
        <w:rPr>
          <w:b/>
          <w:lang w:val="hi_IN" w:bidi="hi_IN"/>
        </w:rPr>
        <w:t>मंदिर</w:t>
      </w:r>
      <w:r>
        <w:rPr>
          <w:lang w:val="hi_IN" w:bidi="hi_IN"/>
        </w:rPr>
        <w:t xml:space="preserve"> बनाने के लिए </w:t>
      </w:r>
      <w:r>
        <w:rPr>
          <w:b/>
          <w:lang w:val="hi_IN" w:bidi="hi_IN"/>
        </w:rPr>
        <w:t>इस्राएल</w:t>
      </w:r>
      <w:r>
        <w:rPr>
          <w:lang w:val="hi_IN" w:bidi="hi_IN"/>
        </w:rPr>
        <w:t xml:space="preserve"> के मजदूरों को इकट्ठा करता है और उन्हें </w:t>
      </w:r>
      <w:r>
        <w:rPr>
          <w:b/>
          <w:lang w:val="hi_IN" w:bidi="hi_IN"/>
        </w:rPr>
        <w:t>जबरन मजदूरी</w:t>
      </w:r>
      <w:r>
        <w:rPr>
          <w:lang w:val="hi_IN" w:bidi="hi_IN"/>
        </w:rPr>
        <w:t xml:space="preserve"> के लिए भेज देता है। राजा सुलैमान फीनीके में काम करने के लिए मजदूरों के पहले बड़े समूह को नियुक्त करता है। ये मजदूर राजा हीराम के मजदूरों को फीनीके की लकड़ी काटने और तैयार करने में सहायता करेंगे। राजा, इस्राएल और मंदिर के लिए वही शब्द या वाक्यांश उपयोग करें जो आपने पिछले भागों में उपयोग किए थे। “राजा” और “मंदिर” के बारे में अधिक जानकारी के लिए मुख्य शब्दावली देखें। “जबरन मजदूरी” के लिए वही शब्द या वाक्यांश उपयोग करें जिसका उपयोग आपने 1 राजाओं 4:6 में किया था। </w:t>
      </w:r>
    </w:p>
    <w:p>
      <w:pPr/>
      <w:r>
        <w:rPr>
          <w:lang w:val="hi_IN" w:bidi="hi_IN"/>
        </w:rPr>
      </w:r>
      <w:r>
        <w:rPr>
          <w:lang w:val="hi_IN" w:bidi="hi_IN"/>
        </w:rPr>
        <w:t>दूसरे दृश्य में, राजा सुलैमान इस्राएली मजदूरों को पहाड़ी की ढलान से पत्थर निकालने, पत्थरों को यरूशलेम ले जाने, और मुखिओं को भी इकट्ठा करता है। अन्य मजदूर उन पत्थरों को “तराशेंगे” या अलग‑अलग आकार और आकारों में काटेंगे। मुखिए मजदूरों का प्रबंधन और निर्देशन करते हैं।</w:t>
      </w:r>
    </w:p>
    <w:p>
      <w:pPr/>
      <w:r>
        <w:rPr>
          <w:lang w:val="hi_IN" w:bidi="hi_IN"/>
        </w:rPr>
      </w:r>
      <w:r>
        <w:rPr>
          <w:lang w:val="hi_IN" w:bidi="hi_IN"/>
        </w:rPr>
        <w:t>यहाँ रुकें और समूह में चर्चा करें कि आप पहाड़ी की ढलान से पत्थर खोदने वाले मजदूरों, पत्थर उठाने वाले मजदूरों, मुखिए, और पत्थरों को अलग‑अलग आकारों में काटने वाले मजदूरों के लिए किन शब्दों या वाक्यांशों का उपयोग करेंगे। इस ऑडियो को यहाँ रोकें।</w:t>
      </w:r>
    </w:p>
    <w:p>
      <w:pPr/>
      <w:r>
        <w:rPr>
          <w:lang w:val="hi_IN" w:bidi="hi_IN"/>
        </w:rPr>
      </w:r>
      <w:r>
        <w:rPr>
          <w:lang w:val="hi_IN" w:bidi="hi_IN"/>
        </w:rPr>
        <w:t>यहाँ रुकें और फिर से पत्थर की खदान, लकड़ी और खदान के पत्थरों की तस्वीरें देखें। आप अपने अनुवाद में इसका वर्णन कैसे करेंगे? इस ऑडियो को यहाँ रोकें।</w:t>
      </w:r>
    </w:p>
    <w:p>
      <w:pPr/>
      <w:r>
        <w:rPr>
          <w:lang w:val="hi_IN" w:bidi="hi_IN"/>
        </w:rPr>
      </w:r>
      <w:r>
        <w:rPr>
          <w:lang w:val="hi_IN" w:bidi="hi_IN"/>
        </w:rPr>
        <w:t>तीसरे दृश्य में, कहानीकार कहानी का सारांश देता है और कहता है कि राजा सुलैमान के कुशल कारीगर, राजा हीराम के कारीगर और गबल के मजदूर लकड़ी और पत्थर काटकर तैयार करते हैं।</w:t>
      </w:r>
    </w:p>
    <w:p>
      <w:pPr/>
      <w:r>
        <w:rPr>
          <w:lang w:val="hi_IN" w:bidi="hi_IN"/>
        </w:rPr>
      </w:r>
      <w:r>
        <w:rPr>
          <w:lang w:val="hi_IN" w:bidi="hi_IN"/>
        </w:rPr>
        <w:t>यहाँ रुकें और समूह में चर्चा करें कि आप कारीगर के लिए किस शब्द या वाक्यांश का उपयोग करेंगे।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6:1–13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6:1–13 को सुनें और अपने मन में रखें।</w:t>
      </w:r>
    </w:p>
    <w:p>
      <w:pPr/>
      <w:r>
        <w:rPr>
          <w:lang w:val="hi_IN" w:bidi="hi_IN"/>
        </w:rPr>
      </w:r>
      <w:r>
        <w:rPr>
          <w:lang w:val="hi_IN" w:bidi="hi_IN"/>
        </w:rPr>
        <w:t>यदि सम्भव हो, तो 1 राजाओं 6:1–13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 xml:space="preserve">1 राजाओं 6:1–13 का ऑडियो संस्करण सबसे आसानी से समझ में आने वाले अनुवाद में सुनें। </w:t>
      </w:r>
    </w:p>
    <w:p>
      <w:pPr/>
      <w:r>
        <w:rPr>
          <w:lang w:val="hi_IN" w:bidi="hi_IN"/>
        </w:rPr>
      </w:r>
      <w:r>
        <w:rPr>
          <w:lang w:val="hi_IN" w:bidi="hi_IN"/>
        </w:rPr>
        <w:t>इस ऑडियो को यहाँ रोकें।</w:t>
      </w:r>
    </w:p>
    <w:p>
      <w:pPr/>
      <w:r>
        <w:rPr>
          <w:lang w:val="hi_IN" w:bidi="hi_IN"/>
        </w:rPr>
      </w:r>
      <w:r>
        <w:rPr>
          <w:lang w:val="hi_IN" w:bidi="hi_IN"/>
        </w:rPr>
        <w:t>पिछली कहानी में, आपने उन मजदूरों के बारे में सीखा जिनका उपयोग राजा सुलैमान ने मंदिर बनाने की तैयारी के लिए किया था। ये लोग मंदिर के लिए पत्थर काटने और आकार देने के लिए इस्राएल के चारों ओर से आते थे।</w:t>
      </w:r>
    </w:p>
    <w:p>
      <w:pPr/>
      <w:r>
        <w:rPr>
          <w:lang w:val="hi_IN" w:bidi="hi_IN"/>
        </w:rPr>
      </w:r>
      <w:r>
        <w:rPr>
          <w:lang w:val="hi_IN" w:bidi="hi_IN"/>
        </w:rPr>
        <w:t>इस कहानी में, सुलैमान यहोवा का मंदिर या भवन बनाना शुरू करता है। मन्दिर वह स्थान है जहाँ इस्राएली यहोवा की आराधना करेंगे। आपको पिछले भाग से याद होगा कि यहोवा ने वादा किया था कि दाऊद का पुत्र सुलैमान यहोवा के लिए एक मंदिर बनाएगा। हालाँकि दाऊद ने मंदिर बनाने के लिए लोगों को आवश्यक कई सामग्री इकट्ठा की थी, फिर भी अब सुलैमान ही लोगों को काम करते समय निर्देशन देता था। हम यही जानकारी बाइबल की एक और पुस्तक में भी सुनते हैं।</w:t>
      </w:r>
    </w:p>
    <w:p>
      <w:pPr/>
      <w:r>
        <w:rPr>
          <w:lang w:val="hi_IN" w:bidi="hi_IN"/>
        </w:rPr>
      </w:r>
      <w:r>
        <w:rPr>
          <w:lang w:val="hi_IN" w:bidi="hi_IN"/>
        </w:rPr>
        <w:t>यहाँ रुकें और समूह में सुनें: यदि आपने पहले ही 2 इतिहास 3:1–14 का अनुवाद किया है, जहाँ हमें यही जानकारी मिलती है, तो उस भाग के अपने अनुवाद को समूह में सुनें। इस ऑडियो को यहाँ रोकें।</w:t>
      </w:r>
    </w:p>
    <w:p>
      <w:pPr/>
      <w:r>
        <w:rPr>
          <w:lang w:val="hi_IN" w:bidi="hi_IN"/>
        </w:rPr>
      </w:r>
      <w:r>
        <w:rPr>
          <w:lang w:val="hi_IN" w:bidi="hi_IN"/>
        </w:rPr>
        <w:t>कहानीकार कहता है कि सुलैमान के मंदिर का निर्माण शुरू करने से 480 साल पहले इस्राएल के लोगों ने मिस्र छोड़ दिया था। हालाँकि, कहानीकार का अर्थ ठीक 480 साल नहीं हो सकता है। कहानीकार 480 संख्या का उपयोग उन 12 पीढ़ियों के बारे में बात करने के लिए कर सकता है, जो इस्राएलियों के मिस्र छोड़ने के समय और सुलैमान द्वारा मंदिर बनाना शुरू करने के समय के बीच जीवित थीं और मर गईं। एक पीढ़ी उन लोगों के समूह को संदर्भित करती है जो एक ही समय में जीवित थे और एक ही आयु वर्ग से संबंधित थे। इस्राएली मानते थे कि एक पीढ़ी लगभग 40 वर्षों तक चलती है। इसलिए यदि इस समय में लोगों की 12 पीढ़ियाँ जीवित रहती थीं, तो इस्राएलियों के मिस्र छोड़ने और सुलैमान द्वारा निर्माण शुरू करने के बीच बीत गए वर्षों की कुल संख्या 480 होगी। हालाँकि, बाइबल में कहानीकार कभी‑कभी 12 संख्या का उपयोग विशेष भाषा के रूप में करते हैं, इसलिए यह भी संभव है कि कहानीकार का अर्थ 12 वास्तविक पीढ़ियों का नहीं है, बल्कि केवल यह कि निर्गमन के समय से लेकर सुलैमान द्वारा मंदिर बनाने के समय तक जीवित रहने वाले सभी लोग अब मर चुके हैं।</w:t>
      </w:r>
    </w:p>
    <w:p>
      <w:pPr/>
      <w:r>
        <w:rPr>
          <w:lang w:val="hi_IN" w:bidi="hi_IN"/>
        </w:rPr>
      </w:r>
      <w:r>
        <w:rPr>
          <w:lang w:val="hi_IN" w:bidi="hi_IN"/>
        </w:rPr>
        <w:t>यहाँ रुकें और समूह में चर्चा करें: आपकी संस्कृति में लोग कब संख्याओं का उपयोग किसी विशेष अर्थ में करते हैं, जो स्वयं संख्या से अलग होता है? इस ऑडियो को यहाँ रोकें।</w:t>
      </w:r>
    </w:p>
    <w:p>
      <w:pPr/>
      <w:r>
        <w:rPr>
          <w:lang w:val="hi_IN" w:bidi="hi_IN"/>
        </w:rPr>
      </w:r>
      <w:r>
        <w:rPr>
          <w:lang w:val="hi_IN" w:bidi="hi_IN"/>
        </w:rPr>
        <w:t>इस कहानी के समय, सुलैमान चार वर्षों से इस्राएल का राजा रहा है। उस वर्ष के दूसरे महीने, जीव नामक सोत के महीने में, सुलैमान अपने कारीगरों को यहोवा का मंदिर बनाना शुरू करने का आदेश देता है। लोग शायद इस महीने को जीव कहते हैं, जिसका अर्थ है “खिलना,” क्योंकि वर्ष के उस समय में फूल खिलते थे।</w:t>
      </w:r>
    </w:p>
    <w:p>
      <w:pPr/>
      <w:r>
        <w:rPr>
          <w:lang w:val="hi_IN" w:bidi="hi_IN"/>
        </w:rPr>
      </w:r>
      <w:r>
        <w:rPr>
          <w:lang w:val="hi_IN" w:bidi="hi_IN"/>
        </w:rPr>
        <w:t>कहानीकार मंदिर के आकार और निर्माण के बारे में विवरण देता है, लेकिन हम इस बारे में हर विवरण नहीं जानते कि मंदिर कैसा दिखता था। बाइबल का एक और भाग हमें बताता है कि सुलैमान यरूशलेम में मंदिर बनाता है।</w:t>
      </w:r>
    </w:p>
    <w:p>
      <w:pPr/>
      <w:r>
        <w:rPr>
          <w:lang w:val="hi_IN" w:bidi="hi_IN"/>
        </w:rPr>
      </w:r>
      <w:r>
        <w:rPr>
          <w:lang w:val="hi_IN" w:bidi="hi_IN"/>
        </w:rPr>
        <w:t>सुलैमान यहोवा के लिए अपना मंदिर आयत के आकार में बनाता है। मंदिर की दीवारें 60 हाथ लम्बी, 20 हाथ चौड़ी और 30 हाथ ऊँची हैं। हाथ यह बात करने का तरीका है कि लोग किसी चीज़ की लम्बाई के बारे में कैसे बात करते थे। एक हाथ की लंबाई एक वयस्क पुरुष की कोहनी और उसकी उंगलियों के नोकों के बीच की दूरी के बराबर होती है, यानी लगभग 50 सेंटीमीटर। इसलिए मंदिर लगभग 30 मीटर लंबा, 10 मीटर चौड़ा और 15 मीटर ऊँचा है। मंदिर के सामने एक ओसारा होता है, जो सामने की दीवार की चौड़ाई में फैला हुआ है। ओसारा उस संरचना का एक हिस्सा है जिसमें छत को पकड़े हुए रखने के लिए दीवारें होती हैं। इसलिए, यह क्षेत्र 20 हाथ या 10 मीटर लम्बा है, और यह मंदिर की सामने की दीवार से 10 हाथ या 5 मीटर बाहर फैला हुआ है।</w:t>
      </w:r>
    </w:p>
    <w:p>
      <w:pPr/>
      <w:r>
        <w:rPr>
          <w:lang w:val="hi_IN" w:bidi="hi_IN"/>
        </w:rPr>
      </w:r>
      <w:r>
        <w:rPr>
          <w:lang w:val="hi_IN" w:bidi="hi_IN"/>
        </w:rPr>
        <w:t>सुलैमान अपने कारीगरों को मंदिर की दीवारों में खिड़कियाँ बनाने का निर्देश देता है। हमें ठीक-ठीक पता नहीं है कि ये खिड़कियाँ कैसे दिखते थे। ये खिड़कियाँ मंदिर की दीवारों में सजावटी खिड़कियाँ हो सकती हैं। ये खिड़कियाँ शायद बाहर की तुलना में अंदर से अधिक चौड़े थे, और लोगों ने इन्हें मंदिर के मुख्य आंगन से धुआं निकलने के लिए बनाया होगा। शायद उन खिड़कियों से मंदिर के अंदर ज़्यादा रोशनी नहीं आती थी।</w:t>
      </w:r>
    </w:p>
    <w:p>
      <w:pPr/>
      <w:r>
        <w:rPr>
          <w:lang w:val="hi_IN" w:bidi="hi_IN"/>
        </w:rPr>
      </w:r>
      <w:r>
        <w:rPr>
          <w:lang w:val="hi_IN" w:bidi="hi_IN"/>
        </w:rPr>
        <w:t>सुलैमान मंदिर के मुख्य कमरे और भीतरी पवित्र स्थान की दीवारों के बाहर एक और ढांचा बनाता है, जो मंदिर के किनारों और पिछले हिस्से तक फैला हुआ है। इस बाहरी संरचना में छोटे कमरे हैं। मजदूर तीन स्तरों पर कमरे बनाते हैं। कुछ कमरे निचले स्तर पर हैं, जो 5 हाथ या 2.5 मीटर चौड़ा है। कुछ कमरे निचले स्तर के ऊपर होते हैं, और यह मध्य स्तर 6 हाथ या 3 मीटर चौड़ा होता है। कुछ और कमरे ऊपरी स्तर पर हैं, और यह ऊपरी स्तर 7 हाथ या 3.5 मीटर चौड़ा है। हमें ठीक-ठीक नहीं पता कि इस संरचना में कितने कमरे हैं जो मंदिर से अलग है।</w:t>
      </w:r>
    </w:p>
    <w:p>
      <w:pPr/>
      <w:r>
        <w:rPr>
          <w:lang w:val="hi_IN" w:bidi="hi_IN"/>
        </w:rPr>
      </w:r>
      <w:r>
        <w:rPr>
          <w:lang w:val="hi_IN" w:bidi="hi_IN"/>
        </w:rPr>
        <w:t>यहाँ रुकें और इस बात की तस्वीरें देखें कि मंदिर कैसा दिखता होगा, जिसमें कमरों से जुड़े ओसारे और कमरे शामिल हैं। समूह में चर्चा करें: आपकी संस्कृति में आराधना के स्थान कैसे दिखते हैं? इस ऑडियो को यहाँ रोकें।</w:t>
      </w:r>
    </w:p>
    <w:p>
      <w:pPr/>
      <w:r>
        <w:rPr>
          <w:lang w:val="hi_IN" w:bidi="hi_IN"/>
        </w:rPr>
      </w:r>
      <w:r>
        <w:rPr>
          <w:lang w:val="hi_IN" w:bidi="hi_IN"/>
        </w:rPr>
        <w:t>सुलैमान बाहरी मंदिर की दीवारों के चारों ओर सहारा देने के लिए कड़ियाँ बनाता है। सुलैमान ऐसा इसलिए करता है ताकि उसे मंदिर की दीवारों में कोई सहारे की बीम न डालना पड़े। कड़ियाँ किनारों पर होती थी। सुलैमान ने पत्थर के उन टुकड़ों से मंदिर बनाया, जिन्हें मज़दूरों ने खदान या उस गहरे गड्ढे में तैयार किया था जहाँ वे पत्थर मज़दूरों को मिले थे। लेकिन उस स्थान पर जहाँ सुलैमान मंदिर बनाता है, वहाँ हथौड़ा, बसूली, या लोहे के अन्य उपकरणों जैसे उपकरणों से शोर नहीं सुनाई देता। हथौड़ा एक ऐसा उपकरण है जिसका उपयोग लोग चीज़ों को तोड़ने या कील ठोकने के लिए करते हैं। लोग पत्थर को तोड़ने और आकार देने के लिए हथौड़े और बसूली का उपयोग करते थे। जब तक मज़दूर मंदिर बनाते हैं, तब तक मंदिर में औज़ारों की कोई आवाज़ सुनाई नहीं देती। जब यहोवा ने लोगों को अपने नियम दिए, तो उसने उनसे कहा कि खास जगहें बनाने के लिए इस्तेमाल किए जाने वाले पत्थरों को आकार देने के लिए उन्हें औज़ारों का इस्तेमाल नहीं करना चाहिए। हो सकता है कि यहोवा मंदिर की जगह पर औज़ारों के न होने से पैदा हुई शांति के ज़रिए लोगों को यह याद दिलाना चाहते हों कि मंदिर पवित्र और खास है।</w:t>
      </w:r>
    </w:p>
    <w:p>
      <w:pPr/>
      <w:r>
        <w:rPr>
          <w:lang w:val="hi_IN" w:bidi="hi_IN"/>
        </w:rPr>
      </w:r>
      <w:r>
        <w:rPr>
          <w:lang w:val="hi_IN" w:bidi="hi_IN"/>
        </w:rPr>
        <w:t>यहाँ रुकें और समूह में पत्थर की खदान, लोहे का हथौड़ा और लोहे की बसूली की तस्वीर देखें। इस ऑडियो को यहाँ रोकें।</w:t>
      </w:r>
    </w:p>
    <w:p>
      <w:pPr/>
      <w:r>
        <w:rPr>
          <w:lang w:val="hi_IN" w:bidi="hi_IN"/>
        </w:rPr>
      </w:r>
      <w:r>
        <w:rPr>
          <w:lang w:val="hi_IN" w:bidi="hi_IN"/>
        </w:rPr>
        <w:t>सुलैमान मंदिर का निर्माण पूरा करता है और चपटी छत के लिए देवदार की लकड़ी के लंबे टुकड़ों का इस्तेमाल करता है। सुलैमान ने जिस तरह की देवदार की लकड़ी का इस्तेमाल किया था, वह बहुत मज़बूत होती है, इसलिए लोग इसका इस्तेमाल इमारतें बनाने में करते हैं। सुलैमान मंदिर की दीवारों के आसपास की संरचना को समाप्त करता है। हमें नहीं पता कि इस संरचना में कितने कमरे हैं, लेकिन प्रत्येक कमरा या प्रत्येक स्तर फर्श से लगभग 5 हाथ या 2.5 मीटर ऊँचा होता है। देवदार की लकड़ी से बनी तख्तियां या बोर्ड इन कमरों को मंदिर से जोड़ते हैं।</w:t>
      </w:r>
    </w:p>
    <w:p>
      <w:pPr/>
      <w:r>
        <w:rPr>
          <w:lang w:val="hi_IN" w:bidi="hi_IN"/>
        </w:rPr>
      </w:r>
      <w:r>
        <w:rPr>
          <w:lang w:val="hi_IN" w:bidi="hi_IN"/>
        </w:rPr>
        <w:t>फिर सुलैमान यहोवा की ओर से एक संदेश सुनता है। यह संदेश शायद किसी भविष्यद्वक्ता के माध्यम से आता है जिसका नाम हम नहीं जानते हैं। यह संदेश उस मंदिर के बारे में है जिसे सुलैमान बना रहा है। यहोवा सुलैमान से कहता है कि वह उन सभी व्यवस्थाओं और निर्देशों का पालन करे, जो यहोवा ने दिए हैं। यदि सुलैमान इस तरह से जीवन व्यतीत करता है, तो यहोवा वही करेगा जिसका वादा उसने सुलैमान के पिता दाऊद से किया था। यहोवा मंदिर में इस्राएल के लोगों के बीच रहेगा, और यहोवा लोगों को कभी नहीं छोड़ेगा। यहोवा सुलैमान को [मंदिर के सच्चे महत्व की याद दिलाता है। यह उस वादे के पूरा होने जैसा है जो यहोवा ने अपने लोगों से तब किया था, जब उसने उन्हें मिस्र से बचाया था और वादा किया था कि वह उस भूमि पर उनके साथ रहेगा जो वह उन्हें देगा। इसीलिए कहानी का यह भाग कहानीकार द्वारा इस्राएलियों की मिस्र से यात्रा की याद दिलाने से शुरू होता है और यह याद दिलाते हुए समाप्त होता है कि यहोवा अब अपने लोगों के साथ रह सकता है।</w:t>
      </w:r>
      <w:r>
        <w:rPr>
          <w:lang w:val="hi_IN" w:bidi="hi_IN"/>
        </w:rPr>
      </w:r>
    </w:p>
    <w:p>
      <w:pPr>
        <w:pStyle w:val="Heading3"/>
      </w:pPr>
      <w:r>
        <w:rPr>
          <w:lang w:val="hi_IN" w:bidi="hi_IN"/>
        </w:rPr>
        <w:t>घटनाओं को समझाना</w:t>
      </w:r>
    </w:p>
    <w:p>
      <w:pPr/>
      <w:r>
        <w:rPr>
          <w:lang w:val="hi_IN" w:bidi="hi_IN"/>
        </w:rPr>
      </w:r>
      <w:r>
        <w:rPr>
          <w:lang w:val="hi_IN" w:bidi="hi_IN"/>
        </w:rPr>
        <w:t xml:space="preserve">1 राजाओं 6:1–13 का ऑडियो संस्करण सबसे आसानी से समझ में आने वाले अनुवाद में सुनें। </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कहानीकार अपनी कहानी उस समय से शुरू करता है जब सुलैमान ने मंदिर बनाया था।</w:t>
      </w:r>
    </w:p>
    <w:p>
      <w:pPr/>
      <w:r>
        <w:rPr>
          <w:lang w:val="hi_IN" w:bidi="hi_IN"/>
        </w:rPr>
      </w:r>
      <w:r>
        <w:rPr>
          <w:b/>
          <w:lang w:val="hi_IN" w:bidi="hi_IN"/>
        </w:rPr>
        <w:t>दूसरे दृश्य में</w:t>
      </w:r>
      <w:r>
        <w:rPr>
          <w:lang w:val="hi_IN" w:bidi="hi_IN"/>
        </w:rPr>
        <w:t>: सुलैमान मंदिर की लंबाई और चौड़ाई का वर्णन करता है। सुलैमान मंदिर को 60 हाथ लंबा, 20 हाथ चौड़ा और 30 हाथ ऊँचा बनाता है, और सामने बने ओसारे को मंदिर की दीवार से 10 हाथ बाहर की ओर निकला हुआ था। सुलैमान मंदिर की दीवारों में खिड़कियों जैसी खुली जगहें भी बनाता है और मंदिर की दीवारों के चारों ओर तीन स्तरों वाला एक अलग ढाँचा बनाता है। निचला स्तर 5 हाथ चौड़ा है, बीच का स्तर 6 हाथ चौड़ा है, और ऊपरी स्तर 7 हाथ चौड़ा है। मंदिर की दीवारों के किनारों पर लकड़ी के बीम पड़ते हैं और मंदिर को दूसरी संरचना से जोड़ते हैं।</w:t>
      </w:r>
    </w:p>
    <w:p>
      <w:pPr/>
      <w:r>
        <w:rPr>
          <w:lang w:val="hi_IN" w:bidi="hi_IN"/>
        </w:rPr>
      </w:r>
      <w:r>
        <w:rPr>
          <w:b/>
          <w:lang w:val="hi_IN" w:bidi="hi_IN"/>
        </w:rPr>
        <w:t>तीसरे दृश्य में:</w:t>
      </w:r>
      <w:r>
        <w:rPr>
          <w:lang w:val="hi_IN" w:bidi="hi_IN"/>
        </w:rPr>
        <w:t xml:space="preserve"> सुलैमान मंदिर के लिए पत्थरों को किसी अन्य स्थान पर तराशता है, और मंदिर स्थल पर किसी भी लोहे के औज़ार की आवाज़ कोई नहीं सुनता।</w:t>
      </w:r>
    </w:p>
    <w:p>
      <w:pPr/>
      <w:r>
        <w:rPr>
          <w:lang w:val="hi_IN" w:bidi="hi_IN"/>
        </w:rPr>
      </w:r>
      <w:r>
        <w:rPr>
          <w:b/>
          <w:lang w:val="hi_IN" w:bidi="hi_IN"/>
        </w:rPr>
        <w:t>चौथे दृश्य में</w:t>
      </w:r>
      <w:r>
        <w:rPr>
          <w:lang w:val="hi_IN" w:bidi="hi_IN"/>
        </w:rPr>
        <w:t>: सुलैमान अलग संरचना की ऊँचाई और उपस्थिति का वर्णन करता है। लोग मंदिर के दक्षिण की ओर अलग संरचना में प्रवेश करते हैं। बाहरी संरचना के किनारे के कमरे 5 हाथ ऊँचे हैं। सुलैमान इस संरचना को मंदिर के साथ लकड़ी के बीमों से जोड़ता है, जिन्हें लोग देवदार से बनाते हैं। मंदिर और बाहरी संरचना को पूरा करने के लिए, सुलैमान छत बनाने के लिए देवदार की लकड़ी के लंबे चपटे टुकड़ों का उपयोग करता है।</w:t>
      </w:r>
    </w:p>
    <w:p>
      <w:pPr/>
      <w:r>
        <w:rPr>
          <w:lang w:val="hi_IN" w:bidi="hi_IN"/>
        </w:rPr>
      </w:r>
      <w:r>
        <w:rPr>
          <w:b/>
          <w:lang w:val="hi_IN" w:bidi="hi_IN"/>
        </w:rPr>
        <w:t>पाँचवें दृश्य में</w:t>
      </w:r>
      <w:r>
        <w:rPr>
          <w:lang w:val="hi_IN" w:bidi="hi_IN"/>
        </w:rPr>
        <w:t>: यहोवा सुलैमान को एक संदेश देता है कि यदि सुलैमान यहोवा की व्यवस्थाओं और आज्ञाओं का पालन करता है, तो यहोवा उस प्रतिज्ञा को पूरा करेगा, जो उसने राजा दाऊद को किया था। यहोवा मंदिर में रहेगा और हमेशा इस्राएल के लोगों के साथ रहेगा।</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सुलैमान</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में, जब सुलैमान चार वर्षों से इस्राएल का राजा रहा है, तो वह यहोवा के लिए एक भवन या मंदिर बनाना शुरू करता है। यह मंदिर इस्राएल के लोगों के लिए यहोवा की आराधना करने के लिए एक स्थान होगा। लोग जीव महीने में सोत के समय मंदिर बनाना शुरू करते हैं, जो इस्राएल के वर्ष का दूसरा महीना है। कहानीकार कहता है कि इस्राएलियों के मिस्र देश छोड़ने के बाद 480 वर्ष बीत चुके हैं।</w:t>
      </w:r>
    </w:p>
    <w:p>
      <w:pPr/>
      <w:r>
        <w:rPr>
          <w:lang w:val="hi_IN" w:bidi="hi_IN"/>
        </w:rPr>
      </w:r>
      <w:r>
        <w:rPr>
          <w:lang w:val="hi_IN" w:bidi="hi_IN"/>
        </w:rPr>
        <w:t>यहोवा द्वारा इस्राएलियों को मिस्र से बचाने के समय और सुलैमान द्वारा मंदिर बनाना शुरू करने के समय के बीच का संबंध इस्राएल के लोगों को यह बताता है कि दोनों घटनाएँ बहुत महत्वपूर्ण हैं। यहोवा ने वादा किया कि यहोवा इस्राएल के लोगों को उस देश में ले जाएगा जिसका उसने उनसे वादा किया था, और लोग उस देश में हमेशा यहोवा के साथ रहेंगे। जब सुलैमान यहोवा की आराधना करने के लिए एक स्थायी मंदिर बनाता है, तो इस्राएल के लोग याद रख सकते हैं कि यहोवा उस देश के लोगों के साथ रहने की अपनी प्रतिज्ञा को पूरा करता है।</w:t>
      </w:r>
    </w:p>
    <w:p>
      <w:pPr/>
      <w:r>
        <w:rPr>
          <w:lang w:val="hi_IN" w:bidi="hi_IN"/>
        </w:rPr>
      </w:r>
      <w:r>
        <w:rPr>
          <w:lang w:val="hi_IN" w:bidi="hi_IN"/>
        </w:rPr>
        <w:t>यहाँ रुकें और समूह के रूप में चर्चा करें: आपकी संस्कृति में लोग कैसे याद करते हैं कि महत्वपूर्ण घटनाएँ कब घटित होती हैं? इस ऑडियो को यहाँ रोकें।</w:t>
      </w:r>
    </w:p>
    <w:p>
      <w:pPr/>
      <w:r>
        <w:rPr>
          <w:lang w:val="hi_IN" w:bidi="hi_IN"/>
        </w:rPr>
      </w:r>
      <w:r>
        <w:rPr>
          <w:lang w:val="hi_IN" w:bidi="hi_IN"/>
        </w:rPr>
        <w:t>दूसरे दृश्य में, सुलैमान मजदूरों को मंदिर बनाने का निर्देश देता है। हालाँकि कहानीकार यह बताता है कि सुलैमान स्वयं मंदिर बनाता और सजाता है, हम जानते हैं कि इसका अर्थ है कि मजदूर ही मंदिर का निर्माण और सजावट करते हैं। कहानीकार मंदिर के भवन की चौड़ाई और लंबाई के बारे में बात करना शुरू करता है। सुलैमान जिस मंदिर का निर्माण शुरू करता है, वह 60 हाथ लंबा, 20 हाथ चौड़ा और 30 हाथ ऊँचा है। हाथ किसी चीज़ की लंबाई को मापने का एक तरीका है। सुलैमान मंदिर के सामने एक ओसारा बनाता है। यह ओसारा मंदिर के बाकी हिस्सों के समान चौड़ा है, और यह मंदिर से 10 हाथ फैला हुआ है। सुलैमान मंदिर की दीवारों में खिड़कियाँ काटता है। ये खुलनें खिड़कियों के समान हैं, लेकिन हमें निश्चित नहीं है कि वे वास्तव में कैसे दिखते थे। मजदूर शायद मंदिर की दीवारों के ऊपरी हिस्से में ये खिड़कियाँ काटते थे। खिड़कियों के स्थान बहुत चौड़े नहीं थे, और हो सकता है कि उनके चारों ढाँचा या सजावट थीं। उन खिड़कियों में कोई काँच नहीं था।</w:t>
      </w:r>
    </w:p>
    <w:p>
      <w:pPr/>
      <w:r>
        <w:rPr>
          <w:lang w:val="hi_IN" w:bidi="hi_IN"/>
        </w:rPr>
      </w:r>
      <w:r>
        <w:rPr>
          <w:lang w:val="hi_IN" w:bidi="hi_IN"/>
        </w:rPr>
        <w:t>इसके बाद, कहानीकार मंदिर के चारों ओर बनी अलग संरचना की चौड़ाई का वर्णन करता है। सुलैमान मंदिर की बाहरी दीवारों से लगी एक और संरचना बनाता है, जिसमें तीन स्तर होते हैं और प्रत्येक स्तर पर छोटे‑छोटे कमरे होते हैं। सुलैमान मंदिर की दीवार में इन तीन स्तरों के ऊपर खिड़कियों के खुलने बनाता है। निचला स्तर 5 हाथ चौड़ा है, बीच का स्तर 6 हाथ चौड़ा है, और ऊपरी स्तर 7 हाथ चौड़ा है। क्योंकि हमें निश्चित नहीं है कि इन कमरों का आकार कैसा था, वे एक‑दूसरे के ऊपर निकले हुए हो सकते थे, जिससे यह संरचना नीचे से ऊपर की ओर चौड़ी दिखाई देती होगी। या फिर, कमरे सीढ़ियों जैसे दिखते होंगे, जिससे दीवार नीचे से ऊपर की ओर सँकरी दिखाई देती होगी। सुलैमान मंदिर की दीवारों में किनारे काटता है। बाहरी संरचना को सहारा देने वाली लकड़ी की बीम किनारों पर टिकती हैं, ताकि कोई भी बीम मंदिर की दीवारों के भीतर न जाए।</w:t>
      </w:r>
    </w:p>
    <w:p>
      <w:pPr/>
      <w:r>
        <w:rPr>
          <w:lang w:val="hi_IN" w:bidi="hi_IN"/>
        </w:rPr>
      </w:r>
      <w:r>
        <w:rPr>
          <w:lang w:val="hi_IN" w:bidi="hi_IN"/>
        </w:rPr>
        <w:t>यहाँ रुकें और समूह में चर्चा करें: मंदिर कैसा दिखता होगा, इसके चित्रों या आरेखों को देखें। आप अपनी संस्कृति के लोगों को समझ में आने वाले तरीके से मंदिर के माप और विन्यास का वर्णन कैसे करेंगे? इस ऑडियो को यहाँ रोकें।</w:t>
      </w:r>
    </w:p>
    <w:p>
      <w:pPr/>
      <w:r>
        <w:rPr>
          <w:lang w:val="hi_IN" w:bidi="hi_IN"/>
        </w:rPr>
      </w:r>
      <w:r>
        <w:rPr>
          <w:lang w:val="hi_IN" w:bidi="hi_IN"/>
        </w:rPr>
        <w:t>तीसरे दृश्य में, मजदूर मंदिर बनाने के लिए उपयोग की जाने वाली सभी चट्टानों को काटते हैं, ताकि वे चट्टानें एक‑दूसरे से कसकर लग सके और एक मजबूत, चौकोर इमारत बन सके। सुलैमान मजदूरों को पत्थर खदान या खान में ही तराशने को कहता है, ताकि जहाँ मंदिर बनाया जा रहा है वहाँ हथौड़े या छैनी जैसे लोहे के औज़ारों की कोई आवाज़ न सुनी जाए। पूरे समय जब सुलैमान मंदिर बनाता है, किसी भी धातु के औज़ार की आवाज़ नहीं सुनाई देती।</w:t>
      </w:r>
    </w:p>
    <w:p>
      <w:pPr/>
      <w:r>
        <w:rPr>
          <w:lang w:val="hi_IN" w:bidi="hi_IN"/>
        </w:rPr>
      </w:r>
      <w:r>
        <w:rPr>
          <w:lang w:val="hi_IN" w:bidi="hi_IN"/>
        </w:rPr>
        <w:t>चौथे दृश्य में, कहानीकार मंदिर के चारों ओर की अलग संरचना के बारे में और अधिक बात करता है। सुलैमान मंदिर के दक्षिण की ओर बाहरी संरचना के निचले स्तर पर कमरों में प्रवेश करने के लिए दरवाज़ा लगाता है। मंदिर का सामने का भाग पूर्व दिशा की ओर है, और मंदिर का पिछला भाग पश्चिम दिशा की ओर है। सुलैमान लोगों के लिए सीढ़ी बनाता है ताकि वे बीच और ऊपर के स्तरों के कमरों तक जा सकें। हम ठीक‑ठीक नहीं जानते कि वह सीढ़ी कैसी दिखती थी, लेकिन वह घुमावदार आकार की हो सकती थी।</w:t>
      </w:r>
    </w:p>
    <w:p>
      <w:pPr/>
      <w:r>
        <w:rPr>
          <w:lang w:val="hi_IN" w:bidi="hi_IN"/>
        </w:rPr>
      </w:r>
      <w:r>
        <w:rPr>
          <w:lang w:val="hi_IN" w:bidi="hi_IN"/>
        </w:rPr>
        <w:t>यहीं समूह के साथ रुकें और घुमावदार सीढ़ी की एक तस्वीर को देखें। इस ऑडियो को यहाँ रोकें।</w:t>
      </w:r>
    </w:p>
    <w:p>
      <w:pPr/>
      <w:r>
        <w:rPr>
          <w:lang w:val="hi_IN" w:bidi="hi_IN"/>
        </w:rPr>
      </w:r>
      <w:r>
        <w:rPr>
          <w:lang w:val="hi_IN" w:bidi="hi_IN"/>
        </w:rPr>
        <w:t>फिर कहानीकार मंदिर की ऊँचाई और उसकी छत के बारे में बात करता है। सुलैमान मंदिर का काम पूरा करता है और ऊपर लकड़ी के तख्तों की एक छत लगाता है। सुलैमान देवदार की लकड़ी की यह छत बनाता है, और यह शायद सपाट है। सुलैमान द्वारा बनाई गई बाहरी संरचना में 5 हाथ ऊँचे कमरे या स्तर हैं। हम ठीक‑ठीक नहीं जानते कि लोग इन कमरों का उपयोग कैसे करते थे, लेकिन मंदिर के मजदूर संभवतः इनमें से कुछ कमरों का उपयोग भंडारण के लिए करते थे। लकड़ी के बीम उस संरचना और कमरों को मंदिर से जोड़ते हैं।</w:t>
      </w:r>
    </w:p>
    <w:p>
      <w:pPr/>
      <w:r>
        <w:rPr>
          <w:lang w:val="hi_IN" w:bidi="hi_IN"/>
        </w:rPr>
      </w:r>
      <w:r>
        <w:rPr>
          <w:lang w:val="hi_IN" w:bidi="hi_IN"/>
        </w:rPr>
        <w:t>पाँचवें दृश्य में, सुलैमान यहोवा का वचन सुनता है। यहोवा शायद एक भविष्यद्वक्ता के माध्यम से सुलैमान से बात करता है। भविष्यद्वक्ता अक्सर “यहोवा के वचन” वाक्यांश का उपयोग लोगों को यह दिखाने के लिए करते थे कि वे ऐसे शब्द कहते हैं जो सीधे यहोवा की ओर से आए थे। यहोवा सुलैमान से कहता है, “मैं उस मंदिर के बारे में तुझ से कुछ कहना चाहता हूँ जिसे तू बना रहा है।” तुझे उन सभी व्यवस्थाओं और निर्देशों का पालन करना चाहिए जो मैंने तुझे दिए हैं।” बाइबल में, जब कहानीकार विधियों, नियमों और आज्ञाओं का एक साथ उपयोग करते हैं, तो हम केवल कह सकते हैं कि ये यहोवा की व्यवस्था और निर्देश हैं। सुलैमान को यहोवा की हर बात का पालन करना चाहिए। यहोवा सुलैमान से आगे कहता है, “यदि तू इस तरह जीता है, तो मैं तेरे लिए वही करूँगा जो मैंने तेरे पिता राजा दाऊद से वादा किया था।” मैं यहाँ अपने लोगों, इस्राएलियों, के बीच निवास करूँगा। मैं उन्हें नहीं छोड़ूँगा।”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इस्तेमाल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 xml:space="preserve">1 राजाओं 6:1–13 का ऑडियो संस्करण सबसे आसानी से समझ में आने वाले अनुवाद में सुनें। </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सुलैमान</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के रूप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की भूमिका निभा रहे व्यक्ति को यह बताना चाहिए कि यदि वह उस पात्र के स्थान पर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प्रतिक्रियाएँ निम्नलिखित हैं।</w:t>
      </w:r>
    </w:p>
    <w:p>
      <w:pPr/>
      <w:r>
        <w:rPr>
          <w:lang w:val="hi_IN" w:bidi="hi_IN"/>
        </w:rPr>
      </w:r>
      <w:r>
        <w:rPr>
          <w:lang w:val="hi_IN" w:bidi="hi_IN"/>
        </w:rPr>
        <w:t>सुलैमान के शासनकाल के चौथे वर्ष में, जीव के मध्य सोते महीने में, सुलैमान मंदिर बनाना शुरू करता है। इस्राएलियों के मिस्र छोड़ने के बाद चार सौ अस्सी वर्ष बीत चुके हैं। मंदिर 60 हाथ लंबा, 20 हाथ चौड़ा और 30 हाथ ऊँचा है। मंदिर के सामने उसकी पूरी चौड़ाई में फैला हुआ ओसारा मंदिर के सामने से 10 हाथ बाहर निकला हुआ है। सुलैमान मंदिर की दीवारों में खिड़कियों जैसी खुलनें बनाता है और मंदिर की दीवारों के चारों ओर एक अलग संरचना बनाता है। इस अलग संरचना में तीन स्तर हैं। निचला स्तर 5 हाथ चौड़ा है, बीच का स्तर 6 हाथ चौड़ा है, और ऊपरी स्तर 7 हाथ चौड़ा है। मंदिर की दीवारों के किनारों पर लकड़ी के बीम पड़ते हैं और मंदिर को दूसरी संरचना से जोड़ते हैं।</w:t>
      </w:r>
    </w:p>
    <w:p>
      <w:pPr/>
      <w:r>
        <w:rPr>
          <w:lang w:val="hi_IN" w:bidi="hi_IN"/>
        </w:rPr>
      </w:r>
      <w:r>
        <w:rPr>
          <w:lang w:val="hi_IN" w:bidi="hi_IN"/>
        </w:rPr>
        <w:t>अभिनय को रोकें।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आनन्दित हूँ क्योंकि मैं एक स्थायी घर बना सकता हूँ जहाँ हम यहोवा की आराधना कर सकते हैं; या</w:t>
      </w:r>
    </w:p>
    <w:p>
      <w:pPr>
        <w:pStyle w:val="ListBullet"/>
        <w:spacing w:line="240" w:lineRule="auto"/>
        <w:ind w:left="720"/>
      </w:pPr>
      <w:r>
        <w:rPr>
          <w:lang w:val="hi_IN" w:bidi="hi_IN"/>
        </w:rPr>
      </w:r>
      <w:r>
        <w:rPr>
          <w:lang w:val="hi_IN" w:bidi="hi_IN"/>
        </w:rPr>
        <w:t>मुझे गर्व है क्योंकि मैं अपने पिता दाऊद द्वारा इकट्ठा की गई सभी सामग्रियों से मंदिर बना सकता हूँ।</w:t>
      </w:r>
    </w:p>
    <w:p>
      <w:pPr/>
      <w:r>
        <w:rPr>
          <w:lang w:val="hi_IN" w:bidi="hi_IN"/>
        </w:rPr>
      </w:r>
      <w:r>
        <w:rPr>
          <w:lang w:val="hi_IN" w:bidi="hi_IN"/>
        </w:rPr>
        <w:t>नाटक को जारी रखें।</w:t>
      </w:r>
    </w:p>
    <w:p>
      <w:pPr/>
      <w:r>
        <w:rPr>
          <w:lang w:val="hi_IN" w:bidi="hi_IN"/>
        </w:rPr>
      </w:r>
      <w:r>
        <w:rPr>
          <w:lang w:val="hi_IN" w:bidi="hi_IN"/>
        </w:rPr>
        <w:t>मजदूर मंदिर के लिए पत्थर किसी अन्य स्थान पर काटते हैं, और मंदिर के स्थान पर किसी भी धातु के औज़ार की आवाज़ कोई नहीं सुनाता। मंदिर के दक्षिण की ओर सुलैमान उस अलग संरचना में प्रवेश करने का एक रास्ता बनाता है जो मंदिर की दीवारों के बाहर है। वहाँ से लोग बीच और ऊपरी स्तर के कमरों तक जाने के लिए सीढ़ी का उपयोग कर सकते हैं। सुलैमान बाहरी संरचना के किनारे के कमरों को पूरा करता है, और प्रत्येक कमरा 5 हाथ ऊँचा है। मज़दूर इस संरचना को मंदिर से देवदार की लकड़ी से बनाई गई बलियों के द्वारा जोड़ते हैं। मंदिर और बाहरी संरचना को पूरा करने के लिए सुलैमान छत बनाने के लिए देवदार की लकड़ी के लंबे, चपटे टुकड़ों का उपयोग करता है।</w:t>
      </w:r>
    </w:p>
    <w:p>
      <w:pPr/>
      <w:r>
        <w:rPr>
          <w:lang w:val="hi_IN" w:bidi="hi_IN"/>
        </w:rPr>
      </w:r>
      <w:r>
        <w:rPr>
          <w:lang w:val="hi_IN" w:bidi="hi_IN"/>
        </w:rPr>
        <w:t>अभिनय को रोकें। इस्राएल के लोगों की भूमिका निभाने वाले व्यक्ति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हम खुश हैं कि हमारी कड़ी मेहनत ने हमारे लिए यहोवा की आराधना करने के लिए एक स्थान बना दिया है; या</w:t>
      </w:r>
    </w:p>
    <w:p>
      <w:pPr>
        <w:pStyle w:val="ListBullet"/>
        <w:spacing w:line="240" w:lineRule="auto"/>
        <w:ind w:left="720"/>
      </w:pPr>
      <w:r>
        <w:rPr>
          <w:lang w:val="hi_IN" w:bidi="hi_IN"/>
        </w:rPr>
      </w:r>
      <w:r>
        <w:rPr>
          <w:lang w:val="hi_IN" w:bidi="hi_IN"/>
        </w:rPr>
        <w:t>हम आश्चर्यचकित हैं कि हम उस मंदिर का निर्माण कर सकते हैं जिसका वादा यहोवा ने राजा दाऊद से किया था।</w:t>
      </w:r>
    </w:p>
    <w:p>
      <w:pPr/>
      <w:r>
        <w:rPr>
          <w:lang w:val="hi_IN" w:bidi="hi_IN"/>
        </w:rPr>
      </w:r>
      <w:r>
        <w:rPr>
          <w:lang w:val="hi_IN" w:bidi="hi_IN"/>
        </w:rPr>
        <w:t>नाटक को जारी रखें।</w:t>
      </w:r>
    </w:p>
    <w:p>
      <w:pPr/>
      <w:r>
        <w:rPr>
          <w:lang w:val="hi_IN" w:bidi="hi_IN"/>
        </w:rPr>
      </w:r>
      <w:r>
        <w:rPr>
          <w:lang w:val="hi_IN" w:bidi="hi_IN"/>
        </w:rPr>
        <w:t>यहोवा सुलैमान को एक संदेश देता है। यहोवा सुलैमान से कहता है, “मैं उस मंदिर के बारे में तुझ से कुछ कहना चाहता हूँ जिसे तू बना रहा है।” तुझे उन सभी व्यवस्थाओं और निर्देशों का पालन करना चाहिए जो मैंने तुझे दिए हैं। यदि तुम इस तरह जीते हो, तो मैं तुम्हारे लिए वही करूँगा जो मैंने तेरे पिता राजा दाऊद से वादा किया था। मैं यहाँ अपने लोगों, इस्राएलियों, के बीच निवास करूँगा। मैं उन्हें छोड़ूँगा नहीं ।</w:t>
      </w:r>
    </w:p>
    <w:p>
      <w:pPr/>
      <w:r>
        <w:rPr>
          <w:lang w:val="hi_IN" w:bidi="hi_IN"/>
        </w:rPr>
      </w:r>
      <w:r>
        <w:rPr>
          <w:lang w:val="hi_IN" w:bidi="hi_IN"/>
        </w:rPr>
        <w:t>अभिनय को रोकें। यहोवा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खुशी है कि सुलैमान ने मेरे लिए यह मंदिर बनाया है; या</w:t>
      </w:r>
    </w:p>
    <w:p>
      <w:pPr>
        <w:pStyle w:val="ListBullet"/>
        <w:spacing w:line="240" w:lineRule="auto"/>
        <w:ind w:left="720"/>
      </w:pPr>
      <w:r>
        <w:rPr>
          <w:lang w:val="hi_IN" w:bidi="hi_IN"/>
        </w:rPr>
      </w:r>
      <w:r>
        <w:rPr>
          <w:lang w:val="hi_IN" w:bidi="hi_IN"/>
        </w:rPr>
        <w:t>मुझे आशा है कि सुलैमान और इस्राएल के लोग मेरी आज्ञाओं का पालन करेंगे, ताकि मैं इस मंदिर में अपने लोगों, इस्राएल के साथ रह सकूँ।</w:t>
      </w:r>
      <w:r>
        <w:rPr>
          <w:lang w:val="hi_IN" w:bidi="hi_IN"/>
        </w:rPr>
      </w:r>
    </w:p>
    <w:p>
      <w:pPr>
        <w:pStyle w:val="Heading3"/>
      </w:pPr>
      <w:r>
        <w:rPr>
          <w:lang w:val="hi_IN" w:bidi="hi_IN"/>
        </w:rPr>
        <w:t>आवश्यक जानकारी</w:t>
      </w:r>
    </w:p>
    <w:p>
      <w:pPr/>
      <w:r>
        <w:rPr>
          <w:lang w:val="hi_IN" w:bidi="hi_IN"/>
        </w:rPr>
      </w:r>
      <w:r>
        <w:rPr>
          <w:lang w:val="hi_IN" w:bidi="hi_IN"/>
        </w:rPr>
        <w:t xml:space="preserve">1 राजाओं 6:1–13 का ऑडियो संस्करण सबसे आसानी से समझ में आने वाले अनुवाद में सुनें। </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यहाँ रुकें और समूह में फिर से सुनें: यदि आपने पहले ही 2 इतिहास 3:1–14 का अनुवाद किया है, जहाँ हमें यही जानकारी मिलती है, तो उस भाग के अपने अनुवाद को समूह में सुनें। इस ऑडियो को यहाँ रोकें।</w:t>
      </w:r>
    </w:p>
    <w:p>
      <w:pPr/>
      <w:r>
        <w:rPr>
          <w:lang w:val="hi_IN" w:bidi="hi_IN"/>
        </w:rPr>
      </w:r>
      <w:r>
        <w:rPr>
          <w:lang w:val="hi_IN" w:bidi="hi_IN"/>
        </w:rPr>
        <w:t xml:space="preserve">जब सुलैमान चार वर्षों से </w:t>
      </w:r>
      <w:r>
        <w:rPr>
          <w:b/>
          <w:lang w:val="hi_IN" w:bidi="hi_IN"/>
        </w:rPr>
        <w:t>इस्राएल</w:t>
      </w:r>
      <w:r>
        <w:rPr>
          <w:lang w:val="hi_IN" w:bidi="hi_IN"/>
        </w:rPr>
        <w:t xml:space="preserve"> का </w:t>
      </w:r>
      <w:r>
        <w:rPr>
          <w:b/>
          <w:lang w:val="hi_IN" w:bidi="hi_IN"/>
        </w:rPr>
        <w:t>राजा</w:t>
      </w:r>
      <w:r>
        <w:rPr>
          <w:lang w:val="hi_IN" w:bidi="hi_IN"/>
        </w:rPr>
        <w:t xml:space="preserve"> था, तो जीव के महीने में, जो इस्राएल में वर्ष का दूसरा महीना है, तब सुलैमान ने </w:t>
      </w:r>
      <w:r>
        <w:rPr>
          <w:b/>
          <w:lang w:val="hi_IN" w:bidi="hi_IN"/>
        </w:rPr>
        <w:t>मंदिर</w:t>
      </w:r>
      <w:r>
        <w:rPr>
          <w:lang w:val="hi_IN" w:bidi="hi_IN"/>
        </w:rPr>
        <w:t xml:space="preserve"> बनाना शुरू किया। इस्राएल उस क्षेत्र का नाम है, जहाँ इस्राएली रहते थे। एक राजा वह होता है जो किसी शहर, प्रदेश जैसे कि प्रांत या देश पर शासन करता है। मन्दिर वह स्थान है जहाँ इस्राएली परमेश्वर की आराधना करते थे। लोग मंदिर को “यहोवा का भवन” भी कहते हैं। राजा और मंदिर के बारे में अधिक जानकारी के लिए मुख्य शब्दावली देखें। इस्राएल, राजा और मंदिर के लिए उन्हीं शब्दों या वाक्यांशों का इस्तेमाल करें जिनका इस्तेमाल आपने पिछले भागों में किया है।</w:t>
      </w:r>
    </w:p>
    <w:p>
      <w:pPr/>
      <w:r>
        <w:rPr>
          <w:lang w:val="hi_IN" w:bidi="hi_IN"/>
        </w:rPr>
      </w:r>
      <w:r>
        <w:rPr>
          <w:lang w:val="hi_IN" w:bidi="hi_IN"/>
        </w:rPr>
        <w:t>यहाँ रुकें और समूह में यह देखें कि मंदिर कैसा दिखता रहा होगा। इस ऑडियो को यहाँ रोकें।</w:t>
      </w:r>
    </w:p>
    <w:p>
      <w:pPr/>
      <w:r>
        <w:rPr>
          <w:lang w:val="hi_IN" w:bidi="hi_IN"/>
        </w:rPr>
      </w:r>
      <w:r>
        <w:rPr>
          <w:lang w:val="hi_IN" w:bidi="hi_IN"/>
        </w:rPr>
        <w:t xml:space="preserve">सुलैमान </w:t>
      </w:r>
      <w:r>
        <w:rPr>
          <w:b/>
          <w:lang w:val="hi_IN" w:bidi="hi_IN"/>
        </w:rPr>
        <w:t>यहोवा</w:t>
      </w:r>
      <w:r>
        <w:rPr>
          <w:lang w:val="hi_IN" w:bidi="hi_IN"/>
        </w:rPr>
        <w:t xml:space="preserve"> के लिए मंदिर बनाता है। यहोवा वह नाम है जो परमेश्वर स्वयं को देता है। यह नाम लोगों को उस वाचा या उस विशेष प्रतिज्ञा की याद दिलाता है जो परमेश्वर ने इस्राएलियों से की थी। यहोवा के बारे में अधिक जानकारी के लिए, मुख्य शब्दावली देखें। यहोवा के लिए उसी शब्द या वाक्यांश का प्रयोग करें जो आपने पिछले भागों में प्रयोग किया है। </w:t>
      </w:r>
    </w:p>
    <w:p>
      <w:pPr/>
      <w:r>
        <w:rPr>
          <w:lang w:val="hi_IN" w:bidi="hi_IN"/>
        </w:rPr>
      </w:r>
      <w:r>
        <w:rPr>
          <w:lang w:val="hi_IN" w:bidi="hi_IN"/>
        </w:rPr>
        <w:t>सुलैमान द्वारा बनाया गया मंदिर 60 हाथ लंबा, 20 हाथ चौड़ा और 30 हाथ ऊँचा है। हाथ किसी चीज़ की लंबाई को मापने का एक तरीका है। एक हाथ लगभग एक व्यक्ति की कोहनी से उंगलियों के पोरों तक की बांह जितना लंबा होता है, जो लगभग 50 सेंटीमीटर होता है।</w:t>
      </w:r>
    </w:p>
    <w:p>
      <w:pPr/>
      <w:r>
        <w:rPr>
          <w:lang w:val="hi_IN" w:bidi="hi_IN"/>
        </w:rPr>
      </w:r>
      <w:r>
        <w:rPr>
          <w:lang w:val="hi_IN" w:bidi="hi_IN"/>
        </w:rPr>
        <w:t xml:space="preserve">यहाँ रुकें और समूह में चर्चा करें कि आप </w:t>
      </w:r>
      <w:r>
        <w:rPr>
          <w:b/>
          <w:lang w:val="hi_IN" w:bidi="hi_IN"/>
        </w:rPr>
        <w:t>हाथ</w:t>
      </w:r>
      <w:r>
        <w:rPr>
          <w:lang w:val="hi_IN" w:bidi="hi_IN"/>
        </w:rPr>
        <w:t xml:space="preserve"> शब्द के लिए किस शब्द वाक्यांश का उपयोग करेंगे। अधिक जानकारी के लिए मुख्य शब्दावली में हाथ शब्द देखें। यदि आपने बाइबल की किसी अन्य पुस्तक में इस शब्द का पहले ही अनुवाद किया है, तो यहाँ भी उसी शब्द का उपयोग करें जो आपने वहाँ किया था। इस ऑडियो को यहाँ रोकें।</w:t>
      </w:r>
    </w:p>
    <w:p>
      <w:pPr/>
      <w:r>
        <w:rPr>
          <w:lang w:val="hi_IN" w:bidi="hi_IN"/>
        </w:rPr>
      </w:r>
      <w:r>
        <w:rPr>
          <w:lang w:val="hi_IN" w:bidi="hi_IN"/>
        </w:rPr>
        <w:t>मंदिर के लिए ओसारा या प्रवेश स्थान 20 हाथ चौड़ा है, और यह मंदिर के सामने से 10 हाथ बाहर निकला हुआ है। ओसारा, जिसे लोग कभी‑कभी बरामदा भी कहते हैं, एक ऐसी संरचना का हिस्सा होता है जिसमें छत को थामने के लिए दीवारों के बजाय खंभे होते हैं। सुलैमान मंदिर की दीवारों में संकरी खिड़कियाँ बनाता है। इसके बाद सुलैमान मंदिर की बाहरी दीवारों के चारों ओर एक संरचना बनाता है। इस संरचना में कई छोटे कमरे हैं।</w:t>
      </w:r>
    </w:p>
    <w:p>
      <w:pPr/>
      <w:r>
        <w:rPr>
          <w:lang w:val="hi_IN" w:bidi="hi_IN"/>
        </w:rPr>
      </w:r>
      <w:r>
        <w:rPr>
          <w:lang w:val="hi_IN" w:bidi="hi_IN"/>
        </w:rPr>
        <w:t xml:space="preserve">यहाँ रुकें और एक ओसारे की तस्वीर देखें, और यह भी देखें कि मंदिर के आसपास की अलग संरचना कैसी दिखती होगी। समूह में चर्चा करें कि आप </w:t>
      </w:r>
      <w:r>
        <w:rPr>
          <w:b/>
          <w:lang w:val="hi_IN" w:bidi="hi_IN"/>
        </w:rPr>
        <w:t>ओसारे</w:t>
      </w:r>
      <w:r>
        <w:rPr>
          <w:lang w:val="hi_IN" w:bidi="hi_IN"/>
        </w:rPr>
        <w:t xml:space="preserve"> के लिए कौन‑सा शब्द या वाक्यांश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मज़दूर उन पत्थरों को आकार देते हैं जिनका उपयोग वे मंदिर बनाने के लिए करेंगे, और यह काम वे </w:t>
      </w:r>
      <w:r>
        <w:rPr>
          <w:b/>
          <w:lang w:val="hi_IN" w:bidi="hi_IN"/>
        </w:rPr>
        <w:t>खदान</w:t>
      </w:r>
      <w:r>
        <w:rPr>
          <w:lang w:val="hi_IN" w:bidi="hi_IN"/>
        </w:rPr>
        <w:t xml:space="preserve"> में करते हैं। खदान आमतौर पर एक बड़ा, गहरा गड्ढा होता है जहाँ मज़दूर पत्थर निकालते हैं। हम पिछली कहानियों से जानते हैं कि ये खदानें इस्राएल की पहाड़ियों में रही होंगी। खदान के लिए वही शब्द या वाक्यांश उपयोग करें जिसका आपने पिछले भागों में उपयोग किया है।</w:t>
      </w:r>
    </w:p>
    <w:p>
      <w:pPr/>
      <w:r>
        <w:rPr>
          <w:lang w:val="hi_IN" w:bidi="hi_IN"/>
        </w:rPr>
      </w:r>
      <w:r>
        <w:rPr>
          <w:lang w:val="hi_IN" w:bidi="hi_IN"/>
        </w:rPr>
        <w:t>जहाँ मज़दूर मंदिर बनाते हैं, वहाँ कोई भी हथौड़े या बसूली जैसे धातु के औज़ारों का उपयोग नहीं करता, इसलिए मंदिर निर्माण स्थल पर लोहे के औज़ारों की कोई आवाज़ नहीं सुनाई देती। हथौड़ा एक ऐसा उपकरण है जिसका लकड़ी के हैंडल और धातु का सिरा होता है, जिसका उपयोग लोग चीज़ों को तोड़ने या कील ठोकने के लिए करते हैं। लोग पत्थर को तोड़ने और आकार देने के लिए हथौड़े और बसूली का साथ‑साथ उपयोग करते हैं। लोगों ने शायद ये उपकरण लोहे से बनाए थे।</w:t>
      </w:r>
    </w:p>
    <w:p>
      <w:pPr/>
      <w:r>
        <w:rPr>
          <w:lang w:val="hi_IN" w:bidi="hi_IN"/>
        </w:rPr>
      </w:r>
      <w:r>
        <w:rPr>
          <w:lang w:val="hi_IN" w:bidi="hi_IN"/>
        </w:rPr>
        <w:t xml:space="preserve">यहाँ रुकें और हथौड़े तथा बसूली की एक तस्वीर देखें। समूह में चर्चा करें कि आप </w:t>
      </w:r>
      <w:r>
        <w:rPr>
          <w:b/>
          <w:lang w:val="hi_IN" w:bidi="hi_IN"/>
        </w:rPr>
        <w:t>हथौड़ा</w:t>
      </w:r>
      <w:r>
        <w:rPr>
          <w:lang w:val="hi_IN" w:bidi="hi_IN"/>
        </w:rPr>
        <w:t xml:space="preserve"> और </w:t>
      </w:r>
      <w:r>
        <w:rPr>
          <w:b/>
          <w:lang w:val="hi_IN" w:bidi="hi_IN"/>
        </w:rPr>
        <w:t>बसूली</w:t>
      </w:r>
      <w:r>
        <w:rPr>
          <w:lang w:val="hi_IN" w:bidi="hi_IN"/>
        </w:rPr>
        <w:t xml:space="preserve"> के लिए कौन‑सा शब्द या वाक्यांश उपयोग करेंगे।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कहानीकार कहता है कि सुलैमान ने मुख्य कमरे के बाहर और मंदिर के भीतरी कमरे या पवित्र स्थान के चारों ओर अलग संरचना बनाई। पवित्रस्थान परमपवित्र स्थान या मंदिर का सबसे भीतरी कमरा है जहाँ याजक वाचा का सन्दूक रखते थे।</w:t>
      </w:r>
    </w:p>
    <w:p>
      <w:pPr/>
      <w:r>
        <w:rPr>
          <w:lang w:val="hi_IN" w:bidi="hi_IN"/>
        </w:rPr>
      </w:r>
      <w:r>
        <w:rPr>
          <w:lang w:val="hi_IN" w:bidi="hi_IN"/>
        </w:rPr>
        <w:t xml:space="preserve">यहाँ रुकें और समूह में चर्चा करें कि आप </w:t>
      </w:r>
      <w:r>
        <w:rPr>
          <w:b/>
          <w:lang w:val="hi_IN" w:bidi="hi_IN"/>
        </w:rPr>
        <w:t>पवित्र स्थान</w:t>
      </w:r>
      <w:r>
        <w:rPr>
          <w:lang w:val="hi_IN" w:bidi="hi_IN"/>
        </w:rPr>
        <w:t xml:space="preserve"> के लिए किस शब्द या वाक्यांश का उपयोग करेंगे। अधिक जानकारी के लिए मुख्य शब्दावली में पवित्र स्थान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कमरों के साथ संरचना का प्रवेश द्वार मंदिर के दक्षिण की ओर है। उस प्रवेश द्वार से कोई व्यक्ति सीढ़ियों के सहारे मध्य स्तर या ऊपरी स्तर तक जा सकता है। यह शायद एक घुमावदार सीढ़ी है, जो किसी केंद्रीय खंभे या स्तंभ के चारों ओर घूमती है, इसलिए सीढ़ियाँ घुमावदार जैसी दिखाई देती हैं।</w:t>
      </w:r>
    </w:p>
    <w:p>
      <w:pPr/>
      <w:r>
        <w:rPr>
          <w:lang w:val="hi_IN" w:bidi="hi_IN"/>
        </w:rPr>
      </w:r>
      <w:r>
        <w:rPr>
          <w:lang w:val="hi_IN" w:bidi="hi_IN"/>
        </w:rPr>
        <w:t xml:space="preserve">यहाँ रुकें और एक घुमावदार सीढ़ी की तस्वीर देखें। समूह में चर्चा करें कि आप </w:t>
      </w:r>
      <w:r>
        <w:rPr>
          <w:b/>
          <w:lang w:val="hi_IN" w:bidi="hi_IN"/>
        </w:rPr>
        <w:t>सीढ़ी</w:t>
      </w:r>
      <w:r>
        <w:rPr>
          <w:lang w:val="hi_IN" w:bidi="hi_IN"/>
        </w:rPr>
        <w:t xml:space="preserve"> के लिए कौन‑सा शब्द या वाक्यांश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सुलैमान मंदिर को एक समतल छत के साथ पूरा करता है, जिसे लोग लकड़ी के तख्तों से बनाते हैं। फिर यहोवा का </w:t>
      </w:r>
      <w:r>
        <w:rPr>
          <w:b/>
          <w:lang w:val="hi_IN" w:bidi="hi_IN"/>
        </w:rPr>
        <w:t>वचन,</w:t>
      </w:r>
      <w:r>
        <w:rPr>
          <w:lang w:val="hi_IN" w:bidi="hi_IN"/>
        </w:rPr>
        <w:t xml:space="preserve"> या यहोवा की ओर से एक संदेश सुलैमान के पास आता है। यहोवा के ‘वचन’ के लिए वही शब्द या वाक्यांश उपयोग करें जिसका आपने पहले उपयोग किया है, और अधिक जानकारी के लिए मुख्य शब्दावली में ‘वचन’ देखें।</w:t>
      </w:r>
    </w:p>
    <w:p>
      <w:pPr/>
      <w:r>
        <w:rPr>
          <w:lang w:val="hi_IN" w:bidi="hi_IN"/>
        </w:rPr>
      </w:r>
      <w:r>
        <w:rPr>
          <w:lang w:val="hi_IN" w:bidi="hi_IN"/>
        </w:rPr>
        <w:t>यहोवा सुलैमान से कहता है कि वह यहोवा की सभी विधियों, नियमों और आज्ञाओं का पालन करे। विधियों, नियमों और आज्ञाओं के बारे में अधिक जानकारी के लिए मुख्य शब्दावली देखें। याद रखें कि जब कोई कहानीकार इन शब्दों को एक साथ उपयोग करता है, तो आप केवल यह कह सकते हैं कि यहोवा सुलैमान से कहता है कि वह “यहोवा की सभी व्यवस्थाओं और निर्देशों” का पालन करे।</w:t>
      </w:r>
    </w:p>
    <w:p>
      <w:pPr/>
      <w:r>
        <w:rPr>
          <w:lang w:val="hi_IN" w:bidi="hi_IN"/>
        </w:rPr>
      </w:r>
      <w:r>
        <w:rPr>
          <w:lang w:val="hi_IN" w:bidi="hi_IN"/>
        </w:rPr>
        <w:t xml:space="preserve">यहाँ रुकें और समूह में यह निर्णय करें कि आप </w:t>
      </w:r>
      <w:r>
        <w:rPr>
          <w:b/>
          <w:lang w:val="hi_IN" w:bidi="hi_IN"/>
        </w:rPr>
        <w:t>विधियों</w:t>
      </w:r>
      <w:r>
        <w:rPr>
          <w:lang w:val="hi_IN" w:bidi="hi_IN"/>
        </w:rPr>
        <w:t xml:space="preserve">, </w:t>
      </w:r>
      <w:r>
        <w:rPr>
          <w:b/>
          <w:lang w:val="hi_IN" w:bidi="hi_IN"/>
        </w:rPr>
        <w:t>नियमों</w:t>
      </w:r>
      <w:r>
        <w:rPr>
          <w:lang w:val="hi_IN" w:bidi="hi_IN"/>
        </w:rPr>
        <w:t xml:space="preserve"> और </w:t>
      </w:r>
      <w:r>
        <w:rPr>
          <w:b/>
          <w:lang w:val="hi_IN" w:bidi="hi_IN"/>
        </w:rPr>
        <w:t>आज्ञाओं</w:t>
      </w:r>
      <w:r>
        <w:rPr>
          <w:lang w:val="hi_IN" w:bidi="hi_IN"/>
        </w:rPr>
        <w:t xml:space="preserve"> के लिए तीन शब्दों का उपयोग करेंगे, या आप केवल “यहोवा की व्यवस्था और निर्देश” कहेंगे।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6:14–38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6:14–38 को सुनें और अपने मन में रखें।</w:t>
      </w:r>
    </w:p>
    <w:p>
      <w:pPr/>
      <w:r>
        <w:rPr>
          <w:lang w:val="hi_IN" w:bidi="hi_IN"/>
        </w:rPr>
      </w:r>
      <w:r>
        <w:rPr>
          <w:lang w:val="hi_IN" w:bidi="hi_IN"/>
        </w:rPr>
        <w:t>यदि सम्भव हो, तो 1 राजाओं 6:14–38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 xml:space="preserve">1 राजाओं 6:14–38 का ऑडियो संस्करण सबसे आसानी से समझ में आने वाले अनुवाद में सुनें। </w:t>
      </w:r>
    </w:p>
    <w:p>
      <w:pPr/>
      <w:r>
        <w:rPr>
          <w:lang w:val="hi_IN" w:bidi="hi_IN"/>
        </w:rPr>
      </w:r>
      <w:r>
        <w:rPr>
          <w:lang w:val="hi_IN" w:bidi="hi_IN"/>
        </w:rPr>
        <w:t>इस ऑडियो को यहाँ रोकें।</w:t>
      </w:r>
    </w:p>
    <w:p>
      <w:pPr/>
      <w:r>
        <w:rPr>
          <w:lang w:val="hi_IN" w:bidi="hi_IN"/>
        </w:rPr>
      </w:r>
      <w:r>
        <w:rPr>
          <w:lang w:val="hi_IN" w:bidi="hi_IN"/>
        </w:rPr>
        <w:t>पिछले भाग में, सुलैमान ने अपने मजदूरों से यहोवा के लिए मंदिर बनवाना शुरू किया। आपको याद होगा कि, भले ही कहानीकार कहता है कि सुलैमान ने मंदिर बनाया था, फिर भी हम जानते हैं कि सुलैमान ने बहुत से लोगों को यहोवा का मंदिर बनाने में सहायता करने का निर्देश दिया था। सुलैमान ने मंदिर की दीवारें और मंदिर के चारों ओर की संरचना बनाने के लिए पत्थर का उपयोग किया। फिर यहोवा ने सुलैमान से कहा कि यदि वह यहोवा की आज्ञाओं का पालन करेगा, तो यहोवा इस्राएल के लोगों के बीच सदा निवास करेगा।</w:t>
      </w:r>
    </w:p>
    <w:p>
      <w:pPr/>
      <w:r>
        <w:rPr>
          <w:lang w:val="hi_IN" w:bidi="hi_IN"/>
        </w:rPr>
      </w:r>
      <w:r>
        <w:rPr>
          <w:lang w:val="hi_IN" w:bidi="hi_IN"/>
        </w:rPr>
        <w:t>इस भाग में, आप इस बारे में अधिक विवरण सुनेंगे कि सुलैमान मंदिर के अंदरूनी भाग को कैसे बनाता है और पूरा करता है।</w:t>
      </w:r>
    </w:p>
    <w:p>
      <w:pPr/>
      <w:r>
        <w:rPr>
          <w:lang w:val="hi_IN" w:bidi="hi_IN"/>
        </w:rPr>
      </w:r>
      <w:r>
        <w:rPr>
          <w:lang w:val="hi_IN" w:bidi="hi_IN"/>
        </w:rPr>
        <w:t>यहाँ रुकें और समूह में सुनें: यदि आपने पहले ही 2 इतिहास 3:1–14 का अनुवाद किया है, जहाँ हमें यही जानकारी मिलती है, तो उस भाग के अपने अनुवाद को समूह में सुनें। इस ऑडियो को यहाँ रोकें।</w:t>
      </w:r>
    </w:p>
    <w:p>
      <w:pPr/>
      <w:r>
        <w:rPr>
          <w:lang w:val="hi_IN" w:bidi="hi_IN"/>
        </w:rPr>
      </w:r>
      <w:r>
        <w:rPr>
          <w:lang w:val="hi_IN" w:bidi="hi_IN"/>
        </w:rPr>
        <w:t>सुलैमान मंदिर की दीवारों को उन समतल लकड़ी के तख्तों से ढकता है जिन्हें लोग देवदार के पेड़ों से बनाते हैं। ये तख्तें फर्श से लेकर छत तक दीवारों को ढकती हैं। सुलैमान फर्श को लकड़ी के तख्तों से भी ढकता है जो लोग सनोवर के पेड़ों से बनाते हैं। लोग देवदार और सनोवर जैसी लकड़ी को मिलाकर महँगी और विशेष वस्तुएँ बनाते थे। सुलैमान यह दिखाने के लिए कि वह यहोवा से कितना प्रेम करता है, सबसे उत्तम सामग्री का उपयोग करता है।</w:t>
      </w:r>
    </w:p>
    <w:p>
      <w:pPr/>
      <w:r>
        <w:rPr>
          <w:lang w:val="hi_IN" w:bidi="hi_IN"/>
        </w:rPr>
      </w:r>
      <w:r>
        <w:rPr>
          <w:lang w:val="hi_IN" w:bidi="hi_IN"/>
        </w:rPr>
        <w:t>यहाँ रुकें और समूह में सनोवर और देवदार के पेड़ों की एक तस्वीर देखें। इस ऑडियो को यहाँ रोकें।</w:t>
      </w:r>
    </w:p>
    <w:p>
      <w:pPr/>
      <w:r>
        <w:rPr>
          <w:lang w:val="hi_IN" w:bidi="hi_IN"/>
        </w:rPr>
      </w:r>
      <w:r>
        <w:rPr>
          <w:lang w:val="hi_IN" w:bidi="hi_IN"/>
        </w:rPr>
        <w:t>सुलैमान और अधिक देवदार के तख्ते लेता है और मंदिर के अंदर एक दीवार बनाता है, ताकि मंदिर के पीछे एक अलग कमरा बनाया जा सके। सुलैमान इस दीवार को मंदिर की पिछली दीवार से 20 हाथ दूर रखता है। आपको पिछले भागों से याद होगा कि लोग लंबाई नापने के लिए ‘हाथ’ का उपयोग करते थे, और एक हाथ किसी व्यक्ति की कोहनी से लेकर उंगलियों के नोकों तक की दूरी होता है, जो लगभग 50 सेंटीमीटर होता है। सुलैमान इस अंदर की दीवार का उपयोग एक भीतरी विशेष कमरा बनाने के लिए करता है, जिसे लोग भीतरी पवित्रस्थान या परमपवित्र स्थान कहते हैं। हालाँकि, मंदिर का मुख्य आंगन 40 हाथ या लगभग 20 मीटर लंबा है।</w:t>
      </w:r>
    </w:p>
    <w:p>
      <w:pPr/>
      <w:r>
        <w:rPr>
          <w:lang w:val="hi_IN" w:bidi="hi_IN"/>
        </w:rPr>
      </w:r>
      <w:r>
        <w:rPr>
          <w:lang w:val="hi_IN" w:bidi="hi_IN"/>
        </w:rPr>
        <w:t>यहाँ रुकें और समूह में मंदिर का एक चित्र देखें जिसमें मुख्य कक्ष और परमपवित्र स्थान शामिल हैं। इस ऑडियो को यहाँ रोकें।</w:t>
      </w:r>
    </w:p>
    <w:p>
      <w:pPr/>
      <w:r>
        <w:rPr>
          <w:lang w:val="hi_IN" w:bidi="hi_IN"/>
        </w:rPr>
      </w:r>
      <w:r>
        <w:rPr>
          <w:lang w:val="hi_IN" w:bidi="hi_IN"/>
        </w:rPr>
        <w:t xml:space="preserve">देवदार की लकड़ी पूरे मंदिर के अंदरूनी भाग को ढकती है, जिसमें मुख्य कक्ष और परमपवित्र स्थान शामिल हैं। कारीगर लकड़ी पर कलियों और फूलों की आकृतियाँ उकेरते हैं। कलियाँ ऐसे फल उगाती है जो एक प्रकार के तरबूज जैसा दिखता है। जब सुलैमान ने मंदिर बनवाया था, तब लोग चीज़ों को सुंदर बनाने के लिए कलियों और फूलों की नक्काशी का इस्तेमाल करते थे। लोगों को पवित्र जगहों के लिए कलियों और फूलों का इस्तेमाल करना खास तौर पर पसंद आता था। क्योंकि देवदार की लकड़ी उन पत्थर के कुंदो को ढकती है जिनका उपयोग सुलैमान ने मंदिर बनाने के लिए किया था, इसलिए मंदिर के अंदर कहीं भी कोई पत्थर दिखाई नहीं देता। </w:t>
      </w:r>
    </w:p>
    <w:p>
      <w:pPr/>
      <w:r>
        <w:rPr>
          <w:lang w:val="hi_IN" w:bidi="hi_IN"/>
        </w:rPr>
      </w:r>
      <w:r>
        <w:rPr>
          <w:lang w:val="hi_IN" w:bidi="hi_IN"/>
        </w:rPr>
        <w:t>यहाँ रुकें और समूह में एक कली और फूल की तस्वीर देखें, जिसे लोगों ने लकड़ी में नक्काशी की थी। इस ऑडियो को यहाँ रोकें।</w:t>
      </w:r>
    </w:p>
    <w:p>
      <w:pPr/>
      <w:r>
        <w:rPr>
          <w:lang w:val="hi_IN" w:bidi="hi_IN"/>
        </w:rPr>
      </w:r>
      <w:r>
        <w:rPr>
          <w:lang w:val="hi_IN" w:bidi="hi_IN"/>
        </w:rPr>
        <w:t>सुलैमान मंदिर में परमपवित्र स्थान को तैयार करता है। सुलैमान वाचा के सन्दूक को परमपवित्र स्थान में रखेगा। वाचा का सन्दूक यहोवा की उपस्थिति का प्रतिनिधित्व करता है और उसमें यहोवा की व्यवस्था वाली तख्तियाँ हैं। परमपवित्र स्थान 20 हाथ या 10 मीटर लंबा, 20 हाथ या 10 मीटर चौड़ा है, और 20 हाथ या 10 मीटर ऊँचा है। हम बाइबल के एक और भाग से जानते हैं कि मंदिर 30 हाथ ऊँचा है, इसलिए परमपवित्र स्थान शायद ऊँचा रहा होगा और उस तक जाने के लिए सीढ़ियाँ रही होंगी, या सुलैमान के मज़दूरों ने परमपवित्र स्थान के ऊपर कोई खुला स्थान छोड़ दिया होगा जो परमपवित्र स्थान का हिस्सा नहीं था। सुलैमान परमपवित्र स्थान की भीतरी दीवारों को अच्छी गुणवत्ता वाले सोने से ढकता है। सुलैमान उस वेदी को भी सोने से मढ़ता है जिसे लोगों ने देवदार की लकड़ी से बनाया था। याजक धूप जलाने के लिए वेदी का उपयोग करते हैं, और वे वेदी को मुख्य कक्ष में, परमपवित्र स्थान के ठीक बाहर स्थापित करते हैं।</w:t>
      </w:r>
    </w:p>
    <w:p>
      <w:pPr/>
      <w:r>
        <w:rPr>
          <w:lang w:val="hi_IN" w:bidi="hi_IN"/>
        </w:rPr>
      </w:r>
      <w:r>
        <w:rPr>
          <w:lang w:val="hi_IN" w:bidi="hi_IN"/>
        </w:rPr>
        <w:t>यहाँ रुकें और वाचा के संदूक की तस्वीर समूह के रूप में देखें। सोने की धातु की एक तस्वीर देखें। इस ऑडियो को यहाँ रोकें।</w:t>
      </w:r>
    </w:p>
    <w:p>
      <w:pPr/>
      <w:r>
        <w:rPr>
          <w:lang w:val="hi_IN" w:bidi="hi_IN"/>
        </w:rPr>
      </w:r>
      <w:r>
        <w:rPr>
          <w:lang w:val="hi_IN" w:bidi="hi_IN"/>
        </w:rPr>
        <w:t>सुलैमान मंदिर के मुख्य कक्ष की सभी भीतरी दीवारों को भी सोने से ढकता है। सुलैमान परमपवित्र स्थान के सामने वाली दीवार पर सोने की साँकलें लगाता है। लोग धातु की कड़ियों को आपस में जोड़कर साँकलें बनाते हैं। सुलैमान ने शायद इन साँकलों का उपयोग पर्दे को लटकाने के लिए किया होगा। सुलैमान मंदिर के पूरे अंदरूनी भाग को सोने से ढकता है, जिसमें मुख्य कक्ष और परमपवित्र स्थान शामिल हैं।</w:t>
      </w:r>
    </w:p>
    <w:p>
      <w:pPr/>
      <w:r>
        <w:rPr>
          <w:lang w:val="hi_IN" w:bidi="hi_IN"/>
        </w:rPr>
      </w:r>
      <w:r>
        <w:rPr>
          <w:lang w:val="hi_IN" w:bidi="hi_IN"/>
        </w:rPr>
        <w:t>सुलैमान परमपवित्र स्थान के लिए जैतून की लकड़ी से करूबों की दो मूर्तियाँ बनाता है। आपको पिछले भाग से याद होगा कि करूब एक प्रकार का स्वर्गदूत होता है, और एक से अधिक करूबों को ‘करूबिम’ कहा जाता है। करूबों ने सन्दूक की रक्षा इसलिए की हो सकती है क्योंकि यह एक विशेष पवित्र स्थान था, या वे यहोवा के सिंहासन का प्रतिनिधित्व कर सकते हैं। सुलैमान प्रत्येक करूब को 10 हाथ या 5 मीटर ऊँचा बनाता है। पहले करूब के दो पंख होते हैं, जो प्रत्येक 5 हाथ या 2.5 मीटर लंबे होते हैं, इसलिए दोनों पंखों के सिरों के बीच की दूरी 10 हाथ या 5 मीटर होती है। दूसरे करूब के पंख भी 10 हाथ लंबे हैं क्योंकि दोनों करूब आकार और रूप में समान हैं। एक करूब के पंख का सिरा एक दीवार को छूता है, और दूसरे करूब के पंख का सिरा विपरीत दीवार को छूता है। करूबों के पंख परमपवित्र स्थान के बीच को छूते हैं। सुलैमान करूबों को परमपवित्र स्थान के भीतर भूमि पर रखता है, और उनके पंख फैले हुए होते हैं। हम बाइबल के एक और भाग से जानते हैं कि करूबों का मुँह मंदिर के मुख्य कक्ष की ओर है। सुलैमान वाचा के सन्दूक को करूबों के पंखों के नीचे रखेगा। सुलैमान करूबों को सोने से ढकता है।</w:t>
      </w:r>
    </w:p>
    <w:p>
      <w:pPr/>
      <w:r>
        <w:rPr>
          <w:lang w:val="hi_IN" w:bidi="hi_IN"/>
        </w:rPr>
      </w:r>
      <w:r>
        <w:rPr>
          <w:lang w:val="hi_IN" w:bidi="hi_IN"/>
        </w:rPr>
        <w:t>सुलैमान परमपवित्र स्थान और मंदिर के मुख्य कक्ष की दीवारों को करूबों, खजूर के पेड़ों और फूलों की कलियों से सजाता है। सुलैमान मंदिर के पूरे अंदर के फर्श को भी सोने से ढकता है।</w:t>
      </w:r>
    </w:p>
    <w:p>
      <w:pPr/>
      <w:r>
        <w:rPr>
          <w:lang w:val="hi_IN" w:bidi="hi_IN"/>
        </w:rPr>
      </w:r>
      <w:r>
        <w:rPr>
          <w:lang w:val="hi_IN" w:bidi="hi_IN"/>
        </w:rPr>
        <w:t>यहाँ रुकें और समूह के रूप में करूब की एक तस्वीर देखें। एक खजूर के पेड़ की एक तस्वीर देखें, जिसे लोगों ने लकड़ी में नक्काशी की थी। इस ऑडियो को यहाँ रोकें।</w:t>
      </w:r>
    </w:p>
    <w:p>
      <w:pPr/>
      <w:r>
        <w:rPr>
          <w:lang w:val="hi_IN" w:bidi="hi_IN"/>
        </w:rPr>
      </w:r>
      <w:r>
        <w:rPr>
          <w:lang w:val="hi_IN" w:bidi="hi_IN"/>
        </w:rPr>
        <w:t>परमपवित्र स्थान के द्वार पर सुलैमान दोहरे दरवाज़े लगाता है, जिन्हें लोगों ने जैतून की लकड़ी से बनाया था। सुलैमान शायद दो दरवाज़े बनाता है जो दोनों एक ही दिशा में खुलते हैं, ताकि द्वार एक अकेले दरवाज़े से अधिक चौड़ा हो सके। हमें निश्चित रूप से नहीं पता कि परमपवित्र स्थान की दीवार का पाँचवाँ हिस्सा यह द्वार घेरता था या दरवाज़ों में पाँच खंड थे। सुलैमान उन दरवाज़ों को करूबों की नक्काशी, खजूर के पेड़ों और फूलों की कलियों की नक्काशी से सजाता है। फिर, सुलैमान नक्काशी को सोने की एक परत से ढकता है। बाइबल के एक और भाग से, हम जानते हैं कि सुलैमान परमपवित्र स्थान के द्वार पर एक पर्दा भी लगाता है। संभव है कि जब कोई दरवाज़े खोलता था तब भी वह परदा प्रवेश‑द्वार पर ही रहता था, ताकि कोई भी परमपवित्र स्थान के भीतर न देख सके। क्योंकि यहोवा परमपवित्र स्थान में रहता है, इसलिए कोई भी उसमें प्रवेश नहीं कर सकता था और न ही उसके अंदर देख सकता था। केवल महायाजक परमपवित्र स्थान में यहोवा की उपस्थिति में जा सकता था, और महायाजक वर्ष में केवल एक बार प्रवेश करता था।</w:t>
      </w:r>
    </w:p>
    <w:p>
      <w:pPr/>
      <w:r>
        <w:rPr>
          <w:lang w:val="hi_IN" w:bidi="hi_IN"/>
        </w:rPr>
      </w:r>
      <w:r>
        <w:rPr>
          <w:lang w:val="hi_IN" w:bidi="hi_IN"/>
        </w:rPr>
        <w:t>उसी तरह, सुलैमान मंदिर के प्रवेश द्वार में दोहरे दरवाज़े रखता है। सुलैमान दरवाज़ों के चौखटे जैतून की लकड़ी से बनाता है। हमें निश्चित नहीं है कि द्वार पूरे मंदिर की चौड़ाई का एक‑चौथाई था या सुलैमान ने चार खंडों वाले दोहरे दरवाज़े बनाए थे। सुलैमान दरवाज़े सनोवर के पेड़ की लकड़ी से बनाता है। शायद प्रत्येक दरवाज़े में दो खंड होते हैं जो कुंडों पर घूमते हैं। सुलैमान इन खंडों को करूबों, खजूर के पेड़ों और फूलों की कलियों की नक्काशी से सजाता है और नक्काशियों पर सोना चढ़ाता है।</w:t>
      </w:r>
    </w:p>
    <w:p>
      <w:pPr/>
      <w:r>
        <w:rPr>
          <w:lang w:val="hi_IN" w:bidi="hi_IN"/>
        </w:rPr>
      </w:r>
      <w:r>
        <w:rPr>
          <w:lang w:val="hi_IN" w:bidi="hi_IN"/>
        </w:rPr>
        <w:t>अब कहानीकार मंदिर के बाहर के बारे में और अधिक बात करता है। सुलैमान अंदरूनी आँगन की दीवार को तराशे हुए पत्थरों की कतारों और देवदार की लकड़ी से बनाता है। सुलैमान मंदिर के ठीक बाहर एक खुले क्षेत्र के चारों ओर दीवारें भी बनाता है। सुलैमान दीवारें तीन परतों वाले तराशे हुए पत्थरों से बनाता है, और उसके ऊपर देवदार की लकड़ी से बने कड़ियों की एक कतार लगाई जाती है। हम नहीं जानते कि दीवार कितनी मोटी है। सुलैमान इस पद्धति का उपयोग कर सकता है, क्योंकि यह दीवारों को इतना मजबूत बनाती है कि वे भूकंप में टिक सकें।</w:t>
      </w:r>
    </w:p>
    <w:p>
      <w:pPr/>
      <w:r>
        <w:rPr>
          <w:lang w:val="hi_IN" w:bidi="hi_IN"/>
        </w:rPr>
      </w:r>
      <w:r>
        <w:rPr>
          <w:lang w:val="hi_IN" w:bidi="hi_IN"/>
        </w:rPr>
        <w:t>सुलैमान ने यहोवा के भवन की नींव चौथे वर्ष के दौरान बनाई, जब वह इस्राएल का राजा था। सुलैमान ने जीव नामक महीने के दौरान मंदिर बनाना शुरू किया, जो इस्राएल में वर्ष का दूसरा महीना है। जब सुलैमान 11 वर्षों से इस्राएल का राजा था, तो वह मंदिर का निर्माण बूल महीने के दौरान पूरा करता था, जो इस्राएल में वर्ष का आठवाँ महीना था। सुलैमान के मजदूरों ने मंदिर को ठीक वैसे ही पूरा किया, जैसे सुलैमान ने योजना बनाई थी। सुलैमान को वास्तव में यहोवा के मंदिर को पूरी तरह से बनाने में सात वर्ष और छह महीने लगे, लेकिन कहानीकार उस संख्या को सात वर्ष तक छोटा कर देता है, क्योंकि सात संख्या पूर्णता या संपूर्णता को दर्शाती है।</w:t>
      </w:r>
      <w:r>
        <w:rPr>
          <w:lang w:val="hi_IN" w:bidi="hi_IN"/>
        </w:rPr>
      </w:r>
    </w:p>
    <w:p>
      <w:pPr>
        <w:pStyle w:val="Heading3"/>
      </w:pPr>
      <w:r>
        <w:rPr>
          <w:lang w:val="hi_IN" w:bidi="hi_IN"/>
        </w:rPr>
        <w:t>घटनाओं को समझाना</w:t>
      </w:r>
    </w:p>
    <w:p>
      <w:pPr/>
      <w:r>
        <w:rPr>
          <w:lang w:val="hi_IN" w:bidi="hi_IN"/>
        </w:rPr>
      </w:r>
      <w:r>
        <w:rPr>
          <w:lang w:val="hi_IN" w:bidi="hi_IN"/>
        </w:rPr>
        <w:t xml:space="preserve">1 राजाओं 6:14–38 का ऑडियो संस्करण सबसे आसानी से समझ में आने वाले अनुवाद में सुनें। </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सुलैमान मंदिर का निर्माण समाप्त करता है। सुलैमान मंदिर के पूरे अंदरूनी भाग को देवदार के तख्तों से ढकता है और फर्श को ढकने के लिए सनोवर की लकड़ी का उपयोग करता है। सुलैमान मुख्य कक्ष को परमपवित्र स्थान से अलग करने के लिए एक दीवार बनाता है। सुलैमान मंदिर के सभी पत्थर को लकड़ी से ढकता है।</w:t>
      </w:r>
    </w:p>
    <w:p>
      <w:pPr/>
      <w:r>
        <w:rPr>
          <w:lang w:val="hi_IN" w:bidi="hi_IN"/>
        </w:rPr>
      </w:r>
      <w:r>
        <w:rPr>
          <w:b/>
          <w:lang w:val="hi_IN" w:bidi="hi_IN"/>
        </w:rPr>
        <w:t>दूसरे दृश्य में:</w:t>
      </w:r>
      <w:r>
        <w:rPr>
          <w:lang w:val="hi_IN" w:bidi="hi_IN"/>
        </w:rPr>
        <w:t xml:space="preserve"> सुलैमान परमपवित्र स्थान को तैयार करता है। सुलैमान परमपवित्र स्थान और धूप की वेदी को सोने से ढकता है और द्वार के पार सोने की साँकलें लगाता है। सुलैमान परमपवित्र स्थान में दो करूबों को रखता है और उन्हें सोने से ढकता है। सुलैमान दीवार को नक्काशी से सजाता है, नक्काशियों को सोने से ढकता है, और द्वार के लिए दोहरे दरवाज़े बनाता है, जिन्हें वह सोने से ढकता है।</w:t>
      </w:r>
    </w:p>
    <w:p>
      <w:pPr/>
      <w:r>
        <w:rPr>
          <w:lang w:val="hi_IN" w:bidi="hi_IN"/>
        </w:rPr>
      </w:r>
      <w:r>
        <w:rPr>
          <w:b/>
          <w:lang w:val="hi_IN" w:bidi="hi_IN"/>
        </w:rPr>
        <w:t>तीसरे दृश्य में</w:t>
      </w:r>
      <w:r>
        <w:rPr>
          <w:lang w:val="hi_IN" w:bidi="hi_IN"/>
        </w:rPr>
        <w:t>: सुलैमान मंदिर के प्रवेश द्वार के लिए दोहरे दरवाज़े बनाता है और उन्हें सोने से ढकता है। सुलैमान उन दरवाज़ों को नक्काशी से सजाता है। सुलैमान भीतरी आँगन की दीवारें बनाता है।</w:t>
      </w:r>
    </w:p>
    <w:p>
      <w:pPr/>
      <w:r>
        <w:rPr>
          <w:lang w:val="hi_IN" w:bidi="hi_IN"/>
        </w:rPr>
      </w:r>
      <w:r>
        <w:rPr>
          <w:b/>
          <w:lang w:val="hi_IN" w:bidi="hi_IN"/>
        </w:rPr>
        <w:t>चौथे दृश्य में</w:t>
      </w:r>
      <w:r>
        <w:rPr>
          <w:lang w:val="hi_IN" w:bidi="hi_IN"/>
        </w:rPr>
        <w:t xml:space="preserve">: सुलैमान को मंदिर बनाने में सात साल लगते हैं। </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सुलैमान</w:t>
      </w:r>
    </w:p>
    <w:p>
      <w:pPr>
        <w:pStyle w:val="ListBullet"/>
        <w:spacing w:line="240" w:lineRule="auto"/>
        <w:ind w:left="720"/>
      </w:pPr>
      <w:r>
        <w:rPr>
          <w:lang w:val="hi_IN" w:bidi="hi_IN"/>
        </w:rPr>
      </w:r>
      <w:r>
        <w:rPr>
          <w:lang w:val="hi_IN" w:bidi="hi_IN"/>
        </w:rPr>
        <w:t>मजदूर</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में, सुलैमान मंदिर का निर्माण करता है और उसे पूरा करता है। पिछले भाग की तरह, कहानीकार कहता है कि सुलैमान मंदिर बनाने का काम करता है, लेकिन उसका अर्थ यह है कि सुलैमान दूसरों को काम करने के लिए निर्देश देता है। कई मजदूर यहोवा के मंदिर बनाने में सहायता करते हैं।</w:t>
      </w:r>
    </w:p>
    <w:p>
      <w:pPr/>
      <w:r>
        <w:rPr>
          <w:lang w:val="hi_IN" w:bidi="hi_IN"/>
        </w:rPr>
      </w:r>
      <w:r>
        <w:rPr>
          <w:lang w:val="hi_IN" w:bidi="hi_IN"/>
        </w:rPr>
        <w:t>यहाँ रुकें और समूह के रूप में देखें: पिछले भाग के लिए, आपने अपने दर्शकों को यह समझने में कैसे मदद की कि सुलैमान ने स्वयं मंदिर नहीं बनाया था? आप इस भाग में वही काम कैसे करेंगे? इस ऑडियो को यहाँ रोकें।</w:t>
      </w:r>
    </w:p>
    <w:p>
      <w:pPr/>
      <w:r>
        <w:rPr>
          <w:lang w:val="hi_IN" w:bidi="hi_IN"/>
        </w:rPr>
      </w:r>
      <w:r>
        <w:rPr>
          <w:lang w:val="hi_IN" w:bidi="hi_IN"/>
        </w:rPr>
        <w:t>सुलैमान मंदिर की दीवारों के अंदर के पत्थर को लकड़ी के तख्तों से ढकता है, जिन्हें लोग देवदार की लकड़ी से बनाते हैं। सुलैमान मंदिर के पूरे अंदरूनी हिस्से, फर्श से लेकर छत तक, देवदार के तख्तों से ढकता है। सुलैमान मंदिर के अंदर दीवारों के हर हिस्से को देवदार की तख्तों से ढकता है। सुलैमान मंदिर के फर्श को उन तख्तों से ढकता है जो लोग सनोवर की लकड़ी से बनाते हैं। देवदार के पेड़ और सनोवर एक जैसे दिखते हैं, और दोनों पेड़ों में एक सुखद सुगंध होती है। सुलैमान मंदिर के पीछे की ओर, पीछे की दीवार से 20 हाथ की दूरी पर, देवदार की तख्तों से एक दीवार बनाता है। यह दीवार एक भीतरी पवित्रस्थान बनाती है, जिसे सुलैमान परमपवित्र स्थान कहता है। मंदिर का मुख्य कक्ष 40 हाथ लंबा है, और परमपवित्र स्थान 20 हाथ लंबा है। सुलैमान मंदिर के पूरे अंदरूनी भाग को ढंकने के लिए देवदार की तख्तों का उपयोग करता है और दीवारों की लकड़ी में कलियों और फूलों की तस्वीरें नक्काशी करता है। सुलैमान इतनी अधिक देवदार की लकड़ी का उपयोग करता है कि मंदिर के अंदर कोई भी पत्थर दिखाई नहीं देता, क्योंकि लकड़ी पूरे पत्थर को ढकता है।</w:t>
      </w:r>
    </w:p>
    <w:p>
      <w:pPr/>
      <w:r>
        <w:rPr>
          <w:lang w:val="hi_IN" w:bidi="hi_IN"/>
        </w:rPr>
      </w:r>
      <w:r>
        <w:rPr>
          <w:lang w:val="hi_IN" w:bidi="hi_IN"/>
        </w:rPr>
        <w:t>दूसरे दृश्य में: सुलैमान परमपवित्र स्थान को तैयार करता है। सुलैमान वाचा के सन्दूक को परमपवित्र स्थान में रखेगा। परमपवित्र स्थान 20 हाथ लंबा, 20 हाथ चौड़ा और 20 हाथ ऊँचा है। सुलैमान परमपवित्र स्थान की भीतरी दीवारों को अच्छी गुणवत्ता वाले सोने से पूरी तरह ढकता है। सुलैमान परमपवित्र स्थान के ठीक बाहर रखी हुई वेदी को भी सोने से ढकता है। सुलैमान मंदिर के पूरे अंदरूनी हिस्से, मुख्य कक्ष और परमपवित्र स्थान को सोने से ढकता है। सुलैमान परमपवित्र स्थान के द्वार के पार सोने की साँकलें भी लगाता है।</w:t>
      </w:r>
    </w:p>
    <w:p>
      <w:pPr/>
      <w:r>
        <w:rPr>
          <w:lang w:val="hi_IN" w:bidi="hi_IN"/>
        </w:rPr>
      </w:r>
      <w:r>
        <w:rPr>
          <w:lang w:val="hi_IN" w:bidi="hi_IN"/>
        </w:rPr>
        <w:t>सुलैमान परमपवित्र स्थान के लिए जैतून की लकड़ी से दो करूबों को बनाता है। प्रत्येक करूब 10 हाथ ऊँचा होता है, और प्रत्येक करूब के दो पंख होते हैं। प्रत्येक पंख 5 हाथ लंबा होता है, इसलिए दोनों पंख मिलकर 10 हाथ मापते हैं। सुलैमान करूबों को आकार और रूप में बिल्कुल समान बनाता है। सुलैमान करूबों को परमपवित्र स्थान के भीतर रखता है, और उनके पंख फैले हुए होते हैं। हम एक अन्य भाग से जानते हैं कि करूब मंदिर के मुख्य कक्ष की ओर बाहर की दिशा में मुख किए हुए थे। करूबों के पंख विपरीत दीवारों को छूते हैं, और परमपवित्र स्थान के बीच में वे एक‑दूसरे को छूते हैं। सुलैमान करूबों को सोने से भी ढकता है।</w:t>
      </w:r>
    </w:p>
    <w:p>
      <w:pPr/>
      <w:r>
        <w:rPr>
          <w:lang w:val="hi_IN" w:bidi="hi_IN"/>
        </w:rPr>
      </w:r>
      <w:r>
        <w:rPr>
          <w:lang w:val="hi_IN" w:bidi="hi_IN"/>
        </w:rPr>
        <w:t>सुलैमान मंदिर के अंदर की सभी दीवारों पर करूबों, खजूर के पेड़ों और फूलों की कलियों की नक्काशी करता है। सोना मंदिर के अंदर के हर हिस्से की दीवारों और फर्श को ढकता है। सुलैमान परमपवित्र स्थान के लिए जैतून की लकड़ी से दोहरे दरवाज़े बनाता है। मूल भाषा में, हमें निश्चित नहीं है कि कहानीकार कहता है कि ये दरवाज़े परमपवित्र स्थान की दीवार के पाँचवें हिस्से तक फैले हुए हैं या दरवाज़ों में पाँच खंड हैं। कारीगर दरवाज़ों पर करूबों, खजूर के पेड़ों और फूलों की कलियों की नक्काशी करते हैं और दरवाज़ों को सोने से ढक देते हैं।</w:t>
      </w:r>
    </w:p>
    <w:p>
      <w:pPr/>
      <w:r>
        <w:rPr>
          <w:lang w:val="hi_IN" w:bidi="hi_IN"/>
        </w:rPr>
      </w:r>
      <w:r>
        <w:rPr>
          <w:lang w:val="hi_IN" w:bidi="hi_IN"/>
        </w:rPr>
        <w:t>यहाँ रुकें और समूह में चर्चा करें: अपनी संस्कृति में सबसे महत्वपूर्ण धार्मिक या पवित्र वस्तुओं को सजाने के लिए आप किस प्रकार की आकृतियाँ उपयोग करते हैं? आप उन आकृतियों का वर्णन कैसे करेंगे जो सुलैमान ने मंदिर के अंदर को सजाने के लिए उपयोग की थीं? इस ऑडियो को यहाँ रोकें।</w:t>
      </w:r>
    </w:p>
    <w:p>
      <w:pPr/>
      <w:r>
        <w:rPr>
          <w:lang w:val="hi_IN" w:bidi="hi_IN"/>
        </w:rPr>
      </w:r>
      <w:r>
        <w:rPr>
          <w:lang w:val="hi_IN" w:bidi="hi_IN"/>
        </w:rPr>
        <w:t>तीसरे दृश्य में, सुलैमान उस द्वार के लिए दोहरे दरवाज़े बनाता है, जो बाहर से लोगों को मंदिर के मुख्य कक्ष में ले जाता है। सुलैमान इन दरवाज़ों को उसी तरह बनाता है जैसे उसने परमपवित्र स्थान के प्रवेश द्वार के लिए दरवाज़े बनाए। मूल भाषा में, हमें निश्चित नहीं है कि कहानीकार कहता है कि ये दरवाज़े पूरे मंदिर की चौड़ाई का एक‑चौथाई मापते हैं, या दरवाज़ों में चार खंड हैं। सुलैमान दरवाज़ों के चौखटे जैतून की लकड़ी से बनाता है, और दरवाज़े बनाने के लिए सनोवर की लकड़ी का उपयोग करता है। दरवाज़े कुलियाँ पर लगते हैं। सुलैमान दरवाज़ों पर करूबों, खजूर के पेड़ों और फूलों की कलियों की नक्काशी करता है और नक्काशियों पर समान रूप से सोना चढ़ाता है।</w:t>
      </w:r>
    </w:p>
    <w:p>
      <w:pPr/>
      <w:r>
        <w:rPr>
          <w:lang w:val="hi_IN" w:bidi="hi_IN"/>
        </w:rPr>
      </w:r>
      <w:r>
        <w:rPr>
          <w:lang w:val="hi_IN" w:bidi="hi_IN"/>
        </w:rPr>
        <w:t>यहाँ रुकें और समूह में चर्चा करें: मंदिर में सुलैमान द्वारा उपयोग किए जाने वाले अलग-अलग दरवाज़ों का वर्णन करने के लिए आप किन शब्दों का उपयोग करेंगे? इस ऑडियो को यहाँ रोकें।</w:t>
      </w:r>
    </w:p>
    <w:p>
      <w:pPr/>
      <w:r>
        <w:rPr>
          <w:lang w:val="hi_IN" w:bidi="hi_IN"/>
        </w:rPr>
      </w:r>
      <w:r>
        <w:rPr>
          <w:lang w:val="hi_IN" w:bidi="hi_IN"/>
        </w:rPr>
        <w:t>सुलैमान मंदिर के सामने एक भीतरी आँगन बनाता है, जिसकी दीवारें मजदूर पत्थर की हर तीन परतों के लिए देवदार की बीमों की एक परत से बनाते हैं।</w:t>
      </w:r>
    </w:p>
    <w:p>
      <w:pPr/>
      <w:r>
        <w:rPr>
          <w:lang w:val="hi_IN" w:bidi="hi_IN"/>
        </w:rPr>
      </w:r>
      <w:r>
        <w:rPr>
          <w:lang w:val="hi_IN" w:bidi="hi_IN"/>
        </w:rPr>
        <w:t>चौथे दृश्य में, कहानीकार कहता है कि सुलैमान ने राजा के रूप में अपने शासनकाल के चौथे वर्ष के दौरान मंदिर की नींव रखी थी। यह जीव के दौरान हुआ, जो इस्राएल में वर्ष का दूसरा महीना है। सुलैमान के शासनकाल के 11वें वर्ष में, सुलैमान ने मंदिर का निर्माण पूरा किया। सुलैमान ने बूल महीने के दौरान निर्माण पूरा किया, जो इस्राएल में वर्ष का आठवाँ महीना है। सुलैमान ने मंदिर को ठीक वैसे ही बनाया जैसे उसने इसे बनाने का निर्णय लिया था, और इसे पूरा करने में सात साल लगे।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इस्तेमाल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 xml:space="preserve">1 राजाओं 6:14–38 का ऑडियो संस्करण सबसे आसानी से समझ में आने वाले अनुवाद में सुनें। </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सुलैमान</w:t>
      </w:r>
    </w:p>
    <w:p>
      <w:pPr>
        <w:pStyle w:val="ListBullet"/>
        <w:spacing w:line="240" w:lineRule="auto"/>
        <w:ind w:left="720"/>
      </w:pPr>
      <w:r>
        <w:rPr>
          <w:lang w:val="hi_IN" w:bidi="hi_IN"/>
        </w:rPr>
      </w:r>
      <w:r>
        <w:rPr>
          <w:lang w:val="hi_IN" w:bidi="hi_IN"/>
        </w:rPr>
        <w:t>मजदूर</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के रूप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की भूमिका निभा रहे व्यक्ति को यह बताना चाहिए कि यदि वह उस पात्र के स्थान पर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प्रतिक्रियाएँ निम्नलिखित हैं।</w:t>
      </w:r>
    </w:p>
    <w:p>
      <w:pPr/>
      <w:r>
        <w:rPr>
          <w:lang w:val="hi_IN" w:bidi="hi_IN"/>
        </w:rPr>
      </w:r>
      <w:r>
        <w:rPr>
          <w:lang w:val="hi_IN" w:bidi="hi_IN"/>
        </w:rPr>
        <w:t>सुलैमान मंदिर का निर्माण समाप्त करता है। सुलैमान मंदिर की भीतरी दीवारों को ढंकने के लिए देवदार की लकड़ी की तख्तों का उपयोग करता है, और फर्श को ढकने के लिए सनोवर की लकड़ी की तख्तों का उपयोग करता है। सुलैमान मुख्य कक्ष को परमपवित्र स्थान से अलग करने के लिए एक दीवार बनाता है। सुलैमान देवदार की तख्तों को कलियों और फूलों की कलियाँ की नक्काशी से ढकता है। मंदिर के अंदर कोई पत्थर नहीं दिखाई देता।</w:t>
      </w:r>
    </w:p>
    <w:p>
      <w:pPr/>
      <w:r>
        <w:rPr>
          <w:lang w:val="hi_IN" w:bidi="hi_IN"/>
        </w:rPr>
      </w:r>
      <w:r>
        <w:rPr>
          <w:lang w:val="hi_IN" w:bidi="hi_IN"/>
        </w:rPr>
        <w:t>अभिनय को रोकें।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खुश हूँ कि मैं मंदिर के अंदर के हिस्से को बहुत सुंदर बना सकता हूँ; या</w:t>
      </w:r>
    </w:p>
    <w:p>
      <w:pPr>
        <w:pStyle w:val="ListBullet"/>
        <w:spacing w:line="240" w:lineRule="auto"/>
        <w:ind w:left="720"/>
      </w:pPr>
      <w:r>
        <w:rPr>
          <w:lang w:val="hi_IN" w:bidi="hi_IN"/>
        </w:rPr>
      </w:r>
      <w:r>
        <w:rPr>
          <w:lang w:val="hi_IN" w:bidi="hi_IN"/>
        </w:rPr>
        <w:t>मुझे निश्चित है कि यहोवा उस मंदिर को पसंद करेगा जिसे मैंने मजदूरों को बनाने का निर्देश दिया था।</w:t>
      </w:r>
    </w:p>
    <w:p>
      <w:pPr/>
      <w:r>
        <w:rPr>
          <w:lang w:val="hi_IN" w:bidi="hi_IN"/>
        </w:rPr>
      </w:r>
      <w:r>
        <w:rPr>
          <w:lang w:val="hi_IN" w:bidi="hi_IN"/>
        </w:rPr>
        <w:t>नाटक को जारी रखें।</w:t>
      </w:r>
    </w:p>
    <w:p>
      <w:pPr/>
      <w:r>
        <w:rPr>
          <w:lang w:val="hi_IN" w:bidi="hi_IN"/>
        </w:rPr>
      </w:r>
      <w:r>
        <w:rPr>
          <w:lang w:val="hi_IN" w:bidi="hi_IN"/>
        </w:rPr>
        <w:t>सुलैमान परमपवित्र स्थान को तैयार करता है, जहाँ वह वाचा का सन्दूक रखेगा। परमपवित्र स्थान 20 हाथ लंबा, 20 हाथ चौड़ा और 20 हाथ ऊँचा है। सुलैमान परमपवित्र स्थान के अंदरूनी भाग को उत्तम गुणवत्ता वाले सोने से ढकता है। सुलैमान धूप जलाने वाली वेदी को भी सोने से ढकता है। सुलैमान परमपवित्र स्थान के प्रवेश द्वार के पार सोने की साँकलें लगाता है।</w:t>
      </w:r>
    </w:p>
    <w:p>
      <w:pPr/>
      <w:r>
        <w:rPr>
          <w:lang w:val="hi_IN" w:bidi="hi_IN"/>
        </w:rPr>
      </w:r>
      <w:r>
        <w:rPr>
          <w:lang w:val="hi_IN" w:bidi="hi_IN"/>
        </w:rPr>
        <w:t>सुलैमान परमपवित्र स्थान में रखने के लिए जैतून की लकड़ी से दो करूबों को बनाता है, और करूबों को सोने से ढकता है। करूबों के पंख विपरीत दीवारों को छूते हैं, और परमपवित्र स्थान के बीच में वे एक‑दूसरे को छूते हैं। करूब आकार और रूप में समान हैं। सुलैमान हर दीवार पर अधिक करूबों, खजूर के पेड़ों और फूलों की कलियों की नक्काशी करता है और नक्काशियों को सोने से ढक देता है। सुलैमान परमपवित्र स्थान के द्वार के लिए दोहरे दरवाज़े बनाता है, और दरवाज़ों को सोने से ढकता है।</w:t>
      </w:r>
    </w:p>
    <w:p>
      <w:pPr/>
      <w:r>
        <w:rPr>
          <w:lang w:val="hi_IN" w:bidi="hi_IN"/>
        </w:rPr>
      </w:r>
      <w:r>
        <w:rPr>
          <w:lang w:val="hi_IN" w:bidi="hi_IN"/>
        </w:rPr>
        <w:t>अभिनय को रोकें। मज़दूरों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हमें खुशी है कि हम लकड़ी की नक्काशी और सोना चढ़ाने की अपनी कला का उपयोग करके यहोवा के लिए एक सुंदर स्थान बना पा रहे हैं; या</w:t>
      </w:r>
    </w:p>
    <w:p>
      <w:pPr>
        <w:pStyle w:val="ListBullet"/>
        <w:spacing w:line="240" w:lineRule="auto"/>
        <w:ind w:left="720"/>
      </w:pPr>
      <w:r>
        <w:rPr>
          <w:lang w:val="hi_IN" w:bidi="hi_IN"/>
        </w:rPr>
      </w:r>
      <w:r>
        <w:rPr>
          <w:lang w:val="hi_IN" w:bidi="hi_IN"/>
        </w:rPr>
        <w:t>हमें खुशी है कि सुलैमान एक स्थायी मंदिर के द्वारा यहोवा का सम्मान करना चाहता है।</w:t>
      </w:r>
    </w:p>
    <w:p>
      <w:pPr/>
      <w:r>
        <w:rPr>
          <w:lang w:val="hi_IN" w:bidi="hi_IN"/>
        </w:rPr>
      </w:r>
      <w:r>
        <w:rPr>
          <w:lang w:val="hi_IN" w:bidi="hi_IN"/>
        </w:rPr>
        <w:t>नाटक को जारी रखें।</w:t>
      </w:r>
    </w:p>
    <w:p>
      <w:pPr/>
      <w:r>
        <w:rPr>
          <w:lang w:val="hi_IN" w:bidi="hi_IN"/>
        </w:rPr>
      </w:r>
      <w:r>
        <w:rPr>
          <w:lang w:val="hi_IN" w:bidi="hi_IN"/>
        </w:rPr>
        <w:t>सुलैमान मंदिर के प्रवेश द्वार के लिए दोहरे दरवाज़े बनाता है और दरवाज़ों को सोने से ढकता है। सुलैमान दरवाज़ों को करूबों, खजूर के पेड़ों और फूलों की कलियों की नक्काशी से सजाता है और सजावट को सोने से ढक देता है। सुलैमान भीतरी आँगन की दीवारें एक परत देवदार की बीमों और उसके बाद तीन परत पत्थरों से बनाता है। सुलैमान ने अपने शासनकाल के चौथे वर्ष में, इस्राएल के दूसरे महीने जीव के दौरान मंदिर बनाना शुरू किया। सुलैमान ने मंदिर का निर्माण अपने शासनकाल के 11वें वर्ष में इस्राएल के आठवें महीने बूल के दौरान पूरा किया। सुलैमान को मंदिर बनाने में सात साल लगे।</w:t>
      </w:r>
    </w:p>
    <w:p>
      <w:pPr/>
      <w:r>
        <w:rPr>
          <w:lang w:val="hi_IN" w:bidi="hi_IN"/>
        </w:rPr>
      </w:r>
      <w:r>
        <w:rPr>
          <w:lang w:val="hi_IN" w:bidi="hi_IN"/>
        </w:rPr>
        <w:t>अभिनय को रोकें। यहोवा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खुशी है कि सुलैमान इस्राएल के लोगों को इतनी सुंदर संरचना के साथ मेरा सम्मान करने का निर्देश देता है; या</w:t>
      </w:r>
    </w:p>
    <w:p>
      <w:pPr>
        <w:pStyle w:val="ListBullet"/>
        <w:spacing w:line="240" w:lineRule="auto"/>
        <w:ind w:left="720"/>
      </w:pPr>
      <w:r>
        <w:rPr>
          <w:lang w:val="hi_IN" w:bidi="hi_IN"/>
        </w:rPr>
      </w:r>
      <w:r>
        <w:rPr>
          <w:lang w:val="hi_IN" w:bidi="hi_IN"/>
        </w:rPr>
        <w:t>मुझे विश्वास है कि इस्राएल के लोग इस मंदिर में आराधना करते समय मुझे याद रखेंगे और मेरी आज्ञा मानेंगे।</w:t>
      </w:r>
      <w:r>
        <w:rPr>
          <w:lang w:val="hi_IN" w:bidi="hi_IN"/>
        </w:rPr>
      </w:r>
    </w:p>
    <w:p>
      <w:pPr>
        <w:pStyle w:val="Heading3"/>
      </w:pPr>
      <w:r>
        <w:rPr>
          <w:lang w:val="hi_IN" w:bidi="hi_IN"/>
        </w:rPr>
        <w:t>आवश्यक जानकारी</w:t>
      </w:r>
    </w:p>
    <w:p>
      <w:pPr/>
      <w:r>
        <w:rPr>
          <w:lang w:val="hi_IN" w:bidi="hi_IN"/>
        </w:rPr>
      </w:r>
      <w:r>
        <w:rPr>
          <w:lang w:val="hi_IN" w:bidi="hi_IN"/>
        </w:rPr>
        <w:t xml:space="preserve">1 राजाओं 6:14–38 का ऑडियो संस्करण सबसे आसानी से समझ में आने वाले अनुवाद में सुनें। </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यहाँ रुकें और समूह में फिर से सुनें: यदि आपने पहले ही 2 इतिहास 3:1–14 का अनुवाद किया है, जहाँ हमें यही जानकारी मिलती है, तो उस भाग के अपने अनुवाद को समूह में फिर से सुनें। इस ऑडियो को यहाँ रोकें।</w:t>
      </w:r>
    </w:p>
    <w:p>
      <w:pPr/>
      <w:r>
        <w:rPr>
          <w:lang w:val="hi_IN" w:bidi="hi_IN"/>
        </w:rPr>
      </w:r>
      <w:r>
        <w:rPr>
          <w:lang w:val="hi_IN" w:bidi="hi_IN"/>
        </w:rPr>
        <w:t xml:space="preserve">सुलैमान </w:t>
      </w:r>
      <w:r>
        <w:rPr>
          <w:b/>
          <w:lang w:val="hi_IN" w:bidi="hi_IN"/>
        </w:rPr>
        <w:t>यहोवा</w:t>
      </w:r>
      <w:r>
        <w:rPr>
          <w:lang w:val="hi_IN" w:bidi="hi_IN"/>
        </w:rPr>
        <w:t xml:space="preserve"> के लिए </w:t>
      </w:r>
      <w:r>
        <w:rPr>
          <w:b/>
          <w:lang w:val="hi_IN" w:bidi="hi_IN"/>
        </w:rPr>
        <w:t>मंदिर</w:t>
      </w:r>
      <w:r>
        <w:rPr>
          <w:lang w:val="hi_IN" w:bidi="hi_IN"/>
        </w:rPr>
        <w:t xml:space="preserve"> का निर्माण समाप्त करता है। मन्दिर वह स्थान है जहाँ इस्राएली परमेश्वर की आराधना करते थे। यहोवा वह नाम है जो परमेश्वर स्वयं को देता है, और यह लोगों को उस वाचा की याद दिलाता है जो यहोवा ने इस्राएलियों के साथ बाँधी थी। मंदिर और यहोवा के लिए वही शब्द या वाक्यांश उपयोग करें जो आपने पिछले भागों में उपयोग किए थे। मंदिर और यहोवा के बारे में अधिक जानकारी के लिए मुख्य शब्दावली देखें।</w:t>
      </w:r>
    </w:p>
    <w:p>
      <w:pPr/>
      <w:r>
        <w:rPr>
          <w:lang w:val="hi_IN" w:bidi="hi_IN"/>
        </w:rPr>
      </w:r>
      <w:r>
        <w:rPr>
          <w:lang w:val="hi_IN" w:bidi="hi_IN"/>
        </w:rPr>
        <w:t xml:space="preserve">सुलैमान मंदिर की पूरी भीतरी दीवारों को देवदार की लकड़ी की तख्तों से ढकता है, और फर्श को ढकने के लिए सनोवर की लकड़ी की तख्तों का उपयोग करता है। सुलैमान मुख्य कक्ष के पीछे 20 </w:t>
      </w:r>
      <w:r>
        <w:rPr>
          <w:b/>
          <w:lang w:val="hi_IN" w:bidi="hi_IN"/>
        </w:rPr>
        <w:t>हाथ</w:t>
      </w:r>
      <w:r>
        <w:rPr>
          <w:lang w:val="hi_IN" w:bidi="hi_IN"/>
        </w:rPr>
        <w:t xml:space="preserve"> मापता है और उस स्थान और मुख्य कक्ष के बीच एक दीवार बनाता है। लोग लंबाई नापने के लिए हाथ का उपयोग करते थे, और एक हाथ लगभग 50 सेंटीमीटर का होता है। हाथ के लिए उसी शब्द या वाक्यांश का प्रयोग करें जिसका प्रयोग आपने पिछले भागों में किया था। हाथ के बारे में अधिक जानकारी के लिए मुख्य शब्दावली देखें।</w:t>
      </w:r>
    </w:p>
    <w:p>
      <w:pPr/>
      <w:r>
        <w:rPr>
          <w:lang w:val="hi_IN" w:bidi="hi_IN"/>
        </w:rPr>
      </w:r>
      <w:r>
        <w:rPr>
          <w:lang w:val="hi_IN" w:bidi="hi_IN"/>
        </w:rPr>
        <w:t>यह दीवार मुख्य कक्ष को भीतरी “पवित्र” या परमपवित्र स्थान से अलग करती है। पवित्र स्थान का अर्थ “एक पवित्र जगह” है, और लोग इस शब्द का उपयोग परमपवित्र स्थान या पूरे मंदिर के भवन के लिए कर सकते हैं। इस मामले में, भीतरी पवित्रस्थान परमपवित्र स्थान कहने का एक और तरीका है, और कहानीकार उस स्थान का वर्णन करने के लिए “भीतरी पवित्रस्थान” और “परमपवित्र स्थान” दोनों शब्दों का उपयोग करता है, जहाँ यहोवा मंदिर में रहता था। परमपवित्र स्थान मंदिर का सबसे पवित्र स्थान है, और यहीं पर सुलैमान ने वाचा का सन्दूक रखा था।</w:t>
      </w:r>
    </w:p>
    <w:p>
      <w:pPr/>
      <w:r>
        <w:rPr>
          <w:lang w:val="hi_IN" w:bidi="hi_IN"/>
        </w:rPr>
      </w:r>
      <w:r>
        <w:rPr>
          <w:lang w:val="hi_IN" w:bidi="hi_IN"/>
        </w:rPr>
        <w:t>यहाँ रुकें और ग्रुप में चर्चा करें कि आप यह कैसे कहेंगे कि सुलैमान ने मुख्य कक्ष को पवि</w:t>
      </w:r>
      <w:r>
        <w:rPr>
          <w:b/>
          <w:lang w:val="hi_IN" w:bidi="hi_IN"/>
        </w:rPr>
        <w:t>त्र स्थान</w:t>
      </w:r>
      <w:r>
        <w:rPr>
          <w:lang w:val="hi_IN" w:bidi="hi_IN"/>
        </w:rPr>
        <w:t xml:space="preserve"> यानी परमपवि</w:t>
      </w:r>
      <w:r>
        <w:rPr>
          <w:b/>
          <w:lang w:val="hi_IN" w:bidi="hi_IN"/>
        </w:rPr>
        <w:t>त्र</w:t>
      </w:r>
      <w:r>
        <w:rPr>
          <w:lang w:val="hi_IN" w:bidi="hi_IN"/>
        </w:rPr>
        <w:t xml:space="preserve"> से अलग करने के लिए एक दीवार बनाई थी। पवित्र और परमपवित्र स्थान के लिए वही शब्द या वाक्यांश उपयोग करें जिनका उपयोग आपने पिछले भागों में या बाइबल की पिछली पुस्तकों में किया था। ‘पवित्रस्थान’ और ‘परमपवित्र स्थान’ के बारे में अधिक जानकारी के लिए मुख्य शब्दावली देखें। इस ऑडियो को यहाँ रोकें।</w:t>
      </w:r>
    </w:p>
    <w:p>
      <w:pPr/>
      <w:r>
        <w:rPr>
          <w:lang w:val="hi_IN" w:bidi="hi_IN"/>
        </w:rPr>
      </w:r>
      <w:r>
        <w:rPr>
          <w:lang w:val="hi_IN" w:bidi="hi_IN"/>
        </w:rPr>
        <w:t xml:space="preserve">सुलैमान देवदार की तख्तों पर कलियों और फूलों की नक्काशी करता है, और देवदार की तख्तों के नीचे कोई भी पत्थर दिखाई नहीं देता। सुलैमान वाचा के संदूक को परम </w:t>
      </w:r>
      <w:r>
        <w:rPr>
          <w:b/>
          <w:lang w:val="hi_IN" w:bidi="hi_IN"/>
        </w:rPr>
        <w:t>पवित्र स्थान</w:t>
      </w:r>
      <w:r>
        <w:rPr>
          <w:lang w:val="hi_IN" w:bidi="hi_IN"/>
        </w:rPr>
        <w:t xml:space="preserve"> में रखने की तैयारी करता है। सन्दूक उस बक्से को दर्शाता है जिसे मूसा ने बनाया था, जिसमें परमेश्वर की व्यवस्था थी। इस्राएली यह भी मानते थे कि परमेश्वर सन्दूक के ऊपर निवास करता था। वाचा के सन्दूक के लिए उसी शब्द या वाक्यांश का प्रयोग करें जो आपने पिछले भागों में प्रयोग किया था। वाचा के सन्दूक के बारे में अधिक जानकारी के लिए, मुख्य शब्दावली देखें। </w:t>
      </w:r>
    </w:p>
    <w:p>
      <w:pPr/>
      <w:r>
        <w:rPr>
          <w:lang w:val="hi_IN" w:bidi="hi_IN"/>
        </w:rPr>
      </w:r>
      <w:r>
        <w:rPr>
          <w:lang w:val="hi_IN" w:bidi="hi_IN"/>
        </w:rPr>
        <w:t>यहाँ रुकें और वाचा के संदूक की तस्वीर समूह के रूप में देखें। इस ऑडियो को यहाँ रोकें।</w:t>
      </w:r>
    </w:p>
    <w:p>
      <w:pPr/>
      <w:r>
        <w:rPr>
          <w:lang w:val="hi_IN" w:bidi="hi_IN"/>
        </w:rPr>
      </w:r>
      <w:r>
        <w:rPr>
          <w:lang w:val="hi_IN" w:bidi="hi_IN"/>
        </w:rPr>
        <w:t>सुलैमान मंदिर के पूरे अंदरूनी भाग को सोने से ढकता है, जिसमें मुख्य कक्ष और परमपवित्र स्थान की दीवारें शामिल हैं</w:t>
      </w:r>
      <w:r>
        <w:rPr>
          <w:b/>
          <w:lang w:val="hi_IN" w:bidi="hi_IN"/>
        </w:rPr>
        <w:t>।</w:t>
      </w:r>
      <w:r>
        <w:rPr>
          <w:lang w:val="hi_IN" w:bidi="hi_IN"/>
        </w:rPr>
        <w:t xml:space="preserve"> सुलैमान धूप की वेदी को भी सोने से ढकता है, जो परमपवित्र स्थान के ठीक बाहर स्थित है। सोना एक पीली बहुमूल्य धातु है जो बहुत महंगी है। सोने के लिए उसी शब्द या वाक्यांश का उपयोग करें जिसका उपयोग आपने पिछले भागों में किया था।</w:t>
      </w:r>
    </w:p>
    <w:p>
      <w:pPr/>
      <w:r>
        <w:rPr>
          <w:lang w:val="hi_IN" w:bidi="hi_IN"/>
        </w:rPr>
      </w:r>
      <w:r>
        <w:rPr>
          <w:lang w:val="hi_IN" w:bidi="hi_IN"/>
        </w:rPr>
        <w:t>यहाँ रुकें और समूह में सोने की धातु की एक तस्वीर देखें। इस ऑडियो को यहाँ रोकें।</w:t>
      </w:r>
    </w:p>
    <w:p>
      <w:pPr/>
      <w:r>
        <w:rPr>
          <w:lang w:val="hi_IN" w:bidi="hi_IN"/>
        </w:rPr>
      </w:r>
      <w:r>
        <w:rPr>
          <w:lang w:val="hi_IN" w:bidi="hi_IN"/>
        </w:rPr>
        <w:t>सुलैमान जैतून की लकड़ी से दो समान करूब बनाता है और उन्हें सोने से ढक देता है। करूब एक प्रकार का स्वर्गदूत है जो पवित्र स्थानों की रक्षा करता है। जब एक से अधिक करूब होते हैं, तो लोग इसे “करूबिम” कहते हैं।</w:t>
      </w:r>
    </w:p>
    <w:p>
      <w:pPr/>
      <w:r>
        <w:rPr>
          <w:lang w:val="hi_IN" w:bidi="hi_IN"/>
        </w:rPr>
      </w:r>
      <w:r>
        <w:rPr>
          <w:lang w:val="hi_IN" w:bidi="hi_IN"/>
        </w:rPr>
        <w:t>यहाँ रुकें और समूह के रूप में करूब की एक तस्वीर देखें। इस ऑडियो को यहाँ रोकें।</w:t>
      </w:r>
    </w:p>
    <w:p>
      <w:pPr/>
      <w:r>
        <w:rPr>
          <w:lang w:val="hi_IN" w:bidi="hi_IN"/>
        </w:rPr>
      </w:r>
      <w:r>
        <w:rPr>
          <w:lang w:val="hi_IN" w:bidi="hi_IN"/>
        </w:rPr>
        <w:t xml:space="preserve">यहाँ रुकें और समूह में चर्चा करें कि आप </w:t>
      </w:r>
      <w:r>
        <w:rPr>
          <w:b/>
          <w:lang w:val="hi_IN" w:bidi="hi_IN"/>
        </w:rPr>
        <w:t>करूब</w:t>
      </w:r>
      <w:r>
        <w:rPr>
          <w:lang w:val="hi_IN" w:bidi="hi_IN"/>
        </w:rPr>
        <w:t xml:space="preserve"> के लिए किस शब्द या वाक्यांश का उपयोग करेंगे। करूब के लिए उसी शब्द या वाक्यांश का उपयोग करें जिसका उपयोग आपने बाइबल की पिछली पुस्तकों में किया था। करूब के बारे में अधिक जानकारी के लिए, मुख्य शब्दावली देखें। इस ऑडियो को यहाँ रोकें।</w:t>
      </w:r>
    </w:p>
    <w:p>
      <w:pPr/>
      <w:r>
        <w:rPr>
          <w:lang w:val="hi_IN" w:bidi="hi_IN"/>
        </w:rPr>
      </w:r>
      <w:r>
        <w:rPr>
          <w:lang w:val="hi_IN" w:bidi="hi_IN"/>
        </w:rPr>
        <w:t>सुलैमान परमपवित्र स्थान के प्रवेश द्वार और मंदिर के प्रवेश द्वार के लिए दोहरे दरवाज़े बनाता है। सुलैमान दरवाज़ों पर करूबों, खजूर के पेड़ों और फूलों की कलियों की नक्काशी करता है, और वह दरवाज़ों को समान रूप से सोने से ढक देता है। दोहरे दरवाज़े उन दो दरवाज़ों को कहते हैं जो कुंडों पर खुलते हैं और किसी कक्ष के लिए बड़ा प्रवेश मार्ग बनाते हैं।</w:t>
      </w:r>
    </w:p>
    <w:p>
      <w:pPr/>
      <w:r>
        <w:rPr>
          <w:lang w:val="hi_IN" w:bidi="hi_IN"/>
        </w:rPr>
      </w:r>
      <w:r>
        <w:rPr>
          <w:lang w:val="hi_IN" w:bidi="hi_IN"/>
        </w:rPr>
        <w:t>यहाँ रुकें और समूह में दोहरे दरवाज़ों की एक तस्वीर देखें। इस ऑडियो को यहाँ रोकें।</w:t>
      </w:r>
    </w:p>
    <w:p>
      <w:pPr/>
      <w:r>
        <w:rPr>
          <w:lang w:val="hi_IN" w:bidi="hi_IN"/>
        </w:rPr>
      </w:r>
      <w:r>
        <w:rPr>
          <w:lang w:val="hi_IN" w:bidi="hi_IN"/>
        </w:rPr>
        <w:t xml:space="preserve">यहाँ रुकें और चर्चा करें कि आप </w:t>
      </w:r>
      <w:r>
        <w:rPr>
          <w:b/>
          <w:lang w:val="hi_IN" w:bidi="hi_IN"/>
        </w:rPr>
        <w:t>दोहरे दरवाज़ों</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सुलैमान देवदार की बीमों और पत्थर की परतों से एक भीतरी आँगन की दीवार बनाता है, और सुलैमान मंदिर को समाप्त करता है। आँगन मंदिर भवन के चारों ओर का खुला क्षेत्र होता है, इसलिए दीवार पूरे आँगन को घेरे रहती है।</w:t>
      </w:r>
    </w:p>
    <w:p>
      <w:pPr/>
      <w:r>
        <w:rPr>
          <w:lang w:val="hi_IN" w:bidi="hi_IN"/>
        </w:rPr>
      </w:r>
      <w:r>
        <w:rPr>
          <w:lang w:val="hi_IN" w:bidi="hi_IN"/>
        </w:rPr>
        <w:t xml:space="preserve">यहाँ रुकें और चर्चा करें कि आप </w:t>
      </w:r>
      <w:r>
        <w:rPr>
          <w:b/>
          <w:lang w:val="hi_IN" w:bidi="hi_IN"/>
        </w:rPr>
        <w:t>आँगन</w:t>
      </w:r>
      <w:r>
        <w:rPr>
          <w:lang w:val="hi_IN" w:bidi="hi_IN"/>
        </w:rPr>
        <w:t xml:space="preserve"> के लिए कौन‑सा शब्द या वाक्यांश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सुलैमान ने अपने शासनकाल के चौथे वर्ष में मंदिर की नींव बनाई, और सुलैमान ने अपने शासनकाल के 11वें </w:t>
      </w:r>
      <w:r>
        <w:rPr>
          <w:b/>
          <w:lang w:val="hi_IN" w:bidi="hi_IN"/>
        </w:rPr>
        <w:t>वर्ष</w:t>
      </w:r>
      <w:r>
        <w:rPr>
          <w:lang w:val="hi_IN" w:bidi="hi_IN"/>
        </w:rPr>
        <w:t xml:space="preserve"> में पूरा किया। सुलैमान को मंदिर बनाने में सात साल लगे। नींव के लिए उसी शब्द या वाक्यांश का उपयोग करें जिसका उपयोग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7:1–12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7:1–12 को सुनें और अपने मन में रखें।</w:t>
      </w:r>
    </w:p>
    <w:p>
      <w:pPr/>
      <w:r>
        <w:rPr>
          <w:lang w:val="hi_IN" w:bidi="hi_IN"/>
        </w:rPr>
      </w:r>
      <w:r>
        <w:rPr>
          <w:lang w:val="hi_IN" w:bidi="hi_IN"/>
        </w:rPr>
        <w:t>यदि सम्भव हो, तो 1 राजाओं 7:1–12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 xml:space="preserve">1 राजाओं 7:1–12 का ऑडियो संस्करण सबसे आसानी से समझ में आने वाले अनुवाद में सुनें। </w:t>
      </w:r>
    </w:p>
    <w:p>
      <w:pPr/>
      <w:r>
        <w:rPr>
          <w:lang w:val="hi_IN" w:bidi="hi_IN"/>
        </w:rPr>
      </w:r>
      <w:r>
        <w:rPr>
          <w:lang w:val="hi_IN" w:bidi="hi_IN"/>
        </w:rPr>
        <w:t>इस ऑडियो को यहाँ रोकें।</w:t>
      </w:r>
    </w:p>
    <w:p>
      <w:pPr/>
      <w:r>
        <w:rPr>
          <w:lang w:val="hi_IN" w:bidi="hi_IN"/>
        </w:rPr>
      </w:r>
      <w:r>
        <w:rPr>
          <w:lang w:val="hi_IN" w:bidi="hi_IN"/>
        </w:rPr>
        <w:t>पिछले भाग में, आपने एक विवरण सुना कि सुलैमान ने मजदूरों को मंदिर के अंदरूनी भाग बनाने का आदेश कैसे दिया। हालाँकि कहानीकार कहता है कि सुलैमान ने मंदिर बनाया, पर हम जानते हैं कि सुलैमान ने यहोवा के मंदिर का निर्माण करने में सहायता के लिए बहुत‑से मजदूरों को निर्देशित किया था। सुलैमान ने मुख्य कक्ष और परमपवित्र स्थान बनाया और मंदिर के अंदरूनी भाग को सोने से ढक दिया। सुलैमान को यहोवा के लिए मंदिर का निर्माण समाप्त करने में सात साल लगे।</w:t>
      </w:r>
    </w:p>
    <w:p>
      <w:pPr/>
      <w:r>
        <w:rPr>
          <w:lang w:val="hi_IN" w:bidi="hi_IN"/>
        </w:rPr>
      </w:r>
      <w:r>
        <w:rPr>
          <w:lang w:val="hi_IN" w:bidi="hi_IN"/>
        </w:rPr>
        <w:t>हालाँकि, इस भाग में, सुलैमान मंदिर के दक्षिण में एक महल परिसर बनाता है। लोग महत्वपूर्ण लोगों या शासकों के लिए एक महल या एक बड़ा घर बनाते हैं। महल के परिसर में सुलैमान का घर चार अन्य इमारतों के साथ है। सुलैमान को पूरे महल के परिसर का निर्माण समाप्त करने में 13 साल लगते हैं।</w:t>
      </w:r>
    </w:p>
    <w:p>
      <w:pPr/>
      <w:r>
        <w:rPr>
          <w:lang w:val="hi_IN" w:bidi="hi_IN"/>
        </w:rPr>
      </w:r>
      <w:r>
        <w:rPr>
          <w:lang w:val="hi_IN" w:bidi="hi_IN"/>
        </w:rPr>
        <w:t>यहाँ रुकें और समूह में सुलैमान के समय के एक महल की तस्वीर देखें। इस ऑडियो को यहाँ रोकें।</w:t>
      </w:r>
    </w:p>
    <w:p>
      <w:pPr/>
      <w:r>
        <w:rPr>
          <w:lang w:val="hi_IN" w:bidi="hi_IN"/>
        </w:rPr>
      </w:r>
      <w:r>
        <w:rPr>
          <w:lang w:val="hi_IN" w:bidi="hi_IN"/>
        </w:rPr>
        <w:t>सुलैमान पहली संरचना बनाता है और इसे लबानोन के जंगल का महल कहता है। सुलैमान शायद इस भवन का उपयोग एक बड़े औपचारिक या सभा कक्ष के रूप में करता है, और लोग राजा सुलैमान को देखने के लिए वहाँ इकट्ठा हो सकते हैं। सुलैमान वहाँ हथियार या बहुमूल्य वस्तुओं को भी संग्रहित कर सकता है। मजदूर इस महल को चार पंक्तियों के स्तंभों से बनाते हैं, जो वे देवदार की लकड़ी से बनाते हैं। स्तंभ एक गोल खम्भा है जो सीधा खड़ा होता है और किसी इमारत की संरचना को सहारा देता है। ये स्तंभ उन बीमों को पकड़े रखते हैं जो लोग देवदार की लकड़ी से बनाते हैं। लोग इन क्षैतिज लकड़ी की बीमों को भवन के भार को सहारा देने के लिए बनाते हैं।</w:t>
      </w:r>
    </w:p>
    <w:p>
      <w:pPr/>
      <w:r>
        <w:rPr>
          <w:lang w:val="hi_IN" w:bidi="hi_IN"/>
        </w:rPr>
      </w:r>
      <w:r>
        <w:rPr>
          <w:lang w:val="hi_IN" w:bidi="hi_IN"/>
        </w:rPr>
        <w:t>सुलैमान शायद इस कक्ष को उसका नाम इसलिए देता है क्योंकि वह इसे बनाने के लिए लबानोन के जंगल से देवदार की लकड़ी का उपयोग करता है। फीनीके, या आधुनिक लबानोन, इस्राएल के उत्तर में स्थित एक देश है, जिसमें देवदार के पेड़ों के कई जंगल हैं। लोगों ने शायद सोचा होगा कि इस संरचना के स्तंभ एक जंगल के समान दिखते हैं। जंगल भूमि का एक बड़ा क्षेत्र होता है, जहाँ कई पेड़ पूरे क्षेत्र को ढंकने के लिए एक साथ निकटता से बढ़ते हैं।</w:t>
      </w:r>
    </w:p>
    <w:p>
      <w:pPr/>
      <w:r>
        <w:rPr>
          <w:lang w:val="hi_IN" w:bidi="hi_IN"/>
        </w:rPr>
      </w:r>
      <w:r>
        <w:rPr>
          <w:lang w:val="hi_IN" w:bidi="hi_IN"/>
        </w:rPr>
        <w:t>यहाँ रुकें और देवदार के पेड़ों के जंगल की एक तस्वीर को एक समूह के रूप में देखें। एक स्तंभ की तस्वीर देखें। उस नक्शे को देखें जो फीनीके का क्षेत्र और लबानोन के जंगलों को दिखाता है। इस ऑडियो को यहाँ रोकें।</w:t>
      </w:r>
    </w:p>
    <w:p>
      <w:pPr/>
      <w:r>
        <w:rPr>
          <w:lang w:val="hi_IN" w:bidi="hi_IN"/>
        </w:rPr>
      </w:r>
      <w:r>
        <w:rPr>
          <w:lang w:val="hi_IN" w:bidi="hi_IN"/>
        </w:rPr>
        <w:t xml:space="preserve">यह महल 100 हाथ या 50 मीटर लंबा, 50 हाथ या 25 मीटर चौड़ा है, और 30 हाथ या 15 मीटर ऊँचा है। आपको पिछले भागों से याद होगा कि लोग लंबाई मापने के लिए हाथ का उपयोग करते हैं। एक हाथ लगभग पचास सेंटीमीटर होता है। सुलैमान के मजदूर स्तंभों के ऊपर रखे देवदार के बीमों पर देवदार के तख्ते रखकर एक सपाट छत बनाते हैं। स्तंभों पर देवदार की बीम छत को सहारा देने या पकड़े रखने में मदद करती है। सुलैमान 45 बीमों का उपयोग करता है, और हर कतार में 15 बीमों को रखता है। </w:t>
      </w:r>
    </w:p>
    <w:p>
      <w:pPr/>
      <w:r>
        <w:rPr>
          <w:lang w:val="hi_IN" w:bidi="hi_IN"/>
        </w:rPr>
      </w:r>
      <w:r>
        <w:rPr>
          <w:lang w:val="hi_IN" w:bidi="hi_IN"/>
        </w:rPr>
        <w:t>मजदूर लबानोन के जंगल के महल के लिए मुख्य कक्ष बनाते हैं, जिसमें प्रकाश के लिए खिड़कियों के खुले स्थान होते हैं। सुलैमान इन खिड़कियों को विपरीत दीवारों पर तीन पंक्तियों में ऊँची जगह पर व्यवस्थित करता है। सभी दरवाज़ों के खुलने वाले स्थानों में चारों ओर से चौखटें लगी होती हैं। सुलैमान शायद कक्ष के सामने वाले भाग में विपरीत दीवारों पर तीन पंक्तियों में द्वार‑चौखटें लगाता है ताकि दरवाज़े एक‑दूसरे की ओर हों। इस महल में शायद भवन के चारों ओर तीन ऊपरी स्तर बने हुए हैं।</w:t>
      </w:r>
    </w:p>
    <w:p>
      <w:pPr/>
      <w:r>
        <w:rPr>
          <w:lang w:val="hi_IN" w:bidi="hi_IN"/>
        </w:rPr>
      </w:r>
      <w:r>
        <w:rPr>
          <w:lang w:val="hi_IN" w:bidi="hi_IN"/>
        </w:rPr>
        <w:t>सुलैमान एक और संरचना बनाता है जिसमें स्तंभों की पंक्तियों होती हैं जो छत को सहारा देती हैं। लोगों ने इस संरचना को स्तंभों का कक्ष कहा हो सकता है। यह कक्ष 50 हाथ या 25 मीटर लंबा और 30 हाथ या 15 मीटर चौड़ा है। कक्ष के सामने की तरफ़ एक ढका हुआ ओसारा है और खंभे उस ओसारे की छत को सहारा देते हैं। हम नहीं जानते कि यह कक्ष कितना ऊँचा है। हमें ठीक‑ठीक नहीं पता कि सुलैमान इस कक्ष का उपयोग कैसे करता था, लेकिन लोग राजा सुलैमान से मिलने से पहले शायद इसी कक्ष में प्रतीक्षा करते थे।</w:t>
      </w:r>
    </w:p>
    <w:p>
      <w:pPr/>
      <w:r>
        <w:rPr>
          <w:lang w:val="hi_IN" w:bidi="hi_IN"/>
        </w:rPr>
      </w:r>
      <w:r>
        <w:rPr>
          <w:lang w:val="hi_IN" w:bidi="hi_IN"/>
        </w:rPr>
        <w:t>सुलैमान अपने सिंहासन के लिए एक कक्ष भी बनाता है। सिंहासन राजा या शासक के लिए एक औपचारिक कुर्सी है। सुलैमान इस कक्ष में बैठने और इस्राएल के लोगों का न्याय करने की योजना बनाता है। जब कोई व्यक्ति न्याय करता है, तो वह यह निर्णय करता है कि किसी दूसरे व्यक्ति द्वारा किए गए कार्य सही हैं या गलत। सुलैमान शायद तब सुनता है जब उसके राज्य के लोगों के बीच एक ऐसी असहमति होती है जिसे कोई और हल नहीं कर सकता, और फिर सुलैमान यह निर्णय करता है कि कौन सही है। सुलैमान इस कक्ष को न्याय का कक्ष कहता है। सुलैमान इस पूरे कक्ष को फर्श से लेकर छत तक, देवदार की लकड़ी के तख्तों से ढकता है। कहानीकार इस कक्ष के लिए माप नहीं देता है।</w:t>
      </w:r>
    </w:p>
    <w:p>
      <w:pPr/>
      <w:r>
        <w:rPr>
          <w:lang w:val="hi_IN" w:bidi="hi_IN"/>
        </w:rPr>
      </w:r>
      <w:r>
        <w:rPr>
          <w:lang w:val="hi_IN" w:bidi="hi_IN"/>
        </w:rPr>
        <w:t>सुलैमान शायद अपना घर बनाता है, जहाँ वह वास्तव में रहता है, न्याय के कक्ष के पीछे एक आँगन में। सुलैमान अपना घर न्याय‑कक्ष की तरह ही बनाता है। सुलैमान फ़िरौन की बेटी के लिए एक और महल बनाता है जो उसके अपने घर जैसा दिखता है। फ़िरौन की पुत्री सुलैमान की पत्नियों में से एक थी। आपको पिछले भाग से याद हो सकता है कि फ़िरौन एक उपाधि थी जिसका उपयोग लोग मिस्र देश के राजा के लिए करते थे। क्योंकि कहानीकार कोई विवरण नहीं देता है, इसलिए हम नहीं जानते कि सुलैमान का घर कैसा दिखता था या फ़िरौन की पुत्री का घर कैसा दिखता था।</w:t>
      </w:r>
    </w:p>
    <w:p>
      <w:pPr/>
      <w:r>
        <w:rPr>
          <w:lang w:val="hi_IN" w:bidi="hi_IN"/>
        </w:rPr>
      </w:r>
      <w:r>
        <w:rPr>
          <w:lang w:val="hi_IN" w:bidi="hi_IN"/>
        </w:rPr>
        <w:t>सुलैमान इन सभी इमारतों को बाहरी कक्ष से लेकर बड़े आँगन तक, और फर्श से लेकर छत तक उच्च गुणवत्ता वाले पत्थर के टुकड़ों के साथ बनाता है। सुलैमान शायद चूना पत्थर का उपयोग करता है, जो एक सफेद रंग का पत्थर है जो लोग इस्राएल में पाते हैं। मजदूर इन पत्थर के खंडों को सावधानीपूर्वक काटते हैं और उनके सभी किनारों को चिकना करते हैं। सुलैमान इमारतों की नींव बड़े, उच्च-गुणवत्ता वाले पत्थरों से रखता है। ये पत्थर 8 से 9 हाथ या 4 से 5 मीटर चौड़े होते हैं। इन नींव के पत्थरों के ऊपर, सुलैमान उच्च‑गुणवत्ता वाले पत्थर रखता था, जिन्हें लोग दीवारों के लिए सही आकार में काटते थे। सुलैमान दीवारों के लिए देवदार की लकड़ी की पंक्तियों का भी उपयोग करता है। ये देवदार की बीम हो सकती हैं, या वे देवदार की लकड़ी के टुकड़े हो सकते हैं जो दीवारों के ऊपर स्थित होते हैं।</w:t>
      </w:r>
    </w:p>
    <w:p>
      <w:pPr/>
      <w:r>
        <w:rPr>
          <w:lang w:val="hi_IN" w:bidi="hi_IN"/>
        </w:rPr>
      </w:r>
      <w:r>
        <w:rPr>
          <w:lang w:val="hi_IN" w:bidi="hi_IN"/>
        </w:rPr>
        <w:t>सुलैमान अपने घर के चारों ओर बने बड़े आँगन की दीवारें तीन पंक्तियों के पत्थर के खंडों और उसके बाद एक पंक्ति देवदार की बीमों के क्रम से बनाता है। सुलैमान ने मंदिर के भीतरी आँगन और ओसारे को भी इसी प्रकार बनाया था। सुलैमान शायद दीवारों को मज़बूत बनाने के लिए इसी निर्माण‑विधि का उपयोग करता है।</w:t>
      </w:r>
      <w:r>
        <w:rPr>
          <w:lang w:val="hi_IN" w:bidi="hi_IN"/>
        </w:rPr>
      </w:r>
    </w:p>
    <w:p>
      <w:pPr>
        <w:pStyle w:val="Heading3"/>
      </w:pPr>
      <w:r>
        <w:rPr>
          <w:lang w:val="hi_IN" w:bidi="hi_IN"/>
        </w:rPr>
        <w:t>घटनाओं को समझाना</w:t>
      </w:r>
    </w:p>
    <w:p>
      <w:pPr/>
      <w:r>
        <w:rPr>
          <w:lang w:val="hi_IN" w:bidi="hi_IN"/>
        </w:rPr>
      </w:r>
      <w:r>
        <w:rPr>
          <w:lang w:val="hi_IN" w:bidi="hi_IN"/>
        </w:rPr>
        <w:t xml:space="preserve">1 राजाओं 7:1–12 का ऑडियो संस्करण सबसे आसानी से समझ में आने वाले अनुवाद में सुनें। </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सुलैमान अपने लिए एक महल‑समूह बनाने में 13 वर्ष लगाता है। सबसे पहले, सुलैमान लबानोन के जंगल का महल बनाता है। महल में स्तंभों की पंक्तियाँ और देवदार की लकड़ी की छत होती है। महल में तीन‑तीन की पंक्तियों में खिड़कियाँ और दरवाज़े होते हैं जो एक‑दूसरे की ओर होते हैं।</w:t>
      </w:r>
    </w:p>
    <w:p>
      <w:pPr/>
      <w:r>
        <w:rPr>
          <w:lang w:val="hi_IN" w:bidi="hi_IN"/>
        </w:rPr>
      </w:r>
      <w:r>
        <w:rPr>
          <w:b/>
          <w:lang w:val="hi_IN" w:bidi="hi_IN"/>
        </w:rPr>
        <w:t>दूसरे दृश्य में:</w:t>
      </w:r>
      <w:r>
        <w:rPr>
          <w:lang w:val="hi_IN" w:bidi="hi_IN"/>
        </w:rPr>
        <w:t xml:space="preserve"> सुलैमान स्तंभों की पंक्तियों वाला एक कक्ष बनाता है, जिसके सामने एक ओसारा होता है। सुलैमान न्याय का कक्ष बनाता है। सुलैमान इस कक्ष में अपने सिंहासन पर बैठता है और इस्राएल के लोगों का न्याय करता है। सुलैमान अपने लिए एक घर और अपनी पत्नी फ़िरौन की पुत्री के लिए एक घर बनाता है।</w:t>
      </w:r>
    </w:p>
    <w:p>
      <w:pPr/>
      <w:r>
        <w:rPr>
          <w:lang w:val="hi_IN" w:bidi="hi_IN"/>
        </w:rPr>
      </w:r>
      <w:r>
        <w:rPr>
          <w:b/>
          <w:lang w:val="hi_IN" w:bidi="hi_IN"/>
        </w:rPr>
        <w:t>तीसरे दृश्य में:</w:t>
      </w:r>
      <w:r>
        <w:rPr>
          <w:lang w:val="hi_IN" w:bidi="hi_IN"/>
        </w:rPr>
        <w:t xml:space="preserve"> सुलैमान प्रत्येक संरचना को बनाने के लिए उच्च-गुणवत्ता वाले पत्थर के बड़े खंडों का उपयोग करता है। मजदूर हर पत्थर को काटकर चिकना करते थे। सुलैमान प्रत्येक संरचना को बनाने के लिए देवदार की बीमों का भी उपयोग करता है। सुलैमान अपने घर के चारों ओर एक बड़ा आँगन बनाता है जिसमें देवदार की बीमों की एक परत और तीन परतों के पत्थर लगे होते हैं, ठीक वैसे ही जैसे सुलैमान ने यहोवा के मंदिर के आँगन की दीवार बनाई थी।</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सुलैमान</w:t>
      </w:r>
    </w:p>
    <w:p>
      <w:pPr>
        <w:pStyle w:val="ListBullet"/>
        <w:spacing w:line="240" w:lineRule="auto"/>
        <w:ind w:left="720"/>
      </w:pPr>
      <w:r>
        <w:rPr>
          <w:lang w:val="hi_IN" w:bidi="hi_IN"/>
        </w:rPr>
      </w:r>
      <w:r>
        <w:rPr>
          <w:lang w:val="hi_IN" w:bidi="hi_IN"/>
        </w:rPr>
        <w:t>मजदूर</w:t>
      </w:r>
    </w:p>
    <w:p>
      <w:pPr>
        <w:pStyle w:val="ListBullet"/>
        <w:spacing w:line="240" w:lineRule="auto"/>
        <w:ind w:left="720"/>
      </w:pPr>
      <w:r>
        <w:rPr>
          <w:lang w:val="hi_IN" w:bidi="hi_IN"/>
        </w:rPr>
      </w:r>
      <w:r>
        <w:rPr>
          <w:lang w:val="hi_IN" w:bidi="hi_IN"/>
        </w:rPr>
        <w:t>फ़िरौन</w:t>
      </w:r>
    </w:p>
    <w:p>
      <w:pPr>
        <w:pStyle w:val="ListBullet"/>
        <w:spacing w:line="240" w:lineRule="auto"/>
        <w:ind w:left="720"/>
      </w:pPr>
      <w:r>
        <w:rPr>
          <w:lang w:val="hi_IN" w:bidi="hi_IN"/>
        </w:rPr>
      </w:r>
      <w:r>
        <w:rPr>
          <w:lang w:val="hi_IN" w:bidi="hi_IN"/>
        </w:rPr>
        <w:t>फिरौन की पुत्री</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में, कहानीकार यह बताने के अपने स्पष्टीकरण को बीच में रोक देता है कि सुलैमान मंदिर कैसे बनाता है, ताकि वह सुलैमान के महल‑समूह के बारे में बात कर सके। आपको पिछले भागों से याद होगा कि भले ही कहानीकार कहता है कि सुलैमान बनाता है, पर वास्तव में सुलैमान मजदूरों को मंदिर और अपने महल के लिए संरचनाएँ बनाने का आदेश देता है। इस भाग के बाद, कहानीकार यह बताना जारी रखेगा कि सुलैमान मंदिर को कैसे बनाता और सजाता है।</w:t>
      </w:r>
    </w:p>
    <w:p>
      <w:pPr/>
      <w:r>
        <w:rPr>
          <w:lang w:val="hi_IN" w:bidi="hi_IN"/>
        </w:rPr>
      </w:r>
      <w:r>
        <w:rPr>
          <w:lang w:val="hi_IN" w:bidi="hi_IN"/>
        </w:rPr>
        <w:t>यहाँ रुकें और समूह में चर्चा करें: एक कहानी सुनाएँ, लेकिन अपनी कहानी के बीच में एक अलग कहानी सुनाएँ। फिर अपनी मूल कहानी को समाप्त करने के लिए वापस जाएँ। आप अपने श्रोताओं को अपनी कहानियों का क्रम और विवरण, तथा वे एक‑दूसरे से कैसे संबंधित हैं—यह समझने में कैसे मदद करते हैं? इस ऑडियो को यहाँ रोकें।</w:t>
      </w:r>
    </w:p>
    <w:p>
      <w:pPr/>
      <w:r>
        <w:rPr>
          <w:lang w:val="hi_IN" w:bidi="hi_IN"/>
        </w:rPr>
      </w:r>
      <w:r>
        <w:rPr>
          <w:lang w:val="hi_IN" w:bidi="hi_IN"/>
        </w:rPr>
        <w:t>भले ही सुलैमान को यहोवा के लिए मंदिर बनाने में सात साल लगे, फिर भी सुलैमान को अपने लिए एक महल का परिसर बनाने में 13 साल लगते हैं। सुलैमान ने शायद पहले मंदिर का निर्माण करके उसे पूरा किया, और फिर वह अपना महल बनाना शुरू करता है। सुलैमान 13 वर्षों के बाद अपने महल के परिसर में शामिल सभी संरचनाओं का निर्माण समाप्त करता है।</w:t>
      </w:r>
    </w:p>
    <w:p>
      <w:pPr/>
      <w:r>
        <w:rPr>
          <w:lang w:val="hi_IN" w:bidi="hi_IN"/>
        </w:rPr>
      </w:r>
      <w:r>
        <w:rPr>
          <w:lang w:val="hi_IN" w:bidi="hi_IN"/>
        </w:rPr>
        <w:t>यहाँ रुकें और समूह में चर्चा करें: आप अपने दर्शकों को यह समझने में कैसे मदद करेंगे कि सुलैमान ने यहोवा का मंदिर और अपने महल को बनाने में कितना समय लगाया? इस ऑडियो को यहाँ रोकें।</w:t>
      </w:r>
    </w:p>
    <w:p>
      <w:pPr/>
      <w:r>
        <w:rPr>
          <w:lang w:val="hi_IN" w:bidi="hi_IN"/>
        </w:rPr>
      </w:r>
      <w:r>
        <w:rPr>
          <w:lang w:val="hi_IN" w:bidi="hi_IN"/>
        </w:rPr>
        <w:t>सुलैमान लबानोन के जंगल का महल बनाता है। यह महल 100 हाथ या 50 मीटर लंबा, 50 हाथ या 25 मीटर चौड़ा है, और 30 हाथ या 15 मीटर ऊँचा है। महल में चार पंक्तियों के स्तंभ या खंभे होते हैं, जो मजदूर देवदार की लकड़ी से बनाते हैं, और ये स्तंभ उन बीमों को पकड़े रखते हैं जो मजदूर देवदार से भी बनाते हैं। बीमों के ऊपर, सुलैमान महल की छत को देवदार से बनाता है। हालाँकि हम निश्चित नहीं हैं, फिर भी शायद सुलैमान 15 देवदार की बीमों की तीन पंक्तियों को बनाने के लिए 45 बीमों का उपयोग करता है। सुलैमान खिड़कियाँ तीन पंक्तियों में रखता है, जो विपरीत दीवारों पर एक-दूसरे की ओर हों। सुलैमान महल के सामने के भाग में द्वार बनाता है। द्वार तीन‑तीन के समूहों में एक‑दूसरे की ओर होते हैं, और प्रत्येक द्वार की आयताकार चौखट होती है।</w:t>
      </w:r>
    </w:p>
    <w:p>
      <w:pPr/>
      <w:r>
        <w:rPr>
          <w:lang w:val="hi_IN" w:bidi="hi_IN"/>
        </w:rPr>
      </w:r>
      <w:r>
        <w:rPr>
          <w:lang w:val="hi_IN" w:bidi="hi_IN"/>
        </w:rPr>
        <w:t>दूसरे दृश्य में, सुलैमान कई स्तंभों की पंक्तियों वाला एक कक्ष या लंबा कमरा बनाता है, जिसे स्तंभ कहा जाता है, और लोग शायद इस कक्ष को खम्भेवाला ओसारा कहते थे। यह कक्ष 50 हाथ या 25 मीटर लंबा और 30 हाथ या 15 मीटर चौड़ा है। इस कक्ष के सामने की ओर, सुलैमान एक ओसारा बनाता है, जो दीवारों के बिना एक कमरे जैसा होता है, लेकिन उसमें छत को थामने वाले स्तंभ होते हैं। हमें निश्चित रूप से नहीं पता कि यह ओसारा लबानोन के जंगल के महल का प्रवेश‑द्वार था या अगले भवन—न्याय के ओसारे—का प्रवेश‑द्वार।</w:t>
      </w:r>
    </w:p>
    <w:p>
      <w:pPr/>
      <w:r>
        <w:rPr>
          <w:lang w:val="hi_IN" w:bidi="hi_IN"/>
        </w:rPr>
      </w:r>
      <w:r>
        <w:rPr>
          <w:lang w:val="hi_IN" w:bidi="hi_IN"/>
        </w:rPr>
        <w:t>सुलैमान अपना सिंहासन न्याय के ओसारे में रखता है। सुलैमान न्याय के ओसारे में अपने सिंहासन पर बैठकर लोगों का न्याय करता है। सुलैमान न्याय के कक्ष के पूरे अंदरूनी भाग को फर्श से लेकर छत तक, देवदार की लकड़ी के तख्तों से ढकता है। सुलैमान अपना महल—जहाँ वह रहता है—न्याय के ओसारे की तरह ही बनाता है। सुलैमान अपनी पत्नी, फ़िरौन की बेटी, के लिए भी इसी प्रकार एक महल बनाता है।</w:t>
      </w:r>
    </w:p>
    <w:p>
      <w:pPr/>
      <w:r>
        <w:rPr>
          <w:lang w:val="hi_IN" w:bidi="hi_IN"/>
        </w:rPr>
      </w:r>
      <w:r>
        <w:rPr>
          <w:lang w:val="hi_IN" w:bidi="hi_IN"/>
        </w:rPr>
        <w:t>यहाँ रुकें और समूह में चर्चा करें: आप प्रत्येक भवन का वर्णन कैसे करेंगे? आप प्रत्येक भवन को क्या कहेंगे? इस ऑडियो को यहाँ रोकें।</w:t>
      </w:r>
    </w:p>
    <w:p>
      <w:pPr/>
      <w:r>
        <w:rPr>
          <w:lang w:val="hi_IN" w:bidi="hi_IN"/>
        </w:rPr>
      </w:r>
      <w:r>
        <w:rPr>
          <w:lang w:val="hi_IN" w:bidi="hi_IN"/>
        </w:rPr>
        <w:t>तीसरे दृश्य में, सुलैमान हर भवन को उच्च-गुणवत्ता वाले या बहुत कठोर पत्थर से बनाता है। सुलैमान के मजदूरों ने पत्थर को सावधानीपूर्वक काटकर उसके किनारों को चिकना किया। बाहरी कक्षों से लेकर बड़े आँगन तक और फर्श से लेकर छत तक, सुलैमान इस पत्थर से हर संरचना को बनाता है। सुलैमान भवनों की नींव बिछाने के लिए 8 से 10 हाथ या 4 से 5 मीटर लंबे बड़े, उच्च-गुणवत्ता वाले पत्थरों का उपयोग करता है। नींव के ऊपर, सुलैमान अधिक उच्च-गुणवत्ता वाले पत्थर रखता था, जिन्हें मजदूर दीवारों को बनाने के लिए सही आकार में काटते थे। सुलैमान दीवारें बनाने के लिए देवदार की बीमों का भी उपयोग करता है। लोग निश्चित नहीं हैं कि ये देवदार की बीमें पत्थर की दीवारों के ऊपर लगाई जाती थीं या ये छत की बीमें थीं। विद्वानों को निश्चित नहीं है कि मूल भाषा में कहानीकार का क्या अर्थ है। इन भवनों को घेरे हुए बड़े आँगन में एक दीवार होती है, जिसे लोग तीन परतों के पत्थर के खंडों से बनाते हैं, और उसके पीछे देवदार की बीमों की एक परत होती है। सुलैमान इस दीवार को उसी तरह बनाता है जैसे उसने मंदिर के भीतरी आँगन और प्रवेश‑द्वार में दीवार बनाई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इस्तेमाल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 xml:space="preserve">1 राजाओं 7:1–12 का ऑडियो संस्करण सबसे आसानी से समझ में आने वाले अनुवाद में सुनें। </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सुलैमान</w:t>
      </w:r>
    </w:p>
    <w:p>
      <w:pPr>
        <w:pStyle w:val="ListBullet"/>
        <w:spacing w:line="240" w:lineRule="auto"/>
        <w:ind w:left="720"/>
      </w:pPr>
      <w:r>
        <w:rPr>
          <w:lang w:val="hi_IN" w:bidi="hi_IN"/>
        </w:rPr>
      </w:r>
      <w:r>
        <w:rPr>
          <w:lang w:val="hi_IN" w:bidi="hi_IN"/>
        </w:rPr>
        <w:t>मजदूर</w:t>
      </w:r>
    </w:p>
    <w:p>
      <w:pPr>
        <w:pStyle w:val="ListBullet"/>
        <w:spacing w:line="240" w:lineRule="auto"/>
        <w:ind w:left="720"/>
      </w:pPr>
      <w:r>
        <w:rPr>
          <w:lang w:val="hi_IN" w:bidi="hi_IN"/>
        </w:rPr>
      </w:r>
      <w:r>
        <w:rPr>
          <w:lang w:val="hi_IN" w:bidi="hi_IN"/>
        </w:rPr>
        <w:t>फ़िरौन</w:t>
      </w:r>
    </w:p>
    <w:p>
      <w:pPr>
        <w:pStyle w:val="ListBullet"/>
        <w:spacing w:line="240" w:lineRule="auto"/>
        <w:ind w:left="720"/>
      </w:pPr>
      <w:r>
        <w:rPr>
          <w:lang w:val="hi_IN" w:bidi="hi_IN"/>
        </w:rPr>
      </w:r>
      <w:r>
        <w:rPr>
          <w:lang w:val="hi_IN" w:bidi="hi_IN"/>
        </w:rPr>
        <w:t>फिरौन की पुत्री</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के रूप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की भूमिका निभा रहे व्यक्ति को यह बताना चाहिए कि यदि वह उस पात्र के स्थान पर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प्रतिक्रियाएँ निम्नलिखित हैं।</w:t>
      </w:r>
    </w:p>
    <w:p>
      <w:pPr/>
      <w:r>
        <w:rPr>
          <w:lang w:val="hi_IN" w:bidi="hi_IN"/>
        </w:rPr>
      </w:r>
      <w:r>
        <w:rPr>
          <w:lang w:val="hi_IN" w:bidi="hi_IN"/>
        </w:rPr>
        <w:t>सुलैमान को अपने लिए एक महल का परिसर बनाने में 13 साल लगते हैं। सुलैमान द्वारा बनाई गई पहली इमारत लबानोन के जंगल का महल है। सुलैमान इस भवन को 100 हाथ लंबा, 50 हाथ चौड़ा और 30 हाथ ऊँचा बनाता है। सुलैमान चार पंक्तियों के खंभों का उपयोग करता है, और खंभों के ऊपर देवदार की बीमों को रखता है। बीम उस छत को सहारा देने में मदद करती है जिसे सुलैमान देवदार से भी बनाता है। सुलैमान हर कतार में 15 बीमों के साथ 45 बीमों का उपयोग करता है। सुलैमान तीन पंक्तियों में खिड़कियाँ बनाता है जो एक‑दूसरे की ओर होती हैं, और वह आयताकार दरवाज़ों की चौखटें बनाता है। सुलैमान महल के सामने के भाग में दरवाज़ों को तीन के समूहों में रखता है। दरवाज़े भी एक-दूसरे की ओर होते हैं।</w:t>
      </w:r>
    </w:p>
    <w:p>
      <w:pPr/>
      <w:r>
        <w:rPr>
          <w:lang w:val="hi_IN" w:bidi="hi_IN"/>
        </w:rPr>
      </w:r>
      <w:r>
        <w:rPr>
          <w:lang w:val="hi_IN" w:bidi="hi_IN"/>
        </w:rPr>
        <w:t>अभिनय को रोकें। यहोवा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खुशी है कि सुलैमान के पास एक भवन बनाने के संसाधन हैं जहाँ वह इस्राएल के लोगों पर शासन करता है; या</w:t>
      </w:r>
    </w:p>
    <w:p>
      <w:pPr>
        <w:pStyle w:val="ListBullet"/>
        <w:spacing w:line="240" w:lineRule="auto"/>
        <w:ind w:left="720"/>
      </w:pPr>
      <w:r>
        <w:rPr>
          <w:lang w:val="hi_IN" w:bidi="hi_IN"/>
        </w:rPr>
      </w:r>
      <w:r>
        <w:rPr>
          <w:lang w:val="hi_IN" w:bidi="hi_IN"/>
        </w:rPr>
        <w:t>सुलैमान ने पहले मेरा मंदिर बनाया, इसलिए मुझे पता है कि सुलैमान मुझसे प्रेम करता है और मेरी आराधना करता है; या</w:t>
      </w:r>
    </w:p>
    <w:p>
      <w:pPr>
        <w:pStyle w:val="ListBullet"/>
        <w:spacing w:line="240" w:lineRule="auto"/>
        <w:ind w:left="720"/>
      </w:pPr>
      <w:r>
        <w:rPr>
          <w:lang w:val="hi_IN" w:bidi="hi_IN"/>
        </w:rPr>
      </w:r>
      <w:r>
        <w:rPr>
          <w:lang w:val="hi_IN" w:bidi="hi_IN"/>
        </w:rPr>
        <w:t>सुलैमान ने मंदिर की तुलना में महल के निर्माण में अधिक समय बिताया। मुझे आश्चर्य है कि मैं वास्तव में सुलैमान के लिए कितना महत्वपूर्ण हूँ; या</w:t>
      </w:r>
    </w:p>
    <w:p>
      <w:pPr>
        <w:pStyle w:val="ListBullet"/>
        <w:spacing w:line="240" w:lineRule="auto"/>
        <w:ind w:left="720"/>
      </w:pPr>
      <w:r>
        <w:rPr>
          <w:lang w:val="hi_IN" w:bidi="hi_IN"/>
        </w:rPr>
      </w:r>
      <w:r>
        <w:rPr>
          <w:lang w:val="hi_IN" w:bidi="hi_IN"/>
        </w:rPr>
        <w:t>मुझे आशा है कि सुलैमान अपने महल के परिसर का उपयोग इस्राएल के लोगों की अच्छी तरह से सेवा करने के लिए करेगा।</w:t>
      </w:r>
    </w:p>
    <w:p>
      <w:pPr/>
      <w:r>
        <w:rPr>
          <w:lang w:val="hi_IN" w:bidi="hi_IN"/>
        </w:rPr>
      </w:r>
      <w:r>
        <w:rPr>
          <w:lang w:val="hi_IN" w:bidi="hi_IN"/>
        </w:rPr>
        <w:t>नाटक को जारी रखें।</w:t>
      </w:r>
    </w:p>
    <w:p>
      <w:pPr/>
      <w:r>
        <w:rPr>
          <w:lang w:val="hi_IN" w:bidi="hi_IN"/>
        </w:rPr>
      </w:r>
      <w:r>
        <w:rPr>
          <w:lang w:val="hi_IN" w:bidi="hi_IN"/>
        </w:rPr>
        <w:t>सुलैमान स्तंभों के ओसारे बनाता है, एक ऐसा कक्ष जिसमें स्तंभों की पंक्तियाँ होती हैं और सामने की ओर एक ढका हुआ ओसारा होता है। यह कक्ष 50 हाथ लंबा और 30 हाथ चौड़ा है। फिर सुलैमान न्याय का ओसारा बनाता है, जहाँ सुलैमान इस्राएल के लोगों का न्याय करने के लिए अपने सिंहासन पर बैठता है। सुलैमान पूरे न्याय के ओसारे को फर्श से लेकर छत तक, देवदार की लकड़ी से ढकता है। सुलैमान अपना महल और अपनी पत्नी, फ़िरौन की बेटी, के लिए एक महल उसी प्रकार बनाता है।</w:t>
      </w:r>
    </w:p>
    <w:p>
      <w:pPr/>
      <w:r>
        <w:rPr>
          <w:lang w:val="hi_IN" w:bidi="hi_IN"/>
        </w:rPr>
      </w:r>
      <w:r>
        <w:rPr>
          <w:lang w:val="hi_IN" w:bidi="hi_IN"/>
        </w:rPr>
        <w:t>अभिनय को रोकें। मज़दूरों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हम सुलैमान को इन महत्वपूर्ण भवनों को बनाने में सहायता करने के लिए सम्मानित महसूस करते हैं; या</w:t>
      </w:r>
    </w:p>
    <w:p>
      <w:pPr>
        <w:pStyle w:val="ListBullet"/>
        <w:spacing w:line="240" w:lineRule="auto"/>
        <w:ind w:left="720"/>
      </w:pPr>
      <w:r>
        <w:rPr>
          <w:lang w:val="hi_IN" w:bidi="hi_IN"/>
        </w:rPr>
      </w:r>
      <w:r>
        <w:rPr>
          <w:lang w:val="hi_IN" w:bidi="hi_IN"/>
        </w:rPr>
        <w:t xml:space="preserve">हमें विश्वास है कि अन्य देश हमारे लिए सम्मान दिखाएँगे, क्योंकि हमारे पास एक सुंदर मंदिर और महल बनाने के लिए इतने बड़े संसाधन हैं। </w:t>
      </w:r>
    </w:p>
    <w:p>
      <w:pPr/>
      <w:r>
        <w:rPr>
          <w:lang w:val="hi_IN" w:bidi="hi_IN"/>
        </w:rPr>
      </w:r>
      <w:r>
        <w:rPr>
          <w:lang w:val="hi_IN" w:bidi="hi_IN"/>
        </w:rPr>
        <w:t>नाटक को जारी रखें।</w:t>
      </w:r>
    </w:p>
    <w:p>
      <w:pPr/>
      <w:r>
        <w:rPr>
          <w:lang w:val="hi_IN" w:bidi="hi_IN"/>
        </w:rPr>
      </w:r>
      <w:r>
        <w:rPr>
          <w:lang w:val="hi_IN" w:bidi="hi_IN"/>
        </w:rPr>
        <w:t>सुलैमान महल के परिसर की हर भवन का निर्माण करने के लिए उच्च-गुणवत्ता वाले पत्थर का उपयोग करता है, जो बाहर से आँगन तक और नीचे से ऊपर तक होता है। मज़दूर इन पत्थरों को सही आकार में काटते हैं और उनकी सतह तथा किनारों को चिकना करते हैं। सुलैमान नींव बनाने के लिए बड़े, उच्च-गुणवत्ता वाले पत्थरों का उपयोग करता है जो 8 से 10 हाथ लंबे होते हैं। नींव के ऊपर, सुलैमान उच्च‑गुणवत्ता वाले पत्थर रखता है जिन्हें मजदूर खिड़कियों और देवदार की बीमों के लिए सही आकार में काटते हैं। सुलैमान बड़े आँगन को एक दीवार से घेरता है, जिसे लोग तीन परतें तराशे हुए पत्थरों की और एक परत देवदार की बीमों की बनाते हैं। सुलैमान ने मंदिर के भीतरी आँगन की दीवार भी उसी तरह बनाई थी।</w:t>
      </w:r>
    </w:p>
    <w:p>
      <w:pPr/>
      <w:r>
        <w:rPr>
          <w:lang w:val="hi_IN" w:bidi="hi_IN"/>
        </w:rPr>
      </w:r>
      <w:r>
        <w:rPr>
          <w:lang w:val="hi_IN" w:bidi="hi_IN"/>
        </w:rPr>
        <w:t>अभिनय को रोकें।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अपने महल की सुंदरता में आनन्दित हूँ; या</w:t>
      </w:r>
    </w:p>
    <w:p>
      <w:pPr>
        <w:pStyle w:val="ListBullet"/>
        <w:spacing w:line="240" w:lineRule="auto"/>
        <w:ind w:left="720"/>
      </w:pPr>
      <w:r>
        <w:rPr>
          <w:lang w:val="hi_IN" w:bidi="hi_IN"/>
        </w:rPr>
      </w:r>
      <w:r>
        <w:rPr>
          <w:lang w:val="hi_IN" w:bidi="hi_IN"/>
        </w:rPr>
        <w:t>मुझे विश्वास है कि जब इस्राएल के लोग मेरे बनाए हुए मंदिर के पास मेरे सुंदर महल को देखेंगे, तो वे मेरा और भी अधिक सम्मान करेंगे।</w:t>
      </w:r>
      <w:r>
        <w:rPr>
          <w:lang w:val="hi_IN" w:bidi="hi_IN"/>
        </w:rPr>
      </w:r>
    </w:p>
    <w:p>
      <w:pPr>
        <w:pStyle w:val="Heading3"/>
      </w:pPr>
      <w:r>
        <w:rPr>
          <w:lang w:val="hi_IN" w:bidi="hi_IN"/>
        </w:rPr>
        <w:t>आवश्यक जानकारी</w:t>
      </w:r>
    </w:p>
    <w:p>
      <w:pPr/>
      <w:r>
        <w:rPr>
          <w:lang w:val="hi_IN" w:bidi="hi_IN"/>
        </w:rPr>
      </w:r>
      <w:r>
        <w:rPr>
          <w:lang w:val="hi_IN" w:bidi="hi_IN"/>
        </w:rPr>
        <w:t xml:space="preserve">1 राजाओं 7:1–12 का ऑडियो संस्करण सबसे आसानी से समझ में आने वाले अनुवाद में सुनें। </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सुलैमान ने अपना </w:t>
      </w:r>
      <w:r>
        <w:rPr>
          <w:b/>
          <w:lang w:val="hi_IN" w:bidi="hi_IN"/>
        </w:rPr>
        <w:t>महल</w:t>
      </w:r>
      <w:r>
        <w:rPr>
          <w:lang w:val="hi_IN" w:bidi="hi_IN"/>
        </w:rPr>
        <w:t xml:space="preserve"> पूरी तरह बनाने में 13 वर्ष लगाए। मूल भाषा में, कहानीकार कहता है कि सुलैमान ने “सुलैमान का अपना घर” बनाया, लेकिन हम जानते हैं कि यह राजाओं के लिए एक विशेष भवन था। महल राजा या अन्य महत्वपूर्ण शासक के लिए एक बड़ा घर है। सुलैमान ने एक महल का परिसर बनाने के लिए अपना महल और चार अन्य भवनों का निर्माण किया। महल के लिए उसी शब्द या वाक्यांश का उपयोग करें जो आपने पिछले भागों में उपयोग किया है।</w:t>
      </w:r>
    </w:p>
    <w:p>
      <w:pPr/>
      <w:r>
        <w:rPr>
          <w:lang w:val="hi_IN" w:bidi="hi_IN"/>
        </w:rPr>
      </w:r>
      <w:r>
        <w:rPr>
          <w:lang w:val="hi_IN" w:bidi="hi_IN"/>
        </w:rPr>
        <w:t>यहाँ रुकें और समूह में उसी क्षेत्र और समय के एक महल की तस्वीर देखें। इस ऑडियो को यहाँ रोकें।</w:t>
      </w:r>
    </w:p>
    <w:p>
      <w:pPr/>
      <w:r>
        <w:rPr>
          <w:lang w:val="hi_IN" w:bidi="hi_IN"/>
        </w:rPr>
      </w:r>
      <w:r>
        <w:rPr>
          <w:lang w:val="hi_IN" w:bidi="hi_IN"/>
        </w:rPr>
        <w:t>सुलैमान ने लबानोन के जंगल का महल बनाया। जंगल भूमि का एक बड़ा क्षेत्र होता है, जहाँ कई पेड़ पूरे क्षेत्र को ढंकने के लिए एक साथ निकटता से बढ़ते हैं।</w:t>
      </w:r>
    </w:p>
    <w:p>
      <w:pPr/>
      <w:r>
        <w:rPr>
          <w:lang w:val="hi_IN" w:bidi="hi_IN"/>
        </w:rPr>
      </w:r>
      <w:r>
        <w:rPr>
          <w:lang w:val="hi_IN" w:bidi="hi_IN"/>
        </w:rPr>
        <w:t xml:space="preserve">यहाँ रुकें और देवदार के जंगल की एक तस्वीर देखें। समूह में चर्चा करें कि आप </w:t>
      </w:r>
      <w:r>
        <w:rPr>
          <w:b/>
          <w:lang w:val="hi_IN" w:bidi="hi_IN"/>
        </w:rPr>
        <w:t>जंगल</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लबानोन के जंगल का महल 100 </w:t>
      </w:r>
      <w:r>
        <w:rPr>
          <w:b/>
          <w:lang w:val="hi_IN" w:bidi="hi_IN"/>
        </w:rPr>
        <w:t>हाथ</w:t>
      </w:r>
      <w:r>
        <w:rPr>
          <w:lang w:val="hi_IN" w:bidi="hi_IN"/>
        </w:rPr>
        <w:t xml:space="preserve"> लंबा, 50 हाथ चौड़ा और 30 हाथ ऊँचा था। लोग लंबाई मापने के लिए एक हाथ का उपयोग करते हैं। एक हाथ किसी व्यक्ति की कोहनी और उसकी उंगलियों की नोकों के बीच की दूरी है, या लगभग 50 सेंटीमीटर। हाथ के लिए उसी शब्द या वाक्यांश का प्रयोग करें जिसका प्रयोग आपने पिछले भागों में किया था। हाथ के बारे में अधिक जानकारी के लिए मुख्य शब्दावली देखें।</w:t>
      </w:r>
    </w:p>
    <w:p>
      <w:pPr/>
      <w:r>
        <w:rPr>
          <w:lang w:val="hi_IN" w:bidi="hi_IN"/>
        </w:rPr>
      </w:r>
      <w:r>
        <w:rPr>
          <w:lang w:val="hi_IN" w:bidi="hi_IN"/>
        </w:rPr>
        <w:t xml:space="preserve">सुलैमान के मजदूरों ने लबानोन के जंगल के महल और स्तंभों के ओसारे की एक पंक्ति </w:t>
      </w:r>
      <w:r>
        <w:rPr>
          <w:b/>
          <w:lang w:val="hi_IN" w:bidi="hi_IN"/>
        </w:rPr>
        <w:t>देवदार</w:t>
      </w:r>
      <w:r>
        <w:rPr>
          <w:lang w:val="hi_IN" w:bidi="hi_IN"/>
        </w:rPr>
        <w:t xml:space="preserve"> के स्तंभ बनाए। स्तंभ एक खम्भा है जो सीधा खड़ा होता है। स्तंभ आमतौर पर आकार में बेलनाकार होते हैं और कभी‑कभी भवन के अन्य हिस्सों को सहारा देते हैं। देवदार की लकड़ी के लिए वही शब्द उपयोग करें जो आपने पिछले भागों में उपयोग किए हैं।</w:t>
      </w:r>
    </w:p>
    <w:p>
      <w:pPr/>
      <w:r>
        <w:rPr>
          <w:lang w:val="hi_IN" w:bidi="hi_IN"/>
        </w:rPr>
      </w:r>
      <w:r>
        <w:rPr>
          <w:lang w:val="hi_IN" w:bidi="hi_IN"/>
        </w:rPr>
        <w:t xml:space="preserve">यहाँ रुकें और समूह में चर्चा करें कि </w:t>
      </w:r>
      <w:r>
        <w:rPr>
          <w:b/>
          <w:lang w:val="hi_IN" w:bidi="hi_IN"/>
        </w:rPr>
        <w:t>स्तंभ</w:t>
      </w:r>
      <w:r>
        <w:rPr>
          <w:lang w:val="hi_IN" w:bidi="hi_IN"/>
        </w:rPr>
        <w:t xml:space="preserve"> और </w:t>
      </w:r>
      <w:r>
        <w:rPr>
          <w:b/>
          <w:lang w:val="hi_IN" w:bidi="hi_IN"/>
        </w:rPr>
        <w:t>ओसारे</w:t>
      </w:r>
      <w:r>
        <w:rPr>
          <w:lang w:val="hi_IN" w:bidi="hi_IN"/>
        </w:rPr>
        <w:t xml:space="preserve"> के लिए आप कौन‑से शब्द या वाक्यांश उपयोग करेंगे। एक स्तंभ की तस्वीर देखें।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 xml:space="preserve">सुलैमान ने स्तंभ के सामने एक ओसारा </w:t>
      </w:r>
      <w:r>
        <w:rPr>
          <w:b/>
          <w:lang w:val="hi_IN" w:bidi="hi_IN"/>
        </w:rPr>
        <w:t>बनाया</w:t>
      </w:r>
      <w:r>
        <w:rPr>
          <w:lang w:val="hi_IN" w:bidi="hi_IN"/>
        </w:rPr>
        <w:t>। ओसारा एक खुली संरचना है जिसमें दीवारें नहीं होती और छत को सहारा देने वाले स्तंभ होते हैं। ओसारे के लिए उसी शब्द या वाक्यांश का उपयोग करें जिसका उपयोग आपने पिछले भागों में किया है।</w:t>
      </w:r>
    </w:p>
    <w:p>
      <w:pPr/>
      <w:r>
        <w:rPr>
          <w:lang w:val="hi_IN" w:bidi="hi_IN"/>
        </w:rPr>
      </w:r>
      <w:r>
        <w:rPr>
          <w:lang w:val="hi_IN" w:bidi="hi_IN"/>
        </w:rPr>
        <w:t xml:space="preserve">सुलैमान ने अपना </w:t>
      </w:r>
      <w:r>
        <w:rPr>
          <w:b/>
          <w:lang w:val="hi_IN" w:bidi="hi_IN"/>
        </w:rPr>
        <w:t>सिंहासन</w:t>
      </w:r>
      <w:r>
        <w:rPr>
          <w:lang w:val="hi_IN" w:bidi="hi_IN"/>
        </w:rPr>
        <w:t xml:space="preserve"> न्याय के ओसारे में रखा। सिंहासन राजा या शासक के लिए एक औपचारिक कुर्सी है। सिंहासन के लिए उसी शब्द या वाक्यांश का उपयोग करें जिसका उपयोग आपने पिछले भागों में किया था।</w:t>
      </w:r>
    </w:p>
    <w:p>
      <w:pPr/>
      <w:r>
        <w:rPr>
          <w:lang w:val="hi_IN" w:bidi="hi_IN"/>
        </w:rPr>
      </w:r>
      <w:r>
        <w:rPr>
          <w:lang w:val="hi_IN" w:bidi="hi_IN"/>
        </w:rPr>
        <w:t xml:space="preserve">सुलैमान </w:t>
      </w:r>
      <w:r>
        <w:rPr>
          <w:b/>
          <w:lang w:val="hi_IN" w:bidi="hi_IN"/>
        </w:rPr>
        <w:t>न्याय</w:t>
      </w:r>
      <w:r>
        <w:rPr>
          <w:lang w:val="hi_IN" w:bidi="hi_IN"/>
        </w:rPr>
        <w:t xml:space="preserve"> के ओसारे में सही और गलत के बारे में </w:t>
      </w:r>
      <w:r>
        <w:rPr>
          <w:b/>
          <w:lang w:val="hi_IN" w:bidi="hi_IN"/>
        </w:rPr>
        <w:t>न्याय</w:t>
      </w:r>
      <w:r>
        <w:rPr>
          <w:lang w:val="hi_IN" w:bidi="hi_IN"/>
        </w:rPr>
        <w:t xml:space="preserve"> करता था, या निर्णय लेता था। सुलैमान ने इसे न्याय का ओसारा कहा, क्योंकि यही वह स्थान है जहाँ वह निष्पक्ष रूप से न्याय करता था या निर्णय लेता था। न्याय और न्याय करने के लिए उन्हीं शब्दों का उपयोग करें जिनका उपयोग आपने पिछले भागों में किया है। अधिक जानकारी के लिए मुख्य शब्दावली में न्याय और न्याय करने को देखें।</w:t>
      </w:r>
    </w:p>
    <w:p>
      <w:pPr/>
      <w:r>
        <w:rPr>
          <w:lang w:val="hi_IN" w:bidi="hi_IN"/>
        </w:rPr>
      </w:r>
      <w:r>
        <w:rPr>
          <w:lang w:val="hi_IN" w:bidi="hi_IN"/>
        </w:rPr>
        <w:t xml:space="preserve">सुलैमान ने अपने लिए एक महल और अपनी पत्नी, </w:t>
      </w:r>
      <w:r>
        <w:rPr>
          <w:b/>
          <w:lang w:val="hi_IN" w:bidi="hi_IN"/>
        </w:rPr>
        <w:t>फ़िरौन</w:t>
      </w:r>
      <w:r>
        <w:rPr>
          <w:lang w:val="hi_IN" w:bidi="hi_IN"/>
        </w:rPr>
        <w:t xml:space="preserve"> की पुत्री, के लिए एक महल बनाया। मिस्र नामक देश के राजा को लोग फ़िरौन कहते थे। फ़िरौन के लिए उसी शब्द या वाक्यांश का प्रयोग करें जिसका प्रयोग आपने पिछले भागों में किया है। फ़िरौन के बारे में अधिक जानकारी के लिए मुख्य शब्दावली देखें।</w:t>
      </w:r>
    </w:p>
    <w:p>
      <w:pPr/>
      <w:r>
        <w:rPr>
          <w:lang w:val="hi_IN" w:bidi="hi_IN"/>
        </w:rPr>
      </w:r>
      <w:r>
        <w:rPr>
          <w:lang w:val="hi_IN" w:bidi="hi_IN"/>
        </w:rPr>
        <w:t xml:space="preserve">सुलैमान ने हर भवन को बनाने के लिए उच्च‑गुणवत्ता वाले, अर्थात बहुत कठोर, पत्थरों का उपयोग किया— नींव से लेकर छज्जों तक, यानी छत के </w:t>
      </w:r>
      <w:r>
        <w:rPr>
          <w:b/>
          <w:lang w:val="hi_IN" w:bidi="hi_IN"/>
        </w:rPr>
        <w:t>ऊपरी</w:t>
      </w:r>
      <w:r>
        <w:rPr>
          <w:lang w:val="hi_IN" w:bidi="hi_IN"/>
        </w:rPr>
        <w:t xml:space="preserve"> हिस्से तक। नींव के लिए उसी शब्द या वाक्यांश का उपयोग करें जिसका उपयोग आपने पिछले भागों में किया है।</w:t>
      </w:r>
    </w:p>
    <w:p>
      <w:pPr/>
      <w:r>
        <w:rPr>
          <w:lang w:val="hi_IN" w:bidi="hi_IN"/>
        </w:rPr>
      </w:r>
      <w:r>
        <w:rPr>
          <w:lang w:val="hi_IN" w:bidi="hi_IN"/>
        </w:rPr>
        <w:t xml:space="preserve">सुलैमान ने बड़े आँगन के चारों ओर की दीवार तराशे हुए </w:t>
      </w:r>
      <w:r>
        <w:rPr>
          <w:b/>
          <w:lang w:val="hi_IN" w:bidi="hi_IN"/>
        </w:rPr>
        <w:t>पत्थरों</w:t>
      </w:r>
      <w:r>
        <w:rPr>
          <w:lang w:val="hi_IN" w:bidi="hi_IN"/>
        </w:rPr>
        <w:t xml:space="preserve"> और देवदार की बीमों की परतों से बनाई। सुलैमान ने इस दीवार को उसी तरह बनाया, जैसे उसने यहोवा के मंदिर के भीतरी आँगन के चारों ओर की दीवार बनाई थी। आँगन के लिए उसी शब्द का इस्तेमाल करें जो आपने पिछले भाग में इस्तेमाल किया है।</w:t>
      </w:r>
    </w:p>
    <w:p>
      <w:pPr/>
      <w:r>
        <w:rPr>
          <w:lang w:val="hi_IN" w:bidi="hi_IN"/>
        </w:rPr>
      </w:r>
      <w:r>
        <w:rPr>
          <w:b/>
          <w:lang w:val="hi_IN" w:bidi="hi_IN"/>
        </w:rPr>
        <w:t>मन्दिर</w:t>
      </w:r>
      <w:r>
        <w:rPr>
          <w:lang w:val="hi_IN" w:bidi="hi_IN"/>
        </w:rPr>
        <w:t xml:space="preserve"> वह स्थान है जहाँ इस्राएली परमेश्वर की आराधना करते थे। </w:t>
      </w:r>
      <w:r>
        <w:rPr>
          <w:b/>
          <w:lang w:val="hi_IN" w:bidi="hi_IN"/>
        </w:rPr>
        <w:t>यहोवा</w:t>
      </w:r>
      <w:r>
        <w:rPr>
          <w:lang w:val="hi_IN" w:bidi="hi_IN"/>
        </w:rPr>
        <w:t xml:space="preserve"> परमेश्वर का अपने लिए व्यक्तिगत नाम है। मंदिर और यहोवा के लिए वही शब्द या वाक्यांश उपयोग करें जो आपने पिछले भागों में उपयोग किए थे। मंदिर और यहोवा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7:13–22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7:13–22 को सुनें और अपने मन में रखें।</w:t>
      </w:r>
    </w:p>
    <w:p>
      <w:pPr/>
      <w:r>
        <w:rPr>
          <w:lang w:val="hi_IN" w:bidi="hi_IN"/>
        </w:rPr>
      </w:r>
      <w:r>
        <w:rPr>
          <w:lang w:val="hi_IN" w:bidi="hi_IN"/>
        </w:rPr>
        <w:t>यदि सम्भव हो, तो 1 राजाओं 7:13–22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राजाओं 7:13–22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में, कहानीकार ने यह बताने को बीच में रोका कि सुलैमान ने मंदिर कैसे बनाया था, ताकि वह सुलैमान के महल परिसर के बारे में बात कर सके। सुलैमान ने मंदिर के दक्षिण में पाँच इमारतें बनाईं, जिनमें लबानोन का जंगल का महल, स्तंभों का ओसारा, न्याय का ओसारा, सुलैमान के लिए एक महल और फ़िरौन की पुत्री के लिए एक महल शामिल थे, जो सुलैमान की पत्नी थी।</w:t>
      </w:r>
    </w:p>
    <w:p>
      <w:pPr/>
      <w:r>
        <w:rPr>
          <w:lang w:val="hi_IN" w:bidi="hi_IN"/>
        </w:rPr>
      </w:r>
      <w:r>
        <w:rPr>
          <w:lang w:val="hi_IN" w:bidi="hi_IN"/>
        </w:rPr>
        <w:t>इस भाग में, कहानीकार इस बारे में बात करने के लिए लौटता है कि सुलैमान मंदिर को कैसे बनाता है और सजाता है। राजा सुलैमान सोर नगर को एक संदेश भेजता है, जो भूमध्य सागर के तट पर स्थित एक नगर है। सुलैमान चाहता है कि हूराम नाम का एक व्यक्ति मंदिर के काम में उसकी सहायता करे। कुछ अनुवादों में, लोग इस व्यक्ति को “हीराम” कहते हैं, लेकिन यह वही हीराम नहीं है जो सोर का राजा है। हूराम की माता नप्ताली के इस्राएली गोत्र से आई थी, लेकिन हूराम के पिता की मृत्यु हो गई थी। हूराम का पिता सोर में रहता था और वह पीतल का काम करने वाले एक कारीगर था। पीतल एक प्रकार की धातु है जिसे लोग तांबे और टिन से बनाते हैं। हूराम पीतल का काम करने वाला एक अत्यंत कुशल कारीगर है। हूराम को पीतल से विभिन्न प्रकार की वस्तुएँ बनाने का बहुत अनुभव है। हूराम सोर से यरूशलेम की यात्रा करता है और सुलैमान के लिए काम करने के लिए आता है। हूराम हर उस काम को पूरा करता है जो सुलैमान हूराम को देता है।</w:t>
      </w:r>
    </w:p>
    <w:p>
      <w:pPr/>
      <w:r>
        <w:rPr>
          <w:lang w:val="hi_IN" w:bidi="hi_IN"/>
        </w:rPr>
      </w:r>
      <w:r>
        <w:rPr>
          <w:lang w:val="hi_IN" w:bidi="hi_IN"/>
        </w:rPr>
        <w:t>यहाँ रुकें और समूह में सुनें: यदि आपने पहले ही 2 इतिहास 3:15–17 का अनुवाद किया है, जिसमें यही जानकारी दी गई है, तो अब उस भाग का अपना अनुवाद सुनें। इस ऑडियो को यहाँ रोकें।</w:t>
      </w:r>
    </w:p>
    <w:p>
      <w:pPr/>
      <w:r>
        <w:rPr>
          <w:lang w:val="hi_IN" w:bidi="hi_IN"/>
        </w:rPr>
      </w:r>
      <w:r>
        <w:rPr>
          <w:lang w:val="hi_IN" w:bidi="hi_IN"/>
        </w:rPr>
        <w:t>एक ऐसा नक्शा देखें जिसमें सोर और यरूशलेम के नगर शामिल हैं। इस ऑडियो को यहाँ रोकें।</w:t>
      </w:r>
    </w:p>
    <w:p>
      <w:pPr/>
      <w:r>
        <w:rPr>
          <w:lang w:val="hi_IN" w:bidi="hi_IN"/>
        </w:rPr>
      </w:r>
      <w:r>
        <w:rPr>
          <w:lang w:val="hi_IN" w:bidi="hi_IN"/>
        </w:rPr>
        <w:t>हूराम दो पीतल के खंभे ढालता है। पहले, हूराम आग में तांबा और टिन को इतना गरम करता है कि वे पिघलकर एक साथ मिल जाते हैं और पीतल बन जाते हैं। फिर हूराम इस गर्म तरल पीतल को एक साँचे या उस खम्भे के आकार में डालता है, जिसे लोगों ने ज़मीन में खोदा था। इसके बाद हूराम पीतल के ठंडा होने का इंतज़ार करता है ताकि वह सख्त होकर खंभे के अंतिम आकार में बन जाए। प्रत्येक खंभा 18 हाथ या लगभग 9 मीटर ऊँचा और 12 हाथ या लगभग 6 मीटर घेरे वाला है। आपको पिछले भागों से याद होगा कि किसी वस्तु की लंबाई बताने के लिए हाथ का उपयोग किया जाता है, और एक हाथ लगभग 50 सेंटीमीटर का होता है। ये खम्भे शायद अकेले ही खड़े थे और मंदिर की दीवारों या छत के किसी भी हिस्से को सहारा नहीं देते थे। बाइबल के एक अन्य भाग से हमें पता चलता है कि ये खंभे भीतर से खोखले थे, और हूराम द्वारा बनाए गए पीतल के इन खंभों की दीवारें लगभग चार उँगलियों मोटी थीं। इस समय के दौरान, लोग वस्तुओं को मापने के लिए उंगलियों का उपयोग करते थे। चार उँगलियाँ हाथ की लगभग चौड़ाई होती हैं, या लगभग 7.5 से 8 सेंटीमीटर।</w:t>
      </w:r>
    </w:p>
    <w:p>
      <w:pPr/>
      <w:r>
        <w:rPr>
          <w:lang w:val="hi_IN" w:bidi="hi_IN"/>
        </w:rPr>
      </w:r>
      <w:r>
        <w:rPr>
          <w:lang w:val="hi_IN" w:bidi="hi_IN"/>
        </w:rPr>
        <w:t>यहाँ रुकें और समूह में पीतल की एक तस्वीर देखें। इस ऑडियो को यहाँ रोकें।</w:t>
      </w:r>
    </w:p>
    <w:p>
      <w:pPr/>
      <w:r>
        <w:rPr>
          <w:lang w:val="hi_IN" w:bidi="hi_IN"/>
        </w:rPr>
      </w:r>
      <w:r>
        <w:rPr>
          <w:lang w:val="hi_IN" w:bidi="hi_IN"/>
        </w:rPr>
        <w:t>हूराम प्रत्येक खंभे के ऊपर रखने के लिए दो कँगनी या चोटियाँ बनाता है। हूराम इन कँगनी को भी पीतल से बनाता है। प्रत्येक कँगनी 5 हाथ या 2.5 मीटर ऊँची है। हूराम प्रत्येक कँगनी में सजावट के लिए पीतल की सात साँकलों को लटकाता है। ये साँकलें धातु की चोटियों के समान दिख सकती हैं, जिन्हें हूराम एक साथ मरोड़ता है। हूराम पीतल की वस्तुएँ बनाता है, जिन्हें वह अनार के फल के समान दिखाने के लिए आकार देता है। अनार लाल रंग के फल होते हैं, जिनका आकार लगभग इंसान की मुट्ठी जितना होता है। हूराम इन पीतल की वस्तुओं को साँकलों के चारों ओर दो पंक्तियों में रखता है, ताकि प्रत्येक कँगनी को सजा सके।</w:t>
      </w:r>
    </w:p>
    <w:p>
      <w:pPr/>
      <w:r>
        <w:rPr>
          <w:lang w:val="hi_IN" w:bidi="hi_IN"/>
        </w:rPr>
      </w:r>
      <w:r>
        <w:rPr>
          <w:lang w:val="hi_IN" w:bidi="hi_IN"/>
        </w:rPr>
        <w:t>अब, कहानीकार इस बारे में अधिक विवरण देता है कि हूराम दो बड़े खंभों को कैसे सजाता है। हूराम प्रत्येक खंभे की कंगनी या ऊपरी हिस्सों को एक लिली के फूल के आकार में ढालता है। लिली एक लाल या सफेद फूल है जिसमें चार बड़ी पंखुड़ियाँ होती हैं। प्रत्येक कँगनी पीतल के कटोरे के समान दिख सकती है, या हूराम कँगनी को कटोरे के समान आकार दे सकता है और उसमें पंखुड़ियों की नक्काशी कर सकता है।</w:t>
      </w:r>
    </w:p>
    <w:p>
      <w:pPr/>
      <w:r>
        <w:rPr>
          <w:lang w:val="hi_IN" w:bidi="hi_IN"/>
        </w:rPr>
      </w:r>
      <w:r>
        <w:rPr>
          <w:lang w:val="hi_IN" w:bidi="hi_IN"/>
        </w:rPr>
        <w:t>अब कहानीकार कहता है कि कँगनी 4 हाथ या 2 मीटर ऊँची हैं। इससे पहले, कहानीकार ने कहा कि कँगनी 5 हाथ ऊँची हैं। इसका अर्थ यह हो सकता है कि हूराम एक-दूसरे के ऊपर दो कंगनी बनाता है, एक 5 हाथ ऊँचा और दूसरा 4 हाथ ऊँचा। ये कँगनी मंदिर के प्रवेश‑द्वार पर खंभों के ऊपर रखे जाते हैं। प्रत्येक खंभे के कँगनी पर, कटोरे‑नुमा हिस्से के ऊपर और साँकलों के जाल के पास, हूराम 200 पीतल के अनार पंक्तियों में लगाता है जो कँगनी के चारों ओर घूमती हैं। भले ही कहानीकार कँगनी के बारे में विवरण देता है, फिर भी हमें यह ठीक-ठीक नहीं पता कि कँगनी कैसी दिखती थीं।</w:t>
      </w:r>
    </w:p>
    <w:p>
      <w:pPr/>
      <w:r>
        <w:rPr>
          <w:lang w:val="hi_IN" w:bidi="hi_IN"/>
        </w:rPr>
      </w:r>
      <w:r>
        <w:rPr>
          <w:lang w:val="hi_IN" w:bidi="hi_IN"/>
        </w:rPr>
        <w:t>यहाँ रुकें और समूह में एक सजावटी धातु के साँकलें या लंगरी, अनार और लिली के फूल की एक तस्वीर देखें। इस ऑडियो को यहाँ रोकें।</w:t>
      </w:r>
    </w:p>
    <w:p>
      <w:pPr/>
      <w:r>
        <w:rPr>
          <w:lang w:val="hi_IN" w:bidi="hi_IN"/>
        </w:rPr>
      </w:r>
      <w:r>
        <w:rPr>
          <w:lang w:val="hi_IN" w:bidi="hi_IN"/>
        </w:rPr>
        <w:t>हूराम खंभों को यहोवा के मंदिर के प्रवेश द्वार के सामने रखता है। हूराम दो खंभों का नाम रखता है। हूराम दाहिनी या दक्षिण की ओर खंभे का नाम याकीन रखता है, और हूराम बाईं या उत्तर की ओर खंभे का नाम बोअज रखता है। मंदिर पूर्व की ओर है, इसलिए ये खंभे मंदिर के प्रवेश द्वार के दोनों ओर स्थित होते हैं। याकीन नाम का अर्थ है “यहोवा स्थापित करेगा,” और बोअज नाम का अर्थ है “यहोवा की सामर्थ्य में।” हमें निश्चित रूप से नहीं पता कि सुलैमान हूराम से खंभे बनाने के लिए क्यों कहता है, लेकिन ये खंभे लोगों को यहोवा के बारे में याद दिला सकते हैं—जिसने राजा दाऊद और उसके वंशजों का सिंहासन स्थापित किया था और जिसकी सामर्थ्य राजा को आनन्दित करती है।</w:t>
      </w:r>
    </w:p>
    <w:p>
      <w:pPr/>
      <w:r>
        <w:rPr>
          <w:lang w:val="hi_IN" w:bidi="hi_IN"/>
        </w:rPr>
      </w:r>
      <w:r>
        <w:rPr>
          <w:lang w:val="hi_IN" w:bidi="hi_IN"/>
        </w:rPr>
        <w:t>इस प्रकार, हूराम सुलैमान के लिए दो खंभों का काम पूरा करता है।</w:t>
      </w:r>
      <w:r>
        <w:rPr>
          <w:lang w:val="hi_IN" w:bidi="hi_IN"/>
        </w:rPr>
      </w:r>
    </w:p>
    <w:p>
      <w:pPr>
        <w:pStyle w:val="Heading3"/>
      </w:pPr>
      <w:r>
        <w:rPr>
          <w:lang w:val="hi_IN" w:bidi="hi_IN"/>
        </w:rPr>
        <w:t>घटनाओं को समझाना</w:t>
      </w:r>
    </w:p>
    <w:p>
      <w:pPr/>
      <w:r>
        <w:rPr>
          <w:lang w:val="hi_IN" w:bidi="hi_IN"/>
        </w:rPr>
      </w:r>
      <w:r>
        <w:rPr>
          <w:lang w:val="hi_IN" w:bidi="hi_IN"/>
        </w:rPr>
        <w:t>1 राजाओं 7:13–22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सुलैमान सोर को एक संदेश भेजता है और हूराम नाम के एक व्यक्ति से यरूशलेम आने के लिए कहता है। हूराम के पास पीतल के साथ काम करने का बहुत कौशल और अनुभव है, और हूराम राजा सुलैमान के लिए काम करने के लिए आता है।</w:t>
      </w:r>
    </w:p>
    <w:p>
      <w:pPr/>
      <w:r>
        <w:rPr>
          <w:lang w:val="hi_IN" w:bidi="hi_IN"/>
        </w:rPr>
      </w:r>
      <w:r>
        <w:rPr>
          <w:b/>
          <w:lang w:val="hi_IN" w:bidi="hi_IN"/>
        </w:rPr>
        <w:t>दूसरे दृश्य में:</w:t>
      </w:r>
      <w:r>
        <w:rPr>
          <w:lang w:val="hi_IN" w:bidi="hi_IN"/>
        </w:rPr>
        <w:t xml:space="preserve"> हूराम पीतल से दो खंभों को ढालता है। हूराम प्रत्येक खम्भों के ऊपर कँगनी रखता है। हूराम दोनों खंभों को समान ऊँचाई और चौड़ाई बनाता है। हूराम सजावट के लिए हर कँगनी के ऊपरी हिस्से पर पीतल के अनार की पंक्तियाँ और जाली लगाता है। हूराम प्रत्येक कँगनी को एक लिली के फूल की तरह आकार देता है। हूराम खंभे का नाम दक्षिण में याकीन रखता है, और हूराम खंभे को उत्तर में बोअज कहता है। हूराम खंभों को मंदिर के प्रवेश द्वार के सामने रखता है। और इसलिए हूराम खंभों पर काम समाप्त करता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सुलैमान</w:t>
      </w:r>
    </w:p>
    <w:p>
      <w:pPr>
        <w:pStyle w:val="ListBullet"/>
        <w:spacing w:line="240" w:lineRule="auto"/>
        <w:ind w:left="720"/>
      </w:pPr>
      <w:r>
        <w:rPr>
          <w:lang w:val="hi_IN" w:bidi="hi_IN"/>
        </w:rPr>
      </w:r>
      <w:r>
        <w:rPr>
          <w:lang w:val="hi_IN" w:bidi="hi_IN"/>
        </w:rPr>
        <w:t>वे मजदूर जिन्होंने हूराम की सहायता की</w:t>
      </w:r>
    </w:p>
    <w:p>
      <w:pPr>
        <w:pStyle w:val="ListBullet"/>
        <w:spacing w:line="240" w:lineRule="auto"/>
        <w:ind w:left="720"/>
      </w:pPr>
      <w:r>
        <w:rPr>
          <w:lang w:val="hi_IN" w:bidi="hi_IN"/>
        </w:rPr>
      </w:r>
      <w:r>
        <w:rPr>
          <w:lang w:val="hi_IN" w:bidi="hi_IN"/>
        </w:rPr>
        <w:t>और हूराम</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में, सुलैमान ने पहले ही सोर को एक संदेश भेजा था। सुलैमान ने हूराम नाम के एक व्यक्ति से आने और मंदिर को पूरा करने में सहायता करने के लिए कहा था। हूराम की माता नप्ताली के इस्राएली गोत्र से आई थी। हूराम का पिता, जो सोर से आया था, मर गया था। हूराम का पिता पीतल का एक कारीगर था, इसलिए हूराम के पास पीतल के साथ काम करने का बहुत कौशल और ज्ञान था। हूराम जानता था कि पीतल से कई वस्तुएँ कैसे बनानी हैं। हूराम सुलैमान की सहायता करने के लिए सहमत हुआ था और यरूशलेम आया था।</w:t>
      </w:r>
    </w:p>
    <w:p>
      <w:pPr/>
      <w:r>
        <w:rPr>
          <w:lang w:val="hi_IN" w:bidi="hi_IN"/>
        </w:rPr>
      </w:r>
      <w:r>
        <w:rPr>
          <w:lang w:val="hi_IN" w:bidi="hi_IN"/>
        </w:rPr>
        <w:t>यहाँ रुकें और समूह में चर्चा करें: इस कहानी के बाकी हिस्से के होने से पहले ही सुलैमान हूराम को यरूशलेम ले आया था। कौन से शब्द आपके दर्शकों को यह समझने में मदद करेंगे कि कहानी का यह भाग पहले ही हो चुका है? इस ऑडियो को यहाँ रोकें।</w:t>
      </w:r>
    </w:p>
    <w:p>
      <w:pPr/>
      <w:r>
        <w:rPr>
          <w:lang w:val="hi_IN" w:bidi="hi_IN"/>
        </w:rPr>
      </w:r>
      <w:r>
        <w:rPr>
          <w:lang w:val="hi_IN" w:bidi="hi_IN"/>
        </w:rPr>
        <w:t>दूसरे दृश्य में, हूराम पीतल से दो खंभों को ढालता है। आपको याद होगा कि लोग पीतल तब बनाते हैं जब वे टिन और ताँबे को एक साथ बहुत गर्म आग में गर्म करते हैं, ताकि वे पिघल जाएँ और एक अलग धातु बनाएँ। प्रत्येक खंभा 18 हाथ या लगभग 9 मीटर ऊँचा और 12 हाथ या लगभग 6 मीटर घेरे वाला है। हूराम प्रत्येक खंभे के ऊपर के लिए पीतल की कँगनी बनाता है। ये कँगनी प्रत्येक 4 या 5 हाथ ऊँची होती हैं। प्रत्येक खंभे पर, हूराम सात जंजीरें बनाता है और शीर्ष‑भाग (कॅपिटल) के चारों ओर ऊपर की ओर उन जंजीरों को आपस में बुनता या गूँथता है। हूराम कँगनी को लिली के फूलों की तरह आकार देता है। हूराम पीतल की वस्तुएँ भी बनाता है जो अनार के फल की तरह दिखती हैं। हूराम पीतल के अनार को प्रत्येक कँगनी के चारों ओर दो पंक्तियों में लगाता है। हुराम हर खंभे पर, कटोरे जैसे हिस्से के ऊपर और पीतल के साँकलों के झालर के पास, पीतल के 200 अनार लगाता है।</w:t>
      </w:r>
    </w:p>
    <w:p>
      <w:pPr/>
      <w:r>
        <w:rPr>
          <w:lang w:val="hi_IN" w:bidi="hi_IN"/>
        </w:rPr>
      </w:r>
      <w:r>
        <w:rPr>
          <w:lang w:val="hi_IN" w:bidi="hi_IN"/>
        </w:rPr>
        <w:t>यहाँ रुकें और समूह में चर्चा करें: कहानीकार की भाषा समझने या कल्पना करने में कठिन हो सकती है क्योंकि वह बहुत स्पष्ट नहीं है। आप खंभों के ऊपर बने कँगनी का वर्णन किस प्रकार करेंगे ताकि आपका श्रोता उन्हें आसानी से समझ सके? इस ऑडियो को यहाँ रोकें।</w:t>
      </w:r>
    </w:p>
    <w:p>
      <w:pPr/>
      <w:r>
        <w:rPr>
          <w:lang w:val="hi_IN" w:bidi="hi_IN"/>
        </w:rPr>
      </w:r>
      <w:r>
        <w:rPr>
          <w:lang w:val="hi_IN" w:bidi="hi_IN"/>
        </w:rPr>
        <w:t>हूराम प्रत्येक खंभे को उसके लिली के फूल के आकार वाले कँगनी सहित यहोवा के मंदिर के प्रवेश‑द्वार के सामने स्थापित करता है। हूराम दक्षिण की ओर वाले खंभे का नाम याकीन रखता है, जिसका अर्थ है “यहोवा स्थिर करेगा।” हूराम उत्तर की ओर वाले खंभे का नाम बोअज रखता है, जिसका अर्थ है “यहोवा की सामर्थ्य में।” और इसलिए हूराम मंदिर के प्रवेश द्वार पर पीतल के खंभों का काम पूरा करता है।</w:t>
      </w:r>
    </w:p>
    <w:p>
      <w:pPr/>
      <w:r>
        <w:rPr>
          <w:lang w:val="hi_IN" w:bidi="hi_IN"/>
        </w:rPr>
      </w:r>
      <w:r>
        <w:rPr>
          <w:lang w:val="hi_IN" w:bidi="hi_IN"/>
        </w:rPr>
        <w:t>यहाँ रुकें और समूह में यह देखें कि ये खंभे कैसे दिखाई देते होंगे। चर्चा करें कि आप खंभों के नामों का वर्णन करने के लिए किन शब्दों का उपयोग करेंगे। आप अपने श्रोताओं को यह कैसे समझाएँगे कि खंभों के नाम क्यों महत्वपूर्ण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राजाओं 7:13–22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सुलैमान</w:t>
      </w:r>
    </w:p>
    <w:p>
      <w:pPr>
        <w:pStyle w:val="ListBullet"/>
        <w:spacing w:line="240" w:lineRule="auto"/>
        <w:ind w:left="720"/>
      </w:pPr>
      <w:r>
        <w:rPr>
          <w:lang w:val="hi_IN" w:bidi="hi_IN"/>
        </w:rPr>
      </w:r>
      <w:r>
        <w:rPr>
          <w:lang w:val="hi_IN" w:bidi="hi_IN"/>
        </w:rPr>
        <w:t>वे मजदूर जिन्होंने हूराम की सहायता की</w:t>
      </w:r>
    </w:p>
    <w:p>
      <w:pPr>
        <w:pStyle w:val="ListBullet"/>
        <w:spacing w:line="240" w:lineRule="auto"/>
        <w:ind w:left="720"/>
      </w:pPr>
      <w:r>
        <w:rPr>
          <w:lang w:val="hi_IN" w:bidi="hi_IN"/>
        </w:rPr>
      </w:r>
      <w:r>
        <w:rPr>
          <w:lang w:val="hi_IN" w:bidi="hi_IN"/>
        </w:rPr>
        <w:t>और हूराम</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की भूमिका निभा रहे व्यक्ति को यह बताना चाहिए कि यदि वह उस पात्र के स्थान पर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प्रतिक्रियाएँ निम्नलिखित हैं।</w:t>
      </w:r>
    </w:p>
    <w:p>
      <w:pPr/>
      <w:r>
        <w:rPr>
          <w:lang w:val="hi_IN" w:bidi="hi_IN"/>
        </w:rPr>
      </w:r>
      <w:r>
        <w:rPr>
          <w:lang w:val="hi_IN" w:bidi="hi_IN"/>
        </w:rPr>
        <w:t>सुलैमान सोर को एक संदेश भेजता है और हूराम नामक व्यक्ति को यरूशलेम आने के लिए कहता है। हूराम की माता नप्ताली गोत्र से थी, लेकिन हूराम के पिता—जो पीतल का काम करने वाले कारीगर थे—मर चुके हैं। हूराम को पीतल का काम करने में अत्यंत कौशल और अनुभव है, और हूराम राजा सुलैमान के लिए काम करने आता है।</w:t>
      </w:r>
    </w:p>
    <w:p>
      <w:pPr/>
      <w:r>
        <w:rPr>
          <w:lang w:val="hi_IN" w:bidi="hi_IN"/>
        </w:rPr>
      </w:r>
      <w:r>
        <w:rPr>
          <w:lang w:val="hi_IN" w:bidi="hi_IN"/>
        </w:rPr>
        <w:t>अभिनय को रोकें। हूराम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यहोवा के लिए एक मंदिर बनाने में सुलैमान की सहायता करने के लिए सम्मानित महसूस करता हूँ; या</w:t>
      </w:r>
    </w:p>
    <w:p>
      <w:pPr>
        <w:pStyle w:val="ListBullet"/>
        <w:spacing w:line="240" w:lineRule="auto"/>
        <w:ind w:left="720"/>
      </w:pPr>
      <w:r>
        <w:rPr>
          <w:lang w:val="hi_IN" w:bidi="hi_IN"/>
        </w:rPr>
      </w:r>
      <w:r>
        <w:rPr>
          <w:lang w:val="hi_IN" w:bidi="hi_IN"/>
        </w:rPr>
        <w:t>मुझे आश्चर्य है कि सुलैमान मुझे उसकी सहायता करने के लिए चुनता है, क्योंकि मेरा पिता इस्राएल में पैदा नहीं हुआ था।</w:t>
      </w:r>
    </w:p>
    <w:p>
      <w:pPr/>
      <w:r>
        <w:rPr>
          <w:lang w:val="hi_IN" w:bidi="hi_IN"/>
        </w:rPr>
      </w:r>
      <w:r>
        <w:rPr>
          <w:lang w:val="hi_IN" w:bidi="hi_IN"/>
        </w:rPr>
        <w:t>नाटक को जारी रखें।</w:t>
      </w:r>
    </w:p>
    <w:p>
      <w:pPr/>
      <w:r>
        <w:rPr>
          <w:lang w:val="hi_IN" w:bidi="hi_IN"/>
        </w:rPr>
      </w:r>
      <w:r>
        <w:rPr>
          <w:lang w:val="hi_IN" w:bidi="hi_IN"/>
        </w:rPr>
        <w:t>हूराम पीतल के दो खंभों को ढालता है। प्रत्येक खंभा 18 हाथ या लगभग 9 मीटर ऊँचा और 12 हाथ या लगभग 6 मीटर घेरे वाला है। हूराम प्रत्येक खंभे के ऊपर के लिए पीतल की कँगनी बनाता है। ये कँगनी प्रत्येक 4 या 5 हाथ ऊँची होती हैं। हूराम प्रत्येक कँगनी पर सात जालियाँ या झालरें वाली साँकलों का जाल लगाता है और प्रत्येक खंभे के ऊपर लगाता है। हूराम कँगनी को कुमुदिनी के फूलों की तरह आकार देता है। हूराम पीतल की वस्तुएँ भी बनाता है जो अनार के फल की तरह दिखती हैं। हूराम पीतल के अनार को प्रत्येक कँगनी के चारों ओर दो पंक्तियों में लगाता है। हुराम हर खंभे पर, कटोरे जैसे हिस्से के ऊपर और पीतल के साँकलों के झालर के पास, पीतल के 200 अनार लगाता है।</w:t>
      </w:r>
    </w:p>
    <w:p>
      <w:pPr/>
      <w:r>
        <w:rPr>
          <w:lang w:val="hi_IN" w:bidi="hi_IN"/>
        </w:rPr>
      </w:r>
      <w:r>
        <w:rPr>
          <w:lang w:val="hi_IN" w:bidi="hi_IN"/>
        </w:rPr>
        <w:t>हूराम प्रत्येक खंभे को उसके लिली के फूल के आकार वाले कँगनी सहित यहोवा के मंदिर के प्रवेश‑द्वार के सामने स्थापित करता है। हूराम दक्षिण की ओर वाले खंभे का नाम याकीन रखता है, जिसका अर्थ है “यहोवा स्थिर करेगा।” हूराम उत्तर की ओर वाले खंभे का नाम बोअज रखता है, जिसका अर्थ है “यहोवा की सामर्थ्य में।” और इसलिए हूराम मंदिर के प्रवेश द्वार पर पीतल के खंभों का काम पूरा करता है।</w:t>
      </w:r>
    </w:p>
    <w:p>
      <w:pPr/>
      <w:r>
        <w:rPr>
          <w:lang w:val="hi_IN" w:bidi="hi_IN"/>
        </w:rPr>
      </w:r>
      <w:r>
        <w:rPr>
          <w:lang w:val="hi_IN" w:bidi="hi_IN"/>
        </w:rPr>
        <w:t>अभिनय को रोकें।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खुशी है कि ये खंभे इस्राएली लोगों को याद दिलाएँगे कि यहोवा हमारे राष्ट्र को कैसे स्थापित करता है और हमारे लोगों को सामर्थ्य देता है; या</w:t>
      </w:r>
    </w:p>
    <w:p>
      <w:pPr>
        <w:pStyle w:val="ListBullet"/>
        <w:spacing w:line="240" w:lineRule="auto"/>
        <w:ind w:left="720"/>
      </w:pPr>
      <w:r>
        <w:rPr>
          <w:lang w:val="hi_IN" w:bidi="hi_IN"/>
        </w:rPr>
      </w:r>
      <w:r>
        <w:rPr>
          <w:lang w:val="hi_IN" w:bidi="hi_IN"/>
        </w:rPr>
        <w:t>मैं आभारी हूँ कि हूराम मंदिर में सुंदर चीज़ें बनाने में सहायता करने के लिए आ सकता है।</w:t>
      </w:r>
      <w:r>
        <w:rPr>
          <w:lang w:val="hi_IN" w:bidi="hi_IN"/>
        </w:rPr>
      </w:r>
    </w:p>
    <w:p>
      <w:pPr>
        <w:pStyle w:val="Heading3"/>
      </w:pPr>
      <w:r>
        <w:rPr>
          <w:lang w:val="hi_IN" w:bidi="hi_IN"/>
        </w:rPr>
        <w:t>आवश्यक जानकारी</w:t>
      </w:r>
    </w:p>
    <w:p>
      <w:pPr/>
      <w:r>
        <w:rPr>
          <w:lang w:val="hi_IN" w:bidi="hi_IN"/>
        </w:rPr>
      </w:r>
      <w:r>
        <w:rPr>
          <w:lang w:val="hi_IN" w:bidi="hi_IN"/>
        </w:rPr>
        <w:t>1 राजाओं 7:13–22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यहाँ रुकें और एक समूह के तौर पर फिर से सुनें: अगर आपने पहले ही 2 इतिहास 3:15–17 का अनुवाद कर लिया है, जिसमें वही जानकारी है, तो अब उस हिस्से का अपना अनुवाद सुनें। इस ऑडियो को यहाँ रोकें।</w:t>
      </w:r>
    </w:p>
    <w:p>
      <w:pPr/>
      <w:r>
        <w:rPr>
          <w:lang w:val="hi_IN" w:bidi="hi_IN"/>
        </w:rPr>
      </w:r>
      <w:r>
        <w:rPr>
          <w:lang w:val="hi_IN" w:bidi="hi_IN"/>
        </w:rPr>
        <w:t xml:space="preserve">सुलैमान </w:t>
      </w:r>
      <w:r>
        <w:rPr>
          <w:b/>
          <w:lang w:val="hi_IN" w:bidi="hi_IN"/>
        </w:rPr>
        <w:t>सोर</w:t>
      </w:r>
      <w:r>
        <w:rPr>
          <w:lang w:val="hi_IN" w:bidi="hi_IN"/>
        </w:rPr>
        <w:t xml:space="preserve"> नगर को एक संदेश भेजता है। सोर फीनीके में एक नगर है, जो इस्राएल के उत्तर में भूमध्य सागर के तट पर स्थित एक क्षेत्र है। आज, यह क्षेत्र एक देश है जिसे लबानोन कहा जाता है। अधिक जानकारी के लिए मुख्य शब्दावली में सोर शब्द देखें, और सोर का अनुवाद उसी तरह करें जैसे आपने पिछले भागों में किया है।</w:t>
      </w:r>
    </w:p>
    <w:p>
      <w:pPr/>
      <w:r>
        <w:rPr>
          <w:lang w:val="hi_IN" w:bidi="hi_IN"/>
        </w:rPr>
      </w:r>
      <w:r>
        <w:rPr>
          <w:lang w:val="hi_IN" w:bidi="hi_IN"/>
        </w:rPr>
        <w:t>यहाँ रुकें और एक नक्शा देखें जिसमें सोर नगर शामिल है। इस ऑडियो को यहाँ रोकें।</w:t>
      </w:r>
    </w:p>
    <w:p>
      <w:pPr/>
      <w:r>
        <w:rPr>
          <w:lang w:val="hi_IN" w:bidi="hi_IN"/>
        </w:rPr>
      </w:r>
      <w:r>
        <w:rPr>
          <w:lang w:val="hi_IN" w:bidi="hi_IN"/>
        </w:rPr>
        <w:t>सुलैमान हूराम को बुलाता है। हूराम की माता एक विधवा है। विधवा वह स्त्री होती है जिसके पति की मृत्यु हो गई हो।</w:t>
      </w:r>
    </w:p>
    <w:p>
      <w:pPr/>
      <w:r>
        <w:rPr>
          <w:lang w:val="hi_IN" w:bidi="hi_IN"/>
        </w:rPr>
      </w:r>
      <w:r>
        <w:rPr>
          <w:lang w:val="hi_IN" w:bidi="hi_IN"/>
        </w:rPr>
        <w:t xml:space="preserve">यहाँ रुकें और समूह में चर्चा करें कि </w:t>
      </w:r>
      <w:r>
        <w:rPr>
          <w:b/>
          <w:lang w:val="hi_IN" w:bidi="hi_IN"/>
        </w:rPr>
        <w:t>विधवा</w:t>
      </w:r>
      <w:r>
        <w:rPr>
          <w:lang w:val="hi_IN" w:bidi="hi_IN"/>
        </w:rPr>
        <w:t xml:space="preserve"> के लिए आप किस शब्द या वाक्यांश का इस्तेमाल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सुलैमान चाहता है कि हूराम, जो एक कारीगर है, जो </w:t>
      </w:r>
      <w:r>
        <w:rPr>
          <w:b/>
          <w:lang w:val="hi_IN" w:bidi="hi_IN"/>
        </w:rPr>
        <w:t>पीतल</w:t>
      </w:r>
      <w:r>
        <w:rPr>
          <w:lang w:val="hi_IN" w:bidi="hi_IN"/>
        </w:rPr>
        <w:t xml:space="preserve"> के काम करने में बहुत कुशल है, मंदिर बनाने में सहायता करने के लिए आए। पीतल एक ऐसी धातु है जिसे लोग ताँबे और टिन को मिलाकर बनाते हैं। पीतल के लिए उसी शब्द या वाक्यांश का उपयोग करें जिसका उपयोग आपने पिछले भागों में किया था। पीतल के बारे में अधिक जानकारी के लिए, मुख्य शब्दावली देखें। </w:t>
      </w:r>
    </w:p>
    <w:p>
      <w:pPr/>
      <w:r>
        <w:rPr>
          <w:lang w:val="hi_IN" w:bidi="hi_IN"/>
        </w:rPr>
      </w:r>
      <w:r>
        <w:rPr>
          <w:lang w:val="hi_IN" w:bidi="hi_IN"/>
        </w:rPr>
        <w:t>हूराम दो पीतल के खंभे ढालता है। हूराम तरल धातु को उस साँचे या आकार में डालता है जिसमें वह अंतिम वस्तु बनाना चाहता है। फिर हूराम धातु को ठंडा होने देता है।</w:t>
      </w:r>
    </w:p>
    <w:p>
      <w:pPr/>
      <w:r>
        <w:rPr>
          <w:lang w:val="hi_IN" w:bidi="hi_IN"/>
        </w:rPr>
      </w:r>
      <w:r>
        <w:rPr>
          <w:lang w:val="hi_IN" w:bidi="hi_IN"/>
        </w:rPr>
        <w:t xml:space="preserve">यहाँ रुकें और समूह में चर्चा करें कि </w:t>
      </w:r>
      <w:r>
        <w:rPr>
          <w:b/>
          <w:lang w:val="hi_IN" w:bidi="hi_IN"/>
        </w:rPr>
        <w:t>ढालना</w:t>
      </w:r>
      <w:r>
        <w:rPr>
          <w:lang w:val="hi_IN" w:bidi="hi_IN"/>
        </w:rPr>
        <w:t xml:space="preserve"> के लिए आप कौन‑सा शब्द या वाक्यांश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हूराम दो </w:t>
      </w:r>
      <w:r>
        <w:rPr>
          <w:b/>
          <w:lang w:val="hi_IN" w:bidi="hi_IN"/>
        </w:rPr>
        <w:t>खंभे,</w:t>
      </w:r>
      <w:r>
        <w:rPr>
          <w:lang w:val="hi_IN" w:bidi="hi_IN"/>
        </w:rPr>
        <w:t xml:space="preserve"> यानी ऊँची खड़ी संरचनाएँ बनाता है। खम्भे के लिए उसी शब्द या वाक्यांश का प्रयोग करें, जिसका उपयोग आपने पिछले भागों में किया था।</w:t>
      </w:r>
    </w:p>
    <w:p>
      <w:pPr/>
      <w:r>
        <w:rPr>
          <w:lang w:val="hi_IN" w:bidi="hi_IN"/>
        </w:rPr>
      </w:r>
      <w:r>
        <w:rPr>
          <w:lang w:val="hi_IN" w:bidi="hi_IN"/>
        </w:rPr>
        <w:t>यहाँ रुकें और समूह के रूप में दो खम्बों के चित्र को देखें। इस ऑडियो को यहाँ रोकें।</w:t>
      </w:r>
    </w:p>
    <w:p>
      <w:pPr/>
      <w:r>
        <w:rPr>
          <w:lang w:val="hi_IN" w:bidi="hi_IN"/>
        </w:rPr>
      </w:r>
      <w:r>
        <w:rPr>
          <w:lang w:val="hi_IN" w:bidi="hi_IN"/>
        </w:rPr>
        <w:t xml:space="preserve">हर खंभा 18 हाथ ऊँचा और 12 </w:t>
      </w:r>
      <w:r>
        <w:rPr>
          <w:b/>
          <w:lang w:val="hi_IN" w:bidi="hi_IN"/>
        </w:rPr>
        <w:t>हाथ</w:t>
      </w:r>
      <w:r>
        <w:rPr>
          <w:lang w:val="hi_IN" w:bidi="hi_IN"/>
        </w:rPr>
        <w:t xml:space="preserve"> घेरे वाला था। कोई व्यक्ति किसी वस्तु की लंबाई का वर्णन करने के लिए हाथ का उपयोग करता है। एक हाथ किसी व्यक्ति की कोहनी और उँगलियों के सिरों के बीच की दूरी के बराबर होता है, अर्थात् लगभग 50 सेंटीमीटर। हाथ के लिए उसी शब्द या वाक्यांश का प्रयोग करें जिसका प्रयोग आपने पिछले भागों में किया था। हाथ के बारे में अधिक जानकारी के लिए मुख्य शब्दावली देखें।</w:t>
      </w:r>
    </w:p>
    <w:p>
      <w:pPr/>
      <w:r>
        <w:rPr>
          <w:lang w:val="hi_IN" w:bidi="hi_IN"/>
        </w:rPr>
      </w:r>
      <w:r>
        <w:rPr>
          <w:lang w:val="hi_IN" w:bidi="hi_IN"/>
        </w:rPr>
        <w:t>हूराम ने प्रत्येक खंभे के लिए एक कँगनी बनाई। "कँगनी" एक विशेष भाषा है जो खंभे या स्तंभ के ऊपर स्थित वस्तु को दर्शाती है।</w:t>
      </w:r>
    </w:p>
    <w:p>
      <w:pPr/>
      <w:r>
        <w:rPr>
          <w:lang w:val="hi_IN" w:bidi="hi_IN"/>
        </w:rPr>
      </w:r>
      <w:r>
        <w:rPr>
          <w:lang w:val="hi_IN" w:bidi="hi_IN"/>
        </w:rPr>
        <w:t xml:space="preserve">यहाँ रुकें और समूह में चर्चा करें कि आप </w:t>
      </w:r>
      <w:r>
        <w:rPr>
          <w:b/>
          <w:lang w:val="hi_IN" w:bidi="hi_IN"/>
        </w:rPr>
        <w:t>कँगनी</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हूराम कँगनी को जालियों और अनार की पंक्तियों से सजाता है। ये जालियाँ शायद पीतल को मोड़कर बनाई गई सजावटी चोटी जैसी दिखती होंगी। अनार एक लाल रंग का फल होता है जो लगभग संतरे के आकार का होता है।</w:t>
      </w:r>
    </w:p>
    <w:p>
      <w:pPr/>
      <w:r>
        <w:rPr>
          <w:lang w:val="hi_IN" w:bidi="hi_IN"/>
        </w:rPr>
      </w:r>
      <w:r>
        <w:rPr>
          <w:lang w:val="hi_IN" w:bidi="hi_IN"/>
        </w:rPr>
        <w:t xml:space="preserve">यहाँ रुकें और समूह में धातु के साँकलों या जालियों की एक तस्वीर और अनार की तस्वीर देखें। चर्चा करें कि आप </w:t>
      </w:r>
      <w:r>
        <w:rPr>
          <w:b/>
          <w:lang w:val="hi_IN" w:bidi="hi_IN"/>
        </w:rPr>
        <w:t>साँकलों</w:t>
      </w:r>
      <w:r>
        <w:rPr>
          <w:lang w:val="hi_IN" w:bidi="hi_IN"/>
        </w:rPr>
        <w:t xml:space="preserve"> और </w:t>
      </w:r>
      <w:r>
        <w:rPr>
          <w:b/>
          <w:lang w:val="hi_IN" w:bidi="hi_IN"/>
        </w:rPr>
        <w:t>अनार</w:t>
      </w:r>
      <w:r>
        <w:rPr>
          <w:lang w:val="hi_IN" w:bidi="hi_IN"/>
        </w:rPr>
        <w:t xml:space="preserve"> के लिए कौन-सा शब्द या वाक्यांश उपयोग करेंगे।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हूराम ने कँगनी को इस तरह आकार दिया, ताकि वे कुमुदिनी के फूलों के समान दिखे। कुमुदिनी बड़े लाल या सफेद फूल होते हैं जिनकी चार पंखुड़ियाँ होती हैं।</w:t>
      </w:r>
    </w:p>
    <w:p>
      <w:pPr/>
      <w:r>
        <w:rPr>
          <w:lang w:val="hi_IN" w:bidi="hi_IN"/>
        </w:rPr>
      </w:r>
      <w:r>
        <w:rPr>
          <w:lang w:val="hi_IN" w:bidi="hi_IN"/>
        </w:rPr>
        <w:t xml:space="preserve">यहाँ रुकें और समूह में एक कुमुदिनी के फूल की तस्वीर देखें। चर्चा करें कि आप </w:t>
      </w:r>
      <w:r>
        <w:rPr>
          <w:b/>
          <w:lang w:val="hi_IN" w:bidi="hi_IN"/>
        </w:rPr>
        <w:t>कुमुदिनी</w:t>
      </w:r>
      <w:r>
        <w:rPr>
          <w:lang w:val="hi_IN" w:bidi="hi_IN"/>
        </w:rPr>
        <w:t xml:space="preserve"> के फूल के लिए किस शब्द या वाक्यांश का उपयोग करेंगे। यदि आपने बाइबल की किसी अन्य पुस्तक में इस शब्द का अनुवाद किया है, तो उसी शब्द का उपयोग करें जिसका उपयोग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7:23–39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7:23–39 को सुनें और अपने मन में रखें।</w:t>
      </w:r>
    </w:p>
    <w:p>
      <w:pPr/>
      <w:r>
        <w:rPr>
          <w:lang w:val="hi_IN" w:bidi="hi_IN"/>
        </w:rPr>
      </w:r>
      <w:r>
        <w:rPr>
          <w:lang w:val="hi_IN" w:bidi="hi_IN"/>
        </w:rPr>
        <w:t>यदि सम्भव हो, तो 1 राजाओं 7:23–39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राजाओं 7:23–39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सुलैमान ने सोर के कारीगर हूराम से मंदिर के काम में सहायता करने के लिए कहा था। हूराम ने पीतल के दो बड़े खंभों को ढाला, जिन्हें उसने मंदिर के प्रवेश द्वार के सामने रखा था। हूराम ने खंभों को पीतल के अनारों और जालियों तथा साँकलों की झालरों से सजाया। हूराम ने मंदिर के इस भाग का काम पूरा कर दिया।</w:t>
      </w:r>
    </w:p>
    <w:p>
      <w:pPr/>
      <w:r>
        <w:rPr>
          <w:lang w:val="hi_IN" w:bidi="hi_IN"/>
        </w:rPr>
      </w:r>
      <w:r>
        <w:rPr>
          <w:lang w:val="hi_IN" w:bidi="hi_IN"/>
        </w:rPr>
        <w:t>इस भाग में, हूराम मंदिर के लिए पीतल की वस्तुएँ बनाना जारी रखता है।</w:t>
      </w:r>
    </w:p>
    <w:p>
      <w:pPr/>
      <w:r>
        <w:rPr>
          <w:lang w:val="hi_IN" w:bidi="hi_IN"/>
        </w:rPr>
      </w:r>
      <w:r>
        <w:rPr>
          <w:lang w:val="hi_IN" w:bidi="hi_IN"/>
        </w:rPr>
        <w:t>यहाँ रुकें और समूह में सुनें: यदि आपने पहले ही 2 इतिहास 3:15–4:10 का अनुवाद किया है, जिसमें कुछ वही जानकारी दी गई है, तो अब उस भाग का अपना अनुवाद सुनें। इस ऑडियो को यहाँ रोकें।</w:t>
      </w:r>
    </w:p>
    <w:p>
      <w:pPr/>
      <w:r>
        <w:rPr>
          <w:lang w:val="hi_IN" w:bidi="hi_IN"/>
        </w:rPr>
      </w:r>
      <w:r>
        <w:rPr>
          <w:lang w:val="hi_IN" w:bidi="hi_IN"/>
        </w:rPr>
        <w:t>इसके बाद, हूराम पानी रखने के लिये एक बड़ा, गोल पीतल का कटोरा बनाता है। लोग इस बहुत बड़े कटोरे को हौज कहते हैं। हौज का ऊपरी हिस्सा 10 हाथ या लगभग 5 मीटर चौड़ा था, और उसकी ऊँचाई 5 हाथ या लगभग 2.5 मीटर थी। हौज की परिधि नापने के लिये काम करने वाले लोग 30 हाथ या लगभग 15 मीटर की डोरी का उपयोग करते थे। मजदूर किसी वस्तु की परिधि नापने के लिये अक्सर लोगों द्वारा बनाई गई डोरी का उपयोग करते थे। आपको पिछले भागों से याद होगा कि लोग किसी वस्तु की लम्बाई नापने के लिये हाथ का उपयोग करते थे। हौज के किनारे या उसके नीचे, हूराम पीतल की सजावट को छोटी‑छोटी कलियों के आकार में लगाता है। कली एक छोटी सजावटी आकृति है जो हौज पर बनाई जाती थी। कलियाँ सजावटी आकृतियाँ होती हैं, और उन्हें हौज के किनारे सुन्दरता के लिये बनाया जाता था। हूराम हर हाथ पर दस‑दस पीतल की कलियाँ उपयोग करता है, या हर मीटर पर बीस‑बीस कलियाँ। हूराम कलियों को दो पंक्तियों में व्यवस्थित करता है और उसी साँचे का उपयोग करके हौज और सभी कलियों को एक ही समय में बनाता है।</w:t>
      </w:r>
    </w:p>
    <w:p>
      <w:pPr/>
      <w:r>
        <w:rPr>
          <w:lang w:val="hi_IN" w:bidi="hi_IN"/>
        </w:rPr>
      </w:r>
      <w:r>
        <w:rPr>
          <w:lang w:val="hi_IN" w:bidi="hi_IN"/>
        </w:rPr>
        <w:t>यहाँ रुकें और कली की एक तस्वीर देखें। इस ऑडियो को यहाँ रोकें।</w:t>
      </w:r>
    </w:p>
    <w:p>
      <w:pPr/>
      <w:r>
        <w:rPr>
          <w:lang w:val="hi_IN" w:bidi="hi_IN"/>
        </w:rPr>
      </w:r>
      <w:r>
        <w:rPr>
          <w:lang w:val="hi_IN" w:bidi="hi_IN"/>
        </w:rPr>
        <w:t>हौज बारह बैलों जैसी मूर्तियों के ऊपर रखा हुआ था। बैल एक बड़ा पशु है जिसके चार पैर होते हैं। ये बैल शायद बैल थे, जिसका अर्थ है कि उन्हें कतरा दिया गया था। लोग अक्सर खेती में सहायता के लिए बैलों का उपयोग करते थे। लेकिन लोग बैलों को खाने के लिये या मंदिर में बलिदान के रूप में भी मारते थे। बैल बाहर की ओर, एक‑दूसरे से दूर और हौज से भी दूर की ओर मुँह किये हुए थे। तीन बैल उत्तर की ओर मुँह करते हैं। तीन बैल पूर्व की ओर मुँह करते हैं। तीन बैल दक्षिण की ओर मुँह किये हुए थे। और तीन बैल पश्चिम की ओर मुँह करते हैं। हौज बैलों की सपाट पीठों पर रखा हुआ था। हमें निश्चित नहीं है कि हूराम ने बैलों को पीतल से बनाया था या पत्थर से। कहानीकार हमें यह भी नहीं बताता कि हूराम बैलों को कितना बड़ा बनाता है, लेकिन हम जानते हैं कि हूराम उन्हें इतना बड़ा बनाता है कि वे हौज को सहारा दे सकें। बैल इस्राएल के बारह गोत्रों का प्रतिनिधित्व कर सकते हैं।</w:t>
      </w:r>
    </w:p>
    <w:p>
      <w:pPr/>
      <w:r>
        <w:rPr>
          <w:lang w:val="hi_IN" w:bidi="hi_IN"/>
        </w:rPr>
      </w:r>
      <w:r>
        <w:rPr>
          <w:lang w:val="hi_IN" w:bidi="hi_IN"/>
        </w:rPr>
        <w:t>हौज की दीवार लगभग एक हथेली, अर्थात चार उँगलियों जितनी मोटी थी। लोग दूरी नापने के लिये हथेली, अर्थात लगभग 7.5 सेंटीमीटर, का उपयोग करते थे। हूराम हौज के किनारे को प्याले या सोसन के फूल की पंखुड़ियों की तरह बाहर की ओर मोड़ता है। सोसन एक बड़ा फूल है जिसकी सफेद या लाल पंखुड़ियाँ बाहर की ओर मुड़ी होती हैं। हौज में 2,000 बत पानी आता था। हम ठीक‑ठीक नहीं जानते कि एक बत में कितना तरल आता था, लेकिन हौज में लगभग 40,000 लीटर पानी आता होगा। हमें बाइबल के एक अन्य भाग से पता चलता है कि याजक अपने आप को धोने के लिये हौज का उपयोग करते थे।</w:t>
      </w:r>
    </w:p>
    <w:p>
      <w:pPr/>
      <w:r>
        <w:rPr>
          <w:lang w:val="hi_IN" w:bidi="hi_IN"/>
        </w:rPr>
      </w:r>
      <w:r>
        <w:rPr>
          <w:lang w:val="hi_IN" w:bidi="hi_IN"/>
        </w:rPr>
        <w:t>यहाँ रुकें और एक बैल की तस्वीर देखें। सोसन के फूल की एक तस्वीर देखें। इस ऑडियो को यहाँ रोकें।</w:t>
      </w:r>
    </w:p>
    <w:p>
      <w:pPr/>
      <w:r>
        <w:rPr>
          <w:lang w:val="hi_IN" w:bidi="hi_IN"/>
        </w:rPr>
      </w:r>
      <w:r>
        <w:rPr>
          <w:lang w:val="hi_IN" w:bidi="hi_IN"/>
        </w:rPr>
        <w:t>इसके बाद, हूराम पानी की हौदियों को रखने के लिये 10 पीतल के ठेले बनाता है। प्रत्येक ठेले का माप 4 हाथ या 2 मीटर लंबा, 4 हाथ या 2 मीटर चौड़ा और 3 हाथ या 1.5 मीटर ऊँचा है। लोग इन ठेलों को मंदिर के भीतर एक स्थान से दूसरे स्थान पर ले जा सकते हैं। हूराम हर ठेले को पीतल की पट्टियों से बनाता है जो चौखटों से जुड़ी होती हैं। ये पटरियाँ एक डिब्बे का आकार बनाती हैं, और हर पटरी के चारों ओर चौखटें लगी होती हैं। हूराम पीतल की पटरियों और चौखटों पर सिंहों, बैलों और करूबों की आकृतियाँ उकेरता है। सिंह एक बड़ा जानवर है जो अन्य पशुओं को खाता है। लोग सिंह को विजय जैसी बातों का प्रतीक मानते थे। करूब एक प्रकार का स्वर्गदूत होता है, और करूबिम का अर्थ है एक से अधिक करूब। हूराम आकृतियों के ऊपर और नीचे धातु पर सजावटी गोल आकृतियाँ या माला‑जैसे आकृति उकेरता है।</w:t>
      </w:r>
    </w:p>
    <w:p>
      <w:pPr/>
      <w:r>
        <w:rPr>
          <w:lang w:val="hi_IN" w:bidi="hi_IN"/>
        </w:rPr>
      </w:r>
      <w:r>
        <w:rPr>
          <w:lang w:val="hi_IN" w:bidi="hi_IN"/>
        </w:rPr>
        <w:t>यहाँ रुकें और सिंह तथा करूबों के समूह की एक तस्वीर देखें। एक सजावटी घुमावदार आकृति देखें। एक ऐसे ठेले की तस्वीर देखें जो हिल‑डुल सकता है, ठीक वैसा ही जैसा हूराम ने बनाया था। इस ऑडियो को यहाँ रोकें।</w:t>
      </w:r>
    </w:p>
    <w:p>
      <w:pPr/>
      <w:r>
        <w:rPr>
          <w:lang w:val="hi_IN" w:bidi="hi_IN"/>
        </w:rPr>
      </w:r>
      <w:r>
        <w:rPr>
          <w:lang w:val="hi_IN" w:bidi="hi_IN"/>
        </w:rPr>
        <w:t>हूराम हर ठेले के नीचे पीतल के चार पहिये बनाता है, जो पीतल की धुरियों से जुड़े होते हैं। धुरी एक डंडा होती है जो हर पहिये के बीच से होकर गुजरती है और पहिये को घूमने देती है। हर ठेला एक पानी की हौदी को थामे रहता था, जिसकी चार छोटी पीतल की टाँगें थीं और उन पर माला‑जैसे या गोल सजावटी आकृति बने थे। हूराम हर चौखट के भीतर एक मुँह बनाता है ताकि हौदी को सहारा मिल सके। हूराम उस मुँह को गोल बनाता है, और उस मुँह का व्यास 1.5 हाथ, अर्थात लगभग 75 सेंटीमीटर होता है। मुँह के चारों ओर हूराम एक गोल चौखट बनाता है जो राजा के मुकुट जैसी दिखाई देती है। यह चौखट एक हाथ, अर्थात लगभग आधा मीटर गहरी थी। हूराम मुकुट के चारों ओर आकृति उकेरता है। हालाँकि, पानी की हौदियों को थामने वाली धातु की पटरियाँ गोल नहीं, बल्कि चौकोर होती हैं। हूराम शायद इन पटरियों को हौदी के खोल के नीचे लगाता है।</w:t>
      </w:r>
    </w:p>
    <w:p>
      <w:pPr/>
      <w:r>
        <w:rPr>
          <w:lang w:val="hi_IN" w:bidi="hi_IN"/>
        </w:rPr>
      </w:r>
      <w:r>
        <w:rPr>
          <w:lang w:val="hi_IN" w:bidi="hi_IN"/>
        </w:rPr>
        <w:t>हूराम शायद नीचे वाली पीतल की पटरी के चारों कोनों पर चार पहिये लगाता है। फिर हूराम हर ठेले में धुरियाँ लगाता है। प्रत्येक पहिया 1.5 हाथ या लगभग 75 सेंटीमीटर चौड़ा होता है। हूराम पहियों को छोटे रथ के पहियों जैसा बनाता है। रथ दो पहियों वाला वाहन होता है जिसे घोड़े खींचते हैं, और लोग युद्धों में रथों का उपयोग करते थे। हूराम पूरे पहिये को—जिसमें धुरियाँ, चक्र, आरे, और नाभें शामिल हैं—पीतल से बनाता है। पहिये का किनारा उसका बाहरी भाग होता है। आरे वे डंडियाँ होती हैं जो पहिये की नाभि—अर्थात उसके बीच के भाग—को किनारे से जोड़ती हैं।</w:t>
      </w:r>
    </w:p>
    <w:p>
      <w:pPr/>
      <w:r>
        <w:rPr>
          <w:lang w:val="hi_IN" w:bidi="hi_IN"/>
        </w:rPr>
      </w:r>
      <w:r>
        <w:rPr>
          <w:lang w:val="hi_IN" w:bidi="hi_IN"/>
        </w:rPr>
        <w:t>यहाँ रुकें और समूह में रथ के पहियों की एक तस्वीर देखें। धुरी, चक्र, आरे, और नाभि पर ध्यान दें। इस ऑडियो को यहाँ रोकें।</w:t>
      </w:r>
    </w:p>
    <w:p>
      <w:pPr/>
      <w:r>
        <w:rPr>
          <w:lang w:val="hi_IN" w:bidi="hi_IN"/>
        </w:rPr>
      </w:r>
      <w:r>
        <w:rPr>
          <w:lang w:val="hi_IN" w:bidi="hi_IN"/>
        </w:rPr>
        <w:t>हूराम हर ठेले के प्रत्येक कोने पर एक आधार बनाता है। हूराम ठेला और उसके आधार एक ही साँचे से एक साथ बनाता है। लोग शायद इन आधारों का उपयोग ठेलों को धकेलने या खींचने के लिये करते थे। हूराम हर ठेले के ऊपर एक गोल सहारा‑पट्टी बनाता है, जिसकी ऊँचाई आधा हाथ—अर्थात लगभग 25 सेंटीमीटर—थी। हूराम प्रत्येक ठेले के ऊपरी आधार को पटरियों के साथ एक ही भाग में बनाता है। हूराम आधारों और पटरियों पर करूब, सिंह और खजूर के वृक्षों की आकृतियाँ बनाता है। खजूर के वृक्ष का एक बड़ा तना होता है और ऊपर पत्तियाँ चारों ओर फैल जाती हैं। हूराम ठेलों के हर दिखाई देने वाले भाग को सजावट से ढक देता है, जिसमें माला‑जैसे आकृति भी शामिल हैं। हूराम सभी 10 ठेलों को एक ही प्रकार से बनाता है। हूराम हर ठेले के लिये एक ही साँचा उपयोग करता है, इसलिए सभी ठेलों का आकार और रूप समान होता है।</w:t>
      </w:r>
    </w:p>
    <w:p>
      <w:pPr/>
      <w:r>
        <w:rPr>
          <w:lang w:val="hi_IN" w:bidi="hi_IN"/>
        </w:rPr>
      </w:r>
      <w:r>
        <w:rPr>
          <w:lang w:val="hi_IN" w:bidi="hi_IN"/>
        </w:rPr>
        <w:t>हूराम पीतल से 10 पानी की हौदियाँ भी बनाता है। हर हौदी में 40 बत—अर्थात लगभग 1,000 लीटर—पानी आता था, और उसके किनारे का व्यास 4 हाथ, अर्थात लगभग 2 मीटर था। हर पीतल के ठेले के ऊपर एक हौदी रखी जाती थी। हूराम मंदिर के दक्षिणी भाग में पाँच ठेले और उत्तरी भाग में पाँच ठेले रखता है। हूराम हौज को मंदिर के दक्षिण‑पूर्व कोने पर रखता है।</w:t>
      </w:r>
      <w:r>
        <w:rPr>
          <w:lang w:val="hi_IN" w:bidi="hi_IN"/>
        </w:rPr>
      </w:r>
    </w:p>
    <w:p>
      <w:pPr>
        <w:pStyle w:val="Heading3"/>
      </w:pPr>
      <w:r>
        <w:rPr>
          <w:lang w:val="hi_IN" w:bidi="hi_IN"/>
        </w:rPr>
        <w:t>घटनाओं को समझाना</w:t>
      </w:r>
    </w:p>
    <w:p>
      <w:pPr/>
      <w:r>
        <w:rPr>
          <w:lang w:val="hi_IN" w:bidi="hi_IN"/>
        </w:rPr>
      </w:r>
      <w:r>
        <w:rPr>
          <w:lang w:val="hi_IN" w:bidi="hi_IN"/>
        </w:rPr>
        <w:t>1 राजाओं 7:23–39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हूराम पीतल का बड़ा गोल हौज ढालता है और उसके किनारे के नीचे छोटी‑छोटी कलियाँ बनाता है। हूराम हौज को बारह बैलों जैसी आकृतियों पर रखता है। तीन‑तीन बैल हर दिशा की ओर मुँह किये हुए थे। हौज का किनारा सोसन के फूलों की तरह या कटोरे के किनारे की तरह बाहर की ओर फैला हुआ था।</w:t>
      </w:r>
    </w:p>
    <w:p>
      <w:pPr/>
      <w:r>
        <w:rPr>
          <w:lang w:val="hi_IN" w:bidi="hi_IN"/>
        </w:rPr>
      </w:r>
      <w:r>
        <w:rPr>
          <w:b/>
          <w:lang w:val="hi_IN" w:bidi="hi_IN"/>
        </w:rPr>
        <w:t>दूसरे दृश्य में:</w:t>
      </w:r>
      <w:r>
        <w:rPr>
          <w:lang w:val="hi_IN" w:bidi="hi_IN"/>
        </w:rPr>
        <w:t xml:space="preserve"> हूराम पानी की हौदियाँ रखने के लिये 10 चल सकने वाले पीतल के ठेले भी बनाता है। हूराम ठेलों को सिंह, बैल, करूब और माला‑जैसे आकृतियों से सजाता है। हूराम हर ठेले के लिये चार पीतल के पहिये बनाता है, जिनमें धुरी होती है। हूराम हर चौखट के भीतर एक मुकुट‑जैसा गोल मुँह बनाता है, जो हौदी को सहारा देता है। हूराम पहियों को हर ठेले से जोड़ता है।</w:t>
      </w:r>
    </w:p>
    <w:p>
      <w:pPr/>
      <w:r>
        <w:rPr>
          <w:lang w:val="hi_IN" w:bidi="hi_IN"/>
        </w:rPr>
      </w:r>
      <w:r>
        <w:rPr>
          <w:b/>
          <w:lang w:val="hi_IN" w:bidi="hi_IN"/>
        </w:rPr>
        <w:t>तीसरे दृश्य में</w:t>
      </w:r>
      <w:r>
        <w:rPr>
          <w:lang w:val="hi_IN" w:bidi="hi_IN"/>
        </w:rPr>
        <w:t>: हूराम हर ठेले के कोनों पर आधार लगाता है। हूराम ठेलों के हर भाग को नक़्क़ाशी और माला‑जैसे आकृतियों से सजाता है। हर ठेले का आकार और रूप एक‑सा होता है। हूराम 10 पानी की हौदियाँ भी बनाता है, प्रत्येक ठेले के लिये एक‑एक। हूराम हौदियों और हौज को मंदिर के बाहर रखता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सुलैमान</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वे मजदूर जो हूराम की सहायता करते हैं</w:t>
      </w:r>
    </w:p>
    <w:p>
      <w:pPr>
        <w:pStyle w:val="ListBullet"/>
        <w:spacing w:line="240" w:lineRule="auto"/>
        <w:ind w:left="720"/>
      </w:pPr>
      <w:r>
        <w:rPr>
          <w:lang w:val="hi_IN" w:bidi="hi_IN"/>
        </w:rPr>
      </w:r>
      <w:r>
        <w:rPr>
          <w:lang w:val="hi_IN" w:bidi="hi_IN"/>
        </w:rPr>
        <w:t>और हूराम</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में, हूराम पीतल से एक बड़ा, गोल पानी का हौज ढालता है। लोग इस जलाशय को हौज कहते हैं। हौज का किनारा‑से‑किनारा माप 10 हाथ था और उसकी ऊँचाई 5 हाथ थी। हूराम हौज की परिधि 30 हाथ मापता है। हौज के किनारे के नीचे हूराम पीतल की दो पंक्तियों में कलियाँ ढालता है। हूराम हौज के चारों ओर हर हाथ पर 10 कलियाँ रखता है। हूराम हौज और कलियों को एक ही साँचे से एक साथ ढालता है।</w:t>
      </w:r>
    </w:p>
    <w:p>
      <w:pPr/>
      <w:r>
        <w:rPr>
          <w:lang w:val="hi_IN" w:bidi="hi_IN"/>
        </w:rPr>
      </w:r>
      <w:r>
        <w:rPr>
          <w:lang w:val="hi_IN" w:bidi="hi_IN"/>
        </w:rPr>
        <w:t>हूराम 12 बैलों की आकृतियाँ बनाता है। हमें बैलों का आकार नहीं पता, पर वे इतने बड़े थे कि हौज को सहारा दे सकें। हूराम बैलों को पीतल या पत्थर से बनाता है। हूराम हौज को बैलों की पीठों पर रखता है। तीन‑तीन बैल उत्तर, दक्षिण, पूर्व और पश्चिम—हर दिशा की ओर मुँह किये हुए थे। पूर्व वह दिशा है जहाँ सूर्य उदय होता है। हौज बैलों की पीठों पर रखा हुआ था। बैलों का पिछला अंग एक-दूसरे की ओर था। हूराम हौज को ऐसे किनारे के साथ बनाता है जो कटोरे या सोसन के फूल की तरह फैला हुआ था। हौज बनाने वाला पीतल लगभग एक मुट्ठी—अर्थात चार उँगल—मोटा था। हौज में 2,000 बत पानी समाता था। हम नहीं जानते कि एक बत का सटीक माप कितना होता है, लेकिन हौज में शायद लगभग 40,000 लीटर पानी आता था।</w:t>
      </w:r>
    </w:p>
    <w:p>
      <w:pPr/>
      <w:r>
        <w:rPr>
          <w:lang w:val="hi_IN" w:bidi="hi_IN"/>
        </w:rPr>
      </w:r>
      <w:r>
        <w:rPr>
          <w:lang w:val="hi_IN" w:bidi="hi_IN"/>
        </w:rPr>
        <w:t>यहाँ रुकें और समूह में चर्चा करें: आपकी संस्कृति में वस्तुओं के आकार और रूप को कैसे मापा जाता है? कौन‑से शब्द आपको इन वस्तुओं के आकार और रूप को अपने श्रोताओं तक पहुँचाने में सहायता करेंगे। इस ऑडियो को यहाँ रोकें।</w:t>
      </w:r>
    </w:p>
    <w:p>
      <w:pPr/>
      <w:r>
        <w:rPr>
          <w:lang w:val="hi_IN" w:bidi="hi_IN"/>
        </w:rPr>
      </w:r>
      <w:r>
        <w:rPr>
          <w:lang w:val="hi_IN" w:bidi="hi_IN"/>
        </w:rPr>
        <w:t>समूह में चर्चा करें कि आप उत्तर, दक्षिण, पूर्व और पश्चिम के बारे में कैसे बात करेंगे। याद रखें कि पूर्व वह दिशा है जहाँ से सूर्य उदय होता है। पश्चिम पूर्व की विपरीत दिशा है। इस ऑडियो को यहाँ रोकें।</w:t>
      </w:r>
    </w:p>
    <w:p>
      <w:pPr/>
      <w:r>
        <w:rPr>
          <w:lang w:val="hi_IN" w:bidi="hi_IN"/>
        </w:rPr>
      </w:r>
      <w:r>
        <w:rPr>
          <w:lang w:val="hi_IN" w:bidi="hi_IN"/>
        </w:rPr>
        <w:t>दूसरे दृश्य में, हूराम पीतल से 10 चलायमान ठेले बनाता है। हर ठेला 4 हाथ लंबा, 4 हाथ चौड़ा और 3 हाथ ऊँचा था। हूराम पीतल की पटरियाँ बनाता है और उन्हें एक चौखट पर जोड़ता है, जिससे ठेला एक डिब्बे जैसा दिखता है जिसमें हर पटरी के चारों ओर चौखट होती है। हूराम हर पटरी को सिंह, बैल और करूब की आकृतियों से सजाता है। हूराम चौखटों को झालरों या गोल आकृतियों से भी सजाता है।</w:t>
      </w:r>
    </w:p>
    <w:p>
      <w:pPr/>
      <w:r>
        <w:rPr>
          <w:lang w:val="hi_IN" w:bidi="hi_IN"/>
        </w:rPr>
      </w:r>
      <w:r>
        <w:rPr>
          <w:lang w:val="hi_IN" w:bidi="hi_IN"/>
        </w:rPr>
        <w:t>यहाँ रुकें और समूह में चर्चा करें: आपकी संस्कृति में लोग महत्वपूर्ण वस्तुओं को कैसे सजाते हैं। इस ऑडियो को यहाँ रोकें।</w:t>
      </w:r>
    </w:p>
    <w:p>
      <w:pPr/>
      <w:r>
        <w:rPr>
          <w:lang w:val="hi_IN" w:bidi="hi_IN"/>
        </w:rPr>
      </w:r>
      <w:r>
        <w:rPr>
          <w:lang w:val="hi_IN" w:bidi="hi_IN"/>
        </w:rPr>
        <w:t>हूराम हर ठेले के नीचे चार पहिये धुरी वाले रखता है। हर ठेले के चारों कोनों पर हूराम पीतल के आधार लगाता है, जो हौदी को सहारा देते थे। हूराम इन आधारों को भी झालरों से सजाता है। हूराम प्रत्येक ठेले के चौखट के ऊपर एक मुँह बनाता है। हूराम उस मुँह को गोल करता है, और मुँह का किनारा‑से‑किनारा माप 1.5 हाथ होता है। मुँह के चारों ओर हूराम एक गोल चौखट ढालता है जो मुकुट जैसी दिखाई देती है। यह चौखट एक हाथ गहरी थी। हूराम मुकुट‑जैसे मुँह के आसपास के क्षेत्र को और अधिक गोल आकृतियों से सजाता है। यद्यपि हौदी का मुँह गोल है, फिर भी हौदी को थामने वाली पीतल की पटरी चौकोर होती है।</w:t>
      </w:r>
    </w:p>
    <w:p>
      <w:pPr/>
      <w:r>
        <w:rPr>
          <w:lang w:val="hi_IN" w:bidi="hi_IN"/>
        </w:rPr>
      </w:r>
      <w:r>
        <w:rPr>
          <w:lang w:val="hi_IN" w:bidi="hi_IN"/>
        </w:rPr>
        <w:t>हूराम शायद नीचे वाली पीतल की पटरी के चारों कोनों पर चार पहिये लगाता है। फिर हूराम हर ठेले में धुरियाँ लगाता है। प्रत्येक पहिया 1.5 हाथ चौड़ा होता है। हूराम पहियों को छोटे रथ के पहियों जैसा बनाता है। हूराम पूरे पहिये को—जिसमें धुरियाँ, चक्र, आरे, और नाभें शामिल हैं—पीतल से बनाता है।</w:t>
      </w:r>
    </w:p>
    <w:p>
      <w:pPr/>
      <w:r>
        <w:rPr>
          <w:lang w:val="hi_IN" w:bidi="hi_IN"/>
        </w:rPr>
      </w:r>
      <w:r>
        <w:rPr>
          <w:lang w:val="hi_IN" w:bidi="hi_IN"/>
        </w:rPr>
        <w:t>यहाँ रुकें और समूह में चर्चा करें: आपकी संस्कृति में आप उन वस्तुओं के बारे में कैसे बात करते हैं जो दूसरी वस्तुओं जैसी दिखती हैं। आप एक ऐसे मुँह का वर्णन कैसे करेंगे जो मुकुट जैसा दिखता है या ऐसे पहियों का जो रथ जैसे लगते हैं? इस ऑडियो को यहाँ रोकें।</w:t>
      </w:r>
    </w:p>
    <w:p>
      <w:pPr/>
      <w:r>
        <w:rPr>
          <w:lang w:val="hi_IN" w:bidi="hi_IN"/>
        </w:rPr>
      </w:r>
      <w:r>
        <w:rPr>
          <w:lang w:val="hi_IN" w:bidi="hi_IN"/>
        </w:rPr>
        <w:t>तीसरे दृश्य में, हूराम हर ठेले के प्रत्येक कोने के लिए एक आधार बनाता है। हूराम ठेला और उसके आधार एक ही साँचे से एक साथ बनाता है। हूराम हर ठेले के ऊपरी हिस्से के लिए एक गोल सहारा‑पट्टी बनाता है, जिसकी ऊँचाई आधा हाथ ऊँची है। हूराम हर ठेले के ऊपरी आधारों को पीतल की पटरियों के साथ एक ही टुकड़े में बनाता है। हूराम आधारों और पटरियों पर करूब, सिंह और खजूर के वृक्षों की आकृतियाँ बनाता है। हूराम ठेलों के हर दिखाई देने वाले भाग को सजावट से ढक देता है, जिनमें झालरें और गोल आकृतियाँ शामिल होती हैं। हूराम सभी 10 ठेलों को एक ही प्रकार से बनाता है। हूराम हर ठेले के लिए एक ही साँचा उपयोग करता है, इसलिए सभी ठेले एक ही आकार और रूप के होते हैं।</w:t>
      </w:r>
    </w:p>
    <w:p>
      <w:pPr/>
      <w:r>
        <w:rPr>
          <w:lang w:val="hi_IN" w:bidi="hi_IN"/>
        </w:rPr>
      </w:r>
      <w:r>
        <w:rPr>
          <w:lang w:val="hi_IN" w:bidi="hi_IN"/>
        </w:rPr>
        <w:t>हूराम पीतल से 10 पानी की हौदियाँ भी बनाता है। हर हौदी में शायद लगभग 1,000 लीटर पानी आता था, और हर हौदी का किनारा‑से‑किनारा माप 4 हाथ था। हर पीतल के चलायमान ठेले पर एक हौदी रखी होती थी। हूराम मंदिर के दक्षिणी भाग के बाहर पाँच ठेले हौदियों सहित रखता है, और मंदिर के उत्तरी भाग के बाहर भी पाँच ठेले हौदियों सहित रखता है। हूराम हौज को मंदिर के दक्षिण-पूर्व कोने के बाहर रखता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इस्तेमाल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राजाओं 7:23–39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सुलैमान</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वे मजदूर जो हूराम की सहायता करते हैं</w:t>
      </w:r>
    </w:p>
    <w:p>
      <w:pPr>
        <w:pStyle w:val="ListBullet"/>
        <w:spacing w:line="240" w:lineRule="auto"/>
        <w:ind w:left="720"/>
      </w:pPr>
      <w:r>
        <w:rPr>
          <w:lang w:val="hi_IN" w:bidi="hi_IN"/>
        </w:rPr>
      </w:r>
      <w:r>
        <w:rPr>
          <w:lang w:val="hi_IN" w:bidi="hi_IN"/>
        </w:rPr>
        <w:t>और हूराम</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की भूमिका निभा रहे व्यक्ति को यह बताना चाहिए कि यदि वह उस पात्र के स्थान पर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प्रतिक्रियाएँ निम्नलिखित हैं।</w:t>
      </w:r>
    </w:p>
    <w:p>
      <w:pPr/>
      <w:r>
        <w:rPr>
          <w:lang w:val="hi_IN" w:bidi="hi_IN"/>
        </w:rPr>
      </w:r>
      <w:r>
        <w:rPr>
          <w:lang w:val="hi_IN" w:bidi="hi_IN"/>
        </w:rPr>
        <w:t>हूराम पीतल से एक बड़ा, गोल हौज ढालता है। हूराम उसको हौज कहता है। हौज का किनारा‑से‑किनारा माप 10 हाथ था और उसकी ऊँचाई 5 हाथ थी। हूराम हौज की परिधि 30 हाथ मापता है। हौज के किनारे के नीचे हूराम कलियों की दो पंक्तियाँ ढालता है। हूराम हौज के चारों ओर हर हाथ पर 10 कलियाँ रखता है। हूराम हौज और कलियों को एक ही साँचे से एक साथ ढालता है। हूराम हौज को थामने के लिए बैलों जैसी 12 आकृतियाँ बनाता है। तीन बैल प्रत्येक दिशा में मुँह करते हैं, और हौज बैलों की पीठ पर बैठता है। हौज लगभग चार उँगली मोटा था, उसका किनारा कटोरे या सोसन के फूल जैसा बना था, और उसमें लगभग 40,000 लीटर पानी आता था।</w:t>
      </w:r>
    </w:p>
    <w:p>
      <w:pPr/>
      <w:r>
        <w:rPr>
          <w:lang w:val="hi_IN" w:bidi="hi_IN"/>
        </w:rPr>
      </w:r>
      <w:r>
        <w:rPr>
          <w:lang w:val="hi_IN" w:bidi="hi_IN"/>
        </w:rPr>
        <w:t>अभिनय को रोकें।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खुशी है कि याजक हौज जैसी सुंदर वस्तु में अपने आप को धोने में सक्षम होंगे; या</w:t>
      </w:r>
    </w:p>
    <w:p>
      <w:pPr>
        <w:pStyle w:val="ListBullet"/>
        <w:spacing w:line="240" w:lineRule="auto"/>
        <w:ind w:left="720"/>
      </w:pPr>
      <w:r>
        <w:rPr>
          <w:lang w:val="hi_IN" w:bidi="hi_IN"/>
        </w:rPr>
      </w:r>
      <w:r>
        <w:rPr>
          <w:lang w:val="hi_IN" w:bidi="hi_IN"/>
        </w:rPr>
        <w:t>मुझे आशा है कि यहोवा हूराम के काम को आशीष देगा।</w:t>
      </w:r>
    </w:p>
    <w:p>
      <w:pPr/>
      <w:r>
        <w:rPr>
          <w:lang w:val="hi_IN" w:bidi="hi_IN"/>
        </w:rPr>
      </w:r>
      <w:r>
        <w:rPr>
          <w:lang w:val="hi_IN" w:bidi="hi_IN"/>
        </w:rPr>
        <w:t>नाटक को जारी रखें।</w:t>
      </w:r>
    </w:p>
    <w:p>
      <w:pPr/>
      <w:r>
        <w:rPr>
          <w:lang w:val="hi_IN" w:bidi="hi_IN"/>
        </w:rPr>
      </w:r>
      <w:r>
        <w:rPr>
          <w:lang w:val="hi_IN" w:bidi="hi_IN"/>
        </w:rPr>
        <w:t>हूराम पीतल के 10 चलायमान ठेले बनाता है। हर ठेला 4 हाथ लंबा, 4 हाथ चौड़ा और 3 हाथ ऊँचा था। हूराम पीतल की पटरियों का उपयोग करता है जिन्हें वह सहारों के एक चौखट से जोड़ता है। हूराम हर पटरी को सिंह, बैल और करूब की आकृतियों से सजाता है। हूराम चौखटों को झालरों या गोल आकृतियों से भी सजाता है।</w:t>
      </w:r>
    </w:p>
    <w:p>
      <w:pPr/>
      <w:r>
        <w:rPr>
          <w:lang w:val="hi_IN" w:bidi="hi_IN"/>
        </w:rPr>
      </w:r>
      <w:r>
        <w:rPr>
          <w:lang w:val="hi_IN" w:bidi="hi_IN"/>
        </w:rPr>
        <w:t>हूराम हर ठेले के नीचे चार पहिये धुरी वाले रखता है। हर ठेले के चारों कोनों पर हूराम पीतल के आधार लगाता है, जो हौदी को सहारा देते थे। हूराम इन आधारों को भी झालरों से सजाता है। हूराम प्रत्येक ठेले के चौखट के ऊपर एक मुँह बनाता है। हूराम उस मुँह को गोल करता है, और मुँह का किनारा‑से‑किनारा माप 1.5 हाथ होता है। मुँह के चारों ओर हूराम एक गोल चौखट ढालता है जो मुकुट जैसी दिखाई देती है। यह मुँह एक हाथ गहरा था। हूराम मुकुट‑जैसे मुँह के आसपास के क्षेत्र को और अधिक गोल आकृतियों से सजाता है। यद्यपि हौदी का मुँह गोल है, फिर भी हौदी को थामने वाली पीतल की पटरी चौकोर होती है।</w:t>
      </w:r>
    </w:p>
    <w:p>
      <w:pPr/>
      <w:r>
        <w:rPr>
          <w:lang w:val="hi_IN" w:bidi="hi_IN"/>
        </w:rPr>
      </w:r>
      <w:r>
        <w:rPr>
          <w:lang w:val="hi_IN" w:bidi="hi_IN"/>
        </w:rPr>
        <w:t>हूराम शायद नीचे वाली पीतल की पटरी के चारों कोनों पर चार पहिये लगाता है। फिर हूराम हर ठेले में धुरियाँ लगाता है। प्रत्येक पहिया 1.5 हाथ चौड़ा होता है। हूराम पहियों को छोटे रथ के पहियों जैसा बनाता है। हूराम पूरे पहिये को—जिसमें धुरियाँ, चक्र, आरे, और नाभें शामिल हैं—पीतल से बनाता है।</w:t>
      </w:r>
    </w:p>
    <w:p>
      <w:pPr/>
      <w:r>
        <w:rPr>
          <w:lang w:val="hi_IN" w:bidi="hi_IN"/>
        </w:rPr>
      </w:r>
      <w:r>
        <w:rPr>
          <w:lang w:val="hi_IN" w:bidi="hi_IN"/>
        </w:rPr>
        <w:t>अभिनय को रोकें। हूराम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विश्वास है कि सुलैमान को वे सुंदर वस्तुएँ पसंद आएँगी जो मैं पीतल से बनाता हूँ; या</w:t>
      </w:r>
    </w:p>
    <w:p>
      <w:pPr>
        <w:pStyle w:val="ListBullet"/>
        <w:spacing w:line="240" w:lineRule="auto"/>
        <w:ind w:left="720"/>
      </w:pPr>
      <w:r>
        <w:rPr>
          <w:lang w:val="hi_IN" w:bidi="hi_IN"/>
        </w:rPr>
      </w:r>
      <w:r>
        <w:rPr>
          <w:lang w:val="hi_IN" w:bidi="hi_IN"/>
        </w:rPr>
        <w:t>मुझे मंदिर के लिए बनाई गई वस्तुओं पर अपनी सजावट के बारीक काम से प्रसन्नता होती है।</w:t>
      </w:r>
    </w:p>
    <w:p>
      <w:pPr/>
      <w:r>
        <w:rPr>
          <w:lang w:val="hi_IN" w:bidi="hi_IN"/>
        </w:rPr>
      </w:r>
      <w:r>
        <w:rPr>
          <w:lang w:val="hi_IN" w:bidi="hi_IN"/>
        </w:rPr>
        <w:t>नाटक को जारी रखें।</w:t>
      </w:r>
    </w:p>
    <w:p>
      <w:pPr/>
      <w:r>
        <w:rPr>
          <w:lang w:val="hi_IN" w:bidi="hi_IN"/>
        </w:rPr>
      </w:r>
      <w:r>
        <w:rPr>
          <w:lang w:val="hi_IN" w:bidi="hi_IN"/>
        </w:rPr>
        <w:t>हूराम हर ठेले के प्रत्येक कोने पर एक आधार बनाता है। हूराम ठेला और उसके आधार एक ही साँचे से एक साथ बनाता है। हूराम हर ठेले के ऊपरी हिस्से के लिए एक गोल सहारा‑पट्टी बनाता है, जिसकी ऊँचाई आधा हाथ ऊँची है। हूराम प्रत्येक ठेले के ऊपरी आधार को पटरियों के साथ एक ही भाग में बनाता है। हूराम आधारों और पटरियों पर करूब, सिंह और खजूर के वृक्षों की आकृतियाँ बनाता है। हूराम ठेलों के हर दिखाई देने वाले भाग को सजावट से ढक देता है, जिनमें झालरें भी शामिल होती हैं। हूराम सभी 10 ठेलों को एक ही प्रकार से बनाता है।</w:t>
      </w:r>
    </w:p>
    <w:p>
      <w:pPr/>
      <w:r>
        <w:rPr>
          <w:lang w:val="hi_IN" w:bidi="hi_IN"/>
        </w:rPr>
      </w:r>
      <w:r>
        <w:rPr>
          <w:lang w:val="hi_IN" w:bidi="hi_IN"/>
        </w:rPr>
        <w:t>हूराम पीतल से 10 पानी की हौदियाँ भी बनाता है। हर हौदी में शायद लगभग 1,000 लीटर पानी आता था, और हर हौदी का किनारा‑से‑किनारा माप 4 हाथ था। हर पीतल के चलायमान ठेले पर एक हौदी रखी होती थी। हूराम मंदिर के दक्षिणी भाग के बाहर पाँच ठेले हौदियों सहित रखता है, और मंदिर के उत्तरी भाग के बाहर भी पाँच ठेले हौदियों सहित रखता है। हूराम हौज को मंदिर के दक्षिण-पूर्व कोने के बाहर रखता है।</w:t>
      </w:r>
    </w:p>
    <w:p>
      <w:pPr/>
      <w:r>
        <w:rPr>
          <w:lang w:val="hi_IN" w:bidi="hi_IN"/>
        </w:rPr>
      </w:r>
      <w:r>
        <w:rPr>
          <w:lang w:val="hi_IN" w:bidi="hi_IN"/>
        </w:rPr>
        <w:t>अभिनय को रोकें। यहोवा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खुशी है कि सुलैमान और हूराम चाहते हैं कि मेरा मंदिर सुंदर हो; या</w:t>
      </w:r>
    </w:p>
    <w:p>
      <w:pPr>
        <w:pStyle w:val="ListBullet"/>
        <w:spacing w:line="240" w:lineRule="auto"/>
        <w:ind w:left="720"/>
      </w:pPr>
      <w:r>
        <w:rPr>
          <w:lang w:val="hi_IN" w:bidi="hi_IN"/>
        </w:rPr>
      </w:r>
      <w:r>
        <w:rPr>
          <w:lang w:val="hi_IN" w:bidi="hi_IN"/>
        </w:rPr>
        <w:t>मुझे खुशी है कि हूराम मेरे मंदिर को बहुत सुंदर बनाने के लिए पीतल के साथ काम करने के अपने ज्ञान का उपयोग करना चाहता है।</w:t>
      </w:r>
      <w:r>
        <w:rPr>
          <w:lang w:val="hi_IN" w:bidi="hi_IN"/>
        </w:rPr>
      </w:r>
    </w:p>
    <w:p>
      <w:pPr>
        <w:pStyle w:val="Heading3"/>
      </w:pPr>
      <w:r>
        <w:rPr>
          <w:lang w:val="hi_IN" w:bidi="hi_IN"/>
        </w:rPr>
        <w:t>आवश्यक जानकारी</w:t>
      </w:r>
    </w:p>
    <w:p>
      <w:pPr/>
      <w:r>
        <w:rPr>
          <w:lang w:val="hi_IN" w:bidi="hi_IN"/>
        </w:rPr>
      </w:r>
      <w:r>
        <w:rPr>
          <w:lang w:val="hi_IN" w:bidi="hi_IN"/>
        </w:rPr>
        <w:t>1 राजाओं 7:23–39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हूराम पानी रखने के लिए एक बड़ा, गोल पीतल का कटोरा </w:t>
      </w:r>
      <w:r>
        <w:rPr>
          <w:b/>
          <w:lang w:val="hi_IN" w:bidi="hi_IN"/>
        </w:rPr>
        <w:t>डालता</w:t>
      </w:r>
      <w:r>
        <w:rPr>
          <w:lang w:val="hi_IN" w:bidi="hi_IN"/>
        </w:rPr>
        <w:t xml:space="preserve"> है, और लोग इसे हौज कहते हैं। लोग तरल धातु को एक साँचे में डालते हैं ताकि धातु को एक विशेष आकार में डाल दिया जा सके। ढालने के लिए उसी शब्द या वाक्यांश का उपयोग करें जिसका उपयोग आपने पिछले भागों में किया है।</w:t>
      </w:r>
    </w:p>
    <w:p>
      <w:pPr/>
      <w:r>
        <w:rPr>
          <w:lang w:val="hi_IN" w:bidi="hi_IN"/>
        </w:rPr>
      </w:r>
      <w:r>
        <w:rPr>
          <w:lang w:val="hi_IN" w:bidi="hi_IN"/>
        </w:rPr>
        <w:t xml:space="preserve">हूराम हौज को किनारे से किनारे तक 10 </w:t>
      </w:r>
      <w:r>
        <w:rPr>
          <w:b/>
          <w:lang w:val="hi_IN" w:bidi="hi_IN"/>
        </w:rPr>
        <w:t>हाथ</w:t>
      </w:r>
      <w:r>
        <w:rPr>
          <w:lang w:val="hi_IN" w:bidi="hi_IN"/>
        </w:rPr>
        <w:t>, 5 हाथ ऊँचा, और 30 हाथ परिधि वाला बनाता है। लोग लंबाई मापने के लिए हाथ का उपयोग करते हैं। एक हाथ किसी व्यक्ति की कोहनी से उसकी उंगलियों की नोकों तक की दूरी का होता है और इसकी लंबाई लगभग 50 सेंटीमीटर होती है। हाथ के लिए उसी शब्द या वाक्यांश का प्रयोग करें जिसका प्रयोग आपने पिछले भागों में किया था। हाथ के बारे में अधिक जानकारी के लिए मुख्य शब्दावली देखें।</w:t>
      </w:r>
    </w:p>
    <w:p>
      <w:pPr/>
      <w:r>
        <w:rPr>
          <w:lang w:val="hi_IN" w:bidi="hi_IN"/>
        </w:rPr>
      </w:r>
      <w:r>
        <w:rPr>
          <w:lang w:val="hi_IN" w:bidi="hi_IN"/>
        </w:rPr>
        <w:t xml:space="preserve">हूराम हौज के किनारे के नीचे धातु की कलियों से सजावट करता है जो </w:t>
      </w:r>
      <w:r>
        <w:rPr>
          <w:b/>
          <w:lang w:val="hi_IN" w:bidi="hi_IN"/>
        </w:rPr>
        <w:t>कली</w:t>
      </w:r>
      <w:r>
        <w:rPr>
          <w:lang w:val="hi_IN" w:bidi="hi_IN"/>
        </w:rPr>
        <w:t xml:space="preserve"> जैसी दिखती हैं। कली एक छोटी सजावटी आकृति है जो हौज पर बनाई जाती थी। कली खरबूज़े या कद्दू जैसी दिखती हैं; लोग इन्हें लंबाई में आधा काटकर कटोरे या कटोरी की तरह इस्तेमाल करते हैं, ताकि उनमें कोई तरल पदार्थ भरा या डुबोया जा सके। कली के लिए उसी शब्द या वाक्यांश का प्रयोग करें जिसका प्रयोग आपने पिछले भागों में किया था।</w:t>
      </w:r>
    </w:p>
    <w:p>
      <w:pPr/>
      <w:r>
        <w:rPr>
          <w:lang w:val="hi_IN" w:bidi="hi_IN"/>
        </w:rPr>
      </w:r>
      <w:r>
        <w:rPr>
          <w:lang w:val="hi_IN" w:bidi="hi_IN"/>
        </w:rPr>
        <w:t>यहाँ रुकें और समूह में कली की एक तस्वीर देखें। इस ऑडियो को यहाँ रोकें।</w:t>
      </w:r>
    </w:p>
    <w:p>
      <w:pPr/>
      <w:r>
        <w:rPr>
          <w:lang w:val="hi_IN" w:bidi="hi_IN"/>
        </w:rPr>
      </w:r>
      <w:r>
        <w:rPr>
          <w:lang w:val="hi_IN" w:bidi="hi_IN"/>
        </w:rPr>
        <w:t>हूराम हौज को बैलों की 12 मूर्तियों की पीठों पर रखता है। ये बैल शायद बैल‑जाति के बड़े चार पैर वाले पशु थे। लोग अक्सर खेती में सहायता के लिए बैलों का उपयोग करते थे। लेकिन लोग बैलों को भोजन के लिए या मंदिर में बलिदान के रूप में भी चढ़ाते थे।</w:t>
      </w:r>
    </w:p>
    <w:p>
      <w:pPr/>
      <w:r>
        <w:rPr>
          <w:lang w:val="hi_IN" w:bidi="hi_IN"/>
        </w:rPr>
      </w:r>
      <w:r>
        <w:rPr>
          <w:lang w:val="hi_IN" w:bidi="hi_IN"/>
        </w:rPr>
        <w:t xml:space="preserve">यहाँ रुकें और समूह के रूप में बैलों की एक तस्वीर देखें। चर्चा करें कि आप </w:t>
      </w:r>
      <w:r>
        <w:rPr>
          <w:b/>
          <w:lang w:val="hi_IN" w:bidi="hi_IN"/>
        </w:rPr>
        <w:t>बैल</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या वाक्यांश का उपयोग करें जिसका उपयोग आपने वहाँ किया है। इस ऑडियो को यहाँ रोकें।</w:t>
      </w:r>
    </w:p>
    <w:p>
      <w:pPr/>
      <w:r>
        <w:rPr>
          <w:lang w:val="hi_IN" w:bidi="hi_IN"/>
        </w:rPr>
      </w:r>
      <w:r>
        <w:rPr>
          <w:lang w:val="hi_IN" w:bidi="hi_IN"/>
        </w:rPr>
        <w:t>हूराम हौज की पीतल की दीवारों को एक मुट्ठी मोटा बनाता है। लोग दूरी नापने के लिए मुट्ठी का उपयोग करते थे, जो लगभग चार उँगली या 7.5 सेंटीमीटर होती है।</w:t>
      </w:r>
    </w:p>
    <w:p>
      <w:pPr/>
      <w:r>
        <w:rPr>
          <w:lang w:val="hi_IN" w:bidi="hi_IN"/>
        </w:rPr>
      </w:r>
      <w:r>
        <w:rPr>
          <w:lang w:val="hi_IN" w:bidi="hi_IN"/>
        </w:rPr>
        <w:t xml:space="preserve">यहाँ रुकें और समूह में चर्चा करें कि आप </w:t>
      </w:r>
      <w:r>
        <w:rPr>
          <w:b/>
          <w:lang w:val="hi_IN" w:bidi="hi_IN"/>
        </w:rPr>
        <w:t>मुट्ठी</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हूराम हौज के किनारे को कटोरे के किनारे या सोसन के फूल के समान बना देता है। सोसन एक बड़ा फूल है जिसकी सफेद या लाल पंखुड़ियाँ बाहर की ओर मुड़ी होती हैं। सोसन के फूल के लिए उसी शब्द या वाक्यांश का इस्तेमाल करें जिसका इस्तेमाल आपने पिछले भागों में किया है। </w:t>
      </w:r>
    </w:p>
    <w:p>
      <w:pPr/>
      <w:r>
        <w:rPr>
          <w:lang w:val="hi_IN" w:bidi="hi_IN"/>
        </w:rPr>
      </w:r>
      <w:r>
        <w:rPr>
          <w:lang w:val="hi_IN" w:bidi="hi_IN"/>
        </w:rPr>
        <w:t>यहाँ रुकें और समूह में एक सोसन के फूल की तस्वीर देखें। इस ऑडियो को यहाँ रोकें।</w:t>
      </w:r>
    </w:p>
    <w:p>
      <w:pPr/>
      <w:r>
        <w:rPr>
          <w:lang w:val="hi_IN" w:bidi="hi_IN"/>
        </w:rPr>
      </w:r>
      <w:r>
        <w:rPr>
          <w:lang w:val="hi_IN" w:bidi="hi_IN"/>
        </w:rPr>
        <w:t>हूराम हौज को इतना बड़ा बनाता है कि वह 2,000 बत पानी रख सके, जो लगभग 40,000 लीटर है। लोग तरल पदार्थ की मात्रा मापने के लिए बत का उपयोग करते थे।</w:t>
      </w:r>
    </w:p>
    <w:p>
      <w:pPr/>
      <w:r>
        <w:rPr>
          <w:lang w:val="hi_IN" w:bidi="hi_IN"/>
        </w:rPr>
      </w:r>
      <w:r>
        <w:rPr>
          <w:lang w:val="hi_IN" w:bidi="hi_IN"/>
        </w:rPr>
        <w:t xml:space="preserve">यहाँ रुकें और समूह में चर्चा करें कि आप इन मापों के बारे में कैसे बात करेंगे। यदि आप बत के विचार का उपयोग करते हैं, तो यह तय करें कि आप </w:t>
      </w:r>
      <w:r>
        <w:rPr>
          <w:b/>
          <w:lang w:val="hi_IN" w:bidi="hi_IN"/>
        </w:rPr>
        <w:t>बत</w:t>
      </w:r>
      <w:r>
        <w:rPr>
          <w:lang w:val="hi_IN" w:bidi="hi_IN"/>
        </w:rPr>
        <w:t xml:space="preserve"> के लिए किस शब्द या वाक्यांश का उपयोग करेंगे। यदि आपने 1 राजाओं 5:11 में बत के लिए शब्द का उपयोग किया है, तो उसी शब्द का उपयोग करें जिसका उपयोग आपने वहाँ किया था। इस ऑडियो को यहाँ रोकें।</w:t>
      </w:r>
    </w:p>
    <w:p>
      <w:pPr/>
      <w:r>
        <w:rPr>
          <w:lang w:val="hi_IN" w:bidi="hi_IN"/>
        </w:rPr>
      </w:r>
      <w:r>
        <w:rPr>
          <w:lang w:val="hi_IN" w:bidi="hi_IN"/>
        </w:rPr>
        <w:t xml:space="preserve">हूराम हौज और 10 चलायमान ठेले </w:t>
      </w:r>
      <w:r>
        <w:rPr>
          <w:b/>
          <w:lang w:val="hi_IN" w:bidi="hi_IN"/>
        </w:rPr>
        <w:t>पीतल</w:t>
      </w:r>
      <w:r>
        <w:rPr>
          <w:lang w:val="hi_IN" w:bidi="hi_IN"/>
        </w:rPr>
        <w:t xml:space="preserve"> से बनाता है, जो एक ऐसी धातु है जिसे लोग ताँबे और टिन से बनाते हैं। पीतल के लिए उसी शब्द या वाक्यांश का उपयोग करें जिसका उपयोग आपने पिछले भागों में किया था। पीतल के बारे में अधिक जानकारी के लिए, मुख्य शब्दावली देखें। </w:t>
      </w:r>
    </w:p>
    <w:p>
      <w:pPr/>
      <w:r>
        <w:rPr>
          <w:lang w:val="hi_IN" w:bidi="hi_IN"/>
        </w:rPr>
      </w:r>
      <w:r>
        <w:rPr>
          <w:lang w:val="hi_IN" w:bidi="hi_IN"/>
        </w:rPr>
        <w:t xml:space="preserve">हूराम चलायमान ठेलों के चौखटों और धुरियों को सिंह, बैल और </w:t>
      </w:r>
      <w:r>
        <w:rPr>
          <w:b/>
          <w:lang w:val="hi_IN" w:bidi="hi_IN"/>
        </w:rPr>
        <w:t>करूब</w:t>
      </w:r>
      <w:r>
        <w:rPr>
          <w:lang w:val="hi_IN" w:bidi="hi_IN"/>
        </w:rPr>
        <w:t xml:space="preserve"> की तस्वीरों से सजाता है। सिंह एक बड़ा मांसाहारी बिल्ला है जिसे लोग विजय जैसी बातों का प्रतीक मानते थे। करूब एक प्रकार का स्वर्गदूत होता है, और करूबिम का अर्थ है एक से अधिक करूब। करूब के लिए उसी शब्द या वाक्यांश का उपयोग करें जिसका उपयोग आपने पिछले भागों में किया है। करूब के बारे में अधिक जानकारी के लिए, मुख्य शब्दावली को देखें।</w:t>
      </w:r>
    </w:p>
    <w:p>
      <w:pPr/>
      <w:r>
        <w:rPr>
          <w:lang w:val="hi_IN" w:bidi="hi_IN"/>
        </w:rPr>
      </w:r>
      <w:r>
        <w:rPr>
          <w:lang w:val="hi_IN" w:bidi="hi_IN"/>
        </w:rPr>
        <w:t xml:space="preserve">यहाँ रुकें और सिंह तथा करूबों के समूह की एक तस्वीर देखें। चर्चा करें कि आप </w:t>
      </w:r>
      <w:r>
        <w:rPr>
          <w:b/>
          <w:lang w:val="hi_IN" w:bidi="hi_IN"/>
        </w:rPr>
        <w:t>सिंह</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या वाक्यांश का उपयोग करें जिसका उपयोग आपने वहाँ किया है। इस ऑडियो को यहाँ रोकें।</w:t>
      </w:r>
    </w:p>
    <w:p>
      <w:pPr/>
      <w:r>
        <w:rPr>
          <w:lang w:val="hi_IN" w:bidi="hi_IN"/>
        </w:rPr>
      </w:r>
      <w:r>
        <w:rPr>
          <w:lang w:val="hi_IN" w:bidi="hi_IN"/>
        </w:rPr>
        <w:t>हूराम हर ठेले के नीचे चार पीतल के पहिये रखता है। पहिये छोटे रथ के पहियों के समान दिखते थे, जिनके पीतल से बने धुरियाँ, आरे और नाभें होते थे। धुरी एक डंडा होती है जो हर पहिये के बीच से होकर गुजरती है और पहिये को घूमने देती है। पहिये का किनारा उसका बाहरी भाग होता है। आरे वे डंडियाँ होती हैं जो पहिये की नाभि—अर्थात उसके बीच के भाग—को किनारे से जोड़ती हैं।</w:t>
      </w:r>
    </w:p>
    <w:p>
      <w:pPr/>
      <w:r>
        <w:rPr>
          <w:lang w:val="hi_IN" w:bidi="hi_IN"/>
        </w:rPr>
      </w:r>
      <w:r>
        <w:rPr>
          <w:lang w:val="hi_IN" w:bidi="hi_IN"/>
        </w:rPr>
        <w:t xml:space="preserve">यहाँ रुकें और एक पहिये की तस्वीर देखें जिसमें उसकी धुरियाँ, चक्र, आरे, और नाभें शामिल हों। एक पहियों वाले रथ की एक तस्वीर देखें। समूह में चर्चा करें कि आप </w:t>
      </w:r>
      <w:r>
        <w:rPr>
          <w:b/>
          <w:lang w:val="hi_IN" w:bidi="hi_IN"/>
        </w:rPr>
        <w:t>धुरियाँ,</w:t>
      </w:r>
      <w:r>
        <w:rPr>
          <w:lang w:val="hi_IN" w:bidi="hi_IN"/>
        </w:rPr>
        <w:t xml:space="preserve"> </w:t>
      </w:r>
      <w:r>
        <w:rPr>
          <w:b/>
          <w:lang w:val="hi_IN" w:bidi="hi_IN"/>
        </w:rPr>
        <w:t>चक्र,</w:t>
      </w:r>
      <w:r>
        <w:rPr>
          <w:lang w:val="hi_IN" w:bidi="hi_IN"/>
        </w:rPr>
        <w:t xml:space="preserve"> </w:t>
      </w:r>
      <w:r>
        <w:rPr>
          <w:b/>
          <w:lang w:val="hi_IN" w:bidi="hi_IN"/>
        </w:rPr>
        <w:t>आरे</w:t>
      </w:r>
      <w:r>
        <w:rPr>
          <w:lang w:val="hi_IN" w:bidi="hi_IN"/>
        </w:rPr>
        <w:t xml:space="preserve">, और </w:t>
      </w:r>
      <w:r>
        <w:rPr>
          <w:b/>
          <w:lang w:val="hi_IN" w:bidi="hi_IN"/>
        </w:rPr>
        <w:t>नाभें</w:t>
      </w:r>
      <w:r>
        <w:rPr>
          <w:lang w:val="hi_IN" w:bidi="hi_IN"/>
        </w:rPr>
        <w:t xml:space="preserve"> के लिए किन शब्दों या वाक्यांशों का उपयोग करेंगे। यदि आपने पहले ही बाइबल की किसी अन्य पुस्तक में इन शब्दों या वाक्यांशों का अनुवाद किया है, तो उन्हीं शब्दों या वाक्यांशों का उपयोग करें जिनका उपयोग आपने वहाँ किया है। </w:t>
      </w:r>
      <w:r>
        <w:rPr>
          <w:b/>
          <w:lang w:val="hi_IN" w:bidi="hi_IN"/>
        </w:rPr>
        <w:t>रथ</w:t>
      </w:r>
      <w:r>
        <w:rPr>
          <w:lang w:val="hi_IN" w:bidi="hi_IN"/>
        </w:rPr>
        <w:t xml:space="preserve"> के लिए उसी शब्द या वाक्यांश का प्रयोग करें जो आपने पिछले भागों में किया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7:40–51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7:40–51 को सुनें और अपने मन में रखें।</w:t>
      </w:r>
    </w:p>
    <w:p>
      <w:pPr/>
      <w:r>
        <w:rPr>
          <w:lang w:val="hi_IN" w:bidi="hi_IN"/>
        </w:rPr>
      </w:r>
      <w:r>
        <w:rPr>
          <w:lang w:val="hi_IN" w:bidi="hi_IN"/>
        </w:rPr>
        <w:t>यदि सम्भव हो, तो 1 राजाओं 7:40–51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राजाओं 7:40–51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राजा सुलैमान ने कारीगर हूराम को उस हौज को बनाने का निर्देश दिया जो 12 बड़े बैलों की पीठ पर रखा हुआ था। हूराम ने पानी की 10 हौदियाँ और गतिशील ठेले भी बनाए। हूराम ने इन सभी चीजों को पीतल की धातु से बनाया।</w:t>
      </w:r>
    </w:p>
    <w:p>
      <w:pPr/>
      <w:r>
        <w:rPr>
          <w:lang w:val="hi_IN" w:bidi="hi_IN"/>
        </w:rPr>
      </w:r>
      <w:r>
        <w:rPr>
          <w:lang w:val="hi_IN" w:bidi="hi_IN"/>
        </w:rPr>
        <w:t>इस भाग में, कहानीकार मंदिर के लिए ज़रूरी सामान या फर्नीचर और सजावट की सूची देता है। सुलैमान हूराम को पीतल से कुछ वस्तुएँ बनाने का निर्देश देता है। सुलैमान अन्य कारीगरों को सोने से वस्तुएँ बनाने का निर्देश देता है।</w:t>
      </w:r>
    </w:p>
    <w:p>
      <w:pPr/>
      <w:r>
        <w:rPr>
          <w:lang w:val="hi_IN" w:bidi="hi_IN"/>
        </w:rPr>
      </w:r>
      <w:r>
        <w:rPr>
          <w:lang w:val="hi_IN" w:bidi="hi_IN"/>
        </w:rPr>
        <w:t>यहाँ रुकें और समूह में सुनें: यदि आपने पहले ही 2 इतिहास 4:11–5:1 का अनुवाद किया है, जिसमें यही जानकारी दी गई है, तो अब अपना किया हुआ अनुवाद सुनें। इस ऑडियो को यहाँ रोकें।</w:t>
      </w:r>
    </w:p>
    <w:p>
      <w:pPr/>
      <w:r>
        <w:rPr>
          <w:lang w:val="hi_IN" w:bidi="hi_IN"/>
        </w:rPr>
      </w:r>
      <w:r>
        <w:rPr>
          <w:lang w:val="hi_IN" w:bidi="hi_IN"/>
        </w:rPr>
        <w:t>हूराम राख के लिए छोटे कटोरे, फावड़े और छोटी हौदियों को बनाता है। लोग छोटे कटोरों का इस्तेमाल वेदी से राख ले जाने के लिए करते हैं, जहाँ लोग बलिदान जलाते हैं। फावड़ा एक ऐसा औज़ार है जिसमें चौड़ी, चपटी धार और एक हत्था होता है जो शायद आधे मीटर से थोड़ा अधिक लंबा हो सकता है। लोग गर्म कोयले को हटाने और वेदी से राख निकालने के लिए छोटे फावड़ों का इस्तेमाल करते हैं। लोग जानवरों की बलि के समय निकलने वाले खून को इकट्ठा करने के लिए छोटी हौदियों का इस्तेमाल करते हैं। ये हौदियाँ शायद उन कटोरों से थोड़ी बड़ी हैं, जिनका उपयोग लोग राख ले जाने के लिए करते हैं। लोग वेदी पर बलिदान चढ़ाकर यहोवा की आराधना करते हैं, और फिर वे हौदियों से लहू को वेदी पर छिड़कते हैं, इसलिए लोग इन हौदियों को छिड़काव वाली हौदियाँ कहते हैं।</w:t>
      </w:r>
    </w:p>
    <w:p>
      <w:pPr/>
      <w:r>
        <w:rPr>
          <w:lang w:val="hi_IN" w:bidi="hi_IN"/>
        </w:rPr>
      </w:r>
      <w:r>
        <w:rPr>
          <w:lang w:val="hi_IN" w:bidi="hi_IN"/>
        </w:rPr>
        <w:t>यहाँ रुकें और एक छोटा कटोरा, एक छोटा फावड़ा और एक छोटी हौदी की तस्वीर देखें। इस ऑडियो को यहाँ रोकें।</w:t>
      </w:r>
    </w:p>
    <w:p>
      <w:pPr/>
      <w:r>
        <w:rPr>
          <w:lang w:val="hi_IN" w:bidi="hi_IN"/>
        </w:rPr>
      </w:r>
      <w:r>
        <w:rPr>
          <w:lang w:val="hi_IN" w:bidi="hi_IN"/>
        </w:rPr>
        <w:t>कहानीकार उन सभी कामों का सारांश देता है जो राजा सुलैमान ने हूराम को यहोवा के मंदिर के लिए पूरे करने के लिए दिए थे। हूराम पीतल से ये ही चीज़ें बनाता है। हूराम पीतल के दो खम्भे बनाता है, जिनके सिरों पर कटोरे के आकार की कंगनियाँ लगी हुई हैं। आपको याद होगा कि लोग कंगनियों को एक खंभे या स्तंभ के ऊपरी भाग की सजावट के रूप में बनाते हैं। हूराम उन जालियों को भी बनाता है जो कंगनियों को सजाती हैं। हूराम अनार की 400 आकृतियाँ बनाता है। हूराम प्रत्येक खंभे के ऊपर स्थित कटोरे के आकार की कंगनियों के ऊपर की प्रत्येक जाली को सजाने के लिए अनार की दो पंक्तियों का इस्तेमाल करता है। आपको याद होगा कि अनार एक लाल रंग का फल है, जो एक मानव मुट्ठी के आकार का है। हूराम 10 गतिशील ठेले बनाता है, और प्रत्येक ठेले में पानी की एक हौदी होती है। हूराम हौज और बैलों जैसी दिखने वाली 12 आकृतियाँ बनाता है जो हौज को उठाए रखती हैं। हूराम राख, फावड़े और छिड़काव वाली हौदियों के लिए कटोरे बनाता है। हूराम इन सभी वस्तुओं को पीतल से बनाता है, जिसे लोग चमकाने के लिए रगड़ते हैं, ठीक वैसे ही जैसे राजा सुलैमान ने उसे करने का निर्देश दिया था। लोग इन वस्तुओं का इस्तेमाल यहोवा के मन्दिर में करते हैं।</w:t>
      </w:r>
    </w:p>
    <w:p>
      <w:pPr/>
      <w:r>
        <w:rPr>
          <w:lang w:val="hi_IN" w:bidi="hi_IN"/>
        </w:rPr>
      </w:r>
      <w:r>
        <w:rPr>
          <w:lang w:val="hi_IN" w:bidi="hi_IN"/>
        </w:rPr>
        <w:t>यहाँ रुकें और समूह में एक खम्भे, एक कंगनी, जालियाँ, एक अनार, एक गतिशील ठेले पर धोने की हौदी और एक बैल की तस्वीर देखें। इस ऑडियो को यहाँ रोकें।</w:t>
      </w:r>
    </w:p>
    <w:p>
      <w:pPr/>
      <w:r>
        <w:rPr>
          <w:lang w:val="hi_IN" w:bidi="hi_IN"/>
        </w:rPr>
      </w:r>
      <w:r>
        <w:rPr>
          <w:lang w:val="hi_IN" w:bidi="hi_IN"/>
        </w:rPr>
        <w:t>राजा सुलैमान अपने कारीगरों को इन वस्तुओं को पीतल से बनाने का आदेश देता है। कारीगर पीतल को तब तक पिघलाते हैं, जब तक कि वह तरल न हो जाए। फिर कारीगर ज़मीन में मिट्टी से साँचे बनाते हैं और तरल पीतल को इन मिट्टी के साँचों में डालते हैं। जब पीतल ठंडा होता है, तो वह साँचे के आकार में जम जाता है। कारीगर यह काम सुक्कोत और सारतान के नगरों के बीच यरदन नदी के मैदान में करते हैं। यरदन का मैदान, यरदन नदी की निचली तराई को दर्शाता है, जो मृत सागर के दक्षिण में है। सुक्कोत यरदन नदी के पूर्व में और यब्बोक नदी के पश्चिम में स्थित एक नगर था। सारतान यरदन नदी के पूर्व में स्थित एक नगर था, लेकिन हम ठीक से नहीं जानते कि यह कहाँ रहा होगा। इस भूमि में बहुत सारी चिकनी मिट्टी थी, जिसका इस्तेमाल कारीगर मिट्टी के साँचे बनाने में करते थे। सुलैमान हूराम द्वारा पीतल से बनाई गई वस्तुओं को नहीं तौलता है, क्योंकि हूराम बहुत सी वस्तुएँ बनाता है। इसलिए, कोई भी नहीं जानता कि लोगों ने मंदिर के लिए वस्तुएँ बनाने में कितना पीतल इस्तेमाल किया।</w:t>
      </w:r>
    </w:p>
    <w:p>
      <w:pPr/>
      <w:r>
        <w:rPr>
          <w:lang w:val="hi_IN" w:bidi="hi_IN"/>
        </w:rPr>
      </w:r>
      <w:r>
        <w:rPr>
          <w:lang w:val="hi_IN" w:bidi="hi_IN"/>
        </w:rPr>
        <w:t>यहाँ रुकें और समूह में यरदन नदी की तराई का नक्शा देखें। सुक्कोत और सारतान के नगरों को ढूँढें। इस ऑडियो को यहाँ रोकें।</w:t>
      </w:r>
    </w:p>
    <w:p>
      <w:pPr/>
      <w:r>
        <w:rPr>
          <w:lang w:val="hi_IN" w:bidi="hi_IN"/>
        </w:rPr>
      </w:r>
      <w:r>
        <w:rPr>
          <w:lang w:val="hi_IN" w:bidi="hi_IN"/>
        </w:rPr>
        <w:t>राजा सुलैमान कारीगरों को यहोवा के मंदिर के अंदर रखी जाने वाली सोने की सभी वस्तुओं को बनाने का भी निर्देश देता है। धूप जलाने के लिए सुलैमान सोने की वेदी बनाता है। सुलैमान सोने की मेज़ बनाता है, जहाँ लोग भेंट की रोटियाँ रखते हैं। हर सप्ताह सब्त के दिन, या धार्मिक विश्राम के दिन, लोग मेज़ पर यहोवा के लिए भेंट के रूप में ताज़ी रोटियाँ रखते हैं। शायद कारीगर वेदी और मेज़ को लकड़ी से बनाते हैं और लकड़ी को अच्छी गुणवत्ता वाले सोने से मढ़ते हैं। सुलैमान उच्च गुणवत्ता वाले सोने से 10 दीवटें बनाता है और मंदिर के मुख्य आंगन में, परमपवित्र स्थान की ओर जाने वाले दरवाज़े के दोनों तरफ पाँच-पाँच दीवटें रखता है। दीवटों का आकर शायद बेलनाकार होता है और जिनके ऊपरी तथा निचले हिस्से बाहर की ओर फैले हुए होते हैं। सुलैमान सोने के फूल बनाता है, जो दीवटों को सजाते हैं। सुलैमान आग जलाने के लिए दीपक और सोने के चिमटें भी बनाता है। लोग शायद दीपकों को चीनी-मिट्टी से बनाते हैं, और दीपकों में सन की एक बत्ती होती है, जो ईंधन के तौर पर जैतून के तेल का इस्तेमाल करती है। चिमटा एक ऐसा औज़ार है जिसके दो हिस्से एक सिरे पर जुड़े होते हैं और जिसका इस्तेमाल लोग चीज़ें उठाने के लिए कर सकते हैं। लोग शायद सोने के चिमटे का इस्तेमाल बत्तियों को छांटने या दीयों से जली हुई बत्तियों को हटाने के लिए करते हैं।</w:t>
      </w:r>
    </w:p>
    <w:p>
      <w:pPr/>
      <w:r>
        <w:rPr>
          <w:lang w:val="hi_IN" w:bidi="hi_IN"/>
        </w:rPr>
      </w:r>
      <w:r>
        <w:rPr>
          <w:lang w:val="hi_IN" w:bidi="hi_IN"/>
        </w:rPr>
        <w:t>यहाँ रुकें और समूह के रूप में एक वेदी, दीपकों के साथ एक दीवट और चिमटे की एक जोड़ी की तस्वीर देखें। इस ऑडियो को यहाँ रोकें।</w:t>
      </w:r>
    </w:p>
    <w:p>
      <w:pPr/>
      <w:r>
        <w:rPr>
          <w:lang w:val="hi_IN" w:bidi="hi_IN"/>
        </w:rPr>
      </w:r>
      <w:r>
        <w:rPr>
          <w:lang w:val="hi_IN" w:bidi="hi_IN"/>
        </w:rPr>
        <w:t>सुलैमान उच्च गुणवत्ता वाले सोने से अन्य वस्तुएँ भी बनाता है, जिनमें हौदियाँ, बत्तियों को छाँटने वाली कतरनियाँ या कैंचियाँ, जिनका इस्तेमाल लोग बत्तियाँ काटने के लिए करते हैं, छिड़काव वाली हौदियाँ, धूपदान, और जलता हुआ धूप उठाने के लिए करछे या आग के पात्र शामिल हैं। सुलैमान पीतल के खाँचे या कब्जे भी बनाता है और उन पर सोने की परत चढ़ाता है। सुलैमान इन कब्जों का उपयोग उन दरवाज़ों के लिए करता है जो परमपवित्र स्थान की ओर ले जाते हैं और उन दरवाज़ों के लिए भी जो यहोवा के मंदिर के मुख्य भवन की ओर ले जाते हैं। लोग दरवाज़ों को खुलने या बंद होने में मदद के लिए कब्जों का इस्तेमाल करते हैं।</w:t>
      </w:r>
    </w:p>
    <w:p>
      <w:pPr/>
      <w:r>
        <w:rPr>
          <w:lang w:val="hi_IN" w:bidi="hi_IN"/>
        </w:rPr>
      </w:r>
      <w:r>
        <w:rPr>
          <w:lang w:val="hi_IN" w:bidi="hi_IN"/>
        </w:rPr>
        <w:t>यहाँ रुकें और समूह के रूप में एक बत्ती छाँटने वाली कतरनी, एक धूपदान और सोने के खाँचे या कब्जों की एक तस्वीर देखें। इस ऑडियो को यहाँ रोकें।</w:t>
      </w:r>
    </w:p>
    <w:p>
      <w:pPr/>
      <w:r>
        <w:rPr>
          <w:lang w:val="hi_IN" w:bidi="hi_IN"/>
        </w:rPr>
      </w:r>
      <w:r>
        <w:rPr>
          <w:lang w:val="hi_IN" w:bidi="hi_IN"/>
        </w:rPr>
        <w:t>जब राजा सुलैमान यहोवा के मन्दिर के लिए अपना सारा काम पूरा करता है, तो सुलैमान उन सभी चीज़ों को इकट्ठा करता है जो उसके पिता दाऊद ने यहोवा को समर्पित की थीं। दाऊद ने यहोवा को कई बहुमूल्य वस्तुएँ समर्पित की थी। लोगों ने इनमें से कुछ चीज़ें सोने और चाँदी से बनाईं। सुलैमान इन सभी चीजों को खजाने वाले कमरे में, या यहोवा के मंदिर के अंदर उन कमरों में रखता है, जहाँ सुलैमान बहुमूल्य खजाने रखता है।</w:t>
      </w:r>
    </w:p>
    <w:p>
      <w:pPr/>
      <w:r>
        <w:rPr>
          <w:lang w:val="hi_IN" w:bidi="hi_IN"/>
        </w:rPr>
      </w:r>
      <w:r>
        <w:rPr>
          <w:lang w:val="hi_IN" w:bidi="hi_IN"/>
        </w:rPr>
        <w:t>यहाँ रुकें और समूह में चर्चा करें: आपकी संस्कृति में लोग बहुमूल्य खजाने कहाँ रख सकते हैं?</w:t>
      </w:r>
      <w:r>
        <w:rPr>
          <w:lang w:val="hi_IN" w:bidi="hi_IN"/>
        </w:rPr>
      </w:r>
    </w:p>
    <w:p>
      <w:pPr>
        <w:pStyle w:val="Heading3"/>
      </w:pPr>
      <w:r>
        <w:rPr>
          <w:lang w:val="hi_IN" w:bidi="hi_IN"/>
        </w:rPr>
        <w:t>घटनाओं को समझाना</w:t>
      </w:r>
    </w:p>
    <w:p>
      <w:pPr/>
      <w:r>
        <w:rPr>
          <w:lang w:val="hi_IN" w:bidi="hi_IN"/>
        </w:rPr>
      </w:r>
      <w:r>
        <w:rPr>
          <w:lang w:val="hi_IN" w:bidi="hi_IN"/>
        </w:rPr>
        <w:t>1 राजाओं 7:40–51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सुलैमान ने हूराम से यहोवा के मन्दिर के लिए चमकाए हुए पीतल से कई वस्तुएँ बनाने के लिए कहा था, और हूराम उस काम को पूरा करता है। कारीगर यरदन नदी की तराई के मैदानों में ज़मीन में बने मिट्टी के साँचों में तरल पीतल को डालते हैं। सुलैमान किसी से पीतल तौलने के लिए नहीं कहता है, इसलिए कोई भी नहीं जानता कि हूराम कितना पीतल इस्तेमाल करता है।</w:t>
      </w:r>
    </w:p>
    <w:p>
      <w:pPr/>
      <w:r>
        <w:rPr>
          <w:lang w:val="hi_IN" w:bidi="hi_IN"/>
        </w:rPr>
      </w:r>
      <w:r>
        <w:rPr>
          <w:b/>
          <w:lang w:val="hi_IN" w:bidi="hi_IN"/>
        </w:rPr>
        <w:t>दूसरे दृश्य में:</w:t>
      </w:r>
      <w:r>
        <w:rPr>
          <w:lang w:val="hi_IN" w:bidi="hi_IN"/>
        </w:rPr>
        <w:t xml:space="preserve"> सुलैमान के कारीगर यहोवा के मन्दिर के लिए सामान उच्च गुणवत्ता वाले सोने से बनाते हैं। जब सुलैमान को पता चलता है कि कारीगरों ने काम पूरा कर लिया है, तो सुलैमान उन सभी वस्तुओं को, जिनमें चाँदी और सोना भी शामिल है, जिन्हें राजा दाऊद ने यहोवा को समर्पित किया था, मन्दिर के खजाने के कमरे में रख देता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हूराम</w:t>
      </w:r>
    </w:p>
    <w:p>
      <w:pPr>
        <w:pStyle w:val="ListBullet"/>
        <w:spacing w:line="240" w:lineRule="auto"/>
        <w:ind w:left="720"/>
      </w:pPr>
      <w:r>
        <w:rPr>
          <w:lang w:val="hi_IN" w:bidi="hi_IN"/>
        </w:rPr>
      </w:r>
      <w:r>
        <w:rPr>
          <w:lang w:val="hi_IN" w:bidi="hi_IN"/>
        </w:rPr>
        <w:t>सुलैमान</w:t>
      </w:r>
    </w:p>
    <w:p>
      <w:pPr>
        <w:pStyle w:val="ListBullet"/>
        <w:spacing w:line="240" w:lineRule="auto"/>
        <w:ind w:left="720"/>
      </w:pPr>
      <w:r>
        <w:rPr>
          <w:lang w:val="hi_IN" w:bidi="hi_IN"/>
        </w:rPr>
      </w:r>
      <w:r>
        <w:rPr>
          <w:lang w:val="hi_IN" w:bidi="hi_IN"/>
        </w:rPr>
        <w:t>सुलैमान के कारीगर</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समूह के रूप में, भाग के परिवेश के इन हिस्सों पर ध्यान दें:</w:t>
      </w:r>
    </w:p>
    <w:p>
      <w:pPr/>
      <w:r>
        <w:rPr>
          <w:lang w:val="hi_IN" w:bidi="hi_IN"/>
        </w:rPr>
      </w:r>
      <w:r>
        <w:rPr>
          <w:lang w:val="hi_IN" w:bidi="hi_IN"/>
        </w:rPr>
        <w:t>पहले दृश्य में, हूराम पीतल से वस्तुएँ बनाता है, ताकि लोग इनका उपयोग यहोवा के मन्दिर में कर सकें। हूराम राख के लिए छोटे कटोरे, छोटे फावड़े, और लहू छिड़कने के लिए छोटी हौदियों को बनाता है।</w:t>
      </w:r>
    </w:p>
    <w:p>
      <w:pPr/>
      <w:r>
        <w:rPr>
          <w:lang w:val="hi_IN" w:bidi="hi_IN"/>
        </w:rPr>
      </w:r>
      <w:r>
        <w:rPr>
          <w:lang w:val="hi_IN" w:bidi="hi_IN"/>
        </w:rPr>
        <w:t>राजा सुलैमान ने हूराम को यहोवा के मन्दिर के लिए इन वस्तुओं को पीतल से बनाने का निर्देश दिया था, और हूराम ने यह काम पूरा किया। इस भाग में, कहानीकार हूराम द्वारा यहोवा के मन्दिर के लिए पूरे किए गए सभी कामों का सारांश देता है। कहानीकार इन अधिकांश वस्तुओं का वर्णन पहले ही पिछले भागों में कर चुका है।</w:t>
      </w:r>
    </w:p>
    <w:p>
      <w:pPr/>
      <w:r>
        <w:rPr>
          <w:lang w:val="hi_IN" w:bidi="hi_IN"/>
        </w:rPr>
      </w:r>
      <w:r>
        <w:rPr>
          <w:lang w:val="hi_IN" w:bidi="hi_IN"/>
        </w:rPr>
        <w:t>हूराम ने मन्दिर के प्रवेश द्वार पर खड़े दो बड़े खम्भे बनाए। प्रत्येक खंभे के ऊपर कटोरे के आकार की कंगनी, या सजावटी शिखर होता है। हूराम ने कंगनियों को जालियों से सजाया। हूराम ने प्रत्येक कंगनी पर जालियों की दो पंक्तियों को रखा। हूराम ने जालियों को अनार जैसी दिखने वाली आकृतियों से सजाया। अनार लाल रंग के फल होते हैं, जिनका आकार लगभग इंसान की मुट्ठी जितना होता है। बाइबल के एक अन्य भाग में, कहानीकार कहता है कि हूराम ने अनार की 400 आकृतियाँ बनाईं। हूराम ने कटोरे के आकार की कंगनियों पर प्रत्येक जाली को सजाने के लिए अनार की दो पंक्तियों का इस्तेमाल किया, और हूराम ने प्रत्येक खंभे के ऊपर एक-एक कंगनी को रखा।</w:t>
      </w:r>
    </w:p>
    <w:p>
      <w:pPr/>
      <w:r>
        <w:rPr>
          <w:lang w:val="hi_IN" w:bidi="hi_IN"/>
        </w:rPr>
      </w:r>
      <w:r>
        <w:rPr>
          <w:lang w:val="hi_IN" w:bidi="hi_IN"/>
        </w:rPr>
        <w:t>हूराम ने 10 गतिशील ठेलों पर पानी की 10 हौदियाँ भी बनाईं। लोग इन हौदियों का इस्तेमाल उन चीज़ों को धोने के लिए करते थे जिनका उपयोग वे होमबलि के लिए करते थे। हूराम ने हौज कहलाने वाला एक बड़ा जलपात्र बनाया और बैलों के समान दिखाई देने वाली 12 आकृतियाँ भी बनाईं, जो उस हौज को सहारा देती हैं। याजक अपने आप को धोने के लिए इस हौज का उपयोग करते हैं। हूराम ने राख के लिए छोटे कटोरे, छोटे फावड़े, और लहू छिड़कने के लिए छोटी हौदियों को बनाया। हूराम ने इन सभी वस्तुओं को पीतल से बनाया, जिन्हें कारीगर चमकीले दिखने तक रगड़ते हैं।</w:t>
      </w:r>
    </w:p>
    <w:p>
      <w:pPr/>
      <w:r>
        <w:rPr>
          <w:lang w:val="hi_IN" w:bidi="hi_IN"/>
        </w:rPr>
      </w:r>
      <w:r>
        <w:rPr>
          <w:lang w:val="hi_IN" w:bidi="hi_IN"/>
        </w:rPr>
        <w:t>यहाँ रुकें और समूह में चर्चा करें: कहानीकार इस भाग का उपयोग हूराम द्वारा बनाई गई चीज़ों का सारांश, या सूची देने के लिए करता है। 1 राजाओं 7:13–39 का अपना अनुवाद सुनें, जहाँ कहानीकार पहले ही हूराम द्वारा बनाई गई इन वस्तुओं के बारे में बात कर चुका है। इस भाग का उपयोग यह याद रखने के लिए करें कि आपने पहले ही इन वस्तुओं का वर्णन कैसे किया है। यहाँ इन वस्तुओं के लिए उन्हीं शब्दों का इस्तेमाल करें जिनका इस्तेमाल आपने पिछले भागों में किया है। इस ऑडियो को यहाँ रोकें।</w:t>
      </w:r>
    </w:p>
    <w:p>
      <w:pPr/>
      <w:r>
        <w:rPr>
          <w:lang w:val="hi_IN" w:bidi="hi_IN"/>
        </w:rPr>
      </w:r>
      <w:r>
        <w:rPr>
          <w:lang w:val="hi_IN" w:bidi="hi_IN"/>
        </w:rPr>
        <w:t xml:space="preserve">सुलैमान ने हूराम और अन्य कारीगरों को यहोवा के मन्दिर के लिए इन वस्तुओं को बनाने का निर्देश दिया था। सुलैमान के कारीगरों ने पीतल को पिघलाकर उसे जमीन में खोदे गए मिट्टी के साँचों में डालकर इन वस्तुओं को ढाला। कारीगरों ने यह काम यरदन नदी के मैदान में किया, जो सुक्कोत और सारतान नगरों के बीच यरदन नदी की निचली तराई है। सुलैमान ने किसी भी कारीगर से हूराम की बनाई गई पीतल की चीज़ों का वज़न करने के लिए नहीं कहा, क्योंकि हूराम ने बहुत सारी चीज़ें बनाई थीं। इसलिए, कोई नहीं जानता कि हूराम और कारीगरों ने यहोवा के मंदिर के लिए वस्तुएँ बनाने में कितना पीतल इस्तेमाल किया। </w:t>
      </w:r>
    </w:p>
    <w:p>
      <w:pPr/>
      <w:r>
        <w:rPr>
          <w:lang w:val="hi_IN" w:bidi="hi_IN"/>
        </w:rPr>
      </w:r>
      <w:r>
        <w:rPr>
          <w:lang w:val="hi_IN" w:bidi="hi_IN"/>
        </w:rPr>
        <w:t>यहाँ रुकें और समूह के रूप में चर्चा करें: हूराम द्वारा इन वस्तुओं को मिट्टी के साँचे में ढालने के बारे में आप किस प्रकार बात करेंगे? इस ऑडियो को यहाँ रोकें।</w:t>
      </w:r>
    </w:p>
    <w:p>
      <w:pPr/>
      <w:r>
        <w:rPr>
          <w:lang w:val="hi_IN" w:bidi="hi_IN"/>
        </w:rPr>
      </w:r>
      <w:r>
        <w:rPr>
          <w:lang w:val="hi_IN" w:bidi="hi_IN"/>
        </w:rPr>
        <w:t>दूसरे दृश्य में, सुलैमान यहोवा के मंदिर के अंदर रखी जाने वाली सभी वस्तुएँ भी शुद्ध या उत्तम गुणवत्ता वाले सोने से बनाता है। हालाँकि, भले ही कहानीकार कहता है कि सुलैमान इन वस्तुओं को बनाता है, लेकिन असल में सुलैमान खुद यह काम नहीं करता है। सुलैमान अपने कारीगरों और शिल्पकारों को इन वस्तुओं को सोने से बनाने का निर्देश देता है।</w:t>
      </w:r>
    </w:p>
    <w:p>
      <w:pPr/>
      <w:r>
        <w:rPr>
          <w:lang w:val="hi_IN" w:bidi="hi_IN"/>
        </w:rPr>
      </w:r>
      <w:r>
        <w:rPr>
          <w:lang w:val="hi_IN" w:bidi="hi_IN"/>
        </w:rPr>
        <w:t>सुलैमान धूप की वेदी और उस मेज़ को बनाता है, जिस पर उपस्थिति की रोटी रखी जाती है। सुलैमान 10 दीवटें बनाता है और परमपवित्र स्थान के प्रवेश द्वार के दोनों तरफ पाँच-पाँच दीवटें रखता है। सुलैमान सोने के फूल बनाता है, जिनसे दीवट सजाए जाते हैं, और दीवटों पर रखे जाने वाले दीपक, और दीपकों की बत्तियाँ छाँटने या हटाने के लिए चिमटे बनाता है। सुलैमान कटोरे, बत्तियाँ छाँटने की कतरनियाँ, लहू छिड़कने के लिए हौदियाँ, धूप जलाने के लिए बर्तन, और धूपदान बनाता है। सुलैमान परमपवित्र स्थान के दरवाज़ों और मंदिर के मुख्य भवन के प्रवेश द्वार के दरवाज़ों के लिए खाँचें बनाता है। सुलैमान शायद इन खाँचों को पीतल से बनाता है और पीतल को सोने से मढ़ा देता है।</w:t>
      </w:r>
    </w:p>
    <w:p>
      <w:pPr/>
      <w:r>
        <w:rPr>
          <w:lang w:val="hi_IN" w:bidi="hi_IN"/>
        </w:rPr>
      </w:r>
      <w:r>
        <w:rPr>
          <w:lang w:val="hi_IN" w:bidi="hi_IN"/>
        </w:rPr>
        <w:t>यहाँ रुकें और समूह के रूप में निर्गमन 37:17–38:8 के अपने अनुवाद को सुनें। इस भाग में, मूसा कुछ ऐसी ही वस्तुओं का वर्णन करता है जो लोगों ने मिलापवाले तम्बू के लिए बनाई थीं। यदि आपने पहले ही इस भाग का अनुवाद किया है, तो हूराम द्वारा मंदिर के लिए बनाई गई इन वस्तुओं के बारे में बात करने में मदद के लिए अपने अनुवाद का उपयोग करें। इस ऑडियो को यहाँ रोकें।</w:t>
      </w:r>
    </w:p>
    <w:p>
      <w:pPr/>
      <w:r>
        <w:rPr>
          <w:lang w:val="hi_IN" w:bidi="hi_IN"/>
        </w:rPr>
      </w:r>
      <w:r>
        <w:rPr>
          <w:lang w:val="hi_IN" w:bidi="hi_IN"/>
        </w:rPr>
        <w:t>यदि इससे आपको मदद मिले, तो एक बार फिर एक खम्भे, एक कंगनी, एक जाली, एक अनार, एक गतिशील ठेले में धोने की हौदी, एक बैल, वेदी, दीपक सहित एक दीवट, चिमटे की एक जोड़ी, बत्ती छाँटने वाली कतरनी, एक धूपदान, और सोने के खाँचे या कब्जों की एक तस्वीर देखें। इस ऑडियो को यहाँ रोकें।</w:t>
      </w:r>
    </w:p>
    <w:p>
      <w:pPr/>
      <w:r>
        <w:rPr>
          <w:lang w:val="hi_IN" w:bidi="hi_IN"/>
        </w:rPr>
      </w:r>
      <w:r>
        <w:rPr>
          <w:lang w:val="hi_IN" w:bidi="hi_IN"/>
        </w:rPr>
        <w:t>जब सुलैमान यहोवा के मन्दिर के लिए सभी वस्तुएँ बनाता है, तो सुलैमान उन सोने और चाँदी के सभी सामानों को ले आता है जिन्हें उसके पिता राजा दाऊद ने यहोवा को समर्पित किया था। सुलैमान इन चीज़ों को यहोवा के मन्दिर के खजाने के कमरे में रखता है।</w:t>
      </w:r>
    </w:p>
    <w:p>
      <w:pPr/>
      <w:r>
        <w:rPr>
          <w:lang w:val="hi_IN" w:bidi="hi_IN"/>
        </w:rPr>
      </w:r>
      <w:r>
        <w:rPr>
          <w:lang w:val="hi_IN" w:bidi="hi_IN"/>
        </w:rPr>
        <w:t>यहाँ रुकें और समूह में चर्चा करें: आप अपनी संस्कृति में पवित्र स्थानों के लिए किस प्रकार के सामान का उपयोग करते हैं? आप यहोवा के मंदिर के लिए सुलैमान द्वारा उपयोग की जाने वाली विशेष वस्तुओं का वर्णन कैसे करेंगे?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राजाओं 7:40–51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हूराम</w:t>
      </w:r>
    </w:p>
    <w:p>
      <w:pPr>
        <w:pStyle w:val="ListBullet"/>
        <w:spacing w:line="240" w:lineRule="auto"/>
        <w:ind w:left="720"/>
      </w:pPr>
      <w:r>
        <w:rPr>
          <w:lang w:val="hi_IN" w:bidi="hi_IN"/>
        </w:rPr>
      </w:r>
      <w:r>
        <w:rPr>
          <w:lang w:val="hi_IN" w:bidi="hi_IN"/>
        </w:rPr>
        <w:t>सुलैमान</w:t>
      </w:r>
    </w:p>
    <w:p>
      <w:pPr>
        <w:pStyle w:val="ListBullet"/>
        <w:spacing w:line="240" w:lineRule="auto"/>
        <w:ind w:left="720"/>
      </w:pPr>
      <w:r>
        <w:rPr>
          <w:lang w:val="hi_IN" w:bidi="hi_IN"/>
        </w:rPr>
      </w:r>
      <w:r>
        <w:rPr>
          <w:lang w:val="hi_IN" w:bidi="hi_IN"/>
        </w:rPr>
        <w:t>सुलैमान के कारीगर</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के रूप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हूराम पीतल से राख के लिए कटोरे, फावड़े और छोटी हौदियाँ बनाता है। अब हम उस काम का सारांश सुनते हैं जो राजा सुलैमान हूराम से करने के लिए कहता है। हूराम पीतल से कई चीज़ें बनाता है। हूराम मंदिर के प्रवेश-द्वार पर खड़े दो बड़े खंभे बनाता है। प्रत्येक खंभे के ऊपर कटोरे के आकार की कंगनी, या शिखर लगा हुआ होता है। हूराम कंगनियों को जालियों से सजाता है। हूराम प्रत्येक कंगनी पर जालियों की दो पंक्तियों को लगाता है। हूराम जालियों को अनार जैसी दिखने वाली आकृतियों से सजाता है। हूराम 10 गतिशील ठेलों पर 10 पानी की हौदियाँ भी बनाता है। हूराम एक बड़ा जलाशय बनाता है, जिसे हौज कहा जाता है, और हूराम बैलों के समान 12 मूर्तियाँ भी बनाता है जो उस हौज को सहारा देती हैं।</w:t>
      </w:r>
    </w:p>
    <w:p>
      <w:pPr/>
      <w:r>
        <w:rPr>
          <w:lang w:val="hi_IN" w:bidi="hi_IN"/>
        </w:rPr>
      </w:r>
      <w:r>
        <w:rPr>
          <w:lang w:val="hi_IN" w:bidi="hi_IN"/>
        </w:rPr>
        <w:t>हूराम इन सभी वस्तुओं को पीतल से बनाता है, और कारीगर उन्हें तब तक रगड़कर चमकाते हैं जब तक कि वे चमकदार नहीं दिखते। सुलैमान के कारीगर इन वस्तुओं को मिट्टी के साँचे में ढालते हैं, जिन्हें वे जमीन में खोदकर बनाते हैं। कारीगर यह काम यरदन नदी के निचले मैदान में, सुक्कोत और सारतान नगरों के बीच करते हैं।</w:t>
      </w:r>
    </w:p>
    <w:p>
      <w:pPr/>
      <w:r>
        <w:rPr>
          <w:lang w:val="hi_IN" w:bidi="hi_IN"/>
        </w:rPr>
      </w:r>
      <w:r>
        <w:rPr>
          <w:lang w:val="hi_IN" w:bidi="hi_IN"/>
        </w:rPr>
        <w:t xml:space="preserve">सुलैमान हूराम द्वारा बनाई गई पीतल की किसी भी वस्तु का वजन नहीं करवाता, क्योंकि हूराम ने बहुत-सी वस्तुएँ बनाई थीं। इसलिए, कोई नहीं जानता कि हूराम और कारीगरों ने यहोवा के मंदिर के लिए वस्तुएँ बनाने में कितना पीतल इस्तेमाल किया। </w:t>
      </w:r>
    </w:p>
    <w:p>
      <w:pPr/>
      <w:r>
        <w:rPr>
          <w:lang w:val="hi_IN" w:bidi="hi_IN"/>
        </w:rPr>
      </w:r>
      <w:r>
        <w:rPr>
          <w:lang w:val="hi_IN" w:bidi="hi_IN"/>
        </w:rPr>
        <w:t>नाटक को रोकें। हूराम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जब मैं यहोवा के मंदिर के लिए बनाई गई अपनी सभी सुंदर वस्तुओं को देखता हूँ, तो मुझे खुशी होती है; या</w:t>
      </w:r>
    </w:p>
    <w:p>
      <w:pPr>
        <w:pStyle w:val="ListBullet"/>
        <w:spacing w:line="240" w:lineRule="auto"/>
        <w:ind w:left="720"/>
      </w:pPr>
      <w:r>
        <w:rPr>
          <w:lang w:val="hi_IN" w:bidi="hi_IN"/>
        </w:rPr>
      </w:r>
      <w:r>
        <w:rPr>
          <w:lang w:val="hi_IN" w:bidi="hi_IN"/>
        </w:rPr>
        <w:t>मुझे खुशी है कि राजा सुलैमान ने यहोवा के मंदिर का निर्माण पूरा करने में उसकी सहायता करने के लिए मुझे चुना।</w:t>
      </w:r>
    </w:p>
    <w:p>
      <w:pPr/>
      <w:r>
        <w:rPr>
          <w:lang w:val="hi_IN" w:bidi="hi_IN"/>
        </w:rPr>
      </w:r>
      <w:r>
        <w:rPr>
          <w:lang w:val="hi_IN" w:bidi="hi_IN"/>
        </w:rPr>
        <w:t>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पूरा विश्वास है कि यहोवा हूराम के काम से प्रसन्न है; या</w:t>
      </w:r>
    </w:p>
    <w:p>
      <w:pPr>
        <w:pStyle w:val="ListBullet"/>
        <w:spacing w:line="240" w:lineRule="auto"/>
        <w:ind w:left="720"/>
      </w:pPr>
      <w:r>
        <w:rPr>
          <w:lang w:val="hi_IN" w:bidi="hi_IN"/>
        </w:rPr>
      </w:r>
      <w:r>
        <w:rPr>
          <w:lang w:val="hi_IN" w:bidi="hi_IN"/>
        </w:rPr>
        <w:t>मुझे लगता है कि जब इस्राएली लोग और हमारे आस-पास के दूसरे राष्ट्र यहोवा के मंदिर को देखेंगे, तो वे बहुत प्रभावित होंगे।</w:t>
      </w:r>
    </w:p>
    <w:p>
      <w:pPr/>
      <w:r>
        <w:rPr>
          <w:lang w:val="hi_IN" w:bidi="hi_IN"/>
        </w:rPr>
      </w:r>
      <w:r>
        <w:rPr>
          <w:lang w:val="hi_IN" w:bidi="hi_IN"/>
        </w:rPr>
        <w:t>नाटक को जारी रखें।</w:t>
      </w:r>
    </w:p>
    <w:p>
      <w:pPr/>
      <w:r>
        <w:rPr>
          <w:lang w:val="hi_IN" w:bidi="hi_IN"/>
        </w:rPr>
      </w:r>
      <w:r>
        <w:rPr>
          <w:lang w:val="hi_IN" w:bidi="hi_IN"/>
        </w:rPr>
        <w:t>सुलैमान यहोवा के मंदिर के अंदर की सजावट की वस्तुएँ भी उत्तम गुणवत्ता वाले सोने से बनाता है। सुलैमान धूप की वेदी और उस मेज़ को बनाता है, जिस पर उपस्थिति की रोटी रखी जाती है। सुलैमान 10 दीवटें बनाता है और परमपवित्र स्थान के प्रवेश द्वार के दोनों तरफ पाँच-पाँच दीवटें रखता है। सुलैमान दीवटों को सजाने के लिए सोने के फूल बनाता है, और वह दीपक और चिमटे भी बनाता है। सुलैमान कटोरे, बत्तियाँ छाँटने की कतरनियाँ, लहू छिड़कने के लिए हौदियाँ, धूप जलाने के लिए बर्तन, और धूपदान बनाता है। सुलैमान परमपवित्र स्थान के दरवाज़ों और मंदिर के मुख्य भवन के प्रवेश द्वार के दरवाज़ों के लिए खाँचें बनाता है</w:t>
      </w:r>
    </w:p>
    <w:p>
      <w:pPr/>
      <w:r>
        <w:rPr>
          <w:lang w:val="hi_IN" w:bidi="hi_IN"/>
        </w:rPr>
      </w:r>
      <w:r>
        <w:rPr>
          <w:lang w:val="hi_IN" w:bidi="hi_IN"/>
        </w:rPr>
        <w:t>जब सुलैमान यहोवा के मन्दिर के लिए सभी वस्तुएँ बनाता है, तो सुलैमान उन सोने और चाँदी के सभी सामानों को ले आता है जिन्हें उसके पिता राजा दाऊद ने यहोवा को समर्पित किया था। सुलैमान इन चीज़ों को यहोवा के मन्दिर के खजाने के कमरे में रखता है।</w:t>
      </w:r>
    </w:p>
    <w:p>
      <w:pPr/>
      <w:r>
        <w:rPr>
          <w:lang w:val="hi_IN" w:bidi="hi_IN"/>
        </w:rPr>
      </w:r>
      <w:r>
        <w:rPr>
          <w:lang w:val="hi_IN" w:bidi="hi_IN"/>
        </w:rPr>
        <w:t>नाटक को रोकें। यहोवा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सुलैमान द्वारा मेरे रहने के लिए बनाए गए सुंदर मंदिर को देखकर प्रसन्नता होती है; या</w:t>
      </w:r>
    </w:p>
    <w:p>
      <w:pPr>
        <w:pStyle w:val="ListBullet"/>
        <w:spacing w:line="240" w:lineRule="auto"/>
        <w:ind w:left="720"/>
      </w:pPr>
      <w:r>
        <w:rPr>
          <w:lang w:val="hi_IN" w:bidi="hi_IN"/>
        </w:rPr>
      </w:r>
      <w:r>
        <w:rPr>
          <w:lang w:val="hi_IN" w:bidi="hi_IN"/>
        </w:rPr>
        <w:t>मैं सुलैमान और अपनी प्रजा, इस्राएलियों के लिए प्रेम महसूस करता हूँ। लोगों ने मेरे रहने के लिए एक सुंदर स्थान बनाने में बहुत मेहनत की है।</w:t>
      </w:r>
    </w:p>
    <w:p>
      <w:pPr/>
      <w:r>
        <w:rPr>
          <w:lang w:val="hi_IN" w:bidi="hi_IN"/>
        </w:rPr>
      </w:r>
      <w:r>
        <w:rPr>
          <w:lang w:val="hi_IN" w:bidi="hi_IN"/>
        </w:rPr>
        <w:t>सुलैमान के कारीगरों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हम थके हुए महसूस करते हैं क्योंकि सुलैमान ने हमें यहोवा के मंदिर के निर्माण और उसमें रखी जाने वाली वस्तुओं को गढ़ने के लिए बहुत मेहनत करने की आज्ञा दी है; या</w:t>
      </w:r>
    </w:p>
    <w:p>
      <w:pPr>
        <w:pStyle w:val="ListBullet"/>
        <w:spacing w:line="240" w:lineRule="auto"/>
        <w:ind w:left="720"/>
      </w:pPr>
      <w:r>
        <w:rPr>
          <w:lang w:val="hi_IN" w:bidi="hi_IN"/>
        </w:rPr>
      </w:r>
      <w:r>
        <w:rPr>
          <w:lang w:val="hi_IN" w:bidi="hi_IN"/>
        </w:rPr>
        <w:t>हम खुश हैं कि हमने यहोवा के मंदिर का काम पूरा कर लिया है; या</w:t>
      </w:r>
    </w:p>
    <w:p>
      <w:pPr>
        <w:pStyle w:val="ListBullet"/>
        <w:spacing w:line="240" w:lineRule="auto"/>
        <w:ind w:left="720"/>
      </w:pPr>
      <w:r>
        <w:rPr>
          <w:lang w:val="hi_IN" w:bidi="hi_IN"/>
        </w:rPr>
      </w:r>
      <w:r>
        <w:rPr>
          <w:lang w:val="hi_IN" w:bidi="hi_IN"/>
        </w:rPr>
        <w:t>हम यहोवा के भवन की सुंदरता देखकर संतुष्ट हैं।</w:t>
      </w:r>
      <w:r>
        <w:rPr>
          <w:lang w:val="hi_IN" w:bidi="hi_IN"/>
        </w:rPr>
      </w:r>
    </w:p>
    <w:p>
      <w:pPr>
        <w:pStyle w:val="Heading3"/>
      </w:pPr>
      <w:r>
        <w:rPr>
          <w:lang w:val="hi_IN" w:bidi="hi_IN"/>
        </w:rPr>
        <w:t>आवश्यक जानकारी</w:t>
      </w:r>
    </w:p>
    <w:p>
      <w:pPr/>
      <w:r>
        <w:rPr>
          <w:lang w:val="hi_IN" w:bidi="hi_IN"/>
        </w:rPr>
      </w:r>
      <w:r>
        <w:rPr>
          <w:lang w:val="hi_IN" w:bidi="hi_IN"/>
        </w:rPr>
        <w:t>1 राजाओं 7:40–51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यहाँ रुकें और समूह में सुनें: यदि आपने पहले ही 2 इतिहास 4:11–5:1 का अनुवाद किया है, जिसमें यही जानकारी दी गई है, तो अब अपना किया हुआ अनुवाद सुनें। इस ऑडियो को यहाँ रोकें।</w:t>
      </w:r>
    </w:p>
    <w:p>
      <w:pPr/>
      <w:r>
        <w:rPr>
          <w:lang w:val="hi_IN" w:bidi="hi_IN"/>
        </w:rPr>
      </w:r>
      <w:r>
        <w:rPr>
          <w:lang w:val="hi_IN" w:bidi="hi_IN"/>
        </w:rPr>
        <w:t xml:space="preserve">हूराम उन चीज़ों को पूरा करता है जिन्हें </w:t>
      </w:r>
      <w:r>
        <w:rPr>
          <w:b/>
          <w:lang w:val="hi_IN" w:bidi="hi_IN"/>
        </w:rPr>
        <w:t>राजा</w:t>
      </w:r>
      <w:r>
        <w:rPr>
          <w:lang w:val="hi_IN" w:bidi="hi_IN"/>
        </w:rPr>
        <w:t xml:space="preserve"> सुलैमान ने उससे </w:t>
      </w:r>
      <w:r>
        <w:rPr>
          <w:b/>
          <w:lang w:val="hi_IN" w:bidi="hi_IN"/>
        </w:rPr>
        <w:t>यहोवा के मंदिर</w:t>
      </w:r>
      <w:r>
        <w:rPr>
          <w:lang w:val="hi_IN" w:bidi="hi_IN"/>
        </w:rPr>
        <w:t xml:space="preserve"> के लिए बनाने को कहा था। यहोवा वह नाम है जो परमेश्वर स्वयं को देता है, और यह लोगों को उस वाचा की याद दिलाता है जो यहोवा ने इस्राएलियों के साथ बाँधी थी। इस्राएली लोग मंदिर में यहोवा की आराधना करते हैं। राजा, यहोवा और मंदिर के लिए उन्हीं शब्दों या वाक्यांशों का इस्तेमाल करें जिनका इस्तेमाल आपने पिछले भागों में किया है। यहोवा और मंदिर के बारे में अधिक जानकारी के लिए, मुख्य शब्दावली देखें।</w:t>
      </w:r>
    </w:p>
    <w:p>
      <w:pPr/>
      <w:r>
        <w:rPr>
          <w:lang w:val="hi_IN" w:bidi="hi_IN"/>
        </w:rPr>
      </w:r>
      <w:r>
        <w:rPr>
          <w:lang w:val="hi_IN" w:bidi="hi_IN"/>
        </w:rPr>
        <w:t xml:space="preserve">हूराम मंदिर के सामने के प्रवेश-द्वार के लिए दो </w:t>
      </w:r>
      <w:r>
        <w:rPr>
          <w:b/>
          <w:lang w:val="hi_IN" w:bidi="hi_IN"/>
        </w:rPr>
        <w:t>खंभे</w:t>
      </w:r>
      <w:r>
        <w:rPr>
          <w:lang w:val="hi_IN" w:bidi="hi_IN"/>
        </w:rPr>
        <w:t xml:space="preserve"> बनाता है। लोग आम तौर पर धातु, लकड़ी या पत्थर से खम्भे नामक ऊँची, खड़ी संरचनाएँ बनाते हैं। खम्भे किसी इमारत को सहारा देने में मदद कर सकते हैं, या लोग सजावट के रूप में खम्भों का इस्तेमाल कर सकते हैं। खम्भे के लिए उसी शब्द या वाक्यांश का प्रयोग करें, जिसका उपयोग आपने पिछले भागों में किया था।</w:t>
      </w:r>
    </w:p>
    <w:p>
      <w:pPr/>
      <w:r>
        <w:rPr>
          <w:lang w:val="hi_IN" w:bidi="hi_IN"/>
        </w:rPr>
      </w:r>
      <w:r>
        <w:rPr>
          <w:lang w:val="hi_IN" w:bidi="hi_IN"/>
        </w:rPr>
        <w:t>यहाँ रुकें और समूह में एक खम्भे की तस्वीर देखें। इस ऑडियो को यहाँ रोकें।</w:t>
      </w:r>
    </w:p>
    <w:p>
      <w:pPr/>
      <w:r>
        <w:rPr>
          <w:lang w:val="hi_IN" w:bidi="hi_IN"/>
        </w:rPr>
      </w:r>
      <w:r>
        <w:rPr>
          <w:lang w:val="hi_IN" w:bidi="hi_IN"/>
        </w:rPr>
        <w:t xml:space="preserve">हूराम प्रत्येक खम्भे के ऊपर एक </w:t>
      </w:r>
      <w:r>
        <w:rPr>
          <w:b/>
          <w:lang w:val="hi_IN" w:bidi="hi_IN"/>
        </w:rPr>
        <w:t>कंगनी</w:t>
      </w:r>
      <w:r>
        <w:rPr>
          <w:lang w:val="hi_IN" w:bidi="hi_IN"/>
        </w:rPr>
        <w:t xml:space="preserve"> लगाता है। कंगनी शब्द एक विशेष शब्द है, जिसका उपयोग लोग सुलैमान के मन्दिर के खम्भे के सजावटी ऊपरी भाग के लिए करते हैं। हूराम कंगनियों को कटोरों के आकार का बनाता है और उन्हें </w:t>
      </w:r>
      <w:r>
        <w:rPr>
          <w:b/>
          <w:lang w:val="hi_IN" w:bidi="hi_IN"/>
        </w:rPr>
        <w:t>जालियों</w:t>
      </w:r>
      <w:r>
        <w:rPr>
          <w:lang w:val="hi_IN" w:bidi="hi_IN"/>
        </w:rPr>
        <w:t xml:space="preserve"> और </w:t>
      </w:r>
      <w:r>
        <w:rPr>
          <w:b/>
          <w:lang w:val="hi_IN" w:bidi="hi_IN"/>
        </w:rPr>
        <w:t>अनारों</w:t>
      </w:r>
      <w:r>
        <w:rPr>
          <w:lang w:val="hi_IN" w:bidi="hi_IN"/>
        </w:rPr>
        <w:t xml:space="preserve"> से सजाता है। शायद लोग इन जालियों को बनाने के लिए धातु को चोटी की तरह आपस में गूंथते हैं। अनार लाल रंग के फल होते हैं, जिनका आकार लगभग इंसान की मुट्ठी जितना होता है। कंगनी, जाली और अनार के लिए उन्हीं शब्दों या वाक्यांशों का इस्तेमाल करें जिनका इस्तेमाल आपने पिछले भागों में किया था।</w:t>
      </w:r>
    </w:p>
    <w:p>
      <w:pPr/>
      <w:r>
        <w:rPr>
          <w:lang w:val="hi_IN" w:bidi="hi_IN"/>
        </w:rPr>
      </w:r>
      <w:r>
        <w:rPr>
          <w:lang w:val="hi_IN" w:bidi="hi_IN"/>
        </w:rPr>
        <w:t>यहाँ रुकें और कंगनी, जाली और अनार की एक तस्वीर देखें। इस ऑडियो को यहाँ रोकें।</w:t>
      </w:r>
    </w:p>
    <w:p>
      <w:pPr/>
      <w:r>
        <w:rPr>
          <w:lang w:val="hi_IN" w:bidi="hi_IN"/>
        </w:rPr>
      </w:r>
      <w:r>
        <w:rPr>
          <w:lang w:val="hi_IN" w:bidi="hi_IN"/>
        </w:rPr>
        <w:t xml:space="preserve">हूराम गतिशील ठेलों पर रखने के लिए दस पानी की हौदियाँ, हौज और उसे सहारा देने वाले </w:t>
      </w:r>
      <w:r>
        <w:rPr>
          <w:b/>
          <w:lang w:val="hi_IN" w:bidi="hi_IN"/>
        </w:rPr>
        <w:t>बैल</w:t>
      </w:r>
      <w:r>
        <w:rPr>
          <w:lang w:val="hi_IN" w:bidi="hi_IN"/>
        </w:rPr>
        <w:t xml:space="preserve">, राख के लिए कटोरे और फावड़े, तथा बलिदानों से निकले लहू के लिए छोटी हौदियाँ बनाता है। हूराम मंदिर के लिए सभी वस्तुएँ </w:t>
      </w:r>
      <w:r>
        <w:rPr>
          <w:b/>
          <w:lang w:val="hi_IN" w:bidi="hi_IN"/>
        </w:rPr>
        <w:t>पीतल</w:t>
      </w:r>
      <w:r>
        <w:rPr>
          <w:lang w:val="hi_IN" w:bidi="hi_IN"/>
        </w:rPr>
        <w:t xml:space="preserve"> से बनाता है, जिन्हें लोग चमकदार दिखने के लिए घिसकर चमकाते हैं। पीतल एक प्रकार की धातु है जिसे लोग तांबे और टिन से बनाते हैं। बैल और पीतल के लिए उन्हीं शब्दों या वाक्यांशों का इस्तेमाल करें जिनका इस्तेमाल आपने पिछले भागों में किया है। पीतल के बारे में अधिक जानकारी के लिए, मुख्य शब्दावली देखें। </w:t>
      </w:r>
    </w:p>
    <w:p>
      <w:pPr/>
      <w:r>
        <w:rPr>
          <w:lang w:val="hi_IN" w:bidi="hi_IN"/>
        </w:rPr>
      </w:r>
      <w:r>
        <w:rPr>
          <w:lang w:val="hi_IN" w:bidi="hi_IN"/>
        </w:rPr>
        <w:t xml:space="preserve">हूराम और दूसरे कारीगर </w:t>
      </w:r>
      <w:r>
        <w:rPr>
          <w:b/>
          <w:lang w:val="hi_IN" w:bidi="hi_IN"/>
        </w:rPr>
        <w:t>यरदन नदी</w:t>
      </w:r>
      <w:r>
        <w:rPr>
          <w:lang w:val="hi_IN" w:bidi="hi_IN"/>
        </w:rPr>
        <w:t xml:space="preserve"> के मैदान में, सुक्कोत और सारतान नगरों के बीच, पीतल की वस्तुओं को साँचे में ढालते हैं। यरदन नदी एक लंबी नदी है जो इस्राएल में उत्तर से दक्षिण की ओर बहती है। यरदन नदी के लिए उसी शब्द या वाक्यांश का उपयोग करें जिसका उपयोग आपने पिछले भागों में किया था। यरदन नदी के बारे में अधिक जानकारी के लिए, मुख्य शब्दावली देखें।</w:t>
      </w:r>
    </w:p>
    <w:p>
      <w:pPr/>
      <w:r>
        <w:rPr>
          <w:lang w:val="hi_IN" w:bidi="hi_IN"/>
        </w:rPr>
      </w:r>
      <w:r>
        <w:rPr>
          <w:lang w:val="hi_IN" w:bidi="hi_IN"/>
        </w:rPr>
        <w:t xml:space="preserve">सुलैमान यहोवा के मंदिर के लिए </w:t>
      </w:r>
      <w:r>
        <w:rPr>
          <w:b/>
          <w:lang w:val="hi_IN" w:bidi="hi_IN"/>
        </w:rPr>
        <w:t>सजावट</w:t>
      </w:r>
      <w:r>
        <w:rPr>
          <w:lang w:val="hi_IN" w:bidi="hi_IN"/>
        </w:rPr>
        <w:t xml:space="preserve"> की वस्तुएँ बनाता है। सजावट की वस्तुओं में लकड़ी का सामान और अन्य चीज़ें शामिल हैं, जिनका उपयोग लोग इमारत या कमरे को सजाने के लिए करते हैं। सजावट की वस्तुओं के लिए उसी शब्द या वाक्यांश का इस्तेमाल करें जिसका इस्तेमाल आपने पिछले भागों में किया है।</w:t>
      </w:r>
    </w:p>
    <w:p>
      <w:pPr/>
      <w:r>
        <w:rPr>
          <w:lang w:val="hi_IN" w:bidi="hi_IN"/>
        </w:rPr>
      </w:r>
      <w:r>
        <w:rPr>
          <w:lang w:val="hi_IN" w:bidi="hi_IN"/>
        </w:rPr>
        <w:t xml:space="preserve">सुलैमान यहोवा के मंदिर के लिए </w:t>
      </w:r>
      <w:r>
        <w:rPr>
          <w:b/>
          <w:lang w:val="hi_IN" w:bidi="hi_IN"/>
        </w:rPr>
        <w:t>सोने</w:t>
      </w:r>
      <w:r>
        <w:rPr>
          <w:lang w:val="hi_IN" w:bidi="hi_IN"/>
        </w:rPr>
        <w:t xml:space="preserve"> की वस्तुएँ बनाता है। सोना एक बहुमूल्य पीली धातु है। सोने के लिए उसी शब्द या वाक्यांश का उपयोग करें जिसका उपयोग आपने पिछले भागों में किया था।</w:t>
      </w:r>
    </w:p>
    <w:p>
      <w:pPr/>
      <w:r>
        <w:rPr>
          <w:lang w:val="hi_IN" w:bidi="hi_IN"/>
        </w:rPr>
      </w:r>
      <w:r>
        <w:rPr>
          <w:lang w:val="hi_IN" w:bidi="hi_IN"/>
        </w:rPr>
        <w:t xml:space="preserve">सुलैमान धूप की </w:t>
      </w:r>
      <w:r>
        <w:rPr>
          <w:b/>
          <w:lang w:val="hi_IN" w:bidi="hi_IN"/>
        </w:rPr>
        <w:t>वेदी</w:t>
      </w:r>
      <w:r>
        <w:rPr>
          <w:lang w:val="hi_IN" w:bidi="hi_IN"/>
        </w:rPr>
        <w:t xml:space="preserve"> और उस मेज़ को बनाता है, जिस पर उपस्थिति की रोटी रखी जाती है। वेदी वह स्थान होती है जहाँ लोग परमेश्वर को भेंट या बलिदान चढ़ाते हैं। इस्राएलियों ने वेदी पर यहोवा के लिए बलिदान चढ़ाए। याजक परमपवित्र स्थान के ठीक बाहर एक मेज पर बारह रोटियाँ रखते थे, ताकि इस्राएलियों को याद रहे कि यहोवा मंदिर में निवास करता है। लोग इसे उपस्थिति की रोटी कहते हैं। वेदी के लिए उसी शब्द या वाक्यांश का प्रयोग करें जिसका प्रयोग आपने पिछले भागों में किया है। वेदी के बारे में अधिक जानकारी के लिए मुख्य शब्दावली को देखें।</w:t>
      </w:r>
    </w:p>
    <w:p>
      <w:pPr/>
      <w:r>
        <w:rPr>
          <w:lang w:val="hi_IN" w:bidi="hi_IN"/>
        </w:rPr>
      </w:r>
      <w:r>
        <w:rPr>
          <w:lang w:val="hi_IN" w:bidi="hi_IN"/>
        </w:rPr>
        <w:t xml:space="preserve">यहाँ रुकें और समूह के रूप में चर्चा करें कि आप </w:t>
      </w:r>
      <w:r>
        <w:rPr>
          <w:b/>
          <w:lang w:val="hi_IN" w:bidi="hi_IN"/>
        </w:rPr>
        <w:t>उपस्थिति की रोटी</w:t>
      </w:r>
      <w:r>
        <w:rPr>
          <w:lang w:val="hi_IN" w:bidi="hi_IN"/>
        </w:rPr>
        <w:t xml:space="preserve"> के लिए किस शब्द या वाक्यांश का उपयोग करेंगे। "उपस्थिति की रोटी" के बारे में अधिक जानकारी के लिए, मुख्य शब्दावली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सुलैमान 10 </w:t>
      </w:r>
      <w:r>
        <w:rPr>
          <w:b/>
          <w:lang w:val="hi_IN" w:bidi="hi_IN"/>
        </w:rPr>
        <w:t>दीवटें</w:t>
      </w:r>
      <w:r>
        <w:rPr>
          <w:lang w:val="hi_IN" w:bidi="hi_IN"/>
        </w:rPr>
        <w:t xml:space="preserve"> बनाता है और परमपवित्र स्थान के प्रवेश द्वार के दोनों तरफ पाँच-पाँच दीवटें रखता है। लोग रौशनी पाने के लिए दीपकों में बत्तियाँ जलाते हैं और उन्हें दीवटों पर रखते हैं। दीवट के लिए उसी शब्द या वाक्यांश का प्रयोग करें, जिसका उपयोग आपने पिछले भागों में किया था।</w:t>
      </w:r>
    </w:p>
    <w:p>
      <w:pPr/>
      <w:r>
        <w:rPr>
          <w:lang w:val="hi_IN" w:bidi="hi_IN"/>
        </w:rPr>
      </w:r>
      <w:r>
        <w:rPr>
          <w:lang w:val="hi_IN" w:bidi="hi_IN"/>
        </w:rPr>
        <w:t>सुलैमान मंदिर के लिए चिमटे, बत्ती छाँटने वाली कतरनी और धूपदान बनाता है। लोग चिमटे जैसे औज़ार बनाते हैं, जिनके दो छोटे हिस्से एक सिरे पर जुड़े होते हैं। शायद लोग चिमटों का उपयोग चीज़ों को उठाने या जली हुई बत्तियों को निकालने के लिए करते थे। शायद लोग बत्तियों को सन से बनाते थे, जिन्हें आग से जलाया जा सकता था। लोग कतरनी का उपयोग बत्तियों को काटने के लिए करते हैं, ताकि बत्तियाँ बहुत लंबी न हों और बहुत जल्दी न जलें। लोग गर्म कोयले या धूप जलाने के लिए धूपदान का इस्तेमाल करते हैं।</w:t>
      </w:r>
    </w:p>
    <w:p>
      <w:pPr/>
      <w:r>
        <w:rPr>
          <w:lang w:val="hi_IN" w:bidi="hi_IN"/>
        </w:rPr>
      </w:r>
      <w:r>
        <w:rPr>
          <w:lang w:val="hi_IN" w:bidi="hi_IN"/>
        </w:rPr>
        <w:t xml:space="preserve">यहाँ रुकें और चिमटा, बत्ती छाँटने वाली कतरनी और धूपदान की एक तस्वीर देखें। समूह में चर्चा करें कि आप </w:t>
      </w:r>
      <w:r>
        <w:rPr>
          <w:b/>
          <w:lang w:val="hi_IN" w:bidi="hi_IN"/>
        </w:rPr>
        <w:t>चिमटा</w:t>
      </w:r>
      <w:r>
        <w:rPr>
          <w:lang w:val="hi_IN" w:bidi="hi_IN"/>
        </w:rPr>
        <w:t xml:space="preserve">, </w:t>
      </w:r>
      <w:r>
        <w:rPr>
          <w:b/>
          <w:lang w:val="hi_IN" w:bidi="hi_IN"/>
        </w:rPr>
        <w:t>बत्ती छाँटने वाली कतरनी</w:t>
      </w:r>
      <w:r>
        <w:rPr>
          <w:lang w:val="hi_IN" w:bidi="hi_IN"/>
        </w:rPr>
        <w:t xml:space="preserve"> और </w:t>
      </w:r>
      <w:r>
        <w:rPr>
          <w:b/>
          <w:lang w:val="hi_IN" w:bidi="hi_IN"/>
        </w:rPr>
        <w:t>धूपदान</w:t>
      </w:r>
      <w:r>
        <w:rPr>
          <w:lang w:val="hi_IN" w:bidi="hi_IN"/>
        </w:rPr>
        <w:t xml:space="preserve"> के लिए कौन से शब्द या वाक्यांश प्रयोग करेंगे। यदि आपने बाइबल की किसी अन्य पुस्तक में इन शब्दों का पहले अनुवाद किया है, तो यहाँ भी वही शब्द प्रयोग करें जो आपने वहाँ किया था। इस ऑडियो को यहाँ रोकें।</w:t>
      </w:r>
    </w:p>
    <w:p>
      <w:pPr/>
      <w:r>
        <w:rPr>
          <w:lang w:val="hi_IN" w:bidi="hi_IN"/>
        </w:rPr>
      </w:r>
      <w:r>
        <w:rPr>
          <w:lang w:val="hi_IN" w:bidi="hi_IN"/>
        </w:rPr>
        <w:t xml:space="preserve">सुलैमान इन खाँचों का उपयोग उन दरवाज़ों के लिए करता है जो </w:t>
      </w:r>
      <w:r>
        <w:rPr>
          <w:b/>
          <w:lang w:val="hi_IN" w:bidi="hi_IN"/>
        </w:rPr>
        <w:t>परमपवित्र स्थान</w:t>
      </w:r>
      <w:r>
        <w:rPr>
          <w:lang w:val="hi_IN" w:bidi="hi_IN"/>
        </w:rPr>
        <w:t xml:space="preserve"> की ओर ले जाते हैं और उन दरवाज़ों के लिए भी जो बाहर से यहोवा के मंदिर के मुख्य भवन की ओर ले जाते हैं। लोग दरवाज़ों को आसानी से खुलने या बंद होने में मदद के लिए खाँचों या कब्जों का इस्तेमाल करते हैं। लोग शायद खाँचों को पीतल जैसी मजबूत धातु से बनाते हैं, और फिर सुलैमान उन पर सोना मढ़ाता है। परमपवित्र स्थान के लिए उसी शब्द या वाक्यांश का उपयोग करें जिसका उपयोग आपने पिछले भागों में किया है। परम पवित्र स्थान मुख्य शब्दावली में है।</w:t>
      </w:r>
    </w:p>
    <w:p>
      <w:pPr/>
      <w:r>
        <w:rPr>
          <w:lang w:val="hi_IN" w:bidi="hi_IN"/>
        </w:rPr>
      </w:r>
      <w:r>
        <w:rPr>
          <w:lang w:val="hi_IN" w:bidi="hi_IN"/>
        </w:rPr>
        <w:t xml:space="preserve">यहाँ रुकें और समूह में चर्चा करें कि आप </w:t>
      </w:r>
      <w:r>
        <w:rPr>
          <w:b/>
          <w:lang w:val="hi_IN" w:bidi="hi_IN"/>
        </w:rPr>
        <w:t>खाँचों</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सुलैमान उन वस्तुओं को मंदिर के खजाने कक्ष में रखवाता है, जिन्हें दाऊद ने यहोवा को समर्पित किया था। लोग यहोवा को चढ़ाई गई बहुमूल्य और महत्वपूर्ण भेंटें उन खजानों में रखते थे, जिन्हें सुलैमान ने यहोवा के मंदिर में बनवाया था।</w:t>
      </w:r>
    </w:p>
    <w:p>
      <w:pPr/>
      <w:r>
        <w:rPr>
          <w:lang w:val="hi_IN" w:bidi="hi_IN"/>
        </w:rPr>
      </w:r>
      <w:r>
        <w:rPr>
          <w:lang w:val="hi_IN" w:bidi="hi_IN"/>
        </w:rPr>
        <w:t xml:space="preserve">यहाँ रुकें और समूह के रूप में चर्चा करें कि </w:t>
      </w:r>
      <w:r>
        <w:rPr>
          <w:b/>
          <w:lang w:val="hi_IN" w:bidi="hi_IN"/>
        </w:rPr>
        <w:t>खजाने कक्ष</w:t>
      </w:r>
      <w:r>
        <w:rPr>
          <w:lang w:val="hi_IN" w:bidi="hi_IN"/>
        </w:rPr>
        <w:t xml:space="preserve"> के लिए आप किस शब्द या वाक्यांश का उपयोग करेंगे। यदि आपने पहले ही बाइबल की किसी अन्य पुस्तक में इस शब्द का अनुवाद किया है, तो उसी शब्द या वाक्यांश का उपयोग करें जिसका उपयोग आपने वहाँ किया है।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8:1–11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8:1–11 को सुनें और अपने मन में रखें।</w:t>
      </w:r>
    </w:p>
    <w:p>
      <w:pPr/>
      <w:r>
        <w:rPr>
          <w:lang w:val="hi_IN" w:bidi="hi_IN"/>
        </w:rPr>
      </w:r>
      <w:r>
        <w:rPr>
          <w:lang w:val="hi_IN" w:bidi="hi_IN"/>
        </w:rPr>
        <w:t>यदि सम्भव हो, तो 1 राजाओं 8:1–11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राजाओं 8:1–11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में, राजा सुलैमान ने मंदिर का निर्माण और उसकी सजावट का काम पूरा किया। जहाँ पिछली कहानी में मंदिर की सभी नई वस्तुओं और हिस्सों को दिखाया गया है, वहीं यह कहानी उन वस्तुओं पर अधिक ध्यान केंद्रित करती है जिन्हें राजा सुलैमान को अभी भी मंदिर में लाने की आवश्यकता है, और यह भी कि इस्राएली इन वस्तुओं को मंदिर में कैसे पहुँचाते हैं।</w:t>
      </w:r>
    </w:p>
    <w:p>
      <w:pPr/>
      <w:r>
        <w:rPr>
          <w:lang w:val="hi_IN" w:bidi="hi_IN"/>
        </w:rPr>
      </w:r>
      <w:r>
        <w:rPr>
          <w:lang w:val="hi_IN" w:bidi="hi_IN"/>
        </w:rPr>
        <w:t>यहाँ रुकें और समूह में राजा सुलैमान के मंदिर की तस्वीर को देखें। इस ऑडियो को यहाँ रोकें।</w:t>
      </w:r>
    </w:p>
    <w:p>
      <w:pPr/>
      <w:r>
        <w:rPr>
          <w:lang w:val="hi_IN" w:bidi="hi_IN"/>
        </w:rPr>
      </w:r>
      <w:r>
        <w:rPr>
          <w:lang w:val="hi_IN" w:bidi="hi_IN"/>
        </w:rPr>
        <w:t>राजा सुलैमान मंदिर का निर्माण तब तक पूरा नहीं कर सकता, जब तक कि वाचा का सन्दूक, मिलापवाला तम्बू और मिलापवाले तम्बू में याजकों द्वारा उपयोग की जाने वाली सभी वस्तुएँ मंदिर में न पहुँचाई जाएँ। राजा सुलैमान पुरनियों और इस्राएली गोत्रों के प्रधानों से कहता है कि वे एक साथ इकट्ठे हों और उन लोगों में शामिल हों जो वाचा का सन्दूक, मिलापवाले तम्बू और सजावट के सामान को मंदिर में लेकर आएँगे। आपको याद होगा कि मिलापवाला तम्बू वह अस्थायी तम्बू है जिसका उपयोग इस्राएली लोग सुलैमान द्वारा मंदिर बनाने से पहले यहोवा से मिलने के लिए करते थे।</w:t>
      </w:r>
    </w:p>
    <w:p>
      <w:pPr/>
      <w:r>
        <w:rPr>
          <w:lang w:val="hi_IN" w:bidi="hi_IN"/>
        </w:rPr>
      </w:r>
      <w:r>
        <w:rPr>
          <w:lang w:val="hi_IN" w:bidi="hi_IN"/>
        </w:rPr>
        <w:t>यहाँ रुकें और समूह में वाचा के सन्दूक की एक तस्वीर देखें। इस ऑडियो को यहाँ रोकें।</w:t>
      </w:r>
    </w:p>
    <w:p>
      <w:pPr/>
      <w:r>
        <w:rPr>
          <w:lang w:val="hi_IN" w:bidi="hi_IN"/>
        </w:rPr>
      </w:r>
      <w:r>
        <w:rPr>
          <w:lang w:val="hi_IN" w:bidi="hi_IN"/>
        </w:rPr>
        <w:t>रुकें और मिलापवाले तम्बू और उसमें रखे सामान की एक तस्वीर या चित्रण को देखें। इस ऑडियो को यहाँ रोकें।</w:t>
      </w:r>
    </w:p>
    <w:p>
      <w:pPr/>
      <w:r>
        <w:rPr>
          <w:lang w:val="hi_IN" w:bidi="hi_IN"/>
        </w:rPr>
      </w:r>
      <w:r>
        <w:rPr>
          <w:lang w:val="hi_IN" w:bidi="hi_IN"/>
        </w:rPr>
        <w:t>यहाँ रुकें और समूह में इस प्रश्न पर चर्चा करें: ऐसे किसी समय के बारे में सोचें जब आप किसी काम को पूरा करने के बहुत करीब थे, लेकिन उसे पूरा करने से पहले आपको किसी दूसरे व्यक्ति या किसी अन्य घटना के होने का इंतज़ार करना पड़ा। आपने कैसा महसूस किया? समूह के साथ इस प्रश्न पर चर्चा करें। इस ऑडियो को यहाँ रोकें।</w:t>
      </w:r>
    </w:p>
    <w:p>
      <w:pPr/>
      <w:r>
        <w:rPr>
          <w:lang w:val="hi_IN" w:bidi="hi_IN"/>
        </w:rPr>
      </w:r>
      <w:r>
        <w:rPr>
          <w:lang w:val="hi_IN" w:bidi="hi_IN"/>
        </w:rPr>
        <w:t>यह महत्वपूर्ण है कि उन लोगों पर ध्यान दें जिन्हें राजा सुलैमान इस प्रक्रिया के लिए इकट्ठा करता है। "पुरनिए" शब्द का अर्थ शायद उन वृद्ध लोगों से है जो इस्राएल के लोगों की देखरेख करते हैं, और "प्रमुख" या "प्रधान" का अर्थ शायद उन लोगों से हैं जो अपने घरानों और अलग-अलग गोत्रों की अगुवाई करते हैं। यह संभव है कि ये सभी एक ही अगुवे हों, लेकिन यह भी संभव है कि ये अगुवों के अलग-अलग समूह हों जो इस्राएल के लोगों की देखभाल करने में मदद करते हैं।</w:t>
      </w:r>
    </w:p>
    <w:p>
      <w:pPr/>
      <w:r>
        <w:rPr>
          <w:lang w:val="hi_IN" w:bidi="hi_IN"/>
        </w:rPr>
      </w:r>
      <w:r>
        <w:rPr>
          <w:lang w:val="hi_IN" w:bidi="hi_IN"/>
        </w:rPr>
        <w:t>यहाँ रुकें और समूह में इस प्रश्न पर चर्चा करें: अपने समुदाय में अगुवों के प्रकार के बारे में सोचें। समूह में उन विभिन्न प्रकार के अगुवों और आपके समुदाय में लोगों के अलग-अलग समूहों की देखभाल करने वाले लोगों के बारे में चर्चा करें। इस ऑडियो को यहाँ रोकें।</w:t>
      </w:r>
    </w:p>
    <w:p>
      <w:pPr/>
      <w:r>
        <w:rPr>
          <w:lang w:val="hi_IN" w:bidi="hi_IN"/>
        </w:rPr>
      </w:r>
      <w:r>
        <w:rPr>
          <w:lang w:val="hi_IN" w:bidi="hi_IN"/>
        </w:rPr>
        <w:t>राजा सुलैमान चाहता है कि पुरनिए उन लोगों के साथ चलें जो सिय्योन से वाचा का सन्दूक, मिलापवाला तम्बू और उसकी वस्तुओं को लेकर सिय्योन के उत्तर में स्थित राजा सुलैमान के स्थान तक जाएँ। लोग कभी-कभी सिय्योन नाम का इस्तेमाल यरूशलेम या दाऊद नगर के दूसरे नाम के तौर पर भी करते हैं। शायद कहानीकार यहाँ सिय्योन का उपयोग यह दिखाने के लिए करता है कि राजा सुलैमान वाचा के सन्दूक को राजा दाऊद के यरूशलेम से एक अलग स्थान पर बने नए मंदिर के स्थान तक ले जा रहा है।</w:t>
      </w:r>
    </w:p>
    <w:p>
      <w:pPr/>
      <w:r>
        <w:rPr>
          <w:lang w:val="hi_IN" w:bidi="hi_IN"/>
        </w:rPr>
      </w:r>
      <w:r>
        <w:rPr>
          <w:lang w:val="hi_IN" w:bidi="hi_IN"/>
        </w:rPr>
        <w:t>वर्ष के उस समय पर ध्यान देना भी महत्वपूर्ण है जब राजा सुलैमान इस प्रक्रिया को शुरू करता है। कहानीकार कहता है कि राजा सुलैमान सातवें महीने को चुनता है। कहानीकार इस महीने को "एतानीम" कहता है, जो एक कनानी नाम है। यह बात असामान्य है, क्योंकि जब कहानीकार ने यह पुस्तक लिखी, तब तक इस्राएली इस महीने को इस नाम से नहीं बुलाते थे। हाँलाकि , कहानीकार ने शायद साल और महीने का समय बताने के लिए ऐसा किया होगा, ताकि पाठक यह समझ सकें कि सातवें महीने का मतलब उस समय का सातवाँ महीना है जब सुलैमान ने मंदिर का काम पूरा किया था, न कि उस समय का सातवाँ महीना जब कहानीकार ने यह कहानी लिखी थी। सातवाँ महीना आज के सितंबर के मध्य या अक्टूबर के समान माना जा सकता है।</w:t>
      </w:r>
    </w:p>
    <w:p>
      <w:pPr/>
      <w:r>
        <w:rPr>
          <w:lang w:val="hi_IN" w:bidi="hi_IN"/>
        </w:rPr>
      </w:r>
      <w:r>
        <w:rPr>
          <w:lang w:val="hi_IN" w:bidi="hi_IN"/>
        </w:rPr>
        <w:t>वर्ष के इस समय पर, इस्राएली एक पर्व मनाते थे जिसे तम्बुओं का पर्व कहा जाता था। झोपड़ियों का पर्व शायद राजा सुलैमान के लिए सबसे सही समय था, क्योंकि यह पर्व उस समय की याद में मनाया जाता है जब इस्राएली मिस्र से निकलकर आए थे और उन्हें अस्थायी आश्रय स्थान में रहना पड़ा था। यह पर्व इस बात के लिए भी मनाया जाता है कि वर्षों तक जंगल में भटकने के बाद कैसे यहोवा ने इस्राएलियों को रहने के लिए एक स्थायी स्थान दिया। झोपड़ियों का पर्व तीर्थयात्रा का पर्व है, जिसका अर्थ है कि इस्राएल के गोत्र इस पर्व के लिए यरूशलेम की यात्रा करते हैं। इसका अर्थ यह भी है कि जब राजा सुलैमान पुरनियों, प्रधान और इस्राएल के लोगों को मंदिर में आने के लिए कहता है, तब वे यरूशलेम में ही होते हैं। संभव है कि राजा सुलैमान ने मंदिर का काम पूरा करने के बाद इस पर्व का इंतज़ार किया हो, ताकि जिन लोगों को वाचा का संदूक, मिलापवाला तम्बू और मंदिर का सामान ले जाने की अनुमति थी, वे आसानी से सब कुछ नए मंदिर तक पहुँचा सकें। इसका अर्थ यह भी है कि इस्राएल के सभी लोग समर्पण समारोह को देखने के लिए मंदिर में एक साथ मौजूद हुए होंगे।</w:t>
      </w:r>
    </w:p>
    <w:p>
      <w:pPr/>
      <w:r>
        <w:rPr>
          <w:lang w:val="hi_IN" w:bidi="hi_IN"/>
        </w:rPr>
      </w:r>
      <w:r>
        <w:rPr>
          <w:lang w:val="hi_IN" w:bidi="hi_IN"/>
        </w:rPr>
        <w:t>यहाँ रुकें और समूह में इस प्रश्न पर चर्चा करें: आपके समुदाय में मनाए जाने वाले उन उत्सवों या पर्वों के बारे में सोचें, जो आपको विशेष दिनों या घटनाओं को याद रखने में मदद करते हैं। आप कैसे मनाते हैं? इस ऑडियो को यहाँ रोकें।</w:t>
      </w:r>
    </w:p>
    <w:p>
      <w:pPr/>
      <w:r>
        <w:rPr>
          <w:lang w:val="hi_IN" w:bidi="hi_IN"/>
        </w:rPr>
      </w:r>
      <w:r>
        <w:rPr>
          <w:lang w:val="hi_IN" w:bidi="hi_IN"/>
        </w:rPr>
        <w:t>केवल लेवी गोत्र के लोग ही इन वस्तुओं को सिय्योन से नए मंदिर तक ले जा सकते हैं। लेवी गोत्र के याजक ही एकमात्र लोग हैं जिन्हें यहोवा ने वाचा के सन्दूक को उठाने की अनुमति दी है। जो लेवीय याजक नहीं हैं, उन्हें मिलापवाले तम्बू और उसकी सजावट के सामान को उठाकर ले जाने की अनुमति है। संभव है कि राजा सुलैमान और इस्राएल के लोग याजकों और अन्य लेवियों के साथ यात्रा कर रहे हों। यह भी संभव है कि राजा सुलैमान और इस्राएल के लोगों ने यात्रा के दौरान और साथ ही मंदिर में मवेशियों और भेड़ों की बलि चढ़ाई हो। कहानीकार कहता है कि लोगों ने इतने अधिक मवेशियों और भेड़ों की बलि चढ़ाई, कि वे उन सभी की गिनती नहीं कर सके।</w:t>
      </w:r>
    </w:p>
    <w:p>
      <w:pPr/>
      <w:r>
        <w:rPr>
          <w:lang w:val="hi_IN" w:bidi="hi_IN"/>
        </w:rPr>
      </w:r>
      <w:r>
        <w:rPr>
          <w:lang w:val="hi_IN" w:bidi="hi_IN"/>
        </w:rPr>
        <w:t>यहाँ रुकें और मवेशियों और भेड़ों की तस्वीरें देखें। इस ऑडियो को यहाँ रोकें।</w:t>
      </w:r>
    </w:p>
    <w:p>
      <w:pPr/>
      <w:r>
        <w:rPr>
          <w:lang w:val="hi_IN" w:bidi="hi_IN"/>
        </w:rPr>
      </w:r>
      <w:r>
        <w:rPr>
          <w:lang w:val="hi_IN" w:bidi="hi_IN"/>
        </w:rPr>
        <w:t>यहाँ रुकें और एक तस्वीर देखें कि एक याजक कैसा दिखाई देता था और वह किस प्रकार के वस्त्र पहनता था। इस ऑडियो को यहाँ रोकें।</w:t>
      </w:r>
    </w:p>
    <w:p>
      <w:pPr/>
      <w:r>
        <w:rPr>
          <w:lang w:val="hi_IN" w:bidi="hi_IN"/>
        </w:rPr>
      </w:r>
      <w:r>
        <w:rPr>
          <w:lang w:val="hi_IN" w:bidi="hi_IN"/>
        </w:rPr>
        <w:t>जब याजक मंदिर में पहुँचते हैं, तो वे वाचा के सन्दूक को मंदिर के भीतरी कमरे में ले जाते हैं, जिसे परमपवित्र स्थान कहा जाता है। यह याद रखना महत्वपूर्ण है कि भवन के भीतर दो कमरे हैं जहाँ याजक अपने याजकीय कर्तव्यों को निभाते हैं। पवित्र स्थान वह कमरा या स्थान है, जहाँ सभी याजक जा सकते हैं। केवल महायाजक ही परमपवित्र स्थान में जा सकता है, जिसे कुछ लोग भीतरी पवित्र स्थान कहते हैं।</w:t>
      </w:r>
    </w:p>
    <w:p>
      <w:pPr/>
      <w:r>
        <w:rPr>
          <w:lang w:val="hi_IN" w:bidi="hi_IN"/>
        </w:rPr>
      </w:r>
      <w:r>
        <w:rPr>
          <w:lang w:val="hi_IN" w:bidi="hi_IN"/>
        </w:rPr>
        <w:t>यहाँ रुकें और समूह के रूप में पवित्र स्थान और परमपवित्र स्थान की एक तस्वीर या चित्र देखें। इस ऑडियो को यहाँ रोकें।</w:t>
      </w:r>
    </w:p>
    <w:p>
      <w:pPr/>
      <w:r>
        <w:rPr>
          <w:lang w:val="hi_IN" w:bidi="hi_IN"/>
        </w:rPr>
      </w:r>
      <w:r>
        <w:rPr>
          <w:lang w:val="hi_IN" w:bidi="hi_IN"/>
        </w:rPr>
        <w:t>यहाँ रुकें और समूह में इस प्रश्न पर चर्चा करें: आपकी संस्कृति में, किन स्थानों या क्षेत्रों में केवल कुछ ही लोग प्रवेश कर सकते हैं? इस ऑडियो को यहाँ रोकें।</w:t>
      </w:r>
    </w:p>
    <w:p>
      <w:pPr/>
      <w:r>
        <w:rPr>
          <w:lang w:val="hi_IN" w:bidi="hi_IN"/>
        </w:rPr>
      </w:r>
      <w:r>
        <w:rPr>
          <w:lang w:val="hi_IN" w:bidi="hi_IN"/>
        </w:rPr>
        <w:t>याजक वाचा के सन्दूक को दो करूबों के पंखों के नीचे रखते हैं, जिन्हें लोगों ने जैतून की लकड़ी से बनाया था और सोने से मढ़ा था। ये करूब शायद उन छोटे करूबों का ही बड़ा रूप हैं, जो सन्दूक के कोनों पर स्थित होते थे। बड़े करूबों ने अपने पंख पूरे संदूक और उसे उठाने वाले डंडों के ऊपर फैला दिए, ताकि यह दिखाया जा सके कि यह यहोवा के विश्राम का स्थान है। सन्दूक को उठाने के लिए लगे डंडे इतने लंबे हैं कि याजक उन्हें पवित्र स्थान में खड़े होकर देख सकते हैं, लेकिन वे पवित्र स्थान के बाहर से दिखाई नहीं देते। इसका अर्थ शायद यह है कि डंडे उस पर्दे से दबकर लगे हुए हैं जो पवित्र स्थान और परमपवित्र स्थान को अलग करता है। कहानीकार कहता है कि डंडे अभी भी सन्दूक से जुड़े हुए हैं, लेकिन इसका अर्थ शायद यह है कि कहानीकार जब यह कहानी लिखता है तब डंडे वहीं मौजूद थे। संभव है कि कहानीकार इस भाग को इसलिए साझा करता है, ताकि पाठक मंदिर के नए स्थान की कल्पना कर सकें।</w:t>
      </w:r>
    </w:p>
    <w:p>
      <w:pPr/>
      <w:r>
        <w:rPr>
          <w:lang w:val="hi_IN" w:bidi="hi_IN"/>
        </w:rPr>
      </w:r>
      <w:r>
        <w:rPr>
          <w:lang w:val="hi_IN" w:bidi="hi_IN"/>
        </w:rPr>
        <w:t>यहाँ रुकें और करूबों का एक चित्र देखें। साथ ही, सुलैमान के मंदिर में करूब कैसे दिखते थे, इसका एक चित्रण भी देखें। इस ऑडियो को यहाँ रोकें।</w:t>
      </w:r>
    </w:p>
    <w:p>
      <w:pPr/>
      <w:r>
        <w:rPr>
          <w:lang w:val="hi_IN" w:bidi="hi_IN"/>
        </w:rPr>
      </w:r>
      <w:r>
        <w:rPr>
          <w:lang w:val="hi_IN" w:bidi="hi_IN"/>
        </w:rPr>
        <w:t>यह याद रखना महत्वपूर्ण है कि मूसा ने वाचा के सन्दूक में दो पट्टियाँ रखी थीं। ये समतल पत्थर उस वाचा का प्रतिनिधित्व करते हैं जो यहोवा ने इस्राएलियों के साथ होरेब पर्वत पर बाँधी थी, जिसे सीनै पर्वत भी कहा जाता है। कहानीकार कहता है कि ये दो पट्टियाँ, जो मिस्र से आज़ाद होने के बाद इस्राएल के साथ परमेश्वर की वाचा को दर्शाती हैं, वाचा के सन्दूक के भीतर रखी एकमात्र वस्तुएँ हैं।</w:t>
      </w:r>
    </w:p>
    <w:p>
      <w:pPr/>
      <w:r>
        <w:rPr>
          <w:lang w:val="hi_IN" w:bidi="hi_IN"/>
        </w:rPr>
      </w:r>
      <w:r>
        <w:rPr>
          <w:lang w:val="hi_IN" w:bidi="hi_IN"/>
        </w:rPr>
        <w:t>यहाँ रुकें और उन दो पट्टियों का एक चित्रण देखें जिन्हें मूसा ने वाचा के सन्दूक में रखा था। इस ऑडियो को यहाँ रोकें।</w:t>
      </w:r>
    </w:p>
    <w:p>
      <w:pPr/>
      <w:r>
        <w:rPr>
          <w:lang w:val="hi_IN" w:bidi="hi_IN"/>
        </w:rPr>
      </w:r>
      <w:r>
        <w:rPr>
          <w:lang w:val="hi_IN" w:bidi="hi_IN"/>
        </w:rPr>
        <w:t>याजकों द्वारा वाचा के संदूक को परमपवित्र स्थान में रखने और वहाँ से निकलने के बाद, एक बादल मंदिर को भर देता है। बादल यहोवा की उपस्थिति और महिमा का प्रतीक है, और बादल इतना घना है कि याजक अपने याजकीय कर्तव्यों को नहीं निभा सकते। यह याद रखना महत्वपूर्ण है कि जब मूसा ने मिलापवाले तम्बू का निर्माण पूरा किया, तब एक बादल ने तम्बू को ढक लिया और यहोवा की महिमा ने उस स्थान को भर दिया। कहानीकार शायद इस वर्णन का उपयोग यह दिखाने के लिए करता है कि यहोवा की उपस्थिति अब नए मंदिर में है और यहोवा मंदिर को आशीष दे रहा है।</w:t>
      </w:r>
    </w:p>
    <w:p>
      <w:pPr/>
      <w:r>
        <w:rPr>
          <w:lang w:val="hi_IN" w:bidi="hi_IN"/>
        </w:rPr>
      </w:r>
      <w:r>
        <w:rPr>
          <w:lang w:val="hi_IN" w:bidi="hi_IN"/>
        </w:rPr>
        <w:t>यहाँ रुकें और समूह के रूप में चर्चा करें: उस समय के बारे में सोचें जब कोई कमरा इतना भरा हुआ था कि आप अंदर नहीं जा सकते थे। यह ऐसा समय हो सकता है जब किसी कमरे में बहुत अधिक लोग थे, या जब कोई कमरा बहुत गर्म था या यहाँ तक कि धुएँ से भरा हुआ था। कल्पना करें कि उस समय कैसा महसूस हुआ होगा, और फिर उस बादल के बारे में चर्चा करें जिसने मंदिर को भर दिया। चर्चा करें कि उस समय कैसा महसूस हुआ होगा और आपको कैसा महसूस होगा।</w:t>
      </w:r>
      <w:r>
        <w:rPr>
          <w:lang w:val="hi_IN" w:bidi="hi_IN"/>
        </w:rPr>
      </w:r>
    </w:p>
    <w:p>
      <w:pPr>
        <w:pStyle w:val="Heading3"/>
      </w:pPr>
      <w:r>
        <w:rPr>
          <w:lang w:val="hi_IN" w:bidi="hi_IN"/>
        </w:rPr>
        <w:t>घटनाओं को समझाना</w:t>
      </w:r>
    </w:p>
    <w:p>
      <w:pPr/>
      <w:r>
        <w:rPr>
          <w:lang w:val="hi_IN" w:bidi="hi_IN"/>
        </w:rPr>
      </w:r>
      <w:r>
        <w:rPr>
          <w:lang w:val="hi_IN" w:bidi="hi_IN"/>
        </w:rPr>
        <w:t>1 राजाओं 8:1–11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राजा सुलैमान पुरनियों और इस्राएल के लोगों के प्रधानों को एक साथ इकट्ठा करता है।</w:t>
      </w:r>
    </w:p>
    <w:p>
      <w:pPr/>
      <w:r>
        <w:rPr>
          <w:lang w:val="hi_IN" w:bidi="hi_IN"/>
        </w:rPr>
      </w:r>
      <w:r>
        <w:rPr>
          <w:b/>
          <w:lang w:val="hi_IN" w:bidi="hi_IN"/>
        </w:rPr>
        <w:t>दूसरे दृश्य में:</w:t>
      </w:r>
      <w:r>
        <w:rPr>
          <w:lang w:val="hi_IN" w:bidi="hi_IN"/>
        </w:rPr>
        <w:t xml:space="preserve"> याजक वाचा के सन्दूक को मंदिर में लाते हैं, और लेवीय मिलापवाले तम्बू और उसके सामान को मंदिर में लाते हैं।</w:t>
      </w:r>
    </w:p>
    <w:p>
      <w:pPr/>
      <w:r>
        <w:rPr>
          <w:lang w:val="hi_IN" w:bidi="hi_IN"/>
        </w:rPr>
      </w:r>
      <w:r>
        <w:rPr>
          <w:b/>
          <w:lang w:val="hi_IN" w:bidi="hi_IN"/>
        </w:rPr>
        <w:t>तीसरे दृश्य में:</w:t>
      </w:r>
      <w:r>
        <w:rPr>
          <w:lang w:val="hi_IN" w:bidi="hi_IN"/>
        </w:rPr>
        <w:t xml:space="preserve"> इस्राएल के लोग मवेशियों और भेड़ों की बलि चढ़ाते हैं।</w:t>
      </w:r>
    </w:p>
    <w:p>
      <w:pPr/>
      <w:r>
        <w:rPr>
          <w:lang w:val="hi_IN" w:bidi="hi_IN"/>
        </w:rPr>
      </w:r>
      <w:r>
        <w:rPr>
          <w:b/>
          <w:lang w:val="hi_IN" w:bidi="hi_IN"/>
        </w:rPr>
        <w:t>चौथे दृश्य में:</w:t>
      </w:r>
      <w:r>
        <w:rPr>
          <w:lang w:val="hi_IN" w:bidi="hi_IN"/>
        </w:rPr>
        <w:t xml:space="preserve"> याजक वाचा के सन्दूक को परमपवित्र स्थान में लाते हैं।</w:t>
      </w:r>
    </w:p>
    <w:p>
      <w:pPr/>
      <w:r>
        <w:rPr>
          <w:lang w:val="hi_IN" w:bidi="hi_IN"/>
        </w:rPr>
      </w:r>
      <w:r>
        <w:rPr>
          <w:b/>
          <w:lang w:val="hi_IN" w:bidi="hi_IN"/>
        </w:rPr>
        <w:t>पाँचवें दृश्य में:</w:t>
      </w:r>
      <w:r>
        <w:rPr>
          <w:lang w:val="hi_IN" w:bidi="hi_IN"/>
        </w:rPr>
        <w:t xml:space="preserve"> याजक परमपवित्र स्थान से निकलते हैं, और यहोवा की उपस्थिति मंदिर को भर देती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राजा सुलैमान</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पुरनिए और इस्राएल के लोगों के प्रधान</w:t>
      </w:r>
    </w:p>
    <w:p>
      <w:pPr>
        <w:pStyle w:val="ListBullet"/>
        <w:spacing w:line="240" w:lineRule="auto"/>
        <w:ind w:left="720"/>
      </w:pPr>
      <w:r>
        <w:rPr>
          <w:lang w:val="hi_IN" w:bidi="hi_IN"/>
        </w:rPr>
      </w:r>
      <w:r>
        <w:rPr>
          <w:lang w:val="hi_IN" w:bidi="hi_IN"/>
        </w:rPr>
        <w:t>याजक</w:t>
      </w:r>
    </w:p>
    <w:p>
      <w:pPr>
        <w:pStyle w:val="ListBullet"/>
        <w:spacing w:line="240" w:lineRule="auto"/>
        <w:ind w:left="720"/>
      </w:pPr>
      <w:r>
        <w:rPr>
          <w:lang w:val="hi_IN" w:bidi="hi_IN"/>
        </w:rPr>
      </w:r>
      <w:r>
        <w:rPr>
          <w:lang w:val="hi_IN" w:bidi="hi_IN"/>
        </w:rPr>
        <w:t>अन्य लेवीय लोग</w:t>
      </w:r>
    </w:p>
    <w:p>
      <w:pPr>
        <w:pStyle w:val="ListBullet"/>
        <w:spacing w:line="240" w:lineRule="auto"/>
        <w:ind w:left="720"/>
      </w:pPr>
      <w:r>
        <w:rPr>
          <w:lang w:val="hi_IN" w:bidi="hi_IN"/>
        </w:rPr>
      </w:r>
      <w:r>
        <w:rPr>
          <w:lang w:val="hi_IN" w:bidi="hi_IN"/>
        </w:rPr>
        <w:t>इस्राएल के लोग</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में, राजा सुलैमान ने हाल ही में मंदिर का निर्माण पूरा किया है। राजा सुलैमान चाहता है कि याजक वाचा का सन्दूक और लेवीय मिलापवाला तम्बू और उसके सामान को सिय्योन से मंदिर में लाएँ, जहाँ राजा सुलैमान रहता है। इस्राएल के लोग झोपड़ियों के पर्व के लिए यरूशलेम में इकट्ठा हो रहे हैं और राजा सुलैमान के पास आसानी से जा सकते हैं। शायद राजा सुलैमान को पता है कि जब तक याजक और लेवीय इन वस्तुओं को नहीं लाते तब तक मंदिर का कार्य पूरा नहीं होगा। राजा सुलैमान शायद इस काम के लिए झोंपड़ियों के पर्व का समय इसलिए भी चुनता है, क्योंकि इस पर्व के लिए इस्राएल के सभी लोगों को यरूशलेम की यात्रा करनी होती है।</w:t>
      </w:r>
    </w:p>
    <w:p>
      <w:pPr/>
      <w:r>
        <w:rPr>
          <w:lang w:val="hi_IN" w:bidi="hi_IN"/>
        </w:rPr>
      </w:r>
      <w:r>
        <w:rPr>
          <w:lang w:val="hi_IN" w:bidi="hi_IN"/>
        </w:rPr>
        <w:t>यहाँ रुकें और समूह में राजा सुलैमान के मंदिर की तस्वीर की समीक्षा करें। इस ऑडियो को यहाँ रोकें।</w:t>
      </w:r>
    </w:p>
    <w:p>
      <w:pPr/>
      <w:r>
        <w:rPr>
          <w:lang w:val="hi_IN" w:bidi="hi_IN"/>
        </w:rPr>
      </w:r>
      <w:r>
        <w:rPr>
          <w:lang w:val="hi_IN" w:bidi="hi_IN"/>
        </w:rPr>
        <w:t>यहाँ रुकें और समूह के रूप में चर्चा करें: इस भाग में, पर्व एक ऐसा समारोह है, जहाँ लोग किसी घटना या विशेष अवसर का उत्सव मनाते हैं। अपनी भाषा में, आप "पर्व" का अनुवाद कैसे करेंगे? इस ऑडियो को यहाँ रोकें।</w:t>
      </w:r>
    </w:p>
    <w:p>
      <w:pPr/>
      <w:r>
        <w:rPr>
          <w:lang w:val="hi_IN" w:bidi="hi_IN"/>
        </w:rPr>
      </w:r>
      <w:r>
        <w:rPr>
          <w:lang w:val="hi_IN" w:bidi="hi_IN"/>
        </w:rPr>
        <w:t>राजा सुलैमान पुरनियों और इस्राएल के लोगों के प्रधानों को एक साथ इकट्ठा करता है, जो शायद पहले से ही पर्व के लिए वहाँ हैं। यह महत्वपूर्ण है क्योंकि अगुवे और प्रधान लोगों की देखभाल करने और राजा सुलैमान की आज्ञाओं को लोगों तक पहुँचाने की जिम्मेदारी रखते हैं।</w:t>
      </w:r>
    </w:p>
    <w:p>
      <w:pPr/>
      <w:r>
        <w:rPr>
          <w:lang w:val="hi_IN" w:bidi="hi_IN"/>
        </w:rPr>
      </w:r>
      <w:r>
        <w:rPr>
          <w:lang w:val="hi_IN" w:bidi="hi_IN"/>
        </w:rPr>
        <w:t>यहाँ रुकें और समूह के रूप में चर्चा करें: आप अपनी संस्कृति में अगुवों या प्रधानों के लिए किन शब्दों या वाक्यांशों का उपयोग करते हैं? आप इसका अनुवाद सबसे अच्छे रीति से कैसे कर सकते हैं? इस ऑडियो को यहाँ रोकें।</w:t>
      </w:r>
    </w:p>
    <w:p>
      <w:pPr/>
      <w:r>
        <w:rPr>
          <w:lang w:val="hi_IN" w:bidi="hi_IN"/>
        </w:rPr>
      </w:r>
      <w:r>
        <w:rPr>
          <w:lang w:val="hi_IN" w:bidi="hi_IN"/>
        </w:rPr>
        <w:t>दूसरे दृश्य में, जब पुरनिए और अगुवे सुलैमान के साथ इकट्ठे होते हैं, तो याजक और लेवीय मंदिर जाने की तैयारी करते हैं। याजक डंडों के साथ वाचा के सन्दूक को उठाकर ले जाते हैं। अन्य लेवीय मिलापवाले तम्बू और उसकी सजावट के सामान को उठाकर ले जाते हैं। पुरनिए और प्रधान, याजकों और लेवियों के साथ यात्रा करते हैं, जो राजा सुलैमान द्वारा माँगी गई सभी चीज़ों को ले जाते हैं।</w:t>
      </w:r>
    </w:p>
    <w:p>
      <w:pPr/>
      <w:r>
        <w:rPr>
          <w:lang w:val="hi_IN" w:bidi="hi_IN"/>
        </w:rPr>
      </w:r>
      <w:r>
        <w:rPr>
          <w:lang w:val="hi_IN" w:bidi="hi_IN"/>
        </w:rPr>
        <w:t>यहाँ रुकें और समूह में याजकों द्वारा वाचा के सन्दूक को उठाकर ले जाने की एक तस्वीर देखें। इस ऑडियो को यहाँ रोकें।</w:t>
      </w:r>
    </w:p>
    <w:p>
      <w:pPr/>
      <w:r>
        <w:rPr>
          <w:lang w:val="hi_IN" w:bidi="hi_IN"/>
        </w:rPr>
      </w:r>
      <w:r>
        <w:rPr>
          <w:lang w:val="hi_IN" w:bidi="hi_IN"/>
        </w:rPr>
        <w:t>रुकें और मिलापवाले तम्बू की एक तस्वीर या चित्रण को देखें। इस ऑडियो को यहाँ रोकें।</w:t>
      </w:r>
    </w:p>
    <w:p>
      <w:pPr/>
      <w:r>
        <w:rPr>
          <w:lang w:val="hi_IN" w:bidi="hi_IN"/>
        </w:rPr>
      </w:r>
      <w:r>
        <w:rPr>
          <w:lang w:val="hi_IN" w:bidi="hi_IN"/>
        </w:rPr>
        <w:t>रुकें और उन विभिन्न सामान को देखें जिनका उपयोग लोग मिलापवाले तम्बू में करते थे। इस ऑडियो को यहाँ रोकें।</w:t>
      </w:r>
    </w:p>
    <w:p>
      <w:pPr/>
      <w:r>
        <w:rPr>
          <w:lang w:val="hi_IN" w:bidi="hi_IN"/>
        </w:rPr>
      </w:r>
      <w:r>
        <w:rPr>
          <w:lang w:val="hi_IN" w:bidi="hi_IN"/>
        </w:rPr>
        <w:t>यह महत्वपूर्ण है कि केवल याजक ही सन्दूक के डंडों को उठाएं या छुएं, जैसा कि यहोवा ने उन्हें करने के लिए कहा था। यह भी महत्वपूर्ण है कि केवल अन्य लेवीय ही मिलापवाले तम्बू और उसकी वस्तुओं को उठाकर ले जाएं, क्योंकि यहोवा ने लेवियों को मंदिर की देखभाल करने का दायित्व दिया था।</w:t>
      </w:r>
    </w:p>
    <w:p>
      <w:pPr/>
      <w:r>
        <w:rPr>
          <w:lang w:val="hi_IN" w:bidi="hi_IN"/>
        </w:rPr>
      </w:r>
      <w:r>
        <w:rPr>
          <w:lang w:val="hi_IN" w:bidi="hi_IN"/>
        </w:rPr>
        <w:t>यहाँ रुकें और समूह के रूप में चर्चा करें: अपनी संस्कृति में उन कर्तव्यों के बारे में बात करें जो केवल कुछ लोग ही कर सकते हैं। आप इस भाग में लेवियों के बारे में बात करने के लिए इस जानकारी का उपयोग कैसे कर सकते हैं? इस ऑडियो को यहाँ रोकें।</w:t>
      </w:r>
    </w:p>
    <w:p>
      <w:pPr/>
      <w:r>
        <w:rPr>
          <w:lang w:val="hi_IN" w:bidi="hi_IN"/>
        </w:rPr>
      </w:r>
      <w:r>
        <w:rPr>
          <w:lang w:val="hi_IN" w:bidi="hi_IN"/>
        </w:rPr>
        <w:t>तीसरे दृश्य में, याजक, लेवीय और अन्य अगुवे राजा सुलैमान और इस्राएल के लोगों के साथ मंदिर में पहुँचते हैं। इस्राएल के लोग इतने अधिक मवेशियों और भेड़ों की बलि चढ़ाते हैं कि सभी बलिदानों की गिनती करना असंभव है! लोग वाचा के सन्दूक के सामने, मंदिर के आँगन में, बलिदान चढ़ा रहे हैं, इससे पहले कि याजक सन्दूक को परमपवित्र स्थान में ले जाएँ। राजा सुलैमान और लोग मंदिर को यहोवा को समर्पित करते हैं और इन बलिदानों से यहोवा का सम्मान करते हैं।</w:t>
      </w:r>
    </w:p>
    <w:p>
      <w:pPr/>
      <w:r>
        <w:rPr>
          <w:lang w:val="hi_IN" w:bidi="hi_IN"/>
        </w:rPr>
      </w:r>
      <w:r>
        <w:rPr>
          <w:lang w:val="hi_IN" w:bidi="hi_IN"/>
        </w:rPr>
        <w:t>यहाँ रुकें और मवेशियों और भेड़ों की तस्वीरें देखें। इस ऑडियो को यहाँ रोकें।</w:t>
      </w:r>
    </w:p>
    <w:p>
      <w:pPr/>
      <w:r>
        <w:rPr>
          <w:lang w:val="hi_IN" w:bidi="hi_IN"/>
        </w:rPr>
      </w:r>
      <w:r>
        <w:rPr>
          <w:lang w:val="hi_IN" w:bidi="hi_IN"/>
        </w:rPr>
        <w:t>चौथे दृश्य में, याजक वाचा के सन्दूक को पवित्र स्थान से परमपवित्र स्थान में ले जाते हैं। केवल याजक ही इन स्थानों में प्रवेश कर सकते हैं। याजक वाचा के सन्दूक को करूबों के फैले हुए पंखों के नीचे रखते हैं, डंडों को सन्दूक में ही रहने देते हैं, और फिर बाहर निकल जाते हैं तथा सम्भवतः पर्दा बंद कर देते हैं। इस क्षण के बाद, केवल महायाजक ही वर्ष के एक दिन परमपवित्र स्थान में प्रवेश कर सकता है।</w:t>
      </w:r>
    </w:p>
    <w:p>
      <w:pPr/>
      <w:r>
        <w:rPr>
          <w:lang w:val="hi_IN" w:bidi="hi_IN"/>
        </w:rPr>
      </w:r>
      <w:r>
        <w:rPr>
          <w:lang w:val="hi_IN" w:bidi="hi_IN"/>
        </w:rPr>
        <w:t>यहाँ रुकें और एक तस्वीर देखें कि एक याजक कैसा दिखाई देता था और वह किस प्रकार के वस्त्र पहनता था। इस ऑडियो को यहाँ रोकें।</w:t>
      </w:r>
    </w:p>
    <w:p>
      <w:pPr/>
      <w:r>
        <w:rPr>
          <w:lang w:val="hi_IN" w:bidi="hi_IN"/>
        </w:rPr>
      </w:r>
      <w:r>
        <w:rPr>
          <w:lang w:val="hi_IN" w:bidi="hi_IN"/>
        </w:rPr>
        <w:t>यहाँ रुकें और करूब की एक तस्वीर या चित्रण को देखें। साथ ही, सुलैमान के मंदिर में करूब कैसे दिखते थे, इसका एक चित्रण भी देखें। इस ऑडियो को यहाँ रोकें।</w:t>
      </w:r>
    </w:p>
    <w:p>
      <w:pPr/>
      <w:r>
        <w:rPr>
          <w:lang w:val="hi_IN" w:bidi="hi_IN"/>
        </w:rPr>
      </w:r>
      <w:r>
        <w:rPr>
          <w:lang w:val="hi_IN" w:bidi="hi_IN"/>
        </w:rPr>
        <w:t>यहाँ रुकें और समूह के रूप में चर्चा करें: करूब को फिर से देखें। समूह के रूप में चर्चा करें कि आप करूबों का वर्णन कैसे कर सकते हैं और आप वास्तविक स्वर्गदूत और नक्काशीदार स्वर्गदूत के बीच अंतर दिखाने के लिए किन शब्दों का उपयोग कर सकते हैं। इस ऑडियो को यहाँ रोकें।</w:t>
      </w:r>
    </w:p>
    <w:p>
      <w:pPr/>
      <w:r>
        <w:rPr>
          <w:lang w:val="hi_IN" w:bidi="hi_IN"/>
        </w:rPr>
      </w:r>
      <w:r>
        <w:rPr>
          <w:lang w:val="hi_IN" w:bidi="hi_IN"/>
        </w:rPr>
        <w:t>पाँचवें दृश्य में, याजकों के परमपवित्र स्थान से निकलने के बाद, एक बादल मंदिर को भर देता है। बादल यहोवा की उपस्थिति और महिमा का प्रतिनिधित्व करता है। बादल इतना घना है कि याजक अपने याजकीय कर्तव्यों को नहीं निभा पाते, और याजकों को पवित्रस्थान से निकलना पड़ता है। यहोवा अक्सर यह दिखाता था कि यहोवा उस स्थान पर मौजूद था, जब वह उस स्थान को बादल या तेज रोशनी से भर देता था। बादल महत्वपूर्ण है क्योंकि यह दिखाता है कि यहोवा अब मंदिर को भर देता है और उस स्थान में विश्राम करता है जिसे राजा सुलैमान ने यहोवा का सम्मान करने के लिए बनाया था।</w:t>
      </w:r>
    </w:p>
    <w:p>
      <w:pPr/>
      <w:r>
        <w:rPr>
          <w:lang w:val="hi_IN" w:bidi="hi_IN"/>
        </w:rPr>
      </w:r>
      <w:r>
        <w:rPr>
          <w:lang w:val="hi_IN" w:bidi="hi_IN"/>
        </w:rPr>
        <w:t>यहाँ रुकें और समूह के रूप में चर्चा करें: आप बादल का वर्णन कैसे करेंगे? आपकी संस्कृति में, आप यह कैसे दिखाते हैं कि बादल जैसी कोई चीज़ किसी व्यक्ति का प्रतिनिधित्व करती है? उदाहरण के लिए, किस प्रकार के प्रतीक या वस्तुएँ दिखाती हैं कि एक राजा किसी निश्चित स्थान में रहता है, तब भी जब आप राजा को नहीं देख पाते?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राजाओं 8:1–11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राजा सुलैमान</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 के लोगों के पुरनिए और प्रधान</w:t>
      </w:r>
    </w:p>
    <w:p>
      <w:pPr>
        <w:pStyle w:val="ListBullet"/>
        <w:spacing w:line="240" w:lineRule="auto"/>
        <w:ind w:left="720"/>
      </w:pPr>
      <w:r>
        <w:rPr>
          <w:lang w:val="hi_IN" w:bidi="hi_IN"/>
        </w:rPr>
      </w:r>
      <w:r>
        <w:rPr>
          <w:lang w:val="hi_IN" w:bidi="hi_IN"/>
        </w:rPr>
        <w:t>याजक</w:t>
      </w:r>
    </w:p>
    <w:p>
      <w:pPr>
        <w:pStyle w:val="ListBullet"/>
        <w:spacing w:line="240" w:lineRule="auto"/>
        <w:ind w:left="720"/>
      </w:pPr>
      <w:r>
        <w:rPr>
          <w:lang w:val="hi_IN" w:bidi="hi_IN"/>
        </w:rPr>
      </w:r>
      <w:r>
        <w:rPr>
          <w:lang w:val="hi_IN" w:bidi="hi_IN"/>
        </w:rPr>
        <w:t>अन्य लेवीय लोग</w:t>
      </w:r>
    </w:p>
    <w:p>
      <w:pPr>
        <w:pStyle w:val="ListBullet"/>
        <w:spacing w:line="240" w:lineRule="auto"/>
        <w:ind w:left="720"/>
      </w:pPr>
      <w:r>
        <w:rPr>
          <w:lang w:val="hi_IN" w:bidi="hi_IN"/>
        </w:rPr>
      </w:r>
      <w:r>
        <w:rPr>
          <w:lang w:val="hi_IN" w:bidi="hi_IN"/>
        </w:rPr>
        <w:t>इस्राएल के लोग</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राजा सुलैमान ने मन्दिर का निर्माण पूरा करने के बाद, इस्राएल के लोगों के पुरनियों और प्रधानों के पास एक संदेश भेजा। इस्राएल के सभी लोग झोपड़ियों के पर्व के लिए यरूशलेम में थे। राजा सुलैमान ने पुरनियों और प्रधानों से कहा कि वे उन याजकों के साथ जाएँ जो वाचा का सन्दूक लेकर नए मन्दिर में जा रहे थे। याजकों ने डंडों की मदद से सन्दूक को उठाया, और दूसरे लेवियों ने भी मिलापवाले तम्बू और उसकी सजावट के सामान को नए मन्दिर में पहुँचाया।</w:t>
      </w:r>
    </w:p>
    <w:p>
      <w:pPr/>
      <w:r>
        <w:rPr>
          <w:lang w:val="hi_IN" w:bidi="hi_IN"/>
        </w:rPr>
      </w:r>
      <w:r>
        <w:rPr>
          <w:lang w:val="hi_IN" w:bidi="hi_IN"/>
        </w:rPr>
        <w:t>नाटक को रोकें। याजकों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सन्दूक को मंदिर तक ले जाना कितने सम्मान की बात है! या</w:t>
      </w:r>
    </w:p>
    <w:p>
      <w:pPr>
        <w:pStyle w:val="ListBullet"/>
        <w:spacing w:line="240" w:lineRule="auto"/>
        <w:ind w:left="720"/>
      </w:pPr>
      <w:r>
        <w:rPr>
          <w:lang w:val="hi_IN" w:bidi="hi_IN"/>
        </w:rPr>
      </w:r>
      <w:r>
        <w:rPr>
          <w:lang w:val="hi_IN" w:bidi="hi_IN"/>
        </w:rPr>
        <w:t>हमें सावधान रहना होगा! या</w:t>
      </w:r>
    </w:p>
    <w:p>
      <w:pPr>
        <w:pStyle w:val="ListBullet"/>
        <w:spacing w:line="240" w:lineRule="auto"/>
        <w:ind w:left="720"/>
      </w:pPr>
      <w:r>
        <w:rPr>
          <w:lang w:val="hi_IN" w:bidi="hi_IN"/>
        </w:rPr>
      </w:r>
      <w:r>
        <w:rPr>
          <w:lang w:val="hi_IN" w:bidi="hi_IN"/>
        </w:rPr>
        <w:t>हमें कुछ भी भूलना नहीं चाहिए!</w:t>
      </w:r>
    </w:p>
    <w:p>
      <w:pPr>
        <w:pStyle w:val="ListBullet"/>
        <w:spacing w:line="240" w:lineRule="auto"/>
        <w:ind w:left="720"/>
      </w:pPr>
      <w:r>
        <w:rPr>
          <w:lang w:val="hi_IN" w:bidi="hi_IN"/>
        </w:rPr>
      </w:r>
      <w:r>
        <w:rPr>
          <w:lang w:val="hi_IN" w:bidi="hi_IN"/>
        </w:rPr>
        <w:t>नाटक को जारी रखें।</w:t>
      </w:r>
    </w:p>
    <w:p>
      <w:pPr>
        <w:pStyle w:val="ListBullet"/>
        <w:spacing w:line="240" w:lineRule="auto"/>
        <w:ind w:left="720"/>
      </w:pPr>
      <w:r>
        <w:rPr>
          <w:lang w:val="hi_IN" w:bidi="hi_IN"/>
        </w:rPr>
      </w:r>
      <w:r>
        <w:rPr>
          <w:lang w:val="hi_IN" w:bidi="hi_IN"/>
        </w:rPr>
        <w:t>जब इस्राएल के सभी पुरनिए और सभी अगुवे सुलैमान के साथ इकट्ठे हुए, तो याजक और लेवीय नए मंदिर में चले गए। याजक चलकर वाचा का सन्दूक उठाकर ले गए, और दूसरे लेवीय भी चलकर मिलापवाले तम्बू और उसकी सजावट के सामान को उठाकर ले गए। पुरनिए और इस्राएल के गोत्रों के प्रधान, राजा सुलैमान और अन्य इस्राएलियों के साथ मंदिर तक गए।</w:t>
      </w:r>
    </w:p>
    <w:p>
      <w:pPr/>
      <w:r>
        <w:rPr>
          <w:lang w:val="hi_IN" w:bidi="hi_IN"/>
        </w:rPr>
      </w:r>
      <w:r>
        <w:rPr>
          <w:lang w:val="hi_IN" w:bidi="hi_IN"/>
        </w:rPr>
        <w:t>नाटक को रोकें। अन्य लेवियों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हमें यहोवा के लिए हर चीज़ को सावधानीपूर्वक उठाकर ले जाना होगा; या</w:t>
      </w:r>
    </w:p>
    <w:p>
      <w:pPr>
        <w:pStyle w:val="ListBullet"/>
        <w:spacing w:line="240" w:lineRule="auto"/>
        <w:ind w:left="720"/>
      </w:pPr>
      <w:r>
        <w:rPr>
          <w:lang w:val="hi_IN" w:bidi="hi_IN"/>
        </w:rPr>
      </w:r>
      <w:r>
        <w:rPr>
          <w:lang w:val="hi_IN" w:bidi="hi_IN"/>
        </w:rPr>
        <w:t>चलने और सारा सामान उठाने की वजह से मैं बहुत थक गया हूँ! या</w:t>
      </w:r>
    </w:p>
    <w:p>
      <w:pPr>
        <w:pStyle w:val="ListBullet"/>
        <w:spacing w:line="240" w:lineRule="auto"/>
        <w:ind w:left="720"/>
      </w:pPr>
      <w:r>
        <w:rPr>
          <w:lang w:val="hi_IN" w:bidi="hi_IN"/>
        </w:rPr>
      </w:r>
      <w:r>
        <w:rPr>
          <w:lang w:val="hi_IN" w:bidi="hi_IN"/>
        </w:rPr>
        <w:t>मैं सोचता हूँ कि मंदिर कैसा दिखेगा।</w:t>
      </w:r>
    </w:p>
    <w:p>
      <w:pPr>
        <w:pStyle w:val="ListBullet"/>
        <w:spacing w:line="240" w:lineRule="auto"/>
        <w:ind w:left="720"/>
      </w:pPr>
      <w:r>
        <w:rPr>
          <w:lang w:val="hi_IN" w:bidi="hi_IN"/>
        </w:rPr>
      </w:r>
      <w:r>
        <w:rPr>
          <w:lang w:val="hi_IN" w:bidi="hi_IN"/>
        </w:rPr>
        <w:t>नाटक को जारी रखें।</w:t>
      </w:r>
    </w:p>
    <w:p>
      <w:pPr>
        <w:pStyle w:val="ListBullet"/>
        <w:spacing w:line="240" w:lineRule="auto"/>
        <w:ind w:left="720"/>
      </w:pPr>
      <w:r>
        <w:rPr>
          <w:lang w:val="hi_IN" w:bidi="hi_IN"/>
        </w:rPr>
      </w:r>
      <w:r>
        <w:rPr>
          <w:lang w:val="hi_IN" w:bidi="hi_IN"/>
        </w:rPr>
        <w:t>जब सभी पुरनिए, अगुवे, याजक और अन्य लेवीय मंदिर के पास पहुँचे, तो [याजक मंदिर के आँगन में रुक गए, और राजा सुलैमान और इस्राएल के लोगों ने यहोवा के लिए इतने अधिक मवेशी और भेड़ें चढ़ाई], कि उन सभी बलिदानों की गिनती करना असंभव था!</w:t>
      </w:r>
    </w:p>
    <w:p>
      <w:pPr/>
      <w:r>
        <w:rPr>
          <w:lang w:val="hi_IN" w:bidi="hi_IN"/>
        </w:rPr>
      </w:r>
      <w:r>
        <w:rPr>
          <w:lang w:val="hi_IN" w:bidi="hi_IN"/>
        </w:rPr>
        <w:t>नाटक को रोकें। राजा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आखिरकार, सब लोग पहुँच चुके हैं! या</w:t>
      </w:r>
    </w:p>
    <w:p>
      <w:pPr>
        <w:pStyle w:val="ListBullet"/>
        <w:spacing w:line="240" w:lineRule="auto"/>
        <w:ind w:left="720"/>
      </w:pPr>
      <w:r>
        <w:rPr>
          <w:lang w:val="hi_IN" w:bidi="hi_IN"/>
        </w:rPr>
      </w:r>
      <w:r>
        <w:rPr>
          <w:lang w:val="hi_IN" w:bidi="hi_IN"/>
        </w:rPr>
        <w:t>अब मैं मंदिर को विधिवत समर्पित कर सकता हूँ! या</w:t>
      </w:r>
    </w:p>
    <w:p>
      <w:pPr>
        <w:pStyle w:val="ListBullet"/>
        <w:spacing w:line="240" w:lineRule="auto"/>
        <w:ind w:left="720"/>
      </w:pPr>
      <w:r>
        <w:rPr>
          <w:lang w:val="hi_IN" w:bidi="hi_IN"/>
        </w:rPr>
      </w:r>
      <w:r>
        <w:rPr>
          <w:lang w:val="hi_IN" w:bidi="hi_IN"/>
        </w:rPr>
        <w:t>निश्चित रूप से यहोवा इन सभी बलिदानों से प्रसन्न होगा!</w:t>
      </w:r>
    </w:p>
    <w:p>
      <w:pPr/>
      <w:r>
        <w:rPr>
          <w:lang w:val="hi_IN" w:bidi="hi_IN"/>
        </w:rPr>
      </w:r>
      <w:r>
        <w:rPr>
          <w:lang w:val="hi_IN" w:bidi="hi_IN"/>
        </w:rPr>
        <w:t>इस्राएल के लोगों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अब और कोई जानवर बचे ही नहीं होंगे! या</w:t>
      </w:r>
    </w:p>
    <w:p>
      <w:pPr>
        <w:pStyle w:val="ListBullet"/>
        <w:spacing w:line="240" w:lineRule="auto"/>
        <w:ind w:left="720"/>
      </w:pPr>
      <w:r>
        <w:rPr>
          <w:lang w:val="hi_IN" w:bidi="hi_IN"/>
        </w:rPr>
      </w:r>
      <w:r>
        <w:rPr>
          <w:lang w:val="hi_IN" w:bidi="hi_IN"/>
        </w:rPr>
        <w:t>मैं सोचता हूँ कि यहोवा इन सब बातों के बारे में क्या सोचता होगा! या</w:t>
      </w:r>
    </w:p>
    <w:p>
      <w:pPr>
        <w:pStyle w:val="ListBullet"/>
        <w:spacing w:line="240" w:lineRule="auto"/>
        <w:ind w:left="720"/>
      </w:pPr>
      <w:r>
        <w:rPr>
          <w:lang w:val="hi_IN" w:bidi="hi_IN"/>
        </w:rPr>
      </w:r>
      <w:r>
        <w:rPr>
          <w:lang w:val="hi_IN" w:bidi="hi_IN"/>
        </w:rPr>
        <w:t>मंदिर का काम पूरा होने से मैं बहुत उत्साहित हूँ!</w:t>
      </w:r>
    </w:p>
    <w:p>
      <w:pPr/>
      <w:r>
        <w:rPr>
          <w:lang w:val="hi_IN" w:bidi="hi_IN"/>
        </w:rPr>
      </w:r>
      <w:r>
        <w:rPr>
          <w:lang w:val="hi_IN" w:bidi="hi_IN"/>
        </w:rPr>
        <w:t>नाटक को जारी रखें।</w:t>
      </w:r>
    </w:p>
    <w:p>
      <w:pPr/>
      <w:r>
        <w:rPr>
          <w:lang w:val="hi_IN" w:bidi="hi_IN"/>
        </w:rPr>
      </w:r>
      <w:r>
        <w:rPr>
          <w:lang w:val="hi_IN" w:bidi="hi_IN"/>
        </w:rPr>
        <w:t>याजक वाचा के सन्दूक को पवित्र स्थान से होते हुए परमपवित्र स्थान में ले गए। याजकों ने वाचा के सन्दूक को, जिसमें मूसा द्वारा रखी गई पत्थर की दोनों पट्टियाएँ थीं, उन करूबों के नीचे रखा जो वाचा के सन्दूक और उसके डंडों को ढाँपे हुए थे।</w:t>
      </w:r>
    </w:p>
    <w:p>
      <w:pPr/>
      <w:r>
        <w:rPr>
          <w:lang w:val="hi_IN" w:bidi="hi_IN"/>
        </w:rPr>
      </w:r>
      <w:r>
        <w:rPr>
          <w:lang w:val="hi_IN" w:bidi="hi_IN"/>
        </w:rPr>
        <w:t>नाटक को रोकें। याजकों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मुझे बहुत राहत मिली है कि हम सन्दूक को सुरक्षित रूप से यहाँ ले आए! या</w:t>
      </w:r>
    </w:p>
    <w:p>
      <w:pPr>
        <w:pStyle w:val="ListBullet"/>
        <w:spacing w:line="240" w:lineRule="auto"/>
        <w:ind w:left="720"/>
      </w:pPr>
      <w:r>
        <w:rPr>
          <w:lang w:val="hi_IN" w:bidi="hi_IN"/>
        </w:rPr>
      </w:r>
      <w:r>
        <w:rPr>
          <w:lang w:val="hi_IN" w:bidi="hi_IN"/>
        </w:rPr>
        <w:t>मैं करूबों को देखकर आदर से भर जाता हूँ! या</w:t>
      </w:r>
    </w:p>
    <w:p>
      <w:pPr>
        <w:pStyle w:val="ListBullet"/>
        <w:spacing w:line="240" w:lineRule="auto"/>
        <w:ind w:left="720"/>
      </w:pPr>
      <w:r>
        <w:rPr>
          <w:lang w:val="hi_IN" w:bidi="hi_IN"/>
        </w:rPr>
      </w:r>
      <w:r>
        <w:rPr>
          <w:lang w:val="hi_IN" w:bidi="hi_IN"/>
        </w:rPr>
        <w:t>मुझे यह सुनिश्चित करना होगा कि पर्दा बंद हो।</w:t>
      </w:r>
    </w:p>
    <w:p>
      <w:pPr>
        <w:pStyle w:val="ListBullet"/>
        <w:spacing w:line="240" w:lineRule="auto"/>
        <w:ind w:left="720"/>
      </w:pPr>
      <w:r>
        <w:rPr>
          <w:lang w:val="hi_IN" w:bidi="hi_IN"/>
        </w:rPr>
      </w:r>
      <w:r>
        <w:rPr>
          <w:lang w:val="hi_IN" w:bidi="hi_IN"/>
        </w:rPr>
        <w:t>नाटक को जारी रखें।</w:t>
      </w:r>
    </w:p>
    <w:p>
      <w:pPr>
        <w:pStyle w:val="ListBullet"/>
        <w:spacing w:line="240" w:lineRule="auto"/>
        <w:ind w:left="720"/>
      </w:pPr>
      <w:r>
        <w:rPr>
          <w:lang w:val="hi_IN" w:bidi="hi_IN"/>
        </w:rPr>
      </w:r>
      <w:r>
        <w:rPr>
          <w:lang w:val="hi_IN" w:bidi="hi_IN"/>
        </w:rPr>
        <w:t>जब याजकों ने वाचा के संदूक को परम पवित्र स्थान में रख दिया, तब एक बादल ने पूरे मन्दिर को भर दिया। बादल यहोवा की उपस्थिति का प्रतीक था, और यहोवा ने दिखाया कि वह मंदिर से प्रसन्न था। बादल इतना घना था कि याजक अपने याजकीय कर्तव्यों को निभाने के लिए मंदिर के भीतर नहीं जा सके। यहोवा की उपस्थिति ने मंदिर को भर दिया, और सभी लोग देख सकते थे कि यहोवा प्रसन्न है और यहोवा अब मंदिर के भीतर है।</w:t>
      </w:r>
    </w:p>
    <w:p>
      <w:pPr/>
      <w:r>
        <w:rPr>
          <w:lang w:val="hi_IN" w:bidi="hi_IN"/>
        </w:rPr>
      </w:r>
      <w:r>
        <w:rPr>
          <w:lang w:val="hi_IN" w:bidi="hi_IN"/>
        </w:rPr>
        <w:t>यहोवा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राजा सुलैमान ने सचमुच मेरा सम्मान किया है और मेरी आज्ञा मानी है! या</w:t>
      </w:r>
    </w:p>
    <w:p>
      <w:pPr>
        <w:pStyle w:val="ListBullet"/>
        <w:spacing w:line="240" w:lineRule="auto"/>
        <w:ind w:left="720"/>
      </w:pPr>
      <w:r>
        <w:rPr>
          <w:lang w:val="hi_IN" w:bidi="hi_IN"/>
        </w:rPr>
      </w:r>
      <w:r>
        <w:rPr>
          <w:lang w:val="hi_IN" w:bidi="hi_IN"/>
        </w:rPr>
        <w:t>सब कुछ वैसे ही लग रहा है जैसा मैं चाहता था; या</w:t>
      </w:r>
    </w:p>
    <w:p>
      <w:pPr>
        <w:pStyle w:val="ListBullet"/>
        <w:spacing w:line="240" w:lineRule="auto"/>
        <w:ind w:left="720"/>
      </w:pPr>
      <w:r>
        <w:rPr>
          <w:lang w:val="hi_IN" w:bidi="hi_IN"/>
        </w:rPr>
      </w:r>
      <w:r>
        <w:rPr>
          <w:lang w:val="hi_IN" w:bidi="hi_IN"/>
        </w:rPr>
        <w:t>मैं राजा सुलैमान और इस्राएल के लोगों से प्रेम करता हूँ!</w:t>
      </w:r>
    </w:p>
    <w:p>
      <w:pPr/>
      <w:r>
        <w:rPr>
          <w:lang w:val="hi_IN" w:bidi="hi_IN"/>
        </w:rPr>
      </w:r>
      <w:r>
        <w:rPr>
          <w:lang w:val="hi_IN" w:bidi="hi_IN"/>
        </w:rPr>
        <w:t>याजकों की भूमिका निभाने वाले लोगों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यदि हम अंदर नहीं जा सकते, तो हम मंदिर में अपने कर्तव्यों को कैसे निभा सकते हैं? या</w:t>
      </w:r>
    </w:p>
    <w:p>
      <w:pPr>
        <w:pStyle w:val="ListBullet"/>
        <w:spacing w:line="240" w:lineRule="auto"/>
        <w:ind w:left="720"/>
      </w:pPr>
      <w:r>
        <w:rPr>
          <w:lang w:val="hi_IN" w:bidi="hi_IN"/>
        </w:rPr>
      </w:r>
      <w:r>
        <w:rPr>
          <w:lang w:val="hi_IN" w:bidi="hi_IN"/>
        </w:rPr>
        <w:t>मैं यहाँ यहोवा की उपस्थिति को महसूस कर सकता हूँ! या</w:t>
      </w:r>
    </w:p>
    <w:p>
      <w:pPr>
        <w:pStyle w:val="ListBullet"/>
        <w:spacing w:line="240" w:lineRule="auto"/>
        <w:ind w:left="720"/>
      </w:pPr>
      <w:r>
        <w:rPr>
          <w:lang w:val="hi_IN" w:bidi="hi_IN"/>
        </w:rPr>
      </w:r>
      <w:r>
        <w:rPr>
          <w:lang w:val="hi_IN" w:bidi="hi_IN"/>
        </w:rPr>
        <w:t>हमें इस्राएल के लोगों को यह समझने में मदद करनी चाहिए कि क्या हो रहा है।</w:t>
      </w:r>
      <w:r>
        <w:rPr>
          <w:lang w:val="hi_IN" w:bidi="hi_IN"/>
        </w:rPr>
      </w:r>
    </w:p>
    <w:p>
      <w:pPr>
        <w:pStyle w:val="Heading3"/>
      </w:pPr>
      <w:r>
        <w:rPr>
          <w:lang w:val="hi_IN" w:bidi="hi_IN"/>
        </w:rPr>
        <w:t>आवश्यक जानकारी</w:t>
      </w:r>
    </w:p>
    <w:p>
      <w:pPr/>
      <w:r>
        <w:rPr>
          <w:lang w:val="hi_IN" w:bidi="hi_IN"/>
        </w:rPr>
      </w:r>
      <w:r>
        <w:rPr>
          <w:lang w:val="hi_IN" w:bidi="hi_IN"/>
        </w:rPr>
        <w:t>1 राजाओं 8:1–11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इस भाग में, राजा सुलैमान पुरनियों और इस्राएल के लोगों के प्रधानों या अगुवों को बुलाता है। पुरनिए इस्राएल के लोगों की पूरी आबादी की देखरेख करते हैं। प्रधान, लोगों के अलग-अलग समूहों या गोत्रों के अगुवे हैं। हालाँकि कहानीकार हमें इस पर्व का नाम नहीं बताता है, फिर भी राजा सुलैमान ऐसा सातवें महीने के समय, झोपड़ियों के पर्व के दौरान करना चुनता है। आपको याद होगा कि इस्राएल के लोगों ने झोपड़ियों का पर्व यह याद रखने के लिए मनाया था, कि यहोवा ने उन्हें मिस्र से निकलने के बाद शरण प्रदान की थी।</w:t>
      </w:r>
    </w:p>
    <w:p>
      <w:pPr/>
      <w:r>
        <w:rPr>
          <w:lang w:val="hi_IN" w:bidi="hi_IN"/>
        </w:rPr>
      </w:r>
      <w:r>
        <w:rPr>
          <w:lang w:val="hi_IN" w:bidi="hi_IN"/>
        </w:rPr>
        <w:t xml:space="preserve">यहाँ रुकें और समूह में चर्चा करें कि यदि आप पर्व का नाम इस्तेमाल करना चुनते हैं, तो </w:t>
      </w:r>
      <w:r>
        <w:rPr>
          <w:b/>
          <w:lang w:val="hi_IN" w:bidi="hi_IN"/>
        </w:rPr>
        <w:t>तम्बुओं के पर्व</w:t>
      </w:r>
      <w:r>
        <w:rPr>
          <w:lang w:val="hi_IN" w:bidi="hi_IN"/>
        </w:rPr>
        <w:t xml:space="preserve"> </w:t>
      </w:r>
      <w:r>
        <w:rPr>
          <w:b/>
          <w:lang w:val="hi_IN" w:bidi="hi_IN"/>
        </w:rPr>
        <w:t>प्रधानों</w:t>
      </w:r>
      <w:r>
        <w:rPr>
          <w:lang w:val="hi_IN" w:bidi="hi_IN"/>
        </w:rPr>
        <w:t xml:space="preserve">, </w:t>
      </w:r>
      <w:r>
        <w:rPr>
          <w:b/>
          <w:lang w:val="hi_IN" w:bidi="hi_IN"/>
        </w:rPr>
        <w:t>पुरनियों</w:t>
      </w:r>
      <w:r>
        <w:rPr>
          <w:lang w:val="hi_IN" w:bidi="hi_IN"/>
        </w:rPr>
        <w:t xml:space="preserve"> और के लिए आप किन शब्दों या वाक्यांशों का उपयोग करेंगे। अधिक जानकारी के लिए मुख्य शब्दावली में राजा, इस्राएल, पुरनिए और तम्बुओं का पर्व देखें।</w:t>
      </w:r>
    </w:p>
    <w:p>
      <w:pPr/>
      <w:r>
        <w:rPr>
          <w:lang w:val="hi_IN" w:bidi="hi_IN"/>
        </w:rPr>
      </w:r>
      <w:r>
        <w:rPr>
          <w:lang w:val="hi_IN" w:bidi="hi_IN"/>
        </w:rPr>
        <w:t xml:space="preserve">राजा सुलैमान चाहता है कि </w:t>
      </w:r>
      <w:r>
        <w:rPr>
          <w:b/>
          <w:lang w:val="hi_IN" w:bidi="hi_IN"/>
        </w:rPr>
        <w:t>याजक</w:t>
      </w:r>
      <w:r>
        <w:rPr>
          <w:lang w:val="hi_IN" w:bidi="hi_IN"/>
        </w:rPr>
        <w:t xml:space="preserve"> और अन्य लेवीय </w:t>
      </w:r>
      <w:r>
        <w:rPr>
          <w:b/>
          <w:lang w:val="hi_IN" w:bidi="hi_IN"/>
        </w:rPr>
        <w:t>वाचा का सन्दूक</w:t>
      </w:r>
      <w:r>
        <w:rPr>
          <w:lang w:val="hi_IN" w:bidi="hi_IN"/>
        </w:rPr>
        <w:t xml:space="preserve">, </w:t>
      </w:r>
      <w:r>
        <w:rPr>
          <w:b/>
          <w:lang w:val="hi_IN" w:bidi="hi_IN"/>
        </w:rPr>
        <w:t>मिलापवाला तम्बू</w:t>
      </w:r>
      <w:r>
        <w:rPr>
          <w:lang w:val="hi_IN" w:bidi="hi_IN"/>
        </w:rPr>
        <w:t xml:space="preserve">, जिसे </w:t>
      </w:r>
      <w:r>
        <w:rPr>
          <w:b/>
          <w:lang w:val="hi_IN" w:bidi="hi_IN"/>
        </w:rPr>
        <w:t>निवासस्थान</w:t>
      </w:r>
      <w:r>
        <w:rPr>
          <w:lang w:val="hi_IN" w:bidi="hi_IN"/>
        </w:rPr>
        <w:t xml:space="preserve"> भी कहते हैं और "</w:t>
      </w:r>
      <w:r>
        <w:rPr>
          <w:b/>
          <w:lang w:val="hi_IN" w:bidi="hi_IN"/>
        </w:rPr>
        <w:t>पवित्र</w:t>
      </w:r>
      <w:r>
        <w:rPr>
          <w:lang w:val="hi_IN" w:bidi="hi_IN"/>
        </w:rPr>
        <w:t xml:space="preserve">" या विशेष सामान को उनके स्थान, यरूशलेम से, जिसे सिय्योन भी कहा जाता है, उत्तर में उस जगह पर ले आएँ, जहाँ राजा सुलैमान ने </w:t>
      </w:r>
      <w:r>
        <w:rPr>
          <w:b/>
          <w:lang w:val="hi_IN" w:bidi="hi_IN"/>
        </w:rPr>
        <w:t>मंदिर</w:t>
      </w:r>
      <w:r>
        <w:rPr>
          <w:lang w:val="hi_IN" w:bidi="hi_IN"/>
        </w:rPr>
        <w:t xml:space="preserve"> बनवाया है। याद रखें कि याजक और लेवीय दोनों लेवी के गोत्र का हिस्सा थे। याजक इस्राएल के लोगों के लिए यहोवा को बलिदान चढ़ाते थे। अन्य लेवीय अलग-अलग तरह से मंदिर की सेवा करते थे, जैसे संगीत बजाना, गाना और मंदिर के लिए अन्य काम करना। वाचा का सन्दूक लकड़ी से बना और सोने से मढ़ा हुआ एक आयताकार संदूक था। यहोवा की उपस्थिति सन्दूक के ऊपर प्रायश्चित के आसन पर ठहरी रहती थी। निवासस्थान वह गतिशील तम्बू था जहाँ यहोवा की उपस्थिति ठहरती थी। मंदिर यहोवा की उपस्थिति और वाचा के सन्दूक के लिए स्थायी भवन बन गया। पवित्र, याजकों, वाचा का सन्दूक और मंदिर के लिए उन्हीं शब्दों या वाक्यांशों का उपयोग करें जिनका उपयोग आपने पिछले भागों में किया था। पवित्र, याजकों, लेवियों, वाचा का सन्दूक, निवासस्थान और मंदिर के बारे में अधिक जानकारी के लिए मुख्य शब्दावली देखें।</w:t>
      </w:r>
    </w:p>
    <w:p>
      <w:pPr/>
      <w:r>
        <w:rPr>
          <w:lang w:val="hi_IN" w:bidi="hi_IN"/>
        </w:rPr>
      </w:r>
      <w:r>
        <w:rPr>
          <w:lang w:val="hi_IN" w:bidi="hi_IN"/>
        </w:rPr>
        <w:t xml:space="preserve">यहाँ रुकें और समूह के रूप में चर्चा करें कि आप </w:t>
      </w:r>
      <w:r>
        <w:rPr>
          <w:b/>
          <w:lang w:val="hi_IN" w:bidi="hi_IN"/>
        </w:rPr>
        <w:t>सिय्योन</w:t>
      </w:r>
      <w:r>
        <w:rPr>
          <w:lang w:val="hi_IN" w:bidi="hi_IN"/>
        </w:rPr>
        <w:t xml:space="preserve"> और </w:t>
      </w:r>
      <w:r>
        <w:rPr>
          <w:b/>
          <w:lang w:val="hi_IN" w:bidi="hi_IN"/>
        </w:rPr>
        <w:t>लेवियों</w:t>
      </w:r>
      <w:r>
        <w:rPr>
          <w:lang w:val="hi_IN" w:bidi="hi_IN"/>
        </w:rPr>
        <w:t xml:space="preserve"> के लिए किन शब्दों या वाक्यांशों का उपयोग करेंगे। अधिक जानकारी के लिए मुख्य शब्दावली में लेवियों और सिय्योन को देखें। यदि आपने बाइबल की किसी अन्य पुस्तक में इन शब्दों का पहले अनुवाद किया है, तो यहाँ भी वही शब्द प्रयोग करें जो आपने वहाँ किया था। इस ऑडियो को यहाँ रोकें।</w:t>
      </w:r>
    </w:p>
    <w:p>
      <w:pPr/>
      <w:r>
        <w:rPr>
          <w:lang w:val="hi_IN" w:bidi="hi_IN"/>
        </w:rPr>
      </w:r>
      <w:r>
        <w:rPr>
          <w:lang w:val="hi_IN" w:bidi="hi_IN"/>
        </w:rPr>
        <w:t xml:space="preserve">इस्राएल के लोग इतने अधिक मवेशियों और भेड़ों की बलि चढ़ाते हैं कि कोई भी उन सभी पशुओं की गिनती नहीं कर सकता था। </w:t>
      </w:r>
      <w:r>
        <w:rPr>
          <w:b/>
          <w:lang w:val="hi_IN" w:bidi="hi_IN"/>
        </w:rPr>
        <w:t>बलिदान चढ़ाने</w:t>
      </w:r>
      <w:r>
        <w:rPr>
          <w:lang w:val="hi_IN" w:bidi="hi_IN"/>
        </w:rPr>
        <w:t xml:space="preserve"> के लिए उसी शब्द या वाक्यांश का उपयोग करें जिसका उपयोग आपने पिछले भागों में किया था। बलिदान के बारे में अधिक जानकारी के लिए, मुख्य शब्दावली देखें।</w:t>
      </w:r>
    </w:p>
    <w:p>
      <w:pPr/>
      <w:r>
        <w:rPr>
          <w:lang w:val="hi_IN" w:bidi="hi_IN"/>
        </w:rPr>
      </w:r>
      <w:r>
        <w:rPr>
          <w:lang w:val="hi_IN" w:bidi="hi_IN"/>
        </w:rPr>
        <w:t xml:space="preserve">याजक वाचा के सन्दूक को </w:t>
      </w:r>
      <w:r>
        <w:rPr>
          <w:b/>
          <w:lang w:val="hi_IN" w:bidi="hi_IN"/>
        </w:rPr>
        <w:t>पवित्र स्थान</w:t>
      </w:r>
      <w:r>
        <w:rPr>
          <w:lang w:val="hi_IN" w:bidi="hi_IN"/>
        </w:rPr>
        <w:t xml:space="preserve"> से </w:t>
      </w:r>
      <w:r>
        <w:rPr>
          <w:b/>
          <w:lang w:val="hi_IN" w:bidi="hi_IN"/>
        </w:rPr>
        <w:t>परमपवित्र स्थान</w:t>
      </w:r>
      <w:r>
        <w:rPr>
          <w:lang w:val="hi_IN" w:bidi="hi_IN"/>
        </w:rPr>
        <w:t xml:space="preserve"> या भीतरी </w:t>
      </w:r>
      <w:r>
        <w:rPr>
          <w:b/>
          <w:lang w:val="hi_IN" w:bidi="hi_IN"/>
        </w:rPr>
        <w:t>पवित्र स्थान</w:t>
      </w:r>
      <w:r>
        <w:rPr>
          <w:lang w:val="hi_IN" w:bidi="hi_IN"/>
        </w:rPr>
        <w:t xml:space="preserve"> में ले जाते हैं। याजक वाचा के सन्दूक को उन </w:t>
      </w:r>
      <w:r>
        <w:rPr>
          <w:b/>
          <w:lang w:val="hi_IN" w:bidi="hi_IN"/>
        </w:rPr>
        <w:t>करूबों</w:t>
      </w:r>
      <w:r>
        <w:rPr>
          <w:lang w:val="hi_IN" w:bidi="hi_IN"/>
        </w:rPr>
        <w:t xml:space="preserve"> के नीचे रखते हैं जिनके पंख सन्दूक और उठाने वाले डंडों की पूरी लंबाई पर फैले हुए हैं। करूब, पवित्र स्थान और परमपवित्र स्थान के लिए उन्हीं शब्दों या वाक्यांशों का उपयोग करें जिनका उपयोग आपने पिछले भागों में किया था। करूब, पवित्र स्थान और परमपवित्र स्थान के बारे में अधिक जानकारी के लिए मुख्य शब्दावली देखें।</w:t>
      </w:r>
    </w:p>
    <w:p>
      <w:pPr/>
      <w:r>
        <w:rPr>
          <w:lang w:val="hi_IN" w:bidi="hi_IN"/>
        </w:rPr>
      </w:r>
      <w:r>
        <w:rPr>
          <w:lang w:val="hi_IN" w:bidi="hi_IN"/>
        </w:rPr>
        <w:t>जब याजक परमपवित्र स्थान से निकलते हैं, तो एक बादल मंदिर को भर देता है, और यहोवा की उपस्थिति और महिमा मंदिर में प्रवेश करती है और वहाँ ठहरकर विश्राम करती है। बादल इतना घना है कि याजक मंदिर में अपने याजकीय कर्तव्यों का पालन नहीं कर पाए। बादल यहोवा और यहोवा की उपस्थिति की महिमा या वैभव का प्रतिनिधित्व करता है।</w:t>
      </w:r>
    </w:p>
    <w:p>
      <w:pPr/>
      <w:r>
        <w:rPr>
          <w:lang w:val="hi_IN" w:bidi="hi_IN"/>
        </w:rPr>
      </w:r>
      <w:r>
        <w:rPr>
          <w:lang w:val="hi_IN" w:bidi="hi_IN"/>
        </w:rPr>
        <w:t xml:space="preserve">यहाँ रुकें और समूह के रूप में चर्चा करें कि आप </w:t>
      </w:r>
      <w:r>
        <w:rPr>
          <w:b/>
          <w:lang w:val="hi_IN" w:bidi="hi_IN"/>
        </w:rPr>
        <w:t>बादल</w:t>
      </w:r>
      <w:r>
        <w:rPr>
          <w:lang w:val="hi_IN" w:bidi="hi_IN"/>
        </w:rPr>
        <w:t xml:space="preserve"> और </w:t>
      </w:r>
      <w:r>
        <w:rPr>
          <w:b/>
          <w:lang w:val="hi_IN" w:bidi="hi_IN"/>
        </w:rPr>
        <w:t>महिमा</w:t>
      </w:r>
      <w:r>
        <w:rPr>
          <w:lang w:val="hi_IN" w:bidi="hi_IN"/>
        </w:rPr>
        <w:t xml:space="preserve"> के लिए किन शब्दों या वाक्यांशों का उपयोग करेंगे। अधिक जानकारी के लिए मुख्य शब्दावली में महिमा और यहोवा को देखें। यदि आपने पहले ही बाइबल की किसी अन्य पुस्तक में इन शब्दों का अनुवाद किया है, तो उन्हीं शब्दों का प्रयोग करें जिनका प्रयोग आपने वहाँ किया है।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8:12–21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8:12–21 को सुनें और अपने मन में रखें।</w:t>
      </w:r>
    </w:p>
    <w:p>
      <w:pPr/>
      <w:r>
        <w:rPr>
          <w:lang w:val="hi_IN" w:bidi="hi_IN"/>
        </w:rPr>
      </w:r>
      <w:r>
        <w:rPr>
          <w:lang w:val="hi_IN" w:bidi="hi_IN"/>
        </w:rPr>
        <w:t>यदि सम्भव हो, तो 1 राजाओं 8:12–21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राजाओं 8:12–21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यहोवा ने राजा सुलैमान और इस्राएल के लोगों ने जो कुछ किया था, वह सब देखा। जब याजकों ने वाचा के सन्दूक को परमपवित्र स्थान में रखा, तो यहोवा ने मंदिर को घने बादल से भरकर प्रतिक्रिया दी। इस भाग में, राजा सुलैमान प्रार्थना में यहोवा से बात करता है और फिर मंदिर में यहोवा की उपस्थिति के उत्तर में इस्राएल के लोगों को संबोधित करता है।</w:t>
      </w:r>
    </w:p>
    <w:p>
      <w:pPr/>
      <w:r>
        <w:rPr>
          <w:lang w:val="hi_IN" w:bidi="hi_IN"/>
        </w:rPr>
      </w:r>
      <w:r>
        <w:rPr>
          <w:lang w:val="hi_IN" w:bidi="hi_IN"/>
        </w:rPr>
        <w:t>यहाँ रुकें और राजा सुलैमान के मंदिर की तस्वीर की समीक्षा करें। इस ऑडियो को यहाँ रोकें।</w:t>
      </w:r>
    </w:p>
    <w:p>
      <w:pPr/>
      <w:r>
        <w:rPr>
          <w:lang w:val="hi_IN" w:bidi="hi_IN"/>
        </w:rPr>
      </w:r>
      <w:r>
        <w:rPr>
          <w:lang w:val="hi_IN" w:bidi="hi_IN"/>
        </w:rPr>
        <w:t>यह भाग लगभग 2 इतिहास 6:1–11 के समान ही है जिसका अनुवाद आपने पहले किया होगा।</w:t>
      </w:r>
    </w:p>
    <w:p>
      <w:pPr/>
      <w:r>
        <w:rPr>
          <w:lang w:val="hi_IN" w:bidi="hi_IN"/>
        </w:rPr>
      </w:r>
      <w:r>
        <w:rPr>
          <w:lang w:val="hi_IN" w:bidi="hi_IN"/>
        </w:rPr>
        <w:t>यहाँ रुकें और समूह के रूप में यह गतिविधि करें: यदि आपने पहले ही 2 इतिहास 6:1–11 का अनुवाद किया है, तो उस भाग का अपना अनुवाद सुनें। इस ऑडियो को यहाँ रोकें।</w:t>
      </w:r>
    </w:p>
    <w:p>
      <w:pPr/>
      <w:r>
        <w:rPr>
          <w:lang w:val="hi_IN" w:bidi="hi_IN"/>
        </w:rPr>
      </w:r>
      <w:r>
        <w:rPr>
          <w:lang w:val="hi_IN" w:bidi="hi_IN"/>
        </w:rPr>
        <w:t>राजा सुलैमान अपनी प्रार्थना की शुरुआत तब करता है जब वह उन शब्दों को कहता है जो यहोवा ने पहले बोले थे। लैव्यव्यवस्था की पुस्तक में, यहोवा ने मूसा से बात की और मूसा से कहा कि वह अपने भाई हारून को परमपवित्र स्थान में न जाने दे। यहोवा ने यह भी कहा कि यहोवा वाचा के सन्दूक के ऊपर एक घने बादल में परमपवित्र स्थान में आएगा। आपको याद होगा कि जब मूसा जंगल में इस्राएलियों की अगुवाई कर रहा था, तब यहोवा ने निवासस्थान में भी ऐसा ही किया था। यह एक चिन्ह था कि यहोवा प्रसन्न था और निवासस्थान में उपस्थित था। राजा सुलैमान इसे मानता है, और राजा सुलैमान यहोवा को बताता है कि राजा सुलैमान ने यहोवा के लिए हमेशा रहने के लिए एक शानदार मंदिर बनाया है।</w:t>
      </w:r>
    </w:p>
    <w:p>
      <w:pPr/>
      <w:r>
        <w:rPr>
          <w:lang w:val="hi_IN" w:bidi="hi_IN"/>
        </w:rPr>
      </w:r>
      <w:r>
        <w:rPr>
          <w:lang w:val="hi_IN" w:bidi="hi_IN"/>
        </w:rPr>
        <w:t>यहाँ रुकें और समूह के रूप में इस प्रश्न पर चर्चा करें: याद रखें कि इस्राएल के लोग शायद मूसा और यहोवा की निवासस्थान में उपस्थिति की कहानी को जानते थे। आपको क्या लगता है कि जब लोगों ने यहोवा को इस तरह से बादल में आते हुए देखा तो उन्हें कैसा महसूस हुआ? यदि आप केवल इसके बारे में सुनने के बजाय इसे स्वयं देखते तो आपको कैसा महसूस होता? इस ऑडियो को यहाँ रोकें।</w:t>
      </w:r>
    </w:p>
    <w:p>
      <w:pPr/>
      <w:r>
        <w:rPr>
          <w:lang w:val="hi_IN" w:bidi="hi_IN"/>
        </w:rPr>
      </w:r>
      <w:r>
        <w:rPr>
          <w:lang w:val="hi_IN" w:bidi="hi_IN"/>
        </w:rPr>
        <w:t>यहोवा से प्रार्थना करने के बाद, राजा सुलैमान मंदिर की ओर से मुड़कर मण्डली, यानी इस्राएल के लोगों के समूह की ओर मुख करता है। सभाएँ, लोगों का वह बड़ा समूह है जो किसी सामान्य उद्देश्य के लिए एक साथ इकट्ठा होता है। फिर राजा सुलैमान लोगों को आशीष देता है। फिर से, राजा सुलैमान वही काम करता है जो मूसा ने निवासस्थान में किया था। राजा सुलैमान यह सब देखता है जो हुआ है, और राजा सुलैमान यहोवा का सम्मान करता है और फिर इस्राएल के लोगों पर यहोवा की आशीष बोलता है।</w:t>
      </w:r>
    </w:p>
    <w:p>
      <w:pPr/>
      <w:r>
        <w:rPr>
          <w:lang w:val="hi_IN" w:bidi="hi_IN"/>
        </w:rPr>
      </w:r>
      <w:r>
        <w:rPr>
          <w:lang w:val="hi_IN" w:bidi="hi_IN"/>
        </w:rPr>
        <w:t>यहाँ रुकें और समूह के रूप में इस प्रश्न पर चर्चा करें: अपने देश के सबसे महत्वपूर्ण या प्रसिद्ध व्यक्ति के बारे में सोचें। यह एक राजा या अगुवा हो सकता है। यदि यह व्यक्ति आपको पहचानता और आपसे दयालु बात कहे, तो आपको कैसा महसूस होगा? आपकी संस्कृति में, अगुवे अन्य लोगों को आशीष या सम्मान कैसे देते हैं? इस ऑडियो को यहाँ रोकें।</w:t>
      </w:r>
    </w:p>
    <w:p>
      <w:pPr/>
      <w:r>
        <w:rPr>
          <w:lang w:val="hi_IN" w:bidi="hi_IN"/>
        </w:rPr>
      </w:r>
      <w:r>
        <w:rPr>
          <w:lang w:val="hi_IN" w:bidi="hi_IN"/>
        </w:rPr>
        <w:t>राजा सुलैमान अपनी प्रार्थना की शुरुआत इस्राएल के परमेश्वर यहोवा की स्तुति करके करता है। राजा सुलैमान इस्राएलियों को याद दिलाता है कि वे यहोवा के विशेष लोग हैं। यहोवा इस्राएलियों का परमेश्वर है। राजा सुलैमान कहता है कि वह यहोवा की स्तुति करता है, क्योंकि यहोवा ने अपने हाथों या अपनी शक्ति से अपने वादों को पूरा किया है। यहोवा ने सुलैमान के पिता राजा दाऊद से किया गया अपना वादा पूरा किया कि सुलैमान राजा होगा और मंदिर बनाएगा। राजा सुलैमान शायद लोगों को याद दिलाना चाहता है कि यहोवा विश्वासयोग्य और भरोसेमंद है।</w:t>
      </w:r>
    </w:p>
    <w:p>
      <w:pPr/>
      <w:r>
        <w:rPr>
          <w:lang w:val="hi_IN" w:bidi="hi_IN"/>
        </w:rPr>
      </w:r>
      <w:r>
        <w:rPr>
          <w:lang w:val="hi_IN" w:bidi="hi_IN"/>
        </w:rPr>
        <w:t>अगले भाग में, राजा सुलैमान उन शब्दों को बोलता है जो यहोवा पहले ही बोल चुका है। राजा सुलैमान यहोवा को उद्धृत करता है जब वह कहता है, "उस दिन से जब से मैं अपने लोगों, इस्राएल को मिस्र से बाहर लाया था, तब से मैंने इस्राएल के किसी भी गोत्र में किसी भी नगर को नहीं चुना है कि लोग ऐसा मंदिर बनाएँ, जहाँ मेरे लोग मेरी आराधना कर सकें, लेकिन मैंने दाऊद को अपने लोगों इस्राएल पर शासन करने के लिए चुना है।"</w:t>
      </w:r>
    </w:p>
    <w:p>
      <w:pPr/>
      <w:r>
        <w:rPr>
          <w:lang w:val="hi_IN" w:bidi="hi_IN"/>
        </w:rPr>
      </w:r>
      <w:r>
        <w:rPr>
          <w:lang w:val="hi_IN" w:bidi="hi_IN"/>
        </w:rPr>
        <w:t>भाग के इस हिस्से में, राजा सुलैमान शायद उस बात को साझा करता है जो यहोवा ने राजा दाऊद से कही थी, ताकि यह समझाया जा सके कि राजा दाऊद ने मंदिर को जल्दी क्यों नहीं बनाया था। यहोवा चाहता था कि राजा दाऊद इस्राएल के लोगों पर शासन करे, लेकिन यहोवा ने राजा दाऊद को मंदिर बनाने की अनुमति या निर्देश नहीं दिए।</w:t>
      </w:r>
    </w:p>
    <w:p>
      <w:pPr/>
      <w:r>
        <w:rPr>
          <w:lang w:val="hi_IN" w:bidi="hi_IN"/>
        </w:rPr>
      </w:r>
      <w:r>
        <w:rPr>
          <w:lang w:val="hi_IN" w:bidi="hi_IN"/>
        </w:rPr>
        <w:t>यहाँ रुकें और समूह के रूप में इस प्रश्न पर चर्चा करें: कल्पना करें कि आप राजा दाऊद हैं। यदि आप राजा होते और आप मंदिर बनाना चाहते, लेकिन यहोवा आपको ऐसा करने की अनुमति नहीं देता तो आपको कैसा महसूस होता? अपनी भावनाओं और विचारों का वर्णन करें। इस ऑडियो को यहाँ रोकें।</w:t>
      </w:r>
    </w:p>
    <w:p>
      <w:pPr/>
      <w:r>
        <w:rPr>
          <w:lang w:val="hi_IN" w:bidi="hi_IN"/>
        </w:rPr>
      </w:r>
      <w:r>
        <w:rPr>
          <w:lang w:val="hi_IN" w:bidi="hi_IN"/>
        </w:rPr>
        <w:t>यहाँ रुकें और समूह के रूप में इस प्रश्न पर चर्चा करें: आपकी संस्कृति में मंदिर जैसे पवित्र स्थानों को बनाने या स्थापित करने की अनुमति किन लोगों को होती है? इन पवित्र स्थानों को बनाने का सही समय या सही स्थान कौन तय करता है? इस ऑडियो को यहाँ रोकें।</w:t>
      </w:r>
    </w:p>
    <w:p>
      <w:pPr/>
      <w:r>
        <w:rPr>
          <w:lang w:val="hi_IN" w:bidi="hi_IN"/>
        </w:rPr>
      </w:r>
      <w:r>
        <w:rPr>
          <w:lang w:val="hi_IN" w:bidi="hi_IN"/>
        </w:rPr>
        <w:t>राजा सुलैमान फिर से यहोवा को उद्धृत करता है, ताकि इस्राएल के लोगों को याद दिलाया जा सके कि राजा सुलैमान ने मंदिर क्यों बनाया। यहोवा ने राजा दाऊद को मंदिर बनाने नहीं दिया, भले ही यहोवा राजा दाऊद से प्रेम करता था और राजा दाऊद यहोवा के नाम का सम्मान करने के लिए मंदिर बनाना चाहता था। हालाँकि, यहोवा के पास एक योजना थी। यहोवा ने राजा दाऊद से कहा कि राजा दाऊद का पुत्र राजा सुलैमान मंदिर का निर्माण करेगा। जब सुलैमान यहोवा के शब्दों को दोहराता है, तो राजा सुलैमान इस्राएल के लोगों को याद दिलाता है कि यहोवा विश्वासयोग्य है और समय सहित हर चीज़ उसके नियंत्रण में है।</w:t>
      </w:r>
    </w:p>
    <w:p>
      <w:pPr/>
      <w:r>
        <w:rPr>
          <w:lang w:val="hi_IN" w:bidi="hi_IN"/>
        </w:rPr>
      </w:r>
      <w:r>
        <w:rPr>
          <w:lang w:val="hi_IN" w:bidi="hi_IN"/>
        </w:rPr>
        <w:t>यहाँ रुकें और समूह के रूप में इस प्रश्न पर चर्चा करें: उस समय की एक कहानी सुनाएँ जब आपको लगता था कि कोई आपको किसी विशेष भूमिका के लिए चुनेगा, लेकिन उस व्यक्ति ने आपकी बजाय किसी और को चुना। समूह के साथ साझा करें कि आपको कैसा महसूस हुआ। इस ऑडियो को यहाँ रोकें।</w:t>
      </w:r>
    </w:p>
    <w:p>
      <w:pPr/>
      <w:r>
        <w:rPr>
          <w:lang w:val="hi_IN" w:bidi="hi_IN"/>
        </w:rPr>
      </w:r>
      <w:r>
        <w:rPr>
          <w:lang w:val="hi_IN" w:bidi="hi_IN"/>
        </w:rPr>
        <w:t>राजा सुलैमान द्वारा लोगों को यहोवा की कही हुई बातों की याद दिलाने के बाद, राजा सुलैमान फिर इस बात की पुष्टि करता है कि यहोवा ने जो कहा था वह हो चुका है। यहोवा ने अपनी सभी प्रतिज्ञाओं को पूरा किया है। सुलैमान राजा है और उसने यहोवा के लिए मंदिर का निर्माण किया है, जैसा कि यहोवा ने वादा किया था। यहोवा ने वादा किया कि राजा सुलैमान सिंहासन पर बैठेगा और इस्राएल पर शासन करेगा। सिंहासन राजा के लिए एक विशेष आसन है जो राजा के महत्व और शक्ति को दिखाता है। फिर से, राजा सुलैमान कहता है कि उसने इस मंदिर को "इस्राएल के परमेश्वर यहोवा" के लिए बनाया है।</w:t>
      </w:r>
    </w:p>
    <w:p>
      <w:pPr/>
      <w:r>
        <w:rPr>
          <w:lang w:val="hi_IN" w:bidi="hi_IN"/>
        </w:rPr>
      </w:r>
      <w:r>
        <w:rPr>
          <w:lang w:val="hi_IN" w:bidi="hi_IN"/>
        </w:rPr>
        <w:t>यहाँ रुकें और सिंहासन की तस्वीर देखें। इस ऑडियो को यहाँ रोकें।</w:t>
      </w:r>
    </w:p>
    <w:p>
      <w:pPr/>
      <w:r>
        <w:rPr>
          <w:lang w:val="hi_IN" w:bidi="hi_IN"/>
        </w:rPr>
      </w:r>
      <w:r>
        <w:rPr>
          <w:lang w:val="hi_IN" w:bidi="hi_IN"/>
        </w:rPr>
        <w:t>[लोगों को अपनी बात याद दिलाते हुए अन्त में राजा सुलैमान समझाता है कि राजा सुलैमान ने एक ऐसा स्थान बनाया है जहाँ लोग वाचा के सन्दूक को रख सकते हैं। सन्दूक में पत्थर की पट्टियाँ हैं। ये पट्टियाँ, इस्राएल के लोगों के साथ यहोवा की उस वाचा की याद दिलाती हैं, जो यहोवा ने इस्राएल के लोगों को मिस्र से बाहर निकालने के बाद बाँधी थी। राजा सुलैमान इस्राएल के लोगों को याद दिलाता है कि यहोवा ने उनके पूर्वजों से वादे किए थे। यहोवा उन वादों को उसी तरह पूरा करेगा जैसे उसने दाऊद से की अपने वादों को पूरा किया था।]{.mark}</w:t>
      </w:r>
    </w:p>
    <w:p>
      <w:pPr/>
      <w:r>
        <w:rPr>
          <w:lang w:val="hi_IN" w:bidi="hi_IN"/>
        </w:rPr>
      </w:r>
      <w:r>
        <w:rPr>
          <w:lang w:val="hi_IN" w:bidi="hi_IN"/>
        </w:rPr>
        <w:t>यहाँ रुकें और वाचा के सन्दूक की एक तस्वीर देखें। इस ऑडियो को यहाँ रोकें।</w:t>
      </w:r>
    </w:p>
    <w:p>
      <w:pPr/>
      <w:r>
        <w:rPr>
          <w:lang w:val="hi_IN" w:bidi="hi_IN"/>
        </w:rPr>
      </w:r>
      <w:r>
        <w:rPr>
          <w:lang w:val="hi_IN" w:bidi="hi_IN"/>
        </w:rPr>
        <w:t>यहाँ रुकें और पत्थर की पट्टियों की तस्वीर देखें। इस ऑडियो को यहाँ रोकें।</w:t>
      </w:r>
    </w:p>
    <w:p>
      <w:pPr/>
      <w:r>
        <w:rPr>
          <w:lang w:val="hi_IN" w:bidi="hi_IN"/>
        </w:rPr>
      </w:r>
      <w:r>
        <w:rPr>
          <w:lang w:val="hi_IN" w:bidi="hi_IN"/>
        </w:rPr>
        <w:t>यहाँ रुकें और समूह के रूप में इस प्रश्न पर चर्चा करें: आपकी संस्कृति में आप जानकारी को पीढ़ियों तक कैसे पहुँचाते हैं ताकि लोग जान सकें कि उनके पूर्वजों के जीवनकाल में क्या हुआ था? आप जो कुछ हुआ है, उसका अभिलेख कैसे रखते हैं?</w:t>
      </w:r>
      <w:r>
        <w:rPr>
          <w:lang w:val="hi_IN" w:bidi="hi_IN"/>
        </w:rPr>
      </w:r>
    </w:p>
    <w:p>
      <w:pPr>
        <w:pStyle w:val="Heading3"/>
      </w:pPr>
      <w:r>
        <w:rPr>
          <w:lang w:val="hi_IN" w:bidi="hi_IN"/>
        </w:rPr>
        <w:t>घटनाओं को समझाना</w:t>
      </w:r>
    </w:p>
    <w:p>
      <w:pPr/>
      <w:r>
        <w:rPr>
          <w:lang w:val="hi_IN" w:bidi="hi_IN"/>
        </w:rPr>
      </w:r>
      <w:r>
        <w:rPr>
          <w:lang w:val="hi_IN" w:bidi="hi_IN"/>
        </w:rPr>
        <w:t>1 राजाओं 8:12–21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राजा सुलैमान मंदिर की ओर मुड़ता है और यहोवा से बात करता है।</w:t>
      </w:r>
    </w:p>
    <w:p>
      <w:pPr/>
      <w:r>
        <w:rPr>
          <w:lang w:val="hi_IN" w:bidi="hi_IN"/>
        </w:rPr>
      </w:r>
      <w:r>
        <w:rPr>
          <w:b/>
          <w:lang w:val="hi_IN" w:bidi="hi_IN"/>
        </w:rPr>
        <w:t>दूसरे दृश्य में:</w:t>
      </w:r>
      <w:r>
        <w:rPr>
          <w:lang w:val="hi_IN" w:bidi="hi_IN"/>
        </w:rPr>
        <w:t xml:space="preserve"> राजा सुलैमान मुड़ता है और इस्राएल के लोगों को आशीष देता है। राजा सुलैमान लोगों को याद दिलाता है कि कैसे यहोवा अपनी प्रतिज्ञाओं को पूरा करता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कहानीकार</w:t>
      </w:r>
    </w:p>
    <w:p>
      <w:pPr>
        <w:pStyle w:val="ListBullet"/>
        <w:spacing w:line="240" w:lineRule="auto"/>
        <w:ind w:left="720"/>
      </w:pPr>
      <w:r>
        <w:rPr>
          <w:lang w:val="hi_IN" w:bidi="hi_IN"/>
        </w:rPr>
      </w:r>
      <w:r>
        <w:rPr>
          <w:lang w:val="hi_IN" w:bidi="hi_IN"/>
        </w:rPr>
        <w:t>राजा सुलैमान</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और राजा दाऊद</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इस पूरे भाग में, राजा सुलैमान ही एकमात्र बोलने वाला व्यक्ति है। राजा सुलैमान यहोवा और इस्राएल के लोगों से बात करता है। राजा सुलैमान के भाषण के कई हिस्से हैं। राजा सुलैमान यहोवा की स्तुति करता है। राजा सुलैमान यह भी बताता है कि अपने पिता, राजा दाऊद के बजाय उसने ही मंदिर क्यों बनाया। राजा सुलैमान लोगों को दिखाता है कि यहोवा ने अपनी प्रतिज्ञाओं को पूरा किया है। राजा सुलैमान का भाषण यहोवा का सम्मान करता है और लोगों को याद दिलाता है कि यहोवा कौन है और यह कि उन्हें भी यहोवा का सम्मान करना चाहिए।</w:t>
      </w:r>
    </w:p>
    <w:p>
      <w:pPr/>
      <w:r>
        <w:rPr>
          <w:lang w:val="hi_IN" w:bidi="hi_IN"/>
        </w:rPr>
      </w:r>
      <w:r>
        <w:rPr>
          <w:lang w:val="hi_IN" w:bidi="hi_IN"/>
        </w:rPr>
        <w:t>पहले दृश्य में, राजा सुलैमान मंदिर की ओर मुड़ता है और यहोवा से बात करता है। राजा सुलैमान यहोवा और वहाँ सुन रहे सभी लोगों को याद दिलाता है कि यहोवा ने पहले कहा था कि वह एक घने बादल में रहेगा। आपको याद होगा कि यहोवा ने कई साल पहले मूसा को बताया था कि यहोवा घने बादल में रहेगा। फिर राजा सुलैमान इस मंदिर को यहोवा को अर्पित करता है, ताकि यहोवा के पास हमेशा के लिए रहने के लिए स्थान हो।</w:t>
      </w:r>
    </w:p>
    <w:p>
      <w:pPr/>
      <w:r>
        <w:rPr>
          <w:lang w:val="hi_IN" w:bidi="hi_IN"/>
        </w:rPr>
      </w:r>
      <w:r>
        <w:rPr>
          <w:lang w:val="hi_IN" w:bidi="hi_IN"/>
        </w:rPr>
        <w:t>यहाँ रुकें और समूह के रूप में इस प्रश्न पर चर्चा करें: यह ऐसा लगता है कि राजा सुलैमान यहोवा के बारे में बात करता है, जब सुलैमान कहता है कि यहोवा ने कहा था कि वह एक घने बादल में रहेगा। फिर राजा सुलैमान सीधे यहोवा से बात करता है। आप उस परिवर्तन को कैसे दिखाएँगे कि राजा सुलैमान किससे बात कर रहा है? यह संभव है कि राजा सुलैमान इस भाग की शुरुआत से ही सीधे यहोवा से बात कर रहा है, और यदि आप चाहें तो इसका अनुवाद उसी तरह कर सकते हैं। इस ऑडियो को यहाँ रोकें।</w:t>
      </w:r>
    </w:p>
    <w:p>
      <w:pPr/>
      <w:r>
        <w:rPr>
          <w:lang w:val="hi_IN" w:bidi="hi_IN"/>
        </w:rPr>
      </w:r>
      <w:r>
        <w:rPr>
          <w:lang w:val="hi_IN" w:bidi="hi_IN"/>
        </w:rPr>
        <w:t>यहाँ रुकें और समूह के रूप में इस प्रश्न पर चर्चा करें: अपनी भाषा में, आप इस भाग का अनुवाद कैसे करेंगे ताकि लोग समझ सकें कि राजा सुलैमान उन शब्दों को दोहरा रहा है जो यहोवा ने कई साल पहले कहे थे? इस ऑडियो को यहाँ रोकें।</w:t>
      </w:r>
    </w:p>
    <w:p>
      <w:pPr/>
      <w:r>
        <w:rPr>
          <w:lang w:val="hi_IN" w:bidi="hi_IN"/>
        </w:rPr>
      </w:r>
      <w:r>
        <w:rPr>
          <w:lang w:val="hi_IN" w:bidi="hi_IN"/>
        </w:rPr>
        <w:t>दूसरे दृश्य में, राजा सुलैमान मुड़ता है और इस्राएल के लोगों से बात करता है। कहानीकार कहता है कि लोग एक सभा के रूप में खड़े हैं, इसलिए राजा सुलैमान शायद उन लोगों से बात कर रहा है जो जानबूझकर सुलैमान की बात सुन रहे हैं। कहानीकार कहता है कि राजा सुलैमान लोगों को आशीष देता है।</w:t>
      </w:r>
    </w:p>
    <w:p>
      <w:pPr/>
      <w:r>
        <w:rPr>
          <w:lang w:val="hi_IN" w:bidi="hi_IN"/>
        </w:rPr>
      </w:r>
      <w:r>
        <w:rPr>
          <w:lang w:val="hi_IN" w:bidi="hi_IN"/>
        </w:rPr>
        <w:t>यहाँ रुकें और समूह के रूप में इस प्रश्न पर चर्चा करें: आपकी संस्कृति में, लोग अन्य लोगों के ऊपर किस प्रकार की आशीषों को बोलते हैं? सोचें कि लोग सांत्वना देने के लिए या यह याद दिलाने के लिए कि यहोवा उन्हें कैसे आशीष देता है, कौन-से शब्द बोल सकते हैं। इस ऑडियो को यहाँ रोकें।</w:t>
      </w:r>
    </w:p>
    <w:p>
      <w:pPr/>
      <w:r>
        <w:rPr>
          <w:lang w:val="hi_IN" w:bidi="hi_IN"/>
        </w:rPr>
      </w:r>
      <w:r>
        <w:rPr>
          <w:lang w:val="hi_IN" w:bidi="hi_IN"/>
        </w:rPr>
        <w:t>इस भाग में, राजा सुलैमान इस बारे में बात करता है कि यहोवा अब क्या करता है और यहोवा ने अतीत में क्या कहा और किया है। राजा सुलैमान "इस्राएल के परमेश्वर यहोवा" की स्तुति करते हुए शुरू करता है, जिसने राजा सुलैमान को वह काम करने में मदद की जो यहोवा ने राजा दाऊद को बताया था कि राजा सुलैमान यहोवा के हाथों या सामर्थ्य के द्वारा करेगा। कहानीकार यह नहीं कह रहा है कि यहोवा के वास्तविक हाथ ने मंदिर का निर्माण किया। लेकिन कहानीकार शायद यह कह रहा है कि यहोवा ने अपनी शक्ति के द्वारा राजा सुलैमान और लोगों के लिए मंदिर का काम पूरा करना संभव बनाया।</w:t>
      </w:r>
    </w:p>
    <w:p>
      <w:pPr/>
      <w:r>
        <w:rPr>
          <w:lang w:val="hi_IN" w:bidi="hi_IN"/>
        </w:rPr>
      </w:r>
      <w:r>
        <w:rPr>
          <w:lang w:val="hi_IN" w:bidi="hi_IN"/>
        </w:rPr>
        <w:t>यहाँ रुकें और समूह के रूप में इस प्रश्न पर चर्चा करें: जब आप अपनी भाषा में कोई कहानी सुनाते हैं, तो आप कैसे दिखाते हैं कि कुछ अब हो रहा है और कुछ अतीत में हुआ था? जब कोई घटना घटी, तो आप किसी को यह समझने में मदद करने के लिए किन शब्दों का उपयोग करेंगे? इस ऑडियो को यहाँ रोकें।</w:t>
      </w:r>
    </w:p>
    <w:p>
      <w:pPr/>
      <w:r>
        <w:rPr>
          <w:lang w:val="hi_IN" w:bidi="hi_IN"/>
        </w:rPr>
      </w:r>
      <w:r>
        <w:rPr>
          <w:lang w:val="hi_IN" w:bidi="hi_IN"/>
        </w:rPr>
        <w:t>सुलैमान कहता है कि यहोवा ने राजा दाऊद से बात करने के लिए अपने मुँह का उपयोग किया। हम देखते हैं कि यहोवा ने कई बार राजा दाऊद और राजा सुलैमान से सीधे बात की और अपनी योजनाओं के बारे में उन्हें बताया। यहोवा ने राजा दाऊद के समय में किसी को भी अपने लिए मंदिर बनाने के लिए कोई विशेष स्थान नहीं दिया था। यहोवा ने कहा कि दाऊद "उसके नाम" या यहोवा के नाम के लिए कोई मंदिर नहीं बनाएगा, जिसका अर्थ है यहोवा का मंदिर और जहाँ यहोवा उपस्थित होगा। लेकिन यहोवा ने राजा दाऊद को आशीष दी और इस्राएल के लोगों पर शासन करने के लिए राजा दाऊद को चुना।</w:t>
      </w:r>
    </w:p>
    <w:p>
      <w:pPr/>
      <w:r>
        <w:rPr>
          <w:lang w:val="hi_IN" w:bidi="hi_IN"/>
        </w:rPr>
      </w:r>
      <w:r>
        <w:rPr>
          <w:lang w:val="hi_IN" w:bidi="hi_IN"/>
        </w:rPr>
        <w:t>यहाँ रुकें और समूह के रूप में इस प्रश्न पर चर्चा करें: आपकी भाषा में, आप कैसे दिखाते हैं कि कोई व्यक्ति अपने शब्दों का उपयोग करने के बजाय किसी दूसरे की बात को उद्धृत कर रहा है? आप कैसे दिखा सकते हैं कि राजा सुलैमान यहोवा को उद्धृत कर रहा है और कब अपने स्वयं के शब्दों का उपयोग कर रहा है? इस ऑडियो को यहाँ रोकें।</w:t>
      </w:r>
    </w:p>
    <w:p>
      <w:pPr/>
      <w:r>
        <w:rPr>
          <w:lang w:val="hi_IN" w:bidi="hi_IN"/>
        </w:rPr>
      </w:r>
      <w:r>
        <w:rPr>
          <w:lang w:val="hi_IN" w:bidi="hi_IN"/>
        </w:rPr>
        <w:t>राजा सुलैमान समझाता है कि उसके पिता, राजा दाऊद के "मन में यह बात थी" कि वह यहोवा के लिए एक मंदिर बनाएँ। मूल भाषा में, लोग उन स्थानों का वर्णन करने के लिए दिल और मन का उपयोग करते हैं, जहाँ से वे सोचते हैं, महसूस करते हैं और जानकारी को समझते हैं। राजा दाऊद वास्तव में एक मंदिर बनाना चाहता था। फिर राजा सुलैमान फिर से यहोवा के उन वचनों को उद्धृत करता है जो यहोवा ने राजा दाऊद से कहे थे। यहोवा ने राजा दाऊद को बताया कि यहोवा इस बात से प्रसन्न था कि राजा दाऊद यहोवा के लिए एक मंदिर बनाना चाहता था। हालाँकि, यहोवा ने राजा दाऊद से कहा कि राजा दाऊद मंदिर का निर्माण करने वाला व्यक्ति नहीं होगा। इसके बजाय, यहोवा ने अपना मंदिर बनाने के लिए राजा दाऊद के "माँस और लहू", राजा सुलैमान को चुना। इस मामले में, माँस और लहू का अर्थ है राजा दाऊद का पुत्र।</w:t>
      </w:r>
    </w:p>
    <w:p>
      <w:pPr/>
      <w:r>
        <w:rPr>
          <w:lang w:val="hi_IN" w:bidi="hi_IN"/>
        </w:rPr>
      </w:r>
      <w:r>
        <w:rPr>
          <w:lang w:val="hi_IN" w:bidi="hi_IN"/>
        </w:rPr>
        <w:t>यहाँ रुकें और समूह के रूप में इस प्रश्न पर चर्चा करें: आपकी भाषा में, आप कैसे दिखाते हैं कि कोई व्यक्ति परिवार के किसी अन्य व्यक्ति से संबंधित है? ऐसे कौन से दूसरे शब्द या वाक्यांश हैं जिनका इस्तेमाल आप यह दिखाने के लिए कर सकते हैं कि कोई वास्तव में किसी दूसरे व्यक्ति का पुत्र है? इस बारे में सोचें कि आप इसे दिखाने के लिए "माँस और लहू" का अनुवाद कैसे कर सकते हैं। इस ऑडियो को यहाँ रोकें।</w:t>
      </w:r>
    </w:p>
    <w:p>
      <w:pPr/>
      <w:r>
        <w:rPr>
          <w:lang w:val="hi_IN" w:bidi="hi_IN"/>
        </w:rPr>
      </w:r>
      <w:r>
        <w:rPr>
          <w:lang w:val="hi_IN" w:bidi="hi_IN"/>
        </w:rPr>
        <w:t>यह याद रखना महत्वपूर्ण है कि राजा सुलैमान यह नहीं कह रहा है कि उसने मंदिर का निर्माण अकेले ही किया था। इसका अर्थ है कि राजा सुलैमान ने मंदिर के निर्माण के लिए लोगों को नियुक्त किया और इस प्रक्रिया की निगरानी की।</w:t>
      </w:r>
    </w:p>
    <w:p>
      <w:pPr/>
      <w:r>
        <w:rPr>
          <w:lang w:val="hi_IN" w:bidi="hi_IN"/>
        </w:rPr>
      </w:r>
      <w:r>
        <w:rPr>
          <w:lang w:val="hi_IN" w:bidi="hi_IN"/>
        </w:rPr>
        <w:t>राजा सुलैमान इस भाषण को लोगों को यह स्पष्ट करते हुए समाप्त करता है कि यहोवा ने उन प्रतिज्ञाओं का उत्तर दिया और उन्हें पूरा किया जो यहोवा ने राजा दाऊद से की थीं। राजा सुलैमान अब इस्राएल के सिंहासन पर बैठता है और इस्राएल के लोगों पर शासन करता है। राजा सुलैमान ने यहोवा के लिए मंदिर भी बनाया है और वाचा के सन्दूक को मंदिर में रख दिया है। राजा सुलैमान लोगों को याद दिलाता है कि पत्थर की पट्टियाँ वाचा के सन्दूक में हैं। पट्टियाँ उस वाचा का प्रतिनिधित्व करती हैं जो यहोवा ने मूसा और इस्राएल के लोगों के साथ बाँधी थी, जब यहोवा ने इस्राएल के लोगों को मिस्र से बचाया था।</w:t>
      </w:r>
    </w:p>
    <w:p>
      <w:pPr/>
      <w:r>
        <w:rPr>
          <w:lang w:val="hi_IN" w:bidi="hi_IN"/>
        </w:rPr>
      </w:r>
      <w:r>
        <w:rPr>
          <w:lang w:val="hi_IN" w:bidi="hi_IN"/>
        </w:rPr>
        <w:t>यहाँ रुकें और समूह के रूप में इस प्रश्न पर चर्चा करें: आपको क्या लगता है कि राजा सुलैमान यहोवा की प्रतिज्ञाओं को क्यों दोहराता है? कहानियों या वाक्यांशों को दोहराने के कुछ कारण क्या हो सकते हैं? यह क्यों उपयोगी है? इस ऑडियो को यहाँ रोकें।</w:t>
      </w:r>
    </w:p>
    <w:p>
      <w:pPr/>
      <w:r>
        <w:rPr>
          <w:lang w:val="hi_IN" w:bidi="hi_IN"/>
        </w:rPr>
      </w:r>
      <w:r>
        <w:rPr>
          <w:lang w:val="hi_IN" w:bidi="hi_IN"/>
        </w:rPr>
        <w:t>यहाँ रुकें और सिंहासन की तस्वीर देखें। इस ऑडियो को यहाँ रोकें।</w:t>
      </w:r>
    </w:p>
    <w:p>
      <w:pPr/>
      <w:r>
        <w:rPr>
          <w:lang w:val="hi_IN" w:bidi="hi_IN"/>
        </w:rPr>
      </w:r>
      <w:r>
        <w:rPr>
          <w:lang w:val="hi_IN" w:bidi="hi_IN"/>
        </w:rPr>
        <w:t>यहाँ रुकें और वाचा के सन्दूक की एक तस्वीर देखें। इस ऑडियो को यहाँ रोकें।</w:t>
      </w:r>
    </w:p>
    <w:p>
      <w:pPr/>
      <w:r>
        <w:rPr>
          <w:lang w:val="hi_IN" w:bidi="hi_IN"/>
        </w:rPr>
      </w:r>
      <w:r>
        <w:rPr>
          <w:lang w:val="hi_IN" w:bidi="hi_IN"/>
        </w:rPr>
        <w:t>यहाँ रुकें और पत्थर की पट्टियों की तस्वीर देखें।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राजाओं 8:12–21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कहानीकार</w:t>
      </w:r>
    </w:p>
    <w:p>
      <w:pPr>
        <w:pStyle w:val="ListBullet"/>
        <w:spacing w:line="240" w:lineRule="auto"/>
        <w:ind w:left="720"/>
      </w:pPr>
      <w:r>
        <w:rPr>
          <w:lang w:val="hi_IN" w:bidi="hi_IN"/>
        </w:rPr>
      </w:r>
      <w:r>
        <w:rPr>
          <w:lang w:val="hi_IN" w:bidi="hi_IN"/>
        </w:rPr>
        <w:t>राजा सुलैमान</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और राजा दाऊद</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राजा सुलैमान द्वारा यहोवा के लिए एक मंदिर बनाने के बाद, राजा सुलैमान मंदिर की ओर मुड़ा और यहोवा से बात की। राजा सुलैमान ने कहा कि पहले के समय में, यहोवा ने कहा था कि वह एक घने बादल में वास करेगा। फिर राजा सुलैमान कहता है कि उसने यहोवा के लिए हमेशा रहने के लिए एक मंदिर बनाया है। मंदिर के अंदर एक घना बादल है, और यह दिखाता है कि यहोवा ने मंदिर को स्वीकार कर लिया है।</w:t>
      </w:r>
    </w:p>
    <w:p>
      <w:pPr/>
      <w:r>
        <w:rPr>
          <w:lang w:val="hi_IN" w:bidi="hi_IN"/>
        </w:rPr>
      </w:r>
      <w:r>
        <w:rPr>
          <w:lang w:val="hi_IN" w:bidi="hi_IN"/>
        </w:rPr>
        <w:t>नाटक को रोकें। राजा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उम्मीद है कि यहोवा इस मंदिर को स्वीकार करेगा! या</w:t>
      </w:r>
    </w:p>
    <w:p>
      <w:pPr>
        <w:pStyle w:val="ListBullet"/>
        <w:spacing w:line="240" w:lineRule="auto"/>
        <w:ind w:left="720"/>
      </w:pPr>
      <w:r>
        <w:rPr>
          <w:lang w:val="hi_IN" w:bidi="hi_IN"/>
        </w:rPr>
      </w:r>
      <w:r>
        <w:rPr>
          <w:lang w:val="hi_IN" w:bidi="hi_IN"/>
        </w:rPr>
        <w:t>देखो यह मंदिर एक अस्थायी मिलापवाले तम्बू से कितना बेहतर है! या</w:t>
      </w:r>
    </w:p>
    <w:p>
      <w:pPr>
        <w:pStyle w:val="ListBullet"/>
        <w:spacing w:line="240" w:lineRule="auto"/>
        <w:ind w:left="720"/>
      </w:pPr>
      <w:r>
        <w:rPr>
          <w:lang w:val="hi_IN" w:bidi="hi_IN"/>
        </w:rPr>
      </w:r>
      <w:r>
        <w:rPr>
          <w:lang w:val="hi_IN" w:bidi="hi_IN"/>
        </w:rPr>
        <w:t>मुझे अपने किए हुए काम पर गर्व महसूस होता है; या</w:t>
      </w:r>
    </w:p>
    <w:p>
      <w:pPr>
        <w:pStyle w:val="ListBullet"/>
        <w:spacing w:line="240" w:lineRule="auto"/>
        <w:ind w:left="720"/>
      </w:pPr>
      <w:r>
        <w:rPr>
          <w:lang w:val="hi_IN" w:bidi="hi_IN"/>
        </w:rPr>
      </w:r>
      <w:r>
        <w:rPr>
          <w:lang w:val="hi_IN" w:bidi="hi_IN"/>
        </w:rPr>
        <w:t>मुझे बहुत खुशी है कि हमारे पास यहोवा की आराधना करने के लिए एक स्थायी स्थान है!</w:t>
      </w:r>
    </w:p>
    <w:p>
      <w:pPr/>
      <w:r>
        <w:rPr>
          <w:lang w:val="hi_IN" w:bidi="hi_IN"/>
        </w:rPr>
      </w:r>
      <w:r>
        <w:rPr>
          <w:lang w:val="hi_IN" w:bidi="hi_IN"/>
        </w:rPr>
        <w:t>नाटक को जारी रखें।</w:t>
      </w:r>
    </w:p>
    <w:p>
      <w:pPr/>
      <w:r>
        <w:rPr>
          <w:lang w:val="hi_IN" w:bidi="hi_IN"/>
        </w:rPr>
      </w:r>
      <w:r>
        <w:rPr>
          <w:lang w:val="hi_IN" w:bidi="hi_IN"/>
        </w:rPr>
        <w:t>यहोवा से बात करने के बाद राजा सुलैमान अपने सामने खड़े इस्राएल के सभी लोगों की ओर मुड़ा। राजा सुलैमान ने लोगों को आशीष दी।</w:t>
      </w:r>
    </w:p>
    <w:p>
      <w:pPr/>
      <w:r>
        <w:rPr>
          <w:lang w:val="hi_IN" w:bidi="hi_IN"/>
        </w:rPr>
      </w:r>
      <w:r>
        <w:rPr>
          <w:lang w:val="hi_IN" w:bidi="hi_IN"/>
        </w:rPr>
        <w:t>नाटक को रोकें। इस्राएल के लोगों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शांत रहकर राजा सुलैमान की बात सुननी होगी! या</w:t>
      </w:r>
    </w:p>
    <w:p>
      <w:pPr>
        <w:pStyle w:val="ListBullet"/>
        <w:spacing w:line="240" w:lineRule="auto"/>
        <w:ind w:left="720"/>
      </w:pPr>
      <w:r>
        <w:rPr>
          <w:lang w:val="hi_IN" w:bidi="hi_IN"/>
        </w:rPr>
      </w:r>
      <w:r>
        <w:rPr>
          <w:lang w:val="hi_IN" w:bidi="hi_IN"/>
        </w:rPr>
        <w:t>मैं यह सुनने के लिए उत्साहित हूँ कि राजा सुलैमान हमसे क्या कहने वाला है! या</w:t>
      </w:r>
    </w:p>
    <w:p>
      <w:pPr>
        <w:pStyle w:val="ListBullet"/>
        <w:spacing w:line="240" w:lineRule="auto"/>
        <w:ind w:left="720"/>
      </w:pPr>
      <w:r>
        <w:rPr>
          <w:lang w:val="hi_IN" w:bidi="hi_IN"/>
        </w:rPr>
      </w:r>
      <w:r>
        <w:rPr>
          <w:lang w:val="hi_IN" w:bidi="hi_IN"/>
        </w:rPr>
        <w:t>इस सुंदर मंदिर को देखो!</w:t>
      </w:r>
    </w:p>
    <w:p>
      <w:pPr>
        <w:pStyle w:val="ListBullet"/>
        <w:spacing w:line="240" w:lineRule="auto"/>
        <w:ind w:left="720"/>
      </w:pPr>
      <w:r>
        <w:rPr>
          <w:lang w:val="hi_IN" w:bidi="hi_IN"/>
        </w:rPr>
      </w:r>
      <w:r>
        <w:rPr>
          <w:lang w:val="hi_IN" w:bidi="hi_IN"/>
        </w:rPr>
        <w:t>नाटक को जारी रखें।</w:t>
      </w:r>
    </w:p>
    <w:p>
      <w:pPr>
        <w:pStyle w:val="ListBullet"/>
        <w:spacing w:line="240" w:lineRule="auto"/>
        <w:ind w:left="720"/>
      </w:pPr>
      <w:r>
        <w:rPr>
          <w:lang w:val="hi_IN" w:bidi="hi_IN"/>
        </w:rPr>
      </w:r>
      <w:r>
        <w:rPr>
          <w:lang w:val="hi_IN" w:bidi="hi_IN"/>
        </w:rPr>
        <w:t>राजा सुलैमान ने यहोवा की स्तुति करते हुए कहा, “इस्राएल के परमेश्वर यहोवा की स्तुति हो!” फिर राजा सुलैमान ने लोगों को बताया कि वह यहोवा की स्तुति क्यों कर रहा था। राजा सुलैमान ने यहोवा की स्तुति की, क्योंकि यहोवा ने उस प्रतिज्ञा को पूरा किया जो यहोवा ने राजा दाऊद से की थी।</w:t>
      </w:r>
    </w:p>
    <w:p>
      <w:pPr>
        <w:pStyle w:val="ListBullet"/>
        <w:spacing w:line="240" w:lineRule="auto"/>
        <w:ind w:left="720"/>
      </w:pPr>
      <w:r>
        <w:rPr>
          <w:lang w:val="hi_IN" w:bidi="hi_IN"/>
        </w:rPr>
      </w:r>
      <w:r>
        <w:rPr>
          <w:lang w:val="hi_IN" w:bidi="hi_IN"/>
        </w:rPr>
        <w:t>नाटक को रोकें। यहोवा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अच्छी तरह से याद है कि राजा सुलैमान क्या कह रहा है! या</w:t>
      </w:r>
    </w:p>
    <w:p>
      <w:pPr>
        <w:pStyle w:val="ListBullet"/>
        <w:spacing w:line="240" w:lineRule="auto"/>
        <w:ind w:left="720"/>
      </w:pPr>
      <w:r>
        <w:rPr>
          <w:lang w:val="hi_IN" w:bidi="hi_IN"/>
        </w:rPr>
      </w:r>
      <w:r>
        <w:rPr>
          <w:lang w:val="hi_IN" w:bidi="hi_IN"/>
        </w:rPr>
        <w:t>मुझे अच्छा लगता है जब राजा सुलैमान मेरा सम्मान करता है! या</w:t>
      </w:r>
    </w:p>
    <w:p>
      <w:pPr>
        <w:pStyle w:val="ListBullet"/>
        <w:spacing w:line="240" w:lineRule="auto"/>
        <w:ind w:left="720"/>
      </w:pPr>
      <w:r>
        <w:rPr>
          <w:lang w:val="hi_IN" w:bidi="hi_IN"/>
        </w:rPr>
      </w:r>
      <w:r>
        <w:rPr>
          <w:lang w:val="hi_IN" w:bidi="hi_IN"/>
        </w:rPr>
        <w:t>जब राजा सुलैमान देखता है कि मैंने सुलैमान के लिए क्या किया है, तो मुझे खुशी होती है!</w:t>
      </w:r>
    </w:p>
    <w:p>
      <w:pPr/>
      <w:r>
        <w:rPr>
          <w:lang w:val="hi_IN" w:bidi="hi_IN"/>
        </w:rPr>
      </w:r>
      <w:r>
        <w:rPr>
          <w:lang w:val="hi_IN" w:bidi="hi_IN"/>
        </w:rPr>
        <w:t>नाटक को जारी रखें।</w:t>
      </w:r>
    </w:p>
    <w:p>
      <w:pPr/>
      <w:r>
        <w:rPr>
          <w:lang w:val="hi_IN" w:bidi="hi_IN"/>
        </w:rPr>
      </w:r>
      <w:r>
        <w:rPr>
          <w:lang w:val="hi_IN" w:bidi="hi_IN"/>
        </w:rPr>
        <w:t>राजा सुलैमान यह बताता है कि यहोवा ने क्या किया था, जब वह इस्राएल के लोगों को उस समय की याद दिलाता है जब यहोवा ने इस्राएल के लोगों को मिस्र से बाहर निकाला था। यहोवा ने इस्राएल में कहीं भी, किसी के भी द्वारा मंदिर बनाने के लिए कोई स्थान नहीं चुना। इसके बजाय, यहोवा ने इस्राएल के लोगों पर शासन करने के लिए राजा सुलैमान के पिता, राजा दाऊद को चुना।</w:t>
      </w:r>
    </w:p>
    <w:p>
      <w:pPr/>
      <w:r>
        <w:rPr>
          <w:lang w:val="hi_IN" w:bidi="hi_IN"/>
        </w:rPr>
      </w:r>
      <w:r>
        <w:rPr>
          <w:lang w:val="hi_IN" w:bidi="hi_IN"/>
        </w:rPr>
        <w:t>नाटक को रोकें। राजा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चाहता हूँ कि लोग यहोवा की विश्वासयोग्यता को देखें! या</w:t>
      </w:r>
    </w:p>
    <w:p>
      <w:pPr>
        <w:pStyle w:val="ListBullet"/>
        <w:spacing w:line="240" w:lineRule="auto"/>
        <w:ind w:left="720"/>
      </w:pPr>
      <w:r>
        <w:rPr>
          <w:lang w:val="hi_IN" w:bidi="hi_IN"/>
        </w:rPr>
      </w:r>
      <w:r>
        <w:rPr>
          <w:lang w:val="hi_IN" w:bidi="hi_IN"/>
        </w:rPr>
        <w:t>यहोवा के द्वारा किए गए सभी कामों को देखकर मैं आदर से भर जाता हूँ! या</w:t>
      </w:r>
    </w:p>
    <w:p>
      <w:pPr>
        <w:pStyle w:val="ListBullet"/>
        <w:spacing w:line="240" w:lineRule="auto"/>
        <w:ind w:left="720"/>
      </w:pPr>
      <w:r>
        <w:rPr>
          <w:lang w:val="hi_IN" w:bidi="hi_IN"/>
        </w:rPr>
      </w:r>
      <w:r>
        <w:rPr>
          <w:lang w:val="hi_IN" w:bidi="hi_IN"/>
        </w:rPr>
        <w:t>मैं सोच रहा हूँ कि यहोवा ने मुझे क्यों चुना!</w:t>
      </w:r>
    </w:p>
    <w:p>
      <w:pPr/>
      <w:r>
        <w:rPr>
          <w:lang w:val="hi_IN" w:bidi="hi_IN"/>
        </w:rPr>
      </w:r>
      <w:r>
        <w:rPr>
          <w:lang w:val="hi_IN" w:bidi="hi_IN"/>
        </w:rPr>
        <w:t>नाटक को जारी रखें।</w:t>
      </w:r>
    </w:p>
    <w:p>
      <w:pPr/>
      <w:r>
        <w:rPr>
          <w:lang w:val="hi_IN" w:bidi="hi_IN"/>
        </w:rPr>
      </w:r>
      <w:r>
        <w:rPr>
          <w:lang w:val="hi_IN" w:bidi="hi_IN"/>
        </w:rPr>
        <w:t>फिर राजा सुलैमान इस्राएल के लोगों को बताता है कि उसका पिता, राजा दाऊद, यहोवा के लिए एक मंदिर बनाना चाहता था। फिर राजा सुलैमान इस्राएल के लोगों को बताता है कि यहोवा ने राजा दाऊद से क्या कहा था। यहोवा ने राजा दाऊद से कहा कि यहोवा के लिए मंदिर बनाने की उसकी इच्छा सही थी। लेकिन फिर यहोवा ने राजा दाऊद से कहा कि राजा दाऊद मंदिर बनाने वाला व्यक्ति नहीं होगा। इसके बजाय, यहोवा ने कहा कि राजा सुलैमान मंदिर को बनाएगा।</w:t>
      </w:r>
    </w:p>
    <w:p>
      <w:pPr/>
      <w:r>
        <w:rPr>
          <w:lang w:val="hi_IN" w:bidi="hi_IN"/>
        </w:rPr>
      </w:r>
      <w:r>
        <w:rPr>
          <w:lang w:val="hi_IN" w:bidi="hi_IN"/>
        </w:rPr>
        <w:t>नाटक को रोकें। राजा दाऊद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काश मैं मंदिर बना पाता! या</w:t>
      </w:r>
    </w:p>
    <w:p>
      <w:pPr>
        <w:pStyle w:val="ListBullet"/>
        <w:spacing w:line="240" w:lineRule="auto"/>
        <w:ind w:left="720"/>
      </w:pPr>
      <w:r>
        <w:rPr>
          <w:lang w:val="hi_IN" w:bidi="hi_IN"/>
        </w:rPr>
      </w:r>
      <w:r>
        <w:rPr>
          <w:lang w:val="hi_IN" w:bidi="hi_IN"/>
        </w:rPr>
        <w:t>मैं आभारी हूँ कि मेरे पुत्र को मंदिर बनाने का मौका मिलेगा; या</w:t>
      </w:r>
    </w:p>
    <w:p>
      <w:pPr>
        <w:pStyle w:val="ListBullet"/>
        <w:spacing w:line="240" w:lineRule="auto"/>
        <w:ind w:left="720"/>
      </w:pPr>
      <w:r>
        <w:rPr>
          <w:lang w:val="hi_IN" w:bidi="hi_IN"/>
        </w:rPr>
      </w:r>
      <w:r>
        <w:rPr>
          <w:lang w:val="hi_IN" w:bidi="hi_IN"/>
        </w:rPr>
        <w:t>मुझे दुःख है कि मैं मंदिर को नहीं देख पाऊँगा।</w:t>
      </w:r>
    </w:p>
    <w:p>
      <w:pPr/>
      <w:r>
        <w:rPr>
          <w:lang w:val="hi_IN" w:bidi="hi_IN"/>
        </w:rPr>
      </w:r>
      <w:r>
        <w:rPr>
          <w:lang w:val="hi_IN" w:bidi="hi_IN"/>
        </w:rPr>
        <w:t>नाटक को जारी रखें।</w:t>
      </w:r>
    </w:p>
    <w:p>
      <w:pPr/>
      <w:r>
        <w:rPr>
          <w:lang w:val="hi_IN" w:bidi="hi_IN"/>
        </w:rPr>
      </w:r>
      <w:r>
        <w:rPr>
          <w:lang w:val="hi_IN" w:bidi="hi_IN"/>
        </w:rPr>
        <w:t>राजा सुलैमान घोषणा करता है कि यहोवा ने उन प्रतिज्ञाओं को पूरा किया है जो यहोवा ने राजा दाऊद से की थीं। राजा सुलैमान अब इस्राएल के सिंहासन पर बैठा है और उसने यहोवा के लिए मंदिर का निर्माण किया है। राजा सुलैमान ने वाचा के सन्दूक को मंदिर में रखा, साथ ही इस संदूक में पत्थर की वे पट्टियाँ भी रखीं, जो उस वाचा को दर्शाती हैं जो यहोवा ने उस समय बाँधी थी, जब यहोवा ने इस्राएल के लोगों को मिस्र से बाहर निकाला।</w:t>
      </w:r>
    </w:p>
    <w:p>
      <w:pPr/>
      <w:r>
        <w:rPr>
          <w:lang w:val="hi_IN" w:bidi="hi_IN"/>
        </w:rPr>
      </w:r>
      <w:r>
        <w:rPr>
          <w:lang w:val="hi_IN" w:bidi="hi_IN"/>
        </w:rPr>
        <w:t>नाटक को रोकें। इस्राएल के लोगों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वाह! यहोवा ने जो कुछ किया है, उसे देखो! या</w:t>
      </w:r>
    </w:p>
    <w:p>
      <w:pPr>
        <w:pStyle w:val="ListBullet"/>
        <w:spacing w:line="240" w:lineRule="auto"/>
        <w:ind w:left="720"/>
      </w:pPr>
      <w:r>
        <w:rPr>
          <w:lang w:val="hi_IN" w:bidi="hi_IN"/>
        </w:rPr>
      </w:r>
      <w:r>
        <w:rPr>
          <w:lang w:val="hi_IN" w:bidi="hi_IN"/>
        </w:rPr>
        <w:t>मुझे लगता है कि जब यहोवा बोलता है, तो मैं उस पर भरोसा कर सकता हूँ! या</w:t>
      </w:r>
    </w:p>
    <w:p>
      <w:pPr>
        <w:pStyle w:val="ListBullet"/>
        <w:spacing w:line="240" w:lineRule="auto"/>
        <w:ind w:left="720"/>
      </w:pPr>
      <w:r>
        <w:rPr>
          <w:lang w:val="hi_IN" w:bidi="hi_IN"/>
        </w:rPr>
      </w:r>
      <w:r>
        <w:rPr>
          <w:lang w:val="hi_IN" w:bidi="hi_IN"/>
        </w:rPr>
        <w:t>मुझे खुशी है कि यहोवा हमारे राजा को स्वीकार करता है!</w:t>
      </w:r>
      <w:r>
        <w:rPr>
          <w:lang w:val="hi_IN" w:bidi="hi_IN"/>
        </w:rPr>
      </w:r>
    </w:p>
    <w:p>
      <w:pPr>
        <w:pStyle w:val="Heading3"/>
      </w:pPr>
      <w:r>
        <w:rPr>
          <w:lang w:val="hi_IN" w:bidi="hi_IN"/>
        </w:rPr>
        <w:t>आवश्यक जानकारी</w:t>
      </w:r>
    </w:p>
    <w:p>
      <w:pPr/>
      <w:r>
        <w:rPr>
          <w:lang w:val="hi_IN" w:bidi="hi_IN"/>
        </w:rPr>
      </w:r>
      <w:r>
        <w:rPr>
          <w:lang w:val="hi_IN" w:bidi="hi_IN"/>
        </w:rPr>
        <w:t>1 राजाओं 8:12–21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यहोवा की उपस्थिति से </w:t>
      </w:r>
      <w:r>
        <w:rPr>
          <w:b/>
          <w:lang w:val="hi_IN" w:bidi="hi_IN"/>
        </w:rPr>
        <w:t>मंदिर</w:t>
      </w:r>
      <w:r>
        <w:rPr>
          <w:lang w:val="hi_IN" w:bidi="hi_IN"/>
        </w:rPr>
        <w:t xml:space="preserve"> भर जाने के बाद, </w:t>
      </w:r>
      <w:r>
        <w:rPr>
          <w:b/>
          <w:lang w:val="hi_IN" w:bidi="hi_IN"/>
        </w:rPr>
        <w:t>राजा</w:t>
      </w:r>
      <w:r>
        <w:rPr>
          <w:lang w:val="hi_IN" w:bidi="hi_IN"/>
        </w:rPr>
        <w:t xml:space="preserve"> सुलैमान मंदिर की ओर मुँह करके यहोवा से बात करता है। राजा सुलैमान कहता है कि यहोवा ने पहले कहा था कि यहोवा एक घने </w:t>
      </w:r>
      <w:r>
        <w:rPr>
          <w:b/>
          <w:lang w:val="hi_IN" w:bidi="hi_IN"/>
        </w:rPr>
        <w:t>बादल</w:t>
      </w:r>
      <w:r>
        <w:rPr>
          <w:lang w:val="hi_IN" w:bidi="hi_IN"/>
        </w:rPr>
        <w:t xml:space="preserve"> में रहेगा, या निवास करेगा। जब कोई व्यक्ति किसी स्थान में निवास करता है, तो इसका अर्थ है कि वह उस स्थान को अपना घर बनाकर वहाँ रहने लगता है। राजा सुलैमान कहता है कि उसने यहोवा के लिए एक शानदार मंदिर बनाया है, जहाँ यहोवा हमेशा के लिए रह सकता है। राजा, मंदिर और बादल के लिए उन्हीं शब्दों या वाक्यांशों का उपयोग करें जिनका उपयोग आपने पिछले भागों में किया था। अधिक जानकारी के लिए मुख्य शब्दावली में राजा और मंदिर को देखें।</w:t>
      </w:r>
    </w:p>
    <w:p>
      <w:pPr/>
      <w:r>
        <w:rPr>
          <w:lang w:val="hi_IN" w:bidi="hi_IN"/>
        </w:rPr>
      </w:r>
      <w:r>
        <w:rPr>
          <w:lang w:val="hi_IN" w:bidi="hi_IN"/>
        </w:rPr>
        <w:t xml:space="preserve">यहाँ रुकें और समूह के रूप में चर्चा करें कि आप </w:t>
      </w:r>
      <w:r>
        <w:rPr>
          <w:b/>
          <w:lang w:val="hi_IN" w:bidi="hi_IN"/>
        </w:rPr>
        <w:t>निवास</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राजा सुलैमान के </w:t>
      </w:r>
      <w:r>
        <w:rPr>
          <w:b/>
          <w:lang w:val="hi_IN" w:bidi="hi_IN"/>
        </w:rPr>
        <w:t>यहोवा</w:t>
      </w:r>
      <w:r>
        <w:rPr>
          <w:lang w:val="hi_IN" w:bidi="hi_IN"/>
        </w:rPr>
        <w:t xml:space="preserve"> से बात करने के बाद, राजा सुलैमान मुड़ता है और </w:t>
      </w:r>
      <w:r>
        <w:rPr>
          <w:b/>
          <w:lang w:val="hi_IN" w:bidi="hi_IN"/>
        </w:rPr>
        <w:t>इस्राएल</w:t>
      </w:r>
      <w:r>
        <w:rPr>
          <w:lang w:val="hi_IN" w:bidi="hi_IN"/>
        </w:rPr>
        <w:t xml:space="preserve"> की मण्डली की ओर मुँह करता है। जब लोग किसी विशेष उद्देश्य के लिए एक साथ इकट्ठे होते हैं, तो लोग मण्डली के रूप में इकट्ठे होते हैं। राजा सुलैमान इस्राएल के </w:t>
      </w:r>
      <w:r>
        <w:rPr>
          <w:b/>
          <w:lang w:val="hi_IN" w:bidi="hi_IN"/>
        </w:rPr>
        <w:t>परमेश्वर</w:t>
      </w:r>
      <w:r>
        <w:rPr>
          <w:lang w:val="hi_IN" w:bidi="hi_IN"/>
        </w:rPr>
        <w:t xml:space="preserve"> यहोवा की </w:t>
      </w:r>
      <w:r>
        <w:rPr>
          <w:b/>
          <w:lang w:val="hi_IN" w:bidi="hi_IN"/>
        </w:rPr>
        <w:t>स्तुति</w:t>
      </w:r>
      <w:r>
        <w:rPr>
          <w:lang w:val="hi_IN" w:bidi="hi_IN"/>
        </w:rPr>
        <w:t xml:space="preserve"> करता है या उसे </w:t>
      </w:r>
      <w:r>
        <w:rPr>
          <w:b/>
          <w:lang w:val="hi_IN" w:bidi="hi_IN"/>
        </w:rPr>
        <w:t>धन्य</w:t>
      </w:r>
      <w:r>
        <w:rPr>
          <w:lang w:val="hi_IN" w:bidi="hi_IN"/>
        </w:rPr>
        <w:t xml:space="preserve"> कहता है, और इस्राएल के लोगों को बताता है कि यहोवा ने वही किया है जो यहोवा ने राजा सुलैमान के पिता, राजा दाऊद से कहा था कि वह करेगा। अधिक जानकारी के लिए मुख्य शब्दावली में इस्राएल, परमेश्वर, यहोवा, और स्तुति या धन्य को देखें, और इन विचारों का अनुवाद उसी तरह करें जैसे आपने पिछले भागों में किया है।</w:t>
      </w:r>
    </w:p>
    <w:p>
      <w:pPr/>
      <w:r>
        <w:rPr>
          <w:lang w:val="hi_IN" w:bidi="hi_IN"/>
        </w:rPr>
      </w:r>
      <w:r>
        <w:rPr>
          <w:lang w:val="hi_IN" w:bidi="hi_IN"/>
        </w:rPr>
        <w:t>यहाँ रुकें और समूह के रूप में चर्चा करें कि आप "</w:t>
      </w:r>
      <w:r>
        <w:rPr>
          <w:b/>
          <w:lang w:val="hi_IN" w:bidi="hi_IN"/>
        </w:rPr>
        <w:t>मण्डली</w:t>
      </w:r>
      <w:r>
        <w:rPr>
          <w:lang w:val="hi_IN" w:bidi="hi_IN"/>
        </w:rPr>
        <w:t>" या लोगों के इकट्ठा होने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राजा सुलैमान कहता है कि राजा दाऊद के </w:t>
      </w:r>
      <w:r>
        <w:rPr>
          <w:b/>
          <w:lang w:val="hi_IN" w:bidi="hi_IN"/>
        </w:rPr>
        <w:t>मन</w:t>
      </w:r>
      <w:r>
        <w:rPr>
          <w:lang w:val="hi_IN" w:bidi="hi_IN"/>
        </w:rPr>
        <w:t xml:space="preserve"> में यहोवा के लिए एक भवन बनाने का विचार था। यहोवा ने राजा दाऊद से कहा कि उसने इस्राएल के किसी भी </w:t>
      </w:r>
      <w:r>
        <w:rPr>
          <w:b/>
          <w:lang w:val="hi_IN" w:bidi="hi_IN"/>
        </w:rPr>
        <w:t>गोत्र</w:t>
      </w:r>
      <w:r>
        <w:rPr>
          <w:lang w:val="hi_IN" w:bidi="hi_IN"/>
        </w:rPr>
        <w:t xml:space="preserve"> में किसी भी शहर को मंदिर बनाने के लिए नहीं चुना था। हालाँकि, यहोवा ने राजा दाऊद को इस्राएल के लोगों पर शासन करने के लिए चुना था। मन के बारे में अधिक जानकारी के लिए मुख्य शब्दावली देखें, और मन और गोत्र के लिए उन्हीं शब्दों या वाक्यांशों का उपयोग करें जिनका उपयोग आपने पिछले भागों में किया था।</w:t>
      </w:r>
    </w:p>
    <w:p>
      <w:pPr/>
      <w:r>
        <w:rPr>
          <w:lang w:val="hi_IN" w:bidi="hi_IN"/>
        </w:rPr>
      </w:r>
      <w:r>
        <w:rPr>
          <w:lang w:val="hi_IN" w:bidi="hi_IN"/>
        </w:rPr>
        <w:t>यहोवा ने कहा कि राजा दाऊद का पुत्र, राजा दाऊद का अपना "माँस और लहू" मंदिर का निर्माण करेगा।</w:t>
      </w:r>
    </w:p>
    <w:p>
      <w:pPr/>
      <w:r>
        <w:rPr>
          <w:lang w:val="hi_IN" w:bidi="hi_IN"/>
        </w:rPr>
      </w:r>
      <w:r>
        <w:rPr>
          <w:lang w:val="hi_IN" w:bidi="hi_IN"/>
        </w:rPr>
        <w:t xml:space="preserve">यहाँ रुकें और समूह के रूप में चर्चा करें कि आप </w:t>
      </w:r>
      <w:r>
        <w:rPr>
          <w:b/>
          <w:lang w:val="hi_IN" w:bidi="hi_IN"/>
        </w:rPr>
        <w:t>माँस और लहू</w:t>
      </w:r>
      <w:r>
        <w:rPr>
          <w:lang w:val="hi_IN" w:bidi="hi_IN"/>
        </w:rPr>
        <w:t xml:space="preserve"> के लिए किस शब्द या वाक्यांश का उपयोग करेंगे। यदि आपने पहले ही बाइबल की किसी अन्य पुस्तक में इस वाक्यांश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अंत में, राजा सुलैमान इस्राएल के लोगों को याद दिलाता है कि राजा सुलैमान ने </w:t>
      </w:r>
      <w:r>
        <w:rPr>
          <w:b/>
          <w:lang w:val="hi_IN" w:bidi="hi_IN"/>
        </w:rPr>
        <w:t>वाचा का सन्दूक</w:t>
      </w:r>
      <w:r>
        <w:rPr>
          <w:lang w:val="hi_IN" w:bidi="hi_IN"/>
        </w:rPr>
        <w:t xml:space="preserve"> मंदिर में रखा था। वाचा के सन्दूक में पत्थर की वे पट्टियाँ हैं, जो उस </w:t>
      </w:r>
      <w:r>
        <w:rPr>
          <w:b/>
          <w:lang w:val="hi_IN" w:bidi="hi_IN"/>
        </w:rPr>
        <w:t>वाचा</w:t>
      </w:r>
      <w:r>
        <w:rPr>
          <w:lang w:val="hi_IN" w:bidi="hi_IN"/>
        </w:rPr>
        <w:t xml:space="preserve"> का प्रतिनिधित्व करती हैं जो यहोवा ने लोगों के पूर्वजों के साथ तब बाँधी थी, जब यहोवा ने इस्राएल के पूर्वजों को मिस्र से बचाया था। वाचा और वाचा के सन्दूक के लिए उन्हीं शब्दों या वाक्यांशों का उपयोग करें जिनका उपयोग आपने पिछले भागों में किया था। अधिक जानकारी के लिए मुख्य शब्दावली में "वाचा का सन्दूक" और वाचा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8:22–30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8:22–30 को सुनें और अपने मन में रखें।</w:t>
      </w:r>
    </w:p>
    <w:p>
      <w:pPr/>
      <w:r>
        <w:rPr>
          <w:lang w:val="hi_IN" w:bidi="hi_IN"/>
        </w:rPr>
      </w:r>
      <w:r>
        <w:rPr>
          <w:lang w:val="hi_IN" w:bidi="hi_IN"/>
        </w:rPr>
        <w:t>यदि सम्भव हो, तो 1 राजाओं 8:22–30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राजाओं 8:22–30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भाग में, राजा सुलैमान इस्राएल के लोगों के सामने यहोवा से प्रार्थना करना जारी रखता है। इस भाग में राजा सुलैमान की प्रार्थना के दो हिस्से हैं। राजा सुलैमान की प्रार्थना के पहले हिस्से में, राजा सुलैमान यहोवा की स्तुति करता है कि कैसे यहोवा ने उसके पिता, राजा दाऊद से की गई अपनी वाचा या प्रतिज्ञा को निभाया और पूरा किया है। इस प्रार्थना के दूसरे हिस्से में, राजा सुलैमान विनती करता है कि यहोवा इस्राएलियों की बात सुनना जारी रखे।</w:t>
      </w:r>
    </w:p>
    <w:p>
      <w:pPr/>
      <w:r>
        <w:rPr>
          <w:lang w:val="hi_IN" w:bidi="hi_IN"/>
        </w:rPr>
      </w:r>
      <w:r>
        <w:rPr>
          <w:lang w:val="hi_IN" w:bidi="hi_IN"/>
        </w:rPr>
        <w:t>जब राजा सुलैमान यहोवा से प्रार्थना करता है, तब राजा सुलैमान मंदिर की पीतल की वेदी की ओर मुँह करके खड़ा होता है। इस्राएल के लोग राजा सुलैमान के पीछे खड़े हैं, जो अपने हाथ स्वर्ग की ओर फैलाए हुए है। यह वह वेदी है जो मंदिर के भवन के सामने है।</w:t>
      </w:r>
    </w:p>
    <w:p>
      <w:pPr/>
      <w:r>
        <w:rPr>
          <w:lang w:val="hi_IN" w:bidi="hi_IN"/>
        </w:rPr>
      </w:r>
      <w:r>
        <w:rPr>
          <w:lang w:val="hi_IN" w:bidi="hi_IN"/>
        </w:rPr>
        <w:t>यहाँ रुकें और राजा सुलैमान के मंदिर की एक तस्वीर देखें, जिसमें वेदी भी शामिल है। इस ऑडियो को यहाँ रोकें।</w:t>
      </w:r>
    </w:p>
    <w:p>
      <w:pPr/>
      <w:r>
        <w:rPr>
          <w:lang w:val="hi_IN" w:bidi="hi_IN"/>
        </w:rPr>
      </w:r>
      <w:r>
        <w:rPr>
          <w:lang w:val="hi_IN" w:bidi="hi_IN"/>
        </w:rPr>
        <w:t>राजा सुलैमान घोषणा करता है कि यहोवा सारी पृथ्वी पर, पूरे स्वर्ग में और पृथ्वी के नीचे के हर स्थान में सबसे शक्तिशाली परमेश्वर है। यह इसलिए महत्वपूर्ण है क्योंकि राजा सुलैमान के समय में इस्राएल के लोगों के अलावा अन्य लोगों के समूह बहुत से देवताओं की उपासना करते थे। राजा सुलैमान यहोवा का सम्मान उस एकमात्र परमेश्वर के रूप में करता है जिसकी इस्राएल के लोग आराधना करते हैं।</w:t>
      </w:r>
    </w:p>
    <w:p>
      <w:pPr/>
      <w:r>
        <w:rPr>
          <w:lang w:val="hi_IN" w:bidi="hi_IN"/>
        </w:rPr>
      </w:r>
      <w:r>
        <w:rPr>
          <w:lang w:val="hi_IN" w:bidi="hi_IN"/>
        </w:rPr>
        <w:t>यहाँ रुकें और समूह के रूप में इस प्रश्न पर चर्चा करें: आपकी संस्कृति में, लोग किस प्रकार की आराधना या पारंपरिक प्रथाएँ करते हैं? आपके क्षेत्र में लोग किस प्रकार के देवताओं की उपासना करते हैं? लोग इन देवताओं की उपासना कैसे करते हैं? आप कैसे दिखाते हैं कि आप केवल यहोवा की आराधना करते हैं? इस ऑडियो को यहाँ रोकें।</w:t>
      </w:r>
    </w:p>
    <w:p>
      <w:pPr/>
      <w:r>
        <w:rPr>
          <w:lang w:val="hi_IN" w:bidi="hi_IN"/>
        </w:rPr>
      </w:r>
      <w:r>
        <w:rPr>
          <w:lang w:val="hi_IN" w:bidi="hi_IN"/>
        </w:rPr>
        <w:t>राजा सुलैमान यहोवा का वर्णन उस परमेश्वर के रूप में करता है जो इस्राएल के लोगों के साथ अपनी "प्रेम की वाचा" को निभाता है। इस्राएल के लोग यहोवा के सेवक हैं, जो यहोवा के मार्गों और आज्ञाओं पर चलते या उनका पालन करते हैं। इस वाचा में, यहोवा और इस्राएल के लोग, दोनों ने कुछ निश्चित तरीकों से व्यवहार करने का वादा किया था। यहोवा ने इस्राएल के लोगों से प्रेम करने और उनके प्रति दया दिखाने का वादा किया, और इस्राएल के लोगों ने यहोवा की आज्ञाओं का पालन करने का वादा किया।</w:t>
      </w:r>
    </w:p>
    <w:p>
      <w:pPr/>
      <w:r>
        <w:rPr>
          <w:lang w:val="hi_IN" w:bidi="hi_IN"/>
        </w:rPr>
      </w:r>
      <w:r>
        <w:rPr>
          <w:lang w:val="hi_IN" w:bidi="hi_IN"/>
        </w:rPr>
        <w:t>यहाँ रुकें और समूह के रूप में इस प्रश्न पर चर्चा करें: आपकी संस्कृति में, अगुवे अपने लोगों के साथ किस प्रकार के समझौते या वाचाएँ करते हैं? अपने परिवार की संरचना और समुदाय की संरचना के बारे में सोचें। लोग सहमत कैसे होते हैं और फिर यह कैसे सुनिश्चित करते हैं कि वे समझौतों को बनाए रखें? इस ऑडियो को यहाँ रोकें।</w:t>
      </w:r>
    </w:p>
    <w:p>
      <w:pPr/>
      <w:r>
        <w:rPr>
          <w:lang w:val="hi_IN" w:bidi="hi_IN"/>
        </w:rPr>
      </w:r>
      <w:r>
        <w:rPr>
          <w:lang w:val="hi_IN" w:bidi="hi_IN"/>
        </w:rPr>
        <w:t>राजा सुलैमान फिर से घोषणा करता है कि यहोवा ने उन प्रतिज्ञाओं को पूरा किया है जो यहोवा ने राजा दाऊद से की थीं। यहोवा ने राजा दाऊद के बाद, राजा सुलैमान को राजा होने के लिए चुना है, और यहोवा ने राजा सुलैमान को मंदिर बनाने की अनुमति दी है।</w:t>
      </w:r>
    </w:p>
    <w:p>
      <w:pPr/>
      <w:r>
        <w:rPr>
          <w:lang w:val="hi_IN" w:bidi="hi_IN"/>
        </w:rPr>
      </w:r>
      <w:r>
        <w:rPr>
          <w:lang w:val="hi_IN" w:bidi="hi_IN"/>
        </w:rPr>
        <w:t>फिर राजा सुलैमान यहोवा से भविष्य में अपनी प्रतिज्ञाओं को पूरा करने की विनती करता है। राजा सुलैमान यहोवा के शब्दों को उद्धृत करता है जब राजा सुलैमान कहता है कि यहोवा ने राजा दाऊद से वादा किया था कि दाऊद के वंशजों में से एक हमेशा इस्राएल के सिंहासन पर बैठेगा, या इस्राएल का राजा होगा। लेकिन दाऊद के वंशजों को यहोवा की आज्ञा माननी होगी, जैसे दाऊद ने मानी थी। राजा सुलैमान द्वारा मूल वाचा के बारे में बात करने के बाद, राजा सुलैमान यहोवा से विश्वासयोग्य बने रहने और उस वाचा तथा उन वचनों को पूरा करते रहने की विनती करता है, जो यहोवा ने राजा दाऊद से कही थीं।</w:t>
      </w:r>
    </w:p>
    <w:p>
      <w:pPr/>
      <w:r>
        <w:rPr>
          <w:lang w:val="hi_IN" w:bidi="hi_IN"/>
        </w:rPr>
      </w:r>
      <w:r>
        <w:rPr>
          <w:lang w:val="hi_IN" w:bidi="hi_IN"/>
        </w:rPr>
        <w:t>यहाँ रुकें और समूह के रूप में इस प्रश्न पर चर्चा करें: उस समय के बारे में सोचें जब आप किसी भरोसेमंद व्यक्ति को उसके द्वारा किए गए वादे को निभाने के लिए प्रोत्साहित करना चाहते थे। आपने इस व्यक्ति को कैसे याद दिलाया कि उसे इस वादे को निभाते रहना चाहिए? इस ऑडियो को यहाँ रोकें।</w:t>
      </w:r>
    </w:p>
    <w:p>
      <w:pPr/>
      <w:r>
        <w:rPr>
          <w:lang w:val="hi_IN" w:bidi="hi_IN"/>
        </w:rPr>
      </w:r>
      <w:r>
        <w:rPr>
          <w:lang w:val="hi_IN" w:bidi="hi_IN"/>
        </w:rPr>
        <w:t>फिर राजा सुलैमान प्रार्थना करता है कि यहोवा उन प्रार्थनाओं को सुने, जो इस्राएल के लोग करेंगे। राजा सुलैमान यहोवा से पूछता है कि क्या यहोवा पृथ्वी पर रहेगा, जबकि स्वर्ग भी यहोवा की शक्ति को समा नहीं सकता। "स्वर्ग" वह स्थान है जहाँ परमेश्वर अपने स्वर्गदूतों के साथ रहता है। राजा सुलैमान कहता है कि उसने यहोवा के लिए जो अद्भुत मंदिर बनाया है, वह भी इतने सामर्थी परमेश्वर के लिए बहुत छोटा है! राजा सुलैमान जानता है कि मंदिर यहोवा को समा नहीं सकता।</w:t>
      </w:r>
    </w:p>
    <w:p>
      <w:pPr/>
      <w:r>
        <w:rPr>
          <w:lang w:val="hi_IN" w:bidi="hi_IN"/>
        </w:rPr>
      </w:r>
      <w:r>
        <w:rPr>
          <w:lang w:val="hi_IN" w:bidi="hi_IN"/>
        </w:rPr>
        <w:t>यहाँ रुकें और इस प्रश्न पर समूह में चर्चा करें: आपकी संस्कृति में लोगों की मान्यता के अनुसार देवता कहाँ रहते हैं? इस ऑडियो को यहाँ रोकें।</w:t>
      </w:r>
    </w:p>
    <w:p>
      <w:pPr/>
      <w:r>
        <w:rPr>
          <w:lang w:val="hi_IN" w:bidi="hi_IN"/>
        </w:rPr>
      </w:r>
      <w:r>
        <w:rPr>
          <w:lang w:val="hi_IN" w:bidi="hi_IN"/>
        </w:rPr>
        <w:t>राजा सुलैमान यह उम्मीद नहीं करता कि यहोवा मंदिर में अपने आप को समा लेगा। राजा सुलैमान जानता है कि यहोवा किसी भी ऐसी इमारत से बड़ा है जिसे मनुष्य बना सकता है। इसके बजाय, राजा सुलैमान बताता है कि वह आशा रखता है कि यहोवा क्या करेगा।</w:t>
      </w:r>
    </w:p>
    <w:p>
      <w:pPr/>
      <w:r>
        <w:rPr>
          <w:lang w:val="hi_IN" w:bidi="hi_IN"/>
        </w:rPr>
      </w:r>
      <w:r>
        <w:rPr>
          <w:lang w:val="hi_IN" w:bidi="hi_IN"/>
        </w:rPr>
        <w:t>यहाँ रुकें और समूह के रूप में इस प्रश्न पर चर्चा करें: आपके समुदाय में आप यहोवा की इस क्षमता को कैसे पहचानते हैं कि यहोवा सभी बातों के ऊपर परमेश्वर भी है और साथ ही वह ऐसा परमेश्वर है जो आपकी प्रार्थनाएँ भी सुनता है? इस ऑडियो को यहाँ रोकें।</w:t>
      </w:r>
    </w:p>
    <w:p>
      <w:pPr/>
      <w:r>
        <w:rPr>
          <w:lang w:val="hi_IN" w:bidi="hi_IN"/>
        </w:rPr>
      </w:r>
      <w:r>
        <w:rPr>
          <w:lang w:val="hi_IN" w:bidi="hi_IN"/>
        </w:rPr>
        <w:t>राजा सुलैमान यहोवा से विनती करता है कि वह मंदिर में स्थित यहोवा के लोगों की प्रार्थनाओं पर ध्यान दे। राजा सुलैमान यहोवा को याद दिलाता है कि यहोवा ने कहा था कि लोग एक ही स्थान पर यहोवा के नाम की आराधना करेंगे। यह वह क्षण है जब राजा सुलैमान दिखाता है कि वास्तव में वह किस बात के लिए प्रार्थना कर रहा है। राजा सुलैमान चाहता है कि यहोवा का नाम मंदिर में मौजूद रहे। बाइबल के समय में, किसी व्यक्ति का नाम उस व्यक्ति के चरित्र को दिखाता था। राजा सुलैमान चाहता है कि यहोवा स्वयं मंदिर में अपने लोगों के साथ रहे, जबकि यहोवा मंदिर से बहुत बड़ा है।</w:t>
      </w:r>
    </w:p>
    <w:p>
      <w:pPr/>
      <w:r>
        <w:rPr>
          <w:lang w:val="hi_IN" w:bidi="hi_IN"/>
        </w:rPr>
      </w:r>
      <w:r>
        <w:rPr>
          <w:lang w:val="hi_IN" w:bidi="hi_IN"/>
        </w:rPr>
        <w:t>यहाँ रुकें और समूह के रूप में इस प्रश्न पर चर्चा करें: आपकी संस्कृति में, लोग देवताओं की उपासना करने के लिए कहाँ जाते हैं? क्या आपकी संस्कृति में देवताओं के लिए विशेष प्रकार की इमारतें या संरचनाएँ होती हैं? क्या लोग अक्सर इन विशेष स्थानों पर देवताओं से बात करते हैं? इस ऑडियो को यहाँ रोकें।</w:t>
      </w:r>
    </w:p>
    <w:p>
      <w:pPr/>
      <w:r>
        <w:rPr>
          <w:lang w:val="hi_IN" w:bidi="hi_IN"/>
        </w:rPr>
      </w:r>
      <w:r>
        <w:rPr>
          <w:lang w:val="hi_IN" w:bidi="hi_IN"/>
        </w:rPr>
        <w:t>फिर राजा सुलैमान यहोवा से विनती करता है कि वह यहोवा के दास, राजा सुलैमान और यहोवा के लोग, इस्राएलियों की सुने। राजा सुलैमान यहोवा से विनती करता है कि वह स्वर्ग से प्रार्थनाएँ सुने, जहाँ यहोवा रहता है। राजा सुलैमान यहोवा से विनती करता है कि वह लोगों की प्रार्थनाएँ सुने, और जब इस्राएल के लोग मंदिर से प्रार्थना करें तो उन्हें क्षमा करे। राजा सुलैमान और इस्राएल के लोग इस मंदिर को उस स्थान के रूप में देखते हैं, जहाँ यहोवा के लोग यहोवा के पास आ सकते हैं और जहाँ यहोवा अपने लोगों से मिलता है।</w:t>
      </w:r>
      <w:r>
        <w:rPr>
          <w:lang w:val="hi_IN" w:bidi="hi_IN"/>
        </w:rPr>
      </w:r>
    </w:p>
    <w:p>
      <w:pPr>
        <w:pStyle w:val="Heading3"/>
      </w:pPr>
      <w:r>
        <w:rPr>
          <w:lang w:val="hi_IN" w:bidi="hi_IN"/>
        </w:rPr>
        <w:t>घटनाओं को समझाना</w:t>
      </w:r>
    </w:p>
    <w:p>
      <w:pPr/>
      <w:r>
        <w:rPr>
          <w:lang w:val="hi_IN" w:bidi="hi_IN"/>
        </w:rPr>
      </w:r>
      <w:r>
        <w:rPr>
          <w:lang w:val="hi_IN" w:bidi="hi_IN"/>
        </w:rPr>
        <w:t>1 राजाओं 8:22–30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राजा सुलैमान मंदिर के आँगन में पीतल की वेदी के सामने खड़ा है और यहोवा की प्रतिज्ञाओं को पूरा करने के लिए यहोवा को धन्यवाद देता है।</w:t>
      </w:r>
    </w:p>
    <w:p>
      <w:pPr/>
      <w:r>
        <w:rPr>
          <w:lang w:val="hi_IN" w:bidi="hi_IN"/>
        </w:rPr>
      </w:r>
      <w:r>
        <w:rPr>
          <w:b/>
          <w:lang w:val="hi_IN" w:bidi="hi_IN"/>
        </w:rPr>
        <w:t>दूसरे दृश्य में:</w:t>
      </w:r>
      <w:r>
        <w:rPr>
          <w:lang w:val="hi_IN" w:bidi="hi_IN"/>
        </w:rPr>
        <w:t xml:space="preserve"> राजा सुलैमान यहोवा से प्रार्थना करता है कि जब सुलैमान और यहोवा के लोग मंदिर की ओर मुँह करके प्रार्थना करें, तो वह उनकी प्रार्थनाएँ सुने।</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कहानीकार</w:t>
      </w:r>
    </w:p>
    <w:p>
      <w:pPr>
        <w:pStyle w:val="ListBullet"/>
        <w:spacing w:line="240" w:lineRule="auto"/>
        <w:ind w:left="720"/>
      </w:pPr>
      <w:r>
        <w:rPr>
          <w:lang w:val="hi_IN" w:bidi="hi_IN"/>
        </w:rPr>
      </w:r>
      <w:r>
        <w:rPr>
          <w:lang w:val="hi_IN" w:bidi="hi_IN"/>
        </w:rPr>
        <w:t>राजा सुलैमान</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राजा दाऊद</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इस भाग में, सुलैमान यहोवा से अपनी लंबी प्रार्थना की शुरुआत करता है, जब वह मंदिर को यहोवा को समर्पित करता है। कहानी के अधिकांश पात्र या तो राजा सुलैमान को देखते हैं, या राजा सुलैमान इन पात्रों के बारे में या उनसे बात करता है। आपके लिए यह याद रखना अच्छा है कि जब सुलैमान प्रार्थना करता है, तो इस्राएली और यहोवा दोनों वहाँ मौजूद होते हैं।</w:t>
      </w:r>
    </w:p>
    <w:p>
      <w:pPr/>
      <w:r>
        <w:rPr>
          <w:lang w:val="hi_IN" w:bidi="hi_IN"/>
        </w:rPr>
      </w:r>
      <w:r>
        <w:rPr>
          <w:lang w:val="hi_IN" w:bidi="hi_IN"/>
        </w:rPr>
        <w:t>पहले दृश्य में, राजा सुलैमान यहोवा से एक लंबी प्रार्थना करना शुरू करता है। राजा सुलैमान मंदिर के आँगन में वेदी की ओर मुँह करता है। इस्राएलियों की मण्डली, या विशेष सभा राजा सुलैमान के पीछे खड़ी होती है, जबकि राजा सुलैमान यहोवा से प्रार्थना करने के लिए अपने हाथ स्वर्ग की ओर उठाता है। राजा सुलैमान के समय में लोगों के लिए इस तरह से प्रार्थना करने का यह एक सामान्य तरीका था।</w:t>
      </w:r>
    </w:p>
    <w:p>
      <w:pPr/>
      <w:r>
        <w:rPr>
          <w:lang w:val="hi_IN" w:bidi="hi_IN"/>
        </w:rPr>
      </w:r>
      <w:r>
        <w:rPr>
          <w:lang w:val="hi_IN" w:bidi="hi_IN"/>
        </w:rPr>
        <w:t>यहाँ रुकें और समूह के रूप में इस प्रश्न पर चर्चा करें: आपकी भाषा में, आप किसी काम को या किसी व्यक्ति के खड़े होने या चलने के खास तरीकों को कैसे दिखाते हैं? उदाहरण के लिए, आप यह कैसे सुनिश्चित कर सकते हैं कि श्रोता यह समझे कि लोग राजा सुलैमान के पीछे थे? इस ऑडियो को यहाँ रोकें।</w:t>
      </w:r>
    </w:p>
    <w:p>
      <w:pPr/>
      <w:r>
        <w:rPr>
          <w:lang w:val="hi_IN" w:bidi="hi_IN"/>
        </w:rPr>
      </w:r>
      <w:r>
        <w:rPr>
          <w:lang w:val="hi_IN" w:bidi="hi_IN"/>
        </w:rPr>
        <w:t>राजा सुलैमान प्रार्थना करना और यहोवा को धन्यवाद देना शुरू करता है। राजा सुलैमान यह मानता है कि यहोवा सभी दूसरे देवताओं से ऊपर परमेश्वर है, जब वह कहता है कि स्वर्ग के सबसे ऊँचे स्थान में, पृथ्वी के नीचे सबसे निचले स्थान में या पृथ्वी पर कोई भी दूसरा देवता यहोवा के समान नहीं है। दूसरे शब्दों में, राजा सुलैमान कहता है कि यहोवा सभी देवताओं में सबसे महान परमेश्वर है। जब राजा सुलैमान यह दिखाता है कि यहोवा अपने लोगों के साथ वाचा बाँधता है और अपने लोगों, इस्राएलियों से विश्वासयोग्य प्रेम करता है तो राजा यह दिखाता है कि यहोवा एक व्यक्तिगत और उपस्थित रहने वाला परमेश्वर है। राजा सुलैमान यह भी कहता है कि इस्राएल के लोग यहोवा की आज्ञाओं को अपने पूरे मन से मानते हैं। जब कोई व्यक्ति "अपने पूरे मन से" कुछ करता है, तो वह उस काम को खुशी और अच्छी तरह से करता है।</w:t>
      </w:r>
    </w:p>
    <w:p>
      <w:pPr/>
      <w:r>
        <w:rPr>
          <w:lang w:val="hi_IN" w:bidi="hi_IN"/>
        </w:rPr>
      </w:r>
      <w:r>
        <w:rPr>
          <w:lang w:val="hi_IN" w:bidi="hi_IN"/>
        </w:rPr>
        <w:t>यहाँ रुकें और समूह के रूप में इस प्रश्न पर चर्चा करें: राजा सुलैमान ने यहोवा के बारे में बात करने के बजाय, अब यहोवा से बात करना शुरू कर दिया है। आप यह कैसे स्पष्ट करेंगे कि राजा सुलैमान यहाँ यहोवा से बात कर रहा है? इस ऑडियो को यहाँ रोकें।</w:t>
      </w:r>
    </w:p>
    <w:p>
      <w:pPr/>
      <w:r>
        <w:rPr>
          <w:lang w:val="hi_IN" w:bidi="hi_IN"/>
        </w:rPr>
      </w:r>
      <w:r>
        <w:rPr>
          <w:lang w:val="hi_IN" w:bidi="hi_IN"/>
        </w:rPr>
        <w:t>राजा सुलैमान मानता है कि यहोवा ने राजा दाऊद के साथ की गई अपनी पिछली वाचा को निभाया, जब यहोवा ने राजा सुलैमान को राजा चुना और उसे मंदिर बनाने की अनुमति दी। सुलैमान कहता है कि यहोवा ने यह प्रतिज्ञा अपने मुँह से की, और यहोवा ने अपने हाथ से या अपनी शक्ति से अपनी प्रतिज्ञा को पूरा किया। राजा सुलैमान कह रहा है कि इस्राएली देख सकते हैं कि यहोवा ने अपनी प्रतिज्ञा पूरी की है, क्योंकि यहोवा ने दाऊद के पुत्र, राजा सुलैमान को, इस्राएल का राजा बनाया है, और राजा सुलैमान ने यहोवा के लिए भवन बनाया है।</w:t>
      </w:r>
    </w:p>
    <w:p>
      <w:pPr/>
      <w:r>
        <w:rPr>
          <w:lang w:val="hi_IN" w:bidi="hi_IN"/>
        </w:rPr>
      </w:r>
      <w:r>
        <w:rPr>
          <w:lang w:val="hi_IN" w:bidi="hi_IN"/>
        </w:rPr>
        <w:t>यहाँ रुकें और समूह के रूप में चर्चा करें: आप इसका अनुवाद कैसे करेंगे कि यहोवा ने अपने मुँह से प्रतिज्ञा की और अपने हाथ या शक्ति से उस प्रतिज्ञा को पूरा किया? इस ऑडियो को यहाँ रोकें।</w:t>
      </w:r>
    </w:p>
    <w:p>
      <w:pPr/>
      <w:r>
        <w:rPr>
          <w:lang w:val="hi_IN" w:bidi="hi_IN"/>
        </w:rPr>
      </w:r>
      <w:r>
        <w:rPr>
          <w:lang w:val="hi_IN" w:bidi="hi_IN"/>
        </w:rPr>
        <w:t>अब राजा सुलैमान यहोवा से विनती करता है कि वह एक और विशेष वाचा को पूरा करे जो यहोवा ने राजा दाऊद के साथ बाँधी थी। राजा सुलैमान यहोवा के उन वचनों को दोहराता है, जिनमें यहोवा ने राजा दाऊद से प्रतिज्ञा की थी कि वह दाऊद के परिवार की वंशावली से इस्राएल के लिए एक राजा देता रहेगा। दाऊद के वंशजों को यहोवा की आज्ञाओं का पालन करना होगा, जैसे राजा दाऊद ने किया था। राजा सुलैमान चाहता है कि यहोवा राजा सुलैमान के साथ इस वाचा को जारी रखे।</w:t>
      </w:r>
    </w:p>
    <w:p>
      <w:pPr/>
      <w:r>
        <w:rPr>
          <w:lang w:val="hi_IN" w:bidi="hi_IN"/>
        </w:rPr>
      </w:r>
      <w:r>
        <w:rPr>
          <w:lang w:val="hi_IN" w:bidi="hi_IN"/>
        </w:rPr>
        <w:t>यहाँ रुकें और समूह के रूप में इस प्रश्न पर चर्चा करें: इस हिस्से में राजा सुलैमान की प्रार्थना के भीतर यहोवा का एक उद्धरण है। आपकी भाषा में, आप यह दिखाने के लिए इसका अनुवाद कैसे कर सकते हैं कि कब राजा सुलैमान अपने शब्द बोलता है और कब वह यहोवा को उद्धृत करता है? इस ऑडियो को यहाँ रोकें।</w:t>
      </w:r>
    </w:p>
    <w:p>
      <w:pPr/>
      <w:r>
        <w:rPr>
          <w:lang w:val="hi_IN" w:bidi="hi_IN"/>
        </w:rPr>
      </w:r>
      <w:r>
        <w:rPr>
          <w:lang w:val="hi_IN" w:bidi="hi_IN"/>
        </w:rPr>
        <w:t>दूसरे दृश्य में, राजा सुलैमान यहोवा से विनती करता है कि वह राजा सुलैमान और यहोवा के लोगों की प्रार्थनाएँ सुने। सबसे पहले, राजा सुलैमान यह प्रश्न पूछता है: "क्या परमेश्वर वास्तव में पृथ्वी पर रहेगा? न तो स्वर्ग तुझे समाहित कर सकता है, और न ही यह मंदिर!" सुलैमान का मतलब है कि वह यह नहीं मानता कि यहोवा को केवल पृथ्वी पर बने मंदिर में ही रहना चाहिए। राजा सुलैमान समझता है कि यदि स्वर्ग भी यहोवा को समाहित नहीं कर सकता, तो लोगों द्वारा बनाया गया मंदिर भी यहोवा को समाहित नहीं कर सकता। राजा सुलैमान एक ऐसा प्रश्न पूछ रहा है जिसका उत्तर वह देने की यहोवा से अपेक्षा नहीं करता। इसके बजाय, सुलैमान यहोवा की प्रशंसा कर रहा है कि वह इतना महान है कि वह किसी एक स्थान में नहीं रह सकता।</w:t>
      </w:r>
    </w:p>
    <w:p>
      <w:pPr/>
      <w:r>
        <w:rPr>
          <w:lang w:val="hi_IN" w:bidi="hi_IN"/>
        </w:rPr>
      </w:r>
      <w:r>
        <w:rPr>
          <w:lang w:val="hi_IN" w:bidi="hi_IN"/>
        </w:rPr>
        <w:t>यहाँ रुकें और समूह के रूप में इस प्रश्न पर चर्चा करें: आप इस हिस्से का अनुवाद कैसे करेंगे ताकि यह दिखाया जा सके कि राजा सुलैमान मानता है कि यहोवा कहीं भी रह सकता है, और कोई एक स्थान ही एकमात्र ऐसा स्थान नहीं है, जहाँ यहोवा रहता है? इस ऑडियो को यहाँ रोकें।</w:t>
      </w:r>
    </w:p>
    <w:p>
      <w:pPr/>
      <w:r>
        <w:rPr>
          <w:lang w:val="hi_IN" w:bidi="hi_IN"/>
        </w:rPr>
      </w:r>
      <w:r>
        <w:rPr>
          <w:lang w:val="hi_IN" w:bidi="hi_IN"/>
        </w:rPr>
        <w:t>राजा सुलैमान यहोवा से विनती करता है कि वह उन प्रार्थनाओं का उत्तर दे, जो राजा सुलैमान और इस्राएल के लोग अभी कर रहे हैं और भविष्य में करेंगे। राजा सुलैमान यहोवा से विनती करता है कि वह अपनी आँखें खुली रखें और अपने लोगों की प्रार्थनाओं पर पूरा ध्यान दे, और दिन-रात, या हर समय, मंदिर में होने वाली बातों पर ध्यान दे। किसी चीज़ की ओर अपनी आँखें खुली रखने का मतलब है ध्यान देना और जो हो रहा है, उसे देखना, ठीक वैसे ही जैसे कोई व्यक्ति अपनी आँखें खोलकर किसी चीज़ को देख सकता है और उस पर ध्यान दे सकता है।</w:t>
      </w:r>
    </w:p>
    <w:p>
      <w:pPr/>
      <w:r>
        <w:rPr>
          <w:lang w:val="hi_IN" w:bidi="hi_IN"/>
        </w:rPr>
      </w:r>
      <w:r>
        <w:rPr>
          <w:lang w:val="hi_IN" w:bidi="hi_IN"/>
        </w:rPr>
        <w:t>यहाँ रुकें और समूह के रूप में इस प्रश्न पर चर्चा करें: आपकी भाषा में, आप उस तरीके के बारे में कैसे बात करते हैं जब कोई किसी चीज़ या किसी व्यक्ति पर ध्यान देता है? इस ऑडियो को यहाँ रोकें।</w:t>
      </w:r>
    </w:p>
    <w:p>
      <w:pPr/>
      <w:r>
        <w:rPr>
          <w:lang w:val="hi_IN" w:bidi="hi_IN"/>
        </w:rPr>
      </w:r>
      <w:r>
        <w:rPr>
          <w:lang w:val="hi_IN" w:bidi="hi_IN"/>
        </w:rPr>
        <w:t>राजा सुलैमान यहोवा से विनती करता है कि जब भी राजा सुलैमान और इस्राएल के लोग दिन या रात में प्रार्थना करें, तो वह उनकी प्रार्थना सुने और उस पर ध्यान दे। राजा सुलैमान फिर से यहोवा को उद्धृत करता है, जब वह कहता है कि यहोवा ने एक समय यह प्रतिज्ञा की थी कि एक स्थान पर यहोवा का “नाम रहेगा,” जहाँ लोग उसकी आराधना करेंगे। राजा सुलैमान शायद यह दिखाना चाहता है कि यहोवा लोगों से मिलने के लिए मंदिर में उपस्थित रहने की प्रतिज्ञा करता है। राजा सुलैमान प्रार्थना के इस हिस्से को तब समाप्त करता है जब वह यहोवा से विनती करता है कि जब यहोवा के लोग मंदिर में प्रार्थना करते हैं, तो वह उनकी विनती सुने। विनती करना एक ऐसा तरीका है जिससे लोग यहोवा से प्रार्थना कर सकते हैं। इस मामले में, लोग दृढ़ता से विनती कर रहे हैं कि यहोवा उनके लिए कुछ करे।</w:t>
      </w:r>
    </w:p>
    <w:p>
      <w:pPr/>
      <w:r>
        <w:rPr>
          <w:lang w:val="hi_IN" w:bidi="hi_IN"/>
        </w:rPr>
      </w:r>
      <w:r>
        <w:rPr>
          <w:lang w:val="hi_IN" w:bidi="hi_IN"/>
        </w:rPr>
        <w:t>यहाँ रुकें और समूह के रूप में इस प्रश्न पर चर्चा करें: आपकी भाषा में, आप परमेश्वर से आपके लिए कुछ करने के लिए दृढ़ता से विनती कैसे करते हैं? इस ऑडियो को यहाँ रोकें।</w:t>
      </w:r>
    </w:p>
    <w:p>
      <w:pPr/>
      <w:r>
        <w:rPr>
          <w:lang w:val="hi_IN" w:bidi="hi_IN"/>
        </w:rPr>
      </w:r>
      <w:r>
        <w:rPr>
          <w:lang w:val="hi_IN" w:bidi="hi_IN"/>
        </w:rPr>
        <w:t>आप ध्यान देंगे कि राजा सुलैमान इस हिस्से में अपने बारे में इस तरह बात करता है मानो वह किसी और के बारे में बात कर रहा हो। राजा सुलैमान अपने आप को यहोवा का "सेवक" कहता है।</w:t>
      </w:r>
    </w:p>
    <w:p>
      <w:pPr/>
      <w:r>
        <w:rPr>
          <w:lang w:val="hi_IN" w:bidi="hi_IN"/>
        </w:rPr>
      </w:r>
      <w:r>
        <w:rPr>
          <w:lang w:val="hi_IN" w:bidi="hi_IN"/>
        </w:rPr>
        <w:t>यहाँ रुकें और समूह के रूप में इस प्रश्न पर चर्चा करें: आप यह कैसे दिखाएँगे कि जब सुलैमान यहोवा के सेवक के बारे में बात करता है, तो वह अपने बारे में बात कर रहा होता है? इस ऑडियो को यहाँ रोकें।</w:t>
      </w:r>
    </w:p>
    <w:p>
      <w:pPr/>
      <w:r>
        <w:rPr>
          <w:lang w:val="hi_IN" w:bidi="hi_IN"/>
        </w:rPr>
      </w:r>
      <w:r>
        <w:rPr>
          <w:lang w:val="hi_IN" w:bidi="hi_IN"/>
        </w:rPr>
        <w:t>राजा सुलैमान यहोवा से विनती करता है कि जब लोग "इस स्थान", मंदिर की ओर मुँह करके प्रार्थना करें और यहोवा उनकी प्रार्थनाएँ सुनें, तो वह इस्राएल के लोगों को क्षमा करें। यदि इस्राएली मंदिर के पास न होते, तो इस्राएली प्रार्थना करने के लिए मंदिर की दिशा में मुँह कर सकते थे, ताकि यह दिखाया जा सके कि वे यहोवा से प्रार्थना कर रहे हैं। राजा सुलैमान उम्मीद करता है कि यहोवा इन प्रार्थनाओं को सुनेगा और यहोवा अपने लोगों को उनकी आज्ञा न मानने के लिए क्षमा करेगा। यहोवा इन प्रार्थनाओं का उत्तर स्वर्ग से देगा, जहाँ वह रहता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इस्तेमाल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राजाओं 8:22–30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कहानीकार</w:t>
      </w:r>
    </w:p>
    <w:p>
      <w:pPr>
        <w:pStyle w:val="ListBullet"/>
        <w:spacing w:line="240" w:lineRule="auto"/>
        <w:ind w:left="720"/>
      </w:pPr>
      <w:r>
        <w:rPr>
          <w:lang w:val="hi_IN" w:bidi="hi_IN"/>
        </w:rPr>
      </w:r>
      <w:r>
        <w:rPr>
          <w:lang w:val="hi_IN" w:bidi="hi_IN"/>
        </w:rPr>
        <w:t>राजा सुलैमान</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राजा दाऊद</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के रूप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 कहानीकार को नाटक को साझा करना चाहिए।</w:t>
      </w:r>
    </w:p>
    <w:p>
      <w:pPr/>
      <w:r>
        <w:rPr>
          <w:lang w:val="hi_IN" w:bidi="hi_IN"/>
        </w:rPr>
      </w:r>
      <w:r>
        <w:rPr>
          <w:lang w:val="hi_IN" w:bidi="hi_IN"/>
        </w:rPr>
        <w:t>राजा सुलैमान, मंदिर को यहोवा को समर्पित करने के लिए प्रार्थना करने से पहले, मन्दिर के आँगन में वेदी की ओर मुड़ा। इस्राएल के लोग राजा सुलैमान के पीछे खड़े थे, जब राजा सुलैमान ने यहोवा से प्रार्थना करने के लिए अपने हाथ स्वर्ग की ओर फैलाए।</w:t>
      </w:r>
    </w:p>
    <w:p>
      <w:pPr/>
      <w:r>
        <w:rPr>
          <w:lang w:val="hi_IN" w:bidi="hi_IN"/>
        </w:rPr>
      </w:r>
      <w:r>
        <w:rPr>
          <w:lang w:val="hi_IN" w:bidi="hi_IN"/>
        </w:rPr>
        <w:t>नाटक को रोकें। इस्राएल के लोगों की भूमिका निभाने वाले लोगों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सोच रहा हूँ कि राजा सुलैमान क्या कहने वाला है? या</w:t>
      </w:r>
    </w:p>
    <w:p>
      <w:pPr>
        <w:pStyle w:val="ListBullet"/>
        <w:spacing w:line="240" w:lineRule="auto"/>
        <w:ind w:left="720"/>
      </w:pPr>
      <w:r>
        <w:rPr>
          <w:lang w:val="hi_IN" w:bidi="hi_IN"/>
        </w:rPr>
      </w:r>
      <w:r>
        <w:rPr>
          <w:lang w:val="hi_IN" w:bidi="hi_IN"/>
        </w:rPr>
        <w:t>मुझे लगता है कि मैं राजा सुलैमान पर भरोसा कर सकता हूँ कि वह हमारी अगुवाई करेगा! या</w:t>
      </w:r>
    </w:p>
    <w:p>
      <w:pPr>
        <w:pStyle w:val="ListBullet"/>
        <w:spacing w:line="240" w:lineRule="auto"/>
        <w:ind w:left="720"/>
      </w:pPr>
      <w:r>
        <w:rPr>
          <w:lang w:val="hi_IN" w:bidi="hi_IN"/>
        </w:rPr>
      </w:r>
      <w:r>
        <w:rPr>
          <w:lang w:val="hi_IN" w:bidi="hi_IN"/>
        </w:rPr>
        <w:t>मुझे इस बात पर ध्यान देना चाहिए कि राजा सुलैमान किन बातों के लिए प्रार्थना करेगा!</w:t>
      </w:r>
    </w:p>
    <w:p>
      <w:pPr/>
      <w:r>
        <w:rPr>
          <w:lang w:val="hi_IN" w:bidi="hi_IN"/>
        </w:rPr>
      </w:r>
      <w:r>
        <w:rPr>
          <w:lang w:val="hi_IN" w:bidi="hi_IN"/>
        </w:rPr>
        <w:t>नाटक को जारी रखें।</w:t>
      </w:r>
    </w:p>
    <w:p>
      <w:pPr/>
      <w:r>
        <w:rPr>
          <w:lang w:val="hi_IN" w:bidi="hi_IN"/>
        </w:rPr>
      </w:r>
      <w:r>
        <w:rPr>
          <w:lang w:val="hi_IN" w:bidi="hi_IN"/>
        </w:rPr>
        <w:t>राजा सुलैमान ने अपनी प्रार्थना तब शुरू की जब उसने यहोवा की स्तुति की और यह माना कि पृथ्वी पर, पृथ्वी के ऊपर या पृथ्वी के नीचे कोई भी ऐसा देवता नहीं है जिसकी तुलना कभी यहोवा से की जा सके। राजा सुलैमान ने माना कि यहोवा उन लोगों के साथ अपनी वाचाओं को निभाने में विश्वासयोग्य है जो उसकी आज्ञाओं का पालन करते हैं। राजा सुलैमान ने यह भी स्वीकार किया कि यहोवा ने उस वाचा को पूरा किया जो राजा दाऊद के साथ बाँधी थी, जब यहोवा ने सुलैमान को राजा होने के लिए चुना था और राजा सुलैमान को मंदिर बनाने की अनुमति दी।</w:t>
      </w:r>
    </w:p>
    <w:p>
      <w:pPr/>
      <w:r>
        <w:rPr>
          <w:lang w:val="hi_IN" w:bidi="hi_IN"/>
        </w:rPr>
      </w:r>
      <w:r>
        <w:rPr>
          <w:lang w:val="hi_IN" w:bidi="hi_IN"/>
        </w:rPr>
        <w:t>नाटक को रोकें। यहोवा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अपने सेवक, राजा सुलैमान से प्रेम करता हूँ! या</w:t>
      </w:r>
    </w:p>
    <w:p>
      <w:pPr>
        <w:pStyle w:val="ListBullet"/>
        <w:spacing w:line="240" w:lineRule="auto"/>
        <w:ind w:left="720"/>
      </w:pPr>
      <w:r>
        <w:rPr>
          <w:lang w:val="hi_IN" w:bidi="hi_IN"/>
        </w:rPr>
      </w:r>
      <w:r>
        <w:rPr>
          <w:lang w:val="hi_IN" w:bidi="hi_IN"/>
        </w:rPr>
        <w:t>मैं राजा सुलैमान द्वारा सम्मानित महसूस करता हूँ! या</w:t>
      </w:r>
    </w:p>
    <w:p>
      <w:pPr>
        <w:pStyle w:val="ListBullet"/>
        <w:spacing w:line="240" w:lineRule="auto"/>
        <w:ind w:left="720"/>
      </w:pPr>
      <w:r>
        <w:rPr>
          <w:lang w:val="hi_IN" w:bidi="hi_IN"/>
        </w:rPr>
      </w:r>
      <w:r>
        <w:rPr>
          <w:lang w:val="hi_IN" w:bidi="hi_IN"/>
        </w:rPr>
        <w:t>मुझे वह वाचा याद है जो मैंने राजा दाऊद के साथ बाँधी थी।</w:t>
      </w:r>
    </w:p>
    <w:p>
      <w:pPr/>
      <w:r>
        <w:rPr>
          <w:lang w:val="hi_IN" w:bidi="hi_IN"/>
        </w:rPr>
      </w:r>
      <w:r>
        <w:rPr>
          <w:lang w:val="hi_IN" w:bidi="hi_IN"/>
        </w:rPr>
        <w:t>नाटक को जारी रखें।</w:t>
      </w:r>
    </w:p>
    <w:p>
      <w:pPr/>
      <w:r>
        <w:rPr>
          <w:lang w:val="hi_IN" w:bidi="hi_IN"/>
        </w:rPr>
      </w:r>
      <w:r>
        <w:rPr>
          <w:lang w:val="hi_IN" w:bidi="hi_IN"/>
        </w:rPr>
        <w:t>फिर राजा सुलैमान ने यहोवा से एक और वाचा को पूरा करने की विनती की जो यहोवा ने राजा दाऊद के साथ बाँधी थी। राजा सुलैमान ने यहोवा से प्रार्थना की कि वह हमेशा राजा दाऊद के वंश से ही किसी नए राजा को इस्राएल के सिंहासन पर बिठाएँ। राजा सुलैमान ने यह भी स्वीकार किया कि इस्राएल पर शासन जारी रखने के लिए दाऊद के वंशजों को यहोवा की आज्ञाओं का पालन करना होगा। राजा सुलैमान ने यहोवा से इस प्रतिज्ञा को पूरा करने की विनती की।</w:t>
      </w:r>
    </w:p>
    <w:p>
      <w:pPr/>
      <w:r>
        <w:rPr>
          <w:lang w:val="hi_IN" w:bidi="hi_IN"/>
        </w:rPr>
      </w:r>
      <w:r>
        <w:rPr>
          <w:lang w:val="hi_IN" w:bidi="hi_IN"/>
        </w:rPr>
        <w:t>नाटक को रोकें। राजा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उम्मीद है कि यहोवा विश्वासयोग्य बना रहेगा! या</w:t>
      </w:r>
    </w:p>
    <w:p>
      <w:pPr>
        <w:pStyle w:val="ListBullet"/>
        <w:spacing w:line="240" w:lineRule="auto"/>
        <w:ind w:left="720"/>
      </w:pPr>
      <w:r>
        <w:rPr>
          <w:lang w:val="hi_IN" w:bidi="hi_IN"/>
        </w:rPr>
      </w:r>
      <w:r>
        <w:rPr>
          <w:lang w:val="hi_IN" w:bidi="hi_IN"/>
        </w:rPr>
        <w:t>मैं सोच रहा हूँ कि क्या यहोवा मेरी प्रार्थनाएँ सुन रहा है! या</w:t>
      </w:r>
    </w:p>
    <w:p>
      <w:pPr>
        <w:pStyle w:val="ListBullet"/>
        <w:spacing w:line="240" w:lineRule="auto"/>
        <w:ind w:left="720"/>
      </w:pPr>
      <w:r>
        <w:rPr>
          <w:lang w:val="hi_IN" w:bidi="hi_IN"/>
        </w:rPr>
      </w:r>
      <w:r>
        <w:rPr>
          <w:lang w:val="hi_IN" w:bidi="hi_IN"/>
        </w:rPr>
        <w:t>मैं घबराया हुआ हूँ कि यहोवा अपना मन बदल देगा!</w:t>
      </w:r>
    </w:p>
    <w:p>
      <w:pPr/>
      <w:r>
        <w:rPr>
          <w:lang w:val="hi_IN" w:bidi="hi_IN"/>
        </w:rPr>
      </w:r>
      <w:r>
        <w:rPr>
          <w:lang w:val="hi_IN" w:bidi="hi_IN"/>
        </w:rPr>
        <w:t>नाटक को जारी रखें।</w:t>
      </w:r>
    </w:p>
    <w:p>
      <w:pPr/>
      <w:r>
        <w:rPr>
          <w:lang w:val="hi_IN" w:bidi="hi_IN"/>
        </w:rPr>
      </w:r>
      <w:r>
        <w:rPr>
          <w:lang w:val="hi_IN" w:bidi="hi_IN"/>
        </w:rPr>
        <w:t>राजा सुलैमान ने फिर से स्वीकार किया कि यहोवा कितना महान और सामर्थी है। राजा सुलैमान ने कहा, “क्या परमेश्वर सचमुच पृथ्वी पर वास करेगा?” राजा सुलैमान ने यह स्वीकार किया कि स्वर्ग यहोवा की शक्ति को समाहित नहीं कर सकता, और मन्दिर भी यहोवा को अपने भीतर समाहित नहीं कर सकता। इसके बजाय, राजा सुलैमान ने यहोवा से प्रार्थना की कि उसका नाम मन्दिर में वास करे, जैसा कि यहोवा ने मूसा के साथ बाँधी गई एक अन्य वाचा में प्रतिज्ञा की थी। राजा सुलैमान ने यहोवा से प्रार्थना की कि वह दिन-रात मन्दिर में होने वाली हर बात पर अपनी आँखें लगाए रखे। राजा सुलैमान चाहता था कि यहोवा उन प्रार्थनाओं को सुनें जो राजा सुलैमान और इस्राएल के लोगों ने मंदिर में की थीं। राजा सुलैमान ने यहोवा से विनती की कि वह लोगों की पुकार सुने और जब यहोवा उनकी प्रार्थनाएँ सुने, तो इस्राएल के लोगों को क्षमा करे।</w:t>
      </w:r>
    </w:p>
    <w:p>
      <w:pPr/>
      <w:r>
        <w:rPr>
          <w:lang w:val="hi_IN" w:bidi="hi_IN"/>
        </w:rPr>
      </w:r>
      <w:r>
        <w:rPr>
          <w:lang w:val="hi_IN" w:bidi="hi_IN"/>
        </w:rPr>
        <w:t>नाटक को रोकें। यहोवा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सुलैमान सही कहता है! मैं किसी भी चीज़ में सीमित नहीं हो सकता! या</w:t>
      </w:r>
    </w:p>
    <w:p>
      <w:pPr>
        <w:pStyle w:val="ListBullet"/>
        <w:spacing w:line="240" w:lineRule="auto"/>
        <w:ind w:left="720"/>
      </w:pPr>
      <w:r>
        <w:rPr>
          <w:lang w:val="hi_IN" w:bidi="hi_IN"/>
        </w:rPr>
      </w:r>
      <w:r>
        <w:rPr>
          <w:lang w:val="hi_IN" w:bidi="hi_IN"/>
        </w:rPr>
        <w:t>मैं सम्मानित महसूस करता हूँ कि मेरा नाम मंदिर में है! या</w:t>
      </w:r>
    </w:p>
    <w:p>
      <w:pPr>
        <w:pStyle w:val="ListBullet"/>
        <w:spacing w:line="240" w:lineRule="auto"/>
        <w:ind w:left="720"/>
      </w:pPr>
      <w:r>
        <w:rPr>
          <w:lang w:val="hi_IN" w:bidi="hi_IN"/>
        </w:rPr>
      </w:r>
      <w:r>
        <w:rPr>
          <w:lang w:val="hi_IN" w:bidi="hi_IN"/>
        </w:rPr>
        <w:t>मैं लोगों की प्रार्थनाएँ सुनूँगा!</w:t>
      </w:r>
      <w:r>
        <w:rPr>
          <w:lang w:val="hi_IN" w:bidi="hi_IN"/>
        </w:rPr>
      </w:r>
    </w:p>
    <w:p>
      <w:pPr>
        <w:pStyle w:val="Heading3"/>
      </w:pPr>
      <w:r>
        <w:rPr>
          <w:lang w:val="hi_IN" w:bidi="hi_IN"/>
        </w:rPr>
        <w:t>आवश्यक जानकारी</w:t>
      </w:r>
    </w:p>
    <w:p>
      <w:pPr/>
      <w:r>
        <w:rPr>
          <w:lang w:val="hi_IN" w:bidi="hi_IN"/>
        </w:rPr>
      </w:r>
      <w:r>
        <w:rPr>
          <w:lang w:val="hi_IN" w:bidi="hi_IN"/>
        </w:rPr>
        <w:t>1 राजाओं 8:22–30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इस भाग में, </w:t>
      </w:r>
      <w:r>
        <w:rPr>
          <w:b/>
          <w:lang w:val="hi_IN" w:bidi="hi_IN"/>
        </w:rPr>
        <w:t>राजा</w:t>
      </w:r>
      <w:r>
        <w:rPr>
          <w:lang w:val="hi_IN" w:bidi="hi_IN"/>
        </w:rPr>
        <w:t xml:space="preserve"> सुलैमान </w:t>
      </w:r>
      <w:r>
        <w:rPr>
          <w:b/>
          <w:lang w:val="hi_IN" w:bidi="hi_IN"/>
        </w:rPr>
        <w:t>इस्राएल</w:t>
      </w:r>
      <w:r>
        <w:rPr>
          <w:lang w:val="hi_IN" w:bidi="hi_IN"/>
        </w:rPr>
        <w:t xml:space="preserve"> की </w:t>
      </w:r>
      <w:r>
        <w:rPr>
          <w:b/>
          <w:lang w:val="hi_IN" w:bidi="hi_IN"/>
        </w:rPr>
        <w:t>मण्डली</w:t>
      </w:r>
      <w:r>
        <w:rPr>
          <w:lang w:val="hi_IN" w:bidi="hi_IN"/>
        </w:rPr>
        <w:t xml:space="preserve"> से मुड़ता है और यहोवा की </w:t>
      </w:r>
      <w:r>
        <w:rPr>
          <w:b/>
          <w:lang w:val="hi_IN" w:bidi="hi_IN"/>
        </w:rPr>
        <w:t>वेदी</w:t>
      </w:r>
      <w:r>
        <w:rPr>
          <w:lang w:val="hi_IN" w:bidi="hi_IN"/>
        </w:rPr>
        <w:t xml:space="preserve"> की ओर मुँह करता है। मंदिर में, वेदी एक बड़ी संरचना है जहाँ याजक पशु बलिदान चढ़ाते हैं। राजा सुलैमान अपने हाथ स्वर्ग की ओर फैलाता है और </w:t>
      </w:r>
      <w:r>
        <w:rPr>
          <w:b/>
          <w:lang w:val="hi_IN" w:bidi="hi_IN"/>
        </w:rPr>
        <w:t>यहोवा</w:t>
      </w:r>
      <w:r>
        <w:rPr>
          <w:lang w:val="hi_IN" w:bidi="hi_IN"/>
        </w:rPr>
        <w:t xml:space="preserve"> से प्रार्थना करता है। स्वर्ग वह स्थान है, जहाँ यहोवा अपने स्वर्गदूतों के साथ रहता है। मण्डली, वेदी, राजा, यहोवा, इस्राएली और इस्राएल के लिए उन्हीं शब्दों या वाक्यांशों का उपयोग करें जो आपने पिछले भागों में किया है। अधिक जानकारी के लिए, मुख्य शब्दावली में इन शब्दों को देखें।</w:t>
      </w:r>
    </w:p>
    <w:p>
      <w:pPr/>
      <w:r>
        <w:rPr>
          <w:lang w:val="hi_IN" w:bidi="hi_IN"/>
        </w:rPr>
      </w:r>
      <w:r>
        <w:rPr>
          <w:lang w:val="hi_IN" w:bidi="hi_IN"/>
        </w:rPr>
        <w:t xml:space="preserve">यहाँ रुकें और समूह में चर्चा करें कि आप </w:t>
      </w:r>
      <w:r>
        <w:rPr>
          <w:b/>
          <w:lang w:val="hi_IN" w:bidi="hi_IN"/>
        </w:rPr>
        <w:t>स्वर्ग</w:t>
      </w:r>
      <w:r>
        <w:rPr>
          <w:lang w:val="hi_IN" w:bidi="hi_IN"/>
        </w:rPr>
        <w:t xml:space="preserve"> के लिए किस शब्द या वाक्यांश का उपयोग करेंगे। अधिक जानकारी के लिए मुख्य शब्दावली में स्वर्ग शब्द देखें। इस ऑडियो को यहाँ रोकें।</w:t>
      </w:r>
    </w:p>
    <w:p>
      <w:pPr/>
      <w:r>
        <w:rPr>
          <w:lang w:val="hi_IN" w:bidi="hi_IN"/>
        </w:rPr>
      </w:r>
      <w:r>
        <w:rPr>
          <w:lang w:val="hi_IN" w:bidi="hi_IN"/>
        </w:rPr>
        <w:t xml:space="preserve">राजा सुलैमान अन्य </w:t>
      </w:r>
      <w:r>
        <w:rPr>
          <w:b/>
          <w:lang w:val="hi_IN" w:bidi="hi_IN"/>
        </w:rPr>
        <w:t>देवताओं</w:t>
      </w:r>
      <w:r>
        <w:rPr>
          <w:lang w:val="hi_IN" w:bidi="hi_IN"/>
        </w:rPr>
        <w:t xml:space="preserve"> के बीच यहोवा का एकमात्र </w:t>
      </w:r>
      <w:r>
        <w:rPr>
          <w:b/>
          <w:lang w:val="hi_IN" w:bidi="hi_IN"/>
        </w:rPr>
        <w:t>परमेश्वर</w:t>
      </w:r>
      <w:r>
        <w:rPr>
          <w:lang w:val="hi_IN" w:bidi="hi_IN"/>
        </w:rPr>
        <w:t xml:space="preserve"> के रूप में सम्मान करता है। परमेश्वर के लिए उसी शब्द या वाक्यांश का उपयोग करें जिसका उपयोग आपने पिछले भागों में किया था। अधिक जानकारी के लिए मुख्य शब्दावली में परमेश्वर देखें। </w:t>
      </w:r>
    </w:p>
    <w:p>
      <w:pPr/>
      <w:r>
        <w:rPr>
          <w:lang w:val="hi_IN" w:bidi="hi_IN"/>
        </w:rPr>
      </w:r>
      <w:r>
        <w:rPr>
          <w:lang w:val="hi_IN" w:bidi="hi_IN"/>
        </w:rPr>
        <w:t>यहाँ रुकें और समूह के रूप में चर्चा करें कि आप कैसे कहेंगे कि यहोवा के समान कोई देवता नहीं है। यहोवा के अलावा अन्य झूठे देवताओं के बारे में कैसे बात करनी है, इस पर अधिक जानकारी के लिए मुख्य शब्दावली में “देवता” शब्द देखें। इस ऑडियो को यहाँ रोकें।</w:t>
      </w:r>
    </w:p>
    <w:p>
      <w:pPr/>
      <w:r>
        <w:rPr>
          <w:lang w:val="hi_IN" w:bidi="hi_IN"/>
        </w:rPr>
      </w:r>
      <w:r>
        <w:rPr>
          <w:lang w:val="hi_IN" w:bidi="hi_IN"/>
        </w:rPr>
        <w:t xml:space="preserve">सुलैमान कहता है कि यहोवा ने अपने </w:t>
      </w:r>
      <w:r>
        <w:rPr>
          <w:b/>
          <w:lang w:val="hi_IN" w:bidi="hi_IN"/>
        </w:rPr>
        <w:t>सेवकों,</w:t>
      </w:r>
      <w:r>
        <w:rPr>
          <w:lang w:val="hi_IN" w:bidi="hi_IN"/>
        </w:rPr>
        <w:t xml:space="preserve"> सुलैमान, दाऊद और इस्राएलियों के साथ अपने </w:t>
      </w:r>
      <w:r>
        <w:rPr>
          <w:b/>
          <w:lang w:val="hi_IN" w:bidi="hi_IN"/>
        </w:rPr>
        <w:t>अटल प्रेम</w:t>
      </w:r>
      <w:r>
        <w:rPr>
          <w:lang w:val="hi_IN" w:bidi="hi_IN"/>
        </w:rPr>
        <w:t xml:space="preserve"> की </w:t>
      </w:r>
      <w:r>
        <w:rPr>
          <w:b/>
          <w:lang w:val="hi_IN" w:bidi="hi_IN"/>
        </w:rPr>
        <w:t>वाचा</w:t>
      </w:r>
      <w:r>
        <w:rPr>
          <w:lang w:val="hi_IN" w:bidi="hi_IN"/>
        </w:rPr>
        <w:t xml:space="preserve"> को निभाया। यह वाचा एक प्रतिबद्धता है जिसके तहत दोनों लोगों को एक-दूसरे से किए गए वादों को निभाना होता है। वाचा, अटल प्रेम और सेवकों के लिए उन्हीं शब्दों या वाक्यांशों का उपयोग करें जिनका उपयोग आपने पिछले भागों में किया है। वाचा, अटल प्रेम और सेवक मुख्य शब्दावली में हैं।</w:t>
      </w:r>
    </w:p>
    <w:p>
      <w:pPr/>
      <w:r>
        <w:rPr>
          <w:lang w:val="hi_IN" w:bidi="hi_IN"/>
        </w:rPr>
      </w:r>
      <w:r>
        <w:rPr>
          <w:lang w:val="hi_IN" w:bidi="hi_IN"/>
        </w:rPr>
        <w:t xml:space="preserve">राजा सुलैमान यहोवा को याद दिलाता है कि यहोवा ने वादा किया था कि दाऊद का एक </w:t>
      </w:r>
      <w:r>
        <w:rPr>
          <w:b/>
          <w:lang w:val="hi_IN" w:bidi="hi_IN"/>
        </w:rPr>
        <w:t>वंशज</w:t>
      </w:r>
      <w:r>
        <w:rPr>
          <w:lang w:val="hi_IN" w:bidi="hi_IN"/>
        </w:rPr>
        <w:t xml:space="preserve"> हमेशा इस्राएल के </w:t>
      </w:r>
      <w:r>
        <w:rPr>
          <w:b/>
          <w:lang w:val="hi_IN" w:bidi="hi_IN"/>
        </w:rPr>
        <w:t>सिंहासन</w:t>
      </w:r>
      <w:r>
        <w:rPr>
          <w:lang w:val="hi_IN" w:bidi="hi_IN"/>
        </w:rPr>
        <w:t xml:space="preserve"> पर रहेगा। वंशजों और सिंहासन के लिए उन्हीं शब्दों या वाक्यांशों का उपयोग करें जिनका उपयोग आपने पिछले भागों में किया है। वंशज मुख्य शब्दावली में है।</w:t>
      </w:r>
    </w:p>
    <w:p>
      <w:pPr/>
      <w:r>
        <w:rPr>
          <w:lang w:val="hi_IN" w:bidi="hi_IN"/>
        </w:rPr>
      </w:r>
      <w:r>
        <w:rPr>
          <w:lang w:val="hi_IN" w:bidi="hi_IN"/>
        </w:rPr>
        <w:t xml:space="preserve">राजा सुलैमान स्वीकारता है कि राजा सुलैमान का </w:t>
      </w:r>
      <w:r>
        <w:rPr>
          <w:b/>
          <w:lang w:val="hi_IN" w:bidi="hi_IN"/>
        </w:rPr>
        <w:t>मंदिर</w:t>
      </w:r>
      <w:r>
        <w:rPr>
          <w:lang w:val="hi_IN" w:bidi="hi_IN"/>
        </w:rPr>
        <w:t xml:space="preserve"> यहोवा को समाहित नहीं कर सकता! राजा सुलैमान जानता है कि यहोवा का </w:t>
      </w:r>
      <w:r>
        <w:rPr>
          <w:b/>
          <w:lang w:val="hi_IN" w:bidi="hi_IN"/>
        </w:rPr>
        <w:t>नाम</w:t>
      </w:r>
      <w:r>
        <w:rPr>
          <w:lang w:val="hi_IN" w:bidi="hi_IN"/>
        </w:rPr>
        <w:t xml:space="preserve"> मंदिर का सबसे महत्वपूर्ण हिस्सा है। मंदिर और यहोवा के नाम के लिए उन्हीं शब्दों या वाक्यांशों का उपयोग करें जिनका उपयोग आपने पिछले भागों में किया है। मन्दिर मुख्य शब्दावली में है।</w:t>
      </w:r>
    </w:p>
    <w:p>
      <w:pPr/>
      <w:r>
        <w:rPr>
          <w:lang w:val="hi_IN" w:bidi="hi_IN"/>
        </w:rPr>
      </w:r>
      <w:r>
        <w:rPr>
          <w:lang w:val="hi_IN" w:bidi="hi_IN"/>
        </w:rPr>
        <w:t>राजा सुलैमान यहोवा से प्रार्थना करता है कि वह इस्राएल के लोगों की प्रार्थनाएँ और विनतियाँ सुने। जब कोई प्रार्थना करता है, तो वह व्यक्ति परमेश्वर से बात कर रहा होता है। विनती एक प्रकार की प्रार्थना है, जिसमें लोग नम्रता से, लेकिन बहुत दृढ़ता से यहोवा से उन्हें सुनने और उनकी प्रार्थना का उत्तर देने के लिए कहते हैं।</w:t>
      </w:r>
    </w:p>
    <w:p>
      <w:pPr/>
      <w:r>
        <w:rPr>
          <w:lang w:val="hi_IN" w:bidi="hi_IN"/>
        </w:rPr>
      </w:r>
      <w:r>
        <w:rPr>
          <w:lang w:val="hi_IN" w:bidi="hi_IN"/>
        </w:rPr>
        <w:t xml:space="preserve">यहाँ रुकें और समूह के रूप में चर्चा करें कि आप </w:t>
      </w:r>
      <w:r>
        <w:rPr>
          <w:b/>
          <w:lang w:val="hi_IN" w:bidi="hi_IN"/>
        </w:rPr>
        <w:t>विनती</w:t>
      </w:r>
      <w:r>
        <w:rPr>
          <w:lang w:val="hi_IN" w:bidi="hi_IN"/>
        </w:rPr>
        <w:t xml:space="preserve"> और </w:t>
      </w:r>
      <w:r>
        <w:rPr>
          <w:b/>
          <w:lang w:val="hi_IN" w:bidi="hi_IN"/>
        </w:rPr>
        <w:t>प्रार्थना</w:t>
      </w:r>
      <w:r>
        <w:rPr>
          <w:lang w:val="hi_IN" w:bidi="hi_IN"/>
        </w:rPr>
        <w:t xml:space="preserve"> के लिए किन शब्दों या वाक्यांशों का उपयोग करेंगे। यहोवा से विभिन्न प्रकार की प्रार्थनाओं के बारे में अधिक जानकारी के लिए मुख्य शब्दावली में प्रार्थना शब्द देखें। यदि आपने पहले ही बाइबल की किसी अन्य पुस्तक में इन प्रकार की प्रार्थनाओं का अनुवाद किया है, तो आप उन्हीं शब्दों का उपयोग कर सकेंगे, जिनका उपयोग आपने वहाँ किया है। इस ऑडियो को यहाँ रोकें।</w:t>
      </w:r>
    </w:p>
    <w:p>
      <w:pPr/>
      <w:r>
        <w:rPr>
          <w:lang w:val="hi_IN" w:bidi="hi_IN"/>
        </w:rPr>
      </w:r>
      <w:r>
        <w:rPr>
          <w:lang w:val="hi_IN" w:bidi="hi_IN"/>
        </w:rPr>
        <w:t>राजा सुलैमान कहता है कि यहोवा लोगों की प्रार्थनाएँ सुने, और फिर लोगों को क्षमा करे। जब यहोवा लोगों को क्षमा करता है, तो यहोवा उन पर दया करता है और उन्हें वैसा दण्ड नहीं देता जिसके वे योग्य हैं।</w:t>
      </w:r>
    </w:p>
    <w:p>
      <w:pPr/>
      <w:r>
        <w:rPr>
          <w:lang w:val="hi_IN" w:bidi="hi_IN"/>
        </w:rPr>
      </w:r>
      <w:r>
        <w:rPr>
          <w:lang w:val="hi_IN" w:bidi="hi_IN"/>
        </w:rPr>
        <w:t xml:space="preserve">यहाँ रुकें और समूह के रूप में चर्चा करें कि आप </w:t>
      </w:r>
      <w:r>
        <w:rPr>
          <w:b/>
          <w:lang w:val="hi_IN" w:bidi="hi_IN"/>
        </w:rPr>
        <w:t>क्षमा</w:t>
      </w:r>
      <w:r>
        <w:rPr>
          <w:lang w:val="hi_IN" w:bidi="hi_IN"/>
        </w:rPr>
        <w:t xml:space="preserve"> के लिए किन शब्दों या वाक्यांशों का उपयोग करेंगे। क्षमा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8:31–53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8:31–53 को सुनें और अपने मन में रखें।</w:t>
      </w:r>
    </w:p>
    <w:p>
      <w:pPr/>
      <w:r>
        <w:rPr>
          <w:lang w:val="hi_IN" w:bidi="hi_IN"/>
        </w:rPr>
      </w:r>
      <w:r>
        <w:rPr>
          <w:lang w:val="hi_IN" w:bidi="hi_IN"/>
        </w:rPr>
        <w:t>यदि सम्भव हो, तो 1 राजाओं 8:31–53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राजाओं 8:31–53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भाग में, राजा सुलैमान यहोवा से उस प्रार्थना को जारी रखता है जो उसने पिछले भाग में शुरू की थी। इस भाग में, राजा सुलैमान यहोवा से सात विनतियाँ करता है। राजा सुलैमान ज्यादातर यहोवा से इस्राएल की पूरी प्रजा के बारे में बात करता है। प्रत्येक अनुरोध में, राजा सुलैमान इस बात के उदाहरण देता है कि क्या हो सकता है, और फिर राजा सुलैमान यहोवा से एक निश्चित तरीके से उत्तर देने के लिए विनती करता है।</w:t>
      </w:r>
    </w:p>
    <w:p>
      <w:pPr/>
      <w:r>
        <w:rPr>
          <w:lang w:val="hi_IN" w:bidi="hi_IN"/>
        </w:rPr>
      </w:r>
      <w:r>
        <w:rPr>
          <w:lang w:val="hi_IN" w:bidi="hi_IN"/>
        </w:rPr>
        <w:t>सबसे पहले, राजा सुलैमान यहोवा से उन शपथों या प्रतिज्ञाओं के बारे में बात करता है जो लोग एक-दूसरे से कर सकते हैं, क्योंकि एक व्यक्ति ने दूसरे के साथ कुछ गलत किया है। इस मामले में, दोनों लोगों को मंदिर के सामने वेदी के आगे खड़ा होना होगा और यहोवा को यह न्याय करने देना होगा कि कौन सच बोल रहा है। राजा सुलैमान यहोवा से विनती करता है कि वह दोनों लोगों के तर्क सुनें और फिर दोषी व्यक्ति को दण्ड दे और दिखाए कि कौन निर्दोष है।</w:t>
      </w:r>
    </w:p>
    <w:p>
      <w:pPr/>
      <w:r>
        <w:rPr>
          <w:lang w:val="hi_IN" w:bidi="hi_IN"/>
        </w:rPr>
      </w:r>
      <w:r>
        <w:rPr>
          <w:lang w:val="hi_IN" w:bidi="hi_IN"/>
        </w:rPr>
        <w:t>यहाँ रुकें और मंदिर के आँगन में मंदिर और वेदी की एक तस्वीर देखें। इस ऑडियो को यहाँ रोकें।</w:t>
      </w:r>
    </w:p>
    <w:p>
      <w:pPr/>
      <w:r>
        <w:rPr>
          <w:lang w:val="hi_IN" w:bidi="hi_IN"/>
        </w:rPr>
      </w:r>
      <w:r>
        <w:rPr>
          <w:lang w:val="hi_IN" w:bidi="hi_IN"/>
        </w:rPr>
        <w:t>यहाँ रुकें और समूह के रूप में इस प्रश्न पर चर्चा करें: आपकी संस्कृति में, लोग यह कैसे तय करते हैं कि कौन सच बोल रहा है और कौन झूठ बोल रहा है? लोग यह कैसे तय करते हैं कि कोई दोषी है या निर्दोष? इस ऑडियो को यहाँ रोकें।</w:t>
      </w:r>
    </w:p>
    <w:p>
      <w:pPr/>
      <w:r>
        <w:rPr>
          <w:lang w:val="hi_IN" w:bidi="hi_IN"/>
        </w:rPr>
      </w:r>
      <w:r>
        <w:rPr>
          <w:lang w:val="hi_IN" w:bidi="hi_IN"/>
        </w:rPr>
        <w:t>राजा सुलैमान जानता है कि कैसे इस्राएल के लोगों ने पहले भी यहोवा की आज्ञा नहीं मानी, और यहोवा ने शत्रु सेनाओं को लोगों पर विजय प्राप्त करने दी है। अपने दूसरी विनती में, राजा सुलैमान भविष्य में होने वाली किसी बात के लिए यहोवा से कुछ माँगता है। सुलैमान यहोवा से विनती करता है कि जब आज्ञा न मानने के कारण शत्रु सेना इस्राएल के लोगों को हरा दे, और वे पश्चाताप करके यहोवा की ओर लौटते हैं, तब यहोवा उनकी प्रार्थना सुने। राजा सुलैमान यहोवा से विनती करता है कि वह स्वर्ग से सुने और मंदिर में लोगों की प्रार्थनाएँ सुने।</w:t>
      </w:r>
    </w:p>
    <w:p>
      <w:pPr/>
      <w:r>
        <w:rPr>
          <w:lang w:val="hi_IN" w:bidi="hi_IN"/>
        </w:rPr>
      </w:r>
      <w:r>
        <w:rPr>
          <w:lang w:val="hi_IN" w:bidi="hi_IN"/>
        </w:rPr>
        <w:t>यहाँ रुकें और समूह के रूप में इस प्रश्न पर चर्चा करें: उस समय के बारे में सोचें जब आपने ऐसी स्थिति के लिए प्रार्थना की थी जो अभी तक नहीं हुई थी। आपने क्या प्रार्थना की और क्यों? इस ऑडियो को यहाँ रोकें।</w:t>
      </w:r>
    </w:p>
    <w:p>
      <w:pPr/>
      <w:r>
        <w:rPr>
          <w:lang w:val="hi_IN" w:bidi="hi_IN"/>
        </w:rPr>
      </w:r>
      <w:r>
        <w:rPr>
          <w:lang w:val="hi_IN" w:bidi="hi_IN"/>
        </w:rPr>
        <w:t>अपनी तीसरी विनती में, राजा सुलैमान यहोवा से सूखे के बारे में बात करता है। जब लंबे समय तक बारिश नहीं होती है, तब सूखा पड़ सकता है। फिर से, ऐसा लगता है कि राजा सुलैमान इस बात की उम्मीद कर रहा है कि सूखा होगा, और राजा सुलैमान यह भी मानता है कि लोगों के पापों के कारण यहोवा यह सूखा ला सकता है। राजा सुलैमान यहोवा से विनती करता है कि जब इस्राएल के लोग यह महसूस करें कि उन्होंने पाप किया है, और यहोवा की ओर लौटें और प्रार्थना करें, तब यहोवा उनकी प्रार्थना सुने और उन्हें उत्तर दे। राजा सुलैमान प्रार्थना करता है कि यहोवा इस्राएल के लोगों को क्षमा करे। फिर राजा सुलैमान विनती करता है कि यहोवा इस्राएल के लोगों को सही तरीके से जीवन जीना सिखाए। अंत में, राजा सुलैमान यहोवा से विनती करता है कि वह सूखा समाप्त करे और उस देश में बारिश भेजे जिसे यहोवा ने इस्राएल के लोगों को उनकी विरासत के रूप में देने का वादा किया था।</w:t>
      </w:r>
    </w:p>
    <w:p>
      <w:pPr/>
      <w:r>
        <w:rPr>
          <w:lang w:val="hi_IN" w:bidi="hi_IN"/>
        </w:rPr>
      </w:r>
      <w:r>
        <w:rPr>
          <w:lang w:val="hi_IN" w:bidi="hi_IN"/>
        </w:rPr>
        <w:t>यहाँ रुकें और सूखे के प्रभावों की एक तस्वीर देखें। इस ऑडियो को यहाँ रोकें।</w:t>
      </w:r>
    </w:p>
    <w:p>
      <w:pPr/>
      <w:r>
        <w:rPr>
          <w:lang w:val="hi_IN" w:bidi="hi_IN"/>
        </w:rPr>
      </w:r>
      <w:r>
        <w:rPr>
          <w:lang w:val="hi_IN" w:bidi="hi_IN"/>
        </w:rPr>
        <w:t>यहाँ रुकें और उस भूमि की एक तस्वीर देखें जो बारिश से फल-फूल रही है। इस ऑडियो को यहाँ रोकें।</w:t>
      </w:r>
    </w:p>
    <w:p>
      <w:pPr/>
      <w:r>
        <w:rPr>
          <w:lang w:val="hi_IN" w:bidi="hi_IN"/>
        </w:rPr>
      </w:r>
      <w:r>
        <w:rPr>
          <w:lang w:val="hi_IN" w:bidi="hi_IN"/>
        </w:rPr>
        <w:t>यहाँ रुकें और समूह के रूप में इस प्रश्न पर चर्चा करें: उस समय के बारे में सोचें जब आपके देश में लंबे समय से बारिश नहीं हुई थी। पौधों के साथ क्या हुआ? पशुओं और लोगों के साथ क्या हुआ था? आपको कैसा महसूस हुआ और आपने कैसी प्रतिक्रिया दी? इस ऑडियो को यहाँ रोकें।</w:t>
      </w:r>
    </w:p>
    <w:p>
      <w:pPr/>
      <w:r>
        <w:rPr>
          <w:lang w:val="hi_IN" w:bidi="hi_IN"/>
        </w:rPr>
      </w:r>
      <w:r>
        <w:rPr>
          <w:lang w:val="hi_IN" w:bidi="hi_IN"/>
        </w:rPr>
        <w:t>राजा सुलैमान की चौथी विनती में, राजा सुलैमान यहोवा से देश में होने वाली किसी भी प्रकार की आपदा के बारे में बात करता है। सबसे पहले, राजा सुलैमान अकाल और "महामारी" या भयानक बीमारी के बारे में बात करता है। अकाल का अर्थ है कि लोगों के पास भोजन का नहीं होना। भयानक बीमारी का अर्थ है, लोगों को बीमारियाँ हो जाना, और वे बीमारियाँ बहुत से लोगों में फैल जाना। फिर राजा सुलैमान उन विशेष घटनाओं की सूची देता है जो हो सकती हैं, जैसे गर्म और सूखी हवाएँ, ऐसी नमी जो फसलों को सड़ा देती है, टिड्डियाँ या फसल खाने वाले कीड़े, और दूसरे देश से आकर हमला करने वाले लोग। टिड्डियाँ और फसल खाने वाले कीड़े दोनों ऐसे कीड़े हैं जो फसलों को जल्दी खाकर आसानी से नष्ट कर सकते हैं। घेराबंदी तब होती है जब कोई शत्रु किसी शहर को चारों ओर से घेर लेता है और शहर के लोगों को व्यापार करने या कोई सामान या भोजन प्राप्त करने से रोक देता है। समय आने पर, शहर के लोगों के पास अपना शहर छोड़कर लड़ने के अलावा कोई और रास्ता नहीं बचेगा। फिर से, राजा सुलैमान उन आम समस्याओं को जानता है जिनका उसके लोगों को सामना करना पड़ेगा।</w:t>
      </w:r>
    </w:p>
    <w:p>
      <w:pPr/>
      <w:r>
        <w:rPr>
          <w:lang w:val="hi_IN" w:bidi="hi_IN"/>
        </w:rPr>
      </w:r>
      <w:r>
        <w:rPr>
          <w:lang w:val="hi_IN" w:bidi="hi_IN"/>
        </w:rPr>
        <w:t>यहाँ रुकें और बीमारी से ग्रस्त एक पौधे की तस्वीर देखें। इस ऑडियो को यहाँ रोकें।</w:t>
      </w:r>
    </w:p>
    <w:p>
      <w:pPr/>
      <w:r>
        <w:rPr>
          <w:lang w:val="hi_IN" w:bidi="hi_IN"/>
        </w:rPr>
      </w:r>
      <w:r>
        <w:rPr>
          <w:lang w:val="hi_IN" w:bidi="hi_IN"/>
        </w:rPr>
        <w:t>यहाँ रुकें और फफूँद लगे पौधे की एक तस्वीर देखें। इस ऑडियो को यहाँ रोकें।</w:t>
      </w:r>
    </w:p>
    <w:p>
      <w:pPr/>
      <w:r>
        <w:rPr>
          <w:lang w:val="hi_IN" w:bidi="hi_IN"/>
        </w:rPr>
      </w:r>
      <w:r>
        <w:rPr>
          <w:lang w:val="hi_IN" w:bidi="hi_IN"/>
        </w:rPr>
        <w:t>यहाँ रुकें और टिड्डियों और फसल खाने वाले कीड़ों की एक तस्वीरें देखें। इस ऑडियो को यहाँ रोकें।</w:t>
      </w:r>
    </w:p>
    <w:p>
      <w:pPr/>
      <w:r>
        <w:rPr>
          <w:lang w:val="hi_IN" w:bidi="hi_IN"/>
        </w:rPr>
      </w:r>
      <w:r>
        <w:rPr>
          <w:lang w:val="hi_IN" w:bidi="hi_IN"/>
        </w:rPr>
        <w:t>यहाँ रुकें और समूह के रूप में चर्चा करें: अपने समुदाय के इतिहास और यहाँ तक कि अपने परिवार के इतिहास के बारे में सोचें। उस समय के बारे में बात करें जब आपको या आपके समुदाय को किसी भयानक बीमारी या सूखे का सामना करना पड़ा था। समूह के साथ अपने अनुभव साझा करें। इस ऑडियो को यहाँ रोकें।</w:t>
      </w:r>
    </w:p>
    <w:p>
      <w:pPr/>
      <w:r>
        <w:rPr>
          <w:lang w:val="hi_IN" w:bidi="hi_IN"/>
        </w:rPr>
      </w:r>
      <w:r>
        <w:rPr>
          <w:lang w:val="hi_IN" w:bidi="hi_IN"/>
        </w:rPr>
        <w:t>इस्राएल के लोगों को "अपने मन में" अपने कष्टों को पहचानना होगा और यहोवा की ओर फिरना होगा। राजा सुलैमान कहता है कि लोग मंदिर की ओर अपने हाथ फैलाएँगे, यह दिखाने के लिए कि वे जानते हैं कि इस्राएल के लोगों के बीच मंदिर में रहने वाला परमेश्वर ही उनकी सहायता का स्रोत है। लोगों को प्रार्थना करनी चाहिए और दृढ़ता से यहोवा से क्षमा माँगनी चाहिए। फिर राजा सुलैमान यहोवा से केवल दो काम करने के लिए विनती करता है: क्षमा करना और कार्य करना। राजा सुलैमान समझता है कि केवल यहोवा ही हर व्यक्ति के इरादों और मनोभावों को जानता है, और राजा सुलैमान यहोवा से विनती करता है कि यहोवा ही तय करें कि हर व्यक्ति के साथ कैसा व्यवहार किया जाए। राजा सुलैमान यहोवा से विनती करता है कि वह हर उस व्यक्ति को याद दिलाएँ कि यहोवा कौन है, और जब तक लोग यहोवा के उस देश में रहें, जो यहोवा ने इस्राएल के लोगों को दिया है, तब तक वे यहोवा का आदर करें।</w:t>
      </w:r>
    </w:p>
    <w:p>
      <w:pPr/>
      <w:r>
        <w:rPr>
          <w:lang w:val="hi_IN" w:bidi="hi_IN"/>
        </w:rPr>
      </w:r>
      <w:r>
        <w:rPr>
          <w:lang w:val="hi_IN" w:bidi="hi_IN"/>
        </w:rPr>
        <w:t>यहाँ रुकें और समूह के रूप में इस प्रश्न पर चर्चा करें: आप अपनी संस्कृति में आमतौर पर प्रार्थना कैसे करते हैं? आप आमतौर पर किस प्रकार की बातों के लिए प्रार्थना करते हैं? इस ऑडियो को यहाँ रोकें।</w:t>
      </w:r>
    </w:p>
    <w:p>
      <w:pPr/>
      <w:r>
        <w:rPr>
          <w:lang w:val="hi_IN" w:bidi="hi_IN"/>
        </w:rPr>
      </w:r>
      <w:r>
        <w:rPr>
          <w:lang w:val="hi_IN" w:bidi="hi_IN"/>
        </w:rPr>
        <w:t>अपनी पाँचवीं विनती में, राजा सुलैमान यहोवा से उन विदेशियों के बारे में बात करता है जो इस्राएली तो नहीं हैं, लेकिन यहोवा की सुनते हैं और उस पर विश्वास करते हैं। राजा सुलैमान यहोवा से विनती करता है कि वह उस विदेशी व्यक्ति की प्रार्थनाएँ सुने, क्योंकि उस विदेशी ने लोगों को यहोवा की सामर्थ और शक्ति के बारे में बोलते हुए सुना है। फिर राजा सुलैमान साहस के साथ यहोवा से विनती करता है कि विदेशी जो कुछ माँगे, वह उसे दे। राजा सुलैमान विश्वास करता है कि विदेशी इस्राएल के परमेश्वर के स्वभाव के बारे में सभी लोगों को बता सकता है, ताकि केवल इस्राएली ही नहीं, बल्कि सभी लोग यहोवा का भय मानें। अंत में, राजा सुलैमान चाहता है कि सभी लोग जानें कि इस मंदिर में यहोवा का नाम है और केवल यहोवा का ही नाम है। तब लोग जानेंगे कि मंदिर वह स्थान है, जहाँ परमेश्वर उपस्थित है और उन्हें वहाँ परमेश्वर की आराधना करनी चाहिए।</w:t>
      </w:r>
    </w:p>
    <w:p>
      <w:pPr/>
      <w:r>
        <w:rPr>
          <w:lang w:val="hi_IN" w:bidi="hi_IN"/>
        </w:rPr>
      </w:r>
      <w:r>
        <w:rPr>
          <w:lang w:val="hi_IN" w:bidi="hi_IN"/>
        </w:rPr>
        <w:t>यहाँ रुकें और समूह के रूप में इस प्रश्न पर चर्चा करें: ऐसे समय के बारे में सोचें जब आपने उन विदेशियों के लिए प्रार्थना की हो या उनके प्रति दयालु रहे हों जो पहले आपके शत्रु हुआ करते थे। अपनी कहानी समूह के साथ साझा करें। इस ऑडियो को यहाँ रोकें।</w:t>
      </w:r>
    </w:p>
    <w:p>
      <w:pPr/>
      <w:r>
        <w:rPr>
          <w:lang w:val="hi_IN" w:bidi="hi_IN"/>
        </w:rPr>
      </w:r>
      <w:r>
        <w:rPr>
          <w:lang w:val="hi_IN" w:bidi="hi_IN"/>
        </w:rPr>
        <w:t>अपनी छठी विनती में, राजा सुलैमान यहोवा से बात करता है और विनती करता है कि जब यहोवा इस्राएल के लोगों को शत्रुओं के साथ युद्ध करने के लिए कहे, तब वह इस्राएल के लोगों को विजय दे। राजा सुलैमान यहोवा से कहता है कि लोग उस नगर की ओर देखेंगे जिसे यहोवा ने इस्राएल के लोगों के लिए चुना है। लोग प्रार्थना करते समय उस स्थान की ओर भी देखेंगे जहाँ मंदिर है। जब ऐसा हो, तब राजा सुलैमान यहोवा से विनती करता है कि वह इस्राएलियों को मजबूत बनाने के लिए लोगों की प्रार्थनाएँ और विनतियाँ सुने, और इस्राएलियों को उनके शत्रुओं पर विजय दिलाए।</w:t>
      </w:r>
    </w:p>
    <w:p>
      <w:pPr/>
      <w:r>
        <w:rPr>
          <w:lang w:val="hi_IN" w:bidi="hi_IN"/>
        </w:rPr>
      </w:r>
      <w:r>
        <w:rPr>
          <w:lang w:val="hi_IN" w:bidi="hi_IN"/>
        </w:rPr>
        <w:t>यहाँ रुकें और समूह के रूप में इस प्रश्न पर चर्चा करें: आपकी संस्कृति में, जब लोग प्रार्थना करते हैं तो अपने शरीर के साथ क्या करते हैं? इस ऑडियो को यहाँ रोकें।</w:t>
      </w:r>
    </w:p>
    <w:p>
      <w:pPr/>
      <w:r>
        <w:rPr>
          <w:lang w:val="hi_IN" w:bidi="hi_IN"/>
        </w:rPr>
      </w:r>
      <w:r>
        <w:rPr>
          <w:lang w:val="hi_IN" w:bidi="hi_IN"/>
        </w:rPr>
        <w:t>अंत में, राजा सुलैमान उन समयों के बारे में बात करता है जब इस्राएली पाप करेंगे और जब शत्रु सेनाएँ इस्राएलियों को अपना देश छोड़ने और किसी दूसरे देश में गुलाम बनने के लिए मजबूर करेंगी। भले ही इस्राएलियों के पाप करने पर यहोवा क्रोधित होगा, फिर भी राजा सुलैमान यहोवा से विनती करता है कि जब इस्राएली यहोवा की ओर लौटें और उसकी आज्ञा मानें, तब वह उनकी प्रार्थना सुने। इस्राएलियों को यह स्वीकार करना होगा कि उन्होंने पाप किया है और बदलने का निश्चय करना होगा, तभी यहोवा इस्राएलियों को क्षमा करेगा और उन्हें बचाएगा। यदि उस समय लोग प्रार्थना करते हैं, तो राजा सुलैमान विनती करता है कि यहोवा इस्राएल के लोगों को उनके बंदी बनाने वालों से बचाए और शत्रुओं को इस्राएलियों पर दया दिखाने का कारण बने! राजा सुलैमान यहोवा को यह भी याद दिलाता है कि इस्राएल के लोग यहोवा के चुने हुए लोग हैं, जिन्हें यहोवा ने मिस्र में उनकी बहुत कठिन स्थिति से बचाया, जिसकी तुलना वह गर्म भट्ठे से करता है!</w:t>
      </w:r>
    </w:p>
    <w:p>
      <w:pPr/>
      <w:r>
        <w:rPr>
          <w:lang w:val="hi_IN" w:bidi="hi_IN"/>
        </w:rPr>
      </w:r>
      <w:r>
        <w:rPr>
          <w:lang w:val="hi_IN" w:bidi="hi_IN"/>
        </w:rPr>
        <w:t>यहाँ रुकें और एक भट्ठे की तस्वीर देखें। इस ऑडियो को यहाँ रोकें।</w:t>
      </w:r>
    </w:p>
    <w:p>
      <w:pPr/>
      <w:r>
        <w:rPr>
          <w:lang w:val="hi_IN" w:bidi="hi_IN"/>
        </w:rPr>
      </w:r>
      <w:r>
        <w:rPr>
          <w:lang w:val="hi_IN" w:bidi="hi_IN"/>
        </w:rPr>
        <w:t>यहाँ रुकें और समूह के रूप में इस प्रश्न पर चर्चा करें: आपकी संस्कृति में लोग यह कैसे दिखाते हैं कि उन्हें सच में पछतावा है और वे अलग तरीके से व्यवहार करेंगे? इस ऑडियो को यहाँ रोकें।</w:t>
      </w:r>
    </w:p>
    <w:p>
      <w:pPr/>
      <w:r>
        <w:rPr>
          <w:lang w:val="hi_IN" w:bidi="hi_IN"/>
        </w:rPr>
      </w:r>
      <w:r>
        <w:rPr>
          <w:lang w:val="hi_IN" w:bidi="hi_IN"/>
        </w:rPr>
        <w:t>अपनी प्रार्थना के अंत में, राजा सुलैमान अब आशीष माँगता है और यह पहचान करता है कि यहोवा कौन है और उसने क्या किया है। राजा सुलैमान यहोवा से विनती करता है कि वह उन सभी बातों को देखें और सुनें जो इस्राएल के लोग यहोवा से प्रार्थना करते हैं, और राजा सुलैमान की प्रार्थना भी सुने। राजा सुलैमान यहोवा को याद दिलाता है कि सभी लोगों में से यहोवा ने इस्राएल के लोगों को अपनी विरासत होने के लिए चुना है। राजा सुलैमान यहोवा को याद दिलाता है कि यहोवा ने मूसा के समय से ही इस्राएलियों को अपने लोग घोषित किया था। राजा सुलैमान इस्राएल के लोगों के लिए यहोवा ने जो किया, उसका सम्मान करते हुए उसे अदोनाई यहोवा कहता है, जो सम्मान का चिन्ह है। राजा सुलैमान यहोवा से विनती करता है कि वह इस्राएल के लोगों की सुनना जारी रखें और उन्हें उत्तर दे।</w:t>
      </w:r>
      <w:r>
        <w:rPr>
          <w:lang w:val="hi_IN" w:bidi="hi_IN"/>
        </w:rPr>
      </w:r>
    </w:p>
    <w:p>
      <w:pPr>
        <w:pStyle w:val="Heading3"/>
      </w:pPr>
      <w:r>
        <w:rPr>
          <w:lang w:val="hi_IN" w:bidi="hi_IN"/>
        </w:rPr>
        <w:t>घटनाओं को समझाना</w:t>
      </w:r>
    </w:p>
    <w:p>
      <w:pPr/>
      <w:r>
        <w:rPr>
          <w:lang w:val="hi_IN" w:bidi="hi_IN"/>
        </w:rPr>
      </w:r>
      <w:r>
        <w:rPr>
          <w:lang w:val="hi_IN" w:bidi="hi_IN"/>
        </w:rPr>
        <w:t>1 राजाओं 8:31–53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आठ दृश्य हैं। भले ही राजा सुलैमान पूरे दृश्य के दौरान प्रार्थना कर रहा है, फिर भी सुलैमान की अलग-अलग विनतियों को अलग-अलग दृश्यों के रूप में अभिनय करना आसान हो सकता है।</w:t>
      </w:r>
    </w:p>
    <w:p>
      <w:pPr/>
      <w:r>
        <w:rPr>
          <w:lang w:val="hi_IN" w:bidi="hi_IN"/>
        </w:rPr>
      </w:r>
      <w:r>
        <w:rPr>
          <w:b/>
          <w:lang w:val="hi_IN" w:bidi="hi_IN"/>
        </w:rPr>
        <w:t>पहले दृश्य में:</w:t>
      </w:r>
      <w:r>
        <w:rPr>
          <w:lang w:val="hi_IN" w:bidi="hi_IN"/>
        </w:rPr>
        <w:t xml:space="preserve"> राजा सुलैमान यहोवा से विनती करता है कि जब एक व्यक्ति दूसरे व्यक्ति पर कुछ गलत करने का आरोप लगाता है, तो वह लोगों का न्याय करे।</w:t>
      </w:r>
    </w:p>
    <w:p>
      <w:pPr/>
      <w:r>
        <w:rPr>
          <w:lang w:val="hi_IN" w:bidi="hi_IN"/>
        </w:rPr>
      </w:r>
      <w:r>
        <w:rPr>
          <w:b/>
          <w:lang w:val="hi_IN" w:bidi="hi_IN"/>
        </w:rPr>
        <w:t>दूसरे दृश्य में:</w:t>
      </w:r>
      <w:r>
        <w:rPr>
          <w:lang w:val="hi_IN" w:bidi="hi_IN"/>
        </w:rPr>
        <w:t xml:space="preserve"> राजा सुलैमान यहोवा से विनती करता है कि वह इस्राएलियों को उनके शत्रुओं से बचाए, उन्हें उस देश में लौटा दे जो यहोवा ने उन्हें दिया है, और जब इस्राएली प्रार्थना करें और यहोवा की ओर लौटें तो उन्हें क्षमा करे।</w:t>
      </w:r>
    </w:p>
    <w:p>
      <w:pPr/>
      <w:r>
        <w:rPr>
          <w:lang w:val="hi_IN" w:bidi="hi_IN"/>
        </w:rPr>
      </w:r>
      <w:r>
        <w:rPr>
          <w:b/>
          <w:lang w:val="hi_IN" w:bidi="hi_IN"/>
        </w:rPr>
        <w:t>तीसरे दृश्य में:</w:t>
      </w:r>
      <w:r>
        <w:rPr>
          <w:lang w:val="hi_IN" w:bidi="hi_IN"/>
        </w:rPr>
        <w:t xml:space="preserve"> राजा सुलैमान यहोवा से विनती करता है कि जब इस्राएली प्रार्थना करें, तो उन्हें क्षमा करे और सूखा समाप्त करने के लिए बारिश भेजे।</w:t>
      </w:r>
    </w:p>
    <w:p>
      <w:pPr/>
      <w:r>
        <w:rPr>
          <w:lang w:val="hi_IN" w:bidi="hi_IN"/>
        </w:rPr>
      </w:r>
      <w:r>
        <w:rPr>
          <w:b/>
          <w:lang w:val="hi_IN" w:bidi="hi_IN"/>
        </w:rPr>
        <w:t>चौथे दृश्य में:</w:t>
      </w:r>
      <w:r>
        <w:rPr>
          <w:lang w:val="hi_IN" w:bidi="hi_IN"/>
        </w:rPr>
        <w:t xml:space="preserve"> राजा सुलैमान यहोवा से विनती करता है कि जब इस्राएली प्रार्थना करें तो वह उन्हें क्षमा करे और बीमारी और आपदा को होने से रोके।</w:t>
      </w:r>
    </w:p>
    <w:p>
      <w:pPr/>
      <w:r>
        <w:rPr>
          <w:lang w:val="hi_IN" w:bidi="hi_IN"/>
        </w:rPr>
      </w:r>
      <w:r>
        <w:rPr>
          <w:b/>
          <w:lang w:val="hi_IN" w:bidi="hi_IN"/>
        </w:rPr>
        <w:t>पाँचवें दृश्य में:</w:t>
      </w:r>
      <w:r>
        <w:rPr>
          <w:lang w:val="hi_IN" w:bidi="hi_IN"/>
        </w:rPr>
        <w:t xml:space="preserve"> राजा सुलैमान यहोवा से विनती करता है कि जब विदेशी लोग यहोवा से प्रार्थना करें, तो वह उनकी सुने।</w:t>
      </w:r>
    </w:p>
    <w:p>
      <w:pPr/>
      <w:r>
        <w:rPr>
          <w:lang w:val="hi_IN" w:bidi="hi_IN"/>
        </w:rPr>
      </w:r>
      <w:r>
        <w:rPr>
          <w:b/>
          <w:lang w:val="hi_IN" w:bidi="hi_IN"/>
        </w:rPr>
        <w:t>छठे दृश्य में:</w:t>
      </w:r>
      <w:r>
        <w:rPr>
          <w:lang w:val="hi_IN" w:bidi="hi_IN"/>
        </w:rPr>
        <w:t xml:space="preserve"> राजा सुलैमान यहोवा से विनती करता है कि जब यहोवा इस्राएलियों को शत्रुओं से लड़ने के लिए भेजे, तो वह इस्राएलियों को विजय दे।</w:t>
      </w:r>
    </w:p>
    <w:p>
      <w:pPr/>
      <w:r>
        <w:rPr>
          <w:lang w:val="hi_IN" w:bidi="hi_IN"/>
        </w:rPr>
      </w:r>
      <w:r>
        <w:rPr>
          <w:b/>
          <w:lang w:val="hi_IN" w:bidi="hi_IN"/>
        </w:rPr>
        <w:t>सातवें दृश्य में:</w:t>
      </w:r>
      <w:r>
        <w:rPr>
          <w:lang w:val="hi_IN" w:bidi="hi_IN"/>
        </w:rPr>
        <w:t xml:space="preserve"> राजा सुलैमान यहोवा से विनती करता है कि जब इस्राएली प्रार्थना करें, तो वह उन्हें सुनें और उन्हें क्षमा करे और उन्हें उनके शत्रुओं की बन्धुआई से छुड़ाए।</w:t>
      </w:r>
    </w:p>
    <w:p>
      <w:pPr/>
      <w:r>
        <w:rPr>
          <w:lang w:val="hi_IN" w:bidi="hi_IN"/>
        </w:rPr>
      </w:r>
      <w:r>
        <w:rPr>
          <w:b/>
          <w:lang w:val="hi_IN" w:bidi="hi_IN"/>
        </w:rPr>
        <w:t>आठवें दृश्य में:</w:t>
      </w:r>
      <w:r>
        <w:rPr>
          <w:lang w:val="hi_IN" w:bidi="hi_IN"/>
        </w:rPr>
        <w:t xml:space="preserve"> राजा सुलैमान यहोवा से प्रार्थना करता है कि वह राजा सुलैमान और इस्राएल की सभी प्रार्थनाओं को देखें और सुने।</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कहानीकार</w:t>
      </w:r>
    </w:p>
    <w:p>
      <w:pPr>
        <w:pStyle w:val="ListBullet"/>
        <w:spacing w:line="240" w:lineRule="auto"/>
        <w:ind w:left="720"/>
      </w:pPr>
      <w:r>
        <w:rPr>
          <w:lang w:val="hi_IN" w:bidi="hi_IN"/>
        </w:rPr>
      </w:r>
      <w:r>
        <w:rPr>
          <w:lang w:val="hi_IN" w:bidi="hi_IN"/>
        </w:rPr>
        <w:t>राजा सुलैमान</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 के लोग—यह समूह इस्राएल के लोगों से जुड़े नाटक के किसी भी हिस्से का अभिनय कर सकता है</w:t>
      </w:r>
    </w:p>
    <w:p>
      <w:pPr>
        <w:pStyle w:val="ListBullet"/>
        <w:spacing w:line="240" w:lineRule="auto"/>
        <w:ind w:left="720"/>
      </w:pPr>
      <w:r>
        <w:rPr>
          <w:lang w:val="hi_IN" w:bidi="hi_IN"/>
        </w:rPr>
      </w:r>
      <w:r>
        <w:rPr>
          <w:lang w:val="hi_IN" w:bidi="hi_IN"/>
        </w:rPr>
        <w:t>वेदी के पास खड़े दो लोग</w:t>
      </w:r>
    </w:p>
    <w:p>
      <w:pPr>
        <w:pStyle w:val="ListBullet"/>
        <w:spacing w:line="240" w:lineRule="auto"/>
        <w:ind w:left="720"/>
      </w:pPr>
      <w:r>
        <w:rPr>
          <w:lang w:val="hi_IN" w:bidi="hi_IN"/>
        </w:rPr>
      </w:r>
      <w:r>
        <w:rPr>
          <w:lang w:val="hi_IN" w:bidi="hi_IN"/>
        </w:rPr>
        <w:t>इस्राएल के शत्रु—यह समूह शत्रुओं से जुड़े नाटक के किसी भी हिस्से का अभिनय कर सकता है</w:t>
      </w:r>
    </w:p>
    <w:p>
      <w:pPr>
        <w:pStyle w:val="ListBullet"/>
        <w:spacing w:line="240" w:lineRule="auto"/>
        <w:ind w:left="720"/>
      </w:pPr>
      <w:r>
        <w:rPr>
          <w:lang w:val="hi_IN" w:bidi="hi_IN"/>
        </w:rPr>
      </w:r>
      <w:r>
        <w:rPr>
          <w:lang w:val="hi_IN" w:bidi="hi_IN"/>
        </w:rPr>
        <w:t>विदेशी</w:t>
      </w:r>
    </w:p>
    <w:p>
      <w:pPr>
        <w:pStyle w:val="ListBullet"/>
        <w:spacing w:line="240" w:lineRule="auto"/>
        <w:ind w:left="720"/>
      </w:pPr>
      <w:r>
        <w:rPr>
          <w:lang w:val="hi_IN" w:bidi="hi_IN"/>
        </w:rPr>
      </w:r>
      <w:r>
        <w:rPr>
          <w:lang w:val="hi_IN" w:bidi="hi_IN"/>
        </w:rPr>
        <w:t>पृथ्वी के सभी लोग</w:t>
      </w:r>
    </w:p>
    <w:p>
      <w:pPr>
        <w:pStyle w:val="ListBullet"/>
        <w:spacing w:line="240" w:lineRule="auto"/>
        <w:ind w:left="720"/>
      </w:pPr>
      <w:r>
        <w:rPr>
          <w:lang w:val="hi_IN" w:bidi="hi_IN"/>
        </w:rPr>
      </w:r>
      <w:r>
        <w:rPr>
          <w:lang w:val="hi_IN" w:bidi="hi_IN"/>
        </w:rPr>
        <w:t>इस्राएलियों के पूर्वज</w:t>
      </w:r>
    </w:p>
    <w:p>
      <w:pPr>
        <w:pStyle w:val="ListBullet"/>
        <w:spacing w:line="240" w:lineRule="auto"/>
        <w:ind w:left="720"/>
      </w:pPr>
      <w:r>
        <w:rPr>
          <w:lang w:val="hi_IN" w:bidi="hi_IN"/>
        </w:rPr>
      </w:r>
      <w:r>
        <w:rPr>
          <w:lang w:val="hi_IN" w:bidi="hi_IN"/>
        </w:rPr>
        <w:t>और मूसा</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इस भाग में, प्रत्येक दृश्य राजा सुलैमान की यहोवा से प्रार्थना के एक अलग हिस्से को दर्शाता है। हर दृश्य बड़ी प्रार्थना के भीतर एक छोटी प्रार्थना के रूप में दिखाई देता है। राजा सुलैमान यहोवा से उन सात स्थितियों के बारे में बात करता है जो शायद इस्राएल में होंगी। ये परिस्थितियाँ वे बातें हैं जिनके बारे में यहोवा ने पहले ही बात की है। यहोवा ने वादा किया है कि यहोवा उसी तरीके से कार्य करेगा जो सुलैमान अब उससे कहता है। इस प्रार्थना की शुरुआत की तरह, सुलैमान यहोवा से वही करने के लिए कहता है जिसका यहोवा ने वादा किया है। राजा सुलैमान यहोवा से यह भी विनती करता है कि जब इस्राएल के लोग पश्चाताप करें, तो वह उन पर दया करे।</w:t>
      </w:r>
    </w:p>
    <w:p>
      <w:pPr/>
      <w:r>
        <w:rPr>
          <w:lang w:val="hi_IN" w:bidi="hi_IN"/>
        </w:rPr>
      </w:r>
      <w:r>
        <w:rPr>
          <w:lang w:val="hi_IN" w:bidi="hi_IN"/>
        </w:rPr>
        <w:t>यहाँ रुकें और समूह के रूप में इस प्रश्न पर चर्चा करें: आपकी संस्कृति में, आप उन बातों या परिस्थितियों के लिए कैसे प्रार्थना करते हैं जो भविष्य में हो सकती हैं? इस ऑडियो को यहाँ रोकें।</w:t>
      </w:r>
    </w:p>
    <w:p>
      <w:pPr/>
      <w:r>
        <w:rPr>
          <w:lang w:val="hi_IN" w:bidi="hi_IN"/>
        </w:rPr>
      </w:r>
      <w:r>
        <w:rPr>
          <w:lang w:val="hi_IN" w:bidi="hi_IN"/>
        </w:rPr>
        <w:t>ऐसा लगता है कि राजा सुलैमान प्रार्थना करते समय एक निश्चित तरीका अपनाता है। राजा सुलैमान पहचानता है कि कुछ होने वाला है। फिर राजा सुलैमान उल्लेख करता है कि क्या लोगों के पापों के कारण यह बात हुई है या नहीं। राजा सुलैमान कहता है कि लोगों को पछतावा करना चाहिए और यहोवा से क्षमा माँगनी चाहिए। सुलैमान विनती करता है कि यहोवा लोगों की सुनें और लोगों को क्षमा करे। अंत में, सुलैमान विनती करता है कि यहोवा लोगों को एक विशेष तरीके से कुछ दे। यह अधिकांश दृश्यों में एक सामान्य तरीका है।</w:t>
      </w:r>
    </w:p>
    <w:p>
      <w:pPr/>
      <w:r>
        <w:rPr>
          <w:lang w:val="hi_IN" w:bidi="hi_IN"/>
        </w:rPr>
      </w:r>
      <w:r>
        <w:rPr>
          <w:lang w:val="hi_IN" w:bidi="hi_IN"/>
        </w:rPr>
        <w:t>यहाँ रुकें और समूह के रूप में इस प्रश्न पर चर्चा करें: प्रत्येक भाग के बारे में फिर से सोचें और इसके तरीके पर ध्यान दें। ध्यान दें कि राजा सुलैमान पूरी प्रार्थना में कई बार एक ही जैसे वाक्यांशों का उपयोग करता है। आप अपने अनुवाद में इस तरीके को कैसे दिखा सकते हैं? आप शायद पूरी प्रार्थना में इन वाक्यांशों का अनुवाद एक ही तरह से करना चाहेंगे। इस ऑडियो को यहाँ रोकें।</w:t>
      </w:r>
    </w:p>
    <w:p>
      <w:pPr/>
      <w:r>
        <w:rPr>
          <w:lang w:val="hi_IN" w:bidi="hi_IN"/>
        </w:rPr>
      </w:r>
      <w:r>
        <w:rPr>
          <w:lang w:val="hi_IN" w:bidi="hi_IN"/>
        </w:rPr>
        <w:t>पहले दृश्य में, राजा सुलैमान यहोवा से इस बारे में बात करता है कि यदि कोई व्यक्ति अपने पड़ोसी पर उसके विरुद्ध कुछ करने का आरोप लगाए तो उसे क्या करना चाहिए। इस स्थिति में, पड़ोसी का अर्थ एक मित्र या किसी अन्य व्यक्ति से हो सकता है। राजा सुलैमान कहता है कि दोनों लोग मंदिर के आँगन में वेदी के सामने खड़े होंगे और शपथ लेंगे, या एक दृढ़ प्रतिज्ञा करेंगे कि वे निर्दोष हैं। फिर राजा सुलैमान यहोवा से विनती करता है कि वह न्याय करे कि कौन सच बोल रहा है। राजा सुलैमान यहोवा से विनती करता है कि जो व्यक्ति कुछ गलत करता है, वह उस व्यक्ति को दण्ड दे और निर्दोष व्यक्ति को किसी भी न्याय से मुक्त करे।</w:t>
      </w:r>
    </w:p>
    <w:p>
      <w:pPr/>
      <w:r>
        <w:rPr>
          <w:lang w:val="hi_IN" w:bidi="hi_IN"/>
        </w:rPr>
      </w:r>
      <w:r>
        <w:rPr>
          <w:lang w:val="hi_IN" w:bidi="hi_IN"/>
        </w:rPr>
        <w:t>यहाँ रुकें और समूह के रूप में इस प्रश्न पर चर्चा करें: आपकी संस्कृति में, जब लोग इस बात पर जोर देना चाहते हैं कि वे सच कह रहे हैं, तो वे कैसे बात करते हैं? आपके पास ऐसे कौन-से शब्द या वाक्यांश हैं जो इस अंश में राजा सुलैमान द्वारा “शपथ” के लिए इस्तेमाल किए गए शब्द के समान अर्थ रखते हैं? इस ऑडियो को यहाँ रोकें।</w:t>
      </w:r>
    </w:p>
    <w:p>
      <w:pPr/>
      <w:r>
        <w:rPr>
          <w:lang w:val="hi_IN" w:bidi="hi_IN"/>
        </w:rPr>
      </w:r>
      <w:r>
        <w:rPr>
          <w:lang w:val="hi_IN" w:bidi="hi_IN"/>
        </w:rPr>
        <w:t>दूसरे दृश्य में, राजा सुलैमान यहोवा से उस समय के बारे में बात करता है जब इस्राएली पाप करते हैं और जब यहोवा शत्रुओं को इस्राएलियों को हराने देता है। राजा सुलैमान "जब" शब्द का उपयोग करता है, जिसका अर्थ है कि राजा सुलैमान उम्मीद करता है कि यह स्थिति किसी समय पर होगी। हालाँकि, राजा सुलैमान यहोवा से विनती करता है कि जब इस्राएली प्रार्थना करें और यहोवा से विनती करें, तो वह उनकी सुने। आपको याद होगा कि जब लोग विनती करते हैं, तो लोग बहुत ईमानदारी और विनम्रता से माँगते हैं कि यहोवा उनके लिए कुछ करे। राजा सुलैमान यहोवा से यह भी विनती करता है कि वह इस्राएलियों को क्षमा करे और इस्राएलियों को उस देश में लौटा दे जो यहोवा ने उनके पूर्वजों को दिया था।</w:t>
      </w:r>
    </w:p>
    <w:p>
      <w:pPr/>
      <w:r>
        <w:rPr>
          <w:lang w:val="hi_IN" w:bidi="hi_IN"/>
        </w:rPr>
      </w:r>
      <w:r>
        <w:rPr>
          <w:lang w:val="hi_IN" w:bidi="hi_IN"/>
        </w:rPr>
        <w:t>यहाँ रुकें और समूह के रूप में इस प्रश्न पर चर्चा करें: आपकी भाषा में, आप विनती का वर्णन कैसे कर सकते हैं? पिछले भाग में जिन शब्दों का उपयोग आपने किया है, उनकी समीक्षा करने के लिए समय निकालें कि इस्राएली विनती और प्रार्थना के द्वारा यहोवा से कैसे बात करते हैं। चर्चा करें कि आप इस भाग में किन शब्दों का उपयोग कर सकते हैं। इस ऑडियो को यहाँ रोकें।</w:t>
      </w:r>
    </w:p>
    <w:p>
      <w:pPr/>
      <w:r>
        <w:rPr>
          <w:lang w:val="hi_IN" w:bidi="hi_IN"/>
        </w:rPr>
      </w:r>
      <w:r>
        <w:rPr>
          <w:lang w:val="hi_IN" w:bidi="hi_IN"/>
        </w:rPr>
        <w:t>तीसरे दृश्य में, राजा सुलैमान इस्राएलियों के पाप करने और यहोवा द्वारा “आकाश को बंद करने” के समय के बारे में यहोवा से बात करता है, जिसका अर्थ है कि यहोवा आकाश से बारिश गिरना रोक देता है।</w:t>
      </w:r>
    </w:p>
    <w:p>
      <w:pPr/>
      <w:r>
        <w:rPr>
          <w:lang w:val="hi_IN" w:bidi="hi_IN"/>
        </w:rPr>
      </w:r>
      <w:r>
        <w:rPr>
          <w:lang w:val="hi_IN" w:bidi="hi_IN"/>
        </w:rPr>
        <w:t>यहाँ रुकें और समूह के रूप में चर्चा करें कि आप इस बात का अनुवाद कैसे करेंगे कि यहोवा ने "आकाश को बंद कर दिया है," या आकाश से बारिश को गिरने से रोक दिया है? इस ऑडियो को यहाँ रोकें।</w:t>
      </w:r>
    </w:p>
    <w:p>
      <w:pPr/>
      <w:r>
        <w:rPr>
          <w:lang w:val="hi_IN" w:bidi="hi_IN"/>
        </w:rPr>
      </w:r>
      <w:r>
        <w:rPr>
          <w:lang w:val="hi_IN" w:bidi="hi_IN"/>
        </w:rPr>
        <w:t>जब सूखा पड़ता है, तो बहुत लंबे समय तक बारिश नहीं होती है। सूखे के कारण लोगों के लिए फसल उगाना और भोजन तैयार करना कठिन हो सकता है। फिर से, राजा सुलैमान पहचानता है कि इस्राएल के लोग यहोवा के विरुद्ध पाप कर सकते हैं और इसके कारण सूखा पड़ सकता है। राजा सुलैमान यहोवा से विनती करता है कि वह लोगों की प्रार्थनाएँ सुनें और लोगों को क्षमा करे। राजा सुलैमान यहोवा से यह भी विनती करता है कि वह इस्राएल के लोगों को व्यवहार करने का सही तरीका सिखाए और फिर उस देश में बारिश भेजे, जिसे यहोवा ने इस्राएल के लोगों को विरासत के रूप में दिया है। कई साल पहले, यहोवा ने इस्राएल के देश को इस्राएलियों को उपहार के रूप में दिया था। यह उस विरासत के समान नहीं है जो किसी व्यक्ति की मृत्यु के बाद किसी को मिलती है। यहोवा इस्राएल की भूमि, इस विशेष स्थान को इस्राएलियों को देता है, क्योंकि यहोवा इस्राएलियों से प्रेम करता है और उनकी देखभाल करता है।</w:t>
      </w:r>
    </w:p>
    <w:p>
      <w:pPr/>
      <w:r>
        <w:rPr>
          <w:lang w:val="hi_IN" w:bidi="hi_IN"/>
        </w:rPr>
      </w:r>
      <w:r>
        <w:rPr>
          <w:lang w:val="hi_IN" w:bidi="hi_IN"/>
        </w:rPr>
        <w:t>यहाँ रुकें और समूह के रूप में इस प्रश्न पर चर्चा करें: आप कैसे वर्णन करेंगे कि यहोवा ने यह देश इस्राएल के लोगों को विरासत के रूप में दिया है? इस ऑडियो को यहाँ रोकें।</w:t>
      </w:r>
    </w:p>
    <w:p>
      <w:pPr/>
      <w:r>
        <w:rPr>
          <w:lang w:val="hi_IN" w:bidi="hi_IN"/>
        </w:rPr>
      </w:r>
      <w:r>
        <w:rPr>
          <w:lang w:val="hi_IN" w:bidi="hi_IN"/>
        </w:rPr>
        <w:t>चौथे दृश्य में, राजा सुलैमान अलग-अलग प्रकार की आपदाओं को सूचीबद्ध करना शुरू करता है जो इस्राएल के लोगों पर आ सकती हैं। राजा सुलैमान कहता है कि इस्राएल के लोग अकाल या महामारी का अनुभव कर सकते हैं। अकाल तब पड़ता है जब आबादी की बड़ी संख्या में लोग फसल नहीं उगा पाते और उनके पास खाने के लिए भोजन नहीं होता। राजा सुलैमान अलग-अलग तरीकों की सूची देता है जिनसे ऐसा हो सकता है, जैसे पौधों में लगने वाला रोग, फफूंदी, टिड्डियाँ या फसल खाने वाले कीड़े, जो सभी लोगों द्वारा खाए जाने वाले पौधों को नष्ट कर देते हैं। राजा सुलैमान इस बारे में भी बात करता है जब कोई शत्रु किसी इस्राएली नगर की घेराबंदी करता है या उसे चारों ओर से घेर लेता है। तब भीतर के लोगों के पास भोजन ख़त्म हो जाता है। राजा सुलैमान सूची को "जो भी आपदा या बीमारी हो" कहकर समाप्त करता है और ऐसा लगता है कि वह हर संभावित आपदा को सूचीबद्ध करना सुनिश्चित कर रहा है। जब ये विपत्तियाँ आती हैं, तो लोग यहोवा से प्रार्थना कर सकते हैं, ठीक वैसे ही जैसे यहोवा ने कहा था कि वे कर सकते हैं। इस्राएल के लोगों को उन कष्टों को पहचानना होगा जिन्हें वे "अपने मन में रखते हैं।" इसका अर्थ है कि इस्राएली पहचानते हैं कि वे दुःख उठा रहे हैं, क्योंकि उन्होंने पाप किया है। यहोवा जानता है कि "हमारे मन में क्या है," या हम क्या सोचते हैं या महसूस करते हैं। इस्राएलियों ने पाप किया है। इस्राएलियों को परमेश्वर से क्षमा माँगनी चाहिए और पाप करना बंद कर देना चाहिए। राजा सुलैमान यहोवा से विनती करता है कि वह प्रार्थनाएँ सुनें और लोगों को क्षमा करे। राजा सुलैमान यहोवा से यह भी विनती करता है कि वह हर व्यक्ति के साथ ऐसा व्यवहार करे कि हर व्यक्ति हमेशा यहोवा का “भय माने” या उसका सम्मान करे।</w:t>
      </w:r>
    </w:p>
    <w:p>
      <w:pPr/>
      <w:r>
        <w:rPr>
          <w:lang w:val="hi_IN" w:bidi="hi_IN"/>
        </w:rPr>
      </w:r>
      <w:r>
        <w:rPr>
          <w:lang w:val="hi_IN" w:bidi="hi_IN"/>
        </w:rPr>
        <w:t>यहाँ रुकें और समूह के रूप में इस प्रश्न पर चर्चा करें: आपकी भाषा में, आपके पास "भय" जैसे कौन से शब्द हैं जिनके अलग-अलग अर्थ हो सकते हैं? इस भाग में आप कैसे दिखा सकते हैं कि भय का अर्थ यहोवा का सम्मान करना है? इस ऑडियो को यहाँ रोकें।</w:t>
      </w:r>
    </w:p>
    <w:p>
      <w:pPr/>
      <w:r>
        <w:rPr>
          <w:lang w:val="hi_IN" w:bidi="hi_IN"/>
        </w:rPr>
      </w:r>
      <w:r>
        <w:rPr>
          <w:lang w:val="hi_IN" w:bidi="hi_IN"/>
        </w:rPr>
        <w:t>पाँचवें दृश्य में, राजा सुलैमान यहोवा से उन विदेशियों के बारे में बात करता है जो यहोवा के बारे में सुन सकते हैं और उस स्थान की यात्रा कर सकते हैं जहाँ इस्राएल के लोग रहते हैं। राजा सुलैमान यहोवा से विनती करता है कि वह उन विदेशियों की प्रार्थनाएँ सुनें जो विश्वास करते हैं और मंदिर की ओर मुँह करके प्रार्थना करते हैं। राजा सुलैमान जानता है कि यदि यहोवा किसी विदेशी की प्रार्थना सुनें और प्रार्थना का उत्तर दे, तो इस्राएल के लोग और सभी लोग देखेंगे कि यहोवा क्या करता है और यहोवा कैसे उत्तर देता है, और जानेंगे कि यहोवा कौन है और उसका भय मानेंगे। राजा सुलैमान चाहता है कि हर कोई जाने कि यह मंदिर सिर्फ़ इसलिए है ताकि लोग यहोवा के नाम का आदर और उसकी स्तुति कर सकें। जब राजा सुलैमान यहोवा की शक्ति और सामर्थ्य के बारे में बात करता है, तो सुलैमान कहता है कि यहोवा का नाम महान है, यहोवा का हाथ शक्तिशाली है, और यहोवा की भुजा फैली हुई है। इसका अर्थ है कि यहोवा शक्तिशाली और सामर्थी है और वह सर्वोच्च सम्मान के योग्य है।</w:t>
      </w:r>
    </w:p>
    <w:p>
      <w:pPr/>
      <w:r>
        <w:rPr>
          <w:lang w:val="hi_IN" w:bidi="hi_IN"/>
        </w:rPr>
      </w:r>
      <w:r>
        <w:rPr>
          <w:lang w:val="hi_IN" w:bidi="hi_IN"/>
        </w:rPr>
        <w:t>यहाँ रुकें और समूह के रूप में इस प्रश्न पर चर्चा करें: इस भाग में, राजा सुलैमान कहता है कि यह मंदिर यहोवा के नाम के लिए है। आपकी संस्कृति में, नाम किसी व्यक्ति के चरित्र और प्रतिष्ठा को कैसे दिखाते हैं? आप इस भाग का अनुवाद कैसे कर सकते हैं ताकि यह दिख सकें कि मंदिर में यहोवा का नाम और प्रतिष्ठा क्यों महत्वपूर्ण थी? आप इसका अनुवाद कैसे करेंगे कि यहोवा का हाथ सामर्थी है और उसकी भुजा फैली हुई है, या यहोवा के पास महान सामर्थ्य है? इस ऑडियो को यहाँ रोकें।</w:t>
      </w:r>
    </w:p>
    <w:p>
      <w:pPr/>
      <w:r>
        <w:rPr>
          <w:lang w:val="hi_IN" w:bidi="hi_IN"/>
        </w:rPr>
      </w:r>
      <w:r>
        <w:rPr>
          <w:lang w:val="hi_IN" w:bidi="hi_IN"/>
        </w:rPr>
        <w:t>छठे दृश्य में, राजा सुलैमान यहोवा से विनती करता है कि जब यहोवा इस्राएल के लोगों को अन्य देशों के विरुद्ध लड़ने के लिए भेजे, तो वह इस्राएल के लोगों को विजय दिलाए। इस्राएल के लोगों को उस नगर की ओर मुड़ना होगा, जहाँ यहोवा है, और लोगों को मंदिर की ओर मुड़कर प्रार्थना करनी होगी। राजा सुलैमान यहोवा से विनती करता है कि वह प्रार्थनाएँ और विनतियाँ सुनें और इस्राएलियों को विजय दिलाए!</w:t>
      </w:r>
    </w:p>
    <w:p>
      <w:pPr/>
      <w:r>
        <w:rPr>
          <w:lang w:val="hi_IN" w:bidi="hi_IN"/>
        </w:rPr>
      </w:r>
      <w:r>
        <w:rPr>
          <w:lang w:val="hi_IN" w:bidi="hi_IN"/>
        </w:rPr>
        <w:t>सातवें दृश्य में, राजा सुलैमान यहोवा से बन्धुआई के बारे में बात करता है। राजा सुलैमान पहचानता है कि इस्राएल के लोग पाप करेंगे। राजा सुलैमान यह भी कहता है कि यहोवा अन्य राष्ट्रों को इस्राएल के लोगों को बंदी बनाने और उन्हें बन्धुआई में रखने की अनुमति देगा। यह वह दण्ड है जिसका यहोवा ने वादा किया था, यदि इस्राएली यहोवा के विरुद्ध पाप करते रहें। हालाँकि, राजा सुलैमान यहोवा से विनती करता है कि जब इस्राएल के लोग अपने मन और प्राण से यहोवा की ओर लौटें और यहोवा से क्षमा के लिए प्रार्थना करें, तब वह देखे और सुने। राजा सुलैमान "पाप," "गलत" और "बुराई" शब्दों का उपयोग यह दिखाने के लिए करता है कि उन्हें कितना एहसास है कि उन्होंने यहोवा के विरुद्ध बहुत बुरा व्यवहार किया है। राजा सुलैमान जानता है कि लोगों को यह दिखाना होगा कि उन्हें क्षमा की आवश्यकता है और उन्हें यहोवा से सच्चे मन से प्रार्थना करके क्षमा माँगनी होगी। फिर राजा सुलैमान यहोवा से विनती करता है कि वह लोगों को क्षमा करे और उन्हें उस देश में वापस लाए जो यहोवा ने इस्राएल के लोगों को मिस्र से निकलते समय उन्हें विरासत के रूप में दिया था। राजा सुलैमान मिस्र की तुलना लोहे के पिघलते भट्ठे से करता है! लोहे का पिघलता भट्ठा एक ऐसा कक्ष है, जहाँ लोहे को बहुत अधिक गर्मी और दबाव से पिघलाया जाता है। इस मामले में, भट्ठा एक ऐसा रूप है, जो उन कष्टों का प्रतिनिधित्व करता है जो इस्राएल ने मिस्र में सहे।</w:t>
      </w:r>
    </w:p>
    <w:p>
      <w:pPr/>
      <w:r>
        <w:rPr>
          <w:lang w:val="hi_IN" w:bidi="hi_IN"/>
        </w:rPr>
      </w:r>
      <w:r>
        <w:rPr>
          <w:lang w:val="hi_IN" w:bidi="hi_IN"/>
        </w:rPr>
        <w:t>यहाँ रुकें और समूह के रूप में इस प्रश्न पर चर्चा करें: यह भाग किसी व्यक्ति के मन और प्राण के बारे में बात करता है और यह कि वह निर्णय कैसे लेता है। आपकी भाषा में, आप "मन और प्राण" का अनुवाद कैसे कर सकते हैं ताकि यह दिखाया जा सके कि कोई व्यक्ति अपना व्यवहार कैसे बदलता है और अलग तरीके से व्यवहार करने का निर्णय लेता है? इस ऑडियो को यहाँ रोकें।</w:t>
      </w:r>
    </w:p>
    <w:p>
      <w:pPr/>
      <w:r>
        <w:rPr>
          <w:lang w:val="hi_IN" w:bidi="hi_IN"/>
        </w:rPr>
      </w:r>
      <w:r>
        <w:rPr>
          <w:lang w:val="hi_IN" w:bidi="hi_IN"/>
        </w:rPr>
        <w:t>आठवें दृश्य में, राजा सुलैमान अपनी प्रार्थनाओं की लम्बी श्रृंखला को इस विनती के साथ समाप्त करता है कि यहोवा राजा सुलैमान और इस्राएलियों की प्रार्थनाओं की ओर अपनी आँखें खुली रखे। पूरी प्रार्थना में, राजा सुलैमान यहोवा का वर्णन करने के लिए शरीर के अलग-अलग अंगों का उपयोग करता है, जैसे यहोवा की आँखें या फैले हुए हाथ। इसका अर्थ यह नहीं है कि यहोवा के पास मनुष्य का शरीर है। राजा सुलैमान इस विशेष भाषा का उपयोग इस्राएलियों को यहोवा की सामर्थ्य और कार्यों को समझने में मदद करने के लिए करता है। ऐसा लगता है कि राजा सुलैमान यह कारण बताता है कि यहोवा को इस्राएल के लोगों की बात क्यों सुननी चाहिए। राजा सुलैमान कहता है कि यहोवा ने सभी जातियों में से इस्राएल के लोगों को चुना और उन्हें "यहोवा की विरासत" कहा। राजा सुलैमान प्रार्थना के दौरान इस विरासत पर ज़ोर देता है, क्योंकि सुलैमान इस्राएलियों को लगातार यहोवा के लोग कहता है। राजा सुलैमान यहोवा को याद दिलाता है कि यहोवा ने यह बात मूसा से तब कही थी जब यहोवा ने इस्राएल के लोगों के पूर्वजों को मिस्र से बाहर निकाला था।</w:t>
      </w:r>
    </w:p>
    <w:p>
      <w:pPr/>
      <w:r>
        <w:rPr>
          <w:lang w:val="hi_IN" w:bidi="hi_IN"/>
        </w:rPr>
      </w:r>
      <w:r>
        <w:rPr>
          <w:lang w:val="hi_IN" w:bidi="hi_IN"/>
        </w:rPr>
        <w:t>यहाँ रुकें और समूह के रूप में इस प्रश्न पर चर्चा करें: पूरी प्रार्थना में, राजा सुलैमान इस्राएलियों को यहोवा के लोग कहता है। आपकी संस्कृति में, आप अपनी कहानियों और प्रार्थनाओं में उन तरीकों को कैसे शामिल करते हैं जिनमें परमेश्वर ने अपनी विश्वासयोग्यता दिखाई है? जब आप कहानियाँ साझा करते हैं, तो आप परमेश्वर की विश्वासयोग्यता को कैसे दिखा सकते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राजाओं 8:31–53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आठ दृश्य हैं। भले ही राजा सुलैमान पूरे दृश्य में प्रार्थना करता है, फिर भी अलग-अलग प्रार्थनाओं को अलग-अलग दृश्यों के रूप में अभिनय करना आसान हो सकता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कहानीकार</w:t>
      </w:r>
    </w:p>
    <w:p>
      <w:pPr>
        <w:pStyle w:val="ListBullet"/>
        <w:spacing w:line="240" w:lineRule="auto"/>
        <w:ind w:left="720"/>
      </w:pPr>
      <w:r>
        <w:rPr>
          <w:lang w:val="hi_IN" w:bidi="hi_IN"/>
        </w:rPr>
      </w:r>
      <w:r>
        <w:rPr>
          <w:lang w:val="hi_IN" w:bidi="hi_IN"/>
        </w:rPr>
        <w:t>राजा सुलैमान</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 के लोग—यह समूह इस्राएल के लोगों से जुड़े नाटक के किसी भी हिस्से का अभिनय कर सकता है</w:t>
      </w:r>
    </w:p>
    <w:p>
      <w:pPr>
        <w:pStyle w:val="ListBullet"/>
        <w:spacing w:line="240" w:lineRule="auto"/>
        <w:ind w:left="720"/>
      </w:pPr>
      <w:r>
        <w:rPr>
          <w:lang w:val="hi_IN" w:bidi="hi_IN"/>
        </w:rPr>
      </w:r>
      <w:r>
        <w:rPr>
          <w:lang w:val="hi_IN" w:bidi="hi_IN"/>
        </w:rPr>
        <w:t>वेदी के पास दो लोग</w:t>
      </w:r>
    </w:p>
    <w:p>
      <w:pPr>
        <w:pStyle w:val="ListBullet"/>
        <w:spacing w:line="240" w:lineRule="auto"/>
        <w:ind w:left="720"/>
      </w:pPr>
      <w:r>
        <w:rPr>
          <w:lang w:val="hi_IN" w:bidi="hi_IN"/>
        </w:rPr>
      </w:r>
      <w:r>
        <w:rPr>
          <w:lang w:val="hi_IN" w:bidi="hi_IN"/>
        </w:rPr>
        <w:t>इस्राएल के शत्रु—यह समूह शत्रुओं से जुड़े नाटक के किसी भी हिस्से का अभिनय कर सकता है</w:t>
      </w:r>
    </w:p>
    <w:p>
      <w:pPr>
        <w:pStyle w:val="ListBullet"/>
        <w:spacing w:line="240" w:lineRule="auto"/>
        <w:ind w:left="720"/>
      </w:pPr>
      <w:r>
        <w:rPr>
          <w:lang w:val="hi_IN" w:bidi="hi_IN"/>
        </w:rPr>
      </w:r>
      <w:r>
        <w:rPr>
          <w:lang w:val="hi_IN" w:bidi="hi_IN"/>
        </w:rPr>
        <w:t>विदेशी</w:t>
      </w:r>
    </w:p>
    <w:p>
      <w:pPr>
        <w:pStyle w:val="ListBullet"/>
        <w:spacing w:line="240" w:lineRule="auto"/>
        <w:ind w:left="720"/>
      </w:pPr>
      <w:r>
        <w:rPr>
          <w:lang w:val="hi_IN" w:bidi="hi_IN"/>
        </w:rPr>
      </w:r>
      <w:r>
        <w:rPr>
          <w:lang w:val="hi_IN" w:bidi="hi_IN"/>
        </w:rPr>
        <w:t>पृथ्वी के सभी लोग</w:t>
      </w:r>
    </w:p>
    <w:p>
      <w:pPr>
        <w:pStyle w:val="ListBullet"/>
        <w:spacing w:line="240" w:lineRule="auto"/>
        <w:ind w:left="720"/>
      </w:pPr>
      <w:r>
        <w:rPr>
          <w:lang w:val="hi_IN" w:bidi="hi_IN"/>
        </w:rPr>
      </w:r>
      <w:r>
        <w:rPr>
          <w:lang w:val="hi_IN" w:bidi="hi_IN"/>
        </w:rPr>
        <w:t>इस्राएलियों के पूर्वज</w:t>
      </w:r>
    </w:p>
    <w:p>
      <w:pPr>
        <w:pStyle w:val="ListBullet"/>
        <w:spacing w:line="240" w:lineRule="auto"/>
        <w:ind w:left="720"/>
      </w:pPr>
      <w:r>
        <w:rPr>
          <w:lang w:val="hi_IN" w:bidi="hi_IN"/>
        </w:rPr>
      </w:r>
      <w:r>
        <w:rPr>
          <w:lang w:val="hi_IN" w:bidi="hi_IN"/>
        </w:rPr>
        <w:t>और मूसा</w:t>
      </w:r>
    </w:p>
    <w:p>
      <w:pPr/>
      <w:r>
        <w:rPr>
          <w:lang w:val="hi_IN" w:bidi="hi_IN"/>
        </w:rPr>
      </w:r>
      <w:r>
        <w:rPr>
          <w:lang w:val="hi_IN" w:bidi="hi_IN"/>
        </w:rPr>
        <w:t>एक समूह के रूप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 कहानीकार को नाटक को साझा करना चाहिए।</w:t>
      </w:r>
    </w:p>
    <w:p>
      <w:pPr/>
      <w:r>
        <w:rPr>
          <w:lang w:val="hi_IN" w:bidi="hi_IN"/>
        </w:rPr>
      </w:r>
      <w:r>
        <w:rPr>
          <w:lang w:val="hi_IN" w:bidi="hi_IN"/>
        </w:rPr>
        <w:t>सबसे पहले, राजा सुलैमान यहोवा से उन शपथों के बारे में प्रार्थना करता है, जो लोग असहमत होने पर लेते हैं। राजा सुलैमान कहता है कि जब कोई व्यक्ति दूसरे व्यक्ति को हानि पहुँचाता है, तो दोनों व्यक्ति मंदिर की वेदी के सामने खड़े होते हैं और एक साथ शपथ और प्रतिज्ञा करते हैं कि उन्होंने कोई हानिकारक काम नहीं किया है। राजा सुलैमान तब यहोवा से उन दोनों लोगों का न्याय करने की विनती करता है, ताकि वह दोषी व्यक्ति को दोषी ठहराए और उस व्यक्ति की निर्दोषता प्रकट करे जिसने कोई हानिकारक काम नहीं किया है।</w:t>
      </w:r>
    </w:p>
    <w:p>
      <w:pPr/>
      <w:r>
        <w:rPr>
          <w:lang w:val="hi_IN" w:bidi="hi_IN"/>
        </w:rPr>
      </w:r>
      <w:r>
        <w:rPr>
          <w:lang w:val="hi_IN" w:bidi="hi_IN"/>
        </w:rPr>
        <w:t>नाटक को रोकें। दोषी व्यक्ति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डर है कि यहोवा क्या करेगा! या</w:t>
      </w:r>
    </w:p>
    <w:p>
      <w:pPr>
        <w:pStyle w:val="ListBullet"/>
        <w:spacing w:line="240" w:lineRule="auto"/>
        <w:ind w:left="720"/>
      </w:pPr>
      <w:r>
        <w:rPr>
          <w:lang w:val="hi_IN" w:bidi="hi_IN"/>
        </w:rPr>
      </w:r>
      <w:r>
        <w:rPr>
          <w:lang w:val="hi_IN" w:bidi="hi_IN"/>
        </w:rPr>
        <w:t>मैं चिंतित हूँ कि हर कोई जान जाएगा कि मैंने क्या किया है! या</w:t>
      </w:r>
    </w:p>
    <w:p>
      <w:pPr>
        <w:pStyle w:val="ListBullet"/>
        <w:spacing w:line="240" w:lineRule="auto"/>
        <w:ind w:left="720"/>
      </w:pPr>
      <w:r>
        <w:rPr>
          <w:lang w:val="hi_IN" w:bidi="hi_IN"/>
        </w:rPr>
      </w:r>
      <w:r>
        <w:rPr>
          <w:lang w:val="hi_IN" w:bidi="hi_IN"/>
        </w:rPr>
        <w:t>मुझे यह पाप नहीं करना चाहिए था!</w:t>
      </w:r>
    </w:p>
    <w:p>
      <w:pPr/>
      <w:r>
        <w:rPr>
          <w:lang w:val="hi_IN" w:bidi="hi_IN"/>
        </w:rPr>
      </w:r>
      <w:r>
        <w:rPr>
          <w:lang w:val="hi_IN" w:bidi="hi_IN"/>
        </w:rPr>
        <w:t>नाटक को जारी रखें।</w:t>
      </w:r>
    </w:p>
    <w:p>
      <w:pPr/>
      <w:r>
        <w:rPr>
          <w:lang w:val="hi_IN" w:bidi="hi_IN"/>
        </w:rPr>
      </w:r>
      <w:r>
        <w:rPr>
          <w:lang w:val="hi_IN" w:bidi="hi_IN"/>
        </w:rPr>
        <w:t>दूसरा, राजा सुलैमान यहोवा से उस समय के बारे में प्रार्थना करता है जब इस्राएली पाप करते हैं और जब यहोवा शत्रुओं को इस्राएलियों को पराजित करने देता है। जब इस्राएली यहोवा की ओर फिरकर सच्चे मन से यहोवा की स्तुति करते हैं, तो राजा सुलैमान प्रार्थना करता है कि यहोवा उनकी सुनें। तब यहोवा लोगों को क्षमा कर सकता है और इस्राएल के लोगों को उस देश में वापस ला सकता है जिसकी प्रतिज्ञा यहोवा ने इस्राएल के लोगों से की थी।</w:t>
      </w:r>
    </w:p>
    <w:p>
      <w:pPr/>
      <w:r>
        <w:rPr>
          <w:lang w:val="hi_IN" w:bidi="hi_IN"/>
        </w:rPr>
      </w:r>
      <w:r>
        <w:rPr>
          <w:lang w:val="hi_IN" w:bidi="hi_IN"/>
        </w:rPr>
        <w:t>नाटक को रोकें। राजा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हे यहोवा, कृपया मेरी प्रार्थना सुन! या</w:t>
      </w:r>
    </w:p>
    <w:p>
      <w:pPr>
        <w:pStyle w:val="ListBullet"/>
        <w:spacing w:line="240" w:lineRule="auto"/>
        <w:ind w:left="720"/>
      </w:pPr>
      <w:r>
        <w:rPr>
          <w:lang w:val="hi_IN" w:bidi="hi_IN"/>
        </w:rPr>
      </w:r>
      <w:r>
        <w:rPr>
          <w:lang w:val="hi_IN" w:bidi="hi_IN"/>
        </w:rPr>
        <w:t>मुझे विश्वास है कि यहोवा मेरी सुनेगा! या</w:t>
      </w:r>
    </w:p>
    <w:p>
      <w:pPr>
        <w:pStyle w:val="ListBullet"/>
        <w:spacing w:line="240" w:lineRule="auto"/>
        <w:ind w:left="720"/>
      </w:pPr>
      <w:r>
        <w:rPr>
          <w:lang w:val="hi_IN" w:bidi="hi_IN"/>
        </w:rPr>
      </w:r>
      <w:r>
        <w:rPr>
          <w:lang w:val="hi_IN" w:bidi="hi_IN"/>
        </w:rPr>
        <w:t>मुझे आशा है कि इस्राएल के लोग इस प्रार्थना को याद रखेंगे।</w:t>
      </w:r>
    </w:p>
    <w:p>
      <w:pPr/>
      <w:r>
        <w:rPr>
          <w:lang w:val="hi_IN" w:bidi="hi_IN"/>
        </w:rPr>
      </w:r>
      <w:r>
        <w:rPr>
          <w:lang w:val="hi_IN" w:bidi="hi_IN"/>
        </w:rPr>
        <w:t>नाटक को जारी रखें।</w:t>
      </w:r>
    </w:p>
    <w:p>
      <w:pPr/>
      <w:r>
        <w:rPr>
          <w:lang w:val="hi_IN" w:bidi="hi_IN"/>
        </w:rPr>
      </w:r>
      <w:r>
        <w:rPr>
          <w:lang w:val="hi_IN" w:bidi="hi_IN"/>
        </w:rPr>
        <w:t>तीसरा, राजा सुलैमान यहोवा से देश में पड़ने वाले सूखे के बारे में प्रार्थना करता है। राजा सुलैमान जानता है कि जब इस्राएल के लोग यहोवा का अनुसरण नहीं करेंगे, तो यहोवा बारिश को रोक सकता है। जब इस प्रकार सूखा पड़ता है, राजा सुलैमान यहोवा से निवेदन करता है कि तब जब इस्राएली यहोवा से प्रार्थना करें और फिर पाप करना छोड़ दें, तो यहोवा उनकी प्रार्थना सुने। राजा सुलैमान यहोवा से यह भी प्रार्थना करता है कि वह लोगों को सही तरीके से जीवन जीना सिखाए और उस देश में वर्षा भेजे, जिसे यहोवा ने इस्राएलियों को विरासत के रूप में दिया है।</w:t>
      </w:r>
    </w:p>
    <w:p>
      <w:pPr/>
      <w:r>
        <w:rPr>
          <w:lang w:val="hi_IN" w:bidi="hi_IN"/>
        </w:rPr>
      </w:r>
      <w:r>
        <w:rPr>
          <w:lang w:val="hi_IN" w:bidi="hi_IN"/>
        </w:rPr>
        <w:t>नाटक को रोकें। यहोवा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जब मेरे लोग मेरे विरुद्ध पाप करते हैं, तो मुझे दुःख होता है! या</w:t>
      </w:r>
    </w:p>
    <w:p>
      <w:pPr>
        <w:pStyle w:val="ListBullet"/>
        <w:spacing w:line="240" w:lineRule="auto"/>
        <w:ind w:left="720"/>
      </w:pPr>
      <w:r>
        <w:rPr>
          <w:lang w:val="hi_IN" w:bidi="hi_IN"/>
        </w:rPr>
      </w:r>
      <w:r>
        <w:rPr>
          <w:lang w:val="hi_IN" w:bidi="hi_IN"/>
        </w:rPr>
        <w:t>राजा सुलैमान बहुत बुद्धिमान है; या</w:t>
      </w:r>
    </w:p>
    <w:p>
      <w:pPr>
        <w:pStyle w:val="ListBullet"/>
        <w:spacing w:line="240" w:lineRule="auto"/>
        <w:ind w:left="720"/>
      </w:pPr>
      <w:r>
        <w:rPr>
          <w:lang w:val="hi_IN" w:bidi="hi_IN"/>
        </w:rPr>
      </w:r>
      <w:r>
        <w:rPr>
          <w:lang w:val="hi_IN" w:bidi="hi_IN"/>
        </w:rPr>
        <w:t>जब मेरे लोग प्रार्थना करते हैं, तब मैं उनकी सुनना चाहता हूँ।</w:t>
      </w:r>
    </w:p>
    <w:p>
      <w:pPr/>
      <w:r>
        <w:rPr>
          <w:lang w:val="hi_IN" w:bidi="hi_IN"/>
        </w:rPr>
      </w:r>
      <w:r>
        <w:rPr>
          <w:lang w:val="hi_IN" w:bidi="hi_IN"/>
        </w:rPr>
        <w:t>नाटक को जारी रखें।</w:t>
      </w:r>
    </w:p>
    <w:p>
      <w:pPr/>
      <w:r>
        <w:rPr>
          <w:lang w:val="hi_IN" w:bidi="hi_IN"/>
        </w:rPr>
      </w:r>
      <w:r>
        <w:rPr>
          <w:lang w:val="hi_IN" w:bidi="hi_IN"/>
        </w:rPr>
        <w:t>चौथा, राजा सुलैमान यहोवा से अकाल और विपत्तियों के बारे में प्रार्थना करता है। राजा सुलैमान उन अलग-अलग तरीकों की पहचान करता है जिनसे अकाल पड़ सकता है। राजा सुलैमान जानता है कि इस्राएली पाप करेंगे और तब यहोवा मरी, फफूंदी, टिड्डियों और फसल को नष्ट करने वाले कीड़ों के द्वारा उनकी फसलों को नष्ट करने देगा, और शत्रुओं को उनके नगरों को घेरने देगा। राजा सुलैमान यहोवा से प्रार्थना करता है कि जब लोग किसी भी विपत्ति या बीमारी के बीच हों और वे प्रार्थना करना शुरू करें, तब यहोवा उनकी प्रार्थना सुने। राजा सुलैमान यहोवा से प्रार्थना करता है कि जब लोग मंदिर की ओर अपने हाथ फैलाकर यहोवा से क्षमा के लिए प्रार्थना करें, तब यहोवा उन्हें देखे। राजा सुलैमान फिर यहोवा से प्रार्थना करता है कि वह लोगों को क्षमा करे और प्रत्येक व्यक्ति जो मन में सोचता है, उसके अनुसार उसके साथ व्यवहार करे। यहोवा जानता है कि लोग क्या सोचते हैं और प्रत्येक व्यक्ति के साथ किस प्रकार व्यवहार करना है, ताकि हर व्यक्ति हमेशा यहोवा का भय माने और उसका सम्मान करे।</w:t>
      </w:r>
    </w:p>
    <w:p>
      <w:pPr/>
      <w:r>
        <w:rPr>
          <w:lang w:val="hi_IN" w:bidi="hi_IN"/>
        </w:rPr>
      </w:r>
      <w:r>
        <w:rPr>
          <w:lang w:val="hi_IN" w:bidi="hi_IN"/>
        </w:rPr>
        <w:t>नाटक को रोकें। इस्राएली लोगों की भूमिका निभाने वाले लोगों से पूछें, "आप क्या महसूस कर रहे हैं या क्या सोच रहे हैं?" कोई व्यक्ति इस तरह उत्तर दे सकता है:</w:t>
      </w:r>
    </w:p>
    <w:p>
      <w:pPr>
        <w:pStyle w:val="ListBullet"/>
        <w:spacing w:line="240" w:lineRule="auto"/>
        <w:ind w:left="720"/>
      </w:pPr>
      <w:r>
        <w:rPr>
          <w:lang w:val="hi_IN" w:bidi="hi_IN"/>
        </w:rPr>
      </w:r>
      <w:r>
        <w:rPr>
          <w:lang w:val="hi_IN" w:bidi="hi_IN"/>
        </w:rPr>
        <w:t>हम अपनी सारी फसल खोने वाले हैं! या</w:t>
      </w:r>
    </w:p>
    <w:p>
      <w:pPr>
        <w:pStyle w:val="ListBullet"/>
        <w:spacing w:line="240" w:lineRule="auto"/>
        <w:ind w:left="720"/>
      </w:pPr>
      <w:r>
        <w:rPr>
          <w:lang w:val="hi_IN" w:bidi="hi_IN"/>
        </w:rPr>
      </w:r>
      <w:r>
        <w:rPr>
          <w:lang w:val="hi_IN" w:bidi="hi_IN"/>
        </w:rPr>
        <w:t>मुझे डर लग रहा है कि आगे क्या होने वाला है! या</w:t>
      </w:r>
    </w:p>
    <w:p>
      <w:pPr>
        <w:pStyle w:val="ListBullet"/>
        <w:spacing w:line="240" w:lineRule="auto"/>
        <w:ind w:left="720"/>
      </w:pPr>
      <w:r>
        <w:rPr>
          <w:lang w:val="hi_IN" w:bidi="hi_IN"/>
        </w:rPr>
      </w:r>
      <w:r>
        <w:rPr>
          <w:lang w:val="hi_IN" w:bidi="hi_IN"/>
        </w:rPr>
        <w:t>हमारे साथ यह सब क्यों हो रहा है?</w:t>
      </w:r>
    </w:p>
    <w:p>
      <w:pPr/>
      <w:r>
        <w:rPr>
          <w:lang w:val="hi_IN" w:bidi="hi_IN"/>
        </w:rPr>
      </w:r>
      <w:r>
        <w:rPr>
          <w:lang w:val="hi_IN" w:bidi="hi_IN"/>
        </w:rPr>
        <w:t>नाटक को जारी रखें।</w:t>
      </w:r>
    </w:p>
    <w:p>
      <w:pPr/>
      <w:r>
        <w:rPr>
          <w:lang w:val="hi_IN" w:bidi="hi_IN"/>
        </w:rPr>
      </w:r>
      <w:r>
        <w:rPr>
          <w:lang w:val="hi_IN" w:bidi="hi_IN"/>
        </w:rPr>
        <w:t>पाँचवाँ, राजा सुलैमान यहोवा से उन विदेशियों के साथ व्यवहार करने के बारे में प्रार्थना करता है जो यहोवा के बारे में सुनकर इस्राएल की यात्रा करते हैं। राजा सुलैमान स्वीकार करता है कि परदेशी शायद इसलिए आएँगे, क्योंकि वे यहोवा के महान नाम, उसके पराक्रमी हाथ और उसकी बढ़ाई हुई भुजा के बारे में जान चुके हैं! राजा सुलैमान फिर प्रार्थना करता है कि यहोवा उस विदेशी की प्रार्थना सुने और वह जो कुछ माँगे, उसे दे। राजा सुलैमान विश्वास करता है कि सभी लोग यहोवा के काम को देखेंगे, यहोवा का आदर करेंगे, और जान जाएँगे कि लोग मंदिर में यहोवा का आदर करते हैं।</w:t>
      </w:r>
    </w:p>
    <w:p>
      <w:pPr/>
      <w:r>
        <w:rPr>
          <w:lang w:val="hi_IN" w:bidi="hi_IN"/>
        </w:rPr>
      </w:r>
      <w:r>
        <w:rPr>
          <w:lang w:val="hi_IN" w:bidi="hi_IN"/>
        </w:rPr>
        <w:t>नाटक को रोकें। विदेशी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बहुत आभारी हूँ कि मैं यहोवा को जान पाया! या</w:t>
      </w:r>
    </w:p>
    <w:p>
      <w:pPr>
        <w:pStyle w:val="ListBullet"/>
        <w:spacing w:line="240" w:lineRule="auto"/>
        <w:ind w:left="720"/>
      </w:pPr>
      <w:r>
        <w:rPr>
          <w:lang w:val="hi_IN" w:bidi="hi_IN"/>
        </w:rPr>
      </w:r>
      <w:r>
        <w:rPr>
          <w:lang w:val="hi_IN" w:bidi="hi_IN"/>
        </w:rPr>
        <w:t>मुझे भरोसा है कि यहोवा उत्तर देगा! या</w:t>
      </w:r>
    </w:p>
    <w:p>
      <w:pPr>
        <w:pStyle w:val="ListBullet"/>
        <w:spacing w:line="240" w:lineRule="auto"/>
        <w:ind w:left="720"/>
      </w:pPr>
      <w:r>
        <w:rPr>
          <w:lang w:val="hi_IN" w:bidi="hi_IN"/>
        </w:rPr>
      </w:r>
      <w:r>
        <w:rPr>
          <w:lang w:val="hi_IN" w:bidi="hi_IN"/>
        </w:rPr>
        <w:t>मुझे अन्य लोगों को यहोवा के बारे में बताना होगा!</w:t>
      </w:r>
    </w:p>
    <w:p>
      <w:pPr/>
      <w:r>
        <w:rPr>
          <w:lang w:val="hi_IN" w:bidi="hi_IN"/>
        </w:rPr>
      </w:r>
      <w:r>
        <w:rPr>
          <w:lang w:val="hi_IN" w:bidi="hi_IN"/>
        </w:rPr>
        <w:t>नाटक को जारी रखें।</w:t>
      </w:r>
    </w:p>
    <w:p>
      <w:pPr/>
      <w:r>
        <w:rPr>
          <w:lang w:val="hi_IN" w:bidi="hi_IN"/>
        </w:rPr>
      </w:r>
      <w:r>
        <w:rPr>
          <w:lang w:val="hi_IN" w:bidi="hi_IN"/>
        </w:rPr>
        <w:t>छठा, राजा सुलैमान यहोवा से प्रार्थना करता है कि जब यहोवा इस्राएलियों को अलग-अलग स्थानों पर उनके शत्रुओं से लड़ने के लिए भेजे, तब वह इस्राएलियों को विजय प्रदान करे। राजा सुलैमान यहोवा से प्रार्थना करता है कि जब लोग नगर और मंदिर की ओर मुड़कर प्रार्थना करें, तो इस्राएलियों को विजय प्रदान करे।</w:t>
      </w:r>
    </w:p>
    <w:p>
      <w:pPr/>
      <w:r>
        <w:rPr>
          <w:lang w:val="hi_IN" w:bidi="hi_IN"/>
        </w:rPr>
      </w:r>
      <w:r>
        <w:rPr>
          <w:lang w:val="hi_IN" w:bidi="hi_IN"/>
        </w:rPr>
        <w:t>नाटक को रोकें। इस्राएल के लोगों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हमें यहोवा की मदद की ज़रूरत है! या</w:t>
      </w:r>
    </w:p>
    <w:p>
      <w:pPr>
        <w:pStyle w:val="ListBullet"/>
        <w:spacing w:line="240" w:lineRule="auto"/>
        <w:ind w:left="720"/>
      </w:pPr>
      <w:r>
        <w:rPr>
          <w:lang w:val="hi_IN" w:bidi="hi_IN"/>
        </w:rPr>
      </w:r>
      <w:r>
        <w:rPr>
          <w:lang w:val="hi_IN" w:bidi="hi_IN"/>
        </w:rPr>
        <w:t>हमें यहोवा से सहायता माँगने के लिए प्रार्थना करना याद रखना चाहिए; या</w:t>
      </w:r>
    </w:p>
    <w:p>
      <w:pPr>
        <w:pStyle w:val="ListBullet"/>
        <w:spacing w:line="240" w:lineRule="auto"/>
        <w:ind w:left="720"/>
      </w:pPr>
      <w:r>
        <w:rPr>
          <w:lang w:val="hi_IN" w:bidi="hi_IN"/>
        </w:rPr>
      </w:r>
      <w:r>
        <w:rPr>
          <w:lang w:val="hi_IN" w:bidi="hi_IN"/>
        </w:rPr>
        <w:t>मुझे युद्ध में जाने से डर लगता है!</w:t>
      </w:r>
    </w:p>
    <w:p>
      <w:pPr/>
      <w:r>
        <w:rPr>
          <w:lang w:val="hi_IN" w:bidi="hi_IN"/>
        </w:rPr>
      </w:r>
      <w:r>
        <w:rPr>
          <w:lang w:val="hi_IN" w:bidi="hi_IN"/>
        </w:rPr>
        <w:t>नाटक को जारी रखें।</w:t>
      </w:r>
    </w:p>
    <w:p>
      <w:pPr/>
      <w:r>
        <w:rPr>
          <w:lang w:val="hi_IN" w:bidi="hi_IN"/>
        </w:rPr>
      </w:r>
      <w:r>
        <w:rPr>
          <w:lang w:val="hi_IN" w:bidi="hi_IN"/>
        </w:rPr>
        <w:t>सातवाँ, राजा सुलैमान भविष्य में संभावित बंधुआई के बारे में यहोवा से बात करता है। राजा सुलैमान महसूस करता है कि इस्राएल के लोग यहोवा के विरुद्ध पाप कर सकते हैं, और फिर शत्रु इन लोगों को बंदी बना सकते हैं। राजा सुलैमान यहोवा से प्रार्थना करता है कि जब लोग अलग-अलग देशों से प्रार्थना करें और क्षमा माँगें, तब यहोवा उनकी प्रार्थना सुने। राजा सुलैमान यहोवा से प्रार्थना करता है कि वह लोगों को क्षमा करे और उनके बंदी बनाने वालों को उन पर दया करने तथा इस्राएलियों को आज़ाद करने दे। राजा सुलैमान यहोवा को याद दिलाता है कि इस्राएल के लोग यहोवा की विरासत हैं जिन्हें यहोवा ने मिस्र से बाहर निकाला था।</w:t>
      </w:r>
    </w:p>
    <w:p>
      <w:pPr/>
      <w:r>
        <w:rPr>
          <w:lang w:val="hi_IN" w:bidi="hi_IN"/>
        </w:rPr>
      </w:r>
      <w:r>
        <w:rPr>
          <w:lang w:val="hi_IN" w:bidi="hi_IN"/>
        </w:rPr>
        <w:t>नाटक को रोकें। राजा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प्रार्थना करता हूँ कि मेरे लोगों को फिर कभी बंधुआई में दु:ख न सहना पड़े। या</w:t>
      </w:r>
    </w:p>
    <w:p>
      <w:pPr>
        <w:pStyle w:val="ListBullet"/>
        <w:spacing w:line="240" w:lineRule="auto"/>
        <w:ind w:left="720"/>
      </w:pPr>
      <w:r>
        <w:rPr>
          <w:lang w:val="hi_IN" w:bidi="hi_IN"/>
        </w:rPr>
      </w:r>
      <w:r>
        <w:rPr>
          <w:lang w:val="hi_IN" w:bidi="hi_IN"/>
        </w:rPr>
        <w:t>मुझे आशा है कि यहोवा भविष्य में हमें आज़ाद करेगा! या</w:t>
      </w:r>
    </w:p>
    <w:p>
      <w:pPr>
        <w:pStyle w:val="ListBullet"/>
        <w:spacing w:line="240" w:lineRule="auto"/>
        <w:ind w:left="720"/>
      </w:pPr>
      <w:r>
        <w:rPr>
          <w:lang w:val="hi_IN" w:bidi="hi_IN"/>
        </w:rPr>
      </w:r>
      <w:r>
        <w:rPr>
          <w:lang w:val="hi_IN" w:bidi="hi_IN"/>
        </w:rPr>
        <w:t>यहोवा, कृपया मेरी प्रार्थनाएँ सुन!</w:t>
      </w:r>
    </w:p>
    <w:p>
      <w:pPr/>
      <w:r>
        <w:rPr>
          <w:lang w:val="hi_IN" w:bidi="hi_IN"/>
        </w:rPr>
      </w:r>
      <w:r>
        <w:rPr>
          <w:lang w:val="hi_IN" w:bidi="hi_IN"/>
        </w:rPr>
        <w:t>नाटक को जारी रखें।</w:t>
      </w:r>
    </w:p>
    <w:p>
      <w:pPr/>
      <w:r>
        <w:rPr>
          <w:lang w:val="hi_IN" w:bidi="hi_IN"/>
        </w:rPr>
      </w:r>
      <w:r>
        <w:rPr>
          <w:lang w:val="hi_IN" w:bidi="hi_IN"/>
        </w:rPr>
        <w:t>राजा सुलैमान इन छोटी-छोटी प्रार्थनाओं की इस श्रृंखला का समापन यहोवा से यह प्रार्थना करके करता है कि वह इस्राएलियों पर अपनी दृष्टि लगाए और उनकी प्रार्थनाएँ सुने। राजा सुलैमान यहोवा से अपनी विनती भी सुनने के लिए प्रार्थना करता है। राजा सुलैमान फिर से यहोवा को याद दिलाता है कि सभी अन्यजातियों में से यहोवा ने इस्राएलियों को अपनी विरासत होने के लिए चुना है। राजा सुलैमान उस समय की बात करता है जब यहोवा ने मूसा के द्वारा बात की और इस्राएल के लोगों को मिस्र से बाहर निकाला था।</w:t>
      </w:r>
    </w:p>
    <w:p>
      <w:pPr/>
      <w:r>
        <w:rPr>
          <w:lang w:val="hi_IN" w:bidi="hi_IN"/>
        </w:rPr>
      </w:r>
      <w:r>
        <w:rPr>
          <w:lang w:val="hi_IN" w:bidi="hi_IN"/>
        </w:rPr>
        <w:t>नाटक को रोकें। राजा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आशा है कि इस्राएल के लोग यहोवा का अनुसरण करेंगे! या</w:t>
      </w:r>
    </w:p>
    <w:p>
      <w:pPr>
        <w:pStyle w:val="ListBullet"/>
        <w:spacing w:line="240" w:lineRule="auto"/>
        <w:ind w:left="720"/>
      </w:pPr>
      <w:r>
        <w:rPr>
          <w:lang w:val="hi_IN" w:bidi="hi_IN"/>
        </w:rPr>
      </w:r>
      <w:r>
        <w:rPr>
          <w:lang w:val="hi_IN" w:bidi="hi_IN"/>
        </w:rPr>
        <w:t>मुझे आशा है कि यहोवा उत्तर देगा! या</w:t>
      </w:r>
    </w:p>
    <w:p>
      <w:pPr>
        <w:pStyle w:val="ListBullet"/>
        <w:spacing w:line="240" w:lineRule="auto"/>
        <w:ind w:left="720"/>
      </w:pPr>
      <w:r>
        <w:rPr>
          <w:lang w:val="hi_IN" w:bidi="hi_IN"/>
        </w:rPr>
      </w:r>
      <w:r>
        <w:rPr>
          <w:lang w:val="hi_IN" w:bidi="hi_IN"/>
        </w:rPr>
        <w:t>यहोवा से प्रार्थना करने के बाद मुझे शांति महसूस होती है।</w:t>
      </w:r>
      <w:r>
        <w:rPr>
          <w:lang w:val="hi_IN" w:bidi="hi_IN"/>
        </w:rPr>
      </w:r>
    </w:p>
    <w:p>
      <w:pPr>
        <w:pStyle w:val="Heading3"/>
      </w:pPr>
      <w:r>
        <w:rPr>
          <w:lang w:val="hi_IN" w:bidi="hi_IN"/>
        </w:rPr>
        <w:t>आवश्यक जानकारी</w:t>
      </w:r>
    </w:p>
    <w:p>
      <w:pPr/>
      <w:r>
        <w:rPr>
          <w:lang w:val="hi_IN" w:bidi="hi_IN"/>
        </w:rPr>
      </w:r>
      <w:r>
        <w:rPr>
          <w:lang w:val="hi_IN" w:bidi="hi_IN"/>
        </w:rPr>
        <w:t>1 राजाओं 8:31–53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राजा सुलैमान उन पड़ोसियों या लोगों के लिए प्रार्थना करना शुरू करता है, जिन्हें </w:t>
      </w:r>
      <w:r>
        <w:rPr>
          <w:b/>
          <w:lang w:val="hi_IN" w:bidi="hi_IN"/>
        </w:rPr>
        <w:t>मंदिर</w:t>
      </w:r>
      <w:r>
        <w:rPr>
          <w:lang w:val="hi_IN" w:bidi="hi_IN"/>
        </w:rPr>
        <w:t xml:space="preserve"> में </w:t>
      </w:r>
      <w:r>
        <w:rPr>
          <w:b/>
          <w:lang w:val="hi_IN" w:bidi="hi_IN"/>
        </w:rPr>
        <w:t>वेदी</w:t>
      </w:r>
      <w:r>
        <w:rPr>
          <w:lang w:val="hi_IN" w:bidi="hi_IN"/>
        </w:rPr>
        <w:t xml:space="preserve"> के सामने </w:t>
      </w:r>
      <w:r>
        <w:rPr>
          <w:b/>
          <w:lang w:val="hi_IN" w:bidi="hi_IN"/>
        </w:rPr>
        <w:t>शपथ</w:t>
      </w:r>
      <w:r>
        <w:rPr>
          <w:lang w:val="hi_IN" w:bidi="hi_IN"/>
        </w:rPr>
        <w:t xml:space="preserve"> लेनी होती है। जब दो लोग असहमत हो, तो उन लोगों को वेदी के सामने खड़ा होना चाहिए और शपथ लेकर यह कहना चाहिए कि वे निर्दोष हैं। वेदी, मंदिर और शपथ के बारे में अधिक जानकारी के लिए, मुख्य शब्दावली देखें, और उन्हीं शब्दों या वाक्यांशों का उपयोग करें जिनका उपयोग आपने पिछले भागों में किया है।</w:t>
      </w:r>
    </w:p>
    <w:p>
      <w:pPr/>
      <w:r>
        <w:rPr>
          <w:lang w:val="hi_IN" w:bidi="hi_IN"/>
        </w:rPr>
      </w:r>
      <w:r>
        <w:rPr>
          <w:lang w:val="hi_IN" w:bidi="hi_IN"/>
        </w:rPr>
        <w:t xml:space="preserve">यहाँ रुकें और समूह के रूप में चर्चा करें कि आप </w:t>
      </w:r>
      <w:r>
        <w:rPr>
          <w:b/>
          <w:lang w:val="hi_IN" w:bidi="hi_IN"/>
        </w:rPr>
        <w:t>पड़ोसी</w:t>
      </w:r>
      <w:r>
        <w:rPr>
          <w:lang w:val="hi_IN" w:bidi="hi_IN"/>
        </w:rPr>
        <w:t xml:space="preserve"> के लिए किन शब्दों या वाक्यांशों का उपयोग करेंगे। इस मामले में, पड़ोसी का अर्थ ऐसा कोई भी व्यक्ति हो सकता है जिससे आप बातचीत करते हैं। पड़ोसी के बारे में अधिक जानकारी के लिए मुख्य शब्दावली देखें। इस ऑडियो को यहाँ रोकें।</w:t>
      </w:r>
    </w:p>
    <w:p>
      <w:pPr/>
      <w:r>
        <w:rPr>
          <w:lang w:val="hi_IN" w:bidi="hi_IN"/>
        </w:rPr>
      </w:r>
      <w:r>
        <w:rPr>
          <w:lang w:val="hi_IN" w:bidi="hi_IN"/>
        </w:rPr>
        <w:t xml:space="preserve">राजा सुलैमान यहोवा से विनती करता है कि वह अपने </w:t>
      </w:r>
      <w:r>
        <w:rPr>
          <w:b/>
          <w:lang w:val="hi_IN" w:bidi="hi_IN"/>
        </w:rPr>
        <w:t>सेवकों</w:t>
      </w:r>
      <w:r>
        <w:rPr>
          <w:lang w:val="hi_IN" w:bidi="hi_IN"/>
        </w:rPr>
        <w:t xml:space="preserve"> का </w:t>
      </w:r>
      <w:r>
        <w:rPr>
          <w:b/>
          <w:lang w:val="hi_IN" w:bidi="hi_IN"/>
        </w:rPr>
        <w:t>न्याय</w:t>
      </w:r>
      <w:r>
        <w:rPr>
          <w:lang w:val="hi_IN" w:bidi="hi_IN"/>
        </w:rPr>
        <w:t xml:space="preserve"> करे, </w:t>
      </w:r>
      <w:r>
        <w:rPr>
          <w:b/>
          <w:lang w:val="hi_IN" w:bidi="hi_IN"/>
        </w:rPr>
        <w:t>दोषी</w:t>
      </w:r>
      <w:r>
        <w:rPr>
          <w:lang w:val="hi_IN" w:bidi="hi_IN"/>
        </w:rPr>
        <w:t xml:space="preserve"> व्यक्ति की निंदा करे, और निर्दोष व्यक्ति को सही ठहराए। इस भाग में, सेवक वह व्यक्ति है जो यहोवा के प्रति समर्पित है। आपको याद होगा कि जब कोई किसी दूसरे व्यक्ति का न्याय करता है, तो वह स्वयं तय करता है कि वह व्यक्ति दोषी है या निर्दोष है। किसी व्यक्ति की निंदा करने का अर्थ है उसे दण्ड देना। सही ठहराने का अर्थ है, यह कहना कि कोई व्यक्ति निर्दोष है। न्याय करना, सेवक और दोषी के बारे में अधिक जानकारी के लिए, मुख्य शब्दावली देखें, और उन्हीं शब्दों या वाक्यांशों का उपयोग करें जिनका उपयोग आपने पिछले भागों में किया है।</w:t>
      </w:r>
    </w:p>
    <w:p>
      <w:pPr/>
      <w:r>
        <w:rPr>
          <w:lang w:val="hi_IN" w:bidi="hi_IN"/>
        </w:rPr>
      </w:r>
      <w:r>
        <w:rPr>
          <w:lang w:val="hi_IN" w:bidi="hi_IN"/>
        </w:rPr>
        <w:t xml:space="preserve">फिर राजा सुलैमान यहोवा से भविष्य में उन क्षणों के बारे में बात करता है जब इस्राएल के लोग यहोवा के विरुद्ध पाप कर सकते हैं और कोई दूसरी सेना इस्राएलियों को पराजित कर दे। राजा सुलैमान यहोवा से विनती करता है कि जब लोग </w:t>
      </w:r>
      <w:r>
        <w:rPr>
          <w:b/>
          <w:lang w:val="hi_IN" w:bidi="hi_IN"/>
        </w:rPr>
        <w:t>क्षमा</w:t>
      </w:r>
      <w:r>
        <w:rPr>
          <w:lang w:val="hi_IN" w:bidi="hi_IN"/>
        </w:rPr>
        <w:t xml:space="preserve"> माँगने के लिए </w:t>
      </w:r>
      <w:r>
        <w:rPr>
          <w:b/>
          <w:lang w:val="hi_IN" w:bidi="hi_IN"/>
        </w:rPr>
        <w:t>प्रार्थना</w:t>
      </w:r>
      <w:r>
        <w:rPr>
          <w:lang w:val="hi_IN" w:bidi="hi_IN"/>
        </w:rPr>
        <w:t xml:space="preserve"> करें और यहोवा की </w:t>
      </w:r>
      <w:r>
        <w:rPr>
          <w:b/>
          <w:lang w:val="hi_IN" w:bidi="hi_IN"/>
        </w:rPr>
        <w:t>स्तुति</w:t>
      </w:r>
      <w:r>
        <w:rPr>
          <w:lang w:val="hi_IN" w:bidi="hi_IN"/>
        </w:rPr>
        <w:t xml:space="preserve"> करें या धन्यवाद दें, तब वह उनकी सुने। राजा सुलैमान कहता है कि लोग मंदिर में </w:t>
      </w:r>
      <w:r>
        <w:rPr>
          <w:b/>
          <w:lang w:val="hi_IN" w:bidi="hi_IN"/>
        </w:rPr>
        <w:t>विनती</w:t>
      </w:r>
      <w:r>
        <w:rPr>
          <w:lang w:val="hi_IN" w:bidi="hi_IN"/>
        </w:rPr>
        <w:t xml:space="preserve"> के साथ प्रार्थना करेंगे। आपको याद होगा कि विनती का अर्थ है ईमानदारी से और विनम्रता से प्रार्थना करना। दूसरे शब्दों में, इस्राएल के लोगों को यह दिखाने की आवश्यकता है कि उनका आशय वही है, जो वे प्रार्थना कर रहे हैं। फिर राजा सुलैमान यहोवा से विनती करता है कि वह लोगों के </w:t>
      </w:r>
      <w:r>
        <w:rPr>
          <w:b/>
          <w:lang w:val="hi_IN" w:bidi="hi_IN"/>
        </w:rPr>
        <w:t>पापों</w:t>
      </w:r>
      <w:r>
        <w:rPr>
          <w:lang w:val="hi_IN" w:bidi="hi_IN"/>
        </w:rPr>
        <w:t xml:space="preserve"> को क्षमा करे। पाप तब होता है जब कोई व्यक्ति ऐसा कुछ करता है जो यहोवा की आज्ञा के विरुद्ध है। प्रार्थना, क्षमा, विनती और स्तुति के लिए उसी शब्द या वाक्यांश का उपयोग करें जिसका उपयोग आपने पिछले भागों में किया था। अधिक जानकारी के लिए प्रार्थना, क्षमा और स्तुति को मुख्य शब्दावली में देखें।</w:t>
      </w:r>
    </w:p>
    <w:p>
      <w:pPr/>
      <w:r>
        <w:rPr>
          <w:lang w:val="hi_IN" w:bidi="hi_IN"/>
        </w:rPr>
      </w:r>
      <w:r>
        <w:rPr>
          <w:lang w:val="hi_IN" w:bidi="hi_IN"/>
        </w:rPr>
        <w:t xml:space="preserve">यहाँ रुकें और समूह के रूप में चर्चा करें कि आप </w:t>
      </w:r>
      <w:r>
        <w:rPr>
          <w:b/>
          <w:lang w:val="hi_IN" w:bidi="hi_IN"/>
        </w:rPr>
        <w:t>पाप</w:t>
      </w:r>
      <w:r>
        <w:rPr>
          <w:lang w:val="hi_IN" w:bidi="hi_IN"/>
        </w:rPr>
        <w:t xml:space="preserve"> के लिए किस शब्द या वाक्यांश का उपयोग करेंगे। अधिक जानकारी के लिए मुख्य शब्दावली में पाप शब्द को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राजा सुलैमान फिर कहता है कि यहोवा आकाश को बंद कर देता है, ताकि बारिश न हो, जिसका अर्थ है कि यहोवा सूखा पड़ने देता है। राजा सुलैमान "आकाश" शब्द का उपयोग उस आकाश के लिए करता है जहाँ से बारिश होती है, न कि वह स्थान जहाँ यहोवा रहता है।</w:t>
      </w:r>
    </w:p>
    <w:p>
      <w:pPr/>
      <w:r>
        <w:rPr>
          <w:lang w:val="hi_IN" w:bidi="hi_IN"/>
        </w:rPr>
      </w:r>
      <w:r>
        <w:rPr>
          <w:lang w:val="hi_IN" w:bidi="hi_IN"/>
        </w:rPr>
        <w:t xml:space="preserve">यहाँ रुकें और समूह में चर्चा करें कि आप </w:t>
      </w:r>
      <w:r>
        <w:rPr>
          <w:b/>
          <w:lang w:val="hi_IN" w:bidi="hi_IN"/>
        </w:rPr>
        <w:t>आकाश</w:t>
      </w:r>
      <w:r>
        <w:rPr>
          <w:lang w:val="hi_IN" w:bidi="hi_IN"/>
        </w:rPr>
        <w:t xml:space="preserve"> के लिए किस शब्द या वाक्यांश का उपयोग करेंगे। यदि आपने पहले ही बाइबल की किसी अन्य पुस्तक में स्वर्ग का अनुवाद "आकाश" के रूप में किया है, तो उसी शब्द का उपयोग करें जिसका उपयोग आपने वहाँ किया है। अधिक जानकारी के लिए मुख्य शब्दावली में आकाश शब्द देखें। इस ऑडियो को यहाँ रोकें।</w:t>
      </w:r>
    </w:p>
    <w:p>
      <w:pPr/>
      <w:r>
        <w:rPr>
          <w:lang w:val="hi_IN" w:bidi="hi_IN"/>
        </w:rPr>
      </w:r>
      <w:r>
        <w:rPr>
          <w:lang w:val="hi_IN" w:bidi="hi_IN"/>
        </w:rPr>
        <w:t>राजा सुलैमान यहोवा से विनती करता है कि वह लोगों की प्रार्थनाएँ सुनें और उस देश में बारिश भेजे, जिसे यहोवा ने इस्राएल के लोगों को उनकी विरासत के रूप में दिया था। इस भाग में, राजा सुलैमान यह भी कहता है कि यहोवा इस्राएलियों को अपनी विरासत या निज भाग कहकर बुलाता है। इसका अर्थ है कि यह देश इस्राएलियों का है, क्योंकि यहोवा ने यह उन्हें दिया है, और इस्राएल के लोग यहोवा के हैं।</w:t>
      </w:r>
    </w:p>
    <w:p>
      <w:pPr/>
      <w:r>
        <w:rPr>
          <w:lang w:val="hi_IN" w:bidi="hi_IN"/>
        </w:rPr>
      </w:r>
      <w:r>
        <w:rPr>
          <w:lang w:val="hi_IN" w:bidi="hi_IN"/>
        </w:rPr>
        <w:t xml:space="preserve">यहाँ रुकें और समूह के रूप में चर्चा करें कि आप </w:t>
      </w:r>
      <w:r>
        <w:rPr>
          <w:b/>
          <w:lang w:val="hi_IN" w:bidi="hi_IN"/>
        </w:rPr>
        <w:t>विरासत</w:t>
      </w:r>
      <w:r>
        <w:rPr>
          <w:lang w:val="hi_IN" w:bidi="hi_IN"/>
        </w:rPr>
        <w:t xml:space="preserve"> के लिए किन शब्दों या वाक्यांशों का उपयोग करेंगे। यदि आपने इस विचार का अनुवाद बाइबल की किसी अन्य पुस्तक में पहले ही कर लिया है, तो उन्हीं शब्दों का उपयोग करें जिनका उपयोग आपने वहाँ किया है। इस ऑडियो को यहाँ रोकें।</w:t>
      </w:r>
    </w:p>
    <w:p>
      <w:pPr/>
      <w:r>
        <w:rPr>
          <w:lang w:val="hi_IN" w:bidi="hi_IN"/>
        </w:rPr>
      </w:r>
      <w:r>
        <w:rPr>
          <w:lang w:val="hi_IN" w:bidi="hi_IN"/>
        </w:rPr>
        <w:t>फिर राजा सुलैमान यहोवा से अकाल और महामारी के बारे में बात करता है। अकाल तब होता है जब लोगों को बड़े स्तर पर फसल और भोजन का नुकसान उठाना पड़ता है। महामारी तब होती है जब बीमारियाँ, रोग या आपदाएँ बहुत से लोगों में फैल जाती हैं। राजा सुलैमान अकाल पैदा करने वाली अन्य चीज़ों को भी सूचीबद्ध करता है, जैसे झुलस, फफूंदी, टिड्डियाँ, फसल नष्ट करने वाले कीड़े और नगर की घेराबंदी। झुलस तब होता है जब गर्म और सूखी हवाएँ चलती हैं और फसल को नष्ट कर देती हैं। फफूँद तब होती है जब पौधे बहुत गीले हो जाते हैं और सड़ जाते हैं। किसी नगर की घेराबंदी करने का अर्थ है कि दूसरे देश के लोग उस नगर को घेर लें ताकि लोग नगर से बाहर न जा सकें और न ही नगर की दीवारों के बाहर से कोई सामग्री प्राप्त कर सकें।</w:t>
      </w:r>
    </w:p>
    <w:p>
      <w:pPr/>
      <w:r>
        <w:rPr>
          <w:lang w:val="hi_IN" w:bidi="hi_IN"/>
        </w:rPr>
      </w:r>
      <w:r>
        <w:rPr>
          <w:lang w:val="hi_IN" w:bidi="hi_IN"/>
        </w:rPr>
        <w:t xml:space="preserve">यहाँ रुकें और उस जगह की तस्वीरें फिर से देखें जहाँ झुलस या फफूँद की घटना हुई है। टिड्डियों और फसल ख़राब करने वाले कीड़ों की तस्वीरें देखें। समूह के रूप में चर्चा करें कि आप </w:t>
      </w:r>
      <w:r>
        <w:rPr>
          <w:b/>
          <w:lang w:val="hi_IN" w:bidi="hi_IN"/>
        </w:rPr>
        <w:t>अकाल</w:t>
      </w:r>
      <w:r>
        <w:rPr>
          <w:lang w:val="hi_IN" w:bidi="hi_IN"/>
        </w:rPr>
        <w:t xml:space="preserve">, </w:t>
      </w:r>
      <w:r>
        <w:rPr>
          <w:b/>
          <w:lang w:val="hi_IN" w:bidi="hi_IN"/>
        </w:rPr>
        <w:t>महामारी</w:t>
      </w:r>
      <w:r>
        <w:rPr>
          <w:lang w:val="hi_IN" w:bidi="hi_IN"/>
        </w:rPr>
        <w:t xml:space="preserve">, </w:t>
      </w:r>
      <w:r>
        <w:rPr>
          <w:b/>
          <w:lang w:val="hi_IN" w:bidi="hi_IN"/>
        </w:rPr>
        <w:t>बीमारी</w:t>
      </w:r>
      <w:r>
        <w:rPr>
          <w:lang w:val="hi_IN" w:bidi="hi_IN"/>
        </w:rPr>
        <w:t xml:space="preserve">, </w:t>
      </w:r>
      <w:r>
        <w:rPr>
          <w:b/>
          <w:lang w:val="hi_IN" w:bidi="hi_IN"/>
        </w:rPr>
        <w:t>झुलस</w:t>
      </w:r>
      <w:r>
        <w:rPr>
          <w:lang w:val="hi_IN" w:bidi="hi_IN"/>
        </w:rPr>
        <w:t xml:space="preserve">, </w:t>
      </w:r>
      <w:r>
        <w:rPr>
          <w:b/>
          <w:lang w:val="hi_IN" w:bidi="hi_IN"/>
        </w:rPr>
        <w:t>फफूँद</w:t>
      </w:r>
      <w:r>
        <w:rPr>
          <w:lang w:val="hi_IN" w:bidi="hi_IN"/>
        </w:rPr>
        <w:t xml:space="preserve">, </w:t>
      </w:r>
      <w:r>
        <w:rPr>
          <w:b/>
          <w:lang w:val="hi_IN" w:bidi="hi_IN"/>
        </w:rPr>
        <w:t>फसल के कीड़े</w:t>
      </w:r>
      <w:r>
        <w:rPr>
          <w:lang w:val="hi_IN" w:bidi="hi_IN"/>
        </w:rPr>
        <w:t xml:space="preserve">, </w:t>
      </w:r>
      <w:r>
        <w:rPr>
          <w:b/>
          <w:lang w:val="hi_IN" w:bidi="hi_IN"/>
        </w:rPr>
        <w:t>टिड्डियाँ</w:t>
      </w:r>
      <w:r>
        <w:rPr>
          <w:lang w:val="hi_IN" w:bidi="hi_IN"/>
        </w:rPr>
        <w:t xml:space="preserve"> और </w:t>
      </w:r>
      <w:r>
        <w:rPr>
          <w:b/>
          <w:lang w:val="hi_IN" w:bidi="hi_IN"/>
        </w:rPr>
        <w:t>घेराबंदी</w:t>
      </w:r>
      <w:r>
        <w:rPr>
          <w:lang w:val="hi_IN" w:bidi="hi_IN"/>
        </w:rPr>
        <w:t xml:space="preserve"> के लिए किन शब्दों या वाक्यांशों का उपयोग करेंगे। घेराबंदी के बारे में अधिक जानकारी के लिए मुख्य शब्दावली देखें।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 xml:space="preserve">यहोवा लोगों के </w:t>
      </w:r>
      <w:r>
        <w:rPr>
          <w:b/>
          <w:lang w:val="hi_IN" w:bidi="hi_IN"/>
        </w:rPr>
        <w:t>मनों</w:t>
      </w:r>
      <w:r>
        <w:rPr>
          <w:lang w:val="hi_IN" w:bidi="hi_IN"/>
        </w:rPr>
        <w:t xml:space="preserve"> को जानता है, और यहोवा चाहता है कि हर कोई यहोवा का भय माने। आपको याद होगा कि बाइबल में लोगों ने व्यक्ति के मन के बारे में बात की है, जहाँ व्यक्ति के विचार, भावनाएँ और निर्णय होते हैं। जब कोई व्यक्ति यहोवा का भय मानता है, तो वह यहोवा का बहुत सम्मान और आदर करता है। मन के लिए उसी शब्द या वाक्यांश का उपयोग करें जिसका उपयोग आपने पहले किया है, और अधिक जानकारी के लिए मुख्य शब्दावली में मन देखें।</w:t>
      </w:r>
    </w:p>
    <w:p>
      <w:pPr/>
      <w:r>
        <w:rPr>
          <w:lang w:val="hi_IN" w:bidi="hi_IN"/>
        </w:rPr>
      </w:r>
      <w:r>
        <w:rPr>
          <w:lang w:val="hi_IN" w:bidi="hi_IN"/>
        </w:rPr>
        <w:t xml:space="preserve">यहाँ रुकें और समूह के रूप में चर्चा करें कि आप इसका अनुवाद कैसे करेंगे कि लोगों को यहोवा का </w:t>
      </w:r>
      <w:r>
        <w:rPr>
          <w:b/>
          <w:lang w:val="hi_IN" w:bidi="hi_IN"/>
        </w:rPr>
        <w:t>भय</w:t>
      </w:r>
      <w:r>
        <w:rPr>
          <w:lang w:val="hi_IN" w:bidi="hi_IN"/>
        </w:rPr>
        <w:t xml:space="preserve"> मानना चाहिए। अधिक जानकारी के लिए, मुख्य शब्दावली में "परमेश्वर का भय" देखें। इस ऑडियो को यहाँ रोकें।</w:t>
      </w:r>
    </w:p>
    <w:p>
      <w:pPr/>
      <w:r>
        <w:rPr>
          <w:lang w:val="hi_IN" w:bidi="hi_IN"/>
        </w:rPr>
      </w:r>
      <w:r>
        <w:rPr>
          <w:lang w:val="hi_IN" w:bidi="hi_IN"/>
        </w:rPr>
        <w:t xml:space="preserve">राजा सुलैमान चाहता है कि यहोवा उस देश की रक्षा करे जो यहोवा ने इस्राएल के लोगों के </w:t>
      </w:r>
      <w:r>
        <w:rPr>
          <w:b/>
          <w:lang w:val="hi_IN" w:bidi="hi_IN"/>
        </w:rPr>
        <w:t>पूर्वजों</w:t>
      </w:r>
      <w:r>
        <w:rPr>
          <w:lang w:val="hi_IN" w:bidi="hi_IN"/>
        </w:rPr>
        <w:t xml:space="preserve"> को दिया था। पूर्वज किसी व्यक्ति के परिवार में वे लोग होते हैं जो उस व्यक्ति से बड़े होते हैं या उससे पहले जीवित थे। पूर्वजों के लिए उसी शब्द या वाक्यांश का उपयोग करें जिसका उपयोग आपने पिछले भागों में किया था।</w:t>
      </w:r>
    </w:p>
    <w:p>
      <w:pPr/>
      <w:r>
        <w:rPr>
          <w:lang w:val="hi_IN" w:bidi="hi_IN"/>
        </w:rPr>
      </w:r>
      <w:r>
        <w:rPr>
          <w:lang w:val="hi_IN" w:bidi="hi_IN"/>
        </w:rPr>
        <w:t>फिर राजा सुलैमान यहोवा से उस विदेशी के बारे में बात करता है जो यहोवा के बारे में सुन सकता है और उस स्थान की यात्रा कर सकता है जहाँ इस्राएल के लोग रहते हैं। राजा सुलैमान यहोवा से विनती करता है कि जब विदेशी मंदिर की ओर मुँह करके प्रार्थना करे, तो वह उनकी सुने।</w:t>
      </w:r>
    </w:p>
    <w:p>
      <w:pPr/>
      <w:r>
        <w:rPr>
          <w:lang w:val="hi_IN" w:bidi="hi_IN"/>
        </w:rPr>
      </w:r>
      <w:r>
        <w:rPr>
          <w:lang w:val="hi_IN" w:bidi="hi_IN"/>
        </w:rPr>
        <w:t xml:space="preserve">यहाँ रुकें और समूह के रूप में चर्चा करें कि आप </w:t>
      </w:r>
      <w:r>
        <w:rPr>
          <w:b/>
          <w:lang w:val="hi_IN" w:bidi="hi_IN"/>
        </w:rPr>
        <w:t>विदेशी</w:t>
      </w:r>
      <w:r>
        <w:rPr>
          <w:lang w:val="hi_IN" w:bidi="hi_IN"/>
        </w:rPr>
        <w:t xml:space="preserve"> के लिए किस शब्द या वाक्यांश का उपयोग करेंगे। अधिक जानकारी के लिए मुख्य शब्दावली में विदेशी शब्द देखें।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फिर राजा सुलैमान यहोवा से इस्राएल के लोगों के युद्ध में जाने के बारे में बात करता है। राजा सुलैमान </w:t>
      </w:r>
      <w:r>
        <w:rPr>
          <w:b/>
          <w:lang w:val="hi_IN" w:bidi="hi_IN"/>
        </w:rPr>
        <w:t>यहोवा</w:t>
      </w:r>
      <w:r>
        <w:rPr>
          <w:lang w:val="hi_IN" w:bidi="hi_IN"/>
        </w:rPr>
        <w:t xml:space="preserve"> से विनती करता है कि जब इस्राएल के लोग उस नगर और मंदिर में यहोवा से प्रार्थना करें, जो यहोवा का सम्मान करते हैं, तो यहोवा उन्हें विजय दिलाए। यहोवा के लिए उसी शब्द या वाक्यांश का प्रयोग करें जो आपने पिछले भागों में प्रयोग किया है। अधिक जानकारी के लिए मुख्य शब्दावली में यहोवा देखें।</w:t>
      </w:r>
    </w:p>
    <w:p>
      <w:pPr/>
      <w:r>
        <w:rPr>
          <w:lang w:val="hi_IN" w:bidi="hi_IN"/>
        </w:rPr>
      </w:r>
      <w:r>
        <w:rPr>
          <w:lang w:val="hi_IN" w:bidi="hi_IN"/>
        </w:rPr>
        <w:t>फिर राजा सुलैमान यहोवा से बन्धुआई के बारे में प्रार्थना करता है। राजा सुलैमान फिर से जान जाता है कि लोग शायद पाप करेंगे और यह कि बंदी बनाने वाले, या शत्रु जो लोगों को पकड़ लेते हैं, उन्हें दूसरे देश में ले जाकर बंदी बनाए रखेंगे।</w:t>
      </w:r>
    </w:p>
    <w:p>
      <w:pPr/>
      <w:r>
        <w:rPr>
          <w:lang w:val="hi_IN" w:bidi="hi_IN"/>
        </w:rPr>
      </w:r>
      <w:r>
        <w:rPr>
          <w:lang w:val="hi_IN" w:bidi="hi_IN"/>
        </w:rPr>
        <w:t xml:space="preserve">यहाँ रुकें और समूह के रूप में चर्चा करें कि आप </w:t>
      </w:r>
      <w:r>
        <w:rPr>
          <w:b/>
          <w:lang w:val="hi_IN" w:bidi="hi_IN"/>
        </w:rPr>
        <w:t>बंदी</w:t>
      </w:r>
      <w:r>
        <w:rPr>
          <w:lang w:val="hi_IN" w:bidi="hi_IN"/>
        </w:rPr>
        <w:t xml:space="preserve">और </w:t>
      </w:r>
      <w:r>
        <w:rPr>
          <w:b/>
          <w:lang w:val="hi_IN" w:bidi="hi_IN"/>
        </w:rPr>
        <w:t>बंदी बनाने वाले</w:t>
      </w:r>
      <w:r>
        <w:rPr>
          <w:lang w:val="hi_IN" w:bidi="hi_IN"/>
        </w:rPr>
        <w:t xml:space="preserve"> के लिए किन शब्दों या वाक्यांशों का उपयोग करेंगे। इस ऑडियो को यहाँ रोकें।</w:t>
      </w:r>
    </w:p>
    <w:p>
      <w:pPr/>
      <w:r>
        <w:rPr>
          <w:lang w:val="hi_IN" w:bidi="hi_IN"/>
        </w:rPr>
      </w:r>
      <w:r>
        <w:rPr>
          <w:lang w:val="hi_IN" w:bidi="hi_IN"/>
        </w:rPr>
        <w:t>राजा सुलैमान यहोवा से विनती करता है कि जब लोग पश्चाताप करें या अपने पापों से फिरकर यहोवा का अनुसरण करें, तो वह उनकी सुने। लोग गलत और दुष्ट तरीके से काम करना बंद कर देते हैं।</w:t>
      </w:r>
    </w:p>
    <w:p>
      <w:pPr/>
      <w:r>
        <w:rPr>
          <w:lang w:val="hi_IN" w:bidi="hi_IN"/>
        </w:rPr>
      </w:r>
      <w:r>
        <w:rPr>
          <w:lang w:val="hi_IN" w:bidi="hi_IN"/>
        </w:rPr>
        <w:t xml:space="preserve">यहाँ रुकें और समूह के रूप में चर्चा करें कि आप </w:t>
      </w:r>
      <w:r>
        <w:rPr>
          <w:b/>
          <w:lang w:val="hi_IN" w:bidi="hi_IN"/>
        </w:rPr>
        <w:t>पश्चाताप</w:t>
      </w:r>
      <w:r>
        <w:rPr>
          <w:lang w:val="hi_IN" w:bidi="hi_IN"/>
        </w:rPr>
        <w:t xml:space="preserve"> और </w:t>
      </w:r>
      <w:r>
        <w:rPr>
          <w:b/>
          <w:lang w:val="hi_IN" w:bidi="hi_IN"/>
        </w:rPr>
        <w:t>दुष्ट</w:t>
      </w:r>
      <w:r>
        <w:rPr>
          <w:lang w:val="hi_IN" w:bidi="hi_IN"/>
        </w:rPr>
        <w:t xml:space="preserve"> के लिए किन शब्दों या वाक्यांशों का उपयोग करेंगे। अधिक जानकारी के लिए मुख्य शब्दावली में पश्चाताप और दुष्ट देखें।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राजा सुलैमान कहता है कि लोग अपने "</w:t>
      </w:r>
      <w:r>
        <w:rPr>
          <w:b/>
          <w:lang w:val="hi_IN" w:bidi="hi_IN"/>
        </w:rPr>
        <w:t>मन और प्राण</w:t>
      </w:r>
      <w:r>
        <w:rPr>
          <w:lang w:val="hi_IN" w:bidi="hi_IN"/>
        </w:rPr>
        <w:t>" से यहोवा की ओर लौटते हैं, जिसका अर्थ है कि वे दिखाते हैं कि वे पूरी तरह से यहोवा के प्रति समर्पित हैं। "मन और प्राण" के लिए उन्हीं शब्दों या वाक्यांशों का उपयोग करें जिनका उपयोग आपने 1 राजाओं 2:4 में किया था, और प्राण के बारे में अधिक जानकारी के लिए मुख्य शब्दावली देखें।</w:t>
      </w:r>
    </w:p>
    <w:p>
      <w:pPr/>
      <w:r>
        <w:rPr>
          <w:lang w:val="hi_IN" w:bidi="hi_IN"/>
        </w:rPr>
      </w:r>
      <w:r>
        <w:rPr>
          <w:lang w:val="hi_IN" w:bidi="hi_IN"/>
        </w:rPr>
        <w:t>राजा सुलैमान प्रार्थना करता है कि यहोवा बंदी बनाने वालों को उन पर दया करने दे और लोगों को दूसरे देशों से वैसे ही बाहर निकलने दे जैसे वे मिस्र से निकले थे। जब कोई व्यक्ति किसी दूसरे व्यक्ति पर दया दिखाता है, तो वह उसके साथ दयालु व्यवहार करता है।</w:t>
      </w:r>
    </w:p>
    <w:p>
      <w:pPr/>
      <w:r>
        <w:rPr>
          <w:lang w:val="hi_IN" w:bidi="hi_IN"/>
        </w:rPr>
      </w:r>
      <w:r>
        <w:rPr>
          <w:lang w:val="hi_IN" w:bidi="hi_IN"/>
        </w:rPr>
        <w:t xml:space="preserve">यहाँ रुकें और समूह के रूप में चर्चा करें कि आप </w:t>
      </w:r>
      <w:r>
        <w:rPr>
          <w:b/>
          <w:lang w:val="hi_IN" w:bidi="hi_IN"/>
        </w:rPr>
        <w:t>दया</w:t>
      </w:r>
      <w:r>
        <w:rPr>
          <w:lang w:val="hi_IN" w:bidi="hi_IN"/>
        </w:rPr>
        <w:t xml:space="preserve"> के लिए किस शब्द या वाक्यांश का उपयोग करेंगे। अधिक जानकारी के लिए मुख्य शब्दावली में दया को देखें। इस ऑडियो को यहाँ रोकें।</w:t>
      </w:r>
    </w:p>
    <w:p>
      <w:pPr/>
      <w:r>
        <w:rPr>
          <w:lang w:val="hi_IN" w:bidi="hi_IN"/>
        </w:rPr>
      </w:r>
      <w:r>
        <w:rPr>
          <w:lang w:val="hi_IN" w:bidi="hi_IN"/>
        </w:rPr>
        <w:t>राजा सुलैमान मिस्र की तुलना लोहे के पिघलते भट्ठे से करता है।</w:t>
      </w:r>
    </w:p>
    <w:p>
      <w:pPr/>
      <w:r>
        <w:rPr>
          <w:lang w:val="hi_IN" w:bidi="hi_IN"/>
        </w:rPr>
      </w:r>
      <w:r>
        <w:rPr>
          <w:lang w:val="hi_IN" w:bidi="hi_IN"/>
        </w:rPr>
        <w:t xml:space="preserve">यहाँ रुकें और समूह के रूप में फिर से </w:t>
      </w:r>
      <w:r>
        <w:rPr>
          <w:b/>
          <w:lang w:val="hi_IN" w:bidi="hi_IN"/>
        </w:rPr>
        <w:t>लोहे के पिघलते हुए भट्ठे</w:t>
      </w:r>
      <w:r>
        <w:rPr>
          <w:lang w:val="hi_IN" w:bidi="hi_IN"/>
        </w:rPr>
        <w:t xml:space="preserve"> की तस्वीर देखें। आप इसका अनुवाद करने के लिए किन शब्दों का उपयोग करेंगे? इस ऑडियो को यहाँ रोकें।</w:t>
      </w:r>
    </w:p>
    <w:p>
      <w:pPr/>
      <w:r>
        <w:rPr>
          <w:lang w:val="hi_IN" w:bidi="hi_IN"/>
        </w:rPr>
      </w:r>
      <w:r>
        <w:rPr>
          <w:lang w:val="hi_IN" w:bidi="hi_IN"/>
        </w:rPr>
        <w:t xml:space="preserve">राजा सुलैमान अपनी प्रार्थना को यहोवा से यह विनती करके समाप्त करता है कि यहोवा अपनी आँखें और कान उन सभी बातों के लिए खोल दे जिनके लिए राजा सुलैमान और इस्राएल के लोग प्रार्थना कर रहे हैं। राजा सुलैमान यहोवा के विशेष नाम </w:t>
      </w:r>
      <w:r>
        <w:rPr>
          <w:b/>
          <w:lang w:val="hi_IN" w:bidi="hi_IN"/>
        </w:rPr>
        <w:t>अदोनाई</w:t>
      </w:r>
      <w:r>
        <w:rPr>
          <w:lang w:val="hi_IN" w:bidi="hi_IN"/>
        </w:rPr>
        <w:t xml:space="preserve"> यहोवा का उपयोग यह दिखाने के लिए करता है कि वह यहोवा का कितना सम्मान करता है। अदोनाई का अर्थ स्वामी है। यहाँ अदोनाई यहोवा के लिए उसी शीर्षक का उपयोग करें जिसका उपयोग आपने 1 राजाओं 2:26 में किया था, और अधिक जानकारी के लिए मुख्य शब्दावली में अदोनाई देखें।</w:t>
      </w:r>
    </w:p>
    <w:p>
      <w:pPr/>
      <w:r>
        <w:rPr>
          <w:lang w:val="hi_IN" w:bidi="hi_IN"/>
        </w:rPr>
      </w:r>
      <w:r>
        <w:rPr>
          <w:lang w:val="hi_IN" w:bidi="hi_IN"/>
        </w:rPr>
        <w:t xml:space="preserve">राजा सुलैमान यहोवा को याद दिलाता है कि यहोवा ने अपनी विरासत सँभालने के लिए सभी अन्य </w:t>
      </w:r>
      <w:r>
        <w:rPr>
          <w:b/>
          <w:lang w:val="hi_IN" w:bidi="hi_IN"/>
        </w:rPr>
        <w:t>जातियों</w:t>
      </w:r>
      <w:r>
        <w:rPr>
          <w:lang w:val="hi_IN" w:bidi="hi_IN"/>
        </w:rPr>
        <w:t xml:space="preserve"> में से इस्राएल को चुना था। जातियों के लिए उसी शब्द या वाक्यांश का उपयोग करें जिसका उपयोग आपने पिछले भागों में किया था।</w:t>
      </w:r>
    </w:p>
    <w:p>
      <w:pPr/>
      <w:r>
        <w:rPr>
          <w:lang w:val="hi_IN" w:bidi="hi_IN"/>
        </w:rPr>
      </w:r>
      <w:r>
        <w:rPr>
          <w:lang w:val="hi_IN" w:bidi="hi_IN"/>
        </w:rPr>
        <w:t xml:space="preserve">यहाँ रुकें और समूह के रूप में चर्चा करें कि आप </w:t>
      </w:r>
      <w:r>
        <w:rPr>
          <w:b/>
          <w:lang w:val="hi_IN" w:bidi="hi_IN"/>
        </w:rPr>
        <w:t>अदोनाई</w:t>
      </w:r>
      <w:r>
        <w:rPr>
          <w:lang w:val="hi_IN" w:bidi="hi_IN"/>
        </w:rPr>
        <w:t xml:space="preserve"> के लिए किन शब्दों या वाक्यांशों का उपयोग करेंगे। अधिक जानकारी के लिए मुख्य शब्दावली में अदोनाई को देखें। यदि आपने पहले ही बाइबल की किसी अन्य पुस्तक में इस शब्द का अनुवाद किया है, तो उसी शब्द का उपयोग करें जिसका उपयोग आपने वहाँ किया है।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8:54–61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8:54–61 को सुनें और अपने मन में रखें।</w:t>
      </w:r>
    </w:p>
    <w:p>
      <w:pPr/>
      <w:r>
        <w:rPr>
          <w:lang w:val="hi_IN" w:bidi="hi_IN"/>
        </w:rPr>
      </w:r>
      <w:r>
        <w:rPr>
          <w:lang w:val="hi_IN" w:bidi="hi_IN"/>
        </w:rPr>
        <w:t>यदि सम्भव हो, तो 1 राजाओं 8:54–61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राजाओं 8:54–61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राजा सुलैमान ने यहोवा से प्रार्थना की। सुलैमान ने यहोवा से विनती की कि जब भी इस्राएली सहायता माँगे, तो वह इस्राएल के लोगों की सहायता करे। इस भाग में, सुलैमान इस्राएलियों को आशीष देता है।</w:t>
      </w:r>
    </w:p>
    <w:p>
      <w:pPr/>
      <w:r>
        <w:rPr>
          <w:lang w:val="hi_IN" w:bidi="hi_IN"/>
        </w:rPr>
      </w:r>
      <w:r>
        <w:rPr>
          <w:lang w:val="hi_IN" w:bidi="hi_IN"/>
        </w:rPr>
        <w:t>पिछली कहानी में जब सुलैमान ने प्रार्थना की, तो सुलैमान पहले खड़ा हुआ, और फिर यहोवा की वेदी के सामने घुटने टेके। इस कहानी की शुरुआत में, सुलैमान इस्राएलियों को आशीष देने के लिए खड़ा होता है। आशीष प्रार्थना के समान होती है। सुलैमान विनती करता है कि यहोवा इस्राएल के लोगों के लिए भलाई करे। सुलैमान चाहता है कि यहोवा और इस्राएलियों के बीच घनिष्ठ संबंध बना रहे।</w:t>
      </w:r>
    </w:p>
    <w:p>
      <w:pPr/>
      <w:r>
        <w:rPr>
          <w:lang w:val="hi_IN" w:bidi="hi_IN"/>
        </w:rPr>
      </w:r>
      <w:r>
        <w:rPr>
          <w:lang w:val="hi_IN" w:bidi="hi_IN"/>
        </w:rPr>
        <w:t>यहाँ रुकें और समूह के रूप में इस प्रश्न पर चर्चा करें: आपकी संस्कृति में आप लोगों को आशीष कैसे देते हैं? आप एक-दूसरे को आशीष क्यों देते हैं? आशीष प्रार्थना से अलग कैसे है? इस ऑडियो को यहाँ रोकें।</w:t>
      </w:r>
    </w:p>
    <w:p>
      <w:pPr/>
      <w:r>
        <w:rPr>
          <w:lang w:val="hi_IN" w:bidi="hi_IN"/>
        </w:rPr>
      </w:r>
      <w:r>
        <w:rPr>
          <w:lang w:val="hi_IN" w:bidi="hi_IN"/>
        </w:rPr>
        <w:t>यहाँ रुकें और समूह के रूप में इस प्रश्न पर चर्चा करें: जब सुलैमान प्रार्थना करता है, तो वह अपनी भुजाएँ उठाकर खड़ा होता है, और फिर घुटने टेकता है। जब आप प्रार्थना करते हैं तो आप अपने शरीर के साथ क्या करते हैं? जब सुलैमान लोगों को आशीष देता है, तो सुलैमान खड़ा होता है और ऊँची आवाज़ में बोलता है। जब आप किसी को आशीष देते हैं, तो आप अपने शरीर के साथ क्या करते हैं? इस ऑडियो को यहाँ रोकें।</w:t>
      </w:r>
    </w:p>
    <w:p>
      <w:pPr/>
      <w:r>
        <w:rPr>
          <w:lang w:val="hi_IN" w:bidi="hi_IN"/>
        </w:rPr>
      </w:r>
      <w:r>
        <w:rPr>
          <w:lang w:val="hi_IN" w:bidi="hi_IN"/>
        </w:rPr>
        <w:t>सुलैमान पहले यहोवा को "धन्य कहता है" या आराधना करता है। सुलैमान यहोवा को धन्यवाद देता है और उसकी स्तुति करता है, क्योंकि यहोवा ने इस्राएलियों को युद्ध से विश्राम दिया है। यहोवा के कारण, इस्राएलियों को अपने शत्रुओं से लड़ना नहीं पड़ता है, बल्कि वे शांति से रह सकते हैं। बहुत पहले, यहोवा ने इस्राएलियों के पूर्वजों से वादा किया था कि यहोवा इस्राएलियों को एक ऐसे स्थान पर ले आएगा, जहाँ इस्राएली शांति से रह सकें। यहोवा ने यह प्रतिज्ञा अपने दास मूसा से कही। फिर मूसा ने इस्राएलियों को बताया कि यहोवा ने क्या कहा था। यहोवा ने इस्राएलियों से और भी वादे किए थे, और यहोवा ने अपने किए हुए हर वादे को पूरा किया है।</w:t>
      </w:r>
    </w:p>
    <w:p>
      <w:pPr/>
      <w:r>
        <w:rPr>
          <w:lang w:val="hi_IN" w:bidi="hi_IN"/>
        </w:rPr>
      </w:r>
      <w:r>
        <w:rPr>
          <w:lang w:val="hi_IN" w:bidi="hi_IN"/>
        </w:rPr>
        <w:t>सुलैमान विनती करता है कि यहोवा इस्राएलियों के साथ वैसे ही रहे, जैसे यहोवा इस्राएलियों के पूर्वजों के साथ था। सुलैमान यह भी विनती करता है कि यहोवा इस्राएलियों की मदद करे कि वे उससे प्रेम करें और उस पर ध्यान केंद्रित करें। तब इस्राएली इस तरह जीवन जी सकते हैं जिससे यहोवा प्रसन्न हो और वे यहोवा की आज्ञाओं का पालन कर सकेंगे। याद रखें कि यहोवा ने मूसा और इस्राएलियों के पूर्वजों को भी कुछ निर्देश दिए थे, जिन्होंने इस्राएलियों को सही तरीके से जीवन जीना सिखाया। सुलैमान चाहता है कि यहोवा इस्राएलियों को इस अच्छे और सही तरीके से जीने में मदद करे।</w:t>
      </w:r>
    </w:p>
    <w:p>
      <w:pPr/>
      <w:r>
        <w:rPr>
          <w:lang w:val="hi_IN" w:bidi="hi_IN"/>
        </w:rPr>
      </w:r>
      <w:r>
        <w:rPr>
          <w:lang w:val="hi_IN" w:bidi="hi_IN"/>
        </w:rPr>
        <w:t>सुलैमान यह भी विनती करता है कि यहोवा हमेशा उस बात को याद रखें जो उसने आज प्रार्थना की थी। सुलैमान को शायद इस बात की चिंता नहीं है कि यहोवा सुलैमान की कही हुई बात को भूल जाएगा। सुलैमान चाहता है कि यहोवा इस्राएलियों की आवश्यकताओं पर ध्यान दे और हर परिस्थिति में इस्राएलियों की सहायता करे, ठीक वैसे ही जैसे सुलैमान ने प्रार्थना करते समय विनती की। जब अन्य लोगों के समूह देखेंगे कि यहोवा कैसे इस्राएलियों की सहायता करता है, तो वे लोग समझ जाएँगे कि यहोवा ही एकमात्र सच्चा परमेश्वर है। तब लोग जानेंगे कि अन्य लोग जिन झूठे देवताओं की उपासना करते हैं, वे यहोवा के समान वास्तविक नहीं हैं।</w:t>
      </w:r>
    </w:p>
    <w:p>
      <w:pPr/>
      <w:r>
        <w:rPr>
          <w:lang w:val="hi_IN" w:bidi="hi_IN"/>
        </w:rPr>
      </w:r>
      <w:r>
        <w:rPr>
          <w:lang w:val="hi_IN" w:bidi="hi_IN"/>
        </w:rPr>
        <w:t>यहाँ रुकें और समूह के रूप में इस प्रश्न पर चर्चा करें: उस समय की कहानी सुनाएँ जब परमेश्वर ने आपके समुदाय में कुछ अद्भुत काम किया था। लोगों ने कैसी प्रतिक्रिया दी? लोगों ने परमेश्वर के बारे में क्या कहा? इस ऑडियो को यहाँ रोकें।</w:t>
      </w:r>
    </w:p>
    <w:p>
      <w:pPr/>
      <w:r>
        <w:rPr>
          <w:lang w:val="hi_IN" w:bidi="hi_IN"/>
        </w:rPr>
      </w:r>
      <w:r>
        <w:rPr>
          <w:lang w:val="hi_IN" w:bidi="hi_IN"/>
        </w:rPr>
        <w:t>अंत में, सुलैमान विनती करता है कि इस्राएली अपने परमेश्वर यहोवा के प्रति पूरी तरह से विश्वासयोग्य रहें। अभी इस्राएली यहोवा का सम्मान करते हैं और उसकी आज्ञा मानते हैं। इस्राएलियों ने मंदिर बनाया है, बलिदान चढ़ाए हैं और यहोवा पर ध्यान केंद्रित किया है। इस्राएली यहोवा की विधियों और आज्ञाओं का पालन करते हैं, इसलिए यह एक सुंदर और आनन्दमय समय है! सुलैमान कहता है, "हे इस्राएलियों, तुम हमेशा ऐसा ही करते रहो!"</w:t>
      </w:r>
    </w:p>
    <w:p>
      <w:pPr/>
      <w:r>
        <w:rPr>
          <w:lang w:val="hi_IN" w:bidi="hi_IN"/>
        </w:rPr>
      </w:r>
      <w:r>
        <w:rPr>
          <w:lang w:val="hi_IN" w:bidi="hi_IN"/>
        </w:rPr>
        <w:t>यहाँ रुकें और समूह के रूप में इस प्रश्न पर चर्चा करें: उस समय की कहानी सुनाएँ जब किसी ने किसी दूसरे व्यक्ति को उत्सव के दौरान आशीष दी थी, जैसे विवाह के समय। उस व्यक्ति ने इस आशीष में क्या कहा?</w:t>
      </w:r>
      <w:r>
        <w:rPr>
          <w:lang w:val="hi_IN" w:bidi="hi_IN"/>
        </w:rPr>
      </w:r>
    </w:p>
    <w:p>
      <w:pPr>
        <w:pStyle w:val="Heading3"/>
      </w:pPr>
      <w:r>
        <w:rPr>
          <w:lang w:val="hi_IN" w:bidi="hi_IN"/>
        </w:rPr>
        <w:t>घटनाओं को समझाना</w:t>
      </w:r>
    </w:p>
    <w:p>
      <w:pPr/>
      <w:r>
        <w:rPr>
          <w:lang w:val="hi_IN" w:bidi="hi_IN"/>
        </w:rPr>
      </w:r>
      <w:r>
        <w:rPr>
          <w:lang w:val="hi_IN" w:bidi="hi_IN"/>
        </w:rPr>
        <w:t>1 राजाओं 8:54–61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सुलैमान अपनी प्रार्थना को समाप्त करता है और फिर इस्राएलियों को आशीष देता है। सबसे पहले, सुलैमान यहोवा की स्तुति करता है और विनती करता है कि यहोवा इस्राएलियों को कभी न छोड़े।</w:t>
      </w:r>
    </w:p>
    <w:p>
      <w:pPr/>
      <w:r>
        <w:rPr>
          <w:lang w:val="hi_IN" w:bidi="hi_IN"/>
        </w:rPr>
      </w:r>
      <w:r>
        <w:rPr>
          <w:b/>
          <w:lang w:val="hi_IN" w:bidi="hi_IN"/>
        </w:rPr>
        <w:t>दूसरे दृश्य में:</w:t>
      </w:r>
      <w:r>
        <w:rPr>
          <w:lang w:val="hi_IN" w:bidi="hi_IN"/>
        </w:rPr>
        <w:t xml:space="preserve"> सुलैमान विनती करता है कि लोग विश्वासयोग्यता से यहोवा का अनुसरण करें।</w:t>
      </w:r>
    </w:p>
    <w:p>
      <w:pPr/>
      <w:r>
        <w:rPr>
          <w:lang w:val="hi_IN" w:bidi="hi_IN"/>
        </w:rPr>
      </w:r>
      <w:r>
        <w:rPr>
          <w:b/>
          <w:lang w:val="hi_IN" w:bidi="hi_IN"/>
        </w:rPr>
        <w:t>तीसरे दृश्य में:</w:t>
      </w:r>
      <w:r>
        <w:rPr>
          <w:lang w:val="hi_IN" w:bidi="hi_IN"/>
        </w:rPr>
        <w:t xml:space="preserve"> सुलैमान विनती करता है कि यहोवा सुलैमान और इस्राएलियों की सहायता करने के लिए न्यायपूर्वक कार्य करे, ताकि सभी लोग जान सकें कि यहोवा ही सच्चा परमेश्वर है। इस्राएलियों को यहोवा के प्रति विश्वासयोग्य बने रहना चाहिए।</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सुलैमान</w:t>
      </w:r>
    </w:p>
    <w:p>
      <w:pPr>
        <w:pStyle w:val="ListBullet"/>
        <w:spacing w:line="240" w:lineRule="auto"/>
        <w:ind w:left="720"/>
      </w:pPr>
      <w:r>
        <w:rPr>
          <w:lang w:val="hi_IN" w:bidi="hi_IN"/>
        </w:rPr>
      </w:r>
      <w:r>
        <w:rPr>
          <w:lang w:val="hi_IN" w:bidi="hi_IN"/>
        </w:rPr>
        <w:t>इस्राएलियों का परमेश्वर, यहोवा</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यहोवा का सेवक मूसा</w:t>
      </w:r>
    </w:p>
    <w:p>
      <w:pPr>
        <w:pStyle w:val="ListBullet"/>
        <w:spacing w:line="240" w:lineRule="auto"/>
        <w:ind w:left="720"/>
      </w:pPr>
      <w:r>
        <w:rPr>
          <w:lang w:val="hi_IN" w:bidi="hi_IN"/>
        </w:rPr>
      </w:r>
      <w:r>
        <w:rPr>
          <w:lang w:val="hi_IN" w:bidi="hi_IN"/>
        </w:rPr>
        <w:t>इस्राएलियों के पूर्वज</w:t>
      </w:r>
    </w:p>
    <w:p>
      <w:pPr>
        <w:pStyle w:val="ListBullet"/>
        <w:spacing w:line="240" w:lineRule="auto"/>
        <w:ind w:left="720"/>
      </w:pPr>
      <w:r>
        <w:rPr>
          <w:lang w:val="hi_IN" w:bidi="hi_IN"/>
        </w:rPr>
      </w:r>
      <w:r>
        <w:rPr>
          <w:lang w:val="hi_IN" w:bidi="hi_IN"/>
        </w:rPr>
        <w:t>और पृथ्वी के सभी लोग</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याद रखें कि कुछ भाग पहले जब सुलैमान ने प्रार्थना करना शुरू किया था, तब सुलैमान मंदिर के आँगन में वेदी के सामने खड़ा था। सुलैमान ने स्वर्ग में परमेश्वर की ओर अपने हाथ उठाए। इस भाग के पहले दृश्य में, कहानीकार हमें बताता है कि अपनी प्रार्थना के दौरान किसी समय सुलैमान ने घुटने टेके या अपने घुटनों के बल दण्डवत् किया। अब सुलैमान ने अपनी प्रार्थना समाप्त कर दी है, इसलिए सुलैमान फिर से खड़ा हो जाता है। कहानीकार यह बताने के लिए दो शब्दों का उपयोग करता है कि सुलैमान ने प्रार्थना कैसे की थी। इन शब्दों का अर्थ लगभग एक ही है और ये वही दो शब्द हैं जिनका इस्तेमाल खुद सुलैमान ने अपनी प्रार्थना में किया था। पहला शब्द प्रार्थना के लिए एक सामान्य शब्द है, जबकि दूसरा शब्द एक विशेष प्रकार की प्रार्थना है जिसका अर्थ यहोवा से सहायता माँगना है।</w:t>
      </w:r>
    </w:p>
    <w:p>
      <w:pPr/>
      <w:r>
        <w:rPr>
          <w:lang w:val="hi_IN" w:bidi="hi_IN"/>
        </w:rPr>
      </w:r>
      <w:r>
        <w:rPr>
          <w:lang w:val="hi_IN" w:bidi="hi_IN"/>
        </w:rPr>
        <w:t>अब जब सुलैमान खड़ा होता है, तो सुलैमान ऊँची आवाज़ में बोलता है और इस्राएल के उन सभी लोगों को आशीष देता है जो मंदिर में इकट्ठे हुए थे। सुलैमान की आशीष एक प्रार्थना के समान है, क्योंकि सुलैमान विनती करता है कि यहोवा कुछ काम करे। लेकिन परमेश्वर से बात करने के बजाय, सुलैमान इस्राएलियों से परमेश्वर के बारे में बात करता है। सुलैमान कहता है, “यहोवा ये काम करे, और तुम इस्राएलियों, ये काम करो।”</w:t>
      </w:r>
    </w:p>
    <w:p>
      <w:pPr/>
      <w:r>
        <w:rPr>
          <w:lang w:val="hi_IN" w:bidi="hi_IN"/>
        </w:rPr>
      </w:r>
      <w:r>
        <w:rPr>
          <w:lang w:val="hi_IN" w:bidi="hi_IN"/>
        </w:rPr>
        <w:t>यहाँ रुकें और समूह के रूप में इस प्रश्न पर चर्चा करें: जब आप किसी को आशीष देते हैं, तो आप किससे बात करते हैं? जिस व्यक्ति को आप आशीष देते हैं, उसको अच्छी चीज़ें देने के लिए आप किससे कहते हैं? चर्चा करें कि आप कैसे दिखाएँगे कि सुलैमान की आशीष, सुलैमान की प्रार्थना से अलग है। इस ऑडियो को यहाँ रोकें।</w:t>
      </w:r>
    </w:p>
    <w:p>
      <w:pPr/>
      <w:r>
        <w:rPr>
          <w:lang w:val="hi_IN" w:bidi="hi_IN"/>
        </w:rPr>
      </w:r>
      <w:r>
        <w:rPr>
          <w:lang w:val="hi_IN" w:bidi="hi_IN"/>
        </w:rPr>
        <w:t>अपनी आशीष की शुरुआत करते हुए सुलैमान कहता है, “यहोवा को धन्य कहो!” यहोवा को धन्य कहने का अर्थ है यहोवा की आराधना और स्तुति करना, इसलिए कुछ अनुवादों में यहाँ “यहोवा की स्तुति करना” कहा गया है। सुलैमान यहोवा की स्तुति करता है और इस्राएलियों से भी आग्रह करता है कि वे भी यहोवा की स्तुति करें। सुलैमान यहोवा की स्तुति करता है, क्योंकि यहोवा ने इस्राएलियों को विश्राम दिया है, जिसका अर्थ है कि यहोवा ने इस्राएलियों को सुरक्षित और शांतिपूर्ण जीवन दिया है। इस्राएलियों को इस बात से डरने की आवश्यकता नहीं है कि शत्रु उन पर हमला करेंगे।</w:t>
      </w:r>
    </w:p>
    <w:p>
      <w:pPr/>
      <w:r>
        <w:rPr>
          <w:lang w:val="hi_IN" w:bidi="hi_IN"/>
        </w:rPr>
      </w:r>
      <w:r>
        <w:rPr>
          <w:lang w:val="hi_IN" w:bidi="hi_IN"/>
        </w:rPr>
        <w:t>यह वही बात है जिसकी प्रतिज्ञा यहोवा ने कई साल पहले इस्राएलियों के पूर्वजों से की थी। यहोवा ने इस्राएलियों से कई प्रतिज्ञाएँ की थी, जिन्हें यहोवा ने अपने सेवक मूसा को बताया था। तब मूसा ने इस्राएलियों के पूर्वजों को बताया कि यहोवा ने क्या वादा किया था। सुलैमान कहता है कि यहोवा की प्रतिज्ञाओं का एक भी शब्द असफल नहीं हुआ है। इसका अर्थ है कि यहोवा ने वह हर प्रतिज्ञा पूरी की जो उसने की थी।</w:t>
      </w:r>
    </w:p>
    <w:p>
      <w:pPr/>
      <w:r>
        <w:rPr>
          <w:lang w:val="hi_IN" w:bidi="hi_IN"/>
        </w:rPr>
      </w:r>
      <w:r>
        <w:rPr>
          <w:lang w:val="hi_IN" w:bidi="hi_IN"/>
        </w:rPr>
        <w:t>यहाँ रुकें और समूह में इस प्रश्न पर चर्चा करें: आप उस तरीके के बारे में कैसे बात करते हैं कि कोई व्यक्ति वह सब कुछ करता है जो वह करने का वादा करता है? इस बात पर चर्चा करें कि आप सुलैमान के उस कथन का अनुवाद कैसे करना चाहेंगे जिसमें वह कहता है कि यहोवा ने अपनी सभी प्रतिज्ञाएँ पूरी की हैं। इस ऑडियो को यहाँ रोकें।</w:t>
      </w:r>
    </w:p>
    <w:p>
      <w:pPr/>
      <w:r>
        <w:rPr>
          <w:lang w:val="hi_IN" w:bidi="hi_IN"/>
        </w:rPr>
      </w:r>
      <w:r>
        <w:rPr>
          <w:lang w:val="hi_IN" w:bidi="hi_IN"/>
        </w:rPr>
        <w:t>यहोवा लगातार इस्राएलियों के पूर्वजों के साथ रहा है और उनकी सहायता करता रहा है। सुलैमान विनती करता है कि यहोवा अब भी इस्राएलियों के साथ रहे। ध्यान दें कि सुलैमान इस बात को तीन अलग-अलग तरीकों से कैसे कहता है। सुलैमान विनती करता है कि यहोवा इस्राएलियों के साथ रहे, यहोवा उन्हें कभी न छोड़े, और यहोवा उन्हें कभी न त्यागे। सुलैमान एक ही बात को कहने के इन अलग-अलग तरीकों का उपयोग करता है ताकि यह दिखाया जा सके कि सुलैमान यह बात कितनी दृढ़ता से चाहता है।</w:t>
      </w:r>
    </w:p>
    <w:p>
      <w:pPr/>
      <w:r>
        <w:rPr>
          <w:lang w:val="hi_IN" w:bidi="hi_IN"/>
        </w:rPr>
      </w:r>
      <w:r>
        <w:rPr>
          <w:lang w:val="hi_IN" w:bidi="hi_IN"/>
        </w:rPr>
        <w:t>यहाँ रुकें और समूह में इस प्रश्न पर चर्चा करें: आपकी भाषा में, आप किसी ऐसी बात पर कैसे जोर देते हैं जो आपके लिए महत्वपूर्ण है? ऐसे समय क्या हैं जब आप अपनी इच्छा को कुछ अलग-अलग तरीकों से कहेंगे? चर्चा करें कि आप यहाँ सुलैमान की कही हुई बात का अनुवाद कैसे करेंगे। इस ऑडियो को यहाँ रोकें।</w:t>
      </w:r>
    </w:p>
    <w:p>
      <w:pPr/>
      <w:r>
        <w:rPr>
          <w:lang w:val="hi_IN" w:bidi="hi_IN"/>
        </w:rPr>
      </w:r>
      <w:r>
        <w:rPr>
          <w:lang w:val="hi_IN" w:bidi="hi_IN"/>
        </w:rPr>
        <w:t>दूसरे दृश्य में, सुलैमान विनती करता है कि यहोवा लोगों के मन को यहोवा की ओर "झुका" दे या मोड़ दे। याद रखें कि लोग मन का उपयोग व्यक्ति के उस भाग को दर्शाने के लिए करते थे, जहाँ व्यक्ति महसूस करता है, सोचता है और निर्णय लेता है। जब किसी का मन किसी के "लिए" होता है, तो वह व्यक्ति उससे प्रेम करता है और उसके प्रति पूरी तरह से वफादार होता है। इसलिए सुलैमान चाहता है कि यहोवा इस्राएलियों को उससे प्रेम करने और यहोवा के प्रति वफादार बने रहने में सहायता करे।</w:t>
      </w:r>
    </w:p>
    <w:p>
      <w:pPr/>
      <w:r>
        <w:rPr>
          <w:lang w:val="hi_IN" w:bidi="hi_IN"/>
        </w:rPr>
      </w:r>
      <w:r>
        <w:rPr>
          <w:lang w:val="hi_IN" w:bidi="hi_IN"/>
        </w:rPr>
        <w:t>यहाँ रुकें और समूह में इस प्रश्न पर चर्चा करें: आपकी भाषा में, आप इस बारे में कैसे बात करते हैं कि कोई व्यक्ति किसी से गहरा प्रेम करता है और उसके प्रति समर्पित और वफादार है? चर्चा करें कि आप इस बात का अनुवाद कैसे करना चाहेंगे जिसमें सुलैमान चाहता है कि यहोवा इस्राएलियों के मन को यहोवा की ओर मोड़े। इस ऑडियो को यहाँ रोकें।</w:t>
      </w:r>
    </w:p>
    <w:p>
      <w:pPr/>
      <w:r>
        <w:rPr>
          <w:lang w:val="hi_IN" w:bidi="hi_IN"/>
        </w:rPr>
      </w:r>
      <w:r>
        <w:rPr>
          <w:lang w:val="hi_IN" w:bidi="hi_IN"/>
        </w:rPr>
        <w:t>यदि इस्राएली यहोवा से प्रेम करते हैं, तो इस्राएली आज्ञाकारिता में चलना चाहेंगे। याद रखें कि "चलने" का अर्थ है जीना या व्यवहार करना। सुलैमान चाहता है कि इस्राएली यहोवा की आज्ञा मानें और जैसा यहोवा चाहता है, वैसे ही जीवन जीएँ। सुलैमान चाहता है कि इस्राएली यहोवा की आज्ञाओं, नियमों और विधियों का पालन करें। याद रखें कि लोग अक्सर इन शब्दों का उपयोग एक साथ यहोवा की सभी आज्ञाओं के बारे में बात करने के लिए करते हैं। ये वे धार्मिक नियम हैं जो यहोवा ने इस्राएलियों के पूर्वजों को दिए थे, ताकि सभी इस्राएली इनका पालन करें।</w:t>
      </w:r>
    </w:p>
    <w:p>
      <w:pPr/>
      <w:r>
        <w:rPr>
          <w:lang w:val="hi_IN" w:bidi="hi_IN"/>
        </w:rPr>
      </w:r>
      <w:r>
        <w:rPr>
          <w:lang w:val="hi_IN" w:bidi="hi_IN"/>
        </w:rPr>
        <w:t>यहाँ रुकें और समूह में इस प्रश्न पर चर्चा करें: यदि आप चाहें, तो एक-दूसरे को याद दिलाएँ या देखें कि आपने इस पुस्तक में पहले यहोवा की आज्ञाओं, नियमों और विधियों का अनुवाद कैसे किया है। इस ऑडियो को यहाँ रोकें।</w:t>
      </w:r>
    </w:p>
    <w:p>
      <w:pPr/>
      <w:r>
        <w:rPr>
          <w:lang w:val="hi_IN" w:bidi="hi_IN"/>
        </w:rPr>
      </w:r>
      <w:r>
        <w:rPr>
          <w:lang w:val="hi_IN" w:bidi="hi_IN"/>
        </w:rPr>
        <w:t>तीसरे दृश्य में, सुलैमान विनती करता है कि सुलैमान की बातें यहोवा के निकट रहें। सुलैमान चाहता है कि यहोवा पिछले कुछ भागों में सुलैमान द्वारा की गई प्रार्थना को याद रखे या उन पर ध्यान दे। किसी ऐसी चीज़ को याद रखना या उस पर ध्यान देना आसान है जो आपके पास है! याद रखें कि सुलैमान ने भविष्य में होने वाली घटनाओं के लिए प्रार्थना की थी, जैसे कि जब इस्राएली अपने शत्रुओं से लड़ेंगे। जब वे बातें भविष्य में हों, तब सुलैमान चाहता है कि यहोवा उस बात को याद रखे, जो सुलैमान ने आज माँगी थी। सुलैमान चाहता है कि यहोवा सुलैमान की प्रार्थना को दिन और रात, दोनों समय में याद रखे, जो “हमेशा” कहने का एक और तरीका है।</w:t>
      </w:r>
    </w:p>
    <w:p>
      <w:pPr/>
      <w:r>
        <w:rPr>
          <w:lang w:val="hi_IN" w:bidi="hi_IN"/>
        </w:rPr>
      </w:r>
      <w:r>
        <w:rPr>
          <w:lang w:val="hi_IN" w:bidi="hi_IN"/>
        </w:rPr>
        <w:t>यहाँ रुकें और समूह में इस प्रश्न पर चर्चा करें: आपकी भाषा में, आप इस बारे में कैसे बात करते हैं कि कोई कुछ करता है और वह कभी उस काम को करना बंद नहीं करता? आप किसी से अपनी कही हुई बात याद रखने के लिए कैसे आग्रह करेंगे? चर्चा करें कि आप सुलैमान की विनती के तरीके का अनुवाद कैसे करना चाहते हैं कि यहोवा सुलैमान की प्रार्थना को हमेशा याद रखे। इस ऑडियो को यहाँ रोकें।</w:t>
      </w:r>
    </w:p>
    <w:p>
      <w:pPr/>
      <w:r>
        <w:rPr>
          <w:lang w:val="hi_IN" w:bidi="hi_IN"/>
        </w:rPr>
      </w:r>
      <w:r>
        <w:rPr>
          <w:lang w:val="hi_IN" w:bidi="hi_IN"/>
        </w:rPr>
        <w:t>सुलैमान विनती करता है कि यहोवा सुलैमान और इस्राएलियों के साथ न्यायपूर्वक व्यवहार करे। कुछ अनुवाद कहते हैं कि यहोवा सुलैमान और इस्राएलियों के पक्ष का समर्थन करेगा। याद रखें कि सुलैमान ने भी पिछले भाग में यह प्रार्थना की थी। सुलैमान चाहता है कि यहोवा इस्राएलियों के साथ न्यायपूर्ण व्यवहार करे और उनकी सहायता करे। सुलैमान यह बात आदरपूर्वक कहता है और अपने आप को यहोवा का सेवक कहता है। सुलैमान चाहता है कि यहोवा इस्राएलियों की सहायता करे, ताकि दूसरे लोग देख सकें कि यहोवा कैसा है। तब संसार के सभी लोगों के समूह यह समझेंगे कि यहोवा ही सचमुच परमेश्वर है और उसके अलावा कोई दूसरा परमेश्वर नहीं है।</w:t>
      </w:r>
    </w:p>
    <w:p>
      <w:pPr/>
      <w:r>
        <w:rPr>
          <w:lang w:val="hi_IN" w:bidi="hi_IN"/>
        </w:rPr>
      </w:r>
      <w:r>
        <w:rPr>
          <w:lang w:val="hi_IN" w:bidi="hi_IN"/>
        </w:rPr>
        <w:t>अंत में, सुलैमान चाहता है कि इस्राएली अपने मन पूरी रीति से यहोवा को समर्पित करें। सुलैमान का अर्थ है कि इस्राएलियों को यहोवा के प्रति पूरी तरह से विश्वासयोग्य रहना चाहिए। ध्यान दें कि सुलैमान इस बात पर कैसे जोर देता है कि यहोवा इस्राएलियों का परमेश्वर है। इस्राएलियों को अपने परमेश्वर के प्रति विश्वासयोग्य बने रहना चाहिए! इस्राएलियों को यहोवा की आज्ञाओं का पालन करना चाहिए, जैसे वे अभी करते हैं। इस्राएलियों को ऐसा जीवन जीना चाहिए जो यहोवा को प्रसन्न करे। जब सुलैमान यह आशीष कहता है, तो वह यहोवा से विनती करता है कि ऐसा ही हो, लेकिन लोगों से यह भी कहता है कि वे इस अच्छे तरीके से कार्य करते रहें।</w:t>
      </w:r>
    </w:p>
    <w:p>
      <w:pPr/>
      <w:r>
        <w:rPr>
          <w:lang w:val="hi_IN" w:bidi="hi_IN"/>
        </w:rPr>
      </w:r>
      <w:r>
        <w:rPr>
          <w:lang w:val="hi_IN" w:bidi="hi_IN"/>
        </w:rPr>
        <w:t>यहाँ रुकें और समूह में इस प्रश्न पर चर्चा करें: ऐसे समय के बारे में सोचें जब आप उन लोगों को आशीष देते हैं, जो कुछ करने वाले होते हैं, जैसे कि विवाह के समय। शायद आप नए पति और पत्नी से कुछ इस तरह से कहेंगे, “तुम एक-दूसरे के प्रति भले और विश्वासयोग्य रहो।” जब आप इस तरह से कुछ कहते हैं, तो आप नए पति और पत्नी से कैसी प्रतिक्रिया देने की अपेक्षा करते हैं? आप उन लोगों से क्या करवाना चाहते हैं? कुछ और आशीषें क्या हैं जिनमें आप परमेश्वर और लोगों से अच्छे काम करने की विनती करते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राजाओं 8:54–61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सुलैमान</w:t>
      </w:r>
    </w:p>
    <w:p>
      <w:pPr>
        <w:pStyle w:val="ListBullet"/>
        <w:spacing w:line="240" w:lineRule="auto"/>
        <w:ind w:left="720"/>
      </w:pPr>
      <w:r>
        <w:rPr>
          <w:lang w:val="hi_IN" w:bidi="hi_IN"/>
        </w:rPr>
      </w:r>
      <w:r>
        <w:rPr>
          <w:lang w:val="hi_IN" w:bidi="hi_IN"/>
        </w:rPr>
        <w:t>यहोवा, इस्राएलियों का परमेश्वर</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यहोवा का सेवक मूसा</w:t>
      </w:r>
    </w:p>
    <w:p>
      <w:pPr>
        <w:pStyle w:val="ListBullet"/>
        <w:spacing w:line="240" w:lineRule="auto"/>
        <w:ind w:left="720"/>
      </w:pPr>
      <w:r>
        <w:rPr>
          <w:lang w:val="hi_IN" w:bidi="hi_IN"/>
        </w:rPr>
      </w:r>
      <w:r>
        <w:rPr>
          <w:lang w:val="hi_IN" w:bidi="hi_IN"/>
        </w:rPr>
        <w:t>इस्राएलियों के पूर्वज</w:t>
      </w:r>
    </w:p>
    <w:p>
      <w:pPr>
        <w:pStyle w:val="ListBullet"/>
        <w:spacing w:line="240" w:lineRule="auto"/>
        <w:ind w:left="720"/>
      </w:pPr>
      <w:r>
        <w:rPr>
          <w:lang w:val="hi_IN" w:bidi="hi_IN"/>
        </w:rPr>
      </w:r>
      <w:r>
        <w:rPr>
          <w:lang w:val="hi_IN" w:bidi="hi_IN"/>
        </w:rPr>
        <w:t>और पृथ्वी के सभी लोग</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की भूमिका निभा रहे व्यक्ति को यह बताना चाहिए कि यदि वह उस पात्र के स्थान पर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पिछली कहानी में जब सुलैमान प्रार्थना कर रहा था, तब सुलैमान ने यहोवा की वेदी के सामने घुटने टेके और अपने हाथ स्वर्ग की ओर उठाए। फिर सुलैमान ने यहोवा से सहायता माँगने की अपनी प्रार्थना समाप्त की। फिर सुलैमान यहोवा की वेदी के सामने खड़ा हुआ। जब सुलैमान खड़ा हुआ, तो उसने ऊँची आवाज़ में इस्राएल के सभी लोगों को आशीष दी, जो वहाँ इकट्ठे हुए थे। सुलैमान ने कहा, “यहोवा की स्तुति हो! जैसा कि यहोवा ने वादा किया था, यहोवा ने अपने लोगों, इस्राएलियों को युद्ध से विश्राम दिया है। यहोवा ने अपने सेवक मूसा के माध्यम से कई अच्छी प्रतिज्ञाएँ दीं थी। यहोवा ने अपनी सभी प्रतिज्ञाओं को पूरा किया है।"</w:t>
      </w:r>
    </w:p>
    <w:p>
      <w:pPr/>
      <w:r>
        <w:rPr>
          <w:lang w:val="hi_IN" w:bidi="hi_IN"/>
        </w:rPr>
      </w:r>
      <w:r>
        <w:rPr>
          <w:lang w:val="hi_IN" w:bidi="hi_IN"/>
        </w:rPr>
        <w:t>नाटक को रोकें।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उन सभी अच्छी बातों के लिए बहुत आभारी हूँ जो यहोवा ने हमारे लिए करने की प्रतिज्ञा की है। यहोवा ने वह सब कुछ किया है जो उसने कहा था कि वह करेगा! या</w:t>
      </w:r>
    </w:p>
    <w:p>
      <w:pPr>
        <w:pStyle w:val="ListBullet"/>
        <w:spacing w:line="240" w:lineRule="auto"/>
        <w:ind w:left="720"/>
      </w:pPr>
      <w:r>
        <w:rPr>
          <w:lang w:val="hi_IN" w:bidi="hi_IN"/>
        </w:rPr>
      </w:r>
      <w:r>
        <w:rPr>
          <w:lang w:val="hi_IN" w:bidi="hi_IN"/>
        </w:rPr>
        <w:t>मैं बहुत खुश हूँ! हमने इस सुंदर मंदिर का काम पूरा कर लिया है। हमारे पास एक अच्छा देश है, जहाँ हम शांति से रहते हैं। यहोवा ने ही यह सब करवाया है! या</w:t>
      </w:r>
    </w:p>
    <w:p>
      <w:pPr>
        <w:pStyle w:val="ListBullet"/>
        <w:spacing w:line="240" w:lineRule="auto"/>
        <w:ind w:left="720"/>
      </w:pPr>
      <w:r>
        <w:rPr>
          <w:lang w:val="hi_IN" w:bidi="hi_IN"/>
        </w:rPr>
      </w:r>
      <w:r>
        <w:rPr>
          <w:lang w:val="hi_IN" w:bidi="hi_IN"/>
        </w:rPr>
        <w:t>मैं चाहता हूँ कि इस्राएली याद रखें कि हमारे पास जो भी अच्छी चीज़ें हैं, उन सबके लिए यहोवा ही स्तुति के योग्य है।</w:t>
      </w:r>
    </w:p>
    <w:p>
      <w:pPr/>
      <w:r>
        <w:rPr>
          <w:lang w:val="hi_IN" w:bidi="hi_IN"/>
        </w:rPr>
      </w:r>
      <w:r>
        <w:rPr>
          <w:lang w:val="hi_IN" w:bidi="hi_IN"/>
        </w:rPr>
        <w:t>नाटक को जारी रखें।</w:t>
      </w:r>
    </w:p>
    <w:p>
      <w:pPr/>
      <w:r>
        <w:rPr>
          <w:lang w:val="hi_IN" w:bidi="hi_IN"/>
        </w:rPr>
      </w:r>
      <w:r>
        <w:rPr>
          <w:lang w:val="hi_IN" w:bidi="hi_IN"/>
        </w:rPr>
        <w:t>फिर सुलैमान ने कहा, “हमारा परमेश्वर यहोवा हमारे साथ रहे, जैसे वह हमारे पूर्वजों के साथ था। यहोवा हमें कभी न छोड़े और न ही हमें त्यागे। यहोवा हमें यहोवा से प्रेम करने में सहायता करे, ताकि हम जैसा यहोवा चाहता है, वैसे ही जी सकें। आइए हम उन आज्ञाओं, विधियों और न्याय के लिए नियमों का पालन करें जो यहोवा ने हमारे पूर्वजों को दिए थे।"</w:t>
      </w:r>
    </w:p>
    <w:p>
      <w:pPr/>
      <w:r>
        <w:rPr>
          <w:lang w:val="hi_IN" w:bidi="hi_IN"/>
        </w:rPr>
      </w:r>
      <w:r>
        <w:rPr>
          <w:lang w:val="hi_IN" w:bidi="hi_IN"/>
        </w:rPr>
        <w:t>नाटक को रोकें। यहोवा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खुशी है कि इस्राएली उन अच्छे निर्देशों को याद रखते हैं जो मैंने उन्हें दिए हैं। ये निर्देश इस्राएलियों को एक-दूसरे के साथ शांति से रहने और मेरे साथ अच्छा संबंध रखने में मदद करेंगे; या</w:t>
      </w:r>
    </w:p>
    <w:p>
      <w:pPr>
        <w:pStyle w:val="ListBullet"/>
        <w:spacing w:line="240" w:lineRule="auto"/>
        <w:ind w:left="720"/>
      </w:pPr>
      <w:r>
        <w:rPr>
          <w:lang w:val="hi_IN" w:bidi="hi_IN"/>
        </w:rPr>
      </w:r>
      <w:r>
        <w:rPr>
          <w:lang w:val="hi_IN" w:bidi="hi_IN"/>
        </w:rPr>
        <w:t>मैं इस्राएलियों से प्रेम करता हूँ और उनके साथ अच्छा संबंध रखना चाहता हूँ। मैं चाहता हूँ कि इस्राएली मुझसे प्रेम करें और मेरे प्रति विश्वासयोग्य रहें; या</w:t>
      </w:r>
    </w:p>
    <w:p>
      <w:pPr>
        <w:pStyle w:val="ListBullet"/>
        <w:spacing w:line="240" w:lineRule="auto"/>
        <w:ind w:left="720"/>
      </w:pPr>
      <w:r>
        <w:rPr>
          <w:lang w:val="hi_IN" w:bidi="hi_IN"/>
        </w:rPr>
      </w:r>
      <w:r>
        <w:rPr>
          <w:lang w:val="hi_IN" w:bidi="hi_IN"/>
        </w:rPr>
        <w:t>सुलैमान जब प्रार्थना करता है और लोगों को आशीर्वाद देता है, तब वह मेरा सम्मान करता है। सुलैमान इस्राएलियों की अच्छी तरह अगुवाई करता है, और मैं सुलैमान से प्रसन्न हूँ।</w:t>
      </w:r>
    </w:p>
    <w:p>
      <w:pPr/>
      <w:r>
        <w:rPr>
          <w:lang w:val="hi_IN" w:bidi="hi_IN"/>
        </w:rPr>
      </w:r>
      <w:r>
        <w:rPr>
          <w:lang w:val="hi_IN" w:bidi="hi_IN"/>
        </w:rPr>
        <w:t>नाटक को जारी रखें।</w:t>
      </w:r>
    </w:p>
    <w:p>
      <w:pPr/>
      <w:r>
        <w:rPr>
          <w:lang w:val="hi_IN" w:bidi="hi_IN"/>
        </w:rPr>
      </w:r>
      <w:r>
        <w:rPr>
          <w:lang w:val="hi_IN" w:bidi="hi_IN"/>
        </w:rPr>
        <w:t>फिर सुलैमान ने कहा, “यहोवा इन प्रार्थनाओं को हमेशा याद रखें जो मैंने विनती की है। यहोवा मेरी, अपने सेवक और अपने लोगों, इस्राएलियों की सहायता करने के लिए न्याय से कार्य करे। यहोवा हमारी हर दिन की ज़रूरत में हमारी सहायता करे। तब पृथ्वी की सभी जातियाँ जानेंगी कि यहोवा ही सच्चा परमेश्वर है और उसके सिवा और कोई दूसरा परमेश्वर नहीं है। हे इस्राएलियों, तुम हमारे परमेश्वर यहोवा के प्रति पूरी तरह विश्वासयोग्य बने रहो। तुम यहोवा की विधियों और आज्ञाओं का पालन करते रहो, जैसे तुम आज तक करते हो।"</w:t>
      </w:r>
    </w:p>
    <w:p>
      <w:pPr/>
      <w:r>
        <w:rPr>
          <w:lang w:val="hi_IN" w:bidi="hi_IN"/>
        </w:rPr>
      </w:r>
      <w:r>
        <w:rPr>
          <w:lang w:val="hi_IN" w:bidi="hi_IN"/>
        </w:rPr>
        <w:t>नाटक को रोकें। यहोवा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इस्राएलियों की सहायता इसलिए करता हूँ क्योंकि मैं इस्राएलियों से प्रेम करता हूँ, लेकिन इसलिए भी ताकि अन्य जातियाँ देखें कि मैं कौन हूँ। मैं चाहता हूँ कि हर जगह सभी लोग जानें कि मैं ही सच में परमेश्वर हूँ; या</w:t>
      </w:r>
    </w:p>
    <w:p>
      <w:pPr>
        <w:pStyle w:val="ListBullet"/>
        <w:spacing w:line="240" w:lineRule="auto"/>
        <w:ind w:left="720"/>
      </w:pPr>
      <w:r>
        <w:rPr>
          <w:lang w:val="hi_IN" w:bidi="hi_IN"/>
        </w:rPr>
      </w:r>
      <w:r>
        <w:rPr>
          <w:lang w:val="hi_IN" w:bidi="hi_IN"/>
        </w:rPr>
        <w:t>मैं लोगों की प्रार्थनाएँ सुनता हूँ और वे जो माँगते हैं, उसे याद रखता हूँ; या</w:t>
      </w:r>
    </w:p>
    <w:p>
      <w:pPr>
        <w:pStyle w:val="ListBullet"/>
        <w:spacing w:line="240" w:lineRule="auto"/>
        <w:ind w:left="720"/>
      </w:pPr>
      <w:r>
        <w:rPr>
          <w:lang w:val="hi_IN" w:bidi="hi_IN"/>
        </w:rPr>
      </w:r>
      <w:r>
        <w:rPr>
          <w:lang w:val="hi_IN" w:bidi="hi_IN"/>
        </w:rPr>
        <w:t>मैं अपनी प्रतिज्ञाओं को पूरा करना और इस्राएलियों की देखभाल करना जारी रखूँगा।</w:t>
      </w:r>
    </w:p>
    <w:p>
      <w:pPr/>
      <w:r>
        <w:rPr>
          <w:lang w:val="hi_IN" w:bidi="hi_IN"/>
        </w:rPr>
      </w:r>
      <w:r>
        <w:rPr>
          <w:lang w:val="hi_IN" w:bidi="hi_IN"/>
        </w:rPr>
        <w:t>इस्राएलियों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बहुत आभारी हूँ कि यहोवा हमारा परमेश्वर है। यहोवा शक्तिशाली है और उसने हमें बहुत सी अच्छी चीज़ें दी हैं; या</w:t>
      </w:r>
    </w:p>
    <w:p>
      <w:pPr>
        <w:pStyle w:val="ListBullet"/>
        <w:spacing w:line="240" w:lineRule="auto"/>
        <w:ind w:left="720"/>
      </w:pPr>
      <w:r>
        <w:rPr>
          <w:lang w:val="hi_IN" w:bidi="hi_IN"/>
        </w:rPr>
      </w:r>
      <w:r>
        <w:rPr>
          <w:lang w:val="hi_IN" w:bidi="hi_IN"/>
        </w:rPr>
        <w:t>मुझे सम्मानित महसूस होता है कि सुलैमान हम सभी को आशीष देता है। सुलैमान एक अच्छा राजा है, और मुझे खुशी है कि सुलैमान हमारी अगुवाई करता है; या</w:t>
      </w:r>
    </w:p>
    <w:p>
      <w:pPr>
        <w:pStyle w:val="ListBullet"/>
        <w:spacing w:line="240" w:lineRule="auto"/>
        <w:ind w:left="720"/>
      </w:pPr>
      <w:r>
        <w:rPr>
          <w:lang w:val="hi_IN" w:bidi="hi_IN"/>
        </w:rPr>
      </w:r>
      <w:r>
        <w:rPr>
          <w:lang w:val="hi_IN" w:bidi="hi_IN"/>
        </w:rPr>
        <w:t>मैंने आज कई अद्भुत बातें देखी और सुनी हैं। सुलैमान ने हमें बताया है और याद दिलाया है कि यहोवा कैसा है। मैं यहोवा की आज्ञा मानना चाहता हूँ क्योंकि यहोवा बहुत भला परमेश्वर है।</w:t>
      </w:r>
      <w:r>
        <w:rPr>
          <w:lang w:val="hi_IN" w:bidi="hi_IN"/>
        </w:rPr>
      </w:r>
    </w:p>
    <w:p>
      <w:pPr>
        <w:pStyle w:val="Heading3"/>
      </w:pPr>
      <w:r>
        <w:rPr>
          <w:lang w:val="hi_IN" w:bidi="hi_IN"/>
        </w:rPr>
        <w:t>आवश्यक जानकारी</w:t>
      </w:r>
    </w:p>
    <w:p>
      <w:pPr/>
      <w:r>
        <w:rPr>
          <w:lang w:val="hi_IN" w:bidi="hi_IN"/>
        </w:rPr>
      </w:r>
      <w:r>
        <w:rPr>
          <w:lang w:val="hi_IN" w:bidi="hi_IN"/>
        </w:rPr>
        <w:t>1 राजाओं 8:54–61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इस भाग की शुरुआत में, सुलैमान अपनी </w:t>
      </w:r>
      <w:r>
        <w:rPr>
          <w:b/>
          <w:lang w:val="hi_IN" w:bidi="hi_IN"/>
        </w:rPr>
        <w:t>प्रार्थना</w:t>
      </w:r>
      <w:r>
        <w:rPr>
          <w:lang w:val="hi_IN" w:bidi="hi_IN"/>
        </w:rPr>
        <w:t xml:space="preserve"> और विनती समाप्त करता है। ये दोनों शब्द किसी व्यक्ति द्वारा परमेश्वर से बात करने के तरीके को दर्शा सकते हैं। पहला शब्द प्रार्थना के लिए एक सामान्य शब्द है, जबकि दूसरे शब्द का अर्थ उस तरीके से है, जिससे लोग यहोवा से सहायता माँगते हैं। प्रार्थना के बारे में अधिक जानकारी के लिए, मुख्य शब्दावली को देखें। प्रार्थना और विनती के लिए उन्हीं शब्दों या वाक्यांशों का उपयोग करें जिनका उपयोग आपने पिछले भागों में किया था।</w:t>
      </w:r>
    </w:p>
    <w:p>
      <w:pPr/>
      <w:r>
        <w:rPr>
          <w:lang w:val="hi_IN" w:bidi="hi_IN"/>
        </w:rPr>
      </w:r>
      <w:r>
        <w:rPr>
          <w:lang w:val="hi_IN" w:bidi="hi_IN"/>
        </w:rPr>
        <w:t xml:space="preserve">जब सुलैमान प्रार्थना कर रहा था, तो सुलैमान घुटने के बल बैठा, या </w:t>
      </w:r>
      <w:r>
        <w:rPr>
          <w:b/>
          <w:lang w:val="hi_IN" w:bidi="hi_IN"/>
        </w:rPr>
        <w:t>दण्डवत्</w:t>
      </w:r>
      <w:r>
        <w:rPr>
          <w:lang w:val="hi_IN" w:bidi="hi_IN"/>
        </w:rPr>
        <w:t xml:space="preserve"> किया। जब कोई व्यक्ति घुटनों के बल बैठता है, तो वह दण्डवत् कर सकता है। कभी-कभी, जो व्यक्ति घुटनों के बल बैठता है, तो वह अपना सिर भी ज़मीन से लगा देता है। घुटने टेकने या दण्डवत् के बारे में अधिक जानकारी के लिए, मुख्य शब्दावली में दण्डवत् देखें। घुटने टेकने या दण्डवत् करने के लिए उसी शब्द या वाक्यांश का उपयोग करें जिसका उपयोग आपने पिछले भागों में किया था।</w:t>
      </w:r>
    </w:p>
    <w:p>
      <w:pPr/>
      <w:r>
        <w:rPr>
          <w:lang w:val="hi_IN" w:bidi="hi_IN"/>
        </w:rPr>
      </w:r>
      <w:r>
        <w:rPr>
          <w:lang w:val="hi_IN" w:bidi="hi_IN"/>
        </w:rPr>
        <w:t xml:space="preserve">सुलैमान ने अपने हाथ भी </w:t>
      </w:r>
      <w:r>
        <w:rPr>
          <w:b/>
          <w:lang w:val="hi_IN" w:bidi="hi_IN"/>
        </w:rPr>
        <w:t>स्वर्ग</w:t>
      </w:r>
      <w:r>
        <w:rPr>
          <w:lang w:val="hi_IN" w:bidi="hi_IN"/>
        </w:rPr>
        <w:t xml:space="preserve"> की ओर उठाए। स्वर्ग का अर्थ, आकाश और वह स्थान, जहाँ परमेश्वर रहता है, दोनों हो सकता है। इस मामले में, ऐसा लगता है कि सुलैमान अपने हाथ परमेश्वर की ओर उठा रहा है, जो स्वर्ग में रहता है। स्वर्ग के बारे में अधिक जानकारी के लिए, मुख्य शब्दावली को देखें। स्वर्ग के लिए उसी शब्द या वाक्यांश का इस्तेमाल करें जो आपने पिछले भागों में किया है।</w:t>
      </w:r>
    </w:p>
    <w:p>
      <w:pPr/>
      <w:r>
        <w:rPr>
          <w:lang w:val="hi_IN" w:bidi="hi_IN"/>
        </w:rPr>
      </w:r>
      <w:r>
        <w:rPr>
          <w:lang w:val="hi_IN" w:bidi="hi_IN"/>
        </w:rPr>
        <w:t xml:space="preserve">फिर सुलैमान </w:t>
      </w:r>
      <w:r>
        <w:rPr>
          <w:b/>
          <w:lang w:val="hi_IN" w:bidi="hi_IN"/>
        </w:rPr>
        <w:t>यहोवा</w:t>
      </w:r>
      <w:r>
        <w:rPr>
          <w:lang w:val="hi_IN" w:bidi="hi_IN"/>
        </w:rPr>
        <w:t xml:space="preserve"> की </w:t>
      </w:r>
      <w:r>
        <w:rPr>
          <w:b/>
          <w:lang w:val="hi_IN" w:bidi="hi_IN"/>
        </w:rPr>
        <w:t>वेदी</w:t>
      </w:r>
      <w:r>
        <w:rPr>
          <w:lang w:val="hi_IN" w:bidi="hi_IN"/>
        </w:rPr>
        <w:t xml:space="preserve"> के सामने खड़ा होता है। वेदी वह स्थान होती है जहाँ लोग परमेश्वर को भेंट या बलिदान चढ़ाते हैं। यह मंदिर के आँगन में स्थित पीतल की वेदी है। यहोवा परमेश्वर का व्यक्तिगत नाम है। वेदी और यहोवा के बारे में अधिक जानकारी के लिए, मुख्य शब्दावली देखें। यहोवा की वेदी के लिए उसी शब्द या वाक्यांश का उपयोग करें जिसका उपयोग आपने पिछले भागों में किया था।</w:t>
      </w:r>
    </w:p>
    <w:p>
      <w:pPr/>
      <w:r>
        <w:rPr>
          <w:lang w:val="hi_IN" w:bidi="hi_IN"/>
        </w:rPr>
      </w:r>
      <w:r>
        <w:rPr>
          <w:lang w:val="hi_IN" w:bidi="hi_IN"/>
        </w:rPr>
        <w:t xml:space="preserve">सुलैमान इस्राएल के लोगों की </w:t>
      </w:r>
      <w:r>
        <w:rPr>
          <w:b/>
          <w:lang w:val="hi_IN" w:bidi="hi_IN"/>
        </w:rPr>
        <w:t>मण्डली</w:t>
      </w:r>
      <w:r>
        <w:rPr>
          <w:lang w:val="hi_IN" w:bidi="hi_IN"/>
        </w:rPr>
        <w:t xml:space="preserve"> को </w:t>
      </w:r>
      <w:r>
        <w:rPr>
          <w:b/>
          <w:lang w:val="hi_IN" w:bidi="hi_IN"/>
        </w:rPr>
        <w:t>आशीष</w:t>
      </w:r>
      <w:r>
        <w:rPr>
          <w:lang w:val="hi_IN" w:bidi="hi_IN"/>
        </w:rPr>
        <w:t xml:space="preserve"> देता है। आपको याद होगा कि जब लोग किसी विशेष उद्देश्य के लिए एक साथ इकट्ठा होते हैं, तो मण्डली का गठन होता है। मण्डली के लिए उसी शब्द या वाक्यांश का उपयोग करें जिसका उपयोग आपने पिछले भागों में किया था। जब कोई व्यक्ति किसी दूसरे व्यक्ति पर आशीष बोलता है, तो वह प्रार्थना करता है कि परमेश्वर उस दूसरे व्यक्ति के लिए अच्छे काम करे। सुलैमान यहोवा को भी धन्य कहता है। जब कोई व्यक्ति परमेश्वर को धन्य कहता है, तो इसका अर्थ है कि वह परमेश्वर की आराधना करता है और परमेश्वर की भलाई और आशीषों के लिए उसे धन्यवाद देता है। इसलिए कुछ अनुवादों में "यहोवा को धन्य कहने" के बजाय "यहोवा की स्तुति करो" कहा गया है। धन्य या "स्तुति" के बारे में अधिक जानकारी के लिए मुख्य शब्दावली देखें। लोगों द्वारा एक-दूसरे को आशीष देने और परमेश्वर को धन्य देने के तरीके के लिए उसी शब्द या वाक्यांश का उपयोग करें, जिसका उपयोग आपने पिछले भागों में किया था।</w:t>
      </w:r>
    </w:p>
    <w:p>
      <w:pPr/>
      <w:r>
        <w:rPr>
          <w:lang w:val="hi_IN" w:bidi="hi_IN"/>
        </w:rPr>
      </w:r>
      <w:r>
        <w:rPr>
          <w:lang w:val="hi_IN" w:bidi="hi_IN"/>
        </w:rPr>
        <w:t xml:space="preserve">सुलैमान कहता है कि यहोवा ने अपने लोगों को </w:t>
      </w:r>
      <w:r>
        <w:rPr>
          <w:b/>
          <w:lang w:val="hi_IN" w:bidi="hi_IN"/>
        </w:rPr>
        <w:t>विश्राम</w:t>
      </w:r>
      <w:r>
        <w:rPr>
          <w:lang w:val="hi_IN" w:bidi="hi_IN"/>
        </w:rPr>
        <w:t xml:space="preserve"> दिया है, जिसका अर्थ है कि अब उनके आसपास कोई युद्ध या बुरी घटनाएँ नहीं हो रही हैं। विश्राम के लिए उसी शब्द या वाक्यांश का उपयोग करें जिसका उपयोग आपने 1 राजाओं 5:4 में किया था।</w:t>
      </w:r>
    </w:p>
    <w:p>
      <w:pPr/>
      <w:r>
        <w:rPr>
          <w:lang w:val="hi_IN" w:bidi="hi_IN"/>
        </w:rPr>
      </w:r>
      <w:r>
        <w:rPr>
          <w:lang w:val="hi_IN" w:bidi="hi_IN"/>
        </w:rPr>
        <w:t xml:space="preserve">सुलैमान यहोवा के लोगों, </w:t>
      </w:r>
      <w:r>
        <w:rPr>
          <w:b/>
          <w:lang w:val="hi_IN" w:bidi="hi_IN"/>
        </w:rPr>
        <w:t>इस्राएल</w:t>
      </w:r>
      <w:r>
        <w:rPr>
          <w:lang w:val="hi_IN" w:bidi="hi_IN"/>
        </w:rPr>
        <w:t xml:space="preserve"> के बारे में बात करता है। यहाँ, इस्राएल शब्द का अर्थ इस्राएलियों, या "इस्राएल के लोग" के समान ही है। इस्राएल के बारे में अधिक जानकारी के लिए, मुख्य शब्दावली देखें। इस्राएल के लिए उसी शब्द या वाक्यांश का प्रयोग करें जिसका प्रयोग आपने पिछले भागों में किया है। </w:t>
      </w:r>
    </w:p>
    <w:p>
      <w:pPr/>
      <w:r>
        <w:rPr>
          <w:lang w:val="hi_IN" w:bidi="hi_IN"/>
        </w:rPr>
      </w:r>
      <w:r>
        <w:rPr>
          <w:lang w:val="hi_IN" w:bidi="hi_IN"/>
        </w:rPr>
        <w:t xml:space="preserve">सुलैमान मूसा को यहोवा का </w:t>
      </w:r>
      <w:r>
        <w:rPr>
          <w:b/>
          <w:lang w:val="hi_IN" w:bidi="hi_IN"/>
        </w:rPr>
        <w:t>सेवक</w:t>
      </w:r>
      <w:r>
        <w:rPr>
          <w:lang w:val="hi_IN" w:bidi="hi_IN"/>
        </w:rPr>
        <w:t xml:space="preserve"> कहता है। सुलैमान स्वयं को भी यहोवा का सेवक कहता है। यह अपने बारे में बताने का एक सम्मानजनक तरीका है। सेवक के बारे में अधिक जानकारी के लिए, मुख्य शब्दावली को देखें। सेवक के लिए उसी शब्द या वाक्यांश का उपयोग करें जिसका उपयोग आपने पिछले भागों में किया है।</w:t>
      </w:r>
    </w:p>
    <w:p>
      <w:pPr/>
      <w:r>
        <w:rPr>
          <w:lang w:val="hi_IN" w:bidi="hi_IN"/>
        </w:rPr>
      </w:r>
      <w:r>
        <w:rPr>
          <w:lang w:val="hi_IN" w:bidi="hi_IN"/>
        </w:rPr>
        <w:t xml:space="preserve">यहोवा इस्राएलियों का </w:t>
      </w:r>
      <w:r>
        <w:rPr>
          <w:b/>
          <w:lang w:val="hi_IN" w:bidi="hi_IN"/>
        </w:rPr>
        <w:t>परमेश्वर</w:t>
      </w:r>
      <w:r>
        <w:rPr>
          <w:lang w:val="hi_IN" w:bidi="hi_IN"/>
        </w:rPr>
        <w:t xml:space="preserve"> है। परमेश्वर के बारे में अधिक जानकारी के लिए, मुख्य शब्दावली देखें। परमेश्वर के लिए उसी शब्द या वाक्यांश का उपयोग करें जिसका उपयोग आपने पिछले भागों में किया था।</w:t>
      </w:r>
    </w:p>
    <w:p>
      <w:pPr/>
      <w:r>
        <w:rPr>
          <w:lang w:val="hi_IN" w:bidi="hi_IN"/>
        </w:rPr>
      </w:r>
      <w:r>
        <w:rPr>
          <w:lang w:val="hi_IN" w:bidi="hi_IN"/>
        </w:rPr>
        <w:t>सुलैमान विनती करता है कि यहोवा इस्राएलियों के साथ वैसे ही रहे, जैसे यहोवा इस्राएलियों के "</w:t>
      </w:r>
      <w:r>
        <w:rPr>
          <w:b/>
          <w:lang w:val="hi_IN" w:bidi="hi_IN"/>
        </w:rPr>
        <w:t>पिताओं</w:t>
      </w:r>
      <w:r>
        <w:rPr>
          <w:lang w:val="hi_IN" w:bidi="hi_IN"/>
        </w:rPr>
        <w:t>" के साथ था, जिसका अर्थ यहाँ पूर्वज है। पूर्वजों या पिताओं के लिए उसी शब्द या वाक्यांश का उपयोग करें जिसका उपयोग आपने पिछले भागों में किया था।</w:t>
      </w:r>
    </w:p>
    <w:p>
      <w:pPr/>
      <w:r>
        <w:rPr>
          <w:lang w:val="hi_IN" w:bidi="hi_IN"/>
        </w:rPr>
      </w:r>
      <w:r>
        <w:rPr>
          <w:lang w:val="hi_IN" w:bidi="hi_IN"/>
        </w:rPr>
        <w:t>सुलैमान चाहता है कि पृथ्वी के सभी लोगों के समूह यहोवा को जानें। लोगों का एक समूह उन लोगों का समूह होता है, जो एक ही भाषा बोलते हैं और जिनकी संस्कृति समान होती है। हालाँकि कहानीकार "लोगों के राष्ट्र" नहीं कहता है, फिर भी यदि आप चाहें तो आप अपने अनुवाद में किसी राष्ट्र के विचार का उपयोग कर सकते हैं।</w:t>
      </w:r>
    </w:p>
    <w:p>
      <w:pPr/>
      <w:r>
        <w:rPr>
          <w:lang w:val="hi_IN" w:bidi="hi_IN"/>
        </w:rPr>
      </w:r>
      <w:r>
        <w:rPr>
          <w:lang w:val="hi_IN" w:bidi="hi_IN"/>
        </w:rPr>
        <w:t xml:space="preserve">यहाँ रुकें और समूह के रूप में चर्चा करें कि आप पृथ्वी के </w:t>
      </w:r>
      <w:r>
        <w:rPr>
          <w:b/>
          <w:lang w:val="hi_IN" w:bidi="hi_IN"/>
        </w:rPr>
        <w:t>लोगों</w:t>
      </w:r>
      <w:r>
        <w:rPr>
          <w:lang w:val="hi_IN" w:bidi="hi_IN"/>
        </w:rPr>
        <w:t xml:space="preserve"> या "</w:t>
      </w:r>
      <w:r>
        <w:rPr>
          <w:b/>
          <w:lang w:val="hi_IN" w:bidi="hi_IN"/>
        </w:rPr>
        <w:t>जातियों</w:t>
      </w:r>
      <w:r>
        <w:rPr>
          <w:lang w:val="hi_IN" w:bidi="hi_IN"/>
        </w:rPr>
        <w:t>" के बारे में कैसे बात करेंगे। यदि आवश्यक है, तो अधिक जानकारी के लिए मुख्य शब्दावली में जाति देखें। इस ऑडियो को यहाँ रोकें।</w:t>
      </w:r>
    </w:p>
    <w:p>
      <w:pPr/>
      <w:r>
        <w:rPr>
          <w:lang w:val="hi_IN" w:bidi="hi_IN"/>
        </w:rPr>
      </w:r>
      <w:r>
        <w:rPr>
          <w:lang w:val="hi_IN" w:bidi="hi_IN"/>
        </w:rPr>
        <w:t xml:space="preserve">सुलैमान विनती करता है कि यहोवा इस्राएलियों के </w:t>
      </w:r>
      <w:r>
        <w:rPr>
          <w:b/>
          <w:lang w:val="hi_IN" w:bidi="hi_IN"/>
        </w:rPr>
        <w:t>मनों</w:t>
      </w:r>
      <w:r>
        <w:rPr>
          <w:lang w:val="hi_IN" w:bidi="hi_IN"/>
        </w:rPr>
        <w:t xml:space="preserve"> को अपनी ओर फिराएँ। लोग "मन" का उपयोग उस स्थान के लिए करते हैं, जहाँ कोई व्यक्ति सोचता है, महसूस करता है और निर्णय लेता है। इसलिए सुलैमान चाहता है कि यहोवा ऐसा करे कि इस्राएली यहोवा से प्रेम करें और उसके प्रति वफादार बने रहें। सुलैमान यह भी विनती करता है कि इस्राएली अपने पूरे मन से यहोवा के प्रति समर्पित रहें। सुलैमान चाहता है कि इस्राएली यहोवा के प्रति पूरी तरह से विश्वासयोग्य रहें। मन के बारे में अधिक जानकारी के लिए, मुख्य शब्दावली को देखें। मन के लिए उसी शब्द या वाक्यांश का उपयोग करें जिसका उपयोग आपने पिछले भागों में किया था।</w:t>
      </w:r>
    </w:p>
    <w:p>
      <w:pPr/>
      <w:r>
        <w:rPr>
          <w:lang w:val="hi_IN" w:bidi="hi_IN"/>
        </w:rPr>
      </w:r>
      <w:r>
        <w:rPr>
          <w:lang w:val="hi_IN" w:bidi="hi_IN"/>
        </w:rPr>
        <w:t xml:space="preserve">सुलैमान चाहता है कि इस्राएली यहोवा की </w:t>
      </w:r>
      <w:r>
        <w:rPr>
          <w:b/>
          <w:lang w:val="hi_IN" w:bidi="hi_IN"/>
        </w:rPr>
        <w:t>आज्ञाओं</w:t>
      </w:r>
      <w:r>
        <w:rPr>
          <w:lang w:val="hi_IN" w:bidi="hi_IN"/>
        </w:rPr>
        <w:t xml:space="preserve">, </w:t>
      </w:r>
      <w:r>
        <w:rPr>
          <w:b/>
          <w:lang w:val="hi_IN" w:bidi="hi_IN"/>
        </w:rPr>
        <w:t>नियमों</w:t>
      </w:r>
      <w:r>
        <w:rPr>
          <w:lang w:val="hi_IN" w:bidi="hi_IN"/>
        </w:rPr>
        <w:t xml:space="preserve"> और </w:t>
      </w:r>
      <w:r>
        <w:rPr>
          <w:b/>
          <w:lang w:val="hi_IN" w:bidi="hi_IN"/>
        </w:rPr>
        <w:t>विधियों</w:t>
      </w:r>
      <w:r>
        <w:rPr>
          <w:lang w:val="hi_IN" w:bidi="hi_IN"/>
        </w:rPr>
        <w:t xml:space="preserve"> का पालन करें। आज्ञा एक व्यवस्था, एक नियम या निर्देश होता है। विधि का अर्थ समाज में रहने के लिए आवश्यक किसी विशेष कार्य या निर्देश से हो सकता है। जब सुलैमान आज्ञाएँ, नियम और विधियों की बात करता है, तो सुलैमान का मतलब उन निर्देशों के समूह से होता है जो परमेश्वर ने इस्राएल के लोगों को दिया है। कभी-कभी लोग इसे "</w:t>
      </w:r>
      <w:r>
        <w:rPr>
          <w:b/>
          <w:lang w:val="hi_IN" w:bidi="hi_IN"/>
        </w:rPr>
        <w:t>व्यवस्था</w:t>
      </w:r>
      <w:r>
        <w:rPr>
          <w:lang w:val="hi_IN" w:bidi="hi_IN"/>
        </w:rPr>
        <w:t>" भी कहते हैं। आप इन तीनों शब्दों का सारांश देने और केवल यहोवा द्वारा अपने लोगों के लिए दी गई आज्ञाओं के बारे में बात करने का चुनाव कर सकते हैं। आज्ञाओं, नियमों, विधियों और व्यवस्था के बारे में अधिक जानकारी के लिए, मुख्य शब्दावली देखें। आज्ञाओं, नियमों और विधियों के लिए उन्हीं शब्दों या वाक्यांशों का उपयोग करें जिनका उपयोग आपने पिछले भागों में किया था।</w:t>
      </w:r>
    </w:p>
    <w:p>
      <w:pPr/>
      <w:r>
        <w:rPr>
          <w:lang w:val="hi_IN" w:bidi="hi_IN"/>
        </w:rPr>
      </w:r>
      <w:r>
        <w:rPr>
          <w:lang w:val="hi_IN" w:bidi="hi_IN"/>
        </w:rPr>
        <w:t xml:space="preserve">सुलैमान विनती करता है कि यहोवा इस्राएलियों के साथ </w:t>
      </w:r>
      <w:r>
        <w:rPr>
          <w:b/>
          <w:lang w:val="hi_IN" w:bidi="hi_IN"/>
        </w:rPr>
        <w:t>न्याय</w:t>
      </w:r>
      <w:r>
        <w:rPr>
          <w:lang w:val="hi_IN" w:bidi="hi_IN"/>
        </w:rPr>
        <w:t xml:space="preserve"> करे, या उनके साथ न्यायपूर्ण व्यवहार करे। न्याय तब होता है जब कोई व्यक्ति कानून के अनुसार किसी दूसरे व्यक्ति के साथ निष्पक्ष व्यवहार करता है। न्याय के बारे में अधिक जानकारी के लिए, मुख्य शब्दावली देखें। न्याय के लिए उसी शब्द या वाक्यांश का उपयोग करें जिसका उपयोग आपने पिछले भागों में किया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8:62–66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8:62–66 को सुनें और अपने मन में रखें।</w:t>
      </w:r>
    </w:p>
    <w:p>
      <w:pPr/>
      <w:r>
        <w:rPr>
          <w:lang w:val="hi_IN" w:bidi="hi_IN"/>
        </w:rPr>
      </w:r>
      <w:r>
        <w:rPr>
          <w:lang w:val="hi_IN" w:bidi="hi_IN"/>
        </w:rPr>
        <w:t>यदि सम्भव हो, तो 1 राजाओं 8:62–66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राजाओं 8:62–66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राजा सुलैमान ने इस्राएलियों को आशीष दी, क्योंकि सुलैमान चाहता था कि यहोवा और इस्राएलियों के बीच अच्छा संबंध जारी रहे। इस भाग में, सुलैमान और इस्राएली नए मंदिर में यहोवा का उत्सव मनाना जारी रखते हैं। सुलैमान और इस्राएली यहोवा के लिए बहुत से बलिदान चढ़ाते हैं और एक पर्व मनाते हैं। दो सप्ताहों के अंत में, सभी इस्राएली खुश होकर अपने घर लौट जाते हैं।</w:t>
      </w:r>
    </w:p>
    <w:p>
      <w:pPr/>
      <w:r>
        <w:rPr>
          <w:lang w:val="hi_IN" w:bidi="hi_IN"/>
        </w:rPr>
      </w:r>
      <w:r>
        <w:rPr>
          <w:lang w:val="hi_IN" w:bidi="hi_IN"/>
        </w:rPr>
        <w:t>यह भाग पिछले भाग में सुलैमान द्वारा इस्राएलियों को आशीष देने के तुरंत बाद शुरू होता है। सुलैमान और इस्राएली यहोवा की उपस्थिति में यहोवा के लिए कई बलिदान चढ़ाते हैं। याद रखें कि मंदिर वह स्थान है जहाँ यहोवा ने कहा था कि यहोवा की उपस्थिति होगी। सुलैमान और इस्राएली वहाँ मंदिर में यहोवा के लिए मेलबलि चढ़ाते हैं। लोग मेलबलि या संगतिबलि की भेंट इसलिए चढ़ाना चाहते थे ताकि वे दिखा सकें कि वे यहोवा के साथ अच्छा संबंध रखना चाहते हैं और यहोवा के साथ अपने संबंध का उत्सव मनाना चाहते हैं। लोग पशु की चर्बी और उसके कुछ हिस्सों को पूरी तरह से जला देते थे, ताकि यह दिखाया जा सके कि उन्होंने उन हिस्सों को परमेश्वर को दे दिया था। फिर लोग और याजक बचे हुए मांस को पकाकर खाते थे। मेलबलि के लिए, सुलैमान और इस्राएली 22,000 मवेशी देते हैं, जिनमें नर और मादा तथा वयस्क और छोटे पशु शामिल हो सकते हैं। मवेशी बैल और गाय जैसे जानवर होते हैं।</w:t>
      </w:r>
    </w:p>
    <w:p>
      <w:pPr/>
      <w:r>
        <w:rPr>
          <w:lang w:val="hi_IN" w:bidi="hi_IN"/>
        </w:rPr>
      </w:r>
      <w:r>
        <w:rPr>
          <w:lang w:val="hi_IN" w:bidi="hi_IN"/>
        </w:rPr>
        <w:t>यहाँ रुकें और समूह में एक बैल और गाय की तस्वीर देखें। इस ऑडियो को यहाँ रोकें।</w:t>
      </w:r>
    </w:p>
    <w:p>
      <w:pPr/>
      <w:r>
        <w:rPr>
          <w:lang w:val="hi_IN" w:bidi="hi_IN"/>
        </w:rPr>
      </w:r>
      <w:r>
        <w:rPr>
          <w:lang w:val="hi_IN" w:bidi="hi_IN"/>
        </w:rPr>
        <w:t>सुलैमान और इस्राएली 120,000 भेड़ें और बकरियाँ भी देते हैं। मवेशी, भेड़ और बकरियाँ सभी मेलबलि के लिए हैं। सुलैमान और इस्राएली ये भेंटें मंदिर को समर्पित करने या पहली बार उपयोग करने के लिए चढ़ाते हैं।</w:t>
      </w:r>
    </w:p>
    <w:p>
      <w:pPr/>
      <w:r>
        <w:rPr>
          <w:lang w:val="hi_IN" w:bidi="hi_IN"/>
        </w:rPr>
      </w:r>
      <w:r>
        <w:rPr>
          <w:lang w:val="hi_IN" w:bidi="hi_IN"/>
        </w:rPr>
        <w:t>यहाँ रुकें और समूह में एक भेड़ और बकरी की तस्वीर देखें। इस ऑडियो को यहाँ रोकें।</w:t>
      </w:r>
    </w:p>
    <w:p>
      <w:pPr/>
      <w:r>
        <w:rPr>
          <w:lang w:val="hi_IN" w:bidi="hi_IN"/>
        </w:rPr>
      </w:r>
      <w:r>
        <w:rPr>
          <w:lang w:val="hi_IN" w:bidi="hi_IN"/>
        </w:rPr>
        <w:t>जिस दिन सुलैमान और इस्राएली मंदिर को समर्पित करते हैं, उसी दिन सुलैमान मंदिर के एक हिस्से को भी पवित्र करते हैं। सुलैमान ने मंदिर के आँगन के बीच के भाग को “पवित्र” या आराधना के लिए स्वीकार्य बनाया। आँगन का यह भाग शायद याजकों का आँगन या भीतरी आँगन है।</w:t>
      </w:r>
    </w:p>
    <w:p>
      <w:pPr/>
      <w:r>
        <w:rPr>
          <w:lang w:val="hi_IN" w:bidi="hi_IN"/>
        </w:rPr>
      </w:r>
      <w:r>
        <w:rPr>
          <w:lang w:val="hi_IN" w:bidi="hi_IN"/>
        </w:rPr>
        <w:t>यहाँ रुकें और समूह में मंदिर का एक चित्र देखें। भीतरी आँगन को ढूँढें। इस ऑडियो को यहाँ रोकें।</w:t>
      </w:r>
    </w:p>
    <w:p>
      <w:pPr/>
      <w:r>
        <w:rPr>
          <w:lang w:val="hi_IN" w:bidi="hi_IN"/>
        </w:rPr>
      </w:r>
      <w:r>
        <w:rPr>
          <w:lang w:val="hi_IN" w:bidi="hi_IN"/>
        </w:rPr>
        <w:t>सुलैमान इस क्षेत्र को पवित्र बनाता है, क्योंकि इस्राएलियों को अपने बलिदान चढ़ाने के लिए और अधिक स्थान की आवश्यकता है। इस्राएली इतने अधिक बलिदान चढ़ाते हैं कि याजक सभी बलिदानों को पीतल की बलि की वेदी पर नहीं रख पाते। पीतल की वेदी बहुत छोटी है! इसलिए याजक शायद आँगन में विभिन्न प्रकार की भेंटें चढ़ाने के लिए कुछ अस्थायी वेदियाँ बनाते हैं।</w:t>
      </w:r>
    </w:p>
    <w:p>
      <w:pPr/>
      <w:r>
        <w:rPr>
          <w:lang w:val="hi_IN" w:bidi="hi_IN"/>
        </w:rPr>
      </w:r>
      <w:r>
        <w:rPr>
          <w:lang w:val="hi_IN" w:bidi="hi_IN"/>
        </w:rPr>
        <w:t>यहाँ रुकें और समूह में पीतल की वेदी की एक तस्वीर देखें। आपकी संस्कृति में, लोगों के पास देवताओं को भेंट चढ़ाने के लिए किस प्रकार के विशेष स्थान होते हैं? ऐसे कौन-कौन से अवसर होते हैं जब लोग भेंट चढ़ाने के लिए अस्थायी या अतिरिक्त स्थान बनाते हैं? लोग इन विशेष स्थानों को लोगों के उपयोग के लिए कैसे तैयार करते हैं? इस ऑडियो को यहाँ रोकें।</w:t>
      </w:r>
    </w:p>
    <w:p>
      <w:pPr/>
      <w:r>
        <w:rPr>
          <w:lang w:val="hi_IN" w:bidi="hi_IN"/>
        </w:rPr>
      </w:r>
      <w:r>
        <w:rPr>
          <w:lang w:val="hi_IN" w:bidi="hi_IN"/>
        </w:rPr>
        <w:t>होमबलि भी है, जिसमें लोग पशुओं को काटकर वेदी पर जलाते हैं। अन्नबलि भी है, जिसमें लोग अनाज को सुगंधित मसालों और तेल के साथ मिलाते थे। याजक इस अनाज के मिश्रण को भी वेदी पर जलाते थे। याजक वेदी पर मेलबलि की चर्बी को भी जलाते थे। चर्बी के हिस्सों में अंदर के अंग और उन अंगों पर लगी चर्बी शामिल थी।</w:t>
      </w:r>
    </w:p>
    <w:p>
      <w:pPr/>
      <w:r>
        <w:rPr>
          <w:lang w:val="hi_IN" w:bidi="hi_IN"/>
        </w:rPr>
      </w:r>
      <w:r>
        <w:rPr>
          <w:lang w:val="hi_IN" w:bidi="hi_IN"/>
        </w:rPr>
        <w:t>इस प्रकार, राजा सुलैमान सभी इस्राएली लोगों के साथ मिलकर पर्व का उत्सव मनाता है। हम वर्ष के समय से जानते हैं कि यह झोपड़ियों का पर्व था। याद रखें कि यह वही पर्व था जिसमें इस्राएली याद करते थे कि जब वे स्थायी घरों के बजाय तंबुओं में रहते और यात्रा करते थे, तब परमेश्वर ने उनकी कैसे देखभाल की थी। यह एक वार्षिक पर्व था, जब इस्राएली आराधना के स्थान पर उत्सव मनाने के लिए इकट्ठा होते थे। इस्राएली पूरे इस्राएल देश से आते हैं। इस्राएली उत्तर में लेबो हमात या हमात के प्रवेश द्वार तक के क्षेत्रों से आते हैं। यह स्थान पहाड़ों में से एक रास्ता हो सकता है या यरूशलेम से लगभग 290 किलोमीटर उत्तर में स्थित एक नगर हो सकता है। यह उस देश का उत्तरी सिरा था जिसका यहोवा ने इस्राएलियों से वादा किया था।</w:t>
      </w:r>
    </w:p>
    <w:p>
      <w:pPr/>
      <w:r>
        <w:rPr>
          <w:lang w:val="hi_IN" w:bidi="hi_IN"/>
        </w:rPr>
      </w:r>
      <w:r>
        <w:rPr>
          <w:lang w:val="hi_IN" w:bidi="hi_IN"/>
        </w:rPr>
        <w:t>यहाँ रुकें और समूह में इस्राएल का नक्शा देखें। लेबो हमात को ढूँढें। इस ऑडियो को यहाँ रोकें।</w:t>
      </w:r>
    </w:p>
    <w:p>
      <w:pPr/>
      <w:r>
        <w:rPr>
          <w:lang w:val="hi_IN" w:bidi="hi_IN"/>
        </w:rPr>
      </w:r>
      <w:r>
        <w:rPr>
          <w:lang w:val="hi_IN" w:bidi="hi_IN"/>
        </w:rPr>
        <w:t>इस्राएली दक्षिण में मिस्र की “वादी” या नाले तक के दूर-दूर के स्थानों से भी आते हैं। वादी एक गहरी घाटी या गहरा नाला है, जो आमतौर पर सूखे मौसम में सूखा होता है, लेकिन बरसात के मौसम में उसमें तेज़ी से पानी बहता है। यह शायद वादी-एल-आरीश है, जो यरूशलेम से लगभग 150 किलोमीटर दक्षिण-पश्चिम में है। यह उस देश का दक्षिणी सिरा था जिसका यहोवा ने इस्राएलियों से वादा किया था।</w:t>
      </w:r>
    </w:p>
    <w:p>
      <w:pPr/>
      <w:r>
        <w:rPr>
          <w:lang w:val="hi_IN" w:bidi="hi_IN"/>
        </w:rPr>
      </w:r>
      <w:r>
        <w:rPr>
          <w:lang w:val="hi_IN" w:bidi="hi_IN"/>
        </w:rPr>
        <w:t>यहाँ रुकें और समूह में इस्राएल का नक्शा देखें। वादी-एल-आरीश को ढूँढें। वादी की एक तस्वीर भी देखें। इस ऑडियो को यहाँ रोकें।</w:t>
      </w:r>
    </w:p>
    <w:p>
      <w:pPr/>
      <w:r>
        <w:rPr>
          <w:lang w:val="hi_IN" w:bidi="hi_IN"/>
        </w:rPr>
      </w:r>
      <w:r>
        <w:rPr>
          <w:lang w:val="hi_IN" w:bidi="hi_IN"/>
        </w:rPr>
        <w:t>इस्राएली दो सप्ताह तक उत्सव मनाते हैं। इस्राएली शायद पहले सात दिनों तक मंदिर को समर्पित करते हैं। फिर इस्राएली शेष सात दिनों तक झोपड़ियों का पर्व मनाते हैं। उस समय के अंत में, राजा सुलैमान सभी इस्राएलियों को उनके घर वापस भेज देता है। इस्राएली पहले राजा सुलैमान को धन्य कहते हैं। उस समय, लोग विदा होते समय अक्सर एक-दूसरे को धन्य कहते थे। फिर इस्राएली घर की यात्रा करते हैं। यहोवा ने दाऊद और इस्राएलियों के लिए जो कुछ किया है, उसके कारण इस्राएली खुश हैं। याद रखें कि यहोवा ने दाऊद से वादा किया था कि दाऊद का पुत्र मंदिर का निर्माण करेगा। सुलैमान ने एक सुंदर मंदिर का निर्माण किया है, जैसा कि यहोवा ने वादा किया था!</w:t>
      </w:r>
    </w:p>
    <w:p>
      <w:pPr/>
      <w:r>
        <w:rPr>
          <w:lang w:val="hi_IN" w:bidi="hi_IN"/>
        </w:rPr>
      </w:r>
      <w:r>
        <w:rPr>
          <w:lang w:val="hi_IN" w:bidi="hi_IN"/>
        </w:rPr>
        <w:t>यहाँ रुकें और समूह में इस प्रश्न पर चर्चा करें: आपकी संस्कृति में, आप एक-दूसरे को अलविदा कैसे कहते हैं? आप किसी अगुवे को आदरपूर्वक अलविदा कैसे कहेंगे? उत्सव के समय आप किस प्रकार का विशेष अभिवादन या विदाई कहते हैं?</w:t>
      </w:r>
      <w:r>
        <w:rPr>
          <w:lang w:val="hi_IN" w:bidi="hi_IN"/>
        </w:rPr>
      </w:r>
    </w:p>
    <w:p>
      <w:pPr>
        <w:pStyle w:val="Heading3"/>
      </w:pPr>
      <w:r>
        <w:rPr>
          <w:lang w:val="hi_IN" w:bidi="hi_IN"/>
        </w:rPr>
        <w:t>घटनाओं को समझाना</w:t>
      </w:r>
    </w:p>
    <w:p>
      <w:pPr/>
      <w:r>
        <w:rPr>
          <w:lang w:val="hi_IN" w:bidi="hi_IN"/>
        </w:rPr>
      </w:r>
      <w:r>
        <w:rPr>
          <w:lang w:val="hi_IN" w:bidi="hi_IN"/>
        </w:rPr>
        <w:t>1 राजाओं 8:62–66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राजा सुलैमान और इस्राएली मंदिर को समर्पित करने के लिए मेलबलि के रूप में कई पशुओं को चढ़ाते हैं।</w:t>
      </w:r>
    </w:p>
    <w:p>
      <w:pPr/>
      <w:r>
        <w:rPr>
          <w:lang w:val="hi_IN" w:bidi="hi_IN"/>
        </w:rPr>
      </w:r>
      <w:r>
        <w:rPr>
          <w:b/>
          <w:lang w:val="hi_IN" w:bidi="hi_IN"/>
        </w:rPr>
        <w:t>दूसरे दृश्य में:</w:t>
      </w:r>
      <w:r>
        <w:rPr>
          <w:lang w:val="hi_IN" w:bidi="hi_IN"/>
        </w:rPr>
        <w:t xml:space="preserve"> राजा सुलैमान मंदिर के आँगन के एक भाग को सभी भेंटों के लिए पवित्र बनाता है।</w:t>
      </w:r>
    </w:p>
    <w:p>
      <w:pPr/>
      <w:r>
        <w:rPr>
          <w:lang w:val="hi_IN" w:bidi="hi_IN"/>
        </w:rPr>
      </w:r>
      <w:r>
        <w:rPr>
          <w:b/>
          <w:lang w:val="hi_IN" w:bidi="hi_IN"/>
        </w:rPr>
        <w:t>तीसरे दृश्य में:</w:t>
      </w:r>
      <w:r>
        <w:rPr>
          <w:lang w:val="hi_IN" w:bidi="hi_IN"/>
        </w:rPr>
        <w:t xml:space="preserve"> राजा सुलैमान और इस्राएली 14 दिनों तक उत्सव मनाते हैं।</w:t>
      </w:r>
    </w:p>
    <w:p>
      <w:pPr/>
      <w:r>
        <w:rPr>
          <w:lang w:val="hi_IN" w:bidi="hi_IN"/>
        </w:rPr>
      </w:r>
      <w:r>
        <w:rPr>
          <w:b/>
          <w:lang w:val="hi_IN" w:bidi="hi_IN"/>
        </w:rPr>
        <w:t>चौथे दृश्य में:</w:t>
      </w:r>
      <w:r>
        <w:rPr>
          <w:lang w:val="hi_IN" w:bidi="hi_IN"/>
        </w:rPr>
        <w:t xml:space="preserve"> उत्सव के अंत में, राजा सुलैमान इस्राएलियों को उनके घर भेजता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राजा सुलैमान</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यहोवा का सेवक, दाऊद</w:t>
      </w:r>
    </w:p>
    <w:p>
      <w:pPr>
        <w:pStyle w:val="ListBullet"/>
        <w:spacing w:line="240" w:lineRule="auto"/>
        <w:ind w:left="720"/>
      </w:pPr>
      <w:r>
        <w:rPr>
          <w:lang w:val="hi_IN" w:bidi="hi_IN"/>
        </w:rPr>
      </w:r>
      <w:r>
        <w:rPr>
          <w:lang w:val="hi_IN" w:bidi="hi_IN"/>
        </w:rPr>
        <w:t>और याजक</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में, राजा सुलैमान और इस्राएली यहोवा के सामने बलिदान चढ़ाते हैं। याद रखें कि जब कोई व्यक्ति “यहोवा के सामने” बलिदान चढ़ाता है, तो इसका अर्थ यह हो सकता है कि वह बलिदान यहोवा को और यहोवा की उपस्थिति में चढ़ाता है, जो मंदिर में है। अगले वाक्य में, कहानीकार कहता है कि सुलैमान मेलबलि के रूप में कई पशुओं को चढ़ाता है। कहानीकार का शायद अर्थ यह है कि राजा सुलैमान और सभी इस्राएली दोनों मिलकर इन पशुओं को चढ़ाते हैं, क्योंकि इसके बाद कहानीकार कहता है कि राजा सुलैमान और इस्राएली इस तरह से मंदिर को समर्पित करते हैं।</w:t>
      </w:r>
    </w:p>
    <w:p>
      <w:pPr/>
      <w:r>
        <w:rPr>
          <w:lang w:val="hi_IN" w:bidi="hi_IN"/>
        </w:rPr>
      </w:r>
      <w:r>
        <w:rPr>
          <w:lang w:val="hi_IN" w:bidi="hi_IN"/>
        </w:rPr>
        <w:t>राजा सुलैमान और इस्राएली मेलबलि या संगति बलि के रूप में 22,000 मवेशी और 120,000 भेड़ें और बकरियाँ चढ़ाते हैं। यद्यपि कहानीकार यहाँ याजकों का उल्लेख नहीं करता है, फिर भी शायद याजक और लेवीय पशुओं का बलिदान चढ़ाते हैं। लोग पशुओं को तैयार करने में सहायता करते थे, लेकिन काम के कुछ भाग याजकों के लिए होते थे। कहानीकार कहता है कि सुलैमान बलिदान चढ़ाने और मंदिर को समर्पित करने जैसे काम करता है। शायद सुलैमान के पास ये काम करने में उसकी मदद करने के लिए लोग थे, लेकिन सुलैमान राजा था और प्रभारी था। हालाँकि कहानीकार इस भाग में याजकों का उल्लेख नहीं करता है, फिर भी हम पिछली कहानियों से जानते हैं कि याजक भी वहाँ थे।</w:t>
      </w:r>
    </w:p>
    <w:p>
      <w:pPr/>
      <w:r>
        <w:rPr>
          <w:lang w:val="hi_IN" w:bidi="hi_IN"/>
        </w:rPr>
      </w:r>
      <w:r>
        <w:rPr>
          <w:lang w:val="hi_IN" w:bidi="hi_IN"/>
        </w:rPr>
        <w:t>यहाँ रुकें और समूह में इस प्रश्न पर चर्चा करें: किसी ऐसे अगुवे के बारे में कहानी सुनाएँ जिसने आपके समुदाय में कई काम किए थे। कब आप उन सभी लोगों का उल्लेख करेंगे जिन्होंने अगुवे की सहायता की, और कब आप केवल इस बारे में बात करेंगे कि अगुवे ने कैसे अगुवाई की? इस ऑडियो को यहाँ रोकें।</w:t>
      </w:r>
    </w:p>
    <w:p>
      <w:pPr/>
      <w:r>
        <w:rPr>
          <w:lang w:val="hi_IN" w:bidi="hi_IN"/>
        </w:rPr>
      </w:r>
      <w:r>
        <w:rPr>
          <w:lang w:val="hi_IN" w:bidi="hi_IN"/>
        </w:rPr>
        <w:t>राजा सुलैमान और इस्राएली मंदिर को समर्पित करने के लिए मवेशी, भेड़ और बकरियाँ चढ़ाते हैं। यहाँ, समर्पित करने का अर्थ है किसी चीज़ का पहली बार उपयोग करना।</w:t>
      </w:r>
    </w:p>
    <w:p>
      <w:pPr/>
      <w:r>
        <w:rPr>
          <w:lang w:val="hi_IN" w:bidi="hi_IN"/>
        </w:rPr>
      </w:r>
      <w:r>
        <w:rPr>
          <w:lang w:val="hi_IN" w:bidi="hi_IN"/>
        </w:rPr>
        <w:t>यहाँ रुकें और समूह में इस प्रश्न पर चर्चा करें: उस समय की कहानी बताएँ जब आपके समुदाय ने एक ऐसी नई इमारत का काम पूरा किया जिसका एक विशेष उद्देश्य था, जैसे कलीसिया या स्कूल। आपने इस बात का उत्सव कैसे मनाया कि आप पहली बार उस भवन का उपयोग उस उद्देश्य के लिए कर पाए? आप उस तरीके के बारे में कैसे बात करेंगे जिससे लोग किसी चीज़ का पहली बार इस्तेमाल कर पाने का जश्न मनाते हैं? इस ऑडियो को यहाँ रोकें।</w:t>
      </w:r>
    </w:p>
    <w:p>
      <w:pPr/>
      <w:r>
        <w:rPr>
          <w:lang w:val="hi_IN" w:bidi="hi_IN"/>
        </w:rPr>
      </w:r>
      <w:r>
        <w:rPr>
          <w:lang w:val="hi_IN" w:bidi="hi_IN"/>
        </w:rPr>
        <w:t>दूसरा दृश्य उसी दिन होता है। राजा सुलैमान मंदिर के आँगन के एक हिस्से को पवित्र करता है। किसी चीज़ को पवित्र करने का अर्थ है उसे शुद्ध करना या आराधना के लिए स्वीकार्य बनाना। सुलैमान ने मंदिर के आँगन के इस हिस्से को बलिदानों और भेंटों के लिए और अधिक स्थान बनाने के लिए पवित्र किया। आमतौर पर, याजक पीतल की वेदी पर बलिदान चढ़ाते थे। हालाँकि, सभी बलिदानों के लिए वेदी बहुत छोटी है। इसलिए सुलैमान मंदिर के आँगन के एक हिस्से को पवित्र करता है। सुलैमान शायद आँगन के उस हिस्से को तैयार करने के लिए एक अनुष्ठान करता है, और फिर शायद याजक वहाँ कुछ अस्थायी वेदियाँ बनाते हैं।</w:t>
      </w:r>
    </w:p>
    <w:p>
      <w:pPr/>
      <w:r>
        <w:rPr>
          <w:lang w:val="hi_IN" w:bidi="hi_IN"/>
        </w:rPr>
      </w:r>
      <w:r>
        <w:rPr>
          <w:lang w:val="hi_IN" w:bidi="hi_IN"/>
        </w:rPr>
        <w:t>कहानीकार कहता है कि फिर सुलैमान आँगन के उस हिस्से में होमबलि, अन्नबलि और मेलबलि के चर्बी के हिस्से चढ़ाता है। यह संभव है कि सुलैमान ने भेंट चढ़ाने में मदद की हो, लेकिन शायद याजकों और लेवियों ने अधिकांश काम किया होगा, क्योंकि यह उनका काम था।</w:t>
      </w:r>
    </w:p>
    <w:p>
      <w:pPr/>
      <w:r>
        <w:rPr>
          <w:lang w:val="hi_IN" w:bidi="hi_IN"/>
        </w:rPr>
      </w:r>
      <w:r>
        <w:rPr>
          <w:lang w:val="hi_IN" w:bidi="hi_IN"/>
        </w:rPr>
        <w:t>तीसरे दृश्य में, कहानीकार हमें याद दिलाता है कि सुलैमान और इस्राएली इस समय पर्व का उत्सव भी मनाते हैं। याद रखें कि कहानीकार पर्व का नाम नहीं बताता, लेकिन हम जानते हैं कि यह झोपड़ियों का पर्व है, क्योंकि यह कहानी साल के जिस समय घटित होती है, उससे यह पता चलता है। यह इस्राएलियों के लिए एक सामान्य सभा का समय था, इसलिए इस्राएली लोग पूरे इस्राएल से इकट्ठा हुए थे। कहानीकार कहता है कि लोग उत्तर और दक्षिणी सीमाओं से भी आए थे, ताकि यह दिखाया जा सके कि लोग पूरे इस्राएल से आए थे।</w:t>
      </w:r>
    </w:p>
    <w:p>
      <w:pPr/>
      <w:r>
        <w:rPr>
          <w:lang w:val="hi_IN" w:bidi="hi_IN"/>
        </w:rPr>
      </w:r>
      <w:r>
        <w:rPr>
          <w:lang w:val="hi_IN" w:bidi="hi_IN"/>
        </w:rPr>
        <w:t>यहाँ रुकें और समूह में इस प्रश्न पर चर्चा करें: आपके लोगों की भूमि की सीमाएँ कहाँ हैं? आपके देश में कौन से स्थान, आपके रहने के स्थान से सबसे अधिक दूरी पर हैं? आपकी भाषा में, आप इस बात पर कैसे जोर देते हैं कि लोग हर जगह से आते हैं, यहाँ तक कि सबसे दूर के स्थानों से भी? इस ऑडियो को यहाँ रोकें।</w:t>
      </w:r>
    </w:p>
    <w:p>
      <w:pPr/>
      <w:r>
        <w:rPr>
          <w:lang w:val="hi_IN" w:bidi="hi_IN"/>
        </w:rPr>
      </w:r>
      <w:r>
        <w:rPr>
          <w:lang w:val="hi_IN" w:bidi="hi_IN"/>
        </w:rPr>
        <w:t>कहानीकार हमें यह भी बताता है कि सुलैमान और इस्राएली कितने समय तक मंदिर में उत्सव मनाते हैं। कहानीकार कहता है कि इस्राएली सात दिन और फिर सात दिन और उत्सव मनाते हैं, यानी कुल 14 दिन। शायद इसका अर्थ यह है कि इस्राएली सात दिनों तक मंदिर को समर्पित करते हैं, फिर सात दिनों तक पर्व मनाते हैं। कुछ अनुवादों में केवल यह कहा गया है कि इस्राएली सात दिनों तक उत्सव मनाते हैं, न कि 14 दिन, लेकिन इस बात की अधिक संभावना है कि इस्राएलियों ने 14 दिनों तक उत्सव मनाया। ध्यान दें कि कहानीकार कैसे कहता है कि इस्राएली “हमारे परमेश्वर यहोवा” के सामने पर्व का उत्सव मनाते हैं। कहानीकार का परमेश्वर भी यहोवा ही है!</w:t>
      </w:r>
    </w:p>
    <w:p>
      <w:pPr/>
      <w:r>
        <w:rPr>
          <w:lang w:val="hi_IN" w:bidi="hi_IN"/>
        </w:rPr>
      </w:r>
      <w:r>
        <w:rPr>
          <w:lang w:val="hi_IN" w:bidi="hi_IN"/>
        </w:rPr>
        <w:t>यहाँ रुकें और समूह में चर्चा करें कि आप कहानीकार द्वारा वर्णन करने के तरीके का अनुवाद कैसे करना चाहते हैं कि सुलैमान और इस्राएलियों ने कितने समय तक उत्सव मनाया। आप एक ऐसे उत्सव के बारे में कैसे बात करेंगे जो दो हिस्सों में होता है? आप उत्सव के कुल समय के बारे में कैसे बात करेंगे? इस ऑडियो को यहाँ रोकें।</w:t>
      </w:r>
    </w:p>
    <w:p>
      <w:pPr/>
      <w:r>
        <w:rPr>
          <w:lang w:val="hi_IN" w:bidi="hi_IN"/>
        </w:rPr>
      </w:r>
      <w:r>
        <w:rPr>
          <w:lang w:val="hi_IN" w:bidi="hi_IN"/>
        </w:rPr>
        <w:t>चौथा दृश्य पर्व के अंत में घटित होता है। कहानीकार इसे आठवाँ दिन कहता है, जो शायद तम्बूओं के पर्व की शुरुआत से आठवाँ दिन है। इसलिए यह 14 दिनों के अंत में होता है। राजा सुलैमान इस्राएलियों को उनके घर वापस भेजता है। सबसे पहले, इस्राएली राजा सुलैमान को धन्य कहते हैं। इसका अर्थ यह हो सकता है कि इस्राएली सुलैमान को धन्यवाद देते हैं या परमेश्वर से सुलैमान के लिए अच्छी चीज़ें माँगते हैं। यह अलविदा कहने का एक सामान्य तरीका है।</w:t>
      </w:r>
    </w:p>
    <w:p>
      <w:pPr/>
      <w:r>
        <w:rPr>
          <w:lang w:val="hi_IN" w:bidi="hi_IN"/>
        </w:rPr>
      </w:r>
      <w:r>
        <w:rPr>
          <w:lang w:val="hi_IN" w:bidi="hi_IN"/>
        </w:rPr>
        <w:t>फिर लोग घर के लिए यात्रा करते हैं। लोग अपने मन में आनन्दित और मगन हैं, जो यह कहने का एक और तरीका है कि लोग खुश हैं। यहोवा ने अपने सेवक दाऊद और यहोवा के लोगों, इस्राएलियों के लिए जो कुछ किया है, उस कारण से इस्राएली खुश हैं। इस्राएली शायद यह सोचते हैं कि कैसे यहोवा ने दाऊद से किए अपने वादे को पूरा किया और इस्राएलियों से वह सुंदर मंदिर बनवाया।</w:t>
      </w:r>
    </w:p>
    <w:p>
      <w:pPr/>
      <w:r>
        <w:rPr>
          <w:lang w:val="hi_IN" w:bidi="hi_IN"/>
        </w:rPr>
      </w:r>
      <w:r>
        <w:rPr>
          <w:lang w:val="hi_IN" w:bidi="hi_IN"/>
        </w:rPr>
        <w:t>यहाँ रुकें और समूह में इस प्रश्न पर चर्चा करें: उस समय की कहानी बताइए जब आपने अपने समुदाय के साथ एक अच्छी घटना का उत्सव मनाया हो। उत्सव मनाने के बाद आपको कैसा महसूस हुआ? चर्चा करें कि आप इस बारे में कैसे अनुवाद करना चाहते हैं कि इस्राएली यहोवा द्वारा किए गए अच्छे कामों के कारण बहुत खुश और संतुष्ट थे।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राजाओं 8:62–66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राजा सुलैमान</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यहोवा का सेवक, दाऊद</w:t>
      </w:r>
    </w:p>
    <w:p>
      <w:pPr>
        <w:pStyle w:val="ListBullet"/>
        <w:spacing w:line="240" w:lineRule="auto"/>
        <w:ind w:left="720"/>
      </w:pPr>
      <w:r>
        <w:rPr>
          <w:lang w:val="hi_IN" w:bidi="hi_IN"/>
        </w:rPr>
      </w:r>
      <w:r>
        <w:rPr>
          <w:lang w:val="hi_IN" w:bidi="hi_IN"/>
        </w:rPr>
        <w:t>और याजक</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फिर राजा सुलैमान और इस्राएल के सभी लोगों ने यहोवा को बलिदान चढ़ाए। ये बलिदान यहोवा के लिए मेलबलि थे। मेलबलियों में 22,000 मवेशी और 120,000 भेड़ें और बकरियाँ थीं। इस प्रकार राजा सुलैमान और सभी इस्राएलियों ने यहोवा के मंदिर को समर्पित किया।</w:t>
      </w:r>
    </w:p>
    <w:p>
      <w:pPr/>
      <w:r>
        <w:rPr>
          <w:lang w:val="hi_IN" w:bidi="hi_IN"/>
        </w:rPr>
      </w:r>
      <w:r>
        <w:rPr>
          <w:lang w:val="hi_IN" w:bidi="hi_IN"/>
        </w:rPr>
        <w:t>नाटक को रोकें। इस्राएलियों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यहोवा का इतना आदर करता हूँ कि मैं अपनी भेंटों के द्वारा यहोवा का सम्मान करना चाहता हूँ; या</w:t>
      </w:r>
    </w:p>
    <w:p>
      <w:pPr>
        <w:pStyle w:val="ListBullet"/>
        <w:spacing w:line="240" w:lineRule="auto"/>
        <w:ind w:left="720"/>
      </w:pPr>
      <w:r>
        <w:rPr>
          <w:lang w:val="hi_IN" w:bidi="hi_IN"/>
        </w:rPr>
      </w:r>
      <w:r>
        <w:rPr>
          <w:lang w:val="hi_IN" w:bidi="hi_IN"/>
        </w:rPr>
        <w:t>मैं यहोवा के साथ अच्छा संबंध रखना चाहता हूँ और इसे अपनी मेलबलि के द्वारा दिखाऊँगा; या</w:t>
      </w:r>
    </w:p>
    <w:p>
      <w:pPr>
        <w:pStyle w:val="ListBullet"/>
        <w:spacing w:line="240" w:lineRule="auto"/>
        <w:ind w:left="720"/>
      </w:pPr>
      <w:r>
        <w:rPr>
          <w:lang w:val="hi_IN" w:bidi="hi_IN"/>
        </w:rPr>
      </w:r>
      <w:r>
        <w:rPr>
          <w:lang w:val="hi_IN" w:bidi="hi_IN"/>
        </w:rPr>
        <w:t>यह हमारे लोगों के लिए एक अद्भुत समय है! हमने मंदिर का निर्माण करने के लिए एक साथ मिलकर काम किया है, और अब हम मिलकर एक प्रजा के रूप में यहोवा का उत्सव मनाते हैं।</w:t>
      </w:r>
    </w:p>
    <w:p>
      <w:pPr/>
      <w:r>
        <w:rPr>
          <w:lang w:val="hi_IN" w:bidi="hi_IN"/>
        </w:rPr>
      </w:r>
      <w:r>
        <w:rPr>
          <w:lang w:val="hi_IN" w:bidi="hi_IN"/>
        </w:rPr>
        <w:t>नाटक को जारी रखें।</w:t>
      </w:r>
    </w:p>
    <w:p>
      <w:pPr/>
      <w:r>
        <w:rPr>
          <w:lang w:val="hi_IN" w:bidi="hi_IN"/>
        </w:rPr>
      </w:r>
      <w:r>
        <w:rPr>
          <w:lang w:val="hi_IN" w:bidi="hi_IN"/>
        </w:rPr>
        <w:t>उसी दिन, राजा सुलैमान ने आँगन का एक भाग पवित्र किया। यह यहोवा के भवन के सामने आँगन का बीच का क्षेत्र था। वहाँ राजा सुलैमान ने होमबलि, अन्नबलि और मेलबलि के चर्बी के हिस्से चढ़ाए। सुलैमान ने आँगन में बलिदान इसलिए चढ़ाया, क्योंकि यहोवा के सामने रखी पीतल की वेदी पर्याप्त बड़ी नहीं थी। वेदी इतनी छोटी थी कि उसमें होमबलि, अन्नबलि और मेलबलि के चर्बी के हिस्से नहीं आ सकते थे।</w:t>
      </w:r>
    </w:p>
    <w:p>
      <w:pPr/>
      <w:r>
        <w:rPr>
          <w:lang w:val="hi_IN" w:bidi="hi_IN"/>
        </w:rPr>
      </w:r>
      <w:r>
        <w:rPr>
          <w:lang w:val="hi_IN" w:bidi="hi_IN"/>
        </w:rPr>
        <w:t>नाटक को रोकें।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आश्चर्यचकित हूँ! इस्राएली इतनी अधिक भेंटें ले आए हैं कि हमारे पास पर्याप्त स्थान नहीं है! मैं बहुत खुश हूँ कि इस्राएली इस तरह से यहोवा का आदर करना और उसका उत्सव मनाना चाहते हैं! या</w:t>
      </w:r>
    </w:p>
    <w:p>
      <w:pPr>
        <w:pStyle w:val="ListBullet"/>
        <w:spacing w:line="240" w:lineRule="auto"/>
        <w:ind w:left="720"/>
      </w:pPr>
      <w:r>
        <w:rPr>
          <w:lang w:val="hi_IN" w:bidi="hi_IN"/>
        </w:rPr>
      </w:r>
      <w:r>
        <w:rPr>
          <w:lang w:val="hi_IN" w:bidi="hi_IN"/>
        </w:rPr>
        <w:t>मैं आभारी हूँ कि यहोवा ने हमारे साथ इतना दयालु व्यवहार किया है। मैं यह दिखाना चाहता हूँ कि मैं कितना आभारी हूँ; या</w:t>
      </w:r>
    </w:p>
    <w:p>
      <w:pPr>
        <w:pStyle w:val="ListBullet"/>
        <w:spacing w:line="240" w:lineRule="auto"/>
        <w:ind w:left="720"/>
      </w:pPr>
      <w:r>
        <w:rPr>
          <w:lang w:val="hi_IN" w:bidi="hi_IN"/>
        </w:rPr>
      </w:r>
      <w:r>
        <w:rPr>
          <w:lang w:val="hi_IN" w:bidi="hi_IN"/>
        </w:rPr>
        <w:t>हमने पूरे दिन बहुत से बलिदान चढ़ाए हैं, और मैं थक गया हूँ। लेकिन यह थकान अच्छी हैं, क्योंकि हमने यहोवा का उत्सव मनाया है और यहोवा का आदर करने के लिए काम किया है।</w:t>
      </w:r>
    </w:p>
    <w:p>
      <w:pPr/>
      <w:r>
        <w:rPr>
          <w:lang w:val="hi_IN" w:bidi="hi_IN"/>
        </w:rPr>
      </w:r>
      <w:r>
        <w:rPr>
          <w:lang w:val="hi_IN" w:bidi="hi_IN"/>
        </w:rPr>
        <w:t>यहोवा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बहुत खुश हूँ कि मेरे लोग दिखाते हैं कि वे मेरे साथ एक अच्छा संबंध रखना चाहते हैं। मैं भी यही चाहता हूँ! या</w:t>
      </w:r>
    </w:p>
    <w:p>
      <w:pPr>
        <w:pStyle w:val="ListBullet"/>
        <w:spacing w:line="240" w:lineRule="auto"/>
        <w:ind w:left="720"/>
      </w:pPr>
      <w:r>
        <w:rPr>
          <w:lang w:val="hi_IN" w:bidi="hi_IN"/>
        </w:rPr>
      </w:r>
      <w:r>
        <w:rPr>
          <w:lang w:val="hi_IN" w:bidi="hi_IN"/>
        </w:rPr>
        <w:t>इस्राएली मेरा आदर उसी तरह से करते हैं, जैसा कि उन्होंने करने का वादा किया था। मैं भी उनकी रक्षा करूँगा और उनकी देखभाल करूँगा, जैसा कि मैंने करने का वादा किया था; या</w:t>
      </w:r>
    </w:p>
    <w:p>
      <w:pPr>
        <w:pStyle w:val="ListBullet"/>
        <w:spacing w:line="240" w:lineRule="auto"/>
        <w:ind w:left="720"/>
      </w:pPr>
      <w:r>
        <w:rPr>
          <w:lang w:val="hi_IN" w:bidi="hi_IN"/>
        </w:rPr>
      </w:r>
      <w:r>
        <w:rPr>
          <w:lang w:val="hi_IN" w:bidi="hi_IN"/>
        </w:rPr>
        <w:t>मुझे यह देखना पसंद है कि मेरे लोग खुश हैं और एक साथ उत्सव मनाते हैं! जब मैं उन्हें इस तरह से खुश देखता हूँ, तो मुझे ख़ुशी होती है!</w:t>
      </w:r>
    </w:p>
    <w:p>
      <w:pPr/>
      <w:r>
        <w:rPr>
          <w:lang w:val="hi_IN" w:bidi="hi_IN"/>
        </w:rPr>
      </w:r>
      <w:r>
        <w:rPr>
          <w:lang w:val="hi_IN" w:bidi="hi_IN"/>
        </w:rPr>
        <w:t>नाटक को जारी रखें।</w:t>
      </w:r>
    </w:p>
    <w:p>
      <w:pPr/>
      <w:r>
        <w:rPr>
          <w:lang w:val="hi_IN" w:bidi="hi_IN"/>
        </w:rPr>
      </w:r>
      <w:r>
        <w:rPr>
          <w:lang w:val="hi_IN" w:bidi="hi_IN"/>
        </w:rPr>
        <w:t>इस प्रकार, राजा सुलैमान ने सभी इस्राएली लोगों के साथ मिलकर उत्सव मनाया। वहाँ लोगों की बहुत बड़ी भीड़ थी। लोग पूरे इस्राएल से आए थे, उत्तर में लेबो-हमात से लेकर दक्षिण में मिस्र की सीमा पर स्थित वादी तक। इस्राएलियों ने एक सप्ताह तक हमारे परमेश्वर यहोवा के सामने पर्व मनाया। फिर इस्राएलियों ने एक और सप्ताह तक पर्व मनाया। इस प्रकार इस्राएलियों ने कुल मिलाकर 14 दिन तक पर्व मनाया।</w:t>
      </w:r>
    </w:p>
    <w:p>
      <w:pPr/>
      <w:r>
        <w:rPr>
          <w:lang w:val="hi_IN" w:bidi="hi_IN"/>
        </w:rPr>
      </w:r>
      <w:r>
        <w:rPr>
          <w:lang w:val="hi_IN" w:bidi="hi_IN"/>
        </w:rPr>
        <w:t>नाटक को रोकें। इस्राएलियों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आश्चर्यचकित हूँ कि हमारे इतने सारे लोग यहाँ इकट्ठे हुए हैं! या</w:t>
      </w:r>
    </w:p>
    <w:p>
      <w:pPr>
        <w:pStyle w:val="ListBullet"/>
        <w:spacing w:line="240" w:lineRule="auto"/>
        <w:ind w:left="720"/>
      </w:pPr>
      <w:r>
        <w:rPr>
          <w:lang w:val="hi_IN" w:bidi="hi_IN"/>
        </w:rPr>
      </w:r>
      <w:r>
        <w:rPr>
          <w:lang w:val="hi_IN" w:bidi="hi_IN"/>
        </w:rPr>
        <w:t>मैं बहुत खुश हूँ! मैंने ऐसे मित्रों और परिवार को देखा है जो इस्राएल के अन्य हिस्सों में रहते हैं। मैं नए लोगों से मिला हूँ, और हमने एक साथ मिलकर उत्सव मनाया है; या</w:t>
      </w:r>
    </w:p>
    <w:p>
      <w:pPr>
        <w:pStyle w:val="ListBullet"/>
        <w:spacing w:line="240" w:lineRule="auto"/>
        <w:ind w:left="720"/>
      </w:pPr>
      <w:r>
        <w:rPr>
          <w:lang w:val="hi_IN" w:bidi="hi_IN"/>
        </w:rPr>
      </w:r>
      <w:r>
        <w:rPr>
          <w:lang w:val="hi_IN" w:bidi="hi_IN"/>
        </w:rPr>
        <w:t>मैं इस उत्सव को कभी नहीं भूलूँगा। मैं अपने बच्चों को कहानियाँ सुनाऊँगा कि यह समय कितना अच्छा और आनन्ददायक है।</w:t>
      </w:r>
    </w:p>
    <w:p>
      <w:pPr/>
      <w:r>
        <w:rPr>
          <w:lang w:val="hi_IN" w:bidi="hi_IN"/>
        </w:rPr>
      </w:r>
      <w:r>
        <w:rPr>
          <w:lang w:val="hi_IN" w:bidi="hi_IN"/>
        </w:rPr>
        <w:t>नाटक को जारी रखें।</w:t>
      </w:r>
    </w:p>
    <w:p>
      <w:pPr/>
      <w:r>
        <w:rPr>
          <w:lang w:val="hi_IN" w:bidi="hi_IN"/>
        </w:rPr>
      </w:r>
      <w:r>
        <w:rPr>
          <w:lang w:val="hi_IN" w:bidi="hi_IN"/>
        </w:rPr>
        <w:t>अगले दिन, राजा सुलैमान ने लोगों को उनके घर भेजा। लोगों ने परमेश्वर से सुलैमान को आशीष देने की विनती की। फिर लोग अपने घरों को लौट गए। लोग उन सभी अच्छे कामों के बारे में बहुत खुश थे जो यहोवा ने अपने सेवक, दाऊद और अपनी प्रजा, इस्राएलियों के लिए किए थे।</w:t>
      </w:r>
    </w:p>
    <w:p>
      <w:pPr/>
      <w:r>
        <w:rPr>
          <w:lang w:val="hi_IN" w:bidi="hi_IN"/>
        </w:rPr>
      </w:r>
      <w:r>
        <w:rPr>
          <w:lang w:val="hi_IN" w:bidi="hi_IN"/>
        </w:rPr>
        <w:t>नाटक को रोकें। इस्राएलियों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यहोवा ने जो कुछ किया है, उसके लिए मैं बहुत खुश और आभारी हूँ कि मैं यहोवा के बारे में बात करना चाहता हूँ! मैं सभी को याद दिलाऊँगा कि यहोवा ने क्या किया है! मैं अपने बच्चों और मुझसे मिलने आने वाले लोगों को कहानियाँ सुनाऊँगा; या</w:t>
      </w:r>
    </w:p>
    <w:p>
      <w:pPr>
        <w:pStyle w:val="ListBullet"/>
        <w:spacing w:line="240" w:lineRule="auto"/>
        <w:ind w:left="720"/>
      </w:pPr>
      <w:r>
        <w:rPr>
          <w:lang w:val="hi_IN" w:bidi="hi_IN"/>
        </w:rPr>
      </w:r>
      <w:r>
        <w:rPr>
          <w:lang w:val="hi_IN" w:bidi="hi_IN"/>
        </w:rPr>
        <w:t>भले ही उत्सव समाप्त हो गया है, फिर भी मैं दु:खी नहीं हूँ। यह हमारे लोगों के लिए एक अच्छा समय रहा है और मुझे आशा है कि हम भविष्य में फिर से यहोवा का उत्सव मनाएँगे; या</w:t>
      </w:r>
    </w:p>
    <w:p>
      <w:pPr>
        <w:pStyle w:val="ListBullet"/>
        <w:spacing w:line="240" w:lineRule="auto"/>
        <w:ind w:left="720"/>
      </w:pPr>
      <w:r>
        <w:rPr>
          <w:lang w:val="hi_IN" w:bidi="hi_IN"/>
        </w:rPr>
      </w:r>
      <w:r>
        <w:rPr>
          <w:lang w:val="hi_IN" w:bidi="hi_IN"/>
        </w:rPr>
        <w:t>मुझे घर जाने के लिए एक लंबी यात्रा करनी है, लेकिन मैं बहुत खुश हूँ कि मैं मंदिर में उत्सव मनाने आया। मैं अपने लोगों से जुड़ा हुआ महसूस करता हूँ। हमने देखा है और एक-दूसरे को याद दिलाया कि हमारा परमेश्वर कितना अद्भुत और अच्छा है।</w:t>
      </w:r>
      <w:r>
        <w:rPr>
          <w:lang w:val="hi_IN" w:bidi="hi_IN"/>
        </w:rPr>
      </w:r>
    </w:p>
    <w:p>
      <w:pPr>
        <w:pStyle w:val="Heading3"/>
      </w:pPr>
      <w:r>
        <w:rPr>
          <w:lang w:val="hi_IN" w:bidi="hi_IN"/>
        </w:rPr>
        <w:t>आवश्यक जानकारी</w:t>
      </w:r>
    </w:p>
    <w:p>
      <w:pPr/>
      <w:r>
        <w:rPr>
          <w:lang w:val="hi_IN" w:bidi="hi_IN"/>
        </w:rPr>
      </w:r>
      <w:r>
        <w:rPr>
          <w:lang w:val="hi_IN" w:bidi="hi_IN"/>
        </w:rPr>
        <w:t>1 राजाओं 8:62–66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b/>
          <w:lang w:val="hi_IN" w:bidi="hi_IN"/>
        </w:rPr>
        <w:t>राजा</w:t>
      </w:r>
      <w:r>
        <w:rPr>
          <w:lang w:val="hi_IN" w:bidi="hi_IN"/>
        </w:rPr>
        <w:t xml:space="preserve"> सुलैमान और </w:t>
      </w:r>
      <w:r>
        <w:rPr>
          <w:b/>
          <w:lang w:val="hi_IN" w:bidi="hi_IN"/>
        </w:rPr>
        <w:t>इस्राएल</w:t>
      </w:r>
      <w:r>
        <w:rPr>
          <w:lang w:val="hi_IN" w:bidi="hi_IN"/>
        </w:rPr>
        <w:t xml:space="preserve"> के सभी लोग </w:t>
      </w:r>
      <w:r>
        <w:rPr>
          <w:b/>
          <w:lang w:val="hi_IN" w:bidi="hi_IN"/>
        </w:rPr>
        <w:t>यहोवा</w:t>
      </w:r>
      <w:r>
        <w:rPr>
          <w:lang w:val="hi_IN" w:bidi="hi_IN"/>
        </w:rPr>
        <w:t xml:space="preserve"> को बलिदान चढ़ाते हैं। राजा, इस्राएल और यहोवा के बारे में अधिक जानकारी के लिए, मुख्य शब्दावली देखें। राजा, इस्राएल और यहोवा के लिए उन्हीं शब्दों या वाक्यांशों का उपयोग करें जिनका उपयोग आपने पिछले भागों में किया था।</w:t>
      </w:r>
    </w:p>
    <w:p>
      <w:pPr/>
      <w:r>
        <w:rPr>
          <w:lang w:val="hi_IN" w:bidi="hi_IN"/>
        </w:rPr>
      </w:r>
      <w:r>
        <w:rPr>
          <w:b/>
          <w:lang w:val="hi_IN" w:bidi="hi_IN"/>
        </w:rPr>
        <w:t>बलिदान</w:t>
      </w:r>
      <w:r>
        <w:rPr>
          <w:lang w:val="hi_IN" w:bidi="hi_IN"/>
        </w:rPr>
        <w:t xml:space="preserve"> परमेश्वर को दी गई भेंट है। बलिदान के बारे में अधिक जानकारी के लिए, मुख्य शब्दावली देखें। बलिदान के लिए उसी शब्द या वाक्यांश का प्रयोग करें जिसका प्रयोग आपने पिछले भागों में किया है। </w:t>
      </w:r>
    </w:p>
    <w:p>
      <w:pPr/>
      <w:r>
        <w:rPr>
          <w:lang w:val="hi_IN" w:bidi="hi_IN"/>
        </w:rPr>
      </w:r>
      <w:r>
        <w:rPr>
          <w:lang w:val="hi_IN" w:bidi="hi_IN"/>
        </w:rPr>
        <w:t xml:space="preserve">सुलैमान और इस्राएली तीन प्रकार के बलिदान चढ़ाते हैं। पहले प्रकार का बलिदान एक </w:t>
      </w:r>
      <w:r>
        <w:rPr>
          <w:b/>
          <w:lang w:val="hi_IN" w:bidi="hi_IN"/>
        </w:rPr>
        <w:t>मेलबलि या संगतिबलि</w:t>
      </w:r>
      <w:r>
        <w:rPr>
          <w:lang w:val="hi_IN" w:bidi="hi_IN"/>
        </w:rPr>
        <w:t xml:space="preserve"> है। लोग मेलबलि इसलिए चढ़ाते थे ताकि वे यह दिखा सकें कि वे यहोवा के साथ संगति करना चाहते हैं और यहोवा के साथ अपने संबंध का उत्सव मनाना चाहते हैं। लोग किसी पशु के कुछ चर्बी वाले हिस्सों को यहोवा को चढ़ाने के लिए जलाते थे, और फिर बाकी मांस को पकाकर खाते थे। "मेलबलि या संगतिबलि" के बारे में अधिक जानकारी के लिए मुख्य शब्दावली देखें। मेलबलि के लिए उसी शब्द या वाक्यांश का उपयोग करें जिसका उपयोग आपने पिछले भागों में किया था।</w:t>
      </w:r>
    </w:p>
    <w:p>
      <w:pPr/>
      <w:r>
        <w:rPr>
          <w:lang w:val="hi_IN" w:bidi="hi_IN"/>
        </w:rPr>
      </w:r>
      <w:r>
        <w:rPr>
          <w:lang w:val="hi_IN" w:bidi="hi_IN"/>
        </w:rPr>
        <w:t xml:space="preserve">दूसरे प्रकार का बलिदान </w:t>
      </w:r>
      <w:r>
        <w:rPr>
          <w:b/>
          <w:lang w:val="hi_IN" w:bidi="hi_IN"/>
        </w:rPr>
        <w:t>होमबलि</w:t>
      </w:r>
      <w:r>
        <w:rPr>
          <w:lang w:val="hi_IN" w:bidi="hi_IN"/>
        </w:rPr>
        <w:t xml:space="preserve"> है। जब कोई व्यक्ति परमेश्वर को होमबलि चढ़ाता है, तो वह एक पशु को मारकर उसे वेदी पर पूरी तरह से जलाता है। होमबलि के बारे में अधिक जानकारी के लिए, मुख्य शब्दावली देखें। होमबलि के लिए उसी शब्द या वाक्यांश का उपयोग करें जिसका उपयोग आपने पिछले भागों में किया है।</w:t>
      </w:r>
    </w:p>
    <w:p>
      <w:pPr/>
      <w:r>
        <w:rPr>
          <w:lang w:val="hi_IN" w:bidi="hi_IN"/>
        </w:rPr>
      </w:r>
      <w:r>
        <w:rPr>
          <w:lang w:val="hi_IN" w:bidi="hi_IN"/>
        </w:rPr>
        <w:t>तीसरे प्रकार का बलिदान अन्नबलि है। अन्नबलि वह भेंट थी जिसमें लोग आराधना के रूप में यहोवा के लिए गेहूँ के आटे जैसा अन्न लाते थे, जिसे वे कभी-कभी तेल के साथ मिलाते थे। याजक भेंट को वेदी पर जलाता था ताकि उसे प्रतीकात्मक रूप से परमेश्वर को अर्पित किया जा सके।</w:t>
      </w:r>
    </w:p>
    <w:p>
      <w:pPr/>
      <w:r>
        <w:rPr>
          <w:lang w:val="hi_IN" w:bidi="hi_IN"/>
        </w:rPr>
      </w:r>
      <w:r>
        <w:rPr>
          <w:lang w:val="hi_IN" w:bidi="hi_IN"/>
        </w:rPr>
        <w:t xml:space="preserve">यहाँ रुकें और समूह में चर्चा करें कि आप </w:t>
      </w:r>
      <w:r>
        <w:rPr>
          <w:b/>
          <w:lang w:val="hi_IN" w:bidi="hi_IN"/>
        </w:rPr>
        <w:t>अन्नबलि</w:t>
      </w:r>
      <w:r>
        <w:rPr>
          <w:lang w:val="hi_IN" w:bidi="hi_IN"/>
        </w:rPr>
        <w:t xml:space="preserve"> के लिए किस शब्द या वाक्यांश का उपयोग करेंगे। अधिक जानकारी के लिए मुख्य शब्दावली में अन्नबलि शब्द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सुलैमान मेलबलि के लिए </w:t>
      </w:r>
      <w:r>
        <w:rPr>
          <w:b/>
          <w:lang w:val="hi_IN" w:bidi="hi_IN"/>
        </w:rPr>
        <w:t>मवेशी</w:t>
      </w:r>
      <w:r>
        <w:rPr>
          <w:lang w:val="hi_IN" w:bidi="hi_IN"/>
        </w:rPr>
        <w:t xml:space="preserve">, </w:t>
      </w:r>
      <w:r>
        <w:rPr>
          <w:b/>
          <w:lang w:val="hi_IN" w:bidi="hi_IN"/>
        </w:rPr>
        <w:t>भेड़</w:t>
      </w:r>
      <w:r>
        <w:rPr>
          <w:lang w:val="hi_IN" w:bidi="hi_IN"/>
        </w:rPr>
        <w:t xml:space="preserve"> और </w:t>
      </w:r>
      <w:r>
        <w:rPr>
          <w:b/>
          <w:lang w:val="hi_IN" w:bidi="hi_IN"/>
        </w:rPr>
        <w:t>बकरियाँ</w:t>
      </w:r>
      <w:r>
        <w:rPr>
          <w:lang w:val="hi_IN" w:bidi="hi_IN"/>
        </w:rPr>
        <w:t xml:space="preserve"> देता है। मवेशियों के इस समूह में नर और मादा मवेशी, साथ ही छोटे और वयस्क बैल और गाय शामिल हो सकते हैं। मवेशियों, भेड़ों और बकरियों के लिए उन्हीं शब्दों या वाक्यांशों का उपयोग करें जिनका उपयोग आपने पिछले भागों में किया था।</w:t>
      </w:r>
    </w:p>
    <w:p>
      <w:pPr/>
      <w:r>
        <w:rPr>
          <w:lang w:val="hi_IN" w:bidi="hi_IN"/>
        </w:rPr>
      </w:r>
      <w:r>
        <w:rPr>
          <w:lang w:val="hi_IN" w:bidi="hi_IN"/>
        </w:rPr>
        <w:t>जब सुलैमान और इस्राएली ये भेंटें चढ़ाते हैं तो वे मंदिर को समर्पित करते हैं। यहाँ, समर्पित करने का अर्थ है किसी चीज़ को पहली बार खोलना या उसका उपयोग करना। मंदिर को समर्पित करने का अर्थ है पहली बार मंदिर में परमेश्वर की आराधना करना।</w:t>
      </w:r>
    </w:p>
    <w:p>
      <w:pPr/>
      <w:r>
        <w:rPr>
          <w:lang w:val="hi_IN" w:bidi="hi_IN"/>
        </w:rPr>
      </w:r>
      <w:r>
        <w:rPr>
          <w:lang w:val="hi_IN" w:bidi="hi_IN"/>
        </w:rPr>
        <w:t xml:space="preserve">यहाँ रुकें और समूह में चर्चा करें कि आप </w:t>
      </w:r>
      <w:r>
        <w:rPr>
          <w:b/>
          <w:lang w:val="hi_IN" w:bidi="hi_IN"/>
        </w:rPr>
        <w:t>समर्पित</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b/>
          <w:lang w:val="hi_IN" w:bidi="hi_IN"/>
        </w:rPr>
        <w:t>मंदिर</w:t>
      </w:r>
      <w:r>
        <w:rPr>
          <w:lang w:val="hi_IN" w:bidi="hi_IN"/>
        </w:rPr>
        <w:t xml:space="preserve"> वह स्थान है, जहाँ लोग यहोवा की आराधना करते हैं। मंदिर का आँगन एक खुला क्षेत्र है जिसके चारों ओर एक दीवार है। यह वह स्थान है, जहाँ पीतल की वेदी है। मन्दिर के बारे में अधिक जानकारी के लिए, मुख्य शब्दावली देखें। मंदिर और आँगन के लिए उसी शब्द या वाक्यांश का उपयोग करें जिसका उपयोग आपने पिछले भागों में किया था।</w:t>
      </w:r>
    </w:p>
    <w:p>
      <w:pPr/>
      <w:r>
        <w:rPr>
          <w:lang w:val="hi_IN" w:bidi="hi_IN"/>
        </w:rPr>
      </w:r>
      <w:r>
        <w:rPr>
          <w:lang w:val="hi_IN" w:bidi="hi_IN"/>
        </w:rPr>
        <w:t>यहाँ रुकें और आवश्यकता के अनुसार समूह में फिर से मंदिर के चित्र को देखें। भीतरी आँगन को ढूँढें। इस ऑडियो को यहाँ रोकें।</w:t>
      </w:r>
    </w:p>
    <w:p>
      <w:pPr/>
      <w:r>
        <w:rPr>
          <w:lang w:val="hi_IN" w:bidi="hi_IN"/>
        </w:rPr>
      </w:r>
      <w:r>
        <w:rPr>
          <w:lang w:val="hi_IN" w:bidi="hi_IN"/>
        </w:rPr>
        <w:t>सुलैमान मंदिर के आँगन के एक हिस्से को पवित्र करता है। जब आप किसी चीज़ को पवित्र करते हैं, तो आप उस चीज़ को परमेश्वर के लिए एक विशेष कार्य करने के लिए अलग करते हैं। यह वस्तु अब पवित्र है और परमेश्वर की है।</w:t>
      </w:r>
    </w:p>
    <w:p>
      <w:pPr/>
      <w:r>
        <w:rPr>
          <w:lang w:val="hi_IN" w:bidi="hi_IN"/>
        </w:rPr>
      </w:r>
      <w:r>
        <w:rPr>
          <w:lang w:val="hi_IN" w:bidi="hi_IN"/>
        </w:rPr>
        <w:t xml:space="preserve">यहाँ रुकें और समूह में चर्चा करें कि आप </w:t>
      </w:r>
      <w:r>
        <w:rPr>
          <w:b/>
          <w:lang w:val="hi_IN" w:bidi="hi_IN"/>
        </w:rPr>
        <w:t>पवित्र</w:t>
      </w:r>
      <w:r>
        <w:rPr>
          <w:lang w:val="hi_IN" w:bidi="hi_IN"/>
        </w:rPr>
        <w:t xml:space="preserve"> करने के लिए किस शब्द या वाक्यांश का उपयोग करेंगे। अधिक जानकारी के लिए मुख्य शब्दावली में पवित्र शब्द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आमतौर पर, याजक </w:t>
      </w:r>
      <w:r>
        <w:rPr>
          <w:b/>
          <w:lang w:val="hi_IN" w:bidi="hi_IN"/>
        </w:rPr>
        <w:t>पीतल</w:t>
      </w:r>
      <w:r>
        <w:rPr>
          <w:lang w:val="hi_IN" w:bidi="hi_IN"/>
        </w:rPr>
        <w:t xml:space="preserve"> की </w:t>
      </w:r>
      <w:r>
        <w:rPr>
          <w:b/>
          <w:lang w:val="hi_IN" w:bidi="hi_IN"/>
        </w:rPr>
        <w:t>वेदी</w:t>
      </w:r>
      <w:r>
        <w:rPr>
          <w:lang w:val="hi_IN" w:bidi="hi_IN"/>
        </w:rPr>
        <w:t xml:space="preserve"> पर बलिदान चढ़ाते हैं। लोग पीतल बनाने के लिए ताँबा और टिन को मिलाते हैं। पीतल की वेदी वह स्थान है, जहाँ लोग मंदिर के आँगन में परमेश्वर को भेंट या बलिदान चढ़ाते हैं। पीतल और वेदी के बारे में अधिक जानकारी के लिए, मुख्य शब्दावली देखें। पीतल और वेदी के लिए उन्हीं शब्दों या वाक्यांशों का उपयोग करें जिनका उपयोग आपने पिछले भागों में किया था।</w:t>
      </w:r>
    </w:p>
    <w:p>
      <w:pPr/>
      <w:r>
        <w:rPr>
          <w:lang w:val="hi_IN" w:bidi="hi_IN"/>
        </w:rPr>
      </w:r>
      <w:r>
        <w:rPr>
          <w:lang w:val="hi_IN" w:bidi="hi_IN"/>
        </w:rPr>
        <w:t xml:space="preserve">सुलैमान और इस्राएली पर्व मनाते हैं। यह </w:t>
      </w:r>
      <w:r>
        <w:rPr>
          <w:b/>
          <w:lang w:val="hi_IN" w:bidi="hi_IN"/>
        </w:rPr>
        <w:t>तम्बुओं का पर्व</w:t>
      </w:r>
      <w:r>
        <w:rPr>
          <w:lang w:val="hi_IN" w:bidi="hi_IN"/>
        </w:rPr>
        <w:t xml:space="preserve"> है। पर्व के दौरान, इस्राएली झोपड़ियों या अस्थायी आश्रयों में रहते थे। इससे इस्राएलियों को यह याद रखने में मदद मिलती थी कि जब वे जंगल में यात्रा करते थे और स्थायी मकान के बजाय तंबुओं में रहते थे, तब परमेश्वर ने उनकी देखभाल कैसे की थी। तम्बुओं के पर्व के बारे में अधिक जानकारी के लिए, मुख्य शब्दावली देखें। पर्व के लिए उसी शब्द या वाक्यांश का उपयोग करें जिसका उपयोग आपने पिछले भागों में किया था।</w:t>
      </w:r>
    </w:p>
    <w:p>
      <w:pPr/>
      <w:r>
        <w:rPr>
          <w:lang w:val="hi_IN" w:bidi="hi_IN"/>
        </w:rPr>
      </w:r>
      <w:r>
        <w:rPr>
          <w:lang w:val="hi_IN" w:bidi="hi_IN"/>
        </w:rPr>
        <w:t xml:space="preserve">पर्व मनाने के लिए लोगों की एक बड़ी </w:t>
      </w:r>
      <w:r>
        <w:rPr>
          <w:b/>
          <w:lang w:val="hi_IN" w:bidi="hi_IN"/>
        </w:rPr>
        <w:t>मण्डली</w:t>
      </w:r>
      <w:r>
        <w:rPr>
          <w:lang w:val="hi_IN" w:bidi="hi_IN"/>
        </w:rPr>
        <w:t xml:space="preserve"> आती है। मण्डली उन लोगों का एक विशेष समूह है जो किसी निश्चित उद्देश्य के लिए एक साथ आते हैं, जैसे कि कोई धार्मिक सभा। मण्डली के लिए उसी शब्द या वाक्यांश का उपयोग करें जिसका उपयोग आपने पिछले भागों में किया है।</w:t>
      </w:r>
    </w:p>
    <w:p>
      <w:pPr/>
      <w:r>
        <w:rPr>
          <w:lang w:val="hi_IN" w:bidi="hi_IN"/>
        </w:rPr>
      </w:r>
      <w:r>
        <w:rPr>
          <w:lang w:val="hi_IN" w:bidi="hi_IN"/>
        </w:rPr>
        <w:t>इस्राएली दक्षिण में मिस्र की वादी तक की दूरी से आए थे। वादी एक घाटी या गहरी खाई होती है, जो आमतौर पर सूखे मौसम में सूखी रहती है, लेकिन बारिश के मौसम में उसमें तेज़ पानी बहता है।</w:t>
      </w:r>
    </w:p>
    <w:p>
      <w:pPr/>
      <w:r>
        <w:rPr>
          <w:lang w:val="hi_IN" w:bidi="hi_IN"/>
        </w:rPr>
      </w:r>
      <w:r>
        <w:rPr>
          <w:lang w:val="hi_IN" w:bidi="hi_IN"/>
        </w:rPr>
        <w:t xml:space="preserve">यहाँ रुकें और एक वादी की तस्वीर देखें। समूह में चर्चा करें कि आप </w:t>
      </w:r>
      <w:r>
        <w:rPr>
          <w:b/>
          <w:lang w:val="hi_IN" w:bidi="hi_IN"/>
        </w:rPr>
        <w:t>वादी</w:t>
      </w:r>
      <w:r>
        <w:rPr>
          <w:lang w:val="hi_IN" w:bidi="hi_IN"/>
        </w:rPr>
        <w:t xml:space="preserve"> या सूखी नदी की घाटी के लिए किस शब्द या वाक्यांश का उपयोग करेंगे। वादी के लिए उसी शब्द या वाक्यांश का उपयोग करें जिसका उपयोग आपने बाइबल की पिछली पुस्तकों में किया था। इस ऑडियो को यहाँ रोकें।</w:t>
      </w:r>
    </w:p>
    <w:p>
      <w:pPr/>
      <w:r>
        <w:rPr>
          <w:lang w:val="hi_IN" w:bidi="hi_IN"/>
        </w:rPr>
      </w:r>
      <w:r>
        <w:rPr>
          <w:lang w:val="hi_IN" w:bidi="hi_IN"/>
        </w:rPr>
        <w:t xml:space="preserve">यहोवा इस्राएलियों का </w:t>
      </w:r>
      <w:r>
        <w:rPr>
          <w:b/>
          <w:lang w:val="hi_IN" w:bidi="hi_IN"/>
        </w:rPr>
        <w:t>परमेश्वर</w:t>
      </w:r>
      <w:r>
        <w:rPr>
          <w:lang w:val="hi_IN" w:bidi="hi_IN"/>
        </w:rPr>
        <w:t xml:space="preserve"> है। परमेश्वर के बारे में अधिक जानकारी के लिए, मुख्य शब्दावली देखें। परमेश्वर के लिए उसी शब्द या वाक्यांश का उपयोग करें जिसका उपयोग आपने पिछले भागों में किया था।</w:t>
      </w:r>
    </w:p>
    <w:p>
      <w:pPr/>
      <w:r>
        <w:rPr>
          <w:lang w:val="hi_IN" w:bidi="hi_IN"/>
        </w:rPr>
      </w:r>
      <w:r>
        <w:rPr>
          <w:lang w:val="hi_IN" w:bidi="hi_IN"/>
        </w:rPr>
        <w:t xml:space="preserve">इस्राएली सुलैमान को </w:t>
      </w:r>
      <w:r>
        <w:rPr>
          <w:b/>
          <w:lang w:val="hi_IN" w:bidi="hi_IN"/>
        </w:rPr>
        <w:t>आशीष</w:t>
      </w:r>
      <w:r>
        <w:rPr>
          <w:lang w:val="hi_IN" w:bidi="hi_IN"/>
        </w:rPr>
        <w:t xml:space="preserve"> देते हैं और फिर घर जाते हैं। जब कोई मनुष्य किसी दूसरे व्यक्ति को आशीष देता है, तो वह प्रार्थना करता है कि परमेश्वर उस दूसरे व्यक्ति के लिए अच्छे काम करे। आशीष के बारे में अधिक जानकारी के लिए, मुख्य शब्दावली देखें। आशीष के लिए उसी शब्द या वाक्यांश का उपयोग करें जिसका उपयोग आपने पिछले भागों में किया था।</w:t>
      </w:r>
    </w:p>
    <w:p>
      <w:pPr/>
      <w:r>
        <w:rPr>
          <w:lang w:val="hi_IN" w:bidi="hi_IN"/>
        </w:rPr>
      </w:r>
      <w:r>
        <w:rPr>
          <w:lang w:val="hi_IN" w:bidi="hi_IN"/>
        </w:rPr>
        <w:t xml:space="preserve">जब इस्राएली यात्रा करते हैं, तो वे अपने </w:t>
      </w:r>
      <w:r>
        <w:rPr>
          <w:b/>
          <w:lang w:val="hi_IN" w:bidi="hi_IN"/>
        </w:rPr>
        <w:t>मन</w:t>
      </w:r>
      <w:r>
        <w:rPr>
          <w:lang w:val="hi_IN" w:bidi="hi_IN"/>
        </w:rPr>
        <w:t xml:space="preserve"> में आनन्दित और मगन होते हैं। लोग मन शब्द का उपयोग उस स्थान के लिए करते हैं, जहाँ लोग सोचते हैं, महसूस करते हैं और बातों का निर्णय लेते हैं। अपने मन में आनन्दित और मगन होना, यह कहने का एक और तरीका है कि आप खुश और संतुष्ट हैं।</w:t>
      </w:r>
    </w:p>
    <w:p>
      <w:pPr/>
      <w:r>
        <w:rPr>
          <w:lang w:val="hi_IN" w:bidi="hi_IN"/>
        </w:rPr>
      </w:r>
      <w:r>
        <w:rPr>
          <w:lang w:val="hi_IN" w:bidi="hi_IN"/>
        </w:rPr>
        <w:t>यहाँ रुकें और समूह में चर्चा करें कि आप कैसे कहेंगे कि इस्राएली अपने मन में आनन्दित और मगन थे। इस ऑडियो को यहाँ रोकें।</w:t>
      </w:r>
    </w:p>
    <w:p>
      <w:pPr/>
      <w:r>
        <w:rPr>
          <w:lang w:val="hi_IN" w:bidi="hi_IN"/>
        </w:rPr>
      </w:r>
      <w:r>
        <w:rPr>
          <w:b/>
          <w:lang w:val="hi_IN" w:bidi="hi_IN"/>
        </w:rPr>
        <w:t>इस्राएली</w:t>
      </w:r>
      <w:r>
        <w:rPr>
          <w:lang w:val="hi_IN" w:bidi="hi_IN"/>
        </w:rPr>
        <w:t xml:space="preserve"> उन अच्छी बातों के कारण खुश हैं जो यहोवा ने अपने </w:t>
      </w:r>
      <w:r>
        <w:rPr>
          <w:b/>
          <w:lang w:val="hi_IN" w:bidi="hi_IN"/>
        </w:rPr>
        <w:t>सेवक</w:t>
      </w:r>
      <w:r>
        <w:rPr>
          <w:lang w:val="hi_IN" w:bidi="hi_IN"/>
        </w:rPr>
        <w:t xml:space="preserve"> दाऊद और इस्राएलियों के लिए की हैं। सेवक और इस्राएलियों के बारे में अधिक जानकारी के लिए, मुख्य शब्दावली देखें। सेवक और इस्राएलियों के लिए उन्हीं शब्दों या वाक्यांशों का उपयोग करें जिनका उपयोग आपने पिछले भागों में किया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9:1–9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9:1–9 को सुनें और अपने मन में रखें।</w:t>
      </w:r>
    </w:p>
    <w:p>
      <w:pPr/>
      <w:r>
        <w:rPr>
          <w:lang w:val="hi_IN" w:bidi="hi_IN"/>
        </w:rPr>
      </w:r>
      <w:r>
        <w:rPr>
          <w:lang w:val="hi_IN" w:bidi="hi_IN"/>
        </w:rPr>
        <w:t>यदि सम्भव हो, तो 1 राजाओं 9:1–9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राजाओं 9:1–9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में, सुलैमान और इस्राएलियों ने मंदिर को समर्पित किया और एक पर्व मनाया। अब, इस कहानी में, यहोवा एक सपने में सुलैमान से बात करता है। यहोवा सुलैमान को यहोवा के प्रति विश्वासयोग्य रहने की आज्ञा देता है। यहोवा चेतावनी देता है कि यदि सुलैमान और उसके वंशज विश्वासयोग्य नहीं रहते हैं और यदि वे अन्य देवताओं की उपासना करते हैं, तो यहोवा इस्राएलियों को दण्ड देगा।</w:t>
      </w:r>
    </w:p>
    <w:p>
      <w:pPr/>
      <w:r>
        <w:rPr>
          <w:lang w:val="hi_IN" w:bidi="hi_IN"/>
        </w:rPr>
      </w:r>
      <w:r>
        <w:rPr>
          <w:lang w:val="hi_IN" w:bidi="hi_IN"/>
        </w:rPr>
        <w:t>यह कहानी सुलैमान द्वारा अपनी सभी निर्माण परियोजनाओं को समाप्त करने के बाद शुरू होती है। इसमें मंदिर और महल या राजा का घर शामिल है। यहोवा सुलैमान को एक सपने में दिखाई देता है, ठीक वैसे ही जैसे वह गिबोन में दिखाई दिया था, इससे पहले कि सुलैमान ने मंदिर बनाया।</w:t>
      </w:r>
    </w:p>
    <w:p>
      <w:pPr/>
      <w:r>
        <w:rPr>
          <w:lang w:val="hi_IN" w:bidi="hi_IN"/>
        </w:rPr>
      </w:r>
      <w:r>
        <w:rPr>
          <w:lang w:val="hi_IN" w:bidi="hi_IN"/>
        </w:rPr>
        <w:t>यहाँ रुकें और समूह में इस्राएल का नक्शा देखें। गिबोन नगर और यरूशलेम नगर को ढूँढें, जहाँ मंदिर और राजा का महल हैं। इस ऑडियो को यहाँ रोकें।</w:t>
      </w:r>
    </w:p>
    <w:p>
      <w:pPr/>
      <w:r>
        <w:rPr>
          <w:lang w:val="hi_IN" w:bidi="hi_IN"/>
        </w:rPr>
      </w:r>
      <w:r>
        <w:rPr>
          <w:lang w:val="hi_IN" w:bidi="hi_IN"/>
        </w:rPr>
        <w:t>यहोवा सुलैमान से कहता है कि जब सुलैमान ने मंदिर का काम समाप्त किया, तो यहोवा ने सुलैमान की प्रार्थना सुनी। यहोवा सुलैमान के साथ एक समझौता करने वाला है, जिसमें यदि सुलैमान और इस्राएली कुछ काम करते हैं, तो यहोवा भी कुछ काम करेगा। यहोवा सुलैमान को आश्वस्त करता है कि यहोवा मंदिर को स्वीकार करता है। यहोवा इस मंदिर को पवित्र ठहराता है, क्योंकि यहोवा वहाँ उपस्थित है। यहोवा वादा करता है कि लोग हमेशा मंदिर में यहोवा की आराधना कर सकेंगे। यहोवा यह भी वादा करता है कि वह हमेशा मंदिर पर प्रेमपूर्ण ध्यान देगा, जैसा कि सुलैमान ने विनती की थी।</w:t>
      </w:r>
    </w:p>
    <w:p>
      <w:pPr/>
      <w:r>
        <w:rPr>
          <w:lang w:val="hi_IN" w:bidi="hi_IN"/>
        </w:rPr>
      </w:r>
      <w:r>
        <w:rPr>
          <w:lang w:val="hi_IN" w:bidi="hi_IN"/>
        </w:rPr>
        <w:t>यहोवा सुलैमान को भी कुछ काम करने का निर्देश देता है। यहोवा चाहता है कि सुलैमान पूरी तरह से यहोवा के प्रति विश्वासयोग्य रहे। सुलैमान को दाऊद की तरह न्यायपूर्वक और सच्चाई से जीवन बिताना होगा। सुलैमान को यहोवा की आज्ञाओं, विधियों और नियमों का पालन करना होगा। यदि सुलैमान ऐसा करता है, तो यहोवा सुलैमान के वंशजों को हमेशा के लिए इस्राएल के लोगों पर शासन करने देगा। यहोवा ने दाऊद से भी यह वादा किया था। याद रखें कि दाऊद ने पहले ही सुलैमान को इस प्रतिज्ञा के बारे में बताया था जो यहोवा ने दाऊद से की थी। यहोवा सुलैमान को उन बातों की याद दिलाता है जिन्हें वह पहले से जानता है: यहोवा की प्रतिज्ञाएँ और सुलैमान को कैसे कार्य करना चाहिए।</w:t>
      </w:r>
    </w:p>
    <w:p>
      <w:pPr/>
      <w:r>
        <w:rPr>
          <w:lang w:val="hi_IN" w:bidi="hi_IN"/>
        </w:rPr>
      </w:r>
      <w:r>
        <w:rPr>
          <w:lang w:val="hi_IN" w:bidi="hi_IN"/>
        </w:rPr>
        <w:t>लेकिन यहोवा सुलैमान को यह भी चेतावनी देता है कि यदि सुलैमान और सुलैमान के वंशज यहोवा को अस्वीकार कर देते हैं, तो क्या होगा। सुलैमान और उसके वंशज यहोवा और यहोवा की आज्ञाओं को ठुकराने का चुनाव कर सकते हैं। सुलैमान और उसके वंशज झूठे देवताओं की उपासना करना चुन सकते हैं मानो वे सच्चे परमेश्वर हों। यदि सुलैमान और उसके वंशज ऐसा करते हैं, तो यहोवा इस्राएलियों को इस्राएल के देश से बाहर जाने के लिए मजबूर करेगा, जो यहोवा ने इस्राएलियों को दिया था। सुलैमान और उसके वंशज, जो राजा होंगे, पूरे देश के लिए जिम्मेदार हैं। राजा जिस तरह से कार्य करता है, वह केवल राजा को ही नहीं, बल्कि राज्य के सभी लोगों को प्रभावित करता है। लोग अपने राजा का अनुसरण करेंगे और वही करेंगे जो राजा करता है। और यदि कोई राजा यहोवा के प्रति विश्वासयोग्य नहीं है, तो यहोवा इस्राएलियों को दण्ड देगा।</w:t>
      </w:r>
    </w:p>
    <w:p>
      <w:pPr/>
      <w:r>
        <w:rPr>
          <w:lang w:val="hi_IN" w:bidi="hi_IN"/>
        </w:rPr>
      </w:r>
      <w:r>
        <w:rPr>
          <w:lang w:val="hi_IN" w:bidi="hi_IN"/>
        </w:rPr>
        <w:t>यहाँ रुकें और समूह में इस प्रश्न पर चर्चा करें: आपकी संस्कृति में, अगुवे के कार्य करने का तरीका उसके लोगों को कैसे प्रभावित करता है? उस समय की कहानी सुनाएँ जब किसी अगुवे ने बुरा व्यवहार किया था। अगुवे के व्यवहार के कारण लोगों के साथ क्या बुरी बातें हुईं? लोगों ने अगुवे के बुरे उदाहरण का अनुसरण कैसे किया? इस ऑडियो को यहाँ रोकें।</w:t>
      </w:r>
    </w:p>
    <w:p>
      <w:pPr/>
      <w:r>
        <w:rPr>
          <w:lang w:val="hi_IN" w:bidi="hi_IN"/>
        </w:rPr>
      </w:r>
      <w:r>
        <w:rPr>
          <w:lang w:val="hi_IN" w:bidi="hi_IN"/>
        </w:rPr>
        <w:t>यदि सुलैमान और उसके वंशज यहोवा की आज्ञा नहीं मानते हैं, तो यहोवा मंदिर को अस्वीकार कर देगा, भले ही यहोवा ने अपनी उपस्थिति से मंदिर को पवित्र ठहराया था। फिर हर जगह के लोग सोचेंगे कि इस्राएल शर्मनाक है और वे इस्राएल का मज़ाक उड़ाएँगे। मंदिर अब एक सुंदर इमारत नहीं होगा, बल्कि पत्थरों का ढेर होगा, शायद इसलिए कि शत्रु मंदिर को नष्ट कर देंगे। जब दूसरे लोग मंदिर के पास से गुज़रेंगे, तो वे लोग खंडहरों को देखकर चकित होंगे। वे लोग यह दिखाने के लिए फुफकारने जैसी आवाज़ें निकालेंगे कि वे कितने हैरान हैं। दूसरे लोग अब इस्राएल का सम्मान नहीं करेंगे, बल्कि उसे तुच्छ समझेंगे या उसका तिरस्कार करेंगे। यहाँ तक कि दूसरे लोग भी जानेंगे कि ये विपत्तियाँ इसलिए आईं क्योंकि इस्राएल के लोग यहोवा के प्रति विश्वासयोग्य नहीं रहे, बल्कि उन्होंने अन्य देवताओं की उपासना की थी।</w:t>
      </w:r>
    </w:p>
    <w:p>
      <w:pPr/>
      <w:r>
        <w:rPr>
          <w:lang w:val="hi_IN" w:bidi="hi_IN"/>
        </w:rPr>
      </w:r>
      <w:r>
        <w:rPr>
          <w:lang w:val="hi_IN" w:bidi="hi_IN"/>
        </w:rPr>
        <w:t>यहाँ रुकें और समूह में इस प्रश्न पर चर्चा करें: चर्चा करें कि आप किन अन्य लोगों के समूहों का सम्मान करते हैं, फिर चर्चा करें कि आप किन लोगों के समूहों का सम्मान नहीं करते हैं। आप किसी दूसरे समूह का सम्मान क्यों करते हैं या क्यों नहीं करते हैं? यदि अन्य लोगों के समूह आपके लोगों के समूह का सम्मान नहीं करते हैं, तो आप कैसा महसूस करेंगे? इस ऑडियो को यहाँ रोकें।</w:t>
      </w:r>
    </w:p>
    <w:p>
      <w:pPr/>
      <w:r>
        <w:rPr>
          <w:lang w:val="hi_IN" w:bidi="hi_IN"/>
        </w:rPr>
      </w:r>
      <w:r>
        <w:rPr>
          <w:lang w:val="hi_IN" w:bidi="hi_IN"/>
        </w:rPr>
        <w:t>यहोवा का संदेश एक प्रतिज्ञा और चेतावनी है। सुलैमान को यहोवा के प्रति विश्वासयोग्य रहना होगा। यदि सुलैमान और उसके वंशज विश्वासयोग्य रहते हैं, तो यहोवा इस्राएलियों के साथ रहेगा, जैसा कि यहोवा ने वादा किया था। यदि सुलैमान और उसके वंशज विश्वासयोग्य नहीं हैं, तो यहोवा इस्राएलियों को वैसे ही दण्ड देगा, जैसा कि यहोवा ने वादा किया था।</w:t>
      </w:r>
    </w:p>
    <w:p>
      <w:pPr/>
      <w:r>
        <w:rPr>
          <w:lang w:val="hi_IN" w:bidi="hi_IN"/>
        </w:rPr>
      </w:r>
      <w:r>
        <w:rPr>
          <w:lang w:val="hi_IN" w:bidi="hi_IN"/>
        </w:rPr>
        <w:t>यहाँ रुकें और समूह में इस प्रश्न पर चर्चा करें: चर्चा करें कि माता-पिता एक बच्चे को कैसे बताते हैं कि उसके व्यवहार के कारण क्या-क्या होगा। कोई माता-पिता बच्चे को उन अच्छी और बुरी बातों के बारे में क्यों बताता है जो उसके व्यवहार के कारण होंगी?</w:t>
      </w:r>
      <w:r>
        <w:rPr>
          <w:lang w:val="hi_IN" w:bidi="hi_IN"/>
        </w:rPr>
      </w:r>
    </w:p>
    <w:p>
      <w:pPr>
        <w:pStyle w:val="Heading3"/>
      </w:pPr>
      <w:r>
        <w:rPr>
          <w:lang w:val="hi_IN" w:bidi="hi_IN"/>
        </w:rPr>
        <w:t>घटनाओं को समझाना</w:t>
      </w:r>
    </w:p>
    <w:p>
      <w:pPr/>
      <w:r>
        <w:rPr>
          <w:lang w:val="hi_IN" w:bidi="hi_IN"/>
        </w:rPr>
      </w:r>
      <w:r>
        <w:rPr>
          <w:lang w:val="hi_IN" w:bidi="hi_IN"/>
        </w:rPr>
        <w:t>1 राजाओं 9:1–9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सुलैमान मंदिर, अपने महल और अपनी अन्य सभी निर्माण योजनाओं को समाप्त करता है।</w:t>
      </w:r>
    </w:p>
    <w:p>
      <w:pPr/>
      <w:r>
        <w:rPr>
          <w:lang w:val="hi_IN" w:bidi="hi_IN"/>
        </w:rPr>
      </w:r>
      <w:r>
        <w:rPr>
          <w:b/>
          <w:lang w:val="hi_IN" w:bidi="hi_IN"/>
        </w:rPr>
        <w:t>दूसरे दृश्य में:</w:t>
      </w:r>
      <w:r>
        <w:rPr>
          <w:lang w:val="hi_IN" w:bidi="hi_IN"/>
        </w:rPr>
        <w:t xml:space="preserve"> यहोवा एक सपने में सुलैमान को दिखाई देता है। यहोवा मंदिर को स्वीकार करता है और मंदिर में उपस्थित रहने का वादा करता है।</w:t>
      </w:r>
    </w:p>
    <w:p>
      <w:pPr/>
      <w:r>
        <w:rPr>
          <w:lang w:val="hi_IN" w:bidi="hi_IN"/>
        </w:rPr>
      </w:r>
      <w:r>
        <w:rPr>
          <w:b/>
          <w:lang w:val="hi_IN" w:bidi="hi_IN"/>
        </w:rPr>
        <w:t>तीसरे दृश्य में:</w:t>
      </w:r>
      <w:r>
        <w:rPr>
          <w:lang w:val="hi_IN" w:bidi="hi_IN"/>
        </w:rPr>
        <w:t xml:space="preserve"> यहोवा सुलैमान को याद दिलाता है कि सुलैमान को यहोवा के प्रति पूरी तरह से विश्वासयोग्य रहना चाहिए। यदि सुलैमान विश्वासयोग्य रहता है, तो उसके वंशजों में से एक हमेशा इस्राएल के लोगों का राजा रहेगा।</w:t>
      </w:r>
    </w:p>
    <w:p>
      <w:pPr/>
      <w:r>
        <w:rPr>
          <w:lang w:val="hi_IN" w:bidi="hi_IN"/>
        </w:rPr>
      </w:r>
      <w:r>
        <w:rPr>
          <w:b/>
          <w:lang w:val="hi_IN" w:bidi="hi_IN"/>
        </w:rPr>
        <w:t>चौथे दृश्य में:</w:t>
      </w:r>
      <w:r>
        <w:rPr>
          <w:lang w:val="hi_IN" w:bidi="hi_IN"/>
        </w:rPr>
        <w:t xml:space="preserve"> यहोवा सुलैमान को चेतावनी देता है कि यदि सुलैमान और उसके वंशज यहोवा को अस्वीकार कर देते हैं, तो क्या होगा। यहोवा इस्राएलियों को दण्ड देगा, और अन्य लोगों के समूह भी इस बारे में बात करेंगे कि इस्राएली यहोवा के प्रति विश्वासयोग्य नहीं रहे।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सुलैमान</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सुलैमान के वंशज</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और दूसरे लोग</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सुलैमान द्वारा मंदिर को समर्पित करने के कुछ समय बाद शुरू होता है। सुलैमान ने वह सब कुछ हासिल कर लिया है जो वह करना चाहता था, जिसका शायद अर्थ है कि सुलैमान ने अपनी निर्माण परियोजनाएँ पूरी कर ली हैं। याद रखें कि जब कहानीकार कहता है कि सुलैमान ने इन सभी इमारतों को बनाया, तो कहानीकार का अर्थ है कि सुलैमान ने इन सभी इमारतों को बनाने के लिए अन्य लोगों की अगुवाई की थी। कहानीकार ठीक-ठीक यह नहीं बताता कि पिछली कहानी और इस कहानी के बीच कितने वर्ष बीत जाते हैं। कहानीकार केवल यह समझाता है कि सुलैमान ने इन निर्माण परियोजनाओं को पूरा कर लिया है। कुछ लोग मानते हैं कि यह कहानी सुलैमान के मंदिर को पूरा करने के 13 साल बाद घटित होती है, क्योंकि हम पिछली कहानी से जानते हैं कि लोगों को सुलैमान का महल बनाने में 13 साल लगे थे।</w:t>
      </w:r>
    </w:p>
    <w:p>
      <w:pPr/>
      <w:r>
        <w:rPr>
          <w:lang w:val="hi_IN" w:bidi="hi_IN"/>
        </w:rPr>
      </w:r>
      <w:r>
        <w:rPr>
          <w:lang w:val="hi_IN" w:bidi="hi_IN"/>
        </w:rPr>
        <w:t>दूसरे दृश्य में, कहानीकार कहता है कि यहोवा दूसरी बार सुलैमान को दिखाई देता है, जैसे यहोवा गिबोन नगर में सुलैमान को दिखाई दिया था। याद रखें कि यहोवा पहली बार सुलैमान को गिबोन में एक सपने में दिखाई दिया था। इसलिए यहाँ, यहोवा फिर से सुलैमान को एक सपने में दिखाई देता है। हम नहीं जानते कि इस दूसरे सपने के दौरान सुलैमान कहाँ है।</w:t>
      </w:r>
    </w:p>
    <w:p>
      <w:pPr/>
      <w:r>
        <w:rPr>
          <w:lang w:val="hi_IN" w:bidi="hi_IN"/>
        </w:rPr>
      </w:r>
      <w:r>
        <w:rPr>
          <w:lang w:val="hi_IN" w:bidi="hi_IN"/>
        </w:rPr>
        <w:t>इस भाग का बाकी हिस्सा वह है जो यहोवा सुलैमान से कहता है। यहोवा कहता है कि यहोवा ने सुलैमान की प्रार्थना और विनती सुनी है। ये प्रार्थना के लिए वही दो शब्द हैं जिनका उपयोग कहानीकार ने पिछली कुछ कहानियों में किया है। यहोवा समझाता है कि यहोवा ने सुलैमान की प्रार्थना का उत्तर दिया है, क्योंकि यहोवा ने मंदिर को पवित्र किया है। जब यहोवा मंदिर में अपना नाम रखता है, तो वह मंदिर को पवित्र बनाता है। जब यहोवा अपना नाम कहीं रखता है, तो इसका अर्थ है कि यहोवा की उपस्थिति उस स्थान पर है। मंदिर अब एक ऐसा स्थान है, जहाँ लोग यहोवा की आराधना कर सकते हैं और उसका सम्मान कर सकते हैं।</w:t>
      </w:r>
    </w:p>
    <w:p>
      <w:pPr/>
      <w:r>
        <w:rPr>
          <w:lang w:val="hi_IN" w:bidi="hi_IN"/>
        </w:rPr>
      </w:r>
      <w:r>
        <w:rPr>
          <w:lang w:val="hi_IN" w:bidi="hi_IN"/>
        </w:rPr>
        <w:t>यहोवा सुलैमान की उस प्रार्थना का भी उत्तर देता है कि वह हमेशा इस्राएलियों के साथ रहे। यहोवा वादा करता है कि यहोवा की आँखें और मन हमेशा मंदिर पर लगे रहेंगे। यहोवा के पास लोगों की तरह शरीर नहीं है, लेकिन उस समय लोग कभी-कभी किसी व्यक्ति को पूरी तरह दर्शाने के लिए उसके शरीर के किसी एक अंग का उपयोग करते थे। जब यहोवा कहता है कि उसकी आँखें मंदिर पर रहेंगी, तो उसका अर्थ है कि यहोवा मंदिर और उसमें लोगों पर ध्यान देगा, ठीक वैसे ही जैसे आप किसी चीज़ को देखते समय उस पर ध्यान देते हैं। जब यहोवा कहता है कि उसका मन मंदिर में रहेगा, तो उसका अर्थ है कि वह प्रेमपूर्ण तरीके से व्यवहार करेगा, क्योंकि यहोवा अपने मन में प्रेम महसूस करता है।</w:t>
      </w:r>
    </w:p>
    <w:p>
      <w:pPr/>
      <w:r>
        <w:rPr>
          <w:lang w:val="hi_IN" w:bidi="hi_IN"/>
        </w:rPr>
      </w:r>
      <w:r>
        <w:rPr>
          <w:lang w:val="hi_IN" w:bidi="hi_IN"/>
        </w:rPr>
        <w:t>यहाँ रुकें और समूह में इस प्रश्न पर चर्चा करें: चर्चा करें कि क्या आप अपनी भाषा में कभी “मेरी आँखें और मेरा मन वहाँ रहेगा” जैसे वाक्यांश का उपयोग करते हैं। चर्चा करें कि आप यहोवा जिस तरह अपनी आँखों और मन के बारे में बात करता है, उसका आप अपनी भाषा में अनुवाद कैसे करना चाहते हैं। चूँकि ये अंग यहोवा को पूरी तरह दर्शाते हैं, इसलिए आप यह भी कह सकते हैं कि यहोवा स्वयं ध्यान देगा और प्रेम दिखाएगा। इस ऑडियो को यहाँ रोकें।</w:t>
      </w:r>
    </w:p>
    <w:p>
      <w:pPr/>
      <w:r>
        <w:rPr>
          <w:lang w:val="hi_IN" w:bidi="hi_IN"/>
        </w:rPr>
      </w:r>
      <w:r>
        <w:rPr>
          <w:lang w:val="hi_IN" w:bidi="hi_IN"/>
        </w:rPr>
        <w:t>तीसरे दृश्य में, यहोवा इस बारे में बात करता है कि यदि सुलैमान यहोवा के प्रति विश्वासयोग्य रहेगा, तो क्या होगा। सुलैमान को यहोवा के सामने चलना चाहिए, या खराई और सीधे मन के साथ जीना और यहोवा की सेवा करनी चाहिए। याद रखें कि लोग मन का उपयोग उस स्थान के बारे में बात करने के लिए करते थे, जहाँ लोग महसूस करते थे, सोचते थे और निर्णय लेते थे। जब किसी व्यक्ति में "मन की खराई और सीधाई" होती है, तो वह विश्वासयोग्य, निष्ठावान और ईमानदार तरीके से व्यवहार करता है।</w:t>
      </w:r>
    </w:p>
    <w:p>
      <w:pPr/>
      <w:r>
        <w:rPr>
          <w:lang w:val="hi_IN" w:bidi="hi_IN"/>
        </w:rPr>
      </w:r>
      <w:r>
        <w:rPr>
          <w:lang w:val="hi_IN" w:bidi="hi_IN"/>
        </w:rPr>
        <w:t>यहाँ रुकें और समूह में इस प्रश्न पर चर्चा करें: किसी ऐसे व्यक्ति के बारे में कहानी सुनाएँ जो किसी दूसरे व्यक्ति के प्रति पूरी तरह वफ़ादार था, जिसने ईमानदारी से काम किया और अपना पूरा ध्यान उसी व्यक्ति पर लगाया। आप उस व्यक्ति का वर्णन कैसे करेंगे? आप इस बारे में कैसे बात करते हैं कि लोग विश्वासयोग्यता या ईमानदारी से कैसे व्यवहार करते हैं? इस ऑडियो को यहाँ रोकें।</w:t>
      </w:r>
    </w:p>
    <w:p>
      <w:pPr/>
      <w:r>
        <w:rPr>
          <w:lang w:val="hi_IN" w:bidi="hi_IN"/>
        </w:rPr>
      </w:r>
      <w:r>
        <w:rPr>
          <w:lang w:val="hi_IN" w:bidi="hi_IN"/>
        </w:rPr>
        <w:t>सुलैमान को यहोवा की आज्ञाओं, विधियों और नियमों का भी पालन करना होगा। ये सही जीवन जीने के लिए वे निर्देश हैं जो यहोवा ने इस्राएलियों को दिए थे। यदि सुलैमान यहोवा के प्रति विश्वासयोग्य रहता है और यहोवा की आज्ञा मानता है, तो यहोवा सुलैमान के सिंहासन को स्थापित करेगा। लोग राजा के शासन के तरीके को दर्शाने के लिए सिंहासन या राजा के विशेष आसन का उपयोग करते थे। यहोवा का अर्थ है कि यहोवा सुलैमान के वंशजों को इस्राएल के लोगों पर हमेशा शासन करने देगा। यह वही बात है जिसका वादा यहोवा ने दाऊद से किया था। फिर यहोवा उस बात को दोहराता है जिसका वादा यहोवा ने दाऊद से किया था। दाऊद का एक उत्तराधिकारी या वंशज हमेशा इस्राएल के सिंहासन पर रहेगा, जो इस्राएल के लोगों पर शासन करेगा।</w:t>
      </w:r>
    </w:p>
    <w:p>
      <w:pPr/>
      <w:r>
        <w:rPr>
          <w:lang w:val="hi_IN" w:bidi="hi_IN"/>
        </w:rPr>
      </w:r>
      <w:r>
        <w:rPr>
          <w:lang w:val="hi_IN" w:bidi="hi_IN"/>
        </w:rPr>
        <w:t>यहाँ रुकें और यदि उपयोगी हो, तो समीक्षा करें कि दाऊद ने 1 राजाओं 2:4 में यहोवा की प्रतिज्ञा के बारे में कैसे बात की। चर्चा करें कि आप यहाँ सुलैमान से किए गए यहोवा की प्रतिज्ञा का अनुवाद कैसे करना चाहते हैं। अपने लोगों के इतिहास में अगुवों की एक पारिवारिक वंशावली पर चर्चा करें। आप उस तरीके के बारे में कैसे बात करते हैं, जिसमें उस परिवार और उसके वंशजों ने शासन करना या नेतृत्व करना जारी रखा? इस ऑडियो को यहाँ रोकें।</w:t>
      </w:r>
    </w:p>
    <w:p>
      <w:pPr/>
      <w:r>
        <w:rPr>
          <w:lang w:val="hi_IN" w:bidi="hi_IN"/>
        </w:rPr>
      </w:r>
      <w:r>
        <w:rPr>
          <w:lang w:val="hi_IN" w:bidi="hi_IN"/>
        </w:rPr>
        <w:t>चौथे दृश्य में, यहोवा इस बारे में बात करता है कि यदि सुलैमान और सुलैमान के वंशज विश्वासयोग्य नहीं रहते हैं, तो क्या होगा। सुलैमान और उसके वंशज यहोवा से दूर होने या उसे अस्वीकार करने और यहोवा की आज्ञाओं का पालन न करने का चुनाव कर सकते हैं। सुलैमान और उसके वंशज यहोवा के बजाय अन्य देवताओं की सेवा करने और उनकी उपासना करने का चुनाव कर सकते हैं। यदि सुलैमान और उसके वंशज इस तरह से व्यवहार करते हैं, तो यहोवा इस्राएलियों को इस्राएल से काट डालेगा, जो वह भूमि है जो यहोवा ने इस्राएलियों को दी थी। काट डालने का अर्थ है दण्ड देना या अलग करना। इसलिए यहोवा इस्राएलियों को उनका देश छोड़ने के लिए मजबूर करेगा।</w:t>
      </w:r>
    </w:p>
    <w:p>
      <w:pPr/>
      <w:r>
        <w:rPr>
          <w:lang w:val="hi_IN" w:bidi="hi_IN"/>
        </w:rPr>
      </w:r>
      <w:r>
        <w:rPr>
          <w:lang w:val="hi_IN" w:bidi="hi_IN"/>
        </w:rPr>
        <w:t>यहोवा मंदिर को भी अस्वीकार कर देगा। मूल भाषा में, लोग उस तरीके के बारे में भी बात करते थे जिसमें एक पुरुष अपनी पत्नी को तलाक देकर उसे दूर भेज देता है या उसे ठुकरा देता है। जब लोग किसी व्यक्ति या स्थान को अस्वीकार करने के बारे में बात करते थे, तो वे गहरी भावनाएँ और शोक प्रकट करते थे। यह वह मंदिर है जिसे यहोवा ने अपने नाम के लिए पवित्र किया, या शुद्ध बनाया था, ताकि यहोवा वहाँ रह सके। फिर भी यदि इस्राएली यहोवा के प्रति विश्वासयोग्य नहीं रहते हैं, तो यहोवा मंदिर को ठुकरा देगा और उसे ऐसे हटा देगा जैसे कोई उस चीज़ को हटा देता है जिससे वह नफ़रत करता है।</w:t>
      </w:r>
    </w:p>
    <w:p>
      <w:pPr/>
      <w:r>
        <w:rPr>
          <w:lang w:val="hi_IN" w:bidi="hi_IN"/>
        </w:rPr>
      </w:r>
      <w:r>
        <w:rPr>
          <w:lang w:val="hi_IN" w:bidi="hi_IN"/>
        </w:rPr>
        <w:t>यहाँ रुकें और समूह में इस प्रश्न पर चर्चा करें: आपकी भाषा में, आप इस बारे में कैसे बात करते हैं कि कोई व्यक्ति किसी ऐसी चीज़ को अस्वीकार कर देता है जिसे वह कभी प्रेम करता था? चर्चा करें कि आप यहोवा के कहने के तरीके का अनुवाद कैसे करना चाहते हैं, कि वह मंदिर को अस्वीकार कर देगा। इस ऑडियो को यहाँ रोकें।</w:t>
      </w:r>
    </w:p>
    <w:p>
      <w:pPr/>
      <w:r>
        <w:rPr>
          <w:lang w:val="hi_IN" w:bidi="hi_IN"/>
        </w:rPr>
      </w:r>
      <w:r>
        <w:rPr>
          <w:lang w:val="hi_IN" w:bidi="hi_IN"/>
        </w:rPr>
        <w:t>यहोवा कहता है कि इस्राएल एक कहावत या उपमा बन जाएगा। यहाँ इन दोनों शब्दों का अर्थ ताने या मज़ाक उड़ाने वाली बातें हैं। यहोवा का अर्थ है कि हर जगह के लोग इस्राएल का मज़ाक उड़ाएँगे और उसे ताने देंगे, क्योंकि वे लोग इस्राएल का सम्मान नहीं करेंगे।</w:t>
      </w:r>
    </w:p>
    <w:p>
      <w:pPr/>
      <w:r>
        <w:rPr>
          <w:lang w:val="hi_IN" w:bidi="hi_IN"/>
        </w:rPr>
      </w:r>
      <w:r>
        <w:rPr>
          <w:lang w:val="hi_IN" w:bidi="hi_IN"/>
        </w:rPr>
        <w:t>यहाँ रुकें और समूह में इस प्रश्न पर चर्चा करें: आपकी भाषा में कौन से शब्द हैं जिनका अर्थ उपहास करना या नकारात्मक टिप्पणियाँ करना है? आप इस बारे में कैसे बात करते हैं कि लोग किसी दूसरे राष्ट्र को कमजोर या शर्मनाक समझते हैं? इस ऑडियो को यहाँ रोकें।</w:t>
      </w:r>
    </w:p>
    <w:p>
      <w:pPr/>
      <w:r>
        <w:rPr>
          <w:lang w:val="hi_IN" w:bidi="hi_IN"/>
        </w:rPr>
      </w:r>
      <w:r>
        <w:rPr>
          <w:lang w:val="hi_IN" w:bidi="hi_IN"/>
        </w:rPr>
        <w:t>मंदिर खंडहरों का एक ढेर बन जाएगा, जिसका अर्थ है कि मंदिर अब एक सुंदर भवन नहीं रहेगा, बल्कि केवल पत्थरों का ढेर रह जाएगा। जब दूसरे लोग वहाँ से गुजरेंगे, तो वे हैरान रहेंगे, भयभीत और आश्चर्यचकित महसूस करेंगे। लोग यह दिखाने के लिए आवाज़ें निकालेंगे कि वे हैरान हैं और इस्राएल के प्रति नफ़रत महसूस करते हैं।</w:t>
      </w:r>
    </w:p>
    <w:p>
      <w:pPr/>
      <w:r>
        <w:rPr>
          <w:lang w:val="hi_IN" w:bidi="hi_IN"/>
        </w:rPr>
      </w:r>
      <w:r>
        <w:rPr>
          <w:lang w:val="hi_IN" w:bidi="hi_IN"/>
        </w:rPr>
        <w:t>यहाँ रुकें और समूह में इस प्रश्न पर चर्चा करें: जब कोई चीज़ आपको चौंकाती या घृणा उत्पन्न करती है, तो यह दिखाने के लिए आप कौन-सी आवाज़ें निकालते हैं या कौन-से शब्द कहते हैं? आप उन आवाज़ो या शब्दों के बारे में कैसे बात करते हैं? चर्चा करें कि आप लोगों के हैरान होने और उनकी हैरानी दिखाने के तरीके का अनुवाद कैसे करना चाहते हैं। इस ऑडियो को यहाँ रोकें।</w:t>
      </w:r>
    </w:p>
    <w:p>
      <w:pPr/>
      <w:r>
        <w:rPr>
          <w:lang w:val="hi_IN" w:bidi="hi_IN"/>
        </w:rPr>
      </w:r>
      <w:r>
        <w:rPr>
          <w:lang w:val="hi_IN" w:bidi="hi_IN"/>
        </w:rPr>
        <w:t>फिर यहोवा उस बातचीत का वर्णन करता है जो लोग इस्राएल के बारे में करेंगे, यदि यहोवा इस्राएल को दण्ड देता है। कुछ लोग पूछेंगे कि यहोवा ने इस्राएलियों को जाने के लिए क्यों मजबूर किया और मंदिर के साथ ऐसा बर्ताव क्यों किया। अन्य लोग समझाएँगे कि यहोवा यह विपत्ति इसलिए लाया, क्योंकि इस्राएलियों ने यहोवा को छोड़ दिया था या यहोवा के प्रति वफादार नहीं थे। लोग कहेंगे कि भले ही यहोवा इस्राएलियों के पूर्वजों को मिस्र से निकालकर इस्राएल की अच्छी भूमि में लाया, फिर भी इस्राएलियों ने अन्य देवताओं को चुना। इस्राएलियों ने उन झूठे देवताओं को अपना लिया, या उनके प्रति अधिक वफादार हो गए। इस्राएलियों ने उन झूठे देवताओं की उपासना की और सेवा की। हर कोई जान जाएगा कि यहोवा ने इस्राएलियों के व्यवहार के कारण इस्राएलियों पर यह विपत्ति या बुराई आने दी।</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इस्तेमाल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राजाओं 9:1–9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सुलैमान</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सुलैमान के वंशज</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और दूसरे लोग</w:t>
      </w:r>
    </w:p>
    <w:p>
      <w:pPr/>
      <w:r>
        <w:rPr>
          <w:lang w:val="hi_IN" w:bidi="hi_IN"/>
        </w:rPr>
      </w:r>
      <w:r>
        <w:rPr>
          <w:lang w:val="hi_IN" w:bidi="hi_IN"/>
        </w:rPr>
        <w:t>एक समूह के रूप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की भूमिका निभा रहे व्यक्ति को यह बताना चाहिए कि यदि वह उस पात्र के स्थान पर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सुलैमान ने यहोवा के मंदिर के साथ-साथ अपने घर का काम भी पूरा किया। सुलैमान ने अपनी अन्य सभी निर्माण योजनाओं को भी पूरा किया। फिर यहोवा दूसरी बार सुलैमान के सामने प्रकट हुआ, उसी तरह जैसे यहोवा गिबोन में सुलैमान के सामने प्रकट हुआ था। और यहोवा ने सुलैमान से कहा: "मैंने तेरी प्रार्थना सुनी है। मुझे पता है कि तूने मुझसे क्या माँगा है, इसलिए मैंने इस मंदिर को पवित्र किया है। तूने इस मंदिर का निर्माण किया, और मैंने इसे पवित्र बनाया, क्योंकि मैं वहाँ उपस्थित रहूँगा। मैं हमेशा मंदिर में मौजूद रहूँगा और इस पर प्रेम से ध्यान दूँगा।"</w:t>
      </w:r>
    </w:p>
    <w:p>
      <w:pPr/>
      <w:r>
        <w:rPr>
          <w:lang w:val="hi_IN" w:bidi="hi_IN"/>
        </w:rPr>
      </w:r>
      <w:r>
        <w:rPr>
          <w:lang w:val="hi_IN" w:bidi="hi_IN"/>
        </w:rPr>
        <w:t>नाटक को रोकें।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आश्चर्यचकित और सम्मानित हूँ कि यहोवा फिर से मुझसे बात करता है! या</w:t>
      </w:r>
    </w:p>
    <w:p>
      <w:pPr>
        <w:pStyle w:val="ListBullet"/>
        <w:spacing w:line="240" w:lineRule="auto"/>
        <w:ind w:left="720"/>
      </w:pPr>
      <w:r>
        <w:rPr>
          <w:lang w:val="hi_IN" w:bidi="hi_IN"/>
        </w:rPr>
      </w:r>
      <w:r>
        <w:rPr>
          <w:lang w:val="hi_IN" w:bidi="hi_IN"/>
        </w:rPr>
        <w:t>मैं बहुत खुश हूँ कि यहोवा उस मंदिर को स्वीकार करता है जिसे हमने बनाया; या</w:t>
      </w:r>
    </w:p>
    <w:p>
      <w:pPr>
        <w:pStyle w:val="ListBullet"/>
        <w:spacing w:line="240" w:lineRule="auto"/>
        <w:ind w:left="720"/>
      </w:pPr>
      <w:r>
        <w:rPr>
          <w:lang w:val="hi_IN" w:bidi="hi_IN"/>
        </w:rPr>
      </w:r>
      <w:r>
        <w:rPr>
          <w:lang w:val="hi_IN" w:bidi="hi_IN"/>
        </w:rPr>
        <w:t>मैं आभारी हूँ कि जब मैं प्रार्थना करता हूँ, तो यहोवा मेरी सुनता है।</w:t>
      </w:r>
    </w:p>
    <w:p>
      <w:pPr/>
      <w:r>
        <w:rPr>
          <w:lang w:val="hi_IN" w:bidi="hi_IN"/>
        </w:rPr>
      </w:r>
      <w:r>
        <w:rPr>
          <w:lang w:val="hi_IN" w:bidi="hi_IN"/>
        </w:rPr>
        <w:t>यहोवा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खुश हूँ कि इस्राएलियों ने मेरे कहे अनुसार मंदिर बनाया; या</w:t>
      </w:r>
    </w:p>
    <w:p>
      <w:pPr>
        <w:pStyle w:val="ListBullet"/>
        <w:spacing w:line="240" w:lineRule="auto"/>
        <w:ind w:left="720"/>
      </w:pPr>
      <w:r>
        <w:rPr>
          <w:lang w:val="hi_IN" w:bidi="hi_IN"/>
        </w:rPr>
      </w:r>
      <w:r>
        <w:rPr>
          <w:lang w:val="hi_IN" w:bidi="hi_IN"/>
        </w:rPr>
        <w:t>मैं अपने लोगों के साथ अच्छा संबंध रखना चाहता हूँ। इसी कारण से मैंने इस्राएलियों को मंदिर बनाने के लिए कहा। अब इस्राएलियों के पास एक स्थान है जहाँ वे मेरे साथ बातचीत कर सकते हैं और उस अच्छे संबंध को बनाए रख सकते हैं; या</w:t>
      </w:r>
    </w:p>
    <w:p>
      <w:pPr>
        <w:pStyle w:val="ListBullet"/>
        <w:spacing w:line="240" w:lineRule="auto"/>
        <w:ind w:left="720"/>
      </w:pPr>
      <w:r>
        <w:rPr>
          <w:lang w:val="hi_IN" w:bidi="hi_IN"/>
        </w:rPr>
      </w:r>
      <w:r>
        <w:rPr>
          <w:lang w:val="hi_IN" w:bidi="hi_IN"/>
        </w:rPr>
        <w:t>मैं इस्राएलियों और सुलैमान की परवाह करता हूँ। जब वे मंदिर में मुझसे बात करेंगे, तब मैं उनकी ओर ध्यान दूँगा और प्रेम से उन्हें उत्तर दूँगा।</w:t>
      </w:r>
    </w:p>
    <w:p>
      <w:pPr/>
      <w:r>
        <w:rPr>
          <w:lang w:val="hi_IN" w:bidi="hi_IN"/>
        </w:rPr>
      </w:r>
      <w:r>
        <w:rPr>
          <w:lang w:val="hi_IN" w:bidi="hi_IN"/>
        </w:rPr>
        <w:t>नाटक को जारी रखें।</w:t>
      </w:r>
    </w:p>
    <w:p>
      <w:pPr/>
      <w:r>
        <w:rPr>
          <w:lang w:val="hi_IN" w:bidi="hi_IN"/>
        </w:rPr>
      </w:r>
      <w:r>
        <w:rPr>
          <w:lang w:val="hi_IN" w:bidi="hi_IN"/>
        </w:rPr>
        <w:t>फिर यहोवा ने कहा, "सुलैमान तुझे मेरे प्रति विश्वासयोग्य रहना होगा और पूरी सच्चाई और ईमानदारी से जीना होगा। तेरा पिता दाऊद इसी तरह रहता था, और तुझे भी ऐसा ही करना चाहिए। तुझे मेरी आज्ञाओं और उन सभी विधियों और आदेशों का पालन करना होगा जो मैं तुझे देता हूँ। यदि तू यह सब करेगा, तो मैं हमेशा तेरे वंश के किसी व्यक्ति को इस्राएल के लोगों पर शासन करने के लिए नियुक्त करूँगा। मैंने तेरे पिता दाऊद से वादा किया था कि दाऊद के वंशजों में से एक हमेशा इस्राएल के लोगों का राजा होगा।"</w:t>
      </w:r>
    </w:p>
    <w:p>
      <w:pPr/>
      <w:r>
        <w:rPr>
          <w:lang w:val="hi_IN" w:bidi="hi_IN"/>
        </w:rPr>
      </w:r>
      <w:r>
        <w:rPr>
          <w:lang w:val="hi_IN" w:bidi="hi_IN"/>
        </w:rPr>
        <w:t>नाटक को रोकें। यहोवा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चाहता हूँ कि सुलैमान इस्राएलियों की अच्छी तरह से अगुवाई करे। यदि सुलैमान उस सही तरीके से रहता है, जो मैंने इस्राएलियों को बताया है, तो सुलैमान एक अच्छा राजा होगा; या</w:t>
      </w:r>
    </w:p>
    <w:p>
      <w:pPr>
        <w:pStyle w:val="ListBullet"/>
        <w:spacing w:line="240" w:lineRule="auto"/>
        <w:ind w:left="720"/>
      </w:pPr>
      <w:r>
        <w:rPr>
          <w:lang w:val="hi_IN" w:bidi="hi_IN"/>
        </w:rPr>
      </w:r>
      <w:r>
        <w:rPr>
          <w:lang w:val="hi_IN" w:bidi="hi_IN"/>
        </w:rPr>
        <w:t>मैं सुलैमान को सही तरीके से जीने में मदद करूँगा। सुलैमान को मुझ पर भरोसा करना होगा; या</w:t>
      </w:r>
    </w:p>
    <w:p>
      <w:pPr>
        <w:pStyle w:val="ListBullet"/>
        <w:spacing w:line="240" w:lineRule="auto"/>
        <w:ind w:left="720"/>
      </w:pPr>
      <w:r>
        <w:rPr>
          <w:lang w:val="hi_IN" w:bidi="hi_IN"/>
        </w:rPr>
      </w:r>
      <w:r>
        <w:rPr>
          <w:lang w:val="hi_IN" w:bidi="hi_IN"/>
        </w:rPr>
        <w:t>मैं दाऊद से प्रेम करता था, और मैं सुलैमान से प्रेम करता हूँ। मैं उनके परिवार की देखभाल और उनकी रक्षा करना चाहता हूँ।</w:t>
      </w:r>
    </w:p>
    <w:p>
      <w:pPr/>
      <w:r>
        <w:rPr>
          <w:lang w:val="hi_IN" w:bidi="hi_IN"/>
        </w:rPr>
      </w:r>
      <w:r>
        <w:rPr>
          <w:lang w:val="hi_IN" w:bidi="hi_IN"/>
        </w:rPr>
        <w:t>नाटक को जारी रखें।</w:t>
      </w:r>
    </w:p>
    <w:p>
      <w:pPr/>
      <w:r>
        <w:rPr>
          <w:lang w:val="hi_IN" w:bidi="hi_IN"/>
        </w:rPr>
      </w:r>
      <w:r>
        <w:rPr>
          <w:lang w:val="hi_IN" w:bidi="hi_IN"/>
        </w:rPr>
        <w:t>फिर यहोवा ने कहा, "लेकिन यदि तू या तेरे वंशज कभी मुझे अस्वीकार कर दे, और मेरी उन आज्ञाओं और विधियों का पालन न करें जो मैंने तुझे दी हैं और अन्य देवताओं की सेवा और उपासना करना शुरू कर दे, तो मैं इस्राएल के लोगों को उस देश से निकाल दूँगा जो मैंने उन्हें दिया है। मैं इस मंदिर को त्याग दूँगा जिसे मैंने अपने लिए पवित्र बनाया था। फिर सभी अन्य लोग इस्राएल के बारे में तिरस्कार और उपहास के साथ बातें करेंगे। यह मंदिर पत्थरों का ढेर बन जाएगा। जो कोई इसे देखेगा, वह आश्चर्यचकित हो जाएगा। वे लोग मंदिर की ओर तिरस्कार की दृष्टि से देखेंगे और पूछेंगे, 'यहोवा ने इस देश और उसके भवन के साथ ऐसा भयानक काम क्यों किया?' अन्य लोग उत्तर देंगे, 'क्योंकि इस्राएल के लोगों ने अपने परमेश्वर यहोवा को अस्वीकार कर दिया है, जो बहुत पहले उनके पूर्वजों को मिस्र से बाहर निकालकर लाया था। इसके बजाय, इस्राएलियों ने अलग-अलग देवताओं की उपासना और दण्डवत् करना शुरू कर दिया। यही कारण है कि यहोवा ने इस्राएलियों को इतना कठोर दण्ड दिया।</w:t>
      </w:r>
    </w:p>
    <w:p>
      <w:pPr/>
      <w:r>
        <w:rPr>
          <w:lang w:val="hi_IN" w:bidi="hi_IN"/>
        </w:rPr>
      </w:r>
      <w:r>
        <w:rPr>
          <w:lang w:val="hi_IN" w:bidi="hi_IN"/>
        </w:rPr>
        <w:t>नाटक को रोकें। अन्य लोगों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इस्राएलियों के साथ जो हुआ उससे मैं हैरान और भयभीत हूँ; या</w:t>
      </w:r>
    </w:p>
    <w:p>
      <w:pPr>
        <w:pStyle w:val="ListBullet"/>
        <w:spacing w:line="240" w:lineRule="auto"/>
        <w:ind w:left="720"/>
      </w:pPr>
      <w:r>
        <w:rPr>
          <w:lang w:val="hi_IN" w:bidi="hi_IN"/>
        </w:rPr>
      </w:r>
      <w:r>
        <w:rPr>
          <w:lang w:val="hi_IN" w:bidi="hi_IN"/>
        </w:rPr>
        <w:t>इस्राएली कमजोर और शर्मनाक लोग हैं! इस्राएलियों ने अपने परमेश्वर की आराधना सही तरीके से नहीं की! इस्राएली अपने ही देश में भी नहीं रह पाए! या</w:t>
      </w:r>
    </w:p>
    <w:p>
      <w:pPr>
        <w:pStyle w:val="ListBullet"/>
        <w:spacing w:line="240" w:lineRule="auto"/>
        <w:ind w:left="720"/>
      </w:pPr>
      <w:r>
        <w:rPr>
          <w:lang w:val="hi_IN" w:bidi="hi_IN"/>
        </w:rPr>
      </w:r>
      <w:r>
        <w:rPr>
          <w:lang w:val="hi_IN" w:bidi="hi_IN"/>
        </w:rPr>
        <w:t>यदि इस्राएल का परमेश्वर उसकी आज्ञा न मानने वाले लोगों के साथ ऐसा ही व्यवहार करता है, तो इस्राएल का परमेश्वर अवश्य ही सामर्थी और सम्मान के योग्य है।</w:t>
      </w:r>
    </w:p>
    <w:p>
      <w:pPr/>
      <w:r>
        <w:rPr>
          <w:lang w:val="hi_IN" w:bidi="hi_IN"/>
        </w:rPr>
      </w:r>
      <w:r>
        <w:rPr>
          <w:lang w:val="hi_IN" w:bidi="hi_IN"/>
        </w:rPr>
        <w:t>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मैंने यह चेतावनी पहले सुनी है, लेकिन फिर भी यह मुझे हैरान कर देती है। मुझे आशा है कि मेरे वंशज यहोवा के प्रति विश्वासयोग्य बने रहेंगे। मैं नहीं चाहता कि ये भयानक बातें हमारे लोगों के साथ हों; या</w:t>
      </w:r>
    </w:p>
    <w:p>
      <w:pPr>
        <w:pStyle w:val="ListBullet"/>
        <w:spacing w:line="240" w:lineRule="auto"/>
        <w:ind w:left="720"/>
      </w:pPr>
      <w:r>
        <w:rPr>
          <w:lang w:val="hi_IN" w:bidi="hi_IN"/>
        </w:rPr>
      </w:r>
      <w:r>
        <w:rPr>
          <w:lang w:val="hi_IN" w:bidi="hi_IN"/>
        </w:rPr>
        <w:t>यहोवा ने मुझे बुद्धिमान बनाया है। मुझे विश्वास है कि यहोवा के प्रति विश्वासयोग्य बने रहना आसान होगा; या</w:t>
      </w:r>
    </w:p>
    <w:p>
      <w:pPr>
        <w:pStyle w:val="ListBullet"/>
        <w:spacing w:line="240" w:lineRule="auto"/>
        <w:ind w:left="720"/>
      </w:pPr>
      <w:r>
        <w:rPr>
          <w:lang w:val="hi_IN" w:bidi="hi_IN"/>
        </w:rPr>
      </w:r>
      <w:r>
        <w:rPr>
          <w:lang w:val="hi_IN" w:bidi="hi_IN"/>
        </w:rPr>
        <w:t>मैं इस चेतावनी के बारे में चिंतित नहीं हूँ। मैं अभी यहोवा की सेवा करता हूँ, और मुझे विश्वास है कि मैं भविष्य में भी यहोवा की सेवा करना जारी रखूँगा।</w:t>
      </w:r>
      <w:r>
        <w:rPr>
          <w:lang w:val="hi_IN" w:bidi="hi_IN"/>
        </w:rPr>
      </w:r>
    </w:p>
    <w:p>
      <w:pPr>
        <w:pStyle w:val="Heading3"/>
      </w:pPr>
      <w:r>
        <w:rPr>
          <w:lang w:val="hi_IN" w:bidi="hi_IN"/>
        </w:rPr>
        <w:t>आवश्यक जानकारी</w:t>
      </w:r>
    </w:p>
    <w:p>
      <w:pPr/>
      <w:r>
        <w:rPr>
          <w:lang w:val="hi_IN" w:bidi="hi_IN"/>
        </w:rPr>
      </w:r>
      <w:r>
        <w:rPr>
          <w:lang w:val="hi_IN" w:bidi="hi_IN"/>
        </w:rPr>
        <w:t>1 राजाओं 9:1–9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यह कहानी सुलैमान द्वारा </w:t>
      </w:r>
      <w:r>
        <w:rPr>
          <w:b/>
          <w:lang w:val="hi_IN" w:bidi="hi_IN"/>
        </w:rPr>
        <w:t>यहोवा</w:t>
      </w:r>
      <w:r>
        <w:rPr>
          <w:lang w:val="hi_IN" w:bidi="hi_IN"/>
        </w:rPr>
        <w:t xml:space="preserve"> का </w:t>
      </w:r>
      <w:r>
        <w:rPr>
          <w:b/>
          <w:lang w:val="hi_IN" w:bidi="hi_IN"/>
        </w:rPr>
        <w:t>मंदिर</w:t>
      </w:r>
      <w:r>
        <w:rPr>
          <w:lang w:val="hi_IN" w:bidi="hi_IN"/>
        </w:rPr>
        <w:t xml:space="preserve"> और </w:t>
      </w:r>
      <w:r>
        <w:rPr>
          <w:b/>
          <w:lang w:val="hi_IN" w:bidi="hi_IN"/>
        </w:rPr>
        <w:t>महल</w:t>
      </w:r>
      <w:r>
        <w:rPr>
          <w:lang w:val="hi_IN" w:bidi="hi_IN"/>
        </w:rPr>
        <w:t xml:space="preserve"> या राजा का घर पूरा करने के बाद शुरू होती है। मंदिर वह स्थान है जहाँ लोग परमेश्वर की आराधना करते हैं। यहोवा परमेश्वर का व्यक्तिगत नाम है। मंदिर और यहोवा के बारे में अधिक जानकारी के लिए मुख्य शब्दावली देखें। मंदिर, यहोवा और राजा के महल के लिए उन्हीं शब्दों या वाक्यांशों का उपयोग करें जिनका उपयोग आपने पिछले भागों में किया था।</w:t>
      </w:r>
    </w:p>
    <w:p>
      <w:pPr/>
      <w:r>
        <w:rPr>
          <w:lang w:val="hi_IN" w:bidi="hi_IN"/>
        </w:rPr>
      </w:r>
      <w:r>
        <w:rPr>
          <w:lang w:val="hi_IN" w:bidi="hi_IN"/>
        </w:rPr>
        <w:t xml:space="preserve">यहोवा ने सुलैमान की </w:t>
      </w:r>
      <w:r>
        <w:rPr>
          <w:b/>
          <w:lang w:val="hi_IN" w:bidi="hi_IN"/>
        </w:rPr>
        <w:t>प्रार्थना</w:t>
      </w:r>
      <w:r>
        <w:rPr>
          <w:lang w:val="hi_IN" w:bidi="hi_IN"/>
        </w:rPr>
        <w:t xml:space="preserve"> और </w:t>
      </w:r>
      <w:r>
        <w:rPr>
          <w:b/>
          <w:lang w:val="hi_IN" w:bidi="hi_IN"/>
        </w:rPr>
        <w:t>विनतियाँ</w:t>
      </w:r>
      <w:r>
        <w:rPr>
          <w:lang w:val="hi_IN" w:bidi="hi_IN"/>
        </w:rPr>
        <w:t xml:space="preserve"> सुनी है। ये दोनों शब्द किसी व्यक्ति द्वारा परमेश्वर से बात करने के तरीके को दर्शा सकते हैं। जब कोई व्यक्ति विनती के लिए प्रार्थना करता है, तो वह विशेष रूप से परमेश्वर से उसके लिए कुछ करने की विनती करता है। प्रार्थना के बारे में अधिक जानकारी के लिए, मुख्य शब्दावली को देखें। प्रार्थना और विनती के लिए उन्हीं शब्दों या वाक्यांशों का उपयोग करें जिनका उपयोग आपने पिछले भागों में किया था।</w:t>
      </w:r>
    </w:p>
    <w:p>
      <w:pPr/>
      <w:r>
        <w:rPr>
          <w:lang w:val="hi_IN" w:bidi="hi_IN"/>
        </w:rPr>
      </w:r>
      <w:r>
        <w:rPr>
          <w:lang w:val="hi_IN" w:bidi="hi_IN"/>
        </w:rPr>
        <w:t xml:space="preserve">यहोवा ने मंदिर को </w:t>
      </w:r>
      <w:r>
        <w:rPr>
          <w:b/>
          <w:lang w:val="hi_IN" w:bidi="hi_IN"/>
        </w:rPr>
        <w:t>पवित्र ठहराया</w:t>
      </w:r>
      <w:r>
        <w:rPr>
          <w:lang w:val="hi_IN" w:bidi="hi_IN"/>
        </w:rPr>
        <w:t xml:space="preserve"> है। जब आप किसी चीज़ को पवित्र करते हैं, तो आप उस चीज़ को परमेश्वर के लिए एक विशेष कार्य करने के लिए अलग करते हैं। यह वस्तु अब पवित्र है और परमेश्वर की है। पवित्र करने के बारे में अधिक जानकारी के लिए, मुख्य शब्दावली को देखें। पवित्र करने के लिए उसी शब्द या वाक्यांश का उपयोग करें जिसका उपयोग आपने पिछले भागों में किया था।</w:t>
      </w:r>
    </w:p>
    <w:p>
      <w:pPr/>
      <w:r>
        <w:rPr>
          <w:lang w:val="hi_IN" w:bidi="hi_IN"/>
        </w:rPr>
      </w:r>
      <w:r>
        <w:rPr>
          <w:lang w:val="hi_IN" w:bidi="hi_IN"/>
        </w:rPr>
        <w:t xml:space="preserve">यहोवा कहता है कि उसकी आँखें और उसका मन मंदिर की ओर लगे रहेंगे। लोग “मन” का उपयोग उस स्थान के लिए करते हैं जहाँ कोई व्यक्ति सोचता है, महसूस करता है और निर्णय लेता है। यहोवा का अर्थ है कि यहोवा हमेशा मंदिर में उपस्थित रहेगा और मंदिर पर प्रेमपूर्वक ध्यान देगा। मन के बारे में अधिक जानकारी के लिए, मुख्य शब्दावली देखें। </w:t>
      </w:r>
    </w:p>
    <w:p>
      <w:pPr/>
      <w:r>
        <w:rPr>
          <w:lang w:val="hi_IN" w:bidi="hi_IN"/>
        </w:rPr>
      </w:r>
      <w:r>
        <w:rPr>
          <w:lang w:val="hi_IN" w:bidi="hi_IN"/>
        </w:rPr>
        <w:t xml:space="preserve">यहाँ रुकें और समूह में चर्चा करें कि आप कैसे कहेंगे कि यहोवा की </w:t>
      </w:r>
      <w:r>
        <w:rPr>
          <w:b/>
          <w:lang w:val="hi_IN" w:bidi="hi_IN"/>
        </w:rPr>
        <w:t>आँखें</w:t>
      </w:r>
      <w:r>
        <w:rPr>
          <w:lang w:val="hi_IN" w:bidi="hi_IN"/>
        </w:rPr>
        <w:t xml:space="preserve"> और </w:t>
      </w:r>
      <w:r>
        <w:rPr>
          <w:b/>
          <w:lang w:val="hi_IN" w:bidi="hi_IN"/>
        </w:rPr>
        <w:t>मन</w:t>
      </w:r>
      <w:r>
        <w:rPr>
          <w:lang w:val="hi_IN" w:bidi="hi_IN"/>
        </w:rPr>
        <w:t xml:space="preserve"> मंदिर पर लगे रहेंगे। इस ऑडियो को यहाँ रोकें।</w:t>
      </w:r>
    </w:p>
    <w:p>
      <w:pPr/>
      <w:r>
        <w:rPr>
          <w:lang w:val="hi_IN" w:bidi="hi_IN"/>
        </w:rPr>
      </w:r>
      <w:r>
        <w:rPr>
          <w:lang w:val="hi_IN" w:bidi="hi_IN"/>
        </w:rPr>
        <w:t xml:space="preserve">सुलैमान को यहोवा की </w:t>
      </w:r>
      <w:r>
        <w:rPr>
          <w:b/>
          <w:lang w:val="hi_IN" w:bidi="hi_IN"/>
        </w:rPr>
        <w:t>आज्ञाओं</w:t>
      </w:r>
      <w:r>
        <w:rPr>
          <w:lang w:val="hi_IN" w:bidi="hi_IN"/>
        </w:rPr>
        <w:t xml:space="preserve">, </w:t>
      </w:r>
      <w:r>
        <w:rPr>
          <w:b/>
          <w:lang w:val="hi_IN" w:bidi="hi_IN"/>
        </w:rPr>
        <w:t>विधियों</w:t>
      </w:r>
      <w:r>
        <w:rPr>
          <w:lang w:val="hi_IN" w:bidi="hi_IN"/>
        </w:rPr>
        <w:t xml:space="preserve"> और </w:t>
      </w:r>
      <w:r>
        <w:rPr>
          <w:b/>
          <w:lang w:val="hi_IN" w:bidi="hi_IN"/>
        </w:rPr>
        <w:t>नियमों</w:t>
      </w:r>
      <w:r>
        <w:rPr>
          <w:lang w:val="hi_IN" w:bidi="hi_IN"/>
        </w:rPr>
        <w:t xml:space="preserve"> का पालन करना होगा। ये सभी वे निर्देश हैं जो यहोवा ने इस्राएल के लोगों को दिए हैं। कभी-कभी लोग इन्हें </w:t>
      </w:r>
      <w:r>
        <w:rPr>
          <w:b/>
          <w:lang w:val="hi_IN" w:bidi="hi_IN"/>
        </w:rPr>
        <w:t>व्यवस्था</w:t>
      </w:r>
      <w:r>
        <w:rPr>
          <w:lang w:val="hi_IN" w:bidi="hi_IN"/>
        </w:rPr>
        <w:t xml:space="preserve"> भी कहते हैं। आज्ञाओं, विधियों और नियमों के बारे में अधिक जानकारी के लिए मुख्य शब्दावली देखें। आज्ञाओं, विधियों और नियमों के लिए उन्हीं शब्दों या वाक्यांशों का उपयोग करें जिनका उपयोग आपने पिछले भागों में किया था। याद रखें कि आप इन तीनों प्रकार की व्यवस्थाओं को संक्षेप में बता सकते हैं और केवल यह कह सकते हैं कि सुलैमान को यहोवा के निर्देशों या व्यवस्थाओं का पालन करना चाहिए।</w:t>
      </w:r>
    </w:p>
    <w:p>
      <w:pPr/>
      <w:r>
        <w:rPr>
          <w:lang w:val="hi_IN" w:bidi="hi_IN"/>
        </w:rPr>
      </w:r>
      <w:r>
        <w:rPr>
          <w:lang w:val="hi_IN" w:bidi="hi_IN"/>
        </w:rPr>
        <w:t xml:space="preserve">यहोवा कहता है कि यदि सुलैमान यहोवा के प्रति विश्वासयोग्य रहता है, तो यहोवा </w:t>
      </w:r>
      <w:r>
        <w:rPr>
          <w:b/>
          <w:lang w:val="hi_IN" w:bidi="hi_IN"/>
        </w:rPr>
        <w:t>इस्राएल</w:t>
      </w:r>
      <w:r>
        <w:rPr>
          <w:lang w:val="hi_IN" w:bidi="hi_IN"/>
        </w:rPr>
        <w:t xml:space="preserve"> पर सुलैमान के </w:t>
      </w:r>
      <w:r>
        <w:rPr>
          <w:b/>
          <w:lang w:val="hi_IN" w:bidi="hi_IN"/>
        </w:rPr>
        <w:t>राज्य</w:t>
      </w:r>
      <w:r>
        <w:rPr>
          <w:lang w:val="hi_IN" w:bidi="hi_IN"/>
        </w:rPr>
        <w:t xml:space="preserve"> के सिंहासन को स्थापित करेगा। एक राज्य वह क्षेत्र या लोग होते हैं जिस पर एक राजा शासन करता है। यहाँ इस्राएल का अर्थ इस्राएल के लोग है। आपको याद होगा कि लोग अक्सर राजा के शासन के तरीके को दर्शाने के लिए सिंहासन या राजा के विशेष आसन का उपयोग करते हैं। यहोवा का अर्थ है कि सुलैमान के वंश का एक व्यक्ति हमेशा इस्राएलियों पर राजा रहेगा। राज्य और इस्राएल के बारे में अधिक जानकारी के लिए मुख्य शब्दावली देखें। राज्य और इस्राएल के लिए उन्हीं शब्दों या वाक्यांशों का उपयोग करें जिनका उपयोग आपने पिछले भागों में किया था।</w:t>
      </w:r>
    </w:p>
    <w:p>
      <w:pPr/>
      <w:r>
        <w:rPr>
          <w:lang w:val="hi_IN" w:bidi="hi_IN"/>
        </w:rPr>
      </w:r>
      <w:r>
        <w:rPr>
          <w:lang w:val="hi_IN" w:bidi="hi_IN"/>
        </w:rPr>
        <w:t xml:space="preserve">सुलैमान और उसके </w:t>
      </w:r>
      <w:r>
        <w:rPr>
          <w:b/>
          <w:lang w:val="hi_IN" w:bidi="hi_IN"/>
        </w:rPr>
        <w:t>वंशजों</w:t>
      </w:r>
      <w:r>
        <w:rPr>
          <w:lang w:val="hi_IN" w:bidi="hi_IN"/>
        </w:rPr>
        <w:t xml:space="preserve"> को हमेशा यहोवा के प्रति विश्वासयोग्य रहना होगा। किसी व्यक्ति के वंशज उसके बच्चे, पोते-पोतियाँ और उसी परिवार की सभी आने वाली पीढ़ियाँ होती हैं। वंशज के बारे में अधिक जानकारी के लिए मुख्य शब्दावली देखें। वंशज के लिए उसी शब्द या वाक्यांश का उपयोग करें जिसका उपयोग आपने पिछले भागों में किया है।</w:t>
      </w:r>
    </w:p>
    <w:p>
      <w:pPr/>
      <w:r>
        <w:rPr>
          <w:lang w:val="hi_IN" w:bidi="hi_IN"/>
        </w:rPr>
      </w:r>
      <w:r>
        <w:rPr>
          <w:lang w:val="hi_IN" w:bidi="hi_IN"/>
        </w:rPr>
        <w:t>यदि इस्राएली अन्य झूठे देवताओं की आराधना और सेवा करते हैं, तो यहोवा इस्राएलियों को दण्ड देगा। मूल भाषा में, आराधना का शाब्दिक अर्थ दण्डवत् करना है, लेकिन अधिकांश अनुवादों में आराधना के लिए एक अधिक सामान्य शब्द का उपयोग किया जाता है। कभी-कभी लोग अन्य आत्मिक प्राणियों या मूर्तियों की आराधना करते हैं मानो उनके पास शक्ति हो। जब लोग उन झूठे देवताओं की आराधना करते हैं, तो वे उन देवताओं को सम्मान देते हैं और उन झूठे देवताओं की सेवा ऐसे करते हैं मानो वे ही वास्तविक और सच्चे परमेश्वर हों।</w:t>
      </w:r>
    </w:p>
    <w:p>
      <w:pPr/>
      <w:r>
        <w:rPr>
          <w:lang w:val="hi_IN" w:bidi="hi_IN"/>
        </w:rPr>
      </w:r>
      <w:r>
        <w:rPr>
          <w:lang w:val="hi_IN" w:bidi="hi_IN"/>
        </w:rPr>
        <w:t xml:space="preserve">यहाँ रुकें और चर्चा करें कि आप </w:t>
      </w:r>
      <w:r>
        <w:rPr>
          <w:b/>
          <w:lang w:val="hi_IN" w:bidi="hi_IN"/>
        </w:rPr>
        <w:t>आराधना</w:t>
      </w:r>
      <w:r>
        <w:rPr>
          <w:lang w:val="hi_IN" w:bidi="hi_IN"/>
        </w:rPr>
        <w:t xml:space="preserve"> के लिए किस शब्द या वाक्यांश का उपयोग करेंगे। आराधना के बारे में अधिक जानकारी के लिए मुख्य शब्दावली देखें। आराधना के लिए उसी शब्द या वाक्यांश का इस्तेमाल करें जो आपने पिछले भागों में किया था। इस ऑडियो को यहाँ रोकें।</w:t>
      </w:r>
    </w:p>
    <w:p>
      <w:pPr/>
      <w:r>
        <w:rPr>
          <w:lang w:val="hi_IN" w:bidi="hi_IN"/>
        </w:rPr>
      </w:r>
      <w:r>
        <w:rPr>
          <w:lang w:val="hi_IN" w:bidi="hi_IN"/>
        </w:rPr>
        <w:t xml:space="preserve">यहाँ रुकें और समूह में चर्चा करें कि आप </w:t>
      </w:r>
      <w:r>
        <w:rPr>
          <w:b/>
          <w:lang w:val="hi_IN" w:bidi="hi_IN"/>
        </w:rPr>
        <w:t>देवताओं</w:t>
      </w:r>
      <w:r>
        <w:rPr>
          <w:lang w:val="hi_IN" w:bidi="hi_IN"/>
        </w:rPr>
        <w:t xml:space="preserve"> या </w:t>
      </w:r>
      <w:r>
        <w:rPr>
          <w:b/>
          <w:lang w:val="hi_IN" w:bidi="hi_IN"/>
        </w:rPr>
        <w:t>झूठे देवताओं</w:t>
      </w:r>
      <w:r>
        <w:rPr>
          <w:lang w:val="hi_IN" w:bidi="hi_IN"/>
        </w:rPr>
        <w:t xml:space="preserve"> के लिए किस शब्द या वाक्यांश का उपयोग करेंगे। अधिक जानकारी के लिए मुख्य शब्दावली में देवता शब्द 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अन्य लोग जानेंगे कि इस्राएली अपने </w:t>
      </w:r>
      <w:r>
        <w:rPr>
          <w:b/>
          <w:lang w:val="hi_IN" w:bidi="hi_IN"/>
        </w:rPr>
        <w:t>परमेश्वर</w:t>
      </w:r>
      <w:r>
        <w:rPr>
          <w:lang w:val="hi_IN" w:bidi="hi_IN"/>
        </w:rPr>
        <w:t>, यहोवा की आराधना नहीं करते थे, जैसा कि इस्राएलियों को करना चाहिए था। यह यहोवा के लिए अधिक सामान्य शब्द है। परमेश्वर के बारे में अधिक जानकारी के लिए, मुख्य शब्दावली देखें। परमेश्वर के लिए उसी शब्द या वाक्यांश का उपयोग करें जिसका उपयोग आपने पिछले भागों में किया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9:10–25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9:10–25 को सुनें और अपने मन में रखें।</w:t>
      </w:r>
    </w:p>
    <w:p>
      <w:pPr/>
      <w:r>
        <w:rPr>
          <w:lang w:val="hi_IN" w:bidi="hi_IN"/>
        </w:rPr>
      </w:r>
      <w:r>
        <w:rPr>
          <w:lang w:val="hi_IN" w:bidi="hi_IN"/>
        </w:rPr>
        <w:t>यदि सम्भव हो, तो 1 राजाओं 9:10–25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राजाओं 9:10–25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में, यहोवा ने सुलैमान को दर्शन दिया और उससे वादा किया कि यदि सुलैमान यहोवा के प्रति विश्वासयोग्य रहता है, तो सुलैमान के वंशज हमेशा के लिए इस्राएल पर शासन करेंगे। लेकिन यदि सुलैमान या उसके वंशज यहोवा से दूर हो जाते हैं और अन्य देवताओं की आराधना करते हैं, तो यहोवा इस्राएल के लोगों को उनके देश से निकाल देगा और उस मंदिर को अस्वीकार कर देगा जो सुलैमान ने यहोवा के लिए बनाया था। इस कहानी में, कहानीकार हमें सुलैमान की निर्माण परियोजनाओं के बारे में और अधिक बताता है।</w:t>
      </w:r>
    </w:p>
    <w:p>
      <w:pPr/>
      <w:r>
        <w:rPr>
          <w:lang w:val="hi_IN" w:bidi="hi_IN"/>
        </w:rPr>
      </w:r>
      <w:r>
        <w:rPr>
          <w:lang w:val="hi_IN" w:bidi="hi_IN"/>
        </w:rPr>
        <w:t>यदि आपने पहले ही 2 इतिहास की पुस्तक का अनुवाद कर लिया है, तो आप पहले ही इस कहानी के एक संस्करण का अनुवाद कर चुके हैं। वापस जाकर यह सुनना सहायक हो सकता है कि आपने उस कहानी का अनुवाद कैसे किया है। यदि आपकी भाषा में 2 इतिहास की पुस्तक उपलब्ध है, तो यहाँ रुकें और 2 इतिहास अध्याय 8 को सुनें। इस ऑडियो को यहाँ रोकें।</w:t>
      </w:r>
    </w:p>
    <w:p>
      <w:pPr/>
      <w:r>
        <w:rPr>
          <w:lang w:val="hi_IN" w:bidi="hi_IN"/>
        </w:rPr>
      </w:r>
      <w:r>
        <w:rPr>
          <w:lang w:val="hi_IN" w:bidi="hi_IN"/>
        </w:rPr>
        <w:t>राजा सुलैमान को यहोवा का भवन और राजा का भवन या शाही महल का निर्माण पूरा करने में 20 साल लगे। पिछली कहानी में, कहानीकार ने बताया था कि मंदिर को बनाने का काम पूरा करने में सात साल और राजा के भवन को बनाने का काम पूरा करने में 13 साल लगे। उस समय के दौरान, सुलैमान को सोर के राजा हीराम से लकड़ी और सोना प्राप्त हुआ। इसके बदले में, सुलैमान ने हीराम को इस्राएल के एक हिस्से में 20 नगर दिए, जिसे गलील कहा जाता है। इसका अर्थ है कि वे नगर हीराम के क्षेत्र का हिस्सा बन गए, और हीराम वहाँ रहने वाले लोगों पर राजा था।</w:t>
      </w:r>
    </w:p>
    <w:p>
      <w:pPr/>
      <w:r>
        <w:rPr>
          <w:lang w:val="hi_IN" w:bidi="hi_IN"/>
        </w:rPr>
      </w:r>
      <w:r>
        <w:rPr>
          <w:lang w:val="hi_IN" w:bidi="hi_IN"/>
        </w:rPr>
        <w:t xml:space="preserve">यहाँ रुकें और एक नक्शा देखें जिसमें </w:t>
      </w:r>
      <w:r>
        <w:rPr>
          <w:b/>
          <w:lang w:val="hi_IN" w:bidi="hi_IN"/>
        </w:rPr>
        <w:t>इस्राएल का स्थान हो, साथ ही गलील का स्थान और सोर नगर का स्थान</w:t>
      </w:r>
      <w:r>
        <w:rPr>
          <w:lang w:val="hi_IN" w:bidi="hi_IN"/>
        </w:rPr>
        <w:t xml:space="preserve"> भी शामिल हो। इस ऑडियो को यहाँ रोकें।</w:t>
      </w:r>
    </w:p>
    <w:p>
      <w:pPr/>
      <w:r>
        <w:rPr>
          <w:lang w:val="hi_IN" w:bidi="hi_IN"/>
        </w:rPr>
      </w:r>
      <w:r>
        <w:rPr>
          <w:lang w:val="hi_IN" w:bidi="hi_IN"/>
        </w:rPr>
        <w:t>गलील इस्राएल के उत्तरी भाग में स्थित था। यह इस्राएल का सोर के सबसे निकट का क्षेत्र था। जब राजा हीराम उन नगरों को देखने आया, तो वह उनसे प्रसन्न नहीं हुआ। इसी कारण से हीराम ने उनका नाम “कबूल” रखा। कबूल का अर्थ है “बेकार” या “कुछ भी नहीं।”</w:t>
      </w:r>
    </w:p>
    <w:p>
      <w:pPr/>
      <w:r>
        <w:rPr>
          <w:lang w:val="hi_IN" w:bidi="hi_IN"/>
        </w:rPr>
      </w:r>
      <w:r>
        <w:rPr>
          <w:lang w:val="hi_IN" w:bidi="hi_IN"/>
        </w:rPr>
        <w:t>राजा सुलैमान ने अपनी निर्माण परियोजनाओं के लिए बंधुआ मजदूर या दासों का उपयोग किया। प्राचीन संसार में यह बहुत आम बात थी। सुलैमान ने दासों के रूप में जिन लोगों का उपयोग किया था, वे कनानियों के वंशज थे जिन्हें इस्राएली उस देश से निकाल नहीं पाए थे। यहोवा ने मूसा के माध्यम से इस्राएल को जो नियम दिए थे, वे सुलैमान को इस्राएलियों को बंधुआ मजदूरी कराने के लिए दास बनाने की अनुमति नहीं देते थे, इसलिए सुलैमान ने इस्राएलियों को अपने सैनिक, अधिकारी और सेनापति बनाया।</w:t>
      </w:r>
    </w:p>
    <w:p>
      <w:pPr/>
      <w:r>
        <w:rPr>
          <w:lang w:val="hi_IN" w:bidi="hi_IN"/>
        </w:rPr>
      </w:r>
      <w:r>
        <w:rPr>
          <w:lang w:val="hi_IN" w:bidi="hi_IN"/>
        </w:rPr>
        <w:t>यहाँ रुकें और इन प्रश्नों पर चर्चा करें: आपके क्षेत्र में बंधुआ मजदूरी या दासता कितनी आम बात है? यदि आज यह आम नहीं है, तो क्या अतीत में यह आम था? कौन से लोग दास थे? आप इस तथ्य के बारे में क्या सोचते हैं कि राजा सुलैमान के पास दास थे? इस ऑडियो को यहाँ रोकें।</w:t>
      </w:r>
    </w:p>
    <w:p>
      <w:pPr/>
      <w:r>
        <w:rPr>
          <w:lang w:val="hi_IN" w:bidi="hi_IN"/>
        </w:rPr>
      </w:r>
      <w:r>
        <w:rPr>
          <w:lang w:val="hi_IN" w:bidi="hi_IN"/>
        </w:rPr>
        <w:t>इस कहानी में, सुलैमान ने यहोवा का भवन, राजा का भवन और “मिल्लो” नामक किसी चीज़ को बनाने के लिए बंधुआ मजदूरी का उपयोग किया। बाइबल के विद्वान इस बात पर सहमत नहीं हैं कि “मिल्लो” का अर्थ क्या है। इसी कारण से, बाइबल के कुछ संस्करण इस शब्द का अनुवाद मूल भाषा में शब्द के समान लगने के लिए करते हैं और यह समझाने का प्रयास नहीं करते कि इसका अर्थ क्या है। लेकिन बाइबल के कुछ विद्वान सोचते हैं कि इस शब्द का अर्थ “चबूतरा” या “भराव-भूमि” है। चबूतरा एक समतल क्षेत्र है, जिसे लोग पहाड़ी पर या उसे काटकर बनाते हैं।</w:t>
      </w:r>
    </w:p>
    <w:p>
      <w:pPr/>
      <w:r>
        <w:rPr>
          <w:lang w:val="hi_IN" w:bidi="hi_IN"/>
        </w:rPr>
      </w:r>
      <w:r>
        <w:rPr>
          <w:lang w:val="hi_IN" w:bidi="hi_IN"/>
        </w:rPr>
        <w:t xml:space="preserve">यहाँ रुकें और एक </w:t>
      </w:r>
      <w:r>
        <w:rPr>
          <w:b/>
          <w:lang w:val="hi_IN" w:bidi="hi_IN"/>
        </w:rPr>
        <w:t>चबूतरे</w:t>
      </w:r>
      <w:r>
        <w:rPr>
          <w:lang w:val="hi_IN" w:bidi="hi_IN"/>
        </w:rPr>
        <w:t xml:space="preserve"> की तस्वीर देखें। इस ऑडियो को यहाँ रोकें।</w:t>
      </w:r>
    </w:p>
    <w:p>
      <w:pPr/>
      <w:r>
        <w:rPr>
          <w:lang w:val="hi_IN" w:bidi="hi_IN"/>
        </w:rPr>
      </w:r>
      <w:r>
        <w:rPr>
          <w:lang w:val="hi_IN" w:bidi="hi_IN"/>
        </w:rPr>
        <w:t>भराव भूमि एक ऐसी जगह होती है जहाँ कोई व्यक्ति जमीन में मौजूद गड्ढे को मिट्टी या दूसरी सामग्री से भरता है।</w:t>
      </w:r>
    </w:p>
    <w:p>
      <w:pPr/>
      <w:r>
        <w:rPr>
          <w:lang w:val="hi_IN" w:bidi="hi_IN"/>
        </w:rPr>
      </w:r>
      <w:r>
        <w:rPr>
          <w:lang w:val="hi_IN" w:bidi="hi_IN"/>
        </w:rPr>
        <w:t>राजा सुलैमान ने यरूशलेम के चारों ओर एक दीवार बनाने और तीन नगर बनाने जिन्हें लोग हासोर, मगिद्दो और गेजेर कहते थे, के लिए भी बंधुआ मजदूरी का उपयोग किया।</w:t>
      </w:r>
    </w:p>
    <w:p>
      <w:pPr/>
      <w:r>
        <w:rPr>
          <w:lang w:val="hi_IN" w:bidi="hi_IN"/>
        </w:rPr>
      </w:r>
      <w:r>
        <w:rPr>
          <w:lang w:val="hi_IN" w:bidi="hi_IN"/>
        </w:rPr>
        <w:t xml:space="preserve">यहाँ रुकें और एक नक्शा देखें जो </w:t>
      </w:r>
      <w:r>
        <w:rPr>
          <w:b/>
          <w:lang w:val="hi_IN" w:bidi="hi_IN"/>
        </w:rPr>
        <w:t>हासोर, मगिद्दो और गेजेर नगरों के स्थानों</w:t>
      </w:r>
      <w:r>
        <w:rPr>
          <w:lang w:val="hi_IN" w:bidi="hi_IN"/>
        </w:rPr>
        <w:t xml:space="preserve"> को दिखाता है। आगे की चर्चा के दौरान इस नक्शे को देखना जारी रखें। इस ऑडियो को यहाँ रोकें।</w:t>
      </w:r>
    </w:p>
    <w:p>
      <w:pPr/>
      <w:r>
        <w:rPr>
          <w:lang w:val="hi_IN" w:bidi="hi_IN"/>
        </w:rPr>
      </w:r>
      <w:r>
        <w:rPr>
          <w:lang w:val="hi_IN" w:bidi="hi_IN"/>
        </w:rPr>
        <w:t>उन दिनों में, लोग आमतौर पर बड़े नगरों के चारों ओर दीवारें बनाते थे। दीवारें नगर पर हमला करने की कोशिश करने वाले किसी भी व्यक्ति से सुरक्षा प्रदान करती थीं। हासोर, मगिद्दो और गेजेर के नगर सुलैमान के राजा बनने से पहले मौजूद थे। हासोर सीमा के पास बहुत उत्तर में था। मगिद्दो एक व्यापार मार्ग पर स्थित था। गेजेर यरूशलेम के पास था और महत्वपूर्ण व्यापार मार्गों पर भी स्थित था। इससे पहले, मिस्र के फ़िरौन ने गेजेर को नष्ट कर दिया था और वहाँ रहने वाले कनानियों को मार डाला था, इसलिए सुलैमान को इसे फिर से बनाना पड़ा। हम नहीं जानते कि सुलैमान को हासोर और मगिद्दो को भी फिर से बनाना पड़ा था, या उसने केवल उन्हें बहुत बड़ा और मजबूत बनाया था।</w:t>
      </w:r>
    </w:p>
    <w:p>
      <w:pPr/>
      <w:r>
        <w:rPr>
          <w:lang w:val="hi_IN" w:bidi="hi_IN"/>
        </w:rPr>
      </w:r>
      <w:r>
        <w:rPr>
          <w:lang w:val="hi_IN" w:bidi="hi_IN"/>
        </w:rPr>
        <w:t>सुलैमान ने फ़िरौन की बेटी से विवाह किया। फ़िरौन ने अपनी बेटी को गेजेर नगर दहेज या विवाह के उपहार के रूप में दिया।</w:t>
      </w:r>
    </w:p>
    <w:p>
      <w:pPr/>
      <w:r>
        <w:rPr>
          <w:lang w:val="hi_IN" w:bidi="hi_IN"/>
        </w:rPr>
      </w:r>
      <w:r>
        <w:rPr>
          <w:lang w:val="hi_IN" w:bidi="hi_IN"/>
        </w:rPr>
        <w:t>यहाँ रुकें और इन प्रश्नों पर चर्चा करें: आपकी संस्कृति में, जब कोई स्त्री विवाह करती है, तो उसके माता-पिता आमतौर पर उसे किस प्रकार के उपहार देते हैं? क्या दूल्हा और दुल्हन को पहले से पता होता है कि उन्हें अपने माता-पिता से क्या मिलेगा, या यह आश्चर्यचकित करने वाला होता है? इस ऑडियो को यहाँ रोकें।</w:t>
      </w:r>
    </w:p>
    <w:p>
      <w:pPr/>
      <w:r>
        <w:rPr>
          <w:lang w:val="hi_IN" w:bidi="hi_IN"/>
        </w:rPr>
      </w:r>
      <w:r>
        <w:rPr>
          <w:lang w:val="hi_IN" w:bidi="hi_IN"/>
        </w:rPr>
        <w:t>राजा सुलैमान ने निचला बेथोरोन, बालात और तामार नामक अन्य नगर बनाए। इस अंतिम नगर को कभी-कभी “तदमोर” कहा जाता है। निचला बेथोरोन यरूशलेम के पास स्थित है। तामार यरूशलेम के दक्षिण में, यहूदा के जंगल के पास स्थित है। बाइबल के विद्वान इस बात पर सहमत नहीं हैं कि बालात कहाँ स्थित था।</w:t>
      </w:r>
    </w:p>
    <w:p>
      <w:pPr/>
      <w:r>
        <w:rPr>
          <w:lang w:val="hi_IN" w:bidi="hi_IN"/>
        </w:rPr>
      </w:r>
      <w:r>
        <w:rPr>
          <w:lang w:val="hi_IN" w:bidi="hi_IN"/>
        </w:rPr>
        <w:t>सुलैमान ने अतिरिक्त सामान को जमा करने के लिए नगर बनाए। इन नगरों को भंडार वाले नगर या आपूर्ति केंद्र कहा जाता है। एक राजा किसी भंडार वाले नगर में अनाज, तेल या दाखरस जैसी चीज़ों को जमा करके रख सकता है। या राजा किसी नगर का उपयोग युद्ध के लिए सामग्रियाँ जमा करने के लिए कर सकता है, जैसे हथियार और युद्ध में सैनिकों की रक्षा करने वाली चीज़ें। सुलैमान ने अपनी सेना को रखने के लिए भी नगर बनाए, और अपने रथों और घुड़सवारों के लिए भी नगर बनाए। रथ एक प्रकार की गाड़ी होती है जिसे घोड़े खींचते हैं। लोग युद्ध लड़ने के लिए रथों का इस्तेमाल करते थे। आमतौर पर, एक रथ में कम से कम दो सैनिक सवार होते थे। एक सैनिक घोड़ों को नियंत्रित करता था, जबकि दूसरा सैनिक अपने विरोधियों पर हमला करता था। लेकिन कुछ रथों में दो से अधिक सैनिक सवार हो सकते थे। एक सैनिक जो रथ चलाता है, उसे “रथचालक” कहा जाता है।</w:t>
      </w:r>
    </w:p>
    <w:p>
      <w:pPr/>
      <w:r>
        <w:rPr>
          <w:lang w:val="hi_IN" w:bidi="hi_IN"/>
        </w:rPr>
      </w:r>
      <w:r>
        <w:rPr>
          <w:lang w:val="hi_IN" w:bidi="hi_IN"/>
        </w:rPr>
        <w:t xml:space="preserve">यहाँ रुकें और एक </w:t>
      </w:r>
      <w:r>
        <w:rPr>
          <w:b/>
          <w:lang w:val="hi_IN" w:bidi="hi_IN"/>
        </w:rPr>
        <w:t>रथ</w:t>
      </w:r>
      <w:r>
        <w:rPr>
          <w:lang w:val="hi_IN" w:bidi="hi_IN"/>
        </w:rPr>
        <w:t xml:space="preserve">और </w:t>
      </w:r>
      <w:r>
        <w:rPr>
          <w:b/>
          <w:lang w:val="hi_IN" w:bidi="hi_IN"/>
        </w:rPr>
        <w:t>रथचालकों</w:t>
      </w:r>
      <w:r>
        <w:rPr>
          <w:lang w:val="hi_IN" w:bidi="hi_IN"/>
        </w:rPr>
        <w:t xml:space="preserve"> की तस्वीर देखें। इस ऑडियो को यहाँ रोकें।</w:t>
      </w:r>
    </w:p>
    <w:p>
      <w:pPr/>
      <w:r>
        <w:rPr>
          <w:lang w:val="hi_IN" w:bidi="hi_IN"/>
        </w:rPr>
      </w:r>
      <w:r>
        <w:rPr>
          <w:lang w:val="hi_IN" w:bidi="hi_IN"/>
        </w:rPr>
        <w:t>घुड़सवार सैनिकों के लिए एक शब्द है, जो घोड़ों पर सवार होते हैं। घोड़े पर सवार होने से सैनिक को कई फायदे मिलते हैं। घोड़े लोगों की तुलना में बहुत तेज़ होते हैं, इसलिए सवार आसानी से विरोधी सैनिकों तक पहुँच सकता है और उन्हें मार सकता है। क्योंकि सवार घोड़े पर ऊँचाई पर होता है, इसलिए वह जमीन पर मौजूद लोगों की तुलना में दूर तक देख सकता है। घोड़े पर सवार सैनिक अपने विरोधियों पर तीर चला सकता था, या उनके पास जाकर अपनी तलवार से उन्हें मारने की कोशिश कर सकता था।</w:t>
      </w:r>
    </w:p>
    <w:p>
      <w:pPr/>
      <w:r>
        <w:rPr>
          <w:lang w:val="hi_IN" w:bidi="hi_IN"/>
        </w:rPr>
      </w:r>
      <w:r>
        <w:rPr>
          <w:lang w:val="hi_IN" w:bidi="hi_IN"/>
        </w:rPr>
        <w:t>सुलैमान द्वारा राजा का भवन बनाने का काम पूरा होने से पहले, सुलैमान की पत्नी, फ़िरौन की पुत्री, दाऊद नगर में रहती थी। बाइबल के अधिकांश विद्वानों का मानना है कि इसका अर्थ है कि फ़िरौन की बेटी यरूशलेम के एक पुराने हिस्से में रह रही थी, जहाँ राजा दाऊद रहता था, और सुलैमान ने यरूशलेम के एक अलग हिस्से में अपना महल बनाया। जब फ़िरौन की पुत्री राजा के महल में गई, तो वह केवल यरूशलेम के एक हिस्से से दूसरे हिस्से में चली गई।</w:t>
      </w:r>
    </w:p>
    <w:p>
      <w:pPr/>
      <w:r>
        <w:rPr>
          <w:lang w:val="hi_IN" w:bidi="hi_IN"/>
        </w:rPr>
      </w:r>
      <w:r>
        <w:rPr>
          <w:lang w:val="hi_IN" w:bidi="hi_IN"/>
        </w:rPr>
        <w:t>कहानीकार इस कहानी को हमें यह बताकर समाप्त करता है कि सुलैमान नियमित रूप से मंदिर आता था और यहोवा को भेंट चढ़ाता था। यह हमें याद दिलाता है कि कम से कम एक समय तक, सुलैमान ने वह सब कुछ किया जो यहोवा ने उससे करने की माँग रखी थी।</w:t>
      </w:r>
      <w:r>
        <w:rPr>
          <w:lang w:val="hi_IN" w:bidi="hi_IN"/>
        </w:rPr>
      </w:r>
    </w:p>
    <w:p>
      <w:pPr>
        <w:pStyle w:val="Heading3"/>
      </w:pPr>
      <w:r>
        <w:rPr>
          <w:lang w:val="hi_IN" w:bidi="hi_IN"/>
        </w:rPr>
        <w:t>घटनाओं को समझाना</w:t>
      </w:r>
    </w:p>
    <w:p>
      <w:pPr/>
      <w:r>
        <w:rPr>
          <w:lang w:val="hi_IN" w:bidi="hi_IN"/>
        </w:rPr>
      </w:r>
      <w:r>
        <w:rPr>
          <w:lang w:val="hi_IN" w:bidi="hi_IN"/>
        </w:rPr>
        <w:t>1 राजाओं 9:10–25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राजा सुलैमान द्वारा यहोवा का मंदिर और अपने महल का निर्माण समाप्त करने के बाद, सुलैमान सोर के राजा हीराम को गलील के क्षेत्र में 20 नगर देता है। लेकिन हीराम को ये नगर पसंद नहीं आते हैं।</w:t>
      </w:r>
    </w:p>
    <w:p>
      <w:pPr/>
      <w:r>
        <w:rPr>
          <w:lang w:val="hi_IN" w:bidi="hi_IN"/>
        </w:rPr>
      </w:r>
      <w:r>
        <w:rPr>
          <w:b/>
          <w:lang w:val="hi_IN" w:bidi="hi_IN"/>
        </w:rPr>
        <w:t>दूसरे दृश्य में:</w:t>
      </w:r>
      <w:r>
        <w:rPr>
          <w:lang w:val="hi_IN" w:bidi="hi_IN"/>
        </w:rPr>
        <w:t xml:space="preserve"> कहानीकार हमें उन नगरों के बारे में बताता है जिन्हें राजा सुलैमान अपने पूरे क्षेत्र में फिर से बनाता है या मजबूत करता है। राजा सुलैमान अपनी निर्माण परियोजनाओं के लिए शेष कनानी लोगों का उपयोग बंधुआ मजदूरी के रूप में करता है, लेकिन सुलैमान इस्राएलियों को अपने अधिकारियों, सेनापतियों और सैनिकों के रूप में काम पर लगाता है।</w:t>
      </w:r>
    </w:p>
    <w:p>
      <w:pPr/>
      <w:r>
        <w:rPr>
          <w:lang w:val="hi_IN" w:bidi="hi_IN"/>
        </w:rPr>
      </w:r>
      <w:r>
        <w:rPr>
          <w:b/>
          <w:lang w:val="hi_IN" w:bidi="hi_IN"/>
        </w:rPr>
        <w:t>तीसरे दृश्य में:</w:t>
      </w:r>
      <w:r>
        <w:rPr>
          <w:lang w:val="hi_IN" w:bidi="hi_IN"/>
        </w:rPr>
        <w:t xml:space="preserve"> राजा सुलैमान की निर्माण परियोजनाएँ पूरी होने के बाद, सुलैमान अपनी पत्नी, फ़िरौन की पुत्री को दाऊद नगर से यरूशलेम के महल में ले जाता है। सुलैमान यहोवा के मंदिर में नियमित भेंटें भी चढ़ाता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सुलैमान, हीराम, फ़िरौन और फ़िरौन की पुत्री</w:t>
      </w:r>
    </w:p>
    <w:p>
      <w:pPr>
        <w:pStyle w:val="ListBullet"/>
        <w:spacing w:line="240" w:lineRule="auto"/>
        <w:ind w:left="720"/>
      </w:pPr>
      <w:r>
        <w:rPr>
          <w:lang w:val="hi_IN" w:bidi="hi_IN"/>
        </w:rPr>
      </w:r>
      <w:r>
        <w:rPr>
          <w:lang w:val="hi_IN" w:bidi="hi_IN"/>
        </w:rPr>
        <w:t>एमोरी, हित्ती, परिज्जी, हिब्बी और यबूसी लोग</w:t>
      </w:r>
    </w:p>
    <w:p>
      <w:pPr>
        <w:pStyle w:val="ListBullet"/>
        <w:spacing w:line="240" w:lineRule="auto"/>
        <w:ind w:left="720"/>
      </w:pPr>
      <w:r>
        <w:rPr>
          <w:lang w:val="hi_IN" w:bidi="hi_IN"/>
        </w:rPr>
      </w:r>
      <w:r>
        <w:rPr>
          <w:lang w:val="hi_IN" w:bidi="hi_IN"/>
        </w:rPr>
        <w:t>सुलैमान के इस्राएली सैनिक, सरकारी अधिकारी, सेनापति, हाकिम, रथ चालक और घुड़सवार</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में, 20 वर्षों के अंत में, राजा सुलैमान ने यहोवा का मंदिर और अपने महल का निर्माण कार्य पूरा कर लिया था। सुलैमान ने महल, मंदिर और अन्य इमारतों को देवदार और सनोवर की लकड़ियों का उपयोग करके बनाया, जो उसे सोर के राजा हीराम से प्राप्त हुई थी। ये वही दो प्रकार की लकड़ियाँ हैं जिनका अनुवाद आपने पहले ही 1 राजाओं के पाँचवें अध्याय में किया था। वापस जाकर 1 राजाओं के पाँचवें अध्याय को सुनना सहायक हो सकता है ताकि आपको यह याद आ सके कि आपने इन दो प्रकार के पेड़ों के नामों का अनुवाद कैसे करने का निर्णय लिया था।</w:t>
      </w:r>
    </w:p>
    <w:p>
      <w:pPr/>
      <w:r>
        <w:rPr>
          <w:lang w:val="hi_IN" w:bidi="hi_IN"/>
        </w:rPr>
      </w:r>
      <w:r>
        <w:rPr>
          <w:lang w:val="hi_IN" w:bidi="hi_IN"/>
        </w:rPr>
        <w:t>यहाँ रुकें और 1 राजाओं के पाँचवें अध्याय सुनें, विशेष रूप से वह हिस्सा, जब सुलैमान राजा हीराम को देवदार और सनोवर की लकड़ी के लिए संदेश भेजता है, और हीराम उस लकड़ी को भेजने के लिए सहमत हो जाता है। इस ऑडियो को यहाँ रोकें।</w:t>
      </w:r>
    </w:p>
    <w:p>
      <w:pPr/>
      <w:r>
        <w:rPr>
          <w:lang w:val="hi_IN" w:bidi="hi_IN"/>
        </w:rPr>
      </w:r>
      <w:r>
        <w:rPr>
          <w:lang w:val="hi_IN" w:bidi="hi_IN"/>
        </w:rPr>
        <w:t>सुलैमान ने हीराम को गलील के क्षेत्र में 20 नगर दिए। इसका अर्थ है कि वे नगर अब हीराम के राज्य का हिस्सा बन गए, और सुलैमान के बजाय हीराम उनका राजा था। बाइबल के अधिकांश विद्वानों का मानना है कि सुलैमान ने ऐसा उस लकड़ी और सोने के भुगतान के रूप में किया था जो हीराम ने सुलैमान की निर्माण परियोजनाओं के लिए उसको भेजा था। लेकिन जब हीराम सोर से उन नगरों को देखने आया जो सुलैमान ने उसे दिए थे, तो हीराम उन नगरों से प्रसन्न नहीं हुआ। हीराम को नहीं लगता था कि वे नगर उसके लिए बहुत कीमती थे। हीराम ने अपनी भावनाएँ सुलैमान को एक ऐसे प्रश्न के द्वारा बताईं जिसका उत्तर उसे सुलैमान से देने की उम्मीद नहीं थी। हीराम ने कहा, “हे मेरे भाई, ये कैसे नगर तूने मुझे दिए हैं?” इस प्रश्न का अर्थ है, “ये नगर जो तूने मुझे दिए हैं, वे अच्छे नहीं हैं” या “मुझे ये नगर पसंद नहीं हैं जो तूने मुझे दिए हैं।”</w:t>
      </w:r>
    </w:p>
    <w:p>
      <w:pPr/>
      <w:r>
        <w:rPr>
          <w:lang w:val="hi_IN" w:bidi="hi_IN"/>
        </w:rPr>
      </w:r>
      <w:r>
        <w:rPr>
          <w:lang w:val="hi_IN" w:bidi="hi_IN"/>
        </w:rPr>
        <w:t>जब हीराम सुलैमान को "मेरा भाई" कहता है, तो इसका अर्थ यह नहीं है कि हीराम और सुलैमान एक-दूसरे से संबंधित हैं। उस समय सहयोगी राजाओं का एक-दूसरे को इस तरह से संबोधित करना सामान्य बात थी। यह एक ऐसा तरीका था जिससे वे राजा यह दिखा सकते थे कि वे एक-दूसरे को बराबर समझते हैं और एक-दूसरे के प्रति मित्रवत हैं।</w:t>
      </w:r>
    </w:p>
    <w:p>
      <w:pPr/>
      <w:r>
        <w:rPr>
          <w:lang w:val="hi_IN" w:bidi="hi_IN"/>
        </w:rPr>
      </w:r>
      <w:r>
        <w:rPr>
          <w:lang w:val="hi_IN" w:bidi="hi_IN"/>
        </w:rPr>
        <w:t>यहाँ रुकें और इस प्रश्न पर चर्चा करें: किन परिस्थितियों में आप किसी ऐसे व्यक्ति को, जो आपका रिश्तेदार नहीं है, “भाई,” “बहन,” “चचेरा या ममेरा भाई-बहन,” “चाची या मौसी,” “चाचा या मामा,” “माँ,” या “पिता” कह सकते हैं? यदि आपकी भाषा में हीराम का सुलैमान को “मेरा भाई” कहना अस्वाभाविक या अस्पष्ट है, तो आप यह दिखाने के लिए किस दूसरे शब्द का उपयोग कर सकते हैं कि उनके बीच बराबरी की दोस्ती का रिश्ता था? इस ऑडियो को यहाँ रोकें।</w:t>
      </w:r>
    </w:p>
    <w:p>
      <w:pPr/>
      <w:r>
        <w:rPr>
          <w:lang w:val="hi_IN" w:bidi="hi_IN"/>
        </w:rPr>
      </w:r>
      <w:r>
        <w:rPr>
          <w:lang w:val="hi_IN" w:bidi="hi_IN"/>
        </w:rPr>
        <w:t>क्योंकि हीराम को ये नगर पसंद नहीं थे, इसलिए उसने इस क्षेत्र को एक अपमानजनक नाम दिया। मूल भाषा में कबूल शब्द सुनने में “बेकार” या “कुछ नहीं” के जैसा लगता है। चूँकि आपके सुनने वाले शायद “कबूल” शब्द का अर्थ नहीं समझेंगे, इसलिए आपको कुछ इस तरह कहना पड़ सकता है, “हीराम ने उस क्षेत्र को कबूल कहा, जिसका अर्थ ‘बेकार’ है।” कहानीकार यह भी कहता है कि इस क्षेत्र को "आज तक" कबूल कहा जाता है। इस वाक्यांश का अर्थ है कि जब कहानीकार ने इस जानकारी को लिखा, तब भी इस्राएली उस क्षेत्र को कबूल नाम से ही बुलाते थे।</w:t>
      </w:r>
    </w:p>
    <w:p>
      <w:pPr/>
      <w:r>
        <w:rPr>
          <w:lang w:val="hi_IN" w:bidi="hi_IN"/>
        </w:rPr>
      </w:r>
      <w:r>
        <w:rPr>
          <w:lang w:val="hi_IN" w:bidi="hi_IN"/>
        </w:rPr>
        <w:t>इस दृश्य के अंत में, कहानीकार कहता है, “और हीराम ने राजा को 4,000 किलोग्राम से अधिक सोना भेजा।” बाइबल के विद्वान इस बात पर सहमत नहीं हैं कि इस वाक्य का अर्थ क्या है। कुछ विद्वानों का मानना है कि यह एक सारांश कथन है, जिसका अर्थ है कि 20 वर्षों के दौरान हीराम ने सुलैमान को 120 किक्कार, या कुल 4,000 किलोग्राम सोना भेजा। अन्य विद्वानों का मानना है कि हीराम ने सुलैमान को गलील के 20 नगरों के भुगतान के रूप में 4,000 किलोग्राम से अधिक सोना भेजा था।</w:t>
      </w:r>
    </w:p>
    <w:p>
      <w:pPr/>
      <w:r>
        <w:rPr>
          <w:lang w:val="hi_IN" w:bidi="hi_IN"/>
        </w:rPr>
      </w:r>
      <w:r>
        <w:rPr>
          <w:lang w:val="hi_IN" w:bidi="hi_IN"/>
        </w:rPr>
        <w:t>इतिहास की पुस्तक में, कहानीकार इसी कहानी को एक छोटे से अंतर के साथ बताता है। इतिहास की पुस्तक कहती है कि राजा हीराम ने राजा सुलैमान को कुछ नगर दिए। कहानी का यह संस्करण कहता है कि सुलैमान ने हीराम को कुछ नगर दिए। बाइबल के विद्वान दो संभावित व्याख्या बताते हैं: हो सकता है कि दोनों राजाओं ने एक-दूसरे के साथ भूमि का लेन-देन किया हो, या हो सकता है कि सुलैमान ने कुछ समय के लिए हीराम को कुछ नगरों पर शासन करने दिया हो और बाद में उन्हें वापस ले लिया हो। जो भी हो, हो सकता है कि दोनों राजाओं ने सुलैमान को निर्माण परियोजनाओं के लिए हीराम द्वारा दिए गए सामान की लागत का निपटारा करने के लिए भूमि का आदान-प्रदान किया हो।</w:t>
      </w:r>
    </w:p>
    <w:p>
      <w:pPr/>
      <w:r>
        <w:rPr>
          <w:lang w:val="hi_IN" w:bidi="hi_IN"/>
        </w:rPr>
      </w:r>
      <w:r>
        <w:rPr>
          <w:lang w:val="hi_IN" w:bidi="hi_IN"/>
        </w:rPr>
        <w:t>यहाँ रुकें और एक ऐसी स्थिति का वर्णन करें जिसमें आपकी संस्कृति में दो लोग किसी समझौते को सुलझाने के लिए संपत्ति का आदान-प्रदान कर सकते हैं। वे ऐसा किन परिस्थितियों में कर सकते हैं? वे किस प्रकार की वस्तुओं का आदान-प्रदान कर सकते हैं? क्या वे संपत्ति का स्थायी रूप से आदान-प्रदान करते हैं, या वे संपत्ति को लौटा सकते हैं? इस ऑडियो को यहाँ रोकें।</w:t>
      </w:r>
    </w:p>
    <w:p>
      <w:pPr/>
      <w:r>
        <w:rPr>
          <w:lang w:val="hi_IN" w:bidi="hi_IN"/>
        </w:rPr>
      </w:r>
      <w:r>
        <w:rPr>
          <w:lang w:val="hi_IN" w:bidi="hi_IN"/>
        </w:rPr>
        <w:t>दूसरे दृश्य में, कहानीकार घटनाओं को अव्यवस्थित क्रम में बताता है। सबसे पहले, वह हमें बताता है कि सुलैमान ने यहोवा का मंदिर, राजा का भवन, मिल्लो, यरूशलेम की दीवार और हासोर, मगिद्दो और गेजेर के नगरों को बनाने के लिए बंधुआ मजदूरी करवाई। फिर, कहानीकार समझाता है कि सुलैमान को गेजेर को फिर से बनाने की ज़रूरत क्यों हुई: कुछ समय पहले, मिस्र की सेना ने नगर पर आक्रमण किया था, उसे जला दिया था, और वहाँ रहने वाले सभी कनानियों को मार डाला था। इसके बाद, कहानीकार हमें और अधिक नगरों के बारे में बताता है जो सुलैमान ने अपने पूरे राज्य में बनाए थे। फिर कहानीकार समय में फिर से पीछे जाता है ताकि हमें एमोरियों, हित्तियों, परिज्जियों, हिब्बियों और यबूसियों के वंशजों के बारे में बताया जा सके जो अभी भी इस्राएल के देश में रह रहे थे। सुलैमान ने इन लोगों को दास बना दिया, जबकि इस्राएली उसके अधिकारियों, सेनापतियों और पदाधिकारियों के रूप में सेवा करते थे।</w:t>
      </w:r>
    </w:p>
    <w:p>
      <w:pPr/>
      <w:r>
        <w:rPr>
          <w:lang w:val="hi_IN" w:bidi="hi_IN"/>
        </w:rPr>
      </w:r>
      <w:r>
        <w:rPr>
          <w:lang w:val="hi_IN" w:bidi="hi_IN"/>
        </w:rPr>
        <w:t>आपकी भाषा में इस तरह कहानी को घटनाओं के क्रम से अलग क्रम में बताना संभव नहीं होता होगा। भले ही यह संभव हो, फिर भी आपके श्रोताओं के लिए इस तरह से बताई गई कहानी को सुनना बहुत उलझन भरा हो सकता है। यदि ऐसा ही है, तो आप कहानी की घटनाओं को इस तरह से व्यवस्थित कर सकते हैं कि वे उसी क्रम में रहें जिसमें वे घटित हुई थीं।</w:t>
      </w:r>
    </w:p>
    <w:p>
      <w:pPr/>
      <w:r>
        <w:rPr>
          <w:lang w:val="hi_IN" w:bidi="hi_IN"/>
        </w:rPr>
      </w:r>
      <w:r>
        <w:rPr>
          <w:lang w:val="hi_IN" w:bidi="hi_IN"/>
        </w:rPr>
        <w:t>यहाँ रुकें और चर्चा करें कि क्या आप इस कहानी को उस क्रम में सुनाएँगे जैसे घटनाएँ घटित हुई थीं, या आप कहानी को उस क्रम में सुनाएँगे जैसे कहानीकार बाइबल की घटनाओं को दर्ज करता है। इस ऑडियो को यहाँ रोकें।</w:t>
      </w:r>
    </w:p>
    <w:p>
      <w:pPr/>
      <w:r>
        <w:rPr>
          <w:lang w:val="hi_IN" w:bidi="hi_IN"/>
        </w:rPr>
      </w:r>
      <w:r>
        <w:rPr>
          <w:lang w:val="hi_IN" w:bidi="hi_IN"/>
        </w:rPr>
        <w:t>यह वह क्रम है जिसमें इस कहानी की घटनाएँ घटी थीं:</w:t>
      </w:r>
    </w:p>
    <w:p>
      <w:pPr/>
      <w:r>
        <w:rPr>
          <w:lang w:val="hi_IN" w:bidi="hi_IN"/>
        </w:rPr>
      </w:r>
      <w:r>
        <w:rPr>
          <w:lang w:val="hi_IN" w:bidi="hi_IN"/>
        </w:rPr>
        <w:t>सबसे पहले, इस्राएलियों ने सभी कनानियों को देश से पूरी तरह से नहीं निकाला। जब यहोशू इस्राएलियों को उस देश में ले गया, तब इस्राएलियों ने कुछ कनानियों को वहाँ रहने दिया। इसलिए जब सुलैमान राजा बना, तब भी एमोरियों, हित्तियों, परिज्जियों, हिब्बियों और यबूसियों के कुछ वंशज इस्राएल में ही रहते थे। राजा सुलैमान ने इन लोगों को अपना दास बना लिया, और उसने इस्राएलियों को उनके पर्यवेक्षकों के रूप में नियुक्त किया।</w:t>
      </w:r>
    </w:p>
    <w:p>
      <w:pPr/>
      <w:r>
        <w:rPr>
          <w:lang w:val="hi_IN" w:bidi="hi_IN"/>
        </w:rPr>
      </w:r>
      <w:r>
        <w:rPr>
          <w:lang w:val="hi_IN" w:bidi="hi_IN"/>
        </w:rPr>
        <w:t>इसके बाद, राजा सुलैमान ने अपने शासनकाल के चौथे वर्ष में यहोवा का मंदिर बनाना शुरू किया। सुलैमान ने इसे बनाने के लिए बंधुआ मजदूरी करवाई। हमें ठीक से नहीं पता कि फ़िरौन ने गेजेर नगर को कब नष्ट किया था, लेकिन हम जानते हैं कि उसने अपनी बेटी के सुलैमान से विवाह करने से पहले ही उसे नष्ट कर दिया था। हम यह भी ठीक से नहीं जानते कि सुलैमान ने फ़िरौन की बेटी से कब विवाह किया था, लेकिन शायद यह सुलैमान द्वारा मंदिर का निर्माण पूरा करने से पहले हुआ था। इसलिए यह घटनाओं का सबसे संभावना क्रम है: सुलैमान ने यहोवा का मंदिर बनाना शुरू किया, फिर फ़िरौन ने गेजेर नगर पर आक्रमण किया और उसे नष्ट कर दिया, फिर सुलैमान ने फ़िरौन की पुत्री से विवाह किया, और उसकी पुत्री ने गेजेर को विवाह के उपहार के रूप में प्राप्त किया।</w:t>
      </w:r>
    </w:p>
    <w:p>
      <w:pPr/>
      <w:r>
        <w:rPr>
          <w:lang w:val="hi_IN" w:bidi="hi_IN"/>
        </w:rPr>
      </w:r>
      <w:r>
        <w:rPr>
          <w:lang w:val="hi_IN" w:bidi="hi_IN"/>
        </w:rPr>
        <w:t>अंत में, सुलैमान ने अपने शासनकाल के 11वें वर्ष में यहोवा के मंदिर का निर्माण पूरा किया। फिर सुलैमान ने राजा का घर, मिल्लो, यरूशलेम के चारों ओर की दीवार और उन अन्य सभी नगरों को बनाना शुरू किया जिनका उल्लेख कहानीकार ने इस कहानी में किया है।</w:t>
      </w:r>
    </w:p>
    <w:p>
      <w:pPr/>
      <w:r>
        <w:rPr>
          <w:lang w:val="hi_IN" w:bidi="hi_IN"/>
        </w:rPr>
      </w:r>
      <w:r>
        <w:rPr>
          <w:lang w:val="hi_IN" w:bidi="hi_IN"/>
        </w:rPr>
        <w:t>कनानी वे लोग थे जो इस्राएलियों से पहले प्रतिज्ञा किए हुए देश में रहते थे। सभी कनानी कनान नाम के एक व्यक्ति के वंशज थे। यहोवा ने इस्राएलियों से कहा था कि वे सभी कनानियों को उस देश से बाहर निकाल दें, लेकिन इस्राएलियों ने उन्हें पूरी तरह से बाहर नहीं निकाला। कनानियों के कुछ समूह अभी भी इस्राएली क्षेत्र के कुछ हिस्सों में रहते थे, जिनमें गेज़ेर नगर भी शामिल था।</w:t>
      </w:r>
    </w:p>
    <w:p>
      <w:pPr/>
      <w:r>
        <w:rPr>
          <w:lang w:val="hi_IN" w:bidi="hi_IN"/>
        </w:rPr>
      </w:r>
      <w:r>
        <w:rPr>
          <w:lang w:val="hi_IN" w:bidi="hi_IN"/>
        </w:rPr>
        <w:t>मिस्र के राजा फ़िरौन द्वारा गेजेर को जलाने और वहाँ रहने वाले सभी कनानियों को मार डालने के बाद, उसने उस नगर को अपनी बेटी को विवाह के उपहार के रूप में दिया। इसका अर्थ है कि भले ही मिस्र के राजा ने उस नगर को जीत लिया था, फिर भी उसने इसे इस्राएलियों को दे दिया था। सुलैमान द्वारा नगर को फिर से बनाने के बाद, वहाँ रहने वाले लोगों को फसलें उगाने, पशुओं को पालने और विभिन्न प्रकार के उत्पादन करने थे, जो जीवन जीने के लिए आवश्यक थे। यह संभव है कि फ़िरौन की पुत्री को इन उत्पादों में से एक हिस्सा प्राप्त हुआ हो, या नगर के लोगों ने उसे कर दिया हो।</w:t>
      </w:r>
    </w:p>
    <w:p>
      <w:pPr/>
      <w:r>
        <w:rPr>
          <w:lang w:val="hi_IN" w:bidi="hi_IN"/>
        </w:rPr>
      </w:r>
      <w:r>
        <w:rPr>
          <w:lang w:val="hi_IN" w:bidi="hi_IN"/>
        </w:rPr>
        <w:t>यहाँ रुकें और चर्चा करें कि आपकी भाषा में यह कहने का सबसे अच्छा तरीका क्या होगा कि फ़िरौन ने अपनी बेटी को विवाह के उपहार के रूप में एक नगर दिया था। इस ऑडियो को यहाँ रोकें।</w:t>
      </w:r>
    </w:p>
    <w:p>
      <w:pPr/>
      <w:r>
        <w:rPr>
          <w:lang w:val="hi_IN" w:bidi="hi_IN"/>
        </w:rPr>
      </w:r>
      <w:r>
        <w:rPr>
          <w:lang w:val="hi_IN" w:bidi="hi_IN"/>
        </w:rPr>
        <w:t>इस्राएलियों से बंधुआ मजदूरी करवाना उस व्यवस्था के विरुद्ध था, जो मूसा ने उन्हें दी थी। यदि सुलैमान ने अपनी निर्माण परियोजनाओं के लिए इस्राएलियों का उपयोग किया होता, तो उसे उन्हें नियमित मजदूरों के रूप में काम पर रखना पड़ता या थोड़े समय के लिए ही उनसे काम करवाना पड़ता।। इसलिए सुलैमान ने कनानियों को कठिन शारीरिक परिश्रम करने के लिए मजबूर किया। जब आपने इस कहानी के अलग-अलग संस्करणों को सुना था, तो आपने इसे कहने के कुछ अलग-अलग तरीके सुने होंगे। कुछ अनुवादों में कहा गया है कि सुलैमान ने बंधुआ मजदूरी के लिए लोगों को भर्ती किया या उन्हें काम करने के लिए मजबूर किया। अन्य अनुवादों में कहा गया है कि सुलैमान ने बंधुआ मजदूरी लागू की, करवाई या लोगों को जबरन मजदूरी के लिए लगाया, जबकि कुछ अन्य अनुवाद केवल यह कहते हैं कि राजा सुलैमान ने इन सभी संरचनाओं को बनाने के लिए जबरदस्ती मजदूरी करवाई। इनमें से प्रत्येक, यह कहने का एक अलग तरीका है कि राजा सुलैमान ने अपने क्षेत्र में गैर-इस्राएलियों को यह कठिन शारीरिक काम करने के लिए मजबूर किया था, और उनके पास न कहने का विकल्प नहीं था।</w:t>
      </w:r>
    </w:p>
    <w:p>
      <w:pPr/>
      <w:r>
        <w:rPr>
          <w:lang w:val="hi_IN" w:bidi="hi_IN"/>
        </w:rPr>
      </w:r>
      <w:r>
        <w:rPr>
          <w:lang w:val="hi_IN" w:bidi="hi_IN"/>
        </w:rPr>
        <w:t>यहाँ रुकें और इस प्रश्न पर चर्चा करें: आपकी भाषा में ऐसे कौन से तरीके हैं जिनसे आप यह कह सकते हैं कि किसी अगुवे ने किसी व्यक्ति को काम करने के लिए मजबूर किया, और उस व्यक्ति के पास मना करने या नौकरी बदलने का कोई विकल्प नहीं था? इस ऑडियो को यहाँ रोकें।</w:t>
      </w:r>
    </w:p>
    <w:p>
      <w:pPr/>
      <w:r>
        <w:rPr>
          <w:lang w:val="hi_IN" w:bidi="hi_IN"/>
        </w:rPr>
      </w:r>
      <w:r>
        <w:rPr>
          <w:lang w:val="hi_IN" w:bidi="hi_IN"/>
        </w:rPr>
        <w:t>दूसरे दृश्य के इस बिंदु पर, कहानीकार कहता है कि एमोरी, हित्ती, परिज्जी, हिब्बी और यबूसी "आज तक", अभी भी इस्राएल में दास हैं। इस कथन का अर्थ है कि उस समय वे लोग इस्राएल में दास थे जब कहानीकार ने यह कहानी लिखी थी। इसका अर्थ यह नहीं है कि वे अभी इस्राएल में दास हैं।</w:t>
      </w:r>
    </w:p>
    <w:p>
      <w:pPr/>
      <w:r>
        <w:rPr>
          <w:lang w:val="hi_IN" w:bidi="hi_IN"/>
        </w:rPr>
      </w:r>
      <w:r>
        <w:rPr>
          <w:lang w:val="hi_IN" w:bidi="hi_IN"/>
        </w:rPr>
        <w:t>इस दृश्य में पहली बार मिल्लो का उल्लेख किया गया है। बाइबल के विद्वान इस बात पर सहमत नहीं हैं कि इस शब्द का अर्थ क्या है। मिल्लो मनुष्य द्वारा बनाई गई एक संरचना है, लेकिन बाइबल के विद्वान निश्चित रूप से नहीं जानते कि यह क्या है या यह कहाँ स्थित थी। कुछ विद्वानों का मानना है कि मिल्लो, चबूतरों का एक बड़ा समूह हो सकता है जो यरूशलेम के पूर्व की ओर स्थित था। चबूतरा किसी इमारत के ठीक बाहर एक समतल सतह है। लोग आमतौर पर इसे नीचे सहारे के साथ बनाते हैं। लोग अक्सर पहाड़ी या ढलान पर चबूतरा बनाते हैं, ताकि लोगों के पास चलने या बैठने के लिए एक समतल स्थान हो।</w:t>
      </w:r>
    </w:p>
    <w:p>
      <w:pPr/>
      <w:r>
        <w:rPr>
          <w:lang w:val="hi_IN" w:bidi="hi_IN"/>
        </w:rPr>
      </w:r>
      <w:r>
        <w:rPr>
          <w:lang w:val="hi_IN" w:bidi="hi_IN"/>
        </w:rPr>
        <w:t xml:space="preserve">यहाँ रुकें और एक </w:t>
      </w:r>
      <w:r>
        <w:rPr>
          <w:b/>
          <w:lang w:val="hi_IN" w:bidi="hi_IN"/>
        </w:rPr>
        <w:t>चबूतरे</w:t>
      </w:r>
      <w:r>
        <w:rPr>
          <w:lang w:val="hi_IN" w:bidi="hi_IN"/>
        </w:rPr>
        <w:t xml:space="preserve"> की तस्वीर देखें। इस ऑडियो को यहाँ रोकें।</w:t>
      </w:r>
    </w:p>
    <w:p>
      <w:pPr/>
      <w:r>
        <w:rPr>
          <w:lang w:val="hi_IN" w:bidi="hi_IN"/>
        </w:rPr>
      </w:r>
      <w:r>
        <w:rPr>
          <w:lang w:val="hi_IN" w:bidi="hi_IN"/>
        </w:rPr>
        <w:t>अन्य विद्वानों का मानना है कि मिल्लो “भूमि भराव” शब्द से जुड़ा हुआ है, जिसका अर्थ है वह स्थान जहाँ पर कुछ और बनाने के लिए भूमि को मिट्टी से भरना पड़ा। यरूशलेम में कई पहाड़ियाँ और तराइयाँ हैं, इसलिए यह संभव है कि सुलैमान को अपनी मनचाही इमारतें बनाने के लिए कुछ जगहों को मिट्टी से भरना पड़ा हो। इस संरचना के बारे में बहुत अनिश्चितता है, इसलिए बाइबल के कई अनुवाद इस स्थान को “मिल्लो” कहते हैं और यह समझाने का प्रयास नहीं करते कि यह क्या है। इस शब्द का अनुवाद “चबूतरा” या “भूमि भराव” के रूप में करना या इसे “मिल्लो” कहना स्वीकार्य है।</w:t>
      </w:r>
    </w:p>
    <w:p>
      <w:pPr/>
      <w:r>
        <w:rPr>
          <w:lang w:val="hi_IN" w:bidi="hi_IN"/>
        </w:rPr>
      </w:r>
      <w:r>
        <w:rPr>
          <w:lang w:val="hi_IN" w:bidi="hi_IN"/>
        </w:rPr>
        <w:t>सुलैमान ने यरूशलेम के पास नीचेवाले बेथोरोन नाम का एक नगर बनाया। लगभग दो किलोमीटर दूर ऊपरी बेथोरोन नाम का एक और नगर था। नीचेवाला बेथोरोन एक घाटी के नीचे स्थित था, जबकि ऊपरी बेथोरोन घाटी की ऊपरी सीमा पर स्थित था। जिस नगर को तामार या तदमोर कहा जाता है, वह जंगल या मरुस्थल में है। मरुस्थल वह स्थान होता है, जहाँ बहुत अधिक पानी, पेड़ या पौधे नहीं होते हैं। मरुस्थल में फसल उगाना बहुत कठिन होता है, और आमतौर पर लोग वहाँ नहीं रहते हैं।</w:t>
      </w:r>
    </w:p>
    <w:p>
      <w:pPr/>
      <w:r>
        <w:rPr>
          <w:lang w:val="hi_IN" w:bidi="hi_IN"/>
        </w:rPr>
      </w:r>
      <w:r>
        <w:rPr>
          <w:lang w:val="hi_IN" w:bidi="hi_IN"/>
        </w:rPr>
        <w:t>यहाँ रुकें और इस प्रश्न पर चर्चा करें: आपकी भाषा में आप भूमि के किसी ऐसे क्षेत्र का वर्णन कैसे करेंगे जिसमें न अधिक पानी, न पेड़ और न ही पौधे का जीवन है? इस ऑडियो को यहाँ रोकें।</w:t>
      </w:r>
    </w:p>
    <w:p>
      <w:pPr/>
      <w:r>
        <w:rPr>
          <w:lang w:val="hi_IN" w:bidi="hi_IN"/>
        </w:rPr>
      </w:r>
      <w:r>
        <w:rPr>
          <w:lang w:val="hi_IN" w:bidi="hi_IN"/>
        </w:rPr>
        <w:t>सुलैमान ने अपने नियंत्रण वाले पूरे क्षेत्र में भंडार नगर, या आपूर्ति केंद्र बनाए। एक राजा किसी भंडार नगर में अनाज, तेल, नमक या दाखरस जैसी चीज़ों को जमा करके रख सकता है। राजा इन चीज़ों को अकाल या कमी की स्थिति में उपयोग करने के लिए जमा करके रखता था। राजा किसी नगर का उपयोग युद्ध के लिए आवश्यक सामग्रियाँ जमा करने के लिए भी कर सकता है, जैसे हथियार और ऐसी वस्तुएँ, जिनका उपयोग सैनिक अपनी रक्षा के लिए करते हैं। यदि वह देश युद्ध लड़ता, तो ये सामग्रियाँ लोगों को अपने शत्रु की तुलना में बेहतर तरीके से तैयार रहने में मदद करती थीं।</w:t>
      </w:r>
    </w:p>
    <w:p>
      <w:pPr/>
      <w:r>
        <w:rPr>
          <w:lang w:val="hi_IN" w:bidi="hi_IN"/>
        </w:rPr>
      </w:r>
      <w:r>
        <w:rPr>
          <w:lang w:val="hi_IN" w:bidi="hi_IN"/>
        </w:rPr>
        <w:t>यहाँ रुकें और इन प्रश्नों पर चर्चा करें: आपके देश में लोग अतिरिक्त सामान कैसे जमा करके रखते हैं? लोग सामान कहाँ जमा करके रखते हैं? सामान को कौन नियंत्रित करता है? सेना या राष्ट्रीय सरकार अपनी युद्ध सामग्री को कैसे जमा करके रखती है? इस ऑडियो को यहाँ रोकें।</w:t>
      </w:r>
    </w:p>
    <w:p>
      <w:pPr/>
      <w:r>
        <w:rPr>
          <w:lang w:val="hi_IN" w:bidi="hi_IN"/>
        </w:rPr>
      </w:r>
      <w:r>
        <w:rPr>
          <w:lang w:val="hi_IN" w:bidi="hi_IN"/>
        </w:rPr>
        <w:t>दूसरे दृश्य के अंत के पास, कहानीकार सुलैमान की निर्माण परियोजनाओं के लिए इस्राएलियों द्वारा निभाई गई भूमिकाओं का वर्णन करने के लिए छ: अलग-अलग शब्दों और वाक्यांशों का उपयोग करता है। पहला वाक्यांश “योद्धा” है, जिसका अर्थ है युद्धों में लड़ने वाले पुरुष। इसका अनुवाद “सैनिक” या “युद्ध करने वाले लोग” के रूप में भी किया जा सकता है।</w:t>
      </w:r>
    </w:p>
    <w:p>
      <w:pPr/>
      <w:r>
        <w:rPr>
          <w:lang w:val="hi_IN" w:bidi="hi_IN"/>
        </w:rPr>
      </w:r>
      <w:r>
        <w:rPr>
          <w:lang w:val="hi_IN" w:bidi="hi_IN"/>
        </w:rPr>
        <w:t>यहाँ रुकें और अपनी भाषा में ऐसे कई शब्द सोचने की कोशिश करें जिनका यही अर्थ हो। इस ऑडियो को यहाँ रोकें।</w:t>
      </w:r>
    </w:p>
    <w:p>
      <w:pPr/>
      <w:r>
        <w:rPr>
          <w:lang w:val="hi_IN" w:bidi="hi_IN"/>
        </w:rPr>
      </w:r>
      <w:r>
        <w:rPr>
          <w:lang w:val="hi_IN" w:bidi="hi_IN"/>
        </w:rPr>
        <w:t>दूसरा शब्द “कर्मचारी” है। इस शब्द का अर्थ कई बातों के लिए हो सकता है, जैसे घरेलू सहायक से लेकर सरकारी अधिकारी तक और उससे सेनापति तक। यह किसी भी ऐसे व्यक्ति का वर्णन करता है जो किसी दूसरे के लिए कुछ करता है। एक कर्मचारी आमतौर पर उस व्यक्ति से कम सामाजिक या राजनीतिक पद पर होता है जिसकी वह सेवा करता है। इस मामले में, शायद ये कर्मचारी किसी प्रकार के सरकारी अधिकारी थे।</w:t>
      </w:r>
    </w:p>
    <w:p>
      <w:pPr/>
      <w:r>
        <w:rPr>
          <w:lang w:val="hi_IN" w:bidi="hi_IN"/>
        </w:rPr>
      </w:r>
      <w:r>
        <w:rPr>
          <w:lang w:val="hi_IN" w:bidi="hi_IN"/>
        </w:rPr>
        <w:t>यहाँ रुकें और चर्चा करें कि आप राजा सुलैमान की सेवा करने वाले इन कर्मचारियों को सरकारी अधिकारी कैसे कह सकते हैं। इस ऑडियो को यहाँ रोकें।</w:t>
      </w:r>
    </w:p>
    <w:p>
      <w:pPr/>
      <w:r>
        <w:rPr>
          <w:lang w:val="hi_IN" w:bidi="hi_IN"/>
        </w:rPr>
      </w:r>
      <w:r>
        <w:rPr>
          <w:lang w:val="hi_IN" w:bidi="hi_IN"/>
        </w:rPr>
        <w:t>तीसरा शब्द उस व्यक्ति के लिए है जो लोगों के एक समूह का अगुवा है। आपने इस शब्द का अनुवाद “सेनापति” या “अधिकारी” के रूप में सुना होगा जो सेना में पुरुषों के समूहों की अगुवाई करते हैं।</w:t>
      </w:r>
    </w:p>
    <w:p>
      <w:pPr/>
      <w:r>
        <w:rPr>
          <w:lang w:val="hi_IN" w:bidi="hi_IN"/>
        </w:rPr>
      </w:r>
      <w:r>
        <w:rPr>
          <w:lang w:val="hi_IN" w:bidi="hi_IN"/>
        </w:rPr>
        <w:t>यहाँ रुकें और अपनी भाषा में ऐसे कई शब्द सोचने की कोशिश करें जिनका यही अर्थ हो। इस ऑडियो को यहाँ रोकें।</w:t>
      </w:r>
    </w:p>
    <w:p>
      <w:pPr/>
      <w:r>
        <w:rPr>
          <w:lang w:val="hi_IN" w:bidi="hi_IN"/>
        </w:rPr>
      </w:r>
      <w:r>
        <w:rPr>
          <w:lang w:val="hi_IN" w:bidi="hi_IN"/>
        </w:rPr>
        <w:t>चौथा शब्द उस व्यक्ति के लिए है जो शायद सीधे राजा के लिए सेना में, विशेष लड़ाकू टुकड़ियों में काम करता है। आपने इस शब्द का अनुवाद “सरदार” के रूप में सुना होगा।</w:t>
      </w:r>
    </w:p>
    <w:p>
      <w:pPr/>
      <w:r>
        <w:rPr>
          <w:lang w:val="hi_IN" w:bidi="hi_IN"/>
        </w:rPr>
      </w:r>
      <w:r>
        <w:rPr>
          <w:lang w:val="hi_IN" w:bidi="hi_IN"/>
        </w:rPr>
        <w:t>यहाँ रुकें और अपनी भाषा में ऐसे कई शब्द सोचने की कोशिश करें जिनका यही अर्थ हो। इस ऑडियो को यहाँ रोकें।</w:t>
      </w:r>
    </w:p>
    <w:p>
      <w:pPr/>
      <w:r>
        <w:rPr>
          <w:lang w:val="hi_IN" w:bidi="hi_IN"/>
        </w:rPr>
      </w:r>
      <w:r>
        <w:rPr>
          <w:lang w:val="hi_IN" w:bidi="hi_IN"/>
        </w:rPr>
        <w:t>पाँचवें वाक्यांश का अर्थ है “रथों के प्रधान।” यदि किसी सेना के पास बहुत सारे रथ हों, तो उसे किसी ऐसे व्यक्ति की आवश्यकता होती है जो युद्ध में रथ चालकों को बताए कि उन्हें क्या करना है। रथों का प्रधान शायद खुद भी किसी रथ में सवार होता था, लेकिन उसका काम दूसरे रथों को यह बताना था कि कहाँ जाना है और क्या करना है। रथों का प्रधान, मध्यम स्तर से उच्च स्तर का सैन्य अधिकारी होता था।</w:t>
      </w:r>
    </w:p>
    <w:p>
      <w:pPr/>
      <w:r>
        <w:rPr>
          <w:lang w:val="hi_IN" w:bidi="hi_IN"/>
        </w:rPr>
      </w:r>
      <w:r>
        <w:rPr>
          <w:lang w:val="hi_IN" w:bidi="hi_IN"/>
        </w:rPr>
        <w:t>यहाँ रुकें और चर्चा करें कि आपकी भाषा में "रथों के प्रधान" का अनुवाद कैसे किया जाए। इस ऑडियो को यहाँ रोकें।</w:t>
      </w:r>
    </w:p>
    <w:p>
      <w:pPr/>
      <w:r>
        <w:rPr>
          <w:lang w:val="hi_IN" w:bidi="hi_IN"/>
        </w:rPr>
      </w:r>
      <w:r>
        <w:rPr>
          <w:lang w:val="hi_IN" w:bidi="hi_IN"/>
        </w:rPr>
        <w:t>छठा शब्द उन पुरुषों के लिए है जो घोड़ों के साथ काम करते हैं। ये घोड़े या रथ पर सवार सैनिक हो सकते हैं। आपने इस शब्द का अनुवाद “घुड़सवार,” या “रथचालकों” के रूप में सुना होगा।</w:t>
      </w:r>
    </w:p>
    <w:p>
      <w:pPr/>
      <w:r>
        <w:rPr>
          <w:lang w:val="hi_IN" w:bidi="hi_IN"/>
        </w:rPr>
      </w:r>
      <w:r>
        <w:rPr>
          <w:lang w:val="hi_IN" w:bidi="hi_IN"/>
        </w:rPr>
        <w:t>यहाँ रुकें और अपनी भाषा में ऐसे कई शब्द सोचने की कोशिश करें जिनका यही अर्थ हो। इस ऑडियो को यहाँ रोकें।</w:t>
      </w:r>
    </w:p>
    <w:p>
      <w:pPr/>
      <w:r>
        <w:rPr>
          <w:lang w:val="hi_IN" w:bidi="hi_IN"/>
        </w:rPr>
      </w:r>
      <w:r>
        <w:rPr>
          <w:lang w:val="hi_IN" w:bidi="hi_IN"/>
        </w:rPr>
        <w:t>सुलैमान की निर्माण परियोजनाओं में पर्यवेक्षकों के रूप में काम करने वाले इस्राएलियों की कुल संख्या 550 पुरुष थी।</w:t>
      </w:r>
    </w:p>
    <w:p>
      <w:pPr/>
      <w:r>
        <w:rPr>
          <w:lang w:val="hi_IN" w:bidi="hi_IN"/>
        </w:rPr>
      </w:r>
      <w:r>
        <w:rPr>
          <w:lang w:val="hi_IN" w:bidi="hi_IN"/>
        </w:rPr>
        <w:t>तीसरे दृश्य में, जैसे ही राजा का घर पूरा होता है, सुलैमान फ़िरौन की पुत्री को दाऊद नगर में उसके अस्थायी घर से उस घर में ले जाता है जो राजा ने उसके लिए बनाया था। फिर सुलैमान मिल्लो का निर्माण शुरू करता है। यहोवा के मंदिर का निर्माण पूरा होने के बाद, सुलैमान साल में तीन बार मंदिर जाता था ताकि वह मंदिर की वेदी पर होमबलि और मेलबलि चढ़ाए। सुलैमान धूप की वेदी पर धूप भी जलाता था। ये अनुष्ठान इस्राएलियों द्वारा यहोवा की आराधना करने के तरीके के महत्वपूर्ण हिस्से थे। धूप एक ऐसी चीज़ है जिसे लोगों द्वारा जलाने पर बहुत धुआँ निकलता है और अच्छी खुशबू आती है। इस्राएल में अलग-अलग प्रकार की कई धूप थी, लेकिन याजकों को यहोवा के मंदिर में एक विशेष प्रकार की धूप का उपयोग करना होता था। कहानीकार शायद इस बात को यह बताने के लिए शामिल करता है कि कई वर्षों तक सुलैमान विश्वासयोग्यता से यहोवा की आराधना करता रहा।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इस्तेमाल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राजाओं 9:10–25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सुलैमान, हीराम, फ़िरौन और फ़िरौन की पुत्री</w:t>
      </w:r>
    </w:p>
    <w:p>
      <w:pPr>
        <w:pStyle w:val="ListBullet"/>
        <w:spacing w:line="240" w:lineRule="auto"/>
        <w:ind w:left="720"/>
      </w:pPr>
      <w:r>
        <w:rPr>
          <w:lang w:val="hi_IN" w:bidi="hi_IN"/>
        </w:rPr>
      </w:r>
      <w:r>
        <w:rPr>
          <w:lang w:val="hi_IN" w:bidi="hi_IN"/>
        </w:rPr>
        <w:t>एमोरी, हित्ती, परिज्जी, हिब्बी और यबूसी लोग</w:t>
      </w:r>
    </w:p>
    <w:p>
      <w:pPr>
        <w:pStyle w:val="ListBullet"/>
        <w:spacing w:line="240" w:lineRule="auto"/>
        <w:ind w:left="720"/>
      </w:pPr>
      <w:r>
        <w:rPr>
          <w:lang w:val="hi_IN" w:bidi="hi_IN"/>
        </w:rPr>
      </w:r>
      <w:r>
        <w:rPr>
          <w:lang w:val="hi_IN" w:bidi="hi_IN"/>
        </w:rPr>
        <w:t>सुलैमान के इस्राएली सैनिक, सरकारी अधिकारी, सेनापति, रथ चालक और घुड़सवार</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के रूप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सुलैमान को यहोवा के मंदिर और राजा के भवन को बनाने में 20 साल लगे। सोर के राजा हीराम ने सुलैमान को इस काम के लिए देवदार और सनोवर की लकड़ी और वह सारा सोना प्रदान किया था जो उसे चाहिए था। यह पूरा होने के बाद, राजा सुलैमान ने हीराम को गलील के क्षेत्र में 20 नगर दिए। हीराम इन नगरों को देखने के लिए गया, और हीराम को वे पसंद नहीं आए। हीराम ने सुलैमान से कहा, "मेरे भाई, जो नगर तूने मुझे दिए हैं, अच्छे नहीं हैं।" और हीराम ने उस क्षेत्र को "कबूल" कहा, जिसका अर्थ है "किसी काम का नहीं," और लोग आज भी इसे उसी नाम से पुकारते हैं। और हीराम ने सुलैमान को 4,000 किलोग्राम से अधिक सोना भेजा था।</w:t>
      </w:r>
    </w:p>
    <w:p>
      <w:pPr/>
      <w:r>
        <w:rPr>
          <w:lang w:val="hi_IN" w:bidi="hi_IN"/>
        </w:rPr>
      </w:r>
      <w:r>
        <w:rPr>
          <w:lang w:val="hi_IN" w:bidi="hi_IN"/>
        </w:rPr>
        <w:t>नाटक को रोकें। राजा हीराम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ऐसे खराब नगर देने के लिए मैं सुलैमान पर क्रोधित हूँ; या</w:t>
      </w:r>
    </w:p>
    <w:p>
      <w:pPr>
        <w:pStyle w:val="ListBullet"/>
        <w:spacing w:line="240" w:lineRule="auto"/>
        <w:ind w:left="720"/>
      </w:pPr>
      <w:r>
        <w:rPr>
          <w:lang w:val="hi_IN" w:bidi="hi_IN"/>
        </w:rPr>
      </w:r>
      <w:r>
        <w:rPr>
          <w:lang w:val="hi_IN" w:bidi="hi_IN"/>
        </w:rPr>
        <w:t>शायद सुलैमान उतना ईमानदार और भरोसेमंद नहीं है जितना मैंने सोचा था; या</w:t>
      </w:r>
    </w:p>
    <w:p>
      <w:pPr>
        <w:pStyle w:val="ListBullet"/>
        <w:spacing w:line="240" w:lineRule="auto"/>
        <w:ind w:left="720"/>
      </w:pPr>
      <w:r>
        <w:rPr>
          <w:lang w:val="hi_IN" w:bidi="hi_IN"/>
        </w:rPr>
      </w:r>
      <w:r>
        <w:rPr>
          <w:lang w:val="hi_IN" w:bidi="hi_IN"/>
        </w:rPr>
        <w:t>मुझे धोखा महसूस होता है, क्योंकि सुलैमान की मदद करने के लिए मैंने इतना कुछ किया, फिर भी उसने मुझे ये बेकार नगर दिए।</w:t>
      </w:r>
    </w:p>
    <w:p>
      <w:pPr/>
      <w:r>
        <w:rPr>
          <w:lang w:val="hi_IN" w:bidi="hi_IN"/>
        </w:rPr>
      </w:r>
      <w:r>
        <w:rPr>
          <w:lang w:val="hi_IN" w:bidi="hi_IN"/>
        </w:rPr>
        <w:t>राजा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संतुष्टि होती है कि मैंने ऐसी अद्भुत निर्माण परियोजनाओं को पूरा किया है; या</w:t>
      </w:r>
    </w:p>
    <w:p>
      <w:pPr>
        <w:pStyle w:val="ListBullet"/>
        <w:spacing w:line="240" w:lineRule="auto"/>
        <w:ind w:left="720"/>
      </w:pPr>
      <w:r>
        <w:rPr>
          <w:lang w:val="hi_IN" w:bidi="hi_IN"/>
        </w:rPr>
      </w:r>
      <w:r>
        <w:rPr>
          <w:lang w:val="hi_IN" w:bidi="hi_IN"/>
        </w:rPr>
        <w:t>मुझे दुख है कि मैंने इस्राएली क्षेत्र को दे दिया दिया; या</w:t>
      </w:r>
    </w:p>
    <w:p>
      <w:pPr>
        <w:pStyle w:val="ListBullet"/>
        <w:spacing w:line="240" w:lineRule="auto"/>
        <w:ind w:left="720"/>
      </w:pPr>
      <w:r>
        <w:rPr>
          <w:lang w:val="hi_IN" w:bidi="hi_IN"/>
        </w:rPr>
      </w:r>
      <w:r>
        <w:rPr>
          <w:lang w:val="hi_IN" w:bidi="hi_IN"/>
        </w:rPr>
        <w:t>मुझे निराशा हो रही है कि हीराम उन नगरों से खुश नहीं है जो मैंने उसे दिए।</w:t>
      </w:r>
    </w:p>
    <w:p>
      <w:pPr/>
      <w:r>
        <w:rPr>
          <w:lang w:val="hi_IN" w:bidi="hi_IN"/>
        </w:rPr>
      </w:r>
      <w:r>
        <w:rPr>
          <w:lang w:val="hi_IN" w:bidi="hi_IN"/>
        </w:rPr>
        <w:t>नाटक को जारी रखें।</w:t>
      </w:r>
    </w:p>
    <w:p>
      <w:pPr/>
      <w:r>
        <w:rPr>
          <w:lang w:val="hi_IN" w:bidi="hi_IN"/>
        </w:rPr>
      </w:r>
      <w:r>
        <w:rPr>
          <w:lang w:val="hi_IN" w:bidi="hi_IN"/>
        </w:rPr>
        <w:t>यह उस बंधुआ मज़दूरी का विवरण है जिसे राजा सुलैमान ने यहोवा का भवन, राजा का भवन, मिल्लो, यरूशलेम की दीवार और हासोर, मगिद्दो और गेजेर के नगरों को बनाने के लिए करवाई थी। मिस्र के राजा फ़िरौन ने गेजेर पर आक्रमण किया और उस पर अधिकार कर लिया था। फ़िरौन ने वहाँ रहने वाले कनानी लोगों को मार डाला और नगर को जला दिया। फिर फ़िरौन ने यह नगर अपनी पुत्री को विवाह के उपहार के रूप में दे दिया। इसलिए सुलैमान ने गेजेर नगर को फिर से बनाया। सुलैमान ने अपने देश के भीतर के जंगल में नीचे वाले बेथोरोन, बालात और तामार के नगरों को भी बनाया। सुलैमान ने भंडार के लिए नगर बनाए और ऐसे नगर भी बनाए जहाँ वह अपने रथों और घोड़ों को रख सकता था। सुलैमान ने यरूशलेम और लबानोन में और अपने पूरे राज्य में अपनी इच्छा की हर चीज़ बनवाई।</w:t>
      </w:r>
    </w:p>
    <w:p>
      <w:pPr/>
      <w:r>
        <w:rPr>
          <w:lang w:val="hi_IN" w:bidi="hi_IN"/>
        </w:rPr>
      </w:r>
      <w:r>
        <w:rPr>
          <w:lang w:val="hi_IN" w:bidi="hi_IN"/>
        </w:rPr>
        <w:t>नाटक को रोकें। राजा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गर्व है कि मैं अपने देश में कई सारे शहर बनाने में सक्षम हूँ; या</w:t>
      </w:r>
    </w:p>
    <w:p>
      <w:pPr>
        <w:pStyle w:val="ListBullet"/>
        <w:spacing w:line="240" w:lineRule="auto"/>
        <w:ind w:left="720"/>
      </w:pPr>
      <w:r>
        <w:rPr>
          <w:lang w:val="hi_IN" w:bidi="hi_IN"/>
        </w:rPr>
      </w:r>
      <w:r>
        <w:rPr>
          <w:lang w:val="hi_IN" w:bidi="hi_IN"/>
        </w:rPr>
        <w:t>मुझे भरोसा है कि मैंने अपने लोगों के लिए जो सारी वस्तुएँ जमा करके रखी हैं, वे हमें सुरक्षित रखेंगी; या</w:t>
      </w:r>
    </w:p>
    <w:p>
      <w:pPr>
        <w:pStyle w:val="ListBullet"/>
        <w:spacing w:line="240" w:lineRule="auto"/>
        <w:ind w:left="720"/>
      </w:pPr>
      <w:r>
        <w:rPr>
          <w:lang w:val="hi_IN" w:bidi="hi_IN"/>
        </w:rPr>
      </w:r>
      <w:r>
        <w:rPr>
          <w:lang w:val="hi_IN" w:bidi="hi_IN"/>
        </w:rPr>
        <w:t>मैं ताकतवर महसूस करता हूँ क्योंकि मेरे पास इतनी बड़ी सेना और इतने सारे घोड़े हैं।</w:t>
      </w:r>
    </w:p>
    <w:p>
      <w:pPr/>
      <w:r>
        <w:rPr>
          <w:lang w:val="hi_IN" w:bidi="hi_IN"/>
        </w:rPr>
      </w:r>
      <w:r>
        <w:rPr>
          <w:lang w:val="hi_IN" w:bidi="hi_IN"/>
        </w:rPr>
        <w:t>फ़िरौन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खुशी है कि मैं सुलैमान के साथ वैवाहिक गठबंधन स्थापित करने में सक्षम रहा; या</w:t>
      </w:r>
    </w:p>
    <w:p>
      <w:pPr>
        <w:pStyle w:val="ListBullet"/>
        <w:spacing w:line="240" w:lineRule="auto"/>
        <w:ind w:left="720"/>
      </w:pPr>
      <w:r>
        <w:rPr>
          <w:lang w:val="hi_IN" w:bidi="hi_IN"/>
        </w:rPr>
      </w:r>
      <w:r>
        <w:rPr>
          <w:lang w:val="hi_IN" w:bidi="hi_IN"/>
        </w:rPr>
        <w:t>मुझे इस बात का गुस्सा है कि मेरे देश से भागे हुए कुछ गुलाम एक शक्तिशाली राष्ट्र बन गए हैं; या</w:t>
      </w:r>
    </w:p>
    <w:p>
      <w:pPr>
        <w:pStyle w:val="ListBullet"/>
        <w:spacing w:line="240" w:lineRule="auto"/>
        <w:ind w:left="720"/>
      </w:pPr>
      <w:r>
        <w:rPr>
          <w:lang w:val="hi_IN" w:bidi="hi_IN"/>
        </w:rPr>
      </w:r>
      <w:r>
        <w:rPr>
          <w:lang w:val="hi_IN" w:bidi="hi_IN"/>
        </w:rPr>
        <w:t>मैं सुलैमान पर भरोसा नहीं करता हूँ। इसलिए, मैं अपनी बेटी को विवाह का बहुत अच्छा उपहार नहीं दूँगा।</w:t>
      </w:r>
    </w:p>
    <w:p>
      <w:pPr/>
      <w:r>
        <w:rPr>
          <w:lang w:val="hi_IN" w:bidi="hi_IN"/>
        </w:rPr>
      </w:r>
      <w:r>
        <w:rPr>
          <w:lang w:val="hi_IN" w:bidi="hi_IN"/>
        </w:rPr>
        <w:t>फ़िरौन की पुत्री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क्रोधित हूँ कि मेरे पिता ने मुझे इस इस्राएली से विवाह करने और मिस्र छोड़ने के लिए मजबूर किया; या</w:t>
      </w:r>
    </w:p>
    <w:p>
      <w:pPr>
        <w:pStyle w:val="ListBullet"/>
        <w:spacing w:line="240" w:lineRule="auto"/>
        <w:ind w:left="720"/>
      </w:pPr>
      <w:r>
        <w:rPr>
          <w:lang w:val="hi_IN" w:bidi="hi_IN"/>
        </w:rPr>
      </w:r>
      <w:r>
        <w:rPr>
          <w:lang w:val="hi_IN" w:bidi="hi_IN"/>
        </w:rPr>
        <w:t>मैं इस्राएल में रानी होने के कारण सम्मानित महसूस करती हूँ; या</w:t>
      </w:r>
    </w:p>
    <w:p>
      <w:pPr>
        <w:pStyle w:val="ListBullet"/>
        <w:spacing w:line="240" w:lineRule="auto"/>
        <w:ind w:left="720"/>
      </w:pPr>
      <w:r>
        <w:rPr>
          <w:lang w:val="hi_IN" w:bidi="hi_IN"/>
        </w:rPr>
      </w:r>
      <w:r>
        <w:rPr>
          <w:lang w:val="hi_IN" w:bidi="hi_IN"/>
        </w:rPr>
        <w:t>मुझे खुशी है कि मेरे पास अपनी आय और वस्तुएँ जुटाने के लिए पूरा एक नगर है।</w:t>
      </w:r>
    </w:p>
    <w:p>
      <w:pPr/>
      <w:r>
        <w:rPr>
          <w:lang w:val="hi_IN" w:bidi="hi_IN"/>
        </w:rPr>
      </w:r>
      <w:r>
        <w:rPr>
          <w:lang w:val="hi_IN" w:bidi="hi_IN"/>
        </w:rPr>
        <w:t>नाटक को जारी रखें।</w:t>
      </w:r>
    </w:p>
    <w:p>
      <w:pPr/>
      <w:r>
        <w:rPr>
          <w:lang w:val="hi_IN" w:bidi="hi_IN"/>
        </w:rPr>
      </w:r>
      <w:r>
        <w:rPr>
          <w:lang w:val="hi_IN" w:bidi="hi_IN"/>
        </w:rPr>
        <w:t>अपने जबरन श्रम के लिए, सुलैमान ने कनानियों के उन वंशजों को काम पर लगाया जिन्हें इस्राएलियों ने उनकी भूमि पर कब्जा करते समय नहीं मारा था। इनमें एमोरी, हित्ती, परिज्जी, हिब्बी और यबूसी शामिल थे, और उनके वंशज आज तक दास हैं। लेकिन सुलैमान ने इस्राएलियों को दास नहीं बनाया। इस्राएलियों ने उसके सैनिक, सरकारी अधिकारी, पदाधिकारी, कप्तान, रथों के सेनापति और घुड़सवारों के रूप में सेवा की। सुलैमान के निर्माण कार्यों में बंधुआ मजदूरी करने वालों की देखरेख के लिए 550 अधिकारी थे।</w:t>
      </w:r>
    </w:p>
    <w:p>
      <w:pPr/>
      <w:r>
        <w:rPr>
          <w:lang w:val="hi_IN" w:bidi="hi_IN"/>
        </w:rPr>
      </w:r>
      <w:r>
        <w:rPr>
          <w:lang w:val="hi_IN" w:bidi="hi_IN"/>
        </w:rPr>
        <w:t>नाटक को रोकें। एमोरी, हित्ती, परिज्जी, हिब्बी और यबूसी लोगों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मैं क्रोधित हूँ कि मेरे लोग अब गुलाम हैं; या</w:t>
      </w:r>
    </w:p>
    <w:p>
      <w:pPr>
        <w:pStyle w:val="ListBullet"/>
        <w:spacing w:line="240" w:lineRule="auto"/>
        <w:ind w:left="720"/>
      </w:pPr>
      <w:r>
        <w:rPr>
          <w:lang w:val="hi_IN" w:bidi="hi_IN"/>
        </w:rPr>
      </w:r>
      <w:r>
        <w:rPr>
          <w:lang w:val="hi_IN" w:bidi="hi_IN"/>
        </w:rPr>
        <w:t>मैं आशाहीन महसूस कर रहा हूँ। पहले, हमारे लोगों ने अपनी भूमि खो दी, और अब हमें अपने शत्रुओं के लिए मंदिर और महल बनाने के लिए मजबूर किया जा रहा है; या</w:t>
      </w:r>
    </w:p>
    <w:p>
      <w:pPr>
        <w:pStyle w:val="ListBullet"/>
        <w:spacing w:line="240" w:lineRule="auto"/>
        <w:ind w:left="720"/>
      </w:pPr>
      <w:r>
        <w:rPr>
          <w:lang w:val="hi_IN" w:bidi="hi_IN"/>
        </w:rPr>
      </w:r>
      <w:r>
        <w:rPr>
          <w:lang w:val="hi_IN" w:bidi="hi_IN"/>
        </w:rPr>
        <w:t>मैं इस्राएलियों से नफरत करता हूँ। काश मैं उनसे दूर जा पाता।</w:t>
      </w:r>
    </w:p>
    <w:p>
      <w:pPr/>
      <w:r>
        <w:rPr>
          <w:lang w:val="hi_IN" w:bidi="hi_IN"/>
        </w:rPr>
      </w:r>
      <w:r>
        <w:rPr>
          <w:lang w:val="hi_IN" w:bidi="hi_IN"/>
        </w:rPr>
        <w:t>इस्राएली सैनिकों, अधिकारियों, सेनापतियों और रथचालकों की भूमिका निभाने वाले लोगों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खुश और सुरक्षित महसूस करता हूँ, क्योंकि हमारी सेना बहुत बड़ी और शक्तिशाली है; या</w:t>
      </w:r>
    </w:p>
    <w:p>
      <w:pPr>
        <w:pStyle w:val="ListBullet"/>
        <w:spacing w:line="240" w:lineRule="auto"/>
        <w:ind w:left="720"/>
      </w:pPr>
      <w:r>
        <w:rPr>
          <w:lang w:val="hi_IN" w:bidi="hi_IN"/>
        </w:rPr>
      </w:r>
      <w:r>
        <w:rPr>
          <w:lang w:val="hi_IN" w:bidi="hi_IN"/>
        </w:rPr>
        <w:t>मुझे आशा है कि राजा सुलैमान ने जो भी काम किए हैं, उन सभी कामों के कारण हमारे देश का भविष्य उज्ज्वल है; या</w:t>
      </w:r>
    </w:p>
    <w:p>
      <w:pPr>
        <w:pStyle w:val="ListBullet"/>
        <w:spacing w:line="240" w:lineRule="auto"/>
        <w:ind w:left="720"/>
      </w:pPr>
      <w:r>
        <w:rPr>
          <w:lang w:val="hi_IN" w:bidi="hi_IN"/>
        </w:rPr>
      </w:r>
      <w:r>
        <w:rPr>
          <w:lang w:val="hi_IN" w:bidi="hi_IN"/>
        </w:rPr>
        <w:t>मैं उन सुंदर नए नगरों और भंडारगृहों को देखने के लिए उत्साहित हूँ जो राजा सुलैमान ने बनाए हैं!</w:t>
      </w:r>
    </w:p>
    <w:p>
      <w:pPr/>
      <w:r>
        <w:rPr>
          <w:lang w:val="hi_IN" w:bidi="hi_IN"/>
        </w:rPr>
      </w:r>
      <w:r>
        <w:rPr>
          <w:lang w:val="hi_IN" w:bidi="hi_IN"/>
        </w:rPr>
        <w:t>राजा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खुशी है कि मैंने अपने देश को बहुत शक्तिशाली और समृद्ध बनाया है; या</w:t>
      </w:r>
    </w:p>
    <w:p>
      <w:pPr>
        <w:pStyle w:val="ListBullet"/>
        <w:spacing w:line="240" w:lineRule="auto"/>
        <w:ind w:left="720"/>
      </w:pPr>
      <w:r>
        <w:rPr>
          <w:lang w:val="hi_IN" w:bidi="hi_IN"/>
        </w:rPr>
      </w:r>
      <w:r>
        <w:rPr>
          <w:lang w:val="hi_IN" w:bidi="hi_IN"/>
        </w:rPr>
        <w:t>मुझे खुशी है कि मैं इन कनानियों का अच्छा उपयोग कर सकता हूँ; या</w:t>
      </w:r>
    </w:p>
    <w:p>
      <w:pPr>
        <w:pStyle w:val="ListBullet"/>
        <w:spacing w:line="240" w:lineRule="auto"/>
        <w:ind w:left="720"/>
      </w:pPr>
      <w:r>
        <w:rPr>
          <w:lang w:val="hi_IN" w:bidi="hi_IN"/>
        </w:rPr>
      </w:r>
      <w:r>
        <w:rPr>
          <w:lang w:val="hi_IN" w:bidi="hi_IN"/>
        </w:rPr>
        <w:t>मैं अपने लोगों द्वारा किए गए काम से खुश हूँ।</w:t>
      </w:r>
    </w:p>
    <w:p>
      <w:pPr/>
      <w:r>
        <w:rPr>
          <w:lang w:val="hi_IN" w:bidi="hi_IN"/>
        </w:rPr>
      </w:r>
      <w:r>
        <w:rPr>
          <w:lang w:val="hi_IN" w:bidi="hi_IN"/>
        </w:rPr>
        <w:t>नाटक को जारी रखें।</w:t>
      </w:r>
    </w:p>
    <w:p>
      <w:pPr/>
      <w:r>
        <w:rPr>
          <w:lang w:val="hi_IN" w:bidi="hi_IN"/>
        </w:rPr>
      </w:r>
      <w:r>
        <w:rPr>
          <w:lang w:val="hi_IN" w:bidi="hi_IN"/>
        </w:rPr>
        <w:t>फिर सुलैमान अपनी पत्नी, फ़िरौन की पुत्री को दाऊद के नगर से उस नए घर में ले गया जो उसने उसके लिए बनवाया था। फिर उसने मिल्लो को बनवाया। सुलैमान साल में तीन बार उस वेदी पर होमबलि और मेलबलि चढ़ाता था, जिसे उसने यहोवा के लिए बनवाया था। सुलैमान ने यहोवा के लिए धूप भी जलाई। और इस प्रकार सुलैमान ने यहोवा के भवन को बनाने का काम पूरा किया।</w:t>
      </w:r>
    </w:p>
    <w:p>
      <w:pPr/>
      <w:r>
        <w:rPr>
          <w:lang w:val="hi_IN" w:bidi="hi_IN"/>
        </w:rPr>
      </w:r>
      <w:r>
        <w:rPr>
          <w:lang w:val="hi_IN" w:bidi="hi_IN"/>
        </w:rPr>
        <w:t>नाटक को रोकें। फ़िरौन की पुत्री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सुलैमान द्वारा मेरे लिए बनाए गए इस सुंदर महल में खुश और सहज महसूस करती हूँ; या</w:t>
      </w:r>
    </w:p>
    <w:p>
      <w:pPr>
        <w:pStyle w:val="ListBullet"/>
        <w:spacing w:line="240" w:lineRule="auto"/>
        <w:ind w:left="720"/>
      </w:pPr>
      <w:r>
        <w:rPr>
          <w:lang w:val="hi_IN" w:bidi="hi_IN"/>
        </w:rPr>
      </w:r>
      <w:r>
        <w:rPr>
          <w:lang w:val="hi_IN" w:bidi="hi_IN"/>
        </w:rPr>
        <w:t>मुझे मिस्र की याद आती है, और काश मैं अपने घर जा पाती; या</w:t>
      </w:r>
    </w:p>
    <w:p>
      <w:pPr>
        <w:pStyle w:val="ListBullet"/>
        <w:spacing w:line="240" w:lineRule="auto"/>
        <w:ind w:left="720"/>
      </w:pPr>
      <w:r>
        <w:rPr>
          <w:lang w:val="hi_IN" w:bidi="hi_IN"/>
        </w:rPr>
      </w:r>
      <w:r>
        <w:rPr>
          <w:lang w:val="hi_IN" w:bidi="hi_IN"/>
        </w:rPr>
        <w:t>यह स्थान अच्छा है, लेकिन मिस्र के महलों जितना सुंदर नहीं है।</w:t>
      </w:r>
    </w:p>
    <w:p>
      <w:pPr/>
      <w:r>
        <w:rPr>
          <w:lang w:val="hi_IN" w:bidi="hi_IN"/>
        </w:rPr>
      </w:r>
      <w:r>
        <w:rPr>
          <w:lang w:val="hi_IN" w:bidi="hi_IN"/>
        </w:rPr>
        <w:t>राजा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आशा है कि यहोवा मंदिर और हमारे द्वारा उसके लिए चढ़ाई जा रही भेंटों से प्रसन्न होगा; या</w:t>
      </w:r>
    </w:p>
    <w:p>
      <w:pPr>
        <w:pStyle w:val="ListBullet"/>
        <w:spacing w:line="240" w:lineRule="auto"/>
        <w:ind w:left="720"/>
      </w:pPr>
      <w:r>
        <w:rPr>
          <w:lang w:val="hi_IN" w:bidi="hi_IN"/>
        </w:rPr>
      </w:r>
      <w:r>
        <w:rPr>
          <w:lang w:val="hi_IN" w:bidi="hi_IN"/>
        </w:rPr>
        <w:t>मुझे आशा है कि मेरी पत्नी उस महल से खुश है जो मैंने उसके लिए बनवाया है; या</w:t>
      </w:r>
    </w:p>
    <w:p>
      <w:pPr>
        <w:pStyle w:val="ListBullet"/>
        <w:spacing w:line="240" w:lineRule="auto"/>
        <w:ind w:left="720"/>
      </w:pPr>
      <w:r>
        <w:rPr>
          <w:lang w:val="hi_IN" w:bidi="hi_IN"/>
        </w:rPr>
      </w:r>
      <w:r>
        <w:rPr>
          <w:lang w:val="hi_IN" w:bidi="hi_IN"/>
        </w:rPr>
        <w:t>मैं उस समय का इंतजार कर रहा हूँ जब मैं आराम कर सकूँगा, क्योंकि ये सभी निर्माण कार्य पूरे हो चुके हैं।</w:t>
      </w:r>
    </w:p>
    <w:p>
      <w:pPr/>
      <w:r>
        <w:rPr>
          <w:lang w:val="hi_IN" w:bidi="hi_IN"/>
        </w:rPr>
      </w:r>
      <w:r>
        <w:rPr>
          <w:lang w:val="hi_IN" w:bidi="hi_IN"/>
        </w:rPr>
        <w:t>यहोवा की भूमिका निभाने वाले व्यक्ति से पूछें, "आप क्या सोच रहे हैं या क्या महसूस कर रहे हैं?" वह व्यक्ति ऐसे उत्तर दे सकता है:</w:t>
      </w:r>
    </w:p>
    <w:p>
      <w:pPr>
        <w:pStyle w:val="ListBullet"/>
        <w:spacing w:line="240" w:lineRule="auto"/>
        <w:ind w:left="720"/>
      </w:pPr>
      <w:r>
        <w:rPr>
          <w:lang w:val="hi_IN" w:bidi="hi_IN"/>
        </w:rPr>
      </w:r>
      <w:r>
        <w:rPr>
          <w:lang w:val="hi_IN" w:bidi="hi_IN"/>
        </w:rPr>
        <w:t>मैं खुश हूँ क्योंकि सुलैमान ने एक सुंदर मंदिर बनवाया है; या</w:t>
      </w:r>
    </w:p>
    <w:p>
      <w:pPr>
        <w:pStyle w:val="ListBullet"/>
        <w:spacing w:line="240" w:lineRule="auto"/>
        <w:ind w:left="720"/>
      </w:pPr>
      <w:r>
        <w:rPr>
          <w:lang w:val="hi_IN" w:bidi="hi_IN"/>
        </w:rPr>
      </w:r>
      <w:r>
        <w:rPr>
          <w:lang w:val="hi_IN" w:bidi="hi_IN"/>
        </w:rPr>
        <w:t>मुझे खुशी है कि सुलैमान और लोग मेरी आराधना वैसे ही कर रहे हैं, जैसा कि मैंने उन्हें बताया था; या</w:t>
      </w:r>
    </w:p>
    <w:p>
      <w:pPr>
        <w:pStyle w:val="ListBullet"/>
        <w:spacing w:line="240" w:lineRule="auto"/>
        <w:ind w:left="720"/>
      </w:pPr>
      <w:r>
        <w:rPr>
          <w:lang w:val="hi_IN" w:bidi="hi_IN"/>
        </w:rPr>
      </w:r>
      <w:r>
        <w:rPr>
          <w:lang w:val="hi_IN" w:bidi="hi_IN"/>
        </w:rPr>
        <w:t>मुझे खुशी है कि सुलैमान इतना बुद्धिमान था कि उसने भंडार के नगर और रथों तथा घोड़ों के लिए नगर बनवाए। ये प्रावधान मेरे लोगों को सुरक्षित रखने में मदद करते हैं।</w:t>
      </w:r>
      <w:r>
        <w:rPr>
          <w:lang w:val="hi_IN" w:bidi="hi_IN"/>
        </w:rPr>
      </w:r>
    </w:p>
    <w:p>
      <w:pPr>
        <w:pStyle w:val="Heading3"/>
      </w:pPr>
      <w:r>
        <w:rPr>
          <w:lang w:val="hi_IN" w:bidi="hi_IN"/>
        </w:rPr>
        <w:t>आवश्यक जानकारी</w:t>
      </w:r>
    </w:p>
    <w:p>
      <w:pPr/>
      <w:r>
        <w:rPr>
          <w:lang w:val="hi_IN" w:bidi="hi_IN"/>
        </w:rPr>
      </w:r>
      <w:r>
        <w:rPr>
          <w:lang w:val="hi_IN" w:bidi="hi_IN"/>
        </w:rPr>
        <w:t>1 राजाओं 9:10–25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20 वर्षों के अंत में, जब सुलैमान ने यहोवा का मंदिर और महल या राजा का भवन बनाया, और सोर के राजा हीराम ने सुलैमान को देवदार, सनोवर की लकड़ी और जितना सोना उसे चाहिए था, उतना सोना प्रदान किया, तब राजा सुलैमान ने हीराम को गलील देश में 20 </w:t>
      </w:r>
      <w:r>
        <w:rPr>
          <w:b/>
          <w:lang w:val="hi_IN" w:bidi="hi_IN"/>
        </w:rPr>
        <w:t>शहर</w:t>
      </w:r>
      <w:r>
        <w:rPr>
          <w:lang w:val="hi_IN" w:bidi="hi_IN"/>
        </w:rPr>
        <w:t xml:space="preserve"> दिए। शहर आमतौर पर ऐसी बस्तियाँ होती हैं, जिनके चारों ओर दीवारें होती हैं। शहरों का अनुवाद उसी तरह करें जैसे आपने पिछले भागों में किया था।</w:t>
      </w:r>
    </w:p>
    <w:p>
      <w:pPr/>
      <w:r>
        <w:rPr>
          <w:lang w:val="hi_IN" w:bidi="hi_IN"/>
        </w:rPr>
      </w:r>
      <w:r>
        <w:rPr>
          <w:b/>
          <w:lang w:val="hi_IN" w:bidi="hi_IN"/>
        </w:rPr>
        <w:t>यहोवा</w:t>
      </w:r>
      <w:r>
        <w:rPr>
          <w:lang w:val="hi_IN" w:bidi="hi_IN"/>
        </w:rPr>
        <w:t xml:space="preserve">, </w:t>
      </w:r>
      <w:r>
        <w:rPr>
          <w:b/>
          <w:lang w:val="hi_IN" w:bidi="hi_IN"/>
        </w:rPr>
        <w:t>यहोवा का मंदिर</w:t>
      </w:r>
      <w:r>
        <w:rPr>
          <w:lang w:val="hi_IN" w:bidi="hi_IN"/>
        </w:rPr>
        <w:t xml:space="preserve"> और </w:t>
      </w:r>
      <w:r>
        <w:rPr>
          <w:b/>
          <w:lang w:val="hi_IN" w:bidi="hi_IN"/>
        </w:rPr>
        <w:t>महल</w:t>
      </w:r>
      <w:r>
        <w:rPr>
          <w:lang w:val="hi_IN" w:bidi="hi_IN"/>
        </w:rPr>
        <w:t xml:space="preserve"> का अनुवाद उसी तरह करना सुनिश्चित करें जैसे आपने पिछले भागों में किया है। मंदिर और यहोवा के बारे में अधिक जानकारी के लिए मुख्य शब्दावली देखें।</w:t>
      </w:r>
    </w:p>
    <w:p>
      <w:pPr/>
      <w:r>
        <w:rPr>
          <w:lang w:val="hi_IN" w:bidi="hi_IN"/>
        </w:rPr>
      </w:r>
      <w:r>
        <w:rPr>
          <w:lang w:val="hi_IN" w:bidi="hi_IN"/>
        </w:rPr>
        <w:t>आपने पिछले भाग में देवदार और सनोवर की लकड़ी का अनुवाद किया है।</w:t>
      </w:r>
    </w:p>
    <w:p>
      <w:pPr/>
      <w:r>
        <w:rPr>
          <w:lang w:val="hi_IN" w:bidi="hi_IN"/>
        </w:rPr>
      </w:r>
      <w:r>
        <w:rPr>
          <w:lang w:val="hi_IN" w:bidi="hi_IN"/>
        </w:rPr>
        <w:t xml:space="preserve">यहाँ रुकें और 1 राजाओं का पाँचवाँ अध्याय सुनें, विशेष रूप से वह हिस्सा जब सुलैमान राजा हीराम को </w:t>
      </w:r>
      <w:r>
        <w:rPr>
          <w:b/>
          <w:lang w:val="hi_IN" w:bidi="hi_IN"/>
        </w:rPr>
        <w:t>देवदार</w:t>
      </w:r>
      <w:r>
        <w:rPr>
          <w:lang w:val="hi_IN" w:bidi="hi_IN"/>
        </w:rPr>
        <w:t xml:space="preserve"> और </w:t>
      </w:r>
      <w:r>
        <w:rPr>
          <w:b/>
          <w:lang w:val="hi_IN" w:bidi="hi_IN"/>
        </w:rPr>
        <w:t>सनोवर की लकड़ी</w:t>
      </w:r>
      <w:r>
        <w:rPr>
          <w:lang w:val="hi_IN" w:bidi="hi_IN"/>
        </w:rPr>
        <w:t xml:space="preserve"> माँगने के लिए संदेश भेजता है, और हीराम लकड़ी भेजने के लिए सहमत होता है। यहाँ इन शब्दों का अनुवाद उसी तरह करना सुनिश्चित करें जैसे आपने वहाँ किया है। इस ऑडियो को यहाँ रोकें।</w:t>
      </w:r>
    </w:p>
    <w:p>
      <w:pPr/>
      <w:r>
        <w:rPr>
          <w:lang w:val="hi_IN" w:bidi="hi_IN"/>
        </w:rPr>
      </w:r>
      <w:r>
        <w:rPr>
          <w:lang w:val="hi_IN" w:bidi="hi_IN"/>
        </w:rPr>
        <w:t>गलील इस्राएल के उत्तरी भाग में स्थित एक क्षेत्र है।</w:t>
      </w:r>
    </w:p>
    <w:p>
      <w:pPr/>
      <w:r>
        <w:rPr>
          <w:lang w:val="hi_IN" w:bidi="hi_IN"/>
        </w:rPr>
      </w:r>
      <w:r>
        <w:rPr>
          <w:lang w:val="hi_IN" w:bidi="hi_IN"/>
        </w:rPr>
        <w:t xml:space="preserve">यहाँ रुकें और चर्चा करें कि आप </w:t>
      </w:r>
      <w:r>
        <w:rPr>
          <w:b/>
          <w:lang w:val="hi_IN" w:bidi="hi_IN"/>
        </w:rPr>
        <w:t>गलील</w:t>
      </w:r>
      <w:r>
        <w:rPr>
          <w:lang w:val="hi_IN" w:bidi="hi_IN"/>
        </w:rPr>
        <w:t xml:space="preserve"> के लिए किस शब्द का उपयोग करेंगे। गलील के बारे में अधिक जानकारी के लिए मुख्य शब्दावली देखें। यदि आपने पहले ही बाइबल की किसी अन्य पुस्तक में गलील का अनुवाद किया है, तो यहाँ भी इसका अनुवाद उसी तरह करना सुनिश्चित करें जैसे आपने वहाँ किया है। इस ऑडियो को यहाँ रोकें।</w:t>
      </w:r>
    </w:p>
    <w:p>
      <w:pPr/>
      <w:r>
        <w:rPr>
          <w:lang w:val="hi_IN" w:bidi="hi_IN"/>
        </w:rPr>
      </w:r>
      <w:r>
        <w:rPr>
          <w:lang w:val="hi_IN" w:bidi="hi_IN"/>
        </w:rPr>
        <w:t>हीराम ने राजा सुलैमान को 120 किक्कार सोना भेजा था। एक किक्कार लगभग 34 किलोग्राम होता है, इसलिए कुल मिलाकर यह लगभग 4,000 किलोग्राम सोना है।</w:t>
      </w:r>
    </w:p>
    <w:p>
      <w:pPr/>
      <w:r>
        <w:rPr>
          <w:lang w:val="hi_IN" w:bidi="hi_IN"/>
        </w:rPr>
      </w:r>
      <w:r>
        <w:rPr>
          <w:lang w:val="hi_IN" w:bidi="hi_IN"/>
        </w:rPr>
        <w:t xml:space="preserve">यहाँ रुकें और समूह में चर्चा करें कि आप 120 </w:t>
      </w:r>
      <w:r>
        <w:rPr>
          <w:b/>
          <w:lang w:val="hi_IN" w:bidi="hi_IN"/>
        </w:rPr>
        <w:t>किक्कार</w:t>
      </w:r>
      <w:r>
        <w:rPr>
          <w:lang w:val="hi_IN" w:bidi="hi_IN"/>
        </w:rPr>
        <w:t xml:space="preserve"> के बारे में कैसे बात करेंगे। किक्कार के बारे में अधिक जानकारी के लिए, मुख्य शब्दावली देखें। इस ऑडियो को यहाँ रोकें।</w:t>
      </w:r>
    </w:p>
    <w:p>
      <w:pPr/>
      <w:r>
        <w:rPr>
          <w:lang w:val="hi_IN" w:bidi="hi_IN"/>
        </w:rPr>
      </w:r>
      <w:r>
        <w:rPr>
          <w:lang w:val="hi_IN" w:bidi="hi_IN"/>
        </w:rPr>
        <w:t>यह उस बंधुआ मजदूरी का विवरण है जो राजा सुलैमान ने यहोवा का भवन, महल, मिल्लो, यरूशलेम की दीवार और हासोर, मगिद्दो और गेजेर नगर बनाने के लिए करवाई थी।</w:t>
      </w:r>
    </w:p>
    <w:p>
      <w:pPr/>
      <w:r>
        <w:rPr>
          <w:lang w:val="hi_IN" w:bidi="hi_IN"/>
        </w:rPr>
      </w:r>
      <w:r>
        <w:rPr>
          <w:lang w:val="hi_IN" w:bidi="hi_IN"/>
        </w:rPr>
        <w:t>बंधुआ मजदूरी वह स्थिति है जहाँ सत्ता में रहने वाला कोई व्यक्ति, आमतौर पर राजा या प्रधान, अन्य लोगों को अपने लिए काम करने के लिए मजबूर करता है, और उन लोगों के पास मना करने की आज़ादी नहीं होती। अलग-अलग अनुवादों में किसी अगुए द्वारा लोगों को उनकी इच्छा के विरुद्ध काम करने के लिए मजबूर करने की प्रक्रिया का वर्णन करने के लिए अलग-अलग शब्दों का इस्तेमाल किया जाता है, या वे केवल यह कह सकते हैं, “राजा सुलैमान ने बंधुआ मजदूरी का उपयोग किया।”</w:t>
      </w:r>
    </w:p>
    <w:p>
      <w:pPr/>
      <w:r>
        <w:rPr>
          <w:lang w:val="hi_IN" w:bidi="hi_IN"/>
        </w:rPr>
      </w:r>
      <w:r>
        <w:rPr>
          <w:lang w:val="hi_IN" w:bidi="hi_IN"/>
        </w:rPr>
        <w:t xml:space="preserve">यहाँ रुकें और यह तय करें कि आप कैसे कहेंगे कि राजा सुलैमान ने यहोवा का भवन और उसकी अन्य निर्माण परियोजनाओं को बनाने के लिए </w:t>
      </w:r>
      <w:r>
        <w:rPr>
          <w:b/>
          <w:lang w:val="hi_IN" w:bidi="hi_IN"/>
        </w:rPr>
        <w:t>जबरन मजदूरी</w:t>
      </w:r>
      <w:r>
        <w:rPr>
          <w:lang w:val="hi_IN" w:bidi="hi_IN"/>
        </w:rPr>
        <w:t xml:space="preserve"> का उपयोग किया। इस ऑडियो को यहाँ रोकें।</w:t>
      </w:r>
    </w:p>
    <w:p>
      <w:pPr/>
      <w:r>
        <w:rPr>
          <w:lang w:val="hi_IN" w:bidi="hi_IN"/>
        </w:rPr>
      </w:r>
      <w:r>
        <w:rPr>
          <w:lang w:val="hi_IN" w:bidi="hi_IN"/>
        </w:rPr>
        <w:t>बाइबल के विद्वान निश्चित रूप से नहीं जानते कि “मिल्लो” क्या है। कई बाइबल अनुवाद टीमों ने यह तय किया है कि “मिल्लो” क्या है, इसका वर्णन करने के बजाय मूल भाषा के शब्द से मिलता-जुलता शब्द इस्तेमाल किया जाए। हालाँकि, बाइबल के कुछ संस्करण इस शब्द का अनुवाद “चबूतरा”, "सहायक चबूतरा" या “भराव भूमि” के रूप में करते हैं। इनमें से कोई भी अनुवाद का विकल्प स्वीकार्य है।</w:t>
      </w:r>
    </w:p>
    <w:p>
      <w:pPr/>
      <w:r>
        <w:rPr>
          <w:lang w:val="hi_IN" w:bidi="hi_IN"/>
        </w:rPr>
      </w:r>
      <w:r>
        <w:rPr>
          <w:lang w:val="hi_IN" w:bidi="hi_IN"/>
        </w:rPr>
        <w:t>यहाँ रुकें और तय करें कि आप “</w:t>
      </w:r>
      <w:r>
        <w:rPr>
          <w:b/>
          <w:lang w:val="hi_IN" w:bidi="hi_IN"/>
        </w:rPr>
        <w:t>मिल्लो</w:t>
      </w:r>
      <w:r>
        <w:rPr>
          <w:lang w:val="hi_IN" w:bidi="hi_IN"/>
        </w:rPr>
        <w:t>” का अनुवाद मूल भाषा के शब्द जैसा ही करेंगे, या इसका अर्थ “चबूतरा” या “भराव भूमि” के रूप में करेंगे। यदि आपने पहले ही 1 इतिहास 11:8 में मिल्लो का अनुवाद किया है, तो यहाँ भी इसका अनुवाद उसी तरह करें। इस ऑडियो को यहाँ रोकें।</w:t>
      </w:r>
    </w:p>
    <w:p>
      <w:pPr/>
      <w:r>
        <w:rPr>
          <w:lang w:val="hi_IN" w:bidi="hi_IN"/>
        </w:rPr>
      </w:r>
      <w:r>
        <w:rPr>
          <w:b/>
          <w:lang w:val="hi_IN" w:bidi="hi_IN"/>
        </w:rPr>
        <w:t>हासोर</w:t>
      </w:r>
      <w:r>
        <w:rPr>
          <w:lang w:val="hi_IN" w:bidi="hi_IN"/>
        </w:rPr>
        <w:t xml:space="preserve">, </w:t>
      </w:r>
      <w:r>
        <w:rPr>
          <w:b/>
          <w:lang w:val="hi_IN" w:bidi="hi_IN"/>
        </w:rPr>
        <w:t>मगिद्दो</w:t>
      </w:r>
      <w:r>
        <w:rPr>
          <w:lang w:val="hi_IN" w:bidi="hi_IN"/>
        </w:rPr>
        <w:t xml:space="preserve"> और </w:t>
      </w:r>
      <w:r>
        <w:rPr>
          <w:b/>
          <w:lang w:val="hi_IN" w:bidi="hi_IN"/>
        </w:rPr>
        <w:t>गेजेर</w:t>
      </w:r>
      <w:r>
        <w:rPr>
          <w:lang w:val="hi_IN" w:bidi="hi_IN"/>
        </w:rPr>
        <w:t xml:space="preserve"> सभी नगरों के नाम हैं।</w:t>
      </w:r>
    </w:p>
    <w:p>
      <w:pPr/>
      <w:r>
        <w:rPr>
          <w:lang w:val="hi_IN" w:bidi="hi_IN"/>
        </w:rPr>
      </w:r>
      <w:r>
        <w:rPr>
          <w:lang w:val="hi_IN" w:bidi="hi_IN"/>
        </w:rPr>
        <w:t>यदि आपको यह याद रखने की ज़रूरत है कि आपने इन नामों का अनुवाद कैसे किया था, तो यहाँ रुकें और हासोर का अनुवाद करने के लिए यहोशू अध्याय 11 को सुनें, मगिद्दो का अनुवाद करने के लिए 1 राजाओं के अध्याय 4 को सुनें, और गेजेर का अनुवाद करने के लिए न्यायियों अध्याय 1 की आखिरी कहानी सुनें। इस ऑडियो को यहाँ रोकें।</w:t>
      </w:r>
    </w:p>
    <w:p>
      <w:pPr/>
      <w:r>
        <w:rPr>
          <w:lang w:val="hi_IN" w:bidi="hi_IN"/>
        </w:rPr>
      </w:r>
      <w:r>
        <w:rPr>
          <w:lang w:val="hi_IN" w:bidi="hi_IN"/>
        </w:rPr>
        <w:t>मिस्र के राजा फ़िरौन ने गेजेर पर आक्रमण किया और उस पर अधिकार कर लिया था। फ़िरौन ने कनानी लोगों को मार डाला और नगर को जला दिया। फिर फ़िरौन ने उस नगर को अपनी पुत्री को विवाह के उपहार के रूप में दे दिया, जब उसने सुलैमान से विवाह किया। इसलिए सुलैमान ने गेजेर नगर को फिर से बनाया।</w:t>
      </w:r>
    </w:p>
    <w:p>
      <w:pPr/>
      <w:r>
        <w:rPr>
          <w:lang w:val="hi_IN" w:bidi="hi_IN"/>
        </w:rPr>
      </w:r>
      <w:r>
        <w:rPr>
          <w:lang w:val="hi_IN" w:bidi="hi_IN"/>
        </w:rPr>
        <w:t>“</w:t>
      </w:r>
      <w:r>
        <w:rPr>
          <w:b/>
          <w:lang w:val="hi_IN" w:bidi="hi_IN"/>
        </w:rPr>
        <w:t>फ़िरौन</w:t>
      </w:r>
      <w:r>
        <w:rPr>
          <w:lang w:val="hi_IN" w:bidi="hi_IN"/>
        </w:rPr>
        <w:t>” शब्द मिस्र के राजा के लिए एक विशेष शब्द है। फ़िरौन का अनुवाद उसी तरह करना सुनिश्चित करें जैसे आपने पिछले भागों में किया था। फ़िरौन के बारे में अधिक जानकारी के लिए मुख्य शब्दावली देखें।</w:t>
      </w:r>
    </w:p>
    <w:p>
      <w:pPr/>
      <w:r>
        <w:rPr>
          <w:lang w:val="hi_IN" w:bidi="hi_IN"/>
        </w:rPr>
      </w:r>
      <w:r>
        <w:rPr>
          <w:lang w:val="hi_IN" w:bidi="hi_IN"/>
        </w:rPr>
        <w:t>कनानी लोग कनान नाम के एक व्यक्ति के वंशज थे। इस्राएलियों के वहाँ रहने से पहले कनानी लोग इस्राएल देश में रहते थे।</w:t>
      </w:r>
    </w:p>
    <w:p>
      <w:pPr/>
      <w:r>
        <w:rPr>
          <w:lang w:val="hi_IN" w:bidi="hi_IN"/>
        </w:rPr>
      </w:r>
      <w:r>
        <w:rPr>
          <w:lang w:val="hi_IN" w:bidi="hi_IN"/>
        </w:rPr>
        <w:t xml:space="preserve">यहाँ रुकें और समूह में चर्चा करें कि आप </w:t>
      </w:r>
      <w:r>
        <w:rPr>
          <w:b/>
          <w:lang w:val="hi_IN" w:bidi="hi_IN"/>
        </w:rPr>
        <w:t>कनानी</w:t>
      </w:r>
      <w:r>
        <w:rPr>
          <w:lang w:val="hi_IN" w:bidi="hi_IN"/>
        </w:rPr>
        <w:t xml:space="preserve"> के लिए किस शब्द या वाक्यांश का उपयोग करेंगे। अधिक जानकारी के लिए मुख्य शब्दावली में कनान शब्द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सुलैमान ने अपने देश में जंगल में नीचे वाले बेथोरोन, बालात और तामार के नगरों को भी बनाया। सुलैमान ने भंडार के लिए नगर बनाए और ऐसे नगर भी बनाए जहाँ वह अपने रथों और घोड़ों को रख सकता था। भंडार वाला नगर वह स्थान था जहाँ किसी देश के अगुवे अतिरिक्त सामान जैसे भोजन, वस्त्र या हथियार जमा करके रख सकते थे।</w:t>
      </w:r>
    </w:p>
    <w:p>
      <w:pPr/>
      <w:r>
        <w:rPr>
          <w:lang w:val="hi_IN" w:bidi="hi_IN"/>
        </w:rPr>
      </w:r>
      <w:r>
        <w:rPr>
          <w:lang w:val="hi_IN" w:bidi="hi_IN"/>
        </w:rPr>
        <w:t xml:space="preserve">यहाँ रुकें और तय करें कि आप </w:t>
      </w:r>
      <w:r>
        <w:rPr>
          <w:b/>
          <w:lang w:val="hi_IN" w:bidi="hi_IN"/>
        </w:rPr>
        <w:t>भंडार वाले नगर</w:t>
      </w:r>
      <w:r>
        <w:rPr>
          <w:lang w:val="hi_IN" w:bidi="hi_IN"/>
        </w:rPr>
        <w:t xml:space="preserve"> का अनुवाद कैसे करेंगे। इस ऑडियो को यहाँ रोकें।</w:t>
      </w:r>
    </w:p>
    <w:p>
      <w:pPr/>
      <w:r>
        <w:rPr>
          <w:lang w:val="hi_IN" w:bidi="hi_IN"/>
        </w:rPr>
      </w:r>
      <w:r>
        <w:rPr>
          <w:lang w:val="hi_IN" w:bidi="hi_IN"/>
        </w:rPr>
        <w:t>सुलैमान ने बंधुआ मजदूरी के लिए कनानियों के उन वंशजों का उपयोग किया जिन्हें इस्राएलियों ने उनकी भूमि पर कब्जा करते समय नहीं मारा था। इनमें एमोरी, हित्ती, परिज्जी, हिब्बी और यबूसी लोग शामिल थे, और उनके वंशज आज तक दास हैं। लेकिन सुलैमान ने इस्राएलियों को दास नहीं बनाया। इस्राएली सुलैमान के योद्धाओं, सरकारी अधिकारियों, सेनापति, हाकिमों, रथों के सेनापति और घुड़सवारों के रूप में सेवा करते थे। सुलैमान के निर्माण कार्यों में बंधुआ मजदूरी करने वालों की देखरेख के लिए 550 अधिकारी थे।</w:t>
      </w:r>
    </w:p>
    <w:p>
      <w:pPr/>
      <w:r>
        <w:rPr>
          <w:lang w:val="hi_IN" w:bidi="hi_IN"/>
        </w:rPr>
      </w:r>
      <w:r>
        <w:rPr>
          <w:lang w:val="hi_IN" w:bidi="hi_IN"/>
        </w:rPr>
        <w:t xml:space="preserve">यहाँ रुकें और समीक्षा करें और यह तय करें कि आप </w:t>
      </w:r>
      <w:r>
        <w:rPr>
          <w:b/>
          <w:lang w:val="hi_IN" w:bidi="hi_IN"/>
        </w:rPr>
        <w:t>योद्धाओं</w:t>
      </w:r>
      <w:r>
        <w:rPr>
          <w:lang w:val="hi_IN" w:bidi="hi_IN"/>
        </w:rPr>
        <w:t xml:space="preserve">, </w:t>
      </w:r>
      <w:r>
        <w:rPr>
          <w:b/>
          <w:lang w:val="hi_IN" w:bidi="hi_IN"/>
        </w:rPr>
        <w:t>सरकारी अधिकारियों</w:t>
      </w:r>
      <w:r>
        <w:rPr>
          <w:lang w:val="hi_IN" w:bidi="hi_IN"/>
        </w:rPr>
        <w:t xml:space="preserve">, </w:t>
      </w:r>
      <w:r>
        <w:rPr>
          <w:b/>
          <w:lang w:val="hi_IN" w:bidi="hi_IN"/>
        </w:rPr>
        <w:t>सेना के सेनापति</w:t>
      </w:r>
      <w:r>
        <w:rPr>
          <w:lang w:val="hi_IN" w:bidi="hi_IN"/>
        </w:rPr>
        <w:t xml:space="preserve">, </w:t>
      </w:r>
      <w:r>
        <w:rPr>
          <w:b/>
          <w:lang w:val="hi_IN" w:bidi="hi_IN"/>
        </w:rPr>
        <w:t>हाकिम</w:t>
      </w:r>
      <w:r>
        <w:rPr>
          <w:lang w:val="hi_IN" w:bidi="hi_IN"/>
        </w:rPr>
        <w:t xml:space="preserve">, </w:t>
      </w:r>
      <w:r>
        <w:rPr>
          <w:b/>
          <w:lang w:val="hi_IN" w:bidi="hi_IN"/>
        </w:rPr>
        <w:t>रथों के सेनापति</w:t>
      </w:r>
      <w:r>
        <w:rPr>
          <w:lang w:val="hi_IN" w:bidi="hi_IN"/>
        </w:rPr>
        <w:t xml:space="preserve"> और </w:t>
      </w:r>
      <w:r>
        <w:rPr>
          <w:b/>
          <w:lang w:val="hi_IN" w:bidi="hi_IN"/>
        </w:rPr>
        <w:t>घुड़सवारों</w:t>
      </w:r>
      <w:r>
        <w:rPr>
          <w:lang w:val="hi_IN" w:bidi="hi_IN"/>
        </w:rPr>
        <w:t xml:space="preserve"> का अनुवाद करने के लिए किन शब्दों का उपयोग करेंगे। इस ऑडियो को यहाँ रोकें।</w:t>
      </w:r>
    </w:p>
    <w:p>
      <w:pPr/>
      <w:r>
        <w:rPr>
          <w:lang w:val="hi_IN" w:bidi="hi_IN"/>
        </w:rPr>
      </w:r>
      <w:r>
        <w:rPr>
          <w:lang w:val="hi_IN" w:bidi="hi_IN"/>
        </w:rPr>
        <w:t xml:space="preserve">फिर सुलैमान ने अपनी पत्नी, फ़िरौन की पुत्री को </w:t>
      </w:r>
      <w:r>
        <w:rPr>
          <w:b/>
          <w:lang w:val="hi_IN" w:bidi="hi_IN"/>
        </w:rPr>
        <w:t>दाऊद के नगर</w:t>
      </w:r>
      <w:r>
        <w:rPr>
          <w:lang w:val="hi_IN" w:bidi="hi_IN"/>
        </w:rPr>
        <w:t xml:space="preserve"> से उस नए घर में ले गया जो उसने उसके लिए बनाया था। फिर सुलैमान ने मिल्लो का निर्माण किया। साल में तीन बार सुलैमान उस वेदी पर होमबलि और मेलबलि चढ़ाता था, जिसे उसने यहोवा के लिए बनवाया था। सुलैमान ने यहोवा के लिए धूप भी जलाई। और इस तरह सुलैमान ने यहोवा का भवन बनाने का काम पूरा किया। “दाऊद नगर” का अनुवाद उसी तरह करना सुनिश्चित करें जैसे आपने पिछली कहानियों में किया है।</w:t>
      </w:r>
    </w:p>
    <w:p>
      <w:pPr/>
      <w:r>
        <w:rPr>
          <w:lang w:val="hi_IN" w:bidi="hi_IN"/>
        </w:rPr>
      </w:r>
      <w:r>
        <w:rPr>
          <w:b/>
          <w:lang w:val="hi_IN" w:bidi="hi_IN"/>
        </w:rPr>
        <w:t>होमबलि</w:t>
      </w:r>
      <w:r>
        <w:rPr>
          <w:lang w:val="hi_IN" w:bidi="hi_IN"/>
        </w:rPr>
        <w:t xml:space="preserve">, </w:t>
      </w:r>
      <w:r>
        <w:rPr>
          <w:b/>
          <w:lang w:val="hi_IN" w:bidi="hi_IN"/>
        </w:rPr>
        <w:t>मेलबलि या संगतिबलि</w:t>
      </w:r>
      <w:r>
        <w:rPr>
          <w:lang w:val="hi_IN" w:bidi="hi_IN"/>
        </w:rPr>
        <w:t xml:space="preserve"> और </w:t>
      </w:r>
      <w:r>
        <w:rPr>
          <w:b/>
          <w:lang w:val="hi_IN" w:bidi="hi_IN"/>
        </w:rPr>
        <w:t>वेदी</w:t>
      </w:r>
      <w:r>
        <w:rPr>
          <w:lang w:val="hi_IN" w:bidi="hi_IN"/>
        </w:rPr>
        <w:t xml:space="preserve"> का अनुवाद उसी तरह करना सुनिश्चित करें जैसे आपने पिछले भागों में किया था। होमबलि, मेलबलि या संगतिबलि और वेदी के बारे में अधिक जानकारी के लिए मुख्य शब्दावली देखें।</w:t>
      </w:r>
    </w:p>
    <w:p>
      <w:pPr/>
      <w:r>
        <w:rPr>
          <w:lang w:val="hi_IN" w:bidi="hi_IN"/>
        </w:rPr>
      </w:r>
      <w:r>
        <w:rPr>
          <w:b/>
          <w:lang w:val="hi_IN" w:bidi="hi_IN"/>
        </w:rPr>
        <w:t>धूप</w:t>
      </w:r>
      <w:r>
        <w:rPr>
          <w:lang w:val="hi_IN" w:bidi="hi_IN"/>
        </w:rPr>
        <w:t xml:space="preserve"> एक ऐसी चीज़ के लिए शब्द है, जिसकी अच्छी खुशबू आती है, जब लोग जलाते हैं। इस्राएली लोग धूप का उपयोग धार्मिक उद्देश्यों के लिए करते थे। धूप का अनुवाद उसी तरह करना सुनिश्चित करें जैसे आपने पिछले भागों में किया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9:26–10:13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9:26–10:13 को सुनें और अपने मन में रखें।</w:t>
      </w:r>
    </w:p>
    <w:p>
      <w:pPr/>
      <w:r>
        <w:rPr>
          <w:lang w:val="hi_IN" w:bidi="hi_IN"/>
        </w:rPr>
      </w:r>
      <w:r>
        <w:rPr>
          <w:lang w:val="hi_IN" w:bidi="hi_IN"/>
        </w:rPr>
        <w:t>यदि सम्भव हो, तो 1 राजाओं 9:26–10:13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राजाओं 9:26–10:13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में, राजा सुलैमान ने पूरे इस्राएल देश में नगर बनाए। सुलैमान ने भंडार वाले नगर और अपने रथों और घुड़सवारों के लिए नगर बनाए। इस कहानी में, सुलैमान के जहाज सोना, चन्दन की लकड़ी और बहुमूल्य पत्थर लेकर वापस आते हैं। शेबा की रानी यरूशलेम में सुलैमान से मिलने आती है और उसके लिए उपहार लाती है। जब शेबा की रानी घर जाती है, तो सुलैमान उसके साथ बड़ी संख्या में उपहार भेजता है।</w:t>
      </w:r>
    </w:p>
    <w:p>
      <w:pPr/>
      <w:r>
        <w:rPr>
          <w:lang w:val="hi_IN" w:bidi="hi_IN"/>
        </w:rPr>
      </w:r>
      <w:r>
        <w:rPr>
          <w:lang w:val="hi_IN" w:bidi="hi_IN"/>
        </w:rPr>
        <w:t>इस कहानी में कहानीकार घटनाओं को उनके घटित होने के क्रम से अलग क्रम में बताता है। सबसे पहले, वह हमें बताता है कि सुलैमान ने एस्योनगेबेर नाम के एक नगर में जहाज़ बनाए। ये जहाज़ ओपीर की ओर गए और सोना लेकर वापस आए। इसके बाद, कहानीकार हमें शेबा की रानी की सुलैमान से मिलने आने की यात्रा के बारे में बताता है। फिर कहानीकार समय में पीछे जाता है ताकि यह कहा जा सके कि सुलैमान के जहाज न केवल ओपीर से सोना लेकर वापस आए, बल्कि उच्च-गुणवत्ता वाली लकड़ी और बहुमूल्य पत्थर भी लेकर वापस आए। कहानी के अंत में, सुलैमान ने शेबा की रानी को वह सब कुछ दिया जो उसने माँगा था, और फिर रानी अपने देश वापस चली गई।</w:t>
      </w:r>
    </w:p>
    <w:p>
      <w:pPr/>
      <w:r>
        <w:rPr>
          <w:lang w:val="hi_IN" w:bidi="hi_IN"/>
        </w:rPr>
      </w:r>
      <w:r>
        <w:rPr>
          <w:lang w:val="hi_IN" w:bidi="hi_IN"/>
        </w:rPr>
        <w:t>जहाज़ एक बड़ी नाव होती है जो समुद्र में चलती है। नाव इतनी बड़ी होनी चाहिए थी कि वह समुद्र की बड़ी-बड़ी लहरों में चल सके और समुद्र में कई दिनों तक बहुत से लोगों और बड़ी मात्रा में सामान को ले जा सके।</w:t>
      </w:r>
    </w:p>
    <w:p>
      <w:pPr/>
      <w:r>
        <w:rPr>
          <w:lang w:val="hi_IN" w:bidi="hi_IN"/>
        </w:rPr>
      </w:r>
      <w:r>
        <w:rPr>
          <w:lang w:val="hi_IN" w:bidi="hi_IN"/>
        </w:rPr>
        <w:t xml:space="preserve">यहाँ रुकें और </w:t>
      </w:r>
      <w:r>
        <w:rPr>
          <w:b/>
          <w:lang w:val="hi_IN" w:bidi="hi_IN"/>
        </w:rPr>
        <w:t>समुद्र में चल रहे एक जहाज</w:t>
      </w:r>
      <w:r>
        <w:rPr>
          <w:lang w:val="hi_IN" w:bidi="hi_IN"/>
        </w:rPr>
        <w:t xml:space="preserve"> की तस्वीर देखें। इस ऑडियो को यहाँ रोकें।</w:t>
      </w:r>
    </w:p>
    <w:p>
      <w:pPr/>
      <w:r>
        <w:rPr>
          <w:lang w:val="hi_IN" w:bidi="hi_IN"/>
        </w:rPr>
      </w:r>
      <w:r>
        <w:rPr>
          <w:lang w:val="hi_IN" w:bidi="hi_IN"/>
        </w:rPr>
        <w:t>सुलैमान ने एदोम देश में एलोत के पास एस्योनगेबेर नाम के नगर में जहाज़ बनाए। एदोम वह देश है, जहाँ एसाव के वंशज रहते थे। राजा सुलैमान इस देश पर नियंत्रण रखता था। यह क्षेत्र इस्राएल के दक्षिण में लाल सागर के तट पर था।</w:t>
      </w:r>
    </w:p>
    <w:p>
      <w:pPr/>
      <w:r>
        <w:rPr>
          <w:lang w:val="hi_IN" w:bidi="hi_IN"/>
        </w:rPr>
      </w:r>
      <w:r>
        <w:rPr>
          <w:lang w:val="hi_IN" w:bidi="hi_IN"/>
        </w:rPr>
        <w:t xml:space="preserve">यहाँ रुकें और </w:t>
      </w:r>
      <w:r>
        <w:rPr>
          <w:b/>
          <w:lang w:val="hi_IN" w:bidi="hi_IN"/>
        </w:rPr>
        <w:t>इस्राएल और एदोम</w:t>
      </w:r>
      <w:r>
        <w:rPr>
          <w:lang w:val="hi_IN" w:bidi="hi_IN"/>
        </w:rPr>
        <w:t xml:space="preserve"> का एक नक्शा देखें जो एस्योनगेबेर और एलोत का स्थान दिखाता है। इस ऑडियो को यहाँ रोकें।</w:t>
      </w:r>
    </w:p>
    <w:p>
      <w:pPr/>
      <w:r>
        <w:rPr>
          <w:lang w:val="hi_IN" w:bidi="hi_IN"/>
        </w:rPr>
      </w:r>
      <w:r>
        <w:rPr>
          <w:lang w:val="hi_IN" w:bidi="hi_IN"/>
        </w:rPr>
        <w:t>राजा हीराम ने सुलैमान के लोगों की जहाज़ों के मामले में मदद करने के लिए अपने अनुभवी नाविकों को भेजा। नाविक वह व्यक्ति होता है जो जानता है कि जहाज को कैसे चलाना है। समुद्र में चलने वाले जहाज़ बहुत बड़े होते थे और उन्हें चलाने के लिए अलग-अलग काम करने वाले कई नाविकों की ज़रूरत होती थी। सुलैमान के जहाज ओपीर की ओर गए और 14,000 किलोग्राम से अधिक सोना, चन्दन की लकड़ी और बहुमूल्य पत्थर लेकर वापस आए। बाइबल के विद्वान निश्चित रूप से नहीं जानते कि ओपीर कहाँ स्थित था।</w:t>
      </w:r>
    </w:p>
    <w:p>
      <w:pPr/>
      <w:r>
        <w:rPr>
          <w:lang w:val="hi_IN" w:bidi="hi_IN"/>
        </w:rPr>
      </w:r>
      <w:r>
        <w:rPr>
          <w:lang w:val="hi_IN" w:bidi="hi_IN"/>
        </w:rPr>
        <w:t>राजा अक्सर अन्य देशों के अगुवों की महल में मेज़बानी करते थे। एक राजा किसी दूसरे राजा के महल में अपने अधिकारियों को समझौता करने, संघर्ष समाप्त करने या सम्मान दिखाने के लिए भेज सकता था। सुलैमान ने शायद राजा के रूप में अपने 40 वर्षों के दौरान कई अन्य देशों के अगुवों की मेजबानी की थी, लेकिन शेबा की रानी की यात्रा में कुछ विशेष था। शेबा की रानी ने न केवल सुलैमान की महान समृद्धि और बुद्धि के बारे में सुना, बल्कि सुलैमान के परमेश्वर, यहोवा के बारे में भी सुना। रानी किसी राजा की पत्नी हो सकती थी, लेकिन कोई रानी अकेले भी किसी देश पर शासन कर सकती थी। बाइबल के समय में, कुछ रानियों के पास बहुत शक्ति थी, जबकि अन्य के पास इतनी शक्ति नहीं थी। बाइबल के विद्वान निश्चित रूप से नहीं जानते कि शेबा कहाँ स्थित था। कुछ विद्वान सोचते हैं कि शेबा अरब में स्थित था, जबकि अन्य विद्वान सोचते हैं कि यह उत्तर-पूर्व अफ्रीका में स्थित था।</w:t>
      </w:r>
    </w:p>
    <w:p>
      <w:pPr/>
      <w:r>
        <w:rPr>
          <w:lang w:val="hi_IN" w:bidi="hi_IN"/>
        </w:rPr>
      </w:r>
      <w:r>
        <w:rPr>
          <w:lang w:val="hi_IN" w:bidi="hi_IN"/>
        </w:rPr>
        <w:t>शेबा की रानी सुलैमान से मिलने गई, क्योंकि वह उससे प्रश्न पूछना चाहती थी, ताकि यह देखा जा सके कि सुलैमान वास्तव में कितना बुद्धिमान है। जब शेबा की रानी ने सुलैमान से बात की, तो सुलैमान ने उसके सभी प्रश्नों का उत्तर दिया और उसे दिखाया कि वह वास्तव में बहुत बुद्धिमान था।</w:t>
      </w:r>
    </w:p>
    <w:p>
      <w:pPr/>
      <w:r>
        <w:rPr>
          <w:lang w:val="hi_IN" w:bidi="hi_IN"/>
        </w:rPr>
      </w:r>
      <w:r>
        <w:rPr>
          <w:lang w:val="hi_IN" w:bidi="hi_IN"/>
        </w:rPr>
        <w:t>यहाँ रुकें और इन प्रश्नों पर चर्चा करें: अपनी भाषा में किसी ऐसे व्यक्ति की कहानी सुनाएँ जो किसी दूसरे व्यक्ति की बुद्धि या ज्ञान की परीक्षा लेता है। यह व्यक्ति दूसरे व्यक्ति की परीक्षा कैसे करता है? क्या वे पहेलियाँ, कहानियाँ, प्रश्नों या किसी और चीज़ का उपयोग करते हैं? यदि आपको इस तरह की कोई कहानी नहीं पता है, तो क्या आप ऐसी पहेलियों या प्रश्नों को जानते हैं जिनका उपयोग लोग यह दिखाने के लिए करते हैं कि कोई व्यक्ति बुद्धिमान और ज्ञानी है या नहीं? यदि ऐसा है, तो उन्हें ऊँची आवाज़ में कहें। इस ऑडियो को यहाँ रोकें।</w:t>
      </w:r>
    </w:p>
    <w:p>
      <w:pPr/>
      <w:r>
        <w:rPr>
          <w:lang w:val="hi_IN" w:bidi="hi_IN"/>
        </w:rPr>
      </w:r>
      <w:r>
        <w:rPr>
          <w:lang w:val="hi_IN" w:bidi="hi_IN"/>
        </w:rPr>
        <w:t>शेबा की रानी सुलैमान के लिए उपहार लाई। उस समय राजा-रानियों का एक-दूसरे के प्रति सम्मान दिखाने के लिए एक-दूसरे को उपहार देना आम बात थी। यह राजा या रानी के लिए यह दिखाने का भी एक तरीका था कि वे कितने धनवान थे। शेबा की रानी सोना, मसाले और बहुमूल्य पत्थर लाई। रानी ये चीज़ें उन पशुओं पर लादकर लाई, जिन्हें लोग ऊँट कहते थे। ऊँट एक बड़ा जानवर है जो आम तौर पर गर्म और सूखे स्थानों में पाया जाता है। ऊँट बिना पानी पीए लंबे समय तक जीवित रह सकते हैं। ऊँटों को प्रशिक्षित करना भी आसान होता है और वे बहुत अधिक वजन उठा सकते हैं, इसलिए इस क्षेत्र के लोग यात्रा करते समय सामान ले जाने के लिए अक्सर ऊँटों का इस्तेमाल करते थे।</w:t>
      </w:r>
    </w:p>
    <w:p>
      <w:pPr/>
      <w:r>
        <w:rPr>
          <w:lang w:val="hi_IN" w:bidi="hi_IN"/>
        </w:rPr>
      </w:r>
      <w:r>
        <w:rPr>
          <w:lang w:val="hi_IN" w:bidi="hi_IN"/>
        </w:rPr>
        <w:t xml:space="preserve">यहाँ रुकें और </w:t>
      </w:r>
      <w:r>
        <w:rPr>
          <w:b/>
          <w:lang w:val="hi_IN" w:bidi="hi_IN"/>
        </w:rPr>
        <w:t>किसी व्यक्ति के पास खड़े ऊँट</w:t>
      </w:r>
      <w:r>
        <w:rPr>
          <w:lang w:val="hi_IN" w:bidi="hi_IN"/>
        </w:rPr>
        <w:t xml:space="preserve"> की तस्वीर देखें। इस ऑडियो को यहाँ रोकें।</w:t>
      </w:r>
    </w:p>
    <w:p>
      <w:pPr/>
      <w:r>
        <w:rPr>
          <w:lang w:val="hi_IN" w:bidi="hi_IN"/>
        </w:rPr>
      </w:r>
      <w:r>
        <w:rPr>
          <w:lang w:val="hi_IN" w:bidi="hi_IN"/>
        </w:rPr>
        <w:t>राजा सुलैमान ने भी शेबा की रानी को उपहार दिए। यह भाग हमें यह नहीं बताता कि सुलैमान ने उसे क्या दिया, लेकिन यह कहता है कि सुलैमान ने उसे वह सब कुछ दिया जो वह चाहती थी और उसने माँगा था।</w:t>
      </w:r>
    </w:p>
    <w:p>
      <w:pPr/>
      <w:r>
        <w:rPr>
          <w:lang w:val="hi_IN" w:bidi="hi_IN"/>
        </w:rPr>
      </w:r>
      <w:r>
        <w:rPr>
          <w:lang w:val="hi_IN" w:bidi="hi_IN"/>
        </w:rPr>
        <w:t>शेबा की रानी सुलैमान, उसके महल और उसमें मौजूद हर चीज़ से बहुत प्रभावित थी। शेबा की रानी ने कहा कि हालाँकि उसने सुलैमान के बारे में बहुत अच्छी बातें सुनी थी, फिर भी उसने व्यक्तिगत रूप से जो देखा था, वह लोगों द्वारा उसे बताई गई बातों से भी बढ़कर था। कहानीकार कहता है कि जब शेबा की रानी ने सुलैमान के महल में सब कुछ देखा, तो वह इतनी चकित हुई कि उसकी साँस थम गई।</w:t>
      </w:r>
    </w:p>
    <w:p>
      <w:pPr/>
      <w:r>
        <w:rPr>
          <w:lang w:val="hi_IN" w:bidi="hi_IN"/>
        </w:rPr>
      </w:r>
      <w:r>
        <w:rPr>
          <w:lang w:val="hi_IN" w:bidi="hi_IN"/>
        </w:rPr>
        <w:t>यहाँ रुकें और किसी ऐसे व्यक्ति के बारे में कहानी सुनाएँ जिसने कुछ अद्भुत देखा और हैरान रह गया। इस ऑडियो को यहाँ रोकें।</w:t>
      </w:r>
    </w:p>
    <w:p>
      <w:pPr/>
      <w:r>
        <w:rPr>
          <w:lang w:val="hi_IN" w:bidi="hi_IN"/>
        </w:rPr>
      </w:r>
      <w:r>
        <w:rPr>
          <w:lang w:val="hi_IN" w:bidi="hi_IN"/>
        </w:rPr>
        <w:t>इसके बाद, शेबा की रानी ने सुलैमान और उसके अधिकारियों को धन्य कहा, और उसने यहोवा की स्तुति की, जिसने सुलैमान को राजा बनाया। फिर रानी वहाँ से चली गई और अपने देश लौट गई।</w:t>
      </w:r>
    </w:p>
    <w:p>
      <w:pPr/>
      <w:r>
        <w:rPr>
          <w:lang w:val="hi_IN" w:bidi="hi_IN"/>
        </w:rPr>
      </w:r>
      <w:r>
        <w:rPr>
          <w:lang w:val="hi_IN" w:bidi="hi_IN"/>
        </w:rPr>
        <w:t>यहाँ रुकें और इन प्रश्नों पर चर्चा करें: आपकी संस्कृति में, जब कोई व्यक्ति सफल होता है, तो वह अपनी सफलता का श्रेय किसे देता है? दूसरे लोग उस व्यक्ति की सफलता का श्रेय किसे देते हैं?</w:t>
      </w:r>
      <w:r>
        <w:rPr>
          <w:lang w:val="hi_IN" w:bidi="hi_IN"/>
        </w:rPr>
      </w:r>
    </w:p>
    <w:p>
      <w:pPr>
        <w:pStyle w:val="Heading3"/>
      </w:pPr>
      <w:r>
        <w:rPr>
          <w:lang w:val="hi_IN" w:bidi="hi_IN"/>
        </w:rPr>
        <w:t>घटनाओं को समझाना</w:t>
      </w:r>
    </w:p>
    <w:p>
      <w:pPr/>
      <w:r>
        <w:rPr>
          <w:lang w:val="hi_IN" w:bidi="hi_IN"/>
        </w:rPr>
      </w:r>
      <w:r>
        <w:rPr>
          <w:lang w:val="hi_IN" w:bidi="hi_IN"/>
        </w:rPr>
        <w:t>1 राजाओं 9:26–10:13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यदि आप इस कहानी को उसी क्रम में सुनाते हैं जैसे यह 1 राजाओं में घटित हुई थी, तो चार दृश्य हैं।</w:t>
      </w:r>
    </w:p>
    <w:p>
      <w:pPr/>
      <w:r>
        <w:rPr>
          <w:lang w:val="hi_IN" w:bidi="hi_IN"/>
        </w:rPr>
      </w:r>
      <w:r>
        <w:rPr>
          <w:b/>
          <w:lang w:val="hi_IN" w:bidi="hi_IN"/>
        </w:rPr>
        <w:t>पहले दृश्य में:</w:t>
      </w:r>
      <w:r>
        <w:rPr>
          <w:lang w:val="hi_IN" w:bidi="hi_IN"/>
        </w:rPr>
        <w:t xml:space="preserve"> सुलैमान एस्योनगेबेर में जहाज बनाता है। जहाज ओपीर की ओर जाकर सोना लेकर आते हैं।</w:t>
      </w:r>
    </w:p>
    <w:p>
      <w:pPr/>
      <w:r>
        <w:rPr>
          <w:lang w:val="hi_IN" w:bidi="hi_IN"/>
        </w:rPr>
      </w:r>
      <w:r>
        <w:rPr>
          <w:b/>
          <w:lang w:val="hi_IN" w:bidi="hi_IN"/>
        </w:rPr>
        <w:t>दूसरे दृश्य में:</w:t>
      </w:r>
      <w:r>
        <w:rPr>
          <w:lang w:val="hi_IN" w:bidi="hi_IN"/>
        </w:rPr>
        <w:t xml:space="preserve"> शेबा की रानी सुलैमान को मिलने आती है, उसके लिए उपहार लाती है, और प्रश्नों से उसकी परीक्षा लेती है ताकि वह देख सके कि सुलैमान वास्तव में कितना बुद्धिमान है।</w:t>
      </w:r>
    </w:p>
    <w:p>
      <w:pPr/>
      <w:r>
        <w:rPr>
          <w:lang w:val="hi_IN" w:bidi="hi_IN"/>
        </w:rPr>
      </w:r>
      <w:r>
        <w:rPr>
          <w:b/>
          <w:lang w:val="hi_IN" w:bidi="hi_IN"/>
        </w:rPr>
        <w:t>तीसरे दृश्य में:</w:t>
      </w:r>
      <w:r>
        <w:rPr>
          <w:lang w:val="hi_IN" w:bidi="hi_IN"/>
        </w:rPr>
        <w:t xml:space="preserve"> कहानीकार हमें बताता है कि सुलैमान के जहाज चन्दन की लकड़ी और बहुमूल्य पत्थर लेकर आए थे। सुलैमान ने उस लकड़ी का उपयोग यहोवा के मंदिर और राजमहल के लिए खम्भे बनाने तथा संगीतकारों के लिए वीणा और सारंगी बनाने में भी किया।</w:t>
      </w:r>
    </w:p>
    <w:p>
      <w:pPr/>
      <w:r>
        <w:rPr>
          <w:lang w:val="hi_IN" w:bidi="hi_IN"/>
        </w:rPr>
      </w:r>
      <w:r>
        <w:rPr>
          <w:b/>
          <w:lang w:val="hi_IN" w:bidi="hi_IN"/>
        </w:rPr>
        <w:t>चौथे दृश्य में:</w:t>
      </w:r>
      <w:r>
        <w:rPr>
          <w:lang w:val="hi_IN" w:bidi="hi_IN"/>
        </w:rPr>
        <w:t xml:space="preserve"> राजा सुलैमान शेबा की रानी को वह सब कुछ देता है जो वह माँगती है, और फिर रानी अपने देश वापस चली जाती है।</w:t>
      </w:r>
    </w:p>
    <w:p>
      <w:pPr/>
      <w:r>
        <w:rPr>
          <w:lang w:val="hi_IN" w:bidi="hi_IN"/>
        </w:rPr>
      </w:r>
      <w:r>
        <w:rPr>
          <w:lang w:val="hi_IN" w:bidi="hi_IN"/>
        </w:rPr>
        <w:t>यदि आप इस कहानी को उस क्रम में बताने का निर्णय लेते हैं जिसमें घटनाएँ घटित हुईं, तो पहला और तीसरा दृश्य एक साथ होते हैं, जबकि दूसरा और चौथा दृश्य एक साथ होते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सुलैमान</w:t>
      </w:r>
    </w:p>
    <w:p>
      <w:pPr>
        <w:pStyle w:val="ListBullet"/>
        <w:spacing w:line="240" w:lineRule="auto"/>
        <w:ind w:left="720"/>
      </w:pPr>
      <w:r>
        <w:rPr>
          <w:lang w:val="hi_IN" w:bidi="hi_IN"/>
        </w:rPr>
      </w:r>
      <w:r>
        <w:rPr>
          <w:lang w:val="hi_IN" w:bidi="hi_IN"/>
        </w:rPr>
        <w:t>हीराम</w:t>
      </w:r>
    </w:p>
    <w:p>
      <w:pPr>
        <w:pStyle w:val="ListBullet"/>
        <w:spacing w:line="240" w:lineRule="auto"/>
        <w:ind w:left="720"/>
      </w:pPr>
      <w:r>
        <w:rPr>
          <w:lang w:val="hi_IN" w:bidi="hi_IN"/>
        </w:rPr>
      </w:r>
      <w:r>
        <w:rPr>
          <w:lang w:val="hi_IN" w:bidi="hi_IN"/>
        </w:rPr>
        <w:t>हीराम के नाविक</w:t>
      </w:r>
    </w:p>
    <w:p>
      <w:pPr>
        <w:pStyle w:val="ListBullet"/>
        <w:spacing w:line="240" w:lineRule="auto"/>
        <w:ind w:left="720"/>
      </w:pPr>
      <w:r>
        <w:rPr>
          <w:lang w:val="hi_IN" w:bidi="hi_IN"/>
        </w:rPr>
      </w:r>
      <w:r>
        <w:rPr>
          <w:lang w:val="hi_IN" w:bidi="hi_IN"/>
        </w:rPr>
        <w:t>सुलैमान के सेवक</w:t>
      </w:r>
    </w:p>
    <w:p>
      <w:pPr>
        <w:pStyle w:val="ListBullet"/>
        <w:spacing w:line="240" w:lineRule="auto"/>
        <w:ind w:left="720"/>
      </w:pPr>
      <w:r>
        <w:rPr>
          <w:lang w:val="hi_IN" w:bidi="hi_IN"/>
        </w:rPr>
      </w:r>
      <w:r>
        <w:rPr>
          <w:lang w:val="hi_IN" w:bidi="hi_IN"/>
        </w:rPr>
        <w:t>शेबा की रानी</w:t>
      </w:r>
    </w:p>
    <w:p>
      <w:pPr>
        <w:pStyle w:val="ListBullet"/>
        <w:spacing w:line="240" w:lineRule="auto"/>
        <w:ind w:left="720"/>
      </w:pPr>
      <w:r>
        <w:rPr>
          <w:lang w:val="hi_IN" w:bidi="hi_IN"/>
        </w:rPr>
      </w:r>
      <w:r>
        <w:rPr>
          <w:lang w:val="hi_IN" w:bidi="hi_IN"/>
        </w:rPr>
        <w:t>शेबा की रानी के सेवक</w:t>
      </w:r>
    </w:p>
    <w:p>
      <w:pPr>
        <w:pStyle w:val="ListBullet"/>
        <w:spacing w:line="240" w:lineRule="auto"/>
        <w:ind w:left="720"/>
      </w:pPr>
      <w:r>
        <w:rPr>
          <w:lang w:val="hi_IN" w:bidi="hi_IN"/>
        </w:rPr>
      </w:r>
      <w:r>
        <w:rPr>
          <w:lang w:val="hi_IN" w:bidi="hi_IN"/>
        </w:rPr>
        <w:t>सुलैमान के अधिकारी</w:t>
      </w:r>
    </w:p>
    <w:p>
      <w:pPr>
        <w:pStyle w:val="ListBullet"/>
        <w:spacing w:line="240" w:lineRule="auto"/>
        <w:ind w:left="720"/>
      </w:pPr>
      <w:r>
        <w:rPr>
          <w:lang w:val="hi_IN" w:bidi="hi_IN"/>
        </w:rPr>
      </w:r>
      <w:r>
        <w:rPr>
          <w:lang w:val="hi_IN" w:bidi="hi_IN"/>
        </w:rPr>
        <w:t>महल के सेवक</w:t>
      </w:r>
    </w:p>
    <w:p>
      <w:pPr>
        <w:pStyle w:val="ListBullet"/>
        <w:spacing w:line="240" w:lineRule="auto"/>
        <w:ind w:left="720"/>
      </w:pPr>
      <w:r>
        <w:rPr>
          <w:lang w:val="hi_IN" w:bidi="hi_IN"/>
        </w:rPr>
      </w:r>
      <w:r>
        <w:rPr>
          <w:lang w:val="hi_IN" w:bidi="hi_IN"/>
        </w:rPr>
        <w:t>पिलानेवाले</w:t>
      </w:r>
    </w:p>
    <w:p>
      <w:pPr>
        <w:pStyle w:val="ListBullet"/>
        <w:spacing w:line="240" w:lineRule="auto"/>
        <w:ind w:left="720"/>
      </w:pPr>
      <w:r>
        <w:rPr>
          <w:lang w:val="hi_IN" w:bidi="hi_IN"/>
        </w:rPr>
      </w:r>
      <w:r>
        <w:rPr>
          <w:lang w:val="hi_IN" w:bidi="hi_IN"/>
        </w:rPr>
        <w:t>और संगीतकार</w:t>
      </w:r>
    </w:p>
    <w:p>
      <w:pPr/>
      <w:r>
        <w:rPr>
          <w:lang w:val="hi_IN" w:bidi="hi_IN"/>
        </w:rPr>
      </w:r>
      <w:r>
        <w:rPr>
          <w:lang w:val="hi_IN" w:bidi="hi_IN"/>
        </w:rPr>
        <w:t>यदि आपने पहले ही 2 इतिहास की पुस्तक का अनुवाद कर लिया है, तो आप पहले ही इस कहानी के एक संस्करण का अनुवाद कर चुके हैं। अब वापस जाकर उस कहानी को सुनना सहायक हो सकता है, ताकि आपको याद रहे कि आपने इसका अनुवाद कैसे किया था।</w:t>
      </w:r>
    </w:p>
    <w:p>
      <w:pPr/>
      <w:r>
        <w:rPr>
          <w:lang w:val="hi_IN" w:bidi="hi_IN"/>
        </w:rPr>
      </w:r>
      <w:r>
        <w:rPr>
          <w:lang w:val="hi_IN" w:bidi="hi_IN"/>
        </w:rPr>
        <w:t>यहाँ रुकें और 2 इतिहास अध्याय 9 के पहले भाग को सुनें, यदि यह आपकी भाषा में उपलब्ध है। इस ऑडियो को यहाँ रोकें।</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इस कहानी में कहानीकार घटनाओं को उनके घटित होने के क्रम से अलग क्रम में बताता है। आपकी भाषा में इस तरह कहानी को घटनाओं के क्रम से अलग क्रम में बताना संभव नहीं होता होगा। भले ही आपकी भाषा में ऐसा करना संभव हो, फिर भी इस तरह कहानी सुनने पर आपके श्रोताओं के लिए इसे समझना बहुत उलझन भरा हो सकता है। यदि ऐसा ही है, तो आप कहानी की घटनाओं को इस तरह से व्यवस्थित कर सकते हैं कि वे उसी क्रम में रहें जिसमें वे घटित हुई थीं।</w:t>
      </w:r>
    </w:p>
    <w:p>
      <w:pPr/>
      <w:r>
        <w:rPr>
          <w:lang w:val="hi_IN" w:bidi="hi_IN"/>
        </w:rPr>
      </w:r>
      <w:r>
        <w:rPr>
          <w:lang w:val="hi_IN" w:bidi="hi_IN"/>
        </w:rPr>
        <w:t>यहाँ रुकें और चर्चा करें कि क्या आप इस कहानी को उस क्रम में सुनाएँगे जिसमें घटनाएँ घटित हुई थीं, या आप कहानी को उस क्रम में सुनाएँगे जैसे कहानीकार बाइबल की घटनाओं को बताता है। इस ऑडियो को यहाँ रोकें।</w:t>
      </w:r>
    </w:p>
    <w:p>
      <w:pPr/>
      <w:r>
        <w:rPr>
          <w:lang w:val="hi_IN" w:bidi="hi_IN"/>
        </w:rPr>
      </w:r>
      <w:r>
        <w:rPr>
          <w:lang w:val="hi_IN" w:bidi="hi_IN"/>
        </w:rPr>
        <w:t>यदि आप कहानी की घटनाओं को उसी क्रम में बताना चुनते हैं जिसमें वे घटित हुई थीं, तो यह वह क्रम है जिसका उपयोग आप करेंगे:</w:t>
      </w:r>
    </w:p>
    <w:p>
      <w:pPr/>
      <w:r>
        <w:rPr>
          <w:lang w:val="hi_IN" w:bidi="hi_IN"/>
        </w:rPr>
      </w:r>
      <w:r>
        <w:rPr>
          <w:lang w:val="hi_IN" w:bidi="hi_IN"/>
        </w:rPr>
        <w:t>सबसे पहले, सुलैमान ने एस्योनगेबेर में जहाजों का एक बेड़ा बनाया। राजा हीराम ने अपने नाविकों को इन जहाजों में सुलैमान के सेवकों के साथ ओपीर की ओर जाने के लिए भेजा। वे लोग सोना, चन्दन की लकड़ी और बहुमूल्य पत्थरों को लेकर लाए थे। इसके बाद, सुलैमान ने चन्दन की लकड़ी का उपयोग यहोवा का मंदिर और शाही महल को बनाने के लिए और संगीत के वाद्ययंत्र बनाने के लिए भी किया।</w:t>
      </w:r>
    </w:p>
    <w:p>
      <w:pPr/>
      <w:r>
        <w:rPr>
          <w:lang w:val="hi_IN" w:bidi="hi_IN"/>
        </w:rPr>
      </w:r>
      <w:r>
        <w:rPr>
          <w:lang w:val="hi_IN" w:bidi="hi_IN"/>
        </w:rPr>
        <w:t>फिर, शेबा की रानी सुलैमान से मिलने आई। रानी सुलैमान के लिए उपहार लाई और कठिन प्रश्नों से उसकी परीक्षा ली। सुलैमान ने रानी के सभी सवालों के उत्तर दिए, और उसे एहसास हुआ कि सुलैमान वास्तव में बहुत बुद्धिमान था। जब शेबा की रानी ने देखा कि यरूशलेम, यहोवा का मंदिर और महल बहुत सुंदर हैं, तो वह आश्चर्यचकित हो गई। रानी ने कहा कि यद्यपि उसने सुलैमान और यहोवा के बारे में बहुत अच्छी बातें सुनी थीं, फिर भी जो बातें उसने सुनी थीं, वे उन बातों की आधी भी नहीं थीं जो उसने वहाँ जाकर अपनी आँखों से देखी। इसलिए शेबा की रानी ने सुलैमान और यहोवा की प्रशंसा की। सुलैमान ने रानी को वह सब कुछ दे दिया जो वह चाहती थी, फिर वह अपने देश वापस चली गई।</w:t>
      </w:r>
    </w:p>
    <w:p>
      <w:pPr/>
      <w:r>
        <w:rPr>
          <w:lang w:val="hi_IN" w:bidi="hi_IN"/>
        </w:rPr>
      </w:r>
      <w:r>
        <w:rPr>
          <w:lang w:val="hi_IN" w:bidi="hi_IN"/>
        </w:rPr>
        <w:t>पहले दृश्य में, सुलैमान ने एदोम देश में एलोत के पास एस्योनगेबेर में जहाज बनाए। जब सुलैमान ने अपने जहाजों को बनाया, तो उसने स्वयं यह काम नहीं किया था। बल्कि सुलैमान ने अपने लिए जहाज बनाने के लिए कारीगरों को काम पर रखा। एस्योनगेबेर एक बड़े, संकरे जलाशय के तट पर स्थित था। जब आपने इस कहानी के तीन अलग-अलग संस्करण सुने, तब आपने इस जलाशय के लिए अलग-अलग नाम सुने होंगे। कुछ संस्करण इसे लाल सागर कहते हैं, कुछ इसे सरकंडों का सागर कहते हैं, और कुछ इसे अकाबा की खाड़ी कहते हैं। “लाल सागर” और “सरकंडों का सागर” मूल भाषा में इस नाम के अर्थ का अनुवाद करने के दो अलग-अलग तरीके हैं। "अकाबा की खाड़ी" इस जलाशय का एक आधुनिक नाम है। इनमें से कोई भी अनुवाद का विकल्प स्वीकार्य है।</w:t>
      </w:r>
    </w:p>
    <w:p>
      <w:pPr/>
      <w:r>
        <w:rPr>
          <w:lang w:val="hi_IN" w:bidi="hi_IN"/>
        </w:rPr>
      </w:r>
      <w:r>
        <w:rPr>
          <w:lang w:val="hi_IN" w:bidi="hi_IN"/>
        </w:rPr>
        <w:t>कई जहाजों के एक समूह को जहाजों का बेड़ा कहा जाता है। यदि आपकी भाषा में जहाजों के समूह के लिए कोई विशेष शब्द है, तो आप यहाँ उस शब्द का उपयोग कर सकते हैं। यदि नहीं, तो आप कह सकते हैं, “सुलैमान ने एस्योनगेबेर में कई जहाज बनाए।”</w:t>
      </w:r>
    </w:p>
    <w:p>
      <w:pPr/>
      <w:r>
        <w:rPr>
          <w:lang w:val="hi_IN" w:bidi="hi_IN"/>
        </w:rPr>
      </w:r>
      <w:r>
        <w:rPr>
          <w:lang w:val="hi_IN" w:bidi="hi_IN"/>
        </w:rPr>
        <w:t>यहाँ रुकें और चर्चा करें कि आप अपनी भाषा में "जहाजों का एक बेड़ा" कैसे कह सकते हैं। इस ऑडियो को यहाँ रोकें।</w:t>
      </w:r>
    </w:p>
    <w:p>
      <w:pPr/>
      <w:r>
        <w:rPr>
          <w:lang w:val="hi_IN" w:bidi="hi_IN"/>
        </w:rPr>
      </w:r>
      <w:r>
        <w:rPr>
          <w:lang w:val="hi_IN" w:bidi="hi_IN"/>
        </w:rPr>
        <w:t>नाविक वह व्यक्ति होता है जो जानता है कि जहाज को कैसे चलाना है। एक बड़े जहाज़ को नियंत्रित करने और अलग-अलग काम करने के लिए कई नाविकों की ज़रूरत होती थी। मूल भाषा में, कहानीकार इन नाविकों को “समुद्र को जानने वाले लोग” कहता है।</w:t>
      </w:r>
    </w:p>
    <w:p>
      <w:pPr/>
      <w:r>
        <w:rPr>
          <w:lang w:val="hi_IN" w:bidi="hi_IN"/>
        </w:rPr>
      </w:r>
      <w:r>
        <w:rPr>
          <w:lang w:val="hi_IN" w:bidi="hi_IN"/>
        </w:rPr>
        <w:t>यहाँ रुकें और चर्चा करें कि आप अपनी भाषा में "समुद्र को जानने वाले लोग" का अनुवाद कैसे करेंगे। इस ऑडियो को यहाँ रोकें।</w:t>
      </w:r>
    </w:p>
    <w:p>
      <w:pPr/>
      <w:r>
        <w:rPr>
          <w:lang w:val="hi_IN" w:bidi="hi_IN"/>
        </w:rPr>
      </w:r>
      <w:r>
        <w:rPr>
          <w:lang w:val="hi_IN" w:bidi="hi_IN"/>
        </w:rPr>
        <w:t>हीराम के नाविक और सुलैमान के सेवक ओपीर की ओर गए और 420 किक्कार, या 14,000 किलोग्राम से अधिक सोना लेकर लाए। ओपीर एक स्थान का नाम है। बाइबल विद्वान निश्चित रूप से नहीं जानते कि ओपीर कहाँ स्थित था।</w:t>
      </w:r>
    </w:p>
    <w:p>
      <w:pPr/>
      <w:r>
        <w:rPr>
          <w:lang w:val="hi_IN" w:bidi="hi_IN"/>
        </w:rPr>
      </w:r>
      <w:r>
        <w:rPr>
          <w:lang w:val="hi_IN" w:bidi="hi_IN"/>
        </w:rPr>
        <w:t>दूसरे दृश्य में, शेबा की रानी ने सुना कि राजा सुलैमान बहुत प्रसिद्ध था। आमतौर पर रानी किसी राजा की पत्नी होती थी, लेकिन कभी-कभी रानी किसी देश की शासक भी होती थी। आमतौर पर रानी देश में सबसे उच्च पद वाली स्त्री होती थी। यदि रानी किसी राजा की पत्नी होती थी, तो केवल राजा का ही रानी से ऊँचा दर्जा होता था।</w:t>
      </w:r>
    </w:p>
    <w:p>
      <w:pPr/>
      <w:r>
        <w:rPr>
          <w:lang w:val="hi_IN" w:bidi="hi_IN"/>
        </w:rPr>
      </w:r>
      <w:r>
        <w:rPr>
          <w:lang w:val="hi_IN" w:bidi="hi_IN"/>
        </w:rPr>
        <w:t>यहाँ रुकें और तय करें कि आप "रानी" के लिए किस शब्द का उपयोग करेंगे। इस ऑडियो को यहाँ रोकें।</w:t>
      </w:r>
    </w:p>
    <w:p>
      <w:pPr/>
      <w:r>
        <w:rPr>
          <w:lang w:val="hi_IN" w:bidi="hi_IN"/>
        </w:rPr>
      </w:r>
      <w:r>
        <w:rPr>
          <w:lang w:val="hi_IN" w:bidi="hi_IN"/>
        </w:rPr>
        <w:t>शेबा की रानी ने सुना कि सुलैमान प्रसिद्ध था। जब कोई व्यक्ति प्रसिद्ध होता है, तो इसका अर्थ है कि दूर के स्थानों के लोग भी उसके बारे में सब कुछ जानते हैं। कोई व्यक्ति इसलिए प्रसिद्ध हो सकता है, क्योंकि लोग उसकी बुद्धिमता, ताकत, दया या समझदारी जैसी बातों के लिए प्रशंसा करते हैं। या कोई व्यक्ति अपने किए हुए कामों के लिए प्रसिद्ध हो सकता है, जैसे युद्धों में लड़ना या धनी बनना। इस्राएल से बहुत दूर के लोगों ने सुलैमान की समृद्धि और बुद्धि की कहानियाँ सुनी और वे बहुत प्रभावित हुए। जब लोग सुलैमान के बारे में सोचते थे, तो शायद उन्हें लगता था कि वह एक अच्छा राजा और एक अच्छा इंसान था।</w:t>
      </w:r>
    </w:p>
    <w:p>
      <w:pPr/>
      <w:r>
        <w:rPr>
          <w:lang w:val="hi_IN" w:bidi="hi_IN"/>
        </w:rPr>
      </w:r>
      <w:r>
        <w:rPr>
          <w:lang w:val="hi_IN" w:bidi="hi_IN"/>
        </w:rPr>
        <w:t>यहाँ रुकें और अपनी संस्कृति में किसी ऐसे व्यक्ति के बारे में बात करें जो प्रसिद्ध है। वह व्यक्ति क्यों प्रसिद्ध है? जब आप उस व्यक्ति के बारे में बात करते हैं तो आप किन शब्दों या वाक्यांशों का उपयोग करते हैं? इनमें से किन शब्दों का उपयोग आप यह बताने के लिए कर सकते हैं कि सुलैमान कितना प्रसिद्ध था? इस ऑडियो को यहाँ रोकें।</w:t>
      </w:r>
    </w:p>
    <w:p>
      <w:pPr/>
      <w:r>
        <w:rPr>
          <w:lang w:val="hi_IN" w:bidi="hi_IN"/>
        </w:rPr>
      </w:r>
      <w:r>
        <w:rPr>
          <w:lang w:val="hi_IN" w:bidi="hi_IN"/>
        </w:rPr>
        <w:t>सुलैमान अपने धन और बुद्धि के लिए प्रसिद्ध था, लेकिन वह “यहोवा के नाम” के लिए भी प्रसिद्ध था। यहोवा का नाम यहोवा के चरित्र को दर्शाता है—उसकी सामर्थ, उसका प्रेम, और वह सब कुछ जो यहोवा ने अब तक किया है। यहोवा का नाम यहोवा की उपस्थिति का भी प्रतिनिधित्व करता है। सुलैमान की प्रसिद्धि उन सभी कामों के कारण थी जो यहोवा ने सुलैमान के लिए किए थे। यहोवा ने सुलैमान को आशीष दी और उसे वे सभी चीज़ें दी जिनकी उसे मंदिर, महल और अन्य इमारतों को बनाने के लिए ज़रूरत थीं। यहोवा ने सुलैमान को वह सब कुछ दिया जो सुलैमान को इस्राएल को मजबूत और सुरक्षित बनाने के लिए आवश्यक था। साथ ही, सुलैमान की सफलता ने यहोवा को भला दिखाया। जब दूसरे लोग सुलैमान के कार्यों और उसकी बुद्धिमत्ता को देखते, तो वे सोचते, “यहोवा कितना भला परमेश्वर है!”</w:t>
      </w:r>
    </w:p>
    <w:p>
      <w:pPr/>
      <w:r>
        <w:rPr>
          <w:lang w:val="hi_IN" w:bidi="hi_IN"/>
        </w:rPr>
      </w:r>
      <w:r>
        <w:rPr>
          <w:lang w:val="hi_IN" w:bidi="hi_IN"/>
        </w:rPr>
        <w:t>यहाँ रुकें और चर्चा करें कि आप अपनी भाषा में "यहोवा के नाम के बारे में" वाक्यांश का अनुवाद कैसे कर सकते हैं। इस ऑडियो को यहाँ रोकें।</w:t>
      </w:r>
    </w:p>
    <w:p>
      <w:pPr/>
      <w:r>
        <w:rPr>
          <w:lang w:val="hi_IN" w:bidi="hi_IN"/>
        </w:rPr>
      </w:r>
      <w:r>
        <w:rPr>
          <w:lang w:val="hi_IN" w:bidi="hi_IN"/>
        </w:rPr>
        <w:t>शेबा की रानी की यात्रा का उद्देश्य कठिन प्रश्नों से सुलैमान की बुद्धि को परखना था। रानी स्वयं जानना चाहती थी कि क्या सुलैमान वास्तव में उतना ही बुद्धिमान था, जितना कि हर कोई कहता था। रानी ने ऐसे प्रश्न चुने जिनका उत्तर देना कठिन था, क्योंकि उनका उत्तर देने के लिए अच्छी समझ और सूझ-बूझ की आवश्यकता थी।</w:t>
      </w:r>
    </w:p>
    <w:p>
      <w:pPr/>
      <w:r>
        <w:rPr>
          <w:lang w:val="hi_IN" w:bidi="hi_IN"/>
        </w:rPr>
      </w:r>
      <w:r>
        <w:rPr>
          <w:lang w:val="hi_IN" w:bidi="hi_IN"/>
        </w:rPr>
        <w:t>यहाँ रुकें और चर्चा करें कि आप अपनी भाषा में कैसे कहेंगे कि शेबा की रानी ने कठिन प्रश्नों से सुलैमान की बुद्धि की परीक्षा ली। इस ऑडियो को यहाँ रोकें।</w:t>
      </w:r>
    </w:p>
    <w:p>
      <w:pPr/>
      <w:r>
        <w:rPr>
          <w:lang w:val="hi_IN" w:bidi="hi_IN"/>
        </w:rPr>
      </w:r>
      <w:r>
        <w:rPr>
          <w:lang w:val="hi_IN" w:bidi="hi_IN"/>
        </w:rPr>
        <w:t>शेबा की रानी अकेले यात्रा करके नहीं आई थी। रानी अपने साथ बड़ी संख्या में सेवकों और परिचारकों को लेकर आई थी। रानी शायद रास्ते में होने वाले हमलों से अपनी रक्षा के लिए सैनिकों को भी साथ लेकर आई थी। जब आपने इस कहानी के तीन अलग-अलग संस्करण सुने थे, तब आपने इस समूह के लोगों के लिए अलग-अलग शब्द सुने होंगे। यह कहने के कई अलग-अलग तरीके हैं कि कई लोगों ने शेबा की रानी के साथ यात्रा की। यह उन लोगों का एक विशेष समूह था जो यात्रा के दौरान रानी की सेवा करने और उसकी रक्षा करने के लिए उसके साथ यात्रा करते थे।</w:t>
      </w:r>
    </w:p>
    <w:p>
      <w:pPr/>
      <w:r>
        <w:rPr>
          <w:lang w:val="hi_IN" w:bidi="hi_IN"/>
        </w:rPr>
      </w:r>
      <w:r>
        <w:rPr>
          <w:lang w:val="hi_IN" w:bidi="hi_IN"/>
        </w:rPr>
        <w:t>यहाँ रुकें और चर्चा करें कि आप अपनी भाषा में कैसे कह सकते हैं कि कई लोगों ने शेबा की रानी के साथ यात्रा की। इस ऑडियो को यहाँ रोकें।</w:t>
      </w:r>
    </w:p>
    <w:p>
      <w:pPr/>
      <w:r>
        <w:rPr>
          <w:lang w:val="hi_IN" w:bidi="hi_IN"/>
        </w:rPr>
      </w:r>
      <w:r>
        <w:rPr>
          <w:lang w:val="hi_IN" w:bidi="hi_IN"/>
        </w:rPr>
        <w:t>शेबा की रानी सुलैमान के लिए कई उपहार लाई थी। रानी ने इन सामानों को लाने के लिए ऊँटों का इस्तेमाल किया। ऊँट एक ऐसा जानवर है जो गर्म और सूखे इलाकों में रहता है। ऊँट बिना पानी पीए लंबे समय तक यात्रा कर सकता है। ऊँट बहुत उपयोगी पशु होते हैं, जब लोग सूखे क्षेत्रों से होकर यात्रा करते हैं।</w:t>
      </w:r>
    </w:p>
    <w:p>
      <w:pPr/>
      <w:r>
        <w:rPr>
          <w:lang w:val="hi_IN" w:bidi="hi_IN"/>
        </w:rPr>
      </w:r>
      <w:r>
        <w:rPr>
          <w:lang w:val="hi_IN" w:bidi="hi_IN"/>
        </w:rPr>
        <w:t xml:space="preserve">यहाँ रुकें और एक </w:t>
      </w:r>
      <w:r>
        <w:rPr>
          <w:lang w:val="hi_IN" w:bidi="hi_IN"/>
        </w:rPr>
        <w:t>ऊँट</w:t>
      </w:r>
      <w:r>
        <w:rPr>
          <w:lang w:val="hi_IN" w:bidi="hi_IN"/>
        </w:rPr>
        <w:t xml:space="preserve"> की तस्वीर को फिर से देखें। यदि आपकी भाषा में "ऊँट" के लिए कोई शब्द नहीं है, तो चर्चा करें कि आप अपनी भाषा में "ऊँट" शब्द का अनुवाद कैसे कर सकते हैं। इस ऑडियो को यहाँ रोकें।</w:t>
      </w:r>
    </w:p>
    <w:p>
      <w:pPr/>
      <w:r>
        <w:rPr>
          <w:lang w:val="hi_IN" w:bidi="hi_IN"/>
        </w:rPr>
      </w:r>
      <w:r>
        <w:rPr>
          <w:lang w:val="hi_IN" w:bidi="hi_IN"/>
        </w:rPr>
        <w:t>शेबा की रानी सुलैमान के लिए उपहार के रूप में 120 किक्कार, या लगभग 4,000 किलोग्राम सोना, बहुमूल्य पत्थर और मसाले लाई। ये मसाले उस प्रकार के मसाले नहीं थे जिनका उपयोग लोग भोजन पकाने में करते थे। ये सुगंधित पदार्थ थे, जिनका उपयोग लोग इत्र या धूप बनाने के लिए या किसी मृत व्यक्ति के शरीर को दफनाने से पहले तैयार करने के लिए करते थे।</w:t>
      </w:r>
    </w:p>
    <w:p>
      <w:pPr/>
      <w:r>
        <w:rPr>
          <w:lang w:val="hi_IN" w:bidi="hi_IN"/>
        </w:rPr>
      </w:r>
      <w:r>
        <w:rPr>
          <w:lang w:val="hi_IN" w:bidi="hi_IN"/>
        </w:rPr>
        <w:t>यहाँ रुकें और इस प्रश्न पर चर्चा करें: आप अपनी भाषा में इन प्रकार के मसालों के लिए किन शब्दों के बारे में सोच सकते हैं? इस ऑडियो को यहाँ रोकें।</w:t>
      </w:r>
    </w:p>
    <w:p>
      <w:pPr/>
      <w:r>
        <w:rPr>
          <w:lang w:val="hi_IN" w:bidi="hi_IN"/>
        </w:rPr>
      </w:r>
      <w:r>
        <w:rPr>
          <w:lang w:val="hi_IN" w:bidi="hi_IN"/>
        </w:rPr>
        <w:t>शेबा की रानी ने सुलैमान से कठिन प्रश्न पूछे और उससे कई चीज़ों के बारे में बात की। रानी ने सुलैमान से उन सभी चीज़ों के बारे में बात की जो उसके मन या दिल में थी।</w:t>
      </w:r>
    </w:p>
    <w:p>
      <w:pPr/>
      <w:r>
        <w:rPr>
          <w:lang w:val="hi_IN" w:bidi="hi_IN"/>
        </w:rPr>
      </w:r>
      <w:r>
        <w:rPr>
          <w:lang w:val="hi_IN" w:bidi="hi_IN"/>
        </w:rPr>
        <w:t>मूल भाषा में, दिल सभी भावनाओं और विचारों का स्रोत है। किसी व्यक्ति के दिल में जो है, वह दिखाता है कि वह वास्तव में कैसा है।</w:t>
      </w:r>
    </w:p>
    <w:p>
      <w:pPr/>
      <w:r>
        <w:rPr>
          <w:lang w:val="hi_IN" w:bidi="hi_IN"/>
        </w:rPr>
      </w:r>
      <w:r>
        <w:rPr>
          <w:lang w:val="hi_IN" w:bidi="hi_IN"/>
        </w:rPr>
        <w:t>यहाँ रुकें और इन प्रश्नों पर चर्चा करें: आपकी संस्कृति में, आप शरीर के किस भाग को सभी भावनाओं और विचारों का स्रोत कहते हैं? किसी व्यक्ति के शरीर के इस हिस्से से आने वाली भावनाओं और विचारों के बारे में आपके यहाँ क्या कहावतें हैं? आप अपनी भाषा में इस वाक्यांश कि, “उसने उससे वह सब कुछ कहा, जो उसके मन में था” का अनुवाद कैसे कर सकते हैं? इस ऑडियो को यहाँ रोकें।</w:t>
      </w:r>
    </w:p>
    <w:p>
      <w:pPr/>
      <w:r>
        <w:rPr>
          <w:lang w:val="hi_IN" w:bidi="hi_IN"/>
        </w:rPr>
      </w:r>
      <w:r>
        <w:rPr>
          <w:lang w:val="hi_IN" w:bidi="hi_IN"/>
        </w:rPr>
        <w:t>राजा सुलैमान ने शेबा की रानी को वह सब कुछ बताया जो वह जानना चाहती थी। अलग-अलग बाइबल अनुवाद इसे अलग-अलग तरीकों से कहते हैं। कुछ कहते हैं, कि "उसके लिए उसे कुछ भी समझाना मुश्किल नहीं था" या "उसने उसके हर सवाल का सटीक जवाब दिया।" अन्य अनुवादों में यह कहा जा सकता है, “राजा से कुछ भी छिपा नहीं था जो उसने उसे समझाया न हो।” ये एक ही बात कहने के अलग-अलग तरीके हैं—कि सुलैमान ने रानी के सभी सवालों के उत्तर दिए, और कोई भी प्रश्न सुलैमान के लिए बहुत कठिन नहीं था।</w:t>
      </w:r>
    </w:p>
    <w:p>
      <w:pPr/>
      <w:r>
        <w:rPr>
          <w:lang w:val="hi_IN" w:bidi="hi_IN"/>
        </w:rPr>
      </w:r>
      <w:r>
        <w:rPr>
          <w:lang w:val="hi_IN" w:bidi="hi_IN"/>
        </w:rPr>
        <w:t>शेबा की रानी द्वारा सुलैमान से बात करने के बाद, उसे एहसास हुआ कि सुलैमान वास्तव में बहुत बुद्धिमान था। कुछ अनुवादों में कहा गया है कि शेबा की रानी ने सुलैमान की बुद्धि को देखा। यह आपकी भाषा में अजीब लग सकता है, क्योंकि कोई भी वास्तव में बुद्धि को नहीं देख सकता। मूल भाषा में, किसी चीज़ को देखने का अर्थ किसी चीज़ का अनुभव करना, किसी चीज़ को जानना, या किसी बात को समझना भी हो सकता है। इसलिए यह कहने का एक तरीका है कि शेबा की रानी को महसूस हुआ कि सुलैमान बहुत बुद्धिमान था।</w:t>
      </w:r>
    </w:p>
    <w:p>
      <w:pPr/>
      <w:r>
        <w:rPr>
          <w:lang w:val="hi_IN" w:bidi="hi_IN"/>
        </w:rPr>
      </w:r>
      <w:r>
        <w:rPr>
          <w:lang w:val="hi_IN" w:bidi="hi_IN"/>
        </w:rPr>
        <w:t>यहाँ रुकें और चर्चा करें कि आप अपनी भाषा में कैसे कहेंगे, कि "शेबा की रानी ने सुलैमान की सारी बुद्धि को देखा था।" इस ऑडियो को यहाँ रोकें।</w:t>
      </w:r>
    </w:p>
    <w:p>
      <w:pPr/>
      <w:r>
        <w:rPr>
          <w:lang w:val="hi_IN" w:bidi="hi_IN"/>
        </w:rPr>
      </w:r>
      <w:r>
        <w:rPr>
          <w:lang w:val="hi_IN" w:bidi="hi_IN"/>
        </w:rPr>
        <w:t>शेबा की रानी ने सुलैमान के महल को देखा और सोचा कि यह भव्य और सुंदर है। रानी सुलैमान द्वारा अपने मेहमानों और अधिकारियों को परोसे जाने वाले भोजन की गुणवत्ता, मात्रा और विविधता से प्रभावित थी। रानी "उसके अधिकारियों के बैठने" की व्यवस्था से भी प्रभावित थी। बाइबल के विद्वान निश्चित नहीं हैं कि इस वाक्यांश का क्या अर्थ है। इस वाक्यांश का अर्थ यह हो सकता है कि सुलैमान के पास कई अधिकारी थे और उन सभी ने सुलैमान के महल में शानदार भोजन खाया। यह दिखाता है कि सुलैमान बहुत धनी था, क्योंकि राजा को अपने महल में खाने वाले सभी लोगों का खर्च उठाना पड़ता था। इसका अर्थ यह हो सकता है कि सुलैमान ने अपने अधिकारियों के रहने के लिए बहुत सुंदर स्थान प्रदान किए थे। इससे यह भी पता चलता है कि सुलैमान बहुत धनवान था और अपने लिए काम करने वाले लोगों के प्रति उदार था। इसका अर्थ यह भी हो सकता है कि जिन कार्यालयों और कमरों में सुलैमान के अधिकारी काम करते थे, वे बहुत सुंदर थे।</w:t>
      </w:r>
    </w:p>
    <w:p>
      <w:pPr/>
      <w:r>
        <w:rPr>
          <w:lang w:val="hi_IN" w:bidi="hi_IN"/>
        </w:rPr>
      </w:r>
      <w:r>
        <w:rPr>
          <w:lang w:val="hi_IN" w:bidi="hi_IN"/>
        </w:rPr>
        <w:t>शेबा की रानी सुलैमान के कर्मचारियों के कपड़ों से प्रभावित थी। एक प्रकार का सेवक, एक पिलानेवाला था। पिलानेवाला राजा के दरबार में एक उच्च पद का अधिकारी था। पिलानेवाला का मुख्य काम था कि राजा के पीने से पहले वह राजा के पेय को चखकर देखे कि उसमें ज़हर तो नहीं है। लेकिन पिलानेवाले के पास कुछ अन्य काम भी हो सकते थे।</w:t>
      </w:r>
    </w:p>
    <w:p>
      <w:pPr/>
      <w:r>
        <w:rPr>
          <w:lang w:val="hi_IN" w:bidi="hi_IN"/>
        </w:rPr>
      </w:r>
      <w:r>
        <w:rPr>
          <w:lang w:val="hi_IN" w:bidi="hi_IN"/>
        </w:rPr>
        <w:t>शेबा की रानी उन बलिदानों से प्रभावित थी जो सुलैमान ने यहोवा के मंदिर में चढ़ाए थे। कुछ अनुवादों में यह बात शामिल की गई है कि बलि चढ़ाने के लिए मंदिर में जाने हेतु सुलैमान को सीढ़ियों से ऊपर जाना पड़ता था।</w:t>
      </w:r>
    </w:p>
    <w:p>
      <w:pPr/>
      <w:r>
        <w:rPr>
          <w:lang w:val="hi_IN" w:bidi="hi_IN"/>
        </w:rPr>
      </w:r>
      <w:r>
        <w:rPr>
          <w:lang w:val="hi_IN" w:bidi="hi_IN"/>
        </w:rPr>
        <w:t>शेबा की रानी द्वारा सुलैमान के महल की सारी सुंदरता को देखने के बाद, कहानीकार कहता है, “उसमें कोई आत्मा नहीं बची थी।” मूल भाषा में, आत्मा के लिए उपयोग किया गया शब्द, सांस के लिए भी उपयोग होता है। सांस थम जाने का अर्थ है कि व्यक्ति ने जो कुछ अभी अनुभव किया है, उससे वह दंग या हैरान है। इस मामले में, शेबा की रानी अच्छे अर्थ में बहुत हैरान थी। रानी ने राजा सुलैमान की बुद्धि से लेकर उसके महल की सुंदरता तक जो कुछ भी देखा और सुना, वह सब उसके लिए आश्चर्यजनक था। रानी ने सुलैमान के राजमहल में अच्छी चीज़ें देखने की उम्मीद की थी, लेकिन वहाँ की हर चीज़ उसकी उम्मीद से कहीं बेहतर थी। आपने कहानी सुनाने वाले को यह कहते हुए सुना होगा कि “वह अभिभूत हो गई थी” या “वह स्तब्ध और आश्चर्यचकित रह गई थी।”</w:t>
      </w:r>
    </w:p>
    <w:p>
      <w:pPr/>
      <w:r>
        <w:rPr>
          <w:lang w:val="hi_IN" w:bidi="hi_IN"/>
        </w:rPr>
      </w:r>
      <w:r>
        <w:rPr>
          <w:lang w:val="hi_IN" w:bidi="hi_IN"/>
        </w:rPr>
        <w:t>यहाँ रुकें और उस कहानी को याद करें जो आपने पहले सुनाई थी, जिसमें किसी व्यक्ति ने कुछ अद्भुत देखा था और वह बहुत आश्चर्यचकित हो गया था। आप यह बताने के लिए किन शब्दों या वाक्यांशों का उपयोग करते हैं कि उस व्यक्ति ने कैसा महसूस किया? इस ऑडियो को यहाँ रोकें।</w:t>
      </w:r>
    </w:p>
    <w:p>
      <w:pPr/>
      <w:r>
        <w:rPr>
          <w:lang w:val="hi_IN" w:bidi="hi_IN"/>
        </w:rPr>
      </w:r>
      <w:r>
        <w:rPr>
          <w:lang w:val="hi_IN" w:bidi="hi_IN"/>
        </w:rPr>
        <w:t>शेबा की रानी ने सुलैमान से कहा कि उसने उसकी बुद्धिमत्ता और उसके द्वारा किए गए कार्यों के बारे में बातें सुनी थीं, लेकिन उसे उन बातों पर विश्वास नहीं हुआ था।</w:t>
      </w:r>
    </w:p>
    <w:p>
      <w:pPr/>
      <w:r>
        <w:rPr>
          <w:lang w:val="hi_IN" w:bidi="hi_IN"/>
        </w:rPr>
      </w:r>
      <w:r>
        <w:rPr>
          <w:lang w:val="hi_IN" w:bidi="hi_IN"/>
        </w:rPr>
        <w:t>शेबा की रानी ने सुलैमान की बुद्धिमत्ता और उसकी उपलब्धियों के बारे में सुनी हुई बातों पर तब तक विश्वास नहीं किया, जब तक उसने स्वयं वहाँ जाकर अपनी आँखों से सब कुछ देख नहीं लिया। यह यह कहने का एक सामान्य तरीका है कि शेबा की रानी ने स्वयं जान लिया कि सुनी हुई सभी बातें सच थीं। इस मामले में, शेबा की रानी ने सुलैमान के महल को देखा, उसकी बुद्धि को सुना, उसका भोजन खाया, और सुलैमान के पास जो भी समृद्धि थी, उसे देखा था।</w:t>
      </w:r>
    </w:p>
    <w:p>
      <w:pPr/>
      <w:r>
        <w:rPr>
          <w:lang w:val="hi_IN" w:bidi="hi_IN"/>
        </w:rPr>
      </w:r>
      <w:r>
        <w:rPr>
          <w:lang w:val="hi_IN" w:bidi="hi_IN"/>
        </w:rPr>
        <w:t>शेबा की रानी द्वारा सुलैमान से बात करने और उसके महल को व्यक्तिगत रूप से देखने के बाद, रानी ने सुलैमान से कहा कि लोगों ने उसे वह आधा भी नहीं बताया जो सुलैमान ने किया था। इसका अर्थ है कि हालाँकि रानी ने सुलैमान के बारे में कई अच्छी बातें सुनी थीं, लेकिन फिर भी वे बातें पूरी तरह से यह बताने के लिए पर्याप्त नहीं थीं कि सुलैमान कितना बुद्धिमान था और यरूशलेम कितना समृद्ध और सुंदर था। रानी ने जो बातें सुनी थी, उसमें यह बताने के लिए पर्याप्त जानकारी नहीं थी कि सुलैमान का महल कितना अद्भुत था और सुलैमान के पास कितनी बुद्धि थी।</w:t>
      </w:r>
    </w:p>
    <w:p>
      <w:pPr/>
      <w:r>
        <w:rPr>
          <w:lang w:val="hi_IN" w:bidi="hi_IN"/>
        </w:rPr>
      </w:r>
      <w:r>
        <w:rPr>
          <w:lang w:val="hi_IN" w:bidi="hi_IN"/>
        </w:rPr>
        <w:t>यहाँ रुकें और चर्चा करें कि आप शेबा की रानी की उस बात का वर्णन कैसे करेंगे, जिसमें उसने कहा था कि लोगों ने उसे सुलैमान के कामों के बारे में आधी बात भी नहीं बताई थी। इस ऑडियो को यहाँ रोकें।</w:t>
      </w:r>
    </w:p>
    <w:p>
      <w:pPr/>
      <w:r>
        <w:rPr>
          <w:lang w:val="hi_IN" w:bidi="hi_IN"/>
        </w:rPr>
      </w:r>
      <w:r>
        <w:rPr>
          <w:lang w:val="hi_IN" w:bidi="hi_IN"/>
        </w:rPr>
        <w:t>जब आपने इस कहानी के तीन अलग-अलग संस्करणों को सुना था, तो आपने शेबा की रानी को यह कहते हुए सुना होगा, “तेरे लोग कितने खुश होंगे!” या आपने उसे यह कहते हुए सुना होगा, “तेरी पत्नियाँ कितनी खुश होंगी!” मूल भाषा में “लोग” के लिए प्रयोग किया गया शब्द और “पत्नियों” के लिए प्रयोग किया गया शब्द बहुत समान है, और बाइबल के विद्वान इस बात पर सहमत नहीं हैं कि यहाँ किस शब्द का अर्थ है। हमारा सुझाव है कि आप अपना अनुवाद उस शब्द के आधार पर करें जिसका इस्तेमाल बाइबल में किया गया है और जिसे आपकी स्थानीय कलीसिया इस्तेमाल करती है।</w:t>
      </w:r>
    </w:p>
    <w:p>
      <w:pPr/>
      <w:r>
        <w:rPr>
          <w:lang w:val="hi_IN" w:bidi="hi_IN"/>
        </w:rPr>
      </w:r>
      <w:r>
        <w:rPr>
          <w:lang w:val="hi_IN" w:bidi="hi_IN"/>
        </w:rPr>
        <w:t>जब शेबा की रानी कहती है कि सुलैमान के लोग या उसकी पत्नियाँ अवश्य ही खुश होंगी, तो उसका कहने का यह अर्थ है कि वे सुलैमान द्वारा उनके लिए किए गए सभी अच्छे कामों के कारण बहुत धन्य या भाग्यशाली हैं। रानी का अर्थ है कि इन लोगों के पास अच्छा जीवन है, और उनके पास वह सब कुछ है जो उन्हें समृद्ध और सुरक्षित रहने के लिए चाहिए। इन लोगों को अपनी सुरक्षा या अपनी बुनियादी आवश्यकताओं के बारे में चिंता करने की ज़रूरत नहीं है, और वे अपने लोगों और अपने देश पर गर्व कर सकते हैं। इससे वे ज्यादातर समय खुशी महसूस करेंगे।</w:t>
      </w:r>
    </w:p>
    <w:p>
      <w:pPr/>
      <w:r>
        <w:rPr>
          <w:lang w:val="hi_IN" w:bidi="hi_IN"/>
        </w:rPr>
      </w:r>
      <w:r>
        <w:rPr>
          <w:lang w:val="hi_IN" w:bidi="hi_IN"/>
        </w:rPr>
        <w:t>यहाँ रुकें और चर्चा करें कि आप अपनी भाषा में "तेरे लोग कितने खुश होंगे" का अनुवाद कैसे कर सकते हैं। इस ऑडियो को यहाँ रोकें।</w:t>
      </w:r>
    </w:p>
    <w:p>
      <w:pPr/>
      <w:r>
        <w:rPr>
          <w:lang w:val="hi_IN" w:bidi="hi_IN"/>
        </w:rPr>
      </w:r>
      <w:r>
        <w:rPr>
          <w:lang w:val="hi_IN" w:bidi="hi_IN"/>
        </w:rPr>
        <w:t>अब, शेबा की रानी कहती है, “धन्य है तेरा परमेश्वर यहोवा।” इस कथन का अर्थ उस समय से अलग है जब शेबा की रानी ने कहा था कि सुलैमान के लोग धन्य हैं। यह कथन यहोवा की स्तुति या आराधना करने का एक तरीका है। इस कथन का अर्थ है कि यहोवा एक बहुत ही भला परमेश्वर है और उस भलाई के कारण उसकी स्तुति की जानी चाहिए।</w:t>
      </w:r>
    </w:p>
    <w:p>
      <w:pPr/>
      <w:r>
        <w:rPr>
          <w:lang w:val="hi_IN" w:bidi="hi_IN"/>
        </w:rPr>
      </w:r>
      <w:r>
        <w:rPr>
          <w:lang w:val="hi_IN" w:bidi="hi_IN"/>
        </w:rPr>
        <w:t>शेबा की रानी कहती है कि यहोवा ने सुलैमान को इस्राएल के सिंहासन पर बिठाया था। यह केवल कहने का एक तरीका है कि यहोवा ने सुलैमान को इस्राएल का राजा बनाया। केवल एक राजा ही सिंहासन पर बैठ सकता है, इसलिए यदि यहोवा ने सुलैमान को सिंहासन पर बिठाया, तो इसका अर्थ है कि यहोवा ने सुलैमान को राजा बनाया। अंत में, शेबा की रानी कहती है कि यहोवा ने सुलैमान को इस्राएल का राजा बनाया, क्योंकि यहोवा इस्राएल से हमेशा प्रेम करता है और चाहता है कि सुलैमान न्याय और धार्मिकता से काम करे।</w:t>
      </w:r>
    </w:p>
    <w:p>
      <w:pPr/>
      <w:r>
        <w:rPr>
          <w:lang w:val="hi_IN" w:bidi="hi_IN"/>
        </w:rPr>
      </w:r>
      <w:r>
        <w:rPr>
          <w:lang w:val="hi_IN" w:bidi="hi_IN"/>
        </w:rPr>
        <w:t>प्राचीन इस्राएल में, राजा देश का सर्वोच्च मानवीय अधिकारी होता था। राजा अपने देश में होने वाली हर बात के लिए जिम्मेदार था। यदि लोगों को किसी विवाद में निष्पक्ष न्याय करने, किसी समस्या को हल करने या किसी अन्याय को दूर करने में सहायता की आवश्यकता होती, तो वे राजा के पास जा सकते थे। राजा का काम था कि वह गरीब और कमज़ोर लोगों की रक्षा करे और गलत काम करने वालों को सज़ा दे। राजा से भी यह अपेक्षा की जाती थी कि वह हमेशा यहोवा के नियमों का पालन करे और सही काम करे। "न्याय और धार्मिकता" का यही अर्थ है।</w:t>
      </w:r>
    </w:p>
    <w:p>
      <w:pPr/>
      <w:r>
        <w:rPr>
          <w:lang w:val="hi_IN" w:bidi="hi_IN"/>
        </w:rPr>
      </w:r>
      <w:r>
        <w:rPr>
          <w:lang w:val="hi_IN" w:bidi="hi_IN"/>
        </w:rPr>
        <w:t>यहाँ रुकें और इन प्रश्नों पर चर्चा करें: आपके देश में या आपके जनसमूह में, लोगों को झगड़े सुलझाने, समस्याओं को हल करने, या बुरी परिस्थितियों को ठीक करने में मदद करने के लिए कौन जिम्मेदार है? आप इन लोगों की भूमिका का वर्णन कैसे करेंगे? इस ऑडियो को यहाँ रोकें।</w:t>
      </w:r>
    </w:p>
    <w:p>
      <w:pPr/>
      <w:r>
        <w:rPr>
          <w:lang w:val="hi_IN" w:bidi="hi_IN"/>
        </w:rPr>
      </w:r>
      <w:r>
        <w:rPr>
          <w:lang w:val="hi_IN" w:bidi="hi_IN"/>
        </w:rPr>
        <w:t>तीसरे दृश्य में, कहानीकार बीते हुए समय में वापस जाता है। कहानीकार हमें बताता है कि सुलैमान के जो जहाज ओपीर की ओर गए थे, वे सोना, बहुमूल्य पत्थर और चन्दन की लकड़ी लेकर वापस आए। बाइबल के विद्वानों को ठीक से पता नहीं है कि यह किस प्रकार की लकड़ी थी, लेकिन यह यहोवा के मंदिर और शाही महल जैसी बड़ी इमारतों के निर्माण के लिए अच्छी थी। बाइबल के अधिकांश अनुवाद इसे "अल्मग की लकड़ी" कहते हैं। “अल्मग” शब्द मूल भाषा में इन पेड़ों के लिए इस्तेमाल होने वाले शब्द की तरह लगता है। लेकिन कुछ अनुवादों में इसे "चंदन" या "सदाबहार शंकुधारी की लकड़ी" कहा गया है। चंदन एक प्रकार का पेड़ है जो एशिया में उगता है। यह दुनिया की सबसे महंगी लकड़ियों में से एक है।</w:t>
      </w:r>
    </w:p>
    <w:p>
      <w:pPr/>
      <w:r>
        <w:rPr>
          <w:lang w:val="hi_IN" w:bidi="hi_IN"/>
        </w:rPr>
      </w:r>
      <w:r>
        <w:rPr>
          <w:lang w:val="hi_IN" w:bidi="hi_IN"/>
        </w:rPr>
        <w:t xml:space="preserve">यहाँ रुकें और एक </w:t>
      </w:r>
      <w:r>
        <w:rPr>
          <w:lang w:val="hi_IN" w:bidi="hi_IN"/>
        </w:rPr>
        <w:t>चंदन के पेड़</w:t>
      </w:r>
      <w:r>
        <w:rPr>
          <w:lang w:val="hi_IN" w:bidi="hi_IN"/>
        </w:rPr>
        <w:t xml:space="preserve"> की एक तस्वीर देखें। इस ऑडियो को यहाँ रोकें।</w:t>
      </w:r>
    </w:p>
    <w:p>
      <w:pPr/>
      <w:r>
        <w:rPr>
          <w:lang w:val="hi_IN" w:bidi="hi_IN"/>
        </w:rPr>
      </w:r>
      <w:r>
        <w:rPr>
          <w:lang w:val="hi_IN" w:bidi="hi_IN"/>
        </w:rPr>
        <w:t>सदाबहार शंकुधारी के पेड़ पूरी दुनिया में उगते हैं। उनमें से कुछ बहुत मजबूत लकड़ी हैं जो निर्माण के लिए उपयोगी हैं।</w:t>
      </w:r>
    </w:p>
    <w:p>
      <w:pPr/>
      <w:r>
        <w:rPr>
          <w:lang w:val="hi_IN" w:bidi="hi_IN"/>
        </w:rPr>
      </w:r>
      <w:r>
        <w:rPr>
          <w:lang w:val="hi_IN" w:bidi="hi_IN"/>
        </w:rPr>
        <w:t xml:space="preserve">यहाँ रुकें और एक </w:t>
      </w:r>
      <w:r>
        <w:rPr>
          <w:lang w:val="hi_IN" w:bidi="hi_IN"/>
        </w:rPr>
        <w:t>चंदन के पेड़</w:t>
      </w:r>
      <w:r>
        <w:rPr>
          <w:lang w:val="hi_IN" w:bidi="hi_IN"/>
        </w:rPr>
        <w:t xml:space="preserve"> और एक </w:t>
      </w:r>
      <w:r>
        <w:rPr>
          <w:lang w:val="hi_IN" w:bidi="hi_IN"/>
        </w:rPr>
        <w:t>सदाबहार शंकुधारी पेड़</w:t>
      </w:r>
      <w:r>
        <w:rPr>
          <w:lang w:val="hi_IN" w:bidi="hi_IN"/>
        </w:rPr>
        <w:t xml:space="preserve"> की तस्वीरें देखें। इस ऑडियो को यहाँ रोकें।</w:t>
      </w:r>
    </w:p>
    <w:p>
      <w:pPr/>
      <w:r>
        <w:rPr>
          <w:lang w:val="hi_IN" w:bidi="hi_IN"/>
        </w:rPr>
      </w:r>
      <w:r>
        <w:rPr>
          <w:lang w:val="hi_IN" w:bidi="hi_IN"/>
        </w:rPr>
        <w:t>जब आपने इस भाग के तीन अलग-अलग संस्करणों को सुना, तो आपने सुना होगा कि “राजा ने यहोवा के भवन के खम्भे बनाने के लिए चन्दन की लकड़ी का उपयोग किया था।” या आपने सुना होगा कि राजा ने यहोवा के भवन के लिए लोहे की आड़े बनवाई थी। या आपने सुना होगा कि राजा ने यहोवा के भवन के लिए सीढ़ियाँ बनवाई थी। बाइबल के विद्वानों को यह निश्चित नहीं है कि सुलैमान ने चन्दन की लकड़ी से किस प्रकार की संरचना बनाई थी, इसलिए इनमें से कोई भी अनुवाद विकल्प स्वीकार्य है।</w:t>
      </w:r>
    </w:p>
    <w:p>
      <w:pPr/>
      <w:r>
        <w:rPr>
          <w:lang w:val="hi_IN" w:bidi="hi_IN"/>
        </w:rPr>
      </w:r>
      <w:r>
        <w:rPr>
          <w:lang w:val="hi_IN" w:bidi="hi_IN"/>
        </w:rPr>
        <w:t>इस्राएलियों ने चन्दन की लकड़ी का उपयोग संगीत के वाद्ययंत्र बनाने के लिए भी किया। राजा सुलैमान ने अपने संगीतकारों के लिए वीणा और सारंगी बनाने में उस लकड़ी का उपयोग किया। वीणा एक वाद्ययंत्र है जिसे लोग लकड़ी से बनाते हैं। वीणा में आवाज़ निकालने के लिए तार का उपयोग किया जाता है। वीणा का आकार आमतौर पर त्रिकोणीय होता है। सारंगी में भी आवाज़ निकालने के लिए तारों का ही उपयोग होता है, लेकिन लोग इन तारों को लकड़ी पर अलग तरह से व्यवस्थित करते हैं। सारंगी का आकार आमतौर पर आयताकार या अंडाकार जैसा होता है।</w:t>
      </w:r>
    </w:p>
    <w:p>
      <w:pPr/>
      <w:r>
        <w:rPr>
          <w:lang w:val="hi_IN" w:bidi="hi_IN"/>
        </w:rPr>
      </w:r>
      <w:r>
        <w:rPr>
          <w:lang w:val="hi_IN" w:bidi="hi_IN"/>
        </w:rPr>
        <w:t xml:space="preserve">यहाँ रुकें और एक </w:t>
      </w:r>
      <w:r>
        <w:rPr>
          <w:lang w:val="hi_IN" w:bidi="hi_IN"/>
        </w:rPr>
        <w:t>वीणा</w:t>
      </w:r>
      <w:r>
        <w:rPr>
          <w:lang w:val="hi_IN" w:bidi="hi_IN"/>
        </w:rPr>
        <w:t xml:space="preserve"> और </w:t>
      </w:r>
      <w:r>
        <w:rPr>
          <w:lang w:val="hi_IN" w:bidi="hi_IN"/>
        </w:rPr>
        <w:t>सारंगी</w:t>
      </w:r>
      <w:r>
        <w:rPr>
          <w:lang w:val="hi_IN" w:bidi="hi_IN"/>
        </w:rPr>
        <w:t xml:space="preserve"> की एक तस्वीर देखें। आपके देश में किस प्रकार के तार वाले वाद्ययंत्र पाए जाते हैं? क्या उन वाद्ययंत्रों में से कोई भी वीणा या सारंगी के समान हैं? इस ऑडियो को यहाँ रोकें।</w:t>
      </w:r>
    </w:p>
    <w:p>
      <w:pPr/>
      <w:r>
        <w:rPr>
          <w:lang w:val="hi_IN" w:bidi="hi_IN"/>
        </w:rPr>
      </w:r>
      <w:r>
        <w:rPr>
          <w:lang w:val="hi_IN" w:bidi="hi_IN"/>
        </w:rPr>
        <w:t>सुलैमान के जहाज बहुमूल्य पत्थरों को लेकर आए। ये ऐसे पत्थर हैं जो दुर्लभ और बहुत सुंदर हैं। क्योंकि ये पत्थर दुर्लभ और सुंदर हैं, इसलिए लोग इनके लिए बहुत धन खर्च करते हैं। सुलैमान ने यहोवा के मंदिर को सजाने के लिए बहुमूल्य पत्थरों का उपयोग किया। याजकों के वस्त्रों में भी बहुमूल्य पत्थर लगे होते थे। महिलाएँ आभूषण बनाने के लिए बहुमूल्य पत्थरों का इस्तेमाल करना पसंद करती थीं।</w:t>
      </w:r>
    </w:p>
    <w:p>
      <w:pPr/>
      <w:r>
        <w:rPr>
          <w:lang w:val="hi_IN" w:bidi="hi_IN"/>
        </w:rPr>
      </w:r>
      <w:r>
        <w:rPr>
          <w:lang w:val="hi_IN" w:bidi="hi_IN"/>
        </w:rPr>
        <w:t>यहाँ रुकें और इन प्रश्नों पर चर्चा करें: आपके लोग किन बहुमूल्य पत्थरों को अधिक महत्व देते हैं? आप उन पत्थरों का उपयोग किस लिए करते हैं? इस ऑडियो को यहाँ रोकें।</w:t>
      </w:r>
    </w:p>
    <w:p>
      <w:pPr/>
      <w:r>
        <w:rPr>
          <w:lang w:val="hi_IN" w:bidi="hi_IN"/>
        </w:rPr>
      </w:r>
      <w:r>
        <w:rPr>
          <w:lang w:val="hi_IN" w:bidi="hi_IN"/>
        </w:rPr>
        <w:t>चौथे दृश्य में, सुलैमान ने शेबा की रानी को उपहार दिए। राजाओं और रानियों के लिए एक-दूसरे को उपहार देना, सम्मान दिखाने और अपनी धन-दौलत प्रदर्शित करने का एक सामान्य रिवाज़ था। कहानीकार इसे ही "राजसी उदारता" कहता है। लेकिन राजा सुलैमान ने शेबा की रानी को सामान्य मात्रा से कहीं अधिक उपहार दिए। सुलैमान ने रानी को वह सब कुछ दिया जो उसने माँगा था। फिर शेबा की रानी अपने सेवकों के साथ अपने देश में लौट आई।</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इस्तेमाल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राजाओं 9:26–10:13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सुलैमान</w:t>
      </w:r>
    </w:p>
    <w:p>
      <w:pPr>
        <w:pStyle w:val="ListBullet"/>
        <w:spacing w:line="240" w:lineRule="auto"/>
        <w:ind w:left="720"/>
      </w:pPr>
      <w:r>
        <w:rPr>
          <w:lang w:val="hi_IN" w:bidi="hi_IN"/>
        </w:rPr>
      </w:r>
      <w:r>
        <w:rPr>
          <w:lang w:val="hi_IN" w:bidi="hi_IN"/>
        </w:rPr>
        <w:t>हीराम</w:t>
      </w:r>
    </w:p>
    <w:p>
      <w:pPr>
        <w:pStyle w:val="ListBullet"/>
        <w:spacing w:line="240" w:lineRule="auto"/>
        <w:ind w:left="720"/>
      </w:pPr>
      <w:r>
        <w:rPr>
          <w:lang w:val="hi_IN" w:bidi="hi_IN"/>
        </w:rPr>
      </w:r>
      <w:r>
        <w:rPr>
          <w:lang w:val="hi_IN" w:bidi="hi_IN"/>
        </w:rPr>
        <w:t>हीराम के नाविक</w:t>
      </w:r>
    </w:p>
    <w:p>
      <w:pPr>
        <w:pStyle w:val="ListBullet"/>
        <w:spacing w:line="240" w:lineRule="auto"/>
        <w:ind w:left="720"/>
      </w:pPr>
      <w:r>
        <w:rPr>
          <w:lang w:val="hi_IN" w:bidi="hi_IN"/>
        </w:rPr>
      </w:r>
      <w:r>
        <w:rPr>
          <w:lang w:val="hi_IN" w:bidi="hi_IN"/>
        </w:rPr>
        <w:t>सुलैमान के सेवक</w:t>
      </w:r>
    </w:p>
    <w:p>
      <w:pPr>
        <w:pStyle w:val="ListBullet"/>
        <w:spacing w:line="240" w:lineRule="auto"/>
        <w:ind w:left="720"/>
      </w:pPr>
      <w:r>
        <w:rPr>
          <w:lang w:val="hi_IN" w:bidi="hi_IN"/>
        </w:rPr>
      </w:r>
      <w:r>
        <w:rPr>
          <w:lang w:val="hi_IN" w:bidi="hi_IN"/>
        </w:rPr>
        <w:t>शेबा की रानी</w:t>
      </w:r>
    </w:p>
    <w:p>
      <w:pPr>
        <w:pStyle w:val="ListBullet"/>
        <w:spacing w:line="240" w:lineRule="auto"/>
        <w:ind w:left="720"/>
      </w:pPr>
      <w:r>
        <w:rPr>
          <w:lang w:val="hi_IN" w:bidi="hi_IN"/>
        </w:rPr>
      </w:r>
      <w:r>
        <w:rPr>
          <w:lang w:val="hi_IN" w:bidi="hi_IN"/>
        </w:rPr>
        <w:t>शेबा की रानी के सेवक</w:t>
      </w:r>
    </w:p>
    <w:p>
      <w:pPr>
        <w:pStyle w:val="ListBullet"/>
        <w:spacing w:line="240" w:lineRule="auto"/>
        <w:ind w:left="720"/>
      </w:pPr>
      <w:r>
        <w:rPr>
          <w:lang w:val="hi_IN" w:bidi="hi_IN"/>
        </w:rPr>
      </w:r>
      <w:r>
        <w:rPr>
          <w:lang w:val="hi_IN" w:bidi="hi_IN"/>
        </w:rPr>
        <w:t>सुलैमान के अधिकारी</w:t>
      </w:r>
    </w:p>
    <w:p>
      <w:pPr>
        <w:pStyle w:val="ListBullet"/>
        <w:spacing w:line="240" w:lineRule="auto"/>
        <w:ind w:left="720"/>
      </w:pPr>
      <w:r>
        <w:rPr>
          <w:lang w:val="hi_IN" w:bidi="hi_IN"/>
        </w:rPr>
      </w:r>
      <w:r>
        <w:rPr>
          <w:lang w:val="hi_IN" w:bidi="hi_IN"/>
        </w:rPr>
        <w:t>महल के सेवक</w:t>
      </w:r>
    </w:p>
    <w:p>
      <w:pPr>
        <w:pStyle w:val="ListBullet"/>
        <w:spacing w:line="240" w:lineRule="auto"/>
        <w:ind w:left="720"/>
      </w:pPr>
      <w:r>
        <w:rPr>
          <w:lang w:val="hi_IN" w:bidi="hi_IN"/>
        </w:rPr>
      </w:r>
      <w:r>
        <w:rPr>
          <w:lang w:val="hi_IN" w:bidi="hi_IN"/>
        </w:rPr>
        <w:t>पिलानेवाले</w:t>
      </w:r>
    </w:p>
    <w:p>
      <w:pPr>
        <w:pStyle w:val="ListBullet"/>
        <w:spacing w:line="240" w:lineRule="auto"/>
        <w:ind w:left="720"/>
      </w:pPr>
      <w:r>
        <w:rPr>
          <w:lang w:val="hi_IN" w:bidi="hi_IN"/>
        </w:rPr>
      </w:r>
      <w:r>
        <w:rPr>
          <w:lang w:val="hi_IN" w:bidi="hi_IN"/>
        </w:rPr>
        <w:t>और संगीतकार</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राजा सुलैमान ने लाल सागर के तट पर एदोम देश में एलोत के पास एस्योनगेबेर में जहाजों का एक बेड़ा बनाया। राजा हीराम ने सुलैमान के लोगों के साथ जहाजों को चलाने के लिए नाविकों के दलों को भेजा। वे लोग ओपीर की ओर गए और सुलैमान के पास 4,000 किलोग्राम से अधिक सोना लेकर वापस लाए।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सुलैमान के लोगों की भूमिका निभाने वाले लोगों से पूछें, “आप क्या महसूस कर रहे हैं या क्या सोच रहे हैं?” वे इस तरह उत्तर दे सकते हैं:</w:t>
      </w:r>
    </w:p>
    <w:p>
      <w:pPr>
        <w:pStyle w:val="ListBullet"/>
        <w:spacing w:line="240" w:lineRule="auto"/>
        <w:ind w:left="720"/>
      </w:pPr>
      <w:r>
        <w:rPr>
          <w:lang w:val="hi_IN" w:bidi="hi_IN"/>
        </w:rPr>
      </w:r>
      <w:r>
        <w:rPr>
          <w:lang w:val="hi_IN" w:bidi="hi_IN"/>
        </w:rPr>
        <w:t>हीराम के लोगों की भूमिका निभाने वाले लोगों से पूछें, “आप क्या महसूस कर रहे हैं या क्या सोच रहे हैं?” वे इस तरह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जब शेबा की रानी ने सुना कि यहोवा के नाम के कारण सुलैमान प्रसिद्ध है, तो वह कठिन प्रश्नों के द्वारा उसकी परीक्षा लेने आई। रानी अपने साथ बहुत से सेवकों और ऊँटों का एक बड़ा कारवाँ जो मसालें, बड़ी मात्रा में सोना और बहुमूल्य पत्थर से लदे हुए थे, लेकर यरूशलेम पहुँची। जब रानी सुलैमान से मिली, तो उसने उससे अपने मन में जो कुछ था, उस सबके बारे में बात की। सुलैमान के पास रानी के सभी प्रश्नों के उत्तर थे। राजा के लिए शेबा की रानी को कोई बात समझाना बिलकुल कठिन नहीं था। जब शीबा की रानी ने देखा कि सुलैमान कितना बुद्धिमान है, और जब उसने वह महल देखा जिसे उसने बनाया था, उसकी मेज़ों पर रखा उत्तम भोजन, उसके अधिकारियों के बैठने की व्यवस्था, उसके सेवकों की सेवा और उनके उत्तम वस्त्र, उसके पिलाने वालों को, और मंदिर में सुलैमान द्वारा यहोवा को चढ़ाए गए बलिदानों को देखा, तो वह पूरी तरह हैरान रह गई।</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शेबा की रानी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शेबा की रानी ने राजा से कहा, “मैंने अपने देश में तेरी उपलब्धियों और तेरी बुद्धि के बारे में जो कुछ सुना है, वह सत्य है। लेकिन जब तक मैंने खुद आकर इन्हें नहीं देखा, तब तक मैंने इन बातों पर विश्वास नहीं किया। वास्तव में, मुझे तो आधा भी नहीं बताया गया था! तू उससे कहीं ज़्यादा बुद्धिमान और धनवान है जितना मुझे बताया गया था! तेरे लोग कितने खुश होंगे! तेरे अधिकारी कितने खुश होंगे, जो हमेशा तेरी उपस्थिति में खड़े रहते हैं और तेरी बुद्धि की बातें सुनते हैं! धन्य है तेरा परमेश्वर यहोवा, जो तुझसे प्रसन्न हुआ और तुझे इस्राएल के सिंहासन पर बैठा दिया। इस्राएल के प्रति यहोवा के अनन्त प्रेम के कारण, उसने तुझे सही और न्याय से काम करने के लिए राजा बनाया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शेबा की रानी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राजा सुलैमान के अधिकारियों, महल के कर्मचारियों और पिलानेवालों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और साथ ही, हीराम के जहाज, जो ओपीर से सोना लाते थे, ओपीर से बहुत बड़ी मात्रा में चन्दन की लकड़ी और बहुमूल्य पत्थर भी लाए। राजा ने चन्दन की लकड़ी से यहोवा के मंदिर और राजमहल के लिए सहारे बनाए, और उसने संगीतकारों के लिए वीणाएँ और सारंगियाँ भी बनाईं। यह सबसे अच्छी चन्दन की लकड़ी थी जिसे कोई भी इस्राएल में लाया था। इसके जैसी चीज़ फिर कभी किसी ने नहीं देखी।</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संगीतकारों की भूमिका निभाने वाले लोगों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राजा सुलैमान ने शीबा की रानी को वह सब कुछ दिया जो उसने माँगा था, यहाँ तक कि उसने उसे उदारता से दिए गए सभी राजसी उपहारों से भी अधिक दिया। फिर रानी और उसके सेवक शेबा के देश में लौट गए।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शेबा की रानी की भूमिका निभाने वाले व्यक्ति से पूछें, “आप क्या महसूस कर रहे हैं या क्या सोच रहे हैं?” वह व्यक्ति ऐसे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राजाओं 9:26–10:13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यदि आपने पहले ही 2 इतिहास की पुस्तक का अनुवाद कर लिया है, तो आप पहले ही इस कहानी के एक संस्करण का अनुवाद कर चुके हैं। अब वापस जाकर उस कहानी को सुनना सहायक हो सकता है, ताकि आपको याद रहे कि आपने इसका अनुवाद कैसे किया था।</w:t>
      </w:r>
    </w:p>
    <w:p>
      <w:pPr/>
      <w:r>
        <w:rPr>
          <w:lang w:val="hi_IN" w:bidi="hi_IN"/>
        </w:rPr>
      </w:r>
      <w:r>
        <w:rPr>
          <w:lang w:val="hi_IN" w:bidi="hi_IN"/>
        </w:rPr>
        <w:t>यहाँ रुकें और 2 इतिहास अध्याय 9 के पहले हिस्से को सुनें, यदि यह आपकी भाषा में उपलब्ध है। इस ऑडियो को यहाँ रोकें।</w:t>
      </w:r>
    </w:p>
    <w:p>
      <w:pPr/>
      <w:r>
        <w:rPr>
          <w:lang w:val="hi_IN" w:bidi="hi_IN"/>
        </w:rPr>
      </w:r>
      <w:r>
        <w:rPr>
          <w:b/>
          <w:lang w:val="hi_IN" w:bidi="hi_IN"/>
        </w:rPr>
        <w:t>राजा</w:t>
      </w:r>
      <w:r>
        <w:rPr>
          <w:lang w:val="hi_IN" w:bidi="hi_IN"/>
        </w:rPr>
        <w:t xml:space="preserve"> सुलैमान ने लाल समुद्र के तट पर </w:t>
      </w:r>
      <w:r>
        <w:rPr>
          <w:b/>
          <w:lang w:val="hi_IN" w:bidi="hi_IN"/>
        </w:rPr>
        <w:t>एदोम</w:t>
      </w:r>
      <w:r>
        <w:rPr>
          <w:lang w:val="hi_IN" w:bidi="hi_IN"/>
        </w:rPr>
        <w:t xml:space="preserve"> देश में </w:t>
      </w:r>
      <w:r>
        <w:rPr>
          <w:b/>
          <w:lang w:val="hi_IN" w:bidi="hi_IN"/>
        </w:rPr>
        <w:t>एलोत</w:t>
      </w:r>
      <w:r>
        <w:rPr>
          <w:lang w:val="hi_IN" w:bidi="hi_IN"/>
        </w:rPr>
        <w:t xml:space="preserve"> के पास </w:t>
      </w:r>
      <w:r>
        <w:rPr>
          <w:b/>
          <w:lang w:val="hi_IN" w:bidi="hi_IN"/>
        </w:rPr>
        <w:t>एस्योनगेबेर</w:t>
      </w:r>
      <w:r>
        <w:rPr>
          <w:lang w:val="hi_IN" w:bidi="hi_IN"/>
        </w:rPr>
        <w:t xml:space="preserve"> में जहाजों का एक बेड़ा बनाया। उसी शब्द का उपयोग करें जिसका उपयोग आपने पहले राजा के लिए किया है, और याद रखें कि </w:t>
      </w:r>
      <w:r>
        <w:rPr>
          <w:lang w:val="hi_IN" w:bidi="hi_IN"/>
        </w:rPr>
        <w:t>राजा</w:t>
      </w:r>
      <w:r>
        <w:rPr>
          <w:lang w:val="hi_IN" w:bidi="hi_IN"/>
        </w:rPr>
        <w:t xml:space="preserve"> मुख्य शब्दावली में है।</w:t>
      </w:r>
    </w:p>
    <w:p>
      <w:pPr/>
      <w:r>
        <w:rPr>
          <w:lang w:val="hi_IN" w:bidi="hi_IN"/>
        </w:rPr>
      </w:r>
      <w:r>
        <w:rPr>
          <w:lang w:val="hi_IN" w:bidi="hi_IN"/>
        </w:rPr>
        <w:t xml:space="preserve">यदि आवश्यक हो, तो यहाँ रुकें और व्यवस्थाविवरण अध्याय 2 को सुनें, यदि यह आपकी भाषा में उपलब्ध है, ताकि याद रखा जा सके कि आपने </w:t>
      </w:r>
      <w:r>
        <w:rPr>
          <w:b/>
          <w:lang w:val="hi_IN" w:bidi="hi_IN"/>
        </w:rPr>
        <w:t>एस्योनगेबेर</w:t>
      </w:r>
      <w:r>
        <w:rPr>
          <w:lang w:val="hi_IN" w:bidi="hi_IN"/>
        </w:rPr>
        <w:t xml:space="preserve"> और </w:t>
      </w:r>
      <w:r>
        <w:rPr>
          <w:b/>
          <w:lang w:val="hi_IN" w:bidi="hi_IN"/>
        </w:rPr>
        <w:t>एलोत</w:t>
      </w:r>
      <w:r>
        <w:rPr>
          <w:lang w:val="hi_IN" w:bidi="hi_IN"/>
        </w:rPr>
        <w:t xml:space="preserve"> का अनुवाद कैसे किया है। इस ऑडियो को यहाँ रोकें।</w:t>
      </w:r>
    </w:p>
    <w:p>
      <w:pPr/>
      <w:r>
        <w:rPr>
          <w:lang w:val="hi_IN" w:bidi="hi_IN"/>
        </w:rPr>
      </w:r>
      <w:r>
        <w:rPr>
          <w:lang w:val="hi_IN" w:bidi="hi_IN"/>
        </w:rPr>
        <w:t xml:space="preserve">यदि आवश्यक हो, तो यहाँ रुकें और उत्पत्ति अध्याय 36 के आरंभिक हिस्से को सुनें, यदि यह आपकी भाषा में उपलब्ध है, ताकि आपको याद रहे कि आपने </w:t>
      </w:r>
      <w:r>
        <w:rPr>
          <w:b/>
          <w:lang w:val="hi_IN" w:bidi="hi_IN"/>
        </w:rPr>
        <w:t>एदोम</w:t>
      </w:r>
      <w:r>
        <w:rPr>
          <w:lang w:val="hi_IN" w:bidi="hi_IN"/>
        </w:rPr>
        <w:t xml:space="preserve"> नाम का अनुवाद कैसे किया था। इस ऑडियो को यहाँ रोकें।</w:t>
      </w:r>
    </w:p>
    <w:p>
      <w:pPr/>
      <w:r>
        <w:rPr>
          <w:lang w:val="hi_IN" w:bidi="hi_IN"/>
        </w:rPr>
      </w:r>
      <w:r>
        <w:rPr>
          <w:lang w:val="hi_IN" w:bidi="hi_IN"/>
        </w:rPr>
        <w:t xml:space="preserve">यदि आवश्यक हो, तो यहाँ रुकें और यह तय करें कि आप </w:t>
      </w:r>
      <w:r>
        <w:rPr>
          <w:b/>
          <w:lang w:val="hi_IN" w:bidi="hi_IN"/>
        </w:rPr>
        <w:t>जहाज़</w:t>
      </w:r>
      <w:r>
        <w:rPr>
          <w:lang w:val="hi_IN" w:bidi="hi_IN"/>
        </w:rPr>
        <w:t xml:space="preserve"> के लिए किस शब्द या वाक्यांश का उपयोग करेंगे। इस ऑडियो को यहाँ रोकें।</w:t>
      </w:r>
    </w:p>
    <w:p>
      <w:pPr/>
      <w:r>
        <w:rPr>
          <w:lang w:val="hi_IN" w:bidi="hi_IN"/>
        </w:rPr>
      </w:r>
      <w:r>
        <w:rPr>
          <w:lang w:val="hi_IN" w:bidi="hi_IN"/>
        </w:rPr>
        <w:t xml:space="preserve">राजा हीराम ने सुलैमान के लोगों के साथ जहाजों को चलाने के लिए </w:t>
      </w:r>
      <w:r>
        <w:rPr>
          <w:b/>
          <w:lang w:val="hi_IN" w:bidi="hi_IN"/>
        </w:rPr>
        <w:t>नाविकों</w:t>
      </w:r>
      <w:r>
        <w:rPr>
          <w:lang w:val="hi_IN" w:bidi="hi_IN"/>
        </w:rPr>
        <w:t xml:space="preserve"> के दलों को भेजा। वे लोग ओपीर की ओर गए और 420 </w:t>
      </w:r>
      <w:r>
        <w:rPr>
          <w:b/>
          <w:lang w:val="hi_IN" w:bidi="hi_IN"/>
        </w:rPr>
        <w:t>किक्कार</w:t>
      </w:r>
      <w:r>
        <w:rPr>
          <w:lang w:val="hi_IN" w:bidi="hi_IN"/>
        </w:rPr>
        <w:t xml:space="preserve">, या 14,000 किलोग्राम से अधिक सोना सुलैमान के पास लेकर लाए। यदि आप किक्कार के लिए किसी शब्द का उपयोग करते हैं, तो उसी शब्द का उपयोग करें जिसका उपयोग आपने पहले किया है, और अधिक जानकारी के लिए मुख्य शब्दावली में </w:t>
      </w:r>
      <w:r>
        <w:rPr>
          <w:b/>
          <w:lang w:val="hi_IN" w:bidi="hi_IN"/>
        </w:rPr>
        <w:t>किक्कार</w:t>
      </w:r>
      <w:r>
        <w:rPr>
          <w:lang w:val="hi_IN" w:bidi="hi_IN"/>
        </w:rPr>
        <w:t xml:space="preserve"> देखें।</w:t>
      </w:r>
    </w:p>
    <w:p>
      <w:pPr/>
      <w:r>
        <w:rPr>
          <w:lang w:val="hi_IN" w:bidi="hi_IN"/>
        </w:rPr>
      </w:r>
      <w:r>
        <w:rPr>
          <w:lang w:val="hi_IN" w:bidi="hi_IN"/>
        </w:rPr>
        <w:t xml:space="preserve">यहाँ रुकें और यह तय करें कि आप </w:t>
      </w:r>
      <w:r>
        <w:rPr>
          <w:b/>
          <w:lang w:val="hi_IN" w:bidi="hi_IN"/>
        </w:rPr>
        <w:t>नाविक</w:t>
      </w:r>
      <w:r>
        <w:rPr>
          <w:lang w:val="hi_IN" w:bidi="hi_IN"/>
        </w:rPr>
        <w:t xml:space="preserve"> का अनुवाद करने के लिए किस शब्द का उपयोग करेंगे। इस ऑडियो को यहाँ रोकें।</w:t>
      </w:r>
    </w:p>
    <w:p>
      <w:pPr/>
      <w:r>
        <w:rPr>
          <w:lang w:val="hi_IN" w:bidi="hi_IN"/>
        </w:rPr>
      </w:r>
      <w:r>
        <w:rPr>
          <w:lang w:val="hi_IN" w:bidi="hi_IN"/>
        </w:rPr>
        <w:t xml:space="preserve">जब शेबा की रानी ने सुना कि </w:t>
      </w:r>
      <w:r>
        <w:rPr>
          <w:b/>
          <w:lang w:val="hi_IN" w:bidi="hi_IN"/>
        </w:rPr>
        <w:t>यहोवा</w:t>
      </w:r>
      <w:r>
        <w:rPr>
          <w:lang w:val="hi_IN" w:bidi="hi_IN"/>
        </w:rPr>
        <w:t xml:space="preserve"> के नाम के कारण सुलैमान प्रसिद्ध है, तो वह कठिन प्रश्नों के द्वारा उसकी परीक्षा लेने आई। यहोवा का अनुवाद उसी तरह करना सुनिश्चित करें जैसे आपने पिछले भागों में किया था। </w:t>
      </w:r>
      <w:r>
        <w:rPr>
          <w:b/>
          <w:lang w:val="hi_IN" w:bidi="hi_IN"/>
        </w:rPr>
        <w:t>यहोवा</w:t>
      </w:r>
      <w:r>
        <w:rPr>
          <w:lang w:val="hi_IN" w:bidi="hi_IN"/>
        </w:rPr>
        <w:t xml:space="preserve"> के बारे में अधिक जानकारी के लिए मुख्य शब्दावली देखें।</w:t>
      </w:r>
    </w:p>
    <w:p>
      <w:pPr/>
      <w:r>
        <w:rPr>
          <w:lang w:val="hi_IN" w:bidi="hi_IN"/>
        </w:rPr>
      </w:r>
      <w:r>
        <w:rPr>
          <w:lang w:val="hi_IN" w:bidi="hi_IN"/>
        </w:rPr>
        <w:t xml:space="preserve">यहाँ रुकें और तय करें कि आप </w:t>
      </w:r>
      <w:r>
        <w:rPr>
          <w:b/>
          <w:lang w:val="hi_IN" w:bidi="hi_IN"/>
        </w:rPr>
        <w:t>रानी</w:t>
      </w:r>
      <w:r>
        <w:rPr>
          <w:lang w:val="hi_IN" w:bidi="hi_IN"/>
        </w:rPr>
        <w:t xml:space="preserve"> और </w:t>
      </w:r>
      <w:r>
        <w:rPr>
          <w:b/>
          <w:lang w:val="hi_IN" w:bidi="hi_IN"/>
        </w:rPr>
        <w:t>प्रसिद्ध</w:t>
      </w:r>
      <w:r>
        <w:rPr>
          <w:lang w:val="hi_IN" w:bidi="hi_IN"/>
        </w:rPr>
        <w:t xml:space="preserve"> का अनुवाद कैसे करेंगे। </w:t>
      </w:r>
      <w:r>
        <w:rPr>
          <w:b/>
          <w:lang w:val="hi_IN" w:bidi="hi_IN"/>
        </w:rPr>
        <w:t>रानी</w:t>
      </w:r>
      <w:r>
        <w:rPr>
          <w:lang w:val="hi_IN" w:bidi="hi_IN"/>
        </w:rPr>
        <w:t xml:space="preserve"> के बारे में अधिक जानकारी के लिए मुख्य शब्दावली देखें। इस ऑडियो को यहाँ रोकें।</w:t>
      </w:r>
    </w:p>
    <w:p>
      <w:pPr/>
      <w:r>
        <w:rPr>
          <w:lang w:val="hi_IN" w:bidi="hi_IN"/>
        </w:rPr>
      </w:r>
      <w:r>
        <w:rPr>
          <w:lang w:val="hi_IN" w:bidi="hi_IN"/>
        </w:rPr>
        <w:t xml:space="preserve">शेबा की रानी सेवकों के एक बड़े समूह और </w:t>
      </w:r>
      <w:r>
        <w:rPr>
          <w:b/>
          <w:lang w:val="hi_IN" w:bidi="hi_IN"/>
        </w:rPr>
        <w:t>ऊँटों</w:t>
      </w:r>
      <w:r>
        <w:rPr>
          <w:lang w:val="hi_IN" w:bidi="hi_IN"/>
        </w:rPr>
        <w:t xml:space="preserve"> के एक बड़े कारवें के साथ यरूशलेम पहुँची, जो मसाले, बड़ी मात्रा में सोना और बहुमूल्य पत्थरों से लदे हुए थे। जब रानी सुलैमान से मिली, तो उसने उससे अपने मन में जो कुछ था, उस सबके बारे में बात की। सुलैमान के पास रानी के सभी प्रश्नों के उत्तर थे। राजा के लिए उसे कोई बात समझाना बिलकुल भी बहुत कठिन था। जब शीबा की रानी ने देखा कि सुलैमान कितना बुद्धिमान है, और जब उसने वह </w:t>
      </w:r>
      <w:r>
        <w:rPr>
          <w:b/>
          <w:lang w:val="hi_IN" w:bidi="hi_IN"/>
        </w:rPr>
        <w:t>महल</w:t>
      </w:r>
      <w:r>
        <w:rPr>
          <w:lang w:val="hi_IN" w:bidi="hi_IN"/>
        </w:rPr>
        <w:t xml:space="preserve"> देखा जिसे उसने बनाया था, उसकी मेज़ों पर रखा उत्तम भोजन, उसके अधिकारियों के बैठने की व्यवस्था, उसके सेवकों की सेवा और उनके उत्तम वस्त्र, उसके पिलाने वालों को, और </w:t>
      </w:r>
      <w:r>
        <w:rPr>
          <w:b/>
          <w:lang w:val="hi_IN" w:bidi="hi_IN"/>
        </w:rPr>
        <w:t>मंदिर</w:t>
      </w:r>
      <w:r>
        <w:rPr>
          <w:lang w:val="hi_IN" w:bidi="hi_IN"/>
        </w:rPr>
        <w:t xml:space="preserve"> में सुलैमान द्वारा यहोवा को चढ़ाए गए बलिदानों को देखा, तो वह पूरी तरह हैरान रह गई। महल या राजा का भवन और मंदिर का अनुवाद उसी तरह करना याद रखें जैसे आपने पिछले भागों में किया था। </w:t>
      </w:r>
      <w:r>
        <w:rPr>
          <w:lang w:val="hi_IN" w:bidi="hi_IN"/>
        </w:rPr>
        <w:t>मंदिर</w:t>
      </w:r>
      <w:r>
        <w:rPr>
          <w:lang w:val="hi_IN" w:bidi="hi_IN"/>
        </w:rPr>
        <w:t xml:space="preserve"> और </w:t>
      </w:r>
      <w:r>
        <w:rPr>
          <w:lang w:val="hi_IN" w:bidi="hi_IN"/>
        </w:rPr>
        <w:t>ऊँट</w:t>
      </w:r>
      <w:r>
        <w:rPr>
          <w:lang w:val="hi_IN" w:bidi="hi_IN"/>
        </w:rPr>
        <w:t xml:space="preserve"> के बारे में अधिक जानकारी के लिए मुख्य शब्दावली देखें।</w:t>
      </w:r>
    </w:p>
    <w:p>
      <w:pPr/>
      <w:r>
        <w:rPr>
          <w:lang w:val="hi_IN" w:bidi="hi_IN"/>
        </w:rPr>
      </w:r>
      <w:r>
        <w:rPr>
          <w:lang w:val="hi_IN" w:bidi="hi_IN"/>
        </w:rPr>
        <w:t xml:space="preserve">यदि आवश्यक हो, तो यहाँ रुकें और उत्पत्ति अध्याय 40 को फिर से सुनें ताकि आपको याद रहे कि आपने </w:t>
      </w:r>
      <w:r>
        <w:rPr>
          <w:b/>
          <w:lang w:val="hi_IN" w:bidi="hi_IN"/>
        </w:rPr>
        <w:t>पिलानेवाले</w:t>
      </w:r>
      <w:r>
        <w:rPr>
          <w:lang w:val="hi_IN" w:bidi="hi_IN"/>
        </w:rPr>
        <w:t xml:space="preserve"> का अनुवाद कैसे किया था। इस ऑडियो को यहाँ रोकें।</w:t>
      </w:r>
    </w:p>
    <w:p>
      <w:pPr/>
      <w:r>
        <w:rPr>
          <w:lang w:val="hi_IN" w:bidi="hi_IN"/>
        </w:rPr>
      </w:r>
      <w:r>
        <w:rPr>
          <w:lang w:val="hi_IN" w:bidi="hi_IN"/>
        </w:rPr>
        <w:t xml:space="preserve">शेबा की रानी ने राजा से कहा, “मैंने अपने देश में तेरी उपलब्धियों और तेरी </w:t>
      </w:r>
      <w:r>
        <w:rPr>
          <w:b/>
          <w:lang w:val="hi_IN" w:bidi="hi_IN"/>
        </w:rPr>
        <w:t>बुद्धि</w:t>
      </w:r>
      <w:r>
        <w:rPr>
          <w:lang w:val="hi_IN" w:bidi="hi_IN"/>
        </w:rPr>
        <w:t xml:space="preserve"> के बारे में जो कुछ सुना है, वह सत्य है। लेकिन जब तक मैंने खुद आकर इन्हें नहीं देखा, तब तक मैंने इन बातों पर विश्वास नहीं किया। वास्तव में, मुझे तो आधा भी नहीं बताया गया था! तू उससे कहीं ज़्यादा बुद्धिमान और धनवान है जितना मुझे बताया गया था! बुद्धि का अनुवाद उसी तरह करना सुनिश्चित करें जैसे आपने पिछले भागों में किया है। </w:t>
      </w:r>
      <w:r>
        <w:rPr>
          <w:lang w:val="hi_IN" w:bidi="hi_IN"/>
        </w:rPr>
        <w:t>बुद्धि</w:t>
      </w:r>
      <w:r>
        <w:rPr>
          <w:lang w:val="hi_IN" w:bidi="hi_IN"/>
        </w:rPr>
        <w:t xml:space="preserve"> के बारे में अधिक जानकारी के लिए मुख्य शब्दावली देखें।</w:t>
      </w:r>
    </w:p>
    <w:p>
      <w:pPr/>
      <w:r>
        <w:rPr>
          <w:lang w:val="hi_IN" w:bidi="hi_IN"/>
        </w:rPr>
      </w:r>
      <w:r>
        <w:rPr>
          <w:lang w:val="hi_IN" w:bidi="hi_IN"/>
        </w:rPr>
        <w:t xml:space="preserve">शेबा की रानी ने यह भी कहा, “तेरे लोग कितने खुश होंगे! तेरे अधिकारी कितने खुश होंगे, जो हमेशा तेरी उपस्थिति में खड़े रहते हैं और तेरी बुद्धि की बातें सुनते हैं! </w:t>
      </w:r>
      <w:r>
        <w:rPr>
          <w:b/>
          <w:lang w:val="hi_IN" w:bidi="hi_IN"/>
        </w:rPr>
        <w:t>धन्य</w:t>
      </w:r>
      <w:r>
        <w:rPr>
          <w:lang w:val="hi_IN" w:bidi="hi_IN"/>
        </w:rPr>
        <w:t xml:space="preserve"> है तेरा </w:t>
      </w:r>
      <w:r>
        <w:rPr>
          <w:b/>
          <w:lang w:val="hi_IN" w:bidi="hi_IN"/>
        </w:rPr>
        <w:t>परमेश्वर</w:t>
      </w:r>
      <w:r>
        <w:rPr>
          <w:lang w:val="hi_IN" w:bidi="hi_IN"/>
        </w:rPr>
        <w:t xml:space="preserve"> यहोवा, जो तुझसे प्रसन्न हुआ और तुझे </w:t>
      </w:r>
      <w:r>
        <w:rPr>
          <w:b/>
          <w:lang w:val="hi_IN" w:bidi="hi_IN"/>
        </w:rPr>
        <w:t>इस्राएल</w:t>
      </w:r>
      <w:r>
        <w:rPr>
          <w:lang w:val="hi_IN" w:bidi="hi_IN"/>
        </w:rPr>
        <w:t xml:space="preserve"> के </w:t>
      </w:r>
      <w:r>
        <w:rPr>
          <w:b/>
          <w:lang w:val="hi_IN" w:bidi="hi_IN"/>
        </w:rPr>
        <w:t>सिंहासन</w:t>
      </w:r>
      <w:r>
        <w:rPr>
          <w:lang w:val="hi_IN" w:bidi="hi_IN"/>
        </w:rPr>
        <w:t xml:space="preserve"> पर बैठा दिया।" इस मामले में, “धन्य है यहोवा” कहना यहोवा की आराधना करने का एक तरीका है। "सिंहासन" का अनुवाद उसी तरह करना सुनिश्चित करें जैसे आपने पिछले भागों में किया था। “धन्य या यहोवा की </w:t>
      </w:r>
      <w:r>
        <w:rPr>
          <w:b/>
          <w:lang w:val="hi_IN" w:bidi="hi_IN"/>
        </w:rPr>
        <w:t>स्तुति</w:t>
      </w:r>
      <w:r>
        <w:rPr>
          <w:lang w:val="hi_IN" w:bidi="hi_IN"/>
        </w:rPr>
        <w:t xml:space="preserve">” का अनुवाद उसी तरह करना सुनिश्चित करें जैसे आपने पिछले भागों में किया है। </w:t>
      </w:r>
      <w:r>
        <w:rPr>
          <w:lang w:val="hi_IN" w:bidi="hi_IN"/>
        </w:rPr>
        <w:t>धन्य</w:t>
      </w:r>
      <w:r>
        <w:rPr>
          <w:lang w:val="hi_IN" w:bidi="hi_IN"/>
        </w:rPr>
        <w:t xml:space="preserve"> और </w:t>
      </w:r>
      <w:r>
        <w:rPr>
          <w:b/>
          <w:lang w:val="hi_IN" w:bidi="hi_IN"/>
        </w:rPr>
        <w:t>स्तुति</w:t>
      </w:r>
      <w:r>
        <w:rPr>
          <w:lang w:val="hi_IN" w:bidi="hi_IN"/>
        </w:rPr>
        <w:t xml:space="preserve"> के बारे में अधिक जानकारी के लिए मुख्य शब्दावली देखें। साथ ही, परमेश्वर का अनुवाद उसी तरह करना सुनिश्चित करें जैसे आपने पिछले भागों में किया है। </w:t>
      </w:r>
      <w:r>
        <w:rPr>
          <w:lang w:val="hi_IN" w:bidi="hi_IN"/>
        </w:rPr>
        <w:t>परमेश्वर</w:t>
      </w:r>
      <w:r>
        <w:rPr>
          <w:lang w:val="hi_IN" w:bidi="hi_IN"/>
        </w:rPr>
        <w:t xml:space="preserve"> और </w:t>
      </w:r>
      <w:r>
        <w:rPr>
          <w:lang w:val="hi_IN" w:bidi="hi_IN"/>
        </w:rPr>
        <w:t>इस्राएल</w:t>
      </w:r>
      <w:r>
        <w:rPr>
          <w:lang w:val="hi_IN" w:bidi="hi_IN"/>
        </w:rPr>
        <w:t xml:space="preserve"> के बारे में अधिक जानकारी के लिए मुख्य शब्दावली देखें।</w:t>
      </w:r>
    </w:p>
    <w:p>
      <w:pPr/>
      <w:r>
        <w:rPr>
          <w:lang w:val="hi_IN" w:bidi="hi_IN"/>
        </w:rPr>
      </w:r>
      <w:r>
        <w:rPr>
          <w:lang w:val="hi_IN" w:bidi="hi_IN"/>
        </w:rPr>
        <w:t xml:space="preserve">रानी ने यह भी कहा, "इस्राएल के प्रति यहोवा के अनन्त प्रेम के कारण, उसने तुझे </w:t>
      </w:r>
      <w:r>
        <w:rPr>
          <w:b/>
          <w:lang w:val="hi_IN" w:bidi="hi_IN"/>
        </w:rPr>
        <w:t>सही</w:t>
      </w:r>
      <w:r>
        <w:rPr>
          <w:lang w:val="hi_IN" w:bidi="hi_IN"/>
        </w:rPr>
        <w:t xml:space="preserve"> और </w:t>
      </w:r>
      <w:r>
        <w:rPr>
          <w:b/>
          <w:lang w:val="hi_IN" w:bidi="hi_IN"/>
        </w:rPr>
        <w:t>न्याय</w:t>
      </w:r>
      <w:r>
        <w:rPr>
          <w:lang w:val="hi_IN" w:bidi="hi_IN"/>
        </w:rPr>
        <w:t xml:space="preserve"> से काम करने के लिए राजा बनाया है।"</w:t>
      </w:r>
    </w:p>
    <w:p>
      <w:pPr/>
      <w:r>
        <w:rPr>
          <w:lang w:val="hi_IN" w:bidi="hi_IN"/>
        </w:rPr>
      </w:r>
      <w:r>
        <w:rPr>
          <w:lang w:val="hi_IN" w:bidi="hi_IN"/>
        </w:rPr>
        <w:t xml:space="preserve">यहाँ रुकें और चर्चा करें कि आप इस बात का अनुवाद कैसे करेंगे कि राजा </w:t>
      </w:r>
      <w:r>
        <w:rPr>
          <w:b/>
          <w:lang w:val="hi_IN" w:bidi="hi_IN"/>
        </w:rPr>
        <w:t>सही</w:t>
      </w:r>
      <w:r>
        <w:rPr>
          <w:lang w:val="hi_IN" w:bidi="hi_IN"/>
        </w:rPr>
        <w:t xml:space="preserve"> और </w:t>
      </w:r>
      <w:r>
        <w:rPr>
          <w:b/>
          <w:lang w:val="hi_IN" w:bidi="hi_IN"/>
        </w:rPr>
        <w:t>न्याय</w:t>
      </w:r>
      <w:r>
        <w:rPr>
          <w:lang w:val="hi_IN" w:bidi="hi_IN"/>
        </w:rPr>
        <w:t xml:space="preserve"> करता है। “न्याय” और “धार्मिकता” या सही और निष्पक्ष काम करने के विचारों का अनुवाद उसी तरह करना सुनिश्चित करें, जैसे आपने पिछले भागों में किया था। </w:t>
      </w:r>
      <w:r>
        <w:rPr>
          <w:b/>
          <w:lang w:val="hi_IN" w:bidi="hi_IN"/>
        </w:rPr>
        <w:t>न्याय</w:t>
      </w:r>
      <w:r>
        <w:rPr>
          <w:lang w:val="hi_IN" w:bidi="hi_IN"/>
        </w:rPr>
        <w:t xml:space="preserve"> और </w:t>
      </w:r>
      <w:r>
        <w:rPr>
          <w:lang w:val="hi_IN" w:bidi="hi_IN"/>
        </w:rPr>
        <w:t>धार्मिकता</w:t>
      </w:r>
      <w:r>
        <w:rPr>
          <w:lang w:val="hi_IN" w:bidi="hi_IN"/>
        </w:rPr>
        <w:t xml:space="preserve"> के बारे में अधिक जानकारी के लिए मुख्य शब्दावली देखें। इस ऑडियो को यहाँ रोकें।</w:t>
      </w:r>
    </w:p>
    <w:p>
      <w:pPr/>
      <w:r>
        <w:rPr>
          <w:lang w:val="hi_IN" w:bidi="hi_IN"/>
        </w:rPr>
      </w:r>
      <w:r>
        <w:rPr>
          <w:lang w:val="hi_IN" w:bidi="hi_IN"/>
        </w:rPr>
        <w:t xml:space="preserve">और साथ ही, हीराम के जहाज, जो ओपीर से सोना लाए थे, ओपीर से बहुत बड़ी मात्रा में </w:t>
      </w:r>
      <w:r>
        <w:rPr>
          <w:b/>
          <w:lang w:val="hi_IN" w:bidi="hi_IN"/>
        </w:rPr>
        <w:t>चन्दन की लकड़ी</w:t>
      </w:r>
      <w:r>
        <w:rPr>
          <w:lang w:val="hi_IN" w:bidi="hi_IN"/>
        </w:rPr>
        <w:t xml:space="preserve"> और बहुमूल्य पत्थर भी लाए।</w:t>
      </w:r>
    </w:p>
    <w:p>
      <w:pPr/>
      <w:r>
        <w:rPr>
          <w:lang w:val="hi_IN" w:bidi="hi_IN"/>
        </w:rPr>
      </w:r>
      <w:r>
        <w:rPr>
          <w:lang w:val="hi_IN" w:bidi="hi_IN"/>
        </w:rPr>
        <w:t xml:space="preserve">यहाँ रुकें और तय करें कि आप अपनी भाषा में </w:t>
      </w:r>
      <w:r>
        <w:rPr>
          <w:b/>
          <w:lang w:val="hi_IN" w:bidi="hi_IN"/>
        </w:rPr>
        <w:t>चन्दन की लकड़ी</w:t>
      </w:r>
      <w:r>
        <w:rPr>
          <w:lang w:val="hi_IN" w:bidi="hi_IN"/>
        </w:rPr>
        <w:t xml:space="preserve"> का अनुवाद कैसे करेंगे। क्या आप अपनी भाषा में मौजूद किसी प्रकार की लकड़ी के लिए कोई शब्द इस्तेमाल करेंगे, या उसका अनुवाद इस तरह करेंगे कि वह मूल भाषा के शब्द जैसा लगे? यदि आवश्यक हो, तो आप </w:t>
      </w:r>
      <w:r>
        <w:rPr>
          <w:lang w:val="hi_IN" w:bidi="hi_IN"/>
        </w:rPr>
        <w:t>चंदन के पेड़</w:t>
      </w:r>
      <w:r>
        <w:rPr>
          <w:lang w:val="hi_IN" w:bidi="hi_IN"/>
        </w:rPr>
        <w:t xml:space="preserve"> और </w:t>
      </w:r>
      <w:r>
        <w:rPr>
          <w:lang w:val="hi_IN" w:bidi="hi_IN"/>
        </w:rPr>
        <w:t>हपुषा पेड़</w:t>
      </w:r>
      <w:r>
        <w:rPr>
          <w:lang w:val="hi_IN" w:bidi="hi_IN"/>
        </w:rPr>
        <w:t xml:space="preserve"> की तस्वीर को फिर से देख सकते हैं, ताकि यह तय करने में मदद मिल सके कि इस तरह की लकड़ी को आप क्या कहेंगे। इस ऑडियो को यहाँ रोकें।</w:t>
      </w:r>
    </w:p>
    <w:p>
      <w:pPr/>
      <w:r>
        <w:rPr>
          <w:lang w:val="hi_IN" w:bidi="hi_IN"/>
        </w:rPr>
      </w:r>
      <w:r>
        <w:rPr>
          <w:lang w:val="hi_IN" w:bidi="hi_IN"/>
        </w:rPr>
        <w:t xml:space="preserve">राजा ने चन्दन की लकड़ी से यहोवा के मंदिर और राजमहल के लिए सहारे बनाए, और उसने संगीतकारों के लिए </w:t>
      </w:r>
      <w:r>
        <w:rPr>
          <w:b/>
          <w:lang w:val="hi_IN" w:bidi="hi_IN"/>
        </w:rPr>
        <w:t>वीणाएँ</w:t>
      </w:r>
      <w:r>
        <w:rPr>
          <w:lang w:val="hi_IN" w:bidi="hi_IN"/>
        </w:rPr>
        <w:t xml:space="preserve"> और </w:t>
      </w:r>
      <w:r>
        <w:rPr>
          <w:b/>
          <w:lang w:val="hi_IN" w:bidi="hi_IN"/>
        </w:rPr>
        <w:t>सारंगियाँ</w:t>
      </w:r>
      <w:r>
        <w:rPr>
          <w:lang w:val="hi_IN" w:bidi="hi_IN"/>
        </w:rPr>
        <w:t xml:space="preserve"> भी बनाईं। यह सबसे अच्छी चन्दन की लकड़ी थी जिसे लोग अब तक इस्राएल में लाए थे, और उसके जैसी लकड़ी फिर कभी नहीं देखी गई।</w:t>
      </w:r>
    </w:p>
    <w:p>
      <w:pPr/>
      <w:r>
        <w:rPr>
          <w:lang w:val="hi_IN" w:bidi="hi_IN"/>
        </w:rPr>
      </w:r>
      <w:r>
        <w:rPr>
          <w:lang w:val="hi_IN" w:bidi="hi_IN"/>
        </w:rPr>
        <w:t xml:space="preserve">यहाँ रुकें और तय करें कि आप </w:t>
      </w:r>
      <w:r>
        <w:rPr>
          <w:b/>
          <w:lang w:val="hi_IN" w:bidi="hi_IN"/>
        </w:rPr>
        <w:t>वीणा</w:t>
      </w:r>
      <w:r>
        <w:rPr>
          <w:lang w:val="hi_IN" w:bidi="hi_IN"/>
        </w:rPr>
        <w:t xml:space="preserve"> और </w:t>
      </w:r>
      <w:r>
        <w:rPr>
          <w:b/>
          <w:lang w:val="hi_IN" w:bidi="hi_IN"/>
        </w:rPr>
        <w:t>सारंगी</w:t>
      </w:r>
      <w:r>
        <w:rPr>
          <w:lang w:val="hi_IN" w:bidi="hi_IN"/>
        </w:rPr>
        <w:t xml:space="preserve"> के लिए किन शब्दों का उपयोग करेंगे। यदि आपको ज़रूरत हो, तो </w:t>
      </w:r>
      <w:r>
        <w:rPr>
          <w:lang w:val="hi_IN" w:bidi="hi_IN"/>
        </w:rPr>
        <w:t>सारंगी</w:t>
      </w:r>
      <w:r>
        <w:rPr>
          <w:lang w:val="hi_IN" w:bidi="hi_IN"/>
        </w:rPr>
        <w:t xml:space="preserve"> और </w:t>
      </w:r>
      <w:r>
        <w:rPr>
          <w:lang w:val="hi_IN" w:bidi="hi_IN"/>
        </w:rPr>
        <w:t>वीणा</w:t>
      </w:r>
      <w:r>
        <w:rPr>
          <w:lang w:val="hi_IN" w:bidi="hi_IN"/>
        </w:rPr>
        <w:t xml:space="preserve"> की तस्वीरों को फिर से देखें। इस ऑडियो को यहाँ रोकें।</w:t>
      </w:r>
    </w:p>
    <w:p>
      <w:pPr/>
      <w:r>
        <w:rPr>
          <w:lang w:val="hi_IN" w:bidi="hi_IN"/>
        </w:rPr>
      </w:r>
      <w:r>
        <w:rPr>
          <w:lang w:val="hi_IN" w:bidi="hi_IN"/>
        </w:rPr>
        <w:t xml:space="preserve">राजा सुलैमान ने शेबा की रानी को वह सब कुछ दिया जो उसने माँगा था, यहाँ तक कि उसने उसे उदारता से दिए गए सभी </w:t>
      </w:r>
      <w:r>
        <w:rPr>
          <w:b/>
          <w:lang w:val="hi_IN" w:bidi="hi_IN"/>
        </w:rPr>
        <w:t>राजसी उपहारों</w:t>
      </w:r>
      <w:r>
        <w:rPr>
          <w:lang w:val="hi_IN" w:bidi="hi_IN"/>
        </w:rPr>
        <w:t xml:space="preserve"> से भी अधिक दिया। राजसी उपहार का अर्थ उन सभी उपहारों से है जो एक राजा आम तौर पर अपने महल में आने वाले किसी दूसरे राजा या रानी को देता था।</w:t>
      </w:r>
    </w:p>
    <w:p>
      <w:pPr/>
      <w:r>
        <w:rPr>
          <w:lang w:val="hi_IN" w:bidi="hi_IN"/>
        </w:rPr>
      </w:r>
      <w:r>
        <w:rPr>
          <w:lang w:val="hi_IN" w:bidi="hi_IN"/>
        </w:rPr>
        <w:t xml:space="preserve">यहाँ रुकें और तय करें कि आप अपनी भाषा में </w:t>
      </w:r>
      <w:r>
        <w:rPr>
          <w:b/>
          <w:lang w:val="hi_IN" w:bidi="hi_IN"/>
        </w:rPr>
        <w:t>राजसी उपहार</w:t>
      </w:r>
      <w:r>
        <w:rPr>
          <w:lang w:val="hi_IN" w:bidi="hi_IN"/>
        </w:rPr>
        <w:t xml:space="preserve"> का अनुवाद कैसे करेंगे। इस ऑडियो को यहाँ रोकें।</w:t>
      </w:r>
    </w:p>
    <w:p>
      <w:pPr/>
      <w:r>
        <w:rPr>
          <w:lang w:val="hi_IN" w:bidi="hi_IN"/>
        </w:rPr>
      </w:r>
      <w:r>
        <w:rPr>
          <w:lang w:val="hi_IN" w:bidi="hi_IN"/>
        </w:rPr>
        <w:t>फिर रानी और उसके सेवक शेबा के देश में लौट गए।</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10:14–29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10:14–29 को सुनें और अपने मन में रखें।</w:t>
      </w:r>
    </w:p>
    <w:p>
      <w:pPr/>
      <w:r>
        <w:rPr>
          <w:lang w:val="hi_IN" w:bidi="hi_IN"/>
        </w:rPr>
      </w:r>
      <w:r>
        <w:rPr>
          <w:lang w:val="hi_IN" w:bidi="hi_IN"/>
        </w:rPr>
        <w:t>यदि सम्भव हो, तो 1 राजाओं 10:14–29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राजाओं 10:14–29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में, कहानीकार ने हमें उस समय के बारे में बताया जब शेबा की रानी राजा सुलैमान से मिलने आई थी। इस कहानी में, कहानीकार हमें इस बारे में और अधिक बताता है कि सुलैमान कितना धनी था। कहानीकार उस सुंदर सिंहासन का वर्णन करता है जिसे सुलैमान ने महल के भीतर बनवाया था, साथ ही उन उपहारों का जो उसे मुलाक़ाती से मिले थे, और उन रथों व घोड़ों की संख्या का जो सुलैमान के पास थे।</w:t>
      </w:r>
    </w:p>
    <w:p>
      <w:pPr/>
      <w:r>
        <w:rPr>
          <w:lang w:val="hi_IN" w:bidi="hi_IN"/>
        </w:rPr>
      </w:r>
      <w:r>
        <w:rPr>
          <w:lang w:val="hi_IN" w:bidi="hi_IN"/>
        </w:rPr>
        <w:t>बाइबल के समय में, लोग राजाओं को शक्तिशाली और महत्वपूर्ण मानते थे यदि वे बहुत धनी होते। यह कहानी हमें दिखाती है कि राजा सुलैमान बहुत धनी था। हालाँकि, यहोवा ने इस्राएलियों से कहा था कि उनके राजा को बहुत से घोड़े नहीं रखने चाहिए, बहुत अधिक चाँदी और सोना जमा नहीं करना चाहिए, या बहुत सारी पत्नियों से विवाह नहीं करना चाहिए। इस्राएल के राजाओं से यह अपेक्षा की जाती थी कि वे अपने आसपास के लोगों के राजाओं से अलग हों। जब सुलैमान ने बहुत बड़ी घुड़सवार सेना और बहुत अधिक चाँदी और सोना इकट्ठा किया, तब सुलैमान ने यहोवा की आज्ञा नहीं मानी।</w:t>
      </w:r>
    </w:p>
    <w:p>
      <w:pPr/>
      <w:r>
        <w:rPr>
          <w:lang w:val="hi_IN" w:bidi="hi_IN"/>
        </w:rPr>
      </w:r>
      <w:r>
        <w:rPr>
          <w:lang w:val="hi_IN" w:bidi="hi_IN"/>
        </w:rPr>
        <w:t>सुलैमान को हर साल 666 किक्कार सोना मिलता था, जो लगभग 23,000 किलोग्राम सोना होता था। यह बहुत बड़ी मात्रा में सोना है। इसके अलावा, सुलैमान अपने लोगों और इस्राएल के आसपास के देशों के लोगों से कर लगाकर धन और सामान प्राप्त करता था।</w:t>
      </w:r>
    </w:p>
    <w:p>
      <w:pPr/>
      <w:r>
        <w:rPr>
          <w:lang w:val="hi_IN" w:bidi="hi_IN"/>
        </w:rPr>
      </w:r>
      <w:r>
        <w:rPr>
          <w:lang w:val="hi_IN" w:bidi="hi_IN"/>
        </w:rPr>
        <w:t>यहाँ रुकें और इन प्रश्नों पर चर्चा करें: आपके देश की सरकार को धन कैसे मिलता है? क्या आपको कर देना पड़ता है? आपको किस प्रकार की चीज़ों पर कर देना पड़ता है? इस ऑडियो को यहाँ रोकें।</w:t>
      </w:r>
    </w:p>
    <w:p>
      <w:pPr/>
      <w:r>
        <w:rPr>
          <w:lang w:val="hi_IN" w:bidi="hi_IN"/>
        </w:rPr>
      </w:r>
      <w:r>
        <w:rPr>
          <w:lang w:val="hi_IN" w:bidi="hi_IN"/>
        </w:rPr>
        <w:t>इस कहानी में, कहानीकार सुलैमान के सोने का उपयोग करने के कुछ तरीकों का वर्णन करता है। सुलैमान ने सोने के कुछ हिस्से का उपयोग बड़ी और छोटी ढालें बनाने के लिए किया। ढाल एक ऐसी वस्तु है जिसका उपयोग सैनिक युद्ध में अपनी रक्षा के लिए करते थे। ढाल सैनिक को तीरों, तलवारों या अन्य वस्तुओं से बचा सकती थी।</w:t>
      </w:r>
    </w:p>
    <w:p>
      <w:pPr/>
      <w:r>
        <w:rPr>
          <w:lang w:val="hi_IN" w:bidi="hi_IN"/>
        </w:rPr>
      </w:r>
      <w:r>
        <w:rPr>
          <w:lang w:val="hi_IN" w:bidi="hi_IN"/>
        </w:rPr>
        <w:t>यहाँ रुकें और ढाल वाले एक सैनिक की तस्वीर देखें। इस ऑडियो को यहाँ रोकें।</w:t>
      </w:r>
    </w:p>
    <w:p>
      <w:pPr/>
      <w:r>
        <w:rPr>
          <w:lang w:val="hi_IN" w:bidi="hi_IN"/>
        </w:rPr>
      </w:r>
      <w:r>
        <w:rPr>
          <w:lang w:val="hi_IN" w:bidi="hi_IN"/>
        </w:rPr>
        <w:t>सोना एक बहुत नरम धातु है और इसे ढाल के रूप में इस्तेमाल करना ठीक नहीं है। इसलिए संभवतः सुलेमान के सैनिकों ने युद्ध में इन ढालों का उपयोग नहीं किया होगा। सुलैमान ने शायद इन ढालों को लबानोन के जंगल के भवन की सजावट के रूप में बनाया था। यह भवन यरूशलेम में एक बड़ी इमारत था। बाइबल के विद्वानों का मानना है कि सुलैमान कभी-कभी लबानोन के जंगल के भवन से ढालों को निकालता था और उन्हें समारोहों के दौरान इस्तेमाल करता था। इससे लोगों को पता चल जाता कि उनका राजा कितना धनी था।</w:t>
      </w:r>
    </w:p>
    <w:p>
      <w:pPr/>
      <w:r>
        <w:rPr>
          <w:lang w:val="hi_IN" w:bidi="hi_IN"/>
        </w:rPr>
      </w:r>
      <w:r>
        <w:rPr>
          <w:lang w:val="hi_IN" w:bidi="hi_IN"/>
        </w:rPr>
        <w:t>सुलैमान ने अपने महल में एक बड़ा और सुंदर सिंहासन बनाने के लिए सोने और हाथीदाँत का उपयोग किया। सिंहासन एक विशेष आसन होता है, जिस पर केवल राजा बैठ सकता है। हाथीदाँत सफेद रंग का होता है और हाथियों के दाँतों से प्राप्त होता है।</w:t>
      </w:r>
    </w:p>
    <w:p>
      <w:pPr/>
      <w:r>
        <w:rPr>
          <w:lang w:val="hi_IN" w:bidi="hi_IN"/>
        </w:rPr>
      </w:r>
      <w:r>
        <w:rPr>
          <w:lang w:val="hi_IN" w:bidi="hi_IN"/>
        </w:rPr>
        <w:t>यहाँ रुकें और हाथी की एक तस्वीर देखें। हाथीदाँत के आकार और रंग पर ध्यान दें। इस ऑडियो को यहाँ रोकें।</w:t>
      </w:r>
    </w:p>
    <w:p>
      <w:pPr/>
      <w:r>
        <w:rPr>
          <w:lang w:val="hi_IN" w:bidi="hi_IN"/>
        </w:rPr>
      </w:r>
      <w:r>
        <w:rPr>
          <w:lang w:val="hi_IN" w:bidi="hi_IN"/>
        </w:rPr>
        <w:t>हाथीदाँत बहुत सुंदर है और इस पर नक्काशी करना आसान है। लोग हाथीदाँत का उपयोग गहने और कला बनाने के लिए करते थे। इस मामले में, सुलैमान ने अपने सिंहासन को सजाने के लिए हाथीदाँत का उपयोग किया। यह एक बहुत बड़ा सिंहासन था, जिस तक पहुँचने के लिए छह सीढ़ियाँ थीं। सिंहासन के हत्थों के पास और सीढ़ियों पर बने शेर असली शेर नहीं थे, बल्कि शेरों की मूर्तियाँ थीं। शेर एक बड़ी, जंगली बिल्ली है, जो सुलैमान के समय इस्राएल में आम थी। शेर बहुत शक्तिशाली होते हैं और आसानी से किसी मनुष्य को मार सकते हैं। इसी कारण इस्राएली देश के किसी भी अन्य पशु से अधिक शेरों से डरते थे। शायद ही कोई दूसरा पशु शेर को मार सकता है, इसलिए सभी पशु भी शेरों से डरते हैं। क्योंकि शेर बहुत शक्तिशाली होता है और सभी पशु शेर से डरते हैं, इसलिए बहुत से लोग शेर को "पशुओं का राजा" कहते हैं।</w:t>
      </w:r>
    </w:p>
    <w:p>
      <w:pPr/>
      <w:r>
        <w:rPr>
          <w:lang w:val="hi_IN" w:bidi="hi_IN"/>
        </w:rPr>
      </w:r>
      <w:r>
        <w:rPr>
          <w:lang w:val="hi_IN" w:bidi="hi_IN"/>
        </w:rPr>
        <w:t>बाइबल के विद्वानों का मानना है कि सुलैमान के सिंहासन के चारों ओर की शेर की प्रतिमाएँ शायद सोने से मढ़ी हुई थीं।</w:t>
      </w:r>
    </w:p>
    <w:p>
      <w:pPr/>
      <w:r>
        <w:rPr>
          <w:lang w:val="hi_IN" w:bidi="hi_IN"/>
        </w:rPr>
      </w:r>
      <w:r>
        <w:rPr>
          <w:lang w:val="hi_IN" w:bidi="hi_IN"/>
        </w:rPr>
        <w:t>यहाँ रुकें और एक ऐसी तस्वीर देखें जो दिखाती है कि सुलैमान का सिंहासन कैसा दिखता होगा। इस ऑडियो को यहाँ रोकें।</w:t>
      </w:r>
    </w:p>
    <w:p>
      <w:pPr/>
      <w:r>
        <w:rPr>
          <w:lang w:val="hi_IN" w:bidi="hi_IN"/>
        </w:rPr>
      </w:r>
      <w:r>
        <w:rPr>
          <w:lang w:val="hi_IN" w:bidi="hi_IN"/>
        </w:rPr>
        <w:t>सुलैमान के पास इतना सोना था कि वह रोज़मर्रा की चीज़ें, जैसे प्याले, थालियाँ, कांटे और चम्मच सोने से बना सकता था। सुलैमान के पास इतना सोना था कि इस्राएली चाँदी को अपेक्षाकृत बेकार मानते थे, हालाँकि अधिकांश लोग चाँदी को बहुमूल्य मानते थे। कहानीकार कहता है कि सुलैमान के समय में चाँदी यरूशलेम में पत्थरों की तरह सामान्य थी। लोगों ने यरूशलेम को बहुत पथरीली पहाड़ियों पर बनाया, और यरूशलेम का पत्थर इसलिए प्रसिद्ध है क्योंकि यह निर्माण के लिए बहुत अच्छी सामग्री है। इसलिए यरूशलेम में पत्थर बहुत सामान्य थे। यहूदा के निचले इलाकों में गूलर के पेड़ आम थे। इस्राएल में देवदार के पेड़ सामान्य नहीं थे, और लोगों को उन्हें सोर और उत्तर के अन्य क्षेत्रों से आयात करना पड़ता था। देवदार महंगा था, लेकिन सुलैमान इतना धनी था कि वह अपनी इमारतों के लिए बड़ी मात्रा में देवदार की लकड़ी खरीद सकता था।</w:t>
      </w:r>
    </w:p>
    <w:p>
      <w:pPr/>
      <w:r>
        <w:rPr>
          <w:lang w:val="hi_IN" w:bidi="hi_IN"/>
        </w:rPr>
      </w:r>
      <w:r>
        <w:rPr>
          <w:lang w:val="hi_IN" w:bidi="hi_IN"/>
        </w:rPr>
        <w:t>कहानीकार कहता है कि सुलैमान के पास जहाजों का एक बेड़ा था जो हीराम के बेड़े के साथ समुद्र में यात्रा करता था। ये जहाज दूर के देशों से सामान और पशु लाते थे। संभव है कि जहाजों का यह बेड़ा उन जहाजों के अतिरिक्त था जो इस्राएल के दक्षिण में एस्योनगेबेर में तैनात थे। हीराम सोर का राजा था, और सोर नगर इस्राएल के उत्तर में भूमध्य सागर के तट पर स्थित था। इस्राएल के पास भी भूमध्य सागर पर एक तट था, इसलिए सुलैमान और हीराम के जहाजों का इस स्थान से रवाना होना सबसे उचित था।</w:t>
      </w:r>
    </w:p>
    <w:p>
      <w:pPr/>
      <w:r>
        <w:rPr>
          <w:lang w:val="hi_IN" w:bidi="hi_IN"/>
        </w:rPr>
      </w:r>
      <w:r>
        <w:rPr>
          <w:lang w:val="hi_IN" w:bidi="hi_IN"/>
        </w:rPr>
        <w:t>यहाँ रुकें और इस्राएल और सोर के राज्य का नक्शा देखें। ध्यान दें कि दोनों राज्यों का भूमध्य सागर पर एक तट है। इस ऑडियो को यहाँ रोकें।</w:t>
      </w:r>
    </w:p>
    <w:p>
      <w:pPr/>
      <w:r>
        <w:rPr>
          <w:lang w:val="hi_IN" w:bidi="hi_IN"/>
        </w:rPr>
      </w:r>
      <w:r>
        <w:rPr>
          <w:lang w:val="hi_IN" w:bidi="hi_IN"/>
        </w:rPr>
        <w:t>हालाँकि सुलैमान बहुत धनी था, फिर भी वह अपनी बुद्धि के लिए भी प्रसिद्ध था। कहानीकार कहता है कि संसार भर से लोग सुलैमान से मिलने और उसकी बुद्धि सुनने के लिए यरूशलेम में आए, और जब वे आए, तो वे सुलैमान के लिए उपहार लाए। यह एक और तरीका है जिससे सुलैमान धनी हुआ।</w:t>
      </w:r>
    </w:p>
    <w:p>
      <w:pPr/>
      <w:r>
        <w:rPr>
          <w:lang w:val="hi_IN" w:bidi="hi_IN"/>
        </w:rPr>
      </w:r>
      <w:r>
        <w:rPr>
          <w:lang w:val="hi_IN" w:bidi="hi_IN"/>
        </w:rPr>
        <w:t>सुलैमान के पास कई रथ और घोड़े भी थे। इसका अर्थ यह था कि सुलैमान के पास एक शक्तिशाली सेना थी। सुलैमान ने रथों को यरूशलेम में और पूरे इस्राएल के अन्य विशेष नगरों में खड़ा किया। सुलैमान ने मिस्र और कूए नाम के एक अन्य स्थान से घोड़े और रथ खरीदा था। अधिकांश बाइबल विद्वान मानते हैं कि कुए इस्राएल के उत्तर-पश्चिम में आधुनिक तुर्की देश में स्थित था। सुलैमान के लोगों ने इस्राएल के लिए न केवल घोड़े और रथ खरीदे, बल्कि उन्हें हित्तियों और अरामियों के राजाओं को भी बेच दिया।</w:t>
      </w:r>
      <w:r>
        <w:rPr>
          <w:lang w:val="hi_IN" w:bidi="hi_IN"/>
        </w:rPr>
      </w:r>
    </w:p>
    <w:p>
      <w:pPr>
        <w:pStyle w:val="Heading3"/>
      </w:pPr>
      <w:r>
        <w:rPr>
          <w:lang w:val="hi_IN" w:bidi="hi_IN"/>
        </w:rPr>
        <w:t>घटनाओं को समझाना</w:t>
      </w:r>
    </w:p>
    <w:p>
      <w:pPr/>
      <w:r>
        <w:rPr>
          <w:lang w:val="hi_IN" w:bidi="hi_IN"/>
        </w:rPr>
      </w:r>
      <w:r>
        <w:rPr>
          <w:lang w:val="hi_IN" w:bidi="hi_IN"/>
        </w:rPr>
        <w:t>1 राजाओं 10:14–29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कहानीकार हमें बताता है कि सुलैमान को हर साल कितना सोना मिलता था और उस सोने से सुलैमान ने जो ढालें बनवाईं, उनका वर्णन करता है।</w:t>
      </w:r>
    </w:p>
    <w:p>
      <w:pPr/>
      <w:r>
        <w:rPr>
          <w:lang w:val="hi_IN" w:bidi="hi_IN"/>
        </w:rPr>
      </w:r>
      <w:r>
        <w:rPr>
          <w:b/>
          <w:lang w:val="hi_IN" w:bidi="hi_IN"/>
        </w:rPr>
        <w:t>दूसरे दृश्य में:</w:t>
      </w:r>
      <w:r>
        <w:rPr>
          <w:lang w:val="hi_IN" w:bidi="hi_IN"/>
        </w:rPr>
        <w:t xml:space="preserve"> कहानीकार उस सिंहासन का वर्णन करता है जिसे सुलैमान ने महल में बनाया था।</w:t>
      </w:r>
    </w:p>
    <w:p>
      <w:pPr/>
      <w:r>
        <w:rPr>
          <w:lang w:val="hi_IN" w:bidi="hi_IN"/>
        </w:rPr>
      </w:r>
      <w:r>
        <w:rPr>
          <w:b/>
          <w:lang w:val="hi_IN" w:bidi="hi_IN"/>
        </w:rPr>
        <w:t>तीसरे दृश्य में:</w:t>
      </w:r>
      <w:r>
        <w:rPr>
          <w:lang w:val="hi_IN" w:bidi="hi_IN"/>
        </w:rPr>
        <w:t xml:space="preserve"> कहानीकार सुलैमान के धनी होने के बारे में बताता है और बताता है कि सुलैमान के व्यापारिक जहाज उसके पास किन चीज़ों को लाते थे।</w:t>
      </w:r>
    </w:p>
    <w:p>
      <w:pPr/>
      <w:r>
        <w:rPr>
          <w:lang w:val="hi_IN" w:bidi="hi_IN"/>
        </w:rPr>
      </w:r>
      <w:r>
        <w:rPr>
          <w:b/>
          <w:lang w:val="hi_IN" w:bidi="hi_IN"/>
        </w:rPr>
        <w:t>चौथे दृश्य में:</w:t>
      </w:r>
      <w:r>
        <w:rPr>
          <w:lang w:val="hi_IN" w:bidi="hi_IN"/>
        </w:rPr>
        <w:t xml:space="preserve"> कहानीकार हमें बताता है कि सुलैमान की बुद्धि सुनने के लिए बहुत से लोग मिलने आए थे, और वे अपने साथ अद्भुत उपहार लाए थे।</w:t>
      </w:r>
    </w:p>
    <w:p>
      <w:pPr/>
      <w:r>
        <w:rPr>
          <w:lang w:val="hi_IN" w:bidi="hi_IN"/>
        </w:rPr>
      </w:r>
      <w:r>
        <w:rPr>
          <w:b/>
          <w:lang w:val="hi_IN" w:bidi="hi_IN"/>
        </w:rPr>
        <w:t>पाँचवें दृश्य में:</w:t>
      </w:r>
      <w:r>
        <w:rPr>
          <w:lang w:val="hi_IN" w:bidi="hi_IN"/>
        </w:rPr>
        <w:t xml:space="preserve"> कहानीकार हमें सुलैमान के रथों और घोड़ों के बारे में बताता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राजा सुलैमान</w:t>
      </w:r>
    </w:p>
    <w:p>
      <w:pPr>
        <w:pStyle w:val="ListBullet"/>
        <w:spacing w:line="240" w:lineRule="auto"/>
        <w:ind w:left="720"/>
      </w:pPr>
      <w:r>
        <w:rPr>
          <w:lang w:val="hi_IN" w:bidi="hi_IN"/>
        </w:rPr>
      </w:r>
      <w:r>
        <w:rPr>
          <w:lang w:val="hi_IN" w:bidi="hi_IN"/>
        </w:rPr>
        <w:t>व्यापारी, सौदागर, अरब के राजा और प्रदेशों के राज्यपाल।</w:t>
      </w:r>
    </w:p>
    <w:p>
      <w:pPr>
        <w:pStyle w:val="ListBullet"/>
        <w:spacing w:line="240" w:lineRule="auto"/>
        <w:ind w:left="720"/>
      </w:pPr>
      <w:r>
        <w:rPr>
          <w:lang w:val="hi_IN" w:bidi="hi_IN"/>
        </w:rPr>
      </w:r>
      <w:r>
        <w:rPr>
          <w:lang w:val="hi_IN" w:bidi="hi_IN"/>
        </w:rPr>
        <w:t>सुलैमान की बुद्धि सुनने के लिए यरूशलेम आए लोग</w:t>
      </w:r>
    </w:p>
    <w:p>
      <w:pPr>
        <w:pStyle w:val="ListBullet"/>
        <w:spacing w:line="240" w:lineRule="auto"/>
        <w:ind w:left="720"/>
      </w:pPr>
      <w:r>
        <w:rPr>
          <w:lang w:val="hi_IN" w:bidi="hi_IN"/>
        </w:rPr>
      </w:r>
      <w:r>
        <w:rPr>
          <w:lang w:val="hi_IN" w:bidi="hi_IN"/>
        </w:rPr>
        <w:t>सुलैमान के नाविक और हीराम के नाविक</w:t>
      </w:r>
    </w:p>
    <w:p>
      <w:pPr>
        <w:pStyle w:val="ListBullet"/>
        <w:spacing w:line="240" w:lineRule="auto"/>
        <w:ind w:left="720"/>
      </w:pPr>
      <w:r>
        <w:rPr>
          <w:lang w:val="hi_IN" w:bidi="hi_IN"/>
        </w:rPr>
      </w:r>
      <w:r>
        <w:rPr>
          <w:lang w:val="hi_IN" w:bidi="hi_IN"/>
        </w:rPr>
        <w:t>और सुलैमान के घुड़सवार और रथ चालक</w:t>
      </w:r>
    </w:p>
    <w:p>
      <w:pPr/>
      <w:r>
        <w:rPr>
          <w:lang w:val="hi_IN" w:bidi="hi_IN"/>
        </w:rPr>
      </w:r>
      <w:r>
        <w:rPr>
          <w:lang w:val="hi_IN" w:bidi="hi_IN"/>
        </w:rPr>
        <w:t>यदि आपने पहले ही 2 इतिहास का अनुवाद कर लिया है, तो आप पहले ही इस कहानी के एक संस्करण का अनुवाद कर चुके हैं। अब वापस जाकर उस कहानी को सुनना सहायक हो सकता है। यहाँ रुकें और शेबा की रानी की यात्रा की कहानी के बाद 2 इतिहास अध्याय 9 का दूसरा भाग सुनें। इस ऑडियो को यहाँ रोकें।</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में, कहानीकार कहता है कि हर साल सुलैमान को 666 किक्कार, या लगभग 23,000 किलोग्राम सोना मिलता था। हर साल, इस्राएल के आसपास के देशों के शासक सुलैमान को श्रद्धांजलि चढ़ाते थे। कम शक्तिशाली शासक एक अधिक शक्तिशाली शासक को श्रद्धांजलि देता है। इस भुगतान के कारण, अधिक शक्तिशाली शासक कम शक्तिशाली शासक के देश पर आक्रमण नहीं करने के लिए सहमत होता है।</w:t>
      </w:r>
    </w:p>
    <w:p>
      <w:pPr/>
      <w:r>
        <w:rPr>
          <w:lang w:val="hi_IN" w:bidi="hi_IN"/>
        </w:rPr>
      </w:r>
      <w:r>
        <w:rPr>
          <w:lang w:val="hi_IN" w:bidi="hi_IN"/>
        </w:rPr>
        <w:t>राजा सुलैमान केवल सोने से ही अमीर नहीं हुए, बल्कि उन्होंने अपने देश में व्यापार करने वाले लोगों से भी धन कमाया। यदि कोई इस्राएल में चीज़ें खरीदना या बेचना चाहता था, तो उसे राजा को कर देना पड़ता था। भले ही व्यापारी केवल देश से होकर गुजर रहे हों, फिर भी उन्हें यात्रा शुल्क देना पड़ता था। यह सारा धन सुलैमान के पास गया और इससे सुलैमान को और भी धनी होने में मदद मिली।</w:t>
      </w:r>
    </w:p>
    <w:p>
      <w:pPr/>
      <w:r>
        <w:rPr>
          <w:lang w:val="hi_IN" w:bidi="hi_IN"/>
        </w:rPr>
      </w:r>
      <w:r>
        <w:rPr>
          <w:lang w:val="hi_IN" w:bidi="hi_IN"/>
        </w:rPr>
        <w:t>अरब राजा इस्राएल के दक्षिण-पूर्व के देशों के शासक थे। कहानीकार ने कहा कि उनकी भेंट सुलैमान को हर साल मिलने वाले 23,000 किलोग्राम सोने में शामिल नहीं थी।</w:t>
      </w:r>
    </w:p>
    <w:p>
      <w:pPr/>
      <w:r>
        <w:rPr>
          <w:lang w:val="hi_IN" w:bidi="hi_IN"/>
        </w:rPr>
      </w:r>
      <w:r>
        <w:rPr>
          <w:lang w:val="hi_IN" w:bidi="hi_IN"/>
        </w:rPr>
        <w:t>यहाँ रुकें और इस्राएल और अरब का नक्शा देखें। आपकी भाषा में अरब नाम के क्षेत्र के लिए क्या नाम है? इस ऑडियो को यहाँ रोकें।</w:t>
      </w:r>
    </w:p>
    <w:p>
      <w:pPr/>
      <w:r>
        <w:rPr>
          <w:lang w:val="hi_IN" w:bidi="hi_IN"/>
        </w:rPr>
      </w:r>
      <w:r>
        <w:rPr>
          <w:lang w:val="hi_IN" w:bidi="hi_IN"/>
        </w:rPr>
        <w:t>"देश के राज्यपाल" या "क्षेत्रों के राज्यपाल" वाक्यांश शायद इस्राएल के भीतर के अलग-अलग क्षेत्रों के राज्यपालों को दर्शाता है। एक राज्यपाल राजा के लिए देश के एक हिस्से का प्रबंधन करता था। उदाहरण के लिए, इस्राएल में, एक राज्यपाल था जो प्रत्येक गोत्र के क्षेत्र के प्रबंधन के लिए जिम्मेदार था। राज्यपाल का एक काम लोगों से कर इकट्ठा करना और उसे राजा को दे देना था।</w:t>
      </w:r>
    </w:p>
    <w:p>
      <w:pPr/>
      <w:r>
        <w:rPr>
          <w:lang w:val="hi_IN" w:bidi="hi_IN"/>
        </w:rPr>
      </w:r>
      <w:r>
        <w:rPr>
          <w:lang w:val="hi_IN" w:bidi="hi_IN"/>
        </w:rPr>
        <w:t>यहाँ रुकें और इन प्रश्नों पर चर्चा करें: आपके देश में, आप देश के अलग-अलग क्षेत्रों के प्रबंधन के लिए जिम्मेदार लोगों को क्या कहते हैं? क्या आप "राज्यपाल" शब्द का अनुवाद करने के लिए इनमें से किसी भी शब्द का उपयोग कर सकते हैं? यदि नहीं, तो आप उस व्यक्ति के लिए किन शब्दों का उपयोग कर सकते हैं जो देश के एक भाग का प्रबंध करने के लिए जिम्मेदार है? इस ऑडियो को यहाँ रोकें।</w:t>
      </w:r>
    </w:p>
    <w:p>
      <w:pPr/>
      <w:r>
        <w:rPr>
          <w:lang w:val="hi_IN" w:bidi="hi_IN"/>
        </w:rPr>
      </w:r>
      <w:r>
        <w:rPr>
          <w:lang w:val="hi_IN" w:bidi="hi_IN"/>
        </w:rPr>
        <w:t>राजा सुलैमान ने अपनी सोने की ढालें बनाने के लिए कारीगरों को काम पर रखा। सुलैमान ने स्वयं इन ढालों को नहीं बनाया। कलाकारों ने बड़ी ढालें और छोटी ढालें बनाईं। बाइबल के अधिकांश विद्वानों का मानना है कि लोग ढालों को लकड़ी जैसी मजबूत लेकिन हल्की सामग्री से बनाते थे और फिर उस सामग्री को सोने से मढ़ा करते थे। बड़ी ढालों के लिए लगभग 600 शेकेल, या लगभग सात किलोग्राम सोने की आवश्यकता थी, और छोटी ढालों के लिए तीन मीने, या लगभग दो किलोग्राम सोने की आवश्यकता थी। सोना एक नरम धातु है और ढाल बनाने के लिए यह एक खराब सामग्री है। बाइबल के विद्वानों का मानना है कि सैनिकों ने युद्ध में इन ढालों का उपयोग नहीं किया था, बल्कि सुलैमान ने उन्हें लबानोन के जंगल के भवन में सजावट के रूप में रखा था।</w:t>
      </w:r>
    </w:p>
    <w:p>
      <w:pPr/>
      <w:r>
        <w:rPr>
          <w:lang w:val="hi_IN" w:bidi="hi_IN"/>
        </w:rPr>
      </w:r>
      <w:r>
        <w:rPr>
          <w:lang w:val="hi_IN" w:bidi="hi_IN"/>
        </w:rPr>
        <w:t>लबानोन के वन का भवन सुलैमान के महल की सबसे बड़ी इमारत था। सुलैमान ने इस भवन को लबानोन से आए देवदार से बनाया। यह भवन शायद लोगों के बड़े समूहों के लिए इकट्ठा होने का स्थान रहा होगा, या यह हथियार रखने के लिए एक स्थान रहा होगा।</w:t>
      </w:r>
    </w:p>
    <w:p>
      <w:pPr/>
      <w:r>
        <w:rPr>
          <w:lang w:val="hi_IN" w:bidi="hi_IN"/>
        </w:rPr>
      </w:r>
      <w:r>
        <w:rPr>
          <w:lang w:val="hi_IN" w:bidi="hi_IN"/>
        </w:rPr>
        <w:t>दूसरे दृश्य में, सुलैमान एक ऐसा सिंहासन बनाने के लिए लोगों को काम पर रखता है, जो संसार के किसी भी अन्य सिंहासन के समान नहीं है। सुलैमान का सिंहासन एक मंच पर था, जिसकी ओर छह सीढ़ियाँ थीं। जब आपने इस भाग के तीन अलग-अलग संस्करणों को सुना, तो उनमें से कुछ ने शायद कहा होगा कि सुलैमान ने हाथीदाँत से सिंहासन को बनाया और फिर उसे उत्तम सोने से मढ़ाया। बाइबल के अधिकांश विद्वानों का मानना है कि सुलैमान द्वारा हाथीदाँत को सोने से मढ़ने की संभावना कम थी, क्योंकि हाथीदाँत महंगा होने के साथ-साथ बहुत सुंदर भी था। बाइबल के अधिकांश विद्वानों का मानना है कि सुलैमान ने सिंहासन को बनाया, उसे सोने से मढ़ा दिया, और फिर सिंहासन के कुछ हिस्सों पर हाथीदाँत की सजावट लगाई।</w:t>
      </w:r>
    </w:p>
    <w:p>
      <w:pPr/>
      <w:r>
        <w:rPr>
          <w:lang w:val="hi_IN" w:bidi="hi_IN"/>
        </w:rPr>
      </w:r>
      <w:r>
        <w:rPr>
          <w:lang w:val="hi_IN" w:bidi="hi_IN"/>
        </w:rPr>
        <w:t>यहाँ रुकें और हाथीदाँत की कुछ वस्तुओं और सजावटों की तस्वीर देखें। इस ऑडियो को यहाँ रोकें।</w:t>
      </w:r>
    </w:p>
    <w:p>
      <w:pPr/>
      <w:r>
        <w:rPr>
          <w:lang w:val="hi_IN" w:bidi="hi_IN"/>
        </w:rPr>
      </w:r>
      <w:r>
        <w:rPr>
          <w:lang w:val="hi_IN" w:bidi="hi_IN"/>
        </w:rPr>
        <w:t>जब आपने इस गद्यांश के तीन अलग-अलग संस्करणों को सुना, तो आपने कुछ संस्करणों में यह कहते हुए सुना होगा कि सिंहासन का शीर्ष गोल था, जबकि कुछ अन्य संस्करणों में शायद कहा गया होगा कि सिंहासन के शीर्ष पर बैल का सिर था। अधिकांश बाइबल विद्वानों का मानना है कि सिंहासन का शीर्ष गोल था क्योंकि उस समय सिंहासन बनाने का यह बहुत सामान्य तरीका था। हम अनुशंसा करते हैं कि आप इस वाक्यांश का अनुवाद यह कहने के लिए करें कि सिंहासन का शीर्ष गोल था।</w:t>
      </w:r>
    </w:p>
    <w:p>
      <w:pPr/>
      <w:r>
        <w:rPr>
          <w:lang w:val="hi_IN" w:bidi="hi_IN"/>
        </w:rPr>
      </w:r>
      <w:r>
        <w:rPr>
          <w:lang w:val="hi_IN" w:bidi="hi_IN"/>
        </w:rPr>
        <w:t>सुलैमान के सिंहासन की ओर जाने वाली हर सीढ़ी के दोनों ओर शेर की आकृति थी, और सिंहासन पर लगे प्रत्येक हत्थे के पास शेर की आकृति थी। यहूदा के गोत्र ने अपने गोत्र के प्रतीक के रूप में शेर की आकृति का उपयोग किया। सुलैमान यहूदा के गोत्र से था।</w:t>
      </w:r>
    </w:p>
    <w:p>
      <w:pPr/>
      <w:r>
        <w:rPr>
          <w:lang w:val="hi_IN" w:bidi="hi_IN"/>
        </w:rPr>
      </w:r>
      <w:r>
        <w:rPr>
          <w:lang w:val="hi_IN" w:bidi="hi_IN"/>
        </w:rPr>
        <w:t>यहाँ रुकें और एक शेर की तस्वीर देखें। इस ऑडियो को यहाँ रोकें।</w:t>
      </w:r>
    </w:p>
    <w:p>
      <w:pPr/>
      <w:r>
        <w:rPr>
          <w:lang w:val="hi_IN" w:bidi="hi_IN"/>
        </w:rPr>
      </w:r>
      <w:r>
        <w:rPr>
          <w:lang w:val="hi_IN" w:bidi="hi_IN"/>
        </w:rPr>
        <w:t>तीसरे दृश्य में, कहानीकार हमें बताता है कि सुलैमान के पीने के सभी प्याले सोने के बने थे और लबानोन के जंगल के भवन के सभी बर्तन शुद्ध सोने के बने थे। यह दिखाता है कि सुलैमान के पास इतना सोना था कि वह इसका उपयोग प्याले और बर्तन जैसी रोज़मर्रा की चीज़ों के लिए कर सकता था।</w:t>
      </w:r>
    </w:p>
    <w:p>
      <w:pPr/>
      <w:r>
        <w:rPr>
          <w:lang w:val="hi_IN" w:bidi="hi_IN"/>
        </w:rPr>
      </w:r>
      <w:r>
        <w:rPr>
          <w:lang w:val="hi_IN" w:bidi="hi_IN"/>
        </w:rPr>
        <w:t>यहाँ रुकें और सोने के पीने के प्याले की तस्वीर देखें। इस ऑडियो को यहाँ रोकें।</w:t>
      </w:r>
    </w:p>
    <w:p>
      <w:pPr/>
      <w:r>
        <w:rPr>
          <w:lang w:val="hi_IN" w:bidi="hi_IN"/>
        </w:rPr>
      </w:r>
      <w:r>
        <w:rPr>
          <w:lang w:val="hi_IN" w:bidi="hi_IN"/>
        </w:rPr>
        <w:t>चाँदी एक और बहुमूल्य धातु है जिसका उपयोग बाइबल के समय में लोग आमतौर पर सिक्के, गहने, बर्तन या अन्य वस्तुएँ बनाने के लिए करते थे। इस दृश्य में, कहानीकार हमें बताता है कि सुलैमान के दिनों में चाँदी को कुछ भी नहीं माना जाता था। यह कहने का एक तरीका है कि सुलैमान के राजा के रूप में शासन करने के समय चाँदी का कोई मूल्य नहीं था, या वह बेकार थी। सुलैमान का शासनकाल इतना समृद्ध था कि सामान्य इस्राएली भी यह मानते थे कि चाँदी का कोई खास मूल्य नहीं था।</w:t>
      </w:r>
    </w:p>
    <w:p>
      <w:pPr/>
      <w:r>
        <w:rPr>
          <w:lang w:val="hi_IN" w:bidi="hi_IN"/>
        </w:rPr>
      </w:r>
      <w:r>
        <w:rPr>
          <w:lang w:val="hi_IN" w:bidi="hi_IN"/>
        </w:rPr>
        <w:t>सुलैमान के पास जहाजों का एक बेड़ा था जिसे "तर्शीश के जहाज" कहा जाता था। तर्शीश भूमध्य सागर के सुदूर पश्चिमी छोर पर स्थित एक नगर था। इस्राएल भूमध्य सागर के सुदूर पूर्वी छोर पर स्थित था।</w:t>
      </w:r>
    </w:p>
    <w:p>
      <w:pPr/>
      <w:r>
        <w:rPr>
          <w:lang w:val="hi_IN" w:bidi="hi_IN"/>
        </w:rPr>
      </w:r>
      <w:r>
        <w:rPr>
          <w:lang w:val="hi_IN" w:bidi="hi_IN"/>
        </w:rPr>
        <w:t>यहाँ रुकें और भूमध्य सागर का एक नक्शा देखें जो इस्राएल की स्थिति और तर्शीश की अनुमानित स्थिति को दर्शाता है। इस ऑडियो को यहाँ रोकें।</w:t>
      </w:r>
    </w:p>
    <w:p>
      <w:pPr/>
      <w:r>
        <w:rPr>
          <w:lang w:val="hi_IN" w:bidi="hi_IN"/>
        </w:rPr>
      </w:r>
      <w:r>
        <w:rPr>
          <w:lang w:val="hi_IN" w:bidi="hi_IN"/>
        </w:rPr>
        <w:t>इस्राएल से तरशीश जाने के लिए जहाज को लगभग 1,600 किलोमीटर की दूरी तय करनी पड़ती थी। इसलिए यह वाक्यांश हमें बताता है कि सुलैमान के जहाजों का बेड़ा भूमध्य सागर में यात्रा करता था और बहुत लंबी दूरी तय कर सकता था। कुछ संस्करणों में इन जहाज़ों को “व्यापारी जहाज़” या “व्यापार करने वाले जहाज़” कहा जा सकता है, क्योंकि व्यापारी उनका उपयोग दूसरे देशों में सामान ले जाने और सामान वापस घर लाने के लिए करते थे। सुलैमान के जहाज सोना, चाँदी, हाथीदाँत और पशुओं को वापस लाते थे। बाइबल के विद्वान यह निश्चित रूप से नहीं जानते कि ये किस प्रकार के पशु थे। इस कहानी के कुछ संस्करणों का कहना है कि वे "वानर और मोर" थे, जबकि अन्य संस्करणों का कहना है कि वे "वानर और बबून" या "वानर और बंदर" थे।</w:t>
      </w:r>
    </w:p>
    <w:p>
      <w:pPr/>
      <w:r>
        <w:rPr>
          <w:lang w:val="hi_IN" w:bidi="hi_IN"/>
        </w:rPr>
      </w:r>
      <w:r>
        <w:rPr>
          <w:lang w:val="hi_IN" w:bidi="hi_IN"/>
        </w:rPr>
        <w:t>बंदर छोटे से मध्यम आकार के चार पैर वाले पशु होते हैं, जिनके हाथ मनुष्य के हाथ जैसे होते हैं। बंदरों की पूँछें भी होती हैं।</w:t>
      </w:r>
    </w:p>
    <w:p>
      <w:pPr/>
      <w:r>
        <w:rPr>
          <w:lang w:val="hi_IN" w:bidi="hi_IN"/>
        </w:rPr>
      </w:r>
      <w:r>
        <w:rPr>
          <w:lang w:val="hi_IN" w:bidi="hi_IN"/>
        </w:rPr>
        <w:t>यहाँ रुकें और एक बंदर की एक तस्वीर देखें। इस ऑडियो को यहाँ रोकें।</w:t>
      </w:r>
    </w:p>
    <w:p>
      <w:pPr/>
      <w:r>
        <w:rPr>
          <w:lang w:val="hi_IN" w:bidi="hi_IN"/>
        </w:rPr>
      </w:r>
      <w:r>
        <w:rPr>
          <w:lang w:val="hi_IN" w:bidi="hi_IN"/>
        </w:rPr>
        <w:t>वानर बड़े बंदर होते हैं। कुछ वानर मनुष्यों से बड़े हो सकते हैं। वानरों की पूँछ नहीं होती है।</w:t>
      </w:r>
    </w:p>
    <w:p>
      <w:pPr/>
      <w:r>
        <w:rPr>
          <w:lang w:val="hi_IN" w:bidi="hi_IN"/>
        </w:rPr>
      </w:r>
      <w:r>
        <w:rPr>
          <w:lang w:val="hi_IN" w:bidi="hi_IN"/>
        </w:rPr>
        <w:t>यहाँ रुकें और एक वानर की एक तस्वीर देखें। इस ऑडियो को यहाँ रोकें।</w:t>
      </w:r>
    </w:p>
    <w:p>
      <w:pPr/>
      <w:r>
        <w:rPr>
          <w:lang w:val="hi_IN" w:bidi="hi_IN"/>
        </w:rPr>
      </w:r>
      <w:r>
        <w:rPr>
          <w:lang w:val="hi_IN" w:bidi="hi_IN"/>
        </w:rPr>
        <w:t>बबून मध्यम आकार का एक विशेष प्रकार का बंदर है।</w:t>
      </w:r>
    </w:p>
    <w:p>
      <w:pPr/>
      <w:r>
        <w:rPr>
          <w:lang w:val="hi_IN" w:bidi="hi_IN"/>
        </w:rPr>
      </w:r>
      <w:r>
        <w:rPr>
          <w:lang w:val="hi_IN" w:bidi="hi_IN"/>
        </w:rPr>
        <w:t>यहाँ रुकें और एक बबून की एक तस्वीर देखें। इस ऑडियो को यहाँ रोकें।</w:t>
      </w:r>
    </w:p>
    <w:p>
      <w:pPr/>
      <w:r>
        <w:rPr>
          <w:lang w:val="hi_IN" w:bidi="hi_IN"/>
        </w:rPr>
      </w:r>
      <w:r>
        <w:rPr>
          <w:lang w:val="hi_IN" w:bidi="hi_IN"/>
        </w:rPr>
        <w:t>मोर एक प्रकार का पक्षी होता है। मोर के पंख बहुत रंगीन और सुंदर होते हैं। लोग इन पंखों का उपयोग सजावट के लिए करते हैं। महिलाएं अपनी टोपी या कपड़ों पर मोर पंख भी पहन सकती हैं।</w:t>
      </w:r>
    </w:p>
    <w:p>
      <w:pPr/>
      <w:r>
        <w:rPr>
          <w:lang w:val="hi_IN" w:bidi="hi_IN"/>
        </w:rPr>
      </w:r>
      <w:r>
        <w:rPr>
          <w:lang w:val="hi_IN" w:bidi="hi_IN"/>
        </w:rPr>
        <w:t>यहाँ रुकें और एक मोर की तस्वीर देखें। इस ऑडियो को यहाँ रोकें।</w:t>
      </w:r>
    </w:p>
    <w:p>
      <w:pPr/>
      <w:r>
        <w:rPr>
          <w:lang w:val="hi_IN" w:bidi="hi_IN"/>
        </w:rPr>
      </w:r>
      <w:r>
        <w:rPr>
          <w:lang w:val="hi_IN" w:bidi="hi_IN"/>
        </w:rPr>
        <w:t>यदि आपकी भाषा में इनमें से किसी भी जानवर के लिए शब्द नहीं है, तो आप उनका वर्णन दे सकते हैं। उदाहरण के लिए, "मोर" के बजाय आप "विदेशी पक्षी" या "चमकीले रंग के पंख वाले पक्षी" कह सकते हैं।</w:t>
      </w:r>
    </w:p>
    <w:p>
      <w:pPr/>
      <w:r>
        <w:rPr>
          <w:lang w:val="hi_IN" w:bidi="hi_IN"/>
        </w:rPr>
      </w:r>
      <w:r>
        <w:rPr>
          <w:lang w:val="hi_IN" w:bidi="hi_IN"/>
        </w:rPr>
        <w:t>चौथे दृश्य में, कहानीकार हमें याद दिलाता है कि सुलैमान अपने समय का सबसे धनी और बुद्धिमान राजा था। हर कोई सुलैमान से मिलना और उसकी बुद्धिमान बातें सुनना चाहता था। कहानीकार कहता है कि परमेश्वर ने यह बुद्धि सुलैमान के मन में रखी थी। इस्राएलियों की संस्कृति में, लोग मन को वह स्थान मानते थे जहाँ से व्यक्ति के विचार, भावनाएँ और बुद्धि आते थे।</w:t>
      </w:r>
    </w:p>
    <w:p>
      <w:pPr/>
      <w:r>
        <w:rPr>
          <w:lang w:val="hi_IN" w:bidi="hi_IN"/>
        </w:rPr>
      </w:r>
      <w:r>
        <w:rPr>
          <w:lang w:val="hi_IN" w:bidi="hi_IN"/>
        </w:rPr>
        <w:t>यहाँ रुकें और इस प्रश्न पर चर्चा करें: आपकी संस्कृति में, आप मानते हैं कि विचार, भावनाएँ और बुद्धि शरीर के किस भाग से आती हैं? इस ऑडियो को यहाँ रोकें।</w:t>
      </w:r>
    </w:p>
    <w:p>
      <w:pPr/>
      <w:r>
        <w:rPr>
          <w:lang w:val="hi_IN" w:bidi="hi_IN"/>
        </w:rPr>
      </w:r>
      <w:r>
        <w:rPr>
          <w:lang w:val="hi_IN" w:bidi="hi_IN"/>
        </w:rPr>
        <w:t>सुलैमान को देखने वाला प्रत्येक व्यक्ति एक उपहार लाता था। कुछ लोग चाँदी और सोना लाए थे। अन्य लोग कपड़े, हथियार या मसाले लाते थे। कुछ लोग घोड़े और खच्चर लाए थे। खच्चर एक ऐसा पशु है जो घोड़े के समान होता है, लेकिन खच्चर घोड़ों की तुलना में अधिक मेहनत कर सकते हैं और उन्हें संभालना आसान होता है। जब नर गधा किसी मादा घोड़े के साथ मेल खाता है, तो बच्चा खच्चर होगा।</w:t>
      </w:r>
    </w:p>
    <w:p>
      <w:pPr/>
      <w:r>
        <w:rPr>
          <w:lang w:val="hi_IN" w:bidi="hi_IN"/>
        </w:rPr>
      </w:r>
      <w:r>
        <w:rPr>
          <w:lang w:val="hi_IN" w:bidi="hi_IN"/>
        </w:rPr>
        <w:t>यहाँ रुकें और एक खच्चर की तस्वीर देखें। इस ऑडियो को यहाँ रोकें।</w:t>
      </w:r>
    </w:p>
    <w:p>
      <w:pPr/>
      <w:r>
        <w:rPr>
          <w:lang w:val="hi_IN" w:bidi="hi_IN"/>
        </w:rPr>
      </w:r>
      <w:r>
        <w:rPr>
          <w:lang w:val="hi_IN" w:bidi="hi_IN"/>
        </w:rPr>
        <w:t>पाँचवें दृश्य में, कहानीकार सुलैमान के रथों और घोड़ों का वर्णन करता है। सुलैमान के पास 1,400 रथ थे। जब आपने इस भाग के तीन अलग-अलग संस्करणों को सुना था, तो कुछ ने कहा होगा कि सुलैमान के पास 12,000 घोड़े थे, जबकि दूसरों ने कहा था कि सुलैमान के पास 12,000 घुड़सवार थे। घुड़सवार वह व्यक्ति होता है जो जानता है कि घोड़ों को कैसे संभालना है। बाइबल के विद्वान इस बात पर सहमत नहीं हैं कि मूल भाषा का अर्थ यह है कि सुलैमान के पास 12,000 घोड़े थे या सुलैमान के पास 12,000 घुड़सवार थे। कुछ विद्वानों का मानना है कि इस कहानी में शब्द का अनुवाद "घोड़े" के रूप में करना "घुड़सवार" के रूप में अनुवाद करने की तुलना में अधिक तर्कसंगत है, लेकिन दोनों में से कोई भी विकल्प स्वीकार्य है।</w:t>
      </w:r>
    </w:p>
    <w:p>
      <w:pPr/>
      <w:r>
        <w:rPr>
          <w:lang w:val="hi_IN" w:bidi="hi_IN"/>
        </w:rPr>
      </w:r>
      <w:r>
        <w:rPr>
          <w:lang w:val="hi_IN" w:bidi="hi_IN"/>
        </w:rPr>
        <w:t>सुलैमान ने अपने कुछ घोड़ों, रथों और रथ चलाने वालों को पूरे इस्राएल में बनाए गए रथ-नगरों में रखा। रथ नगरों में घोड़ों, रथों और घुड़सवारों को रखने के लिए विशेष इमारतें थीं। सुलैमान ने राजधानी की रक्षा के लिए अपने कुछ रथों को यरूशलेम में भी रखा। सुलैमान ने मिस्र से और कूए नाम के स्थान से घोड़े खरीदे। बाइबल के विद्वानों को ठीक से पता नहीं है कि कूए कहाँ था। हालाँकि, विद्वानों को पता है कि सुलैमान के समय में, दक्षिण-पूर्वी तुर्की के किलिकिया के नाम से जाने जाने वाले क्षेत्र में रहने वाले लोग उत्कृष्ट घोड़ों के प्रजनन के लिए प्रसिद्ध थे। जब आपने इस भाग के तीन अलग-अलग संस्करणों को सुना था, तो आपने सुना होगा कि सुलैमान ने मिस्र और कूए से घोड़े खरीदे थे, या सुलैमान ने मिस्र और किलिकिया से घोड़े खरीदे थे।</w:t>
      </w:r>
    </w:p>
    <w:p>
      <w:pPr/>
      <w:r>
        <w:rPr>
          <w:lang w:val="hi_IN" w:bidi="hi_IN"/>
        </w:rPr>
      </w:r>
      <w:r>
        <w:rPr>
          <w:lang w:val="hi_IN" w:bidi="hi_IN"/>
        </w:rPr>
        <w:t>यहाँ रुकें और एक ऐसा नक्शा देखें जो इस्राएल और किलिकिया के स्थानों को दिखाता है। इस ऑडियो को यहाँ रोकें।</w:t>
      </w:r>
    </w:p>
    <w:p>
      <w:pPr/>
      <w:r>
        <w:rPr>
          <w:lang w:val="hi_IN" w:bidi="hi_IN"/>
        </w:rPr>
      </w:r>
      <w:r>
        <w:rPr>
          <w:lang w:val="hi_IN" w:bidi="hi_IN"/>
        </w:rPr>
        <w:t>कहानीकार कहता है कि एक रथ की कीमत लगभग 600 शेकेल, या सात किलोग्राम चाँदी थी, और घोड़े की कीमत लगभग 150 शेकेल, या दो किलोग्राम चाँदी थी। कहानीकार आगे कहता है कि सुलैमान के लोगों ने हित्ती लोगों के समूह के राजाओं और अरामी लोगों के समूह के राजाओं को रथ और घोड़े बेच दिए।</w:t>
      </w:r>
    </w:p>
    <w:p>
      <w:pPr/>
      <w:r>
        <w:rPr>
          <w:lang w:val="hi_IN" w:bidi="hi_IN"/>
        </w:rPr>
      </w:r>
      <w:r>
        <w:rPr>
          <w:lang w:val="hi_IN" w:bidi="hi_IN"/>
        </w:rPr>
        <w:t>इस दृश्य के मध्य में, कहानीकार फिर से उल्लेख करता है कि इस्राएल में चाँदी इतनी आम थी कि वह पत्थरों के समान थी। कहानीकार यह भी कहता है कि नीचे के प्रदेशों में देवदार के पेड़ उतने ही आम थे जितने गूलर के पेड़। इस्राएलियों को लबानोन से अच्छी गुणवत्ता वाले देवदार का आयात करना पड़ता था, और यह महंगा था। इसके विपरीत, शेपेला नाम के क्षेत्र में गूलर के पेड़ बहुत सामान्य थे, जो यहूदा की तराई में था। इन दोनों कथनों का अर्थ है कि सुलैमान इतना धनी था कि वह बहुत सारी महंगी चीजें खरीद सकता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इस्तेमाल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राजाओं 10:14–29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राजा सुलैमान</w:t>
      </w:r>
    </w:p>
    <w:p>
      <w:pPr>
        <w:pStyle w:val="ListBullet"/>
        <w:spacing w:line="240" w:lineRule="auto"/>
        <w:ind w:left="720"/>
      </w:pPr>
      <w:r>
        <w:rPr>
          <w:lang w:val="hi_IN" w:bidi="hi_IN"/>
        </w:rPr>
      </w:r>
      <w:r>
        <w:rPr>
          <w:lang w:val="hi_IN" w:bidi="hi_IN"/>
        </w:rPr>
        <w:t>व्यापारी, सौदागर, अरब के राजा और प्रदेशों के राज्यपाल।</w:t>
      </w:r>
    </w:p>
    <w:p>
      <w:pPr>
        <w:pStyle w:val="ListBullet"/>
        <w:spacing w:line="240" w:lineRule="auto"/>
        <w:ind w:left="720"/>
      </w:pPr>
      <w:r>
        <w:rPr>
          <w:lang w:val="hi_IN" w:bidi="hi_IN"/>
        </w:rPr>
      </w:r>
      <w:r>
        <w:rPr>
          <w:lang w:val="hi_IN" w:bidi="hi_IN"/>
        </w:rPr>
        <w:t xml:space="preserve">सुलैमान के नाविक और हीराम के नाविक </w:t>
      </w:r>
    </w:p>
    <w:p>
      <w:pPr>
        <w:pStyle w:val="ListBullet"/>
        <w:spacing w:line="240" w:lineRule="auto"/>
        <w:ind w:left="720"/>
      </w:pPr>
      <w:r>
        <w:rPr>
          <w:lang w:val="hi_IN" w:bidi="hi_IN"/>
        </w:rPr>
      </w:r>
      <w:r>
        <w:rPr>
          <w:lang w:val="hi_IN" w:bidi="hi_IN"/>
        </w:rPr>
        <w:t>सुलैमान की बुद्धि सुनने के लिए यरूशलेम आए लोग</w:t>
      </w:r>
    </w:p>
    <w:p>
      <w:pPr>
        <w:pStyle w:val="ListBullet"/>
        <w:spacing w:line="240" w:lineRule="auto"/>
        <w:ind w:left="720"/>
      </w:pPr>
      <w:r>
        <w:rPr>
          <w:lang w:val="hi_IN" w:bidi="hi_IN"/>
        </w:rPr>
      </w:r>
      <w:r>
        <w:rPr>
          <w:lang w:val="hi_IN" w:bidi="hi_IN"/>
        </w:rPr>
        <w:t>और सुलैमान के घुड़सवार और रथ चालक</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की भूमिका निभा रहे व्यक्ति को यह बताना चाहिए कि यदि वह उस पात्र के स्थान पर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प्रतिक्रियाएँ निम्नलिखित हैं।</w:t>
      </w:r>
    </w:p>
    <w:p>
      <w:pPr/>
      <w:r>
        <w:rPr>
          <w:lang w:val="hi_IN" w:bidi="hi_IN"/>
        </w:rPr>
      </w:r>
      <w:r>
        <w:rPr>
          <w:lang w:val="hi_IN" w:bidi="hi_IN"/>
        </w:rPr>
        <w:t>हर साल, राजा सुलैमान को लगभग 23,000 किलोग्राम सोना मिलता था। यह उन करों के अतिरिक्त था जो व्यापारी सुलैमान को देते थे, व्यापारियों से मिलने वाला लाभ और वह धन भी था जो सुलैमान को अरब के सभी राजाओं और देश के राज्यपालों से मिलता था। राजा सुलैमान ने 200 बड़ी ढालें बनाई और प्रत्येक ढाल को लगभग सात किलोग्राम सोने से मढ़ा था। और सुलैमान ने 300 छोटी ढालें बनाई और प्रत्येक ढाल को लगभग दो किलोग्राम सोना लगाकर मढ़ा दिया। राजा ने इन ढालों को लबानोन के वन के भवन में रख दिया।</w:t>
      </w:r>
    </w:p>
    <w:p>
      <w:pPr/>
      <w:r>
        <w:rPr>
          <w:lang w:val="hi_IN" w:bidi="hi_IN"/>
        </w:rPr>
      </w:r>
      <w:r>
        <w:rPr>
          <w:lang w:val="hi_IN" w:bidi="hi_IN"/>
        </w:rPr>
        <w:t>नाटक को रोकें। राजा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इन सभी सुंदर चीज़ों को बनाने के लिए संसाधन उपलब्ध होना बहुत अच्छा है; या</w:t>
      </w:r>
    </w:p>
    <w:p>
      <w:pPr>
        <w:pStyle w:val="ListBullet"/>
        <w:spacing w:line="240" w:lineRule="auto"/>
        <w:ind w:left="720"/>
      </w:pPr>
      <w:r>
        <w:rPr>
          <w:lang w:val="hi_IN" w:bidi="hi_IN"/>
        </w:rPr>
      </w:r>
      <w:r>
        <w:rPr>
          <w:lang w:val="hi_IN" w:bidi="hi_IN"/>
        </w:rPr>
        <w:t>यह सारा सोना हमारे देश को और अधिक सुरक्षित बनाएगा; या</w:t>
      </w:r>
    </w:p>
    <w:p>
      <w:pPr>
        <w:pStyle w:val="ListBullet"/>
        <w:spacing w:line="240" w:lineRule="auto"/>
        <w:ind w:left="720"/>
      </w:pPr>
      <w:r>
        <w:rPr>
          <w:lang w:val="hi_IN" w:bidi="hi_IN"/>
        </w:rPr>
      </w:r>
      <w:r>
        <w:rPr>
          <w:lang w:val="hi_IN" w:bidi="hi_IN"/>
        </w:rPr>
        <w:t>मैं शक्तिशाली महसूस करता हूँ क्योंकि मेरे पास बहुत धन है।</w:t>
      </w:r>
    </w:p>
    <w:p>
      <w:pPr/>
      <w:r>
        <w:rPr>
          <w:lang w:val="hi_IN" w:bidi="hi_IN"/>
        </w:rPr>
      </w:r>
      <w:r>
        <w:rPr>
          <w:lang w:val="hi_IN" w:bidi="hi_IN"/>
        </w:rPr>
        <w:t>व्यापारियों और सौदागरों की भूमिका निभा रहे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काश हमें ये कर और शुल्क न देना पड़ता; या</w:t>
      </w:r>
    </w:p>
    <w:p>
      <w:pPr>
        <w:pStyle w:val="ListBullet"/>
        <w:spacing w:line="240" w:lineRule="auto"/>
        <w:ind w:left="720"/>
      </w:pPr>
      <w:r>
        <w:rPr>
          <w:lang w:val="hi_IN" w:bidi="hi_IN"/>
        </w:rPr>
      </w:r>
      <w:r>
        <w:rPr>
          <w:lang w:val="hi_IN" w:bidi="hi_IN"/>
        </w:rPr>
        <w:t>मैं सोच रहा हूँ कि क्या मैं इन करों और शुल्कों का भुगतान करने से बचने का कोई रास्ता ढूँढ़ सकता हूँ; या</w:t>
      </w:r>
    </w:p>
    <w:p>
      <w:pPr>
        <w:pStyle w:val="ListBullet"/>
        <w:spacing w:line="240" w:lineRule="auto"/>
        <w:ind w:left="720"/>
      </w:pPr>
      <w:r>
        <w:rPr>
          <w:lang w:val="hi_IN" w:bidi="hi_IN"/>
        </w:rPr>
      </w:r>
      <w:r>
        <w:rPr>
          <w:lang w:val="hi_IN" w:bidi="hi_IN"/>
        </w:rPr>
        <w:t>मुझे इन करों का भुगतान करने में कोई आपत्ति नहीं है, क्योंकि राजा उनका उपयोग हमारे देश को मजबूत और सुरक्षित बनाने के लिए करता है।</w:t>
      </w:r>
    </w:p>
    <w:p>
      <w:pPr/>
      <w:r>
        <w:rPr>
          <w:lang w:val="hi_IN" w:bidi="hi_IN"/>
        </w:rPr>
      </w:r>
      <w:r>
        <w:rPr>
          <w:lang w:val="hi_IN" w:bidi="hi_IN"/>
        </w:rPr>
        <w:t>अरब के राजाओं की भूमिका निभाने वाले लोगों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यह अच्छा नहीं लगता कि मुझे सुलैमान को राजभेंट देनी पड़ती है; या</w:t>
      </w:r>
    </w:p>
    <w:p>
      <w:pPr>
        <w:pStyle w:val="ListBullet"/>
        <w:spacing w:line="240" w:lineRule="auto"/>
        <w:ind w:left="720"/>
      </w:pPr>
      <w:r>
        <w:rPr>
          <w:lang w:val="hi_IN" w:bidi="hi_IN"/>
        </w:rPr>
      </w:r>
      <w:r>
        <w:rPr>
          <w:lang w:val="hi_IN" w:bidi="hi_IN"/>
        </w:rPr>
        <w:t>यदि हम राजभेंट नहीं देते, तो मुझे आश्चर्य है कि क्या हमारी सेना सुलैमान की सेना के विरुद्ध लड़ने के लिए पर्याप्त शक्तिशाली है; या</w:t>
      </w:r>
    </w:p>
    <w:p>
      <w:pPr>
        <w:pStyle w:val="ListBullet"/>
        <w:spacing w:line="240" w:lineRule="auto"/>
        <w:ind w:left="720"/>
      </w:pPr>
      <w:r>
        <w:rPr>
          <w:lang w:val="hi_IN" w:bidi="hi_IN"/>
        </w:rPr>
      </w:r>
      <w:r>
        <w:rPr>
          <w:lang w:val="hi_IN" w:bidi="hi_IN"/>
        </w:rPr>
        <w:t>मुझे दुख होता है कि हमारा सोना एक विदेशी व्यक्ति के पास जा रहा है।</w:t>
      </w:r>
    </w:p>
    <w:p>
      <w:pPr/>
      <w:r>
        <w:rPr>
          <w:lang w:val="hi_IN" w:bidi="hi_IN"/>
        </w:rPr>
      </w:r>
      <w:r>
        <w:rPr>
          <w:lang w:val="hi_IN" w:bidi="hi_IN"/>
        </w:rPr>
        <w:t>देश के राज्यपालों की भूमिका निभाने वाले लोगों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खुशी है कि हमारा देश बहुत समृद्ध है; या</w:t>
      </w:r>
    </w:p>
    <w:p>
      <w:pPr>
        <w:pStyle w:val="ListBullet"/>
        <w:spacing w:line="240" w:lineRule="auto"/>
        <w:ind w:left="720"/>
      </w:pPr>
      <w:r>
        <w:rPr>
          <w:lang w:val="hi_IN" w:bidi="hi_IN"/>
        </w:rPr>
      </w:r>
      <w:r>
        <w:rPr>
          <w:lang w:val="hi_IN" w:bidi="hi_IN"/>
        </w:rPr>
        <w:t>मुझे कर देना अच्छा नहीं लगता, जब राजा उस धन को सोने की ढालें बनाने में व्यर्थ खर्च करता है; या</w:t>
      </w:r>
    </w:p>
    <w:p>
      <w:pPr>
        <w:pStyle w:val="ListBullet"/>
        <w:spacing w:line="240" w:lineRule="auto"/>
        <w:ind w:left="720"/>
      </w:pPr>
      <w:r>
        <w:rPr>
          <w:lang w:val="hi_IN" w:bidi="hi_IN"/>
        </w:rPr>
      </w:r>
      <w:r>
        <w:rPr>
          <w:lang w:val="hi_IN" w:bidi="hi_IN"/>
        </w:rPr>
        <w:t>क्या यहोवा ने यह नहीं कहा कि हमारे राजा को बहुत सोना इकट्ठा नहीं करना चाहिए?</w:t>
      </w:r>
    </w:p>
    <w:p>
      <w:pPr>
        <w:pStyle w:val="ListBullet"/>
        <w:spacing w:line="240" w:lineRule="auto"/>
        <w:ind w:left="720"/>
      </w:pPr>
      <w:r>
        <w:rPr>
          <w:lang w:val="hi_IN" w:bidi="hi_IN"/>
        </w:rPr>
      </w:r>
      <w:r>
        <w:rPr>
          <w:lang w:val="hi_IN" w:bidi="hi_IN"/>
        </w:rPr>
        <w:t>नाटक को जारी रखें।</w:t>
      </w:r>
    </w:p>
    <w:p>
      <w:pPr>
        <w:pStyle w:val="ListBullet"/>
        <w:spacing w:line="240" w:lineRule="auto"/>
        <w:ind w:left="720"/>
      </w:pPr>
      <w:r>
        <w:rPr>
          <w:lang w:val="hi_IN" w:bidi="hi_IN"/>
        </w:rPr>
      </w:r>
      <w:r>
        <w:rPr>
          <w:lang w:val="hi_IN" w:bidi="hi_IN"/>
        </w:rPr>
        <w:t>फिर राजा ने एक बड़ा सिंहासन बनाया, जिसे लोगों ने हाथीदाँत से जड़ा और सबसे उत्तम सोने से मढ़ दिया। सिंहासन की ओर छह सीढ़ियाँ थीं, और सिंहासन का शीर्ष हिस्सा पीछे से गोल था। आसन के दोनों ओर हत्थे थे, और प्रत्येक हत्थे के पास एक सिंह खड़ा था। बारह शेर सीढ़ियों पर खड़े थे, हर सीढ़ी के दोनों सिरों पर एक-एक शेर था। ऐसा सिंहासन पहले किसी अन्य राज्य के लिए नहीं बनाया गया था।</w:t>
      </w:r>
    </w:p>
    <w:p>
      <w:pPr/>
      <w:r>
        <w:rPr>
          <w:lang w:val="hi_IN" w:bidi="hi_IN"/>
        </w:rPr>
      </w:r>
      <w:r>
        <w:rPr>
          <w:lang w:val="hi_IN" w:bidi="hi_IN"/>
        </w:rPr>
        <w:t>नाटक को रोकें। राजा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इस सुंदर सिंहासन पर बहुत गर्व है जिसे मेरे कारीगरों ने बनाया है! या</w:t>
      </w:r>
    </w:p>
    <w:p>
      <w:pPr>
        <w:pStyle w:val="ListBullet"/>
        <w:spacing w:line="240" w:lineRule="auto"/>
        <w:ind w:left="720"/>
      </w:pPr>
      <w:r>
        <w:rPr>
          <w:lang w:val="hi_IN" w:bidi="hi_IN"/>
        </w:rPr>
      </w:r>
      <w:r>
        <w:rPr>
          <w:lang w:val="hi_IN" w:bidi="hi_IN"/>
        </w:rPr>
        <w:t>जब मैं इस सिंहासन पर बैठता हूँ तो मैं मजबूत और शक्तिशाली महसूस करता हूँ; या</w:t>
      </w:r>
    </w:p>
    <w:p>
      <w:pPr>
        <w:pStyle w:val="ListBullet"/>
        <w:spacing w:line="240" w:lineRule="auto"/>
        <w:ind w:left="720"/>
      </w:pPr>
      <w:r>
        <w:rPr>
          <w:lang w:val="hi_IN" w:bidi="hi_IN"/>
        </w:rPr>
      </w:r>
      <w:r>
        <w:rPr>
          <w:lang w:val="hi_IN" w:bidi="hi_IN"/>
        </w:rPr>
        <w:t>मुझे आशा है कि अन्य राजा मुझसे मिलने आएंगे और मेरे सिंहासन से प्रभावित होंगे।</w:t>
      </w:r>
    </w:p>
    <w:p>
      <w:pPr/>
      <w:r>
        <w:rPr>
          <w:lang w:val="hi_IN" w:bidi="hi_IN"/>
        </w:rPr>
      </w:r>
      <w:r>
        <w:rPr>
          <w:lang w:val="hi_IN" w:bidi="hi_IN"/>
        </w:rPr>
        <w:t>नाटक को जारी रखें।</w:t>
      </w:r>
    </w:p>
    <w:p>
      <w:pPr/>
      <w:r>
        <w:rPr>
          <w:lang w:val="hi_IN" w:bidi="hi_IN"/>
        </w:rPr>
      </w:r>
      <w:r>
        <w:rPr>
          <w:lang w:val="hi_IN" w:bidi="hi_IN"/>
        </w:rPr>
        <w:t>राजा सुलैमान के सभी प्याले सोने से बने थे, और लबानोन के जंगल के भवन के सभी बर्तन शुद्ध सोने से बने थे। कुछ भी चाँदी से नहीं बना था, क्योंकि सुलैमान के समय में चाँदी बहुत कम मूल्यवान थी। क्योंकि राजा के पास समुद्र में राजा हीराम के जहाजों के साथ व्यापारिक जहाजों का एक बेड़ा था। हर तीन साल में एक बार जहाज सोना, चाँदी, हाथीदाँत, वानर और मोर लेकर वापस आते थे।</w:t>
      </w:r>
    </w:p>
    <w:p>
      <w:pPr/>
      <w:r>
        <w:rPr>
          <w:lang w:val="hi_IN" w:bidi="hi_IN"/>
        </w:rPr>
      </w:r>
      <w:r>
        <w:rPr>
          <w:lang w:val="hi_IN" w:bidi="hi_IN"/>
        </w:rPr>
        <w:t>नाटक को रोकें। राजा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खुशी है कि मेरे पास बहुत सोना, चाँदी और अन्य बहुमूल्य सामान हैं; या</w:t>
      </w:r>
    </w:p>
    <w:p>
      <w:pPr>
        <w:pStyle w:val="ListBullet"/>
        <w:spacing w:line="240" w:lineRule="auto"/>
        <w:ind w:left="720"/>
      </w:pPr>
      <w:r>
        <w:rPr>
          <w:lang w:val="hi_IN" w:bidi="hi_IN"/>
        </w:rPr>
      </w:r>
      <w:r>
        <w:rPr>
          <w:lang w:val="hi_IN" w:bidi="hi_IN"/>
        </w:rPr>
        <w:t>हीराम के साथ हमारी साझेदारी बहुत लाभदायक रही है; या</w:t>
      </w:r>
    </w:p>
    <w:p>
      <w:pPr>
        <w:pStyle w:val="ListBullet"/>
        <w:spacing w:line="240" w:lineRule="auto"/>
        <w:ind w:left="720"/>
      </w:pPr>
      <w:r>
        <w:rPr>
          <w:lang w:val="hi_IN" w:bidi="hi_IN"/>
        </w:rPr>
      </w:r>
      <w:r>
        <w:rPr>
          <w:lang w:val="hi_IN" w:bidi="hi_IN"/>
        </w:rPr>
        <w:t>काश मेरे पिता, दाऊद, इन दिनों को देख पाते जब इस्राएल इतना धनी और शक्तिशाली है।</w:t>
      </w:r>
    </w:p>
    <w:p>
      <w:pPr/>
      <w:r>
        <w:rPr>
          <w:lang w:val="hi_IN" w:bidi="hi_IN"/>
        </w:rPr>
      </w:r>
      <w:r>
        <w:rPr>
          <w:lang w:val="hi_IN" w:bidi="hi_IN"/>
        </w:rPr>
        <w:t>सुलैमान और हीराम के नाविकों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मुझे वास्तव में तरशीश जाने और राजा के लिए कई अच्छी चीज़ें वापस लाने में आनंद आता है; या</w:t>
      </w:r>
    </w:p>
    <w:p>
      <w:pPr>
        <w:pStyle w:val="ListBullet"/>
        <w:spacing w:line="240" w:lineRule="auto"/>
        <w:ind w:left="720"/>
      </w:pPr>
      <w:r>
        <w:rPr>
          <w:lang w:val="hi_IN" w:bidi="hi_IN"/>
        </w:rPr>
      </w:r>
      <w:r>
        <w:rPr>
          <w:lang w:val="hi_IN" w:bidi="hi_IN"/>
        </w:rPr>
        <w:t>मुझे खुशी है कि हमारे देश में बहुत सोना है; या</w:t>
      </w:r>
    </w:p>
    <w:p>
      <w:pPr>
        <w:pStyle w:val="ListBullet"/>
        <w:spacing w:line="240" w:lineRule="auto"/>
        <w:ind w:left="720"/>
      </w:pPr>
      <w:r>
        <w:rPr>
          <w:lang w:val="hi_IN" w:bidi="hi_IN"/>
        </w:rPr>
      </w:r>
      <w:r>
        <w:rPr>
          <w:lang w:val="hi_IN" w:bidi="hi_IN"/>
        </w:rPr>
        <w:t>मुझे आश्चर्य है कि राजा को इन वानरों और मोरों की आवश्यकता क्यों है?</w:t>
      </w:r>
    </w:p>
    <w:p>
      <w:pPr/>
      <w:r>
        <w:rPr>
          <w:lang w:val="hi_IN" w:bidi="hi_IN"/>
        </w:rPr>
      </w:r>
      <w:r>
        <w:rPr>
          <w:lang w:val="hi_IN" w:bidi="hi_IN"/>
        </w:rPr>
        <w:t>नाटक को जारी रखें।</w:t>
      </w:r>
    </w:p>
    <w:p>
      <w:pPr/>
      <w:r>
        <w:rPr>
          <w:lang w:val="hi_IN" w:bidi="hi_IN"/>
        </w:rPr>
      </w:r>
      <w:r>
        <w:rPr>
          <w:lang w:val="hi_IN" w:bidi="hi_IN"/>
        </w:rPr>
        <w:t>इस प्रकार राजा सुलैमान धन और बुद्धि में पृथ्वी के सब राजाओं से बढ़कर हो गया। पूरी पृथ्वी से लोग सुलैमान से परामर्श करने और उस बुद्धि को सुनने के लिए आए जो परमेश्वर ने उसके मन में रखी थी। हर साल, सुलैमान से मिलने आने वाला हर व्यक्ति उसके लिए चाँदी और सोना, वस्त्र, हथियार, मसाले, घोड़े और खच्चर उपहार में लाता था।</w:t>
      </w:r>
    </w:p>
    <w:p>
      <w:pPr/>
      <w:r>
        <w:rPr>
          <w:lang w:val="hi_IN" w:bidi="hi_IN"/>
        </w:rPr>
      </w:r>
      <w:r>
        <w:rPr>
          <w:lang w:val="hi_IN" w:bidi="hi_IN"/>
        </w:rPr>
        <w:t>नाटक को रोकें। राजा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खुशी है कि मेरी बुद्धि बहुत से लोगों की मदद कर सकती है; या</w:t>
      </w:r>
    </w:p>
    <w:p>
      <w:pPr>
        <w:pStyle w:val="ListBullet"/>
        <w:spacing w:line="240" w:lineRule="auto"/>
        <w:ind w:left="720"/>
      </w:pPr>
      <w:r>
        <w:rPr>
          <w:lang w:val="hi_IN" w:bidi="hi_IN"/>
        </w:rPr>
      </w:r>
      <w:r>
        <w:rPr>
          <w:lang w:val="hi_IN" w:bidi="hi_IN"/>
        </w:rPr>
        <w:t>मैं आभारी हूँ कि यहोवा ने मुझे बुद्धि का उपहार दिया; या</w:t>
      </w:r>
    </w:p>
    <w:p>
      <w:pPr>
        <w:pStyle w:val="ListBullet"/>
        <w:spacing w:line="240" w:lineRule="auto"/>
        <w:ind w:left="720"/>
      </w:pPr>
      <w:r>
        <w:rPr>
          <w:lang w:val="hi_IN" w:bidi="hi_IN"/>
        </w:rPr>
      </w:r>
      <w:r>
        <w:rPr>
          <w:lang w:val="hi_IN" w:bidi="hi_IN"/>
        </w:rPr>
        <w:t>लोग मेरे लिए जो उपहार लाए हैं, उन्हें देखकर मैं आश्चर्यचकित हूँ।</w:t>
      </w:r>
    </w:p>
    <w:p>
      <w:pPr/>
      <w:r>
        <w:rPr>
          <w:lang w:val="hi_IN" w:bidi="hi_IN"/>
        </w:rPr>
      </w:r>
      <w:r>
        <w:rPr>
          <w:lang w:val="hi_IN" w:bidi="hi_IN"/>
        </w:rPr>
        <w:t>सुलैमान की बुद्धि सुनने के लिए आए लोगों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मैं खुद को सम्मानित महसूस करता हूँ कि महान राजा सुलैमान मुझसे मिलने के लिए तैयार हैं; या</w:t>
      </w:r>
    </w:p>
    <w:p>
      <w:pPr>
        <w:pStyle w:val="ListBullet"/>
        <w:spacing w:line="240" w:lineRule="auto"/>
        <w:ind w:left="720"/>
      </w:pPr>
      <w:r>
        <w:rPr>
          <w:lang w:val="hi_IN" w:bidi="hi_IN"/>
        </w:rPr>
      </w:r>
      <w:r>
        <w:rPr>
          <w:lang w:val="hi_IN" w:bidi="hi_IN"/>
        </w:rPr>
        <w:t>मैं इस बात से आश्चर्यचकित हूँ कि सुलैमान कितना बुद्धिमान है; या</w:t>
      </w:r>
    </w:p>
    <w:p>
      <w:pPr>
        <w:pStyle w:val="ListBullet"/>
        <w:spacing w:line="240" w:lineRule="auto"/>
        <w:ind w:left="720"/>
      </w:pPr>
      <w:r>
        <w:rPr>
          <w:lang w:val="hi_IN" w:bidi="hi_IN"/>
        </w:rPr>
      </w:r>
      <w:r>
        <w:rPr>
          <w:lang w:val="hi_IN" w:bidi="hi_IN"/>
        </w:rPr>
        <w:t>इतने बुद्धिमान राजा से मिलने के लिए यहाँ आना और इस यात्रा का खर्च उठाना निश्चित रूप से सार्थक था!</w:t>
      </w:r>
    </w:p>
    <w:p>
      <w:pPr>
        <w:pStyle w:val="ListBullet"/>
        <w:spacing w:line="240" w:lineRule="auto"/>
        <w:ind w:left="720"/>
      </w:pPr>
      <w:r>
        <w:rPr>
          <w:lang w:val="hi_IN" w:bidi="hi_IN"/>
        </w:rPr>
      </w:r>
      <w:r>
        <w:rPr>
          <w:lang w:val="hi_IN" w:bidi="hi_IN"/>
        </w:rPr>
        <w:t>नाटक को जारी रखें।</w:t>
      </w:r>
    </w:p>
    <w:p>
      <w:pPr>
        <w:pStyle w:val="ListBullet"/>
        <w:spacing w:line="240" w:lineRule="auto"/>
        <w:ind w:left="720"/>
      </w:pPr>
      <w:r>
        <w:rPr>
          <w:lang w:val="hi_IN" w:bidi="hi_IN"/>
        </w:rPr>
      </w:r>
      <w:r>
        <w:rPr>
          <w:lang w:val="hi_IN" w:bidi="hi_IN"/>
        </w:rPr>
        <w:t>सुलैमान ने 1,400 रथों और 12,000 घुड़सवारों की एक सेना बनाई। सुलैमान ने इन रथों और घुड़सवारों को रथों के नगरों में और राजा के साथ यरूशलेम में तैनात किया। राजा ने यरूशलेम में चाँदी को पत्थरों जितना आम कर दिया, और उसने यहूदा की तलहटी के निचले इलाकों में देवदार को गूलर के पेड़ों जितना आम कर दिया। सुलैमान के घोड़े मिस्र और किलिकिया से आए थे, और राजा के व्यापारियों ने उन्हें किलिकिया से मानक मूल्य पर खरीदा था। उन्होंने मिस्र से लगभग सात किलोग्राम चाँदी में एक रथ और लगभग दो किलोग्राम चाँदी में घोड़ा खरीदा। और उन्होंने उन्हें हित्तियों और अरामियों के राजाओं के पास भी निर्यात किया।</w:t>
      </w:r>
    </w:p>
    <w:p>
      <w:pPr/>
      <w:r>
        <w:rPr>
          <w:lang w:val="hi_IN" w:bidi="hi_IN"/>
        </w:rPr>
      </w:r>
      <w:r>
        <w:rPr>
          <w:lang w:val="hi_IN" w:bidi="hi_IN"/>
        </w:rPr>
        <w:t>नाटक को रोकें। राजा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खुशी है कि हमारी सेना इतनी बड़ी हो गई है; या</w:t>
      </w:r>
    </w:p>
    <w:p>
      <w:pPr>
        <w:pStyle w:val="ListBullet"/>
        <w:spacing w:line="240" w:lineRule="auto"/>
        <w:ind w:left="720"/>
      </w:pPr>
      <w:r>
        <w:rPr>
          <w:lang w:val="hi_IN" w:bidi="hi_IN"/>
        </w:rPr>
      </w:r>
      <w:r>
        <w:rPr>
          <w:lang w:val="hi_IN" w:bidi="hi_IN"/>
        </w:rPr>
        <w:t>मुझे आशा है कि ये रथ और घुड़सवार आने वाले कई वर्षों तक हमारे देश को सुरक्षित रखेंगे; या</w:t>
      </w:r>
    </w:p>
    <w:p>
      <w:pPr>
        <w:pStyle w:val="ListBullet"/>
        <w:spacing w:line="240" w:lineRule="auto"/>
        <w:ind w:left="720"/>
      </w:pPr>
      <w:r>
        <w:rPr>
          <w:lang w:val="hi_IN" w:bidi="hi_IN"/>
        </w:rPr>
      </w:r>
      <w:r>
        <w:rPr>
          <w:lang w:val="hi_IN" w:bidi="hi_IN"/>
        </w:rPr>
        <w:t>मैं चाहता हूँ कि इस्राएल पृथ्वी का सबसे शक्तिशाली देश हो।</w:t>
      </w:r>
    </w:p>
    <w:p>
      <w:pPr/>
      <w:r>
        <w:rPr>
          <w:lang w:val="hi_IN" w:bidi="hi_IN"/>
        </w:rPr>
      </w:r>
      <w:r>
        <w:rPr>
          <w:lang w:val="hi_IN" w:bidi="hi_IN"/>
        </w:rPr>
        <w:t>सुलैमान के घुड़सवारों और रथों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अन्ततः, हमारे देश के पास मिस्र के समान शक्तिशाली सेना है; या</w:t>
      </w:r>
    </w:p>
    <w:p>
      <w:pPr>
        <w:pStyle w:val="ListBullet"/>
        <w:spacing w:line="240" w:lineRule="auto"/>
        <w:ind w:left="720"/>
      </w:pPr>
      <w:r>
        <w:rPr>
          <w:lang w:val="hi_IN" w:bidi="hi_IN"/>
        </w:rPr>
      </w:r>
      <w:r>
        <w:rPr>
          <w:lang w:val="hi_IN" w:bidi="hi_IN"/>
        </w:rPr>
        <w:t>मुझे इतनी मजबूत सेना में सेवा करने पर गर्व महसूस होता है; या</w:t>
      </w:r>
    </w:p>
    <w:p>
      <w:pPr>
        <w:pStyle w:val="ListBullet"/>
        <w:spacing w:line="240" w:lineRule="auto"/>
        <w:ind w:left="720"/>
      </w:pPr>
      <w:r>
        <w:rPr>
          <w:lang w:val="hi_IN" w:bidi="hi_IN"/>
        </w:rPr>
      </w:r>
      <w:r>
        <w:rPr>
          <w:lang w:val="hi_IN" w:bidi="hi_IN"/>
        </w:rPr>
        <w:t>मैं अपनी सेना के लिए ऐसे अच्छे रथ और घोड़े प्रदान करने के लिए राजा सुलैमान का आभारी हूँ।</w:t>
      </w:r>
      <w:r>
        <w:rPr>
          <w:lang w:val="hi_IN" w:bidi="hi_IN"/>
        </w:rPr>
      </w:r>
    </w:p>
    <w:p>
      <w:pPr>
        <w:pStyle w:val="Heading3"/>
      </w:pPr>
      <w:r>
        <w:rPr>
          <w:lang w:val="hi_IN" w:bidi="hi_IN"/>
        </w:rPr>
        <w:t>आवश्यक जानकारी</w:t>
      </w:r>
    </w:p>
    <w:p>
      <w:pPr/>
      <w:r>
        <w:rPr>
          <w:lang w:val="hi_IN" w:bidi="hi_IN"/>
        </w:rPr>
      </w:r>
      <w:r>
        <w:rPr>
          <w:lang w:val="hi_IN" w:bidi="hi_IN"/>
        </w:rPr>
        <w:t>1 राजाओं 10:14–29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यदि आपने पहले ही 2 इतिहास की पुस्तक का अनुवाद कर चुका है, तो आप पहले ही इस कहानी के एक संस्करण का अनुवाद कर चुके हैं। अब वापस जाकर उस कहानी को सुनना सहायक हो सकता है। यहाँ रुकें और शेबा की रानी की यात्रा की कहानी के बाद 2 इतिहास अध्याय 9 का दूसरा भाग सुनें। इस ऑडियो को यहाँ रोकें।</w:t>
      </w:r>
    </w:p>
    <w:p>
      <w:pPr/>
      <w:r>
        <w:rPr>
          <w:lang w:val="hi_IN" w:bidi="hi_IN"/>
        </w:rPr>
      </w:r>
      <w:r>
        <w:rPr>
          <w:lang w:val="hi_IN" w:bidi="hi_IN"/>
        </w:rPr>
        <w:t xml:space="preserve">हर साल, </w:t>
      </w:r>
      <w:r>
        <w:rPr>
          <w:b/>
          <w:lang w:val="hi_IN" w:bidi="hi_IN"/>
        </w:rPr>
        <w:t>राजा</w:t>
      </w:r>
      <w:r>
        <w:rPr>
          <w:lang w:val="hi_IN" w:bidi="hi_IN"/>
        </w:rPr>
        <w:t xml:space="preserve"> सुलैमान को लगभग 666 </w:t>
      </w:r>
      <w:r>
        <w:rPr>
          <w:b/>
          <w:lang w:val="hi_IN" w:bidi="hi_IN"/>
        </w:rPr>
        <w:t>किक्कार</w:t>
      </w:r>
      <w:r>
        <w:rPr>
          <w:lang w:val="hi_IN" w:bidi="hi_IN"/>
        </w:rPr>
        <w:t>, या 23,000 किलोग्राम सोना मिलता था। यह उन करों के अतिरिक्त था जो व्यापारी देते थे, व्यापारियों से मिलने वाला लाभ, और वह धन भी था जो सुलैमान को अरब के सभी राजाओं और देश के राज्यपालों से मिलता था। राजा का अनुवाद उसी तरह करना सुनिश्चित करें जैसे आपने पिछली कहानियों में किया था। राजा के बारे में अधिक जानकारी के लिए मुख्य शब्दावली देखें। यदि आप किक्कार शब्द का उपयोग आधुनिक माप की इकाई के बजाय करते हैं, तो इसका अनुवाद उसी तरह करें जैसे आपने पहले किया था, और यदि आपको अधिक जानकारी की आवश्यकता है तो मुख्य शब्दावली देखें।</w:t>
      </w:r>
    </w:p>
    <w:p>
      <w:pPr/>
      <w:r>
        <w:rPr>
          <w:lang w:val="hi_IN" w:bidi="hi_IN"/>
        </w:rPr>
      </w:r>
      <w:r>
        <w:rPr>
          <w:lang w:val="hi_IN" w:bidi="hi_IN"/>
        </w:rPr>
        <w:t>यहाँ रुकें और नीचे दिए गए प्रश्न पर चर्चा करें। यदि आपकी भाषा में "</w:t>
      </w:r>
      <w:r>
        <w:rPr>
          <w:b/>
          <w:lang w:val="hi_IN" w:bidi="hi_IN"/>
        </w:rPr>
        <w:t>अरब</w:t>
      </w:r>
      <w:r>
        <w:rPr>
          <w:lang w:val="hi_IN" w:bidi="hi_IN"/>
        </w:rPr>
        <w:t>" नाम के स्थान का नाम नहीं है, तो यह तय करें कि आप इस नाम का अनुवाद अपनी भाषा में कैसे करेंगे। यह भी तय करें कि आप "राज्यपालों" का अनुवाद कैसे करेंगे। राज्यपाल वह अधिकारी होता है जो राजा की ओर से देश के एक भाग का प्रबंधन करता है। इस ऑडियो को यहाँ रोकें।</w:t>
      </w:r>
    </w:p>
    <w:p>
      <w:pPr/>
      <w:r>
        <w:rPr>
          <w:lang w:val="hi_IN" w:bidi="hi_IN"/>
        </w:rPr>
      </w:r>
      <w:r>
        <w:rPr>
          <w:lang w:val="hi_IN" w:bidi="hi_IN"/>
        </w:rPr>
        <w:t xml:space="preserve">राजा सुलैमान ने 200 बड़ी ढालें बनाईं और प्रत्येक ढाल को लगभग 600 शेकेल, या सात किलोग्राम सोने की परत से मढ़ा। और सुलैमान ने 300 छोटी ढालें बनाईं और प्रत्येक ढाल को लगभग तीन मीना, या दो किलोग्राम पीटे हुए सोने से मढ़ा। शेकेल वजन की एक इकाई है, जिसका वजन लगभग 11 ग्राम होता है। और सुलैमान ने 300 छोटी ढालें बनाई और प्रत्येक ढाल को लगभग दो किलोग्राम सोना लगाकर मढ़ा दिया। </w:t>
      </w:r>
    </w:p>
    <w:p>
      <w:pPr/>
      <w:r>
        <w:rPr>
          <w:lang w:val="hi_IN" w:bidi="hi_IN"/>
        </w:rPr>
      </w:r>
      <w:r>
        <w:rPr>
          <w:lang w:val="hi_IN" w:bidi="hi_IN"/>
        </w:rPr>
        <w:t>यहाँ रुकें और समूह के रूप में एक ढाल की तस्वीर देखें। तय करें कि आप अपनी भाषा में "</w:t>
      </w:r>
      <w:r>
        <w:rPr>
          <w:b/>
          <w:lang w:val="hi_IN" w:bidi="hi_IN"/>
        </w:rPr>
        <w:t>ढाल</w:t>
      </w:r>
      <w:r>
        <w:rPr>
          <w:lang w:val="hi_IN" w:bidi="hi_IN"/>
        </w:rPr>
        <w:t>" का अनुवाद कैसे करेंगे। "लबानोन के जंगल के भवन" का अनुवाद उसी तरह करना सुनिश्चित करें जैसे आपने पिछली कहानियों में किया था। इस ऑडियो को यहाँ रोकें।</w:t>
      </w:r>
    </w:p>
    <w:p>
      <w:pPr/>
      <w:r>
        <w:rPr>
          <w:lang w:val="hi_IN" w:bidi="hi_IN"/>
        </w:rPr>
      </w:r>
      <w:r>
        <w:rPr>
          <w:lang w:val="hi_IN" w:bidi="hi_IN"/>
        </w:rPr>
        <w:t xml:space="preserve">यहाँ रुकें और समूह में चर्चा करें कि आप </w:t>
      </w:r>
      <w:r>
        <w:rPr>
          <w:b/>
          <w:lang w:val="hi_IN" w:bidi="hi_IN"/>
        </w:rPr>
        <w:t>शेकेल</w:t>
      </w:r>
      <w:r>
        <w:rPr>
          <w:lang w:val="hi_IN" w:bidi="hi_IN"/>
        </w:rPr>
        <w:t xml:space="preserve"> और </w:t>
      </w:r>
      <w:r>
        <w:rPr>
          <w:b/>
          <w:lang w:val="hi_IN" w:bidi="hi_IN"/>
        </w:rPr>
        <w:t>मीना</w:t>
      </w:r>
      <w:r>
        <w:rPr>
          <w:lang w:val="hi_IN" w:bidi="hi_IN"/>
        </w:rPr>
        <w:t xml:space="preserve"> शब्दों का अनुवाद किस प्रकार करना चाहेंगे। यदि आप चाहें तो आधुनिक किलोग्राम मापन इकाई का उपयोग कर सकते हैं, जिसके अनुसार प्रत्येक बड़ी ढाल में सात किलोग्राम सोना और प्रत्येक छोटी ढाल में दो किलोग्राम सोना होगा। "शेकेल" के बारे में अधिक जानकारी के लिए मुख्य शब्दावली देखें। इस ऑडियो को यहाँ रोकें।</w:t>
      </w:r>
    </w:p>
    <w:p>
      <w:pPr>
        <w:pStyle w:val="ListBullet"/>
        <w:spacing w:line="240" w:lineRule="auto"/>
        <w:ind w:left="720"/>
      </w:pPr>
      <w:r>
        <w:rPr>
          <w:lang w:val="hi_IN" w:bidi="hi_IN"/>
        </w:rPr>
      </w:r>
      <w:r>
        <w:rPr>
          <w:lang w:val="hi_IN" w:bidi="hi_IN"/>
        </w:rPr>
        <w:t xml:space="preserve">फिर राजा ने एक बड़ा </w:t>
      </w:r>
      <w:r>
        <w:rPr>
          <w:b/>
          <w:lang w:val="hi_IN" w:bidi="hi_IN"/>
        </w:rPr>
        <w:t xml:space="preserve">सिंहासन </w:t>
      </w:r>
      <w:r>
        <w:rPr>
          <w:lang w:val="hi_IN" w:bidi="hi_IN"/>
        </w:rPr>
        <w:t xml:space="preserve"> बनाया, जिसे </w:t>
      </w:r>
      <w:r>
        <w:rPr>
          <w:b/>
          <w:lang w:val="hi_IN" w:bidi="hi_IN"/>
        </w:rPr>
        <w:t>हाथीदाँत</w:t>
      </w:r>
      <w:r>
        <w:rPr>
          <w:lang w:val="hi_IN" w:bidi="hi_IN"/>
        </w:rPr>
        <w:t xml:space="preserve"> से भरकर सबसे उत्तम सोने से मढ़ा दिया गया। "सिंहासन" का अनुवाद उसी तरह करना सुनिश्चित करें जैसे आपने पिछले भागों में किया था।</w:t>
      </w:r>
    </w:p>
    <w:p>
      <w:pPr>
        <w:pStyle w:val="ListBullet"/>
        <w:spacing w:line="240" w:lineRule="auto"/>
        <w:ind w:left="720"/>
      </w:pPr>
      <w:r>
        <w:rPr>
          <w:lang w:val="hi_IN" w:bidi="hi_IN"/>
        </w:rPr>
      </w:r>
      <w:r>
        <w:rPr>
          <w:lang w:val="hi_IN" w:bidi="hi_IN"/>
        </w:rPr>
        <w:t>यहाँ रुकें और हाथीदाँत वाले हाथी की तस्वीर को फिर से देखें। तय करें कि आप अपनी भाषा में "हाथीदाँत" का अनुवाद कैसे करेंगे। इस ऑडियो को यहाँ रोकें।</w:t>
      </w:r>
    </w:p>
    <w:p>
      <w:pPr>
        <w:pStyle w:val="ListBullet"/>
        <w:spacing w:line="240" w:lineRule="auto"/>
        <w:ind w:left="720"/>
      </w:pPr>
      <w:r>
        <w:rPr>
          <w:lang w:val="hi_IN" w:bidi="hi_IN"/>
        </w:rPr>
      </w:r>
      <w:r>
        <w:rPr>
          <w:lang w:val="hi_IN" w:bidi="hi_IN"/>
        </w:rPr>
        <w:t xml:space="preserve">सिंहासन की ओर छह सीढ़ियाँ थीं, और सिंहासन का शीर्ष हिस्सा पीछे से गोल था। आसन के दोनों ओर हत्थे थे, और प्रत्येक हत्थे के पास एक सिंह खड़ा था। बारह शेर सीढ़ियों पर खड़े थे, एक सीढ़ी के प्रत्येक छोर पर था। ऐसा कुछ पहले किसी अन्य </w:t>
      </w:r>
      <w:r>
        <w:rPr>
          <w:b/>
          <w:lang w:val="hi_IN" w:bidi="hi_IN"/>
        </w:rPr>
        <w:t>राज्य</w:t>
      </w:r>
      <w:r>
        <w:rPr>
          <w:lang w:val="hi_IN" w:bidi="hi_IN"/>
        </w:rPr>
        <w:t xml:space="preserve"> के लिए नहीं बनाया गया था। राज्य के लिए उसी शब्द का उपयोग करना सुनिश्चित करें जो आपने पिछले भागों में किया था। राज्य के बारे में अधिक जानकारी के लिए मुख्य शब्दावली देखें।</w:t>
      </w:r>
    </w:p>
    <w:p>
      <w:pPr>
        <w:pStyle w:val="ListBullet"/>
        <w:spacing w:line="240" w:lineRule="auto"/>
        <w:ind w:left="720"/>
      </w:pPr>
      <w:r>
        <w:rPr>
          <w:lang w:val="hi_IN" w:bidi="hi_IN"/>
        </w:rPr>
      </w:r>
      <w:r>
        <w:rPr>
          <w:lang w:val="hi_IN" w:bidi="hi_IN"/>
        </w:rPr>
        <w:t xml:space="preserve">यहाँ रुकें और यदि आवश्यक हो, तो </w:t>
      </w:r>
      <w:r>
        <w:rPr>
          <w:b/>
          <w:lang w:val="hi_IN" w:bidi="hi_IN"/>
        </w:rPr>
        <w:t>शेर</w:t>
      </w:r>
      <w:r>
        <w:rPr>
          <w:lang w:val="hi_IN" w:bidi="hi_IN"/>
        </w:rPr>
        <w:t xml:space="preserve"> की तस्वीर को फिर से देखें। यदि आपकी भाषा में शेर के लिए शब्द नहीं है, तो यह तय करें कि आप अपने श्रोताओं के लिए शेर का वर्णन कैसे करेंगे। इस ऑडियो को यहाँ रोकें।</w:t>
      </w:r>
    </w:p>
    <w:p>
      <w:pPr/>
      <w:r>
        <w:rPr>
          <w:lang w:val="hi_IN" w:bidi="hi_IN"/>
        </w:rPr>
      </w:r>
      <w:r>
        <w:rPr>
          <w:lang w:val="hi_IN" w:bidi="hi_IN"/>
        </w:rPr>
        <w:t>राजा सुलैमान के सभी प्याले सोने से बने थे, और लबानोन के जंगल के भवन के सभी बर्तन शुद्ध सोने से बने थे। कुछ भी चाँदी से नहीं बना था, क्योंकि सुलैमान के समय में चाँदी बहुत कम मूल्यवान थी। क्योंकि राजा के पास समुद्र में व्यापारिक जहाजों का एक बेड़ा था, जिसमें राजा हीराम के जहाजों भी थे। हर तीन साल में एक बार जहाज सोना, चाँदी, हाथीदाँत, वानर और मोर लेकर वापस आते थे।</w:t>
      </w:r>
    </w:p>
    <w:p>
      <w:pPr/>
      <w:r>
        <w:rPr>
          <w:lang w:val="hi_IN" w:bidi="hi_IN"/>
        </w:rPr>
      </w:r>
      <w:r>
        <w:rPr>
          <w:lang w:val="hi_IN" w:bidi="hi_IN"/>
        </w:rPr>
        <w:t>यहाँ रुकें और यदि आवश्यक हो तो वानर, मोर, बबून और बंदरों की तस्वीरें देखें। तय करें कि आप “वानर” और “मोर” शब्दों का अपनी भाषा में किस प्रकार अनुवाद करेंगे। आप "बबून" और "बंदर" शब्दों का उपयोग भी कर सकते हैं। इस ऑडियो को यहाँ रोकें।</w:t>
      </w:r>
    </w:p>
    <w:p>
      <w:pPr/>
      <w:r>
        <w:rPr>
          <w:lang w:val="hi_IN" w:bidi="hi_IN"/>
        </w:rPr>
      </w:r>
      <w:r>
        <w:rPr>
          <w:lang w:val="hi_IN" w:bidi="hi_IN"/>
        </w:rPr>
        <w:t xml:space="preserve">इसलिए राजा सुलैमान धन और </w:t>
      </w:r>
      <w:r>
        <w:rPr>
          <w:b/>
          <w:lang w:val="hi_IN" w:bidi="hi_IN"/>
        </w:rPr>
        <w:t>बुद्धि</w:t>
      </w:r>
      <w:r>
        <w:rPr>
          <w:lang w:val="hi_IN" w:bidi="hi_IN"/>
        </w:rPr>
        <w:t xml:space="preserve"> में पृथ्वी के सभी राजाओं से बढ़कर हो गया। पूरी पृथ्वी से लोग सुलैमान से परामर्श करने और उस बुद्धि को सुनने के लिए आए जो </w:t>
      </w:r>
      <w:r>
        <w:rPr>
          <w:b/>
          <w:lang w:val="hi_IN" w:bidi="hi_IN"/>
        </w:rPr>
        <w:t>परमेश्वर</w:t>
      </w:r>
      <w:r>
        <w:rPr>
          <w:lang w:val="hi_IN" w:bidi="hi_IN"/>
        </w:rPr>
        <w:t xml:space="preserve"> ने उसके </w:t>
      </w:r>
      <w:r>
        <w:rPr>
          <w:b/>
          <w:lang w:val="hi_IN" w:bidi="hi_IN"/>
        </w:rPr>
        <w:t>मन</w:t>
      </w:r>
      <w:r>
        <w:rPr>
          <w:lang w:val="hi_IN" w:bidi="hi_IN"/>
        </w:rPr>
        <w:t>में रखी थी। हर साल, सुलैमान से मिलने आने वाला हर व्यक्ति उसके लिए चाँदी और सोना, वस्त्र, हथियार, मसाले, घोड़े और खच्चर उपहार में लाता था। बुद्धि, मन और परमेश्वर के लिए उन्हीं शब्दों का उपयोग करना सुनिश्चित करें जो आपने पिछले भागों में किया था। बुद्धि, मन और परमेश्वर के बारे में अधिक जानकारी के लिए मुख्य शब्दावली देखें।</w:t>
      </w:r>
    </w:p>
    <w:p>
      <w:pPr/>
      <w:r>
        <w:rPr>
          <w:lang w:val="hi_IN" w:bidi="hi_IN"/>
        </w:rPr>
      </w:r>
      <w:r>
        <w:rPr>
          <w:lang w:val="hi_IN" w:bidi="hi_IN"/>
        </w:rPr>
        <w:t>यहाँ रुकें और यदि आवश्यक हो तो खच्चर की तस्वीर को फिर से देखें। तय करें कि आप "खच्चर" के लिए किस शब्द का उपयोग करेंगे। इस ऑडियो को यहाँ रोकें।</w:t>
      </w:r>
    </w:p>
    <w:p>
      <w:pPr>
        <w:pStyle w:val="ListBullet"/>
        <w:spacing w:line="240" w:lineRule="auto"/>
        <w:ind w:left="720"/>
      </w:pPr>
      <w:r>
        <w:rPr>
          <w:lang w:val="hi_IN" w:bidi="hi_IN"/>
        </w:rPr>
      </w:r>
      <w:r>
        <w:rPr>
          <w:lang w:val="hi_IN" w:bidi="hi_IN"/>
        </w:rPr>
        <w:t xml:space="preserve">सुलैमान ने 1,400 </w:t>
      </w:r>
      <w:r>
        <w:rPr>
          <w:b/>
          <w:lang w:val="hi_IN" w:bidi="hi_IN"/>
        </w:rPr>
        <w:t>रथ</w:t>
      </w:r>
      <w:r>
        <w:rPr>
          <w:lang w:val="hi_IN" w:bidi="hi_IN"/>
        </w:rPr>
        <w:t xml:space="preserve"> और 12,000 घुड़सवारों का एक सेना बनाई। सुलैमान ने उन्हें रथों के नगरों में और राजा के साथ यरूशलेम में तैनात किया। राजा ने यरूशलेम में चाँदी को पत्थरों जितना आम कर दिया, और यहूदा की पहाड़ी तलहटी के निचले इलाकों में देवदार को गूलर के पेड़ों जितना आम कर दिया। रथ और रथ-नगरों के लिए वही शब्द प्रयोग करें, जो आपने पहले किए थे। सुलैमान के घोड़े मिस्र और किलिकिया से आए थे, और राजा के व्यापारियों ने उन्हें किलिकिया से मानक मूल्य पर खरीदा था।</w:t>
      </w:r>
    </w:p>
    <w:p>
      <w:pPr>
        <w:pStyle w:val="ListBullet"/>
        <w:spacing w:line="240" w:lineRule="auto"/>
        <w:ind w:left="720"/>
      </w:pPr>
      <w:r>
        <w:rPr>
          <w:lang w:val="hi_IN" w:bidi="hi_IN"/>
        </w:rPr>
      </w:r>
      <w:r>
        <w:rPr>
          <w:lang w:val="hi_IN" w:bidi="hi_IN"/>
        </w:rPr>
        <w:t>यहाँ रुकें और इस्राएल और किलिकिया का नक्शा फिर से देखें। किलिकिया के स्थान पर ध्यान दें। तय करें कि आप "</w:t>
      </w:r>
      <w:r>
        <w:rPr>
          <w:b/>
          <w:lang w:val="hi_IN" w:bidi="hi_IN"/>
        </w:rPr>
        <w:t>किलिकिया</w:t>
      </w:r>
      <w:r>
        <w:rPr>
          <w:lang w:val="hi_IN" w:bidi="hi_IN"/>
        </w:rPr>
        <w:t>" का अनुवाद अपनी भाषा में कैसे करेंगे। इस ऑडियो को यहाँ रोकें।</w:t>
      </w:r>
    </w:p>
    <w:p>
      <w:pPr>
        <w:pStyle w:val="ListBullet"/>
        <w:spacing w:line="240" w:lineRule="auto"/>
        <w:ind w:left="720"/>
      </w:pPr>
      <w:r>
        <w:rPr>
          <w:lang w:val="hi_IN" w:bidi="hi_IN"/>
        </w:rPr>
      </w:r>
      <w:r>
        <w:rPr>
          <w:lang w:val="hi_IN" w:bidi="hi_IN"/>
        </w:rPr>
        <w:t xml:space="preserve">लोगों ने मिस्र से एक रथ लगभग 600 शेकेल, या सात किलोग्राम चाँदी में और घोड़ा लगभग 150 शेकेल, या दो किलोग्राम चाँदी में खरीदा था। और लोगों ने उन्हें </w:t>
      </w:r>
      <w:r>
        <w:rPr>
          <w:b/>
          <w:lang w:val="hi_IN" w:bidi="hi_IN"/>
        </w:rPr>
        <w:t>हित्तियों</w:t>
      </w:r>
      <w:r>
        <w:rPr>
          <w:lang w:val="hi_IN" w:bidi="hi_IN"/>
        </w:rPr>
        <w:t xml:space="preserve"> और </w:t>
      </w:r>
      <w:r>
        <w:rPr>
          <w:b/>
          <w:lang w:val="hi_IN" w:bidi="hi_IN"/>
        </w:rPr>
        <w:t>अरामियों</w:t>
      </w:r>
      <w:r>
        <w:rPr>
          <w:lang w:val="hi_IN" w:bidi="hi_IN"/>
        </w:rPr>
        <w:t>के राजाओं के पास भी निर्यात किया। हित्तियों और अरामियों का अनुवाद उसी तरह करना सुनिश्चित करें जैसे आपने पिछले भागों में किया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11:1–13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11:1–13 को सुनें और अपने मन में रखें।</w:t>
      </w:r>
    </w:p>
    <w:p>
      <w:pPr/>
      <w:r>
        <w:rPr>
          <w:lang w:val="hi_IN" w:bidi="hi_IN"/>
        </w:rPr>
      </w:r>
      <w:r>
        <w:rPr>
          <w:lang w:val="hi_IN" w:bidi="hi_IN"/>
        </w:rPr>
        <w:t>यदि सम्भव हो, तो 1 राजाओं 11:1–13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राजाओं 11:1–13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 xml:space="preserve">पिछली कहानी में, कहानीकार ने राजा सुलैमान के महान धन, बुद्धि और सैन्य शक्ति के बारे में अधिक वर्णन किया। इस कहानी में, राजा सुलैमान कई विदेशी स्त्रियों से विवाह करता है, और जब सुलैमान बूढ़ा हो जाता है, तो वह उन देवताओं की आराधना करना शुरू करता है जिनकी उसकी पत्नियाँ पूजा करती हैं। इससे यहोवा क्रोधित हो जाता है। इसलिए यहोवा सुलैमान से कहता है कि सुलैमान के पुत्र से शुरू करके, सुलैमान के वंशज अब इस्राएल के सभी 12 गोत्रों पर शासन नहीं करेंगे, बल्कि केवल एक गोत्र पर शासन करेंगे। </w:t>
      </w:r>
    </w:p>
    <w:p>
      <w:pPr/>
      <w:r>
        <w:rPr>
          <w:lang w:val="hi_IN" w:bidi="hi_IN"/>
        </w:rPr>
      </w:r>
      <w:r>
        <w:rPr>
          <w:lang w:val="hi_IN" w:bidi="hi_IN"/>
        </w:rPr>
        <w:t>जब यहोवा इस्राएलियों को कनान में ले गया, तब यहोवा ने इस्राएलियों से कई बार कहा कि वे कनानियों से विवाह न करें। यहोवा ने इस्राएलियों को ऐसा इसलिए कहा क्योंकि यहोवा जानता था कि यदि कोई इस्राएली किसी कनानी से विवाह करता है, तो कनानी उस इस्राएली पर अपने झूठे देवताओं की उपासना करने का दबाव डालेगा। फिर वह इस्राएली यहोवा के बजाय उन झूठे देवताओं की उपासना करने लग सकता था। मूसा और यहोशू ने इस्राएलियों को यह भी चेतावनी दी कि वे कनानियों से विवाह न करें, क्योंकि तब इस्राएली निश्चित रूप से कनानियों के देवताओं की आराधना करेंगे। दुख की बात है, राजा सुलैमान के साथ ठीक ऐसा ही हुआ था। सुलैमान ने कई विदेशी स्त्रियों से विवाह किया, और वे स्त्रियाँ अपने देवताओं की आराधना करना चाहती थीं। सुलैमान ने अपनी विदेशी पत्नियों के लिए अपने देवताओं की आराधना करने के लिए स्थान बनाए, और आखिरकार सुलैमान ने भी उन देवताओं की आराधना करना शुरू किया।</w:t>
      </w:r>
    </w:p>
    <w:p>
      <w:pPr/>
      <w:r>
        <w:rPr>
          <w:lang w:val="hi_IN" w:bidi="hi_IN"/>
        </w:rPr>
      </w:r>
      <w:r>
        <w:rPr>
          <w:lang w:val="hi_IN" w:bidi="hi_IN"/>
        </w:rPr>
        <w:t>यहाँ रुकें और किसी ऐसे व्यक्ति के बारे में कहानी सुनाएँ जिस पर कुछ गलत करने का दबाव डाला गया और अंततः उसने वह गलत काम किया। अन्य लोगों ने उस व्यक्ति पर दबाव डालने के लिए उस व्यक्ति से क्या कहा या क्या किया? गलत काम करने का निर्णय लेने से पहले वह व्यक्ति कितने समय तक दबाव का विरोध करता रहा? बाद में क्या हुआ? इस ऑडियो को यहाँ रोकें।</w:t>
      </w:r>
    </w:p>
    <w:p>
      <w:pPr/>
      <w:r>
        <w:rPr>
          <w:lang w:val="hi_IN" w:bidi="hi_IN"/>
        </w:rPr>
      </w:r>
      <w:r>
        <w:rPr>
          <w:lang w:val="hi_IN" w:bidi="hi_IN"/>
        </w:rPr>
        <w:t>इतिहास के इस दौर में, एक राजा की अक्सर बहुत-सी पत्नियाँ होती थीं। जब किसी राजा की कई पत्नियाँ होती थीं, तो यह दर्शाता था कि राजा धनी और शक्तिशाली था। सुलैमान ने शायद हित्तियों, मोआबियों, अम्मोनियों, एदोमियों और सीदोनियों के अगुवों के साथ समझौता करने के लिए इनमें से कई स्त्रियों से विवाह किया था। जबकि मोआबियों, अम्मोनियों, एदोमियों और सीदोनियों के पास अपने देश थे, हित्ती पूरे क्षेत्र में छोटे-छोटे समूहों में बिखरे हुए थे।</w:t>
      </w:r>
    </w:p>
    <w:p>
      <w:pPr/>
      <w:r>
        <w:rPr>
          <w:lang w:val="hi_IN" w:bidi="hi_IN"/>
        </w:rPr>
      </w:r>
      <w:r>
        <w:rPr>
          <w:lang w:val="hi_IN" w:bidi="hi_IN"/>
        </w:rPr>
        <w:t>यहाँ रुकें और एक नक्शा देखें जो इस्राएल, मोआब, अम्मोन, एदोम और सीदोन के स्थान को दिखाता है। इस ऑडियो को यहाँ रोकें।</w:t>
      </w:r>
    </w:p>
    <w:p>
      <w:pPr/>
      <w:r>
        <w:rPr>
          <w:lang w:val="hi_IN" w:bidi="hi_IN"/>
        </w:rPr>
      </w:r>
      <w:r>
        <w:rPr>
          <w:lang w:val="hi_IN" w:bidi="hi_IN"/>
        </w:rPr>
        <w:t>जब सुलैमान ने हित्तियों, मोआबियों, अम्मोनियों, एदोमियों और सीदोनियों के साथ ये विवाह के समझौते किए, तो इससे पता चला कि उन देशों के अगुवे सुलैमान की शक्ति से डरते थे और सुलैमान के साथ अच्छे संबंध बनाए रखना चाहते थे।</w:t>
      </w:r>
    </w:p>
    <w:p>
      <w:pPr/>
      <w:r>
        <w:rPr>
          <w:lang w:val="hi_IN" w:bidi="hi_IN"/>
        </w:rPr>
      </w:r>
      <w:r>
        <w:rPr>
          <w:lang w:val="hi_IN" w:bidi="hi_IN"/>
        </w:rPr>
        <w:t>यहाँ रुकें और इस प्रश्न पर चर्चा करें: उस क्षेत्र में जहाँ आप रहते हैं, अगुवे कैसे दिखाते हैं कि वे धनी और शक्तिशाली हैं? इस ऑडियो को यहाँ रोकें।</w:t>
      </w:r>
    </w:p>
    <w:p>
      <w:pPr/>
      <w:r>
        <w:rPr>
          <w:lang w:val="hi_IN" w:bidi="hi_IN"/>
        </w:rPr>
      </w:r>
      <w:r>
        <w:rPr>
          <w:lang w:val="hi_IN" w:bidi="hi_IN"/>
        </w:rPr>
        <w:t>सुलैमान के पास 700 पत्नियाँ और 300 रखैलियाँ थीं, या ऐसी पत्नियाँ जो कम दर्जे की थीं। यह पत्नियों की बहुत बड़ी संख्या है। सुलैमान ने निश्चित रूप से यहोवा की उस आज्ञा को तोड़ा कि राजा को बहुत सारी पत्नियाँ नहीं रखनी चाहिए।</w:t>
      </w:r>
    </w:p>
    <w:p>
      <w:pPr/>
      <w:r>
        <w:rPr>
          <w:lang w:val="hi_IN" w:bidi="hi_IN"/>
        </w:rPr>
      </w:r>
      <w:r>
        <w:rPr>
          <w:lang w:val="hi_IN" w:bidi="hi_IN"/>
        </w:rPr>
        <w:t>यहाँ रुकें और इस प्रश्न पर चर्चा करें: आपके क्षेत्र में, एक अगुवे के लिए कितनी पत्नियों से विवाह करना उचित है? इस ऑडियो को यहाँ रोकें।</w:t>
      </w:r>
    </w:p>
    <w:p>
      <w:pPr/>
      <w:r>
        <w:rPr>
          <w:lang w:val="hi_IN" w:bidi="hi_IN"/>
        </w:rPr>
      </w:r>
      <w:r>
        <w:rPr>
          <w:lang w:val="hi_IN" w:bidi="hi_IN"/>
        </w:rPr>
        <w:t>सुलैमान की पत्नियों ने उसका मन यहोवा से दूर कर दिया, जिसका अर्थ है कि सुलैमान यहोवा से उतना प्रेम नहीं करता जितना वह पहले करता था। क्योंकि सुलैमान अब पूरी तरह से यहोवा से प्रेम नहीं करता था, इसलिए सुलैमान ने अन्य देवताओं की आराधना की। यहोवा ने सुलैमान से कहा कि वह इन झूठे देवताओं की आराधना न करे, लेकिन सुलैमान ने यहोवा की आज्ञा नहीं मानी और झूठे देवताओं की आराधना की।</w:t>
      </w:r>
    </w:p>
    <w:p>
      <w:pPr/>
      <w:r>
        <w:rPr>
          <w:lang w:val="hi_IN" w:bidi="hi_IN"/>
        </w:rPr>
      </w:r>
      <w:r>
        <w:rPr>
          <w:lang w:val="hi_IN" w:bidi="hi_IN"/>
        </w:rPr>
        <w:t>यहाँ रुकें और किसी ऐसे व्यक्ति के बारे में कहानी सुनाएँ जिसने अधिकार वाले किसी व्यक्ति की आज्ञा का उल्लंघन किया। उस व्यक्ति ने आज्ञा का उल्लंघन क्यों किया? इसके बाद क्या हुआ? इसके परिणाम क्या थे? इस ऑडियो को यहाँ रोकें।</w:t>
      </w:r>
    </w:p>
    <w:p>
      <w:pPr/>
      <w:r>
        <w:rPr>
          <w:lang w:val="hi_IN" w:bidi="hi_IN"/>
        </w:rPr>
      </w:r>
      <w:r>
        <w:rPr>
          <w:lang w:val="hi_IN" w:bidi="hi_IN"/>
        </w:rPr>
        <w:t>यहोवा बहुत क्रोधित हुआ और उसने इस विषय पर सुलैमान को फटकार लगाई। यहोवा ने कहा कि सुलैमान ने उस विशेष वाचा को तोड़ दिया था जो यहोवा ने इस्राएलियों के साथ बाँधी थी और यहोवा की व्यवस्थाओं का पालन नहीं किया था। यहोवा को इसके लिए सुलैमान को दंड देने का पूरा अधिकार था। यहोवा सुलैमान को अब इस्राएल का राजा न होने का निर्णय भी ले सकता था, क्योंकि सुलैमान इस्राएल के आत्मिक अगुवे के रूप में असफल हो गया था। लेकिन यहोवा ने यह भी याद किया कि यहोवा ने राजा दाऊद से वादा किया था कि दाऊद के परिवार का कोई व्यक्ति हमेशा इस्राएल का राजा होगा। इसलिए यहोवा ने कहा कि यहोवा इस्राएल के पूरे राज्य को सुलैमान से दूर नहीं करेगा। इसके बजाय, यहोवा इस्राएल के 12 गोत्रों में से 10 गोत्रों को दूसरे अगुवे के पीछे चलने देता, जबकि सुलैमान का पुत्र केवल एक गोत्र पर राजा रहता। यह सुलैमान द्वारा दूसरे देवताओं की उपासना करने के कारण दिया गया दण्ड था, लेकिन यहोवा ने फिर भी दाऊद से की हुई अपनी प्रतिज्ञा को निभाया और दाऊद के परिवार में से किसी व्यक्ति को राजा बने रहने दिया।</w:t>
      </w:r>
    </w:p>
    <w:p>
      <w:pPr/>
      <w:r>
        <w:rPr>
          <w:lang w:val="hi_IN" w:bidi="hi_IN"/>
        </w:rPr>
      </w:r>
      <w:r>
        <w:rPr>
          <w:lang w:val="hi_IN" w:bidi="hi_IN"/>
        </w:rPr>
        <w:t>यहाँ रुकें और किसी ऐसे व्यक्ति के बारे में एक कहानी सुनाएँ जिसने उस व्यक्ति के माता-पिता के साथ अपने संबंधों के कारण किसी के प्रति दया या करुणा दिखाई। यदि उस व्यक्ति का अपने माता-पिता के साथ संबंध न होता तो क्या हो सकता था? इस ऑडियो को यहाँ रोकें।</w:t>
      </w:r>
    </w:p>
    <w:p>
      <w:pPr/>
      <w:r>
        <w:rPr>
          <w:lang w:val="hi_IN" w:bidi="hi_IN"/>
        </w:rPr>
      </w:r>
      <w:r>
        <w:rPr>
          <w:lang w:val="hi_IN" w:bidi="hi_IN"/>
        </w:rPr>
        <w:t>यहोवा ने यह भी कहा कि यहोवा सुलैमान के पुत्र को “यरूशलेम के कारण” इस्राएल के एक गोत्र पर शासन करने देगा। यहोवा ने यरूशलेम को उस विशेष नगर के रूप में चुना, जहाँ यहोवा की उपस्थिति सदा रहेगी और जहाँ यहोवा के लोग यहोवा की उपासना करेंगे। यहोवा ने इस्राएलियों को यरूशलेम में यहोवा का भवन बनाने और केवल उसी स्थान पर बलिदान चढ़ाने की आज्ञा दी। दाऊद के वे वंशज जो इस्राएल पर शासन करते थे, उनकी विशेष जिम्मेदारी थी कि वे मन्दिर की रक्षा करें, यहोवा की विश्वासयोग्य उपासना करने के लिए लोगों को प्रोत्साहित करें और इस्राएल के लोगों के सामने एक अच्छा आत्मिक उदाहरण रखें।</w:t>
      </w:r>
    </w:p>
    <w:p>
      <w:pPr/>
      <w:r>
        <w:rPr>
          <w:lang w:val="hi_IN" w:bidi="hi_IN"/>
        </w:rPr>
      </w:r>
      <w:r>
        <w:rPr>
          <w:lang w:val="hi_IN" w:bidi="hi_IN"/>
        </w:rPr>
        <w:t>यहोवा हमेशा अपनी प्रतिज्ञाओं को पूरा करता है। यहोवा ने वादा किया कि दाऊद के परिवार का कोई व्यक्ति हमेशा इस्राएल का राजा होगा। यहोवा ने यह भी वादा किया कि यहोवा की विशेष उपस्थिति हमेशा यरूशलेम में रहेगी। क्योंकि यहोवा ने ये दोनों प्रतिज्ञाएँ कीं, इसलिए दाऊद के परिवार को यरूशलेम से शासन करना पड़ा, जहाँ मंदिर स्थित था।</w:t>
      </w:r>
    </w:p>
    <w:p>
      <w:pPr/>
      <w:r>
        <w:rPr>
          <w:lang w:val="hi_IN" w:bidi="hi_IN"/>
        </w:rPr>
      </w:r>
      <w:r>
        <w:rPr>
          <w:lang w:val="hi_IN" w:bidi="hi_IN"/>
        </w:rPr>
        <w:t>यहाँ रुकें और इन प्रश्नों पर चर्चा करें: क्या कोई ऐसा स्थान है जो आपके लोगों के समूह के लिए विशेष है? यदि ऐसा है, तो यह आपके लिए विशेष क्यों है? लोग इस स्थान के बारे में क्या कहते हैं? यदि आप इस स्थान पर नहीं जा सकते तो आपके लोग कैसा महसूस करेंगे?</w:t>
      </w:r>
      <w:r>
        <w:rPr>
          <w:lang w:val="hi_IN" w:bidi="hi_IN"/>
        </w:rPr>
      </w:r>
    </w:p>
    <w:p>
      <w:pPr>
        <w:pStyle w:val="Heading3"/>
      </w:pPr>
      <w:r>
        <w:rPr>
          <w:lang w:val="hi_IN" w:bidi="hi_IN"/>
        </w:rPr>
        <w:t>घटनाओं को समझाना</w:t>
      </w:r>
    </w:p>
    <w:p>
      <w:pPr/>
      <w:r>
        <w:rPr>
          <w:lang w:val="hi_IN" w:bidi="hi_IN"/>
        </w:rPr>
      </w:r>
      <w:r>
        <w:rPr>
          <w:lang w:val="hi_IN" w:bidi="hi_IN"/>
        </w:rPr>
        <w:t>1 राजाओं 11:1–13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राजा सुलैमान की विदेशी पत्नियाँ उसे यहोवा के अलावा अन्य देवताओं की आराधना करने के लिए अगुवाई करती हैं।</w:t>
      </w:r>
    </w:p>
    <w:p>
      <w:pPr/>
      <w:r>
        <w:rPr>
          <w:lang w:val="hi_IN" w:bidi="hi_IN"/>
        </w:rPr>
      </w:r>
      <w:r>
        <w:rPr>
          <w:b/>
          <w:lang w:val="hi_IN" w:bidi="hi_IN"/>
        </w:rPr>
        <w:t>दूसरे दृश्य में:</w:t>
      </w:r>
      <w:r>
        <w:rPr>
          <w:lang w:val="hi_IN" w:bidi="hi_IN"/>
        </w:rPr>
        <w:t xml:space="preserve"> यहोवा सुलैमान से कहता है कि सुलैमान की मूर्तिपूजा का परिणाम यह होगा कि उसके वंशज इस्राएल के सभी गोत्रों पर अपना नियंत्रण खो देंगे, सिवाय एक गोत्र के।</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राजा सुलैमान</w:t>
      </w:r>
    </w:p>
    <w:p>
      <w:pPr>
        <w:pStyle w:val="ListBullet"/>
        <w:spacing w:line="240" w:lineRule="auto"/>
        <w:ind w:left="720"/>
      </w:pPr>
      <w:r>
        <w:rPr>
          <w:lang w:val="hi_IN" w:bidi="hi_IN"/>
        </w:rPr>
      </w:r>
      <w:r>
        <w:rPr>
          <w:lang w:val="hi_IN" w:bidi="hi_IN"/>
        </w:rPr>
        <w:t>फिरौन की पुत्री</w:t>
      </w:r>
    </w:p>
    <w:p>
      <w:pPr>
        <w:pStyle w:val="ListBullet"/>
        <w:spacing w:line="240" w:lineRule="auto"/>
        <w:ind w:left="720"/>
      </w:pPr>
      <w:r>
        <w:rPr>
          <w:lang w:val="hi_IN" w:bidi="hi_IN"/>
        </w:rPr>
      </w:r>
      <w:r>
        <w:rPr>
          <w:lang w:val="hi_IN" w:bidi="hi_IN"/>
        </w:rPr>
        <w:t>सुलैमान की अन्य विदेशी पत्नियाँ</w:t>
      </w:r>
    </w:p>
    <w:p>
      <w:pPr>
        <w:pStyle w:val="ListBullet"/>
        <w:spacing w:line="240" w:lineRule="auto"/>
        <w:ind w:left="720"/>
      </w:pPr>
      <w:r>
        <w:rPr>
          <w:lang w:val="hi_IN" w:bidi="hi_IN"/>
        </w:rPr>
      </w:r>
      <w:r>
        <w:rPr>
          <w:lang w:val="hi_IN" w:bidi="hi_IN"/>
        </w:rPr>
        <w:t>सुलैमान की रखैलियाँ</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में, कहानीकार ने वर्णन किया कि कैसे सुलैमान ने विदेशी देवताओं की उपासना करके यहोवा के विरुद्ध पाप किया। सुलैमान ने कई विदेशी स्त्रियों से प्रेम किया और उनसे विवाह किया। पिछली कहानी में, हमने सुना कि सुलैमान ने फ़िरौन की बेटी से विवाह किया था। जब सुलैमान ने ऐसा किया, तब उसने यहोवा की आज्ञा नहीं मानी। कहानीकार ने बताया कि सुलैमान को इस्राएल के आसपास रहने वाली अन्यजाति की बहुत-सी स्त्रियों से प्रेम था। सुलैमान की पत्नियाँ हित्ती स्त्रियाँ थीं, साथ ही मोआब, अम्मोन, एदोम और सीदोन की स्त्रियाँ थीं। दुख की बात है, सुलैमान ने बार-बार यहोवा की आज्ञा का उल्लंघन किया।</w:t>
      </w:r>
    </w:p>
    <w:p>
      <w:pPr/>
      <w:r>
        <w:rPr>
          <w:lang w:val="hi_IN" w:bidi="hi_IN"/>
        </w:rPr>
      </w:r>
      <w:r>
        <w:rPr>
          <w:lang w:val="hi_IN" w:bidi="hi_IN"/>
        </w:rPr>
        <w:t>कहानीकार ने यहोवा की व्यवस्था को उद्धृत किया, जिसे मूसा ने अपनी एक पुस्तक में लिखा था: "तू उनसे विवाह नहीं करेगा और न ही वे तेरे साथ अंतरविवाह करेंगे।" यहोवा ने यह आज्ञा दो बार थोड़े अलग तरीके से दी, ताकि इस बात पर जोर दिया जा सके कि इस बात की महत्त्व कितनी है।</w:t>
      </w:r>
    </w:p>
    <w:p>
      <w:pPr/>
      <w:r>
        <w:rPr>
          <w:lang w:val="hi_IN" w:bidi="hi_IN"/>
        </w:rPr>
      </w:r>
      <w:r>
        <w:rPr>
          <w:lang w:val="hi_IN" w:bidi="hi_IN"/>
        </w:rPr>
        <w:t>यहाँ रुकें और इस प्रश्न पर चर्चा करें: आपकी भाषा में, आप किसी ऐसी बात पर कैसे जोर देते हैं जो वास्तव में महत्वपूर्ण है? आप यहोवा की आज्ञा का अनुवाद कैसे कर सकते हैं ताकि आपके श्रोताओं को पता चले कि यह बहुत महत्वपूर्ण है? इस ऑडियो को यहाँ रोकें।</w:t>
      </w:r>
    </w:p>
    <w:p>
      <w:pPr/>
      <w:r>
        <w:rPr>
          <w:lang w:val="hi_IN" w:bidi="hi_IN"/>
        </w:rPr>
      </w:r>
      <w:r>
        <w:rPr>
          <w:lang w:val="hi_IN" w:bidi="hi_IN"/>
        </w:rPr>
        <w:t>यहोवा ने इस्राएलियों को विदेशियों से विवाह न करने की आज्ञा दी थी, क्योंकि वे विदेशी इस्राएलियों के मन को यहोवा से दूर कर देंगे। इस्राएली मानते थे कि मन वह स्थान है जहाँ से व्यक्ति की भावनाएँ आती हैं—प्रेम, आनन्द, क्रोध या दुख जैसी भावनाएँ। यदि आपका मन किसी व्यक्ति की ओर मुड़ जाता है, तो इसका अर्थ है कि आप उस व्यक्ति से प्रेम करते हैं। लेकिन यदि आपका मन किसी व्यक्ति से दूर हो गया है, तो इसका अर्थ है कि आप उस व्यक्ति से प्रेम नहीं करते हैं। यहोवा ने इस्राएलियों को चेतावनी दी थी कि यदि वे विदेशियों से विवाह करेंगे, तो उनके मन में यहोवा के लिए प्रेम नहीं रहेगा। मूल भाषा में, यह वाक्यांश संकेत देता है कि पहले सुलैमान का मन यहोवा से प्रेम करने में सिद्ध था, लेकिन अब सुलैमान का मन सिद्ध नहीं रहा।</w:t>
      </w:r>
    </w:p>
    <w:p>
      <w:pPr/>
      <w:r>
        <w:rPr>
          <w:lang w:val="hi_IN" w:bidi="hi_IN"/>
        </w:rPr>
      </w:r>
      <w:r>
        <w:rPr>
          <w:lang w:val="hi_IN" w:bidi="hi_IN"/>
        </w:rPr>
        <w:t>यहाँ रुकें और इन प्रश्नों पर चर्चा करें: अपनी भाषा में उस स्थिति का वर्णन करने के लिए आपके पास कौन से शब्द या कथन हैं, जब एक व्यक्ति दूसरे व्यक्ति से प्रेम करता था, लेकिन अब उससे प्रेम नहीं करता है? क्या इनमें से कोई भी कथन आपको यह सोचने पर मजबूर करता है कि कोई ऐसी चीज़, जो पहले पूर्ण थी, अब खो गई है? इस ऑडियो को यहाँ रोकें।</w:t>
      </w:r>
    </w:p>
    <w:p>
      <w:pPr/>
      <w:r>
        <w:rPr>
          <w:lang w:val="hi_IN" w:bidi="hi_IN"/>
        </w:rPr>
      </w:r>
      <w:r>
        <w:rPr>
          <w:lang w:val="hi_IN" w:bidi="hi_IN"/>
        </w:rPr>
        <w:t>यहोवा ने कहा कि यदि इस्राएली विदेशियों से विवाह करते हैं, तो वे "निश्चित रूप से" इस्राएलियों के मन को यहोवा से दूर कर देंगे। यहोवा कह रहा है कि यह निश्चित है कि इस्राएलियों के मन यहोवा से मुड़ जाएँगे। यहोवा इस आज्ञा पर और भी अधिक जोर देना चाहता था।</w:t>
      </w:r>
    </w:p>
    <w:p>
      <w:pPr/>
      <w:r>
        <w:rPr>
          <w:lang w:val="hi_IN" w:bidi="hi_IN"/>
        </w:rPr>
      </w:r>
      <w:r>
        <w:rPr>
          <w:lang w:val="hi_IN" w:bidi="hi_IN"/>
        </w:rPr>
        <w:t>यहाँ रुकें और अपनी भाषा में उन शब्दों के बारे में बात करें जिनका अर्थ है कि कुछ निश्चित रूप से होगा। इनमें से कौन से शब्द यहाँ सबसे अच्छे से लागू हो सकते हैं? इस ऑडियो को यहाँ रोकें।</w:t>
      </w:r>
    </w:p>
    <w:p>
      <w:pPr/>
      <w:r>
        <w:rPr>
          <w:lang w:val="hi_IN" w:bidi="hi_IN"/>
        </w:rPr>
      </w:r>
      <w:r>
        <w:rPr>
          <w:lang w:val="hi_IN" w:bidi="hi_IN"/>
        </w:rPr>
        <w:t>सुलैमान अपनी विदेशी पत्नियों से प्रेम में लिपटा हुआ था। इसका अर्थ है कि सुलैमान ने अपना सारा प्रेम और वफादारी अपनी पत्नियों को दे दी और बदलने से इनकार कर दिया। इस मामले में, जब सुलैमान ने अपनी पत्नियों को अपना प्रेम और वफादारी दी, तब सुलैमान ने उनके देवताओं को भी अपना प्रेम और वफादारी दी। मूल भाषा में, कहानीकार कहता है कि सुलैमान अपनी पत्नियों से इतना प्रेम करता था कि यह ऐसा था मानो उसकी त्वचा उसके शरीर से चिपकी हुई हो। जिस तरह कोई व्यक्ति अपनी त्वचा को बिना मरे अलग नहीं कर सकता, उसी तरह सुलैमान अपनी विदेशी पत्नियों या उनके देवताओं को छोड़ नहीं सका।</w:t>
      </w:r>
    </w:p>
    <w:p>
      <w:pPr/>
      <w:r>
        <w:rPr>
          <w:lang w:val="hi_IN" w:bidi="hi_IN"/>
        </w:rPr>
      </w:r>
      <w:r>
        <w:rPr>
          <w:lang w:val="hi_IN" w:bidi="hi_IN"/>
        </w:rPr>
        <w:t>यहाँ रुकें और इन प्रश्नों पर चर्चा करें: अपनी भाषा में ऐसी स्थिति का वर्णन करने के लिए आपके पास कौन से शब्द हैं, जब कोई व्यक्ति दूसरे व्यक्ति से इतना प्रेम करता है कि वह उस व्यक्ति से उसी तरह जुड़ जाता है जैसे आपकी त्वचा आपके शरीर से जुड़ी होती है? इनमें से कौन सा शब्द यहाँ अच्छी तरह से काम कर सकता है? इस ऑडियो को यहाँ रोकें।</w:t>
      </w:r>
    </w:p>
    <w:p>
      <w:pPr/>
      <w:r>
        <w:rPr>
          <w:lang w:val="hi_IN" w:bidi="hi_IN"/>
        </w:rPr>
      </w:r>
      <w:r>
        <w:rPr>
          <w:lang w:val="hi_IN" w:bidi="hi_IN"/>
        </w:rPr>
        <w:t>सुलैमान के पास 700 शाही पत्नियाँ और 300 रखैलियाँ थीं। "शाही" का अर्थ है कि वह स्त्री सर्वोच्च सामाजिक स्थिति वाले परिवार की एक सदस्य थी। जिस देश में राजा होता था, वहाँ शाही होने का अर्थ था कि व्यक्ति राजा के परिवार का सदस्य था। सुलैमान की कुछ पत्नियाँ शायद अपने देश के सबसे उच्च पद के परिवार से थीं, या उनमें से कुछ केवल सुलैमान से विवाह करके शाही बन गई थीं।</w:t>
      </w:r>
    </w:p>
    <w:p>
      <w:pPr/>
      <w:r>
        <w:rPr>
          <w:lang w:val="hi_IN" w:bidi="hi_IN"/>
        </w:rPr>
      </w:r>
      <w:r>
        <w:rPr>
          <w:lang w:val="hi_IN" w:bidi="hi_IN"/>
        </w:rPr>
        <w:t>यहाँ रुकें और इन प्रश्नों पर चर्चा करें: अपनी भाषा में सर्वोच्च सामाजिक स्थिति के लोगों के बारे में बात करने के लिए आपके पास कौन से विशेष शब्द हैं? इनमें से किस शब्द का अर्थ "शाही" के समान है? इस ऑडियो को यहाँ रोकें।</w:t>
      </w:r>
    </w:p>
    <w:p>
      <w:pPr/>
      <w:r>
        <w:rPr>
          <w:lang w:val="hi_IN" w:bidi="hi_IN"/>
        </w:rPr>
      </w:r>
      <w:r>
        <w:rPr>
          <w:lang w:val="hi_IN" w:bidi="hi_IN"/>
        </w:rPr>
        <w:t>रखैल वह दासी थी जो अपने स्वामी के साथ यौन संबंध बनाती थी। रखैल पत्नी की तुलना में निम्न दर्जा की थी, लेकिन रखैल के पास अभी भी महत्वपूर्ण कानूनी अधिकार थे। यदि कोई रखैल बच्चों को जन्म देती, तो लोग उन बच्चों को उस पुरुष और उसकी पत्नी की संतान मानते थे।</w:t>
      </w:r>
    </w:p>
    <w:p>
      <w:pPr/>
      <w:r>
        <w:rPr>
          <w:lang w:val="hi_IN" w:bidi="hi_IN"/>
        </w:rPr>
      </w:r>
      <w:r>
        <w:rPr>
          <w:lang w:val="hi_IN" w:bidi="hi_IN"/>
        </w:rPr>
        <w:t>यहाँ रुकें और इस प्रश्न पर चर्चा करें: आपकी संस्कृति में, क्या रखैल के समान कोई भूमिका या स्थिति है? क्या यह संभव है कि किसी पुरुष की कोई ऐसी स्त्री हो जो उसकी पत्नी न हो, लेकिन जिसके साथ बच्चे पैदा करना सामाजिक रूप से स्वीकार्य हो? इस ऑडियो को यहाँ रोकें।</w:t>
      </w:r>
    </w:p>
    <w:p>
      <w:pPr/>
      <w:r>
        <w:rPr>
          <w:lang w:val="hi_IN" w:bidi="hi_IN"/>
        </w:rPr>
      </w:r>
      <w:r>
        <w:rPr>
          <w:lang w:val="hi_IN" w:bidi="hi_IN"/>
        </w:rPr>
        <w:t>सुलैमान के इन विदेशी स्त्रियों से विवाह करने के बाद, यहोवा के वचन सच हुए। सुलैमान की पत्नियों ने “उसका मन फेर दिया,” और सुलैमान “उनके देवताओं के पीछे हो लिया।” इसका अर्थ यह है कि सुलैमान ने केवल यहोवा को प्रेम और वफादारी देने के बजाय, उन देवताओं को प्रेम और वफादारी देना शुरू कर दिया जिनकी उसकी पत्नियाँ उपासना करती थीं।</w:t>
      </w:r>
    </w:p>
    <w:p>
      <w:pPr/>
      <w:r>
        <w:rPr>
          <w:lang w:val="hi_IN" w:bidi="hi_IN"/>
        </w:rPr>
      </w:r>
      <w:r>
        <w:rPr>
          <w:lang w:val="hi_IN" w:bidi="hi_IN"/>
        </w:rPr>
        <w:t>कहानी के इस भाग में, जब कहानीकार मिल्कोम, कमोश और मोलेक के बारे में बात करता है, तो कहानीकार एक ऐसे शब्द का उपयोग करता है जिसका मूल भाषा में बहुत नकारात्मक अर्थ है। यह एक ऐसी चीज़ के लिए शब्द था जो इतनी बुरी थी कि उससे लोगों को बहुत परेशानी या घृणा महसूस होती थी। यह कुछ ऐसा था जो इतना बुरा था कि लोग इससे दूर रहना चाहते थे। इसके अलावा, यदि कोई व्यक्ति उस वस्तु के पास जाता था जो घृणास्पद थी, तो वह व्यक्ति भी अशुद्ध और घृणित हो जाता था। इससे भी बुरी बात यह थी कि उस व्यक्ति को यहोवा के न्याय का सामना भी करना पड़ता। जब आप इस कहानी के तीन अलग-अलग संस्करणों को पढ़ते हैं, तो आपने शायद इस शब्द का अनुवाद अलग-अलग तरीकों से सुना होगा। कुछ अनुवादों में शायद कुछ इस तरह कहा गया होगा, "मिल्कोम, अम्मोनियों की घृणित वस्तु।" अन्य लोगों ने शायद कुछ ऐसा कहा होगा, "मिल्कोम, अम्मोनियों का घृणित देवता।" ये सभी अलग-अलग तरीके हैं यह बताने के कि यहोवा इन झूठे देवताओं को गंदे और भयानक मानता था, और इस्राएलियों को उनसे पूरी तरह दूर रहना चाहिए, क्योंकि यदि इस्राएली उन देवताओं के पास जाते और उनकी उपासना करते, तो वे भी गंदे और भयानक बन जाते।</w:t>
      </w:r>
    </w:p>
    <w:p>
      <w:pPr/>
      <w:r>
        <w:rPr>
          <w:lang w:val="hi_IN" w:bidi="hi_IN"/>
        </w:rPr>
      </w:r>
      <w:r>
        <w:rPr>
          <w:lang w:val="hi_IN" w:bidi="hi_IN"/>
        </w:rPr>
        <w:t>यहाँ रुकें और इन प्रश्नों पर चर्चा करें: अपनी भाषा में किसी ऐसी चीज़ के लिए कौन से शब्द हैं जो गंदी है और जिससे आपको पूरी तरह बचना चाहिए? आप इस्राएल के आसपास के मूर्तिपूजक लोगों के देवताओं के लिए इनमें से किस शब्द का उपयोग कर सकते हैं? इस ऑडियो को यहाँ रोकें।</w:t>
      </w:r>
    </w:p>
    <w:p>
      <w:pPr/>
      <w:r>
        <w:rPr>
          <w:lang w:val="hi_IN" w:bidi="hi_IN"/>
        </w:rPr>
      </w:r>
      <w:r>
        <w:rPr>
          <w:lang w:val="hi_IN" w:bidi="hi_IN"/>
        </w:rPr>
        <w:t>अश्तोरेत, मिल्कोम, कमोश और मोलेक उन देवताओं के नाम थे जिनकी उपासना सुलैमान की पत्नियाँ करती थीं। हम सुझाव देते हैं कि आप इन नामों का अनुवाद इस तरह करें कि वे आपकी स्थानीय कलीसिया द्वारा इस्तेमाल की जाने वाली बाइबल के नामों जैसे लगें। हो सकता है कि आपको कुछ बाइबलें ऐसी मिलें जिनमें मिल्कोम के बजाय मोलेक नाम का उपयोग किया गया हो। ऐसा इसलिए है क्योंकि बाइबल के कुछ विद्वानों का मानना है कि मोलेक और मिल्कोम एक ही देवता के लिए दो अलग-अलग नाम थे। इसे स्पष्ट करने के लिए, कुछ बाइबलें मोलेक नाम का उपयोग करती हैं जब भी कहानीकार इस देवता का उल्लेख करता है। लेकिन बाइबल के अन्य विद्वानों का मानना है कि मोलेक और मिल्कोम दो अलग-अलग देवता थे। हम सुझाव दे देते हैं कि आप अपनी स्थानीय कलीसिया द्वारा इस्तेमाल किए जाने वाले बाइबल के अनुवाद को सुनें और उसी में इस्तेमाल किए गए नामों का प्रयोग करें।</w:t>
      </w:r>
    </w:p>
    <w:p>
      <w:pPr/>
      <w:r>
        <w:rPr>
          <w:lang w:val="hi_IN" w:bidi="hi_IN"/>
        </w:rPr>
      </w:r>
      <w:r>
        <w:rPr>
          <w:lang w:val="hi_IN" w:bidi="hi_IN"/>
        </w:rPr>
        <w:t>इसके बाद, कहानीकार हमें याद दिलाता है कि मूर्तियों की उपासना यहोवा की दृष्टि में बुरी है। इसका अर्थ है कि यहोवा की दृष्टि में लोगों के लिए मूर्तियों की उपासना करना बुरा है। सुलैमान अभी भी आंशिक रूप से यहोवा का अनुसरण करता रहा, जिसका अर्थ है कि सुलैमान ने यहोवा की कुछ आज्ञाओं का पालन किया। लेकिन सुलैमान ने अन्य देवताओं की उपासना न करने की यहोवा की आज्ञा को तोड़ा।</w:t>
      </w:r>
    </w:p>
    <w:p>
      <w:pPr/>
      <w:r>
        <w:rPr>
          <w:lang w:val="hi_IN" w:bidi="hi_IN"/>
        </w:rPr>
      </w:r>
      <w:r>
        <w:rPr>
          <w:lang w:val="hi_IN" w:bidi="hi_IN"/>
        </w:rPr>
        <w:t>सुलैमान ने अपनी विदेशी पत्नियों के लिए अपने देवताओं की आराधना करने के लिए स्थान बनाए। सुलैमान ने शायद इन स्थानों को अपने हाथों से नहीं बनाया था, बल्कि उन्होंने इन स्थानों को बनाने के लिए मजदूर, धन और सामग्री उपलब्ध कराई थी। सुलैमान को किसी को भी विदेशी देवताओं के लिए उपासना के स्थान बनाने की अनुमति नहीं देनी चाहिए थी। जब आपने इस भाग के तीन अलग-अलग संस्करणों को सुना था, तो आपने इन स्थानों को "ऊँचे स्थान" या "मूर्तिपूजक स्थल" कहलाते सुना होगा। ये उस स्थान का वर्णन करने के अलग-अलग तरीके हैं जहाँ लोग झूठे देवताओं की उपासना करते हैं।</w:t>
      </w:r>
    </w:p>
    <w:p>
      <w:pPr/>
      <w:r>
        <w:rPr>
          <w:lang w:val="hi_IN" w:bidi="hi_IN"/>
        </w:rPr>
      </w:r>
      <w:r>
        <w:rPr>
          <w:lang w:val="hi_IN" w:bidi="hi_IN"/>
        </w:rPr>
        <w:t>इन झूठे देवताओं की आराधना करने के लिए, सुलैमान की पत्नियों ने धूप जलाया और बलिदान चढ़ाए।</w:t>
      </w:r>
    </w:p>
    <w:p>
      <w:pPr/>
      <w:r>
        <w:rPr>
          <w:lang w:val="hi_IN" w:bidi="hi_IN"/>
        </w:rPr>
      </w:r>
      <w:r>
        <w:rPr>
          <w:lang w:val="hi_IN" w:bidi="hi_IN"/>
        </w:rPr>
        <w:t>दूसरे दृश्य में, यहोवा सुलैमान से बहुत क्रोधित है।</w:t>
      </w:r>
    </w:p>
    <w:p>
      <w:pPr/>
      <w:r>
        <w:rPr>
          <w:lang w:val="hi_IN" w:bidi="hi_IN"/>
        </w:rPr>
      </w:r>
      <w:r>
        <w:rPr>
          <w:lang w:val="hi_IN" w:bidi="hi_IN"/>
        </w:rPr>
        <w:t>यहाँ रुकें और इन प्रश्नों पर चर्चा करें: जब कोई व्यक्ति बहुत क्रोधित होता है, तब इसका वर्णन करने के लिए आप अपनी भाषा में किन शब्दों या वाक्यांशों का उपयोग करते हैं? आप इस बात का अनुवाद कैसे कर सकते हैं कि यहोवा सुलैमान से बहुत क्रोधित था? इस ऑडियो को यहाँ रोकें।</w:t>
      </w:r>
    </w:p>
    <w:p>
      <w:pPr/>
      <w:r>
        <w:rPr>
          <w:lang w:val="hi_IN" w:bidi="hi_IN"/>
        </w:rPr>
      </w:r>
      <w:r>
        <w:rPr>
          <w:lang w:val="hi_IN" w:bidi="hi_IN"/>
        </w:rPr>
        <w:t>यहोवा ने सुलैमान को एक संदेश दिया। कहानीकार हमें यह नहीं बताता कि क्या यहोवा सीधे सुलैमान के सामने प्रकट हुआ या उसने सुलैमान को बताने के लिए किसी और को संदेश दिया था। यहोवा ने सुलैमान से कहा कि यहोवा सुलैमान को दण्ड देगा।</w:t>
      </w:r>
    </w:p>
    <w:p>
      <w:pPr/>
      <w:r>
        <w:rPr>
          <w:lang w:val="hi_IN" w:bidi="hi_IN"/>
        </w:rPr>
      </w:r>
      <w:r>
        <w:rPr>
          <w:lang w:val="hi_IN" w:bidi="hi_IN"/>
        </w:rPr>
        <w:t>जब सुलैमान अन्य देवताओं की उपासना करता था, तो सुलैमान ने यहोवा की वाचा और यहोवा की विधियों को तोड़ा। यहोवा ने सुलैमान से स्पष्ट रूप से कहा कि यही कारण है कि यहोवा सुलैमान को दण्ड देगा। यहोवा ने कहा कि यहोवा सुलैमान से राज्य को छीन लेगा और इसे किसी और को दे देगा। यह कथन दिखाता है कि यहोवा ही तय करता है कि कौन व्यक्ति इस्राएल का राजा हो सकता है।</w:t>
      </w:r>
    </w:p>
    <w:p>
      <w:pPr/>
      <w:r>
        <w:rPr>
          <w:lang w:val="hi_IN" w:bidi="hi_IN"/>
        </w:rPr>
      </w:r>
      <w:r>
        <w:rPr>
          <w:lang w:val="hi_IN" w:bidi="hi_IN"/>
        </w:rPr>
        <w:t>यहोवा इस्राएल के राज्य का वर्णन लगभग किसी ऐसी वस्तु के समान करता है जिसे यहोवा ने सुलैमान को रखने के लिए दिया था। अब, क्योंकि सुलैमान ने वह नहीं किया जो सही था, इसलिए यहोवा सुलैमान से राज्य को छीन लेगा या उसे फाड़कर अलग कर देगा। जब लोग किसी चीज़ को "फाड़ते हैं" तो यह ऐसा है जैसे वे कपड़े को फाड़ते हैं। यह शब्द महत्वपूर्ण है क्योंकि बाद में इस्राएल में कोई व्यक्ति वास्तव में कपड़े के एक टुकड़े को 12 टुकड़ों में फाड़ेगा, ताकि यह दिखाया जा सके कि इस्राएल का राज्य विभाजित होगा।</w:t>
      </w:r>
    </w:p>
    <w:p>
      <w:pPr/>
      <w:r>
        <w:rPr>
          <w:lang w:val="hi_IN" w:bidi="hi_IN"/>
        </w:rPr>
      </w:r>
      <w:r>
        <w:rPr>
          <w:lang w:val="hi_IN" w:bidi="hi_IN"/>
        </w:rPr>
        <w:t>यहाँ रुकें और कपड़े का एक टुकड़ा ढूँढें जिसे फाड़ना आसान होगा। समूह के सामने दो लोगों को खड़ा करें और उन्हें कपड़े का टुकड़ा पकड़ने दें। एक व्यक्ति सुलैमान का प्रतिनिधित्व करेगा, जबकि दूसरा व्यक्ति यहोवा का प्रतिनिधित्व करेगा। यहोवा का प्रतिनिधित्व करने वाले व्यक्ति से कहें कि वह कपड़े के टुकड़े को दो टुकड़ों में फाड़ दे। अब, सुलैमान का प्रतिनिधित्व करने वाले व्यक्ति के पास एक टुकड़ा होगा, और यहोवा का प्रतिनिधित्व करने वाले व्यक्ति के पास दूसरा टुकड़ा होगा। आप इस कार्य का वर्णन करने के लिए किन शब्दों का उपयोग करते हैं? यहोवा सुलैमान के वंशजों से राज्य को फाड़ने वाला है, जैसे आपने इस वस्त्र को फाड़ा था। आप इस कार्य का अनुवाद अपनी भाषा में कैसे करेंगे? इस ऑडियो को यहाँ रोकें।</w:t>
      </w:r>
    </w:p>
    <w:p>
      <w:pPr/>
      <w:r>
        <w:rPr>
          <w:lang w:val="hi_IN" w:bidi="hi_IN"/>
        </w:rPr>
      </w:r>
      <w:r>
        <w:rPr>
          <w:lang w:val="hi_IN" w:bidi="hi_IN"/>
        </w:rPr>
        <w:t>कुछ लोग भ्रमित हो सकते हैं क्योंकि पहले यहोवा, सुलैमान से बात करते हुए कहता है, “मैं तुमसे राज्य छीन लूँगा,” लेकिन बाद में यहोवा कहता है कि वह ऐसा सुलैमान के जीवित रहते नहीं करेगा। इसके बजाय, यहोवा यह तब करेगा जब सुलैमान का पुत्र राजा होगा। यहोवा का कहने का मतलब है कि यहोवा सुलैमान के परिवार से राज्य छीन लेगा। उस समय लोग मानते थे कि किसी व्यक्ति के बच्चे उसकी प्रतिष्ठा और सम्मान का एक बड़ा हिस्सा थे। इसलिए भले ही सुलैमान स्वयं राज्य नहीं खोएगा, फिर भी यह जानकर शायद सुलैमान को बहुत दुख हुआ कि उसके वंशज एक छोटे, गरीब और कमजोर राज्य पर शासन करेंगे। इससे सुलैमान का परिवार कम महत्वपूर्ण लगता था, और यह सुलैमान के लिए भी सज़ा की तरह महसूस होता था।</w:t>
      </w:r>
    </w:p>
    <w:p>
      <w:pPr/>
      <w:r>
        <w:rPr>
          <w:lang w:val="hi_IN" w:bidi="hi_IN"/>
        </w:rPr>
      </w:r>
      <w:r>
        <w:rPr>
          <w:lang w:val="hi_IN" w:bidi="hi_IN"/>
        </w:rPr>
        <w:t>यहोवा ने यह भी कहा कि जब तक सुलैमान जीवित रहेगा, तब तक यहोवा राज्य को विभाजित नहीं करेगा। यहोवा ने कहा कि यह सुलैमान के पिता, दाऊद के कारण था। इसका अर्थ है कि यहोवा दाऊद की इतनी परवाह करता था कि यहोवा ने सुलैमान के प्रति भी दया दिखाई। यहोवा ने दाऊद से जो विशेष प्रतिज्ञाएँ की थीं, वे दाऊद के पुत्र सुलैमान तक भी पहुँचीं। यहोवा सुलैमान के पाप के लिए सुलैमान को दण्ड देगा, लेकिन यह सजा उतनी बुरी नहीं होगी जितनी हो सकती थी।</w:t>
      </w:r>
    </w:p>
    <w:p>
      <w:pPr/>
      <w:r>
        <w:rPr>
          <w:lang w:val="hi_IN" w:bidi="hi_IN"/>
        </w:rPr>
      </w:r>
      <w:r>
        <w:rPr>
          <w:lang w:val="hi_IN" w:bidi="hi_IN"/>
        </w:rPr>
        <w:t>यहोवा ने कहा कि वह सुलैमान के सेवकों में से एक को राज्य दे देगा। सुलैमान के पास कई सेवक थे। वास्तव में, इस्राएल में हर कोई किसी न किसी तरह राजा की सेवा करता था! लेकिन यहोवा ने सुलैमान को यह नहीं बताया कि किस सेवक को राज्य मिलेगा। यहोवा का शायद ऐसा मतलब नहीं था कि वह घर के उस सेवक की बात कर रहा था जो सुलैमान का खाना बनाता या उसका घर साफ करता था। यहोवा का शायद किसी महत्वपूर्ण व्यक्ति से मतलब था, जैसे कोई सरकारी अगुवा या सेना का अधिकारी।</w:t>
      </w:r>
    </w:p>
    <w:p>
      <w:pPr/>
      <w:r>
        <w:rPr>
          <w:lang w:val="hi_IN" w:bidi="hi_IN"/>
        </w:rPr>
      </w:r>
      <w:r>
        <w:rPr>
          <w:lang w:val="hi_IN" w:bidi="hi_IN"/>
        </w:rPr>
        <w:t>यहाँ रुकें और इन प्रश्नों पर चर्चा करें: आपने पिछले भागों में "सेवक" शब्द का अनुवाद कैसे किया है? क्या यह शब्द किसी सरकारी अधिकारी, सैन्य अधिकारी या राज्य के अन्य अगुवे को दर्शाता है? इस ऑडियो को यहाँ रोकें।</w:t>
      </w:r>
    </w:p>
    <w:p>
      <w:pPr/>
      <w:r>
        <w:rPr>
          <w:lang w:val="hi_IN" w:bidi="hi_IN"/>
        </w:rPr>
      </w:r>
      <w:r>
        <w:rPr>
          <w:lang w:val="hi_IN" w:bidi="hi_IN"/>
        </w:rPr>
        <w:t>यहोवा ने सुलैमान से कहा कि यहोवा सुलैमान को इस्राएल के एक गोत्र का राजा होने देगा। यहोवा ने यह भी कहा कि यह सुलैमान के पिता दाऊद के लिए था।</w:t>
      </w:r>
    </w:p>
    <w:p>
      <w:pPr/>
      <w:r>
        <w:rPr>
          <w:lang w:val="hi_IN" w:bidi="hi_IN"/>
        </w:rPr>
      </w:r>
      <w:r>
        <w:rPr>
          <w:lang w:val="hi_IN" w:bidi="hi_IN"/>
        </w:rPr>
        <w:t>"तेरे पिता दाऊद के लिए" का अर्थ है उस प्रतिज्ञा के कारण जो यहोवा ने दाऊद से की थी। "यरूशलेम के निमित्त" का अर्थ है कि यहोवा ने यरूशलेम को उस स्थान के रूप में चुना था जहाँ यहोवा की उपस्थिति हमेशा निवास करेगी। यहोवा के लिए यह सुनिश्चित करना महत्वपूर्ण था कि यरूशलेम दाऊद के किसी वंशज के नियंत्रण में रहे।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इस्तेमाल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राजाओं 11:1–13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राजा सुलैमान</w:t>
      </w:r>
    </w:p>
    <w:p>
      <w:pPr>
        <w:pStyle w:val="ListBullet"/>
        <w:spacing w:line="240" w:lineRule="auto"/>
        <w:ind w:left="720"/>
      </w:pPr>
      <w:r>
        <w:rPr>
          <w:lang w:val="hi_IN" w:bidi="hi_IN"/>
        </w:rPr>
      </w:r>
      <w:r>
        <w:rPr>
          <w:lang w:val="hi_IN" w:bidi="hi_IN"/>
        </w:rPr>
        <w:t>फिरौन की पुत्री</w:t>
      </w:r>
    </w:p>
    <w:p>
      <w:pPr>
        <w:pStyle w:val="ListBullet"/>
        <w:spacing w:line="240" w:lineRule="auto"/>
        <w:ind w:left="720"/>
      </w:pPr>
      <w:r>
        <w:rPr>
          <w:lang w:val="hi_IN" w:bidi="hi_IN"/>
        </w:rPr>
      </w:r>
      <w:r>
        <w:rPr>
          <w:lang w:val="hi_IN" w:bidi="hi_IN"/>
        </w:rPr>
        <w:t>सुलैमान की अन्य विदेशी पत्नियाँ</w:t>
      </w:r>
    </w:p>
    <w:p>
      <w:pPr>
        <w:pStyle w:val="ListBullet"/>
        <w:spacing w:line="240" w:lineRule="auto"/>
        <w:ind w:left="720"/>
      </w:pPr>
      <w:r>
        <w:rPr>
          <w:lang w:val="hi_IN" w:bidi="hi_IN"/>
        </w:rPr>
      </w:r>
      <w:r>
        <w:rPr>
          <w:lang w:val="hi_IN" w:bidi="hi_IN"/>
        </w:rPr>
        <w:t>सुलैमान की रखैलियाँ</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के रूप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की भूमिका निभा रहे व्यक्ति को यह बताना चाहिए कि यदि वह उस पात्र के स्थान पर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प्रतिक्रियाएँ निम्नलिखित हैं।</w:t>
      </w:r>
    </w:p>
    <w:p>
      <w:pPr/>
      <w:r>
        <w:rPr>
          <w:lang w:val="hi_IN" w:bidi="hi_IN"/>
        </w:rPr>
      </w:r>
      <w:r>
        <w:rPr>
          <w:lang w:val="hi_IN" w:bidi="hi_IN"/>
        </w:rPr>
        <w:t>लेकिन राजा सुलैमान ने फ़िरौन की पुत्री के अलावा कई विदेशी स्त्रियों से भी प्रेम किया—मोआब, अम्मोन, एदोम, सीदोन और हित्ती स्त्रियाँ। सुलैमान इन स्त्रियों से प्रेम करता था, भले ही वे उन जातियों से थीं जिनके बारे में यहोवा ने इस्राएलियों से कहा था, "तुम्हें उनसे विवाह नहीं करना चाहिए, और न ही उन्हें अपने लोगों से विवाह करने देना चाहिए, क्योंकि वे निश्चित रूप से तुम्हें अपने देवताओं की उपासना करने के लिए बहकाएँगी।" ये ऐसी स्त्रियाँ थीं जिनसे सुलैमान प्रेम में जुड़ा रहा। सुलैमान के पास 700 शाही पत्नियाँ और 300 रखैलियाँ थीं। सुलैमान की पत्नियों ने उसका मन यहोवा से दूर कर दिया। परिणामस्वरूप, जब सुलैमान बूढ़ा था, तो सुलैमान की पत्नियों ने उसे अन्य देवताओं की आराधना करने के लिए मनाया। सुलैमान का मन अपने परमेश्वर यहोवा के प्रति वफादार नहीं था, जैसा कि सुलैमान के पिता दाऊद का मन था।</w:t>
      </w:r>
    </w:p>
    <w:p>
      <w:pPr/>
      <w:r>
        <w:rPr>
          <w:lang w:val="hi_IN" w:bidi="hi_IN"/>
        </w:rPr>
      </w:r>
      <w:r>
        <w:rPr>
          <w:lang w:val="hi_IN" w:bidi="hi_IN"/>
        </w:rPr>
        <w:t>नाटक को रोकें। राजा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मेरी पत्नियाँ अपने देवताओं की उपासना करना चाहती हैं। मुझे अपनी पत्नियों को वह देना होगा जो उन्हें खुश रखने के लिए चाहिए; या</w:t>
      </w:r>
    </w:p>
    <w:p>
      <w:pPr>
        <w:pStyle w:val="ListBullet"/>
        <w:spacing w:line="240" w:lineRule="auto"/>
        <w:ind w:left="720"/>
      </w:pPr>
      <w:r>
        <w:rPr>
          <w:lang w:val="hi_IN" w:bidi="hi_IN"/>
        </w:rPr>
      </w:r>
      <w:r>
        <w:rPr>
          <w:lang w:val="hi_IN" w:bidi="hi_IN"/>
        </w:rPr>
        <w:t>ये वे स्त्रियाँ हैं जिनसे मुझे प्रेम है। निश्चय ही, उनके देवताओं की उपासना करने के लिए जगह बनाकर उन्हें अधिक खुश और अपने घर जैसा महसूस कराना ठीक है; या</w:t>
      </w:r>
    </w:p>
    <w:p>
      <w:pPr>
        <w:pStyle w:val="ListBullet"/>
        <w:spacing w:line="240" w:lineRule="auto"/>
        <w:ind w:left="720"/>
      </w:pPr>
      <w:r>
        <w:rPr>
          <w:lang w:val="hi_IN" w:bidi="hi_IN"/>
        </w:rPr>
      </w:r>
      <w:r>
        <w:rPr>
          <w:lang w:val="hi_IN" w:bidi="hi_IN"/>
        </w:rPr>
        <w:t>मैंने इस्राएल को सुरक्षित बनाने के लिए इन स्त्रियों से विवाह किया। शायद एक राजा को यही करना है; या</w:t>
      </w:r>
    </w:p>
    <w:p>
      <w:pPr>
        <w:pStyle w:val="ListBullet"/>
        <w:spacing w:line="240" w:lineRule="auto"/>
        <w:ind w:left="720"/>
      </w:pPr>
      <w:r>
        <w:rPr>
          <w:lang w:val="hi_IN" w:bidi="hi_IN"/>
        </w:rPr>
      </w:r>
      <w:r>
        <w:rPr>
          <w:lang w:val="hi_IN" w:bidi="hi_IN"/>
        </w:rPr>
        <w:t>मुझे इन अलग-अलग तरीकों से उपासना करना अच्छा लगता है।</w:t>
      </w:r>
    </w:p>
    <w:p>
      <w:pPr/>
      <w:r>
        <w:rPr>
          <w:lang w:val="hi_IN" w:bidi="hi_IN"/>
        </w:rPr>
      </w:r>
      <w:r>
        <w:rPr>
          <w:lang w:val="hi_IN" w:bidi="hi_IN"/>
        </w:rPr>
        <w:t>सुलैमान की पत्नियों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मुझे राहत महसूस होती है। मैंने सुना है कि सुलैमान अपने परमेश्वर के प्रति बहुत समर्पित था, लेकिन शायद सुलैमान आखिरकार इतना समर्पित नहीं है; या</w:t>
      </w:r>
    </w:p>
    <w:p>
      <w:pPr>
        <w:pStyle w:val="ListBullet"/>
        <w:spacing w:line="240" w:lineRule="auto"/>
        <w:ind w:left="720"/>
      </w:pPr>
      <w:r>
        <w:rPr>
          <w:lang w:val="hi_IN" w:bidi="hi_IN"/>
        </w:rPr>
      </w:r>
      <w:r>
        <w:rPr>
          <w:lang w:val="hi_IN" w:bidi="hi_IN"/>
        </w:rPr>
        <w:t>मैं आभारी हूँ। सुलैमान ने मेरे साथ अच्छा व्यवहार किया है और मेरी अच्छी देखभाल की है; या</w:t>
      </w:r>
    </w:p>
    <w:p>
      <w:pPr>
        <w:pStyle w:val="ListBullet"/>
        <w:spacing w:line="240" w:lineRule="auto"/>
        <w:ind w:left="720"/>
      </w:pPr>
      <w:r>
        <w:rPr>
          <w:lang w:val="hi_IN" w:bidi="hi_IN"/>
        </w:rPr>
      </w:r>
      <w:r>
        <w:rPr>
          <w:lang w:val="hi_IN" w:bidi="hi_IN"/>
        </w:rPr>
        <w:t>मुझे खुशी है कि मैं अपने पूर्वजों के देवताओं की उपासना कर सकता हूँ और मुझे केवल सुलैमान के परमेश्वर की उपासना नहीं करनी होगी; या</w:t>
      </w:r>
    </w:p>
    <w:p>
      <w:pPr>
        <w:pStyle w:val="ListBullet"/>
        <w:spacing w:line="240" w:lineRule="auto"/>
        <w:ind w:left="720"/>
      </w:pPr>
      <w:r>
        <w:rPr>
          <w:lang w:val="hi_IN" w:bidi="hi_IN"/>
        </w:rPr>
      </w:r>
      <w:r>
        <w:rPr>
          <w:lang w:val="hi_IN" w:bidi="hi_IN"/>
        </w:rPr>
        <w:t>ऐसा लगता है कि बुढ़ापे में सुलैमान अधिक नरम पड़ गया है।</w:t>
      </w:r>
    </w:p>
    <w:p>
      <w:pPr/>
      <w:r>
        <w:rPr>
          <w:lang w:val="hi_IN" w:bidi="hi_IN"/>
        </w:rPr>
      </w:r>
      <w:r>
        <w:rPr>
          <w:lang w:val="hi_IN" w:bidi="hi_IN"/>
        </w:rPr>
        <w:t>नाटक को जारी रखें।</w:t>
      </w:r>
    </w:p>
    <w:p>
      <w:pPr/>
      <w:r>
        <w:rPr>
          <w:lang w:val="hi_IN" w:bidi="hi_IN"/>
        </w:rPr>
      </w:r>
      <w:r>
        <w:rPr>
          <w:lang w:val="hi_IN" w:bidi="hi_IN"/>
        </w:rPr>
        <w:t>सुलैमान सीदोनियों की देवी अश्तोरेत और अम्मोनियों की घृणित चीज़ मिल्कोम की उपासना करता था। सुलैमान ने वह किया जो बुरा था और उसने वह अच्छा और विश्वासयोग्य जीवन नहीं जीया जो यहोवा चाहता था, जैसे सुलैमान के पिता दाऊद ने किया था। यरूशलेम के पूर्व की पहाड़ी पर, सुलैमान ने अपनी पत्नियों के लिए मोआब की घृणित वस्तु, कमोश की आराधना करने के लिए एक स्थान बनाया। सुलैमान ने अपनी पत्नियों के लिए मोलेक की आराधना करने के लिए एक स्थान भी बनाया, जो अम्मोनियों की घृणित वस्तु थी। सुलैमान ने यह अपनी सभी विदेशी पत्नियों के लिए किया, जो अपने देवताओं के लिए धूप जलाती थीं और बलिदान चढ़ाती थीं।</w:t>
      </w:r>
    </w:p>
    <w:p>
      <w:pPr/>
      <w:r>
        <w:rPr>
          <w:lang w:val="hi_IN" w:bidi="hi_IN"/>
        </w:rPr>
      </w:r>
      <w:r>
        <w:rPr>
          <w:lang w:val="hi_IN" w:bidi="hi_IN"/>
        </w:rPr>
        <w:t>नाटक को रोकें। राजा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मैंने इस पत्नी के देवताओं के लिए एक वेदी बनाई, इसलिए मुझे लगता है कि इन अन्य पत्नियों के देवताओं के लिए वेदियाँ बनाना उचित है; या</w:t>
      </w:r>
    </w:p>
    <w:p>
      <w:pPr>
        <w:pStyle w:val="ListBullet"/>
        <w:spacing w:line="240" w:lineRule="auto"/>
        <w:ind w:left="720"/>
      </w:pPr>
      <w:r>
        <w:rPr>
          <w:lang w:val="hi_IN" w:bidi="hi_IN"/>
        </w:rPr>
      </w:r>
      <w:r>
        <w:rPr>
          <w:lang w:val="hi_IN" w:bidi="hi_IN"/>
        </w:rPr>
        <w:t>मैंने इन विवाह गठबंधनों के माध्यम से शांति और सुरक्षा स्थापित की। मुझे लगता है कि अपनी पत्नियों को खुश रखना बुद्धिमानी है; या</w:t>
      </w:r>
    </w:p>
    <w:p>
      <w:pPr>
        <w:pStyle w:val="ListBullet"/>
        <w:spacing w:line="240" w:lineRule="auto"/>
        <w:ind w:left="720"/>
      </w:pPr>
      <w:r>
        <w:rPr>
          <w:lang w:val="hi_IN" w:bidi="hi_IN"/>
        </w:rPr>
      </w:r>
      <w:r>
        <w:rPr>
          <w:lang w:val="hi_IN" w:bidi="hi_IN"/>
        </w:rPr>
        <w:t>मैं इस बारे में चिंतित हूँ कि मेरी विरासत क्या होगी। मैंने यहोवा के लिए मंदिर बनाया, लेकिन अब इस्राएल में अन्य देवताओं के लिए बहुत सारी वेदियाँ हैं; या</w:t>
      </w:r>
    </w:p>
    <w:p>
      <w:pPr>
        <w:pStyle w:val="ListBullet"/>
        <w:spacing w:line="240" w:lineRule="auto"/>
        <w:ind w:left="720"/>
      </w:pPr>
      <w:r>
        <w:rPr>
          <w:lang w:val="hi_IN" w:bidi="hi_IN"/>
        </w:rPr>
      </w:r>
      <w:r>
        <w:rPr>
          <w:lang w:val="hi_IN" w:bidi="hi_IN"/>
        </w:rPr>
        <w:t>मुझे पता है कि यहोवा ने अन्य देवताओं की उपासना न करने के लिए कहा था, लेकिन मैं इस पत्नी से बहुत प्रेम करता हूँ, और मैं उसे निराश नहीं करना चाहता हूँ।</w:t>
      </w:r>
    </w:p>
    <w:p>
      <w:pPr/>
      <w:r>
        <w:rPr>
          <w:lang w:val="hi_IN" w:bidi="hi_IN"/>
        </w:rPr>
      </w:r>
      <w:r>
        <w:rPr>
          <w:lang w:val="hi_IN" w:bidi="hi_IN"/>
        </w:rPr>
        <w:t>सुलैमान की पत्नियों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मैं सम्मानित महसूस करती हूँ! सुलैमान संसार का सबसे बुद्धिमान राजा है, और सुलैमान ने मेरे देवताओं के लिए एक वेदी बनाई। मुझे वहाँ अक्सर जाना चाहिए ताकि मैं सुलैमान को दिखा सकूँ कि मैं इसकी कितनी सराहना करती हूँ; या</w:t>
      </w:r>
    </w:p>
    <w:p>
      <w:pPr>
        <w:pStyle w:val="ListBullet"/>
        <w:spacing w:line="240" w:lineRule="auto"/>
        <w:ind w:left="720"/>
      </w:pPr>
      <w:r>
        <w:rPr>
          <w:lang w:val="hi_IN" w:bidi="hi_IN"/>
        </w:rPr>
      </w:r>
      <w:r>
        <w:rPr>
          <w:lang w:val="hi_IN" w:bidi="hi_IN"/>
        </w:rPr>
        <w:t>जब मैं राजा सुलैमान को अपने देवताओं की उपासना करते देखता हूँ, तो मेरा मन गर्व से भर जाता है; या</w:t>
      </w:r>
    </w:p>
    <w:p>
      <w:pPr>
        <w:pStyle w:val="ListBullet"/>
        <w:spacing w:line="240" w:lineRule="auto"/>
        <w:ind w:left="720"/>
      </w:pPr>
      <w:r>
        <w:rPr>
          <w:lang w:val="hi_IN" w:bidi="hi_IN"/>
        </w:rPr>
      </w:r>
      <w:r>
        <w:rPr>
          <w:lang w:val="hi_IN" w:bidi="hi_IN"/>
        </w:rPr>
        <w:t>मैंने सुना है कि यहोवा ने सुलैमान से केवल यहोवा की उपासना करने को कहा था। पता नहीं क्या इससे कोई समस्या होगी? या</w:t>
      </w:r>
    </w:p>
    <w:p>
      <w:pPr>
        <w:pStyle w:val="ListBullet"/>
        <w:spacing w:line="240" w:lineRule="auto"/>
        <w:ind w:left="720"/>
      </w:pPr>
      <w:r>
        <w:rPr>
          <w:lang w:val="hi_IN" w:bidi="hi_IN"/>
        </w:rPr>
      </w:r>
      <w:r>
        <w:rPr>
          <w:lang w:val="hi_IN" w:bidi="hi_IN"/>
        </w:rPr>
        <w:t>ये अज्ञानी इस्राएली मेरे देवताओं को घृणित कहते हैं। मुझे आशा है कि वे अपने राजा द्वारा दिए जा रहे उदाहरण से सीखेंगे।</w:t>
      </w:r>
    </w:p>
    <w:p>
      <w:pPr>
        <w:pStyle w:val="ListBullet"/>
        <w:spacing w:line="240" w:lineRule="auto"/>
        <w:ind w:left="720"/>
      </w:pPr>
      <w:r>
        <w:rPr>
          <w:lang w:val="hi_IN" w:bidi="hi_IN"/>
        </w:rPr>
      </w:r>
      <w:r>
        <w:rPr>
          <w:lang w:val="hi_IN" w:bidi="hi_IN"/>
        </w:rPr>
        <w:t>नाटक को जारी रखें।</w:t>
      </w:r>
    </w:p>
    <w:p>
      <w:pPr>
        <w:pStyle w:val="ListBullet"/>
        <w:spacing w:line="240" w:lineRule="auto"/>
        <w:ind w:left="720"/>
      </w:pPr>
      <w:r>
        <w:rPr>
          <w:lang w:val="hi_IN" w:bidi="hi_IN"/>
        </w:rPr>
      </w:r>
      <w:r>
        <w:rPr>
          <w:lang w:val="hi_IN" w:bidi="hi_IN"/>
        </w:rPr>
        <w:t>इसलिए यहोवा सुलैमान से बहुत क्रोधित था, क्योंकि सुलैमान का मन यहोवा से मुड़ गया था, हालाँकि यहोवा दो बार सुलैमान के सामने प्रकट हुआ था। यहोवा ने सुलैमान को इसी मामले के बारे में आज्ञा दी थी और सुलैमान से कहा था कि वह अन्य देवताओं का अनुसरण न करे। लेकिन सुलैमान ने यहोवा की आज्ञा का पालन नहीं किया। इसलिए, यहोवा ने सुलैमान से कहा, "क्योंकि तूने यह किया है, और तूने मेरी वाचा और मेरी विधियों का पालन नहीं किया है, जैसा कि मैंने तुझे बताया था, मैं प्रतिज्ञा करता हूँ कि मैं तुझसे यह राज्य छीन लूँगा और तेरे एक सेवक को दे दूँगा।" परन्तु तेरे पिता दाऊद के कारण, मैं तेरे जीते जी ऐसा न करूँगा; मैं तेरे पुत्र से राज्य छीन लूँगा। परन्तु मैं उससे सारा राज्य नहीं छीनूँगा। मैं तेरे पुत्र को इस्राएल के एक गोत्र पर राज्य करने दूँगा, उस प्रतिज्ञा के अनुसार जो मैंने तेरे पिता दाऊद से की थी, और यरूशलेम के कारण, जिसे मैंने चुना है।</w:t>
      </w:r>
    </w:p>
    <w:p>
      <w:pPr/>
      <w:r>
        <w:rPr>
          <w:lang w:val="hi_IN" w:bidi="hi_IN"/>
        </w:rPr>
      </w:r>
      <w:r>
        <w:rPr>
          <w:lang w:val="hi_IN" w:bidi="hi_IN"/>
        </w:rPr>
        <w:t>नाटक को रोकें। राजा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बहुत दुखी हूँ। यहोवा सही है, मैंने यहोवा की आज्ञा नहीं मानी और बुरा किया; या</w:t>
      </w:r>
    </w:p>
    <w:p>
      <w:pPr>
        <w:pStyle w:val="ListBullet"/>
        <w:spacing w:line="240" w:lineRule="auto"/>
        <w:ind w:left="720"/>
      </w:pPr>
      <w:r>
        <w:rPr>
          <w:lang w:val="hi_IN" w:bidi="hi_IN"/>
        </w:rPr>
      </w:r>
      <w:r>
        <w:rPr>
          <w:lang w:val="hi_IN" w:bidi="hi_IN"/>
        </w:rPr>
        <w:t>मुझे पछतावा है कि मैंने कभी इन स्त्रियों से विवाह किया और उनके देवताओं का अनुसरण किया; या</w:t>
      </w:r>
    </w:p>
    <w:p>
      <w:pPr>
        <w:pStyle w:val="ListBullet"/>
        <w:spacing w:line="240" w:lineRule="auto"/>
        <w:ind w:left="720"/>
      </w:pPr>
      <w:r>
        <w:rPr>
          <w:lang w:val="hi_IN" w:bidi="hi_IN"/>
        </w:rPr>
      </w:r>
      <w:r>
        <w:rPr>
          <w:lang w:val="hi_IN" w:bidi="hi_IN"/>
        </w:rPr>
        <w:t>मैं बहुत दोषी महसूस करता हूँ। मेरा पुत्र अधिकांश राज्य खो देगा, और यह सब मेरी गलती है; या</w:t>
      </w:r>
    </w:p>
    <w:p>
      <w:pPr>
        <w:pStyle w:val="ListBullet"/>
        <w:spacing w:line="240" w:lineRule="auto"/>
        <w:ind w:left="720"/>
      </w:pPr>
      <w:r>
        <w:rPr>
          <w:lang w:val="hi_IN" w:bidi="hi_IN"/>
        </w:rPr>
      </w:r>
      <w:r>
        <w:rPr>
          <w:lang w:val="hi_IN" w:bidi="hi_IN"/>
        </w:rPr>
        <w:t>मुझे और समझदारी से काम लेना चाहिए था। यहोवा मुझे दो बार प्रकट हुआ, लेकिन मैंने यहोवा की बात नहीं मानी, और मैं अन्य देवताओं की उपासना करने लगा।</w:t>
      </w:r>
    </w:p>
    <w:p>
      <w:pPr/>
      <w:r>
        <w:rPr>
          <w:lang w:val="hi_IN" w:bidi="hi_IN"/>
        </w:rPr>
      </w:r>
      <w:r>
        <w:rPr>
          <w:lang w:val="hi_IN" w:bidi="hi_IN"/>
        </w:rPr>
        <w:t>यहोवा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बहुत क्रोधित हूँ। मैंने सुलैमान को किसी भी अन्य इस्राएली से अधिक दिया, फिर भी सुलैमान ने मेरी बात नहीं मानी और वह घृणित मूर्तियों की उपासना करता रहा; या</w:t>
      </w:r>
    </w:p>
    <w:p>
      <w:pPr>
        <w:pStyle w:val="ListBullet"/>
        <w:spacing w:line="240" w:lineRule="auto"/>
        <w:ind w:left="720"/>
      </w:pPr>
      <w:r>
        <w:rPr>
          <w:lang w:val="hi_IN" w:bidi="hi_IN"/>
        </w:rPr>
      </w:r>
      <w:r>
        <w:rPr>
          <w:lang w:val="hi_IN" w:bidi="hi_IN"/>
        </w:rPr>
        <w:t>मैं निराश हूँ। मैंने सुलैमान को बहुत बुद्धि दी, फिर भी सुलैमान अपनी पत्नियों के बहकावे में आ गया; या</w:t>
      </w:r>
    </w:p>
    <w:p>
      <w:pPr>
        <w:pStyle w:val="ListBullet"/>
        <w:spacing w:line="240" w:lineRule="auto"/>
        <w:ind w:left="720"/>
      </w:pPr>
      <w:r>
        <w:rPr>
          <w:lang w:val="hi_IN" w:bidi="hi_IN"/>
        </w:rPr>
      </w:r>
      <w:r>
        <w:rPr>
          <w:lang w:val="hi_IN" w:bidi="hi_IN"/>
        </w:rPr>
        <w:t>मेरी गहरी इच्छा है कि मेरे लोग मुझे जानें, लेकिन सुलैमान ने इन सभी वेदियों को बनाकर और अपनी पत्नियों के देवताओं की उपासना करके इसे बहुत कठिन बना दिया है; या</w:t>
      </w:r>
    </w:p>
    <w:p>
      <w:pPr>
        <w:pStyle w:val="ListBullet"/>
        <w:spacing w:line="240" w:lineRule="auto"/>
        <w:ind w:left="720"/>
      </w:pPr>
      <w:r>
        <w:rPr>
          <w:lang w:val="hi_IN" w:bidi="hi_IN"/>
        </w:rPr>
      </w:r>
      <w:r>
        <w:rPr>
          <w:lang w:val="hi_IN" w:bidi="hi_IN"/>
        </w:rPr>
        <w:t>हालाँकि सुलैमान असफल रहा, फिर भी मैं अपनी वाचा और अपनी प्रतिज्ञाओं के प्रति विश्वासयोग्य रहूँगा। यह अंत नहीं है।</w:t>
      </w:r>
      <w:r>
        <w:rPr>
          <w:lang w:val="hi_IN" w:bidi="hi_IN"/>
        </w:rPr>
      </w:r>
    </w:p>
    <w:p>
      <w:pPr>
        <w:pStyle w:val="Heading3"/>
      </w:pPr>
      <w:r>
        <w:rPr>
          <w:lang w:val="hi_IN" w:bidi="hi_IN"/>
        </w:rPr>
        <w:t>आवश्यक जानकारी</w:t>
      </w:r>
    </w:p>
    <w:p>
      <w:pPr/>
      <w:r>
        <w:rPr>
          <w:lang w:val="hi_IN" w:bidi="hi_IN"/>
        </w:rPr>
      </w:r>
      <w:r>
        <w:rPr>
          <w:lang w:val="hi_IN" w:bidi="hi_IN"/>
        </w:rPr>
        <w:t>1 राजाओं 11:1–13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लेकिन </w:t>
      </w:r>
      <w:r>
        <w:rPr>
          <w:b/>
          <w:lang w:val="hi_IN" w:bidi="hi_IN"/>
        </w:rPr>
        <w:t>राजा</w:t>
      </w:r>
      <w:r>
        <w:rPr>
          <w:lang w:val="hi_IN" w:bidi="hi_IN"/>
        </w:rPr>
        <w:t xml:space="preserve"> सुलैमान कई विदेशी स्त्रियों से प्रेम करता था, साथ ही </w:t>
      </w:r>
      <w:r>
        <w:rPr>
          <w:b/>
          <w:lang w:val="hi_IN" w:bidi="hi_IN"/>
        </w:rPr>
        <w:t>फ़िरौन</w:t>
      </w:r>
      <w:r>
        <w:rPr>
          <w:lang w:val="hi_IN" w:bidi="hi_IN"/>
        </w:rPr>
        <w:t xml:space="preserve"> की पुत्री—</w:t>
      </w:r>
      <w:r>
        <w:rPr>
          <w:b/>
          <w:lang w:val="hi_IN" w:bidi="hi_IN"/>
        </w:rPr>
        <w:t>मोआब</w:t>
      </w:r>
      <w:r>
        <w:rPr>
          <w:lang w:val="hi_IN" w:bidi="hi_IN"/>
        </w:rPr>
        <w:t xml:space="preserve">, </w:t>
      </w:r>
      <w:r>
        <w:rPr>
          <w:b/>
          <w:lang w:val="hi_IN" w:bidi="hi_IN"/>
        </w:rPr>
        <w:t>अम्मोन</w:t>
      </w:r>
      <w:r>
        <w:rPr>
          <w:lang w:val="hi_IN" w:bidi="hi_IN"/>
        </w:rPr>
        <w:t xml:space="preserve">, </w:t>
      </w:r>
      <w:r>
        <w:rPr>
          <w:b/>
          <w:lang w:val="hi_IN" w:bidi="hi_IN"/>
        </w:rPr>
        <w:t>एदोम</w:t>
      </w:r>
      <w:r>
        <w:rPr>
          <w:lang w:val="hi_IN" w:bidi="hi_IN"/>
        </w:rPr>
        <w:t xml:space="preserve">, </w:t>
      </w:r>
      <w:r>
        <w:rPr>
          <w:b/>
          <w:lang w:val="hi_IN" w:bidi="hi_IN"/>
        </w:rPr>
        <w:t>सीदोन</w:t>
      </w:r>
      <w:r>
        <w:rPr>
          <w:lang w:val="hi_IN" w:bidi="hi_IN"/>
        </w:rPr>
        <w:t xml:space="preserve"> और </w:t>
      </w:r>
      <w:r>
        <w:rPr>
          <w:b/>
          <w:lang w:val="hi_IN" w:bidi="hi_IN"/>
        </w:rPr>
        <w:t>हित्ती</w:t>
      </w:r>
      <w:r>
        <w:rPr>
          <w:lang w:val="hi_IN" w:bidi="hi_IN"/>
        </w:rPr>
        <w:t xml:space="preserve"> स्त्रियों से भी। राजा और फ़िरौन के बारे में अधिक जानकारी के लिए, मुख्य शब्दावली देखें। राजा, फ़िरौन, मोआब, अम्मोन, एदोम, सीदोन और हित्ती का अनुवाद उसी तरह करना सुनिश्चित करें जैसे आपने पिछले भागों में किया था।</w:t>
      </w:r>
    </w:p>
    <w:p>
      <w:pPr/>
      <w:r>
        <w:rPr>
          <w:lang w:val="hi_IN" w:bidi="hi_IN"/>
        </w:rPr>
      </w:r>
      <w:r>
        <w:rPr>
          <w:lang w:val="hi_IN" w:bidi="hi_IN"/>
        </w:rPr>
        <w:t xml:space="preserve">सुलैमान अपनी पत्नियों से प्रेम करता था, हालाँकि वे उन </w:t>
      </w:r>
      <w:r>
        <w:rPr>
          <w:b/>
          <w:lang w:val="hi_IN" w:bidi="hi_IN"/>
        </w:rPr>
        <w:t>जातियों</w:t>
      </w:r>
      <w:r>
        <w:rPr>
          <w:lang w:val="hi_IN" w:bidi="hi_IN"/>
        </w:rPr>
        <w:t xml:space="preserve"> से थीं जिनके बारे में </w:t>
      </w:r>
      <w:r>
        <w:rPr>
          <w:b/>
          <w:lang w:val="hi_IN" w:bidi="hi_IN"/>
        </w:rPr>
        <w:t>यहोवा</w:t>
      </w:r>
      <w:r>
        <w:rPr>
          <w:lang w:val="hi_IN" w:bidi="hi_IN"/>
        </w:rPr>
        <w:t xml:space="preserve"> ने </w:t>
      </w:r>
      <w:r>
        <w:rPr>
          <w:b/>
          <w:lang w:val="hi_IN" w:bidi="hi_IN"/>
        </w:rPr>
        <w:t>इस्राएलियों</w:t>
      </w:r>
      <w:r>
        <w:rPr>
          <w:lang w:val="hi_IN" w:bidi="hi_IN"/>
        </w:rPr>
        <w:t xml:space="preserve"> से कहा था, “तुम उनसे विवाह न करना और न उन्हें अपने लोगों से विवाह करने देना, क्योंकि वे निश्चित रूप से तुम्हें उनके </w:t>
      </w:r>
      <w:r>
        <w:rPr>
          <w:b/>
          <w:lang w:val="hi_IN" w:bidi="hi_IN"/>
        </w:rPr>
        <w:t>देवताओं</w:t>
      </w:r>
      <w:r>
        <w:rPr>
          <w:lang w:val="hi_IN" w:bidi="hi_IN"/>
        </w:rPr>
        <w:t xml:space="preserve"> की </w:t>
      </w:r>
      <w:r>
        <w:rPr>
          <w:b/>
          <w:lang w:val="hi_IN" w:bidi="hi_IN"/>
        </w:rPr>
        <w:t>उपासना</w:t>
      </w:r>
      <w:r>
        <w:rPr>
          <w:lang w:val="hi_IN" w:bidi="hi_IN"/>
        </w:rPr>
        <w:t xml:space="preserve"> करने के लिए बहकाएँगी।” जातियों, यहोवा, इस्राएलियों, उपासना और देवताओं के बारे में अधिक जानकारी के लिए मुख्य शब्दावली देखें। इन शब्दों का अनुवाद उसी तरह करना सुनिश्चित करें जैसे आपने पिछले भागों में किया था।</w:t>
      </w:r>
    </w:p>
    <w:p>
      <w:pPr/>
      <w:r>
        <w:rPr>
          <w:lang w:val="hi_IN" w:bidi="hi_IN"/>
        </w:rPr>
      </w:r>
      <w:r>
        <w:rPr>
          <w:lang w:val="hi_IN" w:bidi="hi_IN"/>
        </w:rPr>
        <w:t>ये उसी प्रकार की स्त्रियाँ थीं जिनसे सुलैमान प्रेम से लिपटा हुआ था।</w:t>
      </w:r>
    </w:p>
    <w:p>
      <w:pPr/>
      <w:r>
        <w:rPr>
          <w:lang w:val="hi_IN" w:bidi="hi_IN"/>
        </w:rPr>
      </w:r>
      <w:r>
        <w:rPr>
          <w:lang w:val="hi_IN" w:bidi="hi_IN"/>
        </w:rPr>
        <w:t>यहाँ रुकें और तय करें कि आप "</w:t>
      </w:r>
      <w:r>
        <w:rPr>
          <w:b/>
          <w:lang w:val="hi_IN" w:bidi="hi_IN"/>
        </w:rPr>
        <w:t>प्रेम से लिपटा हुआ</w:t>
      </w:r>
      <w:r>
        <w:rPr>
          <w:lang w:val="hi_IN" w:bidi="hi_IN"/>
        </w:rPr>
        <w:t>" वाक्यांश का अनुवाद कैसे करेंगे। इस ऑडियो को यहाँ रोकें।</w:t>
      </w:r>
    </w:p>
    <w:p>
      <w:pPr/>
      <w:r>
        <w:rPr>
          <w:lang w:val="hi_IN" w:bidi="hi_IN"/>
        </w:rPr>
      </w:r>
      <w:r>
        <w:rPr>
          <w:lang w:val="hi_IN" w:bidi="hi_IN"/>
        </w:rPr>
        <w:t>सुलैमान के पास 700 शाही पत्नियाँ और 300 रखैलियाँ थीं। शाही पत्नी वह पत्नी है जो देश में सर्वोच्च सामाजिक स्थिति वाले परिवार से आती है। रखैल किसी पुरुष की कानूनी पत्नी होती है, लेकिन वह शाही पत्नी से नीचे होती है।</w:t>
      </w:r>
    </w:p>
    <w:p>
      <w:pPr/>
      <w:r>
        <w:rPr>
          <w:lang w:val="hi_IN" w:bidi="hi_IN"/>
        </w:rPr>
      </w:r>
      <w:r>
        <w:rPr>
          <w:lang w:val="hi_IN" w:bidi="hi_IN"/>
        </w:rPr>
        <w:t>यहाँ रुकें और तय करें कि आप "</w:t>
      </w:r>
      <w:r>
        <w:rPr>
          <w:b/>
          <w:lang w:val="hi_IN" w:bidi="hi_IN"/>
        </w:rPr>
        <w:t>शाही पत्नी</w:t>
      </w:r>
      <w:r>
        <w:rPr>
          <w:lang w:val="hi_IN" w:bidi="hi_IN"/>
        </w:rPr>
        <w:t>" और "</w:t>
      </w:r>
      <w:r>
        <w:rPr>
          <w:b/>
          <w:lang w:val="hi_IN" w:bidi="hi_IN"/>
        </w:rPr>
        <w:t>रखैल</w:t>
      </w:r>
      <w:r>
        <w:rPr>
          <w:lang w:val="hi_IN" w:bidi="hi_IN"/>
        </w:rPr>
        <w:t>" शब्दों का अनुवाद कैसे करेंगे।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सुलैमान की पत्नियों ने उसका मन यहोवा से फेर दिया।</w:t>
      </w:r>
    </w:p>
    <w:p>
      <w:pPr/>
      <w:r>
        <w:rPr>
          <w:lang w:val="hi_IN" w:bidi="hi_IN"/>
        </w:rPr>
      </w:r>
      <w:r>
        <w:rPr>
          <w:lang w:val="hi_IN" w:bidi="hi_IN"/>
        </w:rPr>
        <w:t xml:space="preserve">यहाँ रुकें और तय करें कि आप "उसके </w:t>
      </w:r>
      <w:r>
        <w:rPr>
          <w:b/>
          <w:lang w:val="hi_IN" w:bidi="hi_IN"/>
        </w:rPr>
        <w:t>मन</w:t>
      </w:r>
      <w:r>
        <w:rPr>
          <w:lang w:val="hi_IN" w:bidi="hi_IN"/>
        </w:rPr>
        <w:t>को फेर दिया" के कथन का अनुवाद कैसे करेंगे। यदि आप अपने अनुवाद में मन शब्द का उपयोग करते हैं, तो मन के बारे में अधिक जानकारी के लिए मुख्य शब्दावली देखें। इस ऑडियो को यहाँ रोकें।</w:t>
      </w:r>
    </w:p>
    <w:p>
      <w:pPr/>
      <w:r>
        <w:rPr>
          <w:lang w:val="hi_IN" w:bidi="hi_IN"/>
        </w:rPr>
      </w:r>
      <w:r>
        <w:rPr>
          <w:lang w:val="hi_IN" w:bidi="hi_IN"/>
        </w:rPr>
        <w:t xml:space="preserve">परिणामस्वरूप, जब सुलैमान बूढ़ा था, तो सुलैमान की पत्नियों ने उसे अन्य देवताओं की आराधना करने के लिए मनाया। सुलैमान का मन अपने </w:t>
      </w:r>
      <w:r>
        <w:rPr>
          <w:b/>
          <w:lang w:val="hi_IN" w:bidi="hi_IN"/>
        </w:rPr>
        <w:t>परमेश्वर</w:t>
      </w:r>
      <w:r>
        <w:rPr>
          <w:lang w:val="hi_IN" w:bidi="hi_IN"/>
        </w:rPr>
        <w:t xml:space="preserve"> यहोवा के प्रति वफादार नहीं था, जैसा कि उसके पिता दाऊद का मन था। परमेश्वर के लिए उसी शब्द का उपयोग करें जिसका उपयोग आपने पिछले भागों में किया है, और अधिक जानकारी के लिए मुख्य शब्दावली में परमेश्वर देखें।</w:t>
      </w:r>
    </w:p>
    <w:p>
      <w:pPr/>
      <w:r>
        <w:rPr>
          <w:lang w:val="hi_IN" w:bidi="hi_IN"/>
        </w:rPr>
      </w:r>
      <w:r>
        <w:rPr>
          <w:lang w:val="hi_IN" w:bidi="hi_IN"/>
        </w:rPr>
        <w:t xml:space="preserve">सुलैमान सीदोनियों की देवी </w:t>
      </w:r>
      <w:r>
        <w:rPr>
          <w:b/>
          <w:lang w:val="hi_IN" w:bidi="hi_IN"/>
        </w:rPr>
        <w:t>अश्तोरेत</w:t>
      </w:r>
      <w:r>
        <w:rPr>
          <w:lang w:val="hi_IN" w:bidi="hi_IN"/>
        </w:rPr>
        <w:t xml:space="preserve"> और अम्मोनियों की घृणित चीज़ </w:t>
      </w:r>
      <w:r>
        <w:rPr>
          <w:b/>
          <w:lang w:val="hi_IN" w:bidi="hi_IN"/>
        </w:rPr>
        <w:t>मिल्कोम</w:t>
      </w:r>
      <w:r>
        <w:rPr>
          <w:lang w:val="hi_IN" w:bidi="hi_IN"/>
        </w:rPr>
        <w:t xml:space="preserve"> की उपासना करता था। हम सुझाव देते हैं कि आप अश्तोरेत और मिल्कोम के नामों का अनुवाद इस तरह करें कि वे उस बाइबल में दिए गए नामों के समान लगें, जिसका उपयोग आपकी स्थानीय कलीसिया करती है। कहानीकार ने अश्तोरेत और मिल्कोम दोनों को घृणित बताया। घृणित का अर्थ है कोई ऐसी चीज़ जो इतनी गंदी और घृणित है कि लोग इससे बहुत दूर रहना चाहते हैं। यदि कोई व्यक्ति किसी घृणित चीज़ के पास जाता है, तो वह व्यक्ति भी गंदा और घृणित हो सकता है। और फिर उस व्यक्ति को यहोवा के न्याय का सामना करना पड़ेगा।</w:t>
      </w:r>
    </w:p>
    <w:p>
      <w:pPr/>
      <w:r>
        <w:rPr>
          <w:lang w:val="hi_IN" w:bidi="hi_IN"/>
        </w:rPr>
      </w:r>
      <w:r>
        <w:rPr>
          <w:lang w:val="hi_IN" w:bidi="hi_IN"/>
        </w:rPr>
        <w:t>यहाँ रुकें और तय करें कि आप "</w:t>
      </w:r>
      <w:r>
        <w:rPr>
          <w:b/>
          <w:lang w:val="hi_IN" w:bidi="hi_IN"/>
        </w:rPr>
        <w:t>घृणित</w:t>
      </w:r>
      <w:r>
        <w:rPr>
          <w:lang w:val="hi_IN" w:bidi="hi_IN"/>
        </w:rPr>
        <w:t xml:space="preserve"> वस्तु" शब्द का अनुवाद कैसे करेंगे। इस ऑडियो को यहाँ रोकें।</w:t>
      </w:r>
    </w:p>
    <w:p>
      <w:pPr/>
      <w:r>
        <w:rPr>
          <w:lang w:val="hi_IN" w:bidi="hi_IN"/>
        </w:rPr>
      </w:r>
      <w:r>
        <w:rPr>
          <w:lang w:val="hi_IN" w:bidi="hi_IN"/>
        </w:rPr>
        <w:t xml:space="preserve">सुलैमान ने वह किया जो </w:t>
      </w:r>
      <w:r>
        <w:rPr>
          <w:b/>
          <w:lang w:val="hi_IN" w:bidi="hi_IN"/>
        </w:rPr>
        <w:t>दुष्ट</w:t>
      </w:r>
      <w:r>
        <w:rPr>
          <w:lang w:val="hi_IN" w:bidi="hi_IN"/>
        </w:rPr>
        <w:t xml:space="preserve"> था और उसने वह अच्छा और विश्वासयोग्य जीवन नहीं जीया जो यहोवा चाहता था, जैसा कि उसके पिता दाऊद ने किया था। यरूशलेम के पूर्व की पहाड़ी पर, सुलैमान ने अपनी पत्नियों के लिए मोआबियों की घृणित वस्तु, कमोश की आराधना करने के लिए एक </w:t>
      </w:r>
      <w:r>
        <w:rPr>
          <w:b/>
          <w:lang w:val="hi_IN" w:bidi="hi_IN"/>
        </w:rPr>
        <w:t>ऊँचा स्थान</w:t>
      </w:r>
      <w:r>
        <w:rPr>
          <w:lang w:val="hi_IN" w:bidi="hi_IN"/>
        </w:rPr>
        <w:t xml:space="preserve"> बनाया। आपको याद होगा कि ऊँचा स्थान एक विशेष स्थान है जहाँ लोग अपने रहने के स्थान के पास किसी देवता की उपासना कर सकते हैं। लोग अक्सर पहाड़ियों या ऊँची ज़मीन पर ऊँचे स्थान बनाते थे, लेकिन हमेशा नहीं। दुष्ट और ऊँचे स्थानों का अनुवाद उसी तरह करना सुनिश्चित करें जैसे आपने पिछले भागों में किया था। दुष्ट के बारे में अधिक जानकारी के लिए मुख्य शब्दावली देखें। हम सुझाव देते हैं कि आप कमोश और मोलेक नामों का अनुवाद इस तरह करें कि वे उस बाइबल में दिए गए नामों के समान लगें, जिसका उपयोग आपकी स्थानीय कलीसिया करती है।</w:t>
      </w:r>
    </w:p>
    <w:p>
      <w:pPr/>
      <w:r>
        <w:rPr>
          <w:lang w:val="hi_IN" w:bidi="hi_IN"/>
        </w:rPr>
      </w:r>
      <w:r>
        <w:rPr>
          <w:lang w:val="hi_IN" w:bidi="hi_IN"/>
        </w:rPr>
        <w:t xml:space="preserve">सुलैमान ने यह अपनी सभी विदेशी पत्नियों के लिए किया, जो </w:t>
      </w:r>
      <w:r>
        <w:rPr>
          <w:b/>
          <w:lang w:val="hi_IN" w:bidi="hi_IN"/>
        </w:rPr>
        <w:t>धूप जलाती</w:t>
      </w:r>
      <w:r>
        <w:rPr>
          <w:lang w:val="hi_IN" w:bidi="hi_IN"/>
        </w:rPr>
        <w:t xml:space="preserve"> थीं और अपने देवताओं के लिए </w:t>
      </w:r>
      <w:r>
        <w:rPr>
          <w:b/>
          <w:lang w:val="hi_IN" w:bidi="hi_IN"/>
        </w:rPr>
        <w:t>बलिदान चढ़ाती</w:t>
      </w:r>
      <w:r>
        <w:rPr>
          <w:lang w:val="hi_IN" w:bidi="hi_IN"/>
        </w:rPr>
        <w:t xml:space="preserve"> थीं। जलाई गई धूप और बलिदानों का अनुवाद उसी तरह करना सुनिश्चित करें जैसे आपने पिछले भागों में किया था। बलिदान के बारे में अधिक जानकारी के लिए मुख्य शब्दावली देखें।</w:t>
      </w:r>
    </w:p>
    <w:p>
      <w:pPr>
        <w:pStyle w:val="ListBullet"/>
        <w:spacing w:line="240" w:lineRule="auto"/>
        <w:ind w:left="720"/>
      </w:pPr>
      <w:r>
        <w:rPr>
          <w:lang w:val="hi_IN" w:bidi="hi_IN"/>
        </w:rPr>
      </w:r>
      <w:r>
        <w:rPr>
          <w:lang w:val="hi_IN" w:bidi="hi_IN"/>
        </w:rPr>
        <w:t xml:space="preserve">इसलिए, यहोवा ने सुलैमान से कहा, "क्योंकि तूने यह किया है, और तूने मेरी </w:t>
      </w:r>
      <w:r>
        <w:rPr>
          <w:b/>
          <w:lang w:val="hi_IN" w:bidi="hi_IN"/>
        </w:rPr>
        <w:t>वाचा</w:t>
      </w:r>
      <w:r>
        <w:rPr>
          <w:lang w:val="hi_IN" w:bidi="hi_IN"/>
        </w:rPr>
        <w:t xml:space="preserve"> और मेरी </w:t>
      </w:r>
      <w:r>
        <w:rPr>
          <w:b/>
          <w:lang w:val="hi_IN" w:bidi="hi_IN"/>
        </w:rPr>
        <w:t>विधियों</w:t>
      </w:r>
      <w:r>
        <w:rPr>
          <w:lang w:val="hi_IN" w:bidi="hi_IN"/>
        </w:rPr>
        <w:t xml:space="preserve"> का पालन नहीं किया है, जैसा कि मैंने तुझे आज्ञा दी थी, मैं निश्चय ही तुझसे यह </w:t>
      </w:r>
      <w:r>
        <w:rPr>
          <w:b/>
          <w:lang w:val="hi_IN" w:bidi="hi_IN"/>
        </w:rPr>
        <w:t>राज्य</w:t>
      </w:r>
      <w:r>
        <w:rPr>
          <w:lang w:val="hi_IN" w:bidi="hi_IN"/>
        </w:rPr>
        <w:t xml:space="preserve"> छीन लूँगा और तेरे एक </w:t>
      </w:r>
      <w:r>
        <w:rPr>
          <w:b/>
          <w:lang w:val="hi_IN" w:bidi="hi_IN"/>
        </w:rPr>
        <w:t>सेवक</w:t>
      </w:r>
      <w:r>
        <w:rPr>
          <w:lang w:val="hi_IN" w:bidi="hi_IN"/>
        </w:rPr>
        <w:t xml:space="preserve"> को दे दूँगा।" वाचा, विधियों, राज्य और सेवक का अनुवाद उसी तरह करना सुनिश्चित करें जैसे आपने पिछले भागों में किया था। वाचा, विधियों, राज्य और सेवक के बारे में अधिक जानकारी के लिए मुख्य शब्दावली देखें।</w:t>
      </w:r>
    </w:p>
    <w:p>
      <w:pPr>
        <w:pStyle w:val="ListBullet"/>
        <w:spacing w:line="240" w:lineRule="auto"/>
        <w:ind w:left="720"/>
      </w:pPr>
      <w:r>
        <w:rPr>
          <w:lang w:val="hi_IN" w:bidi="hi_IN"/>
        </w:rPr>
      </w:r>
      <w:r>
        <w:rPr>
          <w:lang w:val="hi_IN" w:bidi="hi_IN"/>
        </w:rPr>
        <w:t xml:space="preserve">यहाँ रुकें और तय करें कि आप "राज्य को तुझसे </w:t>
      </w:r>
      <w:r>
        <w:rPr>
          <w:b/>
          <w:lang w:val="hi_IN" w:bidi="hi_IN"/>
        </w:rPr>
        <w:t>छीन</w:t>
      </w:r>
      <w:r>
        <w:rPr>
          <w:lang w:val="hi_IN" w:bidi="hi_IN"/>
        </w:rPr>
        <w:t xml:space="preserve"> लेना" वाक्यांश का अनुवाद कैसे करेंगे।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11:14–25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11:14–25 को सुनें और अपने मन में रखें।</w:t>
      </w:r>
    </w:p>
    <w:p>
      <w:pPr/>
      <w:r>
        <w:rPr>
          <w:lang w:val="hi_IN" w:bidi="hi_IN"/>
        </w:rPr>
      </w:r>
      <w:r>
        <w:rPr>
          <w:lang w:val="hi_IN" w:bidi="hi_IN"/>
        </w:rPr>
        <w:t>यदि सम्भव हो, तो 1 राजाओं 11:14–25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राजाओं 11:14–25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में, राजा सुलैमान ने यहोवा की आज्ञा का उल्लंघन किया और अन्य देवताओं की उपासना की। इसलिए यहोवा ने निर्णय लिया कि सुलैमान की मृत्यु के बाद, सुलैमान के वंशज इस्राएल के केवल एक गोत्र पर शासन करेंगे। इस कहानी में, हम दो लोगों के बारे में सुनते हैं जिन्होंने सुलैमान के लिए मुसीबत पैदा की: एदोमी हदद और सोबा का रजोन।</w:t>
      </w:r>
    </w:p>
    <w:p>
      <w:pPr/>
      <w:r>
        <w:rPr>
          <w:lang w:val="hi_IN" w:bidi="hi_IN"/>
        </w:rPr>
      </w:r>
      <w:r>
        <w:rPr>
          <w:lang w:val="hi_IN" w:bidi="hi_IN"/>
        </w:rPr>
        <w:t>राजा के रूप में सुलैमान का अधिकांश समय शांतिपूर्ण और सुरक्षित रहा। लेकिन सुलैमान के जीवन के अंत की ओर, यहोवा दो पुरुषों, हदद और रजोन को इतना सामर्थ्य प्रदान करता है कि वे इस्राएल में कुछ परेशानी पैदा कर सकें। इस कहानी के पहले भाग में, कहानीकार उस समय की एक कहानी सुनाता है जब राजा दाऊद अभी जीवित था। दाऊद और उसके सेनापति योआब ने एदोम देश पर हमला किया और सभी पुरुषों को मार डाला, सिवाय सेवकों के एक छोटे समूह के जो हदद के साथ भाग निकले। जब यह हुआ था, तब हदद केवल बच्चा था। हदद एदोम के शाही वंश से था, जिसका अर्थ है कि हदद के रिश्तेदारों में से एक एदोम का राजा था। सेवकों का यह समूह हदद को एदोम से मिद्यान नामक क्षेत्र में, फिर पारान के क्षेत्र में और उसके बाद मिस्र ले गया।</w:t>
      </w:r>
    </w:p>
    <w:p>
      <w:pPr/>
      <w:r>
        <w:rPr>
          <w:lang w:val="hi_IN" w:bidi="hi_IN"/>
        </w:rPr>
      </w:r>
      <w:r>
        <w:rPr>
          <w:lang w:val="hi_IN" w:bidi="hi_IN"/>
        </w:rPr>
        <w:t>यहाँ रुकें और इस्राएल, एदोम, मिद्यान और मिस्र का नक्शा देखें। एदोम, मिद्यान, पारान और मिस्र के स्थान पर ध्यान दें। इस ऑडियो को यहाँ रोकें।</w:t>
      </w:r>
    </w:p>
    <w:p>
      <w:pPr/>
      <w:r>
        <w:rPr>
          <w:lang w:val="hi_IN" w:bidi="hi_IN"/>
        </w:rPr>
      </w:r>
      <w:r>
        <w:rPr>
          <w:lang w:val="hi_IN" w:bidi="hi_IN"/>
        </w:rPr>
        <w:t>मिस्र में, फ़िरौन ने हदद से मित्र बनने और उसकी देखभाल करने का निर्णय लिया। फ़िरौन ने हदद और हदद के पिता के सेवकों को रहने के लिए स्थान और खाने के लिए भोजन दिया।</w:t>
      </w:r>
    </w:p>
    <w:p>
      <w:pPr/>
      <w:r>
        <w:rPr>
          <w:lang w:val="hi_IN" w:bidi="hi_IN"/>
        </w:rPr>
      </w:r>
      <w:r>
        <w:rPr>
          <w:lang w:val="hi_IN" w:bidi="hi_IN"/>
        </w:rPr>
        <w:t>यहाँ रुकें और इन प्रश्नों पर चर्चा करें: आपके देश में, लोग शाही परिवार या पड़ोसी देशों के अगुवों के साथ कैसे व्यवहार करते हैं? आपके अगुवे किन कारणों से अन्य देशों के अगुवों और उनके परिवारों के प्रति दयालुता और मित्रता दिखा सकते हैं? इस ऑडियो को यहाँ रोकें।</w:t>
      </w:r>
    </w:p>
    <w:p>
      <w:pPr/>
      <w:r>
        <w:rPr>
          <w:lang w:val="hi_IN" w:bidi="hi_IN"/>
        </w:rPr>
      </w:r>
      <w:r>
        <w:rPr>
          <w:lang w:val="hi_IN" w:bidi="hi_IN"/>
        </w:rPr>
        <w:t>जब हदद बड़ा हुआ, तो उसने फ़िरौन की पत्नी की बहन से विवाह किया। हदद और उसकी पत्नी का एक पुत्र था, जिसका नाम गनूबत था, और गनूबत फिरौन के घराने में बड़ा हुआ। ऐसा लगता था कि हदद और उसका परिवार मिस्र में अच्छा जीवन जी रहा था। लेकिन दाऊद और योआब दोनों की मृत्यु के कुछ समय बाद, हदद ने एदोम वापस जाने का निर्णय लिया। कहानीकार यह नहीं बताता कि हदद एदोम वापस आने के बाद क्या करता है। कहानीकार केवल यह कहता है कि हदद जो काम करता है, वे बुरे हैं। यह संभव है कि कहानीकार ने मान लिया हो कि उसके दर्शकों को पहले से ही पता था कि हदद ने क्या किया था, और कहानीकार को केवल अपने दर्शकों को उन बातों की याद दिलाने की आवश्यकता थी।</w:t>
      </w:r>
    </w:p>
    <w:p>
      <w:pPr/>
      <w:r>
        <w:rPr>
          <w:lang w:val="hi_IN" w:bidi="hi_IN"/>
        </w:rPr>
      </w:r>
      <w:r>
        <w:rPr>
          <w:lang w:val="hi_IN" w:bidi="hi_IN"/>
        </w:rPr>
        <w:t>यहाँ रुकें और इन प्रश्नों पर चर्चा करें: किसी ऐसे व्यक्ति का नाम लें जिसे आपके जानने वाले सभी लोग बुरा मानते हैं। यह एक ऐतिहासिक व्यक्ति, एक राजनीतिक नेता, एक सैन्य नेता, या समुदाय का कोई व्यक्ति हो सकता है। हर कोई क्यों सोचता है कि यह व्यक्ति एक बुरा व्यक्ति है? जब आप इस व्यक्ति का नाम सुनते हैं, तो आप कैसा महसूस करते हैं? इस ऑडियो को यहाँ रोकें।</w:t>
      </w:r>
    </w:p>
    <w:p>
      <w:pPr/>
      <w:r>
        <w:rPr>
          <w:lang w:val="hi_IN" w:bidi="hi_IN"/>
        </w:rPr>
      </w:r>
      <w:r>
        <w:rPr>
          <w:lang w:val="hi_IN" w:bidi="hi_IN"/>
        </w:rPr>
        <w:t>एदोम इस्राएल के दक्षिण-पूर्व में था। कहानी का अगला भाग रजोन के बारे में है, जो इस्राएल के उत्तर में एक नगर सोबा से था। इन दोनों व्यक्तियों ने मिलकर सुलैमान के राज्य की विपरीत सीमाओं पर उसके लिए मुसीबतें खड़ी कीं।</w:t>
      </w:r>
    </w:p>
    <w:p>
      <w:pPr/>
      <w:r>
        <w:rPr>
          <w:lang w:val="hi_IN" w:bidi="hi_IN"/>
        </w:rPr>
      </w:r>
      <w:r>
        <w:rPr>
          <w:lang w:val="hi_IN" w:bidi="hi_IN"/>
        </w:rPr>
        <w:t>यहाँ रुकें और ऐसा नक्शा देखें जो इस्राएल, एदोम और सोबा के स्थान को दिखाता है। इस ऑडियो को यहाँ रोकें।</w:t>
      </w:r>
    </w:p>
    <w:p>
      <w:pPr/>
      <w:r>
        <w:rPr>
          <w:lang w:val="hi_IN" w:bidi="hi_IN"/>
        </w:rPr>
      </w:r>
      <w:r>
        <w:rPr>
          <w:lang w:val="hi_IN" w:bidi="hi_IN"/>
        </w:rPr>
        <w:t>इसके बाद, कहानीकार उस समय की एक और कहानी सुनाता है जब राजा दाऊद जीवित थे। कहानीकार ऐसा यह समझाने के लिए करता है कि सोबा का रजोन कहाँ से आया था। रजोन ने सोबा के राजा हदादेजेर की सेवा की। जब राजा दाऊद जीवित था, तब दाऊद ने हदादेजेर से युद्ध किया और उसे पराजित किया। किसी समय रजोन ने अपने स्वामी हदादेजेर को छोड़ दिया। फिर रजोन पुरुषों के एक समूह का अगुवा बन गया। रजोन और पुरुषों के इस समूह ने इस्राएल के उत्तरी क्षेत्र की यात्रा की। उन लोगों ने अन्य लोगों पर हमला किया और उनकी संपत्ति चुरा ली।</w:t>
      </w:r>
    </w:p>
    <w:p>
      <w:pPr/>
      <w:r>
        <w:rPr>
          <w:lang w:val="hi_IN" w:bidi="hi_IN"/>
        </w:rPr>
      </w:r>
      <w:r>
        <w:rPr>
          <w:lang w:val="hi_IN" w:bidi="hi_IN"/>
        </w:rPr>
        <w:t>आखिरकार, रजोन और उसके अनुयायियों का समूह अराम देश के नगर दमिश्क गया, और रजोन वहाँ का राजा बन गया। जब आपने इस कहानी के तीन अलग-अलग संस्करणों को सुना, तो आपने कहानीकार को इस क्षेत्र को "अराम" कहते हुए सुना होगा, या आपने कहानीकार को इस क्षेत्र को "सीरिया" कहते हुए सुना होगा। "अराम" वह नाम था जिसे इस्राएली इस क्षेत्र को कहते थे। "सीरिया" उसी क्षेत्र का आधुनिक समय का नाम है।</w:t>
      </w:r>
    </w:p>
    <w:p>
      <w:pPr/>
      <w:r>
        <w:rPr>
          <w:lang w:val="hi_IN" w:bidi="hi_IN"/>
        </w:rPr>
      </w:r>
      <w:r>
        <w:rPr>
          <w:lang w:val="hi_IN" w:bidi="hi_IN"/>
        </w:rPr>
        <w:t>यहाँ रुकें और इस्राएल और अराम का एक नक्शा देखें जो दमिश्क के स्थान को दिखाता है। इस ऑडियो को यहाँ रोकें।</w:t>
      </w:r>
    </w:p>
    <w:p>
      <w:pPr/>
      <w:r>
        <w:rPr>
          <w:lang w:val="hi_IN" w:bidi="hi_IN"/>
        </w:rPr>
      </w:r>
      <w:r>
        <w:rPr>
          <w:lang w:val="hi_IN" w:bidi="hi_IN"/>
        </w:rPr>
        <w:t>कहानीकार रजोन को इस्राएल का विरोधी या शत्रु कहता है। इसका अर्थ शायद यह है कि रजोन ने इस्राएली नगरों पर हमला करना, इस्राएली लोगों को चोट पहुँचाना, और इस्राएलियों से चीज़ें चुराने जैसे काम किए।</w:t>
      </w:r>
    </w:p>
    <w:p>
      <w:pPr/>
      <w:r>
        <w:rPr>
          <w:lang w:val="hi_IN" w:bidi="hi_IN"/>
        </w:rPr>
      </w:r>
      <w:r>
        <w:rPr>
          <w:lang w:val="hi_IN" w:bidi="hi_IN"/>
        </w:rPr>
        <w:t>जब सुलैमान राजा था, तब हदाद और रजोन दोनों इस्राएल के लिए मुसीबत पैदा कर रहे थे। अन्य कहानियों में, कहानीकार सुलैमान के शासनकाल को शांतिपूर्ण और समृद्ध बताता है। इसलिए, यह सम्भव है कि ये समस्याएँ सुलैमान के जीवन के अंत के निकट तब आई थीं, जब सुलैमान ने केवल यहोवा की उपासना करने के बजाय विदेशी देवताओं की उपासना करना शुरू किया।</w:t>
      </w:r>
    </w:p>
    <w:p>
      <w:pPr/>
      <w:r>
        <w:rPr>
          <w:lang w:val="hi_IN" w:bidi="hi_IN"/>
        </w:rPr>
      </w:r>
      <w:r>
        <w:rPr>
          <w:lang w:val="hi_IN" w:bidi="hi_IN"/>
        </w:rPr>
        <w:t>यहाँ रुकें और उस समय की कहानी सुनाएँ जब लोगों के एक समूह ने लोगों के दूसरे समूह पर आक्रमण किया। पहले समूह ने दूसरे समूह पर आक्रमण क्यों किया? दूसरे समूह के लोगों के साथ क्या हुआ, विशेष रूप से उस समूह के बच्चों के साथ? संघर्ष समाप्त होने के बाद, दूसरे समूह के लोगों ने उन पर हमला करने वाले लोगों के बारे में क्या सोचा? जैसे-जैसे वे बड़े हुए, दूसरे समूह के बच्चों ने उन लोगों के बारे में क्या सोचा जिन्होंने उन पर हमला किया था?</w:t>
      </w:r>
      <w:r>
        <w:rPr>
          <w:lang w:val="hi_IN" w:bidi="hi_IN"/>
        </w:rPr>
      </w:r>
    </w:p>
    <w:p>
      <w:pPr>
        <w:pStyle w:val="Heading3"/>
      </w:pPr>
      <w:r>
        <w:rPr>
          <w:lang w:val="hi_IN" w:bidi="hi_IN"/>
        </w:rPr>
        <w:t>घटनाओं को समझाना</w:t>
      </w:r>
    </w:p>
    <w:p>
      <w:pPr/>
      <w:r>
        <w:rPr>
          <w:lang w:val="hi_IN" w:bidi="hi_IN"/>
        </w:rPr>
      </w:r>
      <w:r>
        <w:rPr>
          <w:lang w:val="hi_IN" w:bidi="hi_IN"/>
        </w:rPr>
        <w:t>1 राजाओं 11:14–25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कहानीकार हमें बताता है कि राजा दाऊद द्वारा एदोम पर आक्रमण करने के बाद, एदोमी हदद भाग गया और मिस्र में रहने के लिए चला गया। जब हदद बड़ा हुआ, तो उसने मिस्र की रानी की बहन से विवाह किया और उसका पुत्र हुआ।</w:t>
      </w:r>
    </w:p>
    <w:p>
      <w:pPr/>
      <w:r>
        <w:rPr>
          <w:lang w:val="hi_IN" w:bidi="hi_IN"/>
        </w:rPr>
      </w:r>
      <w:r>
        <w:rPr>
          <w:b/>
          <w:lang w:val="hi_IN" w:bidi="hi_IN"/>
        </w:rPr>
        <w:t>दूसरे दृश्य में:</w:t>
      </w:r>
      <w:r>
        <w:rPr>
          <w:lang w:val="hi_IN" w:bidi="hi_IN"/>
        </w:rPr>
        <w:t xml:space="preserve"> हदद सुनता है कि राजा दाऊद और योआब मर चुके हैं और वह एदोम वापस जाने का निर्णय लेता है।</w:t>
      </w:r>
    </w:p>
    <w:p>
      <w:pPr/>
      <w:r>
        <w:rPr>
          <w:lang w:val="hi_IN" w:bidi="hi_IN"/>
        </w:rPr>
      </w:r>
      <w:r>
        <w:rPr>
          <w:b/>
          <w:lang w:val="hi_IN" w:bidi="hi_IN"/>
        </w:rPr>
        <w:t>तीसरे दृश्य में:</w:t>
      </w:r>
      <w:r>
        <w:rPr>
          <w:lang w:val="hi_IN" w:bidi="hi_IN"/>
        </w:rPr>
        <w:t xml:space="preserve"> एल्यादा का पुत्र रजोन चोरों के एक दल का अगुवा था, और फिर वह अराम का राजा बन गया। रजोन इस्राएलियों से नफरत करता है और उनके लिए लगातार परेशानी पैदा करता है। एदोमी हदद भी इस्राएल के लिए मुसीबत पैदा करता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राजा सुलैमान</w:t>
      </w:r>
    </w:p>
    <w:p>
      <w:pPr>
        <w:pStyle w:val="ListBullet"/>
        <w:spacing w:line="240" w:lineRule="auto"/>
        <w:ind w:left="720"/>
      </w:pPr>
      <w:r>
        <w:rPr>
          <w:lang w:val="hi_IN" w:bidi="hi_IN"/>
        </w:rPr>
      </w:r>
      <w:r>
        <w:rPr>
          <w:lang w:val="hi_IN" w:bidi="hi_IN"/>
        </w:rPr>
        <w:t>योआब, दाऊद की सेना का सेनापति</w:t>
      </w:r>
    </w:p>
    <w:p>
      <w:pPr>
        <w:pStyle w:val="ListBullet"/>
        <w:spacing w:line="240" w:lineRule="auto"/>
        <w:ind w:left="720"/>
      </w:pPr>
      <w:r>
        <w:rPr>
          <w:lang w:val="hi_IN" w:bidi="hi_IN"/>
        </w:rPr>
      </w:r>
      <w:r>
        <w:rPr>
          <w:lang w:val="hi_IN" w:bidi="hi_IN"/>
        </w:rPr>
        <w:t>राजा दाऊद</w:t>
      </w:r>
    </w:p>
    <w:p>
      <w:pPr>
        <w:pStyle w:val="ListBullet"/>
        <w:spacing w:line="240" w:lineRule="auto"/>
        <w:ind w:left="720"/>
      </w:pPr>
      <w:r>
        <w:rPr>
          <w:lang w:val="hi_IN" w:bidi="hi_IN"/>
        </w:rPr>
      </w:r>
      <w:r>
        <w:rPr>
          <w:lang w:val="hi_IN" w:bidi="hi_IN"/>
        </w:rPr>
        <w:t>एदोम के पुरुष</w:t>
      </w:r>
    </w:p>
    <w:p>
      <w:pPr>
        <w:pStyle w:val="ListBullet"/>
        <w:spacing w:line="240" w:lineRule="auto"/>
        <w:ind w:left="720"/>
      </w:pPr>
      <w:r>
        <w:rPr>
          <w:lang w:val="hi_IN" w:bidi="hi_IN"/>
        </w:rPr>
      </w:r>
      <w:r>
        <w:rPr>
          <w:lang w:val="hi_IN" w:bidi="hi_IN"/>
        </w:rPr>
        <w:t>एदोमी हदद</w:t>
      </w:r>
    </w:p>
    <w:p>
      <w:pPr>
        <w:pStyle w:val="ListBullet"/>
        <w:spacing w:line="240" w:lineRule="auto"/>
        <w:ind w:left="720"/>
      </w:pPr>
      <w:r>
        <w:rPr>
          <w:lang w:val="hi_IN" w:bidi="hi_IN"/>
        </w:rPr>
      </w:r>
      <w:r>
        <w:rPr>
          <w:lang w:val="hi_IN" w:bidi="hi_IN"/>
        </w:rPr>
        <w:t>हदद के पिता के सेवक</w:t>
      </w:r>
    </w:p>
    <w:p>
      <w:pPr>
        <w:pStyle w:val="ListBullet"/>
        <w:spacing w:line="240" w:lineRule="auto"/>
        <w:ind w:left="720"/>
      </w:pPr>
      <w:r>
        <w:rPr>
          <w:lang w:val="hi_IN" w:bidi="hi_IN"/>
        </w:rPr>
      </w:r>
      <w:r>
        <w:rPr>
          <w:lang w:val="hi_IN" w:bidi="hi_IN"/>
        </w:rPr>
        <w:t>पारन के लोग</w:t>
      </w:r>
    </w:p>
    <w:p>
      <w:pPr>
        <w:pStyle w:val="ListBullet"/>
        <w:spacing w:line="240" w:lineRule="auto"/>
        <w:ind w:left="720"/>
      </w:pPr>
      <w:r>
        <w:rPr>
          <w:lang w:val="hi_IN" w:bidi="hi_IN"/>
        </w:rPr>
      </w:r>
      <w:r>
        <w:rPr>
          <w:lang w:val="hi_IN" w:bidi="hi_IN"/>
        </w:rPr>
        <w:t>फ़िरौन</w:t>
      </w:r>
    </w:p>
    <w:p>
      <w:pPr>
        <w:pStyle w:val="ListBullet"/>
        <w:spacing w:line="240" w:lineRule="auto"/>
        <w:ind w:left="720"/>
      </w:pPr>
      <w:r>
        <w:rPr>
          <w:lang w:val="hi_IN" w:bidi="hi_IN"/>
        </w:rPr>
      </w:r>
      <w:r>
        <w:rPr>
          <w:lang w:val="hi_IN" w:bidi="hi_IN"/>
        </w:rPr>
        <w:t>रानी तापेनेस</w:t>
      </w:r>
    </w:p>
    <w:p>
      <w:pPr>
        <w:pStyle w:val="ListBullet"/>
        <w:spacing w:line="240" w:lineRule="auto"/>
        <w:ind w:left="720"/>
      </w:pPr>
      <w:r>
        <w:rPr>
          <w:lang w:val="hi_IN" w:bidi="hi_IN"/>
        </w:rPr>
      </w:r>
      <w:r>
        <w:rPr>
          <w:lang w:val="hi_IN" w:bidi="hi_IN"/>
        </w:rPr>
        <w:t>हदद की पत्नी</w:t>
      </w:r>
    </w:p>
    <w:p>
      <w:pPr>
        <w:pStyle w:val="ListBullet"/>
        <w:spacing w:line="240" w:lineRule="auto"/>
        <w:ind w:left="720"/>
      </w:pPr>
      <w:r>
        <w:rPr>
          <w:lang w:val="hi_IN" w:bidi="hi_IN"/>
        </w:rPr>
      </w:r>
      <w:r>
        <w:rPr>
          <w:lang w:val="hi_IN" w:bidi="hi_IN"/>
        </w:rPr>
        <w:t>गनूबत, हदाद का पुत्र</w:t>
      </w:r>
    </w:p>
    <w:p>
      <w:pPr>
        <w:pStyle w:val="ListBullet"/>
        <w:spacing w:line="240" w:lineRule="auto"/>
        <w:ind w:left="720"/>
      </w:pPr>
      <w:r>
        <w:rPr>
          <w:lang w:val="hi_IN" w:bidi="hi_IN"/>
        </w:rPr>
      </w:r>
      <w:r>
        <w:rPr>
          <w:lang w:val="hi_IN" w:bidi="hi_IN"/>
        </w:rPr>
        <w:t>एल्यादा का पुत्र रजोन</w:t>
      </w:r>
    </w:p>
    <w:p>
      <w:pPr>
        <w:pStyle w:val="ListBullet"/>
        <w:spacing w:line="240" w:lineRule="auto"/>
        <w:ind w:left="720"/>
      </w:pPr>
      <w:r>
        <w:rPr>
          <w:lang w:val="hi_IN" w:bidi="hi_IN"/>
        </w:rPr>
      </w:r>
      <w:r>
        <w:rPr>
          <w:lang w:val="hi_IN" w:bidi="hi_IN"/>
        </w:rPr>
        <w:t>हदादेजेर, जोबा का राजा</w:t>
      </w:r>
    </w:p>
    <w:p>
      <w:pPr>
        <w:pStyle w:val="ListBullet"/>
        <w:spacing w:line="240" w:lineRule="auto"/>
        <w:ind w:left="720"/>
      </w:pPr>
      <w:r>
        <w:rPr>
          <w:lang w:val="hi_IN" w:bidi="hi_IN"/>
        </w:rPr>
      </w:r>
      <w:r>
        <w:rPr>
          <w:lang w:val="hi_IN" w:bidi="hi_IN"/>
        </w:rPr>
        <w:t>रजोन के अनुयायी</w:t>
      </w:r>
    </w:p>
    <w:p>
      <w:pPr>
        <w:pStyle w:val="ListBullet"/>
        <w:spacing w:line="240" w:lineRule="auto"/>
        <w:ind w:left="720"/>
      </w:pPr>
      <w:r>
        <w:rPr>
          <w:lang w:val="hi_IN" w:bidi="hi_IN"/>
        </w:rPr>
      </w:r>
      <w:r>
        <w:rPr>
          <w:lang w:val="hi_IN" w:bidi="hi_IN"/>
        </w:rPr>
        <w:t>और इस्राएली</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में, यहोवा सुलैमान के विरुद्ध एक शत्रु को खड़ा करता है। यह कथन यह स्पष्ट करता है कि यहोवा इन घटनाओं पर नियंत्रण रखता था और उसने हदाद को सुलैमान का विरोधी बना दिया। "विरोधी" शत्रु के लिए एक और शब्द है। विरोधी का अर्थ है वह व्यक्ति जो किसी दूसरे व्यक्ति का विरोध करता है। कोई विरोधी किसी दूसरे व्यक्ति को नुकसान पहुँचाने या उसे वह करने से रोक सकता है जो वह करना चाहता है।</w:t>
      </w:r>
    </w:p>
    <w:p>
      <w:pPr/>
      <w:r>
        <w:rPr>
          <w:lang w:val="hi_IN" w:bidi="hi_IN"/>
        </w:rPr>
      </w:r>
      <w:r>
        <w:rPr>
          <w:lang w:val="hi_IN" w:bidi="hi_IN"/>
        </w:rPr>
        <w:t>यहाँ रुकें और इन प्रश्नों पर चर्चा करें: अपनी संस्कृति में उस प्रकार के व्यक्ति के बारे में सोचें जो किसी दूसरे व्यक्ति का विरोध करता है, उसे नुकसान पहुँचाने की कोशिश करता है, या उसे वह करने से रोकने का प्रयास करता है जो वह करना चाहता है। आप इस प्रकार के व्यक्ति का वर्णन कैसे करते हैं? आप इस प्रकार के व्यक्ति के लिए किस प्रकार के शब्दों का उपयोग करते हैं? इस ऑडियो को यहाँ रोकें।</w:t>
      </w:r>
    </w:p>
    <w:p>
      <w:pPr/>
      <w:r>
        <w:rPr>
          <w:lang w:val="hi_IN" w:bidi="hi_IN"/>
        </w:rPr>
      </w:r>
      <w:r>
        <w:rPr>
          <w:lang w:val="hi_IN" w:bidi="hi_IN"/>
        </w:rPr>
        <w:t>हदद की कहानी बताने के लिए, कहानीकार को उन घटनाओं के बारे में बात करनी होगी जो सुलैमान के इस्राएल का राजा बनने से पहले हुई थीं। कहानीकार हमें याद दिलाता है कि सुलैमान के राजा बनने से कई साल पहले, राजा दाऊद की सेना ने एदोम की सेना के विरुद्ध युद्ध किया था और जीत हासिल की थी। इसके बाद, दाऊद की सेना का सेनापति योआब एदोम में रहा और एदोम के लगभग हर व्यक्ति को मार डाला। योआब छह महीने तक एदोम में रहा। जब आपने तीन अलग-अलग अनुवादों को सुना था, तो आपने उनमें से कुछ को यह कहते हुए सुना होगा, "योआब और पूरा इस्राएल छह महीने वहाँ रहे।" इसका अर्थ है कि योआब और इस्राएली सेना छह महीने तक एदोम में रहे। इसका अर्थ यह नहीं है कि हर एक इस्राएली एदोम गया। योआब और सेना ने एदोम के सभी पुरुषों को मार डाला, और उन्होंने युद्ध में मरने वाले इस्राएली सैनिकों को भी दफनाया।</w:t>
      </w:r>
    </w:p>
    <w:p>
      <w:pPr/>
      <w:r>
        <w:rPr>
          <w:lang w:val="hi_IN" w:bidi="hi_IN"/>
        </w:rPr>
      </w:r>
      <w:r>
        <w:rPr>
          <w:lang w:val="hi_IN" w:bidi="hi_IN"/>
        </w:rPr>
        <w:t>इस्राएलियों की रीति थी कि जो व्यक्ति मर जाता था, उसके शरीर को दफनाया जाता था। आमतौर पर, इस्राएली मृत शरीरों को जमीन में गड्ढा खोदकर रखने के बजाय पहाड़ियों की ढलानों में बनी गुफाओं में दफनाते थे।</w:t>
      </w:r>
    </w:p>
    <w:p>
      <w:pPr/>
      <w:r>
        <w:rPr>
          <w:lang w:val="hi_IN" w:bidi="hi_IN"/>
        </w:rPr>
      </w:r>
      <w:r>
        <w:rPr>
          <w:lang w:val="hi_IN" w:bidi="hi_IN"/>
        </w:rPr>
        <w:t>यहाँ रुकें और इन प्रश्नों पर चर्चा करें: आपकी संस्कृति में, आप किसी व्यक्ति की मृत्यु के बाद उसके शरीर के साथ क्या करते हैं? आपके लोग किसी के शरीर को कब्र में या जमीन में दफनाने के बारे में क्या सोचते हैं? इस ऑडियो को यहाँ रोकें।</w:t>
      </w:r>
    </w:p>
    <w:p>
      <w:pPr/>
      <w:r>
        <w:rPr>
          <w:lang w:val="hi_IN" w:bidi="hi_IN"/>
        </w:rPr>
      </w:r>
      <w:r>
        <w:rPr>
          <w:lang w:val="hi_IN" w:bidi="hi_IN"/>
        </w:rPr>
        <w:t>हदाद और उसके पिता के सेवक ही एकमात्र वे लोग थे जो दाऊद की सेना से बच निकले। "सेवक" शब्द का अर्थ यह हो सकता है कि ये लोग हदद के पिता के घराने में काम करते थे, या इसका अर्थ यह हो सकता है कि ये लोग सरकारी अधिकारी थे। सबसे पहले, हदद और उसके पिता के सेवक मिद्यान गए, जो एदोम के दक्षिण में है। फिर वे पारान नामक एक क्षेत्र में गए। यह रास्ता वास्तव में उन्हें इस्राएल के क्षेत्र के और करीब ले गया, लेकिन लाल सागर से बचकर निकलने और मिस्र की ओर जाने के लिए उन्हें इसी रास्ते से जाना पड़ा।</w:t>
      </w:r>
    </w:p>
    <w:p>
      <w:pPr/>
      <w:r>
        <w:rPr>
          <w:lang w:val="hi_IN" w:bidi="hi_IN"/>
        </w:rPr>
      </w:r>
      <w:r>
        <w:rPr>
          <w:lang w:val="hi_IN" w:bidi="hi_IN"/>
        </w:rPr>
        <w:t>यहाँ रुकें और इस्राएल, मिद्यान, एदोम, पारन और मिस्र का नक्शा देखें। इस ऑडियो को यहाँ रोकें।</w:t>
      </w:r>
    </w:p>
    <w:p>
      <w:pPr/>
      <w:r>
        <w:rPr>
          <w:lang w:val="hi_IN" w:bidi="hi_IN"/>
        </w:rPr>
      </w:r>
      <w:r>
        <w:rPr>
          <w:lang w:val="hi_IN" w:bidi="hi_IN"/>
        </w:rPr>
        <w:t>पारान में, कुछ अन्य लोग इस समूह में शामिल हुए, और फिर पूरा समूह मिस्र गया। जब यह सब हुआ था, तो हदद एक छोटा लड़का था। मूल भाषा में यह वाक्यांश बहुत विशिष्ट नहीं है, लेकिन यह बताता है कि हदद शायद लगभग सात या आठ साल का था।</w:t>
      </w:r>
    </w:p>
    <w:p>
      <w:pPr/>
      <w:r>
        <w:rPr>
          <w:lang w:val="hi_IN" w:bidi="hi_IN"/>
        </w:rPr>
      </w:r>
      <w:r>
        <w:rPr>
          <w:lang w:val="hi_IN" w:bidi="hi_IN"/>
        </w:rPr>
        <w:t>जब हदद मिस्र में पहुँचा, तो फ़िरौन ने हदाद और उसके सहायकों को रहने के लिए एक स्थान, उनकी अपनी भूमि और भोजन दिया। यह संभव है कि फ़िरौन हदद के प्रति दयालु था, क्योंकि हदद एदोम के शाही परिवार से था। जब कहानीकार कहता है कि हदद को फ़िरौन की ओर से बहुत कृपा मिली, तो इसका अर्थ है कि फ़िरौन हदद को पसंद करता था और उसकी मदद करने के लिए तैयार था।</w:t>
      </w:r>
    </w:p>
    <w:p>
      <w:pPr/>
      <w:r>
        <w:rPr>
          <w:lang w:val="hi_IN" w:bidi="hi_IN"/>
        </w:rPr>
      </w:r>
      <w:r>
        <w:rPr>
          <w:lang w:val="hi_IN" w:bidi="hi_IN"/>
        </w:rPr>
        <w:t>यहाँ रुकें और इन प्रश्नों पर चर्चा करें: आपकी भाषा में, आप कैसे कहते हैं कि कोई अगुवा किसी दूसरे व्यक्ति को पसंद करता है और उस व्यक्ति के लिए अच्छे काम करता है? आप इस तथ्य के बारे में कैसे बात करेंगे कि फ़िरौन ने हदद को पसंद किया और उसे अच्छी चीज़ें दीं? इस ऑडियो को यहाँ रोकें।</w:t>
      </w:r>
    </w:p>
    <w:p>
      <w:pPr/>
      <w:r>
        <w:rPr>
          <w:lang w:val="hi_IN" w:bidi="hi_IN"/>
        </w:rPr>
      </w:r>
      <w:r>
        <w:rPr>
          <w:lang w:val="hi_IN" w:bidi="hi_IN"/>
        </w:rPr>
        <w:t>जब हदद विवाह करने के लिए पर्याप्त उम्र का था, तो उसने फ़िरौन की पत्नी की बहन से विवाह किया। इससे हदद फ़िरौन के परिवार का सदस्य बन गया। कहानीकार कहता है कि फिरौन ने अपनी पत्नी की बहन का विवाह हदद से कर दिया। यह कहने का एक सामान्य तरीका था कि फ़िरौन ने हदद और रानी की बहन के बीच विवाह की व्यवस्था की थी।</w:t>
      </w:r>
    </w:p>
    <w:p>
      <w:pPr/>
      <w:r>
        <w:rPr>
          <w:lang w:val="hi_IN" w:bidi="hi_IN"/>
        </w:rPr>
      </w:r>
      <w:r>
        <w:rPr>
          <w:lang w:val="hi_IN" w:bidi="hi_IN"/>
        </w:rPr>
        <w:t>यहाँ रुकें और इन प्रश्नों पर चर्चा करें: आपकी संस्कृति में, क्या पुरुष और स्त्रियाँ अपने जीवनसाथी को चुनते हैं, या क्या कोई उनके लिए चुनता है? यदि कोई और उनके लिए चुनता है, तो आप इस स्थिति के बारे में कैसे बात करते हैं? इस ऑडियो को यहाँ रोकें।</w:t>
      </w:r>
    </w:p>
    <w:p>
      <w:pPr/>
      <w:r>
        <w:rPr>
          <w:lang w:val="hi_IN" w:bidi="hi_IN"/>
        </w:rPr>
      </w:r>
      <w:r>
        <w:rPr>
          <w:lang w:val="hi_IN" w:bidi="hi_IN"/>
        </w:rPr>
        <w:t>फ़िरौन की पत्नी की बहन से विवाह करना हदाद के लिए बहुत बड़े सम्मान की बात थी। हदद की पत्नी ने एक पुत्र को जन्म दिया, जिसका नाम गेनूबत था। गनूबत फ़िरौन के घराने में पला-बढ़ा था, जिसका अर्थ है कि उसने फ़िरौन के परिवार के सदस्यों के साथ बहुत समय बिताया।</w:t>
      </w:r>
    </w:p>
    <w:p>
      <w:pPr/>
      <w:r>
        <w:rPr>
          <w:lang w:val="hi_IN" w:bidi="hi_IN"/>
        </w:rPr>
      </w:r>
      <w:r>
        <w:rPr>
          <w:lang w:val="hi_IN" w:bidi="hi_IN"/>
        </w:rPr>
        <w:t>दूसरे दृश्य में, कहानीकार इस बारे में बात करता है कि उस समय क्या हुआ था जब राजा दाऊद और योआब दोनों की मृत्यु हो गई थी। कहानीकार कहता है कि राजा दाऊद अपने पूर्वजों में जा मिला। यह कहने का एक सामान्य तरीका था कि राजा दाऊद की मृत्यु हो गई। हदद अभी भी मिस्र में रह रहा था, लेकिन जब उसने सुना कि दाऊद और योआब मर चुके हैं, तो हदद एदोम वापस जाना चाहता था। हदद ने फ़िरौन से मिस्र छोड़ने और अपने बचपन के घर वापस जाने की अनुमति माँगी।</w:t>
      </w:r>
    </w:p>
    <w:p>
      <w:pPr/>
      <w:r>
        <w:rPr>
          <w:lang w:val="hi_IN" w:bidi="hi_IN"/>
        </w:rPr>
      </w:r>
      <w:r>
        <w:rPr>
          <w:lang w:val="hi_IN" w:bidi="hi_IN"/>
        </w:rPr>
        <w:t>फ़िरौन ने हदद से पूछा, "यहाँ मेरे साथ तुझे किस बात की कमी है कि तू अपने देश वापस जाना चाहता है?" फ़िरौन का मतलब शायद यह था कि उसने हदद को मिस्र में अच्छा जीवन जीने के लिए उसकी ज़रूरत की हर चीज़ दे दी थी। या फिर, फ़िरौन शायद सचमुच यह जानना चाहता हो कि वह हदद को मिस्र में रोकने के लिए उसे क्या दे सकता है। किसी भी तरह से, ऐसा लगता है कि फ़िरौन हदद को पसंद करता था और वह नहीं चाहता था कि हदाद चला जाए।</w:t>
      </w:r>
    </w:p>
    <w:p>
      <w:pPr/>
      <w:r>
        <w:rPr>
          <w:lang w:val="hi_IN" w:bidi="hi_IN"/>
        </w:rPr>
      </w:r>
      <w:r>
        <w:rPr>
          <w:lang w:val="hi_IN" w:bidi="hi_IN"/>
        </w:rPr>
        <w:t>यहाँ इस कथन का अनुवाद सामान्य प्रश्न के रूप में या ऐसे प्रश्न के रूप में किया जा सकता है जिसका उत्तर अपेक्षित नहीं है।</w:t>
      </w:r>
    </w:p>
    <w:p>
      <w:pPr/>
      <w:r>
        <w:rPr>
          <w:lang w:val="hi_IN" w:bidi="hi_IN"/>
        </w:rPr>
      </w:r>
      <w:r>
        <w:rPr>
          <w:lang w:val="hi_IN" w:bidi="hi_IN"/>
        </w:rPr>
        <w:t>यहाँ रुकें और तय करें कि आप इसका अनुवाद एक ऐसे प्रश्न के रूप में करेंगे जिसके उत्तर की उम्मीद नहीं होती है, या आप इसका अनुवाद एक नियमित प्रश्न के रूप में करेंगे। इस ऑडियो को यहाँ रोकें।</w:t>
      </w:r>
    </w:p>
    <w:p>
      <w:pPr/>
      <w:r>
        <w:rPr>
          <w:lang w:val="hi_IN" w:bidi="hi_IN"/>
        </w:rPr>
      </w:r>
      <w:r>
        <w:rPr>
          <w:lang w:val="hi_IN" w:bidi="hi_IN"/>
        </w:rPr>
        <w:t>हदद ने फ़िरौन से कहा कि हदद को किसी बात की कमी नहीं है। इसका अर्थ है कि हदद के पास वह सब कुछ था जो वह चाहता था। लेकिन हदद ने फ़िरौन से विनती की कि वह हदद को अपने देश वापस जाने दे। कहानीकार हमें बाकी कहानी का हिस्सा नहीं बताता है। क्योंकि कहानीकार हदद को "सुलैमान का विरोधी" कहता है, और बाद में इस कहानी में कहानीकार कहता है कि हदद ने इस्राएल के विरुद्ध बुराई की, इसलिए हदद शायद एदोम वापस चला गया। वहाँ से, हदद सुलैमान के लिए मुसीबत पैदा करने में सक्षम था।</w:t>
      </w:r>
    </w:p>
    <w:p>
      <w:pPr/>
      <w:r>
        <w:rPr>
          <w:lang w:val="hi_IN" w:bidi="hi_IN"/>
        </w:rPr>
      </w:r>
      <w:r>
        <w:rPr>
          <w:lang w:val="hi_IN" w:bidi="hi_IN"/>
        </w:rPr>
        <w:t>तीसरे दृश्य में, परमेश्वर ने सुलैमान के विरुद्ध एक और शत्रु को खड़ा किया। उस व्यक्ति का नाम एल्यादा का पुत्र रजोन था। रजोन का प्रभु जोबा का राजा हदादेजेर था। किसी समय, रजोन अपने प्रभु हदादेजेर से भाग गया। सोबा नगर इस्राएल के उत्तर में स्थित था।</w:t>
      </w:r>
    </w:p>
    <w:p>
      <w:pPr/>
      <w:r>
        <w:rPr>
          <w:lang w:val="hi_IN" w:bidi="hi_IN"/>
        </w:rPr>
      </w:r>
      <w:r>
        <w:rPr>
          <w:lang w:val="hi_IN" w:bidi="hi_IN"/>
        </w:rPr>
        <w:t>यहाँ रुकें और एक ऐसा नक्शा फिर से देखें जो इस्राएल और सोबा को दिखाता है। इस ऑडियो को यहाँ रोकें।</w:t>
      </w:r>
    </w:p>
    <w:p>
      <w:pPr/>
      <w:r>
        <w:rPr>
          <w:lang w:val="hi_IN" w:bidi="hi_IN"/>
        </w:rPr>
      </w:r>
      <w:r>
        <w:rPr>
          <w:lang w:val="hi_IN" w:bidi="hi_IN"/>
        </w:rPr>
        <w:t>यदि आपने पहले ही 2 शमूएल की पुस्तक का अनुवाद कर लिया है, तो आप पहले ही उस कहानी का अनुवाद कर चुके हैं जिसमें राजा दाऊद ने राजा हदादेजेर को हराया था। उस कहानी को सुनना सहायक हो सकता है ताकि आपको याद रहे कि आपने हदादेजेर, सोबा और दमिश्क के नामों का अनुवाद कैसे किया था।</w:t>
      </w:r>
    </w:p>
    <w:p>
      <w:pPr/>
      <w:r>
        <w:rPr>
          <w:lang w:val="hi_IN" w:bidi="hi_IN"/>
        </w:rPr>
      </w:r>
      <w:r>
        <w:rPr>
          <w:lang w:val="hi_IN" w:bidi="hi_IN"/>
        </w:rPr>
        <w:t>यहाँ रुकें और 2 शमूएल अध्याय 8 की शुरुआत सुनें, जब राजा दाऊद हदादेजेर को पराजित करता है। इस बात पर ध्यान दें कि आपने हदादेजेर, सोबा और दमिश्क के नामों का अनुवाद कैसे किया। इस ऑडियो को यहाँ रोकें।</w:t>
      </w:r>
    </w:p>
    <w:p>
      <w:pPr/>
      <w:r>
        <w:rPr>
          <w:lang w:val="hi_IN" w:bidi="hi_IN"/>
        </w:rPr>
      </w:r>
      <w:r>
        <w:rPr>
          <w:lang w:val="hi_IN" w:bidi="hi_IN"/>
        </w:rPr>
        <w:t>दाऊद की सेना द्वारा हदादेजेर की सेना को हराने के बाद, रजोन भाग गया। कहानीकार हमें यह नहीं बताता कि रजोन कहाँ गया। कहानीकार कहता है कि रजोन ने लोगों को अपने पास इकट्ठा किया। इसका अर्थ है कि रजोन ने पुरुषों को अपने समूह में शामिल होने के लिए मनाया, और रेजोन समूह का अगुवा था। आपने कहानीकार को इस समूह का वर्णन कई अलग-अलग शब्दों में करते हुए सुना होगा। इस समूह ने इधर-उधर यात्रा की और लोगों पर हमला किया, चीज़ें चुरा लीं, और शायद उन्होंने राजा दाऊद की सेना पर भी हमला किया होगा।</w:t>
      </w:r>
    </w:p>
    <w:p>
      <w:pPr/>
      <w:r>
        <w:rPr>
          <w:lang w:val="hi_IN" w:bidi="hi_IN"/>
        </w:rPr>
      </w:r>
      <w:r>
        <w:rPr>
          <w:lang w:val="hi_IN" w:bidi="hi_IN"/>
        </w:rPr>
        <w:t>यहाँ रुकें और इस प्रश्न पर चर्चा करें: उस क्षेत्र में जहाँ आप रहते हैं, आप उन लोगों के उस समूह को क्या कहते हैं जो लोगों पर हमला करने और चीज़ें चुराने के लिए इधर-उधर यात्रा करते हैं? आप यहाँ इनमें से किस शब्द या वाक्यांश का उपयोग कर सकते हैं? इस ऑडियो को यहाँ रोकें।</w:t>
      </w:r>
    </w:p>
    <w:p>
      <w:pPr/>
      <w:r>
        <w:rPr>
          <w:lang w:val="hi_IN" w:bidi="hi_IN"/>
        </w:rPr>
      </w:r>
      <w:r>
        <w:rPr>
          <w:lang w:val="hi_IN" w:bidi="hi_IN"/>
        </w:rPr>
        <w:t>जब आपने इस कहानी के तीन अलग-अलग संस्करणों को सुना, तो आपने कहानीकार को यह कहने के लिए अलग-अलग शब्दों या वाक्यांशों का उपयोग करते हुए सुना होगा कि रजोन इस्राएल से बहुत नफरत करता था। मूल भाषा में, इस शब्द का यह भी अर्थ है कि रजोन नहीं चाहता था कि सुलैमान अब सोबा का राजा हो। इसके बजाय, रजोन सुलैमान के विरुद्ध लड़ना चाहता था और सुलैमान की आज्ञा नहीं मानना चाहता था।</w:t>
      </w:r>
    </w:p>
    <w:p>
      <w:pPr/>
      <w:r>
        <w:rPr>
          <w:lang w:val="hi_IN" w:bidi="hi_IN"/>
        </w:rPr>
      </w:r>
      <w:r>
        <w:rPr>
          <w:lang w:val="hi_IN" w:bidi="hi_IN"/>
        </w:rPr>
        <w:t>यहाँ रुकें और इन प्रश्नों पर चर्चा करें: आप अपनी भाषा में कैसे कहते हैं कि कोई व्यक्ति "किसी से बहुत नफरत करता है"? आप कैसे कह सकते हैं कि वे किसी नेता से इतनी नफरत करते हैं कि वे नेता के विरुद्ध लड़ते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राजाओं 11:14–25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राजा सुलैमान</w:t>
      </w:r>
    </w:p>
    <w:p>
      <w:pPr>
        <w:pStyle w:val="ListBullet"/>
        <w:spacing w:line="240" w:lineRule="auto"/>
        <w:ind w:left="720"/>
      </w:pPr>
      <w:r>
        <w:rPr>
          <w:lang w:val="hi_IN" w:bidi="hi_IN"/>
        </w:rPr>
      </w:r>
      <w:r>
        <w:rPr>
          <w:lang w:val="hi_IN" w:bidi="hi_IN"/>
        </w:rPr>
        <w:t>योआब, दाऊद की सेना का सेनापति</w:t>
      </w:r>
    </w:p>
    <w:p>
      <w:pPr>
        <w:pStyle w:val="ListBullet"/>
        <w:spacing w:line="240" w:lineRule="auto"/>
        <w:ind w:left="720"/>
      </w:pPr>
      <w:r>
        <w:rPr>
          <w:lang w:val="hi_IN" w:bidi="hi_IN"/>
        </w:rPr>
      </w:r>
      <w:r>
        <w:rPr>
          <w:lang w:val="hi_IN" w:bidi="hi_IN"/>
        </w:rPr>
        <w:t>राजा दाऊद</w:t>
      </w:r>
    </w:p>
    <w:p>
      <w:pPr>
        <w:pStyle w:val="ListBullet"/>
        <w:spacing w:line="240" w:lineRule="auto"/>
        <w:ind w:left="720"/>
      </w:pPr>
      <w:r>
        <w:rPr>
          <w:lang w:val="hi_IN" w:bidi="hi_IN"/>
        </w:rPr>
      </w:r>
      <w:r>
        <w:rPr>
          <w:lang w:val="hi_IN" w:bidi="hi_IN"/>
        </w:rPr>
        <w:t>एदोम के पुरुष</w:t>
      </w:r>
    </w:p>
    <w:p>
      <w:pPr>
        <w:pStyle w:val="ListBullet"/>
        <w:spacing w:line="240" w:lineRule="auto"/>
        <w:ind w:left="720"/>
      </w:pPr>
      <w:r>
        <w:rPr>
          <w:lang w:val="hi_IN" w:bidi="hi_IN"/>
        </w:rPr>
      </w:r>
      <w:r>
        <w:rPr>
          <w:lang w:val="hi_IN" w:bidi="hi_IN"/>
        </w:rPr>
        <w:t>एदोमी हदद</w:t>
      </w:r>
    </w:p>
    <w:p>
      <w:pPr>
        <w:pStyle w:val="ListBullet"/>
        <w:spacing w:line="240" w:lineRule="auto"/>
        <w:ind w:left="720"/>
      </w:pPr>
      <w:r>
        <w:rPr>
          <w:lang w:val="hi_IN" w:bidi="hi_IN"/>
        </w:rPr>
      </w:r>
      <w:r>
        <w:rPr>
          <w:lang w:val="hi_IN" w:bidi="hi_IN"/>
        </w:rPr>
        <w:t>हदद के पिता के सेवक</w:t>
      </w:r>
    </w:p>
    <w:p>
      <w:pPr>
        <w:pStyle w:val="ListBullet"/>
        <w:spacing w:line="240" w:lineRule="auto"/>
        <w:ind w:left="720"/>
      </w:pPr>
      <w:r>
        <w:rPr>
          <w:lang w:val="hi_IN" w:bidi="hi_IN"/>
        </w:rPr>
      </w:r>
      <w:r>
        <w:rPr>
          <w:lang w:val="hi_IN" w:bidi="hi_IN"/>
        </w:rPr>
        <w:t>पारन के लोग</w:t>
      </w:r>
    </w:p>
    <w:p>
      <w:pPr>
        <w:pStyle w:val="ListBullet"/>
        <w:spacing w:line="240" w:lineRule="auto"/>
        <w:ind w:left="720"/>
      </w:pPr>
      <w:r>
        <w:rPr>
          <w:lang w:val="hi_IN" w:bidi="hi_IN"/>
        </w:rPr>
      </w:r>
      <w:r>
        <w:rPr>
          <w:lang w:val="hi_IN" w:bidi="hi_IN"/>
        </w:rPr>
        <w:t>फ़िरौन</w:t>
      </w:r>
    </w:p>
    <w:p>
      <w:pPr>
        <w:pStyle w:val="ListBullet"/>
        <w:spacing w:line="240" w:lineRule="auto"/>
        <w:ind w:left="720"/>
      </w:pPr>
      <w:r>
        <w:rPr>
          <w:lang w:val="hi_IN" w:bidi="hi_IN"/>
        </w:rPr>
      </w:r>
      <w:r>
        <w:rPr>
          <w:lang w:val="hi_IN" w:bidi="hi_IN"/>
        </w:rPr>
        <w:t>रानी तापेनेस</w:t>
      </w:r>
    </w:p>
    <w:p>
      <w:pPr>
        <w:pStyle w:val="ListBullet"/>
        <w:spacing w:line="240" w:lineRule="auto"/>
        <w:ind w:left="720"/>
      </w:pPr>
      <w:r>
        <w:rPr>
          <w:lang w:val="hi_IN" w:bidi="hi_IN"/>
        </w:rPr>
      </w:r>
      <w:r>
        <w:rPr>
          <w:lang w:val="hi_IN" w:bidi="hi_IN"/>
        </w:rPr>
        <w:t>हदद की पत्नी</w:t>
      </w:r>
    </w:p>
    <w:p>
      <w:pPr>
        <w:pStyle w:val="ListBullet"/>
        <w:spacing w:line="240" w:lineRule="auto"/>
        <w:ind w:left="720"/>
      </w:pPr>
      <w:r>
        <w:rPr>
          <w:lang w:val="hi_IN" w:bidi="hi_IN"/>
        </w:rPr>
      </w:r>
      <w:r>
        <w:rPr>
          <w:lang w:val="hi_IN" w:bidi="hi_IN"/>
        </w:rPr>
        <w:t>गनूबत, हदद का पुत्र</w:t>
      </w:r>
    </w:p>
    <w:p>
      <w:pPr>
        <w:pStyle w:val="ListBullet"/>
        <w:spacing w:line="240" w:lineRule="auto"/>
        <w:ind w:left="720"/>
      </w:pPr>
      <w:r>
        <w:rPr>
          <w:lang w:val="hi_IN" w:bidi="hi_IN"/>
        </w:rPr>
      </w:r>
      <w:r>
        <w:rPr>
          <w:lang w:val="hi_IN" w:bidi="hi_IN"/>
        </w:rPr>
        <w:t>एल्यादा का पुत्र रजोन</w:t>
      </w:r>
    </w:p>
    <w:p>
      <w:pPr>
        <w:pStyle w:val="ListBullet"/>
        <w:spacing w:line="240" w:lineRule="auto"/>
        <w:ind w:left="720"/>
      </w:pPr>
      <w:r>
        <w:rPr>
          <w:lang w:val="hi_IN" w:bidi="hi_IN"/>
        </w:rPr>
      </w:r>
      <w:r>
        <w:rPr>
          <w:lang w:val="hi_IN" w:bidi="hi_IN"/>
        </w:rPr>
        <w:t>हदादेजेर सोबा का राजा</w:t>
      </w:r>
    </w:p>
    <w:p>
      <w:pPr>
        <w:pStyle w:val="ListBullet"/>
        <w:spacing w:line="240" w:lineRule="auto"/>
        <w:ind w:left="720"/>
      </w:pPr>
      <w:r>
        <w:rPr>
          <w:lang w:val="hi_IN" w:bidi="hi_IN"/>
        </w:rPr>
      </w:r>
      <w:r>
        <w:rPr>
          <w:lang w:val="hi_IN" w:bidi="hi_IN"/>
        </w:rPr>
        <w:t>रजोन के अनुयायी</w:t>
      </w:r>
    </w:p>
    <w:p>
      <w:pPr>
        <w:pStyle w:val="ListBullet"/>
        <w:spacing w:line="240" w:lineRule="auto"/>
        <w:ind w:left="720"/>
      </w:pPr>
      <w:r>
        <w:rPr>
          <w:lang w:val="hi_IN" w:bidi="hi_IN"/>
        </w:rPr>
      </w:r>
      <w:r>
        <w:rPr>
          <w:lang w:val="hi_IN" w:bidi="hi_IN"/>
        </w:rPr>
        <w:t>और इस्राएली</w:t>
      </w:r>
    </w:p>
    <w:p>
      <w:pPr/>
      <w:r>
        <w:rPr>
          <w:lang w:val="hi_IN" w:bidi="hi_IN"/>
        </w:rPr>
      </w:r>
      <w:r>
        <w:rPr>
          <w:lang w:val="hi_IN" w:bidi="hi_IN"/>
        </w:rPr>
        <w:t>एक समूह के रूप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की भूमिका निभा रहे व्यक्ति को यह बताना चाहिए कि यदि वह उस पात्र के स्थान पर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प्रतिक्रियाएँ निम्नलिखित हैं।</w:t>
      </w:r>
    </w:p>
    <w:p>
      <w:pPr/>
      <w:r>
        <w:rPr>
          <w:lang w:val="hi_IN" w:bidi="hi_IN"/>
        </w:rPr>
      </w:r>
      <w:r>
        <w:rPr>
          <w:lang w:val="hi_IN" w:bidi="hi_IN"/>
        </w:rPr>
        <w:t>इसलिए यहोवा ने एदोम के शाही परिवार के सदस्य हदद को सुलैमान का शत्रु बनाया। बहुत पहले, जब राजा दाऊद ने एदोम की सेना को हरा दिया था, तब उसकी सेना का सेनापति योआब मृत इस्राएली सैनिकों को दफनाने के लिए एदोम में ही रहा। योआब और इस्राएली सेना छह महीने तक एदोम में रहे। उस समय, उन्होंने हदद और उसके पिता के कुछ सेवकों को छोड़कर, जो मिस्र भाग गए थे, एदोम के हर पुरुष को मार डाला। यह तब हुआ जब हदद एक छोटा लड़का था। हदद और उसके पिता के सेवक मिद्यान से निकले और पारान गए, जहाँ कुछ अन्य लोग उनके साथ शामिल हुए। फिर वे सभी मिस्र गए।</w:t>
      </w:r>
    </w:p>
    <w:p>
      <w:pPr/>
      <w:r>
        <w:rPr>
          <w:lang w:val="hi_IN" w:bidi="hi_IN"/>
        </w:rPr>
      </w:r>
      <w:r>
        <w:rPr>
          <w:lang w:val="hi_IN" w:bidi="hi_IN"/>
        </w:rPr>
        <w:t>नाटक को रोकें। हदद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डरा हुआ हूँ। मेरा परिवार मर चुका है, मैं घर नहीं जा सकता, और मुझे नहीं पता कि मेरे साथ क्या होने वाला है; या</w:t>
      </w:r>
    </w:p>
    <w:p>
      <w:pPr>
        <w:pStyle w:val="ListBullet"/>
        <w:spacing w:line="240" w:lineRule="auto"/>
        <w:ind w:left="720"/>
      </w:pPr>
      <w:r>
        <w:rPr>
          <w:lang w:val="hi_IN" w:bidi="hi_IN"/>
        </w:rPr>
      </w:r>
      <w:r>
        <w:rPr>
          <w:lang w:val="hi_IN" w:bidi="hi_IN"/>
        </w:rPr>
        <w:t>मैं दुखी हूँ। मैं अपनी माता या पिता को फिर से कभी नहीं देखूँगा, और मुझे नहीं पता कि मैं कभी अपने देश को फिर से देखूँगा या नहीं; या</w:t>
      </w:r>
    </w:p>
    <w:p>
      <w:pPr>
        <w:pStyle w:val="ListBullet"/>
        <w:spacing w:line="240" w:lineRule="auto"/>
        <w:ind w:left="720"/>
      </w:pPr>
      <w:r>
        <w:rPr>
          <w:lang w:val="hi_IN" w:bidi="hi_IN"/>
        </w:rPr>
      </w:r>
      <w:r>
        <w:rPr>
          <w:lang w:val="hi_IN" w:bidi="hi_IN"/>
        </w:rPr>
        <w:t>मैं दाऊद और योआब से नफरत करता हूँ। दाऊद और योआब ने मेरे पूरे परिवार को मार डाला।</w:t>
      </w:r>
    </w:p>
    <w:p>
      <w:pPr/>
      <w:r>
        <w:rPr>
          <w:lang w:val="hi_IN" w:bidi="hi_IN"/>
        </w:rPr>
      </w:r>
      <w:r>
        <w:rPr>
          <w:lang w:val="hi_IN" w:bidi="hi_IN"/>
        </w:rPr>
        <w:t>हदद के पिता के सेवकों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हम बहुत दुखी हैं। हमारा राजा मर गया है, हमारे बहुत-से लोग मर गए हैं, और हमारी मातृभूमि इस्राएलियों की हो गई है। हमारे साथ क्या होगा? या</w:t>
      </w:r>
    </w:p>
    <w:p>
      <w:pPr>
        <w:pStyle w:val="ListBullet"/>
        <w:spacing w:line="240" w:lineRule="auto"/>
        <w:ind w:left="720"/>
      </w:pPr>
      <w:r>
        <w:rPr>
          <w:lang w:val="hi_IN" w:bidi="hi_IN"/>
        </w:rPr>
      </w:r>
      <w:r>
        <w:rPr>
          <w:lang w:val="hi_IN" w:bidi="hi_IN"/>
        </w:rPr>
        <w:t>मैं बहुत क्रोधित हूँ कि इस्राएलियों ने हमारे साथ ऐसा किया। हमारे लोग रिश्तेदार हैं। उन्हें हमारे साथ इस तरह व्यवहार नहीं करना चाहिए! या</w:t>
      </w:r>
    </w:p>
    <w:p>
      <w:pPr>
        <w:pStyle w:val="ListBullet"/>
        <w:spacing w:line="240" w:lineRule="auto"/>
        <w:ind w:left="720"/>
      </w:pPr>
      <w:r>
        <w:rPr>
          <w:lang w:val="hi_IN" w:bidi="hi_IN"/>
        </w:rPr>
      </w:r>
      <w:r>
        <w:rPr>
          <w:lang w:val="hi_IN" w:bidi="hi_IN"/>
        </w:rPr>
        <w:t>शायद अगर हम हदद को बचा सकें, तो हमारे लोग जीवित रह सकते हैं; या</w:t>
      </w:r>
    </w:p>
    <w:p>
      <w:pPr>
        <w:pStyle w:val="ListBullet"/>
        <w:spacing w:line="240" w:lineRule="auto"/>
        <w:ind w:left="720"/>
      </w:pPr>
      <w:r>
        <w:rPr>
          <w:lang w:val="hi_IN" w:bidi="hi_IN"/>
        </w:rPr>
      </w:r>
      <w:r>
        <w:rPr>
          <w:lang w:val="hi_IN" w:bidi="hi_IN"/>
        </w:rPr>
        <w:t>यदि हम मिस्र पहुँच सकते हैं, तो शायद हम वहाँ सुरक्षित होंगे।</w:t>
      </w:r>
    </w:p>
    <w:p>
      <w:pPr/>
      <w:r>
        <w:rPr>
          <w:lang w:val="hi_IN" w:bidi="hi_IN"/>
        </w:rPr>
      </w:r>
      <w:r>
        <w:rPr>
          <w:lang w:val="hi_IN" w:bidi="hi_IN"/>
        </w:rPr>
        <w:t>नाटक को जारी रखें।</w:t>
      </w:r>
    </w:p>
    <w:p>
      <w:pPr/>
      <w:r>
        <w:rPr>
          <w:lang w:val="hi_IN" w:bidi="hi_IN"/>
        </w:rPr>
      </w:r>
      <w:r>
        <w:rPr>
          <w:lang w:val="hi_IN" w:bidi="hi_IN"/>
        </w:rPr>
        <w:t>हदद और उसके पिता के सेवक मिस्र के राजा फ़िरौन के पास गए, जिसने उन्हें कुछ भूमि और एक घर दिया और उन्हें भोजन दिया। हदद को फ़िरौन की ओर से बहुत कृपा मिली। जब हदद बड़ा हुआ, तो फ़िरौन ने हदाद के लिए रानी तापेनेस की बहन से विवाह करने की व्यवस्था की, जो फ़िरौन की अपनी पत्नी की बहन थी। हदद की पत्नी ने एक पुत्र को जन्म दिया, जिसका नाम गेनूबत था, और वह फ़िरौन के पुत्रों के साथ महल में बड़ा हुआ।</w:t>
      </w:r>
    </w:p>
    <w:p>
      <w:pPr/>
      <w:r>
        <w:rPr>
          <w:lang w:val="hi_IN" w:bidi="hi_IN"/>
        </w:rPr>
      </w:r>
      <w:r>
        <w:rPr>
          <w:lang w:val="hi_IN" w:bidi="hi_IN"/>
        </w:rPr>
        <w:t>नाटक को रोकें। हदद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अब मेरा मन हल्का हो गया है। आखिरकार मेरे पास रहने के लिए एक सुरक्षित स्थान है; या</w:t>
      </w:r>
    </w:p>
    <w:p>
      <w:pPr>
        <w:pStyle w:val="ListBullet"/>
        <w:spacing w:line="240" w:lineRule="auto"/>
        <w:ind w:left="720"/>
      </w:pPr>
      <w:r>
        <w:rPr>
          <w:lang w:val="hi_IN" w:bidi="hi_IN"/>
        </w:rPr>
      </w:r>
      <w:r>
        <w:rPr>
          <w:lang w:val="hi_IN" w:bidi="hi_IN"/>
        </w:rPr>
        <w:t>मैं फ़िरौन के प्रति बहुत आभारी हूँ, क्योंकि उसने मेरे जीवन को बचाया और मेरी और मेरे लोगों की देखभाल की; या</w:t>
      </w:r>
    </w:p>
    <w:p>
      <w:pPr>
        <w:pStyle w:val="ListBullet"/>
        <w:spacing w:line="240" w:lineRule="auto"/>
        <w:ind w:left="720"/>
      </w:pPr>
      <w:r>
        <w:rPr>
          <w:lang w:val="hi_IN" w:bidi="hi_IN"/>
        </w:rPr>
      </w:r>
      <w:r>
        <w:rPr>
          <w:lang w:val="hi_IN" w:bidi="hi_IN"/>
        </w:rPr>
        <w:t>मैं अपनी पत्नी और अपने पुत्र से प्रेम करता हूँ, लेकिन काश वे देख पाते कि इस्राएलियों के इसे नष्ट करने से पहले मेरा देश कैसा था; या</w:t>
      </w:r>
    </w:p>
    <w:p>
      <w:pPr>
        <w:pStyle w:val="ListBullet"/>
        <w:spacing w:line="240" w:lineRule="auto"/>
        <w:ind w:left="720"/>
      </w:pPr>
      <w:r>
        <w:rPr>
          <w:lang w:val="hi_IN" w:bidi="hi_IN"/>
        </w:rPr>
      </w:r>
      <w:r>
        <w:rPr>
          <w:lang w:val="hi_IN" w:bidi="hi_IN"/>
        </w:rPr>
        <w:t>यदि मुझे कभी इस्राएलियों से बदला लेने का मौका मिलता है, तो मैं इसे लूँगा!</w:t>
      </w:r>
    </w:p>
    <w:p>
      <w:pPr/>
      <w:r>
        <w:rPr>
          <w:lang w:val="hi_IN" w:bidi="hi_IN"/>
        </w:rPr>
      </w:r>
      <w:r>
        <w:rPr>
          <w:lang w:val="hi_IN" w:bidi="hi_IN"/>
        </w:rPr>
        <w:t>फ़िरौन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खुश हूँ कि हदद अब मेरे परिवार का एक सदस्य है; या</w:t>
      </w:r>
    </w:p>
    <w:p>
      <w:pPr>
        <w:pStyle w:val="ListBullet"/>
        <w:spacing w:line="240" w:lineRule="auto"/>
        <w:ind w:left="720"/>
      </w:pPr>
      <w:r>
        <w:rPr>
          <w:lang w:val="hi_IN" w:bidi="hi_IN"/>
        </w:rPr>
      </w:r>
      <w:r>
        <w:rPr>
          <w:lang w:val="hi_IN" w:bidi="hi_IN"/>
        </w:rPr>
        <w:t>हदद के साथ अच्छा व्यवहार करना एक अच्छा विचार था। अब हदद मेरा ऋणी है और मैं जो कुछ कहूँगा वह करेगा; या</w:t>
      </w:r>
    </w:p>
    <w:p>
      <w:pPr>
        <w:pStyle w:val="ListBullet"/>
        <w:spacing w:line="240" w:lineRule="auto"/>
        <w:ind w:left="720"/>
      </w:pPr>
      <w:r>
        <w:rPr>
          <w:lang w:val="hi_IN" w:bidi="hi_IN"/>
        </w:rPr>
      </w:r>
      <w:r>
        <w:rPr>
          <w:lang w:val="hi_IN" w:bidi="hi_IN"/>
        </w:rPr>
        <w:t>मुझे आशा है कि इस्राएली क्रोधित नहीं हैं क्योंकि मैंने हदद की रक्षा की है।</w:t>
      </w:r>
    </w:p>
    <w:p>
      <w:pPr/>
      <w:r>
        <w:rPr>
          <w:lang w:val="hi_IN" w:bidi="hi_IN"/>
        </w:rPr>
      </w:r>
      <w:r>
        <w:rPr>
          <w:lang w:val="hi_IN" w:bidi="hi_IN"/>
        </w:rPr>
        <w:t>नाटक को जारी रखें।</w:t>
      </w:r>
    </w:p>
    <w:p>
      <w:pPr/>
      <w:r>
        <w:rPr>
          <w:lang w:val="hi_IN" w:bidi="hi_IN"/>
        </w:rPr>
      </w:r>
      <w:r>
        <w:rPr>
          <w:lang w:val="hi_IN" w:bidi="hi_IN"/>
        </w:rPr>
        <w:t>जब हदद ने सुना कि राजा दाऊद और योआब दोनों मर गए हैं, तो हदाद ने फ़िरौन से कहा, "मुझे अपने देश वापस जाने दो।"</w:t>
      </w:r>
    </w:p>
    <w:p>
      <w:pPr/>
      <w:r>
        <w:rPr>
          <w:lang w:val="hi_IN" w:bidi="hi_IN"/>
        </w:rPr>
      </w:r>
      <w:r>
        <w:rPr>
          <w:lang w:val="hi_IN" w:bidi="hi_IN"/>
        </w:rPr>
        <w:t>"क्यों?" फ़िरौन ने हदद से पूछा। "यहाँ मिस्र में तेरे पास क्या कमी है कि तू अचानक घर वापस जाना चाहता है?"</w:t>
      </w:r>
    </w:p>
    <w:p>
      <w:pPr/>
      <w:r>
        <w:rPr>
          <w:lang w:val="hi_IN" w:bidi="hi_IN"/>
        </w:rPr>
      </w:r>
      <w:r>
        <w:rPr>
          <w:lang w:val="hi_IN" w:bidi="hi_IN"/>
        </w:rPr>
        <w:t>"कुछ नहीं," हदद ने उत्तर दिया। "लेकिन कृपया मुझे फिर भी जाने दें।" इसलिए हदद अपने देश वापस चला गया।</w:t>
      </w:r>
    </w:p>
    <w:p>
      <w:pPr/>
      <w:r>
        <w:rPr>
          <w:lang w:val="hi_IN" w:bidi="hi_IN"/>
        </w:rPr>
      </w:r>
      <w:r>
        <w:rPr>
          <w:lang w:val="hi_IN" w:bidi="hi_IN"/>
        </w:rPr>
        <w:t>नाटक को रोकें। हदद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फ़िरौन के प्रति आभारी हूँ, लेकिन फ़िरौन को यह समझना चाहिए कि मुझे अपने देश की याद आ रही है; या</w:t>
      </w:r>
    </w:p>
    <w:p>
      <w:pPr>
        <w:pStyle w:val="ListBullet"/>
        <w:spacing w:line="240" w:lineRule="auto"/>
        <w:ind w:left="720"/>
      </w:pPr>
      <w:r>
        <w:rPr>
          <w:lang w:val="hi_IN" w:bidi="hi_IN"/>
        </w:rPr>
      </w:r>
      <w:r>
        <w:rPr>
          <w:lang w:val="hi_IN" w:bidi="hi_IN"/>
        </w:rPr>
        <w:t>मैं अपने परिवार से प्रेम करता हूँ, लेकिन मुझे दुख है कि मेरे पुत्र ने मेरी मातृभूमि को कभी नहीं देखा है; या</w:t>
      </w:r>
    </w:p>
    <w:p>
      <w:pPr>
        <w:pStyle w:val="ListBullet"/>
        <w:spacing w:line="240" w:lineRule="auto"/>
        <w:ind w:left="720"/>
      </w:pPr>
      <w:r>
        <w:rPr>
          <w:lang w:val="hi_IN" w:bidi="hi_IN"/>
        </w:rPr>
      </w:r>
      <w:r>
        <w:rPr>
          <w:lang w:val="hi_IN" w:bidi="hi_IN"/>
        </w:rPr>
        <w:t>यह बदला लेने का मेरा मौका है। यदि मैं दाऊद के विरुद्ध बदला नहीं ले सकता, तो मैं उसके पुत्र के विरुद्ध बदला लूँगा; या</w:t>
      </w:r>
    </w:p>
    <w:p>
      <w:pPr>
        <w:pStyle w:val="ListBullet"/>
        <w:spacing w:line="240" w:lineRule="auto"/>
        <w:ind w:left="720"/>
      </w:pPr>
      <w:r>
        <w:rPr>
          <w:lang w:val="hi_IN" w:bidi="hi_IN"/>
        </w:rPr>
      </w:r>
      <w:r>
        <w:rPr>
          <w:lang w:val="hi_IN" w:bidi="hi_IN"/>
        </w:rPr>
        <w:t>एदोम वापस जाना खतरनाक है, लेकिन यह मेरे लिए बहुत मायने रखता है, इसलिए मैं यह जोखिम उठाऊँगा।</w:t>
      </w:r>
    </w:p>
    <w:p>
      <w:pPr/>
      <w:r>
        <w:rPr>
          <w:lang w:val="hi_IN" w:bidi="hi_IN"/>
        </w:rPr>
      </w:r>
      <w:r>
        <w:rPr>
          <w:lang w:val="hi_IN" w:bidi="hi_IN"/>
        </w:rPr>
        <w:t>फ़िरौन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हदद पसंद है। मैं नहीं चाहता कि हदद चला जाए। मैं हदद को फिर से कभी नहीं देख सकता; या</w:t>
      </w:r>
    </w:p>
    <w:p>
      <w:pPr>
        <w:pStyle w:val="ListBullet"/>
        <w:spacing w:line="240" w:lineRule="auto"/>
        <w:ind w:left="720"/>
      </w:pPr>
      <w:r>
        <w:rPr>
          <w:lang w:val="hi_IN" w:bidi="hi_IN"/>
        </w:rPr>
      </w:r>
      <w:r>
        <w:rPr>
          <w:lang w:val="hi_IN" w:bidi="hi_IN"/>
        </w:rPr>
        <w:t>मैं उलझन में हूँ। मैंने हदद को एक अच्छा जीवन दिया और यहाँ तक कि उसे अपने परिवार में ले आया। हदद एक नष्ट हुए देश में क्यों जाना चाहता है? या</w:t>
      </w:r>
    </w:p>
    <w:p>
      <w:pPr>
        <w:pStyle w:val="ListBullet"/>
        <w:spacing w:line="240" w:lineRule="auto"/>
        <w:ind w:left="720"/>
      </w:pPr>
      <w:r>
        <w:rPr>
          <w:lang w:val="hi_IN" w:bidi="hi_IN"/>
        </w:rPr>
      </w:r>
      <w:r>
        <w:rPr>
          <w:lang w:val="hi_IN" w:bidi="hi_IN"/>
        </w:rPr>
        <w:t>हदद अपनी पत्नी और पुत्र को यहाँ अच्छे जीवन से दूर क्यों ले जाएगा और उन्हें इस्राएली क्षेत्र में वापस क्यों ले जाएगा? या</w:t>
      </w:r>
    </w:p>
    <w:p>
      <w:pPr>
        <w:pStyle w:val="ListBullet"/>
        <w:spacing w:line="240" w:lineRule="auto"/>
        <w:ind w:left="720"/>
      </w:pPr>
      <w:r>
        <w:rPr>
          <w:lang w:val="hi_IN" w:bidi="hi_IN"/>
        </w:rPr>
      </w:r>
      <w:r>
        <w:rPr>
          <w:lang w:val="hi_IN" w:bidi="hi_IN"/>
        </w:rPr>
        <w:t>मैं हदद की अपने देश लौटने की इच्छा को समझता हूँ। मैं कभी भी अपनी मातृभूमि मिस्र के बाहर नहीं रहना चाहूँगा।</w:t>
      </w:r>
    </w:p>
    <w:p>
      <w:pPr/>
      <w:r>
        <w:rPr>
          <w:lang w:val="hi_IN" w:bidi="hi_IN"/>
        </w:rPr>
      </w:r>
      <w:r>
        <w:rPr>
          <w:lang w:val="hi_IN" w:bidi="hi_IN"/>
        </w:rPr>
        <w:t>नाटक को जारी रखें।</w:t>
      </w:r>
    </w:p>
    <w:p>
      <w:pPr/>
      <w:r>
        <w:rPr>
          <w:lang w:val="hi_IN" w:bidi="hi_IN"/>
        </w:rPr>
      </w:r>
      <w:r>
        <w:rPr>
          <w:lang w:val="hi_IN" w:bidi="hi_IN"/>
        </w:rPr>
        <w:t>परमेश्वर ने एल्यादा के पुत्र रजोन को भी सुलैमान का शत्रु बनाया। रजोन अपने प्रभु हददेजेर, सोबा के राजा, से भाग गया था, और विद्रोहियों के एक गिरोह का नेता बन गया था। जब दाऊद ने हददेजेर की सेना के सभी लोगों को मार डाला, तब रजोन और उसके लोग दमिश्क भाग गए, और रेजोन राजा बन गया। हदाद ने जो बुराई की थी, उसके अतिरिक्त रजोन सुलैमान के जीवन भर इस्राएल का शत्रु था। और रजोन ने इस्राएल से नफरत की और अराम में शासन करना जारी रखा।</w:t>
      </w:r>
    </w:p>
    <w:p>
      <w:pPr/>
      <w:r>
        <w:rPr>
          <w:lang w:val="hi_IN" w:bidi="hi_IN"/>
        </w:rPr>
      </w:r>
      <w:r>
        <w:rPr>
          <w:lang w:val="hi_IN" w:bidi="hi_IN"/>
        </w:rPr>
        <w:t>नाटक को रोकें। रजोन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इस्राएलियों से नफरत करता हूँ। राजा दाऊद ने मेरे राजा को मार डाला और मेरी भूमि को चुरा लिया। मैं इसके लिए इस्राएलियों को कभी क्षमा नहीं करूँगा; या</w:t>
      </w:r>
    </w:p>
    <w:p>
      <w:pPr>
        <w:pStyle w:val="ListBullet"/>
        <w:spacing w:line="240" w:lineRule="auto"/>
        <w:ind w:left="720"/>
      </w:pPr>
      <w:r>
        <w:rPr>
          <w:lang w:val="hi_IN" w:bidi="hi_IN"/>
        </w:rPr>
      </w:r>
      <w:r>
        <w:rPr>
          <w:lang w:val="hi_IN" w:bidi="hi_IN"/>
        </w:rPr>
        <w:t>मुझे गर्व है कि मैं जीवित बच गया, जबकि राजा हदादेजेर नहीं बच सके। अब शक्ति मेरे हाथ में है; या</w:t>
      </w:r>
    </w:p>
    <w:p>
      <w:pPr>
        <w:pStyle w:val="ListBullet"/>
        <w:spacing w:line="240" w:lineRule="auto"/>
        <w:ind w:left="720"/>
      </w:pPr>
      <w:r>
        <w:rPr>
          <w:lang w:val="hi_IN" w:bidi="hi_IN"/>
        </w:rPr>
      </w:r>
      <w:r>
        <w:rPr>
          <w:lang w:val="hi_IN" w:bidi="hi_IN"/>
        </w:rPr>
        <w:t>मैं इस्राएलियों को कभी भी बिना चुनौती के नहीं जाने दूँगा। मैं यह सुनिश्चित करूँगा कि वे मुझे उस व्यक्ति के रूप में याद रखें जिसने मुकाबला किया।</w:t>
      </w:r>
    </w:p>
    <w:p>
      <w:pPr/>
      <w:r>
        <w:rPr>
          <w:lang w:val="hi_IN" w:bidi="hi_IN"/>
        </w:rPr>
      </w:r>
      <w:r>
        <w:rPr>
          <w:lang w:val="hi_IN" w:bidi="hi_IN"/>
        </w:rPr>
        <w:t>राजा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डर है। हदद और रेजोन समस्याएँ पैदा कर रहे हैं। मैं चिंतित हूँ कि मेरे शत्रु मेरी कुछ भूमि ले सकते हैं; या</w:t>
      </w:r>
    </w:p>
    <w:p>
      <w:pPr>
        <w:pStyle w:val="ListBullet"/>
        <w:spacing w:line="240" w:lineRule="auto"/>
        <w:ind w:left="720"/>
      </w:pPr>
      <w:r>
        <w:rPr>
          <w:lang w:val="hi_IN" w:bidi="hi_IN"/>
        </w:rPr>
      </w:r>
      <w:r>
        <w:rPr>
          <w:lang w:val="hi_IN" w:bidi="hi_IN"/>
        </w:rPr>
        <w:t>मैं चिंतित हूँ। यदि मेरे जीवित रहते हुए स्थिति ऐसी है, तो जब मेरा पुत्र राजा बनेगा तब स्थिति कैसी होगी? या</w:t>
      </w:r>
    </w:p>
    <w:p>
      <w:pPr>
        <w:pStyle w:val="ListBullet"/>
        <w:spacing w:line="240" w:lineRule="auto"/>
        <w:ind w:left="720"/>
      </w:pPr>
      <w:r>
        <w:rPr>
          <w:lang w:val="hi_IN" w:bidi="hi_IN"/>
        </w:rPr>
      </w:r>
      <w:r>
        <w:rPr>
          <w:lang w:val="hi_IN" w:bidi="hi_IN"/>
        </w:rPr>
        <w:t>मैं दोषी महसूस करता हूँ। मुझे पता है कि यह इसलिए हो रहा है क्योंकि मैंने यहोवा की आज्ञा नहीं मानी; या</w:t>
      </w:r>
    </w:p>
    <w:p>
      <w:pPr>
        <w:pStyle w:val="ListBullet"/>
        <w:spacing w:line="240" w:lineRule="auto"/>
        <w:ind w:left="720"/>
      </w:pPr>
      <w:r>
        <w:rPr>
          <w:lang w:val="hi_IN" w:bidi="hi_IN"/>
        </w:rPr>
      </w:r>
      <w:r>
        <w:rPr>
          <w:lang w:val="hi_IN" w:bidi="hi_IN"/>
        </w:rPr>
        <w:t>एक समय था जब मैं अपने लोगों के लिए शांति और समृद्धि लाया था, लेकिन अब वे मेरे पापों का फल भुगत रहे हैं।</w:t>
      </w:r>
      <w:r>
        <w:rPr>
          <w:lang w:val="hi_IN" w:bidi="hi_IN"/>
        </w:rPr>
      </w:r>
    </w:p>
    <w:p>
      <w:pPr>
        <w:pStyle w:val="Heading3"/>
      </w:pPr>
      <w:r>
        <w:rPr>
          <w:lang w:val="hi_IN" w:bidi="hi_IN"/>
        </w:rPr>
        <w:t>आवश्यक जानकारी</w:t>
      </w:r>
    </w:p>
    <w:p>
      <w:pPr/>
      <w:r>
        <w:rPr>
          <w:lang w:val="hi_IN" w:bidi="hi_IN"/>
        </w:rPr>
      </w:r>
      <w:r>
        <w:rPr>
          <w:lang w:val="hi_IN" w:bidi="hi_IN"/>
        </w:rPr>
        <w:t>1 राजाओं 11:14–25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इसलिए </w:t>
      </w:r>
      <w:r>
        <w:rPr>
          <w:b/>
          <w:lang w:val="hi_IN" w:bidi="hi_IN"/>
        </w:rPr>
        <w:t>यहोवा</w:t>
      </w:r>
      <w:r>
        <w:rPr>
          <w:lang w:val="hi_IN" w:bidi="hi_IN"/>
        </w:rPr>
        <w:t>ने एदोम के शाही परिवार के सदस्य हदद को सुलैमान का शत्रु बनाया। हदद नाम का अर्थ "तेज़ आवाज़" या "गर्जन" है। यहोवा के बारे में अधिक जानकारी के लिए मुख्य शब्दावली देखें।</w:t>
      </w:r>
    </w:p>
    <w:p>
      <w:pPr/>
      <w:r>
        <w:rPr>
          <w:lang w:val="hi_IN" w:bidi="hi_IN"/>
        </w:rPr>
      </w:r>
      <w:r>
        <w:rPr>
          <w:lang w:val="hi_IN" w:bidi="hi_IN"/>
        </w:rPr>
        <w:t xml:space="preserve">यहाँ रुकें और तय करें कि आप </w:t>
      </w:r>
      <w:r>
        <w:rPr>
          <w:b/>
          <w:lang w:val="hi_IN" w:bidi="hi_IN"/>
        </w:rPr>
        <w:t>हदद</w:t>
      </w:r>
      <w:r>
        <w:rPr>
          <w:lang w:val="hi_IN" w:bidi="hi_IN"/>
        </w:rPr>
        <w:t xml:space="preserve"> नाम का अनुवाद कैसे करेंगे। क्या आप नाम का अनुवाद उसके अर्थ के अनुसार करेंगे या उसकी ध्वनि के अनुसार? इस ऑडियो को यहाँ रोकें।</w:t>
      </w:r>
    </w:p>
    <w:p>
      <w:pPr/>
      <w:r>
        <w:rPr>
          <w:lang w:val="hi_IN" w:bidi="hi_IN"/>
        </w:rPr>
      </w:r>
      <w:r>
        <w:rPr>
          <w:lang w:val="hi_IN" w:bidi="hi_IN"/>
        </w:rPr>
        <w:t xml:space="preserve">बहुत पहले, जब </w:t>
      </w:r>
      <w:r>
        <w:rPr>
          <w:b/>
          <w:lang w:val="hi_IN" w:bidi="hi_IN"/>
        </w:rPr>
        <w:t>राजा दाऊद</w:t>
      </w:r>
      <w:r>
        <w:rPr>
          <w:lang w:val="hi_IN" w:bidi="hi_IN"/>
        </w:rPr>
        <w:t xml:space="preserve"> ने एदोम की सेना को हरा दिया था, तब दाऊद की सेना का </w:t>
      </w:r>
      <w:r>
        <w:rPr>
          <w:b/>
          <w:lang w:val="hi_IN" w:bidi="hi_IN"/>
        </w:rPr>
        <w:t>सेनापति</w:t>
      </w:r>
      <w:r>
        <w:rPr>
          <w:lang w:val="hi_IN" w:bidi="hi_IN"/>
        </w:rPr>
        <w:t xml:space="preserve"> योआब मृत सैनिकों को दफनाने के लिए एदोम में था। योआब और </w:t>
      </w:r>
      <w:r>
        <w:rPr>
          <w:b/>
          <w:lang w:val="hi_IN" w:bidi="hi_IN"/>
        </w:rPr>
        <w:t>इस्राएली</w:t>
      </w:r>
      <w:r>
        <w:rPr>
          <w:lang w:val="hi_IN" w:bidi="hi_IN"/>
        </w:rPr>
        <w:t xml:space="preserve"> सेना छह महीने तक एदोम में रहे। उस समय, उन्होंने एदोम के हर पुरुष को मार डाला, सिवाय हदद और उसके पिता के कुछ </w:t>
      </w:r>
      <w:r>
        <w:rPr>
          <w:b/>
          <w:lang w:val="hi_IN" w:bidi="hi_IN"/>
        </w:rPr>
        <w:t>सेवकों</w:t>
      </w:r>
      <w:r>
        <w:rPr>
          <w:lang w:val="hi_IN" w:bidi="hi_IN"/>
        </w:rPr>
        <w:t xml:space="preserve"> को, जो मिस्र भाग गए थे। राजा, दाऊद, सेनापति, इस्राएली और सेवक का अनुवाद उसी तरह करना सुनिश्चित करें जैसे आपने पिछले भागों में किया था। राजा, दाऊद, इस्राएली और सेवक के बारे में अधिक जानकारी के लिए मुख्य शब्दावली देखें।</w:t>
      </w:r>
    </w:p>
    <w:p>
      <w:pPr/>
      <w:r>
        <w:rPr>
          <w:lang w:val="hi_IN" w:bidi="hi_IN"/>
        </w:rPr>
      </w:r>
      <w:r>
        <w:rPr>
          <w:lang w:val="hi_IN" w:bidi="hi_IN"/>
        </w:rPr>
        <w:t xml:space="preserve">यह सब तब हुआ जब हदद एक जवान लड़का था। हदद और ये लोग मिद्यान से निकले और पारान गए, जहाँ कुछ अन्य लोग उनके साथ शामिल हुए। फिर वे सभी मिस्र गए। </w:t>
      </w:r>
      <w:r>
        <w:rPr>
          <w:b/>
          <w:lang w:val="hi_IN" w:bidi="hi_IN"/>
        </w:rPr>
        <w:t>एदोम</w:t>
      </w:r>
      <w:r>
        <w:rPr>
          <w:lang w:val="hi_IN" w:bidi="hi_IN"/>
        </w:rPr>
        <w:t xml:space="preserve">, </w:t>
      </w:r>
      <w:r>
        <w:rPr>
          <w:b/>
          <w:lang w:val="hi_IN" w:bidi="hi_IN"/>
        </w:rPr>
        <w:t>मिस्र</w:t>
      </w:r>
      <w:r>
        <w:rPr>
          <w:lang w:val="hi_IN" w:bidi="hi_IN"/>
        </w:rPr>
        <w:t xml:space="preserve"> और </w:t>
      </w:r>
      <w:r>
        <w:rPr>
          <w:b/>
          <w:lang w:val="hi_IN" w:bidi="hi_IN"/>
        </w:rPr>
        <w:t>मिद्यान</w:t>
      </w:r>
      <w:r>
        <w:rPr>
          <w:lang w:val="hi_IN" w:bidi="hi_IN"/>
        </w:rPr>
        <w:t xml:space="preserve"> के नामों का अनुवाद उसी तरह करना सुनिश्चित करें जैसे आपने पिछले भागों में किया था।</w:t>
      </w:r>
    </w:p>
    <w:p>
      <w:pPr/>
      <w:r>
        <w:rPr>
          <w:lang w:val="hi_IN" w:bidi="hi_IN"/>
        </w:rPr>
      </w:r>
      <w:r>
        <w:rPr>
          <w:lang w:val="hi_IN" w:bidi="hi_IN"/>
        </w:rPr>
        <w:t xml:space="preserve">हदद और वे लोग मिस्र के </w:t>
      </w:r>
      <w:r>
        <w:rPr>
          <w:b/>
          <w:lang w:val="hi_IN" w:bidi="hi_IN"/>
        </w:rPr>
        <w:t>राजा फ़िरौन</w:t>
      </w:r>
      <w:r>
        <w:rPr>
          <w:lang w:val="hi_IN" w:bidi="hi_IN"/>
        </w:rPr>
        <w:t xml:space="preserve"> के पास गए, जिसने उन्हें कुछ भूमि और एक घर दिया और उन्हें भोजन दिया। हदद को फ़िरौन की ओर से बहुत कृपा मिली। जब हदद बड़ा हुआ, तो फ़िरौन ने हदद के लिए </w:t>
      </w:r>
      <w:r>
        <w:rPr>
          <w:b/>
          <w:lang w:val="hi_IN" w:bidi="hi_IN"/>
        </w:rPr>
        <w:t>रानी</w:t>
      </w:r>
      <w:r>
        <w:rPr>
          <w:lang w:val="hi_IN" w:bidi="hi_IN"/>
        </w:rPr>
        <w:t>तापेनेस की बहन से विवाह करने की व्यवस्था की, जो फ़िरौन की अपनी पत्नी की बहन थी। तापेनेस मिस्र देश में पाया जाने वाला नाम में से एक है। फ़िरौन और रानी का अनुवाद उसी तरह करना सुनिश्चित करें जैसे आपने पिछली कहानियों में किया था। फ़िरौन और "रानी" के बारे में अधिक जानकारी के लिए मुख्य शब्दावली देखें।</w:t>
      </w:r>
    </w:p>
    <w:p>
      <w:pPr/>
      <w:r>
        <w:rPr>
          <w:lang w:val="hi_IN" w:bidi="hi_IN"/>
        </w:rPr>
      </w:r>
      <w:r>
        <w:rPr>
          <w:lang w:val="hi_IN" w:bidi="hi_IN"/>
        </w:rPr>
        <w:t xml:space="preserve">हदद की पत्नी ने एक पुत्र को जन्म दिया, जिसका नाम गनूबत था, और वह फ़िरौन के </w:t>
      </w:r>
      <w:r>
        <w:rPr>
          <w:b/>
          <w:lang w:val="hi_IN" w:bidi="hi_IN"/>
        </w:rPr>
        <w:t>महल</w:t>
      </w:r>
      <w:r>
        <w:rPr>
          <w:lang w:val="hi_IN" w:bidi="hi_IN"/>
        </w:rPr>
        <w:t xml:space="preserve"> में फ़िरौन के पुत्रों के साथ बड़ा हुआ। "महल" शब्द का अर्थ है एक राजा का भवन। महल या राजा के भवन के लिए उसी शब्द का उपयोग करना सुनिश्चित करें जिसका उपयोग आपने पिछली कहानियों में किया था।</w:t>
      </w:r>
    </w:p>
    <w:p>
      <w:pPr/>
      <w:r>
        <w:rPr>
          <w:lang w:val="hi_IN" w:bidi="hi_IN"/>
        </w:rPr>
      </w:r>
      <w:r>
        <w:rPr>
          <w:b/>
          <w:lang w:val="hi_IN" w:bidi="hi_IN"/>
        </w:rPr>
        <w:t>परमेश्वर</w:t>
      </w:r>
      <w:r>
        <w:rPr>
          <w:lang w:val="hi_IN" w:bidi="hi_IN"/>
        </w:rPr>
        <w:t xml:space="preserve"> ने एल्यादा के पुत्र रजोन को भी सुलैमान का शत्रु बनाया। परमेश्वर का अनुवाद उसी तरह करना सुनिश्चित करें जैसे आपने पिछले भागों में किया है। ध्यान दें कि यह परमेश्वर के लिए इस्तेमाल किया गया शब्द है, न कि यहोवा का नाम। परमेश्वर के बारे में अधिक जानकारी के लिए मुख्य शब्दावली देखें।</w:t>
      </w:r>
    </w:p>
    <w:p>
      <w:pPr/>
      <w:r>
        <w:rPr>
          <w:lang w:val="hi_IN" w:bidi="hi_IN"/>
        </w:rPr>
      </w:r>
      <w:r>
        <w:rPr>
          <w:lang w:val="hi_IN" w:bidi="hi_IN"/>
        </w:rPr>
        <w:t xml:space="preserve">रजोन अपने प्रभु हदादेजेर, जो </w:t>
      </w:r>
      <w:r>
        <w:rPr>
          <w:b/>
          <w:lang w:val="hi_IN" w:bidi="hi_IN"/>
        </w:rPr>
        <w:t>सोबा</w:t>
      </w:r>
      <w:r>
        <w:rPr>
          <w:lang w:val="hi_IN" w:bidi="hi_IN"/>
        </w:rPr>
        <w:t xml:space="preserve"> के राजा थे, से भाग गया था और विद्रोहियों के एक गिरोह का नेता बन गया था, जो लोगों का एक ऐसा समूह था जो अन्य लोगों पर हमला करता था और उनसे चीज़ें चुरा लेता था। जब दाऊद ने </w:t>
      </w:r>
      <w:r>
        <w:rPr>
          <w:b/>
          <w:lang w:val="hi_IN" w:bidi="hi_IN"/>
        </w:rPr>
        <w:t xml:space="preserve">हदादेजेर </w:t>
      </w:r>
      <w:r>
        <w:rPr>
          <w:lang w:val="hi_IN" w:bidi="hi_IN"/>
        </w:rPr>
        <w:t xml:space="preserve">की सेना के सभी लोगों को मार डाला, तब रजोन और उसके लोग </w:t>
      </w:r>
      <w:r>
        <w:rPr>
          <w:b/>
          <w:lang w:val="hi_IN" w:bidi="hi_IN"/>
        </w:rPr>
        <w:t xml:space="preserve">दमिश्क </w:t>
      </w:r>
      <w:r>
        <w:rPr>
          <w:lang w:val="hi_IN" w:bidi="hi_IN"/>
        </w:rPr>
        <w:t>भाग गए, और रजोन राजा बन गया। हदादेजेर, सोबा और दमिश्क का अनुवाद उसी तरह करना सुनिश्चित करें जैसे आपने 2 शमूएल अध्याय 8 में किया था। प्रभु किसी ऐसे व्यक्ति का स्वामी होता है जो निचली स्थिति का होता है।</w:t>
      </w:r>
    </w:p>
    <w:p>
      <w:pPr/>
      <w:r>
        <w:rPr>
          <w:lang w:val="hi_IN" w:bidi="hi_IN"/>
        </w:rPr>
      </w:r>
      <w:r>
        <w:rPr>
          <w:lang w:val="hi_IN" w:bidi="hi_IN"/>
        </w:rPr>
        <w:t>यहाँ रुकें और समूह के रूप में तय करें कि आप "</w:t>
      </w:r>
      <w:r>
        <w:rPr>
          <w:b/>
          <w:lang w:val="hi_IN" w:bidi="hi_IN"/>
        </w:rPr>
        <w:t>स्वामी</w:t>
      </w:r>
      <w:r>
        <w:rPr>
          <w:lang w:val="hi_IN" w:bidi="hi_IN"/>
        </w:rPr>
        <w:t>" या "</w:t>
      </w:r>
      <w:r>
        <w:rPr>
          <w:b/>
          <w:lang w:val="hi_IN" w:bidi="hi_IN"/>
        </w:rPr>
        <w:t>प्रभु</w:t>
      </w:r>
      <w:r>
        <w:rPr>
          <w:lang w:val="hi_IN" w:bidi="hi_IN"/>
        </w:rPr>
        <w:t>" का अनुवाद कैसे करेंगे। प्रभु का अनुवाद उसी तरह करना सुनिश्चित करें जैसे आपने बाइबल की पिछली पुस्तकों में किया था। प्रभु के बारे में अधिक जानकारी के लिए मुख्य शब्दावली देखें। इस ऑडियो को यहाँ रोकें।</w:t>
      </w:r>
    </w:p>
    <w:p>
      <w:pPr/>
      <w:r>
        <w:rPr>
          <w:lang w:val="hi_IN" w:bidi="hi_IN"/>
        </w:rPr>
      </w:r>
      <w:r>
        <w:rPr>
          <w:lang w:val="hi_IN" w:bidi="hi_IN"/>
        </w:rPr>
        <w:t>यहाँ रुकें और तय करें कि आप "</w:t>
      </w:r>
      <w:r>
        <w:rPr>
          <w:b/>
          <w:lang w:val="hi_IN" w:bidi="hi_IN"/>
        </w:rPr>
        <w:t>विद्रोहियों के गिरोह</w:t>
      </w:r>
      <w:r>
        <w:rPr>
          <w:lang w:val="hi_IN" w:bidi="hi_IN"/>
        </w:rPr>
        <w:t>" वाक्यांश का अनुवाद कैसे करेंगे। इस ऑडियो को यहाँ रोकें।</w:t>
      </w:r>
    </w:p>
    <w:p>
      <w:pPr/>
      <w:r>
        <w:rPr>
          <w:lang w:val="hi_IN" w:bidi="hi_IN"/>
        </w:rPr>
      </w:r>
      <w:r>
        <w:rPr>
          <w:lang w:val="hi_IN" w:bidi="hi_IN"/>
        </w:rPr>
        <w:t xml:space="preserve">हदद ने जो </w:t>
      </w:r>
      <w:r>
        <w:rPr>
          <w:b/>
          <w:lang w:val="hi_IN" w:bidi="hi_IN"/>
        </w:rPr>
        <w:t>बुराई</w:t>
      </w:r>
      <w:r>
        <w:rPr>
          <w:lang w:val="hi_IN" w:bidi="hi_IN"/>
        </w:rPr>
        <w:t xml:space="preserve">की थी, उसके अतिरिक्त रजोन सुलैमान के जीवन भर </w:t>
      </w:r>
      <w:r>
        <w:rPr>
          <w:b/>
          <w:lang w:val="hi_IN" w:bidi="hi_IN"/>
        </w:rPr>
        <w:t>इस्राएल</w:t>
      </w:r>
      <w:r>
        <w:rPr>
          <w:lang w:val="hi_IN" w:bidi="hi_IN"/>
        </w:rPr>
        <w:t xml:space="preserve"> का शत्रु था। और रजोन ने इस्राएल से नफरत की और अराम, या सीरिया में राज्य करता रहा। इस्राएल और बुराई के लिए उसी शब्द का उपयोग करना सुनिश्चित करें जिसका उपयोग आपने पिछली कहानियों में किया था। इस्राएल और बुराई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11:26–43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11:26–43 को सुनें और अपने मन में रखें।</w:t>
      </w:r>
    </w:p>
    <w:p>
      <w:pPr/>
      <w:r>
        <w:rPr>
          <w:lang w:val="hi_IN" w:bidi="hi_IN"/>
        </w:rPr>
      </w:r>
      <w:r>
        <w:rPr>
          <w:lang w:val="hi_IN" w:bidi="hi_IN"/>
        </w:rPr>
        <w:t>यदि सम्भव हो, तो 1 राजाओं 11:26–43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राजाओं 11:26–43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में, कहानीकार ने हमें दो लोगों के बारे में बताया जो सुलैमान के शासनकाल में समस्याएँ पैदा करते थे: एदोमी हदद और सोबा का रजोन। इस कहानी में, भविष्यद्वक्ता अहिय्याह नबात के पुत्र यारोबाम के पास जाता है, जो एप्रैम के गोत्र का एक इस्राएली था। अहिय्याह यारोबाम को बताता है कि सुलैमान की मृत्यु के बाद, यारोबाम इस्राएल के 10 गोत्रों का राजा बनेगा।</w:t>
      </w:r>
    </w:p>
    <w:p>
      <w:pPr/>
      <w:r>
        <w:rPr>
          <w:lang w:val="hi_IN" w:bidi="hi_IN"/>
        </w:rPr>
      </w:r>
      <w:r>
        <w:rPr>
          <w:lang w:val="hi_IN" w:bidi="hi_IN"/>
        </w:rPr>
        <w:t>याद रखें कि जब राजा सुलैमान बूढ़ा हो गया, तब उसने यहोवा की आज्ञा नहीं मानी और यहोवा के अलावा अन्य देवताओं की उपासना करने लगा। इसलिए, यहोवा ने सुलैमान से कहा कि सुलैमान की मृत्यु के बाद, यहोवा राज्य को विभाजित करेगा, और सुलैमान का पुत्र केवल एक गोत्र पर शासन करेगा। यहोवा नबात के पुत्र यारोबाम को शेष 10 गोत्रों पर राजा होने के लिए चुनता है। यारोबाम एप्रैम के गोत्र से था और सरेदा नाम के नगर का रहने वाला था। एप्रैम का क्षेत्र इस्राएल के मध्य में था। एप्रैम के क्षेत्र में बहुत से जंगल और अच्छी खेती की भूमि थी। सरेदा यरूशलेम से लगभग 40 किलोमीटर उत्तर-पश्चिम में था।</w:t>
      </w:r>
    </w:p>
    <w:p>
      <w:pPr/>
      <w:r>
        <w:rPr>
          <w:lang w:val="hi_IN" w:bidi="hi_IN"/>
        </w:rPr>
      </w:r>
      <w:r>
        <w:rPr>
          <w:lang w:val="hi_IN" w:bidi="hi_IN"/>
        </w:rPr>
        <w:t xml:space="preserve">यहाँ रुकें और </w:t>
      </w:r>
      <w:r>
        <w:rPr>
          <w:b/>
          <w:lang w:val="hi_IN" w:bidi="hi_IN"/>
        </w:rPr>
        <w:t>इस्राएल का एक नक्शा देखें जो एप्रैम के क्षेत्र, सरेदा नगर और यरूशलेम के स्थान को दिखाता है</w:t>
      </w:r>
      <w:r>
        <w:rPr>
          <w:lang w:val="hi_IN" w:bidi="hi_IN"/>
        </w:rPr>
        <w:t>। इस ऑडियो को यहाँ रोकें।</w:t>
      </w:r>
    </w:p>
    <w:p>
      <w:pPr/>
      <w:r>
        <w:rPr>
          <w:lang w:val="hi_IN" w:bidi="hi_IN"/>
        </w:rPr>
      </w:r>
      <w:r>
        <w:rPr>
          <w:lang w:val="hi_IN" w:bidi="hi_IN"/>
        </w:rPr>
        <w:t>यारोबाम एक जवान व्यक्ति है जो सुलैमान के लिए काम करता है। यारोबाम शायद सुलैमान की निर्माण परियोजनाओं में से किसी एक पर काम करता था, जैसे कि मिल्लो का निर्माण करना या यरूशलेम की शहरपनाहों का पुनर्निर्माण करना। याद रखें, मिल्लो एक संरचना थी जिसे सुलैमान ने यरूशलेम में बनाया था, लेकिन कोई भी निश्चित रूप से नहीं जानता कि यह क्या थी। मिल्लो एक छत, दीवार या भराव वाली जगह हो सकती थी। सुलैमान देखता है कि यारोबाम शक्तिशाली और एक बहुत अच्छा कारीगर है। इसलिए सुलैमान यारोबाम को एक बेहतर काम देता है। यारोबाम अपने गोत्र के सभी मजदूरों और मनश्शे के गोत्र के सभी मजदूरों का प्रमुख बन जाता है। इन दोनों गोत्रों के लोग यूसुफ के वंशज थे।</w:t>
      </w:r>
    </w:p>
    <w:p>
      <w:pPr/>
      <w:r>
        <w:rPr>
          <w:lang w:val="hi_IN" w:bidi="hi_IN"/>
        </w:rPr>
      </w:r>
      <w:r>
        <w:rPr>
          <w:lang w:val="hi_IN" w:bidi="hi_IN"/>
        </w:rPr>
        <w:t>एक दिन, यारोबाम को यरूशलेम के बाहर जाना पड़ता है। अहिय्याह नाम का एक व्यक्ति यारोबाम को तब पाता है जब यारोबाम सड़क पर चल रहा था, और जब आसपास कोई और नहीं होता था। अहिय्याह एक भविष्यद्वक्ता है, जिसे यहोवा ने यारोबाम के पास एक विशेष संदेश देने के लिए उपयोग किया। अहिय्याह केवल यारोबाम को यह संदेश बताता है, बल्कि इसे इस तरह भी दिखाता है कि यारोबाम देख सकें और याद रख सके। अहिय्याह एक नया चोगा पहने हुए है। चोगा कपड़े का एक टुकड़ा होता है जिसे लोग रोजमर्रा के कपड़ों पर पहनते हैं। ठंडे मौसम में किसी व्यक्ति को गर्म रखने के लिए चोगा उपयोगी होता है। बारिश के समय चोगा किसी व्यक्ति को सूखा रखने में भी मदद कर सकता है।</w:t>
      </w:r>
    </w:p>
    <w:p>
      <w:pPr/>
      <w:r>
        <w:rPr>
          <w:lang w:val="hi_IN" w:bidi="hi_IN"/>
        </w:rPr>
      </w:r>
      <w:r>
        <w:rPr>
          <w:lang w:val="hi_IN" w:bidi="hi_IN"/>
        </w:rPr>
        <w:t xml:space="preserve">यहाँ रुकें और चोगा पहने हुए </w:t>
      </w:r>
      <w:r>
        <w:rPr>
          <w:lang w:val="hi_IN" w:bidi="hi_IN"/>
        </w:rPr>
        <w:t>किसी व्यक्ति की तस्वीर</w:t>
      </w:r>
      <w:r>
        <w:rPr>
          <w:lang w:val="hi_IN" w:bidi="hi_IN"/>
        </w:rPr>
        <w:t xml:space="preserve"> देखें। इस ऑडियो को यहाँ रोकें।</w:t>
      </w:r>
    </w:p>
    <w:p>
      <w:pPr/>
      <w:r>
        <w:rPr>
          <w:lang w:val="hi_IN" w:bidi="hi_IN"/>
        </w:rPr>
      </w:r>
      <w:r>
        <w:rPr>
          <w:lang w:val="hi_IN" w:bidi="hi_IN"/>
        </w:rPr>
        <w:t>अहिय्याह अपना चोगा उतारता है और उसे 12 टुकड़ों में फाड़ता है। ये टुकड़े इस्राएल के 12 गोत्रों का प्रतिनिधित्व करते हैं। फिर अहिय्याह यारोबाम से कहता है कि वह चोगे के 10 टुकड़े ले। प्रत्येक टुकड़ा इस्राएल के एक गोत्र का प्रतिनिधित्व करता है।</w:t>
      </w:r>
    </w:p>
    <w:p>
      <w:pPr/>
      <w:r>
        <w:rPr>
          <w:lang w:val="hi_IN" w:bidi="hi_IN"/>
        </w:rPr>
      </w:r>
      <w:r>
        <w:rPr>
          <w:lang w:val="hi_IN" w:bidi="hi_IN"/>
        </w:rPr>
        <w:t>यहाँ रुकें और कपड़े का एक टुकड़ा ढूँढें जिसे फाड़ना आसान होगा। अहिय्याह का प्रतिनिधित्व करने के लिए समूह में से किसी को चुनें। उस व्यक्ति को कपड़े के टुकड़े को 12 टुकड़ों में फाड़ना चाहिए। फिर यारोबाम का प्रतिनिधित्व करने के लिए समूह में से किसी को चुनें। अहिय्याह का प्रतिनिधित्व करने वाले व्यक्ति को यारोबाम की भूमिका निभाने वाले व्यक्ति को कपड़े के 10 टुकड़े देने चाहिए। इस ऑडियो को यहाँ रोकें।</w:t>
      </w:r>
    </w:p>
    <w:p>
      <w:pPr/>
      <w:r>
        <w:rPr>
          <w:lang w:val="hi_IN" w:bidi="hi_IN"/>
        </w:rPr>
      </w:r>
      <w:r>
        <w:rPr>
          <w:lang w:val="hi_IN" w:bidi="hi_IN"/>
        </w:rPr>
        <w:t>यह कार्य दिखाता है कि यारोबाम 10 गोत्रों का अगुवा बनेगा। जब यारोबाम टुकड़ों को रखता है, तो यारोबाम उस वादे को याद रखने का एक तरीका बनाता है जो यहोवा ने उससे किया था।</w:t>
      </w:r>
    </w:p>
    <w:p>
      <w:pPr/>
      <w:r>
        <w:rPr>
          <w:lang w:val="hi_IN" w:bidi="hi_IN"/>
        </w:rPr>
      </w:r>
      <w:r>
        <w:rPr>
          <w:lang w:val="hi_IN" w:bidi="hi_IN"/>
        </w:rPr>
        <w:t>कुछ लोग इसलिए उलझन में हो सकते हैं क्योंकि इस्राएल के 12 गोत्र हैं, और सुलैमान का पुत्र एक गोत्र पर शासन करेगा, जबकि यारोबाम 10 गोत्रों पर शासन करेगा। दस और एक मिलाकर 11 होते हैं, जिससे ऐसा लगता है कि एक गोत्र छूट गया है। लेकिन एक आसान स्पष्टीकरण है। सुलैमान यहूदा के गोत्र से था, इसलिए लोगों ने उम्मीद की थी कि यहूदा का गोत्र सुलैमान के पुत्र के पीछे चलेगा। इसलिए जब यहोवा कहता है कि सुलैमान का पुत्र एक गोत्र पर शासन करेगा, तो इसका वास्तव में "तेरा गोत्र और एक और गोत्र" का अर्थ है। यरूशलेम उस क्षेत्र में स्थित है जो बिन्यामीन के गोत्र का है, इसलिए सुलैमान के वंशजों को यरूशलेम में शासन करने के लिए बिन्यामीन के गोत्र पर भी शासन करना होगा।</w:t>
      </w:r>
    </w:p>
    <w:p>
      <w:pPr/>
      <w:r>
        <w:rPr>
          <w:lang w:val="hi_IN" w:bidi="hi_IN"/>
        </w:rPr>
      </w:r>
      <w:r>
        <w:rPr>
          <w:lang w:val="hi_IN" w:bidi="hi_IN"/>
        </w:rPr>
        <w:t>भविष्यद्वक्ता अहिय्याह के माध्यम से, यहोवा यारोबाम से कहता है कि कुछ बातें निश्चित रूप से होंगी। यहोवा यारोबाम को कुछ ऐसी बातें भी बताता है जो तभी होंगी जब यारोबाम यहोवा की आज्ञा मानता है। यहोवा कहता है कि यारोबाम निश्चित रूप से इस्राएल के 10 गोत्रों का राजा बनेगा। सुलैमान अभी भी राजा है, लेकिन सुलैमान की मृत्यु के बाद, सुलैमान का पुत्र इस्राएल के केवल एक गोत्र पर शासन करेगा। यह एक दण्ड था क्योंकि सुलैमान ने अन्य देवताओं की उपासना करना शुरू कर दिया था।</w:t>
      </w:r>
    </w:p>
    <w:p>
      <w:pPr/>
      <w:r>
        <w:rPr>
          <w:lang w:val="hi_IN" w:bidi="hi_IN"/>
        </w:rPr>
      </w:r>
      <w:r>
        <w:rPr>
          <w:lang w:val="hi_IN" w:bidi="hi_IN"/>
        </w:rPr>
        <w:t>यहोवा कहता है कि सुलैमान का पुत्र इस्राएल के एक गोत्र पर राज्य करेगा, ताकि यरूशलेम में यहोवा के सामने दाऊद का एक दीपक सदा बना रहे। यहोवा यहाँ दाऊद के वंशजों का वर्णन करने के लिए रचनात्मक भाषा का उपयोग करता है। दीपक इस्राएल के राजाओं का प्रतिनिधित्व करता है जो राजा दाऊद के वंशज हैं। दीपक प्रकाश देता है, और बाइबल में प्रकाश आशा और अच्छी चीज़ों का प्रतिनिधित्व करता है। जब तक दाऊद का कोई वंशज इस्राएल का राजा है, इसका मतलब है कि यहोवा ने दाऊद और इस्राएल के लोगों से की हुई अपनी प्रतिज्ञाएँ निभाई हैं। इसलिए, लोगों में आशा बनी रह सकती है।</w:t>
      </w:r>
    </w:p>
    <w:p>
      <w:pPr/>
      <w:r>
        <w:rPr>
          <w:lang w:val="hi_IN" w:bidi="hi_IN"/>
        </w:rPr>
      </w:r>
      <w:r>
        <w:rPr>
          <w:lang w:val="hi_IN" w:bidi="hi_IN"/>
        </w:rPr>
        <w:t>यहाँ रुकें और एक दीपक, एक टॉर्च या मोमबत्ती ढूँढें। यदि सम्भव हो, तो पूरे दल को किसी ऐसे कमरे या किसी ऐसी कोठरी के भीतर जाएँ जिसमें खिड़कियाँ नहीं हों। दीपक या टॉर्च की बत्ती जलाएँ, या अंधेरे कमरे में मोमबत्ती को जलाएँ। फिर इन प्रश्नों पर चर्चा करें: आपकी संस्कृति में, प्रकाश किसका प्रतीक है? इस चर्चा को समाप्त करने के बाद, प्रकाश बुझाएँ या मोमबत्ती को बुझा दें और चर्चा करें कि आपकी संस्कृति में अंधकार का क्या प्रतीक है। जब आप काम कर लें, तो प्रकाश वापस चालू करें और अंधेरे कमरे से बाहर आएँ। इस ऑडियो को यहाँ रोकें।</w:t>
      </w:r>
    </w:p>
    <w:p>
      <w:pPr/>
      <w:r>
        <w:rPr>
          <w:lang w:val="hi_IN" w:bidi="hi_IN"/>
        </w:rPr>
      </w:r>
      <w:r>
        <w:rPr>
          <w:lang w:val="hi_IN" w:bidi="hi_IN"/>
        </w:rPr>
        <w:t>यहोवा यारोबाम से यह भी कहता है, “तुम उस सब पर शासन करोगे जिसकी तुम्हारा मन इच्छा करता है।” इसका अर्थ है कि यारोबाम उस पूरे क्षेत्र पर शासन करेगा जिसे वह चाहता है। यह उन बातों में से एक और बात है जो यहोवा यारोबाम से कहता है कि निश्चित रूप से होंगी।</w:t>
      </w:r>
    </w:p>
    <w:p>
      <w:pPr/>
      <w:r>
        <w:rPr>
          <w:lang w:val="hi_IN" w:bidi="hi_IN"/>
        </w:rPr>
      </w:r>
      <w:r>
        <w:rPr>
          <w:lang w:val="hi_IN" w:bidi="hi_IN"/>
        </w:rPr>
        <w:t>लेकिन यहोवा की कुछ प्रतिज्ञाओं की शर्तें होती हैं। यहोवा कहता है कि यदि यारोबाम यहोवा की आज्ञा मानता है और सही काम करता है, तो यहोवा उसकी सहायता करने के लिए हमेशा यारोबाम के साथ होगा। और यदि यारोबाम यहोवा की आज्ञाओं का पालन करता है, तो यारोबाम के वंशज भी राजा होंगे और 10 गोत्रों पर शासन करेंगे।</w:t>
      </w:r>
    </w:p>
    <w:p>
      <w:pPr/>
      <w:r>
        <w:rPr>
          <w:lang w:val="hi_IN" w:bidi="hi_IN"/>
        </w:rPr>
      </w:r>
      <w:r>
        <w:rPr>
          <w:lang w:val="hi_IN" w:bidi="hi_IN"/>
        </w:rPr>
        <w:t>यहाँ रुकें और किसी ऐसे व्यक्ति के बारे में कहानी सुनाएँ जिसे एक वादा प्राप्त हुआ था जिसकी शर्तें थीं। क्या उस व्यक्ति ने शर्तों को पूरा किया और वादा प्राप्त किया? या क्या वह व्यक्ति शर्तों को पूरा करने में असफल रहा? इस ऑडियो को यहाँ रोकें।</w:t>
      </w:r>
    </w:p>
    <w:p>
      <w:pPr/>
      <w:r>
        <w:rPr>
          <w:lang w:val="hi_IN" w:bidi="hi_IN"/>
        </w:rPr>
      </w:r>
      <w:r>
        <w:rPr>
          <w:lang w:val="hi_IN" w:bidi="hi_IN"/>
        </w:rPr>
        <w:t>सुलैमान को यह पता चलना चाहिए कि अहिय्याह ने यारोबाम से क्या कहा था, क्योंकि सुलैमान यारोबाम को मारने की कोशिश करता है। हालाँकि, सुलैमान यारोबाम को मार नहीं पाता है। फिर यारोबाम मिस्र जाता है और सुलैमान की मृत्यु तक वहाँ रहता है।</w:t>
      </w:r>
    </w:p>
    <w:p>
      <w:pPr/>
      <w:r>
        <w:rPr>
          <w:lang w:val="hi_IN" w:bidi="hi_IN"/>
        </w:rPr>
      </w:r>
      <w:r>
        <w:rPr>
          <w:lang w:val="hi_IN" w:bidi="hi_IN"/>
        </w:rPr>
        <w:t xml:space="preserve">यहाँ रुकें और </w:t>
      </w:r>
      <w:r>
        <w:rPr>
          <w:b/>
          <w:lang w:val="hi_IN" w:bidi="hi_IN"/>
        </w:rPr>
        <w:t>इस्राएल और मिस्र</w:t>
      </w:r>
      <w:r>
        <w:rPr>
          <w:lang w:val="hi_IN" w:bidi="hi_IN"/>
        </w:rPr>
        <w:t xml:space="preserve"> का नक्शा देखें। इस ऑडियो को यहाँ रोकें।</w:t>
      </w:r>
    </w:p>
    <w:p>
      <w:pPr/>
      <w:r>
        <w:rPr>
          <w:lang w:val="hi_IN" w:bidi="hi_IN"/>
        </w:rPr>
      </w:r>
      <w:r>
        <w:rPr>
          <w:lang w:val="hi_IN" w:bidi="hi_IN"/>
        </w:rPr>
        <w:t>कहानीकार इस कहानी को सुलैमान के जीवन के बारे में कुछ अंतिम बातें बताकर समाप्त करता है। सुलैमान ने 40 वर्षों तक इस्राएल पर शासन किया। लोगों ने अन्य किताबें लिखी थीं जिनमें सुलैमान के अन्य कामों के बारे में बात की गई थीं। ये किताबें अब खो गई हैं। लोग सुलैमान को उसके पिता दाऊद के नगर, यरूशलेम में दफनाते हैं, और सुलैमान का पुत्र रहबाम अगला राजा बनता है।</w:t>
      </w:r>
      <w:r>
        <w:rPr>
          <w:lang w:val="hi_IN" w:bidi="hi_IN"/>
        </w:rPr>
      </w:r>
    </w:p>
    <w:p>
      <w:pPr>
        <w:pStyle w:val="Heading3"/>
      </w:pPr>
      <w:r>
        <w:rPr>
          <w:lang w:val="hi_IN" w:bidi="hi_IN"/>
        </w:rPr>
        <w:t>घटनाओं को समझाना</w:t>
      </w:r>
    </w:p>
    <w:p>
      <w:pPr/>
      <w:r>
        <w:rPr>
          <w:lang w:val="hi_IN" w:bidi="hi_IN"/>
        </w:rPr>
      </w:r>
      <w:r>
        <w:rPr>
          <w:lang w:val="hi_IN" w:bidi="hi_IN"/>
        </w:rPr>
        <w:t>1 राजाओं 11:26–43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कहानीकार हमें बताता है कि नबात का पुत्र यारोबाम एक सक्षम अधिकारी था जो राजा सुलैमान की सेवा करता था।</w:t>
      </w:r>
    </w:p>
    <w:p>
      <w:pPr/>
      <w:r>
        <w:rPr>
          <w:lang w:val="hi_IN" w:bidi="hi_IN"/>
        </w:rPr>
      </w:r>
      <w:r>
        <w:rPr>
          <w:b/>
          <w:lang w:val="hi_IN" w:bidi="hi_IN"/>
        </w:rPr>
        <w:t>दूसरे दृश्य में:</w:t>
      </w:r>
      <w:r>
        <w:rPr>
          <w:lang w:val="hi_IN" w:bidi="hi_IN"/>
        </w:rPr>
        <w:t xml:space="preserve"> अहिय्याह भविष्यद्वक्ता यारोबाम को यहोवा की ओर से एक संदेश देता है। यहोवा यारोबाम से कहता है कि यहोवा यारोबाम को इस्राएल का राजा बनाएगा।</w:t>
      </w:r>
    </w:p>
    <w:p>
      <w:pPr/>
      <w:r>
        <w:rPr>
          <w:lang w:val="hi_IN" w:bidi="hi_IN"/>
        </w:rPr>
      </w:r>
      <w:r>
        <w:rPr>
          <w:b/>
          <w:lang w:val="hi_IN" w:bidi="hi_IN"/>
        </w:rPr>
        <w:t>तीसरे दृश्य में:</w:t>
      </w:r>
      <w:r>
        <w:rPr>
          <w:lang w:val="hi_IN" w:bidi="hi_IN"/>
        </w:rPr>
        <w:t xml:space="preserve"> राजा सुलैमान यारोबाम को मारने का प्रयास करता है, लेकिन यारोबाम मिस्र भाग जाता है। फिर सुलैमान मर जाता है, और उसका पुत्र रहबाम राजा बनता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राजा सुलैमान</w:t>
      </w:r>
    </w:p>
    <w:p>
      <w:pPr>
        <w:pStyle w:val="ListBullet"/>
        <w:spacing w:line="240" w:lineRule="auto"/>
        <w:ind w:left="720"/>
      </w:pPr>
      <w:r>
        <w:rPr>
          <w:lang w:val="hi_IN" w:bidi="hi_IN"/>
        </w:rPr>
      </w:r>
      <w:r>
        <w:rPr>
          <w:lang w:val="hi_IN" w:bidi="hi_IN"/>
        </w:rPr>
        <w:t>यारोबाम</w:t>
      </w:r>
    </w:p>
    <w:p>
      <w:pPr>
        <w:pStyle w:val="ListBullet"/>
        <w:spacing w:line="240" w:lineRule="auto"/>
        <w:ind w:left="720"/>
      </w:pPr>
      <w:r>
        <w:rPr>
          <w:lang w:val="hi_IN" w:bidi="hi_IN"/>
        </w:rPr>
      </w:r>
      <w:r>
        <w:rPr>
          <w:lang w:val="hi_IN" w:bidi="hi_IN"/>
        </w:rPr>
        <w:t>यूसुफ के घराने की श्रम शक्ति</w:t>
      </w:r>
    </w:p>
    <w:p>
      <w:pPr>
        <w:pStyle w:val="ListBullet"/>
        <w:spacing w:line="240" w:lineRule="auto"/>
        <w:ind w:left="720"/>
      </w:pPr>
      <w:r>
        <w:rPr>
          <w:lang w:val="hi_IN" w:bidi="hi_IN"/>
        </w:rPr>
      </w:r>
      <w:r>
        <w:rPr>
          <w:lang w:val="hi_IN" w:bidi="hi_IN"/>
        </w:rPr>
        <w:t>अहिय्याह, शीलो से</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शीशक, मिस्र का राजा</w:t>
      </w:r>
    </w:p>
    <w:p>
      <w:pPr>
        <w:pStyle w:val="ListBullet"/>
        <w:spacing w:line="240" w:lineRule="auto"/>
        <w:ind w:left="720"/>
      </w:pPr>
      <w:r>
        <w:rPr>
          <w:lang w:val="hi_IN" w:bidi="hi_IN"/>
        </w:rPr>
      </w:r>
      <w:r>
        <w:rPr>
          <w:lang w:val="hi_IN" w:bidi="hi_IN"/>
        </w:rPr>
        <w:t>रहबाम</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में, नबात का पुत्र यारोबाम राजा सुलैमान के विरुद्ध विद्रोह करता है। विद्रोह करने का अर्थ है किसी शासक या सरकार के विरुद्ध लड़ना, क्योंकि अब आप उसके नियमों का पालन नहीं करना चाहते हैं। जब आपने इस कहानी के तीन अलग-अलग संस्करणों को सुना, तो आपने कहानीकार को ऐसी बातें कहते हुए सुना होगा जैसे "यारोबाम ने राजा के विरुद्ध हाथ उठाया" या "यारोबाम राजा सुलैमान के विरुद्ध हो गया।" ये कहने के अलग-अलग तरीके हैं कि यारोबाम ने राजा सुलैमान के विरुद्ध विद्रोह किया।</w:t>
      </w:r>
    </w:p>
    <w:p>
      <w:pPr/>
      <w:r>
        <w:rPr>
          <w:lang w:val="hi_IN" w:bidi="hi_IN"/>
        </w:rPr>
      </w:r>
      <w:r>
        <w:rPr>
          <w:lang w:val="hi_IN" w:bidi="hi_IN"/>
        </w:rPr>
        <w:t>यहाँ रुकें और ऐसी स्थिति का वर्णन करें जब कुछ लोगों ने यह निर्णय लिया कि वे अब अपने शासक या अगुवे के पीछे नहीं चलना चाहते हैं और उस अगुवे का विरोध करना शुरू कर दिया। आप कैसे वर्णन करते हैं कि उन लोगों ने क्या किया था? इस ऑडियो को यहाँ रोकें।</w:t>
      </w:r>
    </w:p>
    <w:p>
      <w:pPr/>
      <w:r>
        <w:rPr>
          <w:lang w:val="hi_IN" w:bidi="hi_IN"/>
        </w:rPr>
      </w:r>
      <w:r>
        <w:rPr>
          <w:lang w:val="hi_IN" w:bidi="hi_IN"/>
        </w:rPr>
        <w:t>अब कहानीकार हमें यारोबाम की कहानी सुनाता है ताकि यह समझाया जा सके कि यारोबाम ने राजा सुलैमान के विरुद्ध विद्रोह कैसे शुरू किया। यारोबाम एप्रैम के गोत्र का हिस्सा था, और यारोबाम सरेदा नगर से आया था। यारोबाम की माता सरूआह नाम की एक विधवा थी। यारोबाम सुलैमान का एक सेवक था। याद रखें कि बाइबल में, "सेवक" शब्द का अर्थ एक घरेलू सेवक हो सकता है, जैसे कि वह व्यक्ति जिसे खाना पकाने, सफाई करने या घर में काम करने के लिए भुगतान किया जाता है, लेकिन "सेवक" का अर्थ एक सरकारी अधिकारी या ऐसा कोई भी व्यक्ति भी हो सकता है जो किसी तरह से राजा की सहायता करता है। बाइबल के अधिकांश विद्वानों का मानना है कि यारोबाम ने शायद सुलैमान की किसी निर्माण परियोजना पर काम किया था, जैसे कि मिल्लो। मिल्लो एक संरचना थी जिसे सुलैमान ने यरूशलेम में बनाया था, लेकिन बाइबल के विद्वान निश्चित रूप से नहीं जानते कि मिल्लो क्या था। कुछ विद्वानों का मानना है कि मिल्लो छतों को सहारा देने वाला हो सकता है, जबकि कुछ लोग मानते हैं कि यह ऐसा स्थान हो सकता है जहाँ लोगों ने ज़मीन को भरा था। 1 राजा में इससे पहले, आपने एक कहानी का अनुवाद किया था जिसमें कहानीकार ने मिल्लो का उल्लेख किया था। आपको यहाँ इस शब्द का अनुवाद उसी तरह करना चाहिए जैसे आपने वहाँ इसका अनुवाद किया था। यदि आपको वापस जाकर उस कहानी को फिर से सुनने की आवश्यकता है, तो 1 राजा अध्याय 9 का मध्य भाग सुनें, जहाँ कहानीकार सुलैमान की निर्माण परियोजनाओं के बारे में बात करता है।</w:t>
      </w:r>
    </w:p>
    <w:p>
      <w:pPr/>
      <w:r>
        <w:rPr>
          <w:lang w:val="hi_IN" w:bidi="hi_IN"/>
        </w:rPr>
      </w:r>
      <w:r>
        <w:rPr>
          <w:lang w:val="hi_IN" w:bidi="hi_IN"/>
        </w:rPr>
        <w:t>यदि आवश्यक है तो यहाँ रुकें और अपनी भाषा में 1 राजाअध्याय 9 को सुनें। इस ऑडियो को यहाँ रोकें।</w:t>
      </w:r>
    </w:p>
    <w:p>
      <w:pPr/>
      <w:r>
        <w:rPr>
          <w:lang w:val="hi_IN" w:bidi="hi_IN"/>
        </w:rPr>
      </w:r>
      <w:r>
        <w:rPr>
          <w:lang w:val="hi_IN" w:bidi="hi_IN"/>
        </w:rPr>
        <w:t>सुलैमान ने यरूशलेम के चारों ओर एक दीवार भी बनाई। उन दिनों, लोगों के लिए बड़े, महत्वपूर्ण नगरों के चारों ओर दीवारें बनाना बहुत सामान्य था। चूँकि यरूशलेम इस्राएल की राजधानी था, इसलिए यरूशलेम इस्राएल का सबसे महत्वपूर्ण नगर था। जब यह कहानी हुई, तब या तो यरूशलेम की शहरपनाह अभी तक पूरी नहीं हुई थी, या उसका एक हिस्सा गिर गया था, और सुलैमान चाहता था कि उसके मजदूर उसे ठीक करें।</w:t>
      </w:r>
    </w:p>
    <w:p>
      <w:pPr/>
      <w:r>
        <w:rPr>
          <w:lang w:val="hi_IN" w:bidi="hi_IN"/>
        </w:rPr>
      </w:r>
      <w:r>
        <w:rPr>
          <w:lang w:val="hi_IN" w:bidi="hi_IN"/>
        </w:rPr>
        <w:t>जब आपने इस कहानी के तीन अलग-अलग संस्करण सुने, तो हो सकता है कि आपने कहानी सुनाने वाले को यारोबाम का वर्णन अलग-अलग शब्दों में करते हुए सुना हो। कहानीकार चाहता है कि हम समझें कि यारोबाम बहुत शक्तिशाली और चतुर था और अपना काम बहुत अच्छी तरह से करता था।</w:t>
      </w:r>
    </w:p>
    <w:p>
      <w:pPr/>
      <w:r>
        <w:rPr>
          <w:lang w:val="hi_IN" w:bidi="hi_IN"/>
        </w:rPr>
      </w:r>
      <w:r>
        <w:rPr>
          <w:lang w:val="hi_IN" w:bidi="hi_IN"/>
        </w:rPr>
        <w:t>यहाँ रुकें और इस प्रश्न पर चर्चा करें: अपनी भाषा में, आप किसी ऐसे व्यक्ति का वर्णन कैसे करते हैं जो मजबूत और बुद्धिमान है और अपना काम अच्छी तरह से करता है? इस ऑडियो को यहाँ रोकें।</w:t>
      </w:r>
    </w:p>
    <w:p>
      <w:pPr/>
      <w:r>
        <w:rPr>
          <w:lang w:val="hi_IN" w:bidi="hi_IN"/>
        </w:rPr>
      </w:r>
      <w:r>
        <w:rPr>
          <w:lang w:val="hi_IN" w:bidi="hi_IN"/>
        </w:rPr>
        <w:t>सुलैमान ने महसूस किया कि यारोबाम तब तक मेहनत करता था जब तक काम पूरा नहीं हो जाता था, और जब यारोबाम के सामने कोई समस्या आती थी, तो वह उस समस्या को हल करने के चतुर तरीके ढूँढ़ लेता था।</w:t>
      </w:r>
    </w:p>
    <w:p>
      <w:pPr/>
      <w:r>
        <w:rPr>
          <w:lang w:val="hi_IN" w:bidi="hi_IN"/>
        </w:rPr>
      </w:r>
      <w:r>
        <w:rPr>
          <w:lang w:val="hi_IN" w:bidi="hi_IN"/>
        </w:rPr>
        <w:t>यहाँ रुकें और इन प्रश्नों पर चर्चा करें: आप उस व्यक्ति का वर्णन कैसे करते हैं जो काम पूरा होने तक कड़ी मेहनत करता है और किसी समस्या को हल करने के लिए चतुर तरीके निकालता है? आप यारोबाम का वर्णन करने के लिए इनमें से किस शब्द का उपयोग कर सकते हैं? इस ऑडियो को यहाँ रोकें।</w:t>
      </w:r>
    </w:p>
    <w:p>
      <w:pPr/>
      <w:r>
        <w:rPr>
          <w:lang w:val="hi_IN" w:bidi="hi_IN"/>
        </w:rPr>
      </w:r>
      <w:r>
        <w:rPr>
          <w:lang w:val="hi_IN" w:bidi="hi_IN"/>
        </w:rPr>
        <w:t>क्योंकि यारोबाम इतना अच्छा काम करने वाला था, इसलिए सुलैमान ने उसे यूसुफ के घराने के सभी काम करने वालों का अगुवा बना दिया। "यूसुफ का घराना" का अर्थ है एप्रैम और मनश्शे के गोत्र। इन दो गोत्रों के लोग याकूब के पुत्र यूसुफ के वंशज थे। जब आपने इस कहानी के तीन अलग-अलग संस्करण सुने, तो हो सकता है कि आपने कहानीकार को यह कहते सुना हो कि सुलैमान ने इन काम करने वालों को अपने लिए काम करने के लिए मजबूर किया, जैसे कि वे दास हों। एक पिछली कहानी में, कहानीकार ने कहा कि राजा सुलैमान ने किसी भी इस्राएली को दास नहीं बनाया। इसलिए सुनिश्चित करें कि “जबरन मजदूरी” के लिए आप जो शब्द चुनें, उसका अर्थ यह न हो कि ये इस्राएली दास थे। एक अच्छा विकल्प यह कहा जा सकता है कि ये इस्राएली वे लोग थे जो सुलैमान के लिए निर्माण परियोजनाओं में कड़ी मेहनत करते थे।</w:t>
      </w:r>
    </w:p>
    <w:p>
      <w:pPr/>
      <w:r>
        <w:rPr>
          <w:lang w:val="hi_IN" w:bidi="hi_IN"/>
        </w:rPr>
      </w:r>
      <w:r>
        <w:rPr>
          <w:lang w:val="hi_IN" w:bidi="hi_IN"/>
        </w:rPr>
        <w:t>यहाँ रुकें और चर्चा करें कि आप कैसे कहेंगे कि ये इस्राएली वे लोग थे जो सुलैमान के निर्माण के कार्यों में कड़ी मेहनत करते थे। इस ऑडियो को यहाँ रोकें।</w:t>
      </w:r>
    </w:p>
    <w:p>
      <w:pPr/>
      <w:r>
        <w:rPr>
          <w:lang w:val="hi_IN" w:bidi="hi_IN"/>
        </w:rPr>
      </w:r>
      <w:r>
        <w:rPr>
          <w:lang w:val="hi_IN" w:bidi="hi_IN"/>
        </w:rPr>
        <w:t>दूसरे दृश्य में, यारोबाम यरूशलेम के बाहर यात्रा करता है। कहानीकार हमें यह नहीं बताता कि यारोबाम कहाँ जा रहा है। जब यारोबाम यरूशलेम के बाहर सड़क पर होता है, तो यारोबाम अहिय्याह से मिलता है, जो एक भविष्यद्वक्ता है। अहिय्याह एक शीलोवासी है, जिसका अर्थ है कि वह शीलो नगर से है। शीलो एप्रैम के क्षेत्र में भी स्थित है, जो यरूशलेम से लगभग 30 किलोमीटर उत्तर में है। जब यारोबाम अहिय्याह को देखता है, तो अहिय्याह एक नया चोगा पहने हुए है।</w:t>
      </w:r>
    </w:p>
    <w:p>
      <w:pPr/>
      <w:r>
        <w:rPr>
          <w:lang w:val="hi_IN" w:bidi="hi_IN"/>
        </w:rPr>
      </w:r>
      <w:r>
        <w:rPr>
          <w:lang w:val="hi_IN" w:bidi="hi_IN"/>
        </w:rPr>
        <w:t xml:space="preserve">यहाँ रुकें और किसी ऐसे व्यक्ति की तस्वीर फिर से देखें जो </w:t>
      </w:r>
      <w:r>
        <w:rPr>
          <w:lang w:val="hi_IN" w:bidi="hi_IN"/>
        </w:rPr>
        <w:t>चोगा पहने हुए है</w:t>
      </w:r>
      <w:r>
        <w:rPr>
          <w:lang w:val="hi_IN" w:bidi="hi_IN"/>
        </w:rPr>
        <w:t>। इस ऑडियो को यहाँ रोकें।</w:t>
      </w:r>
    </w:p>
    <w:p>
      <w:pPr/>
      <w:r>
        <w:rPr>
          <w:lang w:val="hi_IN" w:bidi="hi_IN"/>
        </w:rPr>
      </w:r>
      <w:r>
        <w:rPr>
          <w:lang w:val="hi_IN" w:bidi="hi_IN"/>
        </w:rPr>
        <w:t>अहिय्याह चोगे को उतारता है और उसे 12 टुकड़ों में फाड़ देता है। फिर अहिय्याह यारोबाम से कहता है कि वह 10 टुकड़े ले। इस तरह, यारोबाम इस बात की तस्वीर देख सकता है कि यहोवा क्या करने वाला है। फिर अहिय्याह यारोबाम से कहता है कि अहिय्याह के पास इस्राएल के परमेश्वर यहोवा की ओर से सीधे यारोबाम के लिए एक संदेश है।</w:t>
      </w:r>
    </w:p>
    <w:p>
      <w:pPr/>
      <w:r>
        <w:rPr>
          <w:lang w:val="hi_IN" w:bidi="hi_IN"/>
        </w:rPr>
      </w:r>
      <w:r>
        <w:rPr>
          <w:lang w:val="hi_IN" w:bidi="hi_IN"/>
        </w:rPr>
        <w:t>यहाँ रुकें और एक कहानी सुनाएँ जहाँ एक व्यक्ति बोलता है और उन शब्दों को उद्धृत करता है जो किसी दूसरे व्यक्ति ने कहे हैं। आप उस स्थिति का वर्णन कैसे करते हैं जब एक व्यक्ति दूसरे व्यक्ति को बताता है कि तीसरे व्यक्ति ने क्या कहा था? जब आप यह कहानी सुनाते हैं, तो आप यह कैसे दिखाते हैं कि कौन ये बातें कह रहा है? इस ऑडियो को यहाँ रोकें।</w:t>
      </w:r>
    </w:p>
    <w:p>
      <w:pPr/>
      <w:r>
        <w:rPr>
          <w:lang w:val="hi_IN" w:bidi="hi_IN"/>
        </w:rPr>
      </w:r>
      <w:r>
        <w:rPr>
          <w:lang w:val="hi_IN" w:bidi="hi_IN"/>
        </w:rPr>
        <w:t>यारोबाम को दिए इस संदेश में यहोवा कुछ ऐसी ही बातें कहता है, जैसी बातें यहोवा ने पहले सुलैमान को दिए संदेश में कही थीं। आपके लिए वापस जाकर यह सुनना सहायक हो सकता है कि आपने उस संदेश का अनुवाद कैसे किया था।</w:t>
      </w:r>
    </w:p>
    <w:p>
      <w:pPr/>
      <w:r>
        <w:rPr>
          <w:lang w:val="hi_IN" w:bidi="hi_IN"/>
        </w:rPr>
      </w:r>
      <w:r>
        <w:rPr>
          <w:lang w:val="hi_IN" w:bidi="hi_IN"/>
        </w:rPr>
        <w:t>यहाँ रुकें और 1 राजा अध्याय 11 की शुरुआत सुनें। इस बात पर ध्यान दें कि आपने सुलैमान से यहोवा की बातचीत का अनुवाद कैसे किया। इस ऑडियो को यहाँ रोकें।</w:t>
      </w:r>
    </w:p>
    <w:p>
      <w:pPr/>
      <w:r>
        <w:rPr>
          <w:lang w:val="hi_IN" w:bidi="hi_IN"/>
        </w:rPr>
      </w:r>
      <w:r>
        <w:rPr>
          <w:lang w:val="hi_IN" w:bidi="hi_IN"/>
        </w:rPr>
        <w:t>सबसे पहले, यहोवा यारोबाम को कुछ बातें बताता है जो निश्चित रूप से होंगी। यहोवा इस कथन की शुरुआत एक विशेष शब्द से करता है जिसका अर्थ है “देखो” या “ध्यान देना।” इस शब्द का अर्थ है कि उसके बाद जो आता है, वह बहुत महत्वपूर्ण है।</w:t>
      </w:r>
    </w:p>
    <w:p>
      <w:pPr/>
      <w:r>
        <w:rPr>
          <w:lang w:val="hi_IN" w:bidi="hi_IN"/>
        </w:rPr>
      </w:r>
      <w:r>
        <w:rPr>
          <w:lang w:val="hi_IN" w:bidi="hi_IN"/>
        </w:rPr>
        <w:t>यहाँ रुकें और इस प्रश्न पर चर्चा करें: आपकी भाषा श्रोता को यह बताने के लिए किन शब्दों या वाक्यांशों का उपयोग करती है कि आगे कुछ बहुत महत्वपूर्ण होने वाला है? इस ऑडियो को यहाँ रोकें।</w:t>
      </w:r>
    </w:p>
    <w:p>
      <w:pPr/>
      <w:r>
        <w:rPr>
          <w:lang w:val="hi_IN" w:bidi="hi_IN"/>
        </w:rPr>
      </w:r>
      <w:r>
        <w:rPr>
          <w:lang w:val="hi_IN" w:bidi="hi_IN"/>
        </w:rPr>
        <w:t>यहोवा कहता है कि यहोवा सुलैमान के हाथ से राज्य को छीनने वाला है और यारोबाम को 10 गोत्र देने वाला है। इसका अर्थ है कि यहोवा यारोबाम को इस्राएल के 10 गोत्रों का नया राजा बनाएगा।</w:t>
      </w:r>
    </w:p>
    <w:p>
      <w:pPr/>
      <w:r>
        <w:rPr>
          <w:lang w:val="hi_IN" w:bidi="hi_IN"/>
        </w:rPr>
      </w:r>
      <w:r>
        <w:rPr>
          <w:lang w:val="hi_IN" w:bidi="hi_IN"/>
        </w:rPr>
        <w:t>यहोवा यारोबाम से कहता है कि सुलैमान के वंशज इस्राएलियों के एक गोत्र पर शासन करते रहेंगे, क्योंकि यहोवा ने दाऊद से प्रतिज्ञा की थी कि दाऊद का एक वंशज हमेशा यरूशलेम में राजा के रूप में शासन करेगा। यारोबाम दाऊद का वंशज नहीं था, इसलिए यारोबाम यरूशलेम में राजा के रूप में शासन नहीं कर सकता था।</w:t>
      </w:r>
    </w:p>
    <w:p>
      <w:pPr/>
      <w:r>
        <w:rPr>
          <w:lang w:val="hi_IN" w:bidi="hi_IN"/>
        </w:rPr>
      </w:r>
      <w:r>
        <w:rPr>
          <w:lang w:val="hi_IN" w:bidi="hi_IN"/>
        </w:rPr>
        <w:t>इसके बाद, यहोवा समझाता है कि यहोवा सुलैमान से राज्य छीन लेगा, क्योंकि सुलैमान दूसरे राष्ट्रों के देवताओं की उपासना करता है। हालाँकि यहोवा सुलैमान के दूसरे देवताओं की उपासना करने के बारे में बात कर रहा है, फिर भी यहोवा यारोबाम से कहता है कि “उन्होंने” यहोवा से मुँह मोड़ लिया है और दूसरे देवताओं की उपासना की है, और “उन्होंने” यहोवा की आज्ञाओं और विधियों, अर्थात् निर्देशों का पालन नहीं किया है। इसका अर्थ यह है कि सुलैमान ने अन्य इस्राएलियों को भी यहोवा की आज्ञा न मानने के लिए प्रेरित किया।</w:t>
      </w:r>
    </w:p>
    <w:p>
      <w:pPr/>
      <w:r>
        <w:rPr>
          <w:lang w:val="hi_IN" w:bidi="hi_IN"/>
        </w:rPr>
      </w:r>
      <w:r>
        <w:rPr>
          <w:lang w:val="hi_IN" w:bidi="hi_IN"/>
        </w:rPr>
        <w:t>जब आपने इस कहानी के तीन अलग-अलग संस्करण सुने, तो हो सकता है कि आपने लोगों के यहोवा की उपासना जानबूझकर छोड़कर दूसरे देवताओं की उपासना करने के बारे में बताने के अलग-अलग तरीके सुने हों। यहोवा कहता है कि लोगों ने यहोवा को पूरी तरह से छोड़ दिया था।</w:t>
      </w:r>
    </w:p>
    <w:p>
      <w:pPr/>
      <w:r>
        <w:rPr>
          <w:lang w:val="hi_IN" w:bidi="hi_IN"/>
        </w:rPr>
      </w:r>
      <w:r>
        <w:rPr>
          <w:lang w:val="hi_IN" w:bidi="hi_IN"/>
        </w:rPr>
        <w:t>यहाँ रुकें और उस समय की कहानी सुनाएँ जब किसी अगुवे ने कुछ गलत किया था और उसके साथ बुरी बातें हुई थीं। उस अगुवे पर क्या प्रभाव पड़ा? अगुवे के आसपास के लोगों पर क्या प्रभाव पड़ा? अगुवे के कार्यों ने सामान्य लोगों को कितना प्रभावित किया? इस ऑडियो को यहाँ रोकें।</w:t>
      </w:r>
    </w:p>
    <w:p>
      <w:pPr/>
      <w:r>
        <w:rPr>
          <w:lang w:val="hi_IN" w:bidi="hi_IN"/>
        </w:rPr>
      </w:r>
      <w:r>
        <w:rPr>
          <w:lang w:val="hi_IN" w:bidi="hi_IN"/>
        </w:rPr>
        <w:t>यहोवा यारोबाम को अपना संदेश देते हुए आगे कहता है, “वे मेरे मार्गों पर नहीं चले, उन्होंने मेरी दृष्टि में सही काम नहीं किया, और उन्होंने मेरी विधियों और नियमों का पालन नहीं किया।” यहोवा वास्तव में एक ही बात तीन अलग-अलग तरीकों से कहता है। यह दिखाता है कि यह मामला यहोवा के लिए बहुत महत्वपूर्ण था।</w:t>
      </w:r>
    </w:p>
    <w:p>
      <w:pPr/>
      <w:r>
        <w:rPr>
          <w:lang w:val="hi_IN" w:bidi="hi_IN"/>
        </w:rPr>
      </w:r>
      <w:r>
        <w:rPr>
          <w:lang w:val="hi_IN" w:bidi="hi_IN"/>
        </w:rPr>
        <w:t>“वे मेरे मार्गों पर नहीं चले” का अर्थ है कि लोगों ने उस तरीके से जीवन नहीं बिताया, जिस तरीके से यहोवा चाहता था कि वे जीवन बिताएँ। “उन्होंने मेरी दृष्टि में सही काम नहीं किया” का अर्थ है कि लोगों ने वे काम नहीं किए जिन्हें यहोवा सही मानता था। इसके बजाय, लोगों ने ऐसे काम किए जिन्हें यहोवा गलत समझता था। उन्होंने मेरी विधियों और नियमों का पालन नहीं किया” का अर्थ है कि लोगों ने यहोवा के नियमों की अवज्ञा की।</w:t>
      </w:r>
    </w:p>
    <w:p>
      <w:pPr/>
      <w:r>
        <w:rPr>
          <w:lang w:val="hi_IN" w:bidi="hi_IN"/>
        </w:rPr>
      </w:r>
      <w:r>
        <w:rPr>
          <w:lang w:val="hi_IN" w:bidi="hi_IN"/>
        </w:rPr>
        <w:t>इसके बाद, यहोवा कहता है कि यहोवा इस्राएल के पूरे राज्य को सुलैमान के “हाथों” या शक्ति से नहीं छीनेगा। यहोवा सुलैमान के जीवित रहते उससे राज्य नहीं छीनेगा। सुलैमान की मृत्यु के बाद, जब सुलैमान का पुत्र राजा होता है, तब यारोबाम इस्राएलियों के 10 गोत्रों का राजा बनेगा। सुलैमान का पुत्र इस्राएलियों के केवल एक गोत्र का राजा होगा। यहोवा ने दाऊद से की गई प्रतिज्ञा के कारण यहोवा सुलैमान के पुत्र को एक ही गोत्र का राजा बनने देगा।</w:t>
      </w:r>
    </w:p>
    <w:p>
      <w:pPr/>
      <w:r>
        <w:rPr>
          <w:lang w:val="hi_IN" w:bidi="hi_IN"/>
        </w:rPr>
      </w:r>
      <w:r>
        <w:rPr>
          <w:lang w:val="hi_IN" w:bidi="hi_IN"/>
        </w:rPr>
        <w:t>इस दृश्य में, यहोवा दाऊद को तीन बार "मेरा सेवक" कहता है। इस मामले में, "सेवक" का अर्थ केवल वह व्यक्ति है जो किसी उच्च पद के व्यक्ति के लिए कुछ करता है। यहोवा दाऊद को “मेरा सेवक” भी कह सकता है, ताकि इस बात पर ज़ोर दिया जा सके कि दाऊद ने लगभग हमेशा वही किया जो यहोवा चाहता था कि दाऊद करे। दाऊद सिद्ध नहीं था, लेकिन दाऊद यहोवा से प्रेम करता था और हर समय यहोवा की आज्ञा मानना चाहता था।</w:t>
      </w:r>
    </w:p>
    <w:p>
      <w:pPr/>
      <w:r>
        <w:rPr>
          <w:lang w:val="hi_IN" w:bidi="hi_IN"/>
        </w:rPr>
      </w:r>
      <w:r>
        <w:rPr>
          <w:lang w:val="hi_IN" w:bidi="hi_IN"/>
        </w:rPr>
        <w:t>यहोवा कहता है, “यरूशलेम में मेरे सामने दाऊद का दीपक हमेशा जलता रहेगा।” दीपक एक प्रतीक है। दीपक दाऊद के परिवार का प्रतिनिधित्व करता है। दीपक का अर्थ है कि यहोवा अपनी उस प्रतिज्ञा को निभाएगा कि दाऊद के परिवार में से कोई व्यक्ति हमेशा यरूशलेम में राजा रहेगा।</w:t>
      </w:r>
    </w:p>
    <w:p>
      <w:pPr/>
      <w:r>
        <w:rPr>
          <w:lang w:val="hi_IN" w:bidi="hi_IN"/>
        </w:rPr>
      </w:r>
      <w:r>
        <w:rPr>
          <w:lang w:val="hi_IN" w:bidi="hi_IN"/>
        </w:rPr>
        <w:t xml:space="preserve">यहाँ रुकें और एक </w:t>
      </w:r>
      <w:r>
        <w:rPr>
          <w:lang w:val="hi_IN" w:bidi="hi_IN"/>
        </w:rPr>
        <w:t>दीपक</w:t>
      </w:r>
      <w:r>
        <w:rPr>
          <w:lang w:val="hi_IN" w:bidi="hi_IN"/>
        </w:rPr>
        <w:t xml:space="preserve"> की तस्वीर देखें। अपनी भाषा में ऐसी कोई भी कहावत या कविता के बारे में सोचने का प्रयास करें जहाँ एक वस्तु दूसरी वस्तु का प्रतिनिधित्व करती है। इनमें से कुछ कथनों या कविताओं को एक-दूसरे को सुनाएँ। फिर यह तय करें कि आप इस कथन का अनुवाद कैसे करना चाहते हैं, “मेरे सामने हमेशा दाऊद के पास दीपक रहेगा।” इस ऑडियो को यहाँ रोकें।</w:t>
      </w:r>
    </w:p>
    <w:p>
      <w:pPr/>
      <w:r>
        <w:rPr>
          <w:lang w:val="hi_IN" w:bidi="hi_IN"/>
        </w:rPr>
      </w:r>
      <w:r>
        <w:rPr>
          <w:lang w:val="hi_IN" w:bidi="hi_IN"/>
        </w:rPr>
        <w:t>यरूशलेम वह स्थान है जिसे यहोवा ने “अपना नाम” अपने लोगों के बीच निवास करने के लिए चुना है। इस्राएली संस्कृति में, यहोवा के नाम का अर्थ अक्सर यहोवा की उपस्थिति होता है। यहोवा ने अपनी उपस्थिति यरूशलेम के मन्दिर में भेजने का चुनाव किया, जो एकमात्र ऐसा स्थान था जहाँ इस्राएल के लोग यहोवा की उपासना कर सकते थे।</w:t>
      </w:r>
    </w:p>
    <w:p>
      <w:pPr/>
      <w:r>
        <w:rPr>
          <w:lang w:val="hi_IN" w:bidi="hi_IN"/>
        </w:rPr>
      </w:r>
      <w:r>
        <w:rPr>
          <w:lang w:val="hi_IN" w:bidi="hi_IN"/>
        </w:rPr>
        <w:t>यहोवा यारोबाम से फिर से वादा करता है कि यारोबाम इस्राएल के सिंहासन पर बैठेगा। इसका अर्थ है कि यारोबाम इस्राएलियों का राजा होगा। और इसके अलावा, यहोवा कहता है कि यारोबाम उन सभी चीज़ों पर शासन करेगा जिनकी उसके मन में इच्छा है। याद रखें, इस्राएली मानते थे कि किसी व्यक्ति की सभी भावनाएँ और इच्छाएँ उसके मन से आती हैं। इस कथन का अर्थ है कि यहोवा यारोबाम को उस पूरे क्षेत्र पर शासन करने की अनुमति देगा जिस पर वह शासन करना चाहता है।</w:t>
      </w:r>
    </w:p>
    <w:p>
      <w:pPr/>
      <w:r>
        <w:rPr>
          <w:lang w:val="hi_IN" w:bidi="hi_IN"/>
        </w:rPr>
      </w:r>
      <w:r>
        <w:rPr>
          <w:lang w:val="hi_IN" w:bidi="hi_IN"/>
        </w:rPr>
        <w:t>यहाँ रुकें और इस प्रश्न पर चर्चा करें: आपके पास ऐसी कौन-सी कहावतें हैं जिनका अर्थ यह है कि किसी व्यक्ति को वह सब कुछ मिल जाएगा जो वह चाहता है? आप यहाँ इनमें से किस का उपयोग कर सकते हैं? इस ऑडियो को यहाँ रोकें।</w:t>
      </w:r>
    </w:p>
    <w:p>
      <w:pPr/>
      <w:r>
        <w:rPr>
          <w:lang w:val="hi_IN" w:bidi="hi_IN"/>
        </w:rPr>
      </w:r>
      <w:r>
        <w:rPr>
          <w:lang w:val="hi_IN" w:bidi="hi_IN"/>
        </w:rPr>
        <w:t>यारोबाम के लिए यहोवा के संदेश का अगला भाग एक शर्त के साथ आता है। प्रतिज्ञा का यह भाग तभी होगा जब यारोबाम यहोवा की आज्ञा मानता है। यहोवा यारोबाम के घराने को स्थापित करने का वादा करता है। इसका अर्थ है कि यारोबाम के वंशज भी इस्राएल के राजा होंगे, लेकिन तभी जब यारोबाम यहोवा की बात सुने और वही करे जो यहोवा की दृष्टि में सही है। इसका अर्थ है कि यारोबाम को यहोवा की हर बात का पालन करना चाहिए।</w:t>
      </w:r>
    </w:p>
    <w:p>
      <w:pPr/>
      <w:r>
        <w:rPr>
          <w:lang w:val="hi_IN" w:bidi="hi_IN"/>
        </w:rPr>
      </w:r>
      <w:r>
        <w:rPr>
          <w:lang w:val="hi_IN" w:bidi="hi_IN"/>
        </w:rPr>
        <w:t>यहोवा के संदेश के अंत में, यहोवा कहता है कि वह ऐसा दाऊद के वंशजों को दण्ड देने के लिए करेगा, लेकिन यह दण्ड हमेशा नहीं रहेगा।</w:t>
      </w:r>
    </w:p>
    <w:p>
      <w:pPr/>
      <w:r>
        <w:rPr>
          <w:lang w:val="hi_IN" w:bidi="hi_IN"/>
        </w:rPr>
      </w:r>
      <w:r>
        <w:rPr>
          <w:lang w:val="hi_IN" w:bidi="hi_IN"/>
        </w:rPr>
        <w:t>तीसरे दृश्य में, सुलैमान यारोबाम को मरवाने की कोशिश करता है। किसी तरह सुलैमान को यारोबाम के लिए अहिय्याह के संदेश के बारे में पता चल जाता है, और सुलैमान को यह पसंद नहीं आता। लेकिन यारोबाम उठता है और मिस्र भाग जाता है। इसका अर्थ है कि यारोबाम जल्दी से इस्राएल को छोड़ देता है। इसका मतलब यह नहीं है कि जब यारोबाम को पता चलता है कि सुलैमान उसे मरवाना चाहता है, तब यारोबाम लेटा हुआ या बैठा हुआ है। यारोबाम सुलैमान की मृत्यु तक मिस्र में रहता है।</w:t>
      </w:r>
    </w:p>
    <w:p>
      <w:pPr/>
      <w:r>
        <w:rPr>
          <w:lang w:val="hi_IN" w:bidi="hi_IN"/>
        </w:rPr>
      </w:r>
      <w:r>
        <w:rPr>
          <w:lang w:val="hi_IN" w:bidi="hi_IN"/>
        </w:rPr>
        <w:t>इस दृश्य के अंत में, राजा सुलैमान की मृत्यु हो जाती है। कहानीकार अपने श्रोताओं को सुलैमान के राजा के रूप में शासन करने के समय के बारे में विशिष्ट जानकारी देने के लिए विशेष शब्दों का उपयोग करता है। पहले, कहानीकार बताता है कि किसी और ने राजा सुलैमान के बारे में एक और पुस्तक लिखी थी। इस पुस्तक को सुलैमान के इतिहास की पुस्तक कहा जाता था। कहानीकार इस जानकारी का परिचय ऐसे प्रश्न का उपयोग करके देता है, जिसके उत्तर की अपेक्षा नहीं है। इस प्रश्न का अर्थ है, “किसी ने सुलैमान के किए हुए सभी कामों और उसकी सारी बुद्धि को ‘सुलैमान के इतिहास की पुस्तक’ में लिख दिया।” कोई भी नहीं जानता कि यह पुस्तक अब कहाँ है।</w:t>
      </w:r>
    </w:p>
    <w:p>
      <w:pPr/>
      <w:r>
        <w:rPr>
          <w:lang w:val="hi_IN" w:bidi="hi_IN"/>
        </w:rPr>
      </w:r>
      <w:r>
        <w:rPr>
          <w:lang w:val="hi_IN" w:bidi="hi_IN"/>
        </w:rPr>
        <w:t>उस समय इस्राएल में, लोगों के पास कागज की बनी किताबें नहीं थीं, जैसी आज हमारे पास हैं। लोग महत्वपूर्ण जानकारी पेपिरस, चर्मपत्र या जानवरों की खाल पर लिखते थे। फिर लोगों ने इन वस्तुओं को एक कुंडलपत्र के रूप में लपेट दिया। कुंडलपत्र आसानी से क्षतिग्रस्त हो सकते थे, इसलिए लोग उन्हें एक सुरक्षित स्थान पर रखते थे।</w:t>
      </w:r>
    </w:p>
    <w:p>
      <w:pPr/>
      <w:r>
        <w:rPr>
          <w:lang w:val="hi_IN" w:bidi="hi_IN"/>
        </w:rPr>
      </w:r>
      <w:r>
        <w:rPr>
          <w:lang w:val="hi_IN" w:bidi="hi_IN"/>
        </w:rPr>
        <w:t xml:space="preserve">यहाँ रुकें और एक </w:t>
      </w:r>
      <w:r>
        <w:rPr>
          <w:lang w:val="hi_IN" w:bidi="hi_IN"/>
        </w:rPr>
        <w:t>कुंडलपत्र</w:t>
      </w:r>
      <w:r>
        <w:rPr>
          <w:lang w:val="hi_IN" w:bidi="hi_IN"/>
        </w:rPr>
        <w:t xml:space="preserve"> की तस्वीर देखें। इस ऑडियो को यहाँ रोकें।</w:t>
      </w:r>
    </w:p>
    <w:p>
      <w:pPr/>
      <w:r>
        <w:rPr>
          <w:lang w:val="hi_IN" w:bidi="hi_IN"/>
        </w:rPr>
      </w:r>
      <w:r>
        <w:rPr>
          <w:lang w:val="hi_IN" w:bidi="hi_IN"/>
        </w:rPr>
        <w:t>इसके बाद, कहानीकार कहता है कि सुलैमान ने 40 वर्षों तक यरूशलेम से इस्राएल पर शासन किया। फिर सुलैमान की मृत्यु हो गई, और लोगों ने सुलैमान को उसके पिता के साथ दाऊद नगर में दफनाया। लोग कभी-कभी यरूशलेम को "दाऊद का नगर" कहते हैं। अंत में, सुलैमान का पुत्र रहबाम अगला राजा बना।</w:t>
      </w:r>
    </w:p>
    <w:p>
      <w:pPr/>
      <w:r>
        <w:rPr>
          <w:lang w:val="hi_IN" w:bidi="hi_IN"/>
        </w:rPr>
      </w:r>
      <w:r>
        <w:rPr>
          <w:lang w:val="hi_IN" w:bidi="hi_IN"/>
        </w:rPr>
        <w:t>राजाओं की पुस्तक के बाकी हिस्सों में, जब भी कहानीकार किसी विशेष राजा के बारे में अपनी कहानियों को समाप्त करता है, तो कहानीकार हमें वही जानकारी बताता है। कहानीकार एक या एक से अधिक ऐसी पुस्तकों का नाम बताएगा जिनमें उस राजा के बारे में कहानियाँ हैं। फिर कहानीकार बताएगा कि राजा ने कितने समय तक शासन किया और राजा की राजधानी का नाम क्या था। फिर कहानीकार कहेगा कि राजा अपने पूर्वजों के साथ जा मिला, या मर गया, और कहानीकार बताएगा कि लोगों ने उस राजा को कहाँ दफनाया था। अंत में, कहानीकार बताएगा कि अगला राजा कौन बना।</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इस्तेमाल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राजाओं 11:26–43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राजा सुलैमान</w:t>
      </w:r>
    </w:p>
    <w:p>
      <w:pPr>
        <w:pStyle w:val="ListBullet"/>
        <w:spacing w:line="240" w:lineRule="auto"/>
        <w:ind w:left="720"/>
      </w:pPr>
      <w:r>
        <w:rPr>
          <w:lang w:val="hi_IN" w:bidi="hi_IN"/>
        </w:rPr>
      </w:r>
      <w:r>
        <w:rPr>
          <w:lang w:val="hi_IN" w:bidi="hi_IN"/>
        </w:rPr>
        <w:t>यारोबाम</w:t>
      </w:r>
    </w:p>
    <w:p>
      <w:pPr>
        <w:pStyle w:val="ListBullet"/>
        <w:spacing w:line="240" w:lineRule="auto"/>
        <w:ind w:left="720"/>
      </w:pPr>
      <w:r>
        <w:rPr>
          <w:lang w:val="hi_IN" w:bidi="hi_IN"/>
        </w:rPr>
      </w:r>
      <w:r>
        <w:rPr>
          <w:lang w:val="hi_IN" w:bidi="hi_IN"/>
        </w:rPr>
        <w:t>यूसुफ के घराने का श्रम शक्ति</w:t>
      </w:r>
    </w:p>
    <w:p>
      <w:pPr>
        <w:pStyle w:val="ListBullet"/>
        <w:spacing w:line="240" w:lineRule="auto"/>
        <w:ind w:left="720"/>
      </w:pPr>
      <w:r>
        <w:rPr>
          <w:lang w:val="hi_IN" w:bidi="hi_IN"/>
        </w:rPr>
      </w:r>
      <w:r>
        <w:rPr>
          <w:lang w:val="hi_IN" w:bidi="hi_IN"/>
        </w:rPr>
        <w:t>अहिय्याह, शीलो से</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शीशक, मिस्र का राजा</w:t>
      </w:r>
    </w:p>
    <w:p>
      <w:pPr>
        <w:pStyle w:val="ListBullet"/>
        <w:spacing w:line="240" w:lineRule="auto"/>
        <w:ind w:left="720"/>
      </w:pPr>
      <w:r>
        <w:rPr>
          <w:lang w:val="hi_IN" w:bidi="hi_IN"/>
        </w:rPr>
      </w:r>
      <w:r>
        <w:rPr>
          <w:lang w:val="hi_IN" w:bidi="hi_IN"/>
        </w:rPr>
        <w:t>रहबाम</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के रूप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की भूमिका निभा रहे व्यक्ति को यह बताना चाहिए कि यदि वह उस पात्र के स्थान पर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प्रतिक्रियाएँ निम्नलिखित हैं।</w:t>
      </w:r>
    </w:p>
    <w:p>
      <w:pPr/>
      <w:r>
        <w:rPr>
          <w:lang w:val="hi_IN" w:bidi="hi_IN"/>
        </w:rPr>
      </w:r>
      <w:r>
        <w:rPr>
          <w:lang w:val="hi_IN" w:bidi="hi_IN"/>
        </w:rPr>
        <w:t>एक और व्यक्ति जिसने राजा सुलैमान के विरुद्ध विद्रोह किया, वह सुलैमान के अधिकारियों में से एक था, नबात का पुत्र यारोबाम। यारोबाम एप्रैम में सरेदा नाम के एक नगर से था। यारोबाम की माता सरूआह नाम की एक विधवा थी। यह उस कहानी का विवरण है कि यारोबाम ने राजा के विरुद्ध कैसे विद्रोह किया: सुलैमान ने मिल्लो का निर्माण किया और अपने पिता दाऊद के नगर यरूशलेम की शहरपनाह की क्षतिग्रस्त जगहों की मरम्मत की। यारोबाम एक बहुत योग्य व्यक्ति था, और सुलैमान ने देखा कि यारोबाम बहुत मेहनती था। इसलिए सुलैमान ने यारोबाम को यूसुफ के पुत्र एप्रैम और मनश्शे के गोत्रों के सभी मजदूरों का अधिकारी नियुक्त कर दिया।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राजा 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यारोबाम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एक दिन, जब यारोबाम यरूशलेम से बाहर गया, तब शीलो का भविष्यद्वक्ता अहिय्याह मार्ग में उससे मिला, जब आसपास कोई और नहीं था। अहिय्याह एक नया चोगा पहने हुए था। फिर अहिय्याह ने नए चोगे को पकड़ लिया और उसे 12 टुकड़ों में फाड़ दिया। अहिय्याह ने यारोबाम से कहा, "अपने लिए 10 टुकड़े लो। इस्राएल के परमेश्वर यहोवा का तुमसे यह कहना है: 'देख, मैं सुलैमान के हाथ से राज्य छीन लूँगा, और तुझे 10 गोत्र दूँगा। लेकिन सुलैमान के राज्य में मेरे सेवक दाऊद के लिए और यरूशलेम के लिए एक ही गोत्र बना रहेगा, जिसे मैंने इस्राएल के सभी गोत्रों में से चुना है। मैं ऐसा इसलिए कर रहा हूँ क्योंकि सुलैमान और इस्राएलियों ने मुझसे मुँह मोड़ लिया है और सीदोनियों की देवी अश्तोरेत, मोआबियों के देवता कमोश, और अम्मोनियों के देवता मिल्कोम की उपासना की है। इस्राएली मेरे मार्ग पर नहीं चले, उन्होंने मेरी दृष्टि में सही काम नहीं किया और उन्होंने मेरी विधियों और नियमों का पालन नहीं किया, जैसा कि सुलैमान के पिता दाऊद ने किया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यारोबाम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अहिय्याह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अहिय्याह ने यारोबाम को यह बताना जारी रखा कि यहोवा ने क्या कहा था: “हालाँकि, मैं सुलैमान से पूरा राज्य नहीं लूँगा। मैंने अपने सेवक दाऊद के निमित्त सुलैमान को उसके पूरे जीवन के लिए राजा बनाया। मैंने दाऊद को चुना क्योंकि वह मेरी आज्ञाओं और विधियों का पालन करता था। लेकिन मैं सुलैमान के पुत्र से राज्य छीन लूँगा और तुम्हें 10 गोत्रों का शासक बनाऊँगा। मैं सुलैमान के पुत्र को एक गोत्र दूँगा, ताकि मेरे सेवक दाऊद के वंशज यरूशलेम में शासन करते रहें। दाऊद के वंशज यरूशलेम में दीपक की तरह चमकेंगे, जो वह नगर है जिसे मैंने अपना नाम रखने के लिए चुना है। और मैं तुम्हें इस्राएल के सिंहासन पर बैठाऊँगा, और तुम अपनी इच्छा के अनुसार हर चीज़ पर शासन करोगे। यदि तुम मेरी बात सुनोगे, मेरे नियमों का पालन करोगे और वही करोगे जो मेरी दृष्टि में सही है, और यदि तुम मेरी विधियों और आज्ञाओं का पालन करोगे, जैसा कि मेरे सेवक दाऊद ने किया, तो मैं हमेशा तुम्हारे साथ रहूँगा। मैं तेरे वंशजों को हमेशा इस्राएल पर शासन करने दूँगा, जैसा कि मैंने दाऊद के लिए किया था। सुलैमान के पाप के कारण मैं दाऊद के वंशजों को दण्ड दूँगा, लेकिन यह दण्ड हमेशा तक नहीं रहेगा।”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यारोबाम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अहिय्याह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सुलैमान ने यारोबाम को मारने का प्रयास किया, लेकिन यारोबाम भाग गया और मिस्र के फ़िरौन शीशक के पास गया।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सुलैमान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यारोबाम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और यारोबाम सुलैमान की मृत्यु तक मिस्र में रहा। सुलैमान के राजा के तौर पर शासनकाल की बाकी सभी घटनाएँ, जिनमें उसके सभी काम और उसकी बुद्धि भी शामिल हैं, 'सुलैमान के इतिहास की पुस्तक' में लिखी हैं। राजा सुलैमान ने यरूशलेम में 40 वर्षों तक पूरे इस्राएल पर शासन किया। फिर सुलैमान की मृत्यु हो गई, और लोगों ने उसके शरीर को दाऊद के नगर में दफनाया, जिसका नाम उसके पिता के नाम पर रखा गया था। और सुलैमान का पुत्र रहबाम अगला राजा बना।</w:t>
      </w:r>
    </w:p>
    <w:p>
      <w:pPr>
        <w:pStyle w:val="ListBullet"/>
        <w:spacing w:line="240" w:lineRule="auto"/>
        <w:ind w:left="720"/>
      </w:pPr>
      <w:r>
        <w:rPr>
          <w:lang w:val="hi_IN" w:bidi="hi_IN"/>
        </w:rPr>
      </w:r>
      <w:r>
        <w:rPr>
          <w:lang w:val="hi_IN" w:bidi="hi_IN"/>
        </w:rPr>
        <w:t>रहबाम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यारोबाम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ऐसे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राजाओं 11:26–43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एक और व्यक्ति जिसने </w:t>
      </w:r>
      <w:r>
        <w:rPr>
          <w:b/>
          <w:lang w:val="hi_IN" w:bidi="hi_IN"/>
        </w:rPr>
        <w:t>राजा</w:t>
      </w:r>
      <w:r>
        <w:rPr>
          <w:lang w:val="hi_IN" w:bidi="hi_IN"/>
        </w:rPr>
        <w:t xml:space="preserve"> सुलैमान के विरुद्ध विद्रोह किया, वह सुलैमान के अधिकारियों में से एक था, नबात का पुत्र यारोबाम। यारोबाम की माँ एक विधवा थी, अर्थात् ऐसी स्त्री जिसके पति की मृत्यु हो चुकी थी। सुनिश्चित करें कि विधवा और राजा के लिए आप उन्हीं शब्दों का उपयोग करें, जो आपने पिछली कहानियों में किए थे। राजा के बारे में अधिक जानकारी के लिए मुख्य शब्दावली देखें। </w:t>
      </w:r>
    </w:p>
    <w:p>
      <w:pPr/>
      <w:r>
        <w:rPr>
          <w:lang w:val="hi_IN" w:bidi="hi_IN"/>
        </w:rPr>
      </w:r>
      <w:r>
        <w:rPr>
          <w:lang w:val="hi_IN" w:bidi="hi_IN"/>
        </w:rPr>
        <w:t xml:space="preserve">यह उस कहानी का विवरण है कि यारोबाम ने राजा के विरुद्ध कैसे विद्रोह किया: सुलैमान ने </w:t>
      </w:r>
      <w:r>
        <w:rPr>
          <w:b/>
          <w:lang w:val="hi_IN" w:bidi="hi_IN"/>
        </w:rPr>
        <w:t>मिल्लो</w:t>
      </w:r>
      <w:r>
        <w:rPr>
          <w:lang w:val="hi_IN" w:bidi="hi_IN"/>
        </w:rPr>
        <w:t xml:space="preserve"> का निर्माण किया था और अपने पिता दाऊद के नगर </w:t>
      </w:r>
      <w:r>
        <w:rPr>
          <w:b/>
          <w:lang w:val="hi_IN" w:bidi="hi_IN"/>
        </w:rPr>
        <w:t>यरूशलेम</w:t>
      </w:r>
      <w:r>
        <w:rPr>
          <w:lang w:val="hi_IN" w:bidi="hi_IN"/>
        </w:rPr>
        <w:t xml:space="preserve"> की शहरपनाह की क्षतिग्रस्त जगहों की मरम्मत की थी। यारोबाम एक बहुत योग्य व्यक्ति था, और सुलैमान ने देखा कि यारोबाम बहुत मेहनती था। इसलिए सुलैमान ने यारोबाम को </w:t>
      </w:r>
      <w:r>
        <w:rPr>
          <w:b/>
          <w:lang w:val="hi_IN" w:bidi="hi_IN"/>
        </w:rPr>
        <w:t>एप्रैम</w:t>
      </w:r>
      <w:r>
        <w:rPr>
          <w:lang w:val="hi_IN" w:bidi="hi_IN"/>
        </w:rPr>
        <w:t xml:space="preserve"> और </w:t>
      </w:r>
      <w:r>
        <w:rPr>
          <w:b/>
          <w:lang w:val="hi_IN" w:bidi="hi_IN"/>
        </w:rPr>
        <w:t>मनश्शे</w:t>
      </w:r>
      <w:r>
        <w:rPr>
          <w:lang w:val="hi_IN" w:bidi="hi_IN"/>
        </w:rPr>
        <w:t xml:space="preserve"> के गोत्रों के, जो </w:t>
      </w:r>
      <w:r>
        <w:rPr>
          <w:b/>
          <w:lang w:val="hi_IN" w:bidi="hi_IN"/>
        </w:rPr>
        <w:t>यूसुफ</w:t>
      </w:r>
      <w:r>
        <w:rPr>
          <w:lang w:val="hi_IN" w:bidi="hi_IN"/>
        </w:rPr>
        <w:t xml:space="preserve"> के पुत्र थे, सभी मजदूरों पर अधिकारी नियुक्त कर दिया। सुनिश्चित करें कि मिल्लो, यरूशलेम, एप्रैम, मनश्शे और यूसुफ का अनुवाद उसी तरह करें, जैसे आपने पिछले भागों में किया था।</w:t>
      </w:r>
    </w:p>
    <w:p>
      <w:pPr>
        <w:pStyle w:val="ListBullet"/>
        <w:spacing w:line="240" w:lineRule="auto"/>
        <w:ind w:left="720"/>
      </w:pPr>
      <w:r>
        <w:rPr>
          <w:lang w:val="hi_IN" w:bidi="hi_IN"/>
        </w:rPr>
      </w:r>
      <w:r>
        <w:rPr>
          <w:lang w:val="hi_IN" w:bidi="hi_IN"/>
        </w:rPr>
        <w:t xml:space="preserve">एक दिन, जब यारोबाम यरूशलेम से निकलता था, तब </w:t>
      </w:r>
      <w:r>
        <w:rPr>
          <w:b/>
          <w:lang w:val="hi_IN" w:bidi="hi_IN"/>
        </w:rPr>
        <w:t xml:space="preserve">शीलो </w:t>
      </w:r>
      <w:r>
        <w:rPr>
          <w:lang w:val="hi_IN" w:bidi="hi_IN"/>
        </w:rPr>
        <w:t xml:space="preserve">का </w:t>
      </w:r>
      <w:r>
        <w:rPr>
          <w:b/>
          <w:lang w:val="hi_IN" w:bidi="hi_IN"/>
        </w:rPr>
        <w:t>भविष्यद्वक्ता</w:t>
      </w:r>
      <w:r>
        <w:rPr>
          <w:lang w:val="hi_IN" w:bidi="hi_IN"/>
        </w:rPr>
        <w:t xml:space="preserve"> अहिय्याह मार्ग में उससे मिला, जब आसपास कोई और नहीं था। भविष्यद्वक्ता के बारे में अधिक जानकारी के लिए मुख्य शब्दावली देखें और इस शब्द का अनुवाद उसी तरह करें जैसे आपने पहले किया था। शीलो का अनुवाद उसी तरह करना सुनिश्चित करें जैसे आपने 1 राजाओं 2:27 में किया था।</w:t>
      </w:r>
    </w:p>
    <w:p>
      <w:pPr>
        <w:pStyle w:val="ListBullet"/>
        <w:spacing w:line="240" w:lineRule="auto"/>
        <w:ind w:left="720"/>
      </w:pPr>
      <w:r>
        <w:rPr>
          <w:lang w:val="hi_IN" w:bidi="hi_IN"/>
        </w:rPr>
      </w:r>
      <w:r>
        <w:rPr>
          <w:lang w:val="hi_IN" w:bidi="hi_IN"/>
        </w:rPr>
        <w:t>अहिय्याह एक नया चोगा पहने हुए था। फिर अहिय्याह ने चोगे को पकड़ लिया और उसे 12 टुकड़ों में फाड़ दिया।</w:t>
      </w:r>
    </w:p>
    <w:p>
      <w:pPr>
        <w:pStyle w:val="ListBullet"/>
        <w:spacing w:line="240" w:lineRule="auto"/>
        <w:ind w:left="720"/>
      </w:pPr>
      <w:r>
        <w:rPr>
          <w:lang w:val="hi_IN" w:bidi="hi_IN"/>
        </w:rPr>
      </w:r>
      <w:r>
        <w:rPr>
          <w:lang w:val="hi_IN" w:bidi="hi_IN"/>
        </w:rPr>
        <w:t xml:space="preserve">यहाँ रुकें और एक चोगे की तस्वीर देखें। समूह में यह निर्णय करें कि आप </w:t>
      </w:r>
      <w:r>
        <w:rPr>
          <w:b/>
          <w:lang w:val="hi_IN" w:bidi="hi_IN"/>
        </w:rPr>
        <w:t>चोगे</w:t>
      </w:r>
      <w:r>
        <w:rPr>
          <w:lang w:val="hi_IN" w:bidi="hi_IN"/>
        </w:rPr>
        <w:t xml:space="preserve"> के लिए किस शब्द का उपयोग करेंगे। अधिक जानकारी के लिए मुख्य शब्दावली में चोगा देखें। इस ऑडियो को यहाँ रोकें।</w:t>
      </w:r>
    </w:p>
    <w:p>
      <w:pPr>
        <w:pStyle w:val="ListBullet"/>
        <w:spacing w:line="240" w:lineRule="auto"/>
        <w:ind w:left="720"/>
      </w:pPr>
      <w:r>
        <w:rPr>
          <w:lang w:val="hi_IN" w:bidi="hi_IN"/>
        </w:rPr>
      </w:r>
      <w:r>
        <w:rPr>
          <w:lang w:val="hi_IN" w:bidi="hi_IN"/>
        </w:rPr>
        <w:t xml:space="preserve">अहिय्याह ने यारोबाम से कहा, "अपने लिए 10 टुकड़े लो। यह </w:t>
      </w:r>
      <w:r>
        <w:rPr>
          <w:b/>
          <w:lang w:val="hi_IN" w:bidi="hi_IN"/>
        </w:rPr>
        <w:t>यहोवा</w:t>
      </w:r>
      <w:r>
        <w:rPr>
          <w:lang w:val="hi_IN" w:bidi="hi_IN"/>
        </w:rPr>
        <w:t xml:space="preserve">, जो </w:t>
      </w:r>
      <w:r>
        <w:rPr>
          <w:b/>
          <w:lang w:val="hi_IN" w:bidi="hi_IN"/>
        </w:rPr>
        <w:t>इस्राएल</w:t>
      </w:r>
      <w:r>
        <w:rPr>
          <w:lang w:val="hi_IN" w:bidi="hi_IN"/>
        </w:rPr>
        <w:t xml:space="preserve"> का </w:t>
      </w:r>
      <w:r>
        <w:rPr>
          <w:b/>
          <w:lang w:val="hi_IN" w:bidi="hi_IN"/>
        </w:rPr>
        <w:t>परमेश्वर</w:t>
      </w:r>
      <w:r>
        <w:rPr>
          <w:lang w:val="hi_IN" w:bidi="hi_IN"/>
        </w:rPr>
        <w:t xml:space="preserve"> है, तुमसे यह कहता है: देखो, मैं सुलैमान से </w:t>
      </w:r>
      <w:r>
        <w:rPr>
          <w:b/>
          <w:lang w:val="hi_IN" w:bidi="hi_IN"/>
        </w:rPr>
        <w:t>राज्य</w:t>
      </w:r>
      <w:r>
        <w:rPr>
          <w:lang w:val="hi_IN" w:bidi="hi_IN"/>
        </w:rPr>
        <w:t xml:space="preserve"> छीन लूँगा और तुम्हें 10 </w:t>
      </w:r>
      <w:r>
        <w:rPr>
          <w:b/>
          <w:lang w:val="hi_IN" w:bidi="hi_IN"/>
        </w:rPr>
        <w:t>गोत्र</w:t>
      </w:r>
      <w:r>
        <w:rPr>
          <w:lang w:val="hi_IN" w:bidi="hi_IN"/>
        </w:rPr>
        <w:t xml:space="preserve"> दूँगा। यहोवा, परमेश्वर, इस्राएल, राज्य और गोत्र का अनुवाद उसी तरह करना सुनिश्चित करें, जैसे आपने पिछले भागों में किया था। यहोवा, परमेश्वर, इस्राएल और राज्य के बारे में अधिक जानकारी के लिए मुख्य शब्दावली देखें।</w:t>
      </w:r>
    </w:p>
    <w:p>
      <w:pPr>
        <w:pStyle w:val="ListBullet"/>
        <w:spacing w:line="240" w:lineRule="auto"/>
        <w:ind w:left="720"/>
      </w:pPr>
      <w:r>
        <w:rPr>
          <w:lang w:val="hi_IN" w:bidi="hi_IN"/>
        </w:rPr>
      </w:r>
      <w:r>
        <w:rPr>
          <w:lang w:val="hi_IN" w:bidi="hi_IN"/>
        </w:rPr>
        <w:t xml:space="preserve">अहिय्याह ने आगे कहा, “लेकिन मेरे </w:t>
      </w:r>
      <w:r>
        <w:rPr>
          <w:b/>
          <w:lang w:val="hi_IN" w:bidi="hi_IN"/>
        </w:rPr>
        <w:t>सेवक</w:t>
      </w:r>
      <w:r>
        <w:rPr>
          <w:lang w:val="hi_IN" w:bidi="hi_IN"/>
        </w:rPr>
        <w:t xml:space="preserve"> दाऊद के लिए और यरूशलेम के लिए, जिसे मैंने इस्राएल के सभी गोत्रों में से चुना है, सुलैमान के पास एक गोत्र बना रहेगा।” जब यहोवा कहता है कि दाऊद उसका सेवक था, तो उसका अर्थ यह नहीं है कि दाऊद एक घरेलू सेवक था जो खाना बनाता और साफ करता था। यहोवा का कहने का मतलब है कि दाऊद ने वही किया जो यहोवा चाहता था। सुनिश्चित करें कि दाऊद, यरूशलेम और इस्राएल के लिए उसी शब्द का प्रयोग करें, जिसका उपयोग आपने पिछली कहानियों में किया था। दाऊद, सेवक, यरूशलेम और इस्राएल के बारे में अधिक जानकारी के लिए मुख्य शब्दावली देखें। सेवक के लिए उसी शब्द का उपयोग करें, जिसका प्रयोग आपने पिछली कहानियों में तब किया था जब इसका अर्थ ऐसा व्यक्ति हो, जो वही करता है जो यहोवा चाहता है।</w:t>
      </w:r>
    </w:p>
    <w:p>
      <w:pPr/>
      <w:r>
        <w:rPr>
          <w:lang w:val="hi_IN" w:bidi="hi_IN"/>
        </w:rPr>
      </w:r>
      <w:r>
        <w:rPr>
          <w:lang w:val="hi_IN" w:bidi="hi_IN"/>
        </w:rPr>
        <w:t xml:space="preserve">अहिय्याह ने आगे कहा, “मैं ऐसा इसलिए कर रहा हूँ क्योंकि वे मुझसे दूर हो गए हैं और उन्होंने सीदोनियों की </w:t>
      </w:r>
      <w:r>
        <w:rPr>
          <w:b/>
          <w:lang w:val="hi_IN" w:bidi="hi_IN"/>
        </w:rPr>
        <w:t>देवी</w:t>
      </w:r>
      <w:r>
        <w:rPr>
          <w:lang w:val="hi_IN" w:bidi="hi_IN"/>
        </w:rPr>
        <w:t xml:space="preserve"> अश्तोरेत, मोआबियों के </w:t>
      </w:r>
      <w:r>
        <w:rPr>
          <w:b/>
          <w:lang w:val="hi_IN" w:bidi="hi_IN"/>
        </w:rPr>
        <w:t>देवता</w:t>
      </w:r>
      <w:r>
        <w:rPr>
          <w:lang w:val="hi_IN" w:bidi="hi_IN"/>
        </w:rPr>
        <w:t xml:space="preserve"> कमोश और अम्मोनियों के देवता मिल्कोम की </w:t>
      </w:r>
      <w:r>
        <w:rPr>
          <w:b/>
          <w:lang w:val="hi_IN" w:bidi="hi_IN"/>
        </w:rPr>
        <w:t>आराधना की है</w:t>
      </w:r>
      <w:r>
        <w:rPr>
          <w:lang w:val="hi_IN" w:bidi="hi_IN"/>
        </w:rPr>
        <w:t xml:space="preserve">।” उन्होंने मेरे मार्गों का अनुसरण नहीं किया है, उन्होंने वह नहीं किया है जो मेरी दृष्टि में सही है, और उन्होंने मेरी </w:t>
      </w:r>
      <w:r>
        <w:rPr>
          <w:b/>
          <w:lang w:val="hi_IN" w:bidi="hi_IN"/>
        </w:rPr>
        <w:t>विधियों</w:t>
      </w:r>
      <w:r>
        <w:rPr>
          <w:lang w:val="hi_IN" w:bidi="hi_IN"/>
        </w:rPr>
        <w:t xml:space="preserve"> और </w:t>
      </w:r>
      <w:r>
        <w:rPr>
          <w:b/>
          <w:lang w:val="hi_IN" w:bidi="hi_IN"/>
        </w:rPr>
        <w:t>नियमों</w:t>
      </w:r>
      <w:r>
        <w:rPr>
          <w:lang w:val="hi_IN" w:bidi="hi_IN"/>
        </w:rPr>
        <w:t xml:space="preserve"> का पालन नहीं किया है, जैसा कि सुलैमान के पिता दाऊद ने किया था। आराधना, देवता, देवी, विधियों और नियमों के लिए वही शब्द इस्तेमाल करना सुनिश्चित करें जो आपने पिछली कहानियों में किए थे। आराधना, देवता, विधियों और नियमों के बारे में अधिक जानकारी के लिए मुख्य शब्दावली देखें। याद रखें कि जब कहानीकार “विधियों और नियमों” जैसे शब्दों का एक साथ उपयोग करते हैं, तो वे यहोवा के सभी निर्देशों या व्यवस्थाओं के बारे में बात कर रहे हैं।</w:t>
      </w:r>
    </w:p>
    <w:p>
      <w:pPr>
        <w:pStyle w:val="ListBullet"/>
        <w:spacing w:line="240" w:lineRule="auto"/>
        <w:ind w:left="720"/>
      </w:pPr>
      <w:r>
        <w:rPr>
          <w:lang w:val="hi_IN" w:bidi="hi_IN"/>
        </w:rPr>
      </w:r>
      <w:r>
        <w:rPr>
          <w:lang w:val="hi_IN" w:bidi="hi_IN"/>
        </w:rPr>
        <w:t>अहिय्याह ने यारोबाम से यह कहना जारी रखा कि यहोवा सुलैमान के “</w:t>
      </w:r>
      <w:r>
        <w:rPr>
          <w:b/>
          <w:lang w:val="hi_IN" w:bidi="hi_IN"/>
        </w:rPr>
        <w:t>हाथों</w:t>
      </w:r>
      <w:r>
        <w:rPr>
          <w:lang w:val="hi_IN" w:bidi="hi_IN"/>
        </w:rPr>
        <w:t>” या उसकी शक्ति से पूरा राज्य नहीं छीनेगा। किसी के हाथ या शक्ति से कुछ छीनने के लिए उन्हीं शब्दों का उपयोग करें।</w:t>
      </w:r>
    </w:p>
    <w:p>
      <w:pPr>
        <w:pStyle w:val="ListBullet"/>
        <w:spacing w:line="240" w:lineRule="auto"/>
        <w:ind w:left="720"/>
      </w:pPr>
      <w:r>
        <w:rPr>
          <w:lang w:val="hi_IN" w:bidi="hi_IN"/>
        </w:rPr>
      </w:r>
      <w:r>
        <w:rPr>
          <w:lang w:val="hi_IN" w:bidi="hi_IN"/>
        </w:rPr>
        <w:t xml:space="preserve">यहोवा ने कहा कि उसने दाऊद को चुना, क्योंकि दाऊद ने यहोवा की </w:t>
      </w:r>
      <w:r>
        <w:rPr>
          <w:b/>
          <w:lang w:val="hi_IN" w:bidi="hi_IN"/>
        </w:rPr>
        <w:t>विधियों</w:t>
      </w:r>
      <w:r>
        <w:rPr>
          <w:lang w:val="hi_IN" w:bidi="hi_IN"/>
        </w:rPr>
        <w:t xml:space="preserve"> और </w:t>
      </w:r>
      <w:r>
        <w:rPr>
          <w:b/>
          <w:lang w:val="hi_IN" w:bidi="hi_IN"/>
        </w:rPr>
        <w:t>आज्ञाओं</w:t>
      </w:r>
      <w:r>
        <w:rPr>
          <w:lang w:val="hi_IN" w:bidi="hi_IN"/>
        </w:rPr>
        <w:t xml:space="preserve"> का पालन किया था।</w:t>
      </w:r>
    </w:p>
    <w:p>
      <w:pPr>
        <w:pStyle w:val="ListBullet"/>
        <w:spacing w:line="240" w:lineRule="auto"/>
        <w:ind w:left="720"/>
      </w:pPr>
      <w:r>
        <w:rPr>
          <w:lang w:val="hi_IN" w:bidi="hi_IN"/>
        </w:rPr>
      </w:r>
      <w:r>
        <w:rPr>
          <w:lang w:val="hi_IN" w:bidi="hi_IN"/>
        </w:rPr>
        <w:t>विधियों और आज्ञाओं के लिए मुख्य शब्दावली देखें, और याद रखें कि आप केवल “यहोवा के निर्देश” भी कह सकते हैं।</w:t>
      </w:r>
    </w:p>
    <w:p>
      <w:pPr>
        <w:pStyle w:val="ListBullet"/>
        <w:spacing w:line="240" w:lineRule="auto"/>
        <w:ind w:left="720"/>
      </w:pPr>
      <w:r>
        <w:rPr>
          <w:lang w:val="hi_IN" w:bidi="hi_IN"/>
        </w:rPr>
      </w:r>
      <w:r>
        <w:rPr>
          <w:lang w:val="hi_IN" w:bidi="hi_IN"/>
        </w:rPr>
        <w:t>यहोवा चाहता था कि दाऊद के वंशज यरूशलेम में चमकने वाले दीपक की तरह शासन करें। उस समय, दीपक कटोरे के आकार के थे, और लोग उन्हें तेल से भरते थे। लोग तेल में बत्ती, यानी कपड़े का एक लंबा टुकड़ा, डालकर उसे जलाते थे।</w:t>
      </w:r>
    </w:p>
    <w:p>
      <w:pPr>
        <w:pStyle w:val="ListBullet"/>
        <w:spacing w:line="240" w:lineRule="auto"/>
        <w:ind w:left="720"/>
      </w:pPr>
      <w:r>
        <w:rPr>
          <w:lang w:val="hi_IN" w:bidi="hi_IN"/>
        </w:rPr>
      </w:r>
      <w:r>
        <w:rPr>
          <w:lang w:val="hi_IN" w:bidi="hi_IN"/>
        </w:rPr>
        <w:t xml:space="preserve">यहाँ रुकें और समूह में चर्चा करें कि आप </w:t>
      </w:r>
      <w:r>
        <w:rPr>
          <w:b/>
          <w:lang w:val="hi_IN" w:bidi="hi_IN"/>
        </w:rPr>
        <w:t>दीपक</w:t>
      </w:r>
      <w:r>
        <w:rPr>
          <w:lang w:val="hi_IN" w:bidi="hi_IN"/>
        </w:rPr>
        <w:t xml:space="preserve"> के लिए किस शब्द या वाक्यांश का उपयोग करेंगे। यदि आवश्यक हो, तो दीपक की तस्वीर को फिर से देखें। इस ऑडियो को यहाँ रोकें।</w:t>
      </w:r>
    </w:p>
    <w:p>
      <w:pPr>
        <w:pStyle w:val="ListBullet"/>
        <w:spacing w:line="240" w:lineRule="auto"/>
        <w:ind w:left="720"/>
      </w:pPr>
      <w:r>
        <w:rPr>
          <w:lang w:val="hi_IN" w:bidi="hi_IN"/>
        </w:rPr>
      </w:r>
      <w:r>
        <w:rPr>
          <w:lang w:val="hi_IN" w:bidi="hi_IN"/>
        </w:rPr>
        <w:t xml:space="preserve">अहिय्याह ने आगे कहा, “और मैं तुझे इस्राएल के </w:t>
      </w:r>
      <w:r>
        <w:rPr>
          <w:b/>
          <w:lang w:val="hi_IN" w:bidi="hi_IN"/>
        </w:rPr>
        <w:t>सिंहासन</w:t>
      </w:r>
      <w:r>
        <w:rPr>
          <w:lang w:val="hi_IN" w:bidi="hi_IN"/>
        </w:rPr>
        <w:t xml:space="preserve"> पर बिठाऊँगा, और तू अपनी हर </w:t>
      </w:r>
      <w:r>
        <w:rPr>
          <w:b/>
          <w:lang w:val="hi_IN" w:bidi="hi_IN"/>
        </w:rPr>
        <w:t>इच्छा</w:t>
      </w:r>
      <w:r>
        <w:rPr>
          <w:lang w:val="hi_IN" w:bidi="hi_IN"/>
        </w:rPr>
        <w:t xml:space="preserve"> पर शासन करेगा।” सुनिश्चित करें कि आपने पिछली कहानियों में सिंहासन और मन के लिए उसी शब्द का उपयोग किया। मन के बारे में अधिक जानकारी के लिए मुख्य शब्दावली देखें।</w:t>
      </w:r>
    </w:p>
    <w:p>
      <w:pPr>
        <w:pStyle w:val="ListBullet"/>
        <w:spacing w:line="240" w:lineRule="auto"/>
        <w:ind w:left="720"/>
      </w:pPr>
      <w:r>
        <w:rPr>
          <w:lang w:val="hi_IN" w:bidi="hi_IN"/>
        </w:rPr>
      </w:r>
      <w:r>
        <w:rPr>
          <w:lang w:val="hi_IN" w:bidi="hi_IN"/>
        </w:rPr>
        <w:t>यहाँ रुकें और यह तय करें कि आप “</w:t>
      </w:r>
      <w:r>
        <w:rPr>
          <w:b/>
          <w:lang w:val="hi_IN" w:bidi="hi_IN"/>
        </w:rPr>
        <w:t>वह सब कुछ जो तेरा मन चाहता है</w:t>
      </w:r>
      <w:r>
        <w:rPr>
          <w:lang w:val="hi_IN" w:bidi="hi_IN"/>
        </w:rPr>
        <w:t>” इस वाक्यांश का अनुवाद कैसे करेंगे। इस ऑडियो को यहाँ रोकें।</w:t>
      </w:r>
    </w:p>
    <w:p>
      <w:pPr>
        <w:pStyle w:val="ListBullet"/>
        <w:spacing w:line="240" w:lineRule="auto"/>
        <w:ind w:left="720"/>
      </w:pPr>
      <w:r>
        <w:rPr>
          <w:lang w:val="hi_IN" w:bidi="hi_IN"/>
        </w:rPr>
      </w:r>
      <w:r>
        <w:rPr>
          <w:lang w:val="hi_IN" w:bidi="hi_IN"/>
        </w:rPr>
        <w:t>यहोवा ने वादा किया कि यदि यारोबाम यहोवा के पीछे चले, तो वह उसके लिए एक स्थायी घर या वंश बनाने का वादा करेगा। इस मामले में, यारोबाम का घर उसके उन वंशजों को दर्शाता है जो उसके बाद राजा के रूप में शासन करेंगे।</w:t>
      </w:r>
    </w:p>
    <w:p>
      <w:pPr>
        <w:pStyle w:val="ListBullet"/>
        <w:spacing w:line="240" w:lineRule="auto"/>
        <w:ind w:left="720"/>
      </w:pPr>
      <w:r>
        <w:rPr>
          <w:lang w:val="hi_IN" w:bidi="hi_IN"/>
        </w:rPr>
      </w:r>
      <w:r>
        <w:rPr>
          <w:lang w:val="hi_IN" w:bidi="hi_IN"/>
        </w:rPr>
        <w:t xml:space="preserve">यहाँ रुकें और समूह में चर्चा करें कि आप </w:t>
      </w:r>
      <w:r>
        <w:rPr>
          <w:b/>
          <w:lang w:val="hi_IN" w:bidi="hi_IN"/>
        </w:rPr>
        <w:t>घर</w:t>
      </w:r>
      <w:r>
        <w:rPr>
          <w:lang w:val="hi_IN" w:bidi="hi_IN"/>
        </w:rPr>
        <w:t xml:space="preserve"> या वंश के लिए किस शब्द या वाक्यांश का उपयोग करेंगे। यदि आप घर के लिए शब्द का उपयोग करते हैं, तो यदि आवश्यक हो, तो आप घराने के लिए मुख्य शब्दावली को देख सकते हैं। इस ऑडियो को यहाँ रोकें।</w:t>
      </w:r>
    </w:p>
    <w:p>
      <w:pPr>
        <w:pStyle w:val="ListBullet"/>
        <w:spacing w:line="240" w:lineRule="auto"/>
        <w:ind w:left="720"/>
      </w:pPr>
      <w:r>
        <w:rPr>
          <w:lang w:val="hi_IN" w:bidi="hi_IN"/>
        </w:rPr>
      </w:r>
      <w:r>
        <w:rPr>
          <w:lang w:val="hi_IN" w:bidi="hi_IN"/>
        </w:rPr>
        <w:t xml:space="preserve">अहिय्याह ने आगे कहा, “सुलैमान के पाप के कारण मैं दाऊद के पुत्रों या </w:t>
      </w:r>
      <w:r>
        <w:rPr>
          <w:b/>
          <w:lang w:val="hi_IN" w:bidi="hi_IN"/>
        </w:rPr>
        <w:t>वंशजों</w:t>
      </w:r>
      <w:r>
        <w:rPr>
          <w:lang w:val="hi_IN" w:bidi="hi_IN"/>
        </w:rPr>
        <w:t xml:space="preserve"> को दण्ड दूँगा, लेकिन यह दण्ड हमेशा के लिए नहीं होगा।” कहानीकार दाऊद के वंशजों को मूल भाषा में “पुत्र” कहता है, लेकिन ये पुत्र दाऊद के सभी वंशजों को दर्शाते हैं। पिछले भागों में उसी शब्द या वाक्यांश का उपयोग करें और यदि आवश्यक हो, तो मुख्य शब्दावली में वंशजों को देखें।</w:t>
      </w:r>
    </w:p>
    <w:p>
      <w:pPr>
        <w:pStyle w:val="ListBullet"/>
        <w:spacing w:line="240" w:lineRule="auto"/>
        <w:ind w:left="720"/>
      </w:pPr>
      <w:r>
        <w:rPr>
          <w:lang w:val="hi_IN" w:bidi="hi_IN"/>
        </w:rPr>
      </w:r>
      <w:r>
        <w:rPr>
          <w:lang w:val="hi_IN" w:bidi="hi_IN"/>
        </w:rPr>
        <w:t xml:space="preserve">सुलैमान ने यारोबाम को मारने का प्रयास किया, लेकिन यारोबाम भाग गया और </w:t>
      </w:r>
      <w:r>
        <w:rPr>
          <w:b/>
          <w:lang w:val="hi_IN" w:bidi="hi_IN"/>
        </w:rPr>
        <w:t>मिस्र</w:t>
      </w:r>
      <w:r>
        <w:rPr>
          <w:lang w:val="hi_IN" w:bidi="hi_IN"/>
        </w:rPr>
        <w:t xml:space="preserve"> के </w:t>
      </w:r>
      <w:r>
        <w:rPr>
          <w:b/>
          <w:lang w:val="hi_IN" w:bidi="hi_IN"/>
        </w:rPr>
        <w:t>फ़िरौन</w:t>
      </w:r>
      <w:r>
        <w:rPr>
          <w:lang w:val="hi_IN" w:bidi="hi_IN"/>
        </w:rPr>
        <w:t xml:space="preserve"> शीशक के पास गया। सुनिश्चित करें कि आप उन्हीं शब्दों का उपयोग करें, जिनका उपयोग आपने फ़िरौन और मिस्र के लिए पिछली कहानियों में किया था। यदि आवश्यक हो, तो फ़िरौन के बारे में अधिक जानकारी के लिए मुख्य शब्दावली देखें।</w:t>
      </w:r>
    </w:p>
    <w:p>
      <w:pPr>
        <w:pStyle w:val="ListBullet"/>
        <w:spacing w:line="240" w:lineRule="auto"/>
        <w:ind w:left="720"/>
      </w:pPr>
      <w:r>
        <w:rPr>
          <w:lang w:val="hi_IN" w:bidi="hi_IN"/>
        </w:rPr>
      </w:r>
      <w:r>
        <w:rPr>
          <w:lang w:val="hi_IN" w:bidi="hi_IN"/>
        </w:rPr>
        <w:t xml:space="preserve">यारोबाम सुलैमान की मृत्यु तक मिस्र में रहा। सुलैमान के राजा के रूप में शासन करने की बाकी घटनाएँ, जिसमें सुलैमान के सभी काम और उसकी </w:t>
      </w:r>
      <w:r>
        <w:rPr>
          <w:b/>
          <w:lang w:val="hi_IN" w:bidi="hi_IN"/>
        </w:rPr>
        <w:t>बुद्धि</w:t>
      </w:r>
      <w:r>
        <w:rPr>
          <w:lang w:val="hi_IN" w:bidi="hi_IN"/>
        </w:rPr>
        <w:t xml:space="preserve"> भी शामिल हैं, सुलैमान के इतिहास की पुस्तक में लिखी हैं। राजा सुलैमान ने यरूशलेम में 40 वर्षों तक पूरे इस्राएल पर शासन किया। फिर सुलैमान की मृत्यु हो गई और उसे दाऊद के नगर में दफनाया गया, जो उसके पिता के नाम पर रखा गया था। सुनिश्चित करें कि बुद्धि और “दाऊद के नगर” के लिए उन्हीं शब्दों का उपयोग करें जिनका उपयोग आपने पिछली कहानियों में किया था।</w:t>
      </w:r>
    </w:p>
    <w:p>
      <w:pPr>
        <w:pStyle w:val="ListBullet"/>
        <w:spacing w:line="240" w:lineRule="auto"/>
        <w:ind w:left="720"/>
      </w:pPr>
      <w:r>
        <w:rPr>
          <w:lang w:val="hi_IN" w:bidi="hi_IN"/>
        </w:rPr>
      </w:r>
      <w:r>
        <w:rPr>
          <w:lang w:val="hi_IN" w:bidi="hi_IN"/>
        </w:rPr>
        <w:t>यहाँ रुकें और यदि आवश्यक हो, तो एक कुंडलपत्र की तस्वीर फिर से देखें। समूह में यह निर्णय करें कि आप “सुलैमान के इतिहास की पुस्तक” की उपाधि के बारे में कैसे बात करेंगे। अधिक जानकारी के लिए, मुख्य शब्दावली में “कुंडलपत्र”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12:1–15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12:1–15 को सुनें और अपने मन में रखें।</w:t>
      </w:r>
    </w:p>
    <w:p>
      <w:pPr/>
      <w:r>
        <w:rPr>
          <w:lang w:val="hi_IN" w:bidi="hi_IN"/>
        </w:rPr>
      </w:r>
      <w:r>
        <w:rPr>
          <w:lang w:val="hi_IN" w:bidi="hi_IN"/>
        </w:rPr>
        <w:t>यदि सम्भव हो, तो 1 राजाओं 12:1–15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राजा 12:1–15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राजा सुलैमान की मृत्यु हुई, और सुलैमान का पुत्र रहबाम नया राजा बना। सुलैमान का मंदिर इस्राएल की राजधानी यरूशलेम में था, और रहबाम भी यरूशलेम में रहता था। अब, इस्राएल के उत्तरी गोत्र रहबाम को अपने नए राजा के रूप में पहचानने के लिए इस्राएल के उत्तर में शकेम में इकट्ठा होते हैं। यारोबाम, जिसने सुलैमान के विरुद्ध विद्रोह का नेतृत्व किया था, अब उत्तरी गोत्रों का नेतृत्व करता है ताकि वे रहबाम से उन्हें कम काम देने और उनके जीवन को आसान बनाने की मांग कर सकें। रहबाम सलाहकारों के दो अलग-अलग समूहों से पूछता है कि उसे इस्राएल के लोगों को क्या उत्तर देना चाहिए, और रहबाम अपने बड़े सलाहकारों की सलाह के बजाय अपने युवा सलाहकारों की सलाह सुनने का निर्णय लेता है।</w:t>
      </w:r>
    </w:p>
    <w:p>
      <w:pPr/>
      <w:r>
        <w:rPr>
          <w:lang w:val="hi_IN" w:bidi="hi_IN"/>
        </w:rPr>
      </w:r>
      <w:r>
        <w:rPr>
          <w:lang w:val="hi_IN" w:bidi="hi_IN"/>
        </w:rPr>
        <w:t>राजा दाऊद और दाऊद के पुत्र राजा सुलैमान ने पूरे इस्राएल पर शासन किया। शायद रहबाम से पहले भी इस्राएल के उत्तरी और दक्षिणी गोत्रों के बीच समस्याएँ थीं। लेकिन राजा रहबाम के शासन के दौरान, इस्राएल के गोत्र दो हिस्सों में विभाजित होते हैं: एक उत्तर में और दूसरा दक्षिण में। यह भाग 1 राजा की पुस्तक में एक नए भाग की शुरुआत और इस्राएल के लोगों के इतिहास का एक नया भाग है, क्योंकि वे एक विभाजित राज्य में रहते थे। यह भाग 2 इतिहास 10:1–7 और 2 इतिहास 10:8–19 के समान है। यदि आपने 2 इतिहास में दिए गए इन दोनों समान अंशों का पहले ही अनुवाद किया है, तो आपको इस अंश का भी अधिकतर स्थानों पर उसी तरह अनुवाद करना चाहिए, जैसे 2 इतिहास के अंशों का किया था, सिवाय उन स्थानों के जहाँ इन अंशों में कुछ छोटे-छोटे अंतर हैं।</w:t>
      </w:r>
    </w:p>
    <w:p>
      <w:pPr/>
      <w:r>
        <w:rPr>
          <w:lang w:val="hi_IN" w:bidi="hi_IN"/>
        </w:rPr>
      </w:r>
      <w:r>
        <w:rPr>
          <w:lang w:val="hi_IN" w:bidi="hi_IN"/>
        </w:rPr>
        <w:t>यहाँ रुकें और अब 2 इतिहास 10:1–7 और 2 इतिहास 10:8–19 के अपने अनुवाद सुनें, यदि आपके समूह ने पहले ही 2 इतिहास में इन समान भागों का अनुवाद किया है। इस ऑडियो को यहाँ रोकें।</w:t>
      </w:r>
    </w:p>
    <w:p>
      <w:pPr/>
      <w:r>
        <w:rPr>
          <w:lang w:val="hi_IN" w:bidi="hi_IN"/>
        </w:rPr>
      </w:r>
      <w:r>
        <w:rPr>
          <w:lang w:val="hi_IN" w:bidi="hi_IN"/>
        </w:rPr>
        <w:t>जब कहानी शुरू होती है, तो रहबाम शेकेम जाता है, जो इस्राएल के उत्तर में एप्रैम के गोत्र के देश में एक महत्वपूर्ण धार्मिक नगर है। शेकेम इस्राएल के 12 गोत्रों का पहला धार्मिक केंद्र था, जब इस्राएली पहली बार कनान देश में आए थे। इस्राएल के उत्तरी गोत्र पहले ही दाऊद के पोते रहबाम के प्रति अपनी वफादारी को फिर से दिखाने के लिए शकेम में इकट्ठा हो चुके थे। ये गोत्र हैं: [रूबेन, शिमोन, इस्साकार, जबूलून, दान, नप्ताली, गाद, आशेर, एप्रैम और मनश्शे] हालाँकि, कुछ लोग सोचते हैं कि क्योंकि उत्तरी गोत्र रहबाम को अपना राजा बनाने के लिए यरूशलेम नहीं गए, इसलिए यह दिखाता है कि इन गोत्रों ने पहले से ही रहबाम को छोड़कर अपना राज्य बनाने की योजना बना ली थी।</w:t>
      </w:r>
    </w:p>
    <w:p>
      <w:pPr/>
      <w:r>
        <w:rPr>
          <w:lang w:val="hi_IN" w:bidi="hi_IN"/>
        </w:rPr>
      </w:r>
      <w:r>
        <w:rPr>
          <w:lang w:val="hi_IN" w:bidi="hi_IN"/>
        </w:rPr>
        <w:t>यहाँ रुकें और एक ऐसा नक्शा देखें जिसमें शेकेम को एक समूह के रूप में शामिल किया गया हो। इस ऑडियो को यहाँ रोकें।</w:t>
      </w:r>
    </w:p>
    <w:p>
      <w:pPr/>
      <w:r>
        <w:rPr>
          <w:lang w:val="hi_IN" w:bidi="hi_IN"/>
        </w:rPr>
      </w:r>
      <w:r>
        <w:rPr>
          <w:lang w:val="hi_IN" w:bidi="hi_IN"/>
        </w:rPr>
        <w:t>साथ ही, यहाँ रुकें और समूह में इस प्रश्न पर चर्चा करें: उस समय के बारे में बात करें जब आपके समुदाय, गाँव, नगर या राष्ट्र ने एक नए अगुवे को चुना। आपके समुदाय ने इस अगुवे को कैसे चुना? आपको नए अगुवे के बारे में क्या पसंद या नापसंद आया? इस ऑडियो को यहाँ रोकें।</w:t>
      </w:r>
    </w:p>
    <w:p>
      <w:pPr/>
      <w:r>
        <w:rPr>
          <w:lang w:val="hi_IN" w:bidi="hi_IN"/>
        </w:rPr>
      </w:r>
      <w:r>
        <w:rPr>
          <w:lang w:val="hi_IN" w:bidi="hi_IN"/>
        </w:rPr>
        <w:t>नबात का पुत्र यारोबाम इस भाग में एक और महत्वपूर्ण व्यक्ति है। हम पिछली कहानी से जानते हैं कि यारोबाम एप्रैम के गोत्र से था और अतीत में यारोबाम राजा सुलैमान का एक सेवक था। यहोवा ने यारोबाम को दण्ड के रूप में 10 गोत्रों पर नियंत्रण देने का वादा किया था, क्योंकि सुलैमान ने झूठे देवताओं की उपासना की थी। राजा सुलैमान ने यारोबाम को मारने का प्रयास किया, इसलिए यारोबाम मिस्र में रहने के लिए भाग गया। अब, इस भाग में, यारोबाम यह समाचार सुनता है कि राजा सुलैमान मर गया है और सुलैमान का पुत्र रहबाम इस्राएल में नया राजा है। कहानीकार पृष्ठभूमि जानकारी देता है कि यारोबाम मिस्र में निर्वासन में रह रहा था, जबकि राजा सुलैमान जीवित था।</w:t>
      </w:r>
    </w:p>
    <w:p>
      <w:pPr/>
      <w:r>
        <w:rPr>
          <w:lang w:val="hi_IN" w:bidi="hi_IN"/>
        </w:rPr>
      </w:r>
      <w:r>
        <w:rPr>
          <w:lang w:val="hi_IN" w:bidi="hi_IN"/>
        </w:rPr>
        <w:t>यहाँ रुकें और एक ऐसा नक्शा देखें जिसमें मिस्र एक समूह के रूप में शामिल है। इस ऑडियो को यहाँ रोकें।</w:t>
      </w:r>
    </w:p>
    <w:p>
      <w:pPr/>
      <w:r>
        <w:rPr>
          <w:lang w:val="hi_IN" w:bidi="hi_IN"/>
        </w:rPr>
      </w:r>
      <w:r>
        <w:rPr>
          <w:lang w:val="hi_IN" w:bidi="hi_IN"/>
        </w:rPr>
        <w:t>कहानी के अगले भाग में, यारोबाम और इस्राएल के उत्तरी गोत्र रहबाम से अपने काम के भारी बोझ को हल्का करने के लिए कहते हैं। लोग कहते हैं कि रहबाम के पिता सुलैमान ने उन पर एक भारी जूआ डाला, और वे चाहते हैं कि रहबाम उनके जूए या बोझ को हल्का करे। जूआ लकड़ी का एक ऐसा डंडा है, जो दो गायों या बैलों की गर्दन को एक साथ जोड़ता है, ताकि वे मिलकर काम कर सकें। राजा सुलैमान ने लोगों को सुलैमान का मंदिर, अपना महल और अन्य इमारतें बनाने के लिए मजबूर किया। संभव है कि लोगों को सुलैमान को भारी कर भी देना पड़ा।</w:t>
      </w:r>
    </w:p>
    <w:p>
      <w:pPr/>
      <w:r>
        <w:rPr>
          <w:lang w:val="hi_IN" w:bidi="hi_IN"/>
        </w:rPr>
      </w:r>
      <w:r>
        <w:rPr>
          <w:lang w:val="hi_IN" w:bidi="hi_IN"/>
        </w:rPr>
        <w:t>यहाँ रुकें और समूह के रूप में जूए की तस्वीर देखें। इस ऑडियो को यहाँ रोकें।</w:t>
      </w:r>
    </w:p>
    <w:p>
      <w:pPr/>
      <w:r>
        <w:rPr>
          <w:lang w:val="hi_IN" w:bidi="hi_IN"/>
        </w:rPr>
      </w:r>
      <w:r>
        <w:rPr>
          <w:lang w:val="hi_IN" w:bidi="hi_IN"/>
        </w:rPr>
        <w:t>यारोबाम और लोग रहबाम से कहते हैं कि यदि रहबाम उनके जीवन को आसान बनाता है, तो वे रहबाम के प्रति वफादार रहेंगे। लोग रहबाम से यह नहीं कहते कि वह उनके बोझ को पूरी तरह से हटा दे, बल्कि यह कहते हैं कि वह उनके बोझ को उसके पिता सुलैमान के शासनकाल के दौरान के बोझ से कम कर दे। रहबाम के समय में, नए राजा के लिए यह सामान्य था कि वह अपनी वफादारी के बदले लोगों की मांगों को पूरा करे।</w:t>
      </w:r>
    </w:p>
    <w:p>
      <w:pPr/>
      <w:r>
        <w:rPr>
          <w:lang w:val="hi_IN" w:bidi="hi_IN"/>
        </w:rPr>
      </w:r>
      <w:r>
        <w:rPr>
          <w:lang w:val="hi_IN" w:bidi="hi_IN"/>
        </w:rPr>
        <w:t>यहाँ रुकें और समूह में इस प्रश्न पर चर्चा करें: उस समय के बारे में अपनी पिछली चर्चा पर विचार करें जब आपके समुदाय ने एक नए अगुवे को चुना था। वर्णन करें कि आपका नया अगुवा आपके पिछले से कैसे अलग था। नए अगुवे ने लोगों को पसंद आने के लिए क्या किया या क्या कहा? इस ऑडियो को यहाँ रोकें।</w:t>
      </w:r>
    </w:p>
    <w:p>
      <w:pPr/>
      <w:r>
        <w:rPr>
          <w:lang w:val="hi_IN" w:bidi="hi_IN"/>
        </w:rPr>
      </w:r>
      <w:r>
        <w:rPr>
          <w:lang w:val="hi_IN" w:bidi="hi_IN"/>
        </w:rPr>
        <w:t>रहबाम यारोबाम और लोगों से तीन दिन के लिए चले जाने को कहता है, शायद ताकि वह यह सोच सके कि लोगों के काम के भारी बोझ को हल्का करने की विनती का उत्तर कैसे दे। रहबाम यहोवा से प्रार्थना नहीं करता और न ही किसी भविष्यद्वक्ता से सलाह लेता है कि उसे क्या करना चाहिए। इसके बजाय, रहबाम इन तीन दिनों में सलाहकारों के दो अलग-अलग समूहों से बात करता है। सबसे पहले, रहबाम अपने वरिष्ठ सलाहकारों से परामर्श करता है, जिन्होंने उसके पिता राजा सुलैमान की सेवा की थी। ये वरिष्ठ और अनुभवी सलाहकार रहबाम से कहते हैं कि वह आज लोगों का सेवक बने, और भविष्य में लोग हमेशा रहबाम के सेवक रहेंगे। सेवक वह व्यक्ति होता है जो अपने स्वामी के लिए काम करता है। इस भाग में, सलाहकार चाहते हैं कि रहबाम अपने लोगों के प्रति सेवक के समान व्यवहार करे और लोगों से दयालु रूप से बात करे ताकि उत्तरी गोत्रों की वफादारी बनाए रख सके। कुछ लोग सोचते हैं कि बड़े सलाहकार चाहते हैं कि रहबाम अब लोगों के प्रति दयालु हो, और फिर बाद में रहबाम लोगों के प्रति कठोर व्यवहार करने के लिए स्वतंत्र होगा।</w:t>
      </w:r>
    </w:p>
    <w:p>
      <w:pPr/>
      <w:r>
        <w:rPr>
          <w:lang w:val="hi_IN" w:bidi="hi_IN"/>
        </w:rPr>
      </w:r>
      <w:r>
        <w:rPr>
          <w:lang w:val="hi_IN" w:bidi="hi_IN"/>
        </w:rPr>
        <w:t>रहबाम, रहबाम के वरिष्ठ सलाहकारों की सलाह नहीं सुनता, जो आश्चर्यजनक है, क्योंकि इस्राएल के लोग वरिष्ठ सलाहकारों की सलाह का सम्मान करते थे। इसके बजाय, रहबाम अपने युवा सलाहकारों से पूछता है कि वे उसे क्या करने की सलाह देते हैं। संभावना है कि रहबाम उनके उत्तर को सुनने से पहले ही युवा सलाहकारों की सलाह मानने की योजना बना चुका है। हम बाद के एक भाग से जानते हैं कि जब रहबाम राजा बना, तो वह 41 वर्ष का था, और ये युवा सलाहकार रहबाम के समान ही उम्र के हैं। ये जवान रहबाम के साथ बड़े हुए, और उनके पास उतने वर्षों का अनुभव और बुद्धि नहीं है जो रहबाम के बड़े सलाहकारों के पास थी।</w:t>
      </w:r>
    </w:p>
    <w:p>
      <w:pPr/>
      <w:r>
        <w:rPr>
          <w:lang w:val="hi_IN" w:bidi="hi_IN"/>
        </w:rPr>
      </w:r>
      <w:r>
        <w:rPr>
          <w:lang w:val="hi_IN" w:bidi="hi_IN"/>
        </w:rPr>
        <w:t>यहाँ रुकें और समूह में इस प्रश्न पर चर्चा करें: आपके समुदाय में आप सलाह के लिए किससे बात करते हैं? उस समय के बारे में बात करें जब आपने कुछ अलग-अलग लोगों से एक ही स्थिति के बारे में सलाह माँगी। सलाह कैसे अलग थी? आपने यह कैसे चुना कि किस सलाह का पालन करना है? इस ऑडियो को यहाँ रोकें।</w:t>
      </w:r>
    </w:p>
    <w:p>
      <w:pPr/>
      <w:r>
        <w:rPr>
          <w:lang w:val="hi_IN" w:bidi="hi_IN"/>
        </w:rPr>
      </w:r>
      <w:r>
        <w:rPr>
          <w:lang w:val="hi_IN" w:bidi="hi_IN"/>
        </w:rPr>
        <w:t>युवा सलाहकार रहबाम को अपने पिता, राजा सुलैमान से भी अधिक कठोर होने की सलाह देते हैं। युवा सलाहकार चाहते हैं कि रहबाम लोगों को दिखाए कि वह बहुत शक्तिशाली है और यह कि रहबाम की सबसे हल्की माँगें भी सुलैमान द्वारा लोगों से करवाए गए सबसे कठिन काम से बदतर होंगी। युवा सलाहकार एक कहावत का उपयोग करते हैं, जो कहती है कि रहबाम की छोटी उंगली उसके पिता सुलैमान की कटि या कमर से अधिक मोटी है। कुछ लोग सोचते हैं कि छोटी उंगली पुरुष के यौन अंग को दर्शाने का एक विनम्र तरीका है।</w:t>
      </w:r>
    </w:p>
    <w:p>
      <w:pPr/>
      <w:r>
        <w:rPr>
          <w:lang w:val="hi_IN" w:bidi="hi_IN"/>
        </w:rPr>
      </w:r>
      <w:r>
        <w:rPr>
          <w:lang w:val="hi_IN" w:bidi="hi_IN"/>
        </w:rPr>
        <w:t>यहाँ रुकें और समूह में इस प्रश्न पर चर्चा करें: अपनी भाषा में कुछ नीतिवचन या बुद्धिमान बातें बताइए। यह समझाने का अभ्यास करें कि प्रत्येक नीतिवचन का अर्थ क्या है। इस ऑडियो को यहाँ रोकें।</w:t>
      </w:r>
    </w:p>
    <w:p>
      <w:pPr/>
      <w:r>
        <w:rPr>
          <w:lang w:val="hi_IN" w:bidi="hi_IN"/>
        </w:rPr>
      </w:r>
      <w:r>
        <w:rPr>
          <w:lang w:val="hi_IN" w:bidi="hi_IN"/>
        </w:rPr>
        <w:t>छोटे सलाहकार यह भी कहते हैं कि रहबाम को लोगों के लिए उस जूए को और भी भारी बनाना चाहिए। वे लोग कहते हैं कि सुलैमान ने लोगों को कोड़े से दण्ड दिया, या उन्हें अनुशासन दिया, जिसका अर्थ है कि सुलैमान लोगों के साथ कठोर व्यवहार करता था। कोड़े की लम्बी हँडल होती है, जिसे लोग अक्सर लकड़ी से बनाते हैं, और एक लचीली रस्सी होती है, जिसका उपयोग एक हँडलर किसी व्यक्ति को मारने के लिए करता है।</w:t>
      </w:r>
    </w:p>
    <w:p>
      <w:pPr/>
      <w:r>
        <w:rPr>
          <w:lang w:val="hi_IN" w:bidi="hi_IN"/>
        </w:rPr>
      </w:r>
      <w:r>
        <w:rPr>
          <w:lang w:val="hi_IN" w:bidi="hi_IN"/>
        </w:rPr>
        <w:t>यहाँ रुकें और समूह में एक कोड़े की तस्वीर देखें। इस ऑडियो को यहाँ रोकें।</w:t>
      </w:r>
    </w:p>
    <w:p>
      <w:pPr/>
      <w:r>
        <w:rPr>
          <w:lang w:val="hi_IN" w:bidi="hi_IN"/>
        </w:rPr>
      </w:r>
      <w:r>
        <w:rPr>
          <w:lang w:val="hi_IN" w:bidi="hi_IN"/>
        </w:rPr>
        <w:t>सलाहकार कहते हैं कि रहबाम लोगों को उन कोड़ों से दण्ड दे, जो बिच्छुओं की तरह डंक लगाते हैं।</w:t>
      </w:r>
    </w:p>
    <w:p>
      <w:pPr/>
      <w:r>
        <w:rPr>
          <w:lang w:val="hi_IN" w:bidi="hi_IN"/>
        </w:rPr>
      </w:r>
      <w:r>
        <w:rPr>
          <w:lang w:val="hi_IN" w:bidi="hi_IN"/>
        </w:rPr>
        <w:t>बिच्छू इस्राएल में एक ऐसा जीव है जिसका डंक जहरीला होता है। इसका अर्थ यह हो सकता है कि रहबाम को लोगों को सुलैमान से अधिक दण्ड देना चाहिए। या इसका अर्थ यह हो सकता है कि रहबाम लोगों को उन कोड़ों से दण्ड देगा जिनमें धातु के तेज टुकड़े होते हैं, और जो किसी व्यक्ति के शरीर पर बिच्छू के डंक के समान काटते हैं। यदि इस्राएल के गोत्र राजा रहबाम की बात नहीं सुनेंगे, तो राजा रहबाम लोगों को कठोर दण्ड देगा।</w:t>
      </w:r>
    </w:p>
    <w:p>
      <w:pPr/>
      <w:r>
        <w:rPr>
          <w:lang w:val="hi_IN" w:bidi="hi_IN"/>
        </w:rPr>
      </w:r>
      <w:r>
        <w:rPr>
          <w:lang w:val="hi_IN" w:bidi="hi_IN"/>
        </w:rPr>
        <w:t>यहाँ रुकें और एक बिच्छू की तस्वीर और एक ऐसे कोड़े की तस्वीर देखें जिसके सिरे पर धातु लगी हो। इस ऑडियो को यहाँ रोकें।</w:t>
      </w:r>
    </w:p>
    <w:p>
      <w:pPr/>
      <w:r>
        <w:rPr>
          <w:lang w:val="hi_IN" w:bidi="hi_IN"/>
        </w:rPr>
      </w:r>
      <w:r>
        <w:rPr>
          <w:lang w:val="hi_IN" w:bidi="hi_IN"/>
        </w:rPr>
        <w:t>यारोबाम और लोग तीन दिनों के बाद रहबाम के पास वापस आते हैं, और राजा रहबाम छोटे सलाहकारों की सलाह का पालन करने का निर्णय लेता है। राजा रहबाम लोगों से कठोर या निर्दयी बात करता है, और रहबाम पुराने सलाहकारों की सलाह को अस्वीकार कर देता है। यह भी दिखाता है कि राजा रहबाम अपने पिता राजा सुलैमान की बुद्धि को अस्वीकार कर देता है, जिन्हें लोग बहुत बुद्धिमान मानते थे। यदि रहबाम ने अपने लोगों की बात सुनी होती, तो इस्राएल के पास एक एकजुट राष्ट्र बने रहने का अवसर होता, लेकिन क्योंकि राजा रहबाम ने अपने लोगों की बात नहीं सुनी, इसलिए इस्राएल राष्ट्र बाद में दो हिस्सों में विभाजित हो गया। रहबाम लोगों के अत्याचार को और बढ़ाता है। यह उस काम के समान है जो मिस्र के राजा फ़िरौन ने किया था, जब फ़िरौन ने इस्राएलियों के बोझ को हल्का करने के बजाय उनसे और अधिक कठिन काम करवाया।</w:t>
      </w:r>
    </w:p>
    <w:p>
      <w:pPr/>
      <w:r>
        <w:rPr>
          <w:lang w:val="hi_IN" w:bidi="hi_IN"/>
        </w:rPr>
      </w:r>
      <w:r>
        <w:rPr>
          <w:lang w:val="hi_IN" w:bidi="hi_IN"/>
        </w:rPr>
        <w:t>इस कहानी के अंतिम भाग में, कहानीकार हमें बताता है कि इस कहानी की घटनाएँ वास्तव में यहोवा की ओर से हैं। यहोवा ने इन बातों को होने दिया, क्योंकि ये उस प्रतिज्ञा को पूरा करते थे जो यहोवा ने पिछले भाग में भविष्यद्वक्ता अहिय्याह के माध्यम से की थी। याद रखें कि भविष्यद्वक्ता अहिय्याह शीलो का था, और अहिय्याह ने यारोबाम से कहा था कि यहोवा यारोबाम को इस्राएल के 10 गोत्र देगा। याद रखें कि भविष्यद्वाणी में अहिय्याह ने कहा था कि यह सुलैमान के लिए एक दण्ड था, क्योंकि सुलैमान ने यहोवा का अनुसरण करना बंद कर दिया और अपने आसपास की अन्य जातियों के देवताओं का अनुसरण करने लगा।</w:t>
      </w:r>
    </w:p>
    <w:p>
      <w:pPr/>
      <w:r>
        <w:rPr>
          <w:lang w:val="hi_IN" w:bidi="hi_IN"/>
        </w:rPr>
      </w:r>
      <w:r>
        <w:rPr>
          <w:lang w:val="hi_IN" w:bidi="hi_IN"/>
        </w:rPr>
        <w:t>हम देखते हैं कि रहबाम ने बुरी सलाह सुनकर मूर्खता से काम किया, लेकिन इस्राएल के राज्य के विभाजित होने का अंतिम कारण यह है कि यहोवा ने ऐसा किया। यहोवा हर चीज़ पर नियंत्रण रखता है।</w:t>
      </w:r>
      <w:r>
        <w:rPr>
          <w:lang w:val="hi_IN" w:bidi="hi_IN"/>
        </w:rPr>
      </w:r>
    </w:p>
    <w:p>
      <w:pPr>
        <w:pStyle w:val="Heading3"/>
      </w:pPr>
      <w:r>
        <w:rPr>
          <w:lang w:val="hi_IN" w:bidi="hi_IN"/>
        </w:rPr>
        <w:t>घटनाओं को समझाना</w:t>
      </w:r>
    </w:p>
    <w:p>
      <w:pPr/>
      <w:r>
        <w:rPr>
          <w:lang w:val="hi_IN" w:bidi="hi_IN"/>
        </w:rPr>
      </w:r>
      <w:r>
        <w:rPr>
          <w:lang w:val="hi_IN" w:bidi="hi_IN"/>
        </w:rPr>
        <w:t>1 राजाओं 12:1–15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सात दृश्य हैं।</w:t>
      </w:r>
    </w:p>
    <w:p>
      <w:pPr/>
      <w:r>
        <w:rPr>
          <w:lang w:val="hi_IN" w:bidi="hi_IN"/>
        </w:rPr>
      </w:r>
      <w:r>
        <w:rPr>
          <w:b/>
          <w:lang w:val="hi_IN" w:bidi="hi_IN"/>
        </w:rPr>
        <w:t>पहले दृश्य में:</w:t>
      </w:r>
      <w:r>
        <w:rPr>
          <w:lang w:val="hi_IN" w:bidi="hi_IN"/>
        </w:rPr>
        <w:t xml:space="preserve"> इस्राएल के उत्तरी गोत्र रहबाम को अपना नया राजा बनाने के लिए शेकेम नगर में इकट्ठा होते हैं।</w:t>
      </w:r>
    </w:p>
    <w:p>
      <w:pPr/>
      <w:r>
        <w:rPr>
          <w:lang w:val="hi_IN" w:bidi="hi_IN"/>
        </w:rPr>
      </w:r>
      <w:r>
        <w:rPr>
          <w:b/>
          <w:lang w:val="hi_IN" w:bidi="hi_IN"/>
        </w:rPr>
        <w:t>दूसरे दृश्य में:</w:t>
      </w:r>
      <w:r>
        <w:rPr>
          <w:lang w:val="hi_IN" w:bidi="hi_IN"/>
        </w:rPr>
        <w:t xml:space="preserve"> इस्राएल के उत्तरी गोत्र यारोबाम को मिस्र में उसके निर्वासन से वापस बुलाते हैं। यारोबाम इस्राएल वापस आता है।</w:t>
      </w:r>
    </w:p>
    <w:p>
      <w:pPr/>
      <w:r>
        <w:rPr>
          <w:lang w:val="hi_IN" w:bidi="hi_IN"/>
        </w:rPr>
      </w:r>
      <w:r>
        <w:rPr>
          <w:b/>
          <w:lang w:val="hi_IN" w:bidi="hi_IN"/>
        </w:rPr>
        <w:t>तीसरे दृश्य में:</w:t>
      </w:r>
      <w:r>
        <w:rPr>
          <w:lang w:val="hi_IN" w:bidi="hi_IN"/>
        </w:rPr>
        <w:t xml:space="preserve"> यारोबाम और लोग रहबाम से उनका भार हल्का करने के लिए कहते हैं। रहबाम लोगों से कहता है कि वे तीन दिनों में रहबाम के पास वापस आएं।</w:t>
      </w:r>
    </w:p>
    <w:p>
      <w:pPr/>
      <w:r>
        <w:rPr>
          <w:lang w:val="hi_IN" w:bidi="hi_IN"/>
        </w:rPr>
      </w:r>
      <w:r>
        <w:rPr>
          <w:b/>
          <w:lang w:val="hi_IN" w:bidi="hi_IN"/>
        </w:rPr>
        <w:t>चौथे दृश्य में:</w:t>
      </w:r>
      <w:r>
        <w:rPr>
          <w:lang w:val="hi_IN" w:bidi="hi_IN"/>
        </w:rPr>
        <w:t xml:space="preserve"> रहबाम वरिष्ठ सलाहकारों से सलाह माँगता है। वरिष्ठ सलाहकार कहते हैं कि वह लोगों को दयालु शब्दों से उत्तर दे।</w:t>
      </w:r>
    </w:p>
    <w:p>
      <w:pPr/>
      <w:r>
        <w:rPr>
          <w:lang w:val="hi_IN" w:bidi="hi_IN"/>
        </w:rPr>
      </w:r>
      <w:r>
        <w:rPr>
          <w:b/>
          <w:lang w:val="hi_IN" w:bidi="hi_IN"/>
        </w:rPr>
        <w:t>पाँचवें दृश्य में:</w:t>
      </w:r>
      <w:r>
        <w:rPr>
          <w:lang w:val="hi_IN" w:bidi="hi_IN"/>
        </w:rPr>
        <w:t xml:space="preserve"> रहबाम वरिष्ठ सलाहकारों की सलाह को अस्वीकार कर देता है। इसके बजाय, रहबाम अपने युवा सलाहकारों से सलाह माँगता है। युवा सलाहकार कहते हैं कि रहबाम लोगों के प्रति कठोर हो।</w:t>
      </w:r>
    </w:p>
    <w:p>
      <w:pPr/>
      <w:r>
        <w:rPr>
          <w:lang w:val="hi_IN" w:bidi="hi_IN"/>
        </w:rPr>
      </w:r>
      <w:r>
        <w:rPr>
          <w:b/>
          <w:lang w:val="hi_IN" w:bidi="hi_IN"/>
        </w:rPr>
        <w:t>छठे दृश्य में:</w:t>
      </w:r>
      <w:r>
        <w:rPr>
          <w:lang w:val="hi_IN" w:bidi="hi_IN"/>
        </w:rPr>
        <w:t xml:space="preserve"> यारोबाम और लोग तीन दिनों के बाद रहबाम के पास वापस आते हैं। रहबाम लोगों से कठोरता से बात करता है। रहबाम कहता है कि वह उसके पिता सुलैमान से भी अधिक कठोर होगा।</w:t>
      </w:r>
    </w:p>
    <w:p>
      <w:pPr/>
      <w:r>
        <w:rPr>
          <w:lang w:val="hi_IN" w:bidi="hi_IN"/>
        </w:rPr>
      </w:r>
      <w:r>
        <w:rPr>
          <w:b/>
          <w:lang w:val="hi_IN" w:bidi="hi_IN"/>
        </w:rPr>
        <w:t>सातवें दृश्य में:</w:t>
      </w:r>
      <w:r>
        <w:rPr>
          <w:lang w:val="hi_IN" w:bidi="hi_IN"/>
        </w:rPr>
        <w:t xml:space="preserve"> राजा रहबाम लोगों की बात नहीं सुनता है। यहोवा ऐसा उस प्रतिज्ञा को पूरा करने के लिए करता है जो यहोवा ने भविष्यद्वक्ता अहिय्याह के माध्यम से यारोबाम से की थी।</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रहबाम</w:t>
      </w:r>
    </w:p>
    <w:p>
      <w:pPr>
        <w:pStyle w:val="ListBullet"/>
        <w:spacing w:line="240" w:lineRule="auto"/>
        <w:ind w:left="720"/>
      </w:pPr>
      <w:r>
        <w:rPr>
          <w:lang w:val="hi_IN" w:bidi="hi_IN"/>
        </w:rPr>
      </w:r>
      <w:r>
        <w:rPr>
          <w:lang w:val="hi_IN" w:bidi="hi_IN"/>
        </w:rPr>
        <w:t>इस्राएल के उत्तरी गोत्र</w:t>
      </w:r>
    </w:p>
    <w:p>
      <w:pPr>
        <w:pStyle w:val="ListBullet"/>
        <w:spacing w:line="240" w:lineRule="auto"/>
        <w:ind w:left="720"/>
      </w:pPr>
      <w:r>
        <w:rPr>
          <w:lang w:val="hi_IN" w:bidi="hi_IN"/>
        </w:rPr>
      </w:r>
      <w:r>
        <w:rPr>
          <w:lang w:val="hi_IN" w:bidi="hi_IN"/>
        </w:rPr>
        <w:t>नबात का पुत्र यारोबाम</w:t>
      </w:r>
    </w:p>
    <w:p>
      <w:pPr>
        <w:pStyle w:val="ListBullet"/>
        <w:spacing w:line="240" w:lineRule="auto"/>
        <w:ind w:left="720"/>
      </w:pPr>
      <w:r>
        <w:rPr>
          <w:lang w:val="hi_IN" w:bidi="hi_IN"/>
        </w:rPr>
      </w:r>
      <w:r>
        <w:rPr>
          <w:lang w:val="hi_IN" w:bidi="hi_IN"/>
        </w:rPr>
        <w:t>वे वरिष्ठ सलाहकार जिन्होंने राजा सुलैमान की सेवा की थी</w:t>
      </w:r>
    </w:p>
    <w:p>
      <w:pPr>
        <w:pStyle w:val="ListBullet"/>
        <w:spacing w:line="240" w:lineRule="auto"/>
        <w:ind w:left="720"/>
      </w:pPr>
      <w:r>
        <w:rPr>
          <w:lang w:val="hi_IN" w:bidi="hi_IN"/>
        </w:rPr>
      </w:r>
      <w:r>
        <w:rPr>
          <w:lang w:val="hi_IN" w:bidi="hi_IN"/>
        </w:rPr>
        <w:t>युवा सलाहकार जो रहबाम की उम्र के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और शीलोनी भविष्यद्वक्ता अहिय्याह</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याद रखें कि इस भाग से पहले, राजा सुलैमान की मृत्यु हुई, और अब राजा सुलैमान का पुत्र रहबाम इस्राएल का नया राजा है। यह भाग 1 राजाओं की पुस्तक में एक नए भाग की शुरुआत है। इस भाग में और अगले भागों में, हम देखेंगे कि राजा रहबाम के विकल्पों के कारण इस्राएल एक उत्तरी राज्य और दक्षिणी राज्य में विभाजित हो जाता है। याद रखें कि यह भाग 2 इतिहास 10:1–7 और 2 इतिहास 10:8–19 के समान है, और इस भाग का अनुवाद 2 इतिहास में इन भागों के समान करना सबसे अच्छा है।</w:t>
      </w:r>
    </w:p>
    <w:p>
      <w:pPr/>
      <w:r>
        <w:rPr>
          <w:lang w:val="hi_IN" w:bidi="hi_IN"/>
        </w:rPr>
      </w:r>
      <w:r>
        <w:rPr>
          <w:lang w:val="hi_IN" w:bidi="hi_IN"/>
        </w:rPr>
        <w:t>पहले दृश्य में, इस्राएल के उत्तरी गोत्र इस्राएल के उत्तर में स्थित नगर शेकेम में इकट्ठा होते हैं। शेकेम यरूशलेम से 65 किलोमीटर उत्तर में है, जो एबाल पर्वत और गेरीजीम पर्वत के बीच है। शेकेम एप्रैम और मनश्शे के गोत्रों की भूमि में है। रहबाम भी शेकेम जाता है, क्योंकि उत्तरी गोत्र रहबाम को अपने नए राजा के रूप में स्वीकार करना चाहते हैं।</w:t>
      </w:r>
    </w:p>
    <w:p>
      <w:pPr/>
      <w:r>
        <w:rPr>
          <w:lang w:val="hi_IN" w:bidi="hi_IN"/>
        </w:rPr>
      </w:r>
      <w:r>
        <w:rPr>
          <w:lang w:val="hi_IN" w:bidi="hi_IN"/>
        </w:rPr>
        <w:t>यहाँ रुकें और समूह में इस प्रश्न पर चर्चा करें: इस भाग के इस दृश्य का अनुवाद करने का सबसे प्राकृतिक क्रम क्या है?</w:t>
      </w:r>
    </w:p>
    <w:p>
      <w:pPr>
        <w:pStyle w:val="ListBullet"/>
        <w:spacing w:line="240" w:lineRule="auto"/>
        <w:ind w:left="720"/>
      </w:pPr>
      <w:r>
        <w:rPr>
          <w:lang w:val="hi_IN" w:bidi="hi_IN"/>
        </w:rPr>
      </w:r>
      <w:r>
        <w:rPr>
          <w:lang w:val="hi_IN" w:bidi="hi_IN"/>
        </w:rPr>
        <w:t>सभी इस्राएल रहबाम को अपना राजा बनाने के लिए शेकेम में इकट्ठा हुए, इसलिए फिर रहबाम भी शेकेम गया; या</w:t>
      </w:r>
    </w:p>
    <w:p>
      <w:pPr>
        <w:pStyle w:val="ListBullet"/>
        <w:spacing w:line="240" w:lineRule="auto"/>
        <w:ind w:left="720"/>
      </w:pPr>
      <w:r>
        <w:rPr>
          <w:lang w:val="hi_IN" w:bidi="hi_IN"/>
        </w:rPr>
      </w:r>
      <w:r>
        <w:rPr>
          <w:lang w:val="hi_IN" w:bidi="hi_IN"/>
        </w:rPr>
        <w:t>रहबाम शेकेम गया क्योंकि सभी इस्राएल रहबाम को अपना राजा बनाने के लिए शेकेम में इकट्ठा हुए थे।</w:t>
      </w:r>
    </w:p>
    <w:p>
      <w:pPr/>
      <w:r>
        <w:rPr>
          <w:lang w:val="hi_IN" w:bidi="hi_IN"/>
        </w:rPr>
      </w:r>
      <w:r>
        <w:rPr>
          <w:lang w:val="hi_IN" w:bidi="hi_IN"/>
        </w:rPr>
        <w:t>इस ऑडियो को यहाँ रोकें।</w:t>
      </w:r>
    </w:p>
    <w:p>
      <w:pPr/>
      <w:r>
        <w:rPr>
          <w:lang w:val="hi_IN" w:bidi="hi_IN"/>
        </w:rPr>
      </w:r>
      <w:r>
        <w:rPr>
          <w:lang w:val="hi_IN" w:bidi="hi_IN"/>
        </w:rPr>
        <w:t>दूसरे दृश्य में, यारोबाम यह समाचार सुनता है कि राजा सुलैमान की मृत्यु हो गई और रहबाम इस्राएल का नया राजा है। याद रखें कि कहानीकार पृष्ठभूमि की जानकारी देता है कि यारोबाम मिस्र में निर्वासन में रह रहा था, क्योंकि राजा सुलैमान ने अपने जीवित रहते यारोबाम को मार डालने की कोशिश की थी।</w:t>
      </w:r>
    </w:p>
    <w:p>
      <w:pPr/>
      <w:r>
        <w:rPr>
          <w:lang w:val="hi_IN" w:bidi="hi_IN"/>
        </w:rPr>
      </w:r>
      <w:r>
        <w:rPr>
          <w:lang w:val="hi_IN" w:bidi="hi_IN"/>
        </w:rPr>
        <w:t>यहाँ रुकें और समूह में इस प्रश्न पर चर्चा करें: एक कहानी सुनाएँ जिसमें पात्रों में से एक के बारे में कुछ पृष्ठभूमि जानकारी शामिल है। इस बात पर ध्यान दें कि आप पात्र के बारे में पृष्ठभूमि जानकारी कैसे पेश करते हैं। आप यारोबाम के बारे में इस पृष्ठभूमि जानकारी का अनुवाद कैसे करेंगे? पहले यह कहना बेहतर हो सकता है कि यारोबाम मिस्र भाग गया, और फिर बाद में यारोबाम ने समाचार सुना। इस ऑडियो को यहाँ रोकें।</w:t>
      </w:r>
    </w:p>
    <w:p>
      <w:pPr/>
      <w:r>
        <w:rPr>
          <w:lang w:val="hi_IN" w:bidi="hi_IN"/>
        </w:rPr>
      </w:r>
      <w:r>
        <w:rPr>
          <w:lang w:val="hi_IN" w:bidi="hi_IN"/>
        </w:rPr>
        <w:t>यह जानना कठिन है कि यारोबाम शेकेम कब आता है। मूल भाषा में, इसका अर्थ यह हो सकता है कि जब यारोबाम समाचार सुनता है, तो यारोबाम मिस्र में ही रहता है, या इसका अर्थ यह हो सकता है कि जब यारोबाम समाचार सुनता है, तो यारोबाम मिस्र से शेकेम लौटता है। या इसका अर्थ यह हो सकता है कि यारोबाम मिस्र में निर्वासन में रह रहा था, जब से वह राजा सुलैमान से बचने के लिए वहाँ आया था। 2 इतिहास में समान भाग में, कहानीकार कहता है कि यारोबाम मिस्र से लौटता है। अब, उत्तरी गोत्रों के लोग किसी व्यक्ति को मिस्र भेजते हैं ताकि वह यारोबाम से इस्राएल में अपने घर वापस आने के लिए कहे, और यारोबाम वापस आ जाता है।</w:t>
      </w:r>
    </w:p>
    <w:p>
      <w:pPr/>
      <w:r>
        <w:rPr>
          <w:lang w:val="hi_IN" w:bidi="hi_IN"/>
        </w:rPr>
      </w:r>
      <w:r>
        <w:rPr>
          <w:lang w:val="hi_IN" w:bidi="hi_IN"/>
        </w:rPr>
        <w:t>याद रखें कि यह स्पष्ट नहीं है कि यारोबाम समाचार सुनने के बाद पहले मिस्र में ही रहता है या समाचार सुनने के बाद तुरंत मिस्र से लौट आता है।</w:t>
      </w:r>
    </w:p>
    <w:p>
      <w:pPr/>
      <w:r>
        <w:rPr>
          <w:lang w:val="hi_IN" w:bidi="hi_IN"/>
        </w:rPr>
      </w:r>
      <w:r>
        <w:rPr>
          <w:lang w:val="hi_IN" w:bidi="hi_IN"/>
        </w:rPr>
        <w:t>यहाँ रुकें और समूह में इस प्रश्न पर चर्चा करें: आप इस भाग का अनुवाद कैसे करेंगे? याद रखें कि 2 इतिहास के समान भाग में, कहानीकार कहता है कि यारोबाम मिस्र से लौटता है। इस ऑडियो को यहाँ रोकें।</w:t>
      </w:r>
    </w:p>
    <w:p>
      <w:pPr/>
      <w:r>
        <w:rPr>
          <w:lang w:val="hi_IN" w:bidi="hi_IN"/>
        </w:rPr>
      </w:r>
      <w:r>
        <w:rPr>
          <w:lang w:val="hi_IN" w:bidi="hi_IN"/>
        </w:rPr>
        <w:t>यारोबाम मिस्र से इस्राएल लौटता है। याद रखें कि यह हो सकता है कि कुछ लोग यारोबाम को लेने के लिए मिस्र जा सकते हैं, या यारोबाम पहले ही इस्राएल वापस आ चुका है। अधिकांश अनुवाद यह नहीं कहते कि यारोबाम इस्राएल वापस आता है, लेकिन हम अगले दृश्य से जानते हैं कि यारोबाम अब शेकेम में है। किसी भी स्थिति में, इस्राएलियों ने यारोबाम से कहा है कि वह राजा रहबाम से बात करने के लिए उनके साथ आए।</w:t>
      </w:r>
    </w:p>
    <w:p>
      <w:pPr/>
      <w:r>
        <w:rPr>
          <w:lang w:val="hi_IN" w:bidi="hi_IN"/>
        </w:rPr>
      </w:r>
      <w:r>
        <w:rPr>
          <w:lang w:val="hi_IN" w:bidi="hi_IN"/>
        </w:rPr>
        <w:t>तीसरे दृश्य में, यारोबाम और इस्राएल के लोग राजा रहबाम से बात करते हैं। यारोबाम और लोग रहबाम को याद दिलाते हैं कि रहबाम के पिता सुलैमान ने उन पर काम का भारी बोझ डाल दिया था। याद रखें कि लोग दो पशुओं पर जूआ लगाते हैं ताकि वे एक साथ काम करें। रहबाम के समय में, लोग काम के भारी बोझ के बारे में बात करने के लिए जूए का उपयोग विशेष भाषा के रूप में करते थे। यह भी याद रखें कि लोगों की गर्दन पर कोई शारीरिक जूआ नहीं होता है। सुलैमान ने लोगों को बहुत काम दिया, और सुलैमान ने लोगों को सुलैमान को बहुत कर देने के लिए मजबूर किया।</w:t>
      </w:r>
    </w:p>
    <w:p>
      <w:pPr/>
      <w:r>
        <w:rPr>
          <w:lang w:val="hi_IN" w:bidi="hi_IN"/>
        </w:rPr>
      </w:r>
      <w:r>
        <w:rPr>
          <w:lang w:val="hi_IN" w:bidi="hi_IN"/>
        </w:rPr>
        <w:t>यहाँ रुकें और यदि आवश्यक हो, तो समूह में फिर से जूए की तस्वीर देखें। इस ऑडियो को यहाँ रोकें।</w:t>
      </w:r>
    </w:p>
    <w:p>
      <w:pPr/>
      <w:r>
        <w:rPr>
          <w:lang w:val="hi_IN" w:bidi="hi_IN"/>
        </w:rPr>
      </w:r>
      <w:r>
        <w:rPr>
          <w:lang w:val="hi_IN" w:bidi="hi_IN"/>
        </w:rPr>
        <w:t>साथ ही, यहाँ रुकें और समूह में इस प्रश्न पर चर्चा करें: अपनी संस्कृति में कड़ी मेहनत के बारे में बात करें। आप इस्राएल के लोगों पर राजा सुलैमान द्वारा डाले गए काम के भारी जूए के बारे में गद्यांश के इस भाग का अनुवाद कैसे करेंगे? शायद इसका अनुवाद उसी तरह करना सबसे अच्छा है जो आपने 2 इतिहास के भाग में किया था। इस ऑडियो को यहाँ रोकें।</w:t>
      </w:r>
    </w:p>
    <w:p>
      <w:pPr/>
      <w:r>
        <w:rPr>
          <w:lang w:val="hi_IN" w:bidi="hi_IN"/>
        </w:rPr>
      </w:r>
      <w:r>
        <w:rPr>
          <w:lang w:val="hi_IN" w:bidi="hi_IN"/>
        </w:rPr>
        <w:t>अब, लोग चाहते हैं कि रहबाम उनके कठोर परिश्रम और काम के भारी जूए को कम करे। कुछ लोग मानते हैं कि “कठोर परिश्रम” और “भारी जूआ” उन कठिन कामों के बारे में कहने के दो अलग-अलग तरीके हैं, जिन्हें सुलैमान ने लोगों से करवाने के लिए मजबूर किया था। दूसरे लोग सोचते हैं कि भारी जूए का अर्थ वे भारी कर है जो राजा ने कठोर मजदूरी के अलावा लोगों को चुकाने के लिए कराया था। लोग कहते हैं कि यदि रहबाम उनका काम कम कर देता है, तो लोग अपने राजा के रूप में रहबाम की सेवा करेंगे। लोग चाहते हैं कि रहबाम सुलैमान से एक अलग प्रकार का राजा हो।</w:t>
      </w:r>
    </w:p>
    <w:p>
      <w:pPr/>
      <w:r>
        <w:rPr>
          <w:lang w:val="hi_IN" w:bidi="hi_IN"/>
        </w:rPr>
      </w:r>
      <w:r>
        <w:rPr>
          <w:lang w:val="hi_IN" w:bidi="hi_IN"/>
        </w:rPr>
        <w:t>यहाँ रुकें और समूह में इस प्रश्न पर चर्चा करें: आप इस भाग में "कठोर परिश्रम" और "भारी जूए" का अनुवाद कैसे करेंगे? साथ ही, आप उस कठोर परिश्रम के बीच, जो सुलैमान ने अतीत में लोगों से करवाया था, और काम के उस हल्के बोझ के बीच का अंतर कैसे दिखाएँगे जो लोग चाहते हैं कि रहबाम अब उन्हें दे? कुछ अनुवाद के उदाहरण हैं:</w:t>
      </w:r>
    </w:p>
    <w:p>
      <w:pPr>
        <w:pStyle w:val="ListBullet"/>
        <w:spacing w:line="240" w:lineRule="auto"/>
        <w:ind w:left="720"/>
      </w:pPr>
      <w:r>
        <w:rPr>
          <w:lang w:val="hi_IN" w:bidi="hi_IN"/>
        </w:rPr>
      </w:r>
      <w:r>
        <w:rPr>
          <w:lang w:val="hi_IN" w:bidi="hi_IN"/>
        </w:rPr>
        <w:t>अब, यदि आप उन माँगों को कम कर दें जो उन्होंने की थीं और हमसे इतना कठोर परिश्रम न करवाएं, तो हम आपकी सेवा करेंगे; या</w:t>
      </w:r>
    </w:p>
    <w:p>
      <w:pPr>
        <w:pStyle w:val="ListBullet"/>
        <w:spacing w:line="240" w:lineRule="auto"/>
        <w:ind w:left="720"/>
      </w:pPr>
      <w:r>
        <w:rPr>
          <w:lang w:val="hi_IN" w:bidi="hi_IN"/>
        </w:rPr>
      </w:r>
      <w:r>
        <w:rPr>
          <w:lang w:val="hi_IN" w:bidi="hi_IN"/>
        </w:rPr>
        <w:t>आपके पिता ने हम पर जो कठोर श्रम की माँगें और भारी कर लगाए थे, उन्हें कम करें। तब हम आपकी वफादार प्रजा होंगे; या</w:t>
      </w:r>
    </w:p>
    <w:p>
      <w:pPr>
        <w:pStyle w:val="ListBullet"/>
        <w:spacing w:line="240" w:lineRule="auto"/>
        <w:ind w:left="720"/>
      </w:pPr>
      <w:r>
        <w:rPr>
          <w:lang w:val="hi_IN" w:bidi="hi_IN"/>
        </w:rPr>
      </w:r>
      <w:r>
        <w:rPr>
          <w:lang w:val="hi_IN" w:bidi="hi_IN"/>
        </w:rPr>
        <w:t>लेकिन यदि आप हमारा काम आसान बनाते हैं, तो हम आपकी सेवा करेंगे और आप जो कुछ कहेंगे, वह करेंगे।</w:t>
      </w:r>
    </w:p>
    <w:p>
      <w:pPr/>
      <w:r>
        <w:rPr>
          <w:lang w:val="hi_IN" w:bidi="hi_IN"/>
        </w:rPr>
      </w:r>
      <w:r>
        <w:rPr>
          <w:lang w:val="hi_IN" w:bidi="hi_IN"/>
        </w:rPr>
        <w:t>इस ऑडियो को यहाँ रोकें।</w:t>
      </w:r>
    </w:p>
    <w:p>
      <w:pPr/>
      <w:r>
        <w:rPr>
          <w:lang w:val="hi_IN" w:bidi="hi_IN"/>
        </w:rPr>
      </w:r>
      <w:r>
        <w:rPr>
          <w:lang w:val="hi_IN" w:bidi="hi_IN"/>
        </w:rPr>
        <w:t>रहबाम यारोबाम और लोगों से तीन दिनों के लिए चले जाने को कहता है। रहबाम शायद लोगों के अनुरोध का उत्तर देने के बारे में सोचने के लिए तीन दिन का समय चाहता है। लोग सहमत हो जाते हैं और तीन दिनों के लिए चले जाते हैं। दृश्य के इस भाग का अनुवाद उन सटीक शब्दों के साथ, या रहबाम ने लोगों से कही हुई बात के विवरण के साथ करना अधिक स्वाभाविक हो सकता है। कुछ अनुवाद उदाहरणों में शामिल हैं: “रहबाम ने लोगों से कहा, ‘तीन दिनों तक चले जाओ और फिर वापस आओ’” या “रहबाम ने लोगों से कहा कि वे तीन दिनों में वापस आएं ताकि उसका उत्तर सुन सकें।”</w:t>
      </w:r>
    </w:p>
    <w:p>
      <w:pPr/>
      <w:r>
        <w:rPr>
          <w:lang w:val="hi_IN" w:bidi="hi_IN"/>
        </w:rPr>
      </w:r>
      <w:r>
        <w:rPr>
          <w:lang w:val="hi_IN" w:bidi="hi_IN"/>
        </w:rPr>
        <w:t>यहाँ रुकें और समूह में इस प्रश्न पर चर्चा करें: एक ऐसी कहानी सुनाएँ जिसमें पात्रों के बीच संवाद शामिल हो। क्या आप वे सटीक शब्द बोलते हैं जो पात्र एक-दूसरे से कहते हैं, या क्या आप इस बात का वर्णन करते हैं कि पात्रों ने क्या कहा था? गद्यांश के इस भाग का अनुवाद करने का सबसे अच्छा तरीका क्या है जहाँ रहबाम लोगों से तीन दिनों में वापस आने के लिए कहता है? इस ऑडियो को यहाँ रोकें।</w:t>
      </w:r>
    </w:p>
    <w:p>
      <w:pPr/>
      <w:r>
        <w:rPr>
          <w:lang w:val="hi_IN" w:bidi="hi_IN"/>
        </w:rPr>
      </w:r>
      <w:r>
        <w:rPr>
          <w:lang w:val="hi_IN" w:bidi="hi_IN"/>
        </w:rPr>
        <w:t>चौथे और पाँचवें दृश्यों में, रहबाम दो अलग-अलग समूहों से सलाह माँगता है कि लोगों के अनुरोध का उत्तर कैसे देना है।</w:t>
      </w:r>
    </w:p>
    <w:p>
      <w:pPr/>
      <w:r>
        <w:rPr>
          <w:lang w:val="hi_IN" w:bidi="hi_IN"/>
        </w:rPr>
      </w:r>
      <w:r>
        <w:rPr>
          <w:lang w:val="hi_IN" w:bidi="hi_IN"/>
        </w:rPr>
        <w:t>यहाँ रुकें और समूह में इस प्रश्न पर चर्चा करें: किसी ऐसे व्यक्ति के बारे में कहानी सुनाएँ जिसने लोगों के एक समूह से सलाह माँगी। इस बात पर ध्यान दें कि आप सलाह माँगने के बारे में कैसे बात करते हैं। आप गद्यांश के इस भाग का अनुवाद कैसे करेंगे जहाँ रहबाम लोगों के दो समूहों से सलाह माँगता है? इस ऑडियो को यहाँ रोकें।</w:t>
      </w:r>
    </w:p>
    <w:p>
      <w:pPr/>
      <w:r>
        <w:rPr>
          <w:lang w:val="hi_IN" w:bidi="hi_IN"/>
        </w:rPr>
      </w:r>
      <w:r>
        <w:rPr>
          <w:lang w:val="hi_IN" w:bidi="hi_IN"/>
        </w:rPr>
        <w:t>चौथे दृश्य में, रहबाम उन वरिष्ठ सलाहकारों से बात करता है जो सुलैमान के समय में जीवित थे। मूल भाषा में, यह कहता है कि ये सलाहकार सुलैमान के सामने खड़े थे, जिसका अर्थ है कि उन्होंने सुलैमान को सलाह दी कि क्या करना है। “वृद्ध सलाहकार” का अनुवाद करने के अन्य तरीके “पुरनिये” या “वृद्ध पुरुष जिन्होंने सुलैमान को सलाह दी थी” हो सकते हैं। रहबाम वरिष्ठ सलाहकारों से पूछता है, “आप मुझे इन लोगों को क्या उत्तर देने की सलाह देते हैं?” फिर से, इसका अनुवाद रहबाम की कही हुई बात के विवरण के रूप में करना बेहतर हो सकता है: “रहबाम वरिष्ठ सलाहकारों से पूछता है कि उन्हें क्या लगता है कि रहबाम को लोगों को कैसा उत्तर देना चाहिए।”</w:t>
      </w:r>
    </w:p>
    <w:p>
      <w:pPr/>
      <w:r>
        <w:rPr>
          <w:lang w:val="hi_IN" w:bidi="hi_IN"/>
        </w:rPr>
      </w:r>
      <w:r>
        <w:rPr>
          <w:lang w:val="hi_IN" w:bidi="hi_IN"/>
        </w:rPr>
        <w:t>वरिष्ठ सलाहकार रहबाम से कहते हैं कि रहबाम को लोगों की सेवा करनी चाहिए और रहबाम को लोगों से अच्छी बातें बोलना चाहिए। वरिष्ठ सलाहकार चाहते हैं कि रहबाम लोगों के प्रति दयालु रहे और उनके काम के कठोर बोझ को कम करे। वरिष्ठ सलाहकार कहते हैं कि यदि रहबाम लोगों के प्रति दयालु है, तो लोग हमेशा रहबाम की सेवा करेंगे।</w:t>
      </w:r>
    </w:p>
    <w:p>
      <w:pPr/>
      <w:r>
        <w:rPr>
          <w:lang w:val="hi_IN" w:bidi="hi_IN"/>
        </w:rPr>
      </w:r>
      <w:r>
        <w:rPr>
          <w:lang w:val="hi_IN" w:bidi="hi_IN"/>
        </w:rPr>
        <w:t>यहाँ रुकें और समूह में इस प्रश्न पर चर्चा करें: उस समय के बारे में सोचें जब आपने या आपके किसी परिचित ने किसी से कुछ करवाने के लिए उस पर शर्तें रखी थीं। उदाहरण के लिए, कोई पिता अपने बच्चे से कह सकता है कि यदि उसका बच्चा पिता के काम में मदद करता है, तो पिता बच्चे को उपहार देगा। गद्यांश के उस हिस्से का अनुवाद करने का सबसे अच्छा तरीका क्या है जिसमें वरिष्ठ सलाहकार रहबाम को बताते हैं कि उसे कैसा व्यवहार करना चाहिए ताकि लोग हमेशा उसकी सेवा करें? कुछ अनुवाद विकल्पों में शामिल हैं:</w:t>
      </w:r>
    </w:p>
    <w:p>
      <w:pPr>
        <w:pStyle w:val="ListBullet"/>
        <w:spacing w:line="240" w:lineRule="auto"/>
        <w:ind w:left="720"/>
      </w:pPr>
      <w:r>
        <w:rPr>
          <w:lang w:val="hi_IN" w:bidi="hi_IN"/>
        </w:rPr>
      </w:r>
      <w:r>
        <w:rPr>
          <w:lang w:val="hi_IN" w:bidi="hi_IN"/>
        </w:rPr>
        <w:t>यदि आप आज लोगों के सेवक हैं, और यदि आप लोगों को अच्छा उत्तर देते हैं, तो लोग हमेशा आपकी सेवा करेंगे; या</w:t>
      </w:r>
    </w:p>
    <w:p>
      <w:pPr>
        <w:pStyle w:val="ListBullet"/>
        <w:spacing w:line="240" w:lineRule="auto"/>
        <w:ind w:left="720"/>
      </w:pPr>
      <w:r>
        <w:rPr>
          <w:lang w:val="hi_IN" w:bidi="hi_IN"/>
        </w:rPr>
      </w:r>
      <w:r>
        <w:rPr>
          <w:lang w:val="hi_IN" w:bidi="hi_IN"/>
        </w:rPr>
        <w:t>लोगों की सेवा करें और आज लोगों को एक अच्छा उत्तर दें। फिर लोग हमेशा आपकी सेवा करेंगे।</w:t>
      </w:r>
    </w:p>
    <w:p>
      <w:pPr/>
      <w:r>
        <w:rPr>
          <w:lang w:val="hi_IN" w:bidi="hi_IN"/>
        </w:rPr>
      </w:r>
      <w:r>
        <w:rPr>
          <w:lang w:val="hi_IN" w:bidi="hi_IN"/>
        </w:rPr>
        <w:t>क्या उन सटीक शब्दों को शामिल करना सबसे अच्छा होगा जो वरिष्ठ सलाहकारों ने रहबाम को कहने के लिए कहा था, या यह कहना, “वरिष्ठ सलाहकारों ने रहबाम से कहा कि उसे लोगों की सहायता करनी चाहिए और लोगों को अच्छा उत्तर देना चाहिए, और फिर लोग रहबाम की सेवा करेंगे।” इस ऑडियो को यहाँ रोकें।</w:t>
      </w:r>
    </w:p>
    <w:p>
      <w:pPr/>
      <w:r>
        <w:rPr>
          <w:lang w:val="hi_IN" w:bidi="hi_IN"/>
        </w:rPr>
      </w:r>
      <w:r>
        <w:rPr>
          <w:lang w:val="hi_IN" w:bidi="hi_IN"/>
        </w:rPr>
        <w:t>पाँचवें दृश्य में, रहबाम वरिष्ठ सलाहकारों की सलाह को अस्वीकार कर देता है, या मानने से इनकार कर देता है। इसके बजाय, रहबाम युवा सलाहकारों से पूछता है कि क्या करना है। मूल भाषा में, कहानीकार इन युवा सलाहकारों को "छोटे लड़के" या "बच्चे" कहता है, क्योंकि ये सलाहकार अनुभवहीन हैं। लेकिन ये युवा सलाहकार वास्तव में रहबाम जैसे परिपक्व पुरुष हैं। यदि आप यह जानकारी शामिल करें कि रहबाम के युवा सलाहकारों से सलाह माँगने से पहले लोगों ने रहबाम से क्या करने के लिए कहा था, तो यह आपकी भाषा में अधिक स्वाभाविक हो सकता है।</w:t>
      </w:r>
    </w:p>
    <w:p>
      <w:pPr/>
      <w:r>
        <w:rPr>
          <w:lang w:val="hi_IN" w:bidi="hi_IN"/>
        </w:rPr>
      </w:r>
      <w:r>
        <w:rPr>
          <w:lang w:val="hi_IN" w:bidi="hi_IN"/>
        </w:rPr>
        <w:t>यहाँ रुकें और समूह में इस प्रश्न पर चर्चा करें: आप वरिष्ठ सलाहकारों की सलाह और रहबाम जो करने का निर्णय लेता है, उसके बीच का अंतर कैसे दिखाएँगे? क्या आपकी भाषा में उन शब्दों का अनुवाद करना बेहतर होगा जो रहबाम ने छोटे सलाहकारों से पूछे थे या उस बात का वर्णन करना कि रहबाम ने युवा सलाहकारों से क्या कहा था? रहबाम को पहले और अंत में क्या कहना चाहिए? यहाँ कुछ अनुवाद के उदाहरण हैं:</w:t>
      </w:r>
    </w:p>
    <w:p>
      <w:pPr>
        <w:pStyle w:val="ListBullet"/>
        <w:spacing w:line="240" w:lineRule="auto"/>
        <w:ind w:left="720"/>
      </w:pPr>
      <w:r>
        <w:rPr>
          <w:lang w:val="hi_IN" w:bidi="hi_IN"/>
        </w:rPr>
      </w:r>
      <w:r>
        <w:rPr>
          <w:lang w:val="hi_IN" w:bidi="hi_IN"/>
        </w:rPr>
        <w:t>रहबाम ने युवा सलाहकारों से पूछा, “आपकी सलाह क्या है? हमें इन लोगों को क्या बताना चाहिए? लोग कहते हैं, “उस बोझ को हल्का कर जो तेरे पिता राजा सुलैमान ने हमें दिया था!” या</w:t>
      </w:r>
    </w:p>
    <w:p>
      <w:pPr>
        <w:pStyle w:val="ListBullet"/>
        <w:spacing w:line="240" w:lineRule="auto"/>
        <w:ind w:left="720"/>
      </w:pPr>
      <w:r>
        <w:rPr>
          <w:lang w:val="hi_IN" w:bidi="hi_IN"/>
        </w:rPr>
      </w:r>
      <w:r>
        <w:rPr>
          <w:lang w:val="hi_IN" w:bidi="hi_IN"/>
        </w:rPr>
        <w:t>रहबाम ने युवा सलाहकारों से कहा कि वे रहबाम को सलाह दें कि लोगों को कैसे उत्तर देना है। रहबाम ने युवा सलाहकारों से कहा कि लोगों ने उस काम के बारे में शिकायत की थी जो राजा सुलैमान ने लोगों को दिया था। लोग चाहते थे कि रहबाम उन्हें कम काम दे; या</w:t>
      </w:r>
    </w:p>
    <w:p>
      <w:pPr>
        <w:pStyle w:val="ListBullet"/>
        <w:spacing w:line="240" w:lineRule="auto"/>
        <w:ind w:left="720"/>
      </w:pPr>
      <w:r>
        <w:rPr>
          <w:lang w:val="hi_IN" w:bidi="hi_IN"/>
        </w:rPr>
      </w:r>
      <w:r>
        <w:rPr>
          <w:lang w:val="hi_IN" w:bidi="hi_IN"/>
        </w:rPr>
        <w:t>रहबाम ने युवा सलाहकारों से कहा, “लोगों ने मुझसे उस काम के बोझ को हल्का करने के लिए कहा जो मेरे पिता ने उन पर डाला था।” आप मुझे लोगों को क्या उत्तर देने की सलाह देते हैं?”</w:t>
      </w:r>
    </w:p>
    <w:p>
      <w:pPr/>
      <w:r>
        <w:rPr>
          <w:lang w:val="hi_IN" w:bidi="hi_IN"/>
        </w:rPr>
      </w:r>
      <w:r>
        <w:rPr>
          <w:lang w:val="hi_IN" w:bidi="hi_IN"/>
        </w:rPr>
        <w:t>इस ऑडियो को यहाँ रोकें।</w:t>
      </w:r>
    </w:p>
    <w:p>
      <w:pPr/>
      <w:r>
        <w:rPr>
          <w:lang w:val="hi_IN" w:bidi="hi_IN"/>
        </w:rPr>
      </w:r>
      <w:r>
        <w:rPr>
          <w:lang w:val="hi_IN" w:bidi="hi_IN"/>
        </w:rPr>
        <w:t>युवा सलाहकार उस बात को दोहराते हैं जो लोगों ने रहबाम से कही थी। फिर से, आप उन सटीक शब्दों को शामिल कर सकते हैं जो लोगों ने रहबाम से कहे थे, या शब्दों का विवरण शामिल कर सकते हैं। यहाँ भी वही करना अच्छा हो सकता है जो आपने पहले किया था, जब रहबाम ने युवा सलाहकारों से सलाह माँगी थी।</w:t>
      </w:r>
    </w:p>
    <w:p>
      <w:pPr/>
      <w:r>
        <w:rPr>
          <w:lang w:val="hi_IN" w:bidi="hi_IN"/>
        </w:rPr>
      </w:r>
      <w:r>
        <w:rPr>
          <w:lang w:val="hi_IN" w:bidi="hi_IN"/>
        </w:rPr>
        <w:t>युवा सलाहकार रहबाम को एक नीतिवचन या बुद्धिमान कहावत बताते हैं, ताकि यह दिखाया जा सके कि रहबाम को अपने पिता सुलैमान से भी अधिक कठोरता से व्यवहार करना चाहिए। युवा सलाहकार कहते हैं कि रहबाम की छोटी उंगली उसके पिता सुलैमान की “कटि” या कमर से अधिक मोटी है। याद रखें कि इस नीतिवचन का अर्थ है कि रहबाम जो सबसे आसान काम करने के लिए कहेगा, वह सुलैमान द्वारा मांगे गए सबसे कठिन कामों से भी बदतर होगा। कुछ लोग सोचते हैं कि "छोटी उंगली" का अर्थ पुरुष यौन अंग है।</w:t>
      </w:r>
    </w:p>
    <w:p>
      <w:pPr/>
      <w:r>
        <w:rPr>
          <w:lang w:val="hi_IN" w:bidi="hi_IN"/>
        </w:rPr>
      </w:r>
      <w:r>
        <w:rPr>
          <w:lang w:val="hi_IN" w:bidi="hi_IN"/>
        </w:rPr>
        <w:t>यहाँ रुकें और समूह में इस प्रश्न पर चर्चा करें: आप इस नीतिवचन का अनुवाद कैसे करेंगे? यह नीतिवचन के अर्थ का अनुवाद करना सबसे अच्छा हो सकता है: “मैं अपने पिता से बहुत अधिक कठोर रहूँगा!” इस ऑडियो को यहाँ रोकें।</w:t>
      </w:r>
    </w:p>
    <w:p>
      <w:pPr/>
      <w:r>
        <w:rPr>
          <w:lang w:val="hi_IN" w:bidi="hi_IN"/>
        </w:rPr>
      </w:r>
      <w:r>
        <w:rPr>
          <w:lang w:val="hi_IN" w:bidi="hi_IN"/>
        </w:rPr>
        <w:t>युवा सलाहकार दो अलग-अलग उदाहरण देते हैं कि रहबाम अपने पिता सुलैमान से कैसे अधिक कठोर होगा। सलाहकार कहते हैं कि सुलैमान ने लोगों को काम का एक भारी जूआ दिया। रहबाम को लोगों के लिए जूए को और भी भारी बनाना चाहिए। वे पुरुष यह भी कहते हैं कि सुलैमान ने लोगों को सामान्य कोड़ों से दण्ड दिया था, लेकिन रहबाम को लोगों को उन कोड़ों से दण्ड देना चाहिए जो बिच्छुओं की तरह डंक लगाते हैं। याद रखें, शायद इसका अर्थ है कि रहबाम लोगों को सुलैमान से भी अधिक दण्ड देगा। प्रत्येक उदाहरण में, युवा सलाहकार अतीत में सुलैमान के व्यवहार और उनके अनुसार रहबाम को अब जैसा व्यवहार करना चाहिए, उन दोनों के बीच के अंतर पर जोर देते हैं।</w:t>
      </w:r>
    </w:p>
    <w:p>
      <w:pPr/>
      <w:r>
        <w:rPr>
          <w:lang w:val="hi_IN" w:bidi="hi_IN"/>
        </w:rPr>
      </w:r>
      <w:r>
        <w:rPr>
          <w:lang w:val="hi_IN" w:bidi="hi_IN"/>
        </w:rPr>
        <w:t>यहाँ रुकें और समूह में इस प्रश्न पर चर्चा करें: आप गद्यांश के इस भाग का अनुवाद कैसे करेंगे ताकि सुलैमान द्वारा लोगों को दिए गए काम और रहबाम द्वारा लोगों को दिए जाने वाले काम के बीच के अंतर को दिखाया जा सके? इस ऑडियो को यहाँ रोकें।</w:t>
      </w:r>
    </w:p>
    <w:p>
      <w:pPr/>
      <w:r>
        <w:rPr>
          <w:lang w:val="hi_IN" w:bidi="hi_IN"/>
        </w:rPr>
      </w:r>
      <w:r>
        <w:rPr>
          <w:lang w:val="hi_IN" w:bidi="hi_IN"/>
        </w:rPr>
        <w:t>छठे दृश्य में, यारोबाम और लोग तीन दिनों के बाद रहबाम के पास वापस आते हैं। याद रखें कि यह वह समय है जब रहबाम ने यारोबाम और लोगों से वापस आने के लिए कहा था। रहबाम लोगों से कठोरता से बात करता है। रहबाम वरिष्ठ सलाहकारों की सलाह को अस्वीकार कर देता है और इसके बजाय, रहबाम युवा सलाहकारों की सलाह का पालन करता है। रहबाम उस नीतिवचन को फिर से नहीं दोहराता है, लेकिन वह उन दो उदाहरणों को दोहराता है जो युवा सलाहकारों ने उसे दिए थे कि कैसे वह लोगों के जीवन को और भी कठिन बना देगा।</w:t>
      </w:r>
    </w:p>
    <w:p>
      <w:pPr/>
      <w:r>
        <w:rPr>
          <w:lang w:val="hi_IN" w:bidi="hi_IN"/>
        </w:rPr>
      </w:r>
      <w:r>
        <w:rPr>
          <w:lang w:val="hi_IN" w:bidi="hi_IN"/>
        </w:rPr>
        <w:t>अंतिम दृश्य में, कहानीकार इस भाग की सभी घटनाओं के वास्तविक कारण के बारे में अधिक जानकारी देता है। कहानीकार की यह टिप्पणी कहानी के मुख्य कार्य का हिस्सा नहीं है। यहोवा ने इन घटनाओं को घटित किया, अर्थात् यहोवा ही सब कुछ नियंत्रित कर रहा था, जिसमें इस्राएल के लोगों की नाखुशी और रहबाम का लोगों की बात न मानने का निर्णय भी शामिल था। याद रखें कि पिछली कहानी में, यहोवा ने भविष्यद्वक्ता अहिय्याह के माध्यम से यारोबाम से बात की थी। अहिय्याह ने यारोबाम से कहा कि यहोवा इस्राएल के 10 गोत्र यारोबाम को देगा।</w:t>
      </w:r>
    </w:p>
    <w:p>
      <w:pPr/>
      <w:r>
        <w:rPr>
          <w:lang w:val="hi_IN" w:bidi="hi_IN"/>
        </w:rPr>
      </w:r>
      <w:r>
        <w:rPr>
          <w:lang w:val="hi_IN" w:bidi="hi_IN"/>
        </w:rPr>
        <w:t>अब, इस भाग में, हम देखते हैं कि यहोवा यारोबाम की प्रतिज्ञा को पूरा करेगा, क्योंकि रहबाम ने इस्राएल के लोगों की बात नहीं सुनी। याद रखें कि हम बाद के भागों में सीखेंगे कि इस्राएल के गोत्र कैसे दो राज्यों में विभाजित हो गए, जिसमें रहबाम दक्षिणी राज्य की अगुवाई करता था और यारोबाम उत्तरी राज्य की अगुवाई करता था।</w:t>
      </w:r>
    </w:p>
    <w:p>
      <w:pPr/>
      <w:r>
        <w:rPr>
          <w:lang w:val="hi_IN" w:bidi="hi_IN"/>
        </w:rPr>
      </w:r>
      <w:r>
        <w:rPr>
          <w:lang w:val="hi_IN" w:bidi="hi_IN"/>
        </w:rPr>
        <w:t>यहाँ रुकें और समूह में इस प्रश्न पर चर्चा करें: एक ऐसी कहानी सुनाएँ जिसमें यह बताया गया हो कि कहानी की घटना क्यों घटी। आप इस भाग के अंत का अनुवाद कैसे करेंगे ताकि यह दिखाया जा सके कि यहोवा ने अपने “वचन” को कैसे पूरा किया, या उसने वह किया जो उसने करने के लिए कहा था?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राजाओं 12:1–15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सात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रहबाम</w:t>
      </w:r>
    </w:p>
    <w:p>
      <w:pPr>
        <w:pStyle w:val="ListBullet"/>
        <w:spacing w:line="240" w:lineRule="auto"/>
        <w:ind w:left="720"/>
      </w:pPr>
      <w:r>
        <w:rPr>
          <w:lang w:val="hi_IN" w:bidi="hi_IN"/>
        </w:rPr>
      </w:r>
      <w:r>
        <w:rPr>
          <w:lang w:val="hi_IN" w:bidi="hi_IN"/>
        </w:rPr>
        <w:t>इस्राएल के सभी लोग</w:t>
      </w:r>
    </w:p>
    <w:p>
      <w:pPr>
        <w:pStyle w:val="ListBullet"/>
        <w:spacing w:line="240" w:lineRule="auto"/>
        <w:ind w:left="720"/>
      </w:pPr>
      <w:r>
        <w:rPr>
          <w:lang w:val="hi_IN" w:bidi="hi_IN"/>
        </w:rPr>
      </w:r>
      <w:r>
        <w:rPr>
          <w:lang w:val="hi_IN" w:bidi="hi_IN"/>
        </w:rPr>
        <w:t>नबात का पुत्र यारोबाम</w:t>
      </w:r>
    </w:p>
    <w:p>
      <w:pPr>
        <w:pStyle w:val="ListBullet"/>
        <w:spacing w:line="240" w:lineRule="auto"/>
        <w:ind w:left="720"/>
      </w:pPr>
      <w:r>
        <w:rPr>
          <w:lang w:val="hi_IN" w:bidi="hi_IN"/>
        </w:rPr>
      </w:r>
      <w:r>
        <w:rPr>
          <w:lang w:val="hi_IN" w:bidi="hi_IN"/>
        </w:rPr>
        <w:t>वे वरिष्ठ सलाहकार जिन्होंने राजा सुलैमान की सेवा की थी</w:t>
      </w:r>
    </w:p>
    <w:p>
      <w:pPr>
        <w:pStyle w:val="ListBullet"/>
        <w:spacing w:line="240" w:lineRule="auto"/>
        <w:ind w:left="720"/>
      </w:pPr>
      <w:r>
        <w:rPr>
          <w:lang w:val="hi_IN" w:bidi="hi_IN"/>
        </w:rPr>
      </w:r>
      <w:r>
        <w:rPr>
          <w:lang w:val="hi_IN" w:bidi="hi_IN"/>
        </w:rPr>
        <w:t>युवा सलाहकार जो रहबाम की उम्र के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और भविष्यद्वक्ता अहिय्याह</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की भूमिका निभा रहे व्यक्ति को यह बताना चाहिए कि यदि वह उस पात्र के स्थान पर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प्रतिक्रियाएँ निम्नलिखित हैं।</w:t>
      </w:r>
    </w:p>
    <w:p>
      <w:pPr/>
      <w:r>
        <w:rPr>
          <w:lang w:val="hi_IN" w:bidi="hi_IN"/>
        </w:rPr>
      </w:r>
      <w:r>
        <w:rPr>
          <w:lang w:val="hi_IN" w:bidi="hi_IN"/>
        </w:rPr>
        <w:t>इस्राएल के लोग रहबाम को अपना राजा बनाने के लिए शेकेम गए। इसलिए, रहबाम भी शेकेम गया था।</w:t>
      </w:r>
    </w:p>
    <w:p>
      <w:pPr/>
      <w:r>
        <w:rPr>
          <w:lang w:val="hi_IN" w:bidi="hi_IN"/>
        </w:rPr>
      </w:r>
      <w:r>
        <w:rPr>
          <w:lang w:val="hi_IN" w:bidi="hi_IN"/>
        </w:rPr>
        <w:t>नाटक को रोकें। इस्राएल के लोगों की भूमिका निभाने वाले व्यक्ति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हम निश्चित नहीं हैं कि हम अपने नए राजा के रूप में रहबाम पर भरोसा कर सकते हैं। हमें रहबाम को अपना राजा बनाने का निर्णय लेने से पहले उससे बात करने की आवश्यकता है; या</w:t>
      </w:r>
    </w:p>
    <w:p>
      <w:pPr>
        <w:pStyle w:val="ListBullet"/>
        <w:spacing w:line="240" w:lineRule="auto"/>
        <w:ind w:left="720"/>
      </w:pPr>
      <w:r>
        <w:rPr>
          <w:lang w:val="hi_IN" w:bidi="hi_IN"/>
        </w:rPr>
      </w:r>
      <w:r>
        <w:rPr>
          <w:lang w:val="hi_IN" w:bidi="hi_IN"/>
        </w:rPr>
        <w:t>अपने नए राजा के रूप में रहबाम का अनुसरण करना हमारा कर्तव्य है। पहले रहबाम का पिता सुलैमान हमारा राजा था, और अब हमें उसके पुत्र रहबाम का अनुसरण करना चाहिए; या</w:t>
      </w:r>
    </w:p>
    <w:p>
      <w:pPr>
        <w:pStyle w:val="ListBullet"/>
        <w:spacing w:line="240" w:lineRule="auto"/>
        <w:ind w:left="720"/>
      </w:pPr>
      <w:r>
        <w:rPr>
          <w:lang w:val="hi_IN" w:bidi="hi_IN"/>
        </w:rPr>
      </w:r>
      <w:r>
        <w:rPr>
          <w:lang w:val="hi_IN" w:bidi="hi_IN"/>
        </w:rPr>
        <w:t>हमें आशा है कि रहबाम हमारे प्रति अपने पिता सुलैमान की तुलना में अधिक दयालु होगा।</w:t>
      </w:r>
    </w:p>
    <w:p>
      <w:pPr/>
      <w:r>
        <w:rPr>
          <w:lang w:val="hi_IN" w:bidi="hi_IN"/>
        </w:rPr>
      </w:r>
      <w:r>
        <w:rPr>
          <w:lang w:val="hi_IN" w:bidi="hi_IN"/>
        </w:rPr>
        <w:t>नाटक को जारी रखें।</w:t>
      </w:r>
    </w:p>
    <w:p>
      <w:pPr/>
      <w:r>
        <w:rPr>
          <w:lang w:val="hi_IN" w:bidi="hi_IN"/>
        </w:rPr>
      </w:r>
      <w:r>
        <w:rPr>
          <w:lang w:val="hi_IN" w:bidi="hi_IN"/>
        </w:rPr>
        <w:t>अतीत में, राजा सुलैमान ने यारोबाम को मारने की कोशिश की थी, इसलिए यारोबाम मिस्र में रहने के लिए भाग गया। तब से यारोबाम मिस्र में निर्वासन में रह रहा है। अब, यारोबाम यह समाचार सुनता है कि रहबाम इस्राएल का नया राजा है। इस्राएल के लोग यारोबाम से उनकी सहायता करने के लिए कहते हैं। किसी समय, यारोबाम इस्राएल वापस आता है।</w:t>
      </w:r>
    </w:p>
    <w:p>
      <w:pPr/>
      <w:r>
        <w:rPr>
          <w:lang w:val="hi_IN" w:bidi="hi_IN"/>
        </w:rPr>
      </w:r>
      <w:r>
        <w:rPr>
          <w:lang w:val="hi_IN" w:bidi="hi_IN"/>
        </w:rPr>
        <w:t>नाटक को रोकें। यारोबाम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आखिरकार इस्राएल में अपने घर वापस आने के लिए खुश हूँ; या</w:t>
      </w:r>
    </w:p>
    <w:p>
      <w:pPr>
        <w:pStyle w:val="ListBullet"/>
        <w:spacing w:line="240" w:lineRule="auto"/>
        <w:ind w:left="720"/>
      </w:pPr>
      <w:r>
        <w:rPr>
          <w:lang w:val="hi_IN" w:bidi="hi_IN"/>
        </w:rPr>
      </w:r>
      <w:r>
        <w:rPr>
          <w:lang w:val="hi_IN" w:bidi="hi_IN"/>
        </w:rPr>
        <w:t>मुझे डर था कि सुलैमान मुझे मार डालेगा, लेकिन अब मेरे लिए घर आना सुरक्षित है क्योंकि मैं इस नए राजा रहबाम से नहीं डरता हूँ; या</w:t>
      </w:r>
    </w:p>
    <w:p>
      <w:pPr>
        <w:pStyle w:val="ListBullet"/>
        <w:spacing w:line="240" w:lineRule="auto"/>
        <w:ind w:left="720"/>
      </w:pPr>
      <w:r>
        <w:rPr>
          <w:lang w:val="hi_IN" w:bidi="hi_IN"/>
        </w:rPr>
      </w:r>
      <w:r>
        <w:rPr>
          <w:lang w:val="hi_IN" w:bidi="hi_IN"/>
        </w:rPr>
        <w:t>मैं सोच रहा हूँ कि इस्राएल के लोग अब क्यों चाहते हैं कि मैं इस्राएल वापस आऊँ। क्या यह उस भविष्यद्वक्ता अहिय्याह द्वारा मेरे बारे में की गई भविष्यद्वाणी का हिस्सा हो सकता है?</w:t>
      </w:r>
    </w:p>
    <w:p>
      <w:pPr/>
      <w:r>
        <w:rPr>
          <w:lang w:val="hi_IN" w:bidi="hi_IN"/>
        </w:rPr>
      </w:r>
      <w:r>
        <w:rPr>
          <w:lang w:val="hi_IN" w:bidi="hi_IN"/>
        </w:rPr>
        <w:t>नाटक को जारी रखें।</w:t>
      </w:r>
    </w:p>
    <w:p>
      <w:pPr/>
      <w:r>
        <w:rPr>
          <w:lang w:val="hi_IN" w:bidi="hi_IN"/>
        </w:rPr>
      </w:r>
      <w:r>
        <w:rPr>
          <w:lang w:val="hi_IN" w:bidi="hi_IN"/>
        </w:rPr>
        <w:t>यारोबाम और इस्राएल के लोग राजा रहबाम से बात करते हैं। लोग कहते हैं, “तेरे पिता राजा सुलैमान ने हमें बहुत कड़ी मेहनत कराई। लेकिन यदि आप हमारा काम आसान बना देते हैं, तो हम आपकी सेवा करेंगे और आप जो कुछ माँगेंगे, वह करेंगे।” रहबाम लोगों से कहता है कि वे तीन दिनों में वापस आएं ताकि उनकी विनती पर रहबाम का उत्तर सुन सकें। इसलिए, लोग तीन दिनों तक चले जाते हैं।</w:t>
      </w:r>
    </w:p>
    <w:p>
      <w:pPr/>
      <w:r>
        <w:rPr>
          <w:lang w:val="hi_IN" w:bidi="hi_IN"/>
        </w:rPr>
      </w:r>
      <w:r>
        <w:rPr>
          <w:lang w:val="hi_IN" w:bidi="hi_IN"/>
        </w:rPr>
        <w:t>नाटक को रोकें। इस्राएल के लोगों की भूमिका निभाने वाले व्यक्ति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हमें लगता है कि राजा रहबाम से हमारे भारी काम को कम करने की हमारी विनती उचित है। हम रहबाम से हमारा काम दूर करने के लिए नहीं कह रहे हैं, बल्कि उसे कम कर देने के लिए कह रहे हैं; या</w:t>
      </w:r>
    </w:p>
    <w:p>
      <w:pPr>
        <w:pStyle w:val="ListBullet"/>
        <w:spacing w:line="240" w:lineRule="auto"/>
        <w:ind w:left="720"/>
      </w:pPr>
      <w:r>
        <w:rPr>
          <w:lang w:val="hi_IN" w:bidi="hi_IN"/>
        </w:rPr>
      </w:r>
      <w:r>
        <w:rPr>
          <w:lang w:val="hi_IN" w:bidi="hi_IN"/>
        </w:rPr>
        <w:t>हमें आशा है कि रहबाम हमारी विनती सुनेगा, क्योंकि हम इतनी मेहनत और इतने सारे कर नहीं दे सकते, जैसे हमने उसके पिता राजा सुलैमान के लिए किया था; या</w:t>
      </w:r>
    </w:p>
    <w:p>
      <w:pPr>
        <w:pStyle w:val="ListBullet"/>
        <w:spacing w:line="240" w:lineRule="auto"/>
        <w:ind w:left="720"/>
      </w:pPr>
      <w:r>
        <w:rPr>
          <w:lang w:val="hi_IN" w:bidi="hi_IN"/>
        </w:rPr>
      </w:r>
      <w:r>
        <w:rPr>
          <w:lang w:val="hi_IN" w:bidi="hi_IN"/>
        </w:rPr>
        <w:t>आखिरकार हमारे पास राजा को अपनी बात सुनाने का मौका आ गया है! यदि यह नया राजा हमें बदले में कुछ दे, तो हम इस नए राजा के प्रति वफादार रहेंगे; या</w:t>
      </w:r>
    </w:p>
    <w:p>
      <w:pPr>
        <w:pStyle w:val="ListBullet"/>
        <w:spacing w:line="240" w:lineRule="auto"/>
        <w:ind w:left="720"/>
      </w:pPr>
      <w:r>
        <w:rPr>
          <w:lang w:val="hi_IN" w:bidi="hi_IN"/>
        </w:rPr>
      </w:r>
      <w:r>
        <w:rPr>
          <w:lang w:val="hi_IN" w:bidi="hi_IN"/>
        </w:rPr>
        <w:t>हमें आशा है कि राजा इन तीन दिनों में हमारी विनती पर ध्यान से सोचेगा।</w:t>
      </w:r>
    </w:p>
    <w:p>
      <w:pPr/>
      <w:r>
        <w:rPr>
          <w:lang w:val="hi_IN" w:bidi="hi_IN"/>
        </w:rPr>
      </w:r>
      <w:r>
        <w:rPr>
          <w:lang w:val="hi_IN" w:bidi="hi_IN"/>
        </w:rPr>
        <w:t>साथ ही, रहबाम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ये लोग इस तरह मुझसे बात करने के लिए क्यों आ रहे हैं? लोगों को मुझे राजा बनाना चाहिए और फिर मुझे अपने घर यरूशलेम वापस जाने देना चाहिए। लोगों को आभारी होना चाहिए कि मैं उन्हें देखने के लिए यहाँ शेकेम आया था; या</w:t>
      </w:r>
    </w:p>
    <w:p>
      <w:pPr>
        <w:pStyle w:val="ListBullet"/>
        <w:spacing w:line="240" w:lineRule="auto"/>
        <w:ind w:left="720"/>
      </w:pPr>
      <w:r>
        <w:rPr>
          <w:lang w:val="hi_IN" w:bidi="hi_IN"/>
        </w:rPr>
      </w:r>
      <w:r>
        <w:rPr>
          <w:lang w:val="hi_IN" w:bidi="hi_IN"/>
        </w:rPr>
        <w:t>मुझे सावधान रहने की आवश्यकता है कि मैं लोगों को कैसे उत्तर देता हूँ, क्योंकि मुझे उनकी वफादारी और समर्थन चाहिए। मैं जानता हूँ कि लोगों ने मेरे पिता राजा सुलैमान के लिए बहुत कड़ी मेहनत की, लेकिन मैं भी यरूशलेम में राजा के रूप में अपने जीवन का आनंद लेता हूँ, और मैं नहीं चाहता कि लोग मेरे लिए काम करना या कर देना बंद करें; या</w:t>
      </w:r>
    </w:p>
    <w:p>
      <w:pPr>
        <w:pStyle w:val="ListBullet"/>
        <w:spacing w:line="240" w:lineRule="auto"/>
        <w:ind w:left="720"/>
      </w:pPr>
      <w:r>
        <w:rPr>
          <w:lang w:val="hi_IN" w:bidi="hi_IN"/>
        </w:rPr>
      </w:r>
      <w:r>
        <w:rPr>
          <w:lang w:val="hi_IN" w:bidi="hi_IN"/>
        </w:rPr>
        <w:t>मुझे अभी पता नहीं है कि मुझे क्या करना है, इसलिए मैं अपने उत्तर के बारे में सोचने के लिए कुछ दिन लूँगा और कुछ सलाहकारों से इस बारे में सलाह माँगूँगा।</w:t>
      </w:r>
    </w:p>
    <w:p>
      <w:pPr/>
      <w:r>
        <w:rPr>
          <w:lang w:val="hi_IN" w:bidi="hi_IN"/>
        </w:rPr>
      </w:r>
      <w:r>
        <w:rPr>
          <w:lang w:val="hi_IN" w:bidi="hi_IN"/>
        </w:rPr>
        <w:t>नाटक को जारी रखें।</w:t>
      </w:r>
    </w:p>
    <w:p>
      <w:pPr/>
      <w:r>
        <w:rPr>
          <w:lang w:val="hi_IN" w:bidi="hi_IN"/>
        </w:rPr>
      </w:r>
      <w:r>
        <w:rPr>
          <w:lang w:val="hi_IN" w:bidi="hi_IN"/>
        </w:rPr>
        <w:t>राजा रहबाम उन वरिष्ठ सलाहकारों से बात करता है जिन्होंने उसके पिता राजा सुलैमान के जीवित रहने के समय उसकी सेवा की थी। रहबाम वरिष्ठ सलाहकारों से पूछता है, “तुम्हें क्या लगता है कि मुझे लोगों को क्या उत्तर देना चाहिए?” वे वरिष्ठ सलाहकार रहबाम से कहते हैं, “यदि आज तुम लोगों के सेवक बनो, और यदि तुम लोगों को अच्छा उत्तर दो, तो लोग हमेशा तुम्हारी सेवा करेंगे।”</w:t>
      </w:r>
    </w:p>
    <w:p>
      <w:pPr/>
      <w:r>
        <w:rPr>
          <w:lang w:val="hi_IN" w:bidi="hi_IN"/>
        </w:rPr>
      </w:r>
      <w:r>
        <w:rPr>
          <w:lang w:val="hi_IN" w:bidi="hi_IN"/>
        </w:rPr>
        <w:t>नाटक को रोकें। वरिष्ठ सलाहकारों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हमें लगता है कि रहबाम को लोगों को खुश करने के लिए कुछ भी कहना चाहिए, ताकि लोग अपने नए राजा के रूप में रहबाम का समर्थन करें। इससे कोई फर्क नहीं पड़ता कि रहबाम लोगों से की गई अपनी प्रतिज्ञाओं को निभाने की योजना बनाता है या नहीं। भविष्य में, रहबाम लोगों के प्रति और अधिक कठोर हो सकता है, लेकिन आज, रहबाम को लोगों से दयालु रूप से बात करनी चाहिए; या</w:t>
      </w:r>
    </w:p>
    <w:p>
      <w:pPr>
        <w:pStyle w:val="ListBullet"/>
        <w:spacing w:line="240" w:lineRule="auto"/>
        <w:ind w:left="720"/>
      </w:pPr>
      <w:r>
        <w:rPr>
          <w:lang w:val="hi_IN" w:bidi="hi_IN"/>
        </w:rPr>
      </w:r>
      <w:r>
        <w:rPr>
          <w:lang w:val="hi_IN" w:bidi="hi_IN"/>
        </w:rPr>
        <w:t>हमें लगता है कि लोगों की बात ध्यान से सुनना और लोगों से दयालु रूप से बात करना महत्वपूर्ण है। रहबाम को इस्राएल के उत्तरी गोत्रों के समर्थन की आवश्यकता है। रहबाम को अब ऐसा कुछ नहीं करना चाहिए जिससे इस्राएल के ये लोग रहबाम से नाराज हो जाएं। अन्यथा, हो सकता है कि लोग अपने नए राजा के रूप में रहबाम का समर्थन न करें; या</w:t>
      </w:r>
    </w:p>
    <w:p>
      <w:pPr>
        <w:pStyle w:val="ListBullet"/>
        <w:spacing w:line="240" w:lineRule="auto"/>
        <w:ind w:left="720"/>
      </w:pPr>
      <w:r>
        <w:rPr>
          <w:lang w:val="hi_IN" w:bidi="hi_IN"/>
        </w:rPr>
      </w:r>
      <w:r>
        <w:rPr>
          <w:lang w:val="hi_IN" w:bidi="hi_IN"/>
        </w:rPr>
        <w:t>हम सम्मानित हैं कि नया राजा पहले हमसे सलाह माँगने आया। हमारे पास सबसे अधिक अनुभव है, और हम जानते हैं कि इस्राएल के अलग-अलग गोत्रों की विनती को कैसे संभालना है।</w:t>
      </w:r>
    </w:p>
    <w:p>
      <w:pPr/>
      <w:r>
        <w:rPr>
          <w:lang w:val="hi_IN" w:bidi="hi_IN"/>
        </w:rPr>
      </w:r>
      <w:r>
        <w:rPr>
          <w:lang w:val="hi_IN" w:bidi="hi_IN"/>
        </w:rPr>
        <w:t>नाटक को जारी रखें।</w:t>
      </w:r>
    </w:p>
    <w:p>
      <w:pPr/>
      <w:r>
        <w:rPr>
          <w:lang w:val="hi_IN" w:bidi="hi_IN"/>
        </w:rPr>
      </w:r>
      <w:r>
        <w:rPr>
          <w:lang w:val="hi_IN" w:bidi="hi_IN"/>
        </w:rPr>
        <w:t>लेकिन रहबाम वरिष्ठ सलाहकारों की सलाह को अस्वीकार कर देता है। इसके बजाय, रहबाम युवा सलाहकारों से पूछता है कि क्या करना है। इन युवा सलाहकारों ने भी रहबाम की सेवा की, और वे रहबाम के समान उम्र के थे। रहबाम युवा सलाहकारों से पूछता है, “मैं उन लोगों को क्या उत्तर दूँ जिन्होंने मुझसे उन्हें मेरे पिता से कम काम देने के लिए कहा है?”</w:t>
      </w:r>
    </w:p>
    <w:p>
      <w:pPr/>
      <w:r>
        <w:rPr>
          <w:lang w:val="hi_IN" w:bidi="hi_IN"/>
        </w:rPr>
      </w:r>
      <w:r>
        <w:rPr>
          <w:lang w:val="hi_IN" w:bidi="hi_IN"/>
        </w:rPr>
        <w:t>नाटक को रोकें। रहबाम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नहीं चाहता कि लोग यह सोचें कि मैं कमजोर हूँ। यदि मैं वरिष्ठ सलाहकारों की सलाह का पालन करता हूँ, तो लोग कहेंगे कि मैं अपने पिता राजा सुलैमान से कमजोर हूँ; या</w:t>
      </w:r>
    </w:p>
    <w:p>
      <w:pPr>
        <w:pStyle w:val="ListBullet"/>
        <w:spacing w:line="240" w:lineRule="auto"/>
        <w:ind w:left="720"/>
      </w:pPr>
      <w:r>
        <w:rPr>
          <w:lang w:val="hi_IN" w:bidi="hi_IN"/>
        </w:rPr>
      </w:r>
      <w:r>
        <w:rPr>
          <w:lang w:val="hi_IN" w:bidi="hi_IN"/>
        </w:rPr>
        <w:t>मैं यह देखना पसंद करता हूँ कि मेरी अपनी उम्र के सलाहकार इस स्थिति के बारे में क्या सोचते हैं। मैं अपनी उम्र के लोगों पर अपने पिता के वरिष्ठ सलाहकारों से अधिक भरोसा करता हूँ; या</w:t>
      </w:r>
    </w:p>
    <w:p>
      <w:pPr>
        <w:pStyle w:val="ListBullet"/>
        <w:spacing w:line="240" w:lineRule="auto"/>
        <w:ind w:left="720"/>
      </w:pPr>
      <w:r>
        <w:rPr>
          <w:lang w:val="hi_IN" w:bidi="hi_IN"/>
        </w:rPr>
      </w:r>
      <w:r>
        <w:rPr>
          <w:lang w:val="hi_IN" w:bidi="hi_IN"/>
        </w:rPr>
        <w:t>इस्राएल के लोग बहुत शिकायत करते हैं। मुझे नहीं लगता कि मेरे पिता ने लोगों से बहुत मेहनत करवाई; या</w:t>
      </w:r>
    </w:p>
    <w:p>
      <w:pPr>
        <w:pStyle w:val="ListBullet"/>
        <w:spacing w:line="240" w:lineRule="auto"/>
        <w:ind w:left="720"/>
      </w:pPr>
      <w:r>
        <w:rPr>
          <w:lang w:val="hi_IN" w:bidi="hi_IN"/>
        </w:rPr>
      </w:r>
      <w:r>
        <w:rPr>
          <w:lang w:val="hi_IN" w:bidi="hi_IN"/>
        </w:rPr>
        <w:t>मुझे आशा है कि मेरे युवा सलाहकार मुझे वरिष्ठ सलाहकारों की तुलना में बेहतर सलाह देंगे। मुझे लगता है कि मैं युवा सलाहकारों की सलाह का पालन करूँगा, इससे पहले कि मुझे यह पता चले कि उनकी सलाह क्या है।</w:t>
      </w:r>
    </w:p>
    <w:p>
      <w:pPr/>
      <w:r>
        <w:rPr>
          <w:lang w:val="hi_IN" w:bidi="hi_IN"/>
        </w:rPr>
      </w:r>
      <w:r>
        <w:rPr>
          <w:lang w:val="hi_IN" w:bidi="hi_IN"/>
        </w:rPr>
        <w:t>नाटक को जारी रखें।</w:t>
      </w:r>
    </w:p>
    <w:p>
      <w:pPr/>
      <w:r>
        <w:rPr>
          <w:lang w:val="hi_IN" w:bidi="hi_IN"/>
        </w:rPr>
      </w:r>
      <w:r>
        <w:rPr>
          <w:lang w:val="hi_IN" w:bidi="hi_IN"/>
        </w:rPr>
        <w:t>युवा सलाहकार रहबाम से कहते हैं कि रहबाम को लोगों के अनुरोध को अस्वीकार कर देना चाहिए। लोगों ने शिकायत की कि रहबाम का पिता सुलैमान उनसे बहुत कठिन काम करवाता था। लोग चाहते थे कि रहबाम उन्हें कम काम दे। युवा सलाहकार कहते हैं कि रहबाम को सुलैमान से भी अधिक कठोर होना चाहिए। युवा सलाहकार कहते हैं कि रहबाम को लोगों से कहना चाहिए, “मेरी छोटी उंगली मेरे पिता की कमर से अधिक मोटी है!” युवा सलाहकार यह भी सोचते हैं कि रहबाम को लोगों का काम और भी कठिन बनाना चाहिए। सुलैमान ने लोगों को सामान्य कोड़ों से दण्ड दिया, लेकिन रहबाम को लोगों को उन कोड़ों से दण्ड देना चाहिए जो बिच्छुओं की तरह डंक लगाते हैं!</w:t>
      </w:r>
    </w:p>
    <w:p>
      <w:pPr/>
      <w:r>
        <w:rPr>
          <w:lang w:val="hi_IN" w:bidi="hi_IN"/>
        </w:rPr>
      </w:r>
      <w:r>
        <w:rPr>
          <w:lang w:val="hi_IN" w:bidi="hi_IN"/>
        </w:rPr>
        <w:t>नाटक को रोकें। युवा सलाहकारों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रहबाम को हमारी सलाह सुननी चाहिए क्योंकि रहबाम हमें जानता है, और हम उसे जानते हैं। हमारे पास इस बात के लिए सबसे अच्छे विचार हैं कि रहबाम इस्राएल का एक मजबूत राजा कैसे हो सकता है; या</w:t>
      </w:r>
    </w:p>
    <w:p>
      <w:pPr>
        <w:pStyle w:val="ListBullet"/>
        <w:spacing w:line="240" w:lineRule="auto"/>
        <w:ind w:left="720"/>
      </w:pPr>
      <w:r>
        <w:rPr>
          <w:lang w:val="hi_IN" w:bidi="hi_IN"/>
        </w:rPr>
      </w:r>
      <w:r>
        <w:rPr>
          <w:lang w:val="hi_IN" w:bidi="hi_IN"/>
        </w:rPr>
        <w:t>हमें लगता है कि वरिष्ठ सलाहकारों की सलाह का पालन करना एक बुरा विचार होगा। वे वृद्ध लोग काम करने का नया तरीका नहीं जानते हैं। रहबाम उन्हें दिखाएगा कि एक वास्तविक राजा कैसा होता है, जो राजा सुलैमान से भी कहीं अधिक कठोर होगा; या</w:t>
      </w:r>
    </w:p>
    <w:p>
      <w:pPr>
        <w:pStyle w:val="ListBullet"/>
        <w:spacing w:line="240" w:lineRule="auto"/>
        <w:ind w:left="720"/>
      </w:pPr>
      <w:r>
        <w:rPr>
          <w:lang w:val="hi_IN" w:bidi="hi_IN"/>
        </w:rPr>
      </w:r>
      <w:r>
        <w:rPr>
          <w:lang w:val="hi_IN" w:bidi="hi_IN"/>
        </w:rPr>
        <w:t>इस्राएल के इन लोगों को यह जानने की आवश्यकता है कि वे इस तरह राजा रहबाम से आकर बात नहीं कर सकते। इन लोगों को नए राजा का सम्मान करना चाहिए और उससे चीज़ें नहीं माँगनी चाहिए। रहबाम अपने पिता से भी अधिक शक्तिशाली और कठोर होगा!</w:t>
      </w:r>
    </w:p>
    <w:p>
      <w:pPr/>
      <w:r>
        <w:rPr>
          <w:lang w:val="hi_IN" w:bidi="hi_IN"/>
        </w:rPr>
      </w:r>
      <w:r>
        <w:rPr>
          <w:lang w:val="hi_IN" w:bidi="hi_IN"/>
        </w:rPr>
        <w:t>नाटक को जारी रखें।</w:t>
      </w:r>
    </w:p>
    <w:p>
      <w:pPr/>
      <w:r>
        <w:rPr>
          <w:lang w:val="hi_IN" w:bidi="hi_IN"/>
        </w:rPr>
      </w:r>
      <w:r>
        <w:rPr>
          <w:lang w:val="hi_IN" w:bidi="hi_IN"/>
        </w:rPr>
        <w:t>यारोबाम और लोग तीसरे दिन रहबाम के पास वापस आते हैं। यह ठीक वही है जो राजा रहबाम ने उन्हें करने के लिए कहा था। रहबाम लोगों से कठोरता से बात करता है। रहबाम वरिष्ठ सलाहकारों की सलाह को अस्वीकार कर देता है और इसके बजाय, रहबाम युवा सलाहकारों की सलाह का पालन करता है। रहबाम लोगों से कहता है, “मेरे पिता ने तुमसे कठिन काम कराया, लेकिन मैं तुमसे और भी कठिन काम कराऊँगा! मेरे पिता ने तुम्हें सामान्य कोड़ों से दण्ड दिया था, लेकिन मैं तुम्हें उन कोड़ों से दण्ड दूँगा जो बिच्छुओं की तरह डंक लगाते हैं!”</w:t>
      </w:r>
    </w:p>
    <w:p>
      <w:pPr/>
      <w:r>
        <w:rPr>
          <w:lang w:val="hi_IN" w:bidi="hi_IN"/>
        </w:rPr>
      </w:r>
      <w:r>
        <w:rPr>
          <w:lang w:val="hi_IN" w:bidi="hi_IN"/>
        </w:rPr>
        <w:t>नाटक को रोकें। रहबाम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अपने युवा सलाहकारों की सलाह अपने वरिष्ठ सलाहकारों की सलाह से बेहतर पसंद है। मैं राजा हूँ, इसलिए मैं यह तय कर सकता हूँ कि मैं क्या करना चाहता हूँ; या</w:t>
      </w:r>
    </w:p>
    <w:p>
      <w:pPr>
        <w:pStyle w:val="ListBullet"/>
        <w:spacing w:line="240" w:lineRule="auto"/>
        <w:ind w:left="720"/>
      </w:pPr>
      <w:r>
        <w:rPr>
          <w:lang w:val="hi_IN" w:bidi="hi_IN"/>
        </w:rPr>
      </w:r>
      <w:r>
        <w:rPr>
          <w:lang w:val="hi_IN" w:bidi="hi_IN"/>
        </w:rPr>
        <w:t>मैं अपने पिता से भी अधिक कठोर और अधिक माँग करने वाला राजा बनने के लिए तैयार हूँ! या</w:t>
      </w:r>
    </w:p>
    <w:p>
      <w:pPr>
        <w:pStyle w:val="ListBullet"/>
        <w:spacing w:line="240" w:lineRule="auto"/>
        <w:ind w:left="720"/>
      </w:pPr>
      <w:r>
        <w:rPr>
          <w:lang w:val="hi_IN" w:bidi="hi_IN"/>
        </w:rPr>
      </w:r>
      <w:r>
        <w:rPr>
          <w:lang w:val="hi_IN" w:bidi="hi_IN"/>
        </w:rPr>
        <w:t>इन लोगों को मेरा सम्मान करने की आवश्यकता है। उन्हें मुझसे उनके भारी काम का बोझ कम करने के लिए कभी नहीं कहना चाहिए था, क्योंकि अब उन्हें और भी कठिन काम करना पड़ेगा।</w:t>
      </w:r>
    </w:p>
    <w:p>
      <w:pPr/>
      <w:r>
        <w:rPr>
          <w:lang w:val="hi_IN" w:bidi="hi_IN"/>
        </w:rPr>
      </w:r>
      <w:r>
        <w:rPr>
          <w:lang w:val="hi_IN" w:bidi="hi_IN"/>
        </w:rPr>
        <w:t>साथ ही, इस्राएल के लोगों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हम बहुत निराश हैं कि रहबाम ने हमारी बात नहीं सुनी; या</w:t>
      </w:r>
    </w:p>
    <w:p>
      <w:pPr>
        <w:pStyle w:val="ListBullet"/>
        <w:spacing w:line="240" w:lineRule="auto"/>
        <w:ind w:left="720"/>
      </w:pPr>
      <w:r>
        <w:rPr>
          <w:lang w:val="hi_IN" w:bidi="hi_IN"/>
        </w:rPr>
      </w:r>
      <w:r>
        <w:rPr>
          <w:lang w:val="hi_IN" w:bidi="hi_IN"/>
        </w:rPr>
        <w:t>हम हैरान हैं कि रहबाम अपने पिता से भी अधिक कठोर होने की योजना बना रहा है; या</w:t>
      </w:r>
    </w:p>
    <w:p>
      <w:pPr>
        <w:pStyle w:val="ListBullet"/>
        <w:spacing w:line="240" w:lineRule="auto"/>
        <w:ind w:left="720"/>
      </w:pPr>
      <w:r>
        <w:rPr>
          <w:lang w:val="hi_IN" w:bidi="hi_IN"/>
        </w:rPr>
      </w:r>
      <w:r>
        <w:rPr>
          <w:lang w:val="hi_IN" w:bidi="hi_IN"/>
        </w:rPr>
        <w:t>अब हमारी रहबाम की राजा के रूप में सेवा करने की कोई योजना नहीं है। हमने रहबाम को अपनी वफादारी के बदले हमारे प्रति दयालु होने का मौका दिया। रहबाम ने यह अवसर नहीं लिया, और अब हम जानते हैं कि रहबाम के राज्य में हमारा स्वागत नहीं है। हमें अपने अगुवे के रूप में यारोबाम के साथ अन्य योजनाएँ बनाना शुरू करनी चाहिए।</w:t>
      </w:r>
    </w:p>
    <w:p>
      <w:pPr/>
      <w:r>
        <w:rPr>
          <w:lang w:val="hi_IN" w:bidi="hi_IN"/>
        </w:rPr>
      </w:r>
      <w:r>
        <w:rPr>
          <w:lang w:val="hi_IN" w:bidi="hi_IN"/>
        </w:rPr>
        <w:t>नाटक को जारी रखें।</w:t>
      </w:r>
    </w:p>
    <w:p>
      <w:pPr/>
      <w:r>
        <w:rPr>
          <w:lang w:val="hi_IN" w:bidi="hi_IN"/>
        </w:rPr>
      </w:r>
      <w:r>
        <w:rPr>
          <w:lang w:val="hi_IN" w:bidi="hi_IN"/>
        </w:rPr>
        <w:t>रहबाम ने इस्राएल के लोगों की बात सुनने से इनकार कर दिया। यहोवा ने ऐसा शीलो निवासी अहिय्याह द्वारा नबात के पुत्र यारोबाम से कही गई प्रतिज्ञा को पूरा करने के लिए किया था।</w:t>
      </w:r>
    </w:p>
    <w:p>
      <w:pPr/>
      <w:r>
        <w:rPr>
          <w:lang w:val="hi_IN" w:bidi="hi_IN"/>
        </w:rPr>
      </w:r>
      <w:r>
        <w:rPr>
          <w:lang w:val="hi_IN" w:bidi="hi_IN"/>
        </w:rPr>
        <w:t>नाटक को रोकें। इस्राएल के लोगों की भूमिका निभाने वाले उन लोगों से पूछें, जो इस कहानी के घटित होने के कई पीढ़ियों बाद इसे सुन रहे हैं,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हम चाहते हैं कि रहबाम ने इस्राएल के लोगों की बात सुनने का चुनाव किया होता। शायद तब इस्राएल का कभी विभाजित राज्य नहीं होता; या</w:t>
      </w:r>
    </w:p>
    <w:p>
      <w:pPr>
        <w:pStyle w:val="ListBullet"/>
        <w:spacing w:line="240" w:lineRule="auto"/>
        <w:ind w:left="720"/>
      </w:pPr>
      <w:r>
        <w:rPr>
          <w:lang w:val="hi_IN" w:bidi="hi_IN"/>
        </w:rPr>
      </w:r>
      <w:r>
        <w:rPr>
          <w:lang w:val="hi_IN" w:bidi="hi_IN"/>
        </w:rPr>
        <w:t>हमें भरोसा है कि यहोवा के तरीके हमेशा अच्छे होते हैं, भले ही हमें यह समझ नहीं आता कि यहोवा चीज़ें क्यों होने देता है; या</w:t>
      </w:r>
    </w:p>
    <w:p>
      <w:pPr>
        <w:pStyle w:val="ListBullet"/>
        <w:spacing w:line="240" w:lineRule="auto"/>
        <w:ind w:left="720"/>
      </w:pPr>
      <w:r>
        <w:rPr>
          <w:lang w:val="hi_IN" w:bidi="hi_IN"/>
        </w:rPr>
      </w:r>
      <w:r>
        <w:rPr>
          <w:lang w:val="hi_IN" w:bidi="hi_IN"/>
        </w:rPr>
        <w:t>हमें वह प्रतिज्ञा याद है जो शीलो निवासी अहिय्याह ने पिछली कहानी में यारोबाम से की थी, और अब हम देखते हैं कि यहोवा अपनी की हुई प्रतिज्ञाओं को पूरा करता है।</w:t>
      </w:r>
      <w:r>
        <w:rPr>
          <w:lang w:val="hi_IN" w:bidi="hi_IN"/>
        </w:rPr>
      </w:r>
    </w:p>
    <w:p>
      <w:pPr>
        <w:pStyle w:val="Heading3"/>
      </w:pPr>
      <w:r>
        <w:rPr>
          <w:lang w:val="hi_IN" w:bidi="hi_IN"/>
        </w:rPr>
        <w:t>आवश्यक जानकारी</w:t>
      </w:r>
    </w:p>
    <w:p>
      <w:pPr/>
      <w:r>
        <w:rPr>
          <w:lang w:val="hi_IN" w:bidi="hi_IN"/>
        </w:rPr>
      </w:r>
      <w:r>
        <w:rPr>
          <w:lang w:val="hi_IN" w:bidi="hi_IN"/>
        </w:rPr>
        <w:t>1 राजाओं 12:1–15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पिछले भाग में रहबाम इस्राएलियों का नया राजा बना। दाऊद इस्राएल का पहला राजा था, और दाऊद का पुत्र सुलैमान इस्राएल का दूसरा राजा था। रहबाम सुलैमान का पुत्र है। हम बाद के भाग में सीखेंगे कि रहबाम एक अम्मोनी स्त्री का पुत्र था जिसका नाम नमाह था। हम यह भी जानते हैं कि रहबाम के पिता सुलैमान ने अपने पुत्रों को बुद्धि के बारे में सिखाने के लिए कई नीतिवचन लिखे थे। इस भाग में, हमें पता चलता है कि रहबाम अपने पिता सुलैमान की बुद्धि का अनुसरण नहीं करता है।</w:t>
      </w:r>
    </w:p>
    <w:p>
      <w:pPr/>
      <w:r>
        <w:rPr>
          <w:lang w:val="hi_IN" w:bidi="hi_IN"/>
        </w:rPr>
      </w:r>
      <w:r>
        <w:rPr>
          <w:lang w:val="hi_IN" w:bidi="hi_IN"/>
        </w:rPr>
        <w:t>इस भाग में, "</w:t>
      </w:r>
      <w:r>
        <w:rPr>
          <w:b/>
          <w:lang w:val="hi_IN" w:bidi="hi_IN"/>
        </w:rPr>
        <w:t>इस्राएल</w:t>
      </w:r>
      <w:r>
        <w:rPr>
          <w:lang w:val="hi_IN" w:bidi="hi_IN"/>
        </w:rPr>
        <w:t xml:space="preserve">" और "इस्राएली" इस्राएल के उत्तरी गोत्रों को दर्शाते हैं। इस्राएल के ये उत्तरी गोत्र इस्राएल के उत्तर में शेकेम में राजा रहबाम से बात करने के लिए </w:t>
      </w:r>
      <w:r>
        <w:rPr>
          <w:b/>
          <w:lang w:val="hi_IN" w:bidi="hi_IN"/>
        </w:rPr>
        <w:t>सभा</w:t>
      </w:r>
      <w:r>
        <w:rPr>
          <w:lang w:val="hi_IN" w:bidi="hi_IN"/>
        </w:rPr>
        <w:t xml:space="preserve"> में इकट्ठा होते हैं। सभा तब होती है जब लोग किसी विशेष उद्देश्य के लिए एक साथ इकट्ठा होते हैं। सभा का अनुवाद उसी तरह करें जैसे आपने पिछले भागों में किया था। शेकेम बाद में इस्राएल के उत्तरी राज्य की पहली राजधानी बन जाता है। इस्राएल और इस्राएलियों का अनुवाद उसी तरह करें जैसे आपने पिछले भागों में किया है। इस्राएल और इस्राएलियों के बारे में अधिक जानकारी के लिए, मुख्य शब्दावली में इस्राएल और इस्राएली देखें।</w:t>
      </w:r>
    </w:p>
    <w:p>
      <w:pPr/>
      <w:r>
        <w:rPr>
          <w:lang w:val="hi_IN" w:bidi="hi_IN"/>
        </w:rPr>
      </w:r>
      <w:r>
        <w:rPr>
          <w:lang w:val="hi_IN" w:bidi="hi_IN"/>
        </w:rPr>
        <w:t xml:space="preserve">यारोबाम मिस्र में अपने </w:t>
      </w:r>
      <w:r>
        <w:rPr>
          <w:b/>
          <w:lang w:val="hi_IN" w:bidi="hi_IN"/>
        </w:rPr>
        <w:t>निर्वासन</w:t>
      </w:r>
      <w:r>
        <w:rPr>
          <w:lang w:val="hi_IN" w:bidi="hi_IN"/>
        </w:rPr>
        <w:t xml:space="preserve"> से लौटता है। मिस्र वह देश है जहाँ इस्राएली मूसा और हारून के समय में यहोवा द्वारा छुड़ाए जाने से पहले 400 वर्षों तक दासत्व में रहे। यारोबाम मिस्र में था क्योंकि अतीत में </w:t>
      </w:r>
      <w:r>
        <w:rPr>
          <w:b/>
          <w:lang w:val="hi_IN" w:bidi="hi_IN"/>
        </w:rPr>
        <w:t>राजा</w:t>
      </w:r>
      <w:r>
        <w:rPr>
          <w:lang w:val="hi_IN" w:bidi="hi_IN"/>
        </w:rPr>
        <w:t xml:space="preserve"> सुलैमान ने यारोबाम को मारने की कोशिश की थी। राजा वह व्यक्ति होता है जो किसी शहर या क्षेत्र पर शासन करता है। मिस्र और राजा का अनुवाद उसी तरह करें जैसे आपने पिछले भागों में किया है। राजा के बारे में अधिक जानकारी के लिए, मुख्य शब्दावली देखें।</w:t>
      </w:r>
    </w:p>
    <w:p>
      <w:pPr/>
      <w:r>
        <w:rPr>
          <w:lang w:val="hi_IN" w:bidi="hi_IN"/>
        </w:rPr>
      </w:r>
      <w:r>
        <w:rPr>
          <w:lang w:val="hi_IN" w:bidi="hi_IN"/>
        </w:rPr>
        <w:t>इस्राएल के लोग राजा रहबाम से कहते हैं कि वह अपने भारी जूए को हल्का कर दे जो राजा सुलैमान ने उन्हें दिया था। जूआ लकड़ी का एक ढांचा होता है जिसमें दो छेद होते हैं, जिसका उपयोग लोग दो बैलों या दो अन्य पशुओं को एक साथ बाँधने के लिए करते हैं। बाइबल में, कभी-कभी जूए का अर्थ दासत्व या कड़ी मेहनत होता है।</w:t>
      </w:r>
    </w:p>
    <w:p>
      <w:pPr/>
      <w:r>
        <w:rPr>
          <w:lang w:val="hi_IN" w:bidi="hi_IN"/>
        </w:rPr>
      </w:r>
      <w:r>
        <w:rPr>
          <w:lang w:val="hi_IN" w:bidi="hi_IN"/>
        </w:rPr>
        <w:t xml:space="preserve">यहाँ रुकें और समूह में इस प्रश्न पर चर्चा करें: इस भाग में आप </w:t>
      </w:r>
      <w:r>
        <w:rPr>
          <w:b/>
          <w:lang w:val="hi_IN" w:bidi="hi_IN"/>
        </w:rPr>
        <w:t>जूए</w:t>
      </w:r>
      <w:r>
        <w:rPr>
          <w:lang w:val="hi_IN" w:bidi="hi_IN"/>
        </w:rPr>
        <w:t xml:space="preserve"> का अनुवाद कैसे करेंगे? चरण तीन में हुई अपनी उस चर्चा को याद रखें कि इस गद्यांश के इस भाग का अनुवाद कैसे किया जाए। क्या आप यहाँ जूए शब्द का उपयोग करेंगे, या इसका अनुवाद भारी परिश्रम, कठोर माँगें, या किसी और चीज़ के रूप में करेंगे? इस ऑडियो को यहाँ रोकें।</w:t>
      </w:r>
    </w:p>
    <w:p>
      <w:pPr/>
      <w:r>
        <w:rPr>
          <w:lang w:val="hi_IN" w:bidi="hi_IN"/>
        </w:rPr>
      </w:r>
      <w:r>
        <w:rPr>
          <w:lang w:val="hi_IN" w:bidi="hi_IN"/>
        </w:rPr>
        <w:t>राजा रहबाम पहले पुरनियों या वरिष्ठ सलाहकारों से सलाह माँगता है कि लोगों को कैसे उत्तर देना है। पुरनिए समुदाय में अधिकार वाले लोग हैं जो आमतौर पर अपने परिवारों के अगुवे होते हैं। ये पुरनिए राजा सुलैमान के जीवित रहने के दौरान उन्हें सलाह या बुद्धि देते थे।</w:t>
      </w:r>
    </w:p>
    <w:p>
      <w:pPr/>
      <w:r>
        <w:rPr>
          <w:lang w:val="hi_IN" w:bidi="hi_IN"/>
        </w:rPr>
      </w:r>
      <w:r>
        <w:rPr>
          <w:lang w:val="hi_IN" w:bidi="hi_IN"/>
        </w:rPr>
        <w:t xml:space="preserve">यहाँ रुकें और समूह में इस प्रश्न पर चर्चा करें: इस भाग में आप </w:t>
      </w:r>
      <w:r>
        <w:rPr>
          <w:b/>
          <w:lang w:val="hi_IN" w:bidi="hi_IN"/>
        </w:rPr>
        <w:t>पुरनियों</w:t>
      </w:r>
      <w:r>
        <w:rPr>
          <w:lang w:val="hi_IN" w:bidi="hi_IN"/>
        </w:rPr>
        <w:t xml:space="preserve"> का अनुवाद कैसे करेंगे? आप पुरनियों का अनुवाद पिछले भागों में किए गए समान ही कर सकते हैं, लेकिन इन पुरनियों के पास राजा को सलाह देने का एक और विशेष काम हो सकता है। पुरनियों के बारे में अधिक जानकारी के लिए, मुख्य शब्दावली देखें। इस ऑडियो को यहाँ रोकें।</w:t>
      </w:r>
    </w:p>
    <w:p>
      <w:pPr/>
      <w:r>
        <w:rPr>
          <w:lang w:val="hi_IN" w:bidi="hi_IN"/>
        </w:rPr>
      </w:r>
      <w:r>
        <w:rPr>
          <w:lang w:val="hi_IN" w:bidi="hi_IN"/>
        </w:rPr>
        <w:t xml:space="preserve">वरिष्ठ सलाहकार राजा रहबाम से कहते हैं कि यदि आज रहबाम लोगों का </w:t>
      </w:r>
      <w:r>
        <w:rPr>
          <w:b/>
          <w:lang w:val="hi_IN" w:bidi="hi_IN"/>
        </w:rPr>
        <w:t>सेवक</w:t>
      </w:r>
      <w:r>
        <w:rPr>
          <w:lang w:val="hi_IN" w:bidi="hi_IN"/>
        </w:rPr>
        <w:t xml:space="preserve"> है, तो भविष्य में लोग हमेशा राजा के सेवक रहेंगे। सेवक वह व्यक्ति होता है जो अपने स्वामी के लिए काम करता है। इस मामले में, सलाहकार राजा से कह रहे हैं कि वह अपने लोगों की सेवा करे, या उन्हें प्रसन्न करे। सेवक का अनुवाद उसी तरह करें जैसे आपने पिछले भागों में किया है। सेवक के बारे में अधिक जानकारी के लिए, मुख्य शब्दावली देखें।</w:t>
      </w:r>
    </w:p>
    <w:p>
      <w:pPr/>
      <w:r>
        <w:rPr>
          <w:lang w:val="hi_IN" w:bidi="hi_IN"/>
        </w:rPr>
      </w:r>
      <w:r>
        <w:rPr>
          <w:lang w:val="hi_IN" w:bidi="hi_IN"/>
        </w:rPr>
        <w:t>रहबाम उन जवान लोगों से सलाह भी माँगता है जिनके साथ वह पले-बढ़े थे। इसका अनुवाद करने के अन्य तरीके अपेक्षाकृत युवा सलाहकार, युवा सलाहकार या अपेक्षाकृत युवा अधिकारी हो सकते हैं।</w:t>
      </w:r>
    </w:p>
    <w:p>
      <w:pPr/>
      <w:r>
        <w:rPr>
          <w:lang w:val="hi_IN" w:bidi="hi_IN"/>
        </w:rPr>
      </w:r>
      <w:r>
        <w:rPr>
          <w:lang w:val="hi_IN" w:bidi="hi_IN"/>
        </w:rPr>
        <w:t xml:space="preserve">यहाँ रुकें और समूह में इस प्रश्न पर चर्चा करें: इस भाग में आप </w:t>
      </w:r>
      <w:r>
        <w:rPr>
          <w:b/>
          <w:lang w:val="hi_IN" w:bidi="hi_IN"/>
        </w:rPr>
        <w:t>जवान पुरुषों</w:t>
      </w:r>
      <w:r>
        <w:rPr>
          <w:lang w:val="hi_IN" w:bidi="hi_IN"/>
        </w:rPr>
        <w:t xml:space="preserve"> का अनुवाद कैसे करेंगे? इस ऑडियो को यहाँ रोकें।</w:t>
      </w:r>
    </w:p>
    <w:p>
      <w:pPr/>
      <w:r>
        <w:rPr>
          <w:lang w:val="hi_IN" w:bidi="hi_IN"/>
        </w:rPr>
      </w:r>
      <w:r>
        <w:rPr>
          <w:lang w:val="hi_IN" w:bidi="hi_IN"/>
        </w:rPr>
        <w:t>रहबाम कहता है कि वह लोगों को उन कोड़ों से दण्ड देगा जो बिच्छुओं की तरह डंक लगाते हैं।</w:t>
      </w:r>
    </w:p>
    <w:p>
      <w:pPr/>
      <w:r>
        <w:rPr>
          <w:lang w:val="hi_IN" w:bidi="hi_IN"/>
        </w:rPr>
      </w:r>
      <w:r>
        <w:rPr>
          <w:lang w:val="hi_IN" w:bidi="hi_IN"/>
        </w:rPr>
        <w:t>यहाँ रुकें और एक ऐसे कोड़े की तस्वीर देखें जिसमें डोरी के सिरे पर धातु लगी है और एक बिच्छू की तस्वीर देखें। आप कोड़े और बिच्छुओं के लिए किन शब्दों या वाक्यांशों का उपयोग करेंगे? इस ऑडियो को यहाँ रोकें।</w:t>
      </w:r>
    </w:p>
    <w:p>
      <w:pPr/>
      <w:r>
        <w:rPr>
          <w:lang w:val="hi_IN" w:bidi="hi_IN"/>
        </w:rPr>
      </w:r>
      <w:r>
        <w:rPr>
          <w:lang w:val="hi_IN" w:bidi="hi_IN"/>
        </w:rPr>
        <w:t xml:space="preserve">इस भाग की घटनाएँ </w:t>
      </w:r>
      <w:r>
        <w:rPr>
          <w:b/>
          <w:lang w:val="hi_IN" w:bidi="hi_IN"/>
        </w:rPr>
        <w:t xml:space="preserve">यहोवा </w:t>
      </w:r>
      <w:r>
        <w:rPr>
          <w:lang w:val="hi_IN" w:bidi="hi_IN"/>
        </w:rPr>
        <w:t>की ओर से थीं। यहोवा परमेश्वर का व्यक्तिगत नाम है। यहोवा का अनुवाद उसी तरह करें जैसे आपने पिछले भागों में किया है। यहोवा के बारे में अधिक जानकारी के लिए, मुख्य शब्दावली को देखें।</w:t>
      </w:r>
    </w:p>
    <w:p>
      <w:pPr/>
      <w:r>
        <w:rPr>
          <w:lang w:val="hi_IN" w:bidi="hi_IN"/>
        </w:rPr>
      </w:r>
      <w:r>
        <w:rPr>
          <w:lang w:val="hi_IN" w:bidi="hi_IN"/>
        </w:rPr>
        <w:t xml:space="preserve">यहोवा ने ये घटनाएँ इसलिए कराई ताकि शीलो निवासी अहिय्याह के माध्यम से यारोबाम से कहे गए </w:t>
      </w:r>
      <w:r>
        <w:rPr>
          <w:b/>
          <w:lang w:val="hi_IN" w:bidi="hi_IN"/>
        </w:rPr>
        <w:t>वचन</w:t>
      </w:r>
      <w:r>
        <w:rPr>
          <w:lang w:val="hi_IN" w:bidi="hi_IN"/>
        </w:rPr>
        <w:t xml:space="preserve"> को पूरा किया जा सके। यहोवा ने यारोबाम से जो वचन कहा था, वह यहोवा की ओर से एक प्रतिज्ञा थी। वचन का अनुवाद उसी तरह करें जैसे आपने पिछले भागों में किया है। वचन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12:16–24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12:16–24 को सुनें और इसे अपने मन में रखें।</w:t>
      </w:r>
    </w:p>
    <w:p>
      <w:pPr/>
      <w:r>
        <w:rPr>
          <w:lang w:val="hi_IN" w:bidi="hi_IN"/>
        </w:rPr>
      </w:r>
      <w:r>
        <w:rPr>
          <w:lang w:val="hi_IN" w:bidi="hi_IN"/>
        </w:rPr>
        <w:t>यदि सम्भव हो, तो 1 राजाओं 12:16–24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राजाओं 12:16–24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इस्राएल के उत्तरी गोत्रों ने राजा रहबाम से अपने भारी काम के बोझ को कम करने के लिए कहा। राजा रहबाम ने लोगों की विनती सुनने से इनकार कर दिया। इसके बजाय, राजा रहबाम ने कहा कि वह लोगों से और भी कठिन काम कराएगा। अब, हम सुनते हैं कि लोग कैसे प्रतिक्रिया देते हैं। लोग राजा रहबाम के विरुद्ध विद्रोह करते हैं और उसके बजाय यारोबाम को अपना नया राजा बनाते हैं। राजा रहबाम लोगों के विरुद्ध लड़ने की योजना बनाता है।</w:t>
      </w:r>
    </w:p>
    <w:p>
      <w:pPr/>
      <w:r>
        <w:rPr>
          <w:lang w:val="hi_IN" w:bidi="hi_IN"/>
        </w:rPr>
      </w:r>
      <w:r>
        <w:rPr>
          <w:lang w:val="hi_IN" w:bidi="hi_IN"/>
        </w:rPr>
        <w:t>याद रखें कि 2 इतिहास 10:8–19 और 2 इतिहास 11:1–12 इस भाग के बहुत समान भाग हैं।</w:t>
      </w:r>
    </w:p>
    <w:p>
      <w:pPr/>
      <w:r>
        <w:rPr>
          <w:lang w:val="hi_IN" w:bidi="hi_IN"/>
        </w:rPr>
      </w:r>
      <w:r>
        <w:rPr>
          <w:lang w:val="hi_IN" w:bidi="hi_IN"/>
        </w:rPr>
        <w:t>यहाँ रुकें और 2 इतिहास 10:8–19 और 2 इतिहास 11:1–12 के अपने अनुवाद सुनें।</w:t>
      </w:r>
    </w:p>
    <w:p>
      <w:pPr/>
      <w:r>
        <w:rPr>
          <w:lang w:val="hi_IN" w:bidi="hi_IN"/>
        </w:rPr>
      </w:r>
      <w:r>
        <w:rPr>
          <w:lang w:val="hi_IN" w:bidi="hi_IN"/>
        </w:rPr>
        <w:t>यदि आपने पहले ही उन भागों का अनुवाद किया है। इस ऑडियो को यहाँ रोकें।</w:t>
      </w:r>
    </w:p>
    <w:p>
      <w:pPr/>
      <w:r>
        <w:rPr>
          <w:lang w:val="hi_IN" w:bidi="hi_IN"/>
        </w:rPr>
      </w:r>
      <w:r>
        <w:rPr>
          <w:lang w:val="hi_IN" w:bidi="hi_IN"/>
        </w:rPr>
        <w:t>जब कहानी शुरू होती है, तो इस्राएल के उत्तरी गोत्रों को यह महसूस होता है कि रहबाम उनके भारी काम के बोझ को कम करने की उनकी विनती नहीं सुनेगा। लोग राजा रहबाम से कहते हैं कि अब दाऊद के राज्य में लोगों के लिए कोई स्थान नहीं है। मूल अनुवाद में, लोग राजा रहबाम से पूछते हैं, “दाऊद में हमारा क्या भाग है, और यिशै के पुत्र में हमारा क्या भाग है?” लोग नहीं चाहते कि रहबाम उनके प्रश्न का उत्तर दे। लोग जानते हैं कि दाऊद रहबाम का दादा, यिशै का पुत्र और यहूदा के गोत्र का एक वंशज था। दाऊद और दाऊद के परिवार का इस्राएल के उत्तर के लोगों से कोई लेना-देना नहीं है।</w:t>
      </w:r>
    </w:p>
    <w:p>
      <w:pPr/>
      <w:r>
        <w:rPr>
          <w:lang w:val="hi_IN" w:bidi="hi_IN"/>
        </w:rPr>
      </w:r>
      <w:r>
        <w:rPr>
          <w:lang w:val="hi_IN" w:bidi="hi_IN"/>
        </w:rPr>
        <w:t>इस्राएल के उत्तरी गोत्र भी यह कहते हैं कि उन सभी को अपने तम्बुओं में लौट जाना चाहिए। तम्बू एक अस्थायी घर है। तम्बू घर के बारे में बात करने का एक और तरीका है। लोग चाहते हैं कि दाऊद के वंशज अपनी और अपने लोगों की देखभाल करें, लेकिन इस्राएल के उत्तरी गोत्र अब नहीं चाहते कि रहबाम उन पर शासन करे। उत्तरी गोत्र अब ऐसा नहीं महसूस करते कि वे इस्राएल के लोगों का एक हिस्सा हैं।</w:t>
      </w:r>
    </w:p>
    <w:p>
      <w:pPr/>
      <w:r>
        <w:rPr>
          <w:lang w:val="hi_IN" w:bidi="hi_IN"/>
        </w:rPr>
      </w:r>
      <w:r>
        <w:rPr>
          <w:lang w:val="hi_IN" w:bidi="hi_IN"/>
        </w:rPr>
        <w:t>यहाँ रुकें और एक तम्बू की एक तस्वीर देखें। इस ऑडियो को यहाँ रोकें।</w:t>
      </w:r>
    </w:p>
    <w:p>
      <w:pPr/>
      <w:r>
        <w:rPr>
          <w:lang w:val="hi_IN" w:bidi="hi_IN"/>
        </w:rPr>
      </w:r>
      <w:r>
        <w:rPr>
          <w:lang w:val="hi_IN" w:bidi="hi_IN"/>
        </w:rPr>
        <w:t>उत्तरी इस्राएली घर जाते हैं। हालाँकि, राजा रहबाम अभी भी उन इस्राएलियों पर शासन करता है जो मूल रूप से उत्तरी गोत्रों से थे, लेकिन अब इस्राएल के दक्षिण में यहूदा के नगरों और कस्बों में रहते हैं। हम जानते हैं कि रहबाम यहूदा के अन्य सभी लोगों पर भी शासन करता है।</w:t>
      </w:r>
    </w:p>
    <w:p>
      <w:pPr/>
      <w:r>
        <w:rPr>
          <w:lang w:val="hi_IN" w:bidi="hi_IN"/>
        </w:rPr>
      </w:r>
      <w:r>
        <w:rPr>
          <w:lang w:val="hi_IN" w:bidi="hi_IN"/>
        </w:rPr>
        <w:t>यहाँ रुकें और समूह के रूप में ऐसे नक्शे को देखें जो इस्राएल और यहूदा के राज्यों को दिखाता है। इस ऑडियो को यहाँ रोकें।</w:t>
      </w:r>
    </w:p>
    <w:p>
      <w:pPr/>
      <w:r>
        <w:rPr>
          <w:lang w:val="hi_IN" w:bidi="hi_IN"/>
        </w:rPr>
      </w:r>
      <w:r>
        <w:rPr>
          <w:lang w:val="hi_IN" w:bidi="hi_IN"/>
        </w:rPr>
        <w:t>रहबाम अदोनीराम को भेजता है, जो इस्राएल के राजाओं के लिए इमारतें बनाने हेतु लोगों से जबरदस्ती काम करवाने के लिए जिम्मेदार था। रहबाम शायद अदोनीराम को भेजता है क्योंकि रहबाम चाहता है कि इस्राएल के लोग जानें कि रहबाम लोगों के साथ कठोर व्यवहार करेगा और उनके काम के भारी जूए को बढ़ाएगा। लेकिन इस्राएली अदोनीराम की बात नहीं सुनते, और लोग अदोनीराम पर पत्थर फेंककर उसे मार डालते हैं। लोग शायद ऐसा रहबाम को यह दिखाने के लिए करते हैं कि लोग रहबाम का अपने राजा के रूप में सम्मान नहीं करते और रहबाम के लिए कोई और निर्माण परियोजना नहीं करेंगे।</w:t>
      </w:r>
    </w:p>
    <w:p>
      <w:pPr/>
      <w:r>
        <w:rPr>
          <w:lang w:val="hi_IN" w:bidi="hi_IN"/>
        </w:rPr>
      </w:r>
      <w:r>
        <w:rPr>
          <w:lang w:val="hi_IN" w:bidi="hi_IN"/>
        </w:rPr>
        <w:t>रहबाम जल्दी से अपने रथ पर बैठता है और इस्राएल की राजधानी यरूशलेम चला जाता है। इसका अर्थ है कि इससे पहले रहबाम इस्राएल के उत्तरी भाग में था, और शायद रहबाम अदोनीराम के साथ गया था। रथ एक दो पहियों वाली गाड़ी होती है जिसे घोड़े युद्ध में खींचते हैं, लेकिन कभी-कभी राजा भी रथों पर सवार होते थे।</w:t>
      </w:r>
    </w:p>
    <w:p>
      <w:pPr/>
      <w:r>
        <w:rPr>
          <w:lang w:val="hi_IN" w:bidi="hi_IN"/>
        </w:rPr>
      </w:r>
      <w:r>
        <w:rPr>
          <w:lang w:val="hi_IN" w:bidi="hi_IN"/>
        </w:rPr>
        <w:t>यहाँ रुकें और एक रथ की तस्वीर और यरूशलेम को दर्शाने वाला एक नक्शा देखें। इस ऑडियो को यहाँ रोकें।</w:t>
      </w:r>
    </w:p>
    <w:p>
      <w:pPr/>
      <w:r>
        <w:rPr>
          <w:lang w:val="hi_IN" w:bidi="hi_IN"/>
        </w:rPr>
      </w:r>
      <w:r>
        <w:rPr>
          <w:lang w:val="hi_IN" w:bidi="hi_IN"/>
        </w:rPr>
        <w:t>कहानीकार कहता है कि "इस्राएल," जिसका अर्थ इस्राएल के उत्तरी गोत्रों से है, उस समय से दाऊद के परिवार के विरुद्ध विद्रोह करता आ रहा है, जब से यह कहानी हुई है। इस्राएल के उत्तरी गोत्र दाऊद के किसी वंशज को अपना राजा होने देने से इनकार कर देते हैं। कहानीकार ने ये कहानियाँ घटने के बहुत बाद सुनाई थीं, इसलिए इस्राएल के लोग लंबे समय से विद्रोह कर रहे थे।</w:t>
      </w:r>
    </w:p>
    <w:p>
      <w:pPr/>
      <w:r>
        <w:rPr>
          <w:lang w:val="hi_IN" w:bidi="hi_IN"/>
        </w:rPr>
      </w:r>
      <w:r>
        <w:rPr>
          <w:lang w:val="hi_IN" w:bidi="hi_IN"/>
        </w:rPr>
        <w:t>इस्राएल के उत्तरी गोत्रों के लोग सुनते हैं कि यारोबाम इस्राएल में वापस आ गया है। याद रखें कि यारोबाम वह व्यक्ति है जो रहबाम के पिता राजा सुलैमान का एक सेवक था। यारोबाम मिस्र में निर्वासन में रहा है क्योंकि राजा सुलैमान ने यारोबाम को मारने की कोशिश की थी। अब, लोग यारोबाम से उनसे मिलने के लिए कहते हैं। अपनी सभा में, लोग यारोबाम को पूरे उत्तरी इस्राएल का राजा बनाते हैं। केवल यहूदा का गोत्र दाऊद के वंशज रहबाम के प्रति वफादार रहता है। हम पिछले भाग से जानते हैं कि भविष्यद्वक्ता अहिय्याह ने कहा था कि यारोबाम इस्राएल के 10 गोत्रों का अगुवा होगा। बिन्यामीन का छोटा गोत्र बाद में यहूदा के गोत्र का हिस्सा बन जाता है, इसलिए शायद यही कारण है कि कहानीकार यहाँ कहता है कि केवल यहूदा का गोत्र दाऊद के परिवार के प्रति वफादार रहता है।</w:t>
      </w:r>
    </w:p>
    <w:p>
      <w:pPr/>
      <w:r>
        <w:rPr>
          <w:lang w:val="hi_IN" w:bidi="hi_IN"/>
        </w:rPr>
      </w:r>
      <w:r>
        <w:rPr>
          <w:lang w:val="hi_IN" w:bidi="hi_IN"/>
        </w:rPr>
        <w:t>यहाँ रुकें और समूह के रूप में इस प्रश्न पर चर्चा करें: अपने गाँव, नगर या देश में दो प्रतिद्वंद्वी अगुवों के बारे में बात करें। दोनों अगुवों में से प्रत्येक ने अपने जैसे लोगों को दूसरे अगुवे से बेहतर बनाने की कोशिश कैसे की? इस ऑडियो को यहाँ रोकें।</w:t>
      </w:r>
    </w:p>
    <w:p>
      <w:pPr/>
      <w:r>
        <w:rPr>
          <w:lang w:val="hi_IN" w:bidi="hi_IN"/>
        </w:rPr>
      </w:r>
      <w:r>
        <w:rPr>
          <w:lang w:val="hi_IN" w:bidi="hi_IN"/>
        </w:rPr>
        <w:t>रहबाम इस्राएल की राजधानी यरूशलेम में पहुँचता है। याद रखें कि इस भाग में पहले रहबाम अपने रथ पर भाग गया था। रहबाम इस्राएल के विद्रोही उत्तरी गोत्रों के विरुद्ध युद्ध के लिए तैयार है, जो रहबाम को अपने राजा के रूप में पहचानने से इनकार कर देते हैं। रहबाम अपने साथ उत्तर में जाने के लिए यहूदा और बिन्यामीन के गोत्रों में से 180,000 योद्धाओं को चुनता है। राजा रहबाम विभाजित राज्य को फिर से एकत्रित करना चाहता है, ताकि रहबाम इस्राएल के सभी गोत्रों का राजा हो। हम जानते हैं कि बिन्यामीन का गोत्र बाद में यहूदा के गोत्र का हिस्सा बन जाता है, और शायद यही कारण है कि कहानीकार ने पहले कहा था कि केवल यहूदा का गोत्र रहबाम के प्रति वफादार है, भले ही यहाँ हम देखते हैं कि बिन्यामीन का गोत्र रहबाम के लिए लड़ने के लिए तैयार है।</w:t>
      </w:r>
    </w:p>
    <w:p>
      <w:pPr/>
      <w:r>
        <w:rPr>
          <w:lang w:val="hi_IN" w:bidi="hi_IN"/>
        </w:rPr>
      </w:r>
      <w:r>
        <w:rPr>
          <w:lang w:val="hi_IN" w:bidi="hi_IN"/>
        </w:rPr>
        <w:t>लेकिन परमेश्वर का व्यक्ति शमायाह परमेश्वर की ओर से एक वचन सुनता है। परमेश्वर शमायाह से कहता है कि वह रहबाम, यहूदा और बिन्यामीन के लोगों और बाकी लोगों को एक संदेश दे। बाकी लोगों से तात्पर्य उन उत्तरी गोत्रों के लोगों से हो सकता है जो यहूदा में रहते हैं। संदेश कहता है कि रहबाम और यहूदा के दक्षिणी राज्य के लोगों को अपने भाइयों या रिश्तेदारों, अन्य इस्राएलियों के विरुद्ध नहीं लड़ना चाहिए। इसके बजाय, यहोवा लोगों से घर जाने के लिए कहता है क्योंकि यहोवा ने ऐसा कराया था। आपको याद होगा कि पहले की कहानी में, भविष्यद्वक्ता अहिय्याह ने कहा था कि यहोवा इस्राएल के 10 गोत्रों को रहबाम से दूर कर देगा।</w:t>
      </w:r>
    </w:p>
    <w:p>
      <w:pPr/>
      <w:r>
        <w:rPr>
          <w:lang w:val="hi_IN" w:bidi="hi_IN"/>
        </w:rPr>
      </w:r>
      <w:r>
        <w:rPr>
          <w:lang w:val="hi_IN" w:bidi="hi_IN"/>
        </w:rPr>
        <w:t>यहाँ रुकें और समूह के रूप में इस प्रश्न पर चर्चा करें: उस समय के बारे में बात करें जब दो लोग या लोगों के समूह एक-दूसरे से लड़ना चाहते थे, लेकिन किसी और ने लोगों या लोगों के समूहों को एक-दूसरे से न लड़ने के लिए मनाया था। उस व्यक्ति ने दूसरे लोगों को लड़ाई न करने के लिए कैसे समझाया? इस ऑडियो को यहाँ रोकें।</w:t>
      </w:r>
    </w:p>
    <w:p>
      <w:pPr/>
      <w:r>
        <w:rPr>
          <w:lang w:val="hi_IN" w:bidi="hi_IN"/>
        </w:rPr>
      </w:r>
      <w:r>
        <w:rPr>
          <w:lang w:val="hi_IN" w:bidi="hi_IN"/>
        </w:rPr>
        <w:t>लोग यहोवा के वचनों को सुनते हैं जो परमेश्वर का जन शमायाह उन्हें बताता है। सभी लोग अपने घरों को वापस जाते हैं, जैसा कि यहोवा ने उन्हें करने का आदेश दिया था।</w:t>
      </w:r>
      <w:r>
        <w:rPr>
          <w:lang w:val="hi_IN" w:bidi="hi_IN"/>
        </w:rPr>
      </w:r>
    </w:p>
    <w:p>
      <w:pPr>
        <w:pStyle w:val="Heading3"/>
      </w:pPr>
      <w:r>
        <w:rPr>
          <w:lang w:val="hi_IN" w:bidi="hi_IN"/>
        </w:rPr>
        <w:t>घटनाओं को समझाना</w:t>
      </w:r>
    </w:p>
    <w:p>
      <w:pPr/>
      <w:r>
        <w:rPr>
          <w:lang w:val="hi_IN" w:bidi="hi_IN"/>
        </w:rPr>
      </w:r>
      <w:r>
        <w:rPr>
          <w:lang w:val="hi_IN" w:bidi="hi_IN"/>
        </w:rPr>
        <w:t>1 राजाओं 12:16–24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छ: दृश्य हैं।</w:t>
      </w:r>
    </w:p>
    <w:p>
      <w:pPr/>
      <w:r>
        <w:rPr>
          <w:lang w:val="hi_IN" w:bidi="hi_IN"/>
        </w:rPr>
      </w:r>
      <w:r>
        <w:rPr>
          <w:b/>
          <w:lang w:val="hi_IN" w:bidi="hi_IN"/>
        </w:rPr>
        <w:t>पहले दृश्य में:</w:t>
      </w:r>
      <w:r>
        <w:rPr>
          <w:lang w:val="hi_IN" w:bidi="hi_IN"/>
        </w:rPr>
        <w:t xml:space="preserve"> लोग कहते हैं कि अब दाऊद के राज्य में उनके लिए कोई स्थान नहीं है। लोग अपने तम्बुओं में वापस जाते हैं। रहबाम अभी भी इस्राएल के उत्तरी गोत्रों के लोगों पर शासन करता है जो अब यहूदा के गोत्र के देश में रहते हैं।</w:t>
      </w:r>
    </w:p>
    <w:p>
      <w:pPr/>
      <w:r>
        <w:rPr>
          <w:lang w:val="hi_IN" w:bidi="hi_IN"/>
        </w:rPr>
      </w:r>
      <w:r>
        <w:rPr>
          <w:b/>
          <w:lang w:val="hi_IN" w:bidi="hi_IN"/>
        </w:rPr>
        <w:t>दूसरे दृश्य में:</w:t>
      </w:r>
      <w:r>
        <w:rPr>
          <w:lang w:val="hi_IN" w:bidi="hi_IN"/>
        </w:rPr>
        <w:t xml:space="preserve"> रहबाम अदोनीराम को भेजता है, जो लोगों को इमारतें बनाने के लिए मजबूर करने का प्रभारी था। लोग अदोनीराम को पत्थरों से मार डालते हैं। रहबाम बचकर अपने रथ पर सवार होकर यरूशलेम भाग जाता है।</w:t>
      </w:r>
    </w:p>
    <w:p>
      <w:pPr/>
      <w:r>
        <w:rPr>
          <w:lang w:val="hi_IN" w:bidi="hi_IN"/>
        </w:rPr>
      </w:r>
      <w:r>
        <w:rPr>
          <w:b/>
          <w:lang w:val="hi_IN" w:bidi="hi_IN"/>
        </w:rPr>
        <w:t>तीसरे दृश्य में:</w:t>
      </w:r>
      <w:r>
        <w:rPr>
          <w:lang w:val="hi_IN" w:bidi="hi_IN"/>
        </w:rPr>
        <w:t xml:space="preserve"> कहानीकार हमें याद दिलाता है कि जिस समय वह यह कहानी सुनाता है, उस समय इस्राएल के उत्तरी गोत्र अभी भी दाऊद के परिवार के विरुद्ध विद्रोह कर रहे हैं।</w:t>
      </w:r>
    </w:p>
    <w:p>
      <w:pPr/>
      <w:r>
        <w:rPr>
          <w:lang w:val="hi_IN" w:bidi="hi_IN"/>
        </w:rPr>
      </w:r>
      <w:r>
        <w:rPr>
          <w:b/>
          <w:lang w:val="hi_IN" w:bidi="hi_IN"/>
        </w:rPr>
        <w:t>चौथे दृश्य में:</w:t>
      </w:r>
      <w:r>
        <w:rPr>
          <w:lang w:val="hi_IN" w:bidi="hi_IN"/>
        </w:rPr>
        <w:t xml:space="preserve"> इस्राएलियों की एक सभा होती है, और वे यारोबाम को अपना नया राजा बनाते हैं। केवल यहूदा का गोत्र ही दाऊद के वंशज रहबाम के प्रति वफादार रहता है।</w:t>
      </w:r>
    </w:p>
    <w:p>
      <w:pPr/>
      <w:r>
        <w:rPr>
          <w:lang w:val="hi_IN" w:bidi="hi_IN"/>
        </w:rPr>
      </w:r>
      <w:r>
        <w:rPr>
          <w:b/>
          <w:lang w:val="hi_IN" w:bidi="hi_IN"/>
        </w:rPr>
        <w:t>पाँचवें दृश्य में:</w:t>
      </w:r>
      <w:r>
        <w:rPr>
          <w:lang w:val="hi_IN" w:bidi="hi_IN"/>
        </w:rPr>
        <w:t xml:space="preserve"> रहबाम यहूदा और बिन्यामीन के गोत्रों में से 180,000 पुरुष योद्धाओं को चुनता है। रहबाम इस्राएल के उत्तरी गोत्रों के विरुद्ध युद्ध की तैयारी करता है।</w:t>
      </w:r>
    </w:p>
    <w:p>
      <w:pPr/>
      <w:r>
        <w:rPr>
          <w:lang w:val="hi_IN" w:bidi="hi_IN"/>
        </w:rPr>
      </w:r>
      <w:r>
        <w:rPr>
          <w:b/>
          <w:lang w:val="hi_IN" w:bidi="hi_IN"/>
        </w:rPr>
        <w:t>छठे दृश्य में:</w:t>
      </w:r>
      <w:r>
        <w:rPr>
          <w:lang w:val="hi_IN" w:bidi="hi_IN"/>
        </w:rPr>
        <w:t xml:space="preserve"> यहोवा ने परमेश्वर के जन शमायाह को एक संदेश भेजा, जिसमें उसे रहबाम और यहूदा और बिन्यामीन के लोगों से यह कहने के लिए कहा गया कि उन्हें अन्य इस्राएलियों के विरुद्ध नहीं लड़ना चाहिए। सभी लोग घर जाते हैं, और वे अन्य इस्राएलियों के विरुद्ध नहीं लड़ते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इस्राएल के उत्तरी गोत्रों के लोग जो इस्राएल के उत्तर में रहते हैं</w:t>
      </w:r>
    </w:p>
    <w:p>
      <w:pPr>
        <w:pStyle w:val="ListBullet"/>
        <w:spacing w:line="240" w:lineRule="auto"/>
        <w:ind w:left="720"/>
      </w:pPr>
      <w:r>
        <w:rPr>
          <w:lang w:val="hi_IN" w:bidi="hi_IN"/>
        </w:rPr>
      </w:r>
      <w:r>
        <w:rPr>
          <w:lang w:val="hi_IN" w:bidi="hi_IN"/>
        </w:rPr>
        <w:t>राजा रहबाम</w:t>
      </w:r>
    </w:p>
    <w:p>
      <w:pPr>
        <w:pStyle w:val="ListBullet"/>
        <w:spacing w:line="240" w:lineRule="auto"/>
        <w:ind w:left="720"/>
      </w:pPr>
      <w:r>
        <w:rPr>
          <w:lang w:val="hi_IN" w:bidi="hi_IN"/>
        </w:rPr>
      </w:r>
      <w:r>
        <w:rPr>
          <w:lang w:val="hi_IN" w:bidi="hi_IN"/>
        </w:rPr>
        <w:t>इस्राएल के उत्तरी गोत्रों के लोग जो यहूदा के नगरों में रहते हैं</w:t>
      </w:r>
    </w:p>
    <w:p>
      <w:pPr>
        <w:pStyle w:val="ListBullet"/>
        <w:spacing w:line="240" w:lineRule="auto"/>
        <w:ind w:left="720"/>
      </w:pPr>
      <w:r>
        <w:rPr>
          <w:lang w:val="hi_IN" w:bidi="hi_IN"/>
        </w:rPr>
      </w:r>
      <w:r>
        <w:rPr>
          <w:lang w:val="hi_IN" w:bidi="hi_IN"/>
        </w:rPr>
        <w:t>अदोनीराम</w:t>
      </w:r>
    </w:p>
    <w:p>
      <w:pPr>
        <w:pStyle w:val="ListBullet"/>
        <w:spacing w:line="240" w:lineRule="auto"/>
        <w:ind w:left="720"/>
      </w:pPr>
      <w:r>
        <w:rPr>
          <w:lang w:val="hi_IN" w:bidi="hi_IN"/>
        </w:rPr>
      </w:r>
      <w:r>
        <w:rPr>
          <w:lang w:val="hi_IN" w:bidi="hi_IN"/>
        </w:rPr>
        <w:t>यारोबाम</w:t>
      </w:r>
    </w:p>
    <w:p>
      <w:pPr>
        <w:pStyle w:val="ListBullet"/>
        <w:spacing w:line="240" w:lineRule="auto"/>
        <w:ind w:left="720"/>
      </w:pPr>
      <w:r>
        <w:rPr>
          <w:lang w:val="hi_IN" w:bidi="hi_IN"/>
        </w:rPr>
      </w:r>
      <w:r>
        <w:rPr>
          <w:lang w:val="hi_IN" w:bidi="hi_IN"/>
        </w:rPr>
        <w:t>यहूदा का गोत्र</w:t>
      </w:r>
    </w:p>
    <w:p>
      <w:pPr>
        <w:pStyle w:val="ListBullet"/>
        <w:spacing w:line="240" w:lineRule="auto"/>
        <w:ind w:left="720"/>
      </w:pPr>
      <w:r>
        <w:rPr>
          <w:lang w:val="hi_IN" w:bidi="hi_IN"/>
        </w:rPr>
      </w:r>
      <w:r>
        <w:rPr>
          <w:lang w:val="hi_IN" w:bidi="hi_IN"/>
        </w:rPr>
        <w:t>बिन्यामीन का गोत्र</w:t>
      </w:r>
    </w:p>
    <w:p>
      <w:pPr>
        <w:pStyle w:val="ListBullet"/>
        <w:spacing w:line="240" w:lineRule="auto"/>
        <w:ind w:left="720"/>
      </w:pPr>
      <w:r>
        <w:rPr>
          <w:lang w:val="hi_IN" w:bidi="hi_IN"/>
        </w:rPr>
      </w:r>
      <w:r>
        <w:rPr>
          <w:lang w:val="hi_IN" w:bidi="hi_IN"/>
        </w:rPr>
        <w:t>यहूदा और बिन्यामीन के गोत्रों के 180,000 योद्धा</w:t>
      </w:r>
    </w:p>
    <w:p>
      <w:pPr>
        <w:pStyle w:val="ListBullet"/>
        <w:spacing w:line="240" w:lineRule="auto"/>
        <w:ind w:left="720"/>
      </w:pPr>
      <w:r>
        <w:rPr>
          <w:lang w:val="hi_IN" w:bidi="hi_IN"/>
        </w:rPr>
      </w:r>
      <w:r>
        <w:rPr>
          <w:lang w:val="hi_IN" w:bidi="hi_IN"/>
        </w:rPr>
        <w:t>शमायाह, परमेश्वर का जन</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याद रखें कि पिछले भाग में, राजा रहबाम ने लोगों के भारी काम के बोझ को कम करने की विनती को सुनने से इनकार कर दिया था। यह भी याद रखें कि यह भाग 2 इतिहास 10:8–19 और 2 इतिहास 11:1–12 के भागों के समान है।</w:t>
      </w:r>
    </w:p>
    <w:p>
      <w:pPr/>
      <w:r>
        <w:rPr>
          <w:lang w:val="hi_IN" w:bidi="hi_IN"/>
        </w:rPr>
      </w:r>
      <w:r>
        <w:rPr>
          <w:lang w:val="hi_IN" w:bidi="hi_IN"/>
        </w:rPr>
        <w:t>यहाँ रुकें और इन समान भागों के अपने अनुवाद को फिर से सुनें, यदि आपने पहले ही उन भागों का अनुवाद किया है। इस ऑडियो को यहाँ रोकें।</w:t>
      </w:r>
    </w:p>
    <w:p>
      <w:pPr/>
      <w:r>
        <w:rPr>
          <w:lang w:val="hi_IN" w:bidi="hi_IN"/>
        </w:rPr>
      </w:r>
      <w:r>
        <w:rPr>
          <w:lang w:val="hi_IN" w:bidi="hi_IN"/>
        </w:rPr>
        <w:t>पहले दृश्य में, इस्राएल के उत्तरी गोत्र रहबाम से कहते हैं कि दाऊद के राज्य में उनके लिए कोई स्थान नहीं है। लोग पूछते हैं, “दाऊद में हमारा क्या भाग है, और यिशै के पुत्र में हमारा क्या भाग है?” याद रखें कि लोग नहीं चाहते कि रहबाम इस प्रश्न का उत्तर दे, लेकिन वे रहबाम को यह दिखाना चाहते हैं कि वे दाऊद के परिवार का हिस्सा नहीं हैं, इसलिए रहबाम उन पर शासन नहीं कर सकता।</w:t>
      </w:r>
    </w:p>
    <w:p>
      <w:pPr/>
      <w:r>
        <w:rPr>
          <w:lang w:val="hi_IN" w:bidi="hi_IN"/>
        </w:rPr>
      </w:r>
      <w:r>
        <w:rPr>
          <w:lang w:val="hi_IN" w:bidi="hi_IN"/>
        </w:rPr>
        <w:t>यहाँ रुकें और इस प्रश्न पर समूह में चर्चा करें: क्या इसका अनुवाद एक प्रश्न के रूप में करना सबसे अच्छा होगा या एक कथन के रूप में? इस भाग का अनुवाद करने का एक और तरीका यह है, “हमारा राजा दाऊद से कोई लेना-देना नहीं है, और हमारा यिशै के इस पोते के साथ कोई लेना-देना नहीं है।” शायद इसका अनुवाद उसी तरह करना सबसे अच्छा है जो आपने 2 इतिहास के भाग में किया था। इस ऑडियो को यहाँ रोकें।</w:t>
      </w:r>
    </w:p>
    <w:p>
      <w:pPr/>
      <w:r>
        <w:rPr>
          <w:lang w:val="hi_IN" w:bidi="hi_IN"/>
        </w:rPr>
      </w:r>
      <w:r>
        <w:rPr>
          <w:lang w:val="hi_IN" w:bidi="hi_IN"/>
        </w:rPr>
        <w:t>इस्राएल के लोग यह भी कहते हैं कि उन्हें अपने तम्बुओं में वापस जाना चाहिए, जिसका अर्थ उनके घर हैं। फिर, लोग घर जाते हैं। याद रखें कि इस्राएल के उत्तरी गोत्र दाऊद के वंशज को अपने राजा के रूप में नहीं स्वीकार करते हैं, लेकिन रहबाम उत्तरी गोत्रों के कुछ लोगों पर शासन करता है जो इस्राएल के दक्षिण में यहूदा के गोत्र के देश में रहते हैं।</w:t>
      </w:r>
    </w:p>
    <w:p>
      <w:pPr/>
      <w:r>
        <w:rPr>
          <w:lang w:val="hi_IN" w:bidi="hi_IN"/>
        </w:rPr>
      </w:r>
      <w:r>
        <w:rPr>
          <w:lang w:val="hi_IN" w:bidi="hi_IN"/>
        </w:rPr>
        <w:t>यहाँ रुकें और यदि आवश्यक हो, तो एक समूह के रूप में फिर से ऐसे नक्शे को देखें जिसमें यहूदा शामिल है। आप उन तम्बुओं के बारे में कैसे बात करेंगे जिनमें लोग वापस जाना चाहते हैं? याद रखें कि इसका अर्थ यह नहीं है कि लोग अस्थायी कपड़े के झोपड़ियों में रहते थे। "तम्बू" "उनके घर" कहने का एक तरीका था। इस ऑडियो को यहाँ रोकें।</w:t>
      </w:r>
    </w:p>
    <w:p>
      <w:pPr/>
      <w:r>
        <w:rPr>
          <w:lang w:val="hi_IN" w:bidi="hi_IN"/>
        </w:rPr>
      </w:r>
      <w:r>
        <w:rPr>
          <w:lang w:val="hi_IN" w:bidi="hi_IN"/>
        </w:rPr>
        <w:t>दूसरे दृश्य में, रहबाम अदोनीराम को लोगों के पास भेजता है। याद रखें कि अदोनीराम लोगों को इस्राएल के लिए इमारतें बनाने के लिए मजबूर करने का काम संभालता था। अदोनीराम उन मजदूरों की देखरेख करता है जो राजा सुलैमान के लिए कड़ी मेहनत करते हैं। इस्राएल के लोग अदोनीराम पर पत्थर फेंककर मार डालते हैं। रहबाम भाग जाता है और जल्दी से अपने रथ पर बैठकर यरूशलेम चला जाता है।</w:t>
      </w:r>
    </w:p>
    <w:p>
      <w:pPr/>
      <w:r>
        <w:rPr>
          <w:lang w:val="hi_IN" w:bidi="hi_IN"/>
        </w:rPr>
      </w:r>
      <w:r>
        <w:rPr>
          <w:lang w:val="hi_IN" w:bidi="hi_IN"/>
        </w:rPr>
        <w:t xml:space="preserve">यहाँ रुकें और समूह के रूप में इस प्रश्न पर चर्चा करें: आप कैसे दिखाएँगे कि रहबाम अपने रथ पर जल्दी से भाग जाता है? इस भाग का अनुवाद करने के अन्य तरीके इस तरह हो सकते हैं: </w:t>
      </w:r>
    </w:p>
    <w:p>
      <w:pPr>
        <w:pStyle w:val="ListBullet"/>
        <w:spacing w:line="240" w:lineRule="auto"/>
        <w:ind w:left="720"/>
      </w:pPr>
      <w:r>
        <w:rPr>
          <w:lang w:val="hi_IN" w:bidi="hi_IN"/>
        </w:rPr>
      </w:r>
      <w:r>
        <w:rPr>
          <w:lang w:val="hi_IN" w:bidi="hi_IN"/>
        </w:rPr>
        <w:t>राजा रहबाम जल्दी से अपने रथ पर सवार होता है और यरूशलेम चला जाता है।</w:t>
      </w:r>
    </w:p>
    <w:p>
      <w:pPr>
        <w:pStyle w:val="ListBullet"/>
        <w:spacing w:line="240" w:lineRule="auto"/>
        <w:ind w:left="720"/>
      </w:pPr>
      <w:r>
        <w:rPr>
          <w:lang w:val="hi_IN" w:bidi="hi_IN"/>
        </w:rPr>
      </w:r>
      <w:r>
        <w:rPr>
          <w:lang w:val="hi_IN" w:bidi="hi_IN"/>
        </w:rPr>
        <w:t>राजा रहबाम अपने रथ पर चढ़ जाता है। फिर, राजा रहबाम जल्दी से यरूशलेम में सुरक्षित स्थान पर पहुँच जाता है।</w:t>
      </w:r>
    </w:p>
    <w:p>
      <w:pPr/>
      <w:r>
        <w:rPr>
          <w:lang w:val="hi_IN" w:bidi="hi_IN"/>
        </w:rPr>
      </w:r>
      <w:r>
        <w:rPr>
          <w:lang w:val="hi_IN" w:bidi="hi_IN"/>
        </w:rPr>
        <w:t>इस ऑडियो को यहाँ रोकें।</w:t>
      </w:r>
    </w:p>
    <w:p>
      <w:pPr/>
      <w:r>
        <w:rPr>
          <w:lang w:val="hi_IN" w:bidi="hi_IN"/>
        </w:rPr>
      </w:r>
      <w:r>
        <w:rPr>
          <w:lang w:val="hi_IN" w:bidi="hi_IN"/>
        </w:rPr>
        <w:t>तीसरे दृश्य में, कहानीकार कहता है कि इस्राएल के उत्तरी गोत्र उस समय से अब तक दाऊद के घर या परिवार के विरुद्ध विद्रोह करते आ रहे हैं। कहानीकार की यह जानकारी कहानी के मुख्य कार्य में नहीं है। हम जानते हैं कि इस भाग की घटनाएँ इस्राएल के विभाजित राज्य की बाकी कहानी के लिए बहुत महत्वपूर्ण हैं क्योंकि इसी भाग में इस्राएल का राज्य दो राज्यों में विभाजित हो जाता है।</w:t>
      </w:r>
    </w:p>
    <w:p>
      <w:pPr/>
      <w:r>
        <w:rPr>
          <w:lang w:val="hi_IN" w:bidi="hi_IN"/>
        </w:rPr>
      </w:r>
      <w:r>
        <w:rPr>
          <w:lang w:val="hi_IN" w:bidi="hi_IN"/>
        </w:rPr>
        <w:t>यहाँ रुकें और समूह के रूप में इस प्रश्न पर चर्चा करें: एक ऐसी कहानी सुनाएँ जिसमें कहानीकार द्वारा दी गई कुछ ऐसी पृष्ठभूमि जानकारी शामिल हो जो कहानी की मुख्य घटना का हिस्सा न हो। आप इस भाग में इस पृष्ठभूमि जानकारी को कैसे शामिल करेंगे? इस ऑडियो को यहाँ रोकें।</w:t>
      </w:r>
    </w:p>
    <w:p>
      <w:pPr/>
      <w:r>
        <w:rPr>
          <w:lang w:val="hi_IN" w:bidi="hi_IN"/>
        </w:rPr>
      </w:r>
      <w:r>
        <w:rPr>
          <w:lang w:val="hi_IN" w:bidi="hi_IN"/>
        </w:rPr>
        <w:t>चौथे दृश्य में, इस्राएल के उत्तरी गोत्र सुनते हैं कि यारोबाम इस्राएल में वापस आ गया है। याद रखें कि यारोबाम मिस्र में निर्वासन में था। आपके अनुवाद में यह शामिल करना सहायक हो सकता है कि यारोबाम मिस्र से इस्राएल लौटता है। इस्राएल के उत्तरी गोत्र यारोबाम को एक "सभा" या बैठक में लाने के लिए किसी को भेजते हैं। लोग यारोबाम को पूरे उत्तरी इस्राएल पर अपना नया राजा बनाते हैं। कुछ लोगों को लगता है कि इस भाग को समझना कठिन है क्योंकि ऐसा लगता है कि यारोबाम पहली बार लोगों से मिल रहा है। लेकिन पिछली कहानी में, कहानीकार ने कहा कि यारोबाम और लोगों ने रहबाम से उनकी कड़ी मेहनत को आसान बनाने के लिए कहा था। शायद यारोबाम ने पहले केवल कुछ लोगों से बात की थी, और अब यारोबाम सभी लोगों से मिल रहा है।</w:t>
      </w:r>
    </w:p>
    <w:p>
      <w:pPr/>
      <w:r>
        <w:rPr>
          <w:lang w:val="hi_IN" w:bidi="hi_IN"/>
        </w:rPr>
      </w:r>
      <w:r>
        <w:rPr>
          <w:lang w:val="hi_IN" w:bidi="hi_IN"/>
        </w:rPr>
        <w:t>याद रखें कि "इस्राएल" का अर्थ इस्राएल के उत्तरी गोत्र हैं। याद रखें कि यह सभा इस्राएल के उत्तर में होती है, जहाँ उत्तरी गोत्र रहते हैं, और यहूदा के गोत्र की भूमि इस्राएल के दक्षिण में है। यहूदा का गोत्र एकमात्र गोत्र है जो दाऊद के परिवार के प्रति वफादार रहता है। याद रखें कि रहबाम राजा दाऊद का एक वंशज है।</w:t>
      </w:r>
    </w:p>
    <w:p>
      <w:pPr/>
      <w:r>
        <w:rPr>
          <w:lang w:val="hi_IN" w:bidi="hi_IN"/>
        </w:rPr>
      </w:r>
      <w:r>
        <w:rPr>
          <w:lang w:val="hi_IN" w:bidi="hi_IN"/>
        </w:rPr>
        <w:t>यहाँ रुकें और एक समूह के रूप में, इस्राएल का नक्शा और यहूदा के गोत्र की भूमि को देखें। इस ऑडियो को यहाँ रोकें।</w:t>
      </w:r>
    </w:p>
    <w:p>
      <w:pPr/>
      <w:r>
        <w:rPr>
          <w:lang w:val="hi_IN" w:bidi="hi_IN"/>
        </w:rPr>
      </w:r>
      <w:r>
        <w:rPr>
          <w:lang w:val="hi_IN" w:bidi="hi_IN"/>
        </w:rPr>
        <w:t>पाँचवें दृश्य में, रहबाम यरूशलेम में पहुँचता है। रहबाम यहूदा और बिन्यामीन के गोत्रों के सभी पुरुषों को एक साथ इकट्ठा करता है। मूल भाषा में, "एक साथ इकट्ठा करना" का अर्थ है कि रहबाम पुरुषों को लड़ने के लिए एक साथ बुलाता है। रहबाम उत्तरी गोत्रों के विरुद्ध युद्ध करने के लिए 180,000 योद्धाओं को चुनता है।</w:t>
      </w:r>
    </w:p>
    <w:p>
      <w:pPr/>
      <w:r>
        <w:rPr>
          <w:lang w:val="hi_IN" w:bidi="hi_IN"/>
        </w:rPr>
      </w:r>
      <w:r>
        <w:rPr>
          <w:lang w:val="hi_IN" w:bidi="hi_IN"/>
        </w:rPr>
        <w:t>यहाँ रुकें और समूह के रूप में इस प्रश्न पर चर्चा करें: इस भाग में आप "योद्धाओं" का अनुवाद कैसे करेंगे? इस ऑडियो को यहाँ रोकें।</w:t>
      </w:r>
    </w:p>
    <w:p>
      <w:pPr/>
      <w:r>
        <w:rPr>
          <w:lang w:val="hi_IN" w:bidi="hi_IN"/>
        </w:rPr>
      </w:r>
      <w:r>
        <w:rPr>
          <w:lang w:val="hi_IN" w:bidi="hi_IN"/>
        </w:rPr>
        <w:t>रहबाम अपने राज्य के लिए उत्तरी देश को वापस लेने के लिए इस्राएल के उत्तरी गोत्रों के विरुद्ध लड़ना चाहता है। याद रखें कि इस्राएल का राज्य राजा सुलैमान, जो रहबाम के पिता थे, के अधीन एकजुट था, लेकिन अब दो अलग-अलग राज्य हैं। राजा रहबाम दक्षिण में यहूदा का राजा है, और राजा यारोबाम उत्तर में इस्राएल का राजा है। याद रखें कि अब "इस्राएल" का अर्थ इस्राएल के उत्तरी गोत्र हैं, न कि इस्राएल का एकजुट राज्य।</w:t>
      </w:r>
    </w:p>
    <w:p>
      <w:pPr/>
      <w:r>
        <w:rPr>
          <w:lang w:val="hi_IN" w:bidi="hi_IN"/>
        </w:rPr>
      </w:r>
      <w:r>
        <w:rPr>
          <w:lang w:val="hi_IN" w:bidi="hi_IN"/>
        </w:rPr>
        <w:t>छठा दृश्य इस्राएल के राज्य को फिर से एकत्रित करने की राजा रहबाम की योजनाओं और इस्राएल के राज्य को विभाजित करने की यहोवा की योजनाओं के बीच एक मजबूत अंतर के साथ शुरू होता है। यहोवा एक भविष्यद्वक्ता को संदेश भेजता है ताकि वह राजा रहबाम से कह सके कि वह उत्तरी राज्य पर आक्रमण न करे।</w:t>
      </w:r>
    </w:p>
    <w:p>
      <w:pPr/>
      <w:r>
        <w:rPr>
          <w:lang w:val="hi_IN" w:bidi="hi_IN"/>
        </w:rPr>
      </w:r>
      <w:r>
        <w:rPr>
          <w:lang w:val="hi_IN" w:bidi="hi_IN"/>
        </w:rPr>
        <w:t>यहाँ रुकें और समूह के रूप में इस प्रश्न पर चर्चा करें: आप रहबाम की योजनाओं और उस संदेश के बीच के अंतर को कैसे दिखाएँगे जिसे यहोवा ने भविष्यद्वक्ता शमायाह को भेजा था? इस ऑडियो को यहाँ रोकें।</w:t>
      </w:r>
    </w:p>
    <w:p>
      <w:pPr/>
      <w:r>
        <w:rPr>
          <w:lang w:val="hi_IN" w:bidi="hi_IN"/>
        </w:rPr>
      </w:r>
      <w:r>
        <w:rPr>
          <w:lang w:val="hi_IN" w:bidi="hi_IN"/>
        </w:rPr>
        <w:t>छठे दृश्य में, परमेश्वर का जन शमायाह, परमेश्वर की ओर से एक वचन सुनता है। दूसरे शब्दों में, परमेश्वर परमेश्वर के जन शमायाह से बात करता है। सबसे पहले, कहानीकार कहता है कि शमायाह को यह संदेश किसे बताना चाहिए। यहोवा शमायाह से कहता है कि वह इस संदेश को रहबाम, यहूदा और बिन्यामीन के लोगों और अन्य सभी लोगों को पहुँचाए। फिर, कहानीकार वह संदेश कहता है जो शमायाह को कहना चाहिए। शमायाह कहता है, “यहोवा यह करने के लिए कहता है। अपने भाइयों, इस्राएलियों के विरुद्ध युद्ध न करें। तुम सभी घर जाओ, क्योंकि मैंने यह सब कराया।” आप भाइयों का अनुवाद "रिश्तेदारों" या "तुम्हारे अपने लोगों" के रूप में कर सकते हैं।</w:t>
      </w:r>
    </w:p>
    <w:p>
      <w:pPr/>
      <w:r>
        <w:rPr>
          <w:lang w:val="hi_IN" w:bidi="hi_IN"/>
        </w:rPr>
      </w:r>
      <w:r>
        <w:rPr>
          <w:lang w:val="hi_IN" w:bidi="hi_IN"/>
        </w:rPr>
        <w:t>इस भाग के अंतिम भाग में, इस्राएल के उत्तरी गोत्रों के लोग यहोवा की ओर से उस संदेश को सुनें जो शमायाह उन्हें बताता है। सभी लोग यहोवा की आज्ञा मानते हैं और अपने घरों को लौटते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इस्तेमाल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राजाओं 12:16–24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छ: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इस्राएल के उत्तरी गोत्रों के लोग जो इस्राएल के उत्तर में रहते हैं</w:t>
      </w:r>
    </w:p>
    <w:p>
      <w:pPr>
        <w:pStyle w:val="ListBullet"/>
        <w:spacing w:line="240" w:lineRule="auto"/>
        <w:ind w:left="720"/>
      </w:pPr>
      <w:r>
        <w:rPr>
          <w:lang w:val="hi_IN" w:bidi="hi_IN"/>
        </w:rPr>
      </w:r>
      <w:r>
        <w:rPr>
          <w:lang w:val="hi_IN" w:bidi="hi_IN"/>
        </w:rPr>
        <w:t>राजा रहबाम</w:t>
      </w:r>
    </w:p>
    <w:p>
      <w:pPr>
        <w:pStyle w:val="ListBullet"/>
        <w:spacing w:line="240" w:lineRule="auto"/>
        <w:ind w:left="720"/>
      </w:pPr>
      <w:r>
        <w:rPr>
          <w:lang w:val="hi_IN" w:bidi="hi_IN"/>
        </w:rPr>
      </w:r>
      <w:r>
        <w:rPr>
          <w:lang w:val="hi_IN" w:bidi="hi_IN"/>
        </w:rPr>
        <w:t>इस्राएल के उत्तरी गोत्रों के लोग जो यहूदा के नगरों में रहते हैं</w:t>
      </w:r>
    </w:p>
    <w:p>
      <w:pPr>
        <w:pStyle w:val="ListBullet"/>
        <w:spacing w:line="240" w:lineRule="auto"/>
        <w:ind w:left="720"/>
      </w:pPr>
      <w:r>
        <w:rPr>
          <w:lang w:val="hi_IN" w:bidi="hi_IN"/>
        </w:rPr>
      </w:r>
      <w:r>
        <w:rPr>
          <w:lang w:val="hi_IN" w:bidi="hi_IN"/>
        </w:rPr>
        <w:t>अदोनीराम</w:t>
      </w:r>
    </w:p>
    <w:p>
      <w:pPr>
        <w:pStyle w:val="ListBullet"/>
        <w:spacing w:line="240" w:lineRule="auto"/>
        <w:ind w:left="720"/>
      </w:pPr>
      <w:r>
        <w:rPr>
          <w:lang w:val="hi_IN" w:bidi="hi_IN"/>
        </w:rPr>
      </w:r>
      <w:r>
        <w:rPr>
          <w:lang w:val="hi_IN" w:bidi="hi_IN"/>
        </w:rPr>
        <w:t>यारोबाम</w:t>
      </w:r>
    </w:p>
    <w:p>
      <w:pPr>
        <w:pStyle w:val="ListBullet"/>
        <w:spacing w:line="240" w:lineRule="auto"/>
        <w:ind w:left="720"/>
      </w:pPr>
      <w:r>
        <w:rPr>
          <w:lang w:val="hi_IN" w:bidi="hi_IN"/>
        </w:rPr>
      </w:r>
      <w:r>
        <w:rPr>
          <w:lang w:val="hi_IN" w:bidi="hi_IN"/>
        </w:rPr>
        <w:t>यहूदा का गोत्र</w:t>
      </w:r>
    </w:p>
    <w:p>
      <w:pPr>
        <w:pStyle w:val="ListBullet"/>
        <w:spacing w:line="240" w:lineRule="auto"/>
        <w:ind w:left="720"/>
      </w:pPr>
      <w:r>
        <w:rPr>
          <w:lang w:val="hi_IN" w:bidi="hi_IN"/>
        </w:rPr>
      </w:r>
      <w:r>
        <w:rPr>
          <w:lang w:val="hi_IN" w:bidi="hi_IN"/>
        </w:rPr>
        <w:t>बिन्यामीन का गोत्र</w:t>
      </w:r>
    </w:p>
    <w:p>
      <w:pPr>
        <w:pStyle w:val="ListBullet"/>
        <w:spacing w:line="240" w:lineRule="auto"/>
        <w:ind w:left="720"/>
      </w:pPr>
      <w:r>
        <w:rPr>
          <w:lang w:val="hi_IN" w:bidi="hi_IN"/>
        </w:rPr>
      </w:r>
      <w:r>
        <w:rPr>
          <w:lang w:val="hi_IN" w:bidi="hi_IN"/>
        </w:rPr>
        <w:t>यहूदा और बिन्यामीन के गोत्रों के 180,000 योद्धाओं</w:t>
      </w:r>
    </w:p>
    <w:p>
      <w:pPr>
        <w:pStyle w:val="ListBullet"/>
        <w:spacing w:line="240" w:lineRule="auto"/>
        <w:ind w:left="720"/>
      </w:pPr>
      <w:r>
        <w:rPr>
          <w:lang w:val="hi_IN" w:bidi="hi_IN"/>
        </w:rPr>
      </w:r>
      <w:r>
        <w:rPr>
          <w:lang w:val="hi_IN" w:bidi="hi_IN"/>
        </w:rPr>
        <w:t>शमायाह, परमेश्वर का जन</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के रूप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की भूमिका निभा रहे व्यक्ति को यह बताना चाहिए कि यदि वह उस पात्र के स्थान पर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प्रतिक्रियाएँ निम्नलिखित हैं।</w:t>
      </w:r>
    </w:p>
    <w:p>
      <w:pPr/>
      <w:r>
        <w:rPr>
          <w:lang w:val="hi_IN" w:bidi="hi_IN"/>
        </w:rPr>
      </w:r>
      <w:r>
        <w:rPr>
          <w:lang w:val="hi_IN" w:bidi="hi_IN"/>
        </w:rPr>
        <w:t>इस्राएल के उत्तरी गोत्रों के लोग समझ गए हैं कि राजा रहबाम उनकी बात नहीं सुनेगा और न ही उनका काम आसान बनाएगा। लोग राजा से कहते हैं, “राजा दाऊद से हमारा कोई लेना-देना नहीं है, और यिशै के इस पोते से हमारा कोई लेना-देना नहीं है। हम सभी को अपने तम्बुओं में वापस जाना चाहिए। दाऊद का वंशज रहबाम दाऊद के परिवार की देखभाल कर सकता है।" इसलिए इस्राएल के उत्तरी गोत्र अपने घरों में जाते हैं। लेकिन रहबाम अभी भी उत्तरी गोत्रों के इस्राएलियों पर शासन करता है, जो अब यहूदा के गोत्र के देश में रहते हैं।</w:t>
      </w:r>
    </w:p>
    <w:p>
      <w:pPr/>
      <w:r>
        <w:rPr>
          <w:lang w:val="hi_IN" w:bidi="hi_IN"/>
        </w:rPr>
      </w:r>
      <w:r>
        <w:rPr>
          <w:lang w:val="hi_IN" w:bidi="hi_IN"/>
        </w:rPr>
        <w:t>नाटक को रोकें। इस्राएल के उत्तर में रहने वाले इस्राएल के उत्तरी गोत्रों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हम निराश हैं कि रहबाम ने हमारी बात सुनने से इनकार कर दिया। हम बहुत अधिक नहीं माँग रहे थे। रहबाम को हमारी बात सुननी चाहिए थी! या</w:t>
      </w:r>
    </w:p>
    <w:p>
      <w:pPr>
        <w:pStyle w:val="ListBullet"/>
        <w:spacing w:line="240" w:lineRule="auto"/>
        <w:ind w:left="720"/>
      </w:pPr>
      <w:r>
        <w:rPr>
          <w:lang w:val="hi_IN" w:bidi="hi_IN"/>
        </w:rPr>
      </w:r>
      <w:r>
        <w:rPr>
          <w:lang w:val="hi_IN" w:bidi="hi_IN"/>
        </w:rPr>
        <w:t>अब, रहबाम देखेगा कि वह हमारा राजा नहीं है, और हम उसका अनुसरण नहीं करेंगे। रहबाम अपने लोगों की देखभाल कर सकता है, और हम उन लोगों का हिस्सा नहीं हैं; या</w:t>
      </w:r>
    </w:p>
    <w:p>
      <w:pPr>
        <w:pStyle w:val="ListBullet"/>
        <w:spacing w:line="240" w:lineRule="auto"/>
        <w:ind w:left="720"/>
      </w:pPr>
      <w:r>
        <w:rPr>
          <w:lang w:val="hi_IN" w:bidi="hi_IN"/>
        </w:rPr>
      </w:r>
      <w:r>
        <w:rPr>
          <w:lang w:val="hi_IN" w:bidi="hi_IN"/>
        </w:rPr>
        <w:t>रहबाम को हमारे काम को आसान नहीं बनाने का पछतावा होगा। रहबाम देखेगा कि हमारे पास एक नया राजा चुनने की योजना है।</w:t>
      </w:r>
    </w:p>
    <w:p>
      <w:pPr/>
      <w:r>
        <w:rPr>
          <w:lang w:val="hi_IN" w:bidi="hi_IN"/>
        </w:rPr>
      </w:r>
      <w:r>
        <w:rPr>
          <w:lang w:val="hi_IN" w:bidi="hi_IN"/>
        </w:rPr>
        <w:t>साथ ही, यहूदा के नगरों में रहने वाले इस्राएल के उत्तरी गोत्रों का प्रतिनिधित्व करने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हम रहबाम को पसंद नहीं करते हैं, लेकिन हम यहाँ यहूदा के नगरों में रहते हैं, इसलिए वह हमारा राजा है; या</w:t>
      </w:r>
    </w:p>
    <w:p>
      <w:pPr>
        <w:pStyle w:val="ListBullet"/>
        <w:spacing w:line="240" w:lineRule="auto"/>
        <w:ind w:left="720"/>
      </w:pPr>
      <w:r>
        <w:rPr>
          <w:lang w:val="hi_IN" w:bidi="hi_IN"/>
        </w:rPr>
      </w:r>
      <w:r>
        <w:rPr>
          <w:lang w:val="hi_IN" w:bidi="hi_IN"/>
        </w:rPr>
        <w:t>यहाँ यहूदा में हमारे घर और परिवार हैं, इसलिए इस्राएल के उत्तर में वापस जाना कठिन होगा, जहाँ से हम हैं; या</w:t>
      </w:r>
    </w:p>
    <w:p>
      <w:pPr>
        <w:pStyle w:val="ListBullet"/>
        <w:spacing w:line="240" w:lineRule="auto"/>
        <w:ind w:left="720"/>
      </w:pPr>
      <w:r>
        <w:rPr>
          <w:lang w:val="hi_IN" w:bidi="hi_IN"/>
        </w:rPr>
      </w:r>
      <w:r>
        <w:rPr>
          <w:lang w:val="hi_IN" w:bidi="hi_IN"/>
        </w:rPr>
        <w:t>काश हम इस्राएल के उत्तर में रहते, ताकि हमें अपने राजा के रूप में रहबाम को न मानना पड़ता। रहबाम ने उत्तर में हमारे लोगों की बात नहीं सुनी, और हम क्रोधित हैं।</w:t>
      </w:r>
    </w:p>
    <w:p>
      <w:pPr/>
      <w:r>
        <w:rPr>
          <w:lang w:val="hi_IN" w:bidi="hi_IN"/>
        </w:rPr>
      </w:r>
      <w:r>
        <w:rPr>
          <w:lang w:val="hi_IN" w:bidi="hi_IN"/>
        </w:rPr>
        <w:t>साथ ही, रहबाम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ये उत्तरी गोत्र एक समस्या हैं। इन लोगों को मेरी बात सुनना सीखना होगा; या</w:t>
      </w:r>
    </w:p>
    <w:p>
      <w:pPr>
        <w:pStyle w:val="ListBullet"/>
        <w:spacing w:line="240" w:lineRule="auto"/>
        <w:ind w:left="720"/>
      </w:pPr>
      <w:r>
        <w:rPr>
          <w:lang w:val="hi_IN" w:bidi="hi_IN"/>
        </w:rPr>
      </w:r>
      <w:r>
        <w:rPr>
          <w:lang w:val="hi_IN" w:bidi="hi_IN"/>
        </w:rPr>
        <w:t>मुझे खुशी है कि कम से कम सब लोग चले गए और अपने-अपने घरों को लौट गए। शायद वे मेरे लिए कड़ी मेहनत करने के लिए तैयार हैं; या</w:t>
      </w:r>
    </w:p>
    <w:p>
      <w:pPr>
        <w:pStyle w:val="ListBullet"/>
        <w:spacing w:line="240" w:lineRule="auto"/>
        <w:ind w:left="720"/>
      </w:pPr>
      <w:r>
        <w:rPr>
          <w:lang w:val="hi_IN" w:bidi="hi_IN"/>
        </w:rPr>
      </w:r>
      <w:r>
        <w:rPr>
          <w:lang w:val="hi_IN" w:bidi="hi_IN"/>
        </w:rPr>
        <w:t>मुझे चिंता है कि उत्तरी गोत्र सोचते हैं कि मैं उनका राजा नहीं हूँ। शायद मुझे वरिष्ठ सलाहकारों की सलाह मान लेनी चाहिए थी और लोगों का काम आसान करने के लिए तैयार हो जाना चाहिए था?</w:t>
      </w:r>
    </w:p>
    <w:p>
      <w:pPr/>
      <w:r>
        <w:rPr>
          <w:lang w:val="hi_IN" w:bidi="hi_IN"/>
        </w:rPr>
      </w:r>
      <w:r>
        <w:rPr>
          <w:lang w:val="hi_IN" w:bidi="hi_IN"/>
        </w:rPr>
        <w:t>नाटक को जारी रखें।</w:t>
      </w:r>
    </w:p>
    <w:p>
      <w:pPr/>
      <w:r>
        <w:rPr>
          <w:lang w:val="hi_IN" w:bidi="hi_IN"/>
        </w:rPr>
      </w:r>
      <w:r>
        <w:rPr>
          <w:lang w:val="hi_IN" w:bidi="hi_IN"/>
        </w:rPr>
        <w:t>राजा रहबाम अदोनीराम को लोगों के पास भेजता है। अदोनीराम मजदूरों का प्रबंधक है। लोग अदोनीराम पर पत्थर फेंककर मार डालते हैं। राजा रहबाम जल्दी से अपने रथ पर चढ़ता है और यरूशलेम भाग जाता है। इस कहानी के समय से इस्राएल दाऊद के परिवार के विरुद्ध विद्रोह करता आ रहा है।</w:t>
      </w:r>
    </w:p>
    <w:p>
      <w:pPr/>
      <w:r>
        <w:rPr>
          <w:lang w:val="hi_IN" w:bidi="hi_IN"/>
        </w:rPr>
      </w:r>
      <w:r>
        <w:rPr>
          <w:lang w:val="hi_IN" w:bidi="hi_IN"/>
        </w:rPr>
        <w:t>नाटक को रोकें। इस्राएल के उत्तर में रहने वाले इस्राएल के उत्तरी गोत्रों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हमने अदोनीराम को इसलिए मार डाला ताकि रहबाम को दिखा सकें कि हम रहबाम के लिए और कोई काम करने से इनकार करते हैं! या</w:t>
      </w:r>
    </w:p>
    <w:p>
      <w:pPr>
        <w:pStyle w:val="ListBullet"/>
        <w:spacing w:line="240" w:lineRule="auto"/>
        <w:ind w:left="720"/>
      </w:pPr>
      <w:r>
        <w:rPr>
          <w:lang w:val="hi_IN" w:bidi="hi_IN"/>
        </w:rPr>
      </w:r>
      <w:r>
        <w:rPr>
          <w:lang w:val="hi_IN" w:bidi="hi_IN"/>
        </w:rPr>
        <w:t>हम रहबाम के विरुद्ध युद्ध में जाने के लिए तैयार हैं क्योंकि हम अपने राजा के रूप में रहबाम का अनुसरण करने से इनकार करते हैं; या</w:t>
      </w:r>
    </w:p>
    <w:p>
      <w:pPr>
        <w:pStyle w:val="ListBullet"/>
        <w:spacing w:line="240" w:lineRule="auto"/>
        <w:ind w:left="720"/>
      </w:pPr>
      <w:r>
        <w:rPr>
          <w:lang w:val="hi_IN" w:bidi="hi_IN"/>
        </w:rPr>
      </w:r>
      <w:r>
        <w:rPr>
          <w:lang w:val="hi_IN" w:bidi="hi_IN"/>
        </w:rPr>
        <w:t>हम खुश हैं कि रहबाम अब हमसे डरता है। रहबाम के पास हमारी विनती सुनने का मौका था, लेकिन रहबाम ने हमारी बात नहीं सुनी।</w:t>
      </w:r>
    </w:p>
    <w:p>
      <w:pPr/>
      <w:r>
        <w:rPr>
          <w:lang w:val="hi_IN" w:bidi="hi_IN"/>
        </w:rPr>
      </w:r>
      <w:r>
        <w:rPr>
          <w:lang w:val="hi_IN" w:bidi="hi_IN"/>
        </w:rPr>
        <w:t>साथ ही, रहबाम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डर है कि लोग मुझे उसी तरह मार डालेंगे जैसे उन्होंने अभी-अभी अदोनीराम को मार डाला था। मुझे आशा है कि लोग यरूशलेम लौटने के रास्ते में मुझे नहीं पकड़ेंगे; या</w:t>
      </w:r>
    </w:p>
    <w:p>
      <w:pPr>
        <w:pStyle w:val="ListBullet"/>
        <w:spacing w:line="240" w:lineRule="auto"/>
        <w:ind w:left="720"/>
      </w:pPr>
      <w:r>
        <w:rPr>
          <w:lang w:val="hi_IN" w:bidi="hi_IN"/>
        </w:rPr>
      </w:r>
      <w:r>
        <w:rPr>
          <w:lang w:val="hi_IN" w:bidi="hi_IN"/>
        </w:rPr>
        <w:t>मैं हैरान हूँ कि लोगों ने अदोनीराम को मार डाला! लोगों को मुझसे डरना चाहिए और मेरे लिए, जो उनका राजा हूँ, भवन बनाने के लिए तैयार रहना चाहिए; या</w:t>
      </w:r>
    </w:p>
    <w:p>
      <w:pPr>
        <w:pStyle w:val="ListBullet"/>
        <w:spacing w:line="240" w:lineRule="auto"/>
        <w:ind w:left="720"/>
      </w:pPr>
      <w:r>
        <w:rPr>
          <w:lang w:val="hi_IN" w:bidi="hi_IN"/>
        </w:rPr>
      </w:r>
      <w:r>
        <w:rPr>
          <w:lang w:val="hi_IN" w:bidi="hi_IN"/>
        </w:rPr>
        <w:t>मुझे उत्तर में इन भयानक लोगों से लड़ने के लिए कुछ योद्धाओं को इकट्ठा करने की आवश्यकता है! इन लोगों को अदोनीराम को मारने और अपने राजा के रूप में मेरा सम्मान न करने के लिए पछतावा होगा!</w:t>
      </w:r>
    </w:p>
    <w:p>
      <w:pPr/>
      <w:r>
        <w:rPr>
          <w:lang w:val="hi_IN" w:bidi="hi_IN"/>
        </w:rPr>
      </w:r>
      <w:r>
        <w:rPr>
          <w:lang w:val="hi_IN" w:bidi="hi_IN"/>
        </w:rPr>
        <w:t>नाटक को जारी रखें।</w:t>
      </w:r>
    </w:p>
    <w:p>
      <w:pPr/>
      <w:r>
        <w:rPr>
          <w:lang w:val="hi_IN" w:bidi="hi_IN"/>
        </w:rPr>
      </w:r>
      <w:r>
        <w:rPr>
          <w:lang w:val="hi_IN" w:bidi="hi_IN"/>
        </w:rPr>
        <w:t>इस्राएल के उत्तरी गोत्र सुनते हैं कि यारोबाम इस्राएल में वापस आ गया है। इस्राएल के उत्तरी गोत्र यारोबाम को इस्राएल के लोगों की सभा में आमंत्रित करते हैं। इस्राएल के लोग यारोबाम को इस्राएल का राजा बनाते हैं। एकमात्र गोत्र जो दाऊद के परिवार के प्रति वफादार है, वह यहूदा का गोत्र है।</w:t>
      </w:r>
    </w:p>
    <w:p>
      <w:pPr/>
      <w:r>
        <w:rPr>
          <w:lang w:val="hi_IN" w:bidi="hi_IN"/>
        </w:rPr>
      </w:r>
      <w:r>
        <w:rPr>
          <w:lang w:val="hi_IN" w:bidi="hi_IN"/>
        </w:rPr>
        <w:t>नाटक को रोकें। यारोबाम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इस्राएल के लोगों का नया राजा बनकर खुश हूँ; या</w:t>
      </w:r>
    </w:p>
    <w:p>
      <w:pPr>
        <w:pStyle w:val="ListBullet"/>
        <w:spacing w:line="240" w:lineRule="auto"/>
        <w:ind w:left="720"/>
      </w:pPr>
      <w:r>
        <w:rPr>
          <w:lang w:val="hi_IN" w:bidi="hi_IN"/>
        </w:rPr>
      </w:r>
      <w:r>
        <w:rPr>
          <w:lang w:val="hi_IN" w:bidi="hi_IN"/>
        </w:rPr>
        <w:t>यह उसी तरह हो रहा है जैसे भविष्यद्वक्ता अहिय्याह ने मुझे बताया था कि होगा; या</w:t>
      </w:r>
    </w:p>
    <w:p>
      <w:pPr>
        <w:pStyle w:val="ListBullet"/>
        <w:spacing w:line="240" w:lineRule="auto"/>
        <w:ind w:left="720"/>
      </w:pPr>
      <w:r>
        <w:rPr>
          <w:lang w:val="hi_IN" w:bidi="hi_IN"/>
        </w:rPr>
      </w:r>
      <w:r>
        <w:rPr>
          <w:lang w:val="hi_IN" w:bidi="hi_IN"/>
        </w:rPr>
        <w:t>मेरे राज्य में रहबाम के राज्य से बहुत अधिक लोग हैं। रहबाम को हमारा काम आसान बनाने की हमारी विनती सुननी चाहिए थी।</w:t>
      </w:r>
    </w:p>
    <w:p>
      <w:pPr/>
      <w:r>
        <w:rPr>
          <w:lang w:val="hi_IN" w:bidi="hi_IN"/>
        </w:rPr>
      </w:r>
      <w:r>
        <w:rPr>
          <w:lang w:val="hi_IN" w:bidi="hi_IN"/>
        </w:rPr>
        <w:t>साथ ही, रहबाम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विश्वास नहीं हो रहा है कि लोग यारोबाम को अपना राजा बनाना चाहते हैं, न कि मुझे; या</w:t>
      </w:r>
    </w:p>
    <w:p>
      <w:pPr>
        <w:pStyle w:val="ListBullet"/>
        <w:spacing w:line="240" w:lineRule="auto"/>
        <w:ind w:left="720"/>
      </w:pPr>
      <w:r>
        <w:rPr>
          <w:lang w:val="hi_IN" w:bidi="hi_IN"/>
        </w:rPr>
      </w:r>
      <w:r>
        <w:rPr>
          <w:lang w:val="hi_IN" w:bidi="hi_IN"/>
        </w:rPr>
        <w:t>मुझे खुशी है कि कम से कम यहूदा का गोत्र अपने राजा के रूप में मेरे प्रति वफादार है; या</w:t>
      </w:r>
    </w:p>
    <w:p>
      <w:pPr>
        <w:pStyle w:val="ListBullet"/>
        <w:spacing w:line="240" w:lineRule="auto"/>
        <w:ind w:left="720"/>
      </w:pPr>
      <w:r>
        <w:rPr>
          <w:lang w:val="hi_IN" w:bidi="hi_IN"/>
        </w:rPr>
      </w:r>
      <w:r>
        <w:rPr>
          <w:lang w:val="hi_IN" w:bidi="hi_IN"/>
        </w:rPr>
        <w:t>अब मैं क्रोधित हूँ, और मैं इस्राएल के उत्तरी गोत्रों को उनके विश्वासघात के लिए दण्ड दूँगा।</w:t>
      </w:r>
    </w:p>
    <w:p>
      <w:pPr/>
      <w:r>
        <w:rPr>
          <w:lang w:val="hi_IN" w:bidi="hi_IN"/>
        </w:rPr>
      </w:r>
      <w:r>
        <w:rPr>
          <w:lang w:val="hi_IN" w:bidi="hi_IN"/>
        </w:rPr>
        <w:t>नाटक को जारी रखें।</w:t>
      </w:r>
    </w:p>
    <w:p>
      <w:pPr/>
      <w:r>
        <w:rPr>
          <w:lang w:val="hi_IN" w:bidi="hi_IN"/>
        </w:rPr>
      </w:r>
      <w:r>
        <w:rPr>
          <w:lang w:val="hi_IN" w:bidi="hi_IN"/>
        </w:rPr>
        <w:t>रहबाम यरूशलेम में पहुँचता है। रहबाम यहूदा और बिन्यामीन के सभी पुरुषों को एक साथ इकट्ठा करता है। रहबाम 180,000 योद्धाओं को अपने साथ इस्राएल के उत्तरी गोत्रों के विरुद्ध युद्ध में जाने के लिए चुनता है। सुलेमान का पुत्र रहबाम राज्य को पुनः अपने अधिकार में लाना चाहता है ताकि रहबाम फिर से इस्राएल के सभी गोत्रों पर शासन कर सके।</w:t>
      </w:r>
    </w:p>
    <w:p>
      <w:pPr/>
      <w:r>
        <w:rPr>
          <w:lang w:val="hi_IN" w:bidi="hi_IN"/>
        </w:rPr>
      </w:r>
      <w:r>
        <w:rPr>
          <w:lang w:val="hi_IN" w:bidi="hi_IN"/>
        </w:rPr>
        <w:t>नाटक को रोकें। 180,000 योद्धाओं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हम इस्राएल के सच्चे राजा, रहबाम के लिए लड़ने के लिए तैयार हैं; या</w:t>
      </w:r>
    </w:p>
    <w:p>
      <w:pPr>
        <w:pStyle w:val="ListBullet"/>
        <w:spacing w:line="240" w:lineRule="auto"/>
        <w:ind w:left="720"/>
      </w:pPr>
      <w:r>
        <w:rPr>
          <w:lang w:val="hi_IN" w:bidi="hi_IN"/>
        </w:rPr>
      </w:r>
      <w:r>
        <w:rPr>
          <w:lang w:val="hi_IN" w:bidi="hi_IN"/>
        </w:rPr>
        <w:t>हम इस्राएल के उत्तरी गोत्रों पर क्रोधित हैं क्योंकि वे राजा रहबाम के विरुद्ध विद्रोह कर रहे हैं; या</w:t>
      </w:r>
    </w:p>
    <w:p>
      <w:pPr>
        <w:pStyle w:val="ListBullet"/>
        <w:spacing w:line="240" w:lineRule="auto"/>
        <w:ind w:left="720"/>
      </w:pPr>
      <w:r>
        <w:rPr>
          <w:lang w:val="hi_IN" w:bidi="hi_IN"/>
        </w:rPr>
      </w:r>
      <w:r>
        <w:rPr>
          <w:lang w:val="hi_IN" w:bidi="hi_IN"/>
        </w:rPr>
        <w:t>हमें खुशी है कि हम राजा रहबाम के प्रति वफादार हैं, जो राजा सुलैमान के पुत्र थे, जो राजा दाऊद के पुत्र थे। हमें आशा है कि राजा रहबाम इस्राएल के उत्तरी गोत्रों के विरुद्ध युद्ध जीत जाए।</w:t>
      </w:r>
    </w:p>
    <w:p>
      <w:pPr/>
      <w:r>
        <w:rPr>
          <w:lang w:val="hi_IN" w:bidi="hi_IN"/>
        </w:rPr>
      </w:r>
      <w:r>
        <w:rPr>
          <w:lang w:val="hi_IN" w:bidi="hi_IN"/>
        </w:rPr>
        <w:t>नाटक को जारी रखें।</w:t>
      </w:r>
    </w:p>
    <w:p>
      <w:pPr/>
      <w:r>
        <w:rPr>
          <w:lang w:val="hi_IN" w:bidi="hi_IN"/>
        </w:rPr>
      </w:r>
      <w:r>
        <w:rPr>
          <w:lang w:val="hi_IN" w:bidi="hi_IN"/>
        </w:rPr>
        <w:t>परमेश्वर का जन शमायाह, परमेश्वर की ओर से एक संदेश सुनता है। परमेश्वर शमायाह से कहता है, “यह बात सुलैमान के पुत्र, यहूदा के राजा रहबाम को बता।” यह यहूदा और बिन्यामीन के सभी लोगों और वहाँ के अन्य सभी पुरुषों से भी कहो। यहोवा यह कहता है: ‘अपने भाइयों, इस्राएलियों के विरुद्ध युद्ध न करो। तुम सभी घर जाओ, क्योंकि मैंने यह सब कराया।’” लोग यहोवा के वचनों का पालन करते हैं। लोग अपने घरों को लौटते हैं, जैसा यहोवा ने उन्हें करने के लिए कहा था।</w:t>
      </w:r>
    </w:p>
    <w:p>
      <w:pPr/>
      <w:r>
        <w:rPr>
          <w:lang w:val="hi_IN" w:bidi="hi_IN"/>
        </w:rPr>
      </w:r>
      <w:r>
        <w:rPr>
          <w:lang w:val="hi_IN" w:bidi="hi_IN"/>
        </w:rPr>
        <w:t>नाटक को रोकें। रहबाम और यहूदा और बिन्यामीन के गोत्रों के पुरुषों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हम आश्चर्यचकित हैं कि यहोवा ने हमसे घर जाने और इस्राएल के राज्य को बहाल करने के लिए न लड़ने को कहा था; या</w:t>
      </w:r>
    </w:p>
    <w:p>
      <w:pPr>
        <w:pStyle w:val="ListBullet"/>
        <w:spacing w:line="240" w:lineRule="auto"/>
        <w:ind w:left="720"/>
      </w:pPr>
      <w:r>
        <w:rPr>
          <w:lang w:val="hi_IN" w:bidi="hi_IN"/>
        </w:rPr>
      </w:r>
      <w:r>
        <w:rPr>
          <w:lang w:val="hi_IN" w:bidi="hi_IN"/>
        </w:rPr>
        <w:t>हम इस बारे में उलझन में हैं कि यहोवा क्यों चाहता है कि हम यारोबाम के विरुद्ध न लड़ें, लेकिन हम यहोवा की आज्ञाओं का पालन करने के लिए तैयार हैं; या</w:t>
      </w:r>
    </w:p>
    <w:p>
      <w:pPr>
        <w:pStyle w:val="ListBullet"/>
        <w:spacing w:line="240" w:lineRule="auto"/>
        <w:ind w:left="720"/>
      </w:pPr>
      <w:r>
        <w:rPr>
          <w:lang w:val="hi_IN" w:bidi="hi_IN"/>
        </w:rPr>
      </w:r>
      <w:r>
        <w:rPr>
          <w:lang w:val="hi_IN" w:bidi="hi_IN"/>
        </w:rPr>
        <w:t>हमें समझ नहीं आता कि यहोवा ने क्यों कहाँ कि यहोवा ने ये बातें घटित करवाईं।</w:t>
      </w:r>
      <w:r>
        <w:rPr>
          <w:lang w:val="hi_IN" w:bidi="hi_IN"/>
        </w:rPr>
      </w:r>
    </w:p>
    <w:p>
      <w:pPr>
        <w:pStyle w:val="Heading3"/>
      </w:pPr>
      <w:r>
        <w:rPr>
          <w:lang w:val="hi_IN" w:bidi="hi_IN"/>
        </w:rPr>
        <w:t>आवश्यक जानकारी</w:t>
      </w:r>
    </w:p>
    <w:p>
      <w:pPr/>
      <w:r>
        <w:rPr>
          <w:lang w:val="hi_IN" w:bidi="hi_IN"/>
        </w:rPr>
      </w:r>
      <w:r>
        <w:rPr>
          <w:lang w:val="hi_IN" w:bidi="hi_IN"/>
        </w:rPr>
        <w:t>1 राजाओं 12:16–24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इस भाग में, </w:t>
      </w:r>
      <w:r>
        <w:rPr>
          <w:b/>
          <w:lang w:val="hi_IN" w:bidi="hi_IN"/>
        </w:rPr>
        <w:t>इस्राएल</w:t>
      </w:r>
      <w:r>
        <w:rPr>
          <w:lang w:val="hi_IN" w:bidi="hi_IN"/>
        </w:rPr>
        <w:t xml:space="preserve"> और </w:t>
      </w:r>
      <w:r>
        <w:rPr>
          <w:b/>
          <w:lang w:val="hi_IN" w:bidi="hi_IN"/>
        </w:rPr>
        <w:t>इस्राएली</w:t>
      </w:r>
      <w:r>
        <w:rPr>
          <w:lang w:val="hi_IN" w:bidi="hi_IN"/>
        </w:rPr>
        <w:t xml:space="preserve"> इस्राएल के उत्तरी गोत्रों को दर्शाते हैं। इस्राएल और इस्राएलियों का अनुवाद उसी तरह करें जैसे आपने पिछले भागों में किया है। इस्राएल और इस्राएलियों के बारे में अधिक जानकारी के लिए, मुख्य शब्दावली में इस्राएल और इस्राएली देखें।</w:t>
      </w:r>
    </w:p>
    <w:p>
      <w:pPr/>
      <w:r>
        <w:rPr>
          <w:lang w:val="hi_IN" w:bidi="hi_IN"/>
        </w:rPr>
      </w:r>
      <w:r>
        <w:rPr>
          <w:lang w:val="hi_IN" w:bidi="hi_IN"/>
        </w:rPr>
        <w:t xml:space="preserve">इस्राएल के उत्तरी गोत्रों के लोग समझ गए हैं कि </w:t>
      </w:r>
      <w:r>
        <w:rPr>
          <w:b/>
          <w:lang w:val="hi_IN" w:bidi="hi_IN"/>
        </w:rPr>
        <w:t>राजा</w:t>
      </w:r>
      <w:r>
        <w:rPr>
          <w:lang w:val="hi_IN" w:bidi="hi_IN"/>
        </w:rPr>
        <w:t xml:space="preserve"> रहबाम उनकी बात नहीं सुनेगा। राजा का अनुवाद उसी तरह करें जैसे आपने पिछले भागों में किया है। राजा के बारे में अधिक जानकारी के लिए, मुख्य शब्दावली देखें।</w:t>
      </w:r>
    </w:p>
    <w:p>
      <w:pPr/>
      <w:r>
        <w:rPr>
          <w:lang w:val="hi_IN" w:bidi="hi_IN"/>
        </w:rPr>
      </w:r>
      <w:r>
        <w:rPr>
          <w:lang w:val="hi_IN" w:bidi="hi_IN"/>
        </w:rPr>
        <w:t xml:space="preserve">इस्राएल के लोग कहते हैं कि उनका यिशै के पुत्र दाऊद के साथ कोई लेना-देना नहीं है। लोग यह भी कहते हैं कि दाऊद को अपने घर की देखभाल करनी चाहिए। दाऊद इस्राएल का पहला राजा था। </w:t>
      </w:r>
      <w:r>
        <w:rPr>
          <w:b/>
          <w:lang w:val="hi_IN" w:bidi="hi_IN"/>
        </w:rPr>
        <w:t>दाऊद के घराने</w:t>
      </w:r>
      <w:r>
        <w:rPr>
          <w:lang w:val="hi_IN" w:bidi="hi_IN"/>
        </w:rPr>
        <w:t xml:space="preserve"> का अर्थ है दाऊद के वंशज और दाऊद से उत्पन्न राजाओं का राजवंश। "दाऊद के घराने" का अनुवाद उसी तरह करें जैसे आपने पिछले भागों में किया है। "दाऊद के घराने" के बारे में अधिक जानकारी के लिए मुख्य शब्दावली देखें।</w:t>
      </w:r>
    </w:p>
    <w:p>
      <w:pPr/>
      <w:r>
        <w:rPr>
          <w:lang w:val="hi_IN" w:bidi="hi_IN"/>
        </w:rPr>
      </w:r>
      <w:r>
        <w:rPr>
          <w:lang w:val="hi_IN" w:bidi="hi_IN"/>
        </w:rPr>
        <w:t xml:space="preserve">रहबाम इस्राएल के उत्तरी गोत्रों के उन लोगों पर शासन करता है जो अब </w:t>
      </w:r>
      <w:r>
        <w:rPr>
          <w:b/>
          <w:lang w:val="hi_IN" w:bidi="hi_IN"/>
        </w:rPr>
        <w:t>यहूदा</w:t>
      </w:r>
      <w:r>
        <w:rPr>
          <w:lang w:val="hi_IN" w:bidi="hi_IN"/>
        </w:rPr>
        <w:t xml:space="preserve"> के नगरों में रहते हैं। </w:t>
      </w:r>
      <w:r>
        <w:rPr>
          <w:b/>
          <w:lang w:val="hi_IN" w:bidi="hi_IN"/>
        </w:rPr>
        <w:t>नगर</w:t>
      </w:r>
      <w:r>
        <w:rPr>
          <w:lang w:val="hi_IN" w:bidi="hi_IN"/>
        </w:rPr>
        <w:t xml:space="preserve"> लोगों की एक बस्ती है जिसके चारों ओर एक दीवार होती है। यहूदा इस्राएल के गोत्रों में से एक है, और लोग अक्सर दक्षिण के उन दो गोत्रों को, जो रहबाम को अपना राजा मानकर उसका अनुसरण करते थे, “यहूदा” कहते थे। नगर और यहूदा का अनुवाद उसी तरह करें जैसे आपने पिछले भागों में किया है। यहूदा के बारे में अधिक जानकारी के लिए, मुख्य शब्दावली देखें।</w:t>
      </w:r>
    </w:p>
    <w:p>
      <w:pPr/>
      <w:r>
        <w:rPr>
          <w:lang w:val="hi_IN" w:bidi="hi_IN"/>
        </w:rPr>
      </w:r>
      <w:r>
        <w:rPr>
          <w:lang w:val="hi_IN" w:bidi="hi_IN"/>
        </w:rPr>
        <w:t xml:space="preserve">रहबाम अपने </w:t>
      </w:r>
      <w:r>
        <w:rPr>
          <w:b/>
          <w:lang w:val="hi_IN" w:bidi="hi_IN"/>
        </w:rPr>
        <w:t>रथ</w:t>
      </w:r>
      <w:r>
        <w:rPr>
          <w:lang w:val="hi_IN" w:bidi="hi_IN"/>
        </w:rPr>
        <w:t xml:space="preserve"> में बैठकर </w:t>
      </w:r>
      <w:r>
        <w:rPr>
          <w:b/>
          <w:lang w:val="hi_IN" w:bidi="hi_IN"/>
        </w:rPr>
        <w:t>यरूशलेम</w:t>
      </w:r>
      <w:r>
        <w:rPr>
          <w:lang w:val="hi_IN" w:bidi="hi_IN"/>
        </w:rPr>
        <w:t xml:space="preserve"> भाग गया। रथ एक दो पहियों वाली गाड़ी होती है जिसे घोड़े खींचते हैं। यरूशलेम इस्राएल की राजधानी है, और अब यहूदा देश की राजधानी है, जहाँ रहबाम राजा है। रथ और यरूशलेम का अनुवाद उसी तरह करें जैसे आपने पिछले भागों में किया है।</w:t>
      </w:r>
    </w:p>
    <w:p>
      <w:pPr/>
      <w:r>
        <w:rPr>
          <w:lang w:val="hi_IN" w:bidi="hi_IN"/>
        </w:rPr>
      </w:r>
      <w:r>
        <w:rPr>
          <w:lang w:val="hi_IN" w:bidi="hi_IN"/>
        </w:rPr>
        <w:t xml:space="preserve">उत्तरी इस्राएल के लोगों ने यारोबाम को एक </w:t>
      </w:r>
      <w:r>
        <w:rPr>
          <w:b/>
          <w:lang w:val="hi_IN" w:bidi="hi_IN"/>
        </w:rPr>
        <w:t>सभा</w:t>
      </w:r>
      <w:r>
        <w:rPr>
          <w:lang w:val="hi_IN" w:bidi="hi_IN"/>
        </w:rPr>
        <w:t>, या लोगों के एक ऐसे विशेष समूह में बुलाया जो निर्णय लेता था। "सभा" का अनुवाद उसी तरह करें जैसे आपने पिछले भागों में किया है।</w:t>
      </w:r>
    </w:p>
    <w:p>
      <w:pPr/>
      <w:r>
        <w:rPr>
          <w:lang w:val="hi_IN" w:bidi="hi_IN"/>
        </w:rPr>
      </w:r>
      <w:r>
        <w:rPr>
          <w:lang w:val="hi_IN" w:bidi="hi_IN"/>
        </w:rPr>
        <w:t xml:space="preserve">रहबाम यहूदा और </w:t>
      </w:r>
      <w:r>
        <w:rPr>
          <w:b/>
          <w:lang w:val="hi_IN" w:bidi="hi_IN"/>
        </w:rPr>
        <w:t>बिन्यामीन</w:t>
      </w:r>
      <w:r>
        <w:rPr>
          <w:lang w:val="hi_IN" w:bidi="hi_IN"/>
        </w:rPr>
        <w:t xml:space="preserve"> के गोत्रों के पूरे </w:t>
      </w:r>
      <w:r>
        <w:rPr>
          <w:b/>
          <w:lang w:val="hi_IN" w:bidi="hi_IN"/>
        </w:rPr>
        <w:t>घराने</w:t>
      </w:r>
      <w:r>
        <w:rPr>
          <w:lang w:val="hi_IN" w:bidi="hi_IN"/>
        </w:rPr>
        <w:t xml:space="preserve"> या परिवार को एक साथ बुलाता है। बिन्यामीन इस्राएल का एक और गोत्र था। बिन्यामीन का अनुवाद उसी तरह करें जैसे आपने पिछले भागों में किया है। इस मामले में "घर" का अर्थ किसी व्यक्ति के वंशज या वंश है। "यहूदा का घराना" यहूदा के वंशज और गोत्र है। घर का अनुवाद उसी तरह करें जैसे आप पहले करते थे, जब इसका अर्थ किसी व्यक्ति के वंशज था। अधिक जानकारी के लिए मुख्य शब्दावली में घराना देखें।</w:t>
      </w:r>
    </w:p>
    <w:p>
      <w:pPr/>
      <w:r>
        <w:rPr>
          <w:lang w:val="hi_IN" w:bidi="hi_IN"/>
        </w:rPr>
      </w:r>
      <w:r>
        <w:rPr>
          <w:lang w:val="hi_IN" w:bidi="hi_IN"/>
        </w:rPr>
        <w:t xml:space="preserve">रहबाम इस्राएल के उत्तरी गोत्रों के विरुद्ध लड़ने के लिए 180,000 योद्धाओं को एक साथ इकट्ठा करता है। रहबाम विभाजित </w:t>
      </w:r>
      <w:r>
        <w:rPr>
          <w:b/>
          <w:lang w:val="hi_IN" w:bidi="hi_IN"/>
        </w:rPr>
        <w:t>राज्य</w:t>
      </w:r>
      <w:r>
        <w:rPr>
          <w:lang w:val="hi_IN" w:bidi="hi_IN"/>
        </w:rPr>
        <w:t xml:space="preserve"> को फिर से एकत्रित करना चाहता है। एक राज्य वह क्षेत्र या लोग होते हैं जिस पर एक राजा शासन करता है। राज्य का अनुवाद उसी तरह करें जैसे आपने पिछले भागों में किया है। राज्य के बारे में अधिक जानकारी के लिए, मुख्य शब्दावली देखें। </w:t>
      </w:r>
    </w:p>
    <w:p>
      <w:pPr/>
      <w:r>
        <w:rPr>
          <w:lang w:val="hi_IN" w:bidi="hi_IN"/>
        </w:rPr>
      </w:r>
      <w:r>
        <w:rPr>
          <w:lang w:val="hi_IN" w:bidi="hi_IN"/>
        </w:rPr>
        <w:t>परमेश्वर का जन शमायाह, परमेश्वर का एक वचन सुनता है जिसे उसे रहबाम और लोगों तक पहुँचाना है। पुराने नियम में, कभी-कभी परमेश्वर अपने भविष्यद्वक्ताओं के माध्यम से बात करता था, या उन लोगों के माध्यम से जिन्हें परमेश्वर से संदेश प्राप्त होता था। इस भाग में, कहानीकार उस व्यक्ति को “परमेश्वर का जन” कहता है जो परमेश्वर की ओर से संदेश प्राप्त करता है।</w:t>
      </w:r>
    </w:p>
    <w:p>
      <w:pPr/>
      <w:r>
        <w:rPr>
          <w:lang w:val="hi_IN" w:bidi="hi_IN"/>
        </w:rPr>
      </w:r>
      <w:r>
        <w:rPr>
          <w:lang w:val="hi_IN" w:bidi="hi_IN"/>
        </w:rPr>
        <w:t>यहाँ रुकें और समूह के रूप में इस प्रश्न पर चर्चा करें: इस भाग में आप “</w:t>
      </w:r>
      <w:r>
        <w:rPr>
          <w:b/>
          <w:lang w:val="hi_IN" w:bidi="hi_IN"/>
        </w:rPr>
        <w:t>परमेश्वर का वचन</w:t>
      </w:r>
      <w:r>
        <w:rPr>
          <w:lang w:val="hi_IN" w:bidi="hi_IN"/>
        </w:rPr>
        <w:t>” और “</w:t>
      </w:r>
      <w:r>
        <w:rPr>
          <w:b/>
          <w:lang w:val="hi_IN" w:bidi="hi_IN"/>
        </w:rPr>
        <w:t>परमेश्वर के जन</w:t>
      </w:r>
      <w:r>
        <w:rPr>
          <w:lang w:val="hi_IN" w:bidi="hi_IN"/>
        </w:rPr>
        <w:t>” का अनुवाद कैसे करेंगे? देखें कि आपने 2 इतिहास 11:1–12 भाग में इसका अनुवाद कैसे किया। याद रखें कि 2 इतिहास के भाग में, कहानीकार “परमेश्वर के वचन” के बजाय “यहोवा का वचन” का उपयोग करता है, लेकिन उनका अर्थ एक ही है। "परमेश्वर के वचन" के बारे में अधिक जानकारी के लिए मुख्य शब्दावली में "वचन" देखें। “परमेश्वर का जन” के बारे में अधिक जानकारी के लिए मुख्य शब्दावली में “भविष्यद्वक्ता” देखें। इस ऑडियो को यहाँ रोकें।</w:t>
      </w:r>
    </w:p>
    <w:p>
      <w:pPr/>
      <w:r>
        <w:rPr>
          <w:lang w:val="hi_IN" w:bidi="hi_IN"/>
        </w:rPr>
      </w:r>
      <w:r>
        <w:rPr>
          <w:lang w:val="hi_IN" w:bidi="hi_IN"/>
        </w:rPr>
        <w:t xml:space="preserve">शमायाह रहबाम और लोगों से कहता है कि यहोवा नहीं चाहता कि लोग अपने भाइयों, अन्य इस्राएलियों पर </w:t>
      </w:r>
      <w:r>
        <w:rPr>
          <w:b/>
          <w:lang w:val="hi_IN" w:bidi="hi_IN"/>
        </w:rPr>
        <w:t>आक्रमण</w:t>
      </w:r>
      <w:r>
        <w:rPr>
          <w:lang w:val="hi_IN" w:bidi="hi_IN"/>
        </w:rPr>
        <w:t xml:space="preserve"> करें। यहोवा परमेश्वर का व्यक्तिगत नाम है। यहोवा का अनुवाद उसी तरह करें जैसे आपने पिछले भागों में किया है। यहोवा के बारे में अधिक जानकारी के लिए, मुख्य शब्दावली को देखें।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12:25–33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12:25–33 को सुनें और इसे अपने मन में रखें।</w:t>
      </w:r>
    </w:p>
    <w:p>
      <w:pPr/>
      <w:r>
        <w:rPr>
          <w:lang w:val="hi_IN" w:bidi="hi_IN"/>
        </w:rPr>
      </w:r>
      <w:r>
        <w:rPr>
          <w:lang w:val="hi_IN" w:bidi="hi_IN"/>
        </w:rPr>
        <w:t>यदि सम्भव हो, तो 1 राजाओं 12:25–33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 xml:space="preserve">1 राजाओं 12:25–33 का ऑडियो संस्करण सबसे आसानी से समझ में आने वाले अनुवाद में सुनें। </w:t>
      </w:r>
    </w:p>
    <w:p>
      <w:pPr/>
      <w:r>
        <w:rPr>
          <w:lang w:val="hi_IN" w:bidi="hi_IN"/>
        </w:rPr>
      </w:r>
      <w:r>
        <w:rPr>
          <w:lang w:val="hi_IN" w:bidi="hi_IN"/>
        </w:rPr>
        <w:t>इस ऑडियो को यहाँ रोकें।</w:t>
      </w:r>
    </w:p>
    <w:p>
      <w:pPr/>
      <w:r>
        <w:rPr>
          <w:lang w:val="hi_IN" w:bidi="hi_IN"/>
        </w:rPr>
      </w:r>
      <w:r>
        <w:rPr>
          <w:lang w:val="hi_IN" w:bidi="hi_IN"/>
        </w:rPr>
        <w:t>पिछली कहानी में, इस्राएल के उत्तरी गोत्रों के लोगों ने यारोबाम को इस्राएल के उत्तरी राज्य का अपने नए राजा के रूप में चुना। अब, यारोबाम इस्राएल की सैन्य शक्ति को मजबूत करता है जब वह इस्राएल में किसी भी शत्रु से इस्राएल की रक्षा करने के लिए कुछ नगरों को सुदृढ़ करता है। यारोबाम इस्राएल में आराधना का एक नया तरीका भी शुरू करता है, जब वह इस्राएल के राज्य में लोगों के लिए आराधना के दो स्थान बनाता है: एक दक्षिण में बेतेल में और दूसरा उत्तर में दान में।</w:t>
      </w:r>
    </w:p>
    <w:p>
      <w:pPr/>
      <w:r>
        <w:rPr>
          <w:lang w:val="hi_IN" w:bidi="hi_IN"/>
        </w:rPr>
      </w:r>
      <w:r>
        <w:rPr>
          <w:lang w:val="hi_IN" w:bidi="hi_IN"/>
        </w:rPr>
        <w:t xml:space="preserve">कहानी के पहले भाग में, यारोबाम अपने नए राज्य को शत्रु के आक्रमणों से बचाने के लिए शेकेम और पनीएल के नगरों को सुदृढ़ करता है। यारोबाम शेकेम नगर को और अधिक सुरक्षित बनाता है, शायद नगर के चारों ओर मजबूत दीवारें बनाकर। याद रखें कि इस्राएल के उत्तरी गोत्रों ने पहले यारोबाम को शेकेम में अपना राजा बनाया। यारोबाम अपनी नई राजधानी शेकेम में रहता है और शासन करता है। शेकेम एप्रैम के पहाड़ी देश में है, जो इस्राएल के 12 गोत्रों में से एक है। पहाड़ी देश वह स्थान है जहाँ बहुत सी पहाड़ियाँ या ऊँचे भूमि के क्षेत्र हैं। </w:t>
      </w:r>
    </w:p>
    <w:p>
      <w:pPr/>
      <w:r>
        <w:rPr>
          <w:lang w:val="hi_IN" w:bidi="hi_IN"/>
        </w:rPr>
      </w:r>
      <w:r>
        <w:rPr>
          <w:lang w:val="hi_IN" w:bidi="hi_IN"/>
        </w:rPr>
        <w:t>यहाँ रुकें और एक समूह के रूप में ऐसा नक्शा देखें जिसमें शेकेम नगर और एप्रैम के गोत्र का देश शामिल है। साथ ही, समूह के रूप में पहाड़ी देश की तस्वीर देखें। इस ऑडियो को यहाँ रोकें।</w:t>
      </w:r>
    </w:p>
    <w:p>
      <w:pPr/>
      <w:r>
        <w:rPr>
          <w:lang w:val="hi_IN" w:bidi="hi_IN"/>
        </w:rPr>
      </w:r>
      <w:r>
        <w:rPr>
          <w:lang w:val="hi_IN" w:bidi="hi_IN"/>
        </w:rPr>
        <w:t>यारोबाम पनीएल नगर को भी बनाता है, जो यरदन नदी के पूर्व की ओर एक नगर है। यह संभव है कि यारोबाम यरदन नदी के पूर्व की ओर के क्षेत्र को उस क्षेत्र के शत्रुओं से बचाने के लिए पनीएल की किलेबंदी करता है।</w:t>
      </w:r>
    </w:p>
    <w:p>
      <w:pPr/>
      <w:r>
        <w:rPr>
          <w:lang w:val="hi_IN" w:bidi="hi_IN"/>
        </w:rPr>
      </w:r>
      <w:r>
        <w:rPr>
          <w:lang w:val="hi_IN" w:bidi="hi_IN"/>
        </w:rPr>
        <w:t>यहाँ रुकें और समूह के रूप में ऐसा नक्शा देखें जिसमें पनीएल नगर शामिल है। इस ऑडियो को यहाँ रोकें।</w:t>
      </w:r>
    </w:p>
    <w:p>
      <w:pPr/>
      <w:r>
        <w:rPr>
          <w:lang w:val="hi_IN" w:bidi="hi_IN"/>
        </w:rPr>
      </w:r>
      <w:r>
        <w:rPr>
          <w:lang w:val="hi_IN" w:bidi="hi_IN"/>
        </w:rPr>
        <w:t>कहानी के दूसरे भाग में, यारोबाम ने तय किया कि उसे लोगों के लिए यहोवा की उपासना करने का एक आसान और सुविधाजनक तरीका बनाना चाहिए। मूसा की व्यवस्था में, यहोवा ने कहा कि लोगों को वर्ष में तीन बार यरूशलेम की यात्रा करनी चाहिए, ताकि वे यहोवा के मंदिर या “भवन” में बलिदान चढ़ाएँ। यारोबाम चिंता करता है कि यदि लोग यहोवा की आराधना करने के लिए यरूशलेम जाते रहेंगे, तो लोग अपने पूर्व प्रभु या स्वामी यहूदा के राजा रहबाम के प्रति फिर से वफादार हो जाएँगे। याद रखें कि राजा रहबाम दाऊद के घर या परिवार से है। यारोबाम यह भी चिंता करता है कि लोग यारोबाम को मार डालेंगे। यारोबाम अपने नए राज्य की रक्षा करना चाहता है।</w:t>
      </w:r>
    </w:p>
    <w:p>
      <w:pPr/>
      <w:r>
        <w:rPr>
          <w:lang w:val="hi_IN" w:bidi="hi_IN"/>
        </w:rPr>
      </w:r>
      <w:r>
        <w:rPr>
          <w:lang w:val="hi_IN" w:bidi="hi_IN"/>
        </w:rPr>
        <w:t>यहाँ रुकें और समूह के रूप में इस प्रश्न पर चर्चा करें: उस समय के बारे में बात करें जब आपके गाँव, कस्बे, शहर, समुदाय या देश में एक नया नेता आया था। आपके नए अगुवे ने क्या नई योजनाएँ या प्रथाएँ शुरू की? आपको क्या लगता है कि आपके नए अगुवे ने ये नई प्रथाएँ क्यों शुरू कीं? इस ऑडियो को यहाँ रोकें।</w:t>
      </w:r>
    </w:p>
    <w:p>
      <w:pPr/>
      <w:r>
        <w:rPr>
          <w:lang w:val="hi_IN" w:bidi="hi_IN"/>
        </w:rPr>
      </w:r>
      <w:r>
        <w:rPr>
          <w:lang w:val="hi_IN" w:bidi="hi_IN"/>
        </w:rPr>
        <w:t xml:space="preserve">यारोबाम सलाह माँगता है, शायद उन बुद्धिमान पुरुषों से जिन्होंने यारोबाम को महत्वपूर्ण निर्णय लेने में सहायता की। फिर, यारोबाम दो सोने के बछड़े बनाता है। बछड़ा एक छोटा, नर बैल या सांड होता है। बैल शक्ति और प्रजनन क्षमता का प्रतिनिधित्व करता था। इस क्षेत्र के कई लोगों ने अपने देवताओं का प्रतिनिधित्व करने के लिए बैलों की मूर्तियाँ बनाईं। </w:t>
      </w:r>
    </w:p>
    <w:p>
      <w:pPr/>
      <w:r>
        <w:rPr>
          <w:lang w:val="hi_IN" w:bidi="hi_IN"/>
        </w:rPr>
      </w:r>
      <w:r>
        <w:rPr>
          <w:lang w:val="hi_IN" w:bidi="hi_IN"/>
        </w:rPr>
        <w:t>यहाँ रुकें और समूह के रूप में सुनहरे बछड़ों की एक तस्वीर देखें। इस ऑडियो को यहाँ रोकें।</w:t>
      </w:r>
    </w:p>
    <w:p>
      <w:pPr/>
      <w:r>
        <w:rPr>
          <w:lang w:val="hi_IN" w:bidi="hi_IN"/>
        </w:rPr>
      </w:r>
      <w:r>
        <w:rPr>
          <w:lang w:val="hi_IN" w:bidi="hi_IN"/>
        </w:rPr>
        <w:t>साथ ही, यहाँ रुकें और समूह के रूप में इस प्रश्न पर चर्चा करें: उस समय की एक कहानी सुनाएँ जब आपने किसी को मूर्ति की आराधना करते हुए देखा। मूर्ति की आराधना करने वाले लोगों ने क्या किया? मूर्ति कैसी दिखती थी? लोगों ने मूर्ति कैसे बनाई? इस ऑडियो को यहाँ रोकें।</w:t>
      </w:r>
    </w:p>
    <w:p>
      <w:pPr/>
      <w:r>
        <w:rPr>
          <w:lang w:val="hi_IN" w:bidi="hi_IN"/>
        </w:rPr>
      </w:r>
      <w:r>
        <w:rPr>
          <w:lang w:val="hi_IN" w:bidi="hi_IN"/>
        </w:rPr>
        <w:t>सोने के बछड़े के उद्देश्य के बारे में लोगों के पास के अलग-अलग राय हैं। कुछ लोगों का मानना है कि यारोबाम चाहता है कि इस्राएल के लोग यहोवा की उपासना करने के बजाय सुनहरे बछड़ों को अपने नए देवताओं के रूप में पूजें। जो लोग अन्य देवताओं की उपासना करते थे, उनके पास उन देवताओं को देखने और उनकी आराधना करने में मदद करने के लिए मूर्तियाँ थीं, और यह असामान्य था कि इस्राएलियों के पास उपासना करने के लिए कोई मूर्तियाँ नहीं थीं। दूसरे लोग मानते हैं कि यारोबाम अभी भी चाहता है कि इस्राएल के लोग यहोवा की आराधना करें, लेकिन अपने घरों के पास, ताकि वे यारोबाम के प्रति वफादार रहें। ये लोग सोचते हैं कि बेतेल और दान में दो सोने के बछड़े यहोवा के खड़े होने के लिए पायदान के समान हो सकते हैं। शायद यारोबाम चाहता है कि यहोवा यरूशलेम में यहोवा के मंदिर में वाचा के सन्दूक के विश्राम स्थान को छोड़ दे और वह एक नए विश्राम स्थान के लिए बेतेल और दान आए।</w:t>
      </w:r>
    </w:p>
    <w:p>
      <w:pPr/>
      <w:r>
        <w:rPr>
          <w:lang w:val="hi_IN" w:bidi="hi_IN"/>
        </w:rPr>
      </w:r>
      <w:r>
        <w:rPr>
          <w:lang w:val="hi_IN" w:bidi="hi_IN"/>
        </w:rPr>
        <w:t>यारोबाम इस्राएल के उत्तरी गोत्रों के लोगों से कहता है कि उनके लिए आराधना के लिए यरूशलेम की यात्रा करना बहुत कठिन है। यारोबाम लोगों को दो सोने के बछड़े देता है और कहता है कि ये वे देवता हैं जो इस्राएलियों को मिस्र से बाहर लाए। आपको याद होगा कि इस्राएली 400 वर्षों तक मिस्र में गुलाम थे। यहोवा द्वारा इस्राएलियों को मिस्र से बाहर लाने के बाद, हारून ने इस्राएलियों के लिए एक सोने का बछड़ा बनाया। यारोबाम वही बात कहता है जो हारून ने लोगों से कहा था: “ये वे देवता हैं जो तुम्हें मिस्र से बाहर लाए!”</w:t>
      </w:r>
    </w:p>
    <w:p>
      <w:pPr/>
      <w:r>
        <w:rPr>
          <w:lang w:val="hi_IN" w:bidi="hi_IN"/>
        </w:rPr>
      </w:r>
      <w:r>
        <w:rPr>
          <w:lang w:val="hi_IN" w:bidi="hi_IN"/>
        </w:rPr>
        <w:t>यहाँ रुकें और एक समूह के रूप में मिस्र और इस्राएल का नक्शा देखें। इस ऑडियो को यहाँ रोकें।</w:t>
      </w:r>
    </w:p>
    <w:p>
      <w:pPr/>
      <w:r>
        <w:rPr>
          <w:lang w:val="hi_IN" w:bidi="hi_IN"/>
        </w:rPr>
      </w:r>
      <w:r>
        <w:rPr>
          <w:lang w:val="hi_IN" w:bidi="hi_IN"/>
        </w:rPr>
        <w:t>यारोबाम बेतेल में एक सोने का बछड़ा रखता है, और यारोबाम दूसरे सोने के बछड़े को दान में रखता है। बेतेल और दान दोनों इस्राएल के उत्तरी राज्य में नगर हैं। यारोबाम चाहता है कि उत्तरी राज्य इस्राएल के लोग यरूशलेम तक जाकर यहोवा की उसके मन्दिर या भवन में उपासना करने के बजाय, बेतेल या दान में जाकर उपासना करें। यारोबाम यहोवा पर भरोसा नहीं करता कि वह यारोबाम को राजा के रूप में सत्ता में रखेगा। आपको याद होगा कि यदि यारोबाम यहोवा का अनुसरण करता है, तो यहोवा ने यारोबाम से एक स्थायी राज्य का वादा किया था।</w:t>
      </w:r>
    </w:p>
    <w:p>
      <w:pPr/>
      <w:r>
        <w:rPr>
          <w:lang w:val="hi_IN" w:bidi="hi_IN"/>
        </w:rPr>
      </w:r>
      <w:r>
        <w:rPr>
          <w:lang w:val="hi_IN" w:bidi="hi_IN"/>
        </w:rPr>
        <w:t>यहाँ रुकें और समूह के रूप में बेतेल, दान और यरूशलेम का नक्शा देखें। इस ऑडियो को यहाँ रोकें।</w:t>
      </w:r>
    </w:p>
    <w:p>
      <w:pPr/>
      <w:r>
        <w:rPr>
          <w:lang w:val="hi_IN" w:bidi="hi_IN"/>
        </w:rPr>
      </w:r>
      <w:r>
        <w:rPr>
          <w:lang w:val="hi_IN" w:bidi="hi_IN"/>
        </w:rPr>
        <w:t>आपको याद होगा कि जब इस्राएल के लोगों ने हारून द्वारा बनाए गए सोने के बछड़े की आराधना की थी, तो उन्होंने यहोवा के विरुद्ध पाप किया था। अब, इस गद्यांश में, लोग यहोवा के विरुद्ध तब पाप करते हैं जब वे उन सोने के बछड़ों की आराधना करते हैं जिन्हें यारोबाम बनाता है। हम ठीक-ठीक नहीं जानते कि यारोबाम सोने के बछड़े क्यों बनाता है, लेकिन हम जानते हैं कि सोने के बछड़े इस्राएलियों को पाप करने के लिए प्रेरित करते हैं। पाप का अर्थ है कि लोग यहोवा की आज्ञा नहीं मानते हैं क्योंकि यहोवा ने कहा था कि इस्राएल के लोगों को किसी भी मूर्ति की आराधना नहीं करनी चाहिए।</w:t>
      </w:r>
    </w:p>
    <w:p>
      <w:pPr/>
      <w:r>
        <w:rPr>
          <w:lang w:val="hi_IN" w:bidi="hi_IN"/>
        </w:rPr>
      </w:r>
      <w:r>
        <w:rPr>
          <w:lang w:val="hi_IN" w:bidi="hi_IN"/>
        </w:rPr>
        <w:t>यारोबाम ऊँचे स्थानों पर आराधना के घर भी बनाता है, जिसका शायद अर्थ है कि यारोबाम ऊँचे स्थानों पर वेदियों के चारों ओर दीवारें बनाता है। ऊँचे स्थान अक्सर पहाड़ियों पर होते हैं। यहोवा की उपस्थिति इन ऊँचे स्थानों पर घरों में नहीं थी, क्योंकि यहोवा की उपस्थिति केवल यरूशलेम के मंदिर में थी। यारोबाम इन आराधना के घरों में सेवा करने के लिए याजकों को भी चुनता है। यारोबाम सभी प्रकार के लोगों में से याजकों को चुनता है, न कि लेवियों में से। लेवीय लेवी के गोत्र से हैं, और मूसा की व्यवस्था में यहोवा ने कहा कि केवल लेवीय ही यहोवा के लिए याजक हो सकते हैं।</w:t>
      </w:r>
    </w:p>
    <w:p>
      <w:pPr/>
      <w:r>
        <w:rPr>
          <w:lang w:val="hi_IN" w:bidi="hi_IN"/>
        </w:rPr>
      </w:r>
      <w:r>
        <w:rPr>
          <w:lang w:val="hi_IN" w:bidi="hi_IN"/>
        </w:rPr>
        <w:t>यहाँ रुकें और समूह के रूप में इस प्रश्न पर चर्चा करें: आपके समुदाय में लोग आपके देवता या देवताओं की आराधना करने के लिए कहाँ जाते हैं? उस स्थान या भवन का वर्णन करें जहाँ आप आराधना के लिए जाते हैं। इस ऑडियो को यहाँ रोकें।</w:t>
      </w:r>
    </w:p>
    <w:p>
      <w:pPr/>
      <w:r>
        <w:rPr>
          <w:lang w:val="hi_IN" w:bidi="hi_IN"/>
        </w:rPr>
      </w:r>
      <w:r>
        <w:rPr>
          <w:lang w:val="hi_IN" w:bidi="hi_IN"/>
        </w:rPr>
        <w:t>साथ ही, यहाँ रुकें और समूह के रूप में इस प्रश्न पर चर्चा करें: अपने आराधना स्थल के अगुवों का वर्णन करें। आप इन अगुवों को कैसे चुनते हैं? इस बारे में सोचें कि क्या होगा यदि आपके समुदाय में कोई अलग व्यक्ति आपकी धार्मिक सभाओं का नेतृत्व करना शुरू कर दे, न कि वह व्यक्ति या वे लोग जिन्हें आपका समुदाय आमतौर पर चुनता है। इस ऑडियो को यहाँ रोकें।</w:t>
      </w:r>
    </w:p>
    <w:p>
      <w:pPr/>
      <w:r>
        <w:rPr>
          <w:lang w:val="hi_IN" w:bidi="hi_IN"/>
        </w:rPr>
      </w:r>
      <w:r>
        <w:rPr>
          <w:lang w:val="hi_IN" w:bidi="hi_IN"/>
        </w:rPr>
        <w:t>यारोबाम "उत्सव" या पर्व के दिन को भी बदल देता है। मूसा की व्यवस्था में, यहोवा ने कहा कि इस्राएलियों को झोपड़ियों का पर्व सातवें महीने के पंद्रहवें दिन मनाना चाहिए, लेकिन यारोबाम ने इस पर्व की तारीख बदलकर आठवें महीने का पंद्रहवां दिन कर दी। यह पर्व तीन पर्वों में से एक है जो इस्राएली हर साल मनाते हैं। तम्बुओं के पर्व के दौरान, इस्राएली यरूशलेम में अस्थायी झोपड़ियों में रहते हैं, ताकि उस समय को याद किया जा सके जब इस्राएली मिस्र छोड़ने के बाद रेगिस्तान में भटकते थे। तम्बुओं का पर्व इस्राएल में कटाई के समय के दौरान होता है। कुछ लोग सोचते हैं कि इस्राएल के उत्तरी भाग में फसल इस्राएल के दक्षिणी भाग की तुलना में एक महीने बाद होती है, और इन लोगों का मानना है कि यही कारण है कि यारोबाम पर्व का दिन बदलकर आठवें महीने में कर देता है।</w:t>
      </w:r>
    </w:p>
    <w:p>
      <w:pPr/>
      <w:r>
        <w:rPr>
          <w:lang w:val="hi_IN" w:bidi="hi_IN"/>
        </w:rPr>
      </w:r>
      <w:r>
        <w:rPr>
          <w:lang w:val="hi_IN" w:bidi="hi_IN"/>
        </w:rPr>
        <w:t>यहाँ रुकें और समूह के रूप में इस प्रश्न पर चर्चा करें: अपने समुदाय में कुछ महत्वपूर्ण धार्मिक दिनों पर चर्चा करें। आप अपने समुदाय में प्रत्येक महत्वपूर्ण धार्मिक दिन मनाने के लिए क्या करते हैं? आपके धार्मिक उत्सव उन दिनों पर क्यों मनाए जाते हैं? इस ऑडियो को यहाँ रोकें।</w:t>
      </w:r>
    </w:p>
    <w:p>
      <w:pPr/>
      <w:r>
        <w:rPr>
          <w:lang w:val="hi_IN" w:bidi="hi_IN"/>
        </w:rPr>
      </w:r>
      <w:r>
        <w:rPr>
          <w:lang w:val="hi_IN" w:bidi="hi_IN"/>
        </w:rPr>
        <w:t>अंत में, आठवें महीने के पंद्रहवें दिन अपना नया पर्व शुरू करने के लिए, यारोबाम स्वयं उस वेदी पर बलिदान चढ़ाता है जो यारोबाम ने बेतेल में बनाई थी। वेदी एक मंच है जहाँ कोई व्यक्ति बलिदान चढ़ाता है। याद रखें कि मूसा की व्यवस्था के अनुसार, केवल याजक ही बलिदान चढ़ा सकते हैं।</w:t>
      </w:r>
    </w:p>
    <w:p>
      <w:pPr/>
      <w:r>
        <w:rPr>
          <w:lang w:val="hi_IN" w:bidi="hi_IN"/>
        </w:rPr>
      </w:r>
      <w:r>
        <w:rPr>
          <w:lang w:val="hi_IN" w:bidi="hi_IN"/>
        </w:rPr>
        <w:t xml:space="preserve">यहाँ रुकें और समूह में एक वेदी की तस्वीर देखें। </w:t>
      </w:r>
      <w:r>
        <w:rPr>
          <w:lang w:val="hi_IN" w:bidi="hi_IN"/>
        </w:rPr>
      </w:r>
    </w:p>
    <w:p>
      <w:pPr>
        <w:pStyle w:val="Heading3"/>
      </w:pPr>
      <w:r>
        <w:rPr>
          <w:lang w:val="hi_IN" w:bidi="hi_IN"/>
        </w:rPr>
        <w:t>घटनाओं को समझाना</w:t>
      </w:r>
    </w:p>
    <w:p>
      <w:pPr/>
      <w:r>
        <w:rPr>
          <w:lang w:val="hi_IN" w:bidi="hi_IN"/>
        </w:rPr>
      </w:r>
      <w:r>
        <w:rPr>
          <w:lang w:val="hi_IN" w:bidi="hi_IN"/>
        </w:rPr>
        <w:t xml:space="preserve">1 राजाओं 12:25–33 का ऑडियो संस्करण सबसे आसानी से समझ में आने वाले अनुवाद में सुनें। </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यारोबाम शेकेम और पनीएल का निर्माण करता है।</w:t>
      </w:r>
    </w:p>
    <w:p>
      <w:pPr/>
      <w:r>
        <w:rPr>
          <w:lang w:val="hi_IN" w:bidi="hi_IN"/>
        </w:rPr>
      </w:r>
      <w:r>
        <w:rPr>
          <w:b/>
          <w:lang w:val="hi_IN" w:bidi="hi_IN"/>
        </w:rPr>
        <w:t>दूसरे दृश्य में:</w:t>
      </w:r>
      <w:r>
        <w:rPr>
          <w:lang w:val="hi_IN" w:bidi="hi_IN"/>
        </w:rPr>
        <w:t xml:space="preserve"> यारोबाम लोगों के आराधना करने के लिए दो सोने के बछड़े बनाता है, क्योंकि यारोबाम चिंतित है कि लोग राजा रहबाम के पीछे लौटकर चले जाएँगे। यारोबाम बेतेल में एक सोने का बछड़ा रखता है, और यारोबाम दूसरे सोने के बछड़े को दान में रखता है।</w:t>
      </w:r>
    </w:p>
    <w:p>
      <w:pPr/>
      <w:r>
        <w:rPr>
          <w:lang w:val="hi_IN" w:bidi="hi_IN"/>
        </w:rPr>
      </w:r>
      <w:r>
        <w:rPr>
          <w:b/>
          <w:lang w:val="hi_IN" w:bidi="hi_IN"/>
        </w:rPr>
        <w:t>तीसरे दृश्य में:</w:t>
      </w:r>
      <w:r>
        <w:rPr>
          <w:lang w:val="hi_IN" w:bidi="hi_IN"/>
        </w:rPr>
        <w:t xml:space="preserve"> यारोबाम आराधना के लिए नए स्थान बनाता है, और यारोबाम नए याजकों को चुनता है जो लेवीय नहीं हैं। यारोबाम आराधना का एक नया दिन भी चुनता है, और यारोबाम इस नए आराधना के दिन स्वयं पहला बलिदान चढ़ाता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राजा यारोबाम</w:t>
      </w:r>
    </w:p>
    <w:p>
      <w:pPr>
        <w:pStyle w:val="ListBullet"/>
        <w:spacing w:line="240" w:lineRule="auto"/>
        <w:ind w:left="720"/>
      </w:pPr>
      <w:r>
        <w:rPr>
          <w:lang w:val="hi_IN" w:bidi="hi_IN"/>
        </w:rPr>
      </w:r>
      <w:r>
        <w:rPr>
          <w:lang w:val="hi_IN" w:bidi="hi_IN"/>
        </w:rPr>
        <w:t>इस्राएल के उत्तरी गोत्रों के लोग</w:t>
      </w:r>
    </w:p>
    <w:p>
      <w:pPr>
        <w:pStyle w:val="ListBullet"/>
        <w:spacing w:line="240" w:lineRule="auto"/>
        <w:ind w:left="720"/>
      </w:pPr>
      <w:r>
        <w:rPr>
          <w:lang w:val="hi_IN" w:bidi="hi_IN"/>
        </w:rPr>
      </w:r>
      <w:r>
        <w:rPr>
          <w:lang w:val="hi_IN" w:bidi="hi_IN"/>
        </w:rPr>
        <w:t>यहूदा का राजा रहबाम</w:t>
      </w:r>
    </w:p>
    <w:p>
      <w:pPr>
        <w:pStyle w:val="ListBullet"/>
        <w:spacing w:line="240" w:lineRule="auto"/>
        <w:ind w:left="720"/>
      </w:pPr>
      <w:r>
        <w:rPr>
          <w:lang w:val="hi_IN" w:bidi="hi_IN"/>
        </w:rPr>
      </w:r>
      <w:r>
        <w:rPr>
          <w:lang w:val="hi_IN" w:bidi="hi_IN"/>
        </w:rPr>
        <w:t>राजा यारोबाम के सलाहकार</w:t>
      </w:r>
    </w:p>
    <w:p>
      <w:pPr>
        <w:pStyle w:val="ListBullet"/>
        <w:spacing w:line="240" w:lineRule="auto"/>
        <w:ind w:left="720"/>
      </w:pPr>
      <w:r>
        <w:rPr>
          <w:lang w:val="hi_IN" w:bidi="hi_IN"/>
        </w:rPr>
      </w:r>
      <w:r>
        <w:rPr>
          <w:lang w:val="hi_IN" w:bidi="hi_IN"/>
        </w:rPr>
        <w:t>और वे नए याजक जिन्हें राजा यारोबाम चुनता है</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पिछली कहानी में, कहानीकार ने रहबाम और यहूदा के दक्षिणी राज्य के बारे में बहुत बात की। रहबाम ने इस्राएल के उत्तरी राज्य पर आक्रमण करने की तैयारी की, लेकिन परमेश्वर के एक जन शमायाह ने रहबाम और यहूदा और बिन्यामीन के सभी लोगों से घर जाने के लिए कहा। याद रखें कि सभी लोगों ने परमेश्वर के जन की बात सुनी, और वे सभी अपने घर चले गए।</w:t>
      </w:r>
    </w:p>
    <w:p>
      <w:pPr/>
      <w:r>
        <w:rPr>
          <w:lang w:val="hi_IN" w:bidi="hi_IN"/>
        </w:rPr>
      </w:r>
      <w:r>
        <w:rPr>
          <w:lang w:val="hi_IN" w:bidi="hi_IN"/>
        </w:rPr>
        <w:t>अब, कहानीकार इस्राएल के उत्तरी राज्य के बारे में बात करता है। याद रखें कि लोगों ने शकेम में यारोबाम को अपना नया राजा बनाया। इस भाग में, यारोबाम अपने दो नगरों को इस्राएल के अपने नए राज्य की रक्षा करने के लिए मजबूत करता है। यारोबाम इस्राएल के उत्तरी राज्य के लोगों के लिए नए धार्मिक नियम भी बनाता है।</w:t>
      </w:r>
    </w:p>
    <w:p>
      <w:pPr/>
      <w:r>
        <w:rPr>
          <w:lang w:val="hi_IN" w:bidi="hi_IN"/>
        </w:rPr>
      </w:r>
      <w:r>
        <w:rPr>
          <w:lang w:val="hi_IN" w:bidi="hi_IN"/>
        </w:rPr>
        <w:t>जब पहला दृश्य शुरू होता है, तो यारोबाम शेकेम नगर को बनाता है। शेकेम यरूशलेम से 65 किलोमीटर उत्तर में है। शेकेम एप्रैम के गोत्र के पहाड़ी देश में है। याद रखें कि "पहाड़ी देश" वह भूमि का क्षेत्र है जहाँ बहुत सी पहाड़ियाँ हैं। लोगों ने पहले ही शेकेम को बना लिया था, लेकिन रहबाम शेकेम को शत्रु के आक्रमणों से बचाने के लिए मजबूत बनाता है। यारोबाम ऐसा नगर के चारों ओर दीवारें बनाकर करता है। यारोबाम स्वयं नगर को नहीं बनाता है, क्योंकि यारोबाम राजा है। यारोबाम अन्य लोगों से कहता है कि वे नगर को बनाएँ।</w:t>
      </w:r>
    </w:p>
    <w:p>
      <w:pPr/>
      <w:r>
        <w:rPr>
          <w:lang w:val="hi_IN" w:bidi="hi_IN"/>
        </w:rPr>
      </w:r>
      <w:r>
        <w:rPr>
          <w:lang w:val="hi_IN" w:bidi="hi_IN"/>
        </w:rPr>
        <w:t>यहाँ रुकें और यदि आवश्यक हो, तो समूह में ऐसा नक्शा देखें जिसमें शेकेम नगर और एप्रैम के गोत्र की भूमि शामिल है। यदि आवश्यक हो, तो समूह में पहाड़ी इलाके की एक तस्वीर देखें। इस ऑडियो को यहाँ रोकें।</w:t>
      </w:r>
    </w:p>
    <w:p>
      <w:pPr/>
      <w:r>
        <w:rPr>
          <w:lang w:val="hi_IN" w:bidi="hi_IN"/>
        </w:rPr>
      </w:r>
      <w:r>
        <w:rPr>
          <w:lang w:val="hi_IN" w:bidi="hi_IN"/>
        </w:rPr>
        <w:t>साथ ही, यहाँ रुकें और समूह में इस प्रश्न पर चर्चा करें: इस बारे में सोचें कि आप अपने नगरों और गाँवों को शत्रु के आक्रमण से कैसे बचाते हैं। इस मामले में, यारोबाम शेकेम नगर के चारों ओर मजबूत दीवारें बनाना चाहता है। आप कैसे वर्णन करेंगे कि लोग अपने नगरों को कैसे सुदृढ़ करते हैं या उन्हें शत्रु से बचाते हैं? याद रखें कि 2 इतिहास में कहानीकार कहता है कि रहबाम यहूदा के दक्षिणी राज्य में कुछ नगरों को सुदृढ़ करता है। इस भाग में "निर्माण" का अनुवाद उसी तरह करें जैसे आपने 2 इतिहास 11:1–12 में किया था। इस ऑडियो को यहाँ रोकें।</w:t>
      </w:r>
    </w:p>
    <w:p>
      <w:pPr/>
      <w:r>
        <w:rPr>
          <w:lang w:val="hi_IN" w:bidi="hi_IN"/>
        </w:rPr>
      </w:r>
      <w:r>
        <w:rPr>
          <w:lang w:val="hi_IN" w:bidi="hi_IN"/>
        </w:rPr>
        <w:t>यारोबाम शेकेम में भी रहता है, जिसका अर्थ है कि यारोबाम शेकेम नगर से शासन करता है। यारोबाम शायद शेकेम को इस्राएल के उत्तरी राज्य की अपनी नई राजधानी के रूप में चुनता है, क्योंकि शेकेम दो पर्वतों, एबाल पर्वत और गरिजीम पर्वत के बीच स्थित है। यारोबाम शायद सोचता है कि यारोबाम शेकेम की रक्षा शत्रुओं से अधिक आसानी से कर सकेगा, क्योंकि शेकेम पहाड़ों में है।</w:t>
      </w:r>
    </w:p>
    <w:p>
      <w:pPr/>
      <w:r>
        <w:rPr>
          <w:lang w:val="hi_IN" w:bidi="hi_IN"/>
        </w:rPr>
      </w:r>
      <w:r>
        <w:rPr>
          <w:lang w:val="hi_IN" w:bidi="hi_IN"/>
        </w:rPr>
        <w:t>यारोबाम ने पनीएल नगर की भी किलाबंदी की, या उसे मजबूत किया। पनीएल यरदन नदी से 8 किलोमीटर पूर्व में एक नगर है। पनीएल कहने का एक और तरीका “पनूएल” है। हो सकता है कि यारोबाम पनीएल की यात्रा करे, या अधिक संभावना यह है कि यारोबाम शकेम से पनीएल में रहने के लिए चला जाए। शेकेम इस्राएल की राजधानी बना रहता है। पनीएल, यारोबाम के शत्रुओं के विरुद्ध उसके नए राज्य की रक्षा करने के लिए एक अच्छे स्थान पर है। लोग अक्सर पनीएल के पास की सड़क से पूर्व से पश्चिम या पश्चिम से पूर्व की ओर यात्रा करते थे।</w:t>
      </w:r>
    </w:p>
    <w:p>
      <w:pPr/>
      <w:r>
        <w:rPr>
          <w:lang w:val="hi_IN" w:bidi="hi_IN"/>
        </w:rPr>
      </w:r>
      <w:r>
        <w:rPr>
          <w:lang w:val="hi_IN" w:bidi="hi_IN"/>
        </w:rPr>
        <w:t>दूसरे और तीसरे दृश्यों में, कहानीकार उन नई धार्मिक प्रथाओं के बारे में बात करता है जो यारोबाम ने इस्राएल के उत्तरी राज्य में शुरू की थीं। यारोबाम आराधना के लिए नए स्थानों को चुनता है। यारोबाम अलग-अलग याजकों और आराधना के लिए एक नए दिन को भी चुनता है। आपको मूसा की व्यवस्था से याद होगा कि यहोवा के पास इस बारे में बहुत विशिष्ट नियम थे, कि यहोवा की आराधना कहाँ करनी चाहिए, कौन याजक के रूप में सेवा कर सकता है, और इस्राएल के लोगों को किन दिनों में यहोवा की आराधना करने के लिए विशेष पर्व मनाने चाहिए। यारोबाम अपने नए राज्य में इन सभी चीजों को बदल देता है।</w:t>
      </w:r>
    </w:p>
    <w:p>
      <w:pPr/>
      <w:r>
        <w:rPr>
          <w:lang w:val="hi_IN" w:bidi="hi_IN"/>
        </w:rPr>
      </w:r>
      <w:r>
        <w:rPr>
          <w:lang w:val="hi_IN" w:bidi="hi_IN"/>
        </w:rPr>
        <w:t>दूसरे दृश्य में, यारोबाम यह बदलता है कि इस्राएल के उत्तरी राज्य के लोगों को आराधना के लिए कहाँ जाना चाहिए। यारोबाम अपने मन में सोचता है कि यदि लोग यहोवा की आराधना करने के लिए यरूशलेम जाते रहेंगे, तो वे फिर से राजा रहबाम के प्रति वफादार हो सकते हैं। यरूशलेम इस्राएल के अन्य क्षेत्रों की तुलना में ऊँची भूमि पर स्थित था, इसलिए लोग अक्सर कहते थे कि वे यरूशलेम की ओर "ऊपर" की यात्रा करते थे। मूल भाषा में, कहानीकार कहता है कि यारोबाम “यह अपने मन में कहता है।” इसका शायद अर्थ है कि यारोबाम ये बातें सोचता है, लेकिन यारोबाम इन बातों को ज़ाहिर तौर पर नहीं कहता। यारोबाम चिंतित है कि उसके नए राज्य के लोग उसके प्रति वफादार रहना बंद कर देंगे। मूल भाषा में, कहानीकार कहता है कि यारोबाम सोचता है कि लोगों के मन राजा रहबाम के पास लौट आएंगे। “लोगों का मन” का अर्थ है लोगों की वफादारी, या जिसका लोग अपने राजा के रूप में अनुसरण करते हैं। यारोबाम को इस बात की भी चिंता है कि लोग उसे मार डालेंगे।</w:t>
      </w:r>
    </w:p>
    <w:p>
      <w:pPr/>
      <w:r>
        <w:rPr>
          <w:lang w:val="hi_IN" w:bidi="hi_IN"/>
        </w:rPr>
      </w:r>
      <w:r>
        <w:rPr>
          <w:lang w:val="hi_IN" w:bidi="hi_IN"/>
        </w:rPr>
        <w:t>यहाँ रुकें और समूह के रूप में यरूशलेम और इस्राएल के उत्तरी राज्य का नक्शा देखें। इस ऑडियो को यहाँ रोकें।</w:t>
      </w:r>
    </w:p>
    <w:p>
      <w:pPr/>
      <w:r>
        <w:rPr>
          <w:lang w:val="hi_IN" w:bidi="hi_IN"/>
        </w:rPr>
      </w:r>
      <w:r>
        <w:rPr>
          <w:lang w:val="hi_IN" w:bidi="hi_IN"/>
        </w:rPr>
        <w:t>साथ ही, यहाँ रुकें और समूह में इस प्रश्न पर चर्चा करें: एक ऐसी कहानी सुनाएँ जहाँ कहानी के पात्रों में से एक को कोई समस्या है, और वह पात्र अपने आप से कुछ कहता है या उसकी समस्या के बारे में कुछ सोचता है। आप गद्यांश के इस भाग का अनुवाद कैसे करेंगे जिसमें यारोबाम अपने मन में कुछ सोचता है? इस ऑडियो को यहाँ रोकें।</w:t>
      </w:r>
    </w:p>
    <w:p>
      <w:pPr/>
      <w:r>
        <w:rPr>
          <w:lang w:val="hi_IN" w:bidi="hi_IN"/>
        </w:rPr>
      </w:r>
      <w:r>
        <w:rPr>
          <w:lang w:val="hi_IN" w:bidi="hi_IN"/>
        </w:rPr>
        <w:t>राजा यारोबाम सलाह माँगता है कि क्या करना है। राजा यारोबाम सोने से दो बछड़े बनाता है। यारोबाम शायद स्वयं सोने के बछड़े नहीं बनाता है। शायद यारोबाम ने बछड़े बनाने के लिए मजदूरों से तरल धातु को साँचे में डलवाया, या शायद यारोबाम ने मजदूरों से लकड़ी की मूर्तियाँ बनवाईं और फिर उन मूर्तियों को सोने की एक पतली परत से ढकवा दिया। याद रखें कि यारोबाम लोगों से कहता है कि उनके लिए यरूशलेम तक की यात्रा करना बहुत कठिन है। यारोबाम लोगों से कहता है, “हे इस्राएल के लोगों, ये तुम्हारे देवता हैं, जो तुम्हें मिस्र से बाहर लाए!” यारोबाम शायद “मिस्र से ऊपर” कहता है, क्योंकि मिस्र देश इस्राएल के ऊँचे क्षेत्रों की तुलना में निचली भूमि पर था। याद रखें कि हारून ने इस्राएल के लोगों से वही बात कही थी, जब यहोवा के इस्राएलियों को मिस्र से बाहर लाने के बाद हारून ने सोने का बछड़ा बनाया था।</w:t>
      </w:r>
    </w:p>
    <w:p>
      <w:pPr/>
      <w:r>
        <w:rPr>
          <w:lang w:val="hi_IN" w:bidi="hi_IN"/>
        </w:rPr>
      </w:r>
      <w:r>
        <w:rPr>
          <w:lang w:val="hi_IN" w:bidi="hi_IN"/>
        </w:rPr>
        <w:t>यहाँ रुकें और यदि आवश्यक हो, तो समूह में मिस्र और इस्राएल का नक्शा फिर से देखें। इस ऑडियो को यहाँ रोकें।</w:t>
      </w:r>
    </w:p>
    <w:p>
      <w:pPr/>
      <w:r>
        <w:rPr>
          <w:lang w:val="hi_IN" w:bidi="hi_IN"/>
        </w:rPr>
      </w:r>
      <w:r>
        <w:rPr>
          <w:lang w:val="hi_IN" w:bidi="hi_IN"/>
        </w:rPr>
        <w:t>यारोबाम एक सोने के बछड़े को बेतेल में अपने राज्य के दक्षिणी सिरे पर रखता है, और यारोबाम दूसरे सोने के बछड़े को अपने राज्य के उत्तरी सिरे पर दान में रखता है। बेतेल यरूशलेम से 16 किलोमीटर उत्तर में है, और बेतेल वह स्थान है जहाँ याकूब ने कई साल पहले यहोवा को देखा था। बेतेल बिन्यामीन के गोत्र के देश में है। यह संभव है कि यारोबाम आशा करता है कि यहोवा इस्राएल के उत्तरी राज्य के लोगों को अपने आप को उसी तरह दिखाएगा, जैसे यहोवा ने बेतेल में याकूब को अपने आप को प्रकट किया था। दान इस्राएल के उत्तरी राज्य की उत्तरी सीमा पर है। अतीत में, दान के गोत्र के लोगों ने दान में एक वेदी बनाई थी। दान गलील के सागर से लगभग 40 किलोमीटर उत्तर में है।</w:t>
      </w:r>
    </w:p>
    <w:p>
      <w:pPr/>
      <w:r>
        <w:rPr>
          <w:lang w:val="hi_IN" w:bidi="hi_IN"/>
        </w:rPr>
      </w:r>
      <w:r>
        <w:rPr>
          <w:lang w:val="hi_IN" w:bidi="hi_IN"/>
        </w:rPr>
        <w:t>यहाँ रुकें और यदि आवश्यक हो, तो समूह में फिर से बेतेल, दान और यरूशलेम का नक्शा देखें। इस ऑडियो को यहाँ रोकें।</w:t>
      </w:r>
    </w:p>
    <w:p>
      <w:pPr/>
      <w:r>
        <w:rPr>
          <w:lang w:val="hi_IN" w:bidi="hi_IN"/>
        </w:rPr>
      </w:r>
      <w:r>
        <w:rPr>
          <w:lang w:val="hi_IN" w:bidi="hi_IN"/>
        </w:rPr>
        <w:t>दूसरे दृश्य के अंतिम भाग में, कहानीकार कहता है कि यारोबाम ने जो किया था, उसके कारण क्या हुआ। कहानीकार कहता है कि यारोबाम ने इस्राएल के उत्तरी राज्य के लोगों को बेतेल और दान में दो सोने के बछड़ों के कारण पाप करने के लिए प्रेरित किया। कुछ लोग बेतेल में सोने के बछड़े की आराधना करने के लिए बेतेल गए, और कुछ लोग दान में सोने के बछड़े की आराधना करने के लिए दान गए।</w:t>
      </w:r>
    </w:p>
    <w:p>
      <w:pPr/>
      <w:r>
        <w:rPr>
          <w:lang w:val="hi_IN" w:bidi="hi_IN"/>
        </w:rPr>
      </w:r>
      <w:r>
        <w:rPr>
          <w:lang w:val="hi_IN" w:bidi="hi_IN"/>
        </w:rPr>
        <w:t>तीसरे दृश्य में, यारोबाम ऊँचे स्थानों पर नए धार्मिक स्थलों या आराधना के घर बनाता है। इसका शायद अर्थ है कि यारोबाम उत्तरी इस्राएल के राज्य में ऊँचे स्थानों पर मौजूद वेदियों के चारों ओर दीवारें बनाता है। ये ऐसे घर नहीं हैं जहाँ लोग रहते हैं, बल्कि ये लोगों के आराधना करने के लिए आने के स्थान हैं। ऊँचे स्थान अक्सर पहाड़ियों पर होते हैं, लेकिन सभी ऊँचे स्थान पहाड़ियों पर नहीं होते हैं। ऊँचे स्थान वे स्थान हैं जहाँ लोग अपने देवताओं की आराधना करने के लिए वेदियाँ या धार्मिक स्थल बनाते थे। याद रखें कि यहोवा ने केवल यरूशलेम के मंदिर में यहोवा की आराधना करने के लिए कहा था, न कि किसी अन्य स्थान पर। संभव है कि यारोबाम ने बेतेल और दान में एक घर या मंदिर भी बनाया। यारोबाम ने शायद बेतेल और दान में पूजा के हर घर के अंदर एक सोने का बछड़ा और एक वेदी रखी थी।</w:t>
      </w:r>
    </w:p>
    <w:p>
      <w:pPr/>
      <w:r>
        <w:rPr>
          <w:lang w:val="hi_IN" w:bidi="hi_IN"/>
        </w:rPr>
      </w:r>
      <w:r>
        <w:rPr>
          <w:lang w:val="hi_IN" w:bidi="hi_IN"/>
        </w:rPr>
        <w:t>यहाँ रुकें और समूह में इस प्रश्न पर चर्चा करें: पिछले चरण में अपने आराधना के स्थान के बारे में हुई चर्चा को याद रखें। आप इस भाग में "ऊँचे स्थानों" का अनुवाद कैसे करेंगे? इस ऑडियो को यहाँ रोकें।</w:t>
      </w:r>
    </w:p>
    <w:p>
      <w:pPr/>
      <w:r>
        <w:rPr>
          <w:lang w:val="hi_IN" w:bidi="hi_IN"/>
        </w:rPr>
      </w:r>
      <w:r>
        <w:rPr>
          <w:lang w:val="hi_IN" w:bidi="hi_IN"/>
        </w:rPr>
        <w:t>यारोबाम सभी लोगों में से नए याजकों को भी चुनता है। “सभी लोगों में से ही” का अर्थ है कि यारोबाम ने इस्राएल के सभी अलग-अलग गोत्रों में से याजकों को चुना, न कि केवल लेवियों में से ही। याद रखें कि यहोवा ने कहा कि केवल लेवीय ही यहोवा के लिए याजक हो सकते हैं।</w:t>
      </w:r>
    </w:p>
    <w:p>
      <w:pPr/>
      <w:r>
        <w:rPr>
          <w:lang w:val="hi_IN" w:bidi="hi_IN"/>
        </w:rPr>
      </w:r>
      <w:r>
        <w:rPr>
          <w:lang w:val="hi_IN" w:bidi="hi_IN"/>
        </w:rPr>
        <w:t>यहाँ रुकें और समूह में इस प्रश्न पर चर्चा करें: आप भाग के इस भाग का अनुवाद कैसे करेंगे ताकि यह दिखाया जा सके कि यारोबाम याजकों को सभी अलग-अलग प्रकार के लोगों में से चुनता है, न कि केवल लेवियों में से ही। इस ऑडियो को यहाँ रोकें।</w:t>
      </w:r>
    </w:p>
    <w:p>
      <w:pPr/>
      <w:r>
        <w:rPr>
          <w:lang w:val="hi_IN" w:bidi="hi_IN"/>
        </w:rPr>
      </w:r>
      <w:r>
        <w:rPr>
          <w:lang w:val="hi_IN" w:bidi="hi_IN"/>
        </w:rPr>
        <w:t>हम 2 इतिहास 11:13–17 के समान भाग से जानते हैं कि यारोबाम कहता है कि लेवीय उत्तरी राज्य में याजकों के रूप में सेवा नहीं कर सकते, और इसलिए याजक और अन्य लेवीय अपने घरों और भूमि छोड़कर यहूदा और यरूशलेम जाते हैं। इनमें से कुछ लेवीय अतीत में इस्राएल के उत्तरी राज्य में रहते थे, लेकिन अब वे यहूदा के दक्षिणी राज्य की ओर जाते हैं, ताकि वे यहोवा की सेवा करना जारी रख सकें।</w:t>
      </w:r>
    </w:p>
    <w:p>
      <w:pPr/>
      <w:r>
        <w:rPr>
          <w:lang w:val="hi_IN" w:bidi="hi_IN"/>
        </w:rPr>
      </w:r>
      <w:r>
        <w:rPr>
          <w:lang w:val="hi_IN" w:bidi="hi_IN"/>
        </w:rPr>
        <w:t>यहाँ रुकें और समूह के रूप में 2 इतिहास 11:13–17 के अपने अनुवाद को सुनें, यदि आपने पहले ही इस भाग का अनुवाद किया है। इस ऑडियो को यहाँ रोकें।</w:t>
      </w:r>
    </w:p>
    <w:p>
      <w:pPr/>
      <w:r>
        <w:rPr>
          <w:lang w:val="hi_IN" w:bidi="hi_IN"/>
        </w:rPr>
      </w:r>
      <w:r>
        <w:rPr>
          <w:lang w:val="hi_IN" w:bidi="hi_IN"/>
        </w:rPr>
        <w:t>यह संभव है कि यारोबाम अब लेवियों पर भरोसा न करे, क्योंकि वे यरूशलेम में यहोवा की सेवा करते हैं, और यारोबाम नए याजक चाहता है जो यारोबाम के प्रति वफादार रहें। यह भी संभव है कि लेवीय इस्राएलियों को सोने के बछड़ों और अन्य ऊँचे स्थानों की आराधना करने में सहायता नहीं करना चाहेंगे, इसलिए यारोबाम को अन्य याजकों को ढूँढने की आवश्यकता है जो यारोबाम के नए धार्मिक परिवर्तनों का अनुसरण करने के लिए तैयार हों।</w:t>
      </w:r>
    </w:p>
    <w:p>
      <w:pPr/>
      <w:r>
        <w:rPr>
          <w:lang w:val="hi_IN" w:bidi="hi_IN"/>
        </w:rPr>
      </w:r>
      <w:r>
        <w:rPr>
          <w:lang w:val="hi_IN" w:bidi="hi_IN"/>
        </w:rPr>
        <w:t>यारोबाम झोपड़ियों के पर्व के लिए एक नया दिन निर्धारित करता है। याद रखें कि यारोबाम पर्व के दिन को सातवें महीने के पंद्रहवें दिन से आठवें महीने के पंद्रहवें दिन में बदलता है। यह पर्व उत्सव का समय था, यह मनाने के लिए कि जब यहोवा इस्राएलियों को मिस्र से बाहर ले आए थे, तो उसके बाद उन्होंने जंगल में इस्राएलियों की देखभाल की थी।</w:t>
      </w:r>
    </w:p>
    <w:p>
      <w:pPr/>
      <w:r>
        <w:rPr>
          <w:lang w:val="hi_IN" w:bidi="hi_IN"/>
        </w:rPr>
      </w:r>
      <w:r>
        <w:rPr>
          <w:lang w:val="hi_IN" w:bidi="hi_IN"/>
        </w:rPr>
        <w:t>यारोबाम आठवें महीने के पंद्रहवें दिन बेतेल में वेदी पर पशुओं का बलिदान भी देता है। याद रखें कि यहोवा ने कहा कि केवल याजक ही बलिदान चढ़ा सकते हैं। कहानीकार ने कुछ ऐसी जानकारी शामिल की है जो दिखाती है कि कहानीकार यारोबाम की पसंद को स्वीकार नहीं करता है। कहानीकार कहता है कि यारोबाम स्वयं महीने को चुनता है, और इसलिए नहीं कि यहोवा ने यारोबाम से इस दिन को एक नए पर्व के लिए चुनने के लिए कहा था।</w:t>
      </w:r>
    </w:p>
    <w:p>
      <w:pPr/>
      <w:r>
        <w:rPr>
          <w:lang w:val="hi_IN" w:bidi="hi_IN"/>
        </w:rPr>
      </w:r>
      <w:r>
        <w:rPr>
          <w:lang w:val="hi_IN" w:bidi="hi_IN"/>
        </w:rPr>
        <w:t>यहाँ रुकें और समूह में इस प्रश्न पर चर्चा करें: आप कैसे दिखाएँगे कि यारोबाम इस महीने को स्वयं चुनता है? इस ऑडियो को यहाँ रोकें।</w:t>
      </w:r>
    </w:p>
    <w:p>
      <w:pPr/>
      <w:r>
        <w:rPr>
          <w:lang w:val="hi_IN" w:bidi="hi_IN"/>
        </w:rPr>
      </w:r>
      <w:r>
        <w:rPr>
          <w:lang w:val="hi_IN" w:bidi="hi_IN"/>
        </w:rPr>
        <w:t>कहानीकार तीन बार कहता है कि यारोबाम वेदी पर “चढ़ता है।” कभी-कभी लोग किसी प्लेटफार्म पर वेदी बनाते थे, इसलिए लोगों को वेदी के पास जाने के लिए प्लेटफार्म पर चढ़ना पड़ता था। कहानीकार शायद इसे दोहराता है क्योंकि कहानीकार लोगों को याद दिलाना चाहता है कि यारोबाम ने स्वयं बलिदान चढ़ाए थे, यह कितना भयानक है। सभी इस्राएली जानते थे कि केवल याजक ही बलिदान चढ़ा सकते हैं, इसलिए यह अपमानजनक और यहोवा की व्यवस्था के विरुद्ध है।</w:t>
      </w:r>
    </w:p>
    <w:p>
      <w:pPr/>
      <w:r>
        <w:rPr>
          <w:lang w:val="hi_IN" w:bidi="hi_IN"/>
        </w:rPr>
      </w:r>
      <w:r>
        <w:rPr>
          <w:lang w:val="hi_IN" w:bidi="hi_IN"/>
        </w:rPr>
        <w:t>बाद के भागों में, हम देखेंगे कि इस्राएल के उत्तरी राज्य के अधिकांश बाद के राजा यारोबाम के उदाहरण का अनुसरण करते हैं, जो इस्राएल के उत्तरी राज्य का पहला राजा था। बाद के अधिकांश राजा इस्राएल के लोगों को यहोवा से उसी तरह दूर करते हैं, जैसे यारोबाम इस भाग में करता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इस्तेमाल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 xml:space="preserve">1 राजाओं 12:25–33 का ऑडियो संस्करण सबसे आसानी से समझ में आने वाले अनुवाद में सुनें। </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राजा यारोबाम</w:t>
      </w:r>
    </w:p>
    <w:p>
      <w:pPr>
        <w:pStyle w:val="ListBullet"/>
        <w:spacing w:line="240" w:lineRule="auto"/>
        <w:ind w:left="720"/>
      </w:pPr>
      <w:r>
        <w:rPr>
          <w:lang w:val="hi_IN" w:bidi="hi_IN"/>
        </w:rPr>
      </w:r>
      <w:r>
        <w:rPr>
          <w:lang w:val="hi_IN" w:bidi="hi_IN"/>
        </w:rPr>
        <w:t>इस्राएल के उत्तरी गोत्रों के लोग</w:t>
      </w:r>
    </w:p>
    <w:p>
      <w:pPr>
        <w:pStyle w:val="ListBullet"/>
        <w:spacing w:line="240" w:lineRule="auto"/>
        <w:ind w:left="720"/>
      </w:pPr>
      <w:r>
        <w:rPr>
          <w:lang w:val="hi_IN" w:bidi="hi_IN"/>
        </w:rPr>
      </w:r>
      <w:r>
        <w:rPr>
          <w:lang w:val="hi_IN" w:bidi="hi_IN"/>
        </w:rPr>
        <w:t>यहूदा का राजा रहबाम</w:t>
      </w:r>
    </w:p>
    <w:p>
      <w:pPr>
        <w:pStyle w:val="ListBullet"/>
        <w:spacing w:line="240" w:lineRule="auto"/>
        <w:ind w:left="720"/>
      </w:pPr>
      <w:r>
        <w:rPr>
          <w:lang w:val="hi_IN" w:bidi="hi_IN"/>
        </w:rPr>
      </w:r>
      <w:r>
        <w:rPr>
          <w:lang w:val="hi_IN" w:bidi="hi_IN"/>
        </w:rPr>
        <w:t>राजा यारोबाम के सलाहकार</w:t>
      </w:r>
    </w:p>
    <w:p>
      <w:pPr>
        <w:pStyle w:val="ListBullet"/>
        <w:spacing w:line="240" w:lineRule="auto"/>
        <w:ind w:left="720"/>
      </w:pPr>
      <w:r>
        <w:rPr>
          <w:lang w:val="hi_IN" w:bidi="hi_IN"/>
        </w:rPr>
      </w:r>
      <w:r>
        <w:rPr>
          <w:lang w:val="hi_IN" w:bidi="hi_IN"/>
        </w:rPr>
        <w:t>और वे नए याजक जिन्हें राजा यारोबाम चुनता है</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की भूमिका निभा रहे व्यक्ति को यह बताना चाहिए कि यदि वह उस पात्र के स्थान पर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प्रतिक्रियाएँ निम्नलिखित हैं।</w:t>
      </w:r>
    </w:p>
    <w:p>
      <w:pPr/>
      <w:r>
        <w:rPr>
          <w:lang w:val="hi_IN" w:bidi="hi_IN"/>
        </w:rPr>
      </w:r>
      <w:r>
        <w:rPr>
          <w:lang w:val="hi_IN" w:bidi="hi_IN"/>
        </w:rPr>
        <w:t>यारोबाम शेकेम नगर की किलेबंदी करता है ताकि शेकेम को शत्रु के आक्रमणों का सामना करने के लिए मजबूत बनाया जा सके। शेकेम एप्रैम के गोत्र के पहाड़ी इलाके में स्थित है। यारोबाम शेकेम में रहता है। बाद में, यारोबाम पनीएल नगर में जाता है। यारोबाम पनीएल नगर की भी किलेबंदी करता है और पनीएल को शत्रु के आक्रमणों का सामना करने के लिए मजबूत बनाता है।</w:t>
      </w:r>
    </w:p>
    <w:p>
      <w:pPr/>
      <w:r>
        <w:rPr>
          <w:lang w:val="hi_IN" w:bidi="hi_IN"/>
        </w:rPr>
      </w:r>
      <w:r>
        <w:rPr>
          <w:lang w:val="hi_IN" w:bidi="hi_IN"/>
        </w:rPr>
        <w:t>नाटक को रोकें। यारोबाम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चिंता है कि मेरे आसपास की अन्य जातियों के लोग मुझ पर आक्रमण करेंगे और मेरा नया राज्य मुझसे छीन लेंगे। तब तो मैं सब कुछ खो दूँगा! या</w:t>
      </w:r>
    </w:p>
    <w:p>
      <w:pPr>
        <w:pStyle w:val="ListBullet"/>
        <w:spacing w:line="240" w:lineRule="auto"/>
        <w:ind w:left="720"/>
      </w:pPr>
      <w:r>
        <w:rPr>
          <w:lang w:val="hi_IN" w:bidi="hi_IN"/>
        </w:rPr>
      </w:r>
      <w:r>
        <w:rPr>
          <w:lang w:val="hi_IN" w:bidi="hi_IN"/>
        </w:rPr>
        <w:t>मुझे आशा है कि मैं अपने राज्य को शत्रु के आक्रमणों से बचा सकता हूँ। मुझे अपने राज्य की रक्षा करने के लिए अपने राज्य में और अधिक नगर बनाने की आवश्यकता हो सकती है; या</w:t>
      </w:r>
    </w:p>
    <w:p>
      <w:pPr>
        <w:pStyle w:val="ListBullet"/>
        <w:spacing w:line="240" w:lineRule="auto"/>
        <w:ind w:left="720"/>
      </w:pPr>
      <w:r>
        <w:rPr>
          <w:lang w:val="hi_IN" w:bidi="hi_IN"/>
        </w:rPr>
      </w:r>
      <w:r>
        <w:rPr>
          <w:lang w:val="hi_IN" w:bidi="hi_IN"/>
        </w:rPr>
        <w:t>शेकेम और पनीएल के चारों ओर ये नई दीवारें मेरी और मेरे राज्य की रक्षा करेंगी।</w:t>
      </w:r>
    </w:p>
    <w:p>
      <w:pPr/>
      <w:r>
        <w:rPr>
          <w:lang w:val="hi_IN" w:bidi="hi_IN"/>
        </w:rPr>
      </w:r>
      <w:r>
        <w:rPr>
          <w:lang w:val="hi_IN" w:bidi="hi_IN"/>
        </w:rPr>
        <w:t>नाटक को जारी रखें।</w:t>
      </w:r>
    </w:p>
    <w:p>
      <w:pPr/>
      <w:r>
        <w:rPr>
          <w:lang w:val="hi_IN" w:bidi="hi_IN"/>
        </w:rPr>
      </w:r>
      <w:r>
        <w:rPr>
          <w:lang w:val="hi_IN" w:bidi="hi_IN"/>
        </w:rPr>
        <w:t>यारोबाम सोचता है कि उसके राज्य के लोग फिर से दाऊद के परिवार का अनुसरण करना शुरू कर सकते हैं। यदि लोग यहोवा के मंदिर में बलिदान चढ़ाने के लिए यरूशलेम जाते हैं, तो वे फिर से यहूदा के राजा रहबाम के प्रति वफादार रहने का निर्णय ले सकते हैं। अतीत में राजा रहबाम लोगों का स्वामी था, और यारोबाम को चिंता है कि उत्तरी राज्य के लोग फिर से राजा रहबाम की सेवा करेंगे। यारोबाम को यह भी चिंता है कि यारोबाम के उत्तरी राज्य के लोग यारोबाम को मार डालेंगे।</w:t>
      </w:r>
    </w:p>
    <w:p>
      <w:pPr/>
      <w:r>
        <w:rPr>
          <w:lang w:val="hi_IN" w:bidi="hi_IN"/>
        </w:rPr>
      </w:r>
      <w:r>
        <w:rPr>
          <w:lang w:val="hi_IN" w:bidi="hi_IN"/>
        </w:rPr>
        <w:t>नाटक को रोकें। यारोबाम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यहोवा पर भरोसा नहीं करता कि वह मेरे राज्य को बनाए रखने में मेरी सहायता करेगा। मुझे पता है कि यहोवा ने मुझसे एक ऐसे राज्य का वादा किया है जो कभी समाप्त नहीं होगा, लेकिन मुझे नहीं पता कि यहोवा अपनी प्रतिज्ञा निभाएगा या नहीं; या</w:t>
      </w:r>
    </w:p>
    <w:p>
      <w:pPr>
        <w:pStyle w:val="ListBullet"/>
        <w:spacing w:line="240" w:lineRule="auto"/>
        <w:ind w:left="720"/>
      </w:pPr>
      <w:r>
        <w:rPr>
          <w:lang w:val="hi_IN" w:bidi="hi_IN"/>
        </w:rPr>
      </w:r>
      <w:r>
        <w:rPr>
          <w:lang w:val="hi_IN" w:bidi="hi_IN"/>
        </w:rPr>
        <w:t>मुझे इस्राएल के उत्तरी राज्य के लोगों की वफादारी बनाए रखने के लिए वह सब कुछ करने की आवश्यकता है। मुझे रचनात्मक रूप से सोचने और एक योजना बनाने की आवश्यकता है ताकि मैं अपने राज्य को बचा सकूँ; या</w:t>
      </w:r>
    </w:p>
    <w:p>
      <w:pPr>
        <w:pStyle w:val="ListBullet"/>
        <w:spacing w:line="240" w:lineRule="auto"/>
        <w:ind w:left="720"/>
      </w:pPr>
      <w:r>
        <w:rPr>
          <w:lang w:val="hi_IN" w:bidi="hi_IN"/>
        </w:rPr>
      </w:r>
      <w:r>
        <w:rPr>
          <w:lang w:val="hi_IN" w:bidi="hi_IN"/>
        </w:rPr>
        <w:t>मुझे डर है कि लोग मुझे उसी तरह मार डालेंगे जैसे उन्होंने राजा रहबाम के प्रतिनिधि अदोनीराम को मार डाला था। मुझे लोगों को खुश रखना होगा, ताकि वे मुझे मार डालना न चाहें।</w:t>
      </w:r>
    </w:p>
    <w:p>
      <w:pPr/>
      <w:r>
        <w:rPr>
          <w:lang w:val="hi_IN" w:bidi="hi_IN"/>
        </w:rPr>
      </w:r>
      <w:r>
        <w:rPr>
          <w:lang w:val="hi_IN" w:bidi="hi_IN"/>
        </w:rPr>
        <w:t>साथ ही, इस्राएल के उत्तरी गोत्रों के लोगों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हम राजा यारोबाम को राजा रहबाम से अधिक पसंद करते हैं क्योंकि राजा यारोबाम हमें राजा रहबाम से अधिक सहायता करेंगे। हम राजा रहबाम के लिए कोई और इमारत नहीं बनाना चाहते हैं; या</w:t>
      </w:r>
    </w:p>
    <w:p>
      <w:pPr>
        <w:pStyle w:val="ListBullet"/>
        <w:spacing w:line="240" w:lineRule="auto"/>
        <w:ind w:left="720"/>
      </w:pPr>
      <w:r>
        <w:rPr>
          <w:lang w:val="hi_IN" w:bidi="hi_IN"/>
        </w:rPr>
      </w:r>
      <w:r>
        <w:rPr>
          <w:lang w:val="hi_IN" w:bidi="hi_IN"/>
        </w:rPr>
        <w:t>हमें यह विचार पसंद है कि हमें यहोवा को बलिदान चढ़ाने के लिए यरूशलेम तक लंबी यात्रा करने की आवश्यकता नहीं है। राजा यारोबाम एक बुद्धिमान राजा की तरह लगता है; या</w:t>
      </w:r>
    </w:p>
    <w:p>
      <w:pPr>
        <w:pStyle w:val="ListBullet"/>
        <w:spacing w:line="240" w:lineRule="auto"/>
        <w:ind w:left="720"/>
      </w:pPr>
      <w:r>
        <w:rPr>
          <w:lang w:val="hi_IN" w:bidi="hi_IN"/>
        </w:rPr>
      </w:r>
      <w:r>
        <w:rPr>
          <w:lang w:val="hi_IN" w:bidi="hi_IN"/>
        </w:rPr>
        <w:t>हमें नहीं लगता कि राजा यारोबाम इस बारे में सही हैं कि यदि हम यरूशलेम में यहोवा को बलिदान चढ़ाने जाएं, तो क्या होगा। हम राजा रहबाम को पसंद नहीं करते हैं, और हम राजा रहबाम के बारे में अपने मन को नहीं बदलेंगे; या</w:t>
      </w:r>
    </w:p>
    <w:p>
      <w:pPr>
        <w:pStyle w:val="ListBullet"/>
        <w:spacing w:line="240" w:lineRule="auto"/>
        <w:ind w:left="720"/>
      </w:pPr>
      <w:r>
        <w:rPr>
          <w:lang w:val="hi_IN" w:bidi="hi_IN"/>
        </w:rPr>
      </w:r>
      <w:r>
        <w:rPr>
          <w:lang w:val="hi_IN" w:bidi="hi_IN"/>
        </w:rPr>
        <w:t>मैं इस बात को लेकर चिंतित हूँ कि अगर हम यहोवा की उपासना करने के लिए यरूशलेम नहीं गए तो क्या होगा।</w:t>
      </w:r>
    </w:p>
    <w:p>
      <w:pPr/>
      <w:r>
        <w:rPr>
          <w:lang w:val="hi_IN" w:bidi="hi_IN"/>
        </w:rPr>
      </w:r>
      <w:r>
        <w:rPr>
          <w:lang w:val="hi_IN" w:bidi="hi_IN"/>
        </w:rPr>
        <w:t>नाटक को जारी रखें।</w:t>
      </w:r>
    </w:p>
    <w:p>
      <w:pPr/>
      <w:r>
        <w:rPr>
          <w:lang w:val="hi_IN" w:bidi="hi_IN"/>
        </w:rPr>
      </w:r>
      <w:r>
        <w:rPr>
          <w:lang w:val="hi_IN" w:bidi="hi_IN"/>
        </w:rPr>
        <w:t>राजा यारोबाम सलाह माँगता है कि क्या करना है। फिर, राजा यारोबाम दो सोने के बछड़े बनाता है। राजा यारोबाम इस्राएल के उत्तरी गोत्रों के लोगों से कहता है, “यरूशलेम की यात्रा करना तुम्हारे लिए बहुत दूर है। इस्राएल के लोगों, ये दो सोने के बछड़े तुम्हारे देवता हैं जो तुम्हें मिस्र से बाहर लाए।” यारोबाम बेतेल में एक सोने का बछड़ा रखता है, और यारोबाम दूसरे सोने के बछड़े को दान में रखता है। लेकिन इस्राएल के उत्तरी गोत्रों के लोग पाप करते हैं, और वे सोने के बछड़ों की आराधना करते हैं। लोग दान में सोने के बछड़े की आराधना करने के लिए दान जाते हैं।</w:t>
      </w:r>
    </w:p>
    <w:p>
      <w:pPr/>
      <w:r>
        <w:rPr>
          <w:lang w:val="hi_IN" w:bidi="hi_IN"/>
        </w:rPr>
      </w:r>
      <w:r>
        <w:rPr>
          <w:lang w:val="hi_IN" w:bidi="hi_IN"/>
        </w:rPr>
        <w:t>नाटक को रोकें। यारोबाम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नहीं लगता कि इन दो सोने के बछड़ों के साथ कोई समस्या है। इस्राएल के आसपास की अन्य सभी जातियों के पास मूर्तियाँ हैं, और इस्राएल के पास भी आराधना करने के लिए कुछ मूर्तियाँ होनी चाहिए; या</w:t>
      </w:r>
    </w:p>
    <w:p>
      <w:pPr>
        <w:pStyle w:val="ListBullet"/>
        <w:spacing w:line="240" w:lineRule="auto"/>
        <w:ind w:left="720"/>
      </w:pPr>
      <w:r>
        <w:rPr>
          <w:lang w:val="hi_IN" w:bidi="hi_IN"/>
        </w:rPr>
      </w:r>
      <w:r>
        <w:rPr>
          <w:lang w:val="hi_IN" w:bidi="hi_IN"/>
        </w:rPr>
        <w:t>मैं चाहता हूँ कि लोग यहोवा की आराधना करते रहें, लेकिन मैं नहीं चाहता कि लोग यहोवा की आराधना करने के लिए यरूशलेम की यात्रा करें। ये दो सोने के बछड़े मुझे इस्राएल के उत्तरी गोत्रों के लोगों की वफादारी बनाए रखने में मदद करेंगे, क्योंकि अब लोग बेतेल और दान में यहोवा की आराधना कर सकते हैं; या</w:t>
      </w:r>
    </w:p>
    <w:p>
      <w:pPr>
        <w:pStyle w:val="ListBullet"/>
        <w:spacing w:line="240" w:lineRule="auto"/>
        <w:ind w:left="720"/>
      </w:pPr>
      <w:r>
        <w:rPr>
          <w:lang w:val="hi_IN" w:bidi="hi_IN"/>
        </w:rPr>
      </w:r>
      <w:r>
        <w:rPr>
          <w:lang w:val="hi_IN" w:bidi="hi_IN"/>
        </w:rPr>
        <w:t>शायद यहोवा इन दो सोने के बछड़ों को देखेगा, और यहोवा इन दो सोने के बछड़ों पर खड़ा होगा। यहोवा ने बेतेल में याकूब को अपने आप को दिखाया, इसलिए शायद यहोवा अब बेतेल और दान में रहने आएगा; या</w:t>
      </w:r>
    </w:p>
    <w:p>
      <w:pPr>
        <w:pStyle w:val="ListBullet"/>
        <w:spacing w:line="240" w:lineRule="auto"/>
        <w:ind w:left="720"/>
      </w:pPr>
      <w:r>
        <w:rPr>
          <w:lang w:val="hi_IN" w:bidi="hi_IN"/>
        </w:rPr>
      </w:r>
      <w:r>
        <w:rPr>
          <w:lang w:val="hi_IN" w:bidi="hi_IN"/>
        </w:rPr>
        <w:t>लोगों के मिस्र से बाहर आने के बाद हारून ने लोगों के लिए एक सोने का बछड़ा बनाया, और मैं अब वही कर रहा हूँ।</w:t>
      </w:r>
    </w:p>
    <w:p>
      <w:pPr/>
      <w:r>
        <w:rPr>
          <w:lang w:val="hi_IN" w:bidi="hi_IN"/>
        </w:rPr>
      </w:r>
      <w:r>
        <w:rPr>
          <w:lang w:val="hi_IN" w:bidi="hi_IN"/>
        </w:rPr>
        <w:t>साथ ही, इस्राएल के उत्तरी गोत्रों के लोगों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हम हैरान हैं कि राजा यारोबाम ने हमारे लिए आराधना के लिए ये दो सोने के बछड़े बनाए! हम जानते हैं कि मूसा की व्यवस्था कहती है कि हमें केवल यहोवा की आराधना करनी चाहिए, और हमें किसी भी मूर्ति की आराधना नहीं करनी चाहिए; या</w:t>
      </w:r>
    </w:p>
    <w:p>
      <w:pPr>
        <w:pStyle w:val="ListBullet"/>
        <w:spacing w:line="240" w:lineRule="auto"/>
        <w:ind w:left="720"/>
      </w:pPr>
      <w:r>
        <w:rPr>
          <w:lang w:val="hi_IN" w:bidi="hi_IN"/>
        </w:rPr>
      </w:r>
      <w:r>
        <w:rPr>
          <w:lang w:val="hi_IN" w:bidi="hi_IN"/>
        </w:rPr>
        <w:t>ये मूर्तियाँ बहुत सुंदर लगती हैं, और यहोवा की आराधना करने के लिए यरूशलेम की यात्रा करने की तुलना में बेतेल या दान जाना बहुत आसान है। इन मूर्तियों की आराधना करना आसान है; या</w:t>
      </w:r>
    </w:p>
    <w:p>
      <w:pPr>
        <w:pStyle w:val="ListBullet"/>
        <w:spacing w:line="240" w:lineRule="auto"/>
        <w:ind w:left="720"/>
      </w:pPr>
      <w:r>
        <w:rPr>
          <w:lang w:val="hi_IN" w:bidi="hi_IN"/>
        </w:rPr>
      </w:r>
      <w:r>
        <w:rPr>
          <w:lang w:val="hi_IN" w:bidi="hi_IN"/>
        </w:rPr>
        <w:t>हम राजा यारोबाम पर भरोसा करते हैं। राजा यारोबाम ने हमें इन मूर्तियों की आराधना करने के लिए कहा, और राजा यारोबाम हमारी अच्छी देखभाल करता है। हम इन मूर्तियों की आराधना करेंगे, क्योंकि हम राजा रहबाम से मिलने के लिए यरूशलेम नहीं जाना चाहते हैं। राजा रहबाम हमारी परवाह नहीं करता है।</w:t>
      </w:r>
    </w:p>
    <w:p>
      <w:pPr/>
      <w:r>
        <w:rPr>
          <w:lang w:val="hi_IN" w:bidi="hi_IN"/>
        </w:rPr>
      </w:r>
      <w:r>
        <w:rPr>
          <w:lang w:val="hi_IN" w:bidi="hi_IN"/>
        </w:rPr>
        <w:t>नाटक को जारी रखें।</w:t>
      </w:r>
    </w:p>
    <w:p>
      <w:pPr/>
      <w:r>
        <w:rPr>
          <w:lang w:val="hi_IN" w:bidi="hi_IN"/>
        </w:rPr>
      </w:r>
      <w:r>
        <w:rPr>
          <w:lang w:val="hi_IN" w:bidi="hi_IN"/>
        </w:rPr>
        <w:t>यारोबाम इस्राएल के उत्तरी राज्य में ऊँचे स्थानों पर आराधना के घर भी बनाता है। यारोबाम सभी सामान्य लोगों में से याजकों को चुनता है, और यारोबाम लेवी के गोत्र में से याजकों को नहीं चुनता है। यारोबाम आठवें महीने के पंद्रहवें दिन एक पर्व करता है। यह पर्व यहूदा के पर्व के समान है। यारोबाम बेतेल में वेदी पर सोने के बछड़े के लिए बलिदान चढ़ाता है। यारोबाम बेतेल में याजकों को भी आराधना के ऊँचे स्थानों के लिए चुनता है। यारोबाम स्वयं आठवें महीने के पंद्रहवें दिन नया पर्व शुरू करता है, जब वह बेतेल में अपने द्वारा बनाई गई वेदी पर बलिदान चढ़ाता है। यारोबाम इस दिन को स्वयं चुनता है।</w:t>
      </w:r>
    </w:p>
    <w:p>
      <w:pPr/>
      <w:r>
        <w:rPr>
          <w:lang w:val="hi_IN" w:bidi="hi_IN"/>
        </w:rPr>
      </w:r>
      <w:r>
        <w:rPr>
          <w:lang w:val="hi_IN" w:bidi="hi_IN"/>
        </w:rPr>
        <w:t>नाटक को रोकें। यारोबाम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चाहता हूँ कि मेरे नए राज्य में काम करने के नए तरीके हों। हमारे पास अपने पर्व के लिए एक नया दिन है, नए याजक जिन्हें मैंने स्वयं चुना है, और आराधना के लिए नए स्थान हैं; या</w:t>
      </w:r>
    </w:p>
    <w:p>
      <w:pPr>
        <w:pStyle w:val="ListBullet"/>
        <w:spacing w:line="240" w:lineRule="auto"/>
        <w:ind w:left="720"/>
      </w:pPr>
      <w:r>
        <w:rPr>
          <w:lang w:val="hi_IN" w:bidi="hi_IN"/>
        </w:rPr>
      </w:r>
      <w:r>
        <w:rPr>
          <w:lang w:val="hi_IN" w:bidi="hi_IN"/>
        </w:rPr>
        <w:t>मुझे लगता है कि अब कोई भी याजक बन सकता है। मैं जानता हूँ कि मूसा की व्यवस्था में, यहोवा कहता है कि एक याजक एक लेवीय होना चाहिए, लेकिन इससे कोई फर्क नहीं पड़ता कि कोई व्यक्ति लेवीय है या नहीं; या</w:t>
      </w:r>
    </w:p>
    <w:p>
      <w:pPr>
        <w:pStyle w:val="ListBullet"/>
        <w:spacing w:line="240" w:lineRule="auto"/>
        <w:ind w:left="720"/>
      </w:pPr>
      <w:r>
        <w:rPr>
          <w:lang w:val="hi_IN" w:bidi="hi_IN"/>
        </w:rPr>
      </w:r>
      <w:r>
        <w:rPr>
          <w:lang w:val="hi_IN" w:bidi="hi_IN"/>
        </w:rPr>
        <w:t>मैं राजा हूँ, इसलिए यदि मैं चाहूँ, तो मैं स्वयं बलिदान चढ़ा सकता हूँ। वे सभी लेवीय जो मुझसे कहते थे कि मुझे ऐसा करने की अनुमति नहीं है, वे पहले ही चले गए हैं, इसलिए मैं अपने राज्य में जो कुछ करना चाहता हूँ, वह कर सकता हूँ।</w:t>
      </w:r>
    </w:p>
    <w:p>
      <w:pPr/>
      <w:r>
        <w:rPr>
          <w:lang w:val="hi_IN" w:bidi="hi_IN"/>
        </w:rPr>
      </w:r>
      <w:r>
        <w:rPr>
          <w:lang w:val="hi_IN" w:bidi="hi_IN"/>
        </w:rPr>
        <w:t>साथ ही, इस्राएल के उत्तरी गोत्रों के लोगों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हम खुश हैं कि राजा यारोबाम ने उस कठिन धर्म में कुछ बदलाव किए हैं जो यहोवा ने हमें दिया था। यहाँ बेतेल और दान में और ऊँचे स्थानों पर आराधना के घरों में आराधना करना आसान है। अब हम इस्राएल के आसपास की अन्य जातियों के समान अधिक हैं; या</w:t>
      </w:r>
    </w:p>
    <w:p>
      <w:pPr>
        <w:pStyle w:val="ListBullet"/>
        <w:spacing w:line="240" w:lineRule="auto"/>
        <w:ind w:left="720"/>
      </w:pPr>
      <w:r>
        <w:rPr>
          <w:lang w:val="hi_IN" w:bidi="hi_IN"/>
        </w:rPr>
      </w:r>
      <w:r>
        <w:rPr>
          <w:lang w:val="hi_IN" w:bidi="hi_IN"/>
        </w:rPr>
        <w:t>हमारा नया पर्व यहूदा में तम्बुओं के पर्व के समान है। हम अपना पर्व एक महीने बाद मनाते हैं, क्योंकि हमारी फसल यहूदा की फसल की तुलना में एक महीने बाद होती है; या</w:t>
      </w:r>
    </w:p>
    <w:p>
      <w:pPr>
        <w:pStyle w:val="ListBullet"/>
        <w:spacing w:line="240" w:lineRule="auto"/>
        <w:ind w:left="720"/>
      </w:pPr>
      <w:r>
        <w:rPr>
          <w:lang w:val="hi_IN" w:bidi="hi_IN"/>
        </w:rPr>
      </w:r>
      <w:r>
        <w:rPr>
          <w:lang w:val="hi_IN" w:bidi="hi_IN"/>
        </w:rPr>
        <w:t>हमें इस बात से कोई आपत्ति नहीं है कि राजा यारोबाम ने हमारे लिए नए याजक नियुक्त किए हैं। ये याजक इस बारे में कम कठोर होते हैं कि हम यहोवा की व्यवस्था का पालन कैसे करते हैं, और हम जिस तरह और जहाँ चाहें, वहाँ आराधना करना पसंद करते हैं।</w:t>
      </w:r>
    </w:p>
    <w:p>
      <w:pPr/>
      <w:r>
        <w:rPr>
          <w:lang w:val="hi_IN" w:bidi="hi_IN"/>
        </w:rPr>
      </w:r>
      <w:r>
        <w:rPr>
          <w:lang w:val="hi_IN" w:bidi="hi_IN"/>
        </w:rPr>
        <w:t>साथ ही, राजा यारोबाम द्वारा चुने गए नए याजकों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हमें खुशी है कि राजा यारोबाम ने हमें नए याजकों के रूप में चुना, भले ही हम लेवीय नहीं हैं। याजक होना एक सम्मान है; या</w:t>
      </w:r>
    </w:p>
    <w:p>
      <w:pPr>
        <w:pStyle w:val="ListBullet"/>
        <w:spacing w:line="240" w:lineRule="auto"/>
        <w:ind w:left="720"/>
      </w:pPr>
      <w:r>
        <w:rPr>
          <w:lang w:val="hi_IN" w:bidi="hi_IN"/>
        </w:rPr>
      </w:r>
      <w:r>
        <w:rPr>
          <w:lang w:val="hi_IN" w:bidi="hi_IN"/>
        </w:rPr>
        <w:t>हम वह सब कुछ करेंगे जो राजा यारोबाम हमसे करवाना चाहता है, भले ही इसका अर्थ लोगों को मूर्तियों की आराधना करने देना हो; या</w:t>
      </w:r>
    </w:p>
    <w:p>
      <w:pPr>
        <w:pStyle w:val="ListBullet"/>
        <w:spacing w:line="240" w:lineRule="auto"/>
        <w:ind w:left="720"/>
      </w:pPr>
      <w:r>
        <w:rPr>
          <w:lang w:val="hi_IN" w:bidi="hi_IN"/>
        </w:rPr>
      </w:r>
      <w:r>
        <w:rPr>
          <w:lang w:val="hi_IN" w:bidi="hi_IN"/>
        </w:rPr>
        <w:t>हमें वे दो सोने के बछड़े पसंद हैं जो राजा यारोबाम ने हमारे लिए बनाए थे। राजा यारोबाम के पास उत्तरी गोत्रों के लोगों को यहाँ इस्राएल के उत्तरी राज्य में रखने का एक अच्छा विचार था। अब राजा यारोबाम लोगों की वफादारी नहीं खोएगा।</w:t>
      </w:r>
      <w:r>
        <w:rPr>
          <w:lang w:val="hi_IN" w:bidi="hi_IN"/>
        </w:rPr>
      </w:r>
    </w:p>
    <w:p>
      <w:pPr>
        <w:pStyle w:val="Heading3"/>
      </w:pPr>
      <w:r>
        <w:rPr>
          <w:lang w:val="hi_IN" w:bidi="hi_IN"/>
        </w:rPr>
        <w:t>आवश्यक जानकारी</w:t>
      </w:r>
    </w:p>
    <w:p>
      <w:pPr/>
      <w:r>
        <w:rPr>
          <w:lang w:val="hi_IN" w:bidi="hi_IN"/>
        </w:rPr>
      </w:r>
      <w:r>
        <w:rPr>
          <w:lang w:val="hi_IN" w:bidi="hi_IN"/>
        </w:rPr>
        <w:t xml:space="preserve">1 राजाओं 12:25–33 का ऑडियो संस्करण सबसे आसानी से समझ में आने वाले अनुवाद में सुनें। </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राजा यारोबाम शेकेम के </w:t>
      </w:r>
      <w:r>
        <w:rPr>
          <w:b/>
          <w:lang w:val="hi_IN" w:bidi="hi_IN"/>
        </w:rPr>
        <w:t>नगर</w:t>
      </w:r>
      <w:r>
        <w:rPr>
          <w:lang w:val="hi_IN" w:bidi="hi_IN"/>
        </w:rPr>
        <w:t xml:space="preserve"> का निर्माण करता है। शेकेम </w:t>
      </w:r>
      <w:r>
        <w:rPr>
          <w:b/>
          <w:lang w:val="hi_IN" w:bidi="hi_IN"/>
        </w:rPr>
        <w:t>एप्रैम</w:t>
      </w:r>
      <w:r>
        <w:rPr>
          <w:lang w:val="hi_IN" w:bidi="hi_IN"/>
        </w:rPr>
        <w:t xml:space="preserve"> के गोत्र के देश के </w:t>
      </w:r>
      <w:r>
        <w:rPr>
          <w:b/>
          <w:lang w:val="hi_IN" w:bidi="hi_IN"/>
        </w:rPr>
        <w:t>पहाड़ी देश</w:t>
      </w:r>
      <w:r>
        <w:rPr>
          <w:lang w:val="hi_IN" w:bidi="hi_IN"/>
        </w:rPr>
        <w:t xml:space="preserve"> में है। एप्रैम और मनश्शे दोनों यूसुफ के पुत्र थे, और एप्रैम यूसुफ के गोत्र के दो आधे गोत्रों में से एक है। एप्रैम के गोत्र की भूमि इस्राएल के उत्तरी राज्य में है। पहाड़ी देश वह भूमि है जिसमें कई पहाड़ियाँ या ऊँचे क्षेत्र हैं। एप्रैम, नगर और पहाड़ी देश का अनुवाद उसी तरह करें जैसे आपने पिछले भागों में किया है।</w:t>
      </w:r>
    </w:p>
    <w:p>
      <w:pPr/>
      <w:r>
        <w:rPr>
          <w:lang w:val="hi_IN" w:bidi="hi_IN"/>
        </w:rPr>
      </w:r>
      <w:r>
        <w:rPr>
          <w:lang w:val="hi_IN" w:bidi="hi_IN"/>
        </w:rPr>
        <w:t xml:space="preserve">राजा यारोबाम अपने मन में सोचता है कि यारोबाम का उत्तरी </w:t>
      </w:r>
      <w:r>
        <w:rPr>
          <w:b/>
          <w:lang w:val="hi_IN" w:bidi="hi_IN"/>
        </w:rPr>
        <w:t>राज्य</w:t>
      </w:r>
      <w:r>
        <w:rPr>
          <w:lang w:val="hi_IN" w:bidi="hi_IN"/>
        </w:rPr>
        <w:t xml:space="preserve"> दाऊद के घर या परिवार में वापस जा सकता है। दाऊद इस्राएल का दूसरा राजा था, और राजा रहबाम दाऊद का पोता है। यारोबाम सोचता है कि लोग अपने पूर्व </w:t>
      </w:r>
      <w:r>
        <w:rPr>
          <w:b/>
          <w:lang w:val="hi_IN" w:bidi="hi_IN"/>
        </w:rPr>
        <w:t>प्रभु</w:t>
      </w:r>
      <w:r>
        <w:rPr>
          <w:lang w:val="hi_IN" w:bidi="hi_IN"/>
        </w:rPr>
        <w:t xml:space="preserve"> या स्वामी </w:t>
      </w:r>
      <w:r>
        <w:rPr>
          <w:b/>
          <w:lang w:val="hi_IN" w:bidi="hi_IN"/>
        </w:rPr>
        <w:t>यहूदा</w:t>
      </w:r>
      <w:r>
        <w:rPr>
          <w:lang w:val="hi_IN" w:bidi="hi_IN"/>
        </w:rPr>
        <w:t xml:space="preserve">के </w:t>
      </w:r>
      <w:r>
        <w:rPr>
          <w:b/>
          <w:lang w:val="hi_IN" w:bidi="hi_IN"/>
        </w:rPr>
        <w:t>राजा</w:t>
      </w:r>
      <w:r>
        <w:rPr>
          <w:lang w:val="hi_IN" w:bidi="hi_IN"/>
        </w:rPr>
        <w:t xml:space="preserve"> रहबाम की सेवा करने के लिए लौट सकते हैं। प्रभु वह व्यक्ति होता है जिसके पास अन्य लोगों पर अधिकार होता है, और राजा वह व्यक्ति होता है जो किसी नगर या क्षेत्र पर शासन करता है। राज्य वे लोग या वह क्षेत्र होते हैं जहाँ एक राजा शासन करता है। इस भाग में, "राज्य" का अर्थ उत्तरी राज्य के लोग है। यहूदा और बिन्यामीन के गोत्रों के दक्षिणी राज्य का नाम यहूदा है। राज्य, दाऊद का घराना, प्रभु, राजा और यहूदा का अनुवाद उसी तरह करें जैसे आपने पिछले भागों में किया है। राज्य के बारे में अधिक जानकारी के लिए “</w:t>
      </w:r>
      <w:r>
        <w:rPr>
          <w:b/>
          <w:lang w:val="hi_IN" w:bidi="hi_IN"/>
        </w:rPr>
        <w:t>दाऊद का घराना</w:t>
      </w:r>
      <w:r>
        <w:rPr>
          <w:lang w:val="hi_IN" w:bidi="hi_IN"/>
        </w:rPr>
        <w:t>,” प्रभु, राजा और यहूदा, मुख्य शब्दावली देखें।</w:t>
      </w:r>
    </w:p>
    <w:p>
      <w:pPr/>
      <w:r>
        <w:rPr>
          <w:lang w:val="hi_IN" w:bidi="hi_IN"/>
        </w:rPr>
      </w:r>
      <w:r>
        <w:rPr>
          <w:lang w:val="hi_IN" w:bidi="hi_IN"/>
        </w:rPr>
        <w:t xml:space="preserve">राजा यारोबाम को चिंता है कि यदि इस्राएल के उत्तरी राज्य के लोग </w:t>
      </w:r>
      <w:r>
        <w:rPr>
          <w:b/>
          <w:lang w:val="hi_IN" w:bidi="hi_IN"/>
        </w:rPr>
        <w:t>यरूशलेम</w:t>
      </w:r>
      <w:r>
        <w:rPr>
          <w:lang w:val="hi_IN" w:bidi="hi_IN"/>
        </w:rPr>
        <w:t xml:space="preserve"> जाकर </w:t>
      </w:r>
      <w:r>
        <w:rPr>
          <w:b/>
          <w:lang w:val="hi_IN" w:bidi="hi_IN"/>
        </w:rPr>
        <w:t>यहोवा</w:t>
      </w:r>
      <w:r>
        <w:rPr>
          <w:lang w:val="hi_IN" w:bidi="hi_IN"/>
        </w:rPr>
        <w:t xml:space="preserve"> के </w:t>
      </w:r>
      <w:r>
        <w:rPr>
          <w:b/>
          <w:lang w:val="hi_IN" w:bidi="hi_IN"/>
        </w:rPr>
        <w:t>मंदिर</w:t>
      </w:r>
      <w:r>
        <w:rPr>
          <w:lang w:val="hi_IN" w:bidi="hi_IN"/>
        </w:rPr>
        <w:t xml:space="preserve"> में </w:t>
      </w:r>
      <w:r>
        <w:rPr>
          <w:b/>
          <w:lang w:val="hi_IN" w:bidi="hi_IN"/>
        </w:rPr>
        <w:t>बलिदान</w:t>
      </w:r>
      <w:r>
        <w:rPr>
          <w:lang w:val="hi_IN" w:bidi="hi_IN"/>
        </w:rPr>
        <w:t xml:space="preserve"> चढ़ाना जारी रखते हैं, तो वे अब राजा यारोबाम के प्रति वफादार नहीं रहेंगे। यरूशलेम इस्राएल के एकीकृत राष्ट्र की राजधानी था, और अब, इस भाग में, यरूशलेम यहूदा के दक्षिणी राज्य की राजधानी है। राजा रहबाम यरूशलेम में रहता है और शासन करता है। यहोवा ने इस्राएल के याजकों से कहा कि वे यहोवा के मंदिर या भवन में पशुओं का बलिदान चढ़ाएँ। बलिदान यहोवा के लिए उपहार हैं। यहोवा परमेश्वर का व्यक्तिगत नाम है। यरूशलेम, बलिदानों, मंदिर और यहोवा का अनुवाद उसी तरह करें जैसे आपने पिछले भागों में किया है। बलिदान, मंदिर और यहोवा के बारे में अधिक जानकारी के लिए मुख्य शब्दावली देखें।</w:t>
      </w:r>
    </w:p>
    <w:p>
      <w:pPr/>
      <w:r>
        <w:rPr>
          <w:lang w:val="hi_IN" w:bidi="hi_IN"/>
        </w:rPr>
      </w:r>
      <w:r>
        <w:rPr>
          <w:lang w:val="hi_IN" w:bidi="hi_IN"/>
        </w:rPr>
        <w:t xml:space="preserve">राजा यारोबाम दो सोने के बछड़े बनाता है। राजा यारोबाम </w:t>
      </w:r>
      <w:r>
        <w:rPr>
          <w:b/>
          <w:lang w:val="hi_IN" w:bidi="hi_IN"/>
        </w:rPr>
        <w:t>इस्राएल</w:t>
      </w:r>
      <w:r>
        <w:rPr>
          <w:lang w:val="hi_IN" w:bidi="hi_IN"/>
        </w:rPr>
        <w:t xml:space="preserve"> के लोगों से कहता है कि ये सोने के बछड़े इस्राएल के </w:t>
      </w:r>
      <w:r>
        <w:rPr>
          <w:b/>
          <w:lang w:val="hi_IN" w:bidi="hi_IN"/>
        </w:rPr>
        <w:t>देवता</w:t>
      </w:r>
      <w:r>
        <w:rPr>
          <w:lang w:val="hi_IN" w:bidi="hi_IN"/>
        </w:rPr>
        <w:t xml:space="preserve"> हैं। राजा यारोबाम लोगों से यह भी कहता है कि इन देवताओं ने लोगों को </w:t>
      </w:r>
      <w:r>
        <w:rPr>
          <w:b/>
          <w:lang w:val="hi_IN" w:bidi="hi_IN"/>
        </w:rPr>
        <w:t>मिस्र</w:t>
      </w:r>
      <w:r>
        <w:rPr>
          <w:lang w:val="hi_IN" w:bidi="hi_IN"/>
        </w:rPr>
        <w:t xml:space="preserve"> से बाहर लाया। लोग अक्सर अपने देवताओं का प्रतिनिधित्व करने के लिए मूर्तियाँ या प्रतिमाएँ बनाते थे। देवताओं, इस्राएल और मिस्र का अनुवाद उसी तरह करें जैसे आपने पिछले भागों में किया है। देवताओं और इस्राएल के बारे में अधिक जानकारी के लिए मुख्य शब्दावली देखें।</w:t>
      </w:r>
    </w:p>
    <w:p>
      <w:pPr/>
      <w:r>
        <w:rPr>
          <w:lang w:val="hi_IN" w:bidi="hi_IN"/>
        </w:rPr>
      </w:r>
      <w:r>
        <w:rPr>
          <w:lang w:val="hi_IN" w:bidi="hi_IN"/>
        </w:rPr>
        <w:t xml:space="preserve">लोग </w:t>
      </w:r>
      <w:r>
        <w:rPr>
          <w:b/>
          <w:lang w:val="hi_IN" w:bidi="hi_IN"/>
        </w:rPr>
        <w:t>पाप</w:t>
      </w:r>
      <w:r>
        <w:rPr>
          <w:lang w:val="hi_IN" w:bidi="hi_IN"/>
        </w:rPr>
        <w:t xml:space="preserve"> करते हैं जब लोग उन दो सोने के बछड़ों की </w:t>
      </w:r>
      <w:r>
        <w:rPr>
          <w:b/>
          <w:lang w:val="hi_IN" w:bidi="hi_IN"/>
        </w:rPr>
        <w:t>आराधना</w:t>
      </w:r>
      <w:r>
        <w:rPr>
          <w:lang w:val="hi_IN" w:bidi="hi_IN"/>
        </w:rPr>
        <w:t xml:space="preserve"> करते हैं, जिन्हें राजा यारोबाम बेतेल और दान में रखता है। "पाप" का अर्थ है यहोवा की आज्ञा न मानना। यहोवा की व्यवस्थाओं में, यहोवा ने किसी भी मूर्ति की आराधना न करने को कहा। लेकिन इस भाग में, इस्राएल के लोग दो सोने के बछड़ों की आराधना करते हैं। “आराधना” का अर्थ है कि इस्राएल के लोग इन दो सोने के बछड़ों का सम्मान करते हैं और इस्राएल के लोगों को मिस्र देश में दासता से बचाने के लिए सोने के बछड़ों का धन्यवाद करते हैं। पाप और आराधना का अनुवाद उसी तरह करें जैसे आपने पिछले भागों में किया है। पाप और आराधना के बारे में अधिक जानकारी के लिए मुख्य शब्दावली देखें।</w:t>
      </w:r>
    </w:p>
    <w:p>
      <w:pPr/>
      <w:r>
        <w:rPr>
          <w:lang w:val="hi_IN" w:bidi="hi_IN"/>
        </w:rPr>
      </w:r>
      <w:r>
        <w:rPr>
          <w:lang w:val="hi_IN" w:bidi="hi_IN"/>
        </w:rPr>
        <w:t xml:space="preserve">राजा यारोबाम </w:t>
      </w:r>
      <w:r>
        <w:rPr>
          <w:b/>
          <w:lang w:val="hi_IN" w:bidi="hi_IN"/>
        </w:rPr>
        <w:t>ऊँचे स्थानों</w:t>
      </w:r>
      <w:r>
        <w:rPr>
          <w:lang w:val="hi_IN" w:bidi="hi_IN"/>
        </w:rPr>
        <w:t xml:space="preserve"> पर आराधना के घर भी बनाता है। ऊँचे स्थान अक्सर पहाड़ियों पर होते हैं, या भूमि के ऊँचे क्षेत्र होते हैं, लेकिन सभी “ऊँचे स्थान” पहाड़ियों में नहीं होते हैं। राजा यारोबाम ऊँचे स्थानों पर स्थित आराधना के घरों में वेदियाँ स्थापित करता है। ऊँचे स्थानों का अनुवाद उसी तरह करें जैसे आपने पिछले भागों में किया है।</w:t>
      </w:r>
    </w:p>
    <w:p>
      <w:pPr/>
      <w:r>
        <w:rPr>
          <w:lang w:val="hi_IN" w:bidi="hi_IN"/>
        </w:rPr>
      </w:r>
      <w:r>
        <w:rPr>
          <w:lang w:val="hi_IN" w:bidi="hi_IN"/>
        </w:rPr>
        <w:t xml:space="preserve">राजा यारोबाम सभी अलग-अलग तरह के लोगों में से </w:t>
      </w:r>
      <w:r>
        <w:rPr>
          <w:b/>
          <w:lang w:val="hi_IN" w:bidi="hi_IN"/>
        </w:rPr>
        <w:t>याजकों</w:t>
      </w:r>
      <w:r>
        <w:rPr>
          <w:lang w:val="hi_IN" w:bidi="hi_IN"/>
        </w:rPr>
        <w:t xml:space="preserve"> को भी चुनता है, न कि केवल </w:t>
      </w:r>
      <w:r>
        <w:rPr>
          <w:b/>
          <w:lang w:val="hi_IN" w:bidi="hi_IN"/>
        </w:rPr>
        <w:t>लेवियों</w:t>
      </w:r>
      <w:r>
        <w:rPr>
          <w:lang w:val="hi_IN" w:bidi="hi_IN"/>
        </w:rPr>
        <w:t xml:space="preserve"> में से ही। याजक वे लोग हैं जो यहोवा के मंदिर में सेवा करते हैं। लेवीय वे लोग हैं जो लेवी के गोत्र से संबंधित हैं, जो इस्राएल के 12 गोत्रों में से एक है। मूसा की व्यवस्था में, यहोवा ने कहा कि केवल लेवीय ही यहोवा के लिए याजक बन सकते हैं। याजकों और लेवियों का अनुवाद उसी तरह करें जैसे आपने पिछले भागों में किया है। याजकों और लेवियों के बारे में अधिक जानकारी के लिए, मुख्य शब्दावली देखें।</w:t>
      </w:r>
    </w:p>
    <w:p>
      <w:pPr/>
      <w:r>
        <w:rPr>
          <w:lang w:val="hi_IN" w:bidi="hi_IN"/>
        </w:rPr>
      </w:r>
      <w:r>
        <w:rPr>
          <w:lang w:val="hi_IN" w:bidi="hi_IN"/>
        </w:rPr>
        <w:t xml:space="preserve">राजा यारोबाम पर्व के लिए एक नया दिन भी चुनता है। हम जानते हैं कि इस पर्व को </w:t>
      </w:r>
      <w:r>
        <w:rPr>
          <w:b/>
          <w:lang w:val="hi_IN" w:bidi="hi_IN"/>
        </w:rPr>
        <w:t>झोपड़ियों</w:t>
      </w:r>
      <w:r>
        <w:rPr>
          <w:lang w:val="hi_IN" w:bidi="hi_IN"/>
        </w:rPr>
        <w:t xml:space="preserve"> का पर्व कहा जाता है। मूसा की व्यवस्था में, यहोवा इस्राएलियों से कहता है कि वे झोपड़ियों के पर्व को फसल के मौसम के अंत में मनाएँ, जो सातवें महीने के पंद्रहवें दिन पड़ता है। लोग झोपड़ियों के पर्व के दौरान आठ दिनों तक अस्थायी झोपड़ियों में रहते हैं। यहोवा ने लोगों से यह भी कहा कि उन्हें इस पर्व के लिए यरूशलेम आना चाहिए। इससे पहले 1 राजाओं की पुस्तक में, राजा सुलैमान ने झोपड़ियों के पर्व के दौरान यरूशलेम में मंदिर को समर्पित किया। आपका समूह इस पर्व का नाम कहना चुन सकता है, अर्थात् “झोपड़ियों का पर्व।” यदि आप इसे झोपड़ियों का पर्व कहते हैं, तो इसका अनुवाद उसी तरह करें जैसे आपने पिछले भागों में किया है, और आप मुख्य शब्दावली में “झोपड़ियों का पर्व” देख सकते हैं। आपका समूह पर्व का अनुवाद एक अधिक सामान्य शब्द के रूप में करना चुन सकता है, जैसे “पर्व।”</w:t>
      </w:r>
    </w:p>
    <w:p>
      <w:pPr/>
      <w:r>
        <w:rPr>
          <w:lang w:val="hi_IN" w:bidi="hi_IN"/>
        </w:rPr>
      </w:r>
      <w:r>
        <w:rPr>
          <w:lang w:val="hi_IN" w:bidi="hi_IN"/>
        </w:rPr>
        <w:t xml:space="preserve">राजा यारोबाम उस </w:t>
      </w:r>
      <w:r>
        <w:rPr>
          <w:b/>
          <w:lang w:val="hi_IN" w:bidi="hi_IN"/>
        </w:rPr>
        <w:t>वेदी</w:t>
      </w:r>
      <w:r>
        <w:rPr>
          <w:lang w:val="hi_IN" w:bidi="hi_IN"/>
        </w:rPr>
        <w:t xml:space="preserve"> पर स्वयं बलिदान चढ़ाता है, जिसे राजा यारोबाम ने बेतेल में बनाया था। वेदी वह स्थान है जहाँ लोग परमेश्वर के लिए बलिदान जलाते हैं। वेदी का अनुवाद उसी तरह करें जैसे आपने पिछले भागों में किया है। वेदी के बारे में अधिक जानकारी के लिए मुख्य शब्दावली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13:1–10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13:1–10 को सुनें और इसे अपने मन में रखें।</w:t>
      </w:r>
    </w:p>
    <w:p>
      <w:pPr/>
      <w:r>
        <w:rPr>
          <w:lang w:val="hi_IN" w:bidi="hi_IN"/>
        </w:rPr>
      </w:r>
      <w:r>
        <w:rPr>
          <w:lang w:val="hi_IN" w:bidi="hi_IN"/>
        </w:rPr>
        <w:t>यदि सम्भव हो, तो 1 राजाओं 13:1–10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राजाओं 13:1–10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में, हमने सीखा कि राजा यारोबाम ने अपनी सैन्य शक्ति और अपनी धार्मिक शक्ति को कैसे मजबूत किया। राजा यारोबाम ने सोने के बछड़े बनाए, एक नया पर्व शुरू किया, अपने नए ऊँचे स्थानों के लिए नए याजकों को चुना, और बेतेल में वेदी पर बलिदान चढ़ाए। अब, इस भाग में, जब राजा यारोबाम बेतेल में वेदी के पास बलिदान चढ़ाने के लिए खड़ा होता है, तो परमेश्वर का एक जन उस वेदी के विरुद्ध बोलता है जिसे राजा यारोबाम ने बेतेल में बनाई थी। परमेश्वर का जन वेदी के बारे में एक भविष्यद्वाणी भी करता है, और वह इस बात का चिन्ह देता है कि यह भविष्यद्वाणी पूरी होगी।</w:t>
      </w:r>
    </w:p>
    <w:p>
      <w:pPr/>
      <w:r>
        <w:rPr>
          <w:lang w:val="hi_IN" w:bidi="hi_IN"/>
        </w:rPr>
      </w:r>
      <w:r>
        <w:rPr>
          <w:lang w:val="hi_IN" w:bidi="hi_IN"/>
        </w:rPr>
        <w:t>जब कहानी शुरू होती है, तो परमेश्वर का जन, या भविष्यद्वक्ता, यहूदा से बेतेल आने के लिए निकलता है। यहूदा दक्षिणी राज्य है, और बेतेल इस्राएल के उत्तरी राज्य में एक नगर है।</w:t>
      </w:r>
    </w:p>
    <w:p>
      <w:pPr/>
      <w:r>
        <w:rPr>
          <w:lang w:val="hi_IN" w:bidi="hi_IN"/>
        </w:rPr>
      </w:r>
      <w:r>
        <w:rPr>
          <w:lang w:val="hi_IN" w:bidi="hi_IN"/>
        </w:rPr>
        <w:t>यहाँ रुकें और, एक समूह के रूप में, यहूदा और इस्राएल दोनों का मानचित्र देखें। नक्शे पर बेतेल के नगर को ढूँढें। इस ऑडियो को यहाँ रोकें।</w:t>
      </w:r>
    </w:p>
    <w:p>
      <w:pPr/>
      <w:r>
        <w:rPr>
          <w:lang w:val="hi_IN" w:bidi="hi_IN"/>
        </w:rPr>
      </w:r>
      <w:r>
        <w:rPr>
          <w:lang w:val="hi_IN" w:bidi="hi_IN"/>
        </w:rPr>
        <w:t>राजा यारोबाम बेतेल में वेदी के पास खड़ा है, जहाँ राजा यारोबाम ने अपने बनाए सोने के बछड़े में से एक को रखा था। राजा यारोबाम उस नए पर्व की शुरुआत में वेदी पर बलिदान चढ़ाने के लिए तैयार है, जिसे राजा यारोबाम ने बनाया था। याद रखें कि केवल यहोवा के याजक, जो लेवीय हैं, उन्हें ही यहोवा को बलिदान चढ़ाना चाहिए, और उन्हें केवल यरूशलेम में ही बलिदान चढ़ाना चाहिए, न कि किसी अन्य स्थान पर। यहोवा ने लोगों से भी कहा था कि वे इस पर्व को हर साल एक निश्चित दिन मनाएँ, लेकिन राजा यारोबाम ने उत्सव मनाने के लिए एक अलग दिन चुना।</w:t>
      </w:r>
    </w:p>
    <w:p>
      <w:pPr/>
      <w:r>
        <w:rPr>
          <w:lang w:val="hi_IN" w:bidi="hi_IN"/>
        </w:rPr>
      </w:r>
      <w:r>
        <w:rPr>
          <w:lang w:val="hi_IN" w:bidi="hi_IN"/>
        </w:rPr>
        <w:t>अचानक, परमेश्वर का जन या भविष्यद्वक्ता बेतेल में पहुँचता है। यहोवा ने राजा यारोबाम के साथ एक संदेश साझा करने के लिए यहूदा के दक्षिणी राज्य से परमेश्वर के उस व्यक्ति को उत्तरी राज्य में बेतेल भेजा था। यह याद रखना महत्वपूर्ण है कि यहोवा अभी भी इस्राएल के सभी लोगों का परमेश्वर है, जिनमें इस्राएल के उत्तरी राज्य के लोग भी शामिल हैं।</w:t>
      </w:r>
    </w:p>
    <w:p>
      <w:pPr/>
      <w:r>
        <w:rPr>
          <w:lang w:val="hi_IN" w:bidi="hi_IN"/>
        </w:rPr>
      </w:r>
      <w:r>
        <w:rPr>
          <w:lang w:val="hi_IN" w:bidi="hi_IN"/>
        </w:rPr>
        <w:t>परमेश्वर का जन यहोवा के अधिकार से बेतेल में वेदी के विरुद्ध ऊँची आवाज़ में बातें करता है। वेदी एक मंच है जहाँ कोई व्यक्ति बलिदान चढ़ाता है। परमेश्वर का जन वेदी के विरुद्ध बोलता है, क्योंकि यहोवा नहीं चाहता कि इस्राएल के लोग यरूशलेम के मंदिर की वेदी के अलावा किसी और वेदी पर बलिदान चढ़ाएँ।</w:t>
      </w:r>
    </w:p>
    <w:p>
      <w:pPr/>
      <w:r>
        <w:rPr>
          <w:lang w:val="hi_IN" w:bidi="hi_IN"/>
        </w:rPr>
      </w:r>
      <w:r>
        <w:rPr>
          <w:lang w:val="hi_IN" w:bidi="hi_IN"/>
        </w:rPr>
        <w:t>यहाँ रुकें और समूह में एक वेदी की तस्वीर देखें। इस ऑडियो को यहाँ रोकें।</w:t>
      </w:r>
    </w:p>
    <w:p>
      <w:pPr/>
      <w:r>
        <w:rPr>
          <w:lang w:val="hi_IN" w:bidi="hi_IN"/>
        </w:rPr>
      </w:r>
      <w:r>
        <w:rPr>
          <w:lang w:val="hi_IN" w:bidi="hi_IN"/>
        </w:rPr>
        <w:t>परमेश्वर का जन कहता है कि दाऊद के “घराने” या परिवार का योशिय्याह नाम का एक पुत्र होगा। हम 2 राजा की पुस्तक में बाद की कहानियों से जानते हैं कि राजा योशिय्याह राजा यारोबाम के समय के लगभग 300 वर्ष बाद यहूदा के दक्षिणी राज्य पर शासन करेगा। परमेश्वर का जन कहता है कि योशिय्याह इस वेदी पर ऊँचे स्थानों के याजकों को बलिदान देगा। यह चौंकाने वाला है! साथ ही, लोग वेदी पर मानवीय हड्डियों को जलाएँगे, जो कि चौंकाने वाला भी है। यदि लोग किसी वेदी पर मानवीय हड्डियों को जलाते हैं, तो वेदी अशुद्ध हो जाती है, और फिर से कोई भी बलिदान चढ़ाने के लिए वेदी का उपयोग नहीं कर सकता।</w:t>
      </w:r>
    </w:p>
    <w:p>
      <w:pPr/>
      <w:r>
        <w:rPr>
          <w:lang w:val="hi_IN" w:bidi="hi_IN"/>
        </w:rPr>
      </w:r>
      <w:r>
        <w:rPr>
          <w:lang w:val="hi_IN" w:bidi="hi_IN"/>
        </w:rPr>
        <w:t>यहाँ रुकें और समूह में इस प्रश्न पर चर्चा करें: जब आपकी संस्कृति में लोग मानवीय हड्डियों को जलाते हैं, तो इसका क्या अर्थ है? लोगों द्वारा हड्डियों को जलाने के बाद हड्डियों का क्या होता है? इस ऑडियो को यहाँ रोकें।</w:t>
      </w:r>
    </w:p>
    <w:p>
      <w:pPr/>
      <w:r>
        <w:rPr>
          <w:lang w:val="hi_IN" w:bidi="hi_IN"/>
        </w:rPr>
      </w:r>
      <w:r>
        <w:rPr>
          <w:lang w:val="hi_IN" w:bidi="hi_IN"/>
        </w:rPr>
        <w:t>उसी दिन, परमेश्वर का जन एक चिन्ह या प्रमाण भी देता है कि उसने योशिय्याह और वेदी के बारे में जो कहा है, वह सत्य है। भविष्यद्वक्ता अक्सर एक विशेष चिन्ह करते थे, ताकि भविष्य के बारे में जो कुछ उन्होंने कहा है, उस पर विश्वास करने में लोगों को मदद मिल सके। चिन्ह यह है कि वेदी फट जाएगी, और वेदी से चर्बीयुक्त राख बाहर निकल आएगी। यह स्पष्ट नहीं है कि लोग वेदी को तोड़ देंगे या भूकंप से वेदी टूट जाएगी। चर्बीयुक्त राख वह जली हुई लकड़ी है, जो उन पशुओं की चर्बी के साथ मिली हुई है, जिन्हें वेदी पर बलिदान किया गया था। मूसा की व्यवस्था में, यहोवा कहता है कि लोगों को यह चर्बीयुक्त राख लेनी चाहिए और इसे एक धार्मिक रूप से स्वच्छ स्थान पर रखना चाहिए। जब वेदी फट जाती है और उसमें से चर्बी मिली राख बाहर गिरती है, तो यह दर्शाता है कि यहोवा उन बलिदानों को पसंद नहीं करता जो लोग इस वेदी पर चढ़ाते हैं।</w:t>
      </w:r>
    </w:p>
    <w:p>
      <w:pPr/>
      <w:r>
        <w:rPr>
          <w:lang w:val="hi_IN" w:bidi="hi_IN"/>
        </w:rPr>
      </w:r>
      <w:r>
        <w:rPr>
          <w:lang w:val="hi_IN" w:bidi="hi_IN"/>
        </w:rPr>
        <w:t>जब राजा यारोबाम सुनता है कि परमेश्वर का जन वेदी के विरुद्ध क्या कहता है, तो राजा यारोबाम उस जन की ओर हाथ से इशारा करता है और कुछ लोगों से कहता है कि वे उस जन को पकड़ लें। तब अचानक राजा यारोबाम का हाथ अकड़ जाता है, इसलिए राजा यारोबाम उसे पीछे नहीं खींच पाता। यह दिखाता है कि यहोवा राजा यारोबाम से खुश नहीं है।</w:t>
      </w:r>
    </w:p>
    <w:p>
      <w:pPr/>
      <w:r>
        <w:rPr>
          <w:lang w:val="hi_IN" w:bidi="hi_IN"/>
        </w:rPr>
      </w:r>
      <w:r>
        <w:rPr>
          <w:lang w:val="hi_IN" w:bidi="hi_IN"/>
        </w:rPr>
        <w:t>यहाँ रुकें और समूह में इस प्रश्न पर चर्चा करें: किसी ऐसे व्यक्ति का वर्णन करें जिसे आप जानते हैं या जिसे आपने देखा है, जिसका हाथ या पैर लकवाग्रस्त हो। इस ऑडियो को यहाँ रोकें।</w:t>
      </w:r>
    </w:p>
    <w:p>
      <w:pPr/>
      <w:r>
        <w:rPr>
          <w:lang w:val="hi_IN" w:bidi="hi_IN"/>
        </w:rPr>
      </w:r>
      <w:r>
        <w:rPr>
          <w:lang w:val="hi_IN" w:bidi="hi_IN"/>
        </w:rPr>
        <w:t>साथ ही, यहाँ रुकें और समूह में इस प्रश्न पर चर्चा करें: यदि आप किसी और से कोई कार्य करने के लिए कहना चाहते हैं, तो आप अपनी संस्कृति में क्या करते हैं? इस ऑडियो को यहाँ रोकें।</w:t>
      </w:r>
    </w:p>
    <w:p>
      <w:pPr/>
      <w:r>
        <w:rPr>
          <w:lang w:val="hi_IN" w:bidi="hi_IN"/>
        </w:rPr>
      </w:r>
      <w:r>
        <w:rPr>
          <w:lang w:val="hi_IN" w:bidi="hi_IN"/>
        </w:rPr>
        <w:t>फिर, वेदी अलग हो जाती है, और वसायुक्त राख बाहर निकल आती है। यह स्पष्ट नहीं है कि यह चिन्ह कब होता है, लेकिन यह ठीक वैसे ही होता है जैसे परमेश्वर के जन ने कहा था कि यह होगा। बहुत से लोग मानते हैं कि उसी दिन जब परमेश्वर का जन राजा यारोबाम से बात करता है, वेदी फट जाती है और चर्बी वाली राख बाहर निकल आती है। अन्य लोग सोचते हैं कि गद्यांश का यह भाग भविष्य में 300 वर्षों के उस समय के बारे में बताता है, जब राजा योशिय्याह वेदी को गिरा देता है। किसी भी तरह से, जब कहानीकार ने 1 राजा में यह कहानी सुनाई, तो बेतेल में अब कोई वेदी नहीं थी, क्योंकि राजा योशिय्याह ने पहले ही वेदी को गिरा दिया था।</w:t>
      </w:r>
    </w:p>
    <w:p>
      <w:pPr/>
      <w:r>
        <w:rPr>
          <w:lang w:val="hi_IN" w:bidi="hi_IN"/>
        </w:rPr>
      </w:r>
      <w:r>
        <w:rPr>
          <w:lang w:val="hi_IN" w:bidi="hi_IN"/>
        </w:rPr>
        <w:t>राजा यारोबाम परमेश्वर के जन से यहोवा से प्रार्थना करने के लिए कहता है, ताकि यहोवा राजा यारोबाम के हाथ को चंगा करे। परमेश्वर का जन यहोवा से प्रार्थना करता है, और यहोवा राजा यारोबाम के हाथ को चंगा करता है, ताकि राजा यारोबाम फिर से अपने हाथ का उपयोग कर सके। जब यहोवा यारोबाम के हाथ को चंगा करता है, तो यह दिखाता है कि परमेश्वर का जन यहोवा के अधिकार से बोलता है क्योंकि यहोवा परमेश्वर के जन की प्रार्थनाओं को सुनता है। यह भी दिखाता है कि परमेश्वर के जन ने राजा योशिय्याह और वेदी के बारे में जो भविष्यद्वाणी की थी, वह सत्य है।</w:t>
      </w:r>
    </w:p>
    <w:p>
      <w:pPr/>
      <w:r>
        <w:rPr>
          <w:lang w:val="hi_IN" w:bidi="hi_IN"/>
        </w:rPr>
      </w:r>
      <w:r>
        <w:rPr>
          <w:lang w:val="hi_IN" w:bidi="hi_IN"/>
        </w:rPr>
        <w:t>फिर, राजा यारोबाम परमेश्वर के जन से कहता है कि वह आकर राजा यारोबाम के साथ भोजन करे। राजा यारोबाम परमेश्वर के जन को एक प्रतिफल भी देना चाहता है, जो शायद राजा यारोबाम की बाँह को चंगा करने के लिए परमेश्वर के जन को धन्यवाद देना है। कुछ लोग सोचते हैं कि राजा यारोबाम परमेश्वर के जन को राजा यारोबाम के साथ भोजन करने के लिए आमंत्रित करता है, ताकि वह बेतेल में राजा यारोबाम की वेदी के बारे में परमेश्वर के जन द्वारा किए गए न्याय को निष्प्रभावी कर सके।</w:t>
      </w:r>
    </w:p>
    <w:p>
      <w:pPr/>
      <w:r>
        <w:rPr>
          <w:lang w:val="hi_IN" w:bidi="hi_IN"/>
        </w:rPr>
      </w:r>
      <w:r>
        <w:rPr>
          <w:lang w:val="hi_IN" w:bidi="hi_IN"/>
        </w:rPr>
        <w:t>यहाँ रुकें और समूह में इस प्रश्न पर चर्चा करें: उस समय के बारे में बात करें जब आपने किसी ऐसे व्यक्ति को जिसे आप जानते हैं, एक प्रतिफल दिया। आपने उन्हें क्या प्रतिफल दिया? आपने प्रतिफल को कैसे चुना? आपने उस व्यक्ति को एक प्रतिफल क्यों दिया? इस ऑडियो को यहाँ रोकें।</w:t>
      </w:r>
    </w:p>
    <w:p>
      <w:pPr/>
      <w:r>
        <w:rPr>
          <w:lang w:val="hi_IN" w:bidi="hi_IN"/>
        </w:rPr>
      </w:r>
      <w:r>
        <w:rPr>
          <w:lang w:val="hi_IN" w:bidi="hi_IN"/>
        </w:rPr>
        <w:t>लेकिन परमेश्वर का जन राजा यारोबाम के साथ भोजन करने से दृढ़ता से इनकार करता है। राजा यारोबाम शायद बहुत आश्चर्यचकित था। किसी के साथ भोजन करना उस व्यक्ति का सम्मान करता है, और इससे अन्य लोगों को भी पता चला होगा कि आप उस व्यक्ति से सहमत हैं। परमेश्वर का जन कहता है कि यदि राजा यारोबाम परमेश्वर के जन को राजा यारोबाम के घर या राज्य का आधा हिस्सा देता है, तो भी परमेश्वर का जन राजा यारोबाम के साथ रोटी नहीं खाएगा। राजा यारोबाम के समय में, लोग भोजन के लिए रोटी शब्द का प्रयोग करते थे। परमेश्वर का जन यह भी कहता है कि वह राजा यारोबाम के साथ पानी भी नहीं पीएगा। परमेश्वर के जन का कहना है कि यहोवा ने उसे रोटी न खाने या पानी न पीने, और जिस मार्ग से वह बेतेल आया था, उसी मार्ग से वापस न लौटने की आज्ञा दी है।</w:t>
      </w:r>
    </w:p>
    <w:p>
      <w:pPr/>
      <w:r>
        <w:rPr>
          <w:lang w:val="hi_IN" w:bidi="hi_IN"/>
        </w:rPr>
      </w:r>
      <w:r>
        <w:rPr>
          <w:lang w:val="hi_IN" w:bidi="hi_IN"/>
        </w:rPr>
        <w:t>यहाँ रुकें और समूह में इस प्रश्न पर चर्चा करें: उस समय के बारे में बात करें जब किसी ने आपके या आपके किसी परिचित के साथ भोजन करने से इनकार कर दिया। जब उस व्यक्ति ने आपके साथ भोजन करने के निमंत्रण से इनकार कर दिया, तो आपको कैसा महसूस हुआ? इस ऑडियो को यहाँ रोकें।</w:t>
      </w:r>
    </w:p>
    <w:p>
      <w:pPr/>
      <w:r>
        <w:rPr>
          <w:lang w:val="hi_IN" w:bidi="hi_IN"/>
        </w:rPr>
      </w:r>
      <w:r>
        <w:rPr>
          <w:lang w:val="hi_IN" w:bidi="hi_IN"/>
        </w:rPr>
        <w:t>यदि परमेश्वर का जन राजा यारोबाम के साथ भोजन करता है, तो इस्राएल के उत्तरी राज्य के लोग यह सोच सकते हैं कि यहोवा और परमेश्वर का जन उन सभी धार्मिक परिवर्तनों को स्वीकार करते हैं जो राजा यारोबाम ने इस्राएल के उत्तरी राज्य में किए थे। लेकिन हम जानते हैं कि परमेश्वर के जन ने वेदी के विरुद्ध बात की, और यहोवा वेदी और उत्तरी राज्य में राजा यारोबाम जो काम कर रहा है, उन्हें स्वीकृति नहीं देता। यह महत्वपूर्ण है कि परमेश्वर का जन यहोवा की बताई हुई बातों का पालन करे।</w:t>
      </w:r>
    </w:p>
    <w:p>
      <w:pPr/>
      <w:r>
        <w:rPr>
          <w:lang w:val="hi_IN" w:bidi="hi_IN"/>
        </w:rPr>
      </w:r>
      <w:r>
        <w:rPr>
          <w:lang w:val="hi_IN" w:bidi="hi_IN"/>
        </w:rPr>
        <w:t>परमेश्वर का जन यहोवा की आज्ञा मानता है। परमेश्वर का जन राजा यारोबाम के साथ नहीं खाता और न पीता है। परमेश्वर का जन भी यहूदा को उस मार्ग से अलग मार्ग से लौट जाता है जिस मार्ग से वह इस वृत्तांत के आरम्भ में बेतेल आया था। संभव है कि परमेश्वर का जन यरूशलेम से बेतेल जाते समय मुख्य सड़क से होकर गया था, और अब परमेश्वर का जन शायद बेतेल से यरूशलेम वापस लौटते समय खेतों और छोटे रास्तों से होकर यात्रा कर रहा है।</w:t>
      </w:r>
      <w:r>
        <w:rPr>
          <w:lang w:val="hi_IN" w:bidi="hi_IN"/>
        </w:rPr>
      </w:r>
    </w:p>
    <w:p>
      <w:pPr>
        <w:pStyle w:val="Heading3"/>
      </w:pPr>
      <w:r>
        <w:rPr>
          <w:lang w:val="hi_IN" w:bidi="hi_IN"/>
        </w:rPr>
        <w:t>घटनाओं को समझाना</w:t>
      </w:r>
    </w:p>
    <w:p>
      <w:pPr/>
      <w:r>
        <w:rPr>
          <w:lang w:val="hi_IN" w:bidi="hi_IN"/>
        </w:rPr>
      </w:r>
      <w:r>
        <w:rPr>
          <w:lang w:val="hi_IN" w:bidi="hi_IN"/>
        </w:rPr>
        <w:t>1 राजा 13:1–10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यहोवा परमेश्वर के जन को यहूदा से बेतेल भेजता है। परमेश्वर का जन बेतेल में वेदी के विरुद्ध बोलता है। परमेश्वर का जन राजा योशिय्याह के बारे में एक भविष्यद्वाणी करता है, और यह कि भविष्य में लोग वेदी को नष्ट कर देंगे।</w:t>
      </w:r>
    </w:p>
    <w:p>
      <w:pPr/>
      <w:r>
        <w:rPr>
          <w:lang w:val="hi_IN" w:bidi="hi_IN"/>
        </w:rPr>
      </w:r>
      <w:r>
        <w:rPr>
          <w:b/>
          <w:lang w:val="hi_IN" w:bidi="hi_IN"/>
        </w:rPr>
        <w:t>दूसरे दृश्य में:</w:t>
      </w:r>
      <w:r>
        <w:rPr>
          <w:lang w:val="hi_IN" w:bidi="hi_IN"/>
        </w:rPr>
        <w:t xml:space="preserve"> राजा यारोबाम अपना हाथ बढ़ाता है और अपने लोगों से कहता है कि वे परमेश्वर के जन को पकड़ लें। राजा यारोबाम का हाथ लकवाग्रस्त हो जाता है। वेदी टूटकर खुल जाती है, और राख बाहर बिखर जाती है, ठीक वैसे ही जैसे परमेश्वर के जन ने कहा था।</w:t>
      </w:r>
    </w:p>
    <w:p>
      <w:pPr/>
      <w:r>
        <w:rPr>
          <w:lang w:val="hi_IN" w:bidi="hi_IN"/>
        </w:rPr>
      </w:r>
      <w:r>
        <w:rPr>
          <w:b/>
          <w:lang w:val="hi_IN" w:bidi="hi_IN"/>
        </w:rPr>
        <w:t>तीसरे दृश्य में:</w:t>
      </w:r>
      <w:r>
        <w:rPr>
          <w:lang w:val="hi_IN" w:bidi="hi_IN"/>
        </w:rPr>
        <w:t xml:space="preserve"> राजा यारोबाम परमेश्वर के जन से यहोवा से प्रार्थना करने के लिए कहता है ताकि वह राजा यारोबाम के लकवाग्रस्त हाथ को चंगा कर सके। परमेश्वर का जन यहोवा से प्रार्थना करता है, और यहोवा राजा यारोबाम के हाथ को चंगा करता है।</w:t>
      </w:r>
    </w:p>
    <w:p>
      <w:pPr/>
      <w:r>
        <w:rPr>
          <w:lang w:val="hi_IN" w:bidi="hi_IN"/>
        </w:rPr>
      </w:r>
      <w:r>
        <w:rPr>
          <w:b/>
          <w:lang w:val="hi_IN" w:bidi="hi_IN"/>
        </w:rPr>
        <w:t>चौथे दृश्य में:</w:t>
      </w:r>
      <w:r>
        <w:rPr>
          <w:lang w:val="hi_IN" w:bidi="hi_IN"/>
        </w:rPr>
        <w:t xml:space="preserve"> राजा यारोबाम परमेश्वर के जन से रुकने और राजा यारोबाम के साथ भोजन करने के लिए कहता है। परमेश्वर का जन राजा यारोबाम के साथ रहने और भोजन करने से इनकार करता है। परमेश्वर का जन बेतेल से निकलकर यरूशलेम लौट जाता है, लेकिन वह उस रास्ते से अलग रास्ते से लौटता है, जिस रास्ते से वह बेतेल आया था।</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परमेश्वर का जन</w:t>
      </w:r>
    </w:p>
    <w:p>
      <w:pPr>
        <w:pStyle w:val="ListBullet"/>
        <w:spacing w:line="240" w:lineRule="auto"/>
        <w:ind w:left="720"/>
      </w:pPr>
      <w:r>
        <w:rPr>
          <w:lang w:val="hi_IN" w:bidi="hi_IN"/>
        </w:rPr>
      </w:r>
      <w:r>
        <w:rPr>
          <w:lang w:val="hi_IN" w:bidi="hi_IN"/>
        </w:rPr>
        <w:t>राजा यारोबाम</w:t>
      </w:r>
    </w:p>
    <w:p>
      <w:pPr>
        <w:pStyle w:val="ListBullet"/>
        <w:spacing w:line="240" w:lineRule="auto"/>
        <w:ind w:left="720"/>
      </w:pPr>
      <w:r>
        <w:rPr>
          <w:lang w:val="hi_IN" w:bidi="hi_IN"/>
        </w:rPr>
      </w:r>
      <w:r>
        <w:rPr>
          <w:lang w:val="hi_IN" w:bidi="hi_IN"/>
        </w:rPr>
        <w:t>राजा योशिय्याह</w:t>
      </w:r>
    </w:p>
    <w:p>
      <w:pPr>
        <w:pStyle w:val="ListBullet"/>
        <w:spacing w:line="240" w:lineRule="auto"/>
        <w:ind w:left="720"/>
      </w:pPr>
      <w:r>
        <w:rPr>
          <w:lang w:val="hi_IN" w:bidi="hi_IN"/>
        </w:rPr>
      </w:r>
      <w:r>
        <w:rPr>
          <w:lang w:val="hi_IN" w:bidi="hi_IN"/>
        </w:rPr>
        <w:t>बेतेल की वेदी के याजक</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याद रखें कि यह वर्तमान कहानी पिछली कहानी के कार्य को जारी रखती है। पिछली कहानी में, राजा यारोबाम ने इस्राएल के उत्तरी राज्य की धार्मिक प्रथाओं में बदलाव किए। याद रखें कि राजा यारोबाम ने दो सोने के बछड़े बनाए और उन्हें बेतेल और दान में रखा, नए याजकों को चुना, पर्व के लिए एक नए दिन को चुना, और बेतेल में नई वेदी पर बलिदान चढ़ाए।</w:t>
      </w:r>
    </w:p>
    <w:p>
      <w:pPr/>
      <w:r>
        <w:rPr>
          <w:lang w:val="hi_IN" w:bidi="hi_IN"/>
        </w:rPr>
      </w:r>
      <w:r>
        <w:rPr>
          <w:lang w:val="hi_IN" w:bidi="hi_IN"/>
        </w:rPr>
        <w:t>जब इस कहानी का पहला दृश्य शुरू होता है, तो परमेश्वर का जन यहूदा को बेतेल आने के लिए छोड़ देता है। राजा यारोबाम बेतेल में वेदी के पास खड़ा है। राजा यारोबाम बेतेल में वेदी पर एक बलिदान चढ़ाने के लिए तैयार है। फिर, अचानक, परमेश्वर का एक जन बेतेल की वेदी के पास आता है। परमेश्वर का जन वह है जो यहोवा की ओर से एक संदेश बोलता है। यहोवा परमेश्वर के इस जन को यहूदा के दक्षिणी राज्य से उत्तरी राज्य में बेतेल नगर में भेजता है। दक्षिण में यहूदा में यरूशलेम नगर और उत्तर में बेतेल नगर एक मुख्य सड़क द्वारा जुड़े हुए हैं।</w:t>
      </w:r>
    </w:p>
    <w:p>
      <w:pPr/>
      <w:r>
        <w:rPr>
          <w:lang w:val="hi_IN" w:bidi="hi_IN"/>
        </w:rPr>
      </w:r>
      <w:r>
        <w:rPr>
          <w:lang w:val="hi_IN" w:bidi="hi_IN"/>
        </w:rPr>
        <w:t>यहाँ रुकें और यदि आवश्यक हो, तो समूह में फिर से बेतेल और यहूदा का नक्शा देखें। इस ऑडियो को यहाँ रोकें।</w:t>
      </w:r>
    </w:p>
    <w:p>
      <w:pPr/>
      <w:r>
        <w:rPr>
          <w:lang w:val="hi_IN" w:bidi="hi_IN"/>
        </w:rPr>
      </w:r>
      <w:r>
        <w:rPr>
          <w:lang w:val="hi_IN" w:bidi="hi_IN"/>
        </w:rPr>
        <w:t>परमेश्वर का जन अचानक बेतेल आता है, जबकि यारोबाम बेतेल में वेदी के पास खड़ा है। याद रखें कि वेदी एक मंच है जहाँ कोई व्यक्ति एक बलिदान चढ़ाता है। गद्यांश के इस भाग का क्रम बदलना बेहतर हो सकता है। उदाहरण के लिए: “जब यारोबाम बेतेल में वेदी के पास एक बलिदान चढ़ाने के लिए खड़ा था, तो अचानक परमेश्वर का एक जन यारोबाम के पास आया। यहोवा ने यहूदा के इस व्यक्ति को यारोबाम से बात करने के लिए भेजा था।"</w:t>
      </w:r>
    </w:p>
    <w:p>
      <w:pPr/>
      <w:r>
        <w:rPr>
          <w:lang w:val="hi_IN" w:bidi="hi_IN"/>
        </w:rPr>
      </w:r>
      <w:r>
        <w:rPr>
          <w:lang w:val="hi_IN" w:bidi="hi_IN"/>
        </w:rPr>
        <w:t>यहाँ रुकें और समूह में इस प्रश्न पर चर्चा करें: पहले दृश्य के इस भाग का अनुवाद करने का सबसे अच्छा तरीका क्या है ताकि यह दिखाया जा सके कि परमेश्वर का जन यहोवा का संदेश लेकर अप्रत्याशित रूप से और अचानक बेतेल आता है? इस ऑडियो को यहाँ रोकें।</w:t>
      </w:r>
    </w:p>
    <w:p>
      <w:pPr/>
      <w:r>
        <w:rPr>
          <w:lang w:val="hi_IN" w:bidi="hi_IN"/>
        </w:rPr>
      </w:r>
      <w:r>
        <w:rPr>
          <w:lang w:val="hi_IN" w:bidi="hi_IN"/>
        </w:rPr>
        <w:t>परमेश्वर का जन यहोवा के वचन या अधिकार के द्वारा ऊँची आवाज़ में “पुकारता है”। इसका अर्थ यह नहीं है कि वह रोया। बल्कि, इसका अर्थ है कि यहोवा ने परमेश्वर के जन को राजा यारोबाम के सामने यह संदेश बोलने की आज्ञा दी। जब हम सुनते हैं कि परमेश्वर के जन ने यहोवा के “वचन” के अनुसार बोला है, तो हम जानते हैं कि इसका अर्थ है कि वह यहोवा के अधिकार से बोलता है। जब परमेश्वर का जन राजा यारोबाम को यहोवा की ओर से संदेश देता है, तो वह यह भी कहता है, “यहोवा यह कहता है।”</w:t>
      </w:r>
    </w:p>
    <w:p>
      <w:pPr/>
      <w:r>
        <w:rPr>
          <w:lang w:val="hi_IN" w:bidi="hi_IN"/>
        </w:rPr>
      </w:r>
      <w:r>
        <w:rPr>
          <w:lang w:val="hi_IN" w:bidi="hi_IN"/>
        </w:rPr>
        <w:t>यहाँ रुकें और समूह में इस प्रश्न पर चर्चा करें: आप कहानी के इस भाग का अनुवाद कैसे करेंगे, जिसमें परमेश्वर का जन राजा यारोबाम को यहोवा की ओर से और यहोवा के अधिकार के साथ संदेश दे रहा है? इस ऑडियो को यहाँ रोकें।</w:t>
      </w:r>
    </w:p>
    <w:p>
      <w:pPr/>
      <w:r>
        <w:rPr>
          <w:lang w:val="hi_IN" w:bidi="hi_IN"/>
        </w:rPr>
      </w:r>
      <w:r>
        <w:rPr>
          <w:lang w:val="hi_IN" w:bidi="hi_IN"/>
        </w:rPr>
        <w:t>परमेश्वर के जन द्वारा यहोवा की ओर से बोले गए संदेश के तीन भाग हैं। सबसे पहले, परमेश्वर का जन बेतेल में वेदी के विरुद्ध बोलता है। किसी को वेदी से बात करते हुए सुनना असामान्य है, लेकिन परमेश्वर का जन इस वेदी के विरुद्ध बोलता है ताकि यह दिखाया जा सके कि यहोवा इस वेदी को स्वीकार नहीं करता है। कुछ लोग यह मानते हैं कि जब परमेश्वर का जन वेदी के विरुद्ध बोलता है, तो वह सोने के बछड़े और उस पर्व की नई तारीख के विरुद्ध भी बोल रहा है जिसे राजा यारोबाम ने चुना है। अन्य लोग सोचते हैं कि परमेश्वर का जन केवल वेदी के विरुद्ध बोलता है, क्योंकि यह दिखाता है कि यहोवा की मुख्य चिंता वेदी का अस्तित्व ही है।</w:t>
      </w:r>
    </w:p>
    <w:p>
      <w:pPr/>
      <w:r>
        <w:rPr>
          <w:lang w:val="hi_IN" w:bidi="hi_IN"/>
        </w:rPr>
      </w:r>
      <w:r>
        <w:rPr>
          <w:lang w:val="hi_IN" w:bidi="hi_IN"/>
        </w:rPr>
        <w:t>यहाँ रुकें और समूह में इस प्रश्न पर चर्चा करें: एक ऐसी कहानी सुनाएँ जहाँ कोई व्यक्ति किसी वस्तु के विरुद्ध बोलता है। आप उस भाग का अनुवाद कैसे करेंगे जहाँ परमेश्वर का जन वेदी के विरुद्ध बोलता है? इस ऑडियो को यहाँ रोकें।</w:t>
      </w:r>
    </w:p>
    <w:p>
      <w:pPr/>
      <w:r>
        <w:rPr>
          <w:lang w:val="hi_IN" w:bidi="hi_IN"/>
        </w:rPr>
      </w:r>
      <w:r>
        <w:rPr>
          <w:lang w:val="hi_IN" w:bidi="hi_IN"/>
        </w:rPr>
        <w:t>इसके बाद, परमेश्वर का जन भविष्य के बारे में एक भविष्यद्वाणी भी करता है। अपनी भविष्यद्वाणी करने से पहले, परमेश्वर का जन मूल भाषा में कुछ कहता है ताकि राजा यारोबाम और परमेश्वर के जन की बात सुनने वाले सभी लोगों का ध्यान आकर्षित किया जा सके। परमेश्वर का जन कहता है कि दाऊद के परिवार, या दाऊद के “घराने” का एक पुत्र होगा जिसका नाम योशिय्याह रखेंगे। परमेश्वर का जन कहता है कि अभी, याजक इस वेदी पर बलिदान चढ़ाते हैं, लेकिन भविष्य में, योशिय्याह बेतेल में इसी वेदी के ऊँचे स्थानों पर याजकों को बलिदान देगा! लोग उसी वेदी पर मानवीय हड्डियों को भी जलाएँगे!</w:t>
      </w:r>
    </w:p>
    <w:p>
      <w:pPr/>
      <w:r>
        <w:rPr>
          <w:lang w:val="hi_IN" w:bidi="hi_IN"/>
        </w:rPr>
      </w:r>
      <w:r>
        <w:rPr>
          <w:lang w:val="hi_IN" w:bidi="hi_IN"/>
        </w:rPr>
        <w:t>यहाँ रुकें और समूह में इस प्रश्न पर चर्चा करें: इस बारे में बात करें कि जब आप किसी भीड़ से बात करते हैं, तो आप लोगों का ध्यान कैसे आकर्षित करते हैं। आप परमेश्वर के जन की भविष्यद्वाणी के इस भाग का अनुवाद कैसे करेंगे ताकि यह दिखाया जा सके कि परमेश्वर का जन राजा यारोबाम और परमेश्वर के जन के यहोवा की ओर से आए संदेश को सुनने वाले अन्य सभी लोगों का ध्यान आकर्षित करना चाहता है? इस ऑडियो को यहाँ रोकें।</w:t>
      </w:r>
    </w:p>
    <w:p>
      <w:pPr/>
      <w:r>
        <w:rPr>
          <w:lang w:val="hi_IN" w:bidi="hi_IN"/>
        </w:rPr>
      </w:r>
      <w:r>
        <w:rPr>
          <w:lang w:val="hi_IN" w:bidi="hi_IN"/>
        </w:rPr>
        <w:t>परमेश्वर का जन जो अंतिम बात कहता है, वह एक चिन्ह या प्रमाण है कि परमेश्वर का जन जो कहता है, वह सत्य है। परमेश्वर का जन यहोवा की ओर से इस चिन्ह को उसी दिन कहता है जब संदेश का पहला भाग कहा गया था। चिन्ह यह है कि वेदी टूट जाएगी, और चर्बी वाली राख बिखर जाएगी। याद रखें कि यह स्पष्ट नहीं है कि परमेश्वर के जन का कहने का मतलब यह है कि वेदी उसी दिन टूट जाएगी और चर्बी वाली राख उंडेल दी जाएगी जब परमेश्वर का जन राजा यारोबाम से बात कर रहा है, या भविष्य में यह चिन्ह किसी समय घटित होगा।</w:t>
      </w:r>
    </w:p>
    <w:p>
      <w:pPr/>
      <w:r>
        <w:rPr>
          <w:lang w:val="hi_IN" w:bidi="hi_IN"/>
        </w:rPr>
      </w:r>
      <w:r>
        <w:rPr>
          <w:lang w:val="hi_IN" w:bidi="hi_IN"/>
        </w:rPr>
        <w:t>दूसरे दृश्य में, राजा यारोबाम सुनता है कि परमेश्वर का जन वेदी के विरुद्ध क्या कहता है, और राजा यारोबाम वेदी के पास से अपना हाथ या बांह बढ़ाता है, शायद परमेश्वर के जन की ओर इशारा करने के लिए। यह संभव है कि राजा यारोबाम वेदी के उस पार खड़े परमेश्वर के जन की ओर अपने हाथ से इशारा कर रहा हो। राजा यारोबाम अपने लोगों से कहता है कि वे परमेश्वर के जन को पकड़ लें। तब राजा यारोबाम का हाथ लकवाग्रस्त होकर अकड़ जाता है, और राजा यारोबाम अपना हाथ पीछे नहीं खींच पाता।</w:t>
      </w:r>
    </w:p>
    <w:p>
      <w:pPr/>
      <w:r>
        <w:rPr>
          <w:lang w:val="hi_IN" w:bidi="hi_IN"/>
        </w:rPr>
      </w:r>
      <w:r>
        <w:rPr>
          <w:lang w:val="hi_IN" w:bidi="hi_IN"/>
        </w:rPr>
        <w:t>यहाँ रुकें और समूह में इस प्रश्न पर चर्चा करें: आप इस दृश्य के उस भाग का अनुवाद कैसे करेंगे, जहाँ राजा यारोबाम अपने लोगों से परमेश्वर के जन को पकड़ने के लिए कहता है और फिर राजा यारोबाम का हाथ लकवाग्रस्त हो जाता है? कुछ विचारों में शामिल हैं:</w:t>
      </w:r>
    </w:p>
    <w:p>
      <w:pPr>
        <w:pStyle w:val="ListBullet"/>
        <w:spacing w:line="240" w:lineRule="auto"/>
        <w:ind w:left="720"/>
      </w:pPr>
      <w:r>
        <w:rPr>
          <w:lang w:val="hi_IN" w:bidi="hi_IN"/>
        </w:rPr>
      </w:r>
      <w:r>
        <w:rPr>
          <w:lang w:val="hi_IN" w:bidi="hi_IN"/>
        </w:rPr>
        <w:t>राजा यारोबाम वेदी पर अपना हाथ बढ़ाता है और परमेश्वर के जन की ओर इशारा करता है। राजा यारोबाम अपने लोगों से कहता है, “उस व्यक्ति को पकड़ लो!” लेकिन राजा यारोबाम परमेश्वर के जन की ओर इशारा करने के लिए जिस हाथ का उपयोग करता है, वह कठोर और सूखा हो जाता है, और राजा यारोबाम अपना हाथ हिला नहीं सकता; या</w:t>
      </w:r>
    </w:p>
    <w:p>
      <w:pPr>
        <w:pStyle w:val="ListBullet"/>
        <w:spacing w:line="240" w:lineRule="auto"/>
        <w:ind w:left="720"/>
      </w:pPr>
      <w:r>
        <w:rPr>
          <w:lang w:val="hi_IN" w:bidi="hi_IN"/>
        </w:rPr>
      </w:r>
      <w:r>
        <w:rPr>
          <w:lang w:val="hi_IN" w:bidi="hi_IN"/>
        </w:rPr>
        <w:t>राजा यारोबाम वेदी से अपनी बाँह उठाता है, और राजा यारोबाम अपने लोगों से कहता है कि वे परमेश्वर के जन को बंदी बना लें। परन्तु राजा यारोबाम की बाँह सूख गई, और राजा यारोबाम अपनी बाँह को वापस अपनी बगल में नहीं रख सका।</w:t>
      </w:r>
    </w:p>
    <w:p>
      <w:pPr/>
      <w:r>
        <w:rPr>
          <w:lang w:val="hi_IN" w:bidi="hi_IN"/>
        </w:rPr>
      </w:r>
      <w:r>
        <w:rPr>
          <w:lang w:val="hi_IN" w:bidi="hi_IN"/>
        </w:rPr>
        <w:t>इस ऑडियो को यहाँ रोकें।</w:t>
      </w:r>
    </w:p>
    <w:p>
      <w:pPr/>
      <w:r>
        <w:rPr>
          <w:lang w:val="hi_IN" w:bidi="hi_IN"/>
        </w:rPr>
      </w:r>
      <w:r>
        <w:rPr>
          <w:lang w:val="hi_IN" w:bidi="hi_IN"/>
        </w:rPr>
        <w:t>यह जानना कठिन है कि दूसरे दृश्य का अगला भाग कब होता है। याद रखें कि कुछ लोग मानते हैं कि जिस दिन परमेश्वर का जन राजा यारोबाम से बात करता है, उसी दिन वेदी भी टूट जाती है और उसकी चर्बीयुक्त राख बिखर जाती है। अन्य लोग सोचते हैं कि दृश्य का यह भाग भविष्य में 300 साल बाद होता है, जब राजा योशिय्याह वेदी को तोड़ता है और चर्बीयुक्त राख को बिखेर देता है। याद रखें कि पिछली कहानी में, राजा यारोबाम ने बेतेल में यह वेदी बनाई थी और इस वेदी के लिए सोने का बछड़ा बनाया था, लेकिन कहानीकार शायद यह दिखा रहा हो कि जब कोई कई वर्षों बाद वेदी को नष्ट कर देता है, तो क्या होता है। याद रखें कि यह घटना चाहे जब भी हुई हो, यह कहानी सुनने वाले मूल श्रोताओं के लिए कहानीकार द्वारा कहानी सुनाए जाने से पहले ही हो चुकी थी। यह भी ठीक वैसे ही होता है जैसे परमेश्वर का जन कहता है कि यह चिन्ह होगा।</w:t>
      </w:r>
    </w:p>
    <w:p>
      <w:pPr/>
      <w:r>
        <w:rPr>
          <w:lang w:val="hi_IN" w:bidi="hi_IN"/>
        </w:rPr>
      </w:r>
      <w:r>
        <w:rPr>
          <w:lang w:val="hi_IN" w:bidi="hi_IN"/>
        </w:rPr>
        <w:t>यहाँ रुकें और समूह में इस प्रश्न पर चर्चा करें: आप उस दूसरे दृश्य का अनुवाद कैसे करेंगे जहाँ चिन्ह होता है? क्या आप यह स्पष्ट करेंगे कि यह उसी दिन होता है, जब राजा यारोबाम परमेश्वर के जन से बात कर रहा होता है, या आप इसका अनुवाद इस तरह करेंगे कि यह चिन्ह बहुत बाद में, जब राजा योशिय्याह वेदी को नष्ट करता है, तब होता है? यहाँ कुछ उदाहरण अनुवाद हैं:</w:t>
      </w:r>
    </w:p>
    <w:p>
      <w:pPr>
        <w:pStyle w:val="ListBullet"/>
        <w:spacing w:line="240" w:lineRule="auto"/>
        <w:ind w:left="720"/>
      </w:pPr>
      <w:r>
        <w:rPr>
          <w:lang w:val="hi_IN" w:bidi="hi_IN"/>
        </w:rPr>
      </w:r>
      <w:r>
        <w:rPr>
          <w:lang w:val="hi_IN" w:bidi="hi_IN"/>
        </w:rPr>
        <w:t>साथ ही, वेदी फट गई और उसमें से बलि की राख बाहर निकल आई। यह चिन्ह ठीक वैसे ही हुआ जैसे परमेश्वर के जन ने कहा था, जब परमेश्वर के जन ने यहोवा के अधिकार से यह चिन्ह बताया; या</w:t>
      </w:r>
    </w:p>
    <w:p>
      <w:pPr>
        <w:pStyle w:val="ListBullet"/>
        <w:spacing w:line="240" w:lineRule="auto"/>
        <w:ind w:left="720"/>
      </w:pPr>
      <w:r>
        <w:rPr>
          <w:lang w:val="hi_IN" w:bidi="hi_IN"/>
        </w:rPr>
      </w:r>
      <w:r>
        <w:rPr>
          <w:lang w:val="hi_IN" w:bidi="hi_IN"/>
        </w:rPr>
        <w:t>काफी समय बाद, लोगों ने वेदी को तोड़ दिया, और वसायुक्त राख बाहर बिखर गई। यह ठीक वैसे ही हुआ जैसे परमेश्वर के जन ने यहोवा के अधिकार से कहा था।</w:t>
      </w:r>
    </w:p>
    <w:p>
      <w:pPr/>
      <w:r>
        <w:rPr>
          <w:lang w:val="hi_IN" w:bidi="hi_IN"/>
        </w:rPr>
      </w:r>
      <w:r>
        <w:rPr>
          <w:lang w:val="hi_IN" w:bidi="hi_IN"/>
        </w:rPr>
        <w:t>इस ऑडियो को यहाँ रोकें।</w:t>
      </w:r>
    </w:p>
    <w:p>
      <w:pPr/>
      <w:r>
        <w:rPr>
          <w:lang w:val="hi_IN" w:bidi="hi_IN"/>
        </w:rPr>
      </w:r>
      <w:r>
        <w:rPr>
          <w:lang w:val="hi_IN" w:bidi="hi_IN"/>
        </w:rPr>
        <w:t>तीसरे और चौथे दोनों दृश्यों में, राजा यारोबाम परमेश्वर के जन से कुछ पूछता है। तीसरे दृश्य में, परमेश्वर का जन वही करता है जो राजा यारोबाम परमेश्वर के जन से करने के लिए कहता है। चौथे दृश्य में, परमेश्वर का जन वह करने से इनकार करता है जो राजा यारोबाम परमेश्वर के जन से करने के लिए कहता है।</w:t>
      </w:r>
    </w:p>
    <w:p>
      <w:pPr/>
      <w:r>
        <w:rPr>
          <w:lang w:val="hi_IN" w:bidi="hi_IN"/>
        </w:rPr>
      </w:r>
      <w:r>
        <w:rPr>
          <w:lang w:val="hi_IN" w:bidi="hi_IN"/>
        </w:rPr>
        <w:t>तीसरे दृश्य में, राजा यारोबाम परमेश्वर के जन से यहोवा से प्रार्थना करने के लिए कहता है ताकि वह राजा यारोबाम के हाथ को चंगा कर दे। मूल भाषा में, राजा यारोबाम परमेश्वर के जन से “यहोवा के सामने विनती करने के लिए कहता है।” इसका मतलब यह हो सकता है कि राजा यारोबाम चाहता है कि परमेश्वर का जन उसके हाथ के साथ जो हुआ, उसके लिए यहोवा के क्रोध को शांत करने की कोशिश करे।</w:t>
      </w:r>
    </w:p>
    <w:p>
      <w:pPr/>
      <w:r>
        <w:rPr>
          <w:lang w:val="hi_IN" w:bidi="hi_IN"/>
        </w:rPr>
      </w:r>
      <w:r>
        <w:rPr>
          <w:lang w:val="hi_IN" w:bidi="hi_IN"/>
        </w:rPr>
        <w:t>यहाँ रुकें और समूह में इस प्रश्न पर चर्चा करें: यह अभिनय करें कि जब कोई व्यक्ति क्रोधित होता है, तो उसका चेहरा कैसा दिखता है। वर्णन करें कि व्यक्ति का चेहरा कैसे सिकुड़ा हुआ और चिकना नहीं दिखता है। इस ऑडियो को यहाँ रोकें।</w:t>
      </w:r>
    </w:p>
    <w:p>
      <w:pPr/>
      <w:r>
        <w:rPr>
          <w:lang w:val="hi_IN" w:bidi="hi_IN"/>
        </w:rPr>
      </w:r>
      <w:r>
        <w:rPr>
          <w:lang w:val="hi_IN" w:bidi="hi_IN"/>
        </w:rPr>
        <w:t>साथ ही, यहाँ रुकें और समूह में इस प्रश्न पर चर्चा करें: उस समय के बारे में बात करें जब आपका कोई मित्र किसी कारण से आपसे क्रोधित था, और आपने अपनी ओर से किसी दूसरे व्यक्ति से अपने मित्र से बात करने के लिए कहा था। आप इस दृश्य के उस भाग का अनुवाद कैसे करेंगे, जहाँ राजा यारोबाम परमेश्वर के जन से यहोवा से प्रार्थना करने के लिए कहता है, ताकि राजा यारोबाम का हाथ ठीक हो जाए? इस ऑडियो को यहाँ रोकें।</w:t>
      </w:r>
    </w:p>
    <w:p>
      <w:pPr/>
      <w:r>
        <w:rPr>
          <w:lang w:val="hi_IN" w:bidi="hi_IN"/>
        </w:rPr>
      </w:r>
      <w:r>
        <w:rPr>
          <w:lang w:val="hi_IN" w:bidi="hi_IN"/>
        </w:rPr>
        <w:t>परमेश्वर का जन यहोवा से प्रार्थना करता है। मूल भाषा में, कहानीकार फिर से कहता है कि परमेश्वर का जन यहोवा के सम्मुख विनती करता है। “यहोवा के सामने विनती करने” का अनुवाद उसी तरह करें जैसे आपने इस दृश्य में पहले किया था। परमेश्वर के जन द्वारा यहोवा से प्रार्थना करने के बाद, यहोवा राजा यारोबाम के हाथ को चंगा करता है। राजा यारोबाम फिर से अपने हाथ का उपयोग कर सकता है! मूल भाषा में, कहानीकार कहता है कि राजा यारोबाम का हाथ ठीक हो जाता है, और राजा यारोबाम का हाथ वैसा ही हो जाता है जैसा वह लकवाग्रस्त होने से पहले था।</w:t>
      </w:r>
    </w:p>
    <w:p>
      <w:pPr/>
      <w:r>
        <w:rPr>
          <w:lang w:val="hi_IN" w:bidi="hi_IN"/>
        </w:rPr>
      </w:r>
      <w:r>
        <w:rPr>
          <w:lang w:val="hi_IN" w:bidi="hi_IN"/>
        </w:rPr>
        <w:t>यहाँ रुकें और समूह में इस प्रश्न पर चर्चा करें: आपकी भाषा में, जब यहोवा राजा यारोबाम के हाथ को चंगा करता है, तो दृश्य के इस भाग का स्पष्ट रूप से अनुवाद करने का सबसे अच्छा तरीका क्या है? केवल यह कहना बेहतर हो सकता है, “यहोवा राजा यारोबाम के हाथ को चंगा करता है,” और यह न कहना कि राजा यारोबाम का हाथ पहले जैसा हो जाता है। इस ऑडियो को यहाँ रोकें।</w:t>
      </w:r>
    </w:p>
    <w:p>
      <w:pPr/>
      <w:r>
        <w:rPr>
          <w:lang w:val="hi_IN" w:bidi="hi_IN"/>
        </w:rPr>
      </w:r>
      <w:r>
        <w:rPr>
          <w:lang w:val="hi_IN" w:bidi="hi_IN"/>
        </w:rPr>
        <w:t>चौथे दृश्य में, राजा यारोबाम परमेश्वर के जन से कहता है कि वह आकर राजा यारोबाम के साथ भोजन करे। राजा यारोबाम परमेश्वर के जन को एक प्रतिफल भी देना चाहता है, शायद इसलिए कि उसने राजा यारोबाम के लकवाग्रस्त हाथ को चंगा करने के लिए प्रार्थना की थी, जिसके लिए वह उसे धन्यवाद दे सके। हम निश्चित रूप से नहीं जानते कि यह प्रतिफल क्या था, लेकिन यह धन या कोई अन्य बहुमूल्य वस्तु हो सकती थी।</w:t>
      </w:r>
    </w:p>
    <w:p>
      <w:pPr/>
      <w:r>
        <w:rPr>
          <w:lang w:val="hi_IN" w:bidi="hi_IN"/>
        </w:rPr>
      </w:r>
      <w:r>
        <w:rPr>
          <w:lang w:val="hi_IN" w:bidi="hi_IN"/>
        </w:rPr>
        <w:t>हालाँकि, परमेश्वर का जन राजा यारोबाम के साथ भोजन करने के लिए सहमत नहीं होता है। मूल भाषा में, कहानीकार कहता है, “लेकिन परमेश्वर का जन राजा यारोबाम को मना कर देता है।” याद रखें कि राजा यारोबाम परमेश्वर के जन से यह अपेक्षा नहीं करता कि राजा यारोबाम के साथ भोजन करने के इस निमंत्रण को परमेश्वर के जन अस्वीकार कर देगा। कहानी के मूल श्रोताओं ने भी शायद यह अपेक्षा नहीं की होगी कि परमेश्वर का जन राजा यारोबाम के साथ भोजन करने के निमंत्रण को अस्वीकार कर देगा।</w:t>
      </w:r>
    </w:p>
    <w:p>
      <w:pPr/>
      <w:r>
        <w:rPr>
          <w:lang w:val="hi_IN" w:bidi="hi_IN"/>
        </w:rPr>
      </w:r>
      <w:r>
        <w:rPr>
          <w:lang w:val="hi_IN" w:bidi="hi_IN"/>
        </w:rPr>
        <w:t>यहाँ रुकें और समूह में इस प्रश्न पर चर्चा करें: आप परमेश्वर के जन का अनुवाद कैसे करेंगे ताकि यह दिखाया जा सके कि उसकी प्रतिक्रिया लोगों को आश्चर्यचकित करती है? इस ऑडियो को यहाँ रोकें।</w:t>
      </w:r>
    </w:p>
    <w:p>
      <w:pPr/>
      <w:r>
        <w:rPr>
          <w:lang w:val="hi_IN" w:bidi="hi_IN"/>
        </w:rPr>
      </w:r>
      <w:r>
        <w:rPr>
          <w:lang w:val="hi_IN" w:bidi="hi_IN"/>
        </w:rPr>
        <w:t>इसके बजाय, परमेश्वर का जन राजा यरोबाम से कहता है कि परमेश्वर का जन राजा यरोबाम के साथ नहीं जाएगा, भले ही राजा यरोबाम परमेश्वर के जन को राजा यरोबाम के आधे घर की पेशकश करे। राजा यारोबाम के आधे घराने का अर्थ राजा यारोबाम का आधा राज्य, धन या संपत्ति है। परमेश्वर का जन यह भी कहता है कि वह राजा यारोबाम के साथ साधारण रोटी नहीं खाएगा या पानी भी नहीं पीएगा।</w:t>
      </w:r>
    </w:p>
    <w:p>
      <w:pPr/>
      <w:r>
        <w:rPr>
          <w:lang w:val="hi_IN" w:bidi="hi_IN"/>
        </w:rPr>
      </w:r>
      <w:r>
        <w:rPr>
          <w:lang w:val="hi_IN" w:bidi="hi_IN"/>
        </w:rPr>
        <w:t>यहाँ रुकें और समूह में इस प्रश्न पर चर्चा करें: राजा यारोबाम को परमेश्वर के जन द्वारा दी गई प्रतिक्रिया का अनुवाद करने का सबसे अच्छा क्रम क्या है? यहाँ कुछ अनुवाद के विचार हैं:</w:t>
      </w:r>
    </w:p>
    <w:p>
      <w:pPr>
        <w:pStyle w:val="ListBullet"/>
        <w:spacing w:line="240" w:lineRule="auto"/>
        <w:ind w:left="720"/>
      </w:pPr>
      <w:r>
        <w:rPr>
          <w:lang w:val="hi_IN" w:bidi="hi_IN"/>
        </w:rPr>
      </w:r>
      <w:r>
        <w:rPr>
          <w:lang w:val="hi_IN" w:bidi="hi_IN"/>
        </w:rPr>
        <w:t>यदि तू मुझे अपनी आधी संपत्ति का प्रस्ताव दे, तो भी मैं तेरे साथ नहीं जाऊँगा। मैं यहाँ कुछ भी नहीं खाऊँगा या पीऊँगा; या</w:t>
      </w:r>
    </w:p>
    <w:p>
      <w:pPr>
        <w:pStyle w:val="ListBullet"/>
        <w:spacing w:line="240" w:lineRule="auto"/>
        <w:ind w:left="720"/>
      </w:pPr>
      <w:r>
        <w:rPr>
          <w:lang w:val="hi_IN" w:bidi="hi_IN"/>
        </w:rPr>
      </w:r>
      <w:r>
        <w:rPr>
          <w:lang w:val="hi_IN" w:bidi="hi_IN"/>
        </w:rPr>
        <w:t>मैं आपके साथ न तो रोटी खाऊँगा और न ही पानी पीऊँगा, भले ही आप मुझे अपने घर का आधा हिस्सा दे दें।</w:t>
      </w:r>
    </w:p>
    <w:p>
      <w:pPr/>
      <w:r>
        <w:rPr>
          <w:lang w:val="hi_IN" w:bidi="hi_IN"/>
        </w:rPr>
      </w:r>
      <w:r>
        <w:rPr>
          <w:lang w:val="hi_IN" w:bidi="hi_IN"/>
        </w:rPr>
        <w:t>इस ऑडियो को यहाँ रोकें।</w:t>
      </w:r>
    </w:p>
    <w:p>
      <w:pPr/>
      <w:r>
        <w:rPr>
          <w:lang w:val="hi_IN" w:bidi="hi_IN"/>
        </w:rPr>
      </w:r>
      <w:r>
        <w:rPr>
          <w:lang w:val="hi_IN" w:bidi="hi_IN"/>
        </w:rPr>
        <w:t>परमेश्वर का जन कहता है कि परमेश्वर का जन राजा यारोबाम के साथ भोजन नहीं कर सकता, यह यहोवा की आज्ञा के कारण है। मूल भाषा में, कहानीकार कहता है कि “यहोवा ने यहोवा के वचन से परमेश्वर के जन को आज्ञा दी।” इसका अर्थ यह है कि यहोवा ने अपने अधिकार से परमेश्वर के जन को बताया कि उसे क्या करना है। परमेश्वर के जन को यहोवा की आज्ञाओं का पालन करना चाहिए। यहोवा ने परमेश्वर के जन को आज्ञा दी थी कि वह न तो रोटी खाए और न ही पानी पिए, और जिस मार्ग से वह बेतेल आया था, उस मार्ग से वापस न जाए।</w:t>
      </w:r>
    </w:p>
    <w:p>
      <w:pPr/>
      <w:r>
        <w:rPr>
          <w:lang w:val="hi_IN" w:bidi="hi_IN"/>
        </w:rPr>
      </w:r>
      <w:r>
        <w:rPr>
          <w:lang w:val="hi_IN" w:bidi="hi_IN"/>
        </w:rPr>
        <w:t>यहाँ रुकें और समूह में इस प्रश्न पर चर्चा करें: क्या यहोवा ने परमेश्वर के जन से जो ठीक-ठीक शब्द कहे थे, उनका अनुवाद करना बेहतर होगा, या यह बताना बेहतर होगा कि यहोवा ने परमेश्वर के जन से क्या कहा था? उदाहरण के लिए:</w:t>
      </w:r>
    </w:p>
    <w:p>
      <w:pPr>
        <w:pStyle w:val="ListBullet"/>
        <w:spacing w:line="240" w:lineRule="auto"/>
        <w:ind w:left="720"/>
      </w:pPr>
      <w:r>
        <w:rPr>
          <w:lang w:val="hi_IN" w:bidi="hi_IN"/>
        </w:rPr>
      </w:r>
      <w:r>
        <w:rPr>
          <w:lang w:val="hi_IN" w:bidi="hi_IN"/>
        </w:rPr>
        <w:t>यहोवा ने मुझे यह आदेश दिया: “रोटी मत खाओ, पानी मत पीओ, और उसी रास्ते से मत लौटो जिससे तुम आए थे”; या</w:t>
      </w:r>
    </w:p>
    <w:p>
      <w:pPr>
        <w:pStyle w:val="ListBullet"/>
        <w:spacing w:line="240" w:lineRule="auto"/>
        <w:ind w:left="720"/>
      </w:pPr>
      <w:r>
        <w:rPr>
          <w:lang w:val="hi_IN" w:bidi="hi_IN"/>
        </w:rPr>
      </w:r>
      <w:r>
        <w:rPr>
          <w:lang w:val="hi_IN" w:bidi="hi_IN"/>
        </w:rPr>
        <w:t>यहोवा ने मुझे आज्ञा दी कि मैं कोई भी भोजन न खाऊँ या कुछ भी न पीऊँ, और दूसरे रास्ते से घर जाऊँ।</w:t>
      </w:r>
    </w:p>
    <w:p>
      <w:pPr/>
      <w:r>
        <w:rPr>
          <w:lang w:val="hi_IN" w:bidi="hi_IN"/>
        </w:rPr>
      </w:r>
      <w:r>
        <w:rPr>
          <w:lang w:val="hi_IN" w:bidi="hi_IN"/>
        </w:rPr>
        <w:t>इस ऑडियो को यहाँ रोकें।</w:t>
      </w:r>
    </w:p>
    <w:p>
      <w:pPr/>
      <w:r>
        <w:rPr>
          <w:lang w:val="hi_IN" w:bidi="hi_IN"/>
        </w:rPr>
      </w:r>
      <w:r>
        <w:rPr>
          <w:lang w:val="hi_IN" w:bidi="hi_IN"/>
        </w:rPr>
        <w:t>इस दृश्य के अंतिम भाग में, परमेश्वर का जन ठीक वही करता है जो यहोवा ने परमेश्वर के जन से करने के लिए कहा था। हालाँकि इस अंश के अंतिम भाग में कहानीकार इस बारे में कुछ नहीं कहता कि परमेश्वर का जन राजा यारोबाम के साथ भोजन करता है या नहीं, लेकिन हम पहले के दृश्य से जानते हैं कि परमेश्वर के जन ने राजा यारोबाम के साथ भोजन करने से पहले ही मना कर दिया था। इसलिए, परमेश्वर का जन यहोवा की उस आज्ञा का पालन करता है कि उस स्थान अर्थात् बेतेल में रोटी न खाए और पानी न पीए।</w:t>
      </w:r>
    </w:p>
    <w:p>
      <w:pPr/>
      <w:r>
        <w:rPr>
          <w:lang w:val="hi_IN" w:bidi="hi_IN"/>
        </w:rPr>
      </w:r>
      <w:r>
        <w:rPr>
          <w:lang w:val="hi_IN" w:bidi="hi_IN"/>
        </w:rPr>
        <w:t>परमेश्वर का जन यहोवा की इस आज्ञा का भी पालन करता है कि वह उस मार्ग से अलग मार्ग से यहूदा लौट जाए, जिस मार्ग से वह बेतेल आया था। यह स्पष्ट नहीं है कि यहोवा परमेश्वर के जन से क्यों कहता है कि वह जिस रास्ते से आया था, उससे अलग रास्ते से घर जाए, लेकिन यह संभव है कि यहोवा चाहता है कि परमेश्वर का जन इस्राएल के उत्तरी राज्य के लोगों के पास न रहे। कहानीकार एक ही जानकारी को दो अलग-अलग तरीकों से कहता है, शायद इस बात पर ज़ोर देने के लिए कि परमेश्वर के जन ने यहोवा की आज्ञा का पालन किया और उसी तरह नहीं लौटा जैसे वह बेतेल आया था। सबसे पहले, कहानीकार कहता है कि परमेश्वर का जन एक और रास्ते से चला गया। फिर कहानीकार कहता है कि परमेश्वर का जन उसी तरह वापस नहीं गया जैसे वह बेतेल आया था।</w:t>
      </w:r>
    </w:p>
    <w:p>
      <w:pPr/>
      <w:r>
        <w:rPr>
          <w:lang w:val="hi_IN" w:bidi="hi_IN"/>
        </w:rPr>
      </w:r>
      <w:r>
        <w:rPr>
          <w:lang w:val="hi_IN" w:bidi="hi_IN"/>
        </w:rPr>
        <w:t>यहाँ रुकें और समूह में इस प्रश्न पर चर्चा करें: क्या पहले यह कहना बेहतर होगा कि परमेश्वर का जन दूसरे रास्ते से चला गया, या पहले यह कहना बेहतर होगा कि परमेश्वर का जन उसी रास्ते से वापस नहीं गया जैसे वह बेतेल आया था? उदाहरण के लिए:</w:t>
      </w:r>
    </w:p>
    <w:p>
      <w:pPr>
        <w:pStyle w:val="ListBullet"/>
        <w:spacing w:line="240" w:lineRule="auto"/>
        <w:ind w:left="720"/>
      </w:pPr>
      <w:r>
        <w:rPr>
          <w:lang w:val="hi_IN" w:bidi="hi_IN"/>
        </w:rPr>
      </w:r>
      <w:r>
        <w:rPr>
          <w:lang w:val="hi_IN" w:bidi="hi_IN"/>
        </w:rPr>
        <w:t>परमेश्वर का जन दूसरे रास्ते से चला गया। परमेश्वर का जन उसी रास्ते वापस नहीं गया जैसे वह बेतेल आया था; या</w:t>
      </w:r>
    </w:p>
    <w:p>
      <w:pPr>
        <w:pStyle w:val="ListBullet"/>
        <w:spacing w:line="240" w:lineRule="auto"/>
        <w:ind w:left="720"/>
      </w:pPr>
      <w:r>
        <w:rPr>
          <w:lang w:val="hi_IN" w:bidi="hi_IN"/>
        </w:rPr>
      </w:r>
      <w:r>
        <w:rPr>
          <w:lang w:val="hi_IN" w:bidi="hi_IN"/>
        </w:rPr>
        <w:t>परमेश्वर का जन उसी रास्ते से वापस नहीं लौटा जिससे वह बेतेल गया था। परमेश्वर का जन एक अलग रास्ते से घर गया।</w:t>
      </w:r>
    </w:p>
    <w:p>
      <w:pPr/>
      <w:r>
        <w:rPr>
          <w:lang w:val="hi_IN" w:bidi="hi_IN"/>
        </w:rPr>
      </w:r>
      <w:r>
        <w:rPr>
          <w:lang w:val="hi_IN" w:bidi="hi_IN"/>
        </w:rPr>
        <w:t>इस ऑडियो को यहाँ रोकें।</w:t>
      </w:r>
    </w:p>
    <w:p>
      <w:pPr/>
      <w:r>
        <w:rPr>
          <w:lang w:val="hi_IN" w:bidi="hi_IN"/>
        </w:rPr>
      </w:r>
      <w:r>
        <w:rPr>
          <w:lang w:val="hi_IN" w:bidi="hi_IN"/>
        </w:rPr>
        <w:t>परमेश्वर का जन यहोवा की आज्ञाओं का पालन करता है, जो राजा यारोबाम के यहोवा की आज्ञा न मानने के विपरीत है। याद रखें कि पिछली कहानी में, राजा यारोबाम ने यहोवा की आराधना करने के नए तरीके बनाए थे, जो यहोवा की आज्ञाओं के अनुसार नहीं हैं। यह ध्यान देना महत्वपूर्ण है कि परमेश्वर का जन यहोवा की सभी आज्ञाओं का आज्ञाकारी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इस्तेमाल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राजा 13:1–10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परमेश्वर का जन</w:t>
      </w:r>
    </w:p>
    <w:p>
      <w:pPr>
        <w:pStyle w:val="ListBullet"/>
        <w:spacing w:line="240" w:lineRule="auto"/>
        <w:ind w:left="720"/>
      </w:pPr>
      <w:r>
        <w:rPr>
          <w:lang w:val="hi_IN" w:bidi="hi_IN"/>
        </w:rPr>
      </w:r>
      <w:r>
        <w:rPr>
          <w:lang w:val="hi_IN" w:bidi="hi_IN"/>
        </w:rPr>
        <w:t>राजा यारोबाम</w:t>
      </w:r>
    </w:p>
    <w:p>
      <w:pPr>
        <w:pStyle w:val="ListBullet"/>
        <w:spacing w:line="240" w:lineRule="auto"/>
        <w:ind w:left="720"/>
      </w:pPr>
      <w:r>
        <w:rPr>
          <w:lang w:val="hi_IN" w:bidi="hi_IN"/>
        </w:rPr>
      </w:r>
      <w:r>
        <w:rPr>
          <w:lang w:val="hi_IN" w:bidi="hi_IN"/>
        </w:rPr>
        <w:t>राजा योशिय्याह</w:t>
      </w:r>
    </w:p>
    <w:p>
      <w:pPr>
        <w:pStyle w:val="ListBullet"/>
        <w:spacing w:line="240" w:lineRule="auto"/>
        <w:ind w:left="720"/>
      </w:pPr>
      <w:r>
        <w:rPr>
          <w:lang w:val="hi_IN" w:bidi="hi_IN"/>
        </w:rPr>
      </w:r>
      <w:r>
        <w:rPr>
          <w:lang w:val="hi_IN" w:bidi="hi_IN"/>
        </w:rPr>
        <w:t>बेतेल की वेदी के याजक</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के रूप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की भूमिका निभा रहे व्यक्ति को यह बताना चाहिए कि यदि वह उस पात्र के स्थान पर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प्रतिक्रियाएँ निम्नलिखित हैं।</w:t>
      </w:r>
    </w:p>
    <w:p>
      <w:pPr/>
      <w:r>
        <w:rPr>
          <w:lang w:val="hi_IN" w:bidi="hi_IN"/>
        </w:rPr>
      </w:r>
      <w:r>
        <w:rPr>
          <w:lang w:val="hi_IN" w:bidi="hi_IN"/>
        </w:rPr>
        <w:t>यहोवा यहूदा से आए परमेश्वर के जन को बेतेल नगर में भेजता है ताकि वह यारोबाम से बात कर सके। जब यारोबाम बेतेल में वेदी के पास एक बलिदान चढ़ाने के लिए खड़ा था, तो परमेश्वर का जन यारोबाम के पास आता है। परमेश्वर का जन बेतेल में वेदी के विरुद्ध ऊँची आवाज़ में बोलता है। परमेश्वर का जन यहोवा के अधिकार के साथ बोलता है।</w:t>
      </w:r>
    </w:p>
    <w:p>
      <w:pPr/>
      <w:r>
        <w:rPr>
          <w:lang w:val="hi_IN" w:bidi="hi_IN"/>
        </w:rPr>
      </w:r>
      <w:r>
        <w:rPr>
          <w:lang w:val="hi_IN" w:bidi="hi_IN"/>
        </w:rPr>
        <w:t>नाटक को रोकें। परमेश्वर के जन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बेतेल में इस वेदी के पास राजा यारोबाम को देखकर हैरान हूँ! राजा यारोबाम जानता है कि वह एक याजक नहीं है और बलिदान चढ़ा नहीं सकता! राजा यारोबाम यह भी जानता है कि केवल याजकों को यरूशलेम के मंदिर में बलिदान चढ़ाना चाहिए; या</w:t>
      </w:r>
    </w:p>
    <w:p>
      <w:pPr>
        <w:pStyle w:val="ListBullet"/>
        <w:spacing w:line="240" w:lineRule="auto"/>
        <w:ind w:left="720"/>
      </w:pPr>
      <w:r>
        <w:rPr>
          <w:lang w:val="hi_IN" w:bidi="hi_IN"/>
        </w:rPr>
      </w:r>
      <w:r>
        <w:rPr>
          <w:lang w:val="hi_IN" w:bidi="hi_IN"/>
        </w:rPr>
        <w:t>मैं यहोवा की आज्ञाओं का पालन करने के लिए तैयार हूँ। मैं यहाँ बेतेल उस संदेश को साझा करने के लिए आया था जो यहोवा ने मुझे राजा यारोबाम से कहने के लिए कहा था; या</w:t>
      </w:r>
    </w:p>
    <w:p>
      <w:pPr>
        <w:pStyle w:val="ListBullet"/>
        <w:spacing w:line="240" w:lineRule="auto"/>
        <w:ind w:left="720"/>
      </w:pPr>
      <w:r>
        <w:rPr>
          <w:lang w:val="hi_IN" w:bidi="hi_IN"/>
        </w:rPr>
      </w:r>
      <w:r>
        <w:rPr>
          <w:lang w:val="hi_IN" w:bidi="hi_IN"/>
        </w:rPr>
        <w:t>मुझे पता है कि यहोवा मुझे राजा यारोबाम से बचाएगा, इसलिए मैं राजा यारोबाम से आत्मविश्वास से उस संदेश के साथ बात कर सकता हूँ जो यहोवा ने मुझे दिया था। यहोवा ने स्वयं मुझे ये बातें कहने का अधिकार दिया, इसलिए मैं राजा यारोबाम से नहीं डरता हूँ।</w:t>
      </w:r>
    </w:p>
    <w:p>
      <w:pPr/>
      <w:r>
        <w:rPr>
          <w:lang w:val="hi_IN" w:bidi="hi_IN"/>
        </w:rPr>
      </w:r>
      <w:r>
        <w:rPr>
          <w:lang w:val="hi_IN" w:bidi="hi_IN"/>
        </w:rPr>
        <w:t>साथ ही, राजा यारोबाम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क्रोध है कि यह व्यक्ति मेरे नए पर्व को बाधित कर रहा है! मैं एक बलिदान चढ़ाने की तैयारी कर रहा हूँ। यह व्यक्ति यहाँ बिना बुलाए आया था। यह व्यक्ति एक समस्या पैदा कर रहा है! या</w:t>
      </w:r>
    </w:p>
    <w:p>
      <w:pPr>
        <w:pStyle w:val="ListBullet"/>
        <w:spacing w:line="240" w:lineRule="auto"/>
        <w:ind w:left="720"/>
      </w:pPr>
      <w:r>
        <w:rPr>
          <w:lang w:val="hi_IN" w:bidi="hi_IN"/>
        </w:rPr>
      </w:r>
      <w:r>
        <w:rPr>
          <w:lang w:val="hi_IN" w:bidi="hi_IN"/>
        </w:rPr>
        <w:t>मुझे आशा है कि इस्राएल के उत्तरी गोत्रों के लोग इस व्यक्ति की कोई बात नहीं सुनेंगे। मैं चाहता हूँ कि उत्तरी राज्य के लोग बेतेल में इस वेदी पर आराधना करने के लिए आएँ, और मैं नहीं चाहता कि यह व्यक्ति इस बारे में उनका मन बदले; या</w:t>
      </w:r>
    </w:p>
    <w:p>
      <w:pPr>
        <w:pStyle w:val="ListBullet"/>
        <w:spacing w:line="240" w:lineRule="auto"/>
        <w:ind w:left="720"/>
      </w:pPr>
      <w:r>
        <w:rPr>
          <w:lang w:val="hi_IN" w:bidi="hi_IN"/>
        </w:rPr>
      </w:r>
      <w:r>
        <w:rPr>
          <w:lang w:val="hi_IN" w:bidi="hi_IN"/>
        </w:rPr>
        <w:t>मुझे परवाह नहीं है कि यह व्यक्ति मुझसे क्या कहता है या वह कौन है। मैं इस व्यक्ति को दूर भेज दूँगा क्योंकि मैं यहाँ राजा हूँ!</w:t>
      </w:r>
    </w:p>
    <w:p>
      <w:pPr/>
      <w:r>
        <w:rPr>
          <w:lang w:val="hi_IN" w:bidi="hi_IN"/>
        </w:rPr>
      </w:r>
      <w:r>
        <w:rPr>
          <w:lang w:val="hi_IN" w:bidi="hi_IN"/>
        </w:rPr>
        <w:t>नाटक को जारी रखें।</w:t>
      </w:r>
    </w:p>
    <w:p>
      <w:pPr/>
      <w:r>
        <w:rPr>
          <w:lang w:val="hi_IN" w:bidi="hi_IN"/>
        </w:rPr>
      </w:r>
      <w:r>
        <w:rPr>
          <w:lang w:val="hi_IN" w:bidi="hi_IN"/>
        </w:rPr>
        <w:t>परमेश्वर का जन कहता है, “हे वेदी, यहोवा की सुनो! यहोवा आपसे कहता है कि दाऊद के परिवार का एक पुत्र होगा। लोग इस पुत्र का नाम योशिय्याह रखेंगे। हे वेदी, याजक तुझ पर बलिदान चढ़ाते हैं, लेकिन एक दिन, योशिय्याह इन याजकों को तुझ पर बलिदान चढ़ाएगा! इस वेदी पर, लोग लोगों की हड्डियों को जलाएँगे!" परमेश्वर का जन उसी दिन यहोवा की ओर से एक चिन्ह भी देता है। वेदी टूट जाएगी, और चर्बी की राख बाहर उंडेल दी जाएगी।</w:t>
      </w:r>
    </w:p>
    <w:p>
      <w:pPr/>
      <w:r>
        <w:rPr>
          <w:lang w:val="hi_IN" w:bidi="hi_IN"/>
        </w:rPr>
      </w:r>
      <w:r>
        <w:rPr>
          <w:lang w:val="hi_IN" w:bidi="hi_IN"/>
        </w:rPr>
        <w:t>नाटक को रोकें। राजा यारोबाम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यह व्यक्ति नहीं जानता कि वह किस बारे में बात कर रहा है। यह व्यक्ति एक वेदी से क्यों बात कर रहा है? यह व्यक्ति क्यों सोचता है कि वह यहोवा के अधिकार के साथ बात कर रहा है? या</w:t>
      </w:r>
    </w:p>
    <w:p>
      <w:pPr>
        <w:pStyle w:val="ListBullet"/>
        <w:spacing w:line="240" w:lineRule="auto"/>
        <w:ind w:left="720"/>
      </w:pPr>
      <w:r>
        <w:rPr>
          <w:lang w:val="hi_IN" w:bidi="hi_IN"/>
        </w:rPr>
      </w:r>
      <w:r>
        <w:rPr>
          <w:lang w:val="hi_IN" w:bidi="hi_IN"/>
        </w:rPr>
        <w:t>मैं इस बात से नाराज़ हूँ कि यह आदमी सोचता है कि एक दिन योशिय्याह नाम का कोई व्यक्ति इसी वेदी पर इस वेदी के याजकों की बलि चढ़ाएगा! यह कभी नहीं होगा। या</w:t>
      </w:r>
    </w:p>
    <w:p>
      <w:pPr>
        <w:pStyle w:val="ListBullet"/>
        <w:spacing w:line="240" w:lineRule="auto"/>
        <w:ind w:left="720"/>
      </w:pPr>
      <w:r>
        <w:rPr>
          <w:lang w:val="hi_IN" w:bidi="hi_IN"/>
        </w:rPr>
      </w:r>
      <w:r>
        <w:rPr>
          <w:lang w:val="hi_IN" w:bidi="hi_IN"/>
        </w:rPr>
        <w:t>यह वेदी अच्छी है, और मुझे क्रोध है कि यह व्यक्ति सोचता है कि एक दिन लोग इस वेदी पर मानवीय हड्डियों को जलाएँगे। यदि ऐसा होता है, तो कोई भी फिर से इस वेदी का उपयोग नहीं कर पाएगा। यह कभी नहीं होगा। या</w:t>
      </w:r>
    </w:p>
    <w:p>
      <w:pPr>
        <w:pStyle w:val="ListBullet"/>
        <w:spacing w:line="240" w:lineRule="auto"/>
        <w:ind w:left="720"/>
      </w:pPr>
      <w:r>
        <w:rPr>
          <w:lang w:val="hi_IN" w:bidi="hi_IN"/>
        </w:rPr>
      </w:r>
      <w:r>
        <w:rPr>
          <w:lang w:val="hi_IN" w:bidi="hi_IN"/>
        </w:rPr>
        <w:t>मुझे नहीं पता कि यह व्यक्ति यहोवा की ओर से एक चिन्ह के बारे में क्या कह रहा है। कोई भी इस वेदी को नहीं तोड़ेगा, और बलिदानों की राख नहीं बिखरेगी।</w:t>
      </w:r>
    </w:p>
    <w:p>
      <w:pPr/>
      <w:r>
        <w:rPr>
          <w:lang w:val="hi_IN" w:bidi="hi_IN"/>
        </w:rPr>
      </w:r>
      <w:r>
        <w:rPr>
          <w:lang w:val="hi_IN" w:bidi="hi_IN"/>
        </w:rPr>
        <w:t>साथ ही, परमेश्वर के जन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खुशी है कि किसी दिन, योशिय्याह इस वेदी को तोड़ देगा। यहोवा इस वेदी या इस वेदी पर चढ़ाए जाने वाले बलिदानों को स्वीकार नहीं करता; या</w:t>
      </w:r>
    </w:p>
    <w:p>
      <w:pPr>
        <w:pStyle w:val="ListBullet"/>
        <w:spacing w:line="240" w:lineRule="auto"/>
        <w:ind w:left="720"/>
      </w:pPr>
      <w:r>
        <w:rPr>
          <w:lang w:val="hi_IN" w:bidi="hi_IN"/>
        </w:rPr>
      </w:r>
      <w:r>
        <w:rPr>
          <w:lang w:val="hi_IN" w:bidi="hi_IN"/>
        </w:rPr>
        <w:t>मुझे राजा यारोबाम को यह संदेश देने में खुशी है। यारोबाम यहोवा के पीछे नहीं चल रहा है, और यारोबाम को यह जानने की आवश्यकता है कि किसी दिन, यहोवा उसकी आज्ञा न मानने के कारण उसका न्याय करेगा; या</w:t>
      </w:r>
    </w:p>
    <w:p>
      <w:pPr>
        <w:pStyle w:val="ListBullet"/>
        <w:spacing w:line="240" w:lineRule="auto"/>
        <w:ind w:left="720"/>
      </w:pPr>
      <w:r>
        <w:rPr>
          <w:lang w:val="hi_IN" w:bidi="hi_IN"/>
        </w:rPr>
      </w:r>
      <w:r>
        <w:rPr>
          <w:lang w:val="hi_IN" w:bidi="hi_IN"/>
        </w:rPr>
        <w:t>मेरी इच्छा है कि यहोवा आज आकर इस वेदी को तोड़ दे। यह भयानक है कि राजा यारोबाम यहाँ बलिदान चढ़ा रहा है!</w:t>
      </w:r>
    </w:p>
    <w:p>
      <w:pPr/>
      <w:r>
        <w:rPr>
          <w:lang w:val="hi_IN" w:bidi="hi_IN"/>
        </w:rPr>
      </w:r>
      <w:r>
        <w:rPr>
          <w:lang w:val="hi_IN" w:bidi="hi_IN"/>
        </w:rPr>
        <w:t>नाटक को जारी रखें।</w:t>
      </w:r>
    </w:p>
    <w:p>
      <w:pPr/>
      <w:r>
        <w:rPr>
          <w:lang w:val="hi_IN" w:bidi="hi_IN"/>
        </w:rPr>
      </w:r>
      <w:r>
        <w:rPr>
          <w:lang w:val="hi_IN" w:bidi="hi_IN"/>
        </w:rPr>
        <w:t>राजा यारोबाम ने सुना कि परमेश्वर का जन बेतेल में वेदी के विरुद्ध क्या पुकारता है। राजा यारोबाम वेदी पर अपना हाथ बढ़ाता है और परमेश्वर के जन की ओर इशारा करता है। राजा यारोबाम अपने लोगों से कहता है, “उस व्यक्ति को पकड़ लो!” लेकिन जिस हाथ को उसने परमेश्वर के जन की ओर उठाया था, वह अकड़कर सूख जाता है, और राजा यारोबाम अपना हाथ हिला नहीं पाता। साथ ही, वेदी अलग हो गई, और चिसाई वाली राख बाहर उंडेल दी गई। यह चिन्ह ठीक वैसे ही हुआ जैसे परमेश्वर के जन ने कहा था, जब परमेश्वर के जन ने यहोवा के अधिकार से यह चिन्ह बताया।</w:t>
      </w:r>
    </w:p>
    <w:p>
      <w:pPr/>
      <w:r>
        <w:rPr>
          <w:lang w:val="hi_IN" w:bidi="hi_IN"/>
        </w:rPr>
      </w:r>
      <w:r>
        <w:rPr>
          <w:lang w:val="hi_IN" w:bidi="hi_IN"/>
        </w:rPr>
        <w:t>नाटक को रोकें। राजा यारोबाम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क्रोध है कि यह व्यक्ति मेरी नई वेदी पर निडर होकर बोलने का साहस करता है। मैं इस व्यक्ति को दण्ड देना चाहता हूँ! या</w:t>
      </w:r>
    </w:p>
    <w:p>
      <w:pPr>
        <w:pStyle w:val="ListBullet"/>
        <w:spacing w:line="240" w:lineRule="auto"/>
        <w:ind w:left="720"/>
      </w:pPr>
      <w:r>
        <w:rPr>
          <w:lang w:val="hi_IN" w:bidi="hi_IN"/>
        </w:rPr>
      </w:r>
      <w:r>
        <w:rPr>
          <w:lang w:val="hi_IN" w:bidi="hi_IN"/>
        </w:rPr>
        <w:t>मैं हैरान हूँ कि मेरा हाथ हिल नहीं पा रहा है! यह मेरे साथ क्यों हुआ? या</w:t>
      </w:r>
    </w:p>
    <w:p>
      <w:pPr>
        <w:pStyle w:val="ListBullet"/>
        <w:spacing w:line="240" w:lineRule="auto"/>
        <w:ind w:left="720"/>
      </w:pPr>
      <w:r>
        <w:rPr>
          <w:lang w:val="hi_IN" w:bidi="hi_IN"/>
        </w:rPr>
      </w:r>
      <w:r>
        <w:rPr>
          <w:lang w:val="hi_IN" w:bidi="hi_IN"/>
        </w:rPr>
        <w:t>मैं सोचता हूँ कि क्या यहोवा ने मेरे हाथ को लकवाग्रस्त करके मुझे दण्ड दिया था। मुझे चिंता है कि शायद यहोवा यहाँ बेतेल में मेरी नई वेदी को स्वीकार न करे।</w:t>
      </w:r>
    </w:p>
    <w:p>
      <w:pPr/>
      <w:r>
        <w:rPr>
          <w:lang w:val="hi_IN" w:bidi="hi_IN"/>
        </w:rPr>
      </w:r>
      <w:r>
        <w:rPr>
          <w:lang w:val="hi_IN" w:bidi="hi_IN"/>
        </w:rPr>
        <w:t>नाटक को जारी रखें।</w:t>
      </w:r>
    </w:p>
    <w:p>
      <w:pPr/>
      <w:r>
        <w:rPr>
          <w:lang w:val="hi_IN" w:bidi="hi_IN"/>
        </w:rPr>
      </w:r>
      <w:r>
        <w:rPr>
          <w:lang w:val="hi_IN" w:bidi="hi_IN"/>
        </w:rPr>
        <w:t>राजा यारोबाम परमेश्वर के जन से कहता है, “कृपया अपने परमेश्वर यहोवा से प्रार्थना करें ताकि मैं फिर से अपने हाथ का उपयोग कर सकूँ।” इसलिए, परमेश्वर का जन यहोवा से प्रार्थना करता है, और यहोवा राजा यारोबाम के हाथ को चंगा करता है। राजा का हाथ फिर से स्वस्थ है!</w:t>
      </w:r>
    </w:p>
    <w:p>
      <w:pPr/>
      <w:r>
        <w:rPr>
          <w:lang w:val="hi_IN" w:bidi="hi_IN"/>
        </w:rPr>
      </w:r>
      <w:r>
        <w:rPr>
          <w:lang w:val="hi_IN" w:bidi="hi_IN"/>
        </w:rPr>
        <w:t>नाटक को रोकें। राजा यारोबाम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पता है कि यहोवा मुझसे अधिक इस व्यक्ति की बात सुनेगा, इसलिए मैं चाहता हूँ कि यह व्यक्ति यहोवा से मेरे हाथ को चंगा करने के लिए प्रार्थना करे; या</w:t>
      </w:r>
    </w:p>
    <w:p>
      <w:pPr>
        <w:pStyle w:val="ListBullet"/>
        <w:spacing w:line="240" w:lineRule="auto"/>
        <w:ind w:left="720"/>
      </w:pPr>
      <w:r>
        <w:rPr>
          <w:lang w:val="hi_IN" w:bidi="hi_IN"/>
        </w:rPr>
      </w:r>
      <w:r>
        <w:rPr>
          <w:lang w:val="hi_IN" w:bidi="hi_IN"/>
        </w:rPr>
        <w:t>मुझे आशा है कि यहोवा मेरे हाथ को चंगा कर सकता है। मुझे अपने हाथ का उपयोग करने में सक्षम होने की आवश्यकता है! या</w:t>
      </w:r>
    </w:p>
    <w:p>
      <w:pPr>
        <w:pStyle w:val="ListBullet"/>
        <w:spacing w:line="240" w:lineRule="auto"/>
        <w:ind w:left="720"/>
      </w:pPr>
      <w:r>
        <w:rPr>
          <w:lang w:val="hi_IN" w:bidi="hi_IN"/>
        </w:rPr>
      </w:r>
      <w:r>
        <w:rPr>
          <w:lang w:val="hi_IN" w:bidi="hi_IN"/>
        </w:rPr>
        <w:t>शायद अगर यह व्यक्ति यहोवा से प्रार्थना करे और मेरा हाथ ठीक हो जाए, तो मैं उसकी बातों को अधिक ध्यान से सुनूँगा।</w:t>
      </w:r>
    </w:p>
    <w:p>
      <w:pPr/>
      <w:r>
        <w:rPr>
          <w:lang w:val="hi_IN" w:bidi="hi_IN"/>
        </w:rPr>
      </w:r>
      <w:r>
        <w:rPr>
          <w:lang w:val="hi_IN" w:bidi="hi_IN"/>
        </w:rPr>
        <w:t>नाटक को जारी रखें।</w:t>
      </w:r>
    </w:p>
    <w:p>
      <w:pPr/>
      <w:r>
        <w:rPr>
          <w:lang w:val="hi_IN" w:bidi="hi_IN"/>
        </w:rPr>
      </w:r>
      <w:r>
        <w:rPr>
          <w:lang w:val="hi_IN" w:bidi="hi_IN"/>
        </w:rPr>
        <w:t>राजा यारोबाम परमेश्वर के जन से यह भी कहता है, “मेरे साथ घर चल और मेरे साथ भोजन कर।” मैं तुझे एक प्रतिफल भी दूँगा।" लेकिन परमेश्वर का जन राजा यारोबाम से कहता है, “यदि तुम मुझे अपनी आधी संपत्ति का प्रस्ताव दोगे, तो भी मैं तुम्हारे साथ नहीं जाऊँगा। मैं यहाँ कुछ भी नहीं खाऊँगा या पीऊँगा। यहोवा ने मुझे यह आदेश दिया, ‘रोटी मत खाओ, पानी मत पीओ, और उसी रास्ते से मत लौट जिस रास्ते तुम आए थे।’ परमेश्वर का जन उसी रास्ते से वापस नहीं लौटा जिससे वह बेतेल गया था। परमेश्वर का जन एक अलग रास्ते से घर गया।</w:t>
      </w:r>
    </w:p>
    <w:p>
      <w:pPr/>
      <w:r>
        <w:rPr>
          <w:lang w:val="hi_IN" w:bidi="hi_IN"/>
        </w:rPr>
      </w:r>
      <w:r>
        <w:rPr>
          <w:lang w:val="hi_IN" w:bidi="hi_IN"/>
        </w:rPr>
        <w:t>नाटक को रोकें। राजा यारोबाम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इस बात से बहुत नाराज़ हूँ कि इस व्यक्ति ने मेरे साथ भोजन करने से इनकार कर दिया! मैं इस आदमी को मेरा हाथ ठीक करने के लिए इनाम देना चाहता था, और अब यह आदमी मेरे साथ खाना खाने से मना कर रहा है! या</w:t>
      </w:r>
    </w:p>
    <w:p>
      <w:pPr>
        <w:pStyle w:val="ListBullet"/>
        <w:spacing w:line="240" w:lineRule="auto"/>
        <w:ind w:left="720"/>
      </w:pPr>
      <w:r>
        <w:rPr>
          <w:lang w:val="hi_IN" w:bidi="hi_IN"/>
        </w:rPr>
      </w:r>
      <w:r>
        <w:rPr>
          <w:lang w:val="hi_IN" w:bidi="hi_IN"/>
        </w:rPr>
        <w:t>मैं चाहता था कि यह व्यक्ति मेरे साथ भोजन करे, क्योंकि तब मुझे लगता कि यहोवा अब मुझसे इतना क्रोधित नहीं है। मैं चाहता हूँ कि उत्तरी राज्य के सभी लोग यह सोचें कि यहोवा वास्तव में बेतेल में इस नई वेदी को स्वीकार करता है; या</w:t>
      </w:r>
    </w:p>
    <w:p>
      <w:pPr>
        <w:pStyle w:val="ListBullet"/>
        <w:spacing w:line="240" w:lineRule="auto"/>
        <w:ind w:left="720"/>
      </w:pPr>
      <w:r>
        <w:rPr>
          <w:lang w:val="hi_IN" w:bidi="hi_IN"/>
        </w:rPr>
      </w:r>
      <w:r>
        <w:rPr>
          <w:lang w:val="hi_IN" w:bidi="hi_IN"/>
        </w:rPr>
        <w:t>मैं शर्मिंदा हूँ कि इस व्यक्ति ने मेरा निमंत्रण ठुकरा दिया। जब इस्राएल के उत्तरी राज्य के लोग यह सुनेंगे कि किसी ने राजा के साथ भोजन करने के निमंत्रण को अस्वीकार कर दिया है, तो वे क्या सोचेंगे?</w:t>
      </w:r>
    </w:p>
    <w:p>
      <w:pPr/>
      <w:r>
        <w:rPr>
          <w:lang w:val="hi_IN" w:bidi="hi_IN"/>
        </w:rPr>
      </w:r>
      <w:r>
        <w:rPr>
          <w:lang w:val="hi_IN" w:bidi="hi_IN"/>
        </w:rPr>
        <w:t>साथ ही, परमेश्वर के जन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यहोवा ने मुझे कड़ी आज्ञाएँ दीं कि मैं यहाँ न कुछ खाऊँ, न पीऊँ, और न ही उस रास्ते से घर लौटूँ जिससे मैं बेतेल आया था। मैं यहोवा की सभी आज्ञाओं का पालन करने वाला हूँ; या</w:t>
      </w:r>
    </w:p>
    <w:p>
      <w:pPr>
        <w:pStyle w:val="ListBullet"/>
        <w:spacing w:line="240" w:lineRule="auto"/>
        <w:ind w:left="720"/>
      </w:pPr>
      <w:r>
        <w:rPr>
          <w:lang w:val="hi_IN" w:bidi="hi_IN"/>
        </w:rPr>
      </w:r>
      <w:r>
        <w:rPr>
          <w:lang w:val="hi_IN" w:bidi="hi_IN"/>
        </w:rPr>
        <w:t>मैं राजा यारोबाम के साथ भोजन नहीं करना चाहता हूँ! राजा यारोबाम यहोवा का अनुसरण नहीं करता है, और मैं नहीं चाहता कि राजा यारोबाम यह सोचे कि मैं उसे और उसकी नई प्रथाओं को स्वीकार करता हूँ; या</w:t>
      </w:r>
    </w:p>
    <w:p>
      <w:pPr>
        <w:pStyle w:val="ListBullet"/>
        <w:spacing w:line="240" w:lineRule="auto"/>
        <w:ind w:left="720"/>
      </w:pPr>
      <w:r>
        <w:rPr>
          <w:lang w:val="hi_IN" w:bidi="hi_IN"/>
        </w:rPr>
      </w:r>
      <w:r>
        <w:rPr>
          <w:lang w:val="hi_IN" w:bidi="hi_IN"/>
        </w:rPr>
        <w:t>काश यहोवा ने राजा यारोबाम के हाथ को चंगा नहीं किया होता। मुझे लगता है कि राजा यारोबाम यहोवा की ओर से दण्ड के योग्य है; या</w:t>
      </w:r>
    </w:p>
    <w:p>
      <w:pPr>
        <w:pStyle w:val="ListBullet"/>
        <w:spacing w:line="240" w:lineRule="auto"/>
        <w:ind w:left="720"/>
      </w:pPr>
      <w:r>
        <w:rPr>
          <w:lang w:val="hi_IN" w:bidi="hi_IN"/>
        </w:rPr>
      </w:r>
      <w:r>
        <w:rPr>
          <w:lang w:val="hi_IN" w:bidi="hi_IN"/>
        </w:rPr>
        <w:t>मैं जितनी जल्दी हो सके बेतेल छोड़ना चाहता हूँ। मैंने यहोवा की ओर से संदेश पहुँचाया, और अब मैं घर लौटना चाहता हूँ।</w:t>
      </w:r>
      <w:r>
        <w:rPr>
          <w:lang w:val="hi_IN" w:bidi="hi_IN"/>
        </w:rPr>
      </w:r>
    </w:p>
    <w:p>
      <w:pPr>
        <w:pStyle w:val="Heading3"/>
      </w:pPr>
      <w:r>
        <w:rPr>
          <w:lang w:val="hi_IN" w:bidi="hi_IN"/>
        </w:rPr>
        <w:t>आवश्यक जानकारी</w:t>
      </w:r>
    </w:p>
    <w:p>
      <w:pPr/>
      <w:r>
        <w:rPr>
          <w:lang w:val="hi_IN" w:bidi="hi_IN"/>
        </w:rPr>
      </w:r>
      <w:r>
        <w:rPr>
          <w:lang w:val="hi_IN" w:bidi="hi_IN"/>
        </w:rPr>
        <w:t>1 राजा 13:1–10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b/>
          <w:lang w:val="hi_IN" w:bidi="hi_IN"/>
        </w:rPr>
        <w:t>परमेश्वर का एक जन</w:t>
      </w:r>
      <w:r>
        <w:rPr>
          <w:lang w:val="hi_IN" w:bidi="hi_IN"/>
        </w:rPr>
        <w:t xml:space="preserve"> </w:t>
      </w:r>
      <w:r>
        <w:rPr>
          <w:b/>
          <w:lang w:val="hi_IN" w:bidi="hi_IN"/>
        </w:rPr>
        <w:t>यहूदा</w:t>
      </w:r>
      <w:r>
        <w:rPr>
          <w:lang w:val="hi_IN" w:bidi="hi_IN"/>
        </w:rPr>
        <w:t xml:space="preserve"> से बेतेल </w:t>
      </w:r>
      <w:r>
        <w:rPr>
          <w:b/>
          <w:lang w:val="hi_IN" w:bidi="hi_IN"/>
        </w:rPr>
        <w:t>यहोवा</w:t>
      </w:r>
      <w:r>
        <w:rPr>
          <w:lang w:val="hi_IN" w:bidi="hi_IN"/>
        </w:rPr>
        <w:t xml:space="preserve"> के </w:t>
      </w:r>
      <w:r>
        <w:rPr>
          <w:b/>
          <w:lang w:val="hi_IN" w:bidi="hi_IN"/>
        </w:rPr>
        <w:t>वचन</w:t>
      </w:r>
      <w:r>
        <w:rPr>
          <w:lang w:val="hi_IN" w:bidi="hi_IN"/>
        </w:rPr>
        <w:t xml:space="preserve"> द्वारा आता है। पुराने नियम में, लोग कभी-कभी एक भविष्यद्वक्ता को “परमेश्वर का जन” कहते हैं। यहोवा लोगों के लिए संदेशों के साथ भविष्यद्वक्ताओं को भेजता है। यहूदा इस्राएल का दक्षिणी राज्य है जिसमें बिन्यामीन और यहूदा के गोत्रों की भूमि शामिल है। “यहोवा के वचन से” का अर्थ है कि परमेश्वर का यह जन यहोवा की ओर से एक संदेश के साथ यहोवा के अधिकार के साथ आता है। यहोवा परमेश्वर का व्यक्तिगत नाम है। "परमेश्वर का जन", यहूदा, वचन, यहोवा और परमेश्वर का अनुवाद उसी तरह करें जैसे आपने पिछले भागों में किया है। “परमेश्वर का जन” के बारे में अधिक जानकारी के लिए मुख्य शब्दावली में भविष्यद्वक्ता देखें। यहूदा, वचन, यहोवा और परमेश्वर के बारे में अधिक जानकारी के लिए मुख्य शब्दावली देखें।</w:t>
      </w:r>
    </w:p>
    <w:p>
      <w:pPr/>
      <w:r>
        <w:rPr>
          <w:lang w:val="hi_IN" w:bidi="hi_IN"/>
        </w:rPr>
      </w:r>
      <w:r>
        <w:rPr>
          <w:lang w:val="hi_IN" w:bidi="hi_IN"/>
        </w:rPr>
        <w:t xml:space="preserve">राजा यारोबाम </w:t>
      </w:r>
      <w:r>
        <w:rPr>
          <w:b/>
          <w:lang w:val="hi_IN" w:bidi="hi_IN"/>
        </w:rPr>
        <w:t>वेदी</w:t>
      </w:r>
      <w:r>
        <w:rPr>
          <w:lang w:val="hi_IN" w:bidi="hi_IN"/>
        </w:rPr>
        <w:t xml:space="preserve"> के पास </w:t>
      </w:r>
      <w:r>
        <w:rPr>
          <w:b/>
          <w:lang w:val="hi_IN" w:bidi="hi_IN"/>
        </w:rPr>
        <w:t>भेंट</w:t>
      </w:r>
      <w:r>
        <w:rPr>
          <w:lang w:val="hi_IN" w:bidi="hi_IN"/>
        </w:rPr>
        <w:t xml:space="preserve"> चढ़ाने के लिए खड़ा है। वेदी वह स्थान होती है जहाँ लोग परमेश्वर को भेंट या बलिदान चढ़ाते हैं। भेंट वह उपहार है जो लोग परमेश्वर को देते हैं। वेदी और भेंट का अनुवाद उसी तरह करें जैसे आपने पिछले भागों में किया है। वेदी और भेंट के बारे में अधिक जानकारी के लिए मुख्य शब्दावली देखें।</w:t>
      </w:r>
    </w:p>
    <w:p>
      <w:pPr/>
      <w:r>
        <w:rPr>
          <w:lang w:val="hi_IN" w:bidi="hi_IN"/>
        </w:rPr>
      </w:r>
      <w:r>
        <w:rPr>
          <w:lang w:val="hi_IN" w:bidi="hi_IN"/>
        </w:rPr>
        <w:t xml:space="preserve">परमेश्वर का जन कहता है कि </w:t>
      </w:r>
      <w:r>
        <w:rPr>
          <w:b/>
          <w:lang w:val="hi_IN" w:bidi="hi_IN"/>
        </w:rPr>
        <w:t>दाऊद के घराने</w:t>
      </w:r>
      <w:r>
        <w:rPr>
          <w:lang w:val="hi_IN" w:bidi="hi_IN"/>
        </w:rPr>
        <w:t xml:space="preserve"> का एक </w:t>
      </w:r>
      <w:r>
        <w:rPr>
          <w:b/>
          <w:lang w:val="hi_IN" w:bidi="hi_IN"/>
        </w:rPr>
        <w:t>पुत्र</w:t>
      </w:r>
      <w:r>
        <w:rPr>
          <w:lang w:val="hi_IN" w:bidi="hi_IN"/>
        </w:rPr>
        <w:t xml:space="preserve"> या एक पुरुष बच्चा होगा। दाऊद के घराने का अर्थ है इस्राएल के दूसरे राजा, दाऊद के वंशज। भविष्य में एक दिन, दाऊद के एक </w:t>
      </w:r>
      <w:r>
        <w:rPr>
          <w:b/>
          <w:lang w:val="hi_IN" w:bidi="hi_IN"/>
        </w:rPr>
        <w:t>वंशज</w:t>
      </w:r>
      <w:r>
        <w:rPr>
          <w:lang w:val="hi_IN" w:bidi="hi_IN"/>
        </w:rPr>
        <w:t xml:space="preserve"> का एक बेटा होगा जिसका नाम लोग योशिय्याह रखेंगे। पुत्र, जिसका वास्तव में अर्थ वंशज है, और “दाऊद का घराना” का अनुवाद उसी तरह करें जैसे आपने पिछले भागों में किया है। पुत्र, वंशज और “दाऊद का घराना” के बारे में अधिक जानकारी के लिए मुख्य शब्दावली देखें।</w:t>
      </w:r>
    </w:p>
    <w:p>
      <w:pPr/>
      <w:r>
        <w:rPr>
          <w:lang w:val="hi_IN" w:bidi="hi_IN"/>
        </w:rPr>
      </w:r>
      <w:r>
        <w:rPr>
          <w:lang w:val="hi_IN" w:bidi="hi_IN"/>
        </w:rPr>
        <w:t xml:space="preserve">योशिय्याह बेतेल की वेदी पर </w:t>
      </w:r>
      <w:r>
        <w:rPr>
          <w:b/>
          <w:lang w:val="hi_IN" w:bidi="hi_IN"/>
        </w:rPr>
        <w:t>ऊँचे स्थानों</w:t>
      </w:r>
      <w:r>
        <w:rPr>
          <w:lang w:val="hi_IN" w:bidi="hi_IN"/>
        </w:rPr>
        <w:t xml:space="preserve"> के </w:t>
      </w:r>
      <w:r>
        <w:rPr>
          <w:b/>
          <w:lang w:val="hi_IN" w:bidi="hi_IN"/>
        </w:rPr>
        <w:t>याजकों</w:t>
      </w:r>
      <w:r>
        <w:rPr>
          <w:lang w:val="hi_IN" w:bidi="hi_IN"/>
        </w:rPr>
        <w:t xml:space="preserve"> की </w:t>
      </w:r>
      <w:r>
        <w:rPr>
          <w:b/>
          <w:lang w:val="hi_IN" w:bidi="hi_IN"/>
        </w:rPr>
        <w:t>बलिदान</w:t>
      </w:r>
      <w:r>
        <w:rPr>
          <w:lang w:val="hi_IN" w:bidi="hi_IN"/>
        </w:rPr>
        <w:t xml:space="preserve"> चढ़ाएगा। मूसा की व्यवस्था में, यहोवा ने इस्राएलियों से कहा कि पशुओं, भोजन, तेल और अनाज को कैसे बलिदान करना है। याजक एकमात्र वे लोग हैं जिन्हें बलिदान चढ़ाना चाहिए। ऊँचे स्थान वे स्थान हैं जहाँ लोग मूर्तियों या अन्य देवताओं के प्रति बलिदान चढ़ाते थे। ऊँचे स्थान अक्सर पहाड़ियों पर होते हैं, या भूमि के ऊँचे क्षेत्र होते हैं, लेकिन सभी “ऊँचे स्थान” पहाड़ियों में नहीं होते हैं। बलिदान, याजकों और ऊँचे स्थानों का अनुवाद उसी तरह करें जैसे आपने पिछले भागों में किया है। बलिदान और याजकों के बारे में अधिक जानकारी के लिए मुख्य शब्दावली देखें।</w:t>
      </w:r>
    </w:p>
    <w:p>
      <w:pPr/>
      <w:r>
        <w:rPr>
          <w:lang w:val="hi_IN" w:bidi="hi_IN"/>
        </w:rPr>
      </w:r>
      <w:r>
        <w:rPr>
          <w:lang w:val="hi_IN" w:bidi="hi_IN"/>
        </w:rPr>
        <w:t>परमेश्वर का जन यह भी कहता है कि यहोवा एक चिन्ह या प्रमाण देता है कि परमेश्वर का जन जो कहता है, वह सत्य है। चिन्ह यह है कि वेदी अलग हो जाएगी, और चिसाई वाली राख उंडेल दी जाएगी।</w:t>
      </w:r>
    </w:p>
    <w:p>
      <w:pPr/>
      <w:r>
        <w:rPr>
          <w:lang w:val="hi_IN" w:bidi="hi_IN"/>
        </w:rPr>
      </w:r>
      <w:r>
        <w:rPr>
          <w:lang w:val="hi_IN" w:bidi="hi_IN"/>
        </w:rPr>
        <w:t>यहाँ रुकें और समूह में इस प्रश्न पर चर्चा करें: आप इस भाग में "</w:t>
      </w:r>
      <w:r>
        <w:rPr>
          <w:b/>
          <w:lang w:val="hi_IN" w:bidi="hi_IN"/>
        </w:rPr>
        <w:t>चिन्ह</w:t>
      </w:r>
      <w:r>
        <w:rPr>
          <w:lang w:val="hi_IN" w:bidi="hi_IN"/>
        </w:rPr>
        <w:t>" का अनुवाद कैसे करेंगे? चिन्ह का अनुवाद उसी तरह करें जैसे आपने पुराने नियम के अन्य भागों में किया है। चिन्ह के बारे में अधिक जानकारी के लिए, मुख्य शब्दावली को देखें। इस ऑडियो को यहाँ रोकें।</w:t>
      </w:r>
    </w:p>
    <w:p>
      <w:pPr/>
      <w:r>
        <w:rPr>
          <w:lang w:val="hi_IN" w:bidi="hi_IN"/>
        </w:rPr>
      </w:r>
      <w:r>
        <w:rPr>
          <w:b/>
          <w:lang w:val="hi_IN" w:bidi="hi_IN"/>
        </w:rPr>
        <w:t>राजा</w:t>
      </w:r>
      <w:r>
        <w:rPr>
          <w:lang w:val="hi_IN" w:bidi="hi_IN"/>
        </w:rPr>
        <w:t xml:space="preserve"> यारोबाम सुनता है कि परमेश्वर का जन वेदी के विरुद्ध क्या कहता है। राजा का अनुवाद उसी तरह करें जैसे आपने पिछले भागों में किया है। राजा के बारे में अधिक जानकारी के लिए, मुख्य शब्दावली देखें।</w:t>
      </w:r>
    </w:p>
    <w:p>
      <w:pPr/>
      <w:r>
        <w:rPr>
          <w:lang w:val="hi_IN" w:bidi="hi_IN"/>
        </w:rPr>
      </w:r>
      <w:r>
        <w:rPr>
          <w:lang w:val="hi_IN" w:bidi="hi_IN"/>
        </w:rPr>
        <w:t xml:space="preserve">राजा यारोबाम परमेश्वर के जन से कहता है कि वह राजा यारोबाम के लिए </w:t>
      </w:r>
      <w:r>
        <w:rPr>
          <w:b/>
          <w:lang w:val="hi_IN" w:bidi="hi_IN"/>
        </w:rPr>
        <w:t>प्रार्थना</w:t>
      </w:r>
      <w:r>
        <w:rPr>
          <w:lang w:val="hi_IN" w:bidi="hi_IN"/>
        </w:rPr>
        <w:t xml:space="preserve"> करे। राजा यारोबाम परमेश्वर के जन से कहता है कि वह यहोवा से एक विशेष प्रकार की प्रार्थना करे, जहाँ कोई व्यक्ति किसी चीज़ के लिए यहोवा से आग्रहपूर्वक प्रार्थना करता है। प्रार्थना के लिए उसी शब्द या वाक्यांश का उपयोग करें जिसका उपयोग आपने पहले किया है, और अधिक जानकारी के लिए मुख्य शब्दावली में प्रार्थना देखें।</w:t>
      </w:r>
    </w:p>
    <w:p>
      <w:pPr/>
      <w:r>
        <w:rPr>
          <w:lang w:val="hi_IN" w:bidi="hi_IN"/>
        </w:rPr>
      </w:r>
      <w:r>
        <w:rPr>
          <w:lang w:val="hi_IN" w:bidi="hi_IN"/>
        </w:rPr>
        <w:t>यहाँ रुकें और समूह में इस प्रश्न पर चर्चा करें: आप इस विचार का अनुवाद कैसे करेंगे कि राजा यारोबाम चाहता है कि परमेश्वर का जन यहोवा से विनती करे ताकि राजा यारोबाम का हाथ चंगा हो सके? इस ऑडियो को यहाँ रोकें।</w:t>
      </w:r>
    </w:p>
    <w:p>
      <w:pPr/>
      <w:r>
        <w:rPr>
          <w:lang w:val="hi_IN" w:bidi="hi_IN"/>
        </w:rPr>
      </w:r>
      <w:r>
        <w:rPr>
          <w:lang w:val="hi_IN" w:bidi="hi_IN"/>
        </w:rPr>
        <w:t>परमेश्वर का जन यहोवा से प्रार्थना करता है, और यहोवा राजा यारोबाम के लकवाग्रस्त हाथ को चंगा करता है। फिर राजा यारोबाम परमेश्वर के जन से कहता है कि वह राजा यारोबाम के साथ भोजन करे। राजा यारोबाम यह भी कहता है कि वह परमेश्वर के जन को एक प्रतिफल देगा। याद रखें कि हमें निश्चित नहीं है कि यह प्रतिफल क्या था, लेकिन यह धन या कुछ अन्य बहुमूल्य वस्तु हो सकती थी।</w:t>
      </w:r>
    </w:p>
    <w:p>
      <w:pPr/>
      <w:r>
        <w:rPr>
          <w:lang w:val="hi_IN" w:bidi="hi_IN"/>
        </w:rPr>
      </w:r>
      <w:r>
        <w:rPr>
          <w:lang w:val="hi_IN" w:bidi="hi_IN"/>
        </w:rPr>
        <w:t>यहाँ रुकें और समूह में इस प्रश्न पर चर्चा करें: इस भाग में “</w:t>
      </w:r>
      <w:r>
        <w:rPr>
          <w:b/>
          <w:lang w:val="hi_IN" w:bidi="hi_IN"/>
        </w:rPr>
        <w:t>प्रतिफल</w:t>
      </w:r>
      <w:r>
        <w:rPr>
          <w:lang w:val="hi_IN" w:bidi="hi_IN"/>
        </w:rPr>
        <w:t>” का अनुवाद करने का सबसे अच्छा तरीका क्या है? याद रखें कि राजा यारोबाम शायद इस प्रतिफल के द्वारा परमेश्वर के जन को धन्यवाद देना चाहता है, क्योंकि परमेश्वर के जन ने राजा यारोबाम के लकवाग्रस्त हाथ को चंगा करने के लिए प्रार्थना की थी। प्रतिफल का अनुवाद उसी तरह करें जैसे आपने पुराने नियम के अन्य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13:11–22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13:11–22 को सुनें और अपने मन में रखें।</w:t>
      </w:r>
    </w:p>
    <w:p>
      <w:pPr/>
      <w:r>
        <w:rPr>
          <w:lang w:val="hi_IN" w:bidi="hi_IN"/>
        </w:rPr>
      </w:r>
      <w:r>
        <w:rPr>
          <w:lang w:val="hi_IN" w:bidi="hi_IN"/>
        </w:rPr>
        <w:t>यदि सम्भव हो, तो 1 राजाओं 13:11–22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राजाओं 13:11–22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में, परमेश्वर के एक जन ने बेतेल में वेदी के विरुद्ध बात की। परमेश्वर के जन ने राजा यारोबाम के साथ भोजन करने से इनकार कर दिया, क्योंकि यहोवा ने परमेश्वर के जन से कहा था कि वह भोजन न करे। कहानी तब समाप्त हुई जब परमेश्वर का वह जन उस रास्ते से अलग दूसरे रास्ते से चला गया, जिस रास्ते से वह बेतेल आया था। अब, एक बूढ़ा भविष्यद्वक्ता बेतेल में परमेश्वर के उस जन ने जो किया था, उसके बारे में सुनता है, और वह उसके पीछे हो लेता है। बूढ़ा भविष्यद्वक्ता परमेश्वर के उस जन को अपने साथ आकर खाने-पीने के लिए आमंत्रित करता है। हम देखेंगे कि क्या परमेश्वर का वह जन यहोवा की आज्ञाओं का पालन करता रहता है। यह दो भागों वाली कहानी का पहला भाग है।</w:t>
      </w:r>
    </w:p>
    <w:p>
      <w:pPr/>
      <w:r>
        <w:rPr>
          <w:lang w:val="hi_IN" w:bidi="hi_IN"/>
        </w:rPr>
      </w:r>
      <w:r>
        <w:rPr>
          <w:lang w:val="hi_IN" w:bidi="hi_IN"/>
        </w:rPr>
        <w:t>जब कहानी शुरू होती है, तब एक बूढ़ा भविष्यद्वक्ता बेतेल में रहता है। हम इस बूढ़े भविष्यद्वक्ता का नाम नहीं जानते। याद रखें कि बेतेल इस्राएल राज्य की दक्षिणी सीमा के पास एक नगर है। राजा यारोबाम ने बेतेल में एक वेदी बनाई थी और एक सोने का बछड़ा रखा था, ताकि इस्राएल के लोग बेतेल में जाकर उसकी उपासना करें। यह संभव है कि बूढ़ा भविष्यद्वक्ता राजा यारोबाम की नई धार्मिक प्रथाओं के प्रति वफादार है।</w:t>
      </w:r>
    </w:p>
    <w:p>
      <w:pPr/>
      <w:r>
        <w:rPr>
          <w:lang w:val="hi_IN" w:bidi="hi_IN"/>
        </w:rPr>
      </w:r>
      <w:r>
        <w:rPr>
          <w:lang w:val="hi_IN" w:bidi="hi_IN"/>
        </w:rPr>
        <w:t>यहाँ रुकें और समूह के रूप में बेतेल, इस्राएल के उत्तरी राज्य और यहूदा के दक्षिणी राज्य का नक्शा देखें। इस ऑडियो को यहाँ रोकें।</w:t>
      </w:r>
    </w:p>
    <w:p>
      <w:pPr/>
      <w:r>
        <w:rPr>
          <w:lang w:val="hi_IN" w:bidi="hi_IN"/>
        </w:rPr>
      </w:r>
      <w:r>
        <w:rPr>
          <w:lang w:val="hi_IN" w:bidi="hi_IN"/>
        </w:rPr>
        <w:t>बूढ़े भविष्यद्वक्ता के बेटे अपने पिता के पास आते हैं और उस दिन बेतेल में जो हुआ था, उसके बारे में कुछ महत्वपूर्ण समाचार अपने पिता को बताते हैं। यह संभव है कि बूढ़ा भविष्यद्वक्ता घर पर ही रहा और बेतेल की वेदी के पास नहीं गया, क्योंकि वह बूढ़ा था। बेटे अपने पिता को उस दिन यहूदा से आए परमेश्वर के जन ने जो कुछ किया था, और परमेश्वर के उस जन ने राजा यारोबाम से जो कुछ कहा था, वह सब बताते हैं। याद रखें कि परमेश्वर के उस जन ने वेदी के नष्ट होने के बारे में बात की, राजा यारोबाम के हाथ को चंगा करने के लिए यहोवा से प्रार्थना की, और फिर राजा यारोबाम के साथ भोजन करने के लिए रुकने से मना कर दिया, क्योंकि यहोवा ने परमेश्वर के उस जन को कुछ खाने या पीने की आज्ञा नहीं दी थी।</w:t>
      </w:r>
    </w:p>
    <w:p>
      <w:pPr/>
      <w:r>
        <w:rPr>
          <w:lang w:val="hi_IN" w:bidi="hi_IN"/>
        </w:rPr>
      </w:r>
      <w:r>
        <w:rPr>
          <w:lang w:val="hi_IN" w:bidi="hi_IN"/>
        </w:rPr>
        <w:t>जब बूढ़ा भविष्यद्वक्ता उस दिन बेतेल में जो कुछ हुआ था, उसके बारे में सुनता है, तो वह परमेश्वर के उस जन के पीछे जाने का निर्णय करता है। बूढ़ा भविष्यद्वक्ता अपने बेटों से पूछता है कि परमेश्वर का वह जन बेतेल से वापस यहूदा जाने के लिए किस रास्ते से गया था, और बूढ़े भविष्यद्वक्ता के बेटे अपने पिता को सही रास्ता दिखाते हैं। बूढ़ा भविष्यद्वक्ता अपने बेटों से कहता है कि वे उसके गधे पर काठी डालें। गधा एक सामान्य पशु है, जिस पर पुराने नियम के समय लोग सवारी करते थे। काठी एक आसन या कपड़ा होता है, जिसे लोग किसी पशु पर रखते हैं ताकि उस पशु पर सवारी करना अधिक आरामदायक हो। बेटों ने गधे पर काठी डाली, और बूढ़ा भविष्यद्वक्ता गधे पर चढ़कर परमेश्वर के उस जन के पीछे हो लिया।</w:t>
      </w:r>
    </w:p>
    <w:p>
      <w:pPr/>
      <w:r>
        <w:rPr>
          <w:lang w:val="hi_IN" w:bidi="hi_IN"/>
        </w:rPr>
      </w:r>
      <w:r>
        <w:rPr>
          <w:lang w:val="hi_IN" w:bidi="hi_IN"/>
        </w:rPr>
        <w:t>यहाँ रुकें और समूह के रूप में गधे और काठी के चित्र देखें। इस ऑडियो को यहाँ रोकें।</w:t>
      </w:r>
    </w:p>
    <w:p>
      <w:pPr/>
      <w:r>
        <w:rPr>
          <w:lang w:val="hi_IN" w:bidi="hi_IN"/>
        </w:rPr>
      </w:r>
      <w:r>
        <w:rPr>
          <w:lang w:val="hi_IN" w:bidi="hi_IN"/>
        </w:rPr>
        <w:t>साथ ही, यहाँ रुकें और समूह के रूप में इस प्रश्न पर चर्चा करें: आपके समुदाय में लोग किन पशुओं पर सवारी करते हैं, यदि करते हैं तो? क्या आप उन पर सवारी करने के लिए काठी या आसन, या कोई और चीज इस्तेमाल करते हैं? इस ऑडियो को यहाँ रोकें।</w:t>
      </w:r>
    </w:p>
    <w:p>
      <w:pPr/>
      <w:r>
        <w:rPr>
          <w:lang w:val="hi_IN" w:bidi="hi_IN"/>
        </w:rPr>
      </w:r>
      <w:r>
        <w:rPr>
          <w:lang w:val="hi_IN" w:bidi="hi_IN"/>
        </w:rPr>
        <w:t>बूढ़ा भविष्यद्वक्ता परमेश्वर के उस जन को बांज या तेरेबिन्थ के पेड़ के नीचे बैठा हुआ पाता है। शायद परमेश्वर का वह जन इस पेड़ की छाया में आराम कर रहा है। बांज के पेड़ और तेरेबिन्थ के पेड़ 9 मीटर तक ऊँचे हो सकते हैं।</w:t>
      </w:r>
    </w:p>
    <w:p>
      <w:pPr/>
      <w:r>
        <w:rPr>
          <w:lang w:val="hi_IN" w:bidi="hi_IN"/>
        </w:rPr>
      </w:r>
      <w:r>
        <w:rPr>
          <w:lang w:val="hi_IN" w:bidi="hi_IN"/>
        </w:rPr>
        <w:t>यहाँ रुकें और समूह के रूप में बांज के पेड़ और तेरेबिन्थ के पेड़ का चित्र देखें। इस ऑडियो को यहाँ रोकें।</w:t>
      </w:r>
    </w:p>
    <w:p>
      <w:pPr/>
      <w:r>
        <w:rPr>
          <w:lang w:val="hi_IN" w:bidi="hi_IN"/>
        </w:rPr>
      </w:r>
      <w:r>
        <w:rPr>
          <w:lang w:val="hi_IN" w:bidi="hi_IN"/>
        </w:rPr>
        <w:t>बूढ़ा भविष्यद्वक्ता परमेश्वर के उस जन से पूछता है कि क्या वह सचमुच यहूदा से आया हुआ परमेश्वर का जन है, और परमेश्वर का वह जन कहता है कि हाँ, वह वही है। बूढ़ा भविष्यद्वक्ता परमेश्वर के उस जन को अपने घर आने और उसके साथ भोजन करने के लिए आमंत्रित करता है। परमेश्वर का वह जन बेतेल में कुछ भी खाने के निमंत्रण को यहोवा की उस आज्ञा के कारण ठुकरा देता है, जिसमें उसे बेतेल में न खाने और न पीने के लिए कहा गया था।</w:t>
      </w:r>
    </w:p>
    <w:p>
      <w:pPr/>
      <w:r>
        <w:rPr>
          <w:lang w:val="hi_IN" w:bidi="hi_IN"/>
        </w:rPr>
      </w:r>
      <w:r>
        <w:rPr>
          <w:lang w:val="hi_IN" w:bidi="hi_IN"/>
        </w:rPr>
        <w:t>यहाँ रुकें और समूह के रूप में इस प्रश्न पर चर्चा करें: पिछले भाग में हुई अपनी चर्चा को याद करें, जब किसी ने आपके साथ आकर भोजन करने का निमंत्रण ठुकरा दिया था। जब कोई आपके साथ भोजन करने के निमंत्रण को ठुकराता है, तो आपको कैसा महसूस होता है, इस बारे में बात करें। इस ऑडियो को यहाँ रोकें।</w:t>
      </w:r>
    </w:p>
    <w:p>
      <w:pPr/>
      <w:r>
        <w:rPr>
          <w:lang w:val="hi_IN" w:bidi="hi_IN"/>
        </w:rPr>
      </w:r>
      <w:r>
        <w:rPr>
          <w:lang w:val="hi_IN" w:bidi="hi_IN"/>
        </w:rPr>
        <w:t>बूढ़ा भविष्यद्वक्ता परमेश्वर के उस जन को फिर से अपने घर आने के लिए आमंत्रित करता है, लेकिन इस बार बूढ़ा भविष्यद्वक्ता परमेश्वर के उस जन से झूठ बोलता है। बूढ़ा भविष्यद्वक्ता कहता है कि वह भी एक भविष्यद्वक्ता है और यहोवा के एक स्वर्गदूत, या संदेशवाहक, ने बूढ़े भविष्यद्वक्ता से परमेश्वर के उस जन को वापस अपने घर लाकर उसके साथ भोजन करने के लिए कहा था। याद रखें कि स्वर्गदूत एक अलौकिक प्राणी है, कोई व्यक्ति नहीं है। बूढ़ा भविष्यद्वक्ता सच नहीं कह रहा है, क्योंकि यहोवा के किसी दूत ने बूढ़े भविष्यद्वक्ता से परमेश्वर के उस जन को अपने साथ वापस लाने के लिए नहीं कहा था। यह स्पष्ट नहीं है कि बूढ़ा भविष्यद्वक्ता परमेश्वर के उस जन से झूठ क्यों बोलता है, लेकिन शायद बूढ़ा भविष्यद्वक्ता उस व्यक्ति के करीब होना चाहता था जिसने यहोवा से संदेश सुना था, या शायद बूढ़ा भविष्यद्वक्ता परमेश्वर के उस जन के बारे में और अधिक जानना चाहता था।</w:t>
      </w:r>
    </w:p>
    <w:p>
      <w:pPr/>
      <w:r>
        <w:rPr>
          <w:lang w:val="hi_IN" w:bidi="hi_IN"/>
        </w:rPr>
      </w:r>
      <w:r>
        <w:rPr>
          <w:lang w:val="hi_IN" w:bidi="hi_IN"/>
        </w:rPr>
        <w:t>यहाँ रुकें और समूह के रूप में इस प्रश्न पर चर्चा करें: उस समय के बारे में बात करें जब किसी ने आपसे झूठ बोला था, और पहले आपने उस झूठ पर विश्वास किया था, और बाद में आपको पता चला कि वह झूठ था। जब आपको पता चला कि वह झूठ था, तो आपको कैसा महसूस हुआ? आपको क्यों लगता है कि आपने उस झूठ पर विश्वास किया? इस ऑडियो को यहाँ रोकें।</w:t>
      </w:r>
    </w:p>
    <w:p>
      <w:pPr/>
      <w:r>
        <w:rPr>
          <w:lang w:val="hi_IN" w:bidi="hi_IN"/>
        </w:rPr>
      </w:r>
      <w:r>
        <w:rPr>
          <w:lang w:val="hi_IN" w:bidi="hi_IN"/>
        </w:rPr>
        <w:t>परमेश्वर का वह जन बूढ़े भविष्यद्वक्ता के झूठ पर विश्वास करता है। परमेश्वर का वह जन बूढ़े भविष्यद्वक्ता के साथ बेतेल वापस जाता है। परमेश्वर का वह जन बूढ़े भविष्यद्वक्ता के घर में उसके साथ खाता और पीता है। याद रखें कि यहोवा ने परमेश्वर के उस जन को बेतेल में कुछ भी खाने या पीने की आज्ञा नहीं दी थी, लेकिन परमेश्वर का वह जन यहोवा की आज्ञा का उल्लंघन करता है।</w:t>
      </w:r>
    </w:p>
    <w:p>
      <w:pPr/>
      <w:r>
        <w:rPr>
          <w:lang w:val="hi_IN" w:bidi="hi_IN"/>
        </w:rPr>
      </w:r>
      <w:r>
        <w:rPr>
          <w:lang w:val="hi_IN" w:bidi="hi_IN"/>
        </w:rPr>
        <w:t>जब बूढ़ा भविष्यद्वक्ता और परमेश्वर का वह जन एक मेज पर साथ भोजन कर रहे होते हैं, तब यहोवा बूढ़े भविष्यद्वक्ता से बात करता है। इस बार, यहोवा का संदेश सच्चा है, झूठ नहीं। लोगों ने मेज पर भोजन रखा और फिर वे भोजन करने के लिए मेज के पास बैठ गए।</w:t>
      </w:r>
    </w:p>
    <w:p>
      <w:pPr/>
      <w:r>
        <w:rPr>
          <w:lang w:val="hi_IN" w:bidi="hi_IN"/>
        </w:rPr>
      </w:r>
      <w:r>
        <w:rPr>
          <w:lang w:val="hi_IN" w:bidi="hi_IN"/>
        </w:rPr>
        <w:t>यहाँ रुकें और समूह के रूप में एक मेज का चित्र देखें। इस ऑडियो को यहाँ रोकें।</w:t>
      </w:r>
    </w:p>
    <w:p>
      <w:pPr/>
      <w:r>
        <w:rPr>
          <w:lang w:val="hi_IN" w:bidi="hi_IN"/>
        </w:rPr>
      </w:r>
      <w:r>
        <w:rPr>
          <w:lang w:val="hi_IN" w:bidi="hi_IN"/>
        </w:rPr>
        <w:t>बूढ़ा भविष्यद्वक्ता यहोवा का संदेश परमेश्वर के उस जन को बताता है। यहोवा कहता है कि परमेश्वर के उस जन ने यहोवा की आज्ञा का पालन नहीं किया, क्योंकि परमेश्वर के उस जन ने बेतेल में भोजन खाया और पानी पिया, जबकि यहोवा ने परमेश्वर के उस जन को ऐसा न करने के लिए कहा था। यदि कोई व्यक्ति यहोवा की आज्ञाओं का उल्लंघन करता है, तो यहोवा उस व्यक्ति को दण्ड दे सकता है। परमेश्वर के उस जन के लिए दण्ड यह है कि लोग उसके पूर्वजों, या पुरखों की कब्र में उसके शरीर को नहीं दफनाएँगे। इस्राएली अपने परिवारों के लिए चट्टानी पहाड़ियों की ढलानों में कब्रें काटते थे, और वे इन कब्रों में मृत शरीर रखते थे। यदि कोई परिवार अपने मृत संबंधी को अपनी पारिवारिक कब्र में दफन नहीं करता था, तो यह शर्म और अपमान की बात थी।</w:t>
      </w:r>
    </w:p>
    <w:p>
      <w:pPr/>
      <w:r>
        <w:rPr>
          <w:lang w:val="hi_IN" w:bidi="hi_IN"/>
        </w:rPr>
      </w:r>
      <w:r>
        <w:rPr>
          <w:lang w:val="hi_IN" w:bidi="hi_IN"/>
        </w:rPr>
        <w:t>यहाँ रुकें और एक कब्र की तस्वीर देखें। इस ऑडियो को यहाँ रोकें।</w:t>
      </w:r>
    </w:p>
    <w:p>
      <w:pPr/>
      <w:r>
        <w:rPr>
          <w:lang w:val="hi_IN" w:bidi="hi_IN"/>
        </w:rPr>
      </w:r>
      <w:r>
        <w:rPr>
          <w:lang w:val="hi_IN" w:bidi="hi_IN"/>
        </w:rPr>
        <w:t>साथ ही, यहाँ रुकें और समूह के रूप में इस प्रश्न पर चर्चा करें: किसी व्यक्ति की मृत्यु के बाद, आप उसके शरीर को कहाँ रखते हैं? यदि किसी व्यक्ति की मृत्यु उसके घर से बहुत दूर हो जाए, तो क्या होता है?</w:t>
      </w:r>
      <w:r>
        <w:rPr>
          <w:lang w:val="hi_IN" w:bidi="hi_IN"/>
        </w:rPr>
      </w:r>
    </w:p>
    <w:p>
      <w:pPr>
        <w:pStyle w:val="Heading3"/>
      </w:pPr>
      <w:r>
        <w:rPr>
          <w:lang w:val="hi_IN" w:bidi="hi_IN"/>
        </w:rPr>
        <w:t>घटनाओं को समझाना</w:t>
      </w:r>
    </w:p>
    <w:p>
      <w:pPr/>
      <w:r>
        <w:rPr>
          <w:lang w:val="hi_IN" w:bidi="hi_IN"/>
        </w:rPr>
      </w:r>
      <w:r>
        <w:rPr>
          <w:lang w:val="hi_IN" w:bidi="hi_IN"/>
        </w:rPr>
        <w:t>1 राजाओं 13:11–22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बूढ़े भविष्यद्वक्ता के बेटे बूढ़े भविष्यद्वक्ता को बताते हैं कि परमेश्वर के उस जन ने बेतेल में क्या किया था। बूढ़ा भविष्यद्वक्ता परमेश्वर के उस जन के पीछे जाता है।</w:t>
      </w:r>
    </w:p>
    <w:p>
      <w:pPr/>
      <w:r>
        <w:rPr>
          <w:lang w:val="hi_IN" w:bidi="hi_IN"/>
        </w:rPr>
      </w:r>
      <w:r>
        <w:rPr>
          <w:b/>
          <w:lang w:val="hi_IN" w:bidi="hi_IN"/>
        </w:rPr>
        <w:t>दूसरे दृश्य में:</w:t>
      </w:r>
      <w:r>
        <w:rPr>
          <w:lang w:val="hi_IN" w:bidi="hi_IN"/>
        </w:rPr>
        <w:t xml:space="preserve"> बूढ़ा भविष्यद्वक्ता परमेश्वर के उस जन को एक बांज के पेड़ के नीचे बैठा हुआ पाता है। बूढ़ा भविष्यद्वक्ता परमेश्वर के उस जन को बूढ़े भविष्यद्वक्ता के घर खाने और पीने के लिए आमंत्रित करता है, लेकिन परमेश्वर का वह जन आने से मना कर देता है।</w:t>
      </w:r>
    </w:p>
    <w:p>
      <w:pPr/>
      <w:r>
        <w:rPr>
          <w:lang w:val="hi_IN" w:bidi="hi_IN"/>
        </w:rPr>
      </w:r>
      <w:r>
        <w:rPr>
          <w:b/>
          <w:lang w:val="hi_IN" w:bidi="hi_IN"/>
        </w:rPr>
        <w:t>तीसरे दृश्य में:</w:t>
      </w:r>
      <w:r>
        <w:rPr>
          <w:lang w:val="hi_IN" w:bidi="hi_IN"/>
        </w:rPr>
        <w:t xml:space="preserve"> बूढ़ा भविष्यद्वक्ता परमेश्वर के उस जन से झूठ बोलता है और कहता है कि यहोवा के एक दूत ने बूढ़े भविष्यद्वक्ता से परमेश्वर के उस जन को खाने और पीने के लिए बूढ़े भविष्यद्वक्ता के घर वापस लाने के लिए कहा था। परमेश्वर का वह जन बूढ़े भविष्यद्वक्ता के साथ खाने और पीने के लिए जाता है।</w:t>
      </w:r>
    </w:p>
    <w:p>
      <w:pPr/>
      <w:r>
        <w:rPr>
          <w:lang w:val="hi_IN" w:bidi="hi_IN"/>
        </w:rPr>
      </w:r>
      <w:r>
        <w:rPr>
          <w:b/>
          <w:lang w:val="hi_IN" w:bidi="hi_IN"/>
        </w:rPr>
        <w:t>चौथे दृश्य में:</w:t>
      </w:r>
      <w:r>
        <w:rPr>
          <w:lang w:val="hi_IN" w:bidi="hi_IN"/>
        </w:rPr>
        <w:t xml:space="preserve"> यहोवा बूढ़े भविष्यद्वक्ता के द्वारा बोलता है और परमेश्वर के उस जन से कहता है कि परमेश्वर के उस जन ने यहोवा की आज्ञाओं का उल्लंघन किया। यहोवा का संदेश यह भी कहता है कि लोग परमेश्वर के उस जन को उसके पारिवारिक कब्र में नहीं दफनाएँगे।</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बूढ़ा भविष्यद्वक्ता</w:t>
      </w:r>
    </w:p>
    <w:p>
      <w:pPr>
        <w:pStyle w:val="ListBullet"/>
        <w:spacing w:line="240" w:lineRule="auto"/>
        <w:ind w:left="720"/>
      </w:pPr>
      <w:r>
        <w:rPr>
          <w:lang w:val="hi_IN" w:bidi="hi_IN"/>
        </w:rPr>
      </w:r>
      <w:r>
        <w:rPr>
          <w:lang w:val="hi_IN" w:bidi="hi_IN"/>
        </w:rPr>
        <w:t>बूढ़े भविष्यद्वक्ता के बेटे</w:t>
      </w:r>
    </w:p>
    <w:p>
      <w:pPr>
        <w:pStyle w:val="ListBullet"/>
        <w:spacing w:line="240" w:lineRule="auto"/>
        <w:ind w:left="720"/>
      </w:pPr>
      <w:r>
        <w:rPr>
          <w:lang w:val="hi_IN" w:bidi="hi_IN"/>
        </w:rPr>
      </w:r>
      <w:r>
        <w:rPr>
          <w:lang w:val="hi_IN" w:bidi="hi_IN"/>
        </w:rPr>
        <w:t>परमेश्वर का जन</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यह कहानी पिछली कहानी को जारी रखती है। याद रखें कि पिछली कहानी में परमेश्वर के उस जन ने बेतेल की वेदी के विरुद्ध बात की थी। यह भी याद रखें कि राजा यारोबाम ने परमेश्वर के उस जन को राजा यारोबाम के साथ भोजन करने के लिए आमंत्रित किया था। परमेश्वर के उस जन ने बेतेल में खाने या पीने के लिए नहीं और घर वापस यहूदा जाने के लिए दूसरे रास्ते से जाने की यहोवा की आज्ञाओं का पालन किया था। अब, इस कहानी में, एक बूढ़ा भविष्यद्वक्ता भी परमेश्वर के उस जन को बूढ़े भविष्यद्वक्ता के साथ खाने और पीने के लिए आमंत्रित करता है। यह दो भागों वाली कहानी का पहला भाग है।</w:t>
      </w:r>
    </w:p>
    <w:p>
      <w:pPr/>
      <w:r>
        <w:rPr>
          <w:lang w:val="hi_IN" w:bidi="hi_IN"/>
        </w:rPr>
      </w:r>
      <w:r>
        <w:rPr>
          <w:lang w:val="hi_IN" w:bidi="hi_IN"/>
        </w:rPr>
        <w:t>जैसे ही पहला दृश्य शुरू होता है, बेतेल में रहने वाले बूढ़े भविष्यद्वक्ता के बेटे अपने पिता, बूढ़े भविष्यद्वक्ता से बात करने के लिए आते हैं। मूल भाषा में, कहानी बतानेवाला कहता है कि एक बेटा अपने पिता को उस दिन बेतेल में परमेश्वर के उस जन ने जो कुछ किया और कहा था, वह सब बताने के लिए आता है। यह संभव है कि पहले एक बेटा बूढ़े भविष्यद्वक्ता को परमेश्वर के उस जन के बारे में बताता है, और फिर दूसरा बेटा या दूसरे बेटे भी अपने पिता से बात करते हैं।</w:t>
      </w:r>
    </w:p>
    <w:p>
      <w:pPr/>
      <w:r>
        <w:rPr>
          <w:lang w:val="hi_IN" w:bidi="hi_IN"/>
        </w:rPr>
      </w:r>
      <w:r>
        <w:rPr>
          <w:lang w:val="hi_IN" w:bidi="hi_IN"/>
        </w:rPr>
        <w:t>बूढ़ा भविष्यद्वक्ता अपने बेटों से पूछता है, “परमेश्वर के वह जन कौन से मार्ग गया?” बूढ़ा भविष्यद्वक्ता जानना चाहता है कि क्या उसके बेटे उसे वह रास्ता दिखा सकते हैं, जिस पर चलकर वह परमेश्वर के उस जन के पीछे जा सके। तब बेटे बूढ़े भविष्यद्वक्ता को वह रास्ता दिखाते हैं, जिस पर परमेश्वर का वह जन गया था। मूल भाषा में, कहानी बतानेवाला ऐसे शब्दों का उपयोग करता है जो दिखाते हैं कि बेटों ने उस रास्ते को देखा था, जिस पर वह जन गया था, या कि अब बेटे अपने पिता को वह रास्ता दिखाते हैं। फिर बूढ़ा भविष्यद्वक्ता अपने बेटों से कहता है, “मेरी काठी मेरे गधे पर मेरे लिए डाल दो।” याद रखें कि काठी एक आसन या कपड़ा होता है, जिसे लोग गधे पर लगाते हैं ताकि गधे पर सवारी करना अधिक आरामदायक हो। बेटे गधे को तैयार करते हैं, और बूढ़ा भविष्यद्वक्ता गधे पर चढ़ जाता है। बूढ़ा भविष्यद्वक्ता परमेश्वर के उस जन के पीछे जाता है।</w:t>
      </w:r>
    </w:p>
    <w:p>
      <w:pPr/>
      <w:r>
        <w:rPr>
          <w:lang w:val="hi_IN" w:bidi="hi_IN"/>
        </w:rPr>
      </w:r>
      <w:r>
        <w:rPr>
          <w:lang w:val="hi_IN" w:bidi="hi_IN"/>
        </w:rPr>
        <w:t>यहाँ रुकें और समूह के रूप में, यदि आवश्यक हो, तो फिर से गधे और काठी का चित्र देखें। इस ऑडियो को यहाँ रोकें।</w:t>
      </w:r>
    </w:p>
    <w:p>
      <w:pPr/>
      <w:r>
        <w:rPr>
          <w:lang w:val="hi_IN" w:bidi="hi_IN"/>
        </w:rPr>
      </w:r>
      <w:r>
        <w:rPr>
          <w:lang w:val="hi_IN" w:bidi="hi_IN"/>
        </w:rPr>
        <w:t>साथ ही, यहाँ रुकें और समूह के रूप में इस प्रश्न पर चर्चा करें: क्या बूढ़ा भविष्यद्वक्ता अपने बेटों से जो कहता है, उसके ठीक शब्दों का अनुवाद करना बेहतर होगा, या बूढ़ा भविष्यद्वक्ता जो कहता है उसका सारांश देना बेहतर होगा? उदाहरण के लिए:</w:t>
      </w:r>
    </w:p>
    <w:p>
      <w:pPr>
        <w:pStyle w:val="ListBullet"/>
        <w:spacing w:line="240" w:lineRule="auto"/>
        <w:ind w:left="720"/>
      </w:pPr>
      <w:r>
        <w:rPr>
          <w:lang w:val="hi_IN" w:bidi="hi_IN"/>
        </w:rPr>
      </w:r>
      <w:r>
        <w:rPr>
          <w:lang w:val="hi_IN" w:bidi="hi_IN"/>
        </w:rPr>
        <w:t>बूढ़ा भविष्यद्वक्ता अपने बेटों से पूछता है कि परमेश्वर का वह जन किस रास्ते से गया; या</w:t>
      </w:r>
    </w:p>
    <w:p>
      <w:pPr>
        <w:pStyle w:val="ListBullet"/>
        <w:spacing w:line="240" w:lineRule="auto"/>
        <w:ind w:left="720"/>
      </w:pPr>
      <w:r>
        <w:rPr>
          <w:lang w:val="hi_IN" w:bidi="hi_IN"/>
        </w:rPr>
      </w:r>
      <w:r>
        <w:rPr>
          <w:lang w:val="hi_IN" w:bidi="hi_IN"/>
        </w:rPr>
        <w:t>बूढ़ा भविष्यद्वक्ता अपने बेटों से पूछता है, “परमेश्वर के उस जन ने किस मार्ग से चलना था?” या</w:t>
      </w:r>
    </w:p>
    <w:p>
      <w:pPr>
        <w:pStyle w:val="ListBullet"/>
        <w:spacing w:line="240" w:lineRule="auto"/>
        <w:ind w:left="720"/>
      </w:pPr>
      <w:r>
        <w:rPr>
          <w:lang w:val="hi_IN" w:bidi="hi_IN"/>
        </w:rPr>
      </w:r>
      <w:r>
        <w:rPr>
          <w:lang w:val="hi_IN" w:bidi="hi_IN"/>
        </w:rPr>
        <w:t>बूढ़ा भविष्यद्वक्ता अपने बेटों से कहता है कि बूढ़े भविष्यद्वक्ता के लिए गधे पर काठी डाल दें; या</w:t>
      </w:r>
    </w:p>
    <w:p>
      <w:pPr>
        <w:pStyle w:val="ListBullet"/>
        <w:spacing w:line="240" w:lineRule="auto"/>
        <w:ind w:left="720"/>
      </w:pPr>
      <w:r>
        <w:rPr>
          <w:lang w:val="hi_IN" w:bidi="hi_IN"/>
        </w:rPr>
      </w:r>
      <w:r>
        <w:rPr>
          <w:lang w:val="hi_IN" w:bidi="hi_IN"/>
        </w:rPr>
        <w:t>बूढ़ा भविष्यद्वक्ता अपने बेटों से कहता है, “मेरी काठी मेरे गधे पर मेरे लिए डाल दो।”</w:t>
      </w:r>
    </w:p>
    <w:p>
      <w:pPr/>
      <w:r>
        <w:rPr>
          <w:lang w:val="hi_IN" w:bidi="hi_IN"/>
        </w:rPr>
      </w:r>
      <w:r>
        <w:rPr>
          <w:lang w:val="hi_IN" w:bidi="hi_IN"/>
        </w:rPr>
        <w:t>इस ऑडियो को यहाँ रोकें।</w:t>
      </w:r>
    </w:p>
    <w:p>
      <w:pPr/>
      <w:r>
        <w:rPr>
          <w:lang w:val="hi_IN" w:bidi="hi_IN"/>
        </w:rPr>
      </w:r>
      <w:r>
        <w:rPr>
          <w:lang w:val="hi_IN" w:bidi="hi_IN"/>
        </w:rPr>
        <w:t>दूसरे दृश्य में, बूढ़ा भविष्यद्वक्ता परमेश्वर के उस जन को एक बांज के पेड़ के नीचे बैठा हुआ पाता है। याद रखें कि बांज के पेड़ अक्सर बहुत ऊँचे होते हैं, और संभव है कि परमेश्वर का वह जन बांज के पेड़ के नीचे आराम कर रहा था। बांज के पेड़ का अनुवाद “एक बड़ा पेड़” भी किया जा सकता है।</w:t>
      </w:r>
    </w:p>
    <w:p>
      <w:pPr/>
      <w:r>
        <w:rPr>
          <w:lang w:val="hi_IN" w:bidi="hi_IN"/>
        </w:rPr>
      </w:r>
      <w:r>
        <w:rPr>
          <w:lang w:val="hi_IN" w:bidi="hi_IN"/>
        </w:rPr>
        <w:t>यहाँ रुकें और समूह के रूप में, यदि आवश्यक हो, तो फिर से बांज के पेड़ और तेरेबिन्थ के पेड़ का चित्र देखें। इस ऑडियो को यहाँ रोकें।</w:t>
      </w:r>
    </w:p>
    <w:p>
      <w:pPr/>
      <w:r>
        <w:rPr>
          <w:lang w:val="hi_IN" w:bidi="hi_IN"/>
        </w:rPr>
      </w:r>
      <w:r>
        <w:rPr>
          <w:lang w:val="hi_IN" w:bidi="hi_IN"/>
        </w:rPr>
        <w:t>साथ ही, यहाँ रुकें और समूह के रूप में इस प्रश्न पर चर्चा करें: इस भाग में इस पेड़ के नाम का अनुवाद आप कैसे करेंगे? इस ऑडियो को यहाँ रोकें।</w:t>
      </w:r>
    </w:p>
    <w:p>
      <w:pPr/>
      <w:r>
        <w:rPr>
          <w:lang w:val="hi_IN" w:bidi="hi_IN"/>
        </w:rPr>
      </w:r>
      <w:r>
        <w:rPr>
          <w:lang w:val="hi_IN" w:bidi="hi_IN"/>
        </w:rPr>
        <w:t>बूढ़ा भविष्यद्वक्ता परमेश्वर के उस जन से बात करता है। इस दृश्य में, बूढ़ा भविष्यद्वक्ता परमेश्वर के उस जन से दो प्रश्न पूछता है, और परमेश्वर का वह जन दोनों प्रश्नों के उत्तर देता है। बूढ़ा भविष्यद्वक्ता परमेश्वर के उस जन से जो सटीक प्रश्न पूछता है और परमेश्वर का वह जन जो सटीक उत्तर देता है, उनका अनुवाद वैसे ही करना बेहतर होगा। या बातचीत का सारांश देना अधिक स्वाभाविक होगा। पहले, बूढ़ा भविष्यद्वक्ता जानना चाहता है कि जिस व्यक्ति से वह बात कर रहा है, क्या वह सचमुच यहूदा से आया हुआ परमेश्वर का जन है।</w:t>
      </w:r>
    </w:p>
    <w:p>
      <w:pPr/>
      <w:r>
        <w:rPr>
          <w:lang w:val="hi_IN" w:bidi="hi_IN"/>
        </w:rPr>
      </w:r>
      <w:r>
        <w:rPr>
          <w:lang w:val="hi_IN" w:bidi="hi_IN"/>
        </w:rPr>
        <w:t>यहाँ रुकें और समूह के रूप में इस प्रश्न पर चर्चा करें: बूढ़े भविष्यद्वक्ता और परमेश्वर के उस जन के बीच बातचीत का अनुवाद करने का सबसे अच्छा तरीका क्या होगा? यहाँ अनुवाद के लिए कुछ विचार हैं:</w:t>
      </w:r>
    </w:p>
    <w:p>
      <w:pPr>
        <w:pStyle w:val="ListBullet"/>
        <w:spacing w:line="240" w:lineRule="auto"/>
        <w:ind w:left="720"/>
      </w:pPr>
      <w:r>
        <w:rPr>
          <w:lang w:val="hi_IN" w:bidi="hi_IN"/>
        </w:rPr>
      </w:r>
      <w:r>
        <w:rPr>
          <w:lang w:val="hi_IN" w:bidi="hi_IN"/>
        </w:rPr>
        <w:t>बूढ़ा भविष्यद्वक्ता परमेश्वर के उस जन से पूछता है कि क्या वह यहूदा से आया हुआ भविष्यद्वक्ता है। परमेश्वर का वह जन कहता है कि वह यहूदा से आया हुआ भविष्यद्वक्ता है; या</w:t>
      </w:r>
    </w:p>
    <w:p>
      <w:pPr>
        <w:pStyle w:val="ListBullet"/>
        <w:spacing w:line="240" w:lineRule="auto"/>
        <w:ind w:left="720"/>
      </w:pPr>
      <w:r>
        <w:rPr>
          <w:lang w:val="hi_IN" w:bidi="hi_IN"/>
        </w:rPr>
      </w:r>
      <w:r>
        <w:rPr>
          <w:lang w:val="hi_IN" w:bidi="hi_IN"/>
        </w:rPr>
        <w:t>बूढ़ा भविष्यद्वक्ता परमेश्वर के उस जन से पूछता है, “क्या तुम वह परमेश्वर के जन हो जो यहूदा से आया है?”</w:t>
      </w:r>
    </w:p>
    <w:p>
      <w:pPr/>
      <w:r>
        <w:rPr>
          <w:lang w:val="hi_IN" w:bidi="hi_IN"/>
        </w:rPr>
      </w:r>
      <w:r>
        <w:rPr>
          <w:lang w:val="hi_IN" w:bidi="hi_IN"/>
        </w:rPr>
        <w:t>परमेश्वर का वह जन कहता है, “मैं हूँ।”</w:t>
      </w:r>
    </w:p>
    <w:p>
      <w:pPr/>
      <w:r>
        <w:rPr>
          <w:lang w:val="hi_IN" w:bidi="hi_IN"/>
        </w:rPr>
      </w:r>
      <w:r>
        <w:rPr>
          <w:lang w:val="hi_IN" w:bidi="hi_IN"/>
        </w:rPr>
        <w:t>इस ऑडियो को यहाँ रोकें।</w:t>
      </w:r>
    </w:p>
    <w:p>
      <w:pPr/>
      <w:r>
        <w:rPr>
          <w:lang w:val="hi_IN" w:bidi="hi_IN"/>
        </w:rPr>
      </w:r>
      <w:r>
        <w:rPr>
          <w:lang w:val="hi_IN" w:bidi="hi_IN"/>
        </w:rPr>
        <w:t>फिर से, बूढ़ा भविष्यद्वक्ता परमेश्वर के उस जन से जो सटीक शब्द कहता है, उनका अनुवाद करना बेहतर होगा, या बूढ़ा भविष्यद्वक्ता जो कहता है उसका सारांश देना बेहतर होगा। यहाँ रुकें और समूह के रूप में इस प्रश्न पर चर्चा करें: बूढ़े भविष्यद्वक्ता के परमेश्वर के उस जन को दिए निमंत्रण का अनुवाद करने का सबसे अच्छा तरीका क्या होगा?</w:t>
      </w:r>
    </w:p>
    <w:p>
      <w:pPr/>
      <w:r>
        <w:rPr>
          <w:lang w:val="hi_IN" w:bidi="hi_IN"/>
        </w:rPr>
      </w:r>
      <w:r>
        <w:rPr>
          <w:lang w:val="hi_IN" w:bidi="hi_IN"/>
        </w:rPr>
        <w:t>यहाँ रुकें और समूह के रूप में इस प्रश्न पर चर्चा करें: बूढ़े भविष्यद्वक्ता के परमेश्वर के उस जन को दिए निमंत्रण का अनुवाद करने का सबसे अच्छा तरीका क्या होगा? यहाँ अनुवाद के लिए कुछ विचार हैं:</w:t>
      </w:r>
    </w:p>
    <w:p>
      <w:pPr>
        <w:pStyle w:val="ListBullet"/>
        <w:spacing w:line="240" w:lineRule="auto"/>
        <w:ind w:left="720"/>
      </w:pPr>
      <w:r>
        <w:rPr>
          <w:lang w:val="hi_IN" w:bidi="hi_IN"/>
        </w:rPr>
      </w:r>
      <w:r>
        <w:rPr>
          <w:lang w:val="hi_IN" w:bidi="hi_IN"/>
        </w:rPr>
        <w:t>बूढ़ा भविष्यद्वक्ता परमेश्वर के उस जन को बूढ़े भविष्यद्वक्ता के घर आने और साथ भोजन करने के लिए आमंत्रित करता है; या</w:t>
      </w:r>
    </w:p>
    <w:p>
      <w:pPr>
        <w:pStyle w:val="ListBullet"/>
        <w:spacing w:line="240" w:lineRule="auto"/>
        <w:ind w:left="720"/>
      </w:pPr>
      <w:r>
        <w:rPr>
          <w:lang w:val="hi_IN" w:bidi="hi_IN"/>
        </w:rPr>
      </w:r>
      <w:r>
        <w:rPr>
          <w:lang w:val="hi_IN" w:bidi="hi_IN"/>
        </w:rPr>
        <w:t>बूढ़ा भविष्यद्वक्ता परमेश्वर के उस जन से कहता है, “कृपया मेरे घर आओ और मेरे साथ खाओ।”</w:t>
      </w:r>
    </w:p>
    <w:p>
      <w:pPr/>
      <w:r>
        <w:rPr>
          <w:lang w:val="hi_IN" w:bidi="hi_IN"/>
        </w:rPr>
      </w:r>
      <w:r>
        <w:rPr>
          <w:lang w:val="hi_IN" w:bidi="hi_IN"/>
        </w:rPr>
        <w:t>इस ऑडियो को यहाँ रोकें।</w:t>
      </w:r>
    </w:p>
    <w:p>
      <w:pPr/>
      <w:r>
        <w:rPr>
          <w:lang w:val="hi_IN" w:bidi="hi_IN"/>
        </w:rPr>
      </w:r>
      <w:r>
        <w:rPr>
          <w:lang w:val="hi_IN" w:bidi="hi_IN"/>
        </w:rPr>
        <w:t>बूढ़े भविष्यद्वक्ता का निमंत्रण उस निमंत्रण के समान है, जो राजा यारोबाम ने पिछले भाग में परमेश्वर के उस जन को दिया था। पिछले भाग के समान, परमेश्वर का वह जन फिर से बेतेल में कुछ भी खाने के निमंत्रण को ठुकरा देता है, क्योंकि यहोवा के वचन ने परमेश्वर के उस जन को भोजन न खाने, पानी न पीने और उसी रास्ते से वापस न लौटने की आज्ञा दी थी, जिस रास्ते से वह बेतेल आया था।</w:t>
      </w:r>
    </w:p>
    <w:p>
      <w:pPr/>
      <w:r>
        <w:rPr>
          <w:lang w:val="hi_IN" w:bidi="hi_IN"/>
        </w:rPr>
      </w:r>
      <w:r>
        <w:rPr>
          <w:lang w:val="hi_IN" w:bidi="hi_IN"/>
        </w:rPr>
        <w:t>तीसरे दृश्य में, बूढ़ा भविष्यद्वक्ता फिर परमेश्वर के उस जन को अपने घर आकर साथ खाने के लिए आमंत्रित करता है। बूढ़ा भविष्यद्वक्ता कहता है कि यहोवा के एक दूत ने बूढ़े भविष्यद्वक्ता से परमेश्वर के उस जन को वापस लाकर बूढ़े भविष्यद्वक्ता के घर में खाने के लिए कहा था। यह ध्यान देना महत्वपूर्ण है कि बूढ़े भविष्यद्वक्ता के संदेश में “यहोवा यह कहता है” शब्द शामिल नहीं हैं, जो आमतौर पर यहोवा के संदेश में होते हैं। कहानी बतानेवाला यह जानकारी देता है कि बूढ़ा भविष्यद्वक्ता परमेश्वर के उस जन से झूठ बोलता है। परमेश्वर का वह जन नहीं जानता कि बूढ़ा भविष्यद्वक्ता उससे झूठ बोल रहा है।</w:t>
      </w:r>
    </w:p>
    <w:p>
      <w:pPr/>
      <w:r>
        <w:rPr>
          <w:lang w:val="hi_IN" w:bidi="hi_IN"/>
        </w:rPr>
      </w:r>
      <w:r>
        <w:rPr>
          <w:lang w:val="hi_IN" w:bidi="hi_IN"/>
        </w:rPr>
        <w:t>यहाँ रुकें और समूह के रूप में इस प्रश्न पर चर्चा करें: आप यह कैसे दिखाएँगे कि बूढ़ा भविष्यद्वक्ता परमेश्वर के उस जन से झूठ बोलता है? यह कहना अधिक स्वाभाविक लग सकता है, “लेकिन बूढ़ा भविष्यद्वक्ता परमेश्वर के उस जन से झूठ बोल रहा है,” या यह कहना कि परमेश्वर का वह जन यह उम्मीद नहीं करता कि बूढ़ा भविष्यद्वक्ता उससे झूठ बोलेगा। इस ऑडियो को यहाँ रोकें।</w:t>
      </w:r>
    </w:p>
    <w:p>
      <w:pPr/>
      <w:r>
        <w:rPr>
          <w:lang w:val="hi_IN" w:bidi="hi_IN"/>
        </w:rPr>
      </w:r>
      <w:r>
        <w:rPr>
          <w:lang w:val="hi_IN" w:bidi="hi_IN"/>
        </w:rPr>
        <w:t>परमेश्वर का वह जन बूढ़ा भविष्यद्वक्ता जो उससे कहता है, उस पर विश्वास करता है, इसलिए परमेश्वर का वह जन बूढ़े भविष्यद्वक्ता के घर में खाने और पीने के लिए वापस बेतेल जाता है। याद रखें कि परमेश्वर का वह जन जानता है कि यहोवा ने उसे बेतेल में कुछ भी खाने या पीने के लिए नहीं कहा था।</w:t>
      </w:r>
    </w:p>
    <w:p>
      <w:pPr/>
      <w:r>
        <w:rPr>
          <w:lang w:val="hi_IN" w:bidi="hi_IN"/>
        </w:rPr>
      </w:r>
      <w:r>
        <w:rPr>
          <w:lang w:val="hi_IN" w:bidi="hi_IN"/>
        </w:rPr>
        <w:t>याद रखें कि परमेश्वर का वह जन जानता है कि यहोवा ने उसे बेतेल में कुछ भी खाने या पीने के लिए नहीं कहा था। इस बार, बूढ़ा भविष्यद्वक्ता कहता है, “यहोवा यह कहता है।” बूढ़ा भविष्यद्वक्ता कहता है कि परमेश्वर के उस जन ने यहोवा के वचन का उल्लंघन किया। फिर, बूढ़ा भविष्यद्वक्ता यहोवा का वही संदेश नकारात्मक तरीके से कहता है कि परमेश्वर के उस जन ने उस आज्ञा को नहीं माना, जो यहोवा ने परमेश्वर के उस जन को दी थी। फिर, बूढ़ा भविष्यद्वक्ता बताता है कि परमेश्वर के उस जन ने क्या किया: परमेश्वर के उस जन ने बेतेल में खाया और पीया, जबकि यहोवा ने बेतेल में खाने और पीने के लिए मना किया था। परमेश्वर के उस जन के काम यहोवा के वचन की आज्ञा के विपरीत हैं।</w:t>
      </w:r>
    </w:p>
    <w:p>
      <w:pPr/>
      <w:r>
        <w:rPr>
          <w:lang w:val="hi_IN" w:bidi="hi_IN"/>
        </w:rPr>
      </w:r>
      <w:r>
        <w:rPr>
          <w:lang w:val="hi_IN" w:bidi="hi_IN"/>
        </w:rPr>
        <w:t>यहाँ रुकें और समूह के रूप में इस प्रश्न पर चर्चा करें: आप यहोवा के उस जन को दिए गए यहोवा के संदेश का अनुवाद कैसे करेंगे ताकि यह दिखे कि यह वास्तव में यहोवा का संदेश है? क्या पहले या बाद में संदेश को नकारात्मक तरीके से कहना बेहतर होगा? आप यह कैसे दिखाएंगे कि परमेश्वर के उस जन ने यहोवा की आज्ञा का उल्लंघन किया जब उसने बेतेल में खाया और पीया? इस ऑडियो को यहाँ रोकें।</w:t>
      </w:r>
    </w:p>
    <w:p>
      <w:pPr/>
      <w:r>
        <w:rPr>
          <w:lang w:val="hi_IN" w:bidi="hi_IN"/>
        </w:rPr>
      </w:r>
      <w:r>
        <w:rPr>
          <w:lang w:val="hi_IN" w:bidi="hi_IN"/>
        </w:rPr>
        <w:t>संदेश का अंतिम भाग वह दण्ड है, जो यहोवा की आज्ञा का उल्लंघन करने के लिए यहोवा उस परमेश्वर के जन को देता है। दण्ड यह है कि लोग परमेश्वर के उस जन के मृत शरीर को परमेश्वर के उस जन के परिवार की कब्र में नहीं दफनाएँगे। लोग कब्र बनाने के लिए पहाड़ी की ढलान में एक गड्ढा खोदते थे। फिर, लोग कब्र के अंदर पत्थर की बनी हुई जगहों पर शरीर रखते थे।</w:t>
      </w:r>
    </w:p>
    <w:p>
      <w:pPr/>
      <w:r>
        <w:rPr>
          <w:lang w:val="hi_IN" w:bidi="hi_IN"/>
        </w:rPr>
      </w:r>
      <w:r>
        <w:rPr>
          <w:lang w:val="hi_IN" w:bidi="hi_IN"/>
        </w:rPr>
        <w:t>यहाँ रुकें और एक कब्र की तस्वीर देखें। इस ऑडियो को यहाँ रोकें।</w:t>
      </w:r>
    </w:p>
    <w:p>
      <w:pPr/>
      <w:r>
        <w:rPr>
          <w:lang w:val="hi_IN" w:bidi="hi_IN"/>
        </w:rPr>
      </w:r>
      <w:r>
        <w:rPr>
          <w:lang w:val="hi_IN" w:bidi="hi_IN"/>
        </w:rPr>
        <w:t>साथ ही, यहाँ रुकें और समूह के रूप में इस प्रश्न पर चर्चा करें: मृत शरीर, दफनाना और पारिवारिक कब्र के विचारों का अनुवाद आप कैसे करेंगे?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राजाओं 13:11–22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बूढ़ा भविष्यद्वक्ता</w:t>
      </w:r>
    </w:p>
    <w:p>
      <w:pPr>
        <w:pStyle w:val="ListBullet"/>
        <w:spacing w:line="240" w:lineRule="auto"/>
        <w:ind w:left="720"/>
      </w:pPr>
      <w:r>
        <w:rPr>
          <w:lang w:val="hi_IN" w:bidi="hi_IN"/>
        </w:rPr>
      </w:r>
      <w:r>
        <w:rPr>
          <w:lang w:val="hi_IN" w:bidi="hi_IN"/>
        </w:rPr>
        <w:t>बूढ़े भविष्यद्वक्ता के बेटे</w:t>
      </w:r>
    </w:p>
    <w:p>
      <w:pPr>
        <w:pStyle w:val="ListBullet"/>
        <w:spacing w:line="240" w:lineRule="auto"/>
        <w:ind w:left="720"/>
      </w:pPr>
      <w:r>
        <w:rPr>
          <w:lang w:val="hi_IN" w:bidi="hi_IN"/>
        </w:rPr>
      </w:r>
      <w:r>
        <w:rPr>
          <w:lang w:val="hi_IN" w:bidi="hi_IN"/>
        </w:rPr>
        <w:t>परमेश्वर का जन</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के रूप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की भूमिका निभा रहे व्यक्ति को यह बताना चाहिए कि यदि वह उस पात्र के स्थान पर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प्रतिक्रियाएँ निम्नलिखित हैं।</w:t>
      </w:r>
    </w:p>
    <w:p>
      <w:pPr/>
      <w:r>
        <w:rPr>
          <w:lang w:val="hi_IN" w:bidi="hi_IN"/>
        </w:rPr>
      </w:r>
      <w:r>
        <w:rPr>
          <w:lang w:val="hi_IN" w:bidi="hi_IN"/>
        </w:rPr>
        <w:t>एक बूढ़ा भविष्यद्वक्ता बेतेल में रहता है। बूढ़े भविष्यद्वक्ता के बेटे बूढ़े भविष्यद्वक्ता के पास आते हैं। बेटे अपने पिता को बताते हैं कि परमेश्वर के उस जन ने बेतेल में क्या किया और परमेश्वर के उस जन ने राजा यारोबाम से जो कुछ कहा था, वह सब बताते हैं। बूढ़ा भविष्यद्वक्ता अपने बेटों से पूछता है, “परमेश्वर का वह जन किस रास्ते से गया?” बेटे अपने पिता को वह रास्ता दिखाते हैं, जिस पर यहूदा से आया परमेश्वर का वह जन गया था। फिर, बूढ़ा भविष्यद्वक्ता अपने बेटों से अपने गधे पर सवारी करने के लिए उसके लिए काठी डालने को कहता है। बेटे गधे पर काठी डालते हैं, और बूढ़ा भविष्यद्वक्ता गधे पर चढ़ जाता है। बूढ़ा भविष्यद्वक्ता गधे की सवारी करके उस परमेश्वर के जान के पीछे जाता है।</w:t>
      </w:r>
    </w:p>
    <w:p>
      <w:pPr/>
      <w:r>
        <w:rPr>
          <w:lang w:val="hi_IN" w:bidi="hi_IN"/>
        </w:rPr>
      </w:r>
      <w:r>
        <w:rPr>
          <w:lang w:val="hi_IN" w:bidi="hi_IN"/>
        </w:rPr>
        <w:t>अभिनय को रोकें। बूढ़े भविष्यद्वक्ता का किरदार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काश, मैं बेतेल में वहाँ होता ताकि देख पाता कि परमेश्वर के उस जन ने क्या किया, और सुन पाता कि परमेश्वर के उस जन ने राजा यारोबाम से क्या कहा; या</w:t>
      </w:r>
    </w:p>
    <w:p>
      <w:pPr>
        <w:pStyle w:val="ListBullet"/>
        <w:spacing w:line="240" w:lineRule="auto"/>
        <w:ind w:left="720"/>
      </w:pPr>
      <w:r>
        <w:rPr>
          <w:lang w:val="hi_IN" w:bidi="hi_IN"/>
        </w:rPr>
      </w:r>
      <w:r>
        <w:rPr>
          <w:lang w:val="hi_IN" w:bidi="hi_IN"/>
        </w:rPr>
        <w:t>मैं हैरान हूँ कि परमेश्वर के उस जन ने राजा यारोबाम से वे बातें कहीं! मैं सोच रहा हूँ कि क्या परमेश्वर के उस जन के पास वास्तव में यहोवा का सच्चा संदेश था; या</w:t>
      </w:r>
    </w:p>
    <w:p>
      <w:pPr>
        <w:pStyle w:val="ListBullet"/>
        <w:spacing w:line="240" w:lineRule="auto"/>
        <w:ind w:left="720"/>
      </w:pPr>
      <w:r>
        <w:rPr>
          <w:lang w:val="hi_IN" w:bidi="hi_IN"/>
        </w:rPr>
      </w:r>
      <w:r>
        <w:rPr>
          <w:lang w:val="hi_IN" w:bidi="hi_IN"/>
        </w:rPr>
        <w:t>मैं परमेश्वर के उस जन का पीछा करना चाहता हूँ ताकि मैं उनसे बात कर सकूँ। मुझे इस परमेश्वर के जन को बताना होगा कि वह राजा यारोबाम से इस तरह बात नहीं कर सकता, क्योंकि बेतेल में वेदी और याजकों में ये बदलाव करना राजा यारोबाम का अपना निर्णय है; या</w:t>
      </w:r>
    </w:p>
    <w:p>
      <w:pPr>
        <w:pStyle w:val="ListBullet"/>
        <w:spacing w:line="240" w:lineRule="auto"/>
        <w:ind w:left="720"/>
      </w:pPr>
      <w:r>
        <w:rPr>
          <w:lang w:val="hi_IN" w:bidi="hi_IN"/>
        </w:rPr>
      </w:r>
      <w:r>
        <w:rPr>
          <w:lang w:val="hi_IN" w:bidi="hi_IN"/>
        </w:rPr>
        <w:t>मैं परमेश्वर के उस जन से बात करना चाहता हूँ क्योंकि मैं उससे सीखना चाहता हूँ। यदि इस परमेश्वर के जन के पास यहोवा का सच्चा संदेश है, तो मैं उसके आसपास रहना चाहता हूँ!</w:t>
      </w:r>
    </w:p>
    <w:p>
      <w:pPr/>
      <w:r>
        <w:rPr>
          <w:lang w:val="hi_IN" w:bidi="hi_IN"/>
        </w:rPr>
      </w:r>
      <w:r>
        <w:rPr>
          <w:lang w:val="hi_IN" w:bidi="hi_IN"/>
        </w:rPr>
        <w:t>इसके अलावा, बूढ़े भविष्यद्वक्ता के बेटों की भूमिका निभानेवाले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आज बेतेल में वेदी पर परमेश्वर के इस जन ने जो किया और कहा, उससे हम हैरान हैं! या</w:t>
      </w:r>
    </w:p>
    <w:p>
      <w:pPr>
        <w:pStyle w:val="ListBullet"/>
        <w:spacing w:line="240" w:lineRule="auto"/>
        <w:ind w:left="720"/>
      </w:pPr>
      <w:r>
        <w:rPr>
          <w:lang w:val="hi_IN" w:bidi="hi_IN"/>
        </w:rPr>
      </w:r>
      <w:r>
        <w:rPr>
          <w:lang w:val="hi_IN" w:bidi="hi_IN"/>
        </w:rPr>
        <w:t>हम जानते हैं कि हमारे पिता आज बेतेल में वेदी पर जो हुआ उसके बारे में जानना चाहेंगे। हम उसके साथ यह महत्वपूर्ण समाचार साझा करने के लिए उत्साहित हैं; या</w:t>
      </w:r>
    </w:p>
    <w:p>
      <w:pPr>
        <w:pStyle w:val="ListBullet"/>
        <w:spacing w:line="240" w:lineRule="auto"/>
        <w:ind w:left="720"/>
      </w:pPr>
      <w:r>
        <w:rPr>
          <w:lang w:val="hi_IN" w:bidi="hi_IN"/>
        </w:rPr>
      </w:r>
      <w:r>
        <w:rPr>
          <w:lang w:val="hi_IN" w:bidi="hi_IN"/>
        </w:rPr>
        <w:t>काश, हम अपने पिता के साथ इस परमेश्वर के जन से मिलने जा सकते। हम भी परमेश्वर के उस जन से सुनना चाहते हैं।</w:t>
      </w:r>
    </w:p>
    <w:p>
      <w:pPr/>
      <w:r>
        <w:rPr>
          <w:lang w:val="hi_IN" w:bidi="hi_IN"/>
        </w:rPr>
      </w:r>
      <w:r>
        <w:rPr>
          <w:lang w:val="hi_IN" w:bidi="hi_IN"/>
        </w:rPr>
        <w:t>नाटक को जारी रखें।</w:t>
      </w:r>
    </w:p>
    <w:p>
      <w:pPr/>
      <w:r>
        <w:rPr>
          <w:lang w:val="hi_IN" w:bidi="hi_IN"/>
        </w:rPr>
      </w:r>
      <w:r>
        <w:rPr>
          <w:lang w:val="hi_IN" w:bidi="hi_IN"/>
        </w:rPr>
        <w:t>बूढ़ा भविष्यद्वक्ता परमेश्वर के उस जन को बांज या तेरेबिन्थ के पेड़ के नीचे बैठा हुआ पाता है। बूढ़ा भविष्यद्वक्ता परमेश्वर के उस जन से पूछता है, “क्या तुम यहूदा से आए हुए परमेश्वर के जन हो?” परमेश्वर का वह जन कहता है, “हाँ, मैं हूँ।” बूढ़ा भविष्यद्वक्ता कहता है, “मेरे साथ खाने के लिए घर आओ।” लेकिन परमेश्वर का वह जन कहता है, “मैं तुम्हारे साथ बेतेल वापस नहीं जा सकता, और मैं बेतेल में खा या पी नहीं सकता, क्योंकि यहोवा ने मुझे यहाँ खाने या पीने से और जिस रास्ते से मैं यहाँ आया हूँ उसी रास्ते से वापस लौटने से मना किया है।”</w:t>
      </w:r>
    </w:p>
    <w:p>
      <w:pPr/>
      <w:r>
        <w:rPr>
          <w:lang w:val="hi_IN" w:bidi="hi_IN"/>
        </w:rPr>
      </w:r>
      <w:r>
        <w:rPr>
          <w:lang w:val="hi_IN" w:bidi="hi_IN"/>
        </w:rPr>
        <w:t>अभिनय को रोकें। परमेश्वर के जन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अपनी यात्रा से थका हुआ हूँ, इसलिए मैं इस बांज के पेड़ के नीचे छाया में आराम कर रहा हूँ; या</w:t>
      </w:r>
    </w:p>
    <w:p>
      <w:pPr>
        <w:pStyle w:val="ListBullet"/>
        <w:spacing w:line="240" w:lineRule="auto"/>
        <w:ind w:left="720"/>
      </w:pPr>
      <w:r>
        <w:rPr>
          <w:lang w:val="hi_IN" w:bidi="hi_IN"/>
        </w:rPr>
      </w:r>
      <w:r>
        <w:rPr>
          <w:lang w:val="hi_IN" w:bidi="hi_IN"/>
        </w:rPr>
        <w:t>मैं भूखा और प्यासा हूँ। मैं इस व्यक्ति के साथ भोजन करने जाना चाहता हूँ, लेकिन मुझे यहोवा की आज्ञाओं का पालन करना होगा; या</w:t>
      </w:r>
    </w:p>
    <w:p>
      <w:pPr>
        <w:pStyle w:val="ListBullet"/>
        <w:spacing w:line="240" w:lineRule="auto"/>
        <w:ind w:left="720"/>
      </w:pPr>
      <w:r>
        <w:rPr>
          <w:lang w:val="hi_IN" w:bidi="hi_IN"/>
        </w:rPr>
      </w:r>
      <w:r>
        <w:rPr>
          <w:lang w:val="hi_IN" w:bidi="hi_IN"/>
        </w:rPr>
        <w:t>मैं यहूदा में अपने घर वापस जाने के लिए तैयार हूँ। बेतेल में राजा यारोबाम को यह संदेश देना कठिन था, और मैं घर की यात्रा करने के लिए पर्याप्त शक्ति पाने की कोशिश कर रहा हूँ; या</w:t>
      </w:r>
    </w:p>
    <w:p>
      <w:pPr>
        <w:pStyle w:val="ListBullet"/>
        <w:spacing w:line="240" w:lineRule="auto"/>
        <w:ind w:left="720"/>
      </w:pPr>
      <w:r>
        <w:rPr>
          <w:lang w:val="hi_IN" w:bidi="hi_IN"/>
        </w:rPr>
      </w:r>
      <w:r>
        <w:rPr>
          <w:lang w:val="hi_IN" w:bidi="hi_IN"/>
        </w:rPr>
        <w:t>मुझे समझ नहीं आता कि यहोवा ने मुझे बेतेल में खाने या पीने से मना क्यों किया, लेकिन मुझे यहोवा की आज्ञाओं का पालन करना ही होगा।</w:t>
      </w:r>
    </w:p>
    <w:p>
      <w:pPr/>
      <w:r>
        <w:rPr>
          <w:lang w:val="hi_IN" w:bidi="hi_IN"/>
        </w:rPr>
      </w:r>
      <w:r>
        <w:rPr>
          <w:lang w:val="hi_IN" w:bidi="hi_IN"/>
        </w:rPr>
        <w:t>इसके अलावा, बूढ़े भविष्यद्वक्ता की भूमिका निभानेवाले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आहत हूँ कि परमेश्वर का यह जन मेरे साथ खाने और पीने के लिए नहीं आएगा! या</w:t>
      </w:r>
    </w:p>
    <w:p>
      <w:pPr>
        <w:pStyle w:val="ListBullet"/>
        <w:spacing w:line="240" w:lineRule="auto"/>
        <w:ind w:left="720"/>
      </w:pPr>
      <w:r>
        <w:rPr>
          <w:lang w:val="hi_IN" w:bidi="hi_IN"/>
        </w:rPr>
      </w:r>
      <w:r>
        <w:rPr>
          <w:lang w:val="hi_IN" w:bidi="hi_IN"/>
        </w:rPr>
        <w:t>मैं हैरान हूँ कि इस परमेश्वर के जन ने राजा यारोबाम के निमंत्रण को और मेरे निमंत्रण को भी ठुकरा दिया। निश्चित रूप से यह परमेश्वर का जन अपनी यात्रा से भूखा और प्यासा है; या</w:t>
      </w:r>
    </w:p>
    <w:p>
      <w:pPr>
        <w:pStyle w:val="ListBullet"/>
        <w:spacing w:line="240" w:lineRule="auto"/>
        <w:ind w:left="720"/>
      </w:pPr>
      <w:r>
        <w:rPr>
          <w:lang w:val="hi_IN" w:bidi="hi_IN"/>
        </w:rPr>
      </w:r>
      <w:r>
        <w:rPr>
          <w:lang w:val="hi_IN" w:bidi="hi_IN"/>
        </w:rPr>
        <w:t>मैं सोच रहा हूँ कि मैं परमेश्वर के उस जन को अपने घर आने के लिए कैसे मना सकता हूँ। मैं उससे बात करना चाहता हूँ और उसके बारे में और जानना चाहता हूँ।</w:t>
      </w:r>
    </w:p>
    <w:p>
      <w:pPr/>
      <w:r>
        <w:rPr>
          <w:lang w:val="hi_IN" w:bidi="hi_IN"/>
        </w:rPr>
      </w:r>
      <w:r>
        <w:rPr>
          <w:lang w:val="hi_IN" w:bidi="hi_IN"/>
        </w:rPr>
        <w:t>नाटक को जारी रखें।</w:t>
      </w:r>
    </w:p>
    <w:p>
      <w:pPr/>
      <w:r>
        <w:rPr>
          <w:lang w:val="hi_IN" w:bidi="hi_IN"/>
        </w:rPr>
      </w:r>
      <w:r>
        <w:rPr>
          <w:lang w:val="hi_IN" w:bidi="hi_IN"/>
        </w:rPr>
        <w:t>बूढ़ा भविष्यद्वक्ता परमेश्वर के उस जन से कहता है, “मैं भी तुम्हारे समान एक भविष्यद्वक्ता हूँ। एक स्वर्गदूत ने मुझे यहोवा का यह संदेश दिया कि मैं तुम्हें अपने घर वापस लाऊँ ताकि तुम खा और पी सको।" लेकिन बूढ़ा भविष्यद्वक्ता परमेश्वर के जन से झूठ बोल रहा है। तब, परमेश्वर का वह जन बूढ़े भविष्यद्वक्ता के साथ खाने और पीने के लिए बेतेल वापस जाता है।</w:t>
      </w:r>
    </w:p>
    <w:p>
      <w:pPr/>
      <w:r>
        <w:rPr>
          <w:lang w:val="hi_IN" w:bidi="hi_IN"/>
        </w:rPr>
      </w:r>
      <w:r>
        <w:rPr>
          <w:lang w:val="hi_IN" w:bidi="hi_IN"/>
        </w:rPr>
        <w:t>अभिनय को रोकें। बूढ़े भविष्यद्वक्ता की भूमिका निभानेवाले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बेतेल में न खाने या न पीने की यहोवा की यह आज्ञा अनुचित लगती है। मुझे लगता है कि यदि परमेश्वर का यह जन भूखा और प्यासा है, तो वह यहाँ मेरे साथ खा-पी सकता है! या</w:t>
      </w:r>
    </w:p>
    <w:p>
      <w:pPr>
        <w:pStyle w:val="ListBullet"/>
        <w:spacing w:line="240" w:lineRule="auto"/>
        <w:ind w:left="720"/>
      </w:pPr>
      <w:r>
        <w:rPr>
          <w:lang w:val="hi_IN" w:bidi="hi_IN"/>
        </w:rPr>
      </w:r>
      <w:r>
        <w:rPr>
          <w:lang w:val="hi_IN" w:bidi="hi_IN"/>
        </w:rPr>
        <w:t>मुझे आशा है कि परमेश्वर का वह जन मेरे घर में मेरे साथ खाने के लिए वापस आएगा। मैं चाहता हूँ कि परमेश्वर का वह जन कहे कि राजा यारोबाम की नई प्रथाओं को करना ठीक है; या</w:t>
      </w:r>
    </w:p>
    <w:p>
      <w:pPr>
        <w:pStyle w:val="ListBullet"/>
        <w:spacing w:line="240" w:lineRule="auto"/>
        <w:ind w:left="720"/>
      </w:pPr>
      <w:r>
        <w:rPr>
          <w:lang w:val="hi_IN" w:bidi="hi_IN"/>
        </w:rPr>
      </w:r>
      <w:r>
        <w:rPr>
          <w:lang w:val="hi_IN" w:bidi="hi_IN"/>
        </w:rPr>
        <w:t>मैं सही तरीके से यहोवा का अनुसरण करना चाहता हूँ, और मुझे बुरा लगता है कि मैंने इस्राएल के उत्तरी राज्य में राजा यारोबाम द्वारा की गई नई प्रथाओं के विरुद्ध कुछ नहीं कहा। मैं इस परमेश्वर के जन से राजा यारोबाम की इन नई प्रथाओं के बारे में बात करना चाहता हूँ।</w:t>
      </w:r>
    </w:p>
    <w:p>
      <w:pPr/>
      <w:r>
        <w:rPr>
          <w:lang w:val="hi_IN" w:bidi="hi_IN"/>
        </w:rPr>
      </w:r>
      <w:r>
        <w:rPr>
          <w:lang w:val="hi_IN" w:bidi="hi_IN"/>
        </w:rPr>
        <w:t>साथ ही, परमेश्वर के जन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जानता हूँ कि यहोवा ने मुझे यहाँ बेतेल में खाने या पीने से मना किया है, लेकिन मुझे लगता है कि यदि मैं इस बूढ़े भविष्यद्वक्ता के साथ खाने और पीने के लिए जाऊँ, तो यहोवा मुझ पर दया करेगा; या</w:t>
      </w:r>
    </w:p>
    <w:p>
      <w:pPr>
        <w:pStyle w:val="ListBullet"/>
        <w:spacing w:line="240" w:lineRule="auto"/>
        <w:ind w:left="720"/>
      </w:pPr>
      <w:r>
        <w:rPr>
          <w:lang w:val="hi_IN" w:bidi="hi_IN"/>
        </w:rPr>
      </w:r>
      <w:r>
        <w:rPr>
          <w:lang w:val="hi_IN" w:bidi="hi_IN"/>
        </w:rPr>
        <w:t>मैं बहुत थका हुआ हूँ, और भूखा और प्यासा हूँ, और इस दयालु बूढ़े भविष्यद्वक्ता के साथ आराम करना और खाना बहुत अच्छा होगा; या</w:t>
      </w:r>
    </w:p>
    <w:p>
      <w:pPr>
        <w:pStyle w:val="ListBullet"/>
        <w:spacing w:line="240" w:lineRule="auto"/>
        <w:ind w:left="720"/>
      </w:pPr>
      <w:r>
        <w:rPr>
          <w:lang w:val="hi_IN" w:bidi="hi_IN"/>
        </w:rPr>
      </w:r>
      <w:r>
        <w:rPr>
          <w:lang w:val="hi_IN" w:bidi="hi_IN"/>
        </w:rPr>
        <w:t>मुझे नहीं लगता कि मैं यहोवा की आज्ञाओं का उल्लंघन कर रहा हूँ, क्योंकि ऐसा लगता है कि इस बूढ़े भविष्यद्वक्ता के पास यहोवा की ओर से एक नई आज्ञा है, जो कहती है कि मैं यहाँ खा और पी सकता हूँ।</w:t>
      </w:r>
    </w:p>
    <w:p>
      <w:pPr/>
      <w:r>
        <w:rPr>
          <w:lang w:val="hi_IN" w:bidi="hi_IN"/>
        </w:rPr>
      </w:r>
      <w:r>
        <w:rPr>
          <w:lang w:val="hi_IN" w:bidi="hi_IN"/>
        </w:rPr>
        <w:t>नाटक को जारी रखें।</w:t>
      </w:r>
    </w:p>
    <w:p>
      <w:pPr/>
      <w:r>
        <w:rPr>
          <w:lang w:val="hi_IN" w:bidi="hi_IN"/>
        </w:rPr>
      </w:r>
      <w:r>
        <w:rPr>
          <w:lang w:val="hi_IN" w:bidi="hi_IN"/>
        </w:rPr>
        <w:t>जब बूढ़ा भविष्यद्वक्ता और परमेश्वर का वह जन साथ भोजन कर रहे होते हैं, तब यहोवा उस बूढ़े भविष्यद्वक्ता को एक संदेश देता है, जो परमेश्वर के उस जन को वापस बेतेल लाया था। बूढ़ा भविष्यद्वक्ता परमेश्वर के जन को यह संदेश बताता है। बूढ़ा भविष्यद्वक्ता कहता है, "यह तुम्हारे लिए यहोवा का संदेश है। तुमने यहोवा की उस आज्ञा का उल्लंघन किया जो उसने तुम्हें दी थी! तुमने उस आज्ञा का पालन नहीं किया जो तुम्हारे परमेश्वर यहोवा ने तुम्हें दी थी। तुम बेतेल में खाने और पीने के लिए वापस आए, जबकि मैंने तुम्हें बेतेल में खाने और पीने के लिए मना किया था। तुम्हारा दण्ड यह है कि लोग तुम्हारे शरीर को तुम्हारी पारिवारिक कब्र में नहीं रखेंगे।"</w:t>
      </w:r>
    </w:p>
    <w:p>
      <w:pPr/>
      <w:r>
        <w:rPr>
          <w:lang w:val="hi_IN" w:bidi="hi_IN"/>
        </w:rPr>
      </w:r>
      <w:r>
        <w:rPr>
          <w:lang w:val="hi_IN" w:bidi="hi_IN"/>
        </w:rPr>
        <w:t>अभिनय को रोकें। बूढ़े भविष्यद्वक्ता की भूमिका निभानेवाले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हैरान हूँ कि यहोवा ने मेरे द्वारा संदेश भेजना चुना! या</w:t>
      </w:r>
    </w:p>
    <w:p>
      <w:pPr>
        <w:pStyle w:val="ListBullet"/>
        <w:spacing w:line="240" w:lineRule="auto"/>
        <w:ind w:left="720"/>
      </w:pPr>
      <w:r>
        <w:rPr>
          <w:lang w:val="hi_IN" w:bidi="hi_IN"/>
        </w:rPr>
      </w:r>
      <w:r>
        <w:rPr>
          <w:lang w:val="hi_IN" w:bidi="hi_IN"/>
        </w:rPr>
        <w:t>मैं दोषी महसूस कर रहा हूँ क्योंकि मैंने इस परमेश्वर के जन से झूठ बोलकर उसे वापस बेतेल ले आया था, और अब इस परमेश्वर के जन के लिए यहोवा की ओर से एक भयानक संदेश है; या</w:t>
      </w:r>
    </w:p>
    <w:p>
      <w:pPr>
        <w:pStyle w:val="ListBullet"/>
        <w:spacing w:line="240" w:lineRule="auto"/>
        <w:ind w:left="720"/>
      </w:pPr>
      <w:r>
        <w:rPr>
          <w:lang w:val="hi_IN" w:bidi="hi_IN"/>
        </w:rPr>
      </w:r>
      <w:r>
        <w:rPr>
          <w:lang w:val="hi_IN" w:bidi="hi_IN"/>
        </w:rPr>
        <w:t>मुझे आशा है कि यहोवा के संदेश में बताई गई ये बातें जल्द ही घटित न हों।</w:t>
      </w:r>
    </w:p>
    <w:p>
      <w:pPr/>
      <w:r>
        <w:rPr>
          <w:lang w:val="hi_IN" w:bidi="hi_IN"/>
        </w:rPr>
      </w:r>
      <w:r>
        <w:rPr>
          <w:lang w:val="hi_IN" w:bidi="hi_IN"/>
        </w:rPr>
        <w:t>साथ ही, परमेश्वर के जन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पछतावा है कि मैं इस बूढ़े भविष्यद्वक्ता के साथ खाने और पीने के लिए यहाँ बेतेल वापस आया; या</w:t>
      </w:r>
    </w:p>
    <w:p>
      <w:pPr>
        <w:pStyle w:val="ListBullet"/>
        <w:spacing w:line="240" w:lineRule="auto"/>
        <w:ind w:left="720"/>
      </w:pPr>
      <w:r>
        <w:rPr>
          <w:lang w:val="hi_IN" w:bidi="hi_IN"/>
        </w:rPr>
      </w:r>
      <w:r>
        <w:rPr>
          <w:lang w:val="hi_IN" w:bidi="hi_IN"/>
        </w:rPr>
        <w:t>मुझे बहुत दुख है कि मैंने बेतेल में न खाने और न पीने की यहोवा की आज्ञा को तोड़ दिया; या</w:t>
      </w:r>
    </w:p>
    <w:p>
      <w:pPr>
        <w:pStyle w:val="ListBullet"/>
        <w:spacing w:line="240" w:lineRule="auto"/>
        <w:ind w:left="720"/>
      </w:pPr>
      <w:r>
        <w:rPr>
          <w:lang w:val="hi_IN" w:bidi="hi_IN"/>
        </w:rPr>
      </w:r>
      <w:r>
        <w:rPr>
          <w:lang w:val="hi_IN" w:bidi="hi_IN"/>
        </w:rPr>
        <w:t>मैं इस बूढ़े भविष्यद्वक्ता द्वारा खुद को ठगा हुआ महसूस करता हूँ, क्योंकि अब मुझे नहीं लगता कि उसके पास यहोवा के किसी दूत का कोई विशेष संदेश था, जिसने उसे बताया था कि मैं उसके साथ बेतेल वापस जा सकता हूँ; या</w:t>
      </w:r>
    </w:p>
    <w:p>
      <w:pPr>
        <w:pStyle w:val="ListBullet"/>
        <w:spacing w:line="240" w:lineRule="auto"/>
        <w:ind w:left="720"/>
      </w:pPr>
      <w:r>
        <w:rPr>
          <w:lang w:val="hi_IN" w:bidi="hi_IN"/>
        </w:rPr>
      </w:r>
      <w:r>
        <w:rPr>
          <w:lang w:val="hi_IN" w:bidi="hi_IN"/>
        </w:rPr>
        <w:t>मुझे आशा है कि मैं लंबे समय तक जीवित रहूँगा। मेरी पारिवारिक कब्र में दफन न किया जाना बहुत पीड़ादायक है। मुझे आशा है कि मैं यहूदा वापस जाने की यह यात्रा सुरक्षित रूप से पूरी कर सकूँ, लेकिन मैं जानता हूँ कि यहूदा वापस जाते समय मुझे यह दण्ड मिल सकता है।</w:t>
      </w:r>
      <w:r>
        <w:rPr>
          <w:lang w:val="hi_IN" w:bidi="hi_IN"/>
        </w:rPr>
      </w:r>
    </w:p>
    <w:p>
      <w:pPr>
        <w:pStyle w:val="Heading3"/>
      </w:pPr>
      <w:r>
        <w:rPr>
          <w:lang w:val="hi_IN" w:bidi="hi_IN"/>
        </w:rPr>
        <w:t>आवश्यक जानकारी</w:t>
      </w:r>
    </w:p>
    <w:p>
      <w:pPr/>
      <w:r>
        <w:rPr>
          <w:lang w:val="hi_IN" w:bidi="hi_IN"/>
        </w:rPr>
      </w:r>
      <w:r>
        <w:rPr>
          <w:lang w:val="hi_IN" w:bidi="hi_IN"/>
        </w:rPr>
        <w:t>1 राजाओं 13:11–22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एक बूढ़ा </w:t>
      </w:r>
      <w:r>
        <w:rPr>
          <w:b/>
          <w:lang w:val="hi_IN" w:bidi="hi_IN"/>
        </w:rPr>
        <w:t>भविष्यद्वक्ता</w:t>
      </w:r>
      <w:r>
        <w:rPr>
          <w:lang w:val="hi_IN" w:bidi="hi_IN"/>
        </w:rPr>
        <w:t xml:space="preserve"> बेतेल में रहता है। भविष्यद्वक्ता वह व्यक्ति होता है जो लोगों को यहोवा की ओर से संदेश देता है। भविष्यद्वक्ता के </w:t>
      </w:r>
      <w:r>
        <w:rPr>
          <w:b/>
          <w:lang w:val="hi_IN" w:bidi="hi_IN"/>
        </w:rPr>
        <w:t>बेटे</w:t>
      </w:r>
      <w:r>
        <w:rPr>
          <w:lang w:val="hi_IN" w:bidi="hi_IN"/>
        </w:rPr>
        <w:t xml:space="preserve"> भविष्यद्वक्ता को बताते हैं कि </w:t>
      </w:r>
      <w:r>
        <w:rPr>
          <w:b/>
          <w:lang w:val="hi_IN" w:bidi="hi_IN"/>
        </w:rPr>
        <w:t>परमेश्वर</w:t>
      </w:r>
      <w:r>
        <w:rPr>
          <w:lang w:val="hi_IN" w:bidi="hi_IN"/>
        </w:rPr>
        <w:t xml:space="preserve"> के जन ने बेतेल में क्या किया। बेटे अपने पिता की पुरुष संतान होते हैं। पुराने नियम में, लोग भविष्यद्वक्ता को “परमेश्वर का जन” भी कहते थे। बेटे अपने पिता को यह भी बताते हैं कि परमेश्वर के जन ने </w:t>
      </w:r>
      <w:r>
        <w:rPr>
          <w:b/>
          <w:lang w:val="hi_IN" w:bidi="hi_IN"/>
        </w:rPr>
        <w:t>राजा</w:t>
      </w:r>
      <w:r>
        <w:rPr>
          <w:lang w:val="hi_IN" w:bidi="hi_IN"/>
        </w:rPr>
        <w:t xml:space="preserve"> से क्या कहा। राजा वह व्यक्ति होता है जो किसी नगर या क्षेत्र पर शासन करता है। भविष्यद्वक्ता, बेटा, परमेश्वर का जन और राजा का अनुवाद उसी तरह करें जैसे आपने पिछले भागों में किया है। भविष्यद्वक्ता, बेटा और राजा के बारे में अधिक जानकारी के लिए मुख्य शब्दावली देखें। “परमेश्वर के जन” के बारे में अधिक जानकारी के लिए मुख्य शब्दावली में भविष्यद्वक्ता देखें।</w:t>
      </w:r>
    </w:p>
    <w:p>
      <w:pPr/>
      <w:r>
        <w:rPr>
          <w:lang w:val="hi_IN" w:bidi="hi_IN"/>
        </w:rPr>
      </w:r>
      <w:r>
        <w:rPr>
          <w:lang w:val="hi_IN" w:bidi="hi_IN"/>
        </w:rPr>
        <w:t xml:space="preserve">परमेश्वर का जन </w:t>
      </w:r>
      <w:r>
        <w:rPr>
          <w:b/>
          <w:lang w:val="hi_IN" w:bidi="hi_IN"/>
        </w:rPr>
        <w:t>यहूदा</w:t>
      </w:r>
      <w:r>
        <w:rPr>
          <w:lang w:val="hi_IN" w:bidi="hi_IN"/>
        </w:rPr>
        <w:t xml:space="preserve"> से है। यहूदा इस्राएल का दक्षिणी राज्य है जिसमें बिन्यामीन और यहूदा के गोत्रों की भूमि शामिल है। यहूदा का अनुवाद उसी तरह करें जैसे आपने पिछले भागों में किया है। यहूदा के बारे में अधिक जानकारी के लिए, मुख्य शब्दावली देखें।</w:t>
      </w:r>
    </w:p>
    <w:p>
      <w:pPr/>
      <w:r>
        <w:rPr>
          <w:lang w:val="hi_IN" w:bidi="hi_IN"/>
        </w:rPr>
      </w:r>
      <w:r>
        <w:rPr>
          <w:lang w:val="hi_IN" w:bidi="hi_IN"/>
        </w:rPr>
        <w:t xml:space="preserve">बूढ़ा भविष्यद्वक्ता अपने बेटों से कहता है कि वे उसके </w:t>
      </w:r>
      <w:r>
        <w:rPr>
          <w:b/>
          <w:lang w:val="hi_IN" w:bidi="hi_IN"/>
        </w:rPr>
        <w:t>गधे</w:t>
      </w:r>
      <w:r>
        <w:rPr>
          <w:lang w:val="hi_IN" w:bidi="hi_IN"/>
        </w:rPr>
        <w:t xml:space="preserve"> पर काठी डालें। गधा एक ऐसा जानवर है जो इतना बड़ा होता है कि वह भारी बोझ या लोगों को उठा सकता है। काठी एक आसन या कपड़ा है, जिसका उपयोग लोग गधे पर करते हैं ताकि गधे पर सवारी करना अधिक आरामदायक हो। गदहे का अनुवाद उसी तरह करें जैसे आपने पिछले भागों में किया था। गदहों के बारे में अधिक जानकारी के लिए, मुख्य शब्दावली देखें।</w:t>
      </w:r>
    </w:p>
    <w:p>
      <w:pPr/>
      <w:r>
        <w:rPr>
          <w:lang w:val="hi_IN" w:bidi="hi_IN"/>
        </w:rPr>
      </w:r>
      <w:r>
        <w:rPr>
          <w:lang w:val="hi_IN" w:bidi="hi_IN"/>
        </w:rPr>
        <w:t>यहाँ रुकें और यदि आवश्यक हो, तो समूह में फिर से गधे और काठी की तस्वीर देखें। इस ऑडियो को यहाँ रोकें।</w:t>
      </w:r>
    </w:p>
    <w:p>
      <w:pPr/>
      <w:r>
        <w:rPr>
          <w:lang w:val="hi_IN" w:bidi="hi_IN"/>
        </w:rPr>
      </w:r>
      <w:r>
        <w:rPr>
          <w:lang w:val="hi_IN" w:bidi="hi_IN"/>
        </w:rPr>
        <w:t>साथ ही, यहाँ रुकें और समूह में इस प्रश्न पर चर्चा करें: इस भाग में आप “</w:t>
      </w:r>
      <w:r>
        <w:rPr>
          <w:b/>
          <w:lang w:val="hi_IN" w:bidi="hi_IN"/>
        </w:rPr>
        <w:t>मेरे गधे पर काठी डालना</w:t>
      </w:r>
      <w:r>
        <w:rPr>
          <w:lang w:val="hi_IN" w:bidi="hi_IN"/>
        </w:rPr>
        <w:t>” का अनुवाद कैसे करेंगे? सबसे अच्छा यह होगा कि आप अनुवाद करें कि बूढ़ा भविष्यद्वक्ता अपने बेटों से कहता है कि वे उसके गधे को तैयार करें ताकि वह उस पर सवार हो सके, और यदि "काठी" शब्द का अनुवाद करना मुश्किल हो, तो उसे शामिल न किया जाए। इस ऑडियो को यहाँ रोकें।</w:t>
      </w:r>
    </w:p>
    <w:p>
      <w:pPr/>
      <w:r>
        <w:rPr>
          <w:lang w:val="hi_IN" w:bidi="hi_IN"/>
        </w:rPr>
      </w:r>
      <w:r>
        <w:rPr>
          <w:lang w:val="hi_IN" w:bidi="hi_IN"/>
        </w:rPr>
        <w:t xml:space="preserve">परमेश्वर का जन बूढ़े भविष्यद्वक्ता से कहता है कि परमेश्वर का जन बूढ़े भविष्यद्वक्ता के साथ न तो खा सकता है और न ही पी सकता है, क्योंकि </w:t>
      </w:r>
      <w:r>
        <w:rPr>
          <w:b/>
          <w:lang w:val="hi_IN" w:bidi="hi_IN"/>
        </w:rPr>
        <w:t>यहोवा</w:t>
      </w:r>
      <w:r>
        <w:rPr>
          <w:lang w:val="hi_IN" w:bidi="hi_IN"/>
        </w:rPr>
        <w:t xml:space="preserve"> </w:t>
      </w:r>
      <w:r>
        <w:rPr>
          <w:b/>
          <w:lang w:val="hi_IN" w:bidi="hi_IN"/>
        </w:rPr>
        <w:t>के वचन</w:t>
      </w:r>
      <w:r>
        <w:rPr>
          <w:lang w:val="hi_IN" w:bidi="hi_IN"/>
        </w:rPr>
        <w:t xml:space="preserve"> ने परमेश्वर के जन को कुछ भी खाने या पीने के लिए मना किया था।</w:t>
      </w:r>
    </w:p>
    <w:p>
      <w:pPr/>
      <w:r>
        <w:rPr>
          <w:lang w:val="hi_IN" w:bidi="hi_IN"/>
        </w:rPr>
      </w:r>
      <w:r>
        <w:rPr>
          <w:lang w:val="hi_IN" w:bidi="hi_IN"/>
        </w:rPr>
        <w:t>“यहोवा का वचन” का अर्थ है यहोवा की ओर से परमेश्वर के जन को बेतेल में कुछ भी न खाने और न पीने का संदेश। यहोवा परमेश्वर का व्यक्तिगत नाम है। "यहोवा के वचन" का अनुवाद उसी तरह करें जैसे आपने पिछले भागों में किया है। “यहोवा का वचन” के बारे में अधिक जानकारी के लिए मुख्य शब्दावली में शब्द और यहोवा देखें। परमेश्वर के बारे में अधिक जानकारी के लिए, मुख्य शब्दावली देखें।</w:t>
      </w:r>
    </w:p>
    <w:p>
      <w:pPr/>
      <w:r>
        <w:rPr>
          <w:lang w:val="hi_IN" w:bidi="hi_IN"/>
        </w:rPr>
      </w:r>
      <w:r>
        <w:rPr>
          <w:lang w:val="hi_IN" w:bidi="hi_IN"/>
        </w:rPr>
        <w:t xml:space="preserve">बूढ़ा भविष्यद्वक्ता परमेश्वर के जन से कहता है कि एक </w:t>
      </w:r>
      <w:r>
        <w:rPr>
          <w:b/>
          <w:lang w:val="hi_IN" w:bidi="hi_IN"/>
        </w:rPr>
        <w:t>स्वर्गदूत</w:t>
      </w:r>
      <w:r>
        <w:rPr>
          <w:lang w:val="hi_IN" w:bidi="hi_IN"/>
        </w:rPr>
        <w:t xml:space="preserve"> ने यहोवा के वचन के द्वारा बूढ़े भविष्यद्वक्ता को संदेश दिया। बूढ़ा भविष्यद्वक्ता चाहता है कि परमेश्वर का जन यह सोचे कि बूढ़े भविष्यद्वक्ता के पास यहोवा के अधिकार से एक संदेश है। स्वर्गदूत यहोवा का एक संदेशवाहक है। सावधान रहें कि स्वर्गदूत और भविष्यद्वक्ता के बीच भ्रमित न हों। भविष्यद्वक्ता एक मानव है, लेकिन स्वर्गदूत एक अलौकिक प्राणी है।</w:t>
      </w:r>
    </w:p>
    <w:p>
      <w:pPr/>
      <w:r>
        <w:rPr>
          <w:lang w:val="hi_IN" w:bidi="hi_IN"/>
        </w:rPr>
      </w:r>
      <w:r>
        <w:rPr>
          <w:lang w:val="hi_IN" w:bidi="hi_IN"/>
        </w:rPr>
        <w:t>यहाँ रुकें और समूह में इस प्रश्न पर चर्चा करें: आप इस भाग में “</w:t>
      </w:r>
      <w:r>
        <w:rPr>
          <w:b/>
          <w:lang w:val="hi_IN" w:bidi="hi_IN"/>
        </w:rPr>
        <w:t>स्वर्गदूत</w:t>
      </w:r>
      <w:r>
        <w:rPr>
          <w:lang w:val="hi_IN" w:bidi="hi_IN"/>
        </w:rPr>
        <w:t>” का अनुवाद कैसे करेंगे? स्वर्गदूतों के बारे में अधिक जानकारी के लिए मुख्य शब्दावली देखें। इस ऑडियो को यहाँ रोकें।</w:t>
      </w:r>
    </w:p>
    <w:p>
      <w:pPr/>
      <w:r>
        <w:rPr>
          <w:lang w:val="hi_IN" w:bidi="hi_IN"/>
        </w:rPr>
      </w:r>
      <w:r>
        <w:rPr>
          <w:lang w:val="hi_IN" w:bidi="hi_IN"/>
        </w:rPr>
        <w:t xml:space="preserve">बूढ़ा भविष्यद्वक्ता परमेश्वर के जन के लिए यहोवा की ओर से एक संदेश प्राप्त करता है। बूढ़ा भविष्यद्वक्ता कहता है कि लोग परमेश्वर के जन के शरीर को उसके पिताओं या पूर्वजों की कब्र में नहीं दफनाएँगे। कब्र वह स्थान है जहाँ लोग शवों को दफनाते हैं। कब्र के बारे में अधिक जानकारी के लिए मुख्य शब्दावली देखें। </w:t>
      </w:r>
    </w:p>
    <w:p>
      <w:pPr/>
      <w:r>
        <w:rPr>
          <w:lang w:val="hi_IN" w:bidi="hi_IN"/>
        </w:rPr>
      </w:r>
      <w:r>
        <w:rPr>
          <w:lang w:val="hi_IN" w:bidi="hi_IN"/>
        </w:rPr>
        <w:t>यहाँ रुकें और एक कब्र की तस्वीर देखें। इस ऑडियो को यहाँ रोकें।</w:t>
      </w:r>
    </w:p>
    <w:p>
      <w:pPr/>
      <w:r>
        <w:rPr>
          <w:lang w:val="hi_IN" w:bidi="hi_IN"/>
        </w:rPr>
      </w:r>
      <w:r>
        <w:rPr>
          <w:lang w:val="hi_IN" w:bidi="hi_IN"/>
        </w:rPr>
        <w:t>साथ ही, यहाँ रुकें और समूह में इस प्रश्न पर चर्चा करें: आप इस भाग में "</w:t>
      </w:r>
      <w:r>
        <w:rPr>
          <w:b/>
          <w:lang w:val="hi_IN" w:bidi="hi_IN"/>
        </w:rPr>
        <w:t>कब्र</w:t>
      </w:r>
      <w:r>
        <w:rPr>
          <w:lang w:val="hi_IN" w:bidi="hi_IN"/>
        </w:rPr>
        <w:t>" का अनुवाद कैसे करेंगे?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13:23–34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13:23–34 को सुनें और अपने मन में रखें।</w:t>
      </w:r>
    </w:p>
    <w:p>
      <w:pPr/>
      <w:r>
        <w:rPr>
          <w:lang w:val="hi_IN" w:bidi="hi_IN"/>
        </w:rPr>
      </w:r>
      <w:r>
        <w:rPr>
          <w:lang w:val="hi_IN" w:bidi="hi_IN"/>
        </w:rPr>
        <w:t>यदि सम्भव हो, तो 1 राजाओं 13:23–34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राजाओं 13:23–34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में, परमेश्वर का वह जन बूढ़े भविष्यद्वक्ता के घर बूढ़े भविष्यद्वक्ता के साथ खाने के लिए गया, भले ही यहोवा ने परमेश्वर के उस जन को बेतेल नगर में खाने से मना किया था। फिर, बूढ़े भविष्यद्वक्ता ने परमेश्वर के उस जन के लिए यहोवा से एक संदेश सुना। यहोवा का संदेश था कि लोग परमेश्वर के उस जन को उसके परिवार की कब्र में नहीं दफ़नाएँगे, क्योंकि उसने यहोवा की आज्ञा का उल्लंघन किया था। अब, परमेश्वर का वह जन बूढ़े भविष्यद्वक्ता के घर से निकलकर बेतेल से वापस यहूदा जाने के लिए यात्रा करता है। यह दो भागों वाली कहानी का दूसरा भाग है।</w:t>
      </w:r>
    </w:p>
    <w:p>
      <w:pPr/>
      <w:r>
        <w:rPr>
          <w:lang w:val="hi_IN" w:bidi="hi_IN"/>
        </w:rPr>
      </w:r>
      <w:r>
        <w:rPr>
          <w:lang w:val="hi_IN" w:bidi="hi_IN"/>
        </w:rPr>
        <w:t>परमेश्वर का वह जन अपना भोजन समाप्त करता है, और फिर बूढ़ा भविष्यद्वक्ता परमेश्वर के उस जन के सवारी करने के लिए एक गधे पर काठी डालता है, ताकि वह बेतेल नगर से यहूदा जा सके। यह स्पष्ट नहीं है कि गधा परमेश्वर के उस जन का है या बूढ़े भविष्यद्वक्ता का, लेकिन संभव है कि बूढ़े भविष्यद्वक्ता ने परमेश्वर के उस जन के उपयोग के लिए अपना एक गधा दिया हो। याद रखें कि पुराने नियम के समय में गधा एक सामान्य जानवर था, जिस पर लोग सवारी करते थे। काठी एक आसन या कपड़ा होता है, जिसे लोग किसी जानवर पर लगाते हैं ताकि उस पर सवारी करना अधिक आरामदायक हो। बेतेल वह नगर है जो इस्राएल के उत्तरी राज्य में स्थित है जहाँ बूढ़ा भविष्यद्वक्ता रहता है, और यहूदा दक्षिणी राज्य है।</w:t>
      </w:r>
    </w:p>
    <w:p>
      <w:pPr/>
      <w:r>
        <w:rPr>
          <w:lang w:val="hi_IN" w:bidi="hi_IN"/>
        </w:rPr>
      </w:r>
      <w:r>
        <w:rPr>
          <w:lang w:val="hi_IN" w:bidi="hi_IN"/>
        </w:rPr>
        <w:t xml:space="preserve">यहाँ रुकें और समूह के रूप में </w:t>
      </w:r>
      <w:r>
        <w:rPr>
          <w:lang w:val="hi_IN" w:bidi="hi_IN"/>
        </w:rPr>
        <w:t>गधे</w:t>
      </w:r>
      <w:r>
        <w:rPr>
          <w:lang w:val="hi_IN" w:bidi="hi_IN"/>
        </w:rPr>
        <w:t xml:space="preserve"> और </w:t>
      </w:r>
      <w:r>
        <w:rPr>
          <w:lang w:val="hi_IN" w:bidi="hi_IN"/>
        </w:rPr>
        <w:t>काठी</w:t>
      </w:r>
      <w:r>
        <w:rPr>
          <w:lang w:val="hi_IN" w:bidi="hi_IN"/>
        </w:rPr>
        <w:t xml:space="preserve"> के चित्र देखें। साथ ही, यदि आवश्यक हो, तो समूह के रूप में </w:t>
      </w:r>
      <w:r>
        <w:rPr>
          <w:b/>
          <w:lang w:val="hi_IN" w:bidi="hi_IN"/>
        </w:rPr>
        <w:t>बेतेल, इस्राएल के उत्तरी राज्य और यहूदा के दक्षिणी राज्य</w:t>
      </w:r>
      <w:r>
        <w:rPr>
          <w:lang w:val="hi_IN" w:bidi="hi_IN"/>
        </w:rPr>
        <w:t xml:space="preserve"> का नक्शा देखें। इस ऑडियो को यहाँ रोकें।</w:t>
      </w:r>
    </w:p>
    <w:p>
      <w:pPr/>
      <w:r>
        <w:rPr>
          <w:lang w:val="hi_IN" w:bidi="hi_IN"/>
        </w:rPr>
      </w:r>
      <w:r>
        <w:rPr>
          <w:lang w:val="hi_IN" w:bidi="hi_IN"/>
        </w:rPr>
        <w:t>जब परमेश्वर का वह जन गधे पर यात्रा कर रहा होता है, तब एक सिंह परमेश्वर के उस जन पर हमला करता है और उसे मार डालता है। सिंह एक खतरनाक जंगली जानवर है। परमेश्वर के उस जन का शरीर सड़क पर पड़ा रहता है, और यह बहुत आश्चर्यजनक है कि सिंह परमेश्वर के उस जन के शरीर को नहीं खाता या गधे पर हमला नहीं करता, और गधा सिंह से भागता नहीं है। यह स्पष्ट है कि यहोवा ने सिंह को परमेश्वर के उस जन पर हमला करने के लिए भेजा, और परमेश्वर का वह जन संयोग से नहीं मरा!</w:t>
      </w:r>
    </w:p>
    <w:p>
      <w:pPr/>
      <w:r>
        <w:rPr>
          <w:lang w:val="hi_IN" w:bidi="hi_IN"/>
        </w:rPr>
      </w:r>
      <w:r>
        <w:rPr>
          <w:lang w:val="hi_IN" w:bidi="hi_IN"/>
        </w:rPr>
        <w:t xml:space="preserve">यहाँ रुकें और एक समूह के रूप में </w:t>
      </w:r>
      <w:r>
        <w:rPr>
          <w:lang w:val="hi_IN" w:bidi="hi_IN"/>
        </w:rPr>
        <w:t>सिंह</w:t>
      </w:r>
      <w:r>
        <w:rPr>
          <w:lang w:val="hi_IN" w:bidi="hi_IN"/>
        </w:rPr>
        <w:t xml:space="preserve"> का चित्र देखें। इस ऑडियो को यहाँ रोकें।</w:t>
      </w:r>
    </w:p>
    <w:p>
      <w:pPr/>
      <w:r>
        <w:rPr>
          <w:lang w:val="hi_IN" w:bidi="hi_IN"/>
        </w:rPr>
      </w:r>
      <w:r>
        <w:rPr>
          <w:lang w:val="hi_IN" w:bidi="hi_IN"/>
        </w:rPr>
        <w:t>साथ ही, यहाँ रुकें और समूह के रूप में इस प्रश्न पर चर्चा करें: आपके समुदाय में कौन-से खतरनाक जानवर हैं? जब वे जानवर किसी व्यक्ति को मारते हैं, तो वे उस व्यक्ति के शरीर के साथ क्या करते हैं? उस समय की एक कहानी बताएं जब किसी खतरनाक जानवर ने आपको या आपके किसी जाननेवाले को घायल किया था। इस ऑडियो को यहाँ रोकें।</w:t>
      </w:r>
    </w:p>
    <w:p>
      <w:pPr/>
      <w:r>
        <w:rPr>
          <w:lang w:val="hi_IN" w:bidi="hi_IN"/>
        </w:rPr>
      </w:r>
      <w:r>
        <w:rPr>
          <w:lang w:val="hi_IN" w:bidi="hi_IN"/>
        </w:rPr>
        <w:t>कुछ अन्य लोग भी उसी रास्ते पर यात्रा कर रहे हैं और परमेश्वर के उस जन के शव के पास से गुजरते हैं, जबकि सिंह शव के पास खड़ा है। इन लोगों के लिए यह बहुत आश्चर्यजनक है! ये लोग बेतेल नगर जाते हैं, और वे बेतेल के लोगों को सिंह और शव के बारे में बताते हैं।</w:t>
      </w:r>
    </w:p>
    <w:p>
      <w:pPr/>
      <w:r>
        <w:rPr>
          <w:lang w:val="hi_IN" w:bidi="hi_IN"/>
        </w:rPr>
      </w:r>
      <w:r>
        <w:rPr>
          <w:lang w:val="hi_IN" w:bidi="hi_IN"/>
        </w:rPr>
        <w:t>यहाँ रुकें और समूह के रूप में इस प्रश्न पर चर्चा करें: उस समय के बारे में बात करें जब आपने अपने नगर, शहर या समुदाय में हुई किसी घटना के बारे में कोई आश्चर्यजनक समाचार सुना था। आपको वह समाचार किसने बताया? घटना होने के कितनी देर बाद आपको वह समाचार मिला? इस ऑडियो को यहाँ रोकें।</w:t>
      </w:r>
    </w:p>
    <w:p>
      <w:pPr/>
      <w:r>
        <w:rPr>
          <w:lang w:val="hi_IN" w:bidi="hi_IN"/>
        </w:rPr>
      </w:r>
      <w:r>
        <w:rPr>
          <w:lang w:val="hi_IN" w:bidi="hi_IN"/>
        </w:rPr>
        <w:t>बूढ़ा भविष्यद्वक्ता भी सिंह और मृत शरीर के बारे में सुनता है, और बूढ़ा भविष्यद्वक्ता जानता है कि वह मृत व्यक्ति परमेश्वर का वह जन है। बूढ़ा भविष्यद्वक्ता कहता है कि यहोवा ने परमेश्वर के उस जन को सिंह के हवाले कर दिया, ठीक वैसे ही जैसे यहोवा ने परमेश्वर के उस जन को चेतावनी दी थी। परमेश्वर के उस जन के समय में, यदि कोई व्यक्ति अपना वादा या “शपथ” पूरा नहीं करता था, तो लोग मानते थे कि उस व्यक्ति का देवता या अनेक देवता उस व्यक्ति को खाने के लिए एक सिंह भेजेंगे। बूढ़ा भविष्यद्वक्ता जानता है कि यहोवा ने परमेश्वर के उस जन को यहोवा की आज्ञाओं का उल्लंघन करने के लिए दण्ड दिया।</w:t>
      </w:r>
    </w:p>
    <w:p>
      <w:pPr/>
      <w:r>
        <w:rPr>
          <w:lang w:val="hi_IN" w:bidi="hi_IN"/>
        </w:rPr>
      </w:r>
      <w:r>
        <w:rPr>
          <w:lang w:val="hi_IN" w:bidi="hi_IN"/>
        </w:rPr>
        <w:t>बूढ़ा भविष्यद्वक्ता अपने बेटों से अपने गधे पर काठी डालने के लिए कहता है, और बेटे गधे को तैयार करते हैं। बूढ़ा भविष्यद्वक्ता गधे पर सवार होकर उस स्थान पर जाता है जहाँ परमेश्वर के उस जन का शरीर सड़क पर पड़ा है और जहाँ सिंह और गधा शरीर के पास खड़े हैं। बूढ़ा भविष्यद्वक्ता देखता है कि सिंह ने मृत शरीर को नहीं खाया और न ही गधे पर हमला किया। यहोवा ने सिंह को गधे या परमेश्वर के उस जन के मृत शरीर को खाने से रोक दिया। यहोवा ने गधे को भागने से भी रोक दिया। यह दिखाता है कि यहोवा ने सिंह और गधे दोनों को अपने वश में रखा, और यहोवा ही वह है जिसने परमेश्वर के उस जन को दण्ड दिया।</w:t>
      </w:r>
    </w:p>
    <w:p>
      <w:pPr/>
      <w:r>
        <w:rPr>
          <w:lang w:val="hi_IN" w:bidi="hi_IN"/>
        </w:rPr>
      </w:r>
      <w:r>
        <w:rPr>
          <w:lang w:val="hi_IN" w:bidi="hi_IN"/>
        </w:rPr>
        <w:t>बूढ़ा भविष्यद्वक्ता परमेश्वर के उस जन के मृत शरीर को गधे पर रखता है, और बूढ़ा भविष्यद्वक्ता मृत शरीर को वापस बेतेल ले आता है। बूढ़ा भविष्यद्वक्ता परमेश्वर के उस जन के लिए शोक करता है, और वह परमेश्वर के उस जन के शरीर को अपनी पारिवारिक कब्र में रखता है। संभव है कि बूढ़े भविष्यद्वक्ता के बेटों या अन्य लोगों ने भी परमेश्वर के उस जन के लिए शोक किया हो। बूढ़े भविष्यद्वक्ता के समय में, “शोक करना” का अर्थ रोकर और जोर से विलाप करके दुःख प्रकट करना था। बूढ़ा भविष्यद्वक्ता कहता है, “हाय, मेरे भाई! कितने दुःख की बात है!" क्योंकि बूढ़े भविष्यद्वक्ता को बहुत दुःख हुआ कि परमेश्वर का वह जन मर गया।</w:t>
      </w:r>
    </w:p>
    <w:p>
      <w:pPr/>
      <w:r>
        <w:rPr>
          <w:lang w:val="hi_IN" w:bidi="hi_IN"/>
        </w:rPr>
      </w:r>
      <w:r>
        <w:rPr>
          <w:lang w:val="hi_IN" w:bidi="hi_IN"/>
        </w:rPr>
        <w:t>यहाँ रुकें और समूह के रूप में इस प्रश्न पर चर्चा करें: जब आपके समुदाय में किसी की मृत्यु होती है, तो आप कैसे शोक करते हैं? इस ऑडियो को यहाँ रोकें।</w:t>
      </w:r>
    </w:p>
    <w:p>
      <w:pPr/>
      <w:r>
        <w:rPr>
          <w:lang w:val="hi_IN" w:bidi="hi_IN"/>
        </w:rPr>
      </w:r>
      <w:r>
        <w:rPr>
          <w:lang w:val="hi_IN" w:bidi="hi_IN"/>
        </w:rPr>
        <w:t>बूढ़ा भविष्यद्वक्ता अपने बेटों से कहता है, “जब मैं मरूँ, तो मुझे उसी कब्र में दफनाना जिसमें यहूदा का यह परमेश्वर का जन दफन है।” जब बूढ़े भविष्यद्वक्ता के समय में लोग शरीरों को दफनाते थे, तो वे उन्हें पहाड़ी को खोदकर बनाई गई कब्र के अंदर पत्थर के दराज पर रखते थे। फिर, बाद में, लोग हड्डियों को उन जगहों के नीचे एक गड्ढे में रख देते थे और उस कब्र का फिर से उपयोग करते थे। अलग-अलग शरीरों की हड्डियाँ आपस में मिल जाती थीं, इसलिए अलग-अलग शरीरों की हड्डियों को पहचानना असंभव होता था। संभव है कि बूढ़ा भविष्यद्वक्ता चाहता हो कि उसका अपना शरीर परमेश्वर के उस जन की हड्डियों के पास हो ताकि परमेश्वर के उस जन का सम्मान किया जा सके, या इसलिए कि बूढ़े भविष्यद्वक्ता की हड्डियाँ उस व्यक्ति के पास हों जिसने यहोवा से सच्चा वचन सुना था।</w:t>
      </w:r>
    </w:p>
    <w:p>
      <w:pPr/>
      <w:r>
        <w:rPr>
          <w:lang w:val="hi_IN" w:bidi="hi_IN"/>
        </w:rPr>
      </w:r>
      <w:r>
        <w:rPr>
          <w:lang w:val="hi_IN" w:bidi="hi_IN"/>
        </w:rPr>
        <w:t>यहाँ रुकें और समूह के रूप में इस प्रश्न पर चर्चा करें: पिछले गद्यांश से अपनी उस चर्चा को याद करें कि जब किसी व्यक्ति की मृत्यु होती है, तो आप उसके शरीर को कैसे और कहाँ दफनाते हैं। आप एक ही परिवार के लोगों के शवों को कहाँ दफनाते हैं? इस ऑडियो को यहाँ रोकें।</w:t>
      </w:r>
    </w:p>
    <w:p>
      <w:pPr/>
      <w:r>
        <w:rPr>
          <w:lang w:val="hi_IN" w:bidi="hi_IN"/>
        </w:rPr>
      </w:r>
      <w:r>
        <w:rPr>
          <w:lang w:val="hi_IN" w:bidi="hi_IN"/>
        </w:rPr>
        <w:t>बूढ़ा भविष्यद्वक्ता परमेश्वर के उस जन का सम्मान भी करता है जब वह कहता है कि वह जानता है कि वह भविष्यवाणी, या “यहोवा का वचन,” जिसे परमेश्वर के उस जन ने कहा था, पूरी होगी। परमेश्वर के जन ने बेतेल की वेदी के विरुद्ध और शोमरोन के नगरों के ऊँचे स्थानों पर बने मंदिरों के विरुद्ध बोला। इस कहानी में, सामरिया का अर्थ इस्राएल के 10 उत्तरी गोत्रों का क्षेत्र है। यहोवा किसी दिन बेतेल की वेदी को नष्ट करने की अपनी प्रतिज्ञा को निश्चित रूप से पूरा करेगा, क्योंकि यहोवा ने परमेश्वर के उस जन को यहोवा की आज्ञा का पालन न करने के लिए दण्ड दिया था। शायद इस कहानी का यह सबसे महत्वपूर्ण संदेश है, क्योंकि कहानी बतानेवाला दिखाता है कि यदि यहोवा का भविष्यद्वक्ता भी यहोवा की आज्ञा का पालन करने में असफल हो जाए, तब भी यहोवा का वचन कभी असफल नहीं होगा।</w:t>
      </w:r>
    </w:p>
    <w:p>
      <w:pPr/>
      <w:r>
        <w:rPr>
          <w:lang w:val="hi_IN" w:bidi="hi_IN"/>
        </w:rPr>
      </w:r>
      <w:r>
        <w:rPr>
          <w:lang w:val="hi_IN" w:bidi="hi_IN"/>
        </w:rPr>
        <w:t>कहानी के अंतिम भाग में, कहानी बतानेवाला हमें इस कहानी और पिछली कहानियों में हुई सभी बातों के प्रति राजा यारोबाम की प्रतिक्रिया बताता है। लोग सोच सकते हैं कि परमेश्वर के जन द्वारा चेतावनी दिए जाने के बाद, और यहोवा की आज्ञा का पालन न करने के कारण उसी जन के सिंह द्वारा मारे जाने के बाद, राजा यारोबाम अपना मन बदल लेगा। लेकिन राजा यारोबाम बुराई करता रहा।</w:t>
      </w:r>
    </w:p>
    <w:p>
      <w:pPr/>
      <w:r>
        <w:rPr>
          <w:lang w:val="hi_IN" w:bidi="hi_IN"/>
        </w:rPr>
      </w:r>
      <w:r>
        <w:rPr>
          <w:lang w:val="hi_IN" w:bidi="hi_IN"/>
        </w:rPr>
        <w:t>राजा यारोबाम उन ऊँचे स्थानों के लिए, जिन्हें उसने बनाया है, अपनी इच्छा से किसी को भी याजक चुनता रहता है। याद रखें कि यहोवा ने मूसा की व्यवस्था में कहा था कि केवल लेवी ही याजक होने चाहिए। यही यारोबाम के घराने, या परिवार का पाप है। कहानी बतानेवाला कहता है कि यारोबाम के पाप के कारण यहोवा बाद में यारोबाम के परिवार को नष्ट करेगा।</w:t>
      </w:r>
      <w:r>
        <w:rPr>
          <w:lang w:val="hi_IN" w:bidi="hi_IN"/>
        </w:rPr>
      </w:r>
    </w:p>
    <w:p>
      <w:pPr>
        <w:pStyle w:val="Heading3"/>
      </w:pPr>
      <w:r>
        <w:rPr>
          <w:lang w:val="hi_IN" w:bidi="hi_IN"/>
        </w:rPr>
        <w:t>घटनाओं को समझाना</w:t>
      </w:r>
    </w:p>
    <w:p>
      <w:pPr/>
      <w:r>
        <w:rPr>
          <w:lang w:val="hi_IN" w:bidi="hi_IN"/>
        </w:rPr>
      </w:r>
      <w:r>
        <w:rPr>
          <w:lang w:val="hi_IN" w:bidi="hi_IN"/>
        </w:rPr>
        <w:t>1 राजाओं 13:23–34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परमेश्वर का जन एक गधे पर सवार होकर निकलता है। एक सिंह परमेश्वर के जन पर हमला करता है और उसे मार डालता है। सिंह परमेश्वर के जन के शव या गधे को नहीं खाता है।</w:t>
      </w:r>
    </w:p>
    <w:p>
      <w:pPr/>
      <w:r>
        <w:rPr>
          <w:lang w:val="hi_IN" w:bidi="hi_IN"/>
        </w:rPr>
      </w:r>
      <w:r>
        <w:rPr>
          <w:b/>
          <w:lang w:val="hi_IN" w:bidi="hi_IN"/>
        </w:rPr>
        <w:t>दूसरे दृश्य में:</w:t>
      </w:r>
      <w:r>
        <w:rPr>
          <w:lang w:val="hi_IN" w:bidi="hi_IN"/>
        </w:rPr>
        <w:t xml:space="preserve"> कुछ लोग परमेश्वर के उस जन के शव को सड़क पर पड़ा हुआ देखते हैं, और वह सिंह और गधा शव के पास खड़े हैं। बूढ़े भविष्यद्वक्ता को परमेश्वर के जन की मृत्यु का समाचार मिलता है, और वह बूढ़ा भविष्यद्वक्ता जानता है कि यहोवा ने ही परमेश्वर के जन को मृत्यु के घाट उतारा था।</w:t>
      </w:r>
    </w:p>
    <w:p>
      <w:pPr/>
      <w:r>
        <w:rPr>
          <w:lang w:val="hi_IN" w:bidi="hi_IN"/>
        </w:rPr>
      </w:r>
      <w:r>
        <w:rPr>
          <w:b/>
          <w:lang w:val="hi_IN" w:bidi="hi_IN"/>
        </w:rPr>
        <w:t>तीसरे दृश्य में:</w:t>
      </w:r>
      <w:r>
        <w:rPr>
          <w:lang w:val="hi_IN" w:bidi="hi_IN"/>
        </w:rPr>
        <w:t xml:space="preserve"> बूढ़ा भविष्यद्वक्ता परमेश्वर के जन का शव लाने जाता है। बूढ़ा भविष्यद्वक्ता उस शव को दफनाने के लिए बेतेल वापस लाता है। बूढ़ा भविष्यद्वक्ता परमेश्वर के जन के लिए विलाप करता है।</w:t>
      </w:r>
    </w:p>
    <w:p>
      <w:pPr/>
      <w:r>
        <w:rPr>
          <w:lang w:val="hi_IN" w:bidi="hi_IN"/>
        </w:rPr>
      </w:r>
      <w:r>
        <w:rPr>
          <w:b/>
          <w:lang w:val="hi_IN" w:bidi="hi_IN"/>
        </w:rPr>
        <w:t>चौथे दृश्य में:</w:t>
      </w:r>
      <w:r>
        <w:rPr>
          <w:lang w:val="hi_IN" w:bidi="hi_IN"/>
        </w:rPr>
        <w:t xml:space="preserve"> बूढ़ा भविष्यद्वक्ता अपने पुत्रों से कहता है कि वह चाहता है कि उसके पुत्र उसके अपने शरीर को भी परमेश्वर के जन के साथ ही दफनाएँ। बूढ़ा भविष्यद्वक्ता कहता है कि वह संदेश जो परमेश्वर के जन ने बेतेल की वेदी के विरुद्ध कहा था, ठीक वैसे ही पूरा होगा जैसा परमेश्वर के जन ने कहा है।</w:t>
      </w:r>
    </w:p>
    <w:p>
      <w:pPr/>
      <w:r>
        <w:rPr>
          <w:lang w:val="hi_IN" w:bidi="hi_IN"/>
        </w:rPr>
      </w:r>
      <w:r>
        <w:rPr>
          <w:b/>
          <w:lang w:val="hi_IN" w:bidi="hi_IN"/>
        </w:rPr>
        <w:t>पाँचवें दृश्य में:</w:t>
      </w:r>
      <w:r>
        <w:rPr>
          <w:lang w:val="hi_IN" w:bidi="hi_IN"/>
        </w:rPr>
        <w:t xml:space="preserve"> यारोबाम ने अब भी अपने दुष्ट मार्ग नहीं छोड़े। यारोबाम ने अब भी लोगों में से ही याजकों को चुना, जो एक बड़ा पाप बन गया। भविष्य में, यहोवा यारोबाम के पाप के कारण उसके घराने का नाश कर देगा।</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बूढ़ा भविष्यद्वक्ता</w:t>
      </w:r>
    </w:p>
    <w:p>
      <w:pPr>
        <w:pStyle w:val="ListBullet"/>
        <w:spacing w:line="240" w:lineRule="auto"/>
        <w:ind w:left="720"/>
      </w:pPr>
      <w:r>
        <w:rPr>
          <w:lang w:val="hi_IN" w:bidi="hi_IN"/>
        </w:rPr>
      </w:r>
      <w:r>
        <w:rPr>
          <w:lang w:val="hi_IN" w:bidi="hi_IN"/>
        </w:rPr>
        <w:t>बूढ़े भविष्यद्वक्ता के बेटे</w:t>
      </w:r>
    </w:p>
    <w:p>
      <w:pPr>
        <w:pStyle w:val="ListBullet"/>
        <w:spacing w:line="240" w:lineRule="auto"/>
        <w:ind w:left="720"/>
      </w:pPr>
      <w:r>
        <w:rPr>
          <w:lang w:val="hi_IN" w:bidi="hi_IN"/>
        </w:rPr>
      </w:r>
      <w:r>
        <w:rPr>
          <w:lang w:val="hi_IN" w:bidi="hi_IN"/>
        </w:rPr>
        <w:t>परमेश्वर का जन</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सड़क से गुजरने वाले लोग</w:t>
      </w:r>
    </w:p>
    <w:p>
      <w:pPr>
        <w:pStyle w:val="ListBullet"/>
        <w:spacing w:line="240" w:lineRule="auto"/>
        <w:ind w:left="720"/>
      </w:pPr>
      <w:r>
        <w:rPr>
          <w:lang w:val="hi_IN" w:bidi="hi_IN"/>
        </w:rPr>
      </w:r>
      <w:r>
        <w:rPr>
          <w:lang w:val="hi_IN" w:bidi="hi_IN"/>
        </w:rPr>
        <w:t>राजा यारोबाम</w:t>
      </w:r>
    </w:p>
    <w:p>
      <w:pPr>
        <w:pStyle w:val="ListBullet"/>
        <w:spacing w:line="240" w:lineRule="auto"/>
        <w:ind w:left="720"/>
      </w:pPr>
      <w:r>
        <w:rPr>
          <w:lang w:val="hi_IN" w:bidi="hi_IN"/>
        </w:rPr>
      </w:r>
      <w:r>
        <w:rPr>
          <w:lang w:val="hi_IN" w:bidi="hi_IN"/>
        </w:rPr>
        <w:t>और वे याजक जिन्हें राजा यारोबाम चुनता है</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याद रखें कि यह दो-भाग वाली कहानी का दूसरा भाग है। पिछली कहानी में, बूढ़े भविष्यद्वक्ता ने परमेश्वर के जन को बेतेल में अपने साथ भोजन करने के लिए आमंत्रित किया था। बूढ़े भविष्यद्वक्ता ने परमेश्वर के जन से झूठ बोला था, और परमेश्वर के जन ने बूढ़े भविष्यद्वक्ता के साथ भोजन किया था। कहानी के अंत में, बूढ़े भविष्यद्वक्ता को यहोवा की ओर से यह संदेश मिलता है कि लोग परमेश्वर के जन को उसके परिवार की कब्र में नहीं दफनाएंगे। अब, परमेश्वर का जन बूढ़े भविष्यद्वक्ता के घर से निकल जाता है, और यहूदा वापस जाने के लिए यात्रा शुरू करता है।</w:t>
      </w:r>
    </w:p>
    <w:p>
      <w:pPr/>
      <w:r>
        <w:rPr>
          <w:lang w:val="hi_IN" w:bidi="hi_IN"/>
        </w:rPr>
      </w:r>
      <w:r>
        <w:rPr>
          <w:lang w:val="hi_IN" w:bidi="hi_IN"/>
        </w:rPr>
        <w:t>पहले दृश्य में, परमेश्वर का जन बूढ़े भविष्यद्वक्ता के साथ खाना-पीना समाप्त करता है। फिर, वह बूढ़ा भविष्यद्वक्ता, जो परमेश्वर के जन को बेतेल वापस लाया था, परमेश्वर के जन की सवारी के लिए गधे पर काठी कसता है। हम नहीं जानते कि गधा बूढ़े भविष्यद्वक्ता का है या परमेश्वर के जन का। अपनी भाषा में यह अस्पष्ट रखना ही सबसे अच्छा होगा कि गधा परमेश्वर के जन का है या बूढ़े भविष्यद्वक्ता का।</w:t>
      </w:r>
    </w:p>
    <w:p>
      <w:pPr/>
      <w:r>
        <w:rPr>
          <w:lang w:val="hi_IN" w:bidi="hi_IN"/>
        </w:rPr>
      </w:r>
      <w:r>
        <w:rPr>
          <w:lang w:val="hi_IN" w:bidi="hi_IN"/>
        </w:rPr>
        <w:t xml:space="preserve">यहाँ रुकें और यदि आवश्यक हो, तो समूह के रूप में फिर से </w:t>
      </w:r>
      <w:r>
        <w:rPr>
          <w:lang w:val="hi_IN" w:bidi="hi_IN"/>
        </w:rPr>
        <w:t>गधे</w:t>
      </w:r>
      <w:r>
        <w:rPr>
          <w:lang w:val="hi_IN" w:bidi="hi_IN"/>
        </w:rPr>
        <w:t xml:space="preserve"> और </w:t>
      </w:r>
      <w:r>
        <w:rPr>
          <w:lang w:val="hi_IN" w:bidi="hi_IN"/>
        </w:rPr>
        <w:t>काठी</w:t>
      </w:r>
      <w:r>
        <w:rPr>
          <w:lang w:val="hi_IN" w:bidi="hi_IN"/>
        </w:rPr>
        <w:t xml:space="preserve"> की तस्वीर देखें। इस ऑडियो को यहाँ रोकें।</w:t>
      </w:r>
    </w:p>
    <w:p>
      <w:pPr/>
      <w:r>
        <w:rPr>
          <w:lang w:val="hi_IN" w:bidi="hi_IN"/>
        </w:rPr>
      </w:r>
      <w:r>
        <w:rPr>
          <w:lang w:val="hi_IN" w:bidi="hi_IN"/>
        </w:rPr>
        <w:t>परमेश्वर का जन गधे पर सवार होकर यात्रा करता है। तब, एक सिंह परमेश्वर के जन पर आक्रमण करके उसे मार डालता है, और परमेश्वर के जन का शरीर मार्ग पर पड़ा रहता है। याद रखें कि सिंह परमेश्वर के जन के शरीर को नहीं खाता, जो कि आश्चर्यजनक बात है। सिंह गधे पर आक्रमण भी नहीं करता और न ही उसे खाता है। याद रखें कि यह दर्शाता है कि यहोवा ही वह है जिसने सिंह को परमेश्वर के जन पर आक्रमण करने के लिए भेजा था, और यहोवा ने ही सिंह को गधे पर आक्रमण करने या परमेश्वर के जन के शरीर को खाने से रोका था।</w:t>
      </w:r>
    </w:p>
    <w:p>
      <w:pPr/>
      <w:r>
        <w:rPr>
          <w:lang w:val="hi_IN" w:bidi="hi_IN"/>
        </w:rPr>
      </w:r>
      <w:r>
        <w:rPr>
          <w:lang w:val="hi_IN" w:bidi="hi_IN"/>
        </w:rPr>
        <w:t>यहाँ रुकें और समूह में इस प्रश्न पर चर्चा करें: आप यह कैसे दर्शाएँगे कि सिंह ने अचानक परमेश्वर के जन पर आक्रमण कर दिया? आप यह कैसे दर्शाएँगे कि यह आश्चर्यजनक था कि सिंह ने परमेश्वर के जन के शरीर को नहीं खाया और न ही गधे पर आक्रमण किया? इस ऑडियो को यहाँ रोकें।</w:t>
      </w:r>
    </w:p>
    <w:p>
      <w:pPr/>
      <w:r>
        <w:rPr>
          <w:lang w:val="hi_IN" w:bidi="hi_IN"/>
        </w:rPr>
      </w:r>
      <w:r>
        <w:rPr>
          <w:lang w:val="hi_IN" w:bidi="hi_IN"/>
        </w:rPr>
        <w:t>दूसरे दृश्य में, कुछ लोग परमेश्वर के जन के शरीर के पास से गुजरते हैं और सिंह को शरीर के पास खड़े हुए देखते हैं। मूल भाषा में, कहानीकार यह दर्शाता है कि लोग इस बात से चकित हैं कि सिंह सड़क पर पड़े मृत शरीर को नहीं खाता। शायद गधा भी वहीं है, पर कहानी सुनाने वाला यह नहीं कहता कि लोग इस भाग में गधे को देखते हैं।</w:t>
      </w:r>
    </w:p>
    <w:p>
      <w:pPr/>
      <w:r>
        <w:rPr>
          <w:lang w:val="hi_IN" w:bidi="hi_IN"/>
        </w:rPr>
      </w:r>
      <w:r>
        <w:rPr>
          <w:lang w:val="hi_IN" w:bidi="hi_IN"/>
        </w:rPr>
        <w:t>यहाँ रुकें और समूह में इस प्रश्न पर चर्चा करें: आप यह कैसे दर्शाएँगे कि लोग इस बात से चकित हैं कि सिंह मृत शरीर के पास खड़ा है और उसे खा नहीं रहा है? इस ऑडियो को यहाँ रोकें।</w:t>
      </w:r>
    </w:p>
    <w:p>
      <w:pPr/>
      <w:r>
        <w:rPr>
          <w:lang w:val="hi_IN" w:bidi="hi_IN"/>
        </w:rPr>
      </w:r>
      <w:r>
        <w:rPr>
          <w:lang w:val="hi_IN" w:bidi="hi_IN"/>
        </w:rPr>
        <w:t>वे लोग बेतेल नगर वापस जाते हैं और बेतेल के लोगों को बताते हैं कि उन्होंने सड़क पर क्या देखा। बूढ़े भविष्यद्वक्ता को भी मृत शरीर और सिंह के विषय में समाचार मिलता है, और बूढ़ा भविष्यद्वक्ता कहता है कि वह मृत व्यक्ति अवश्य ही वह परमेश्वर का जन होगा जिसने यहोवा की आज्ञा नहीं मानी थी। मूल भाषा में, बूढ़ा भविष्यद्वक्ता कहता है कि “परमेश्वर के जन ने यहोवा के विरुद्ध विद्रोह किया,” जिसका अर्थ है कि परमेश्वर के जन ने वह नहीं किया जो यहोवा ने करने के लिए कहा था। बूढ़ा भविष्यद्वक्ता यह भी कहता है कि यहोवा ने परमेश्वर के जन को सिंह को सौंप दिया, और सिंह ने परमेश्वर के जन के शरीर को फाड़ डाला, या उसके शरीर की हड्डियाँ तोड़ दीं। याद रखें कि यह ठीक वैसे ही हुआ जैसे यहोवा ने इस कहानी के पहले भाग में संदेश के माध्यम से परमेश्वर के जन को चेतावनी दी थी।</w:t>
      </w:r>
    </w:p>
    <w:p>
      <w:pPr/>
      <w:r>
        <w:rPr>
          <w:lang w:val="hi_IN" w:bidi="hi_IN"/>
        </w:rPr>
      </w:r>
      <w:r>
        <w:rPr>
          <w:lang w:val="hi_IN" w:bidi="hi_IN"/>
        </w:rPr>
        <w:t>यहाँ रुकें और समूह में इस प्रश्न पर चर्चा करें: आप इस विचार का अनुवाद कैसे करेंगे कि यहोवा ने परमेश्वर के जन को सिंह को सौंप दिया? अन्य अनुवादों के विचारों में शामिल हैं, "यहोवा ने सिंह को परमेश्वर के जन पर आक्रमण करने के लिए विवश किया," या "यहोवा ने परमेश्वर के जन पर आक्रमण करने के लिए एक सिंह भेजा।" इस ऑडियो को यहाँ रोकें।</w:t>
      </w:r>
    </w:p>
    <w:p>
      <w:pPr/>
      <w:r>
        <w:rPr>
          <w:lang w:val="hi_IN" w:bidi="hi_IN"/>
        </w:rPr>
      </w:r>
      <w:r>
        <w:rPr>
          <w:lang w:val="hi_IN" w:bidi="hi_IN"/>
        </w:rPr>
        <w:t>तीसरे दृश्य में, बूढ़ा भविष्यद्वक्ता अपने पुत्रों से उसके लिए गधे पर काठी कसने के लिए कहता है। बेटे गधे को तैयार करते हैं, और बूढ़ा भविष्यद्वक्ता परमेश्वर के जन के मृत शरीर को देखने के लिए गधे पर सवार होकर जाता है। बूढ़ा भविष्यद्वक्ता शरीर के पास खड़े सिंह और गधे को भी देखता है। फिर, बूढ़ा भविष्यद्वक्ता शरीर को गधे पर लाद देता है। हम नहीं जानते कि बूढ़े भविष्यद्वक्ता ने शरीर को उस गधे पर रखा जिस पर परमेश्वर का जन सवारी कर रहा था, या क्या बूढ़े भविष्यद्वक्ता ने शरीर को अपने ही गधे पर रखा जो उसके साथ था। फिर, बूढ़ा भविष्यद्वक्ता शरीर को बूढ़े भविष्यद्वक्ता की अपनी पारिवारिक कब्र में दफ़नाने के लिए बेतेल वापस जाता है। याद रखें कि यह यहोवा के उस संदेश को पूरा करता है जिसमें कहा गया था कि लोग परमेश्वर के जन को उसकी अपनी पारिवारिक कब्र में नहीं दफनाएंगे।</w:t>
      </w:r>
    </w:p>
    <w:p>
      <w:pPr/>
      <w:r>
        <w:rPr>
          <w:lang w:val="hi_IN" w:bidi="hi_IN"/>
        </w:rPr>
      </w:r>
      <w:r>
        <w:rPr>
          <w:lang w:val="hi_IN" w:bidi="hi_IN"/>
        </w:rPr>
        <w:t>बूढ़ा भविष्यद्वक्ता परमेश्वर के जन के लिए विलाप करता है, जिसमें संभवतः रोना और चिल्लाना शामिल है। बूढ़ा भविष्यद्वक्ता कहता है, “हाय, मेरे भाई! कितने दुःख की बात है!" इसका अर्थ यह नहीं है कि बूढ़ा भविष्यद्वक्ता वास्तव में परमेश्वर के जन का भाई है। “भाई” स्नेह और सम्मान का एक संबोधन है, जिसका उपयोग एक इस्राएली अक्सर दूसरे इस्राएली को संबोधित करने के लिए करता था।</w:t>
      </w:r>
    </w:p>
    <w:p>
      <w:pPr/>
      <w:r>
        <w:rPr>
          <w:lang w:val="hi_IN" w:bidi="hi_IN"/>
        </w:rPr>
      </w:r>
      <w:r>
        <w:rPr>
          <w:lang w:val="hi_IN" w:bidi="hi_IN"/>
        </w:rPr>
        <w:t>यहाँ रुकें और समूह के रूप में इस प्रश्न पर चर्चा करें: आप बूढ़े भविष्यद्वक्ता के दुःख और शोक को कैसे दिखाएँगे? इस ऑडियो को यहाँ रोकें।</w:t>
      </w:r>
    </w:p>
    <w:p>
      <w:pPr/>
      <w:r>
        <w:rPr>
          <w:lang w:val="hi_IN" w:bidi="hi_IN"/>
        </w:rPr>
      </w:r>
      <w:r>
        <w:rPr>
          <w:lang w:val="hi_IN" w:bidi="hi_IN"/>
        </w:rPr>
        <w:t>चौथे दृश्य में, बूढ़ा भविष्यद्वक्ता अपने बेटों से कहता है कि उसे यहूदा से आए परमेश्वर के उस जन के साथ उसी कब्र में दफन करें। याद रखें कि लोग एक ही पारिवारिक कब्र में कई शवों को दफनाते थे। बूढ़ा भविष्यद्वक्ता कहता है कि वह चाहता है कि लोग उसके शरीर को परमेश्वर के उस जन के साथ उसी कब्र में दफनाएँ, इसका कारण यह है कि बूढ़ा भविष्यद्वक्ता जानता है कि परमेश्वर के उस जन की भविष्यवाणी पूरी होगी। पिछली कहानी में परमेश्वर के उस जन ने वेदी के विरुद्ध जो भविष्यवाणी कही थी, उसे याद रखें। अब बूढ़ा भविष्यद्वक्ता जानता है कि वह भविष्यवाणी सच्ची है, या यहोवा की ओर से आई है, क्योंकि यहोवा ने परमेश्वर के उस जन को यहोवा के निर्देशों का पालन न करने के लिए दण्ड दिया है। हालाँकि, हमें निश्चित रूप से पता नहीं है कि बेतेल की वेदी उसी दिन टूट गई थी या यह भविष्यवाणी बाद में पूरी हुई, जब योशिय्याह राजा बना। बूढ़ा भविष्यद्वक्ता यह भी कहता है कि परमेश्वर के जन ने सामरिया के नगरों के ऊँचे स्थानों के विरुद्ध बात की। सामरिया का अर्थ शायद इस्राएल के 10 उत्तरी गोत्रों का क्षेत्र है, न कि सामरिया शहर, क्योंकि जब कहानीकार यह कहानी सुना रहा था, तब तक सामरिया बसा नहीं था।</w:t>
      </w:r>
    </w:p>
    <w:p>
      <w:pPr/>
      <w:r>
        <w:rPr>
          <w:lang w:val="hi_IN" w:bidi="hi_IN"/>
        </w:rPr>
      </w:r>
      <w:r>
        <w:rPr>
          <w:lang w:val="hi_IN" w:bidi="hi_IN"/>
        </w:rPr>
        <w:t>पाँचवें दृश्य में, कहानी बतानेवाला राजा यारोबाम की प्रतिक्रिया बताता है। राजा यारोबाम इस कहानी में नहीं था, लेकिन पिछली कहानी में राजा यारोबाम था, जब परमेश्वर का वह जन बेतेल की वेदी के विरुद्ध बोलने आया था। याद रखें कि लोग उम्मीद कर सकते थे कि यहोवा द्वारा राजा यारोबाम को चेतावनी देने के लिए परमेश्वर का जन भेजे जाने के बाद, और यहाँ तक कि यहोवा द्वारा उसी परमेश्वर के जन को यहोवा की आज्ञाओं का उल्लंघन करने के कारण मारने के लिए एक सिंह भेजे जाने के बाद, राजा यारोबाम बुरे काम करना बंद कर देगा। लेकिन राजा यारोबाम अब भी बुरे काम करता रहता है।</w:t>
      </w:r>
    </w:p>
    <w:p>
      <w:pPr/>
      <w:r>
        <w:rPr>
          <w:lang w:val="hi_IN" w:bidi="hi_IN"/>
        </w:rPr>
      </w:r>
      <w:r>
        <w:rPr>
          <w:lang w:val="hi_IN" w:bidi="hi_IN"/>
        </w:rPr>
        <w:t>राजा यारोबाम जिस मुख्य तरीके से बुरे काम करता है, वह यह है कि वह यहोवा से पूछे बिना स्वयं ऊँचे स्थानों के लिए याजकों को चुनता है। राजा यारोबाम जिसे चाहे उसे याजक चुन लेता है। मूल भाषा में, कहानीकार कहता है कि राजा यारोबाम “जो कोई याजक बनना चाहता है, उसका हाथ भर देता है।” इसका अर्थ यह हो सकता है कि राजा यारोबाम नए याजकों के हाथों में उपहार रखता है, लेकिन यह स्पष्ट नहीं है।</w:t>
      </w:r>
    </w:p>
    <w:p>
      <w:pPr/>
      <w:r>
        <w:rPr>
          <w:lang w:val="hi_IN" w:bidi="hi_IN"/>
        </w:rPr>
      </w:r>
      <w:r>
        <w:rPr>
          <w:lang w:val="hi_IN" w:bidi="hi_IN"/>
        </w:rPr>
        <w:t>यहाँ रुकें और समूह के रूप में इस प्रश्न पर चर्चा करें: इस विचार का अनुवाद करने का सबसे अच्छा तरीका क्या है कि राजा यारोबाम जिसे चाहे उसे याजक चुन लेता है या नियुक्त कर देता है? इस ऑडियो को यहाँ रोकें।</w:t>
      </w:r>
    </w:p>
    <w:p>
      <w:pPr/>
      <w:r>
        <w:rPr>
          <w:lang w:val="hi_IN" w:bidi="hi_IN"/>
        </w:rPr>
      </w:r>
      <w:r>
        <w:rPr>
          <w:lang w:val="hi_IN" w:bidi="hi_IN"/>
        </w:rPr>
        <w:t>कहानी बतानेवाला यह भी कहता है कि राजा यारोबाम अपनी ही धारणाओं के अनुसार याजकों को चुनते समय पाप करता है। जब राजा यारोबाम पाप करता है, तो वह यहोवा के द्वारा अपने “घराने,” या वंशजों के विनाश का कारण बनता है। मूल भाषा में, कहानी सुनाने वाला कहता है कि कोई, शायद यहोवा, यारोबाम के परिवार को पृथ्वी से मिटा देगा। इसका अर्थ है कि यारोबाम का कोई वंशज फिर पृथ्वी पर जीवित नहीं रहेगा। यहोवा यारोबाम को दण्ड देगा क्योंकि यहोवा नहीं चाहता कि कोई भी यहोवा की आराधना करने के तरीके को बदल दे।</w:t>
      </w:r>
    </w:p>
    <w:p>
      <w:pPr/>
      <w:r>
        <w:rPr>
          <w:lang w:val="hi_IN" w:bidi="hi_IN"/>
        </w:rPr>
      </w:r>
      <w:r>
        <w:rPr>
          <w:lang w:val="hi_IN" w:bidi="hi_IN"/>
        </w:rPr>
        <w:t>यहाँ रुकें और समूह के रूप में इस प्रश्न पर चर्चा करें: इस विचार का अनुवाद आप कैसे करेंगे कि कोई, शायद यहोवा, भविष्य में राजा यारोबाम के परिवार को पूरी तरह नष्ट कर देगा?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राजाओं 13:23–34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बूढ़ा भविष्यद्वक्ता</w:t>
      </w:r>
    </w:p>
    <w:p>
      <w:pPr>
        <w:pStyle w:val="ListBullet"/>
        <w:spacing w:line="240" w:lineRule="auto"/>
        <w:ind w:left="720"/>
      </w:pPr>
      <w:r>
        <w:rPr>
          <w:lang w:val="hi_IN" w:bidi="hi_IN"/>
        </w:rPr>
      </w:r>
      <w:r>
        <w:rPr>
          <w:lang w:val="hi_IN" w:bidi="hi_IN"/>
        </w:rPr>
        <w:t>बूढ़े भविष्यद्वक्ता के बेटे</w:t>
      </w:r>
    </w:p>
    <w:p>
      <w:pPr>
        <w:pStyle w:val="ListBullet"/>
        <w:spacing w:line="240" w:lineRule="auto"/>
        <w:ind w:left="720"/>
      </w:pPr>
      <w:r>
        <w:rPr>
          <w:lang w:val="hi_IN" w:bidi="hi_IN"/>
        </w:rPr>
      </w:r>
      <w:r>
        <w:rPr>
          <w:lang w:val="hi_IN" w:bidi="hi_IN"/>
        </w:rPr>
        <w:t>परमेश्वर का जन</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सड़क से गुजरने वाले लोग</w:t>
      </w:r>
    </w:p>
    <w:p>
      <w:pPr>
        <w:pStyle w:val="ListBullet"/>
        <w:spacing w:line="240" w:lineRule="auto"/>
        <w:ind w:left="720"/>
      </w:pPr>
      <w:r>
        <w:rPr>
          <w:lang w:val="hi_IN" w:bidi="hi_IN"/>
        </w:rPr>
      </w:r>
      <w:r>
        <w:rPr>
          <w:lang w:val="hi_IN" w:bidi="hi_IN"/>
        </w:rPr>
        <w:t>राजा यारोबाम</w:t>
      </w:r>
    </w:p>
    <w:p>
      <w:pPr>
        <w:pStyle w:val="ListBullet"/>
        <w:spacing w:line="240" w:lineRule="auto"/>
        <w:ind w:left="720"/>
      </w:pPr>
      <w:r>
        <w:rPr>
          <w:lang w:val="hi_IN" w:bidi="hi_IN"/>
        </w:rPr>
      </w:r>
      <w:r>
        <w:rPr>
          <w:lang w:val="hi_IN" w:bidi="hi_IN"/>
        </w:rPr>
        <w:t>और वे याजक जिन्हें राजा यारोबाम चुनता है</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की भूमिका निभा रहे व्यक्ति को यह बताना चाहिए कि यदि वह उस पात्र के स्थान पर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प्रतिक्रियाएँ निम्नलिखित हैं।</w:t>
      </w:r>
    </w:p>
    <w:p>
      <w:pPr/>
      <w:r>
        <w:rPr>
          <w:lang w:val="hi_IN" w:bidi="hi_IN"/>
        </w:rPr>
      </w:r>
      <w:r>
        <w:rPr>
          <w:lang w:val="hi_IN" w:bidi="hi_IN"/>
        </w:rPr>
        <w:t>जब परमेश्वर का जन खाना और पीना समाप्त कर लेता है, तब बूढ़ा भविष्यद्वक्ता परमेश्वर के जन की सवारी के लिए एक गधे पर काठी डालता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बूढ़े भविष्यद्वक्ता का किरदार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परमेश्वर का जन यहूदा की अपनी वापसी की यात्रा जारी रखता है। तभी अचानक, एक सिंह आता है और परमेश्वर के जन पर आक्रमण कर देता है। सिंह परमेश्वर के जन को मार डालता है, और परमेश्वर का जन अपने गधे से गिर जाता है। परमेश्वर के जन का शव मार्ग पर पड़ा है, और सिंह और गधा उस शव के पास खड़े हैं। सिंह गधे पर हमला नहीं करता है, और सिंह परमेश्वर के जन के शव को नहीं खाता है। कुछ लोग मार्ग में पड़े उस शरीर के पास से गुजरते हैं, जिसके पास सिंह खड़ा रहता है। वे लोग बेतेल जाते हैं और अन्य लोगों को उस शरीर और सिंह के बारे में बताते हैं। बेतेल वह स्थान है जहाँ बूढ़ा भविष्यद्वक्ता भी रहता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सड़क से गुजरने वालों का अभिनय कर रहे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बूढ़ा भविष्यद्वक्ता यह समाचार सुनता है कि सड़क पर एक शव है और शव के पास एक सिंह खड़ा है। बूढ़ा भविष्यद्वक्ता कहता है, "यह मृत व्यक्ति परमेश्वर का वह जन है जिसने यहोवा की आज्ञा का उल्लंघन किया था। यहोवा ने इस परमेश्वर के जन को सिंह को सौंप दिया, और सिंह ने उस पर आक्रमण करके उसे मार डाला। यह ठीक वैसे ही हुआ जैसा यहोवा ने कहा था कि यह 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बूढ़े भविष्यद्वक्ता का किरदार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बूढ़ा भविष्यद्वक्ता अपने बेटों से उसके लिए एक गधे पर काठी डालने के लिए कहता है, और बेटे बूढ़े भविष्यद्वक्ता के लिए एक गधे पर काठी डालते हैं। फिर बूढ़ा भविष्यद्वक्ता उस गधे पर सवार होकर उस स्थान पर जाता है जहाँ परमेश्वर के जन का मृत शरीर है। गधा और सिंह शव के पास खड़े हैं, और सिंह ने परमेश्वर के जन के शव को नहीं खाया है और न ही गधे पर हमला किया है। बूढ़ा भविष्यद्वक्ता शव को उठाकर एक गधे पर रखता है। फिर बूढ़ा भविष्यद्वक्ता बेतेल वापस जाता है। बूढ़ा भविष्यद्वक्ता परमेश्वर के जन के मृत शरीर को उसकी कब्र में रखता है, और बूढ़ा भविष्यद्वक्ता परमेश्वर के जन के लिए विलाप करता है। बूढ़ा भविष्यद्वक्ता कहता है, “हाय, मेरे भाई!”</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बूढ़े भविष्यद्वक्ता का किरदार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जब बूढ़े भविष्यद्वक्ता द्वारा परमेश्वर के जन के शव को दफनाया जाता है, तो वह अपने बेटों से कहता है, “मेरे मरने के बाद, मुझे इसी कब्र में परमेश्वर के जन के मृत शरीर के साथ दफनाना। मेरी हड्डियों को उसकी हड्डियों के पास रखना। हर वह बात जो यहोवा ने इस परमेश्वर के जन से बेतेल की वेदी के विरुद्ध कहने को कही थी, वह पूरी होंगी। इसके अलावा, हर वह बात जो यहोवा ने इस परमेश्वर के जन से सामरिया के नगरों के ऊँचे स्थानों के विरुद्ध कहने को कही थी, वह भी पूरी 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फिर, बूढ़ा भविष्यद्वक्ता अपने बेटों से अपने गधे पर सवारी करने के लिए उसके लिए काठी डालने को कहता है। वह व्यक्ति ऐसे उत्तर दे सकता है:</w:t>
      </w:r>
    </w:p>
    <w:p>
      <w:pPr>
        <w:pStyle w:val="ListBullet"/>
        <w:spacing w:line="240" w:lineRule="auto"/>
        <w:ind w:left="720"/>
      </w:pPr>
      <w:r>
        <w:rPr>
          <w:lang w:val="hi_IN" w:bidi="hi_IN"/>
        </w:rPr>
      </w:r>
      <w:r>
        <w:rPr>
          <w:lang w:val="hi_IN" w:bidi="hi_IN"/>
        </w:rPr>
        <w:t>इसके अलावा, बूढ़े भविष्यद्वक्ता के बेटों की भूमिका निभानेवाले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 सब होने के बाद भी, राजा यारोबाम बुरे काम करना बंद नहीं करता है। राजा यारोबाम ऊँचे स्थानों पर सेवा करने के लिए साधारण लोगों में से याजकों को चुनता रहता है। यह यारोबाम के परिवार का पाप है। आखिरकार, यहोवा यारोबाम के परिवार को नष्ट कर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राजा यारोबाम की भूमिका निभाने वाले व्यक्ति से पूछें, “आप क्या महसूस कर रहे हैं या क्या सोच रहे हैं?” वह व्यक्ति ऐसे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राजाओं 13:23–34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बूढ़ा भविष्यद्वक्ता और परमेश्वर का वह जन साथ में रोटी खाना समाप्त करते हैं। याद रखें कि इस कहानी में, रोटी का अर्थ सामान्य रूप से भोजन है।</w:t>
      </w:r>
    </w:p>
    <w:p>
      <w:pPr/>
      <w:r>
        <w:rPr>
          <w:lang w:val="hi_IN" w:bidi="hi_IN"/>
        </w:rPr>
      </w:r>
      <w:r>
        <w:rPr>
          <w:lang w:val="hi_IN" w:bidi="hi_IN"/>
        </w:rPr>
        <w:t xml:space="preserve">यहाँ रुकें और तय करें कि आप इस कहानी में भोजन या </w:t>
      </w:r>
      <w:r>
        <w:rPr>
          <w:b/>
          <w:lang w:val="hi_IN" w:bidi="hi_IN"/>
        </w:rPr>
        <w:t>रोटी</w:t>
      </w:r>
      <w:r>
        <w:rPr>
          <w:lang w:val="hi_IN" w:bidi="hi_IN"/>
        </w:rPr>
        <w:t xml:space="preserve"> के बारे में कैसे बात करेंगे। इस ऑडियो को यहाँ रोकें।</w:t>
      </w:r>
    </w:p>
    <w:p>
      <w:pPr/>
      <w:r>
        <w:rPr>
          <w:lang w:val="hi_IN" w:bidi="hi_IN"/>
        </w:rPr>
      </w:r>
      <w:r>
        <w:rPr>
          <w:lang w:val="hi_IN" w:bidi="hi_IN"/>
        </w:rPr>
        <w:t xml:space="preserve">बूढ़ा </w:t>
      </w:r>
      <w:r>
        <w:rPr>
          <w:b/>
          <w:lang w:val="hi_IN" w:bidi="hi_IN"/>
        </w:rPr>
        <w:t>भविष्यद्वक्ता</w:t>
      </w:r>
      <w:r>
        <w:rPr>
          <w:lang w:val="hi_IN" w:bidi="hi_IN"/>
        </w:rPr>
        <w:t xml:space="preserve"> </w:t>
      </w:r>
      <w:r>
        <w:rPr>
          <w:b/>
          <w:lang w:val="hi_IN" w:bidi="hi_IN"/>
        </w:rPr>
        <w:t>परमेश्वर के जन</w:t>
      </w:r>
      <w:r>
        <w:rPr>
          <w:lang w:val="hi_IN" w:bidi="hi_IN"/>
        </w:rPr>
        <w:t xml:space="preserve"> के लिए </w:t>
      </w:r>
      <w:r>
        <w:rPr>
          <w:b/>
          <w:lang w:val="hi_IN" w:bidi="hi_IN"/>
        </w:rPr>
        <w:t>गधे</w:t>
      </w:r>
      <w:r>
        <w:rPr>
          <w:lang w:val="hi_IN" w:bidi="hi_IN"/>
        </w:rPr>
        <w:t xml:space="preserve"> पर </w:t>
      </w:r>
      <w:r>
        <w:rPr>
          <w:b/>
          <w:lang w:val="hi_IN" w:bidi="hi_IN"/>
        </w:rPr>
        <w:t>काठी</w:t>
      </w:r>
      <w:r>
        <w:rPr>
          <w:lang w:val="hi_IN" w:bidi="hi_IN"/>
        </w:rPr>
        <w:t xml:space="preserve"> डालता है। परमेश्वर का जन भी एक भविष्यद्वक्ता है। भविष्यद्वक्ता वह व्यक्ति होता है जो लोगों को यहोवा की ओर से संदेश देता है। गधा एक ऐसा जानवर है जो इतना बड़ा होता है कि वह भारी बोझ या लोगों को उठा सकता है। काठी एक आसन या कपड़ा है, जिसका उपयोग लोग गधे पर करते हैं ताकि गधे पर सवारी करना अधिक आरामदायक हो। परमेश्वर के जन, भविष्यद्वक्ता और गधे का अनुवाद वैसे ही करें जैसे आपने पिछले भागों में किया है। भविष्यद्वक्ता और गधे के बारे में अधिक जानकारी के लिए, मुख्य शब्दावली देखें। इसके अलावा, यह अवश्य सुनिश्चित करें कि "गधे पर काठी डालना" का अनुवाद वैसे ही करें जैसे आपने पिछले भाग में किया था।</w:t>
      </w:r>
    </w:p>
    <w:p>
      <w:pPr/>
      <w:r>
        <w:rPr>
          <w:lang w:val="hi_IN" w:bidi="hi_IN"/>
        </w:rPr>
      </w:r>
      <w:r>
        <w:rPr>
          <w:lang w:val="hi_IN" w:bidi="hi_IN"/>
        </w:rPr>
        <w:t>यहाँ रुकें और यदि आवश्यक हो, तो समूह के रूप में फिर से गधे और काठी की तस्वीर देखें। इस ऑडियो को यहाँ रोकें।</w:t>
      </w:r>
    </w:p>
    <w:p>
      <w:pPr/>
      <w:r>
        <w:rPr>
          <w:lang w:val="hi_IN" w:bidi="hi_IN"/>
        </w:rPr>
      </w:r>
      <w:r>
        <w:rPr>
          <w:lang w:val="hi_IN" w:bidi="hi_IN"/>
        </w:rPr>
        <w:t xml:space="preserve">परमेश्वर का जन यहूदा वापस जाने की अपनी यात्रा जारी रखता है। तभी, एक </w:t>
      </w:r>
      <w:r>
        <w:rPr>
          <w:b/>
          <w:lang w:val="hi_IN" w:bidi="hi_IN"/>
        </w:rPr>
        <w:t>सिंह</w:t>
      </w:r>
      <w:r>
        <w:rPr>
          <w:lang w:val="hi_IN" w:bidi="hi_IN"/>
        </w:rPr>
        <w:t xml:space="preserve"> परमेश्वर के जन पर आक्रमण करके उसे मार डालता है। सिंह एक खतरनाक जंगली जानवर है। सिंह का अनुवाद उसी तरह करें जैसे आपने पिछले भागों में किया है।</w:t>
      </w:r>
    </w:p>
    <w:p>
      <w:pPr/>
      <w:r>
        <w:rPr>
          <w:lang w:val="hi_IN" w:bidi="hi_IN"/>
        </w:rPr>
      </w:r>
      <w:r>
        <w:rPr>
          <w:lang w:val="hi_IN" w:bidi="hi_IN"/>
        </w:rPr>
        <w:t xml:space="preserve">कुछ लोग मार्ग में परमेश्वर के जन के मृत शरीर को, और मृत शरीर के पास खड़े सिंह तथा गधे को देखते हैं। ये लोग बेतेल के </w:t>
      </w:r>
      <w:r>
        <w:rPr>
          <w:b/>
          <w:lang w:val="hi_IN" w:bidi="hi_IN"/>
        </w:rPr>
        <w:t>शहर</w:t>
      </w:r>
      <w:r>
        <w:rPr>
          <w:lang w:val="hi_IN" w:bidi="hi_IN"/>
        </w:rPr>
        <w:t xml:space="preserve"> में वापस जाते हैं ताकि अन्य लोगों को बता सकें कि उन्होंने सड़क पर क्या देखा। शहर गाँव से बड़ा होता है और आमतौर पर इसके चारों ओर दीवारें होती हैं। "शहर" का अनुवाद उसी तरह करें जैसे आपने पिछले भागों में किया है।</w:t>
      </w:r>
    </w:p>
    <w:p>
      <w:pPr/>
      <w:r>
        <w:rPr>
          <w:lang w:val="hi_IN" w:bidi="hi_IN"/>
        </w:rPr>
      </w:r>
      <w:r>
        <w:rPr>
          <w:lang w:val="hi_IN" w:bidi="hi_IN"/>
        </w:rPr>
        <w:t xml:space="preserve">बूढ़ा भविष्यद्वक्ता कहता है कि वह संदेश जो परमेश्वर के जन ने बेतेल की </w:t>
      </w:r>
      <w:r>
        <w:rPr>
          <w:b/>
          <w:lang w:val="hi_IN" w:bidi="hi_IN"/>
        </w:rPr>
        <w:t>वेदी</w:t>
      </w:r>
      <w:r>
        <w:rPr>
          <w:lang w:val="hi_IN" w:bidi="hi_IN"/>
        </w:rPr>
        <w:t xml:space="preserve"> के विरुद्ध कहा था, पूरा होगा। परमेश्वर के जन ने यह संदेश </w:t>
      </w:r>
      <w:r>
        <w:rPr>
          <w:b/>
          <w:lang w:val="hi_IN" w:bidi="hi_IN"/>
        </w:rPr>
        <w:t>यहोवा के</w:t>
      </w:r>
      <w:r>
        <w:rPr>
          <w:lang w:val="hi_IN" w:bidi="hi_IN"/>
        </w:rPr>
        <w:t xml:space="preserve"> </w:t>
      </w:r>
      <w:r>
        <w:rPr>
          <w:b/>
          <w:lang w:val="hi_IN" w:bidi="hi_IN"/>
        </w:rPr>
        <w:t>वचन के द्वारा</w:t>
      </w:r>
      <w:r>
        <w:rPr>
          <w:lang w:val="hi_IN" w:bidi="hi_IN"/>
        </w:rPr>
        <w:t xml:space="preserve"> कहा था, जिसका अर्थ है कि परमेश्वर के जन ने यहोवा के अधिकार से बात की थी। यहोवा परमेश्वर का व्यक्तिगत नाम है। वेदी वह स्थान होती है जहाँ लोग परमेश्वर को भेंट या बलिदान चढ़ाते हैं। “यहोवा के वचन के द्वारा” और “वेदी” का अनुवाद उसी तरह करें जैसे आपने पिछले भागों में किया है। वचन, यहोवा और वेदी के बारे में अधिक जानकारी के लिए, मुख्य शब्दावली देखें।</w:t>
      </w:r>
    </w:p>
    <w:p>
      <w:pPr/>
      <w:r>
        <w:rPr>
          <w:lang w:val="hi_IN" w:bidi="hi_IN"/>
        </w:rPr>
      </w:r>
      <w:r>
        <w:rPr>
          <w:lang w:val="hi_IN" w:bidi="hi_IN"/>
        </w:rPr>
        <w:t xml:space="preserve">परमेश्वर के जन ने </w:t>
      </w:r>
      <w:r>
        <w:rPr>
          <w:b/>
          <w:lang w:val="hi_IN" w:bidi="hi_IN"/>
        </w:rPr>
        <w:t>सामरिया</w:t>
      </w:r>
      <w:r>
        <w:rPr>
          <w:lang w:val="hi_IN" w:bidi="hi_IN"/>
        </w:rPr>
        <w:t xml:space="preserve"> के </w:t>
      </w:r>
      <w:r>
        <w:rPr>
          <w:b/>
          <w:lang w:val="hi_IN" w:bidi="hi_IN"/>
        </w:rPr>
        <w:t>ऊँचे स्थानों</w:t>
      </w:r>
      <w:r>
        <w:rPr>
          <w:lang w:val="hi_IN" w:bidi="hi_IN"/>
        </w:rPr>
        <w:t xml:space="preserve"> के विरुद्ध भी बात की। ऊँचे स्थानों पर, लोग मूर्तियों या अन्य देवताओं के प्रति बलिदान चढ़ाते थे। लोग मूर्तियों के लिए धार्मिक स्थल, या घर भी बनाते थे। ऊँचे स्थान अक्सर पहाड़ियों पर होते थे, या भूमि के ऊँचे क्षेत्र होते थे, लेकिन सभी “ऊँचे स्थान” पहाड़ियों में नहीं होते थे। सामरिया इस्राएल के उत्तर में एक शहर है। इस भाग में, सामरिया का अर्थ शायद इस्राएल के 10 उत्तरी गोत्रों का क्षेत्र है, न कि सामरिया शहर, क्योंकि जब कहानीकार यह कहानी सुना रहा था, तब तक लोगों ने सामरिया शहर को नहीं बनाया था। ऊँचे स्थानों का अनुवाद उसी तरह करें जैसे आपने पिछले भागों में किया है।</w:t>
      </w:r>
    </w:p>
    <w:p>
      <w:pPr/>
      <w:r>
        <w:rPr>
          <w:lang w:val="hi_IN" w:bidi="hi_IN"/>
        </w:rPr>
      </w:r>
      <w:r>
        <w:rPr>
          <w:lang w:val="hi_IN" w:bidi="hi_IN"/>
        </w:rPr>
        <w:t>यहाँ रुकें और समूह के रूप में इस प्रश्न पर चर्चा करें: आप इस भाग में "</w:t>
      </w:r>
      <w:r>
        <w:rPr>
          <w:b/>
          <w:lang w:val="hi_IN" w:bidi="hi_IN"/>
        </w:rPr>
        <w:t>सामरिया</w:t>
      </w:r>
      <w:r>
        <w:rPr>
          <w:lang w:val="hi_IN" w:bidi="hi_IN"/>
        </w:rPr>
        <w:t>" का अनुवाद कैसे करेंगे? सामरिया के बारे में अधिक जानकारी के लिए, मुख्य शब्दावली देखें। इस ऑडियो को यहाँ रोकें।</w:t>
      </w:r>
    </w:p>
    <w:p>
      <w:pPr/>
      <w:r>
        <w:rPr>
          <w:lang w:val="hi_IN" w:bidi="hi_IN"/>
        </w:rPr>
      </w:r>
      <w:r>
        <w:rPr>
          <w:lang w:val="hi_IN" w:bidi="hi_IN"/>
        </w:rPr>
        <w:t>बूढ़ा भविष्यद्वक्ता परमेश्वर के जन के शरीर को बूढ़े भविष्यद्वक्ता के परिवार की "</w:t>
      </w:r>
      <w:r>
        <w:rPr>
          <w:b/>
          <w:lang w:val="hi_IN" w:bidi="hi_IN"/>
        </w:rPr>
        <w:t>कब्र</w:t>
      </w:r>
      <w:r>
        <w:rPr>
          <w:lang w:val="hi_IN" w:bidi="hi_IN"/>
        </w:rPr>
        <w:t>," या समाधि में रखता है। कब्र का अनुवाद वैसे ही करें जैसे आपने पिछले भाग में किया था, और अधिक जानकारी के लिए मुख्य शब्दावली में कब्र को देखें।</w:t>
      </w:r>
    </w:p>
    <w:p>
      <w:pPr/>
      <w:r>
        <w:rPr>
          <w:lang w:val="hi_IN" w:bidi="hi_IN"/>
        </w:rPr>
      </w:r>
      <w:r>
        <w:rPr>
          <w:lang w:val="hi_IN" w:bidi="hi_IN"/>
        </w:rPr>
        <w:t xml:space="preserve">राजा यारोबाम अपने </w:t>
      </w:r>
      <w:r>
        <w:rPr>
          <w:b/>
          <w:lang w:val="hi_IN" w:bidi="hi_IN"/>
        </w:rPr>
        <w:t>बुरे</w:t>
      </w:r>
      <w:r>
        <w:rPr>
          <w:lang w:val="hi_IN" w:bidi="hi_IN"/>
        </w:rPr>
        <w:t xml:space="preserve"> तौर-तरीकों को नहीं बदलता है। बुराई, भलाई के विपरीत है। यारोबाम बुरा काम करता है जब वह अपने ऊँचे स्थानों के लिए अपने तरीके से </w:t>
      </w:r>
      <w:r>
        <w:rPr>
          <w:b/>
          <w:lang w:val="hi_IN" w:bidi="hi_IN"/>
        </w:rPr>
        <w:t>याजकों</w:t>
      </w:r>
      <w:r>
        <w:rPr>
          <w:lang w:val="hi_IN" w:bidi="hi_IN"/>
        </w:rPr>
        <w:t xml:space="preserve"> को चुनता है। याजक यहोवा के लिए बलिदान चढ़ाते हैं, और केवल लेवीय ही यहोवा के लिए याजक बनने चाहिए। यह यारोबाम के घराने, या परिवार का </w:t>
      </w:r>
      <w:r>
        <w:rPr>
          <w:b/>
          <w:lang w:val="hi_IN" w:bidi="hi_IN"/>
        </w:rPr>
        <w:t>पाप</w:t>
      </w:r>
      <w:r>
        <w:rPr>
          <w:lang w:val="hi_IN" w:bidi="hi_IN"/>
        </w:rPr>
        <w:t xml:space="preserve"> है। पाप वह है जब लोग यहोवा की व्यवस्थाओं का उल्लंघन करते हैं। इस भाग में, यारोबाम पाप करता है जब वह यहोवा की व्यवस्थाओं का पालन नहीं करता कि यहोवा का याजक कौन बन सकता है। बुराई, याजकों और पाप का अनुवाद उसी तरह करें जैसे आपने पिछले भागों में किया है। बुराई, याजकों और पाप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14:1–11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14:1–11 को सुनें और अपने मन में रखें।</w:t>
      </w:r>
    </w:p>
    <w:p>
      <w:pPr/>
      <w:r>
        <w:rPr>
          <w:lang w:val="hi_IN" w:bidi="hi_IN"/>
        </w:rPr>
      </w:r>
      <w:r>
        <w:rPr>
          <w:lang w:val="hi_IN" w:bidi="hi_IN"/>
        </w:rPr>
        <w:t>यदि सम्भव हो, तो 1 राजाओं 14:1–11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राजाओं 14:1–11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में, कहानीकार ने बताया कि यहोवा द्वारा यारोबाम को चेतावनी देने के लिए एक भविष्यद्वक्ता भेजे जाने के बाद भी इस्राएल का राजा यारोबाम ने यहोवा की आज्ञा का उल्लंघन करना जारी रखा। यहोवा की आज्ञा के अनुसार यहोवा की आराधना करने के बजाय, यारोबाम ने धार्मिक स्थानों पर याजकों के रूप में झूठे देवताओं की सेवा करने के लिए सामान्य लोगों को चुना। इसलिए कहानी बताने वाले ने कहा कि यारोबाम के बड़े पाप के कारण, यहोवा यारोबाम को नष्ट कर देगा और यारोबाम से राज्य छीन लेगा।</w:t>
      </w:r>
    </w:p>
    <w:p>
      <w:pPr/>
      <w:r>
        <w:rPr>
          <w:lang w:val="hi_IN" w:bidi="hi_IN"/>
        </w:rPr>
      </w:r>
      <w:r>
        <w:rPr>
          <w:lang w:val="hi_IN" w:bidi="hi_IN"/>
        </w:rPr>
        <w:t>कहानीकार इस कहानी की शुरुआत तब करता है जब वह कहता है कि यारोबाम का बेटा अबिय्याह बहुत बीमार हो जाता है। हम ठीक-ठीक नहीं जानते कि यह कहानी किस समय की है, लेकिन कहानीकार इस कहानी में कहता है कि भविष्यद्वक्ता अहिय्याह अब एक दृष्टिहीन वृद्ध व्यक्ति हैं। आपको पिछली कहानी से याद होगा कि अहिय्याह वह भविष्यद्वक्ता था जिसने भविष्यवाणी की थी कि यारोबाम इस्राएल के 10 गोत्रों का राजा बनेगा, इसलिए पिछली कहानी के समय से शायद कई वर्ष बीत चुके हैं।</w:t>
      </w:r>
    </w:p>
    <w:p>
      <w:pPr/>
      <w:r>
        <w:rPr>
          <w:lang w:val="hi_IN" w:bidi="hi_IN"/>
        </w:rPr>
      </w:r>
      <w:r>
        <w:rPr>
          <w:lang w:val="hi_IN" w:bidi="hi_IN"/>
        </w:rPr>
        <w:t>राजा यारोबाम अपनी पत्नी को कुछ निर्देश देता है। सबसे पहले, यारोबाम अपनी पत्नी से कहता है कि वह अपना भेष बदले। इसका अर्थ यह हो सकता है कि वह खुद को राजा की पत्नी के अलावा किसी और के रूप में प्रस्तुत करे, या शायद अपना चेहरा ढक ले ताकि कोई उसे पहचान न सके। फिर यारोबाम अपनी पत्नी से शीलो जाकर भविष्यद्वक्ता अहिय्याह से मिलने के लिए कहता है। हम जानते हैं कि राजा यारोबाम तिर्सा में रहता था, जो शेकेम नगर से लगभग 10 किलोमीटर उत्तर-पूर्व में एक नगर था। हम यह भी जानते हैं कि शीलो बेतेल के उत्तर में था, उस मार्ग के किनारे जहाँ लोग उत्तर में शेकेम और दक्षिण में यरूशलेम के बीच यात्रा करते थे।</w:t>
      </w:r>
    </w:p>
    <w:p>
      <w:pPr/>
      <w:r>
        <w:rPr>
          <w:lang w:val="hi_IN" w:bidi="hi_IN"/>
        </w:rPr>
      </w:r>
      <w:r>
        <w:rPr>
          <w:lang w:val="hi_IN" w:bidi="hi_IN"/>
        </w:rPr>
        <w:t>एक समूह के तौर पर यहाँ रुकें और इस्राएल का नक्शा देखें। नक्शे पर तिर्सा और शीलो को ढूँढें। इस ऑडियो को यहाँ रोकें।</w:t>
      </w:r>
    </w:p>
    <w:p>
      <w:pPr/>
      <w:r>
        <w:rPr>
          <w:lang w:val="hi_IN" w:bidi="hi_IN"/>
        </w:rPr>
      </w:r>
      <w:r>
        <w:rPr>
          <w:lang w:val="hi_IN" w:bidi="hi_IN"/>
        </w:rPr>
        <w:t>यारोबाम अपनी पत्नी से यह भी कहता है कि वह अपने साथ 10 रोटियाँ, कुछ टिकियाँ, जो एक प्रकार का भोजन हैं जिसे लोग चपटा करते हैं, और एक कुप्पी मधु लेकर जाए। उस समय इस्राएल में, जो लोग किसी भविष्यद्वक्ता से मिलने जाते थे, वे आमतौर पर उस भविष्यद्वक्ता को देने के लिए एक उपहार लेते थे। यारोबाम की पत्नी जो उपहार ले जाएगी, वह एक छोटा सा उपहार है, जिसे इस्राएल का कोई भी सामान्य व्यक्ति खरीद सकता है, इसलिए इस उपहार के कारण कोई भी यह अनुमान नहीं लगा पाएगा कि वह राजा की पत्नी है। अंत में, यारोबाम अपनी पत्नी से कहता है कि जब वह शीलो में पहुँचे, तो उसे अहिय्याह से पूछना चाहिए कि उसके बेटे के साथ क्या होगा।</w:t>
      </w:r>
    </w:p>
    <w:p>
      <w:pPr/>
      <w:r>
        <w:rPr>
          <w:lang w:val="hi_IN" w:bidi="hi_IN"/>
        </w:rPr>
      </w:r>
      <w:r>
        <w:rPr>
          <w:lang w:val="hi_IN" w:bidi="hi_IN"/>
        </w:rPr>
        <w:t>यहाँ रुकें और समूह के रूप में इस प्रश्न पर चर्चा करें: आपकी संस्कृति में, लोग किससे बात करते हैं यदि उन्हें आत्मिक सलाह की आवश्यकता है या यह जानना चाहते हैं कि भविष्य में क्या हो सकता है? इस तरह की सलाह के लिए लोग कैसे भुगतान करते हैं? इस ऑडियो को यहाँ रोकें।</w:t>
      </w:r>
    </w:p>
    <w:p>
      <w:pPr/>
      <w:r>
        <w:rPr>
          <w:lang w:val="hi_IN" w:bidi="hi_IN"/>
        </w:rPr>
      </w:r>
      <w:r>
        <w:rPr>
          <w:lang w:val="hi_IN" w:bidi="hi_IN"/>
        </w:rPr>
        <w:t>इसलिए यारोबाम की पत्नी शीलो में अहिय्याह के घर जाती है, ठीक वैसा ही जैसा यारोबाम ने उससे करने को कहा था। कहानीकार कहता है कि अहिय्याह अब एक बूढ़ा व्यक्ति है, और अहिय्याह अब देख नहीं सकता है। हालाँकि कहानीकार यह नहीं कहता है, फिर भी यारोबाम की पत्नी के लिए अहिय्याह को धोखा देना आसान होगा क्योंकि अहिय्याह अंधा है। लेकिन यारोबाम की पत्नी के आने से पहले, यहोवा अहिय्याह से कहता है कि यारोबाम की पत्नी आ रही है और वह कोई और होने का दिखावा करेगी। यहोवा अहिय्याह से यह भी कहता है कि यारोबाम की पत्नी अहिय्याह से उसके बेटे के बारे में पूछेगी, क्योंकि उसका बेटा बहुत बीमार है। और यहोवा अहिय्याह से कहता है कि अहिय्याह को यारोबाम की पत्नी को वह सब बताना ही होगा जो यहोवा अहिय्याह को कहने के लिए कहता है।</w:t>
      </w:r>
    </w:p>
    <w:p>
      <w:pPr/>
      <w:r>
        <w:rPr>
          <w:lang w:val="hi_IN" w:bidi="hi_IN"/>
        </w:rPr>
      </w:r>
      <w:r>
        <w:rPr>
          <w:lang w:val="hi_IN" w:bidi="hi_IN"/>
        </w:rPr>
        <w:t>जब यारोबाम की पत्नी पहुँचती है, तो वह राजा की पत्नी के बजाय कोई और होने का नाटक करती है। लेकिन जैसे ही अहिय्याह यारोबाम की पत्नी को घर के भीतर आते हुए सुनता है, अहिय्याह बोलता है और कहता है, "अंदर आ, यारोबाम की पत्नी। तुम किसी और जैसा होने का दिखावा क्यों करती हो?" फिर अहिय्याह यारोबाम की पत्नी से कहता है कि अहिय्याह के पास उसे बताने के लिए बुरा सन्देशा है और उसे यारोबाम को इस्राएल के परमेश्वर यहोवा का यह संदेश बताना चाहिए: सबसे पहले, अहिय्याह कहता है कि यहोवा यारोबाम को याद दिलाता है कि यारोबाम भी सभी की तरह एक सामान्य व्यक्ति था, लेकिन यह कि यहोवा ही है जिसने यारोबाम को राजा बनाया। यहोवा यारोबाम को याद दिलाता है कि कैसे यहोवा ने दाऊद के वंशजों से राज्य छीन लिया और यारोबाम को दे दिया। हालाँकि अहिय्याह यह नहीं कहता है, फिर भी आपको याद होगा कि यहोवा ने दाऊद के वंशजों से राज्य छीन लिया क्योंकि उन वंशजों ने यहोवा की आज्ञा वैसे नहीं मानी थी जैसे दाऊद ने मानी थी। हालाँकि, दाऊद की तरह यहोवा की आज्ञाओं का पालन करने और उसकी सेवा करने के बजाय, यारोबाम ने उन सभी राजाओं से भी बढ़कर बुरे काम किए जो उससे पहले हुए थे। यारोबाम ने धातु से मूर्तियाँ बनाई हैं और यहोवा के बजाय झूठे देवताओं की सेवा की है। इससे यहोवा बहुत क्रोधित हो गए हैं, क्योंकि यारोबाम ने यहोवा को ठुकरा दिया है और यहोवा के साथ ऐसा व्यवहार किया है मानो यहोवा मूल्यहीन हों।</w:t>
      </w:r>
    </w:p>
    <w:p>
      <w:pPr/>
      <w:r>
        <w:rPr>
          <w:lang w:val="hi_IN" w:bidi="hi_IN"/>
        </w:rPr>
      </w:r>
      <w:r>
        <w:rPr>
          <w:lang w:val="hi_IN" w:bidi="hi_IN"/>
        </w:rPr>
        <w:t>यहाँ रुकें और समूह के रूप में इस प्रश्न पर चर्चा करें: एक नए अगुवे के बारे में कहानी सुनाएँ जिसने किसी ऐसे अगुवे का स्थान लिया जिसे लोग पसंद नहीं करते थे। नया अगुवा कैसा था? क्या वह पुराने अगुवे से अच्छा था या बुरा, और नए अगुवे के बारे में लोगों की क्या राय थी? इस ऑडियो को यहाँ रोकें।</w:t>
      </w:r>
    </w:p>
    <w:p>
      <w:pPr/>
      <w:r>
        <w:rPr>
          <w:lang w:val="hi_IN" w:bidi="hi_IN"/>
        </w:rPr>
      </w:r>
      <w:r>
        <w:rPr>
          <w:lang w:val="hi_IN" w:bidi="hi_IN"/>
        </w:rPr>
        <w:t>यारोबाम ने जो बुरे काम किए हैं, उनके कारण, यहोवा कहता है कि वह यारोबाम के परिवार को नष्ट कर देगा। यहोवा यारोबाम के परिवार के हर पुरुष और लड़के को मार डालेगा। जैसे लोग पशुओं के गोबर को आग में जलाते हैं ताकि कुछ भी बाकी न रहे, वैसे ही यहोवा यारोबाम के परिवार को पूरी तरह नष्ट करेगा ताकि कुछ भी बाकी न रहे। यारोबाम के परिवार के जो सदस्य शहरों या नगरों में मरेंगे, उनके शवों को कुत्ते खा जाएँगे, और जो सदस्य ग्रामीण इलाकों या शहरों या नगरों के बाहर के स्थानों में मरेंगे, उनके शवों को पक्षी खा जाएँगे। यह वह संदेश है जो यहोवा यारोबाम को भेजता है।</w:t>
      </w:r>
      <w:r>
        <w:rPr>
          <w:lang w:val="hi_IN" w:bidi="hi_IN"/>
        </w:rPr>
      </w:r>
    </w:p>
    <w:p>
      <w:pPr>
        <w:pStyle w:val="Heading3"/>
      </w:pPr>
      <w:r>
        <w:rPr>
          <w:lang w:val="hi_IN" w:bidi="hi_IN"/>
        </w:rPr>
        <w:t>घटनाओं को समझाना</w:t>
      </w:r>
    </w:p>
    <w:p>
      <w:pPr/>
      <w:r>
        <w:rPr>
          <w:lang w:val="hi_IN" w:bidi="hi_IN"/>
        </w:rPr>
      </w:r>
      <w:r>
        <w:rPr>
          <w:lang w:val="hi_IN" w:bidi="hi_IN"/>
        </w:rPr>
        <w:t>1 राजाओं 14:1–11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राजा यारोबाम का बेटा बीमार हो जाता है, इसलिए यारोबाम अपनी पत्नी से कहता है कि वह भविष्यद्वक्ता अहिय्याह के पास जाकर पूछे कि उस लड़के का क्या होगा। यारोबाम अपनी पत्नी से कहता है कि वह ऐसा ढोंग करे मानो वह कोई और है ताकि अहिय्याह यह न जान सके कि वह राजा की पत्नी है।</w:t>
      </w:r>
    </w:p>
    <w:p>
      <w:pPr/>
      <w:r>
        <w:rPr>
          <w:lang w:val="hi_IN" w:bidi="hi_IN"/>
        </w:rPr>
      </w:r>
      <w:r>
        <w:rPr>
          <w:b/>
          <w:lang w:val="hi_IN" w:bidi="hi_IN"/>
        </w:rPr>
        <w:t>दूसरे दृश्य में:</w:t>
      </w:r>
      <w:r>
        <w:rPr>
          <w:lang w:val="hi_IN" w:bidi="hi_IN"/>
        </w:rPr>
        <w:t xml:space="preserve"> परमेश्वर अहिय्याह को बताता है कि यारोबाम की पत्नी अहिय्याह से मिलने आ रही है। यहोवा अहिय्याह को यह भी बताता है कि उसे यारोबाम की पत्नी से क्या कहना चाहिए ताकि वह यारोबाम को बता सके।</w:t>
      </w:r>
    </w:p>
    <w:p>
      <w:pPr/>
      <w:r>
        <w:rPr>
          <w:lang w:val="hi_IN" w:bidi="hi_IN"/>
        </w:rPr>
      </w:r>
      <w:r>
        <w:rPr>
          <w:b/>
          <w:lang w:val="hi_IN" w:bidi="hi_IN"/>
        </w:rPr>
        <w:t>तीसरे दृश्य में:</w:t>
      </w:r>
      <w:r>
        <w:rPr>
          <w:lang w:val="hi_IN" w:bidi="hi_IN"/>
        </w:rPr>
        <w:t xml:space="preserve"> अहिय्याह यारोबाम की पत्नी से कहता है कि यहोवा यारोबाम से अत्यंत क्रोधित है। यहोवा ने यारोबाम को राजा बनाया था, किंतु यहोवा की आराधना करने के स्थान पर यारोबाम ने बुराई की है और इस्राएल के लोगों को यहोवा से दूर भटका दिया है। इसलिए, यारोबाम के सभी पुरुष वंशज मर जाएंगे, और यारोबाम का घराना अब राज्य पर शासन नहीं करेगा।</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यारोबाम</w:t>
      </w:r>
    </w:p>
    <w:p>
      <w:pPr>
        <w:pStyle w:val="ListBullet"/>
        <w:spacing w:line="240" w:lineRule="auto"/>
        <w:ind w:left="720"/>
      </w:pPr>
      <w:r>
        <w:rPr>
          <w:lang w:val="hi_IN" w:bidi="hi_IN"/>
        </w:rPr>
      </w:r>
      <w:r>
        <w:rPr>
          <w:lang w:val="hi_IN" w:bidi="hi_IN"/>
        </w:rPr>
        <w:t>यारोबाम का बेटा, अबिय्याह</w:t>
      </w:r>
    </w:p>
    <w:p>
      <w:pPr>
        <w:pStyle w:val="ListBullet"/>
        <w:spacing w:line="240" w:lineRule="auto"/>
        <w:ind w:left="720"/>
      </w:pPr>
      <w:r>
        <w:rPr>
          <w:lang w:val="hi_IN" w:bidi="hi_IN"/>
        </w:rPr>
      </w:r>
      <w:r>
        <w:rPr>
          <w:lang w:val="hi_IN" w:bidi="hi_IN"/>
        </w:rPr>
        <w:t>यारोबाम की पत्नी</w:t>
      </w:r>
    </w:p>
    <w:p>
      <w:pPr>
        <w:pStyle w:val="ListBullet"/>
        <w:spacing w:line="240" w:lineRule="auto"/>
        <w:ind w:left="720"/>
      </w:pPr>
      <w:r>
        <w:rPr>
          <w:lang w:val="hi_IN" w:bidi="hi_IN"/>
        </w:rPr>
      </w:r>
      <w:r>
        <w:rPr>
          <w:lang w:val="hi_IN" w:bidi="hi_IN"/>
        </w:rPr>
        <w:t>भविष्यद्वक्ता अहिय्याह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यारोबाम के पुरुष वंशज</w:t>
      </w:r>
    </w:p>
    <w:p>
      <w:pPr>
        <w:pStyle w:val="ListBullet"/>
        <w:spacing w:line="240" w:lineRule="auto"/>
        <w:ind w:left="720"/>
      </w:pPr>
      <w:r>
        <w:rPr>
          <w:lang w:val="hi_IN" w:bidi="hi_IN"/>
        </w:rPr>
      </w:r>
      <w:r>
        <w:rPr>
          <w:lang w:val="hi_IN" w:bidi="hi_IN"/>
        </w:rPr>
        <w:t xml:space="preserve">कुत्ते </w:t>
      </w:r>
    </w:p>
    <w:p>
      <w:pPr>
        <w:pStyle w:val="ListBullet"/>
        <w:spacing w:line="240" w:lineRule="auto"/>
        <w:ind w:left="720"/>
      </w:pPr>
      <w:r>
        <w:rPr>
          <w:lang w:val="hi_IN" w:bidi="hi_IN"/>
        </w:rPr>
      </w:r>
      <w:r>
        <w:rPr>
          <w:lang w:val="hi_IN" w:bidi="hi_IN"/>
        </w:rPr>
        <w:t>और आकाश के पक्षी</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कहानीकार शुरू करता है और कहता है, " उस समय यारोबाम का बेटा अबिय्याह रोगी हुआ।" हम पूरी तरह से निश्चित नहीं हैं कि कहानी सुनाने वाला किस समय की बात कर रहा है। हालाँकि, ऐसा हो सकता है कि पिछले भाग की कहानियों के बाद कुछ वर्ष बीत चुके हैं, क्योंकि कहानी सुनाने वाला यह उल्लेख करने ही वाला है कि भविष्यद्वक्ता अहिय्याह, जिसके विषय में हमने एक पिछली कहानी में सीखा था, अब बूढ़ा और अंधा हो गया है।</w:t>
      </w:r>
    </w:p>
    <w:p>
      <w:pPr/>
      <w:r>
        <w:rPr>
          <w:lang w:val="hi_IN" w:bidi="hi_IN"/>
        </w:rPr>
      </w:r>
      <w:r>
        <w:rPr>
          <w:lang w:val="hi_IN" w:bidi="hi_IN"/>
        </w:rPr>
        <w:t>यहाँ रुकें और समूह में इस प्रश्न पर चर्चा करें: आपकी संस्कृति में, आप इस बात के विषय में कैसे बात करते हैं कि समय कैसे कई, कई वर्षों तक बीत जाता है? जब आप कोई ऐसी कहानी सुनाते हैं जो बहुत समय पहले हुई थी, तो सटीक विवरण दिए बिना आप लोगों को कैसे बताते हैं कि वह कहानी लगभग कब घटी थी? इस ऑडियो को यहाँ रोकें।</w:t>
      </w:r>
    </w:p>
    <w:p>
      <w:pPr/>
      <w:r>
        <w:rPr>
          <w:lang w:val="hi_IN" w:bidi="hi_IN"/>
        </w:rPr>
      </w:r>
      <w:r>
        <w:rPr>
          <w:lang w:val="hi_IN" w:bidi="hi_IN"/>
        </w:rPr>
        <w:t>यद्यपि कहानी सुनाने वाला "राजा" शब्द का उपयोग नहीं करता, फिर भी हम जानते हैं कि यह पिछली कहानी वाला ही राजा यारोबाम है। यारोबाम अपनी पत्नी को कई निर्देश देता है। सबसे पहले, यारोबाम कहता है, "उठ।" इसका आवश्यक रूप से यह अर्थ नहीं है कि यारोबाम की पत्नी बैठी हुई है, बल्कि इसका अर्थ यह है कि उसे कार्य करने के लिए तैयार होना चाहिए। इसके बाद, यारोबाम अपनी पत्नी से अपना रूप बदलने के लिए कहता है ताकि कोई यह न जान सके कि वह यारोबाम की पत्नी है। शायद यारोबाम का यह अर्थ है कि उसकी पत्नी को रानी के रूप में सामान्यतः पहने जाने वाले कीमती कपड़ों के स्थान पर साधारण लोगों द्वारा पहने जाने वाले कपड़े पहनने चाहिए। यारोबाम का यह भी अर्थ हो सकता है कि यारोबाम की पत्नी को कपड़े से अपना सिर और अपने चेहरे का कुछ भाग ढँक लेना चाहिए, क्योंकि उस समय में स्त्रियाँ अक्सर इसी प्रकार से कपड़े पहनती थीं।</w:t>
      </w:r>
    </w:p>
    <w:p>
      <w:pPr/>
      <w:r>
        <w:rPr>
          <w:lang w:val="hi_IN" w:bidi="hi_IN"/>
        </w:rPr>
      </w:r>
      <w:r>
        <w:rPr>
          <w:lang w:val="hi_IN" w:bidi="hi_IN"/>
        </w:rPr>
        <w:t>यहाँ समूह में रुकें और एक ऐसी स्त्री का चित्र देखें जिसने कपड़े से अपना सिर और अपने चेहरे का कुछ भाग ढँक रखा हो, जैसा कि प्राचीन इस्राएल में कोई स्त्री करती होगी। इस ऑडियो को यहाँ रोकें।</w:t>
      </w:r>
    </w:p>
    <w:p>
      <w:pPr/>
      <w:r>
        <w:rPr>
          <w:lang w:val="hi_IN" w:bidi="hi_IN"/>
        </w:rPr>
      </w:r>
      <w:r>
        <w:rPr>
          <w:lang w:val="hi_IN" w:bidi="hi_IN"/>
        </w:rPr>
        <w:t>इसके बाद, यारोबाम अपनी पत्नी से शीलो जाने के लिए कहता है, जहाँ भविष्यद्वक्ता अहिय्याह है। यारोबाम कहता है कि यह वही अहिय्याह है जिसने कभी यारोबाम से कहा था कि यारोबाम अगला राजा बनेगा। यारोबाम अपनी पत्नी से यह भी कहता है कि वह अपने साथ कुछ विशेष वस्तुएँ ले जाए। सबसे पहले, यारोबाम की पत्नी को 10 रोटियाँ लेनी चाहिए, जिसका अर्थ उस प्रकार की रोटी है जो पकने पर फूल जाती है और मुलायम हो जाती है। दूसरा, यारोबाम की पत्नी को कुछ टिकियाँ लेनी चाहिए। यारोबाम यह नहीं बताता कि यारोबाम का तात्पर्य किस प्रकार की टिकियों से है। यारोबाम के समय में, यद्यपि टिकियों का तात्पर्य एक ऐसे प्रकार की चपटी या न फूलने वाली रोटी से हो सकता था जिसे लोग तेल या शहद के साथ पकाते थे, या फिर टिकियों का अर्थ सूखे फल जैसे किशमिश या खजूर भी हो सकता था जिन्हें लोग आपस में पीसकर छोटे चपटे टुकड़ों के रूप में बना लेते थे। तीसरा, यारोबाम कहता है कि मधु या किसी अन्य मीठे तरल पदार्थ से भरा एक कुप्पी ले लो। कहानी सुनाने वाला यह नहीं बताता कि यारोबाम अपनी पत्नी से इन वस्तुओं का क्या करने के लिए कहता है, परंतु हम जानते हैं कि उस समय में जब भी लोग किसी भविष्यद्वक्ता या अहिय्याह जैसे आत्मिक अगुवे से मिलने जाते थे, तो वे हमेशा अपने साथ एक भेंट ले जाते थे।</w:t>
      </w:r>
    </w:p>
    <w:p>
      <w:pPr/>
      <w:r>
        <w:rPr>
          <w:lang w:val="hi_IN" w:bidi="hi_IN"/>
        </w:rPr>
      </w:r>
      <w:r>
        <w:rPr>
          <w:lang w:val="hi_IN" w:bidi="hi_IN"/>
        </w:rPr>
        <w:t>यहाँ समूह में रुकें और रोटियों, किशमिश और खजूर से बनी चपटी टिकियों, और शहद से भरे कुप्पी का चित्र देखें। इस ऑडियो को यहाँ रोकें।</w:t>
      </w:r>
    </w:p>
    <w:p>
      <w:pPr/>
      <w:r>
        <w:rPr>
          <w:lang w:val="hi_IN" w:bidi="hi_IN"/>
        </w:rPr>
      </w:r>
      <w:r>
        <w:rPr>
          <w:lang w:val="hi_IN" w:bidi="hi_IN"/>
        </w:rPr>
        <w:t>अंत में, यारोबाम अपनी पत्नी से अहिय्याह के पास जाने और यह पूछने के लिए कहता है कि बालक अबिय्याह का क्या होगा। मूल भाषा में, जिस शब्द का अनुवाद लोग "बालक" के रूप में करते हैं, उसका तात्पर्य या तो किसी युवा पुरुष से हो सकता है या केवल कुछ महीनों के शिशु से हो सकता है। इसलिए हम निश्चित नहीं हैं कि इस कहानी के समय अबिय्याह की आयु कितनी थी।</w:t>
      </w:r>
    </w:p>
    <w:p>
      <w:pPr/>
      <w:r>
        <w:rPr>
          <w:lang w:val="hi_IN" w:bidi="hi_IN"/>
        </w:rPr>
      </w:r>
      <w:r>
        <w:rPr>
          <w:lang w:val="hi_IN" w:bidi="hi_IN"/>
        </w:rPr>
        <w:t>यारोबाम की पत्नी यारोबाम के निर्देशों का पालन करती है और शीलो जाती है। हालाँकि, यारोबाम की पत्नी के पहुँचने से पहले, कहानी सुनाने वाला हमें अहिय्याह के विषय में बताता है। सबसे पहले, कहानी सुनाने वाला कुछ पृष्ठभूमि की जानकारी देता है कि अहिय्याह देख नहीं सकता क्योंकि आयु के कारण अहिय्याह की आँखें धुँधली हो गई हैं। मूल भाषा में, इसका अर्थ न केवल यह हो सकता है कि अहिय्याह अंधा है और देख नहीं सकता, बल्कि यह भी हो सकता है कि अहिय्याह की आँखें हिलती-डुलती नहीं हैं और वह सीधे सामने की ओर देखता रहता है।</w:t>
      </w:r>
    </w:p>
    <w:p>
      <w:pPr/>
      <w:r>
        <w:rPr>
          <w:lang w:val="hi_IN" w:bidi="hi_IN"/>
        </w:rPr>
      </w:r>
      <w:r>
        <w:rPr>
          <w:lang w:val="hi_IN" w:bidi="hi_IN"/>
        </w:rPr>
        <w:t>यहाँ रुकें और समूह में इस प्रश्न पर चर्चा करें: किसी ऐसे व्यक्ति के बारे में कहानी सुनाएँ जो बूढ़ा और अंधा है। आप यह कैसे वर्णन करते हैं कि यह व्यक्ति कैसा दिखाई देता है या कैसा व्यवहार करता है? इस ऑडियो को यहाँ रोकें।</w:t>
      </w:r>
    </w:p>
    <w:p>
      <w:pPr/>
      <w:r>
        <w:rPr>
          <w:lang w:val="hi_IN" w:bidi="hi_IN"/>
        </w:rPr>
      </w:r>
      <w:r>
        <w:rPr>
          <w:lang w:val="hi_IN" w:bidi="hi_IN"/>
        </w:rPr>
        <w:t>कहानी सुनाने वाला कहता है कि यहोवा अहिय्याह से बात करता है और कहता है कि यारोबाम की पत्नी आ रही है और अपने बीमार बेटे के विषय में पूछेगी। यहोवा अहिय्याह को यह भी बताता है कि अहिय्याह को यारोबाम की पत्नी से क्या कहना चाहिए। हालाँकि, यहोवा के वास्तविक शब्दों को दोहराने के स्थान पर, कहानी सुनाने वाला कहता है कि यहोवा कहता है, "तू उससे ऐसा और ऐसा कहना।" "ऐसा और ऐसा" कहानी सुनाने वालों की एक विशेष भाषा है। यह किसी व्यक्ति के वास्तविक शब्दों को कहे बिना किसी को उद्धृत करने या यह दिखाने का एक तरीका है कि उस व्यक्ति ने बात की थी।</w:t>
      </w:r>
    </w:p>
    <w:p>
      <w:pPr/>
      <w:r>
        <w:rPr>
          <w:lang w:val="hi_IN" w:bidi="hi_IN"/>
        </w:rPr>
      </w:r>
      <w:r>
        <w:rPr>
          <w:lang w:val="hi_IN" w:bidi="hi_IN"/>
        </w:rPr>
        <w:t>यहाँ रुकें और समूह में इस प्रश्न पर चर्चा करें: जब आप अपनी भाषा में कोई कहानी सुनाते हैं, तो आप यह कैसे दिखाते हैं कि किसी ने किसी के वास्तविक शब्दों को कहे बिना कुछ कहा था? आप ऐसा क्यों करते हैं? इस ऑडियो को यहाँ रोकें।</w:t>
      </w:r>
    </w:p>
    <w:p>
      <w:pPr/>
      <w:r>
        <w:rPr>
          <w:lang w:val="hi_IN" w:bidi="hi_IN"/>
        </w:rPr>
      </w:r>
      <w:r>
        <w:rPr>
          <w:lang w:val="hi_IN" w:bidi="hi_IN"/>
        </w:rPr>
        <w:t>जब यारोबाम की पत्नी पहुँचती है, तो अहिय्याह दरवाजे पर प्रवेश करते समय उसके पैरों की आहट सुनता है। किसी के पैरों की आहट वह ध्वनि है जिसे हम तब सुनते हैं जब चलने पर किसी के पैर जमीन पर लगते या रगड़ खाते हैं। अहिय्याह कहता है, "हे यारोबाम की पत्नी, अंदर आ। तू किसी और की तरह दिखने का प्रयत्न क्यों करती है?" यह ऐसा प्रश्न नहीं है जिसके उत्तर की अहिय्याह यारोबाम की पत्नी से अपेक्षा करता है। इसके बजाय, अहिय्याह यह प्रश्न यह दिखाने के लिए पूछता है कि अहिय्याह पहले से ही जानता है कि यारोबाम की पत्नी कौन है। फिर अहिय्याह कहता है कि यहोवा ने अहिय्याह को बहुत बुरे समाचार के साथ यारोबाम की पत्नी के पास "भेजा" है। अहिय्याह ने अपना घर नहीं छोड़ा है, किंतु अहिय्याह का अर्थ यह है कि यहोवा ने स्वयं अहिय्याह को यह बुरा समाचार दिया है।</w:t>
      </w:r>
    </w:p>
    <w:p>
      <w:pPr/>
      <w:r>
        <w:rPr>
          <w:lang w:val="hi_IN" w:bidi="hi_IN"/>
        </w:rPr>
      </w:r>
      <w:r>
        <w:rPr>
          <w:lang w:val="hi_IN" w:bidi="hi_IN"/>
        </w:rPr>
        <w:t>अब अहिय्याह उन सटीक शब्दों को उद्धृत करता है जो यहोवा ने अहिय्याह से कहने के लिए कहे थे। सबसे पहले, अहिय्याह कहता है, "मैं, यहोवा, ने तुझे लोगों में से ऊँचा उठाया और मेरी प्रजा इस्राएल पर प्रधान नियुक्त किया।" ऊँचा उठाने का अर्थ ऊपर उठाना या बढ़ाना है, इसलिए यहाँ यहोवा यह कह रहा है कि यारोबाम इसलिए राजा नहीं बना क्योंकि वह विशेष या शक्तिशाली था, बल्कि इसलिए कि यहोवा ने यारोबाम को चुना था।</w:t>
      </w:r>
    </w:p>
    <w:p>
      <w:pPr/>
      <w:r>
        <w:rPr>
          <w:lang w:val="hi_IN" w:bidi="hi_IN"/>
        </w:rPr>
      </w:r>
      <w:r>
        <w:rPr>
          <w:lang w:val="hi_IN" w:bidi="hi_IN"/>
        </w:rPr>
        <w:t>इसके बाद, अहिय्याह उद्धृत करता है, "मैंने इस्राएल के राज्य को दाऊद के घराने से छीनकर तुझको दे दिया।" छीनकर देने का अर्थ किसी वस्तु को बलपूर्वक इस प्रकार हटाना जिससे उस वस्तु को क्षति पहुँचे, ठीक वैसे ही जैसे कोई व्यक्ति कपड़े के किसी टुकड़े को फाड़ देता है।</w:t>
      </w:r>
    </w:p>
    <w:p>
      <w:pPr/>
      <w:r>
        <w:rPr>
          <w:lang w:val="hi_IN" w:bidi="hi_IN"/>
        </w:rPr>
      </w:r>
      <w:r>
        <w:rPr>
          <w:lang w:val="hi_IN" w:bidi="hi_IN"/>
        </w:rPr>
        <w:t>यहाँ रुकें और समूह में चर्चा करें: एक-दूसरे को स्मरण कराएँ कि जब कोई व्यक्ति कपड़े के टुकड़े को फाड़ता है, तब जो होता है, उसके विषय में आप कैसे बात करते हैं। यदि संभव हो, तो समूह में किसी व्यक्ति से कहें कि वह समूह के देखने के दौरान कुछ कपड़े फाड़े। फिर चर्चा करें कि आपने क्या देखा, महसूस किया या सुना। इस ऑडियो को यहाँ रोकें।</w:t>
      </w:r>
    </w:p>
    <w:p>
      <w:pPr/>
      <w:r>
        <w:rPr>
          <w:lang w:val="hi_IN" w:bidi="hi_IN"/>
        </w:rPr>
      </w:r>
      <w:r>
        <w:rPr>
          <w:lang w:val="hi_IN" w:bidi="hi_IN"/>
        </w:rPr>
        <w:t>अहिय्याह आगे कहता है, "परंतु तू मेरे सेवक दाऊद की तरह नहीं है, जिसने मेरी आज्ञाओं का पालन किया और अपने पूरे मन से मेरा अनुसरण किया। दाऊद केवल वही करता था जो मेरी दृष्टि में ठीक है।" आपको याद होगा कि इस्राएलियों के लिए, मन उस स्थान का प्रतिनिधित्व करता था जहाँ किसी व्यक्ति के विचार, भावनाएँ और निर्णय होते हैं। इसलिए यहोवा यह कह रहा है कि दाऊद ने यहोवा के विषय में सोचा और वह करना चाहा जिसे यहोवा ने सही कहा था, किंतु यारोबाम ने यहोवा की उपेक्षा की है और इसके विपरीत वह करता है जो बुरा है। वास्तव में, अहिय्याह उद्धृत करता हैं, "तूने अपने से पहले रहने वाले सभी लोगों से अधिक बुराई की है।" "तुमने अपने लिए धातु के अन्य देवता बनाए हैं, और मुझे त्याग कर मुझे क्रोध दिलाया है।" क्रोधित करने का अर्थ किसी व्यक्ति में शोक, क्रोध या कोप की तीव्र भावना उत्पन्न करना है।</w:t>
      </w:r>
    </w:p>
    <w:p>
      <w:pPr/>
      <w:r>
        <w:rPr>
          <w:lang w:val="hi_IN" w:bidi="hi_IN"/>
        </w:rPr>
      </w:r>
      <w:r>
        <w:rPr>
          <w:lang w:val="hi_IN" w:bidi="hi_IN"/>
        </w:rPr>
        <w:t>यहाँ रुकें और समूह में चर्चा करें: किसी ऐसे व्यक्ति के विषय में एक कहानी सुनाएँ जिसने कुछ ऐसा किया या कहा जिससे किसी अन्य व्यक्ति को बहुत अधिक गुस्सा आया। इस ऑडियो को यहाँ रोकें।</w:t>
      </w:r>
    </w:p>
    <w:p>
      <w:pPr/>
      <w:r>
        <w:rPr>
          <w:lang w:val="hi_IN" w:bidi="hi_IN"/>
        </w:rPr>
      </w:r>
      <w:r>
        <w:rPr>
          <w:lang w:val="hi_IN" w:bidi="hi_IN"/>
        </w:rPr>
        <w:t>यहोवा यह भी कहता है कि यारोबाम ने यहोवा को यारोबाम के पीठ के पीछे फेंक दिया है। यह एक विशेष भाषा है जो यह दर्शाती है कि यारोबाम ने पूरी तरह से यहोवा का त्याग कर दिया है या उसे अस्वीकार कर दिया है।</w:t>
      </w:r>
    </w:p>
    <w:p>
      <w:pPr/>
      <w:r>
        <w:rPr>
          <w:lang w:val="hi_IN" w:bidi="hi_IN"/>
        </w:rPr>
      </w:r>
      <w:r>
        <w:rPr>
          <w:lang w:val="hi_IN" w:bidi="hi_IN"/>
        </w:rPr>
        <w:t>अहिय्याह यहोवा के वचनों को उद्धृत करना जारी रखता है और कहता है, "इस कारण मैं यारोबाम के घराने पर विपत्ति डालूँगा।" यहाँ, यहोवा यारोबाम के विषय में ऐसे बात करना आरंभ करता है मानो यारोबाम कोई अन्य व्यक्ति हो, किंतु यहोवा अब भी यारोबाम से ही बात कर रहा है। प्राचीन इस्राएल में, जब लोग कोई महत्वपूर्ण प्रतिज्ञा करते थे तो वे सामान्यतः इसी औपचारिक तरीके से बात करते थे। "मैं यारोबाम के यहाँ से इस्राएल में हर एक पुरुष को—चाहे वह बन्धुआ हो या स्वतंत्र—काट डालूँगा।" यहाँ, काट डालूँगा का अर्थ मार डालना है, और "बन्धुए" शब्द का तात्पर्य शायद वास्तविक दासों से नहीं है, बल्कि उन युवा पुरुषों या लड़कों से है जो अब भी अपने पिता के अधिकार के अधीन थे। कुछ लोग सोचते हैं कि इन शब्दों का अर्थ यह है कि इस्राएल में सचमुच हर पुरुष मर जाएगा, लेकिन हम जानते हैं कि ऐसा नहीं होता है। इसके बजाय, यह अधिक संभावना है कि इसका केवल यह अर्थ है कि यारोबाम के घराने का हर पुरुष मर जाएगा।</w:t>
      </w:r>
    </w:p>
    <w:p>
      <w:pPr/>
      <w:r>
        <w:rPr>
          <w:lang w:val="hi_IN" w:bidi="hi_IN"/>
        </w:rPr>
      </w:r>
      <w:r>
        <w:rPr>
          <w:lang w:val="hi_IN" w:bidi="hi_IN"/>
        </w:rPr>
        <w:t>यहाँ रुकें और समूह में इस प्रश्न पर चर्चा करें: किसी व्यक्ति के दो बेटों के बारे में कहानी सुनाएँ—एक छोटा बेटा जिसकी अभी शादी की उम्र नहीं हुई है और जो अभी भी अपने पिता के घर में रहता है, और एक बड़ा बेटा जो विवाहित है और अपने परिवार के साथ अपने ही घर में रहता है। प्रत्येक बेटे का वर्णन करने के लिए आप जिन शब्दों का उपयोग करते हैं, उन पर ध्यान दें। इस ऑडियो को यहाँ रोकें।</w:t>
      </w:r>
    </w:p>
    <w:p>
      <w:pPr/>
      <w:r>
        <w:rPr>
          <w:lang w:val="hi_IN" w:bidi="hi_IN"/>
        </w:rPr>
      </w:r>
      <w:r>
        <w:rPr>
          <w:lang w:val="hi_IN" w:bidi="hi_IN"/>
        </w:rPr>
        <w:t>अहिय्याह उद्धृत करता है: "मैं यारोबाम के घराने को वैसे ही जला दूँगा जैसे लोग गोबर जलाते हैं। वह सब खत्म हो जाएगा। उस संस्कृति में, लोग अक्सर पशुओं के गोबर को भूसे के साथ मिलाते थे और उसे सूखने देते थे ताकि लोग फिर खाना पकाने के लिए उसका उपयोग धीमी गति से जलने वाले ईंधन के रूप में कर सकें। इसलिए शायद यहोवा का यही अर्थ हो। हालाँकि, मूल भाषा में, इन शब्दों का अर्थ गंदगी को बहा देना भी हो सकता है। चाहे जो भी हो, यहोवा यह दर्शाता है कि यारोबाम और यारोबाम का घराना यहोवा के लिए कितना घिनौना है जब वह उनकी तुलना पशुओं के गोबर से करता है। "यारोबाम के घराने के जो लोग नगर में मरेंगे, उन्हें कुत्ते खाएंगे, और जो मैदान में मरेंगे, उन्हें आकाश के पक्षी खा जाएँगे।" उस संस्कृति में, कुत्तों का बिना मालिकों के गलियों में घूमना आम बात थी। ये कुत्ते बहुत जंगली और भूखे होते थे और अक्सर मरी हुई चीजों को खा लेते थे। इसके अतिरिक्त, मूल भाषा में, "आकाश के पक्षी" का तात्पर्य उस प्रकार के पक्षियों से है जो मांस या मरी हुई चीजें खाते हैं। ये बातें इस्राएलियों के लिए अत्यंत लज्जाजनक होतीं, क्योंकि इस्राएली संस्कृति में, जब लोग किसी को दफनाते थे तो वे उसका आदर करते थे। तो यह उन सबसे बुरे दंडों में से एक था जिनकी लोग कल्पना कर सकते थे।</w:t>
      </w:r>
    </w:p>
    <w:p>
      <w:pPr/>
      <w:r>
        <w:rPr>
          <w:lang w:val="hi_IN" w:bidi="hi_IN"/>
        </w:rPr>
      </w:r>
      <w:r>
        <w:rPr>
          <w:lang w:val="hi_IN" w:bidi="hi_IN"/>
        </w:rPr>
        <w:t>यहाँ रुकें और समूह में इस प्रश्न पर चर्चा करें: किसी ऐसे व्यक्ति के बारे में एक कहानी सुनाएँ जिसे उसके किसी गलत काम के लिए बहुत शर्मनाक सजा मिली। उन शब्दों पर ध्यान दें जिनका उपयोग आप इस शर्म का वर्णन करने के लिए करते हैं। इसके अतिरिक्त, उस तरीके पर ध्यान दें जिससे आपके श्रोता इस लज्जा के विषय में बात करने पर प्रतिक्रिया देते हैं। इस ऑडियो को यहाँ रोकें।</w:t>
      </w:r>
    </w:p>
    <w:p>
      <w:pPr/>
      <w:r>
        <w:rPr>
          <w:lang w:val="hi_IN" w:bidi="hi_IN"/>
        </w:rPr>
      </w:r>
      <w:r>
        <w:rPr>
          <w:lang w:val="hi_IN" w:bidi="hi_IN"/>
        </w:rPr>
        <w:t>अंत में, अहिय्याह उद्धृत करता है, "यहोवा ने यह कहा है!" इन अंतिम शब्दों के साथ, यहोवा यह दर्शाता है कि वह ठीक वही करेगा जिसकी उसने अभी-अभी प्रतिज्ञा की है, और यह निश्चित है क्योंकि यहोवा हमेशा वही करता है जो वह कहता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इस्तेमाल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राजाओं 14:1–11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यारोबाम</w:t>
      </w:r>
    </w:p>
    <w:p>
      <w:pPr>
        <w:pStyle w:val="ListBullet"/>
        <w:spacing w:line="240" w:lineRule="auto"/>
        <w:ind w:left="720"/>
      </w:pPr>
      <w:r>
        <w:rPr>
          <w:lang w:val="hi_IN" w:bidi="hi_IN"/>
        </w:rPr>
      </w:r>
      <w:r>
        <w:rPr>
          <w:lang w:val="hi_IN" w:bidi="hi_IN"/>
        </w:rPr>
        <w:t>यारोबाम का बेटा, अबिय्याह</w:t>
      </w:r>
    </w:p>
    <w:p>
      <w:pPr>
        <w:pStyle w:val="ListBullet"/>
        <w:spacing w:line="240" w:lineRule="auto"/>
        <w:ind w:left="720"/>
      </w:pPr>
      <w:r>
        <w:rPr>
          <w:lang w:val="hi_IN" w:bidi="hi_IN"/>
        </w:rPr>
      </w:r>
      <w:r>
        <w:rPr>
          <w:lang w:val="hi_IN" w:bidi="hi_IN"/>
        </w:rPr>
        <w:t>यारोबाम की पत्नी</w:t>
      </w:r>
    </w:p>
    <w:p>
      <w:pPr>
        <w:pStyle w:val="ListBullet"/>
        <w:spacing w:line="240" w:lineRule="auto"/>
        <w:ind w:left="720"/>
      </w:pPr>
      <w:r>
        <w:rPr>
          <w:lang w:val="hi_IN" w:bidi="hi_IN"/>
        </w:rPr>
      </w:r>
      <w:r>
        <w:rPr>
          <w:lang w:val="hi_IN" w:bidi="hi_IN"/>
        </w:rPr>
        <w:t>भविष्यद्वक्ता अहिय्याह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यारोबाम के पुरुष वंशज</w:t>
      </w:r>
    </w:p>
    <w:p>
      <w:pPr>
        <w:pStyle w:val="ListBullet"/>
        <w:spacing w:line="240" w:lineRule="auto"/>
        <w:ind w:left="720"/>
      </w:pPr>
      <w:r>
        <w:rPr>
          <w:lang w:val="hi_IN" w:bidi="hi_IN"/>
        </w:rPr>
      </w:r>
      <w:r>
        <w:rPr>
          <w:lang w:val="hi_IN" w:bidi="hi_IN"/>
        </w:rPr>
        <w:t xml:space="preserve">कुत्ते </w:t>
      </w:r>
    </w:p>
    <w:p>
      <w:pPr>
        <w:pStyle w:val="ListBullet"/>
        <w:spacing w:line="240" w:lineRule="auto"/>
        <w:ind w:left="720"/>
      </w:pPr>
      <w:r>
        <w:rPr>
          <w:lang w:val="hi_IN" w:bidi="hi_IN"/>
        </w:rPr>
      </w:r>
      <w:r>
        <w:rPr>
          <w:lang w:val="hi_IN" w:bidi="hi_IN"/>
        </w:rPr>
        <w:t>और आकाश के पक्षी</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की भूमिका निभा रहे व्यक्ति को यह बताना चाहिए कि यदि वह उस पात्र के स्थान पर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प्रतिक्रियाएँ निम्नलिखित हैं।</w:t>
      </w:r>
    </w:p>
    <w:p>
      <w:pPr/>
      <w:r>
        <w:rPr>
          <w:lang w:val="hi_IN" w:bidi="hi_IN"/>
        </w:rPr>
      </w:r>
      <w:r>
        <w:rPr>
          <w:lang w:val="hi_IN" w:bidi="hi_IN"/>
        </w:rPr>
        <w:t>एक निश्चित समय पर, यारोबाम का बेटा अबिय्याह बहुत बीमार हो जाता है। इसलिए यारोबाम अपनी पत्नी से कहता है, "जा और अपने कपड़े बदल ले ताकि कोई यह न देख सके कि तू राजा यारोबाम की पत्नी है। फिर शीलो नगर में जा, जहाँ तुझे भविष्यद्वक्ता अहिय्याह मिलेगा, जिसने मुझसे कहा था कि मैं इस्राएल पर राजा बनूँगा। 10 रोटियाँ, और कुछ टिकियाँ, और मधु की एक कुप्पी ले, और अहिय्याह से मिलने जा। अहिय्याह से पूछ कि क्या तेरा बालक चंगा हो जाएगा। अहिय्याह तुझे यह बता सकेगा।"</w:t>
      </w:r>
    </w:p>
    <w:p>
      <w:pPr/>
      <w:r>
        <w:rPr>
          <w:lang w:val="hi_IN" w:bidi="hi_IN"/>
        </w:rPr>
      </w:r>
      <w:r>
        <w:rPr>
          <w:lang w:val="hi_IN" w:bidi="hi_IN"/>
        </w:rPr>
        <w:t>अभिनय को रोकें। यारोबाम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अपने बेटे अबिय्याह के लिए चिंतित हूँ, किंतु मुझे आशा है कि अहिय्याह कहेगा कि हमारा बेटा चंगा हो जाएगा। तब मुझे और चिंता नहीं होगी; या</w:t>
      </w:r>
    </w:p>
    <w:p>
      <w:pPr>
        <w:pStyle w:val="ListBullet"/>
        <w:spacing w:line="240" w:lineRule="auto"/>
        <w:ind w:left="720"/>
      </w:pPr>
      <w:r>
        <w:rPr>
          <w:lang w:val="hi_IN" w:bidi="hi_IN"/>
        </w:rPr>
      </w:r>
      <w:r>
        <w:rPr>
          <w:lang w:val="hi_IN" w:bidi="hi_IN"/>
        </w:rPr>
        <w:t>जिन देवताओं और मूर्तियों की मैं सेवा करता हूँ, वे मुझे यह नहीं बता सकते कि मेरा बेटा चंगा होगा या नहीं, किंतु मुझे स्मरण है कि यहोवा अहिय्याह को ऐसी बातें बता सकता है; या</w:t>
      </w:r>
    </w:p>
    <w:p>
      <w:pPr>
        <w:pStyle w:val="ListBullet"/>
        <w:spacing w:line="240" w:lineRule="auto"/>
        <w:ind w:left="720"/>
      </w:pPr>
      <w:r>
        <w:rPr>
          <w:lang w:val="hi_IN" w:bidi="hi_IN"/>
        </w:rPr>
      </w:r>
      <w:r>
        <w:rPr>
          <w:lang w:val="hi_IN" w:bidi="hi_IN"/>
        </w:rPr>
        <w:t>मुझे अहिय्याह की सहायता की आवश्यकता है, किंतु चूँकि मैंने यहोवा की आज्ञा नहीं मानी है, इसलिए मुझे डर है कि यदि मैं पूछूँगा तो अहिय्याह क्रोधित हो जाएगा। शायद अहिय्याह यह नहीं जान पाएगा कि यह मेरा बेटा है यदि मेरी पत्नी किसी और का ढोंग करती है।</w:t>
      </w:r>
    </w:p>
    <w:p>
      <w:pPr/>
      <w:r>
        <w:rPr>
          <w:lang w:val="hi_IN" w:bidi="hi_IN"/>
        </w:rPr>
      </w:r>
      <w:r>
        <w:rPr>
          <w:lang w:val="hi_IN" w:bidi="hi_IN"/>
        </w:rPr>
        <w:t>नाटक को जारी रखें।</w:t>
      </w:r>
    </w:p>
    <w:p>
      <w:pPr/>
      <w:r>
        <w:rPr>
          <w:lang w:val="hi_IN" w:bidi="hi_IN"/>
        </w:rPr>
      </w:r>
      <w:r>
        <w:rPr>
          <w:lang w:val="hi_IN" w:bidi="hi_IN"/>
        </w:rPr>
        <w:t>लेकिन यारोबाम की पत्नी के पहुँचने से पहले, यहोवा बोलता है और अहिय्याह को बताता है कि यारोबाम की पत्नी आ रही है और वह किसी और का ढोंग करेगी। तब यहोवा अहिय्याह को एक संदेश बताता है जो अहिय्याह को यहोवा की ओर से यारोबाम की पत्नी से कहना चाहिए।</w:t>
      </w:r>
    </w:p>
    <w:p>
      <w:pPr/>
      <w:r>
        <w:rPr>
          <w:lang w:val="hi_IN" w:bidi="hi_IN"/>
        </w:rPr>
      </w:r>
      <w:r>
        <w:rPr>
          <w:lang w:val="hi_IN" w:bidi="hi_IN"/>
        </w:rPr>
        <w:t>अभिनय को रोकें। यहोवा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बहुत क्रोधित हूँ! मैंने यारोबाम को इसलिए राजा बनाया था कि इस्राएल मेरी आराधना करे, किंतु इसके विपरीत, यारोबाम झूठे देवताओं और धातु की मूर्तियों की आराधना करता है; या</w:t>
      </w:r>
    </w:p>
    <w:p>
      <w:pPr>
        <w:pStyle w:val="ListBullet"/>
        <w:spacing w:line="240" w:lineRule="auto"/>
        <w:ind w:left="720"/>
      </w:pPr>
      <w:r>
        <w:rPr>
          <w:lang w:val="hi_IN" w:bidi="hi_IN"/>
        </w:rPr>
      </w:r>
      <w:r>
        <w:rPr>
          <w:lang w:val="hi_IN" w:bidi="hi_IN"/>
        </w:rPr>
        <w:t>यारोबाम इस्राएल के परमेश्वर, यहोवा को धोखा नहीं दे सकता। मैं उन सभी दुष्ट बातों को जानता हूँ जो यारोबाम सोच रहा है और कर रहा है।</w:t>
      </w:r>
    </w:p>
    <w:p>
      <w:pPr/>
      <w:r>
        <w:rPr>
          <w:lang w:val="hi_IN" w:bidi="hi_IN"/>
        </w:rPr>
      </w:r>
      <w:r>
        <w:rPr>
          <w:lang w:val="hi_IN" w:bidi="hi_IN"/>
        </w:rPr>
        <w:t>अहिय्याह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जब मैं यह कहूँगा कि मैं जानता हूँ कि वह कौन है और वह क्यों आई है, तो यारोबाम की पत्नी शायद चकित और भयभीत होगी। लेकिन जब मैं उसे वह बताऊँगा जो यहोवा ने कहा है, तो वह और भी अधिक भयभीत हो जाएगी; या</w:t>
      </w:r>
    </w:p>
    <w:p>
      <w:pPr>
        <w:pStyle w:val="ListBullet"/>
        <w:spacing w:line="240" w:lineRule="auto"/>
        <w:ind w:left="720"/>
      </w:pPr>
      <w:r>
        <w:rPr>
          <w:lang w:val="hi_IN" w:bidi="hi_IN"/>
        </w:rPr>
      </w:r>
      <w:r>
        <w:rPr>
          <w:lang w:val="hi_IN" w:bidi="hi_IN"/>
        </w:rPr>
        <w:t>यारोबाम शायद सोचता है कि वह बहुत चतुर है और मुझ जैसे बूढ़े, अंधे व्यक्ति को आसानी से धोखा दे सकता है। लेकिन यारोबाम यह भूल जाता है कि मैं यहोवा की सेवा करता हूँ, और यहोवा सब कुछ देखता है।</w:t>
      </w:r>
    </w:p>
    <w:p>
      <w:pPr/>
      <w:r>
        <w:rPr>
          <w:lang w:val="hi_IN" w:bidi="hi_IN"/>
        </w:rPr>
      </w:r>
      <w:r>
        <w:rPr>
          <w:lang w:val="hi_IN" w:bidi="hi_IN"/>
        </w:rPr>
        <w:t>नाटक को जारी रखें।</w:t>
      </w:r>
    </w:p>
    <w:p>
      <w:pPr/>
      <w:r>
        <w:rPr>
          <w:lang w:val="hi_IN" w:bidi="hi_IN"/>
        </w:rPr>
      </w:r>
      <w:r>
        <w:rPr>
          <w:lang w:val="hi_IN" w:bidi="hi_IN"/>
        </w:rPr>
        <w:t>जब यारोबाम की पत्नी पहुँचती है, और अहिय्याह उसके आने की आहट सुनता है, तो अहिय्याह कहता है, "हे यारोबाम की पत्नी, अंदर आ। तू यह क्यों छुपाने का प्रयत्न कर रही है कि तू कौन है?" फिर अहिय्याह यारोबाम की पत्नी से कहता है कि अहिय्याह के पास यहोवा की ओर से एक भयानक संदेश है जो उसे यारोबाम को बताना चाहिए। "मैं, यहोवा, ने तुझे साधारण लोगों में से ऊँचा उठाया ताकि तू मेरी प्रजा इस्राएल का राजा बने। मैंने तो दाऊद का राज्य भी दाऊद के वंशजों से छीन लिया और तुझे दे दिया। लेकिन तू दाऊद की तरह नहीं है, जिसने मुझ यहोवा की सेवा की। दाऊद ने मेरी आज्ञाओं का पालन किया और वह मेरी सेवा करने और जो मुझे भाता है, वही करने के लिए जीवित रहा। तुझसे पहले के इस्राएल के शासकों ने कुछ दुष्ट काम किए थे, किंतु तूने उनसे भी बहुत बुरा किया है। तूने झूठे देवताओं की धातु की मूर्तियाँ बनाकर और मुझ, यहोवा, को त्यागकर मुझे अत्यंत क्रोधित कर दिया है। इसलिए, हे यारोबाम, सुन! मैं तेरे परिवार को नष्ट करने वाला हूँ! मैं यह सुनिश्चित करूँगा कि तेरे घराने का हर एक पुरुष और लड़का मर जाए। मैं उन सबको ऐसे फेंक दूंगा मानो वे गोबर हों। नगरों में तेरे रिश्तेदारों के शवों को कुत्ते खाएंगे, और मैदान में तेरे रिश्तेदारों के शवों को पक्षी खा जाएँगे। मैं, यहोवा, ने घोषणा की है कि यह होगा!"</w:t>
      </w:r>
    </w:p>
    <w:p>
      <w:pPr/>
      <w:r>
        <w:rPr>
          <w:lang w:val="hi_IN" w:bidi="hi_IN"/>
        </w:rPr>
      </w:r>
      <w:r>
        <w:rPr>
          <w:lang w:val="hi_IN" w:bidi="hi_IN"/>
        </w:rPr>
        <w:t>अभिनय को रोकें। यारोबाम की पत्नी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बहुत डरी हुई हूँ! जब मैं आई थी, तो मुझे केवल हमारे बेटे अबिय्याह के लिए डर था। लेकिन अब यह भविष्यद्वक्ता कहता है कि हमारे परिवार का हर एक पुरुष सदस्य भी मर जाएगा! या</w:t>
      </w:r>
    </w:p>
    <w:p>
      <w:pPr>
        <w:pStyle w:val="ListBullet"/>
        <w:spacing w:line="240" w:lineRule="auto"/>
        <w:ind w:left="720"/>
      </w:pPr>
      <w:r>
        <w:rPr>
          <w:lang w:val="hi_IN" w:bidi="hi_IN"/>
        </w:rPr>
      </w:r>
      <w:r>
        <w:rPr>
          <w:lang w:val="hi_IN" w:bidi="hi_IN"/>
        </w:rPr>
        <w:t>मैं यहोवा के बारे में अधिक नहीं जानती क्योंकि हम अन्य देवताओं की आराधना करते हैं। लेकिन यहोवा अवश्य ही बहुत शक्तिशाली होगा कि उसने मेरे आने से पहले ही अहिय्याह को ये सारी बातें बता दीं।</w:t>
      </w:r>
    </w:p>
    <w:p>
      <w:pPr/>
      <w:r>
        <w:rPr>
          <w:lang w:val="hi_IN" w:bidi="hi_IN"/>
        </w:rPr>
      </w:r>
      <w:r>
        <w:rPr>
          <w:lang w:val="hi_IN" w:bidi="hi_IN"/>
        </w:rPr>
        <w:t>यहोवा की भूमिका निभाने वाले व्यक्ति से पूछें, "आप क्या महसूस कर रहे हैं या क्या सोच रहे हैं?" वह व्यक्ति ऐसे उत्तर दे सकता है:</w:t>
      </w:r>
    </w:p>
    <w:p>
      <w:pPr/>
      <w:r>
        <w:rPr>
          <w:lang w:val="hi_IN" w:bidi="hi_IN"/>
        </w:rPr>
      </w:r>
      <w:r>
        <w:rPr>
          <w:lang w:val="hi_IN" w:bidi="hi_IN"/>
        </w:rPr>
        <w:t>मैं आमतौर पर बहुत धैर्य रखता हूँ और इस्राएलियों को बदलने और मेरी आज्ञा मानने के कई अवसर देता हूँ। लेकिन यारोबाम ने हद पार कर दी है!</w:t>
      </w:r>
      <w:r>
        <w:rPr>
          <w:lang w:val="hi_IN" w:bidi="hi_IN"/>
        </w:rPr>
      </w:r>
    </w:p>
    <w:p>
      <w:pPr>
        <w:pStyle w:val="Heading3"/>
      </w:pPr>
      <w:r>
        <w:rPr>
          <w:lang w:val="hi_IN" w:bidi="hi_IN"/>
        </w:rPr>
        <w:t>आवश्यक जानकारी</w:t>
      </w:r>
    </w:p>
    <w:p>
      <w:pPr/>
      <w:r>
        <w:rPr>
          <w:lang w:val="hi_IN" w:bidi="hi_IN"/>
        </w:rPr>
      </w:r>
      <w:r>
        <w:rPr>
          <w:lang w:val="hi_IN" w:bidi="hi_IN"/>
        </w:rPr>
        <w:t>1 राजाओं 14:1–11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जब यारोबाम का बेटा अबिय्याह बीमार हो जाता है, तो यारोबाम अपनी पत्नी से अपना भेष बदलने और शीलो जाने के लिए कहता है। अपना भेष बदलने का अर्थ है अपने सामान्य रूप को बदलना या खुद को इस प्रकार ढँक लेना ताकि लोग आपको पहचान न सकें।</w:t>
      </w:r>
    </w:p>
    <w:p>
      <w:pPr/>
      <w:r>
        <w:rPr>
          <w:lang w:val="hi_IN" w:bidi="hi_IN"/>
        </w:rPr>
      </w:r>
      <w:r>
        <w:rPr>
          <w:lang w:val="hi_IN" w:bidi="hi_IN"/>
        </w:rPr>
        <w:t xml:space="preserve">यहाँ रुकें और समूह में चर्चा करें कि आप </w:t>
      </w:r>
      <w:r>
        <w:rPr>
          <w:b/>
          <w:lang w:val="hi_IN" w:bidi="hi_IN"/>
        </w:rPr>
        <w:t>भेष बदलने</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आपको याद होगा कि </w:t>
      </w:r>
      <w:r>
        <w:rPr>
          <w:b/>
          <w:lang w:val="hi_IN" w:bidi="hi_IN"/>
        </w:rPr>
        <w:t>शीलो</w:t>
      </w:r>
      <w:r>
        <w:rPr>
          <w:lang w:val="hi_IN" w:bidi="hi_IN"/>
        </w:rPr>
        <w:t xml:space="preserve"> किसी समय इस्राएलियों के लिए एक बहुत महत्वपूर्ण नगर था। इससे पहले कि राजा दाऊद ने वाचा के पवित्र संदूक को यरूशलेम में पहुँचाया, और बाद में सुलैमान ने मंदिर का निर्माण किया, लोग यहोवा की आराधना करने के लिए शीलो जाते थे, जहाँ मिलापवाला तम्बू था। शीलो के लिए उसी शब्द या वाक्यांश का उपयोग करें जिसका उपयोग आपने पिछले भागों में किया था।</w:t>
      </w:r>
    </w:p>
    <w:p>
      <w:pPr/>
      <w:r>
        <w:rPr>
          <w:lang w:val="hi_IN" w:bidi="hi_IN"/>
        </w:rPr>
      </w:r>
      <w:r>
        <w:rPr>
          <w:lang w:val="hi_IN" w:bidi="hi_IN"/>
        </w:rPr>
        <w:t xml:space="preserve">यारोबाम अपनी पत्नी से कहता है कि शीलो में उसे </w:t>
      </w:r>
      <w:r>
        <w:rPr>
          <w:b/>
          <w:lang w:val="hi_IN" w:bidi="hi_IN"/>
        </w:rPr>
        <w:t>भविष्यद्वक्ता</w:t>
      </w:r>
      <w:r>
        <w:rPr>
          <w:lang w:val="hi_IN" w:bidi="hi_IN"/>
        </w:rPr>
        <w:t xml:space="preserve"> अहिय्याह से मिलने जाना चाहिए। भविष्यद्वक्ता वह होता है जो परमेश्वर की ओर से लोगों को सन्देश देता है। यह सन्देश परमेश्वर की ओर से किसी ऐसे काम के विषय में हो सकता है जिसे करना आवश्यक है, या यह भविष्य में होने वाली किसी बात के बारे में बताने वाला सन्देश भी हो सकता है। लेकिन अधिकांश समय, ये संदेश लोगों को परमेश्वर की अवज्ञा करना बंद करने की चेतावनी होते थे। भविष्यद्वक्ता के लिए उसी शब्द या वाक्यांश का उपयोग करें जो आपने पिछले भागों में उपयोग किया है। भविष्यद्वक्ता के बारे में अधिक जानकारी के लिए मुख्य शब्दावली देखें।</w:t>
      </w:r>
    </w:p>
    <w:p>
      <w:pPr/>
      <w:r>
        <w:rPr>
          <w:lang w:val="hi_IN" w:bidi="hi_IN"/>
        </w:rPr>
      </w:r>
      <w:r>
        <w:rPr>
          <w:b/>
          <w:lang w:val="hi_IN" w:bidi="hi_IN"/>
        </w:rPr>
        <w:t>यहोवा</w:t>
      </w:r>
      <w:r>
        <w:rPr>
          <w:lang w:val="hi_IN" w:bidi="hi_IN"/>
        </w:rPr>
        <w:t xml:space="preserve"> अहिय्याह को बताता है कि यारोबाम की पत्नी अहिय्याह से मिलने आ रही है। </w:t>
      </w:r>
      <w:r>
        <w:rPr>
          <w:b/>
          <w:lang w:val="hi_IN" w:bidi="hi_IN"/>
        </w:rPr>
        <w:t>परमेश्वर</w:t>
      </w:r>
      <w:r>
        <w:rPr>
          <w:lang w:val="hi_IN" w:bidi="hi_IN"/>
        </w:rPr>
        <w:t xml:space="preserve"> वह सामान्य नाम है जिसका उपयोग लोग उस सबसे शक्तिशाली आत्मिक प्राणी के विषय में बात करने के लिए करते हैं जिसने सब कुछ बनाया है, किंतु यहोवा वह नाम है जो परमेश्वर स्वयं को देता है। जब लोग यहोवा नाम सुनते हैं, तो उन्हें विशेष रूप से वाचा का स्मरण आता है, वह विशेष प्रतिज्ञा जो परमेश्वर ने मूसा के समय में इस्राएलियों के साथ बाँधी थी। इस भाग में, यहोवा यारोबाम की पत्नी को स्मरण कराता है कि यहोवा ही इस्राएल का परमेश्वर है। यहोवा और परमेश्वर के लिए उन्हीं शब्दों या वाक्यांशों का उपयोग करें जिनका उपयोग आपने पिछले भागों में किया था। यहोवा और परमेश्वर के बारे में अधिक जानकारी के लिए, मुख्य शब्दावली देखें।</w:t>
      </w:r>
    </w:p>
    <w:p>
      <w:pPr/>
      <w:r>
        <w:rPr>
          <w:lang w:val="hi_IN" w:bidi="hi_IN"/>
        </w:rPr>
      </w:r>
      <w:r>
        <w:rPr>
          <w:lang w:val="hi_IN" w:bidi="hi_IN"/>
        </w:rPr>
        <w:t>अहिय्याह यारोबाम की पत्नी को यहोवा का संदेश देना शुरू करता है ताकि वह बाद में इसे यारोबाम को बता सके। सबसे पहले, यहोवा कहता है कि यहोवा ने यारोबाम को लोगों के बीच ऊँचा किया। ऊँचा उठाने का अर्थ किसी को उच्च आदर के स्थान पर रखना या सामर्थ्य या पद में उस व्यक्ति को अन्य लोगों से ऊपर उठाना है।</w:t>
      </w:r>
    </w:p>
    <w:p>
      <w:pPr/>
      <w:r>
        <w:rPr>
          <w:lang w:val="hi_IN" w:bidi="hi_IN"/>
        </w:rPr>
      </w:r>
      <w:r>
        <w:rPr>
          <w:lang w:val="hi_IN" w:bidi="hi_IN"/>
        </w:rPr>
        <w:t xml:space="preserve">यहाँ रुकें और समूह में चर्चा करें कि आप यहोवा द्वारा यारोबाम को राजा के रूप में </w:t>
      </w:r>
      <w:r>
        <w:rPr>
          <w:b/>
          <w:lang w:val="hi_IN" w:bidi="hi_IN"/>
        </w:rPr>
        <w:t>ऊँचा करने</w:t>
      </w:r>
      <w:r>
        <w:rPr>
          <w:lang w:val="hi_IN" w:bidi="hi_IN"/>
        </w:rPr>
        <w:t xml:space="preserve">, या </w:t>
      </w:r>
      <w:r>
        <w:rPr>
          <w:b/>
          <w:lang w:val="hi_IN" w:bidi="hi_IN"/>
        </w:rPr>
        <w:t>ऊपर उठाने</w:t>
      </w:r>
      <w:r>
        <w:rPr>
          <w:lang w:val="hi_IN" w:bidi="hi_IN"/>
        </w:rPr>
        <w:t xml:space="preserve"> के बारे में कैसे बात करेंगे। इस ऑडियो को यहाँ रोकें।</w:t>
      </w:r>
    </w:p>
    <w:p>
      <w:pPr/>
      <w:r>
        <w:rPr>
          <w:lang w:val="hi_IN" w:bidi="hi_IN"/>
        </w:rPr>
      </w:r>
      <w:r>
        <w:rPr>
          <w:lang w:val="hi_IN" w:bidi="hi_IN"/>
        </w:rPr>
        <w:t xml:space="preserve">एक </w:t>
      </w:r>
      <w:r>
        <w:rPr>
          <w:b/>
          <w:lang w:val="hi_IN" w:bidi="hi_IN"/>
        </w:rPr>
        <w:t>राज्य</w:t>
      </w:r>
      <w:r>
        <w:rPr>
          <w:lang w:val="hi_IN" w:bidi="hi_IN"/>
        </w:rPr>
        <w:t xml:space="preserve"> वह क्षेत्र या वे लोग होते हैं जिन पर एक राजा शासन करता है। राज्य के लिए उसी शब्द का उपयोग करें जिसका उपयोग आपने पिछले भागों में किया है। राज्य के बारे में अधिक जानकारी के लिए, मुख्य शब्दावली देखें। </w:t>
      </w:r>
    </w:p>
    <w:p>
      <w:pPr/>
      <w:r>
        <w:rPr>
          <w:lang w:val="hi_IN" w:bidi="hi_IN"/>
        </w:rPr>
      </w:r>
      <w:r>
        <w:rPr>
          <w:b/>
          <w:lang w:val="hi_IN" w:bidi="hi_IN"/>
        </w:rPr>
        <w:t>दाऊद का घराना</w:t>
      </w:r>
      <w:r>
        <w:rPr>
          <w:lang w:val="hi_IN" w:bidi="hi_IN"/>
        </w:rPr>
        <w:t xml:space="preserve"> किसी इमारत को नहीं दर्शाता है, बल्कि उन लोगों को दर्शाता है जो दाऊद के हैं। आपको याद होगा कि इस्राएल के इतिहास में दाऊद एक महत्वपूर्ण राजा था। यहाँ, "दाऊद का घराना" विशेष रूप से राजा दाऊद के वंशजों को दर्शाता है। "दाऊद के घराने" के लिए उसी शब्द का उपयोग करें जिसका उपयोग आपने पिछले भागों में किया है। "दाऊद के घराने" के बारे में अधिक जानकारी के लिए मुख्य शब्दावली देखें।</w:t>
      </w:r>
    </w:p>
    <w:p>
      <w:pPr/>
      <w:r>
        <w:rPr>
          <w:lang w:val="hi_IN" w:bidi="hi_IN"/>
        </w:rPr>
      </w:r>
      <w:r>
        <w:rPr>
          <w:lang w:val="hi_IN" w:bidi="hi_IN"/>
        </w:rPr>
        <w:t xml:space="preserve">यहोवा कहता है कि दाऊद यहोवा का </w:t>
      </w:r>
      <w:r>
        <w:rPr>
          <w:b/>
          <w:lang w:val="hi_IN" w:bidi="hi_IN"/>
        </w:rPr>
        <w:t>दास</w:t>
      </w:r>
      <w:r>
        <w:rPr>
          <w:lang w:val="hi_IN" w:bidi="hi_IN"/>
        </w:rPr>
        <w:t xml:space="preserve"> था जिसने यहोवा की </w:t>
      </w:r>
      <w:r>
        <w:rPr>
          <w:b/>
          <w:lang w:val="hi_IN" w:bidi="hi_IN"/>
        </w:rPr>
        <w:t>आज्ञाओं</w:t>
      </w:r>
      <w:r>
        <w:rPr>
          <w:lang w:val="hi_IN" w:bidi="hi_IN"/>
        </w:rPr>
        <w:t xml:space="preserve"> का पालन किया। दास वह व्यक्ति है जो किसी और के लिए काम करता है, और आज्ञा एक व्यवस्था, एक नियम या निर्देश है। दाऊद यहोवा का दास था क्योंकि उसने वे काम किए जो यहोवा ने उसे करने के लिए कहा था। परमेश्वर लोगों को आज्ञाएँ देता है ताकि उन्हें दिखा सके कि अच्छी तरह से कैसे जिया जाए, और परमेश्वर तथा दूसरों के साथ अच्छे संबंध कैसे बनाए रखे जाएं। दास और आज्ञा के लिए उन्हीं शब्दों का उपयोग करें जिनका उपयोग आपने पिछले भागों में किया था। दास और आज्ञा के बारे में अधिक जानकारी के लिए, मुख्य शब्दावली देखें।</w:t>
      </w:r>
    </w:p>
    <w:p>
      <w:pPr/>
      <w:r>
        <w:rPr>
          <w:lang w:val="hi_IN" w:bidi="hi_IN"/>
        </w:rPr>
      </w:r>
      <w:r>
        <w:rPr>
          <w:lang w:val="hi_IN" w:bidi="hi_IN"/>
        </w:rPr>
        <w:t xml:space="preserve">यहोवा कहता है कि दाऊद ने दाऊद के पूरे </w:t>
      </w:r>
      <w:r>
        <w:rPr>
          <w:b/>
          <w:lang w:val="hi_IN" w:bidi="hi_IN"/>
        </w:rPr>
        <w:t>मन</w:t>
      </w:r>
      <w:r>
        <w:rPr>
          <w:lang w:val="hi_IN" w:bidi="hi_IN"/>
        </w:rPr>
        <w:t xml:space="preserve"> से यहोवा का अनुसरण किया और वह किया जो यहोवा की </w:t>
      </w:r>
      <w:r>
        <w:rPr>
          <w:b/>
          <w:lang w:val="hi_IN" w:bidi="hi_IN"/>
        </w:rPr>
        <w:t>दृष्टि</w:t>
      </w:r>
      <w:r>
        <w:rPr>
          <w:lang w:val="hi_IN" w:bidi="hi_IN"/>
        </w:rPr>
        <w:t xml:space="preserve"> में सही था। आपको याद होगा कि बाइबल में, मन एक विशेष भाषा है जिसका अर्थ वह स्थान है जहाँ किसी व्यक्ति के विचार, भावनाएँ और निर्णय होते हैं। और किसी की दृष्टि में सही करना एक विशेष भाषा है जिसका अर्थ है वह करना जो उस व्यक्ति को प्रसन्न करता है। मन और यहोवा की दृष्टि में जो सही है, उसे करने के लिए उन्हीं शब्दों या वाक्यांशों का उपयोग करें जिनका उपयोग आपने पिछले भागों में किया था। मन के बारे में अधिक जानकारी के लिए, मुख्य शब्दावली देखें। </w:t>
      </w:r>
    </w:p>
    <w:p>
      <w:pPr/>
      <w:r>
        <w:rPr>
          <w:lang w:val="hi_IN" w:bidi="hi_IN"/>
        </w:rPr>
      </w:r>
      <w:r>
        <w:rPr>
          <w:lang w:val="hi_IN" w:bidi="hi_IN"/>
        </w:rPr>
        <w:t>यहोवा कहता है कि यारोबाम ने बुरा किया है। बुराई, भलाई के विपरीत है। जो व्यक्ति दुष्ट होता है, वह जानबूझकर ऐसे बुरे काम करता है जिससे दूसरों को दुख पहुँचता है।</w:t>
      </w:r>
    </w:p>
    <w:p>
      <w:pPr/>
      <w:r>
        <w:rPr>
          <w:lang w:val="hi_IN" w:bidi="hi_IN"/>
        </w:rPr>
      </w:r>
      <w:r>
        <w:rPr>
          <w:lang w:val="hi_IN" w:bidi="hi_IN"/>
        </w:rPr>
        <w:t xml:space="preserve">यहाँ रुकें और समूह में चर्चा करें कि आप </w:t>
      </w:r>
      <w:r>
        <w:rPr>
          <w:b/>
          <w:lang w:val="hi_IN" w:bidi="hi_IN"/>
        </w:rPr>
        <w:t>दुष्टता</w:t>
      </w:r>
      <w:r>
        <w:rPr>
          <w:lang w:val="hi_IN" w:bidi="hi_IN"/>
        </w:rPr>
        <w:t xml:space="preserve"> के लिए किस शब्द या वाक्यांश का उपयोग करेंगे। अधिक जानकारी के लिए मुख्य शब्दावली में दुष्टता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यहोवा कहता है कि यारोबाम ने </w:t>
      </w:r>
      <w:r>
        <w:rPr>
          <w:b/>
          <w:lang w:val="hi_IN" w:bidi="hi_IN"/>
        </w:rPr>
        <w:t>देवताओं</w:t>
      </w:r>
      <w:r>
        <w:rPr>
          <w:lang w:val="hi_IN" w:bidi="hi_IN"/>
        </w:rPr>
        <w:t xml:space="preserve"> और धातु की मूर्तियाँ बनाई हैं। ये सच्चे परमेश्वर नहीं हैं, बल्कि यहोवा ही सबसे शक्तिशाली आत्मिक व्यक्तित्व और सच्चा परमेश्वर है। इसके बजाय, ये अन्य आत्मिक प्राणी या झूठे देवता हैं जिनकी लोग इस तरह आराधना करते हैं मानो उनके पास शक्ति हो। देवता के लिए उसी शब्द या वाक्यांश का उपयोग करें जिसका उपयोग आपने पिछले भागों में किया था। देवता के बारे में अधिक जानकारी के लिए, मुख्य शब्दावली देखें।</w:t>
      </w:r>
    </w:p>
    <w:p>
      <w:pPr/>
      <w:r>
        <w:rPr>
          <w:lang w:val="hi_IN" w:bidi="hi_IN"/>
        </w:rPr>
      </w:r>
      <w:r>
        <w:rPr>
          <w:lang w:val="hi_IN" w:bidi="hi_IN"/>
        </w:rPr>
        <w:t>कभी-कभी लोग इन झूठे देवताओं का प्रतिनिधित्व करने के लिए मूर्तियाँ या धातु की प्रतिमाएँ बनाते थे। यहाँ, शायद यारोबाम ने ये सोने या चाँदी की मूर्तियाँ स्वयं नहीं बनाईं, बल्कि इसके बजाय उसने शिल्पकारों को ये मूर्तियाँ बनाने का आदेश दिया था।</w:t>
      </w:r>
    </w:p>
    <w:p>
      <w:pPr/>
      <w:r>
        <w:rPr>
          <w:lang w:val="hi_IN" w:bidi="hi_IN"/>
        </w:rPr>
      </w:r>
      <w:r>
        <w:rPr>
          <w:lang w:val="hi_IN" w:bidi="hi_IN"/>
        </w:rPr>
        <w:t xml:space="preserve">यहाँ रुकें और समूह में चर्चा करें कि आप </w:t>
      </w:r>
      <w:r>
        <w:rPr>
          <w:b/>
          <w:lang w:val="hi_IN" w:bidi="hi_IN"/>
        </w:rPr>
        <w:t>धातु की मूर्तियों</w:t>
      </w:r>
      <w:r>
        <w:rPr>
          <w:lang w:val="hi_IN" w:bidi="hi_IN"/>
        </w:rPr>
        <w:t>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अधिक जानकारी के लिए, मुख्य शब्दावली में मूर्तियों को देखें। हालाँकि मूल भाषा में यह थोड़ा अलग शब्द है, फिर भी कुछ अनुवाद यहाँ मूर्तियों के लिए उसी शब्द का उपयोग करते हैं, इसलिए आप भी ऐसा करना चुन सकते हैं। इस ऑडियो को यहाँ रोकें।</w:t>
      </w:r>
    </w:p>
    <w:p>
      <w:pPr/>
      <w:r>
        <w:rPr>
          <w:lang w:val="hi_IN" w:bidi="hi_IN"/>
        </w:rPr>
      </w:r>
      <w:r>
        <w:rPr>
          <w:lang w:val="hi_IN" w:bidi="hi_IN"/>
        </w:rPr>
        <w:t xml:space="preserve">यहोवा कहता है कि वह यारोबाम के </w:t>
      </w:r>
      <w:r>
        <w:rPr>
          <w:b/>
          <w:lang w:val="hi_IN" w:bidi="hi_IN"/>
        </w:rPr>
        <w:t>घराने</w:t>
      </w:r>
      <w:r>
        <w:rPr>
          <w:lang w:val="hi_IN" w:bidi="hi_IN"/>
        </w:rPr>
        <w:t xml:space="preserve"> को नष्ट कर देगा, या उन पर विपत्ति लाएगा। अधिक जानकारी के लिए, मुख्य शब्दावली में घराने को देखें। यह इस भाग में पहले आए "दाऊद के घराना" के समान ही अवधारणा है। घर या घराने के लिए उसी शब्द या वाक्यांश का उपयोग करें जब इसका अर्थ किसी के वंशज हो, जैसा कि आपने पिछले भागों में किया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14:12–20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14:12–20 को सुनें और अपने मन में रखें।</w:t>
      </w:r>
    </w:p>
    <w:p>
      <w:pPr/>
      <w:r>
        <w:rPr>
          <w:lang w:val="hi_IN" w:bidi="hi_IN"/>
        </w:rPr>
      </w:r>
      <w:r>
        <w:rPr>
          <w:lang w:val="hi_IN" w:bidi="hi_IN"/>
        </w:rPr>
        <w:t>यदि सम्भव हो, तो 1 राजाओं 14:12–20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राजाओं 14:12–20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में, राजा यारोबाम का बेटा बीमार हो गया, इसलिए यारोबाम ने अपनी पत्नी को भविष्यद्वक्ता अहिय्याह के पास यह जानने के लिए भेजा कि बच्चे के साथ क्या होगा। भले ही यारोबाम की पत्नी ने कोई और होने का नाटक किया था, फिर भी यहोवा ने अहिय्याह को पहले ही बता दिया था कि वह कौन है और उसे क्या कहना है। इसलिए अहिय्याह ने यारोबाम की पत्नी को यहोवा का संदेश सुनाया ताकि वह यह संदेश यारोबाम तक पहुँचा सके। उस संदेश में, यहोवा ने कहा कि वह यारोबाम से बहुत क्रोधित था क्योंकि यारोबाम ने इस्राएल को यहोवा के बजाय मूर्तियों की आराधना करने के लिए प्रेरित किया था। यहोवा ने यह भी कहा कि वह यारोबाम के पुरुष वंशजों को मार डालेगा, और जंगली पशु शवों को खा लेंगे। तब यारोबाम का घराना फिर इस्राएल की अगुवाई नहीं करेगा। यह यारोबाम के लिए यहोवा का संदेश था।</w:t>
      </w:r>
    </w:p>
    <w:p>
      <w:pPr/>
      <w:r>
        <w:rPr>
          <w:lang w:val="hi_IN" w:bidi="hi_IN"/>
        </w:rPr>
      </w:r>
      <w:r>
        <w:rPr>
          <w:lang w:val="hi_IN" w:bidi="hi_IN"/>
        </w:rPr>
        <w:t>अब, इस कहानी में, अहिय्याह यारोबाम की पत्नी से बात करना जारी रखता है, लेकिन यहोवा के वचन बोलने के बजाय, अहिय्याह अब अहिय्याह के अपने वचन बोलता है। सबसे पहले, अहिय्याह यारोबाम की पत्नी से कहता है कि उसे अपने घर वापस जाना होगा। आपको याद होगा कि अहिय्याह का घर शीलो नगर में है, लेकिन यारोबाम और यारोबाम की पत्नी तिर्सा नगर में रहते हैं, जो शीलो के उत्तर में है।</w:t>
      </w:r>
    </w:p>
    <w:p>
      <w:pPr/>
      <w:r>
        <w:rPr>
          <w:lang w:val="hi_IN" w:bidi="hi_IN"/>
        </w:rPr>
      </w:r>
      <w:r>
        <w:rPr>
          <w:lang w:val="hi_IN" w:bidi="hi_IN"/>
        </w:rPr>
        <w:t>एक समूह के तौर पर यहाँ रुकें और इस्राएल का नक्शा देखें। नक्शे पर शीलो और तिर्सा को ढूँढें। इस ऑडियो को यहाँ रोकें।</w:t>
      </w:r>
    </w:p>
    <w:p>
      <w:pPr/>
      <w:r>
        <w:rPr>
          <w:lang w:val="hi_IN" w:bidi="hi_IN"/>
        </w:rPr>
      </w:r>
      <w:r>
        <w:rPr>
          <w:lang w:val="hi_IN" w:bidi="hi_IN"/>
        </w:rPr>
        <w:t>यारोबाम की पत्नी के घर वापस जाने से पहले, अहिय्याह यारोबाम की पत्नी को बताता है कि क्या होगा। जैसे ही यारोबाम की पत्नी नगर में प्रवेश करेगी, बालक अबिय्याह मर जाएगा। तब इस्राएल के सभी लोग विलाप करेंगे, या रोएँगे और चिल्लाएँगे, क्योंकि अबिय्याह मर गया है, और लोग अबिय्याह के शरीर को दफनाएँगे। लेकिन यारोबाम के परिवार में अबिय्याह अकेला ऐसा व्यक्ति है जिसे लोग इस आदरपूर्ण तरीके से दफनाएंगे। इसका कारण यह है कि यारोबाम के परिवार में अबिय्याह ही एकमात्र ऐसा व्यक्ति है जिसने यहोवा को प्रसन्न करने के लिए कुछ किया है। आपको पिछली कहानी से याद होगा कि यहोवा ने कहा था कि यारोबाम के परिवार के सभी पुरुष मर जाएंगे, और कोई भी उनके शरीरों को नहीं दफनाएगा। इसके बजाय, जंगली जानवर उनके शरीर को खा जाएंगे। इसलिए अबिय्याह यारोबाम के परिवार में एकमात्र व्यक्ति है जो उस महान लज्जा को नहीं सहेगा।</w:t>
      </w:r>
    </w:p>
    <w:p>
      <w:pPr/>
      <w:r>
        <w:rPr>
          <w:lang w:val="hi_IN" w:bidi="hi_IN"/>
        </w:rPr>
      </w:r>
      <w:r>
        <w:rPr>
          <w:lang w:val="hi_IN" w:bidi="hi_IN"/>
        </w:rPr>
        <w:t>यहाँ रुकें और समूह में इस प्रश्न पर चर्चा करें: जब आपके समुदाय में किसी की मृत्यु होती है, तो आप उस व्यक्ति के शरीर के साथ क्या करते हैं? आप उस व्यक्ति के प्रति आदर और सम्मान कैसे दिखाते हैं? आप अपना दुख कैसे प्रकट करते हैं? इस ऑडियो को यहाँ रोकें।</w:t>
      </w:r>
    </w:p>
    <w:p>
      <w:pPr/>
      <w:r>
        <w:rPr>
          <w:lang w:val="hi_IN" w:bidi="hi_IN"/>
        </w:rPr>
      </w:r>
      <w:r>
        <w:rPr>
          <w:lang w:val="hi_IN" w:bidi="hi_IN"/>
        </w:rPr>
        <w:t>अहिय्याह कहता है कि उसके बाद, यहोवा एक अन्य राजा को खड़ा करेगा जो इस्राएल पर शासक के रूप में यारोबाम के परिवार का स्थान लेगा। हम इस राजा के बारे में अगली कहानी तक और कुछ नहीं सुनेंगे, लेकिन हम जानते हैं कि अहिय्याह बाशा के बारे में बात कर रहा है, वह व्यक्ति जो बाद में यारोबाम के बेटे राजा नादाब को मार डालेगा। तब बाशा अपने आप को इस्राएल का नया राजा बना लेगा। आपको याद होगा कि इस समय, देश को दो राज्यों में विभाजित किया गया था: उत्तर में इस्राएल का राज्य और दक्षिण में यहूदा का राज्य। और इस प्रकार, जैसा कि यहोवा ने प्रतिज्ञा की थी, एक अन्य व्यक्ति इस्राएल के उत्तरी राज्य के राजा के रूप में यारोबाम के परिवार का स्थान लेगा।</w:t>
      </w:r>
    </w:p>
    <w:p>
      <w:pPr/>
      <w:r>
        <w:rPr>
          <w:lang w:val="hi_IN" w:bidi="hi_IN"/>
        </w:rPr>
      </w:r>
      <w:r>
        <w:rPr>
          <w:lang w:val="hi_IN" w:bidi="hi_IN"/>
        </w:rPr>
        <w:t>अब अहिय्याह इस बात का वर्णन करने के लिए विशेष भाषा का उपयोग करता है कि यहोवा इस्राएल को कैसे दंड देगा। सबसे पहले, अहिय्याह कहता है कि यहोवा इस्राएल पर ऐसे प्रहार करेगा जैसे कोई व्यक्ति किसी सरकंडे को या पानी में उगने वाली एक विशेष प्रकार की लंबी, मोटी घास को हिलाता है। यहोवा इस्राएल को उस भूमि से उखाड़ फेंकेगा जो यहोवा ने उनके पूर्वजों को दी थी। इसका अर्थ यह है कि यहोवा लोगों को किसी अन्य स्थान पर जाने के लिए विवश करेगा। और अंत में, अहिय्याह कहता है कि यहोवा इस्राएल के लोगों को फरात नदी के पार तितर-बितर कर देगा। इसका अर्थ यह है कि यहोवा लोगों को इस्राएल की पूर्व दिशा में, फरात नदी के पार की भूमि पर जाने के लिए विवश करेगा। हालाँकि अहिय्याह इस कहानी में कोई और विवरण नहीं देता है, फिर भी यह शायद उस कहानी की ओर संकेत करता है जो हमें 2 राजाओं अध्याय 17 में मिलता है, जहाँ अश्शूर इस्राएल के उत्तरी राज्य को जीत लेंगे और लोगों को अश्शूर ले जाएँगे।</w:t>
      </w:r>
    </w:p>
    <w:p>
      <w:pPr/>
      <w:r>
        <w:rPr>
          <w:lang w:val="hi_IN" w:bidi="hi_IN"/>
        </w:rPr>
      </w:r>
      <w:r>
        <w:rPr>
          <w:lang w:val="hi_IN" w:bidi="hi_IN"/>
        </w:rPr>
        <w:t>एक समूह के रूप में यहाँ रुकें और इस्राएल तथा इस्राएल के आसपास के देशों का नक्शा देखें। फरात नदी और इसके पूर्व की भूमि को ढूँढें। इस ऑडियो को यहाँ रोकें।</w:t>
      </w:r>
    </w:p>
    <w:p>
      <w:pPr/>
      <w:r>
        <w:rPr>
          <w:lang w:val="hi_IN" w:bidi="hi_IN"/>
        </w:rPr>
      </w:r>
      <w:r>
        <w:rPr>
          <w:lang w:val="hi_IN" w:bidi="hi_IN"/>
        </w:rPr>
        <w:t>अहिय्याह कहता है कि यहोवा इस्राएल के साथ ये बातें इसलिए करेगा क्योंकि लोगों ने आशेरा देवी की मूर्तियाँ बनाकर यहोवा को अत्यंत क्रोधित कर दिया था। अशेरा प्रजनन की देवी थी, जिसकी आराधना कनानी लोग करते थे, जो इस्राएलियों से पहले उस देश में रहते थे। और इसलिए यहोवा इस्राएल के लोगों को त्याग देगा या छोड़ देगा क्योंकि यारोबाम ने पाप किया और लोगों से पाप करवाया।</w:t>
      </w:r>
    </w:p>
    <w:p>
      <w:pPr/>
      <w:r>
        <w:rPr>
          <w:lang w:val="hi_IN" w:bidi="hi_IN"/>
        </w:rPr>
      </w:r>
      <w:r>
        <w:rPr>
          <w:lang w:val="hi_IN" w:bidi="hi_IN"/>
        </w:rPr>
        <w:t>इसलिए यारोबाम की पत्नी अहिय्याह के पास से चली गई और तिर्सा वापस लौट गई। और जैसे ही यारोबाम की पत्नी घर में घुसी, लड़का अबिय्याह मर गया। और लोगों ने अबिय्याह को दफनाया, और इस्राएल के सभी लोगों ने विलाप किया और रोए, ठीक वैसे ही जैसे यहोवा ने कहा था कि यह होगा।</w:t>
      </w:r>
    </w:p>
    <w:p>
      <w:pPr/>
      <w:r>
        <w:rPr>
          <w:lang w:val="hi_IN" w:bidi="hi_IN"/>
        </w:rPr>
      </w:r>
      <w:r>
        <w:rPr>
          <w:lang w:val="hi_IN" w:bidi="hi_IN"/>
        </w:rPr>
        <w:t>कहानी सुनाने वाला कहता है कि हम यारोबाम द्वारा किए गए बाकी सब कामों के बारे में, जिनमें वे युद्ध भी शामिल हैं जो यारोबाम ने लड़े और यह भी कि उसने राजा के रूप में कैसे शासन किया, "इस्राएल के राजाओं का इतिहास" नामक पुस्तक में और अधिक जान सकते हैं। हालाँकि, हम जानते हैं कि यह पुस्तक अब अस्तित्व में नहीं है।</w:t>
      </w:r>
    </w:p>
    <w:p>
      <w:pPr/>
      <w:r>
        <w:rPr>
          <w:lang w:val="hi_IN" w:bidi="hi_IN"/>
        </w:rPr>
      </w:r>
      <w:r>
        <w:rPr>
          <w:lang w:val="hi_IN" w:bidi="hi_IN"/>
        </w:rPr>
        <w:t>यहाँ रुकें और समूह में इस प्रश्न पर चर्चा करें: अपनी संस्कृति में, आप बहुत समय पहले हुई घटनाओं के बारे में कहानियों या जानकारियों को कैसे याद रखते हैं और साझा करते हैं? क्या होता है यदि लोग इस जानकारी को भूल जाते हैं या खो देते हैं? इस ऑडियो को यहाँ रोकें।</w:t>
      </w:r>
    </w:p>
    <w:p>
      <w:pPr/>
      <w:r>
        <w:rPr>
          <w:lang w:val="hi_IN" w:bidi="hi_IN"/>
        </w:rPr>
      </w:r>
      <w:r>
        <w:rPr>
          <w:lang w:val="hi_IN" w:bidi="hi_IN"/>
        </w:rPr>
        <w:t>अंत में, कहानी सुनाने वाला कहता है कि यारोबाम ने 22 वर्षों तक राजा के रूप में शासन किया। फिर यारोबाम की मृत्यु हो गई, और यारोबाम का बेटा नादाब अगला राजा बना।</w:t>
      </w:r>
      <w:r>
        <w:rPr>
          <w:lang w:val="hi_IN" w:bidi="hi_IN"/>
        </w:rPr>
      </w:r>
    </w:p>
    <w:p>
      <w:pPr>
        <w:pStyle w:val="Heading3"/>
      </w:pPr>
      <w:r>
        <w:rPr>
          <w:lang w:val="hi_IN" w:bidi="hi_IN"/>
        </w:rPr>
        <w:t>घटनाओं को समझाना</w:t>
      </w:r>
    </w:p>
    <w:p>
      <w:pPr/>
      <w:r>
        <w:rPr>
          <w:lang w:val="hi_IN" w:bidi="hi_IN"/>
        </w:rPr>
      </w:r>
      <w:r>
        <w:rPr>
          <w:lang w:val="hi_IN" w:bidi="hi_IN"/>
        </w:rPr>
        <w:t>1 राजाओं 14:12–20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अहिय्याह यारोबाम की पत्नी से घर जाने के लिए कहता है। तब अबिय्याह मर जाएगा, और लोग अबिय्याह के शरीर को दफनाएँगे। लेकिन लोग यारोबाम के परिवार से किसी अन्य व्यक्ति के मरने पर उसे नहीं दफनाएँगे। अबिय्याह यारोबाम के परिवार में एकमात्र ऐसा व्यक्ति है जो यहोवा को प्रसन्न करता है, और इसलिए केवल अबिय्याह को ही उचित रूप से दफनाया जाएगा।</w:t>
      </w:r>
    </w:p>
    <w:p>
      <w:pPr/>
      <w:r>
        <w:rPr>
          <w:lang w:val="hi_IN" w:bidi="hi_IN"/>
        </w:rPr>
      </w:r>
      <w:r>
        <w:rPr>
          <w:b/>
          <w:lang w:val="hi_IN" w:bidi="hi_IN"/>
        </w:rPr>
        <w:t>दूसरे दृश्य में:</w:t>
      </w:r>
      <w:r>
        <w:rPr>
          <w:lang w:val="hi_IN" w:bidi="hi_IN"/>
        </w:rPr>
        <w:t xml:space="preserve"> अहिय्याह कहता है कि यहोवा किसी अन्य व्यक्ति को राजा के रूप में खड़ा करेगा। तब यहोवा इस्राएल के लोगों को उन पापों के लिए दंड देगा जो यारोबाम ने उनसे करवाए थे। यहोवा इस्राएलियों को पराई भूमि में रहने के लिए विवश करके ऐसा करेगा।</w:t>
      </w:r>
    </w:p>
    <w:p>
      <w:pPr/>
      <w:r>
        <w:rPr>
          <w:lang w:val="hi_IN" w:bidi="hi_IN"/>
        </w:rPr>
      </w:r>
      <w:r>
        <w:rPr>
          <w:b/>
          <w:lang w:val="hi_IN" w:bidi="hi_IN"/>
        </w:rPr>
        <w:t>तीसरे दृश्य में:</w:t>
      </w:r>
      <w:r>
        <w:rPr>
          <w:lang w:val="hi_IN" w:bidi="hi_IN"/>
        </w:rPr>
        <w:t xml:space="preserve"> यारोबाम की पत्नी घर जाती है, और जैसे ही वह वहाँ पहुँचती है, अबिय्याह मर जाता है। तब लोगों ने अबिय्याह के लिए विलाप किया और उसके शरीर को दफनाया, ठीक वैसे ही जैसे अहिय्याह ने कहा था।</w:t>
      </w:r>
    </w:p>
    <w:p>
      <w:pPr/>
      <w:r>
        <w:rPr>
          <w:lang w:val="hi_IN" w:bidi="hi_IN"/>
        </w:rPr>
      </w:r>
      <w:r>
        <w:rPr>
          <w:b/>
          <w:lang w:val="hi_IN" w:bidi="hi_IN"/>
        </w:rPr>
        <w:t>चौथे दृश्य में:</w:t>
      </w:r>
      <w:r>
        <w:rPr>
          <w:lang w:val="hi_IN" w:bidi="hi_IN"/>
        </w:rPr>
        <w:t xml:space="preserve"> कहानी सुनाने वाला कहता है कि यारोबाम ने मरने से पहले 22 वर्षों तक राज्य किया, और फिर यारोबाम का बेटा नादाब राजा बन गया।</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अहिय्याह</w:t>
      </w:r>
    </w:p>
    <w:p>
      <w:pPr>
        <w:pStyle w:val="ListBullet"/>
        <w:spacing w:line="240" w:lineRule="auto"/>
        <w:ind w:left="720"/>
      </w:pPr>
      <w:r>
        <w:rPr>
          <w:lang w:val="hi_IN" w:bidi="hi_IN"/>
        </w:rPr>
      </w:r>
      <w:r>
        <w:rPr>
          <w:lang w:val="hi_IN" w:bidi="hi_IN"/>
        </w:rPr>
        <w:t>यारोबाम की पत्नी</w:t>
      </w:r>
    </w:p>
    <w:p>
      <w:pPr>
        <w:pStyle w:val="ListBullet"/>
        <w:spacing w:line="240" w:lineRule="auto"/>
        <w:ind w:left="720"/>
      </w:pPr>
      <w:r>
        <w:rPr>
          <w:lang w:val="hi_IN" w:bidi="hi_IN"/>
        </w:rPr>
      </w:r>
      <w:r>
        <w:rPr>
          <w:lang w:val="hi_IN" w:bidi="hi_IN"/>
        </w:rPr>
        <w:t>अबिय्याह, यारोबाम का बेटा</w:t>
      </w:r>
    </w:p>
    <w:p>
      <w:pPr>
        <w:pStyle w:val="ListBullet"/>
        <w:spacing w:line="240" w:lineRule="auto"/>
        <w:ind w:left="720"/>
      </w:pPr>
      <w:r>
        <w:rPr>
          <w:lang w:val="hi_IN" w:bidi="hi_IN"/>
        </w:rPr>
      </w:r>
      <w:r>
        <w:rPr>
          <w:lang w:val="hi_IN" w:bidi="hi_IN"/>
        </w:rPr>
        <w:t>सारा इस्राएल</w:t>
      </w:r>
    </w:p>
    <w:p>
      <w:pPr>
        <w:pStyle w:val="ListBullet"/>
        <w:spacing w:line="240" w:lineRule="auto"/>
        <w:ind w:left="720"/>
      </w:pPr>
      <w:r>
        <w:rPr>
          <w:lang w:val="hi_IN" w:bidi="hi_IN"/>
        </w:rPr>
      </w:r>
      <w:r>
        <w:rPr>
          <w:lang w:val="hi_IN" w:bidi="hi_IN"/>
        </w:rPr>
        <w:t>यारोबाम</w:t>
      </w:r>
    </w:p>
    <w:p>
      <w:pPr>
        <w:pStyle w:val="ListBullet"/>
        <w:spacing w:line="240" w:lineRule="auto"/>
        <w:ind w:left="720"/>
      </w:pPr>
      <w:r>
        <w:rPr>
          <w:lang w:val="hi_IN" w:bidi="hi_IN"/>
        </w:rPr>
      </w:r>
      <w:r>
        <w:rPr>
          <w:lang w:val="hi_IN" w:bidi="hi_IN"/>
        </w:rPr>
        <w:t>यहोवा, इस्राएल का परमेश्वर</w:t>
      </w:r>
    </w:p>
    <w:p>
      <w:pPr>
        <w:pStyle w:val="ListBullet"/>
        <w:spacing w:line="240" w:lineRule="auto"/>
        <w:ind w:left="720"/>
      </w:pPr>
      <w:r>
        <w:rPr>
          <w:lang w:val="hi_IN" w:bidi="hi_IN"/>
        </w:rPr>
      </w:r>
      <w:r>
        <w:rPr>
          <w:lang w:val="hi_IN" w:bidi="hi_IN"/>
        </w:rPr>
        <w:t>यारोबाम का "घराना" या परिवार</w:t>
      </w:r>
    </w:p>
    <w:p>
      <w:pPr>
        <w:pStyle w:val="ListBullet"/>
        <w:spacing w:line="240" w:lineRule="auto"/>
        <w:ind w:left="720"/>
      </w:pPr>
      <w:r>
        <w:rPr>
          <w:lang w:val="hi_IN" w:bidi="hi_IN"/>
        </w:rPr>
      </w:r>
      <w:r>
        <w:rPr>
          <w:lang w:val="hi_IN" w:bidi="hi_IN"/>
        </w:rPr>
        <w:t>इस्राएल के पिता, या पूर्वज</w:t>
      </w:r>
    </w:p>
    <w:p>
      <w:pPr>
        <w:pStyle w:val="ListBullet"/>
        <w:spacing w:line="240" w:lineRule="auto"/>
        <w:ind w:left="720"/>
      </w:pPr>
      <w:r>
        <w:rPr>
          <w:lang w:val="hi_IN" w:bidi="hi_IN"/>
        </w:rPr>
      </w:r>
      <w:r>
        <w:rPr>
          <w:lang w:val="hi_IN" w:bidi="hi_IN"/>
        </w:rPr>
        <w:t>अशेरा</w:t>
      </w:r>
    </w:p>
    <w:p>
      <w:pPr>
        <w:pStyle w:val="ListBullet"/>
        <w:spacing w:line="240" w:lineRule="auto"/>
        <w:ind w:left="720"/>
      </w:pPr>
      <w:r>
        <w:rPr>
          <w:lang w:val="hi_IN" w:bidi="hi_IN"/>
        </w:rPr>
      </w:r>
      <w:r>
        <w:rPr>
          <w:lang w:val="hi_IN" w:bidi="hi_IN"/>
        </w:rPr>
        <w:t>और नादाब</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में, अहिय्याह यारोबाम की पत्नी से उठकर अपने घर जाने के लिए कहता है। मूल भाषा में, "उठ" का अर्थ अक्सर किसी कार्य की शुरुआत करना होता है, विशेष रूप से यात्रा करने का कार्य। इसका यह अर्थ नहीं है कि यारोबाम की पत्नी बैठी या लेटी हुई थी। आपको याद होगा कि यारोबाम का घर तिर्सा नामक दूसरे नगर में है, इसलिए यारोबाम की पत्नी को घर पहुँचने के लिए सड़क पर यात्रा करनी होगी। हालाँकि, यारोबाम की पत्नी के जाने से पहले, अहिय्याह उसे बताता है कि क्या होगा।</w:t>
      </w:r>
    </w:p>
    <w:p>
      <w:pPr/>
      <w:r>
        <w:rPr>
          <w:lang w:val="hi_IN" w:bidi="hi_IN"/>
        </w:rPr>
      </w:r>
      <w:r>
        <w:rPr>
          <w:lang w:val="hi_IN" w:bidi="hi_IN"/>
        </w:rPr>
        <w:t>अहिय्याह कहता है कि जैसे ही यारोबाम की पत्नी नगर में कदम रखेगी, बालक मर जाएगा। किसी स्थान पर कदम रखने का अर्थ है उस स्थान पर चलकर जाना। तब पूरा इस्राएल, या इस्राएल के उत्तरी राज्य में रहने वाले सभी लोग, जहाँ यारोबाम राजा है, अबिय्याह के लिए विलाप करेंगे और अबिय्याह के शरीर को दफनाएँगे। विलाप करने का अर्थ है रोना और बहुत दुख प्रकट करना और किसी के शरीर को दफनाना। प्राचीन इस्राएल में, लोग अक्सर किसी शरीर को पहाड़ की गुफा में या किसी विशेष "कब्र" या कमरे में दफनाते थे जिसे लोगों ने किसी बड़ी चट्टान में तराशा होता था।</w:t>
      </w:r>
    </w:p>
    <w:p>
      <w:pPr/>
      <w:r>
        <w:rPr>
          <w:lang w:val="hi_IN" w:bidi="hi_IN"/>
        </w:rPr>
      </w:r>
      <w:r>
        <w:rPr>
          <w:lang w:val="hi_IN" w:bidi="hi_IN"/>
        </w:rPr>
        <w:t>यहाँ रुकें और समूह में चर्चा करें: आप किसी व्यक्ति के किसी स्थान पर चलकर आने के तरीके के बारे में कैसे बात करते हैं? इस ऑडियो को यहाँ रोकें।</w:t>
      </w:r>
    </w:p>
    <w:p>
      <w:pPr/>
      <w:r>
        <w:rPr>
          <w:lang w:val="hi_IN" w:bidi="hi_IN"/>
        </w:rPr>
      </w:r>
      <w:r>
        <w:rPr>
          <w:lang w:val="hi_IN" w:bidi="hi_IN"/>
        </w:rPr>
        <w:t>यहाँ रुकें और चर्चा करें कि आप अपने अनुवाद में इस बात पर कैसे चर्चा करेंगे कि बहुत से लोग अबिय्याह के शरीर के लिए विलाप करेंगे और उसे दफनाएँगे। क्या आप अपने समुदाय के किसी ऐसे समय के विषय में सोच सकते हैं जहाँ बड़ी संख्या में लोगों ने किसी की मृत्यु पर विलाप किया था? यदि हाँ, तो वह कैसा था? लोगों की भावनाओं और व्यवहार का वर्णन करने के लिए आप किन शब्दों का उपयोग करते हैं? इस ऑडियो को यहाँ रोकें।</w:t>
      </w:r>
    </w:p>
    <w:p>
      <w:pPr/>
      <w:r>
        <w:rPr>
          <w:lang w:val="hi_IN" w:bidi="hi_IN"/>
        </w:rPr>
      </w:r>
      <w:r>
        <w:rPr>
          <w:lang w:val="hi_IN" w:bidi="hi_IN"/>
        </w:rPr>
        <w:t>अहिय्याह कहता है कि अबिय्याह एकमात्र ऐसा व्यक्ति है जो "यारोबाम का है" जिसे लोग दफनाएँगे। यारोबाम का होने का अर्थ है यारोबाम के परिवार का सदस्य या वंशज होना। अहिय्याह कहता है कि अबिय्याह को दफनाया जाएगा, क्योंकि अबिय्याह यारोबाम के परिवार में एकमात्र ऐसा व्यक्ति है जिसमें इस्राएल के परमेश्वर यहोवा ने कुछ अच्छा पाया है। इसका अर्थ है कि अबिय्याह ने ऐसा कुछ किया है जिससे यहोवा प्रसन्न हुआ, यद्यपि अहिय्याह यह नहीं बताता कि अबिय्याह ने क्या किया था।</w:t>
      </w:r>
    </w:p>
    <w:p>
      <w:pPr/>
      <w:r>
        <w:rPr>
          <w:lang w:val="hi_IN" w:bidi="hi_IN"/>
        </w:rPr>
      </w:r>
      <w:r>
        <w:rPr>
          <w:lang w:val="hi_IN" w:bidi="hi_IN"/>
        </w:rPr>
        <w:t>इसके बाद, अहिय्याह कहता है कि यहोवा इस्राएल पर एक ऐसा राजा खड़ा करेगा जो यारोबाम के घराने को नष्ट कर देगा, और यह कि आज से ही ऐसा होना शुरू हो रहा है। किसी को राजा के रूप में खड़ा करने का अर्थ है कि यहोवा ऐसे व्यक्ति को चुनेगा जो अभी तक शक्तिशाली या महत्वपूर्ण नहीं है और उसे राजा बना देगा। यह व्यक्ति यारोबाम के घराने को मिटा देगा, जिसका अर्थ है कि वह यारोबाम के परिवार को नष्ट कर देगा और इस्राएल पर शासन करने की उनकी शक्ति को छीन लेगा। यह वही हिंसक विनाश है जिसकी प्रतिज्ञा यहोवा ने पिछले भाग में यारोबाम के परिवार के संबंध में की थी। जब अहिय्याह कहता है कि यह आज ही आरंभ होने लगा है, तो उसका अर्थ है कि यह बहुत जल्द होगा।</w:t>
      </w:r>
    </w:p>
    <w:p>
      <w:pPr/>
      <w:r>
        <w:rPr>
          <w:lang w:val="hi_IN" w:bidi="hi_IN"/>
        </w:rPr>
      </w:r>
      <w:r>
        <w:rPr>
          <w:lang w:val="hi_IN" w:bidi="hi_IN"/>
        </w:rPr>
        <w:t>यहाँ रुकें और समूह में इस प्रश्न पर चर्चा करें: किसी ऐसी घटना के बारे में चेतावनी देने के लिए एक कहानी सुनाएँ जो बहुत जल्द होने वाली है, लेकिन यह न बताएँ कि वह घटना ठीक कब होगी। उन शब्दों पर ध्यान दें जिनका उपयोग आप यह बताने के लिए करते हैं कि वह बात कब होगी। इस ऑडियो को यहाँ रोकें।</w:t>
      </w:r>
    </w:p>
    <w:p>
      <w:pPr/>
      <w:r>
        <w:rPr>
          <w:lang w:val="hi_IN" w:bidi="hi_IN"/>
        </w:rPr>
      </w:r>
      <w:r>
        <w:rPr>
          <w:lang w:val="hi_IN" w:bidi="hi_IN"/>
        </w:rPr>
        <w:t>अहिय्याह अब इस बात का वर्णन करने के लिए विशेष भाषा का उपयोग करता है कि यहोवा इस्राएल को कैसे दंड देगा। सबसे पहले, अहिय्याह कहता है कि यहोवा इस्राएल पर प्रहार करेगा। इसका अर्थ है कि यहोवा इस्राएल पर हिंसक तरीके से आक्रमण करेगा या उसे दण्डित करेगा। दूसरा, अहिय्याह कहता है कि जब यहोवा ऐसा करेगा, तो इस्राएल ऐसे हिलेगा जैसे पानी में सरकंडा डोलता है। सरकंडा एक प्रकार की लंबी घास होती है, जो नदी में उगती है। जैसे-जैसे नदी में पानी बहता है, वह इन सरकंडों से टकराता है और उन्हें आगे-पीछे हिलाता है। अहिय्याह यह भी कहता है कि यहोवा इस्राएल को उस अच्छी भूमि से उखाड़ फेंकेगा, जो यहोवा ने उनके पूर्वजों या पितरों को दी थी। किसी पौधे को उखाड़ने का अर्थ है बलपूर्वक या हिंसक तरीके से पौधे को जमीन से बाहर खींचना। इसलिए उसी प्रकार, यहोवा इस्राएलियों को उनकी मातृभूमि छोड़ने के लिए हिंसक रूप से विवश करेगा। फिर यहोवा इस्राएलियों को फरात नदी के पार तितर-बितर कर देगा। तितर-बितर करने का अर्थ है वस्तुओं को अलग-अलग दिशाओं में इस प्रकार फेंकना कि वे एक-दूसरे से दूर अलग-अलग स्थानों पर जा पहुँचें। इसी प्रकार, यहोवा इस्राएलियों को उनकी भूमि छोड़ने और पूर्व की ओर, फरात नदी के पार, किसी पराई भूमि में जाने के लिए विवश करेगा, जहाँ वे केवल अपने ही लोगों के बीच रहने के बजाय किसी दूसरे देश के लोगों के बीच रहेंगे।</w:t>
      </w:r>
    </w:p>
    <w:p>
      <w:pPr/>
      <w:r>
        <w:rPr>
          <w:lang w:val="hi_IN" w:bidi="hi_IN"/>
        </w:rPr>
      </w:r>
      <w:r>
        <w:rPr>
          <w:lang w:val="hi_IN" w:bidi="hi_IN"/>
        </w:rPr>
        <w:t>एक समूह के रूप में यहाँ रुकें और पानी में डोलते हुए सरकंडे का एक चित्र देखें। इस ऑडियो को यहाँ रोकें।</w:t>
      </w:r>
    </w:p>
    <w:p>
      <w:pPr/>
      <w:r>
        <w:rPr>
          <w:lang w:val="hi_IN" w:bidi="hi_IN"/>
        </w:rPr>
      </w:r>
      <w:r>
        <w:rPr>
          <w:lang w:val="hi_IN" w:bidi="hi_IN"/>
        </w:rPr>
        <w:t>यहाँ रुकें और समूह में इस प्रश्न पर चर्चा करें: किसी ऐसे व्यक्ति के बारे में एक कहानी सुनाएँ, जो कोई विशेष कार्य करता है। उदाहरण के लिए, वह व्यक्ति घर बना सकता है, बगीचा लगा सकता है, या खाना बना सकता है। जब आप चर्चा करें कि वह व्यक्ति उस काम को कैसे करता है, तो उस क्रिया की तुलना किसी दूसरी वस्तु या क्रिया से करने के लिए विशेष भाषा का उपयोग करें, जैसा कि इस कहानी में अहिय्याह करता है। इस ऑडियो को यहाँ रोकें।</w:t>
      </w:r>
    </w:p>
    <w:p>
      <w:pPr/>
      <w:r>
        <w:rPr>
          <w:lang w:val="hi_IN" w:bidi="hi_IN"/>
        </w:rPr>
      </w:r>
      <w:r>
        <w:rPr>
          <w:lang w:val="hi_IN" w:bidi="hi_IN"/>
        </w:rPr>
        <w:t>यहोवा इस्राएलियों को इस प्रकार इसलिए दंड देगा क्योंकि जब उन्होंने अशोरा के खंभे बनाए, तब उन्होंने यहोवा को बहुत क्रोधित कर दिया था। यहाँ यहोवा जो महसूस करता है, वह वही भावना है जिस पर आपने पिछली कहानी में तब चर्चा की थी, जब लोगों ने अपने लिए धातु के देवता बनाए थे। अशेरा एक कनानी देवी थी, और अशेरा स्तंभ लकड़ी की मूर्तियाँ या प्रतिमाएँ थीं, जिन्हें लोग अशेरा की आराधना करने के लिए बनाते थे। इसलिए जब लोगों ने मूर्तियाँ बनाईं और झूठे देवताओं की आराधना की, तब उन्होंने यहोवा को बहुत क्रोधित कर दिया। यहोवा इस्राएल को त्याग देगा क्योंकि यारोबाम ने ये पाप किए और क्योंकि यारोबाम ने इस्राएल से भी ये पाप करवाए। इस्राएल को त्याग देने का अर्थ है कि यहोवा इस्राएल को छोड़ देगा या उसका परित्याग कर देगा। यहोवा अब इस्राएलियों के साथ नहीं रहेगा और शत्रुओं से इस्राएलियों की रक्षा नहीं करेगा।</w:t>
      </w:r>
    </w:p>
    <w:p>
      <w:pPr/>
      <w:r>
        <w:rPr>
          <w:lang w:val="hi_IN" w:bidi="hi_IN"/>
        </w:rPr>
      </w:r>
      <w:r>
        <w:rPr>
          <w:lang w:val="hi_IN" w:bidi="hi_IN"/>
        </w:rPr>
        <w:t>फिर यारोबाम की पत्नी खड़ी हुई, अहिय्याह के घर से चली गई, और तिर्सा नगर में वापस चली गई, जहाँ वह रहती थी। और जैसे ही यारोबाम की पत्नी ने अपने घर की डेवढ़ी पर कदम रखा, तब लड़का, अबिय्याह मर गया। डेवढ़ी किसी द्वार का निचला भाग होती है। तब लोगों ने अबिय्याह को दफनाया, और इस्राएल के सभी लोगों ने यहोवा के सेवक अहिय्याह के द्वारा कहे गए यहोवा के वचन के अनुसार अबिय्याह के लिए विलाप किया, अर्थात् वे रोए और बहुत दुःखी हुए।</w:t>
      </w:r>
    </w:p>
    <w:p>
      <w:pPr/>
      <w:r>
        <w:rPr>
          <w:lang w:val="hi_IN" w:bidi="hi_IN"/>
        </w:rPr>
      </w:r>
      <w:r>
        <w:rPr>
          <w:lang w:val="hi_IN" w:bidi="hi_IN"/>
        </w:rPr>
        <w:t>अब, कहानी सुनानेवाला कहता है कि लोगों ने यारोबाम के बाकी कामों के विषय में, या उन कामों के विषय में जो यारोबाम ने किए थे, जिनमें यारोबाम द्वारा लड़े गए युद्ध और राजा के रूप में उसका शासन या उसके द्वारा लिए गए निर्णय शामिल हैं, “इस्राएल के राजाओं का इतिहास” नामक पुस्तक में लिखा है। इसका अर्थ है कि लोगों ने इतिहास को न भूलने के लिए इस्राएल के विभिन्न राजाओं के बारे में ये कहानियाँ और जानकारियाँ एक पुस्तक में लिख ली थीं।</w:t>
      </w:r>
    </w:p>
    <w:p>
      <w:pPr/>
      <w:r>
        <w:rPr>
          <w:lang w:val="hi_IN" w:bidi="hi_IN"/>
        </w:rPr>
      </w:r>
      <w:r>
        <w:rPr>
          <w:lang w:val="hi_IN" w:bidi="hi_IN"/>
        </w:rPr>
        <w:t>यारोबाम ने 22 वर्षों तक इस्राएल के राजा के रूप में राज्य किया, और फिर वह अपने पितरों या पूर्वजों में जा मिला। इसका यह अर्थ नहीं है कि यारोबाम सोने चला गया या उसने कोई झपकी ली। इसके बजाय, यह कहने का एक अच्छा तरीका है कि यारोबाम की मृत्यु हो गई। और फिर यारोबाम का बेटा नादाब, यारोबाम के स्थान पर राजा बन गया। इसका अर्थ है कि नादाब इस्राएल का अगला राजा बन गया।</w:t>
      </w:r>
    </w:p>
    <w:p>
      <w:pPr/>
      <w:r>
        <w:rPr>
          <w:lang w:val="hi_IN" w:bidi="hi_IN"/>
        </w:rPr>
      </w:r>
      <w:r>
        <w:rPr>
          <w:lang w:val="hi_IN" w:bidi="hi_IN"/>
        </w:rPr>
        <w:t>यहाँ रुकें और समूह में इस प्रश्न पर चर्चा करें: आपकी भाषा में, किसी के निधन को व्यक्त करने का अच्छा तरीका क्या है? आप इसका अनुवाद कैसे करेंगे कि यारोबाम “अपने पितरों के साथ सो गया,” ताकि लोग समझ सकें कि इसका अर्थ है कि यारोबाम मर गया?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राजाओं 14:12–20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अहिय्याह</w:t>
      </w:r>
    </w:p>
    <w:p>
      <w:pPr>
        <w:pStyle w:val="ListBullet"/>
        <w:spacing w:line="240" w:lineRule="auto"/>
        <w:ind w:left="720"/>
      </w:pPr>
      <w:r>
        <w:rPr>
          <w:lang w:val="hi_IN" w:bidi="hi_IN"/>
        </w:rPr>
      </w:r>
      <w:r>
        <w:rPr>
          <w:lang w:val="hi_IN" w:bidi="hi_IN"/>
        </w:rPr>
        <w:t>यारोबाम की पत्नी</w:t>
      </w:r>
    </w:p>
    <w:p>
      <w:pPr>
        <w:pStyle w:val="ListBullet"/>
        <w:spacing w:line="240" w:lineRule="auto"/>
        <w:ind w:left="720"/>
      </w:pPr>
      <w:r>
        <w:rPr>
          <w:lang w:val="hi_IN" w:bidi="hi_IN"/>
        </w:rPr>
      </w:r>
      <w:r>
        <w:rPr>
          <w:lang w:val="hi_IN" w:bidi="hi_IN"/>
        </w:rPr>
        <w:t>अबिय्याह, यारोबाम का बेटा</w:t>
      </w:r>
    </w:p>
    <w:p>
      <w:pPr>
        <w:pStyle w:val="ListBullet"/>
        <w:spacing w:line="240" w:lineRule="auto"/>
        <w:ind w:left="720"/>
      </w:pPr>
      <w:r>
        <w:rPr>
          <w:lang w:val="hi_IN" w:bidi="hi_IN"/>
        </w:rPr>
      </w:r>
      <w:r>
        <w:rPr>
          <w:lang w:val="hi_IN" w:bidi="hi_IN"/>
        </w:rPr>
        <w:t>सारा इस्राएल</w:t>
      </w:r>
    </w:p>
    <w:p>
      <w:pPr>
        <w:pStyle w:val="ListBullet"/>
        <w:spacing w:line="240" w:lineRule="auto"/>
        <w:ind w:left="720"/>
      </w:pPr>
      <w:r>
        <w:rPr>
          <w:lang w:val="hi_IN" w:bidi="hi_IN"/>
        </w:rPr>
      </w:r>
      <w:r>
        <w:rPr>
          <w:lang w:val="hi_IN" w:bidi="hi_IN"/>
        </w:rPr>
        <w:t>यारोबाम</w:t>
      </w:r>
    </w:p>
    <w:p>
      <w:pPr>
        <w:pStyle w:val="ListBullet"/>
        <w:spacing w:line="240" w:lineRule="auto"/>
        <w:ind w:left="720"/>
      </w:pPr>
      <w:r>
        <w:rPr>
          <w:lang w:val="hi_IN" w:bidi="hi_IN"/>
        </w:rPr>
      </w:r>
      <w:r>
        <w:rPr>
          <w:lang w:val="hi_IN" w:bidi="hi_IN"/>
        </w:rPr>
        <w:t>यहोवा, इस्राएल का परमेश्वर</w:t>
      </w:r>
    </w:p>
    <w:p>
      <w:pPr>
        <w:pStyle w:val="ListBullet"/>
        <w:spacing w:line="240" w:lineRule="auto"/>
        <w:ind w:left="720"/>
      </w:pPr>
      <w:r>
        <w:rPr>
          <w:lang w:val="hi_IN" w:bidi="hi_IN"/>
        </w:rPr>
      </w:r>
      <w:r>
        <w:rPr>
          <w:lang w:val="hi_IN" w:bidi="hi_IN"/>
        </w:rPr>
        <w:t>यारोबाम का "घराना" या परिवार</w:t>
      </w:r>
    </w:p>
    <w:p>
      <w:pPr>
        <w:pStyle w:val="ListBullet"/>
        <w:spacing w:line="240" w:lineRule="auto"/>
        <w:ind w:left="720"/>
      </w:pPr>
      <w:r>
        <w:rPr>
          <w:lang w:val="hi_IN" w:bidi="hi_IN"/>
        </w:rPr>
      </w:r>
      <w:r>
        <w:rPr>
          <w:lang w:val="hi_IN" w:bidi="hi_IN"/>
        </w:rPr>
        <w:t>इस्राएल के पिता, या पूर्वज</w:t>
      </w:r>
    </w:p>
    <w:p>
      <w:pPr>
        <w:pStyle w:val="ListBullet"/>
        <w:spacing w:line="240" w:lineRule="auto"/>
        <w:ind w:left="720"/>
      </w:pPr>
      <w:r>
        <w:rPr>
          <w:lang w:val="hi_IN" w:bidi="hi_IN"/>
        </w:rPr>
      </w:r>
      <w:r>
        <w:rPr>
          <w:lang w:val="hi_IN" w:bidi="hi_IN"/>
        </w:rPr>
        <w:t>अशेरा</w:t>
      </w:r>
    </w:p>
    <w:p>
      <w:pPr>
        <w:pStyle w:val="ListBullet"/>
        <w:spacing w:line="240" w:lineRule="auto"/>
        <w:ind w:left="720"/>
      </w:pPr>
      <w:r>
        <w:rPr>
          <w:lang w:val="hi_IN" w:bidi="hi_IN"/>
        </w:rPr>
      </w:r>
      <w:r>
        <w:rPr>
          <w:lang w:val="hi_IN" w:bidi="hi_IN"/>
        </w:rPr>
        <w:t>और नादाब</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की भूमिका निभा रहे व्यक्ति को यह बताना चाहिए कि यदि वह उस पात्र के स्थान पर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प्रतिक्रियाएँ निम्नलिखित हैं।</w:t>
      </w:r>
    </w:p>
    <w:p>
      <w:pPr/>
      <w:r>
        <w:rPr>
          <w:lang w:val="hi_IN" w:bidi="hi_IN"/>
        </w:rPr>
      </w:r>
      <w:r>
        <w:rPr>
          <w:lang w:val="hi_IN" w:bidi="hi_IN"/>
        </w:rPr>
        <w:t>पहले दृश्य में, अहिय्याह यारोबाम की पत्नी से कहता है, "अब, यारोबाम की पत्नी, तुझे घर जाना चाहिए। और जब तू अपने नगर में प्रवेश करेगी, तो तेरा बेटा मर जाएगा। इस्राएल के सभी लोग विलाप करेंगे, और लोग अबिय्याह के शरीर को सम्मान के साथ दफनाएँगे। अबिय्याह यारोबाम के परिवार में एकमात्र ऐसा व्यक्ति होगा जिसे इस तरह से दफनाया जाएगा, क्योंकि अबिय्याह यारोबाम के परिवार में एकमात्र ऐसा व्यक्ति है जिसने इस्राएल के परमेश्वर यहोवा को प्रसन्न करने के लिए कुछ किया है।</w:t>
      </w:r>
    </w:p>
    <w:p>
      <w:pPr/>
      <w:r>
        <w:rPr>
          <w:lang w:val="hi_IN" w:bidi="hi_IN"/>
        </w:rPr>
      </w:r>
      <w:r>
        <w:rPr>
          <w:lang w:val="hi_IN" w:bidi="hi_IN"/>
        </w:rPr>
        <w:t>अभिनय को रोकें। यारोबाम की पत्नी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अब घर नहीं जाना चाहती, क्योंकि मैं नहीं चाहती कि अबिय्याह मरे! या</w:t>
      </w:r>
    </w:p>
    <w:p>
      <w:pPr>
        <w:pStyle w:val="ListBullet"/>
        <w:spacing w:line="240" w:lineRule="auto"/>
        <w:ind w:left="720"/>
      </w:pPr>
      <w:r>
        <w:rPr>
          <w:lang w:val="hi_IN" w:bidi="hi_IN"/>
        </w:rPr>
      </w:r>
      <w:r>
        <w:rPr>
          <w:lang w:val="hi_IN" w:bidi="hi_IN"/>
        </w:rPr>
        <w:t>मैं दुखी और निराश महसूस करती हूँ, कम से कम इस बात के लिए आभारी हूँ कि अबिय्याह अपमानजनक तरीके से नहीं मरेगा।</w:t>
      </w:r>
    </w:p>
    <w:p>
      <w:pPr/>
      <w:r>
        <w:rPr>
          <w:lang w:val="hi_IN" w:bidi="hi_IN"/>
        </w:rPr>
      </w:r>
      <w:r>
        <w:rPr>
          <w:lang w:val="hi_IN" w:bidi="hi_IN"/>
        </w:rPr>
        <w:t>अहिय्याह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जानता हूँ कि यह समाचार अबिय्याह की माता के लिए बहुत दुखी करने वाला और पीड़ादायक होगा; या</w:t>
      </w:r>
    </w:p>
    <w:p>
      <w:pPr>
        <w:pStyle w:val="ListBullet"/>
        <w:spacing w:line="240" w:lineRule="auto"/>
        <w:ind w:left="720"/>
      </w:pPr>
      <w:r>
        <w:rPr>
          <w:lang w:val="hi_IN" w:bidi="hi_IN"/>
        </w:rPr>
      </w:r>
      <w:r>
        <w:rPr>
          <w:lang w:val="hi_IN" w:bidi="hi_IN"/>
        </w:rPr>
        <w:t>मुझे लोगों को इस तरह का बुरा समाचार देना पसंद नहीं है, लेकिन मैं यहोवा की सेवा करता हूँ, और यहोवा ने मुझे यह कहने के लिए कहा है; या</w:t>
      </w:r>
    </w:p>
    <w:p>
      <w:pPr>
        <w:pStyle w:val="ListBullet"/>
        <w:spacing w:line="240" w:lineRule="auto"/>
        <w:ind w:left="720"/>
      </w:pPr>
      <w:r>
        <w:rPr>
          <w:lang w:val="hi_IN" w:bidi="hi_IN"/>
        </w:rPr>
      </w:r>
      <w:r>
        <w:rPr>
          <w:lang w:val="hi_IN" w:bidi="hi_IN"/>
        </w:rPr>
        <w:t>यह बहुत दुखद और कठिन समाचार है, लेकिन यारोबाम और इस्राएलियों ने ही ऐसा होने दिया है।</w:t>
      </w:r>
    </w:p>
    <w:p>
      <w:pPr/>
      <w:r>
        <w:rPr>
          <w:lang w:val="hi_IN" w:bidi="hi_IN"/>
        </w:rPr>
      </w:r>
      <w:r>
        <w:rPr>
          <w:lang w:val="hi_IN" w:bidi="hi_IN"/>
        </w:rPr>
        <w:t>नाटक को जारी रखें।</w:t>
      </w:r>
    </w:p>
    <w:p>
      <w:pPr/>
      <w:r>
        <w:rPr>
          <w:lang w:val="hi_IN" w:bidi="hi_IN"/>
        </w:rPr>
      </w:r>
      <w:r>
        <w:rPr>
          <w:lang w:val="hi_IN" w:bidi="hi_IN"/>
        </w:rPr>
        <w:t>अहिय्याह कहता है, "यहोवा इस्राएल का एक नया राजा चुनेगा। वह राजा यारोबाम के परिवार को नष्ट कर देगा। यह आज से शुरू हो रहा है और लगातार होता रहेगा! यहोवा इस्राएल पर तब तक प्रहार करेगा जब तक वे नदी की घास की तरह काँपने न लगें। यहोवा इस्राएल के लोगों को इस अच्छी भूमि से उखाड़कर बाहर कर देगा जो यहोवा ने बहुत पहले उनके पूर्वजों को दी थी। और यहोवा इस्राएलियों को अलग-अलग दिशाओं में तितर-बितर कर देगा और इस्राएलियों को इस्राएल के पूर्व में फरात नदी के पार की भूमि पर रहने के लिए मजबूर करेगा। यहोवा इस्राएल को त्याग देगा क्योंकि यारोबाम ने पाप किया और इस्राएलियों से भी पाप करवाया।"</w:t>
      </w:r>
    </w:p>
    <w:p>
      <w:pPr/>
      <w:r>
        <w:rPr>
          <w:lang w:val="hi_IN" w:bidi="hi_IN"/>
        </w:rPr>
      </w:r>
      <w:r>
        <w:rPr>
          <w:lang w:val="hi_IN" w:bidi="hi_IN"/>
        </w:rPr>
        <w:t>अभिनय को रोकें। यहोवा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इस्राएलियों ने मेरी आराधना करने के बजाय इन मूर्तियों की आराधना करके मुझे अत्यधिक क्रोधित कर दिया है! या</w:t>
      </w:r>
    </w:p>
    <w:p>
      <w:pPr>
        <w:pStyle w:val="ListBullet"/>
        <w:spacing w:line="240" w:lineRule="auto"/>
        <w:ind w:left="720"/>
      </w:pPr>
      <w:r>
        <w:rPr>
          <w:lang w:val="hi_IN" w:bidi="hi_IN"/>
        </w:rPr>
      </w:r>
      <w:r>
        <w:rPr>
          <w:lang w:val="hi_IN" w:bidi="hi_IN"/>
        </w:rPr>
        <w:t>मैंने इस्राएलियों को मिस्र में दास होने से बचाया ताकि वे मेरी आराधना कर सकें, लेकिन अब इस्राएली झूठे देवताओं और मूर्तियों के दासों की तरह व्यवहार कर रहे हैं; या</w:t>
      </w:r>
    </w:p>
    <w:p>
      <w:pPr>
        <w:pStyle w:val="ListBullet"/>
        <w:spacing w:line="240" w:lineRule="auto"/>
        <w:ind w:left="720"/>
      </w:pPr>
      <w:r>
        <w:rPr>
          <w:lang w:val="hi_IN" w:bidi="hi_IN"/>
        </w:rPr>
      </w:r>
      <w:r>
        <w:rPr>
          <w:lang w:val="hi_IN" w:bidi="hi_IN"/>
        </w:rPr>
        <w:t>इस्राएलियों को अपने बुरे व्यवहार के लिए पछतावा नहीं है, लेकिन जब मैं उन्हें दण्ड दूँगा तो उन्हें पछतावा होगा। तब शायद इस्राएली आखिरकार वह करने का चुनाव करेंगे जो सही है।</w:t>
      </w:r>
    </w:p>
    <w:p>
      <w:pPr/>
      <w:r>
        <w:rPr>
          <w:lang w:val="hi_IN" w:bidi="hi_IN"/>
        </w:rPr>
      </w:r>
      <w:r>
        <w:rPr>
          <w:lang w:val="hi_IN" w:bidi="hi_IN"/>
        </w:rPr>
        <w:t>नाटक को जारी रखें।</w:t>
      </w:r>
    </w:p>
    <w:p>
      <w:pPr/>
      <w:r>
        <w:rPr>
          <w:lang w:val="hi_IN" w:bidi="hi_IN"/>
        </w:rPr>
      </w:r>
      <w:r>
        <w:rPr>
          <w:lang w:val="hi_IN" w:bidi="hi_IN"/>
        </w:rPr>
        <w:t>फिर यारोबाम की पत्नी अहिय्याह के घर से निकलकर तिर्सा में अपने घर वापस जाती है। और जैसे ही यारोबाम की पत्नी घर में प्रवेश करती है, अबिय्याह मर जाता है। फिर, लोग अबिय्याह के शरीर को दफनाते हैं, और वे जोर-जोर से रोते हैं तथा बहुत दुख प्रकट करते हैं कि अबिय्याह मर गया है। ये बातें बिल्कुल वैसे ही घटित होती हैं जैसा यहोवा ने अहिय्याह से कहा था, और अहिय्याह ने यारोबाम की पत्नी से कहा था।</w:t>
      </w:r>
    </w:p>
    <w:p>
      <w:pPr/>
      <w:r>
        <w:rPr>
          <w:lang w:val="hi_IN" w:bidi="hi_IN"/>
        </w:rPr>
      </w:r>
      <w:r>
        <w:rPr>
          <w:lang w:val="hi_IN" w:bidi="hi_IN"/>
        </w:rPr>
        <w:t>अभिनय को रोकें। यारोबाम की पत्नी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आशा करती हूँ कि अहिय्याह गलत होगा और मेरा बेटा वास्तव में नहीं मरेगा; या</w:t>
      </w:r>
    </w:p>
    <w:p>
      <w:pPr>
        <w:pStyle w:val="ListBullet"/>
        <w:spacing w:line="240" w:lineRule="auto"/>
        <w:ind w:left="720"/>
      </w:pPr>
      <w:r>
        <w:rPr>
          <w:lang w:val="hi_IN" w:bidi="hi_IN"/>
        </w:rPr>
      </w:r>
      <w:r>
        <w:rPr>
          <w:lang w:val="hi_IN" w:bidi="hi_IN"/>
        </w:rPr>
        <w:t>मैं बहुत दुखी हूँ कि अबिय्याह मर गया है, लेकिन अब मैं और भी अधिक भयभीत हूँ, क्योंकि इसका अर्थ यह है कि अहिय्याह द्वारा कही गई बाकी सभी बातें भी अवश्य सत्य होंगी।</w:t>
      </w:r>
    </w:p>
    <w:p>
      <w:pPr/>
      <w:r>
        <w:rPr>
          <w:lang w:val="hi_IN" w:bidi="hi_IN"/>
        </w:rPr>
      </w:r>
      <w:r>
        <w:rPr>
          <w:lang w:val="hi_IN" w:bidi="hi_IN"/>
        </w:rPr>
        <w:t>यारोबाम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जब मेरी पत्नी ने मुझे यहोवा की ओर से अहिय्याह का संदेश बताया, तो मुझे डर लग; या</w:t>
      </w:r>
    </w:p>
    <w:p>
      <w:pPr>
        <w:pStyle w:val="ListBullet"/>
        <w:spacing w:line="240" w:lineRule="auto"/>
        <w:ind w:left="720"/>
      </w:pPr>
      <w:r>
        <w:rPr>
          <w:lang w:val="hi_IN" w:bidi="hi_IN"/>
        </w:rPr>
      </w:r>
      <w:r>
        <w:rPr>
          <w:lang w:val="hi_IN" w:bidi="hi_IN"/>
        </w:rPr>
        <w:t>मैं निश्चित नहीं हूँ कि अहिय्याह ने जो कहा वह वास्तव में सच है। अहिय्याह बहुत बूढ़ा है, इसलिए शायद वह भ्रमित हो गया होगा; या</w:t>
      </w:r>
    </w:p>
    <w:p>
      <w:pPr>
        <w:pStyle w:val="ListBullet"/>
        <w:spacing w:line="240" w:lineRule="auto"/>
        <w:ind w:left="720"/>
      </w:pPr>
      <w:r>
        <w:rPr>
          <w:lang w:val="hi_IN" w:bidi="hi_IN"/>
        </w:rPr>
      </w:r>
      <w:r>
        <w:rPr>
          <w:lang w:val="hi_IN" w:bidi="hi_IN"/>
        </w:rPr>
        <w:t>मैं जानता हूँ कि अबिय्याह की मृत्यु ठीक वैसे ही हुई जैसे अहिय्याह ने कहा था, लेकिन अबिय्याह बहुत बीमार था, इसलिए यह साबित नहीं होता कि यहोवा ने ऐसा किया था; या</w:t>
      </w:r>
    </w:p>
    <w:p>
      <w:pPr>
        <w:pStyle w:val="ListBullet"/>
        <w:spacing w:line="240" w:lineRule="auto"/>
        <w:ind w:left="720"/>
      </w:pPr>
      <w:r>
        <w:rPr>
          <w:lang w:val="hi_IN" w:bidi="hi_IN"/>
        </w:rPr>
      </w:r>
      <w:r>
        <w:rPr>
          <w:lang w:val="hi_IN" w:bidi="hi_IN"/>
        </w:rPr>
        <w:t>शायद यदि मैं इन मूर्तियों की आराधना करता रहूँगा, तो वे मुझे अहिय्याह की कही हुई बुरी बातों से बचा सकती हैं।</w:t>
      </w:r>
    </w:p>
    <w:p>
      <w:pPr/>
      <w:r>
        <w:rPr>
          <w:lang w:val="hi_IN" w:bidi="hi_IN"/>
        </w:rPr>
      </w:r>
      <w:r>
        <w:rPr>
          <w:lang w:val="hi_IN" w:bidi="hi_IN"/>
        </w:rPr>
        <w:t>नाटक को जारी रखें।</w:t>
      </w:r>
    </w:p>
    <w:p>
      <w:pPr/>
      <w:r>
        <w:rPr>
          <w:lang w:val="hi_IN" w:bidi="hi_IN"/>
        </w:rPr>
      </w:r>
      <w:r>
        <w:rPr>
          <w:lang w:val="hi_IN" w:bidi="hi_IN"/>
        </w:rPr>
        <w:t>अब कहानी सुनाने वाला कहता है, "राजा यारोबाम ने इसके अलावा जो कुछ भी किया, जिसमें उसके द्वारा लड़े गए युद्ध और इस्राएल के लोगों पर शासन करने के विवरण शामिल हैं, वह सब इस्राएल के राजाओं का इतिहास नामक पुस्तक में दर्ज है। और यारोबाम ने 22 वर्षों तक शासन किया, और फिर यारोबाम की मृत्यु हो गई, और लोगों ने उसे उसके पूर्वजों के शवों के पास दफनाया। और यारोबाम का बेटा नादाब अगला राजा बन गया।"</w:t>
      </w:r>
    </w:p>
    <w:p>
      <w:pPr/>
      <w:r>
        <w:rPr>
          <w:lang w:val="hi_IN" w:bidi="hi_IN"/>
        </w:rPr>
      </w:r>
      <w:r>
        <w:rPr>
          <w:lang w:val="hi_IN" w:bidi="hi_IN"/>
        </w:rPr>
        <w:t>अभिनय को रोकें। नादाब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मेरे पिता ने लंबे समय तक इस्राएल पर शासन किया, इसलिए वह एक अच्छे राजा रहे होंगे। मैं अपने पिता की तरह बनना चाहता हूँ; या</w:t>
      </w:r>
    </w:p>
    <w:p>
      <w:pPr>
        <w:pStyle w:val="ListBullet"/>
        <w:spacing w:line="240" w:lineRule="auto"/>
        <w:ind w:left="720"/>
      </w:pPr>
      <w:r>
        <w:rPr>
          <w:lang w:val="hi_IN" w:bidi="hi_IN"/>
        </w:rPr>
      </w:r>
      <w:r>
        <w:rPr>
          <w:lang w:val="hi_IN" w:bidi="hi_IN"/>
        </w:rPr>
        <w:t>मुझे याद है कि कैसे भविष्यद्वक्ता अहिय्याह ने कहा था कि इस्राएल का पुराना परमेश्वर, यहोवा, मेरे पिता को दण्ड देगा। लेकिन मेरे पिता लंबे समय तक राजा था, इसलिए शायद अहिय्याह गलत था; या</w:t>
      </w:r>
    </w:p>
    <w:p>
      <w:pPr>
        <w:pStyle w:val="ListBullet"/>
        <w:spacing w:line="240" w:lineRule="auto"/>
        <w:ind w:left="720"/>
      </w:pPr>
      <w:r>
        <w:rPr>
          <w:lang w:val="hi_IN" w:bidi="hi_IN"/>
        </w:rPr>
      </w:r>
      <w:r>
        <w:rPr>
          <w:lang w:val="hi_IN" w:bidi="hi_IN"/>
        </w:rPr>
        <w:t>ऐसा प्रतीत होता है कि मेरे पिता जिन देवताओं की आराधना करते थे, उन्होंने लंबे समय तक मेरे पिता को राजा बनाए रखने में सहायता की, इसलिए मैं भी उनकी आराधना करूँगा।</w:t>
      </w:r>
      <w:r>
        <w:rPr>
          <w:lang w:val="hi_IN" w:bidi="hi_IN"/>
        </w:rPr>
      </w:r>
    </w:p>
    <w:p>
      <w:pPr>
        <w:pStyle w:val="Heading3"/>
      </w:pPr>
      <w:r>
        <w:rPr>
          <w:lang w:val="hi_IN" w:bidi="hi_IN"/>
        </w:rPr>
        <w:t>आवश्यक जानकारी</w:t>
      </w:r>
    </w:p>
    <w:p>
      <w:pPr/>
      <w:r>
        <w:rPr>
          <w:lang w:val="hi_IN" w:bidi="hi_IN"/>
        </w:rPr>
      </w:r>
      <w:r>
        <w:rPr>
          <w:lang w:val="hi_IN" w:bidi="hi_IN"/>
        </w:rPr>
        <w:t>1 राजाओं 14:12–20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b/>
          <w:lang w:val="hi_IN" w:bidi="hi_IN"/>
        </w:rPr>
        <w:t>भविष्यद्वक्ता</w:t>
      </w:r>
      <w:r>
        <w:rPr>
          <w:lang w:val="hi_IN" w:bidi="hi_IN"/>
        </w:rPr>
        <w:t xml:space="preserve"> अहिय्याह यहोवा का एक </w:t>
      </w:r>
      <w:r>
        <w:rPr>
          <w:b/>
          <w:lang w:val="hi_IN" w:bidi="hi_IN"/>
        </w:rPr>
        <w:t>सेवक</w:t>
      </w:r>
      <w:r>
        <w:rPr>
          <w:lang w:val="hi_IN" w:bidi="hi_IN"/>
        </w:rPr>
        <w:t xml:space="preserve"> है। आपको याद होगा कि भविष्यद्वक्ता वह व्यक्ति होता है जो परमेश्वर की ओर से लोगों को संदेश देता है, और सेवक वह व्यक्ति होता है जो किसी अन्य व्यक्ति के लिए काम करता है। इस स्थिति में, अहिय्याह यहोवा का सेवक है क्योंकि वह वे काम करता है जो यहोवा उससे करने के लिए कहता है। भविष्यद्वक्ता और सेवक के लिए उन्हीं शब्दों या वाक्यांशों का उपयोग करें, जिनका उपयोग आपने पिछले भागों में समान परिस्थितियों में किया था। भविष्यद्वक्ता और सेवक मुख्य शब्दावली में हैं।</w:t>
      </w:r>
    </w:p>
    <w:p>
      <w:pPr/>
      <w:r>
        <w:rPr>
          <w:lang w:val="hi_IN" w:bidi="hi_IN"/>
        </w:rPr>
      </w:r>
      <w:r>
        <w:rPr>
          <w:lang w:val="hi_IN" w:bidi="hi_IN"/>
        </w:rPr>
        <w:t xml:space="preserve">अहिय्याह अबिय्याह को </w:t>
      </w:r>
      <w:r>
        <w:rPr>
          <w:b/>
          <w:lang w:val="hi_IN" w:bidi="hi_IN"/>
        </w:rPr>
        <w:t>बच्चा</w:t>
      </w:r>
      <w:r>
        <w:rPr>
          <w:lang w:val="hi_IN" w:bidi="hi_IN"/>
        </w:rPr>
        <w:t xml:space="preserve"> कहता है। मूल भाषा में, यह शब्द या तो किसी युवा पुरुष का या केवल कुछ महीनों के शिशु का बोध करा सकता है, इसलिए हम निश्चित नहीं हैं कि इस कहानी के समय अबिय्याह की आयु कितनी थी। अपने अनुवाद में, यदि संभव हो, तो इसका अनुवाद इस प्रकार करें जिससे यह भी न बताना पड़े कि इस कहानी में अबिय्याह की आयु कितनी है। यदि आपकी भाषा में इसके लिए कोई सामान्य शब्द नहीं है, तो आप केवल "तेरा बेटा" कह सकते हैं।</w:t>
      </w:r>
    </w:p>
    <w:p>
      <w:pPr/>
      <w:r>
        <w:rPr>
          <w:lang w:val="hi_IN" w:bidi="hi_IN"/>
        </w:rPr>
      </w:r>
      <w:r>
        <w:rPr>
          <w:lang w:val="hi_IN" w:bidi="hi_IN"/>
        </w:rPr>
        <w:t xml:space="preserve">अबिय्याह मर जाएगा। तब लोग अबिय्याह के लिए </w:t>
      </w:r>
      <w:r>
        <w:rPr>
          <w:b/>
          <w:lang w:val="hi_IN" w:bidi="hi_IN"/>
        </w:rPr>
        <w:t>विलाप करेंगे</w:t>
      </w:r>
      <w:r>
        <w:rPr>
          <w:lang w:val="hi_IN" w:bidi="hi_IN"/>
        </w:rPr>
        <w:t xml:space="preserve"> और उसे </w:t>
      </w:r>
      <w:r>
        <w:rPr>
          <w:b/>
          <w:lang w:val="hi_IN" w:bidi="hi_IN"/>
        </w:rPr>
        <w:t>दफनाएँगे</w:t>
      </w:r>
      <w:r>
        <w:rPr>
          <w:lang w:val="hi_IN" w:bidi="hi_IN"/>
        </w:rPr>
        <w:t>। विलाप करने का अर्थ जोर से रोना या चिल्लाना है। प्राचीन इस्राएल में, लोग प्रायः किसी महत्वपूर्ण व्यक्ति, जैसे कि राजा के बेटे, के शरीर को कब्र में दफनाते थे, जो कि एक विशेष गुफा या कमरा होता है जिसे लोगों ने किसी बड़ी चट्टान में तराशा होता था। विलाप करने और दफनाने के लिए उन्हीं शब्दों या वाक्यांशों का उपयोग करें जिनका उपयोग आपने पिछले भागों में किया है।</w:t>
      </w:r>
    </w:p>
    <w:p>
      <w:pPr/>
      <w:r>
        <w:rPr>
          <w:lang w:val="hi_IN" w:bidi="hi_IN"/>
        </w:rPr>
      </w:r>
      <w:r>
        <w:rPr>
          <w:lang w:val="hi_IN" w:bidi="hi_IN"/>
        </w:rPr>
        <w:t xml:space="preserve">अबिय्याह </w:t>
      </w:r>
      <w:r>
        <w:rPr>
          <w:b/>
          <w:lang w:val="hi_IN" w:bidi="hi_IN"/>
        </w:rPr>
        <w:t>यारोबाम के घराने</w:t>
      </w:r>
      <w:r>
        <w:rPr>
          <w:lang w:val="hi_IN" w:bidi="hi_IN"/>
        </w:rPr>
        <w:t xml:space="preserve"> में एकमात्र ऐसा व्यक्ति है जिसने इस्राएल के परमेश्वर यहोवा को प्रसन्न करने के लिए कुछ किया है। बाइबल में, लोग एक ही घर में रहने वाले हर व्यक्ति को "घराने" या "घर" कहकर बुलाते थे। इसलिए यारोबाम के घराने का अर्थ उन सभी लोगों से था जो यारोबाम के घर में रहते थे। लेकिन लोग घराना, या घर शब्द का उपयोग संबंधित लोगों के एक बड़े समूह के लिए भी कर सकते हैं। इसलिए यहाँ, यारोबाम के घराने का अर्थ यारोबाम के उन सभी पूर्वजों या परिवार से था जो यारोबाम से आए थे। "यारोबाम के घराने" के लिए उसी शब्द या वाक्यांश का उपयोग करें जिसका उपयोग आपने पिछले भागों में किया है। घराने के बारे में अधिक जानकारी के लिए, मुख्य शब्दावली देखें।</w:t>
      </w:r>
    </w:p>
    <w:p>
      <w:pPr/>
      <w:r>
        <w:rPr>
          <w:lang w:val="hi_IN" w:bidi="hi_IN"/>
        </w:rPr>
      </w:r>
      <w:r>
        <w:rPr>
          <w:lang w:val="hi_IN" w:bidi="hi_IN"/>
        </w:rPr>
        <w:t xml:space="preserve">अहिय्याह परमेश्वर के बारे में बात करने के लिए विशेष वाक्यांश "यहोवा, इस्राएल का परमेश्वर" का उपयोग करता है। </w:t>
      </w:r>
      <w:r>
        <w:rPr>
          <w:b/>
          <w:lang w:val="hi_IN" w:bidi="hi_IN"/>
        </w:rPr>
        <w:t>परमेश्वर</w:t>
      </w:r>
      <w:r>
        <w:rPr>
          <w:lang w:val="hi_IN" w:bidi="hi_IN"/>
        </w:rPr>
        <w:t xml:space="preserve"> वह सामान्य नाम है जिसका उपयोग लोग उस सबसे शक्तिशाली आत्मिक प्राणी के बारे में बात करने के लिए करते हैं जिसने सब कुछ बनाया है, और </w:t>
      </w:r>
      <w:r>
        <w:rPr>
          <w:b/>
          <w:lang w:val="hi_IN" w:bidi="hi_IN"/>
        </w:rPr>
        <w:t>यहोवा</w:t>
      </w:r>
      <w:r>
        <w:rPr>
          <w:lang w:val="hi_IN" w:bidi="hi_IN"/>
        </w:rPr>
        <w:t xml:space="preserve"> वह नाम है जो परमेश्वर अपने आप को देता है। जब लोग यहोवा नाम सुनते हैं, तो उन्हें विशेष रूप से वाचा का स्मरण होता है, वह विशेष प्रतिज्ञा जो परमेश्वर ने मूसा के समय में इस्राएलियों के साथ बाँधी थी। </w:t>
      </w:r>
      <w:r>
        <w:rPr>
          <w:b/>
          <w:lang w:val="hi_IN" w:bidi="hi_IN"/>
        </w:rPr>
        <w:t>इस्राएल</w:t>
      </w:r>
      <w:r>
        <w:rPr>
          <w:lang w:val="hi_IN" w:bidi="hi_IN"/>
        </w:rPr>
        <w:t xml:space="preserve"> नाम अब्राहम के पोते इस्राएल से आया है। अब्राहम इस्राएलियों का पहला पूर्वज था। अब्राहम के पोते का नाम याकूब था, लेकिन बाद में परमेश्वर ने उसे इस्राएल नाम दिया। लोग याकूब के सभी वंशजों को "इस्राएली" कहते हैं। परमेश्वर, यहोवा और इस्राएल के लिए उन्हीं शब्दों या वाक्यांशों का उपयोग करें जिनका उपयोग आपने पिछले भागों में किया है। परमेश्वर, यहोवा और इस्राएल के बारे में अधिक जानकारी के लिए, मुख्य शब्दावली देखें।</w:t>
      </w:r>
    </w:p>
    <w:p>
      <w:pPr/>
      <w:r>
        <w:rPr>
          <w:lang w:val="hi_IN" w:bidi="hi_IN"/>
        </w:rPr>
      </w:r>
      <w:r>
        <w:rPr>
          <w:lang w:val="hi_IN" w:bidi="hi_IN"/>
        </w:rPr>
        <w:t xml:space="preserve">यहोवा इस्राएल पर एक नया </w:t>
      </w:r>
      <w:r>
        <w:rPr>
          <w:b/>
          <w:lang w:val="hi_IN" w:bidi="hi_IN"/>
        </w:rPr>
        <w:t>राजा</w:t>
      </w:r>
      <w:r>
        <w:rPr>
          <w:lang w:val="hi_IN" w:bidi="hi_IN"/>
        </w:rPr>
        <w:t xml:space="preserve"> खड़ा करेगा। राजा के लिए उसी शब्द या वाक्यांश का उपयोग करें जिसका उपयोग आपने पहले किया है, और अधिक जानकारी के लिए मुख्य शब्दावली में राजा देखें।</w:t>
      </w:r>
    </w:p>
    <w:p>
      <w:pPr/>
      <w:r>
        <w:rPr>
          <w:lang w:val="hi_IN" w:bidi="hi_IN"/>
        </w:rPr>
      </w:r>
      <w:r>
        <w:rPr>
          <w:lang w:val="hi_IN" w:bidi="hi_IN"/>
        </w:rPr>
        <w:t>अहिय्याह कहता है कि यहोवा इस्राएलियों को इस अच्छी भूमि से उखाड़ फेंकेगा जो यहोवा ने उनके पूर्वजों को दी थी। यह विशेष भाषा है जिसका अर्थ है कि परमेश्वर लोगों को इस अच्छी और समृद्ध भूमि से दूर ले जाएगा, या लोगों को भूमि छोड़ने के लिए विवश करेगा।</w:t>
      </w:r>
    </w:p>
    <w:p>
      <w:pPr/>
      <w:r>
        <w:rPr>
          <w:lang w:val="hi_IN" w:bidi="hi_IN"/>
        </w:rPr>
      </w:r>
      <w:r>
        <w:rPr>
          <w:lang w:val="hi_IN" w:bidi="hi_IN"/>
        </w:rPr>
        <w:t xml:space="preserve">यहाँ रुकें और समूह में चर्चा करें कि आप </w:t>
      </w:r>
      <w:r>
        <w:rPr>
          <w:b/>
          <w:lang w:val="hi_IN" w:bidi="hi_IN"/>
        </w:rPr>
        <w:t>उखाड़</w:t>
      </w:r>
      <w:r>
        <w:rPr>
          <w:lang w:val="hi_IN" w:bidi="hi_IN"/>
        </w:rPr>
        <w:t xml:space="preserve"> फेंकने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यहोवा ने यह भूमि इस्राएलियों के </w:t>
      </w:r>
      <w:r>
        <w:rPr>
          <w:b/>
          <w:lang w:val="hi_IN" w:bidi="hi_IN"/>
        </w:rPr>
        <w:t>पितरों</w:t>
      </w:r>
      <w:r>
        <w:rPr>
          <w:lang w:val="hi_IN" w:bidi="hi_IN"/>
        </w:rPr>
        <w:t xml:space="preserve"> को दी थी। इसका अर्थ इन लोगों के वास्तविक पिता नहीं है, बल्कि उनके पूर्वज या पुरखे हैं। पितरों के लिए उसी शब्द या वाक्यांश का उपयोग करें जिसका उपयोग आपने पिछले भागों में किया है।</w:t>
      </w:r>
    </w:p>
    <w:p>
      <w:pPr/>
      <w:r>
        <w:rPr>
          <w:lang w:val="hi_IN" w:bidi="hi_IN"/>
        </w:rPr>
      </w:r>
      <w:r>
        <w:rPr>
          <w:lang w:val="hi_IN" w:bidi="hi_IN"/>
        </w:rPr>
        <w:t xml:space="preserve">यहोवा इस्राएलियों को </w:t>
      </w:r>
      <w:r>
        <w:rPr>
          <w:b/>
          <w:lang w:val="hi_IN" w:bidi="hi_IN"/>
        </w:rPr>
        <w:t>फरात</w:t>
      </w:r>
      <w:r>
        <w:rPr>
          <w:lang w:val="hi_IN" w:bidi="hi_IN"/>
        </w:rPr>
        <w:t xml:space="preserve"> के दूसरी ओर रहने के लिए विवश करेगा। मूल भाषा में, इस शब्द का अर्थ केवल "नदी" है, किंतु हम जानते हैं कि यह फरात नदी को संदर्भित करता है। फरात इस्राएल के पूर्व में एक बहुत बड़ी नदी है जो इस्राएल के एक शक्तिशाली शत्रु, बाल के लिए पानी का एक महत्वपूर्ण स्रोत थी। फरात के लिए उसी शब्द या वाक्यांश का उपयोग करें जिसका उपयोग आपने पिछले भागों में किया है।</w:t>
      </w:r>
    </w:p>
    <w:p>
      <w:pPr/>
      <w:r>
        <w:rPr>
          <w:lang w:val="hi_IN" w:bidi="hi_IN"/>
        </w:rPr>
      </w:r>
      <w:r>
        <w:rPr>
          <w:lang w:val="hi_IN" w:bidi="hi_IN"/>
        </w:rPr>
        <w:t>इस्राएल के लोगों ने अशेरा के खंभे बनाए। अशेरा उस देवी का नाम है जिसकी आराधना यहूदा के आसपास की जातियों के कई लोग करते थे। पुरुष देवता का नाम बाल है।</w:t>
      </w:r>
    </w:p>
    <w:p>
      <w:pPr/>
      <w:r>
        <w:rPr>
          <w:lang w:val="hi_IN" w:bidi="hi_IN"/>
        </w:rPr>
      </w:r>
      <w:r>
        <w:rPr>
          <w:lang w:val="hi_IN" w:bidi="hi_IN"/>
        </w:rPr>
        <w:t xml:space="preserve">यहाँ रुकें और समूह में चर्चा करें कि आप </w:t>
      </w:r>
      <w:r>
        <w:rPr>
          <w:b/>
          <w:lang w:val="hi_IN" w:bidi="hi_IN"/>
        </w:rPr>
        <w:t>अशेरा खंभों</w:t>
      </w:r>
      <w:r>
        <w:rPr>
          <w:lang w:val="hi_IN" w:bidi="hi_IN"/>
        </w:rPr>
        <w:t xml:space="preserve"> के लिए किस शब्द या वाक्यांश का उपयोग करेंगे। अशेरा के बारे में अधिक जानकारी के लिए, मुख्य शब्दावली में बाल देखें। इस ऑडियो को यहाँ रोकें।</w:t>
      </w:r>
    </w:p>
    <w:p>
      <w:pPr/>
      <w:r>
        <w:rPr>
          <w:lang w:val="hi_IN" w:bidi="hi_IN"/>
        </w:rPr>
      </w:r>
      <w:r>
        <w:rPr>
          <w:lang w:val="hi_IN" w:bidi="hi_IN"/>
        </w:rPr>
        <w:t xml:space="preserve">यहोवा इस्राएल को उन </w:t>
      </w:r>
      <w:r>
        <w:rPr>
          <w:b/>
          <w:lang w:val="hi_IN" w:bidi="hi_IN"/>
        </w:rPr>
        <w:t>पापों</w:t>
      </w:r>
      <w:r>
        <w:rPr>
          <w:lang w:val="hi_IN" w:bidi="hi_IN"/>
        </w:rPr>
        <w:t xml:space="preserve"> के कारण त्याग देगा जो यारोबाम ने किए थे। जब कोई पाप करता है, तो वह परमेश्वर की आज्ञा का उल्लंघन करता है। पाप के लिए उसी शब्द या वाक्यांश का उपयोग करें जिसका उपयोग आपने पहले किया है, और अधिक जानकारी के लिए मुख्य शब्दावली में पाप देखें।</w:t>
      </w:r>
    </w:p>
    <w:p>
      <w:pPr/>
      <w:r>
        <w:rPr>
          <w:lang w:val="hi_IN" w:bidi="hi_IN"/>
        </w:rPr>
      </w:r>
      <w:r>
        <w:rPr>
          <w:lang w:val="hi_IN" w:bidi="hi_IN"/>
        </w:rPr>
        <w:t>जब यारोबाम की पत्नी घर गई, जैसे ही वह घर की डेवढ़ी पर आई, अबिय्याह मर गया। डेवढ़ी किसी द्वार का निचला भाग या घर की दीवार में वह खुला स्थान होती है जहाँ से लोग प्रवेश करते हैं।</w:t>
      </w:r>
    </w:p>
    <w:p>
      <w:pPr/>
      <w:r>
        <w:rPr>
          <w:lang w:val="hi_IN" w:bidi="hi_IN"/>
        </w:rPr>
      </w:r>
      <w:r>
        <w:rPr>
          <w:lang w:val="hi_IN" w:bidi="hi_IN"/>
        </w:rPr>
        <w:t xml:space="preserve">यहाँ रुकें और समूह में चर्चा करें कि आप </w:t>
      </w:r>
      <w:r>
        <w:rPr>
          <w:b/>
          <w:lang w:val="hi_IN" w:bidi="hi_IN"/>
        </w:rPr>
        <w:t>चौखट</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यारोबाम की मृत्यु से पहले उसने 22 वर्षों तक </w:t>
      </w:r>
      <w:r>
        <w:rPr>
          <w:b/>
          <w:lang w:val="hi_IN" w:bidi="hi_IN"/>
        </w:rPr>
        <w:t>राज्य किया</w:t>
      </w:r>
      <w:r>
        <w:rPr>
          <w:lang w:val="hi_IN" w:bidi="hi_IN"/>
        </w:rPr>
        <w:t>। राज्य करने का अर्थ राजा होना और देश पर शासन करने का अधिकार तथा सामर्थ्य होना है। राज्य करने के लिए उसी शब्द या वाक्यांश का उपयोग करें जिसका उपयोग आपने पिछले भागों में किया है।</w:t>
      </w:r>
    </w:p>
    <w:p>
      <w:pPr/>
      <w:r>
        <w:rPr>
          <w:lang w:val="hi_IN" w:bidi="hi_IN"/>
        </w:rPr>
      </w:r>
      <w:r>
        <w:rPr>
          <w:lang w:val="hi_IN" w:bidi="hi_IN"/>
        </w:rPr>
        <w:t>किसी ने "इस्राएल के राजाओं के इतिहास की पुस्तक" में वह सब कुछ लिख लिया जो यारोबाम ने किया था। अब यह पुस्तक हमारे पास नहीं है। उस समय, लोग चर्मपत्र या पशुओं की त्वचा की लंबी चादरों पर इतिहास लिखते थे, जिन्हें वे कुंडलपत्र कहते थे। कुंडलपत्र या पुस्तक के लिए उसी शब्द या वाक्यांश का उपयोग करें जिसका उपयोग आपने पहले किया है, और कुंडलपत्र के बारे में अधिक जानकारी के लिए मुख्य शब्दावली देखें।</w:t>
      </w:r>
    </w:p>
    <w:p>
      <w:pPr/>
      <w:r>
        <w:rPr>
          <w:lang w:val="hi_IN" w:bidi="hi_IN"/>
        </w:rPr>
      </w:r>
      <w:r>
        <w:rPr>
          <w:lang w:val="hi_IN" w:bidi="hi_IN"/>
        </w:rPr>
        <w:t>यहाँ रुकें और यदि आवश्यक हो, तो एक कुंडलपत्र की तस्वीर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14:21–31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14:21–31 को सुनें और अपने मन में रखें।</w:t>
      </w:r>
    </w:p>
    <w:p>
      <w:pPr/>
      <w:r>
        <w:rPr>
          <w:lang w:val="hi_IN" w:bidi="hi_IN"/>
        </w:rPr>
      </w:r>
      <w:r>
        <w:rPr>
          <w:lang w:val="hi_IN" w:bidi="hi_IN"/>
        </w:rPr>
        <w:t>यदि सम्भव हो, तो 1 राजाओं 14:21–31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राजाओं 14:21–31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में, हमने यारोबाम के बारे में सुना, जो इस्राएल के उत्तरी राज्य का राजा था। और अब, इस कहानी में, हम रहबाम के बारे में सुनेंगे, जो उस समय यहूदा के दक्षिणी राज्य का राजा था।</w:t>
      </w:r>
    </w:p>
    <w:p>
      <w:pPr/>
      <w:r>
        <w:rPr>
          <w:lang w:val="hi_IN" w:bidi="hi_IN"/>
        </w:rPr>
      </w:r>
      <w:r>
        <w:rPr>
          <w:lang w:val="hi_IN" w:bidi="hi_IN"/>
        </w:rPr>
        <w:t>यहाँ रुकें और सुनें: यदि आपने पहले से 2 इतिहास 12:1–16 का अनुवाद कर लिया है, जिसमें इसी कहानी के समान जानकारी दी गई है, तो समूह के रूप में उस अंश के अपने अनुवाद को सुनें। इस ऑडियो को यहाँ रोकें।</w:t>
      </w:r>
    </w:p>
    <w:p>
      <w:pPr/>
      <w:r>
        <w:rPr>
          <w:lang w:val="hi_IN" w:bidi="hi_IN"/>
        </w:rPr>
      </w:r>
      <w:r>
        <w:rPr>
          <w:lang w:val="hi_IN" w:bidi="hi_IN"/>
        </w:rPr>
        <w:t>रहबाम सुलैमान का पुत्र था। आपको याद होगा कि राजा सुलैमान इस्राएल के दूसरे राजा थे, इससे पहले कि इस्राएल दो राज्यों में विभाजित हो गया। रहबाम 41 वर्ष का था जब वह यहूदा के दक्षिणी राज्य का राजा बना, और रहबाम 17 वर्षों तक राजा रहा। रहबाम यरूशलेम में रहता था, जहाँ रहबाम के दादा, राजा दाऊद ने राजा दाऊद का महल बनाया था और जहाँ राजा सुलैमान ने यहोवा का मंदिर बनाया था। कहानीकार हमें याद दिलाता है कि यहोवा ने इस्राएल के सभी गोत्रों में से विशेष रूप से यरूशलेम नगर को उस स्थान के रूप में चुना था जहाँ लोग यहोवा की आराधना करने के लिए आएँगे।</w:t>
      </w:r>
    </w:p>
    <w:p>
      <w:pPr/>
      <w:r>
        <w:rPr>
          <w:lang w:val="hi_IN" w:bidi="hi_IN"/>
        </w:rPr>
      </w:r>
      <w:r>
        <w:rPr>
          <w:lang w:val="hi_IN" w:bidi="hi_IN"/>
        </w:rPr>
        <w:t>एक समूह के तौर पर यहाँ रुकें और इस्राएल का नक्शा देखें। इस्राएल के उत्तरी राज्य और यहूदा के दक्षिणी राज्य को ढूँढें। साथ ही, यहूदा में यरूशलेम नगर को ढूँढें। इस ऑडियो को यहाँ रोकें।</w:t>
      </w:r>
    </w:p>
    <w:p>
      <w:pPr/>
      <w:r>
        <w:rPr>
          <w:lang w:val="hi_IN" w:bidi="hi_IN"/>
        </w:rPr>
      </w:r>
      <w:r>
        <w:rPr>
          <w:lang w:val="hi_IN" w:bidi="hi_IN"/>
        </w:rPr>
        <w:t>रहबाम की माता नामाह थी। आपको याद होगा कि राजा सुलैमान की बहुत सी पत्नियाँ थीं, और उनमें से कई पत्नियाँ इस्राएली नहीं थीं। नामाह अम्मोनी लोगों में से थी। अम्मोनी अब्राहम के भतीजे लूत के वंशज थे। अम्मोनी यहूदा के पूर्व की भूमि में रहते थे।</w:t>
      </w:r>
    </w:p>
    <w:p>
      <w:pPr/>
      <w:r>
        <w:rPr>
          <w:lang w:val="hi_IN" w:bidi="hi_IN"/>
        </w:rPr>
      </w:r>
      <w:r>
        <w:rPr>
          <w:lang w:val="hi_IN" w:bidi="hi_IN"/>
        </w:rPr>
        <w:t>समूह के रूप में यहाँ रुकें और फिर से इस्राएल का नक्शा देखें। यहूदा के पूर्व में अम्मोन देश को ढूँढें। इस ऑडियो को यहाँ रोकें।</w:t>
      </w:r>
    </w:p>
    <w:p>
      <w:pPr/>
      <w:r>
        <w:rPr>
          <w:lang w:val="hi_IN" w:bidi="hi_IN"/>
        </w:rPr>
      </w:r>
      <w:r>
        <w:rPr>
          <w:lang w:val="hi_IN" w:bidi="hi_IN"/>
        </w:rPr>
        <w:t>जब रहबाम राजा था, तब यहूदा के लोगों ने ऐसे बहुत से बुरे काम किए जिन्हें यहोवा ने करने से मना किया था। इससे यहोवा को बहुत जलन हुई। कहानीकार कहता है कि रहबाम के शासनकाल में यहूदा के लोगों ने अपने पूर्वजों से भी अधिक पाप किए।</w:t>
      </w:r>
    </w:p>
    <w:p>
      <w:pPr/>
      <w:r>
        <w:rPr>
          <w:lang w:val="hi_IN" w:bidi="hi_IN"/>
        </w:rPr>
      </w:r>
      <w:r>
        <w:rPr>
          <w:lang w:val="hi_IN" w:bidi="hi_IN"/>
        </w:rPr>
        <w:t>यहूदा के लोगों ने पूरे राज्य में अलग-अलग स्थानों पर ऊँचे स्थान या धार्मिक स्थल बनाए, जहाँ लोग दूसरे देवताओं की आराधना कर सकते थे। लोगों ने बाल देवता की आराधना करने के लिए खंभे या पत्थर भी स्थापित किए और अशेरा देवी की आराधना करने के लिए मूर्तियाँ भी स्थापित कीं। बाल और अशेरा वे देवता थे जिनकी आराधना उन दूसरे देशों के लोग करते थे जो इस्राएल और यहोवा के शत्रु थे। कहानीकार कहता है कि यहूदा के लोगों ने इन मूर्तियों को हर ऊँची पहाड़ी पर और हर हरे पेड़ के नीचे लगाया था। ये उस तरह के स्थान हैं जहाँ इस्राएलियों के शत्रु मूर्तियों की आराधना करते थे, और इसलिए इस्राएलियों ने भी ऐसा ही किया।</w:t>
      </w:r>
    </w:p>
    <w:p>
      <w:pPr/>
      <w:r>
        <w:rPr>
          <w:lang w:val="hi_IN" w:bidi="hi_IN"/>
        </w:rPr>
      </w:r>
      <w:r>
        <w:rPr>
          <w:lang w:val="hi_IN" w:bidi="hi_IN"/>
        </w:rPr>
        <w:t>यहाँ रुकें और समूह में इस प्रश्न पर चर्चा करें: आपकी संस्कृति में लोग किन देवताओं या आत्माओं की आराधना करते हैं? लोग आराधना के लिए किस प्रकार के काम करते हैं, और वे काम कहाँ करते हैं? इस ऑडियो को यहाँ रोकें।</w:t>
      </w:r>
    </w:p>
    <w:p>
      <w:pPr/>
      <w:r>
        <w:rPr>
          <w:lang w:val="hi_IN" w:bidi="hi_IN"/>
        </w:rPr>
      </w:r>
      <w:r>
        <w:rPr>
          <w:lang w:val="hi_IN" w:bidi="hi_IN"/>
        </w:rPr>
        <w:t>इस समय यहूदा में पुरुष मंदिर-वेश्यागामी भी मौजूद थी। मंदिर-वेश्यागामी वे लोग थे जो इन मूर्तिपूजक देवताओं का सम्मान या आराधना करने के लिए अशोभनीय यौन कार्य करते थे। इन वेश्याओं में पुरुष और स्त्रियाँ दोनों शामिल हो सकते थे। कहानीकार हमें याद दिलाता है कि इस्राएलियों के आने से पहले इस देश में रहने वाले लोगों ने ये सभी बुरे काम किए थे। और अब इस्राएली उन लोगों की तरह व्यवहार कर रहे हैं।</w:t>
      </w:r>
    </w:p>
    <w:p>
      <w:pPr/>
      <w:r>
        <w:rPr>
          <w:lang w:val="hi_IN" w:bidi="hi_IN"/>
        </w:rPr>
      </w:r>
      <w:r>
        <w:rPr>
          <w:lang w:val="hi_IN" w:bidi="hi_IN"/>
        </w:rPr>
        <w:t>अब कहानीकार एक विशेष कहानी बताता है कि यहूदा में लोगों द्वारा किए गए बुरे कामों के कारण क्या हुआ। रहबाम के राजा होने के पाँचवें वर्ष में, मिस्र का राजा शीशक यरूशलेम पर आक्रमण करने के लिए मिस्र से आया। हम 2 इतिहास 12:1–16 में यही कहानी सुनते हैं, जहाँ हमें पता चलता है कि जब शीशक आया, तो यहोवा ने रहबाम के पास यह संदेश भेजा कि क्योंकि यहूदा ने यहोवा को त्याग दिया है, इसलिए अब यहोवा भी यहूदा को त्याग देगा और शीशक को यरूशलेम को नष्ट करने की अनुमति देगा। लेकिन जब रहबाम और यहूदा के अन्य अगुवों ने यह बात सुनी, तो उन्होंने अपने आप को बहुत नम्र किया और उन्हें बहुत पछतावा हुआ, इसलिए यहोवा ने कहा कि वह शीशक को यरूशलेम को नष्ट करने नहीं देगा। इसके बजाय, शीशक यहोवा के मंदिर और राजा के महल से सारा खजाना, अर्थात् सभी कीमती वस्तुएँ, ले गया। इन चीज़ों में सुलैमान ने जो सोने की ढालें बनाई थीं, वे भी शामिल थीं। और इसलिए राजा रहबाम ने पीतल की नई ढालें बनवाईं, जो सोने की तुलना में बहुत कम महंगी थीं। फिर रहबाम ने ये ढालें पहरुए के अधिकारियों को दे दीं, जो राजा के महल के द्वार की रखवाली करते थे। और जब भी राजा यहोवा के भवन, अर्थात मंदिर जाता था, तो पहरेदार उन ढालों को अपने साथ लेकर जाते थे और फिर उन्हें पहरेदार की कोठरी में वापस लाते थे।</w:t>
      </w:r>
    </w:p>
    <w:p>
      <w:pPr/>
      <w:r>
        <w:rPr>
          <w:lang w:val="hi_IN" w:bidi="hi_IN"/>
        </w:rPr>
      </w:r>
      <w:r>
        <w:rPr>
          <w:lang w:val="hi_IN" w:bidi="hi_IN"/>
        </w:rPr>
        <w:t>यहाँ रुकें और ऐसा नक्शा देखें जो मिस्र और इस्राएल दोनों को दिखाता है। इस ऑडियो को यहाँ रोकें।</w:t>
      </w:r>
    </w:p>
    <w:p>
      <w:pPr/>
      <w:r>
        <w:rPr>
          <w:lang w:val="hi_IN" w:bidi="hi_IN"/>
        </w:rPr>
      </w:r>
      <w:r>
        <w:rPr>
          <w:lang w:val="hi_IN" w:bidi="hi_IN"/>
        </w:rPr>
        <w:t>कहानीकार कहता है कि जब रहबाम राजा था, तब रहबाम ने जो भी काम किए थे, वे “यहूदा के राजाओं के इतिहास की पुस्तक” में हैं। इसका अर्थ है कि किसी ने यह सारी जानकारी लिखकर रखी, ताकि लोग इसे भूल न जाएँ। हालाँकि, हम जानते हैं कि दुर्भाग्यवश ये लेख अब मौजूद नहीं हैं, इसलिए हम इन्हें पढ़कर रहबाम के बारे में और अधिक नहीं जान सकते। हालाँकि, कहानीकार हमें यह याद दिलाता है कि रहबाम का उत्तरी इस्राएल राज्य के राजा यारोबाम के साथ हमेशा युद्ध चलता रहता था।</w:t>
      </w:r>
    </w:p>
    <w:p>
      <w:pPr/>
      <w:r>
        <w:rPr>
          <w:lang w:val="hi_IN" w:bidi="hi_IN"/>
        </w:rPr>
      </w:r>
      <w:r>
        <w:rPr>
          <w:lang w:val="hi_IN" w:bidi="hi_IN"/>
        </w:rPr>
        <w:t>यहाँ रुकें और समूह में इस प्रश्न पर चर्चा करें: कुछ ऐसे लोगों की एक कहानी सुनाएँ जो शत्रु हैं और ऐसा लगता है कि वे लंबे समय तक एक-दूसरे से लड़ते रहते हैं। इस ऑडियो को यहाँ रोकें।</w:t>
      </w:r>
    </w:p>
    <w:p>
      <w:pPr/>
      <w:r>
        <w:rPr>
          <w:lang w:val="hi_IN" w:bidi="hi_IN"/>
        </w:rPr>
      </w:r>
      <w:r>
        <w:rPr>
          <w:lang w:val="hi_IN" w:bidi="hi_IN"/>
        </w:rPr>
        <w:t>आखिरकार, रहबाम मर गया, और लोगों ने उसके शरीर को यरूशलेम के पुराने हिस्से में रहबाम के पूर्वजों के पास दफनाया, जिसे लोग दाऊद नगर कहते थे। एक बार फिर, कहानीकार हमें याद दिलाता है कि रहबाम की माता नामाह, एक अम्मोनी थी। और फिर रहबाम का पुत्र अबिय्याह यहूदा का अगला राजा बना।</w:t>
      </w:r>
      <w:r>
        <w:rPr>
          <w:lang w:val="hi_IN" w:bidi="hi_IN"/>
        </w:rPr>
      </w:r>
    </w:p>
    <w:p>
      <w:pPr>
        <w:pStyle w:val="Heading3"/>
      </w:pPr>
      <w:r>
        <w:rPr>
          <w:lang w:val="hi_IN" w:bidi="hi_IN"/>
        </w:rPr>
        <w:t>घटनाओं को समझाना</w:t>
      </w:r>
    </w:p>
    <w:p>
      <w:pPr/>
      <w:r>
        <w:rPr>
          <w:lang w:val="hi_IN" w:bidi="hi_IN"/>
        </w:rPr>
      </w:r>
      <w:r>
        <w:rPr>
          <w:lang w:val="hi_IN" w:bidi="hi_IN"/>
        </w:rPr>
        <w:t>1 राजाओं 14:21–31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कहानीकार राजा रहबाम का परिचय देता है। हमें पता चलता है कि रहबाम के माता-पिता कौन थे, और रहबाम ने यरूशलेम में कितने समय तक शासन किया।</w:t>
      </w:r>
    </w:p>
    <w:p>
      <w:pPr/>
      <w:r>
        <w:rPr>
          <w:lang w:val="hi_IN" w:bidi="hi_IN"/>
        </w:rPr>
      </w:r>
      <w:r>
        <w:rPr>
          <w:b/>
          <w:lang w:val="hi_IN" w:bidi="hi_IN"/>
        </w:rPr>
        <w:t>दूसरे दृश्य में:</w:t>
      </w:r>
      <w:r>
        <w:rPr>
          <w:lang w:val="hi_IN" w:bidi="hi_IN"/>
        </w:rPr>
        <w:t xml:space="preserve"> हम उन बुरे कामों के बारे में सीखते हैं जो रहबाम के राजा होने के समय यहूदा के लोगों ने किए, इनमें यह भी शामिल है कि लोगों ने मूर्तियों की पूजा की और वेश्यावृत्ति की, ठीक वैसे ही जैसे उन लोगों के समूह करते थे जिन्हें यहोवा ने इस देश से बाहर निकाल दिया था, जब इस्राएली यहाँ आए थे।</w:t>
      </w:r>
    </w:p>
    <w:p>
      <w:pPr/>
      <w:r>
        <w:rPr>
          <w:lang w:val="hi_IN" w:bidi="hi_IN"/>
        </w:rPr>
      </w:r>
      <w:r>
        <w:rPr>
          <w:b/>
          <w:lang w:val="hi_IN" w:bidi="hi_IN"/>
        </w:rPr>
        <w:t>तीसरे दृश्य में:</w:t>
      </w:r>
      <w:r>
        <w:rPr>
          <w:lang w:val="hi_IN" w:bidi="hi_IN"/>
        </w:rPr>
        <w:t xml:space="preserve"> मिस्र के राजा शीशक ने यरूशलेम पर आक्रमण किया और यहोवा के मंदिर तथा राजा के महल से सारा खजाना लूट लिया, इसमें वे सोने की ढालें भी शामिल थीं, जिन्हें सुलैमान ने बनवाया था। इसलिए राजा रहबाम ने इसके बजाय पीतल की ढालें बनाईं।</w:t>
      </w:r>
    </w:p>
    <w:p>
      <w:pPr/>
      <w:r>
        <w:rPr>
          <w:lang w:val="hi_IN" w:bidi="hi_IN"/>
        </w:rPr>
      </w:r>
      <w:r>
        <w:rPr>
          <w:b/>
          <w:lang w:val="hi_IN" w:bidi="hi_IN"/>
        </w:rPr>
        <w:t>चौथे दृश्य में:</w:t>
      </w:r>
      <w:r>
        <w:rPr>
          <w:lang w:val="hi_IN" w:bidi="hi_IN"/>
        </w:rPr>
        <w:t xml:space="preserve"> रहबाम के राजा रहने के दौरान, राजा रहबाम और राजा यारोबाम के बीच हमेशा युद्ध होता रहा। फिर रहबाम की मृत्यु हुई, और अबिय्याह अगला राजा बना।</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रहबाम, यहूदा का राजा</w:t>
      </w:r>
    </w:p>
    <w:p>
      <w:pPr>
        <w:pStyle w:val="ListBullet"/>
        <w:spacing w:line="240" w:lineRule="auto"/>
        <w:ind w:left="720"/>
      </w:pPr>
      <w:r>
        <w:rPr>
          <w:lang w:val="hi_IN" w:bidi="hi_IN"/>
        </w:rPr>
      </w:r>
      <w:r>
        <w:rPr>
          <w:lang w:val="hi_IN" w:bidi="hi_IN"/>
        </w:rPr>
        <w:t>रहबाम का पिता सुलैमान</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 के गोत्र</w:t>
      </w:r>
    </w:p>
    <w:p>
      <w:pPr>
        <w:pStyle w:val="ListBullet"/>
        <w:spacing w:line="240" w:lineRule="auto"/>
        <w:ind w:left="720"/>
      </w:pPr>
      <w:r>
        <w:rPr>
          <w:lang w:val="hi_IN" w:bidi="hi_IN"/>
        </w:rPr>
      </w:r>
      <w:r>
        <w:rPr>
          <w:lang w:val="hi_IN" w:bidi="hi_IN"/>
        </w:rPr>
        <w:t>रहबाम की माता नामाह, जो एक अम्मोनी है</w:t>
      </w:r>
    </w:p>
    <w:p>
      <w:pPr>
        <w:pStyle w:val="ListBullet"/>
        <w:spacing w:line="240" w:lineRule="auto"/>
        <w:ind w:left="720"/>
      </w:pPr>
      <w:r>
        <w:rPr>
          <w:lang w:val="hi_IN" w:bidi="hi_IN"/>
        </w:rPr>
      </w:r>
      <w:r>
        <w:rPr>
          <w:lang w:val="hi_IN" w:bidi="hi_IN"/>
        </w:rPr>
        <w:t>यहूदा के लोग</w:t>
      </w:r>
    </w:p>
    <w:p>
      <w:pPr>
        <w:pStyle w:val="ListBullet"/>
        <w:spacing w:line="240" w:lineRule="auto"/>
        <w:ind w:left="720"/>
      </w:pPr>
      <w:r>
        <w:rPr>
          <w:lang w:val="hi_IN" w:bidi="hi_IN"/>
        </w:rPr>
      </w:r>
      <w:r>
        <w:rPr>
          <w:lang w:val="hi_IN" w:bidi="hi_IN"/>
        </w:rPr>
        <w:t>वे जातियाँ, या लोगों के समूह, जो यहोवा के उन्हें बाहर निकालने से पहले इस देश में रहते थे</w:t>
      </w:r>
    </w:p>
    <w:p>
      <w:pPr>
        <w:pStyle w:val="ListBullet"/>
        <w:spacing w:line="240" w:lineRule="auto"/>
        <w:ind w:left="720"/>
      </w:pPr>
      <w:r>
        <w:rPr>
          <w:lang w:val="hi_IN" w:bidi="hi_IN"/>
        </w:rPr>
      </w:r>
      <w:r>
        <w:rPr>
          <w:lang w:val="hi_IN" w:bidi="hi_IN"/>
        </w:rPr>
        <w:t>शीशक, मिस्र का राजा</w:t>
      </w:r>
    </w:p>
    <w:p>
      <w:pPr>
        <w:pStyle w:val="ListBullet"/>
        <w:spacing w:line="240" w:lineRule="auto"/>
        <w:ind w:left="720"/>
      </w:pPr>
      <w:r>
        <w:rPr>
          <w:lang w:val="hi_IN" w:bidi="hi_IN"/>
        </w:rPr>
      </w:r>
      <w:r>
        <w:rPr>
          <w:lang w:val="hi_IN" w:bidi="hi_IN"/>
        </w:rPr>
        <w:t>यारोबाम, इस्राएल के उत्तरी राज्य का राजा</w:t>
      </w:r>
    </w:p>
    <w:p>
      <w:pPr>
        <w:pStyle w:val="ListBullet"/>
        <w:spacing w:line="240" w:lineRule="auto"/>
        <w:ind w:left="720"/>
      </w:pPr>
      <w:r>
        <w:rPr>
          <w:lang w:val="hi_IN" w:bidi="hi_IN"/>
        </w:rPr>
      </w:r>
      <w:r>
        <w:rPr>
          <w:lang w:val="hi_IN" w:bidi="hi_IN"/>
        </w:rPr>
        <w:t>और रहबाम का पुत्र अबिय्याह</w:t>
      </w:r>
    </w:p>
    <w:p>
      <w:pPr/>
      <w:r>
        <w:rPr>
          <w:lang w:val="hi_IN" w:bidi="hi_IN"/>
        </w:rPr>
      </w:r>
      <w:r>
        <w:rPr>
          <w:lang w:val="hi_IN" w:bidi="hi_IN"/>
        </w:rPr>
        <w:t>समूह में, इस भाग के परिवेश के इन हिस्सों पर ध्यान दें:</w:t>
      </w:r>
    </w:p>
    <w:p>
      <w:pPr/>
      <w:r>
        <w:rPr>
          <w:lang w:val="hi_IN" w:bidi="hi_IN"/>
        </w:rPr>
      </w:r>
      <w:r>
        <w:rPr>
          <w:lang w:val="hi_IN" w:bidi="hi_IN"/>
        </w:rPr>
        <w:t>आपको याद होगा कि पिछली कहानी में, कहानीकार ने इस्राएल के उत्तरी राज्य के राजा के रूप में यारोबाम के शासनकाल के बारे में बताया था। इस कहानी के पहले दृश्य में, कहानीकार मूल भाषा में एक विशेष शब्द का उपयोग करता है, ताकि यह दिखाया जा सके कि अब वह किसी ऐसे स्थान के बारे में बात करेगा जहाँ घटनाएँ पिछली कहानी के साथ-साथ ही घटित हुई थीं।</w:t>
      </w:r>
    </w:p>
    <w:p>
      <w:pPr/>
      <w:r>
        <w:rPr>
          <w:lang w:val="hi_IN" w:bidi="hi_IN"/>
        </w:rPr>
      </w:r>
      <w:r>
        <w:rPr>
          <w:lang w:val="hi_IN" w:bidi="hi_IN"/>
        </w:rPr>
        <w:t>यहाँ रुकें और समूह में चर्चा करें: एक ऐसी कहानी सुनाएँ जहाँ लोग एक ही समय में, लेकिन अलग-अलग स्थानों पर कुछ न कुछ कर रहे हों। बताइए कि एक स्थान पर क्या होता है, और फिर बताइए कि दूसरे स्थान पर क्या होता है। इन बातों को कहाँ और कब होने के लिए आप किन शब्दों का उपयोग करते हैं, उन पर ध्यान दें। इस ऑडियो को यहाँ रोकें।</w:t>
      </w:r>
    </w:p>
    <w:p>
      <w:pPr/>
      <w:r>
        <w:rPr>
          <w:lang w:val="hi_IN" w:bidi="hi_IN"/>
        </w:rPr>
      </w:r>
      <w:r>
        <w:rPr>
          <w:lang w:val="hi_IN" w:bidi="hi_IN"/>
        </w:rPr>
        <w:t>रहबाम सुलैमान का पुत्र था। बाइबल में कभी-कभी पुत्र शब्द का अर्थ कई पीढ़ियों पहले के किसी पूर्वज का वंशज भी हो सकता है, लेकिन यहाँ इसका अर्थ है कि रहबाम वास्तव में राजा सुलैमान के अपने पुत्रों में से एक था। रहबाम 41 वर्ष का था, जब वह यहूदा का राजा बना, और रहबाम ने 17 वर्षों तक यरूशलेम में शासन किया, या राजा के रूप में कार्य किया। कहानीकार बताता है कि यहोवा ने इस्राएल के सभी गोत्रों के सभी नगरों में से यरूशलेम को चुना, ताकि वहाँ अपना नाम स्थापित करे। आपको याद होगा कि उस संस्कृति में, किसी व्यक्ति का नाम उसके चरित्र या उसके व्यक्तित्व को दर्शाता था। इसलिए, जब यहोवा ने अपना नाम स्थापित करने के लिए इस स्थान को चुना, तो इसका अर्थ है कि यही वह स्थान था जहाँ यहोवा का भवन, अर्थात् मंदिर था, और जहाँ लोग यहोवा की आराधना करने के लिए आते थे। रहबाम की माता का नाम नामाह था। इसका अर्थ है कि नामाह अम्मोन देश से आई थी, जहाँ लोग इस्राएली नहीं थे।</w:t>
      </w:r>
    </w:p>
    <w:p>
      <w:pPr/>
      <w:r>
        <w:rPr>
          <w:lang w:val="hi_IN" w:bidi="hi_IN"/>
        </w:rPr>
      </w:r>
      <w:r>
        <w:rPr>
          <w:lang w:val="hi_IN" w:bidi="hi_IN"/>
        </w:rPr>
        <w:t>यहाँ एक समूह के रूप में रुकें और चर्चा करें कि आप अपने अनुवाद में इस बात को किस प्रकार व्यक्त करेंगे कि यहोवा ने यरूशलेम को वह स्थान चुना जहाँ वह “अपना नाम रखेगा।” इस ऑडियो को यहाँ रोकें।</w:t>
      </w:r>
    </w:p>
    <w:p>
      <w:pPr/>
      <w:r>
        <w:rPr>
          <w:lang w:val="hi_IN" w:bidi="hi_IN"/>
        </w:rPr>
      </w:r>
      <w:r>
        <w:rPr>
          <w:lang w:val="hi_IN" w:bidi="hi_IN"/>
        </w:rPr>
        <w:t>यहाँ रुकें और समूह में चर्चा करें: किसी ऐसे व्यक्ति के बारे में एक कहानी सुनाएँ जिसके माता-पिता किसी दूसरे समुदाय या स्थान से आए हों। आप उस व्यक्ति और उस स्थान के बारे में कैसे बात करते हैं जहाँ उसके माता-पिता का जन्म होता है? इस ऑडियो को यहाँ रोकें।</w:t>
      </w:r>
    </w:p>
    <w:p>
      <w:pPr/>
      <w:r>
        <w:rPr>
          <w:lang w:val="hi_IN" w:bidi="hi_IN"/>
        </w:rPr>
      </w:r>
      <w:r>
        <w:rPr>
          <w:lang w:val="hi_IN" w:bidi="hi_IN"/>
        </w:rPr>
        <w:t>दूसरे दृश्य में, कहानीकार समझाता है कि जब रहबाम राजा था, तब “यहूदा” अर्थात् यहूदा के लोगों ने यहोवा की दृष्टि में बुरे काम किए। यह एक विशेष भाषा है जिसका अर्थ है कि यहोवा ने देखा या जाना कि लोगों ने क्या किया, और यहोवा ने उनके उन कामों का न्याय किया और उन्हें बुरा ठहराया। लोगों ने इतने बड़े-बड़े पाप किए कि यहोवा को बहुत जलन हुई, यह वैसा ही है, जैसे कोई पति अपनी पत्नी को किसी दूसरे पुरुष के साथ विश्वासघात करते हुए देखकर जलन महसूस करता है। कहानीकार कहता है कि लोगों ने उनसे पहले के अपने सभी "पिताओं," या पूर्वजों, की तुलना में भी अधिक पाप किए। वास्तव में, लोगों ने इस्राएल के उत्तरी राज्य के लोगों की तरह व्यवहार किया, जिसके बारे में हमने पिछली कहानी में सुना था।</w:t>
      </w:r>
    </w:p>
    <w:p>
      <w:pPr/>
      <w:r>
        <w:rPr>
          <w:lang w:val="hi_IN" w:bidi="hi_IN"/>
        </w:rPr>
      </w:r>
      <w:r>
        <w:rPr>
          <w:lang w:val="hi_IN" w:bidi="hi_IN"/>
        </w:rPr>
        <w:t>यहाँ एक समूह के रूप में रुकें और चर्चा करें कि आप अपने अनुवाद में इस बारे में कैसे बताएँगे कि लोगों ने “यहोवा की दृष्टि में बुरा किया।” इस ऑडियो को यहाँ रोकें।</w:t>
      </w:r>
    </w:p>
    <w:p>
      <w:pPr/>
      <w:r>
        <w:rPr>
          <w:lang w:val="hi_IN" w:bidi="hi_IN"/>
        </w:rPr>
      </w:r>
      <w:r>
        <w:rPr>
          <w:lang w:val="hi_IN" w:bidi="hi_IN"/>
        </w:rPr>
        <w:t>यहाँ रुकें और समूह में इस प्रश्न पर चर्चा करें: एक ऐसे व्यक्ति की कहानी सुनाएँ, जिसे अपने पति या पत्नी के विश्वासघाती व्यवहार के कारण बहुत जलन हुई। उन शब्दों पर ध्यान दें जो आप यह बताने के लिए उपयोग करते हैं कि वह व्यक्ति कैसा महसूस करता है। इस ऑडियो को यहाँ रोकें।</w:t>
      </w:r>
    </w:p>
    <w:p>
      <w:pPr/>
      <w:r>
        <w:rPr>
          <w:lang w:val="hi_IN" w:bidi="hi_IN"/>
        </w:rPr>
      </w:r>
      <w:r>
        <w:rPr>
          <w:lang w:val="hi_IN" w:bidi="hi_IN"/>
        </w:rPr>
        <w:t>यहूदा के लोगों ने ऊँचे स्थान या धार्मिक स्थल बनाए। ये वे स्थान थे जहाँ लोग दूसरे देवताओं की आराधना करते थे। लोगों ने ऊँचे टीले और “अशेरा” भी बनाईं। टीले से तात्पर्य ऐसे पत्थरों से है, जिन्हें लोग स्मारक या विशेष निशान के रूप में सीधा खड़ा करते थे। इस्राएल में लोग कभी-कभी पत्थरों का उपयोग किसी व्यक्ति की कब्र को चिह्नित करने या लोगों को उस स्थान पर हुई किसी महत्वपूर्ण घटना की याद दिलाने के लिए करते थे। लेकिन यहाँ, लोग इन पत्थरों का उपयोग एक विदेशी देवता बाल की आराधना करने के लिए करते थे। लोगों ने अशेरा को भी स्थापित किया। अशेरा एक विदेशी देवी थी, और लोग अक्सर इस देवी का प्रतीक बनाने के लिए लकड़ी के लाठें खड़े करते थे। लोगों ने इन लाठों और अशेरा को हर ऊँची पहाड़ी पर और हर हरे पेड़ के नीचे लगाते थे। इस्राएल के आसपास के लोगों के अन्य समूह जो इन देवताओं की आराधना करते थे, यह मानते थे कि ऊँचे पर्वत और पेड़ उनके देवताओं के लिए पवित्र स्थान थे।</w:t>
      </w:r>
    </w:p>
    <w:p>
      <w:pPr/>
      <w:r>
        <w:rPr>
          <w:lang w:val="hi_IN" w:bidi="hi_IN"/>
        </w:rPr>
      </w:r>
      <w:r>
        <w:rPr>
          <w:lang w:val="hi_IN" w:bidi="hi_IN"/>
        </w:rPr>
        <w:t>यहूदा देश में मंदिर में पुरुषगामी भी थे। मूल भाषा में यह स्पष्ट नहीं है कि ये केवल पुरुष थे या पुरुष और महिलाएँ दोनों ही आराधना-स्थलों से जुड़ी वेश्यावृत्ति में शामिल थे। किसी भी स्थिति में, ये आराधना-स्थलों से जुड़ी वेश्यावृत्ति करने वाले लोग थे, जो इन देवताओं की आराधना के हिस्से के रूप में लैंगिक क्रियाएँ करते थे। इसलिए, यहूदा में रहने वाले लोगों ने भी वही “घृणित” अर्थात् घिनौने काम किए, जो उन लोगों ने किए थे जिन्हें यहोवा ने बहुत समय पहले, इस्राएलियों के उस देश में आने पर, वहाँ से निकाल दिया था।</w:t>
      </w:r>
    </w:p>
    <w:p>
      <w:pPr/>
      <w:r>
        <w:rPr>
          <w:lang w:val="hi_IN" w:bidi="hi_IN"/>
        </w:rPr>
      </w:r>
      <w:r>
        <w:rPr>
          <w:lang w:val="hi_IN" w:bidi="hi_IN"/>
        </w:rPr>
        <w:t>यहाँ रुकें और समूह में इस प्रश्न पर चर्चा करें: इन देवताओं की आराधना के हिस्से के तौर पर, इन धार्मिक-स्थलों पर लोगों द्वारा की गई बुरी लैंगिक गतिविधियों के बारे में बात करने का सांस्कृतिक रूप से सही तरीका क्या है? आप अपने अनुवाद में इसका वर्णन करने के लिए किन शब्दों का उपयोग करेंगे? इस ऑडियो को यहाँ रोकें।</w:t>
      </w:r>
    </w:p>
    <w:p>
      <w:pPr/>
      <w:r>
        <w:rPr>
          <w:lang w:val="hi_IN" w:bidi="hi_IN"/>
        </w:rPr>
      </w:r>
      <w:r>
        <w:rPr>
          <w:lang w:val="hi_IN" w:bidi="hi_IN"/>
        </w:rPr>
        <w:t>तीसरे दृश्य में, कहानीकार एक विशेष घटना की कहानी सुनाता है जो उस समय हुई थी जब रहबाम राजा था। हम 2 इतिहास 12:1–16 में यही कहानी सुनते हैं। यह कहानी रहबाम के पहली बार राजा बनने के पाँचवें वर्ष में हुई थी। उस वर्ष, उस समय मिस्र का राजा शीशक इस्राएल पर आक्रमण करने के लिए आया। आपको याद होगा कि शीशक की सेना दक्षिण में मिस्र से चलकर उत्तर में यहूदा तक आई थी, ताकि यरूशलेम नगर पर आक्रमण कर सके। इसलिए कहानीकार कहता है कि उन्होंने “चढ़ाई करी।” तब शीशक ने यहोवा के मंदिर, या “भवन” और राजा के महल के खजानों को ले लिया। इसका अर्थ है कि शीशक की सेना ने यरूशलेम के मंदिर और राजमहल से सभी कीमती वस्तुएँ लूट लीं। कहानीकार कहता है कि शीशक हर बहुमूल्य वस्तु को ले गया, जिसमें सोने की सभी ढालें भी शामिल थीं जो सुलैमान ने बनाई थीं। आपको याद होगा कि इसका अर्थ यह नहीं है कि सुलैमान ने ये ढालें स्वयं बनाई थीं, बल्कि शायद उसने कारीगरों को ये ढालें बनाने का आदेश दिया था। इसलिए रहबाम ने सोने की ढालों की जगह पीतल की नई ढालें बनाईं, या दूसरे लोगों से बनवाईं। इसके बाद रहबाम ने ये ढालें उन पहरुओं के प्रधानों को सौंप दीं, जो राजभवन के द्वार की रखवाली करते थे। और जब भी राजा यहोवा के मंदिर जाता था, तब पहरुए भी साथ जाकर ढालें ले जाते थे। और जब राजा मंदिर से निकला, तो पहरुए उन ढालों को वापस उस कोठरी में ले गए जहाँ उन्होंने ढालों को रखा था।</w:t>
      </w:r>
    </w:p>
    <w:p>
      <w:pPr/>
      <w:r>
        <w:rPr>
          <w:lang w:val="hi_IN" w:bidi="hi_IN"/>
        </w:rPr>
      </w:r>
      <w:r>
        <w:rPr>
          <w:lang w:val="hi_IN" w:bidi="hi_IN"/>
        </w:rPr>
        <w:t>पिछले दृश्य में, कहानीकार एक ऐसा प्रश्न पूछता है जिसका उत्तर देने की उसे किसी से उम्मीद नहीं है। कहानीकार कहता है, “रहबाम के और सब काम जो उसने किए वह क्या यहूदा के राजाओं के इतिहास की पुस्तक में नहीं लिखे हैं?” कहानीकार इस प्रश्न के माध्यम से हमें बताता है कि हम रहबाम के बारे में और अधिक पढ़ सकते हैं, साथ ही यह भी जान सकते हैं कि उसके शासनकाल में यहूदा के लोगों ने क्या-क्या किया था। आपको याद होगा कि कहानीकार ने 1 राजाओं में पिछली कहानियों में इसी तरह की इतिहास की पुस्तकों का उल्लेख किया है। हालाँकि, ये पुस्तकें बाइबल का हिस्सा नहीं हैं और दुर्भाग्यवश, अब वे मौजूद भी नहीं हैं।</w:t>
      </w:r>
    </w:p>
    <w:p>
      <w:pPr/>
      <w:r>
        <w:rPr>
          <w:lang w:val="hi_IN" w:bidi="hi_IN"/>
        </w:rPr>
      </w:r>
      <w:r>
        <w:rPr>
          <w:lang w:val="hi_IN" w:bidi="hi_IN"/>
        </w:rPr>
        <w:t>कहानीकार हमें याद दिलाता है कि रहबाम और यारोबाम लगातार लड़ते थे। इसका अर्थ है कि राजा रहबाम के शासनकाल में उसकी सेना और राजा यारोबाम की सेना के बीच कई युद्ध हुए।</w:t>
      </w:r>
    </w:p>
    <w:p>
      <w:pPr/>
      <w:r>
        <w:rPr>
          <w:lang w:val="hi_IN" w:bidi="hi_IN"/>
        </w:rPr>
      </w:r>
      <w:r>
        <w:rPr>
          <w:lang w:val="hi_IN" w:bidi="hi_IN"/>
        </w:rPr>
        <w:t>यहाँ रुकें और समूह में इस प्रश्न पर चर्चा करें: अपने अनुवाद में, आप कैसे वर्णन करेंगे कि रहबाम और यारोबाम के बीच हमेशा कैसे लड़ाई होती रहती थी? यदि आवश्यक हो, तो दूसरे चरण में जो कहानी सुनाई थी, उसे देखें ताकि यह देखा जा सके कि आपने इसके बारे में कैसे बात की थी। इस ऑडियो को यहाँ रोकें।</w:t>
      </w:r>
    </w:p>
    <w:p>
      <w:pPr/>
      <w:r>
        <w:rPr>
          <w:lang w:val="hi_IN" w:bidi="hi_IN"/>
        </w:rPr>
      </w:r>
      <w:r>
        <w:rPr>
          <w:lang w:val="hi_IN" w:bidi="hi_IN"/>
        </w:rPr>
        <w:t>फिर रहबाम अपने पिताओं के साथ सो गया, जिसका अर्थ है कि रहबाम की मृत्यु हुई, और लोगों ने उसे दाऊदपुर में दफनाया। किसी मृत व्यक्ति को दफनाने का अर्थ है उसके शरीर को ज़मीन में ऐसी जगह रखना, जहाँ वह दिखाई न दे। प्राचीन इस्राएल में लोग आमतौर पर राजा के शव को एक कब्र में दफनाते थे, जो कि एक विशेष गुफा या कमरा होता था जिसे लोग किसी बड़ी चट्टान को काटकर बनाते थे। कहानीकार हमें एक बार फिर याद दिलाता है कि रहबाम की माता का नाम नामाह था जो अम्मोनिन थी। और अंत में, रहबाम के बाद अबिय्याम ने राजा के रूप में शासन किया।</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राजाओं 14:21–31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रहबाम, यहूदा का राजा</w:t>
      </w:r>
    </w:p>
    <w:p>
      <w:pPr>
        <w:pStyle w:val="ListBullet"/>
        <w:spacing w:line="240" w:lineRule="auto"/>
        <w:ind w:left="720"/>
      </w:pPr>
      <w:r>
        <w:rPr>
          <w:lang w:val="hi_IN" w:bidi="hi_IN"/>
        </w:rPr>
      </w:r>
      <w:r>
        <w:rPr>
          <w:lang w:val="hi_IN" w:bidi="hi_IN"/>
        </w:rPr>
        <w:t>रहबाम का पिता सुलैमान</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 के गोत्र</w:t>
      </w:r>
    </w:p>
    <w:p>
      <w:pPr>
        <w:pStyle w:val="ListBullet"/>
        <w:spacing w:line="240" w:lineRule="auto"/>
        <w:ind w:left="720"/>
      </w:pPr>
      <w:r>
        <w:rPr>
          <w:lang w:val="hi_IN" w:bidi="hi_IN"/>
        </w:rPr>
      </w:r>
      <w:r>
        <w:rPr>
          <w:lang w:val="hi_IN" w:bidi="hi_IN"/>
        </w:rPr>
        <w:t>रहबाम की माता नामाह, जो एक अम्मोनी है</w:t>
      </w:r>
    </w:p>
    <w:p>
      <w:pPr>
        <w:pStyle w:val="ListBullet"/>
        <w:spacing w:line="240" w:lineRule="auto"/>
        <w:ind w:left="720"/>
      </w:pPr>
      <w:r>
        <w:rPr>
          <w:lang w:val="hi_IN" w:bidi="hi_IN"/>
        </w:rPr>
      </w:r>
      <w:r>
        <w:rPr>
          <w:lang w:val="hi_IN" w:bidi="hi_IN"/>
        </w:rPr>
        <w:t>यहूदा के लोग</w:t>
      </w:r>
    </w:p>
    <w:p>
      <w:pPr>
        <w:pStyle w:val="ListBullet"/>
        <w:spacing w:line="240" w:lineRule="auto"/>
        <w:ind w:left="720"/>
      </w:pPr>
      <w:r>
        <w:rPr>
          <w:lang w:val="hi_IN" w:bidi="hi_IN"/>
        </w:rPr>
      </w:r>
      <w:r>
        <w:rPr>
          <w:lang w:val="hi_IN" w:bidi="hi_IN"/>
        </w:rPr>
        <w:t>वे जातियाँ, या लोगों के समूह, जो यहोवा के उन्हें बाहर निकालने से पहले इस देश में रहते थे</w:t>
      </w:r>
    </w:p>
    <w:p>
      <w:pPr>
        <w:pStyle w:val="ListBullet"/>
        <w:spacing w:line="240" w:lineRule="auto"/>
        <w:ind w:left="720"/>
      </w:pPr>
      <w:r>
        <w:rPr>
          <w:lang w:val="hi_IN" w:bidi="hi_IN"/>
        </w:rPr>
      </w:r>
      <w:r>
        <w:rPr>
          <w:lang w:val="hi_IN" w:bidi="hi_IN"/>
        </w:rPr>
        <w:t>शीशक, मिस्र का राजा</w:t>
      </w:r>
    </w:p>
    <w:p>
      <w:pPr>
        <w:pStyle w:val="ListBullet"/>
        <w:spacing w:line="240" w:lineRule="auto"/>
        <w:ind w:left="720"/>
      </w:pPr>
      <w:r>
        <w:rPr>
          <w:lang w:val="hi_IN" w:bidi="hi_IN"/>
        </w:rPr>
      </w:r>
      <w:r>
        <w:rPr>
          <w:lang w:val="hi_IN" w:bidi="hi_IN"/>
        </w:rPr>
        <w:t>यारोबाम, इस्राएल के उत्तरी राज्य का राजा</w:t>
      </w:r>
    </w:p>
    <w:p>
      <w:pPr>
        <w:pStyle w:val="ListBullet"/>
        <w:spacing w:line="240" w:lineRule="auto"/>
        <w:ind w:left="720"/>
      </w:pPr>
      <w:r>
        <w:rPr>
          <w:lang w:val="hi_IN" w:bidi="hi_IN"/>
        </w:rPr>
      </w:r>
      <w:r>
        <w:rPr>
          <w:lang w:val="hi_IN" w:bidi="hi_IN"/>
        </w:rPr>
        <w:t>और रहबाम का पुत्र अबिय्याह</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छोड़ें। इस भाग के हर हिस्से को याद करने में एक-दूसरे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इस बीच, यहूदा में, सुलैमान का पुत्र रहबाम राजा था। रहबाम 41 वर्ष का था जब उसने शासन करना शुरू किया, और रहबाम यरूशलेम में 17 वर्षों तक राजा था। यरूशलेम वह नगर था जिसे यहोवा ने इस्राएल के सभी गोत्रों के सभी नगरों में से चुना था, ताकि लोग वहाँ यहोवा के नाम की आराधना करें। रहबाम की माता का नाम नामाह था, और नामाह अम्मोनियों में से थी।</w:t>
      </w:r>
    </w:p>
    <w:p>
      <w:pPr/>
      <w:r>
        <w:rPr>
          <w:lang w:val="hi_IN" w:bidi="hi_IN"/>
        </w:rPr>
      </w:r>
      <w:r>
        <w:rPr>
          <w:lang w:val="hi_IN" w:bidi="hi_IN"/>
        </w:rPr>
        <w:t>नाटक को रोकें। सुलैमान की भूमिका निभाने वाले व्यक्ति से पूछें, “आप क्या महसूस कर रहे हैं या क्या सोच रहे हैं?” वह व्यक्ति ऐसे उत्तर दे सकता है:</w:t>
      </w:r>
    </w:p>
    <w:p>
      <w:pPr/>
      <w:r>
        <w:rPr>
          <w:lang w:val="hi_IN" w:bidi="hi_IN"/>
        </w:rPr>
      </w:r>
      <w:r>
        <w:rPr>
          <w:lang w:val="hi_IN" w:bidi="hi_IN"/>
        </w:rPr>
        <w:t>मैंने दूसरे देशों की स्त्रियों से विवाह किया और यहोवा के अलावा अन्य देवताओं की आराधना की। लेकिन मेरे पिता दाऊद ने हमेशा यहोवा की सेवा की है, और मैंने यहोवा का मंदिर बनाया है, इसलिए मुझे आशा है कि मेरा पुत्र भी यहोवा की आराधना करेगा।</w:t>
      </w:r>
    </w:p>
    <w:p>
      <w:pPr/>
      <w:r>
        <w:rPr>
          <w:lang w:val="hi_IN" w:bidi="hi_IN"/>
        </w:rPr>
      </w:r>
      <w:r>
        <w:rPr>
          <w:lang w:val="hi_IN" w:bidi="hi_IN"/>
        </w:rPr>
        <w:t>नामाह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भले ही मैं अब इस्राएल में रहता हूँ, फिर भी मैं अपने परिवार और उस स्थान से प्रेम करता हूँ जहाँ मेरा जन्म हुआ था, इसलिए मैं अपने लोगों के देवताओं की सेवा करता हूँ; या</w:t>
      </w:r>
    </w:p>
    <w:p>
      <w:pPr>
        <w:pStyle w:val="ListBullet"/>
        <w:spacing w:line="240" w:lineRule="auto"/>
        <w:ind w:left="720"/>
      </w:pPr>
      <w:r>
        <w:rPr>
          <w:lang w:val="hi_IN" w:bidi="hi_IN"/>
        </w:rPr>
      </w:r>
      <w:r>
        <w:rPr>
          <w:lang w:val="hi_IN" w:bidi="hi_IN"/>
        </w:rPr>
        <w:t>मैं अपने पति से प्रेम करती हूँ, लेकिन मैं इस्राएली नहीं हूँ, और मैं इस्राएलियों के परमेश्वर को नहीं जानती हूँ। इसके बजाय, मैं अपने पुत्र को अपने लोगों के देवताओं के बारे में और उनकी सेवा कैसे करनी है, यह सिखाऊँगी।</w:t>
      </w:r>
    </w:p>
    <w:p>
      <w:pPr/>
      <w:r>
        <w:rPr>
          <w:lang w:val="hi_IN" w:bidi="hi_IN"/>
        </w:rPr>
      </w:r>
      <w:r>
        <w:rPr>
          <w:lang w:val="hi_IN" w:bidi="hi_IN"/>
        </w:rPr>
        <w:t>अभिनय को जारी रखें।</w:t>
      </w:r>
    </w:p>
    <w:p>
      <w:pPr/>
      <w:r>
        <w:rPr>
          <w:lang w:val="hi_IN" w:bidi="hi_IN"/>
        </w:rPr>
      </w:r>
      <w:r>
        <w:rPr>
          <w:lang w:val="hi_IN" w:bidi="hi_IN"/>
        </w:rPr>
        <w:t>यहूदा के लोगों ने वे काम किए जिन्हें यहोवा ने बुरा कहा था। लोगों ने इतने बड़े-बड़े पाप किए कि यहोवा उनसे और भी अधिक जल उठा, जितना वह उनके पूर्वजों के पाप करने पर जला था। यहूदा के लोगों ने अपने लिए विभिन्न स्थानीय आराधना के स्थान बनाए। हर ऊँची पहाड़ी/टीलों पर और हर हरे पेड़ के नीचे, लोग बाल की आराधना करने के लिए लाठें और अशेरा की आराधना करने के लिए मूरतें लगाते हैं। और यहूदा में कुछ लोगों ने इन मूर्तियों की आराधना करने के लिए बहुत अशोभनीय लैंगिक काम भी किए थे। इस्राएलियों के आने से पहले इस देश में रहने वाले लोगों ने ये बुरे काम किए थे, और परमेश्वर ने उस देश को उनसे ले लिया था। लेकिन अब यहूदा के लोग यही बुरे काम कर रहे थे।</w:t>
      </w:r>
    </w:p>
    <w:p>
      <w:pPr/>
      <w:r>
        <w:rPr>
          <w:lang w:val="hi_IN" w:bidi="hi_IN"/>
        </w:rPr>
      </w:r>
      <w:r>
        <w:rPr>
          <w:lang w:val="hi_IN" w:bidi="hi_IN"/>
        </w:rPr>
        <w:t>नाटक को रोकें। यहूदा के लोगों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यरूशलेम में अभी भी हमारे पास यहोवा का मंदिर है, लेकिन हम अन्य देवताओं को भी रखना चाहते हैं; या</w:t>
      </w:r>
    </w:p>
    <w:p>
      <w:pPr>
        <w:pStyle w:val="ListBullet"/>
        <w:spacing w:line="240" w:lineRule="auto"/>
        <w:ind w:left="720"/>
      </w:pPr>
      <w:r>
        <w:rPr>
          <w:lang w:val="hi_IN" w:bidi="hi_IN"/>
        </w:rPr>
      </w:r>
      <w:r>
        <w:rPr>
          <w:lang w:val="hi_IN" w:bidi="hi_IN"/>
        </w:rPr>
        <w:t>हमारे आस-पास के सभी दूसरे जातियों के एक से अधिक देवता हैं, और हम भी दूसरे लोगों की तरह बनना चाहते हैं। इसके अलावा, यदि यहोवा हमें वह नहीं देगा जो हम चाहते हैं, तो हम किसी दूसरे देवता से माँग सकते हैं; या</w:t>
      </w:r>
    </w:p>
    <w:p>
      <w:pPr>
        <w:pStyle w:val="ListBullet"/>
        <w:spacing w:line="240" w:lineRule="auto"/>
        <w:ind w:left="720"/>
      </w:pPr>
      <w:r>
        <w:rPr>
          <w:lang w:val="hi_IN" w:bidi="hi_IN"/>
        </w:rPr>
      </w:r>
      <w:r>
        <w:rPr>
          <w:lang w:val="hi_IN" w:bidi="hi_IN"/>
        </w:rPr>
        <w:t>यहोवा ने आराधना करने के सही तरीके के बारे में बहुत से नियम दिए हैं, और केवल कुछ विशेष लोग ही मंदिर में सेवा कर सकते हैं। लेकिन कोई भी बाल और अशेरा की आराधना कर सकता है, और हम अपनी इच्छा के अनुसार जैसे चाहें, वैसे उनकी आराधना कर सकते हैं।</w:t>
      </w:r>
    </w:p>
    <w:p>
      <w:pPr/>
      <w:r>
        <w:rPr>
          <w:lang w:val="hi_IN" w:bidi="hi_IN"/>
        </w:rPr>
      </w:r>
      <w:r>
        <w:rPr>
          <w:lang w:val="hi_IN" w:bidi="hi_IN"/>
        </w:rPr>
        <w:t>यहोवा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बहुत दुखी हूँ कि लोग मेरे बजाय बाल और अशेरा की आराधना कर रहे हैं! या</w:t>
      </w:r>
    </w:p>
    <w:p>
      <w:pPr>
        <w:pStyle w:val="ListBullet"/>
        <w:spacing w:line="240" w:lineRule="auto"/>
        <w:ind w:left="720"/>
      </w:pPr>
      <w:r>
        <w:rPr>
          <w:lang w:val="hi_IN" w:bidi="hi_IN"/>
        </w:rPr>
      </w:r>
      <w:r>
        <w:rPr>
          <w:lang w:val="hi_IN" w:bidi="hi_IN"/>
        </w:rPr>
        <w:t>जब लोग इन मूर्तियों की पूजा करते हैं, तो वे एक-दूसरे के साथ और यहाँ तक कि अपने शरीर के साथ भी जिस तरह दुर्व्यवहार करते हैं, उससे मुझे घृणा होती है; या</w:t>
      </w:r>
    </w:p>
    <w:p>
      <w:pPr>
        <w:pStyle w:val="ListBullet"/>
        <w:spacing w:line="240" w:lineRule="auto"/>
        <w:ind w:left="720"/>
      </w:pPr>
      <w:r>
        <w:rPr>
          <w:lang w:val="hi_IN" w:bidi="hi_IN"/>
        </w:rPr>
      </w:r>
      <w:r>
        <w:rPr>
          <w:lang w:val="hi_IN" w:bidi="hi_IN"/>
        </w:rPr>
        <w:t>मुझे वैसी ही जलन हो रही है जैसे उस पति को होती है जिसकी पत्नी किसी दूसरे पुरुष के साथ जा कर अपने पति से विश्वासघात करती है!</w:t>
      </w:r>
    </w:p>
    <w:p>
      <w:pPr/>
      <w:r>
        <w:rPr>
          <w:lang w:val="hi_IN" w:bidi="hi_IN"/>
        </w:rPr>
      </w:r>
      <w:r>
        <w:rPr>
          <w:lang w:val="hi_IN" w:bidi="hi_IN"/>
        </w:rPr>
        <w:t>अभिनय को जारी रखें।</w:t>
      </w:r>
    </w:p>
    <w:p>
      <w:pPr/>
      <w:r>
        <w:rPr>
          <w:lang w:val="hi_IN" w:bidi="hi_IN"/>
        </w:rPr>
      </w:r>
      <w:r>
        <w:rPr>
          <w:lang w:val="hi_IN" w:bidi="hi_IN"/>
        </w:rPr>
        <w:t>रहबाम को राजा बने लगभग पाँच वर्ष हो चुके थे, तब मिस्र के राजा शीशक और उसकी सेना ने यरूशलेम पर आक्रमण किया। शीशक के लोगों ने यरूशलेम में यहोवा के भवन से सभी बहुमूल्य वस्तुएँ चुरा लीं। उन लोगों ने राजा के घर से सभी कीमती वस्तुएँ भी ले लीं। शीशक ने सब कुछ ले लिया, जिसमें वे ढालें भी शामिल थीं जो सुलैमान ने सोने से बनाई थीं। इसलिए, राजा रहबाम ने लोगों से इसके बजाय पीतल की ढालें बनवाईं। रहबाम ने ये ढालें शाही पहरुओं के प्रधानों को दी थीं। जब राजा यहोवा के मंदिर में जाता था, तो पहरुए उसके साथ जाते थे और ढालें अपने हाथों में रखते थे, और जब राजा मंदिर से बाहर आ जाता था, तो पहरुए उन ढालों को वापस उस कमरे में ले जाते थे, जहाँ वे उन्हें रखते थे।</w:t>
      </w:r>
    </w:p>
    <w:p>
      <w:pPr/>
      <w:r>
        <w:rPr>
          <w:lang w:val="hi_IN" w:bidi="hi_IN"/>
        </w:rPr>
      </w:r>
      <w:r>
        <w:rPr>
          <w:lang w:val="hi_IN" w:bidi="hi_IN"/>
        </w:rPr>
        <w:t>नाटक को रोकें। शीशक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मेरे पास एक विशाल सेना है, इसलिए मैं यरूशलेम के सभी लोगों को मार सकता था। लेकिन इसके बजाय, मैं बस उनकी सभी बहुमूल्य चीज़ें ले लूँगा; या</w:t>
      </w:r>
    </w:p>
    <w:p>
      <w:pPr>
        <w:pStyle w:val="ListBullet"/>
        <w:spacing w:line="240" w:lineRule="auto"/>
        <w:ind w:left="720"/>
      </w:pPr>
      <w:r>
        <w:rPr>
          <w:lang w:val="hi_IN" w:bidi="hi_IN"/>
        </w:rPr>
      </w:r>
      <w:r>
        <w:rPr>
          <w:lang w:val="hi_IN" w:bidi="hi_IN"/>
        </w:rPr>
        <w:t>मुझे याद है कि मैंने सुना था कि इस्राएलियों के परमेश्वर ने मिस्र में बहुत से लोगों को मार डाला था और इस्राएलियों को वहाँ से बचकर निकलने में सहायता की थी। लेकिन इस्राएलियों का परमेश्वर अब उनकी सहायता नहीं कर रहा है।</w:t>
      </w:r>
    </w:p>
    <w:p>
      <w:pPr/>
      <w:r>
        <w:rPr>
          <w:lang w:val="hi_IN" w:bidi="hi_IN"/>
        </w:rPr>
      </w:r>
      <w:r>
        <w:rPr>
          <w:lang w:val="hi_IN" w:bidi="hi_IN"/>
        </w:rPr>
        <w:t>रहबाम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शीशक ने बहुत सी बहुमूल्य और महत्वपूर्ण चीज़ें ली थीं, लेकिन कम से कम उसने हमें नहीं मारा; या</w:t>
      </w:r>
    </w:p>
    <w:p>
      <w:pPr>
        <w:pStyle w:val="ListBullet"/>
        <w:spacing w:line="240" w:lineRule="auto"/>
        <w:ind w:left="720"/>
      </w:pPr>
      <w:r>
        <w:rPr>
          <w:lang w:val="hi_IN" w:bidi="hi_IN"/>
        </w:rPr>
      </w:r>
      <w:r>
        <w:rPr>
          <w:lang w:val="hi_IN" w:bidi="hi_IN"/>
        </w:rPr>
        <w:t>ये पीतल की ढालें मेरे पिता द्वारा बनवाई गई सोने की ढालों जितनी शानदार नहीं हैं, लेकिन मुझे आशा है कि जब लोग मेरी रक्षा करने वाले इन सभी पहरुओं को देखेंगे, तो वे फिर भी प्रभावित होंगे।</w:t>
      </w:r>
    </w:p>
    <w:p>
      <w:pPr/>
      <w:r>
        <w:rPr>
          <w:lang w:val="hi_IN" w:bidi="hi_IN"/>
        </w:rPr>
      </w:r>
      <w:r>
        <w:rPr>
          <w:lang w:val="hi_IN" w:bidi="hi_IN"/>
        </w:rPr>
        <w:t>अभिनय को जारी रखें।</w:t>
      </w:r>
    </w:p>
    <w:p>
      <w:pPr/>
      <w:r>
        <w:rPr>
          <w:lang w:val="hi_IN" w:bidi="hi_IN"/>
        </w:rPr>
      </w:r>
      <w:r>
        <w:rPr>
          <w:lang w:val="hi_IN" w:bidi="hi_IN"/>
        </w:rPr>
        <w:t>रहबाम के शासनकाल में जो कुछ भी हुआ और रहबाम ने जो कुछ भी किया, वह सब यहूदा पर शासन करने वाले राजाओं के अभिलेखों में लिखा हुआ है। रहबाम और यारोबाम की सेनाएँ हमेशा एक-दूसरे से लड़ती थीं। फिर रहबाम की मृत्यु हुई, और लोगों ने उसे दाऊदपुर में उसके पूर्वजों के पास दफनाया। रहबाम की माता का नाम नामाह था, जो अम्मोन के लोगों से थी। और रहबाम का पुत्र अबिय्याह अगला राजा बना।</w:t>
      </w:r>
    </w:p>
    <w:p>
      <w:pPr/>
      <w:r>
        <w:rPr>
          <w:lang w:val="hi_IN" w:bidi="hi_IN"/>
        </w:rPr>
      </w:r>
      <w:r>
        <w:rPr>
          <w:lang w:val="hi_IN" w:bidi="hi_IN"/>
        </w:rPr>
        <w:t>नाटक को रोकें। रहबाम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जब मैं राजा था, तब मैंने बहुत लड़ाई की। मैं बहुत थका हुआ हूँ; या</w:t>
      </w:r>
    </w:p>
    <w:p>
      <w:pPr>
        <w:pStyle w:val="ListBullet"/>
        <w:spacing w:line="240" w:lineRule="auto"/>
        <w:ind w:left="720"/>
      </w:pPr>
      <w:r>
        <w:rPr>
          <w:lang w:val="hi_IN" w:bidi="hi_IN"/>
        </w:rPr>
      </w:r>
      <w:r>
        <w:rPr>
          <w:lang w:val="hi_IN" w:bidi="hi_IN"/>
        </w:rPr>
        <w:t>मैं निराश महसूस करता हूँ, क्योंकि मैं इस्राएल के उत्तरी राज्य को कभी वापस नहीं ले पाया, जिसे यारोबाम ने मुझसे छीन लिया था; या</w:t>
      </w:r>
    </w:p>
    <w:p>
      <w:pPr>
        <w:pStyle w:val="ListBullet"/>
        <w:spacing w:line="240" w:lineRule="auto"/>
        <w:ind w:left="720"/>
      </w:pPr>
      <w:r>
        <w:rPr>
          <w:lang w:val="hi_IN" w:bidi="hi_IN"/>
        </w:rPr>
      </w:r>
      <w:r>
        <w:rPr>
          <w:lang w:val="hi_IN" w:bidi="hi_IN"/>
        </w:rPr>
        <w:t>हालाँकि मेरा जन्म इस्राएल में हुआ था, फिर भी मेरी माता अम्मोन की रहने वाली थी, इसलिए मैं अपनी माता के देवताओं के साथ-साथ ही यहोवा का भी आदर करना चाहता था।</w:t>
      </w:r>
    </w:p>
    <w:p>
      <w:pPr/>
      <w:r>
        <w:rPr>
          <w:lang w:val="hi_IN" w:bidi="hi_IN"/>
        </w:rPr>
      </w:r>
      <w:r>
        <w:rPr>
          <w:lang w:val="hi_IN" w:bidi="hi_IN"/>
        </w:rPr>
        <w:t>अबिय्याह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मेरा पिता लंबे समय तक राजा था, और मुझे आशा है कि मैं भी लंबे समय तक राजा बन सकता हूँ; या</w:t>
      </w:r>
    </w:p>
    <w:p>
      <w:pPr>
        <w:pStyle w:val="ListBullet"/>
        <w:spacing w:line="240" w:lineRule="auto"/>
        <w:ind w:left="720"/>
      </w:pPr>
      <w:r>
        <w:rPr>
          <w:lang w:val="hi_IN" w:bidi="hi_IN"/>
        </w:rPr>
      </w:r>
      <w:r>
        <w:rPr>
          <w:lang w:val="hi_IN" w:bidi="hi_IN"/>
        </w:rPr>
        <w:t>मुझे पता है कि मेरे पिता अन्य लोगों के समूहों के देवताओं की आराधना करते थे, इसलिए मैं भी उन देवताओं की आराधना करूँगा; या</w:t>
      </w:r>
    </w:p>
    <w:p>
      <w:pPr>
        <w:pStyle w:val="ListBullet"/>
        <w:spacing w:line="240" w:lineRule="auto"/>
        <w:ind w:left="720"/>
      </w:pPr>
      <w:r>
        <w:rPr>
          <w:lang w:val="hi_IN" w:bidi="hi_IN"/>
        </w:rPr>
      </w:r>
      <w:r>
        <w:rPr>
          <w:lang w:val="hi_IN" w:bidi="hi_IN"/>
        </w:rPr>
        <w:t>मेरे पिता हमेशा राजा यारोबाम से लड़ते थे, इसलिए मैं भी यारोबाम से लड़ूँगा।</w:t>
      </w:r>
      <w:r>
        <w:rPr>
          <w:lang w:val="hi_IN" w:bidi="hi_IN"/>
        </w:rPr>
      </w:r>
    </w:p>
    <w:p>
      <w:pPr>
        <w:pStyle w:val="Heading3"/>
      </w:pPr>
      <w:r>
        <w:rPr>
          <w:lang w:val="hi_IN" w:bidi="hi_IN"/>
        </w:rPr>
        <w:t>आवश्यक जानकारी</w:t>
      </w:r>
    </w:p>
    <w:p>
      <w:pPr/>
      <w:r>
        <w:rPr>
          <w:lang w:val="hi_IN" w:bidi="hi_IN"/>
        </w:rPr>
      </w:r>
      <w:r>
        <w:rPr>
          <w:lang w:val="hi_IN" w:bidi="hi_IN"/>
        </w:rPr>
        <w:t>1 राजाओं 14:21–31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रहबाम ने 17 वर्षों तक </w:t>
      </w:r>
      <w:r>
        <w:rPr>
          <w:b/>
          <w:lang w:val="hi_IN" w:bidi="hi_IN"/>
        </w:rPr>
        <w:t>यहूदा</w:t>
      </w:r>
      <w:r>
        <w:rPr>
          <w:lang w:val="hi_IN" w:bidi="hi_IN"/>
        </w:rPr>
        <w:t xml:space="preserve"> में </w:t>
      </w:r>
      <w:r>
        <w:rPr>
          <w:b/>
          <w:lang w:val="hi_IN" w:bidi="hi_IN"/>
        </w:rPr>
        <w:t>शासन</w:t>
      </w:r>
      <w:r>
        <w:rPr>
          <w:lang w:val="hi_IN" w:bidi="hi_IN"/>
        </w:rPr>
        <w:t xml:space="preserve"> किया। शासन करने का अर्थ है राजा की तरह शासन करना या कार्य करना। इस समय यहूदा इस्राएल देश का दक्षिणी राज्य था। शासन और यहूदा के लिए उन्हीं शब्दों या वाक्यांशों का उपयोग करें जिनका उपयोग आपने पिछले भागों में किया था। यहूदा के बारे में अधिक जानकारी के लिए, मुख्य शब्दावली देखें।</w:t>
      </w:r>
    </w:p>
    <w:p>
      <w:pPr/>
      <w:r>
        <w:rPr>
          <w:lang w:val="hi_IN" w:bidi="hi_IN"/>
        </w:rPr>
      </w:r>
      <w:r>
        <w:rPr>
          <w:b/>
          <w:lang w:val="hi_IN" w:bidi="hi_IN"/>
        </w:rPr>
        <w:t>इस्राएल के सभी गोत्रों</w:t>
      </w:r>
      <w:r>
        <w:rPr>
          <w:lang w:val="hi_IN" w:bidi="hi_IN"/>
        </w:rPr>
        <w:t xml:space="preserve"> में से, यहोवा ने अपना नाम रखने के लिए यरूशलेम नगर को चुना। आपको याद होगा कि अब्राहम का पोता याकूब था, और बाद में परमेश्वर ने याकूब को इस्राएल नाम दिया था। उस समय से, याकूब के सभी वंशजों को इस्राएली कहा जाता है। याकूब के 12 पुत्र थे, और इसलिए इस्राएलियों को 12 गोत्रों में विभाजित किया गया था। इस्राएल में प्रत्येक गोत्र का अपना अलग प्रदेश था, और यहूदा भी इन्हीं गोत्रों में से एक था। "इस्राएल के गोत्रों" के लिए उसी शब्द या वाक्यांश का उपयोग करें जिसका उपयोग आपने पिछले भागों में किया था। इस्राएल के बारे में अधिक जानकारी के लिए, मुख्य शब्दावली देखें।</w:t>
      </w:r>
    </w:p>
    <w:p>
      <w:pPr/>
      <w:r>
        <w:rPr>
          <w:lang w:val="hi_IN" w:bidi="hi_IN"/>
        </w:rPr>
      </w:r>
      <w:r>
        <w:rPr>
          <w:b/>
          <w:lang w:val="hi_IN" w:bidi="hi_IN"/>
        </w:rPr>
        <w:t>यहोवा</w:t>
      </w:r>
      <w:r>
        <w:rPr>
          <w:lang w:val="hi_IN" w:bidi="hi_IN"/>
        </w:rPr>
        <w:t xml:space="preserve"> परमेश्वर का व्यक्तिगत नाम है। यहोवा के लिए उसी शब्द या वाक्यांश का प्रयोग करें जो आपने पिछले भागों में प्रयोग किया है। यहोवा के बारे में अधिक जानकारी के लिए, मुख्य शब्दावली को देखें।</w:t>
      </w:r>
    </w:p>
    <w:p>
      <w:pPr/>
      <w:r>
        <w:rPr>
          <w:lang w:val="hi_IN" w:bidi="hi_IN"/>
        </w:rPr>
      </w:r>
      <w:r>
        <w:rPr>
          <w:b/>
          <w:lang w:val="hi_IN" w:bidi="hi_IN"/>
        </w:rPr>
        <w:t>यरूशलेम</w:t>
      </w:r>
      <w:r>
        <w:rPr>
          <w:lang w:val="hi_IN" w:bidi="hi_IN"/>
        </w:rPr>
        <w:t xml:space="preserve"> यहूदियों या इस्राएलियों के लिए सबसे महत्वपूर्ण नगर है, और यरूशलेम उस देश में है जहाँ यहूदा का गोत्र रहता था। यरूशलेम वह स्थान था जहाँ यहोवा का मंदिर था और वह स्थान भी था जहाँ राजभवन या विशेष घर स्थित था। यरूशलेम के लिए उसी शब्द या वाक्यांश का उपयोग करें जिसका उपयोग आपने पिछले भागों में किया था। यरूशलेम के बारे में अधिक जानकारी के लिए मुख्य शब्दावली देखें।</w:t>
      </w:r>
    </w:p>
    <w:p>
      <w:pPr/>
      <w:r>
        <w:rPr>
          <w:lang w:val="hi_IN" w:bidi="hi_IN"/>
        </w:rPr>
      </w:r>
      <w:r>
        <w:rPr>
          <w:lang w:val="hi_IN" w:bidi="hi_IN"/>
        </w:rPr>
        <w:t xml:space="preserve">यहूदा के लोगों ने वह किया जो यहोवा की दृष्टि में </w:t>
      </w:r>
      <w:r>
        <w:rPr>
          <w:b/>
          <w:lang w:val="hi_IN" w:bidi="hi_IN"/>
        </w:rPr>
        <w:t>बुरा</w:t>
      </w:r>
      <w:r>
        <w:rPr>
          <w:lang w:val="hi_IN" w:bidi="hi_IN"/>
        </w:rPr>
        <w:t xml:space="preserve"> था। बुराई, भलाई के विपरीत है। बुरा व्यक्ति जानबूझकर ऐसे बुरे काम करता है जिससे दूसरों को दुख होता है। जब लोग परमेश्वर की आज्ञा मानना बंद कर देते हैं, तो वे लोग बुरे काम करना शुरू कर देते हैं। बुराई के लिए उसी शब्द या वाक्यांश का उपयोग करें जिसका उपयोग आपने पिछले भागों में किया है। दुष्टता के बारे में अधिक जानकारी के लिए, मुख्य शब्दावली देखें। </w:t>
      </w:r>
    </w:p>
    <w:p>
      <w:pPr/>
      <w:r>
        <w:rPr>
          <w:lang w:val="hi_IN" w:bidi="hi_IN"/>
        </w:rPr>
      </w:r>
      <w:r>
        <w:rPr>
          <w:lang w:val="hi_IN" w:bidi="hi_IN"/>
        </w:rPr>
        <w:t xml:space="preserve">यहूदा के लोगों ने अपने </w:t>
      </w:r>
      <w:r>
        <w:rPr>
          <w:b/>
          <w:lang w:val="hi_IN" w:bidi="hi_IN"/>
        </w:rPr>
        <w:t>पूर्वजों</w:t>
      </w:r>
      <w:r>
        <w:rPr>
          <w:lang w:val="hi_IN" w:bidi="hi_IN"/>
        </w:rPr>
        <w:t xml:space="preserve"> से भी अधिक </w:t>
      </w:r>
      <w:r>
        <w:rPr>
          <w:b/>
          <w:lang w:val="hi_IN" w:bidi="hi_IN"/>
        </w:rPr>
        <w:t>पाप</w:t>
      </w:r>
      <w:r>
        <w:rPr>
          <w:lang w:val="hi_IN" w:bidi="hi_IN"/>
        </w:rPr>
        <w:t xml:space="preserve"> किए। बाइबल में, कभी-कभी "पिता" का अर्थ किसी व्यक्ति का शाब्दिक पिता होता है, लेकिन अन्य अवसरों पर इसका अर्थ किसी पुरुष पूर्वज से भी हो सकता है। यहाँ, कहानीकार कह रहा है कि यहूदा ने अपने पूर्वजों से भी अधिक पाप किए। जब आप पूर्वजों के बारे में बात कर रहे हों, तो पिताओं के लिए उसी शब्द या वाक्यांश का उपयोग करें, जिसका उपयोग आपने पिछले भागों में किया था। पाप के लिए उसी शब्द या वाक्यांश का उपयोग करें जिसका उपयोग आपने पहले किया है, और अधिक जानकारी के लिए मुख्य शब्दावली में पाप देखें।</w:t>
      </w:r>
    </w:p>
    <w:p>
      <w:pPr/>
      <w:r>
        <w:rPr>
          <w:lang w:val="hi_IN" w:bidi="hi_IN"/>
        </w:rPr>
      </w:r>
      <w:r>
        <w:rPr>
          <w:lang w:val="hi_IN" w:bidi="hi_IN"/>
        </w:rPr>
        <w:t xml:space="preserve">यहूदा के लोगों ने हर पहाड़ी पर और हर पेड़ के नीचे </w:t>
      </w:r>
      <w:r>
        <w:rPr>
          <w:b/>
          <w:lang w:val="hi_IN" w:bidi="hi_IN"/>
        </w:rPr>
        <w:t>ऊँचे स्थान</w:t>
      </w:r>
      <w:r>
        <w:rPr>
          <w:lang w:val="hi_IN" w:bidi="hi_IN"/>
        </w:rPr>
        <w:t xml:space="preserve"> बनाए। आपको याद होगा कि ऊँचे स्थान स्थानीय आराधना के स्थान हैं। लोग अक्सर ये वेदियाँ और धार्मिक स्थल पहाड़ियों या ऊँचे स्थानों पर बनाते थे, लेकिन हमेशा ऐसा नहीं होता था। ऊँचे स्थानों के लिए उसी शब्द या वाक्यांश का उपयोग करें जिसका उपयोग आपने पिछले भागों में किया है।</w:t>
      </w:r>
    </w:p>
    <w:p>
      <w:pPr/>
      <w:r>
        <w:rPr>
          <w:lang w:val="hi_IN" w:bidi="hi_IN"/>
        </w:rPr>
      </w:r>
      <w:r>
        <w:rPr>
          <w:lang w:val="hi_IN" w:bidi="hi_IN"/>
        </w:rPr>
        <w:t xml:space="preserve">लोगों ने </w:t>
      </w:r>
      <w:r>
        <w:rPr>
          <w:b/>
          <w:lang w:val="hi_IN" w:bidi="hi_IN"/>
        </w:rPr>
        <w:t>अशेरा</w:t>
      </w:r>
      <w:r>
        <w:rPr>
          <w:lang w:val="hi_IN" w:bidi="hi_IN"/>
        </w:rPr>
        <w:t xml:space="preserve"> की लाठें लगाई। अशेरा उस देवी का नाम है, जिसकी आराधना यहूदा के आसपास की जातियों के कई लोग करते थे। देवता का नाम </w:t>
      </w:r>
      <w:r>
        <w:rPr>
          <w:b/>
          <w:lang w:val="hi_IN" w:bidi="hi_IN"/>
        </w:rPr>
        <w:t>बाल</w:t>
      </w:r>
      <w:r>
        <w:rPr>
          <w:lang w:val="hi_IN" w:bidi="hi_IN"/>
        </w:rPr>
        <w:t xml:space="preserve"> है। अशेरा के बारे में अधिक जानकारी के लिए, मुख्य शब्दावली में बाल देखें। अशेरा के लिए उसी शब्द का उपयोग करें जो आपने पिछली कहानी में किया था।</w:t>
      </w:r>
    </w:p>
    <w:p>
      <w:pPr/>
      <w:r>
        <w:rPr>
          <w:lang w:val="hi_IN" w:bidi="hi_IN"/>
        </w:rPr>
      </w:r>
      <w:r>
        <w:rPr>
          <w:lang w:val="hi_IN" w:bidi="hi_IN"/>
        </w:rPr>
        <w:t>यहूदा के लोगों ने वे सभी घृणित काम किए, जो उन अन्य जातियों के लोगों ने किए थे, जिन्हें यहोवा ने देश से बाहर निकाल दिया था। घृणित का अर्थ है घिनौना, भयानक या हैरान करने वाला। ये ऐसी चीजें हैं जिनसे परमेश्वर घृणा करता है, या जिन्हें वह बिल्कुल पसंद नहीं करता, और लोगों को भी इन चीजों से घृणा करनी चाहिए।</w:t>
      </w:r>
    </w:p>
    <w:p>
      <w:pPr/>
      <w:r>
        <w:rPr>
          <w:lang w:val="hi_IN" w:bidi="hi_IN"/>
        </w:rPr>
      </w:r>
      <w:r>
        <w:rPr>
          <w:lang w:val="hi_IN" w:bidi="hi_IN"/>
        </w:rPr>
        <w:t xml:space="preserve">यहाँ रुकें और समूह में चर्चा करें कि आप </w:t>
      </w:r>
      <w:r>
        <w:rPr>
          <w:b/>
          <w:lang w:val="hi_IN" w:bidi="hi_IN"/>
        </w:rPr>
        <w:t>घृणित</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b/>
          <w:lang w:val="hi_IN" w:bidi="hi_IN"/>
        </w:rPr>
        <w:t>जातियों</w:t>
      </w:r>
      <w:r>
        <w:rPr>
          <w:lang w:val="hi_IN" w:bidi="hi_IN"/>
        </w:rPr>
        <w:t xml:space="preserve"> का अर्थ उन दूसरे देशों या लोगों के समूह से है जो इस्राएलियों से अलग हैं और जो यहोवा की आराधना नहीं करते हैं। जातियों के बारे में अधिक जानकारी के लिए, मुख्य शब्दावली देखें। जातियों के लिए उसी शब्द या वाक्यांश का उपयोग करें जिसका उपयोग आपने पिछले भागों में किया था।</w:t>
      </w:r>
    </w:p>
    <w:p>
      <w:pPr/>
      <w:r>
        <w:rPr>
          <w:lang w:val="hi_IN" w:bidi="hi_IN"/>
        </w:rPr>
      </w:r>
      <w:r>
        <w:rPr>
          <w:lang w:val="hi_IN" w:bidi="hi_IN"/>
        </w:rPr>
        <w:t xml:space="preserve">मिस्र के </w:t>
      </w:r>
      <w:r>
        <w:rPr>
          <w:b/>
          <w:lang w:val="hi_IN" w:bidi="hi_IN"/>
        </w:rPr>
        <w:t>राजा</w:t>
      </w:r>
      <w:r>
        <w:rPr>
          <w:lang w:val="hi_IN" w:bidi="hi_IN"/>
        </w:rPr>
        <w:t xml:space="preserve"> शीशक ने यरूशलेम पर आक्रमण किया। एक राजा वह होता है जो किसी शहर, प्रदेश जैसे कि प्रांत या देश पर शासन करता है। लोग मिस्र के राजाओं को “फ़िरौन” कहते थे। राजाओं के लिए उसी शब्द या वाक्यांश का उपयोग करें जिसका उपयोग आपने पिछले भागों में किया था।</w:t>
      </w:r>
    </w:p>
    <w:p>
      <w:pPr/>
      <w:r>
        <w:rPr>
          <w:lang w:val="hi_IN" w:bidi="hi_IN"/>
        </w:rPr>
      </w:r>
      <w:r>
        <w:rPr>
          <w:lang w:val="hi_IN" w:bidi="hi_IN"/>
        </w:rPr>
        <w:t xml:space="preserve">शीशक </w:t>
      </w:r>
      <w:r>
        <w:rPr>
          <w:b/>
          <w:lang w:val="hi_IN" w:bidi="hi_IN"/>
        </w:rPr>
        <w:t>मंदिर</w:t>
      </w:r>
      <w:r>
        <w:rPr>
          <w:lang w:val="hi_IN" w:bidi="hi_IN"/>
        </w:rPr>
        <w:t xml:space="preserve"> और </w:t>
      </w:r>
      <w:r>
        <w:rPr>
          <w:b/>
          <w:lang w:val="hi_IN" w:bidi="hi_IN"/>
        </w:rPr>
        <w:t>राजभवन</w:t>
      </w:r>
      <w:r>
        <w:rPr>
          <w:lang w:val="hi_IN" w:bidi="hi_IN"/>
        </w:rPr>
        <w:t xml:space="preserve"> से खजाना ले गया। मंदिर और राजभवन या महल का अनुवाद उसी तरह करें जैसे आपने पिछले भागों में किया है। याद रखें कि कभी-कभी लोग मंदिर का अनुवाद “यहोवा के भवन” के रूप में करते हैं। अधिक जानकारी के लिए मुख्य शब्दावली में "मंदिर" देखें।</w:t>
      </w:r>
    </w:p>
    <w:p>
      <w:pPr/>
      <w:r>
        <w:rPr>
          <w:lang w:val="hi_IN" w:bidi="hi_IN"/>
        </w:rPr>
      </w:r>
      <w:r>
        <w:rPr>
          <w:lang w:val="hi_IN" w:bidi="hi_IN"/>
        </w:rPr>
        <w:t xml:space="preserve">शीशक </w:t>
      </w:r>
      <w:r>
        <w:rPr>
          <w:b/>
          <w:lang w:val="hi_IN" w:bidi="hi_IN"/>
        </w:rPr>
        <w:t>सोने</w:t>
      </w:r>
      <w:r>
        <w:rPr>
          <w:lang w:val="hi_IN" w:bidi="hi_IN"/>
        </w:rPr>
        <w:t xml:space="preserve"> की </w:t>
      </w:r>
      <w:r>
        <w:rPr>
          <w:b/>
          <w:lang w:val="hi_IN" w:bidi="hi_IN"/>
        </w:rPr>
        <w:t>ढालें</w:t>
      </w:r>
      <w:r>
        <w:rPr>
          <w:lang w:val="hi_IN" w:bidi="hi_IN"/>
        </w:rPr>
        <w:t xml:space="preserve"> ले गया, इसलिए रहबाम ने उन ढालों के स्थान पर </w:t>
      </w:r>
      <w:r>
        <w:rPr>
          <w:b/>
          <w:lang w:val="hi_IN" w:bidi="hi_IN"/>
        </w:rPr>
        <w:t>पीतल</w:t>
      </w:r>
      <w:r>
        <w:rPr>
          <w:lang w:val="hi_IN" w:bidi="hi_IN"/>
        </w:rPr>
        <w:t xml:space="preserve"> की ढालें बनाईं। ढाल वह चीज़ होती है जिसका उपयोग सैनिक शत्रु के आक्रमण से अपने आप को बचाने के लिए करते हैं। लोग आमतौर पर ढालें बनाने के लिए लकड़ी का ढाँचा तैयार करते थे और उस ढाँचे को जानवरों की खाल या चमड़े से ढक देते थे। धातु से ढकी हुई ढालें आम नहीं थीं, क्योंकि वे बेहतर सुरक्षा तो देती थीं, लेकिन अधिक भारी भी होती थीं और उन्हें उठाकर ले जाना कठिन होता था। सोना एक बहुत महँगा धातु है, जिसका रंग पीला होता है और जिस पर जंग या कालापन नहीं आता। पीतल भी एक पीला धातु है, लेकिन यह सस्ता होता है और इस पर जंग या कालापन जम जाता है। ढालों, सोने और पीतल के लिए उन्हीं शब्दों या वाक्यांशों का उपयोग करें जिनका उपयोग आपने पिछले भागों में किया था, और पीतल के बारे में अधिक जानकारी के लिए, मुख्य शब्दावली देखें।</w:t>
      </w:r>
    </w:p>
    <w:p>
      <w:pPr/>
      <w:r>
        <w:rPr>
          <w:lang w:val="hi_IN" w:bidi="hi_IN"/>
        </w:rPr>
      </w:r>
      <w:r>
        <w:rPr>
          <w:lang w:val="hi_IN" w:bidi="hi_IN"/>
        </w:rPr>
        <w:t>यहाँ समूह में रुकें और धातु से मढ़ी हुई ढाल की एक तस्वीर देखें। इस ऑडियो को यहाँ रोकें।</w:t>
      </w:r>
    </w:p>
    <w:p>
      <w:pPr/>
      <w:r>
        <w:rPr>
          <w:lang w:val="hi_IN" w:bidi="hi_IN"/>
        </w:rPr>
      </w:r>
      <w:r>
        <w:rPr>
          <w:lang w:val="hi_IN" w:bidi="hi_IN"/>
        </w:rPr>
        <w:t xml:space="preserve">रहबाम के राजा होने के समय जो कुछ भी हुआ वह “इस्राएल के राजाओं के इतिहास की </w:t>
      </w:r>
      <w:r>
        <w:rPr>
          <w:b/>
          <w:lang w:val="hi_IN" w:bidi="hi_IN"/>
        </w:rPr>
        <w:t>पुस्तक</w:t>
      </w:r>
      <w:r>
        <w:rPr>
          <w:lang w:val="hi_IN" w:bidi="hi_IN"/>
        </w:rPr>
        <w:t>” में है। बाइबल के समय में लोग पुस्तकें उसी तरह नहीं बनाते थे, जैसे हम आज बनाते हैं। इसके बजाय, यह शायद एक कुण्डलपत्र था, जो एक प्रकार की प्राचीन पुस्तक थी, जिसमें लोग सब कुछ कागज या पशुओं की खाल के बहुत लंबे टुकड़े पर लिखते थे और फिर उस कागज या खाल को लकड़ी के चारों ओर लपेटते थे, ताकि उसे ले जाना और रखना आसान हो। पुस्तक या कुण्डलपत्र के लिए उसी शब्द का उपयोग करें जिसका उपयोग आपने पिछले भागों में किया था, और अधिक जानकारी के लिए मुख्य शब्दावली में कुण्डलपत्र देखें।</w:t>
      </w:r>
    </w:p>
    <w:p>
      <w:pPr/>
      <w:r>
        <w:rPr>
          <w:lang w:val="hi_IN" w:bidi="hi_IN"/>
        </w:rPr>
      </w:r>
      <w:r>
        <w:rPr>
          <w:lang w:val="hi_IN" w:bidi="hi_IN"/>
        </w:rPr>
        <w:t xml:space="preserve">कहानी के अंत में, कहानीकार कहता है कि रहबाम अपने पूर्वजों के साथ सो गया और उन्होंने उसे </w:t>
      </w:r>
      <w:r>
        <w:rPr>
          <w:b/>
          <w:lang w:val="hi_IN" w:bidi="hi_IN"/>
        </w:rPr>
        <w:t>दाऊदपुर</w:t>
      </w:r>
      <w:r>
        <w:rPr>
          <w:lang w:val="hi_IN" w:bidi="hi_IN"/>
        </w:rPr>
        <w:t xml:space="preserve"> में दफनाया। आपको याद होगा कि दाऊदपुर यरूशलेम नगर का सबसे पुराना भाग था, जो उस समय अस्तित्व में था, जब दाऊद राजा था। “दफनाने” और “दाऊदपुर” के लिए उन्हीं शब्दों या वाक्यांशों का उपयोग करें जिनका उपयोग आपने पिछले भागों में किया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15:1–8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15:1–8 को सुनें और अपने मन में रखें।</w:t>
      </w:r>
    </w:p>
    <w:p>
      <w:pPr/>
      <w:r>
        <w:rPr>
          <w:lang w:val="hi_IN" w:bidi="hi_IN"/>
        </w:rPr>
      </w:r>
      <w:r>
        <w:rPr>
          <w:lang w:val="hi_IN" w:bidi="hi_IN"/>
        </w:rPr>
        <w:t>यदि सम्भव हो, तो 1 राजाओं 15:1–8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राजाओं 15:1–8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में, हमने सुलैमान के पुत्र यहूदा के राजा रहबाम के बारे में सुना। रहबाम के राजा होने के समय यहूदा के लोगों ने कई बुरे काम किए। लोगों ने आराधना-स्थल बनाए, दूसरे देवताओं की आराधना की और उस आराधना के हिस्से के रूप में शर्मनाक लैंगिक कार्य किए, ठीक वैसे ही जैसे मूर्तिपूजक लोग करते थे। फिर मिस्र के राजा ने यरूशलेम पर आक्रमण किया और यहोवा के मंदिर और राजा रहबाम के भवन से खजाने ले लिए, जिनमें सोने की ढालें भी शामिल थीं। इसलिए रहबाम ने उन ढालों की जगह ऐसी ढालें रख दीं जिन्हें लोगों ने पीतल से बनाया था, जो कि एक कम महँगी धातु है। कहानीकार ने यह भी कहा कि राजा रहबाम के शासनकाल के दौरान, वह इस्राएल के राजा यारोबाम के साथ लगातार युद्ध करता रहा। फिर रहबाम की मृत्यु हुई, और रहबाम का पुत्र अबिय्याह यहूदा का नया राजा बना।</w:t>
      </w:r>
    </w:p>
    <w:p>
      <w:pPr/>
      <w:r>
        <w:rPr>
          <w:lang w:val="hi_IN" w:bidi="hi_IN"/>
        </w:rPr>
      </w:r>
      <w:r>
        <w:rPr>
          <w:lang w:val="hi_IN" w:bidi="hi_IN"/>
        </w:rPr>
        <w:t>आपको याद होगा कि इस समय के दौरान, प्रतिज्ञा का देश जो परमेश्वर ने इस्राएलियों को दिया था, वह दो राज्यों में विभाजित हो गया था: उत्तर में इस्राएल का राज्य और दक्षिण में यहूदा का राज्य। इनमें से प्रत्येक राज्य का अपना राजा था। इसलिए, जब भी कहानीकार किसी नए राजा का परिचय देता है, तो वह हमेशा हमें बताता है कि उस दूसरे राज्य के राजा को बने कितने वर्ष हो चुके हैं। इस तरह, हम पता लगा सकते हैं कि प्रत्येक राजा ने कब शासन किया। इसलिए कहानीकार हमें यह बताकर शुरू करता है कि अबिय्याम उसी वर्ष दक्षिणी राज्य यहूदा का राजा बना, जब यारोबाम पहले से ही 18 वर्षों तक इस्राएल के उत्तरी राज्य का राजा था। बहुत से लोग सोचते हैं कि यह लगभग 913 ईसा पूर्व का वर्ष था। कहानीकार कहता है कि अबिय्याम ने तीन वर्षों तक यहूदा की राजधानी यरूशलेम में शासन किया। कहानीकार यह भी कहता है कि अबिय्याम की माता माका थी, जो अबशालोम की पुत्री थी। हमें इस बारे में निश्चित जानकारी नहीं है, लेकिन संभव है कि माका का पिता वही व्यक्ति हो जो राजा दाऊद के पुत्र अबशालोम का था।</w:t>
      </w:r>
    </w:p>
    <w:p>
      <w:pPr/>
      <w:r>
        <w:rPr>
          <w:lang w:val="hi_IN" w:bidi="hi_IN"/>
        </w:rPr>
      </w:r>
      <w:r>
        <w:rPr>
          <w:lang w:val="hi_IN" w:bidi="hi_IN"/>
        </w:rPr>
        <w:t>यहाँ रुकें और समूह में इस प्रश्न पर चर्चा करें: एक ऐसे महत्वपूर्ण अगुवे के बारे में एक कहानी सुनाएँ जो बहुत समय पहले रहता था। बताएँ कि वह व्यक्ति कब अगुवा बना, उसने कितने समय तक अगुवाई की, उसके परिवार में कौन-कौन थे, या उसके बारे में कोई अन्य महत्वपूर्ण जानकारी दें। इस ऑडियो को यहाँ रोकें।</w:t>
      </w:r>
    </w:p>
    <w:p>
      <w:pPr/>
      <w:r>
        <w:rPr>
          <w:lang w:val="hi_IN" w:bidi="hi_IN"/>
        </w:rPr>
      </w:r>
      <w:r>
        <w:rPr>
          <w:lang w:val="hi_IN" w:bidi="hi_IN"/>
        </w:rPr>
        <w:t>कहानीकार कहता है कि अबिय्याम ने वैसे ही पाप किया जैसे अबिय्याम के पिता रहबाम ने पाप किया था। हालाँकि अबिय्याम के पूर्वज राजा दाऊद यहोवा के प्रति पूरी तरह विश्वासयोग्य थे, लेकिन अबिय्याम दाऊद के समान नहीं था। इससे पहले की कहानी में, 1 राजाओं 11:36 में, हमने सुना था कि यहोवा ने दीपक के विचार का उपयोग करके यह दिखाया कि दाऊद के बाद भी उसका एक वंशज हमेशा सिंहासन पर बना रहेगा। अब, इस कहानी में, कहानीकार दीपक के इस विचार पर लौटता है ताकि यहूदा को यह आशा दी जा सके कि यहोवा अबिय्याम को एक पुत्र देगा, जो एक बार फिर यरूशलेम को मजबूत करेगा।</w:t>
      </w:r>
    </w:p>
    <w:p>
      <w:pPr/>
      <w:r>
        <w:rPr>
          <w:lang w:val="hi_IN" w:bidi="hi_IN"/>
        </w:rPr>
      </w:r>
      <w:r>
        <w:rPr>
          <w:lang w:val="hi_IN" w:bidi="hi_IN"/>
        </w:rPr>
        <w:t>एक समूह के तौर पर यहाँ रुकें और उस दीपक की तस्वीर देखें, जिसका उपयोग शायद उस समय के लोग किया करते थे। इस ऑडियो को यहाँ रोकें।</w:t>
      </w:r>
    </w:p>
    <w:p>
      <w:pPr/>
      <w:r>
        <w:rPr>
          <w:lang w:val="hi_IN" w:bidi="hi_IN"/>
        </w:rPr>
      </w:r>
      <w:r>
        <w:rPr>
          <w:lang w:val="hi_IN" w:bidi="hi_IN"/>
        </w:rPr>
        <w:t>कहानीकार हमें याद दिलाता है कि यहोवा ने ऐसा इसलिए किया, क्योंकि दाऊद हमेशा वही करता था जो यहोवा को अच्छा लगता था, सिवाय हित्ती ऊरिय्याह के मामले में। आपको 2 शमूएल 11 की यह कहानी याद होगी, जहाँ राजा दाऊद ने गुप्त रूप से बतशेबा नाम की एक विवाहित स्त्री के साथ लैंगिक संबंध बनाए थे, जिसका पति ऊरिय्याह था। फिर, जब बतशेबा गर्भवती हुई, तो दाऊद को डर था कि जब ऊरिय्याह को पता चलेगा तो क्या होगा, इसलिए दाऊद ने ऊरिय्याह को युद्ध में भेज दिया, ताकि युद्ध के दौरान ऊरिय्याह मर जाए। बाद में, दाऊद को बहुत पछतावा हुआ कि उसने ये पाप किए थे। यहोवा ने दाऊद को क्षमा कर दिया, लेकिन यहोवा ने दाऊद को दण्ड भी दिया, उसने दाऊद और बतशेबा के बच्चे को मरने दिया।</w:t>
      </w:r>
    </w:p>
    <w:p>
      <w:pPr/>
      <w:r>
        <w:rPr>
          <w:lang w:val="hi_IN" w:bidi="hi_IN"/>
        </w:rPr>
      </w:r>
      <w:r>
        <w:rPr>
          <w:lang w:val="hi_IN" w:bidi="hi_IN"/>
        </w:rPr>
        <w:t>यहाँ रुकें और समूह में इस प्रश्न पर चर्चा करें: एक बहुत अच्छे अगुवे के बारे में एक कहानी सुनाएँ जिसने एक बार बहुत बुरा काम किया था। अगुवे के एक बुरे काम के क्या परिणाम हुए? इस ऑडियो को यहाँ रोकें।</w:t>
      </w:r>
    </w:p>
    <w:p>
      <w:pPr/>
      <w:r>
        <w:rPr>
          <w:lang w:val="hi_IN" w:bidi="hi_IN"/>
        </w:rPr>
      </w:r>
      <w:r>
        <w:rPr>
          <w:lang w:val="hi_IN" w:bidi="hi_IN"/>
        </w:rPr>
        <w:t>कहानीकार हमें फिर से याद दिलाता है कि रहबाम और यारोबाम के बीच लगातार युद्ध होता रहा, इसलिए इसका अर्थ है कि अबिय्याम के पूरे जीवनकाल में यहूदा इस्राएल के साथ युद्ध करता रहा। कहानीकार यह भी कहता है कि यदि हमें “यहूदा के राजाओं के इतिहास” नाम की पुस्तक मिले, तो हम उन सभी कामों के बारे में और अधिक जान सकते हैं, जो अबिय्याम ने राजा होने पर किए थे। हालाँकि, हम जानते हैं कि दुर्भाग्य से यह पुस्तक अब अस्तित्व में नहीं है। कहानीकार यह भी बताता है कि जब अबिय्याम राजा बना, तो उसने यारोबाम के साथ लड़ाई जारी रखी, ठीक वैसे ही जैसे रहबाम ने किया था।</w:t>
      </w:r>
    </w:p>
    <w:p>
      <w:pPr/>
      <w:r>
        <w:rPr>
          <w:lang w:val="hi_IN" w:bidi="hi_IN"/>
        </w:rPr>
      </w:r>
      <w:r>
        <w:rPr>
          <w:lang w:val="hi_IN" w:bidi="hi_IN"/>
        </w:rPr>
        <w:t>यहाँ रुकें और समूह के रूप में इस प्रश्न पर चर्चा करें: दो ऐसे देशों, लोगों के समूहों या परिवारों के बारे में एक कहानी सुनाएँ, जो बहुत लंबे समय तक एक-दूसरे से लड़ते रहे। बताएँ कि वह लड़ाई एक पीढ़ी से अगली पीढ़ी तक कैसे जारी रही। इस ऑडियो को यहाँ रोकें।</w:t>
      </w:r>
    </w:p>
    <w:p>
      <w:pPr/>
      <w:r>
        <w:rPr>
          <w:lang w:val="hi_IN" w:bidi="hi_IN"/>
        </w:rPr>
      </w:r>
      <w:r>
        <w:rPr>
          <w:lang w:val="hi_IN" w:bidi="hi_IN"/>
        </w:rPr>
        <w:t>आखिरकार, अबिय्याम की मृत्यु हुई, और लोगों ने अबिय्याम को यरूशलेम के पुराने भाग में दफनाया, जिसे लोग दाऊदपुर कहते हैं। और अबिय्याम का पुत्र आसा अगला राजा बना।</w:t>
      </w:r>
      <w:r>
        <w:rPr>
          <w:lang w:val="hi_IN" w:bidi="hi_IN"/>
        </w:rPr>
      </w:r>
    </w:p>
    <w:p>
      <w:pPr>
        <w:pStyle w:val="Heading3"/>
      </w:pPr>
      <w:r>
        <w:rPr>
          <w:lang w:val="hi_IN" w:bidi="hi_IN"/>
        </w:rPr>
        <w:t>घटनाओं को समझाना</w:t>
      </w:r>
    </w:p>
    <w:p>
      <w:pPr/>
      <w:r>
        <w:rPr>
          <w:lang w:val="hi_IN" w:bidi="hi_IN"/>
        </w:rPr>
      </w:r>
      <w:r>
        <w:rPr>
          <w:lang w:val="hi_IN" w:bidi="hi_IN"/>
        </w:rPr>
        <w:t>1 राजाओं 15:1–8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जब यारोबाम इस्राएल का राजा था, तब अबिय्याम ने यहूदा पर तीन वर्ष तक राज्य किया। अबिय्याम ने वैसे ही पाप किया जैसे अबिय्याम के पिता ने पाप किया था और यहोवा के प्रति सच्चा नहीं था। लेकिन क्योंकि अबिय्याम के पूर्वज, राजा दाऊद ने यहोवा की आज्ञा मानी थी, सिवाय हित्ती ऊरिय्याह के मामले में, इसलिए यहोवा ने अबिय्याम को एक पुत्र दिया, जो उसके बाद राजा बना।</w:t>
      </w:r>
    </w:p>
    <w:p>
      <w:pPr/>
      <w:r>
        <w:rPr>
          <w:lang w:val="hi_IN" w:bidi="hi_IN"/>
        </w:rPr>
      </w:r>
      <w:r>
        <w:rPr>
          <w:b/>
          <w:lang w:val="hi_IN" w:bidi="hi_IN"/>
        </w:rPr>
        <w:t>दूसरे दृश्य में:</w:t>
      </w:r>
      <w:r>
        <w:rPr>
          <w:lang w:val="hi_IN" w:bidi="hi_IN"/>
        </w:rPr>
        <w:t xml:space="preserve"> अबिय्याम के जीवनकाल में यहूदा की सेना ने इस्राएल की सेना से लड़ाई जारी रखी। लोगों ने अबिय्याम के द्वारा किए गए सभी महत्वपूर्ण कार्यों को यहूदा के राजाओं के इतिहास की पुस्तक में लिख रखा था।</w:t>
      </w:r>
    </w:p>
    <w:p>
      <w:pPr/>
      <w:r>
        <w:rPr>
          <w:lang w:val="hi_IN" w:bidi="hi_IN"/>
        </w:rPr>
      </w:r>
      <w:r>
        <w:rPr>
          <w:b/>
          <w:lang w:val="hi_IN" w:bidi="hi_IN"/>
        </w:rPr>
        <w:t>तीसरे दृश्य में:</w:t>
      </w:r>
      <w:r>
        <w:rPr>
          <w:lang w:val="hi_IN" w:bidi="hi_IN"/>
        </w:rPr>
        <w:t xml:space="preserve"> अबिय्याम की मृत्यु हुई, और अबिय्याम का पुत्र आसा अगला राजा बना।</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इस्राएल का राजा यारोबाम</w:t>
      </w:r>
    </w:p>
    <w:p>
      <w:pPr>
        <w:pStyle w:val="ListBullet"/>
        <w:spacing w:line="240" w:lineRule="auto"/>
        <w:ind w:left="720"/>
      </w:pPr>
      <w:r>
        <w:rPr>
          <w:lang w:val="hi_IN" w:bidi="hi_IN"/>
        </w:rPr>
      </w:r>
      <w:r>
        <w:rPr>
          <w:lang w:val="hi_IN" w:bidi="hi_IN"/>
        </w:rPr>
        <w:t>नबात, यारोबाम का पिता</w:t>
      </w:r>
    </w:p>
    <w:p>
      <w:pPr>
        <w:pStyle w:val="ListBullet"/>
        <w:spacing w:line="240" w:lineRule="auto"/>
        <w:ind w:left="720"/>
      </w:pPr>
      <w:r>
        <w:rPr>
          <w:lang w:val="hi_IN" w:bidi="hi_IN"/>
        </w:rPr>
      </w:r>
      <w:r>
        <w:rPr>
          <w:lang w:val="hi_IN" w:bidi="hi_IN"/>
        </w:rPr>
        <w:t>यहूदा का राजा अबिय्याम</w:t>
      </w:r>
    </w:p>
    <w:p>
      <w:pPr>
        <w:pStyle w:val="ListBullet"/>
        <w:spacing w:line="240" w:lineRule="auto"/>
        <w:ind w:left="720"/>
      </w:pPr>
      <w:r>
        <w:rPr>
          <w:lang w:val="hi_IN" w:bidi="hi_IN"/>
        </w:rPr>
      </w:r>
      <w:r>
        <w:rPr>
          <w:lang w:val="hi_IN" w:bidi="hi_IN"/>
        </w:rPr>
        <w:t>अबिय्याम की माता माका, जो अबशालोम की पुत्री थी</w:t>
      </w:r>
    </w:p>
    <w:p>
      <w:pPr>
        <w:pStyle w:val="ListBullet"/>
        <w:spacing w:line="240" w:lineRule="auto"/>
        <w:ind w:left="720"/>
      </w:pPr>
      <w:r>
        <w:rPr>
          <w:lang w:val="hi_IN" w:bidi="hi_IN"/>
        </w:rPr>
      </w:r>
      <w:r>
        <w:rPr>
          <w:lang w:val="hi_IN" w:bidi="hi_IN"/>
        </w:rPr>
        <w:t>यहोवा, अबिय्याम का परमेश्वर</w:t>
      </w:r>
    </w:p>
    <w:p>
      <w:pPr>
        <w:pStyle w:val="ListBullet"/>
        <w:spacing w:line="240" w:lineRule="auto"/>
        <w:ind w:left="720"/>
      </w:pPr>
      <w:r>
        <w:rPr>
          <w:lang w:val="hi_IN" w:bidi="hi_IN"/>
        </w:rPr>
      </w:r>
      <w:r>
        <w:rPr>
          <w:lang w:val="hi_IN" w:bidi="hi_IN"/>
        </w:rPr>
        <w:t>राजा दाऊद</w:t>
      </w:r>
    </w:p>
    <w:p>
      <w:pPr>
        <w:pStyle w:val="ListBullet"/>
        <w:spacing w:line="240" w:lineRule="auto"/>
        <w:ind w:left="720"/>
      </w:pPr>
      <w:r>
        <w:rPr>
          <w:lang w:val="hi_IN" w:bidi="hi_IN"/>
        </w:rPr>
      </w:r>
      <w:r>
        <w:rPr>
          <w:lang w:val="hi_IN" w:bidi="hi_IN"/>
        </w:rPr>
        <w:t>हित्ती ऊरिय्याह</w:t>
      </w:r>
    </w:p>
    <w:p>
      <w:pPr>
        <w:pStyle w:val="ListBullet"/>
        <w:spacing w:line="240" w:lineRule="auto"/>
        <w:ind w:left="720"/>
      </w:pPr>
      <w:r>
        <w:rPr>
          <w:lang w:val="hi_IN" w:bidi="hi_IN"/>
        </w:rPr>
      </w:r>
      <w:r>
        <w:rPr>
          <w:lang w:val="hi_IN" w:bidi="hi_IN"/>
        </w:rPr>
        <w:t>रहबाम</w:t>
      </w:r>
    </w:p>
    <w:p>
      <w:pPr>
        <w:pStyle w:val="ListBullet"/>
        <w:spacing w:line="240" w:lineRule="auto"/>
        <w:ind w:left="720"/>
      </w:pPr>
      <w:r>
        <w:rPr>
          <w:lang w:val="hi_IN" w:bidi="hi_IN"/>
        </w:rPr>
      </w:r>
      <w:r>
        <w:rPr>
          <w:lang w:val="hi_IN" w:bidi="hi_IN"/>
        </w:rPr>
        <w:t>और राजा आसा</w:t>
      </w:r>
    </w:p>
    <w:p>
      <w:pPr/>
      <w:r>
        <w:rPr>
          <w:lang w:val="hi_IN" w:bidi="hi_IN"/>
        </w:rPr>
      </w:r>
      <w:r>
        <w:rPr>
          <w:lang w:val="hi_IN" w:bidi="hi_IN"/>
        </w:rPr>
        <w:t>समूह में, इस भाग के परिवेश के इन हिस्सों पर ध्यान दें:</w:t>
      </w:r>
    </w:p>
    <w:p>
      <w:pPr/>
      <w:r>
        <w:rPr>
          <w:lang w:val="hi_IN" w:bidi="hi_IN"/>
        </w:rPr>
      </w:r>
      <w:r>
        <w:rPr>
          <w:lang w:val="hi_IN" w:bidi="hi_IN"/>
        </w:rPr>
        <w:t>पहले दृश्य में, हम सीखते हैं कि जब अबिय्याम यहूदा का राजा बना, तब नबात का पुत्र यारोबाम इस्राएल पर 18 वर्षों से राजा के रूप में शासन कर रहा था। मूल भाषा में इस कहानी में “अबिय्याम” नाम का उपयोग किया गया है, लेकिन यह वही राजा है जिसके बारे में हम 1 और 2 इतिहास की पुस्तकों में “अबिय्याह” के नाम से पढ़ते हैं। इसलिए यदि आप चाहें तो आप यहाँ उसी नाम का उपयोग कर सकते हैं।</w:t>
      </w:r>
    </w:p>
    <w:p>
      <w:pPr/>
      <w:r>
        <w:rPr>
          <w:lang w:val="hi_IN" w:bidi="hi_IN"/>
        </w:rPr>
      </w:r>
      <w:r>
        <w:rPr>
          <w:lang w:val="hi_IN" w:bidi="hi_IN"/>
        </w:rPr>
        <w:t>अबिय्याम ने यरूशलेम में तीन वर्षों तक शासन किया। शासन करने का अर्थ है राजा होना और राज्य पर शासन करने का अधिकार तथा शक्ति रखना। आपको याद होगा कि यरूशलेम न केवल यहूदा की राजधानी थी, बल्कि वह नगर भी था जहाँ राजा सुलैमान ने यहोवा के लिए मंदिर बनवाया था। इसलिए यरूशलेम सभी इस्राएलियों के लिए एक बहुत महत्वपूर्ण नगर था।</w:t>
      </w:r>
    </w:p>
    <w:p>
      <w:pPr/>
      <w:r>
        <w:rPr>
          <w:lang w:val="hi_IN" w:bidi="hi_IN"/>
        </w:rPr>
      </w:r>
      <w:r>
        <w:rPr>
          <w:lang w:val="hi_IN" w:bidi="hi_IN"/>
        </w:rPr>
        <w:t>कहानीकार कहता है कि अबिय्याम की माता माका थी, जो अबशालोम की पुत्री थी। हालाँकि, हम 2 इतिहास 11 में पढ़ते हैं कि माका अबशालोम की पुत्री है। हालाँकि, हम निश्चित रूप से नहीं कह सकते, लेकिन संभव है कि अबीशालोम और अबशालोम एक ही व्यक्ति हों, और यदि यह वही अबशालोम है जो राजा दाऊद का पुत्र था, तो माका राजा दाऊद की पोती होगी। आपको याद होगा कि राजा अबिय्याम राजा दाऊद का परपोता था। बाइबल में कभी-कभी कहानीकार “माता” शब्द के उपयोग का अर्थ दादी और “बेटी” शब्द के उपयोग का अर्थ पोती/नातिन हैं। हालाँकि, हम 2 इतिहास 13:2 में यह भी सुनते हैं कि अबिय्याम की माता “उसकी माता मीकायाह जो ऊरीएल की बेटी” थी। हालाँकि, हम निश्चित रूप से नहीं जानते कि इन भागों में अंतर क्यों है, फिर भी आपको इस भाग का अनुवाद ठीक उसी तरह करना चाहिए, जैसे कहानीकार वाले ने यहाँ बताया है, और कहना चाहिए कि अबिय्याम की माता माका थी, जो अबशालोम की बेटी थी।</w:t>
      </w:r>
    </w:p>
    <w:p>
      <w:pPr/>
      <w:r>
        <w:rPr>
          <w:lang w:val="hi_IN" w:bidi="hi_IN"/>
        </w:rPr>
      </w:r>
      <w:r>
        <w:rPr>
          <w:lang w:val="hi_IN" w:bidi="hi_IN"/>
        </w:rPr>
        <w:t>अबिय्याम ने वे सभी पाप किए, जो उससे पहले उसके पिता ने किए थे। इसका अर्थ है कि अबिय्याम ने अपने पिता का अनुकरण किया, या वही पापपूर्ण कार्य किए जो उसने अपने पिता रहबाम को करते हुए देखा था। अबिय्याम का मन अपने पिता दाऊद के मन की तरह पूरी तरह यहोवा के प्रति समर्पित नहीं था। आपको याद होगा कि इस्राएलियों के लिए हृदय वह स्थान था जहाँ मनुष्य के विचार, भावनाएँ और इच्छाएँ होती थीं, इसलिए कहानीकार का अर्थ है कि अबिय्याम दाऊद की तरह यहोवा से प्रेम नहीं करता था, यहोवा की बात सुनना नहीं चाहता था और उसकी आज्ञाओं का पालन भी नहीं करना चाहता था। आपको यह भी याद होगा कि रहबाम, अबिय्याम का वास्तविक पिता था, इसलिए जब कहानीकार दाऊद को अबिय्याम का “पिता” कहता है, तो इसका अर्थ पूर्वज या पुरखा है।</w:t>
      </w:r>
    </w:p>
    <w:p>
      <w:pPr/>
      <w:r>
        <w:rPr>
          <w:lang w:val="hi_IN" w:bidi="hi_IN"/>
        </w:rPr>
      </w:r>
      <w:r>
        <w:rPr>
          <w:lang w:val="hi_IN" w:bidi="hi_IN"/>
        </w:rPr>
        <w:t>यहाँ रुकें और समूह में इस प्रश्न पर चर्चा करें: किसी ऐसे व्यक्ति के बारे में एक कहानी सुनाएँ जो बिल्कुल वैसा ही बुरा व्यवहार करता है जैसा उसके पिता या पूर्वजों ने किया था। अब एक ऐसे व्यक्ति की कहानी सुनाएँ, जो अपने पिता की तरह ही अच्छा व्यवहार करता है। इस व्यक्ति का वर्णन करने के लिए आप जिन शब्दों का उपयोग करते हैं, उन पर ध्यान दें। इस ऑडियो को यहाँ रोकें।</w:t>
      </w:r>
    </w:p>
    <w:p>
      <w:pPr/>
      <w:r>
        <w:rPr>
          <w:lang w:val="hi_IN" w:bidi="hi_IN"/>
        </w:rPr>
      </w:r>
      <w:r>
        <w:rPr>
          <w:lang w:val="hi_IN" w:bidi="hi_IN"/>
        </w:rPr>
        <w:t>हालाँकि अबिय्याम ने दाऊद की तरह नहीं, बल्कि रहबाम की तरह व्यवहार किया, फिर भी कहानीकार कहता है कि दाऊद के कारण यहोवा ने अबिय्याम को यरूशलेम में एक दीपक दिया, यहोवा ने ऐसा अबिय्याम के बाद उसके पुत्र को राजा बनाकर किया, ताकि यरूशलेम मजबूत बना रहे। यहाँ कहानीकार दीपक की विशेष भाषा का उपयोग यह दिखाने के लिए करता है कि दाऊद के परिवार के कारण लोग उसे याद करते रहेंगे, ठीक वैसे ही जैसे दीपक की लौ जलती रहती है और बुझती नहीं है।</w:t>
      </w:r>
    </w:p>
    <w:p>
      <w:pPr/>
      <w:r>
        <w:rPr>
          <w:lang w:val="hi_IN" w:bidi="hi_IN"/>
        </w:rPr>
      </w:r>
      <w:r>
        <w:rPr>
          <w:lang w:val="hi_IN" w:bidi="hi_IN"/>
        </w:rPr>
        <w:t>यहाँ रुकें और समूह में इस प्रश्न पर चर्चा करें: एक ऐसे व्यक्ति के बारे में कहानी सुनाएँ, जिसकी मृत्यु के बाद भी उसके परिवार के आगे बढ़ते रहने के कारण लोग उसे याद करते रहते हैं। यदि उस व्यक्ति का परिवार जारी नहीं रहता है, तो क्या होता है? इस ऑडियो को यहाँ रोकें।</w:t>
      </w:r>
    </w:p>
    <w:p>
      <w:pPr/>
      <w:r>
        <w:rPr>
          <w:lang w:val="hi_IN" w:bidi="hi_IN"/>
        </w:rPr>
      </w:r>
      <w:r>
        <w:rPr>
          <w:lang w:val="hi_IN" w:bidi="hi_IN"/>
        </w:rPr>
        <w:t>यहाँ रुकें और समूह में चर्चा करें कि आप कैसे कहेंगे कि यहोवा ने यरूशलेम में अबिय्याम को दीपक दिया था। इस ऑडियो को यहाँ रोकें।</w:t>
      </w:r>
    </w:p>
    <w:p>
      <w:pPr/>
      <w:r>
        <w:rPr>
          <w:lang w:val="hi_IN" w:bidi="hi_IN"/>
        </w:rPr>
      </w:r>
      <w:r>
        <w:rPr>
          <w:lang w:val="hi_IN" w:bidi="hi_IN"/>
        </w:rPr>
        <w:t>यहोवा ने अबिय्याम के लिए ये सब इसलिए किया, क्योंकि दाऊद ने वही किया जो यहोवा की दृष्टि में सही था, और अपने जीवन के सभी दिनों में यहोवा की किसी भी आज्ञा से मुँह नहीं फिरा, सिवाय हित्ती ऊरिय्याह के मामले में। आपको याद होगा कि किसी की दृष्टि में सही करना एक विशेष अभिव्यक्ति है, जिसका अर्थ है वह काम करना जिससे वह व्यक्ति प्रसन्न हो। “फिर जाने” का अर्थ है आज्ञा का उल्लंघन न करना, अर्थात् उन कामों को न करना जो यहोवा की आज्ञाओं के विरुद्ध हों, और उन कामों को करना जिन्हें करने की यहोवा आज्ञा देता है। जो व्यक्ति फिरता है, वह उस व्यक्ति की तरह है जो उस दिशा से अलग दिशा में चलना शुरू करता है, जिसे किसी ने चलने के लिए कहा है। और "उसके जीवन के सब दिन" का अर्थ है हर वह दिन जब दाऊद जीवित था। इसलिए राजा दाऊद ने हमेशा वही किया जिससे यहोवा प्रसन्न होता था, सिवाय उस काम के जो उसने ऊरिय्याह के साथ किया था।</w:t>
      </w:r>
    </w:p>
    <w:p>
      <w:pPr/>
      <w:r>
        <w:rPr>
          <w:lang w:val="hi_IN" w:bidi="hi_IN"/>
        </w:rPr>
      </w:r>
      <w:r>
        <w:rPr>
          <w:lang w:val="hi_IN" w:bidi="hi_IN"/>
        </w:rPr>
        <w:t>समूह में यहाँ रुकें और चर्चा करें कि आप इस बात को कैसे कहेंगे कि दाऊद ने अपने जीवन के सभी दिनों में वही किया जो यहोवा की दृष्टि में सही था और यहोवा की आज्ञाओं से कभी नहीं हटा। इस ऑडियो को यहाँ रोकें।</w:t>
      </w:r>
    </w:p>
    <w:p>
      <w:pPr/>
      <w:r>
        <w:rPr>
          <w:lang w:val="hi_IN" w:bidi="hi_IN"/>
        </w:rPr>
      </w:r>
      <w:r>
        <w:rPr>
          <w:lang w:val="hi_IN" w:bidi="hi_IN"/>
        </w:rPr>
        <w:t>कहानीकार कहता है कि अबिय्याम के जीवन के सभी दिनों में रहबाम और यारोबाम के बीच युद्ध होता रहा। इसका अर्थ है कि जब अबिय्याम एक छोटा बच्चा था, तब भी यहूदा और इस्राएल के राज्यों के बीच लगातार युद्ध होता था। कहानीकार यह भी बताता है कि अबिय्याम के शासनकाल में, अर्थात् जब अबिय्याह बड़ा हुआ और स्वयं राजा बना, तब जो कुछ हुआ, वह “यहूदा के राजाओं के इतिहास की पुस्तक” में लिखा है। यह वही पुस्तक है जिसमें लोगों ने यहूदा के अन्य राजाओं के शासनकाल को दर्ज किया था। और अबिय्याम और यारोबाम की सेनाओं ने एक-दूसरे से लड़ना जारी रखा।</w:t>
      </w:r>
    </w:p>
    <w:p>
      <w:pPr/>
      <w:r>
        <w:rPr>
          <w:lang w:val="hi_IN" w:bidi="hi_IN"/>
        </w:rPr>
      </w:r>
      <w:r>
        <w:rPr>
          <w:lang w:val="hi_IN" w:bidi="hi_IN"/>
        </w:rPr>
        <w:t>अंत में, कहानीकार कहता है कि अबिय्याम अपने पूर्वजों के साथ सो गया और लोगों ने अबिय्याम को दाऊदपुर में दफनाया। “अपने पिताओं के साथ सो गया” एक विशेष भाषा है जो यह कहने का एक अच्छा तरीका है कि अबिय्याम की मृत्यु हो गई और लोगों ने अबिय्याम की देह को उसी तरह दफनाया जैसे पिछले भागों में राजाओं को दफनाया था। फिर अबिय्याम के पुत्र आसा ने अबिय्याम के स्थान पर शासन किया। इसका अर्थ है कि आसा यहूदा का अगला राजा बना।</w:t>
      </w:r>
    </w:p>
    <w:p>
      <w:pPr/>
      <w:r>
        <w:rPr>
          <w:lang w:val="hi_IN" w:bidi="hi_IN"/>
        </w:rPr>
      </w:r>
      <w:r>
        <w:rPr>
          <w:lang w:val="hi_IN" w:bidi="hi_IN"/>
        </w:rPr>
        <w:t>यहाँ रुकें और समूह में इस प्रश्न पर चर्चा करें: एक ऐसी कहानी सुनाएँ कि किसी की मृत्यु कैसे हुई और लोगों ने उस व्यक्ति के देह के साथ क्या किया। इन बातों के बारे में बात करने के लिए आप जिन शब्दों का उपयोग करते हैं, उन पर ध्यान दें। फिर, समूह में, इस बारे में बात करें कि आप कहानी के इस भाग का अनुवाद कैसे करेंगे ताकि लोग समझ सकें।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राजाओं 15:1–8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इस्राएल का राजा यारोबाम</w:t>
      </w:r>
    </w:p>
    <w:p>
      <w:pPr>
        <w:pStyle w:val="ListBullet"/>
        <w:spacing w:line="240" w:lineRule="auto"/>
        <w:ind w:left="720"/>
      </w:pPr>
      <w:r>
        <w:rPr>
          <w:lang w:val="hi_IN" w:bidi="hi_IN"/>
        </w:rPr>
      </w:r>
      <w:r>
        <w:rPr>
          <w:lang w:val="hi_IN" w:bidi="hi_IN"/>
        </w:rPr>
        <w:t>नबात, यारोबाम का पिता</w:t>
      </w:r>
    </w:p>
    <w:p>
      <w:pPr>
        <w:pStyle w:val="ListBullet"/>
        <w:spacing w:line="240" w:lineRule="auto"/>
        <w:ind w:left="720"/>
      </w:pPr>
      <w:r>
        <w:rPr>
          <w:lang w:val="hi_IN" w:bidi="hi_IN"/>
        </w:rPr>
      </w:r>
      <w:r>
        <w:rPr>
          <w:lang w:val="hi_IN" w:bidi="hi_IN"/>
        </w:rPr>
        <w:t>यहूदा का राजा अबिय्याम</w:t>
      </w:r>
    </w:p>
    <w:p>
      <w:pPr>
        <w:pStyle w:val="ListBullet"/>
        <w:spacing w:line="240" w:lineRule="auto"/>
        <w:ind w:left="720"/>
      </w:pPr>
      <w:r>
        <w:rPr>
          <w:lang w:val="hi_IN" w:bidi="hi_IN"/>
        </w:rPr>
      </w:r>
      <w:r>
        <w:rPr>
          <w:lang w:val="hi_IN" w:bidi="hi_IN"/>
        </w:rPr>
        <w:t>अबिय्याम की माता माका, जो अबशालोम की पुत्री थी</w:t>
      </w:r>
    </w:p>
    <w:p>
      <w:pPr>
        <w:pStyle w:val="ListBullet"/>
        <w:spacing w:line="240" w:lineRule="auto"/>
        <w:ind w:left="720"/>
      </w:pPr>
      <w:r>
        <w:rPr>
          <w:lang w:val="hi_IN" w:bidi="hi_IN"/>
        </w:rPr>
      </w:r>
      <w:r>
        <w:rPr>
          <w:lang w:val="hi_IN" w:bidi="hi_IN"/>
        </w:rPr>
        <w:t>यहोवा, अबिय्याम का परमेश्वर</w:t>
      </w:r>
    </w:p>
    <w:p>
      <w:pPr>
        <w:pStyle w:val="ListBullet"/>
        <w:spacing w:line="240" w:lineRule="auto"/>
        <w:ind w:left="720"/>
      </w:pPr>
      <w:r>
        <w:rPr>
          <w:lang w:val="hi_IN" w:bidi="hi_IN"/>
        </w:rPr>
      </w:r>
      <w:r>
        <w:rPr>
          <w:lang w:val="hi_IN" w:bidi="hi_IN"/>
        </w:rPr>
        <w:t>राजा दाऊद</w:t>
      </w:r>
    </w:p>
    <w:p>
      <w:pPr>
        <w:pStyle w:val="ListBullet"/>
        <w:spacing w:line="240" w:lineRule="auto"/>
        <w:ind w:left="720"/>
      </w:pPr>
      <w:r>
        <w:rPr>
          <w:lang w:val="hi_IN" w:bidi="hi_IN"/>
        </w:rPr>
      </w:r>
      <w:r>
        <w:rPr>
          <w:lang w:val="hi_IN" w:bidi="hi_IN"/>
        </w:rPr>
        <w:t>हित्ती ऊरिय्याह</w:t>
      </w:r>
    </w:p>
    <w:p>
      <w:pPr>
        <w:pStyle w:val="ListBullet"/>
        <w:spacing w:line="240" w:lineRule="auto"/>
        <w:ind w:left="720"/>
      </w:pPr>
      <w:r>
        <w:rPr>
          <w:lang w:val="hi_IN" w:bidi="hi_IN"/>
        </w:rPr>
      </w:r>
      <w:r>
        <w:rPr>
          <w:lang w:val="hi_IN" w:bidi="hi_IN"/>
        </w:rPr>
        <w:t>रहबाम</w:t>
      </w:r>
    </w:p>
    <w:p>
      <w:pPr>
        <w:pStyle w:val="ListBullet"/>
        <w:spacing w:line="240" w:lineRule="auto"/>
        <w:ind w:left="720"/>
      </w:pPr>
      <w:r>
        <w:rPr>
          <w:lang w:val="hi_IN" w:bidi="hi_IN"/>
        </w:rPr>
      </w:r>
      <w:r>
        <w:rPr>
          <w:lang w:val="hi_IN" w:bidi="hi_IN"/>
        </w:rPr>
        <w:t>और राजा आसा</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छोड़ें। इस भाग के हर हिस्से को याद करने में एक-दूसरे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नबात के पुत्र यारोबाम ने 18 वर्षों तक इस्राएल पर शासन किया। फिर अबिय्याम ने यहूदा पर शासन करना शुरू किया। अबिय्याम ने तीन वर्षों तक यरूशलेम में शासन किया। अबिय्याम की माता माका थी, जो अबीशालोम की पुत्री थी। अबिय्याम ने वैसे ही पाप किया जैसे अबिय्याम के पिता ने पाप किया था। अबिय्याम का मन अपने पूर्वज दाऊद की तरह अपने परमेश्वर यहोवा के प्रति सच्चा नहीं था। फिर भी, अबिय्याम के पूर्वज दाऊद से यहोवा ने जो वादा किया था, उसके कारण यहोवा ने अबिय्याम के पुत्र को यरूशलेम में राजा के रूप में शासन करते रहने दिया।</w:t>
      </w:r>
    </w:p>
    <w:p>
      <w:pPr/>
      <w:r>
        <w:rPr>
          <w:lang w:val="hi_IN" w:bidi="hi_IN"/>
        </w:rPr>
      </w:r>
      <w:r>
        <w:rPr>
          <w:lang w:val="hi_IN" w:bidi="hi_IN"/>
        </w:rPr>
        <w:t>नाटक को रोकें। दाऊद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शर्मिंदा हूँ कि लोग अभी भी उस भयानक पाप के बारे में सोचते हैं जो मैंने यहोवा और ऊरिय्याह के विरुद्ध किया था; या</w:t>
      </w:r>
    </w:p>
    <w:p>
      <w:pPr>
        <w:pStyle w:val="ListBullet"/>
        <w:spacing w:line="240" w:lineRule="auto"/>
        <w:ind w:left="720"/>
      </w:pPr>
      <w:r>
        <w:rPr>
          <w:lang w:val="hi_IN" w:bidi="hi_IN"/>
        </w:rPr>
      </w:r>
      <w:r>
        <w:rPr>
          <w:lang w:val="hi_IN" w:bidi="hi_IN"/>
        </w:rPr>
        <w:t>मैं आभारी हूँ कि यहोवा मेरे साथ अपने वादे को पूरा करना जारी रखता है; या</w:t>
      </w:r>
    </w:p>
    <w:p>
      <w:pPr>
        <w:pStyle w:val="ListBullet"/>
        <w:spacing w:line="240" w:lineRule="auto"/>
        <w:ind w:left="720"/>
      </w:pPr>
      <w:r>
        <w:rPr>
          <w:lang w:val="hi_IN" w:bidi="hi_IN"/>
        </w:rPr>
      </w:r>
      <w:r>
        <w:rPr>
          <w:lang w:val="hi_IN" w:bidi="hi_IN"/>
        </w:rPr>
        <w:t>मैं शर्मिंदा हूँ कि मेरे वंशज मेरी तरह यहोवा की आराधना नहीं करते और उनकी आज्ञा नहीं मानते हैं।</w:t>
      </w:r>
    </w:p>
    <w:p>
      <w:pPr/>
      <w:r>
        <w:rPr>
          <w:lang w:val="hi_IN" w:bidi="hi_IN"/>
        </w:rPr>
      </w:r>
      <w:r>
        <w:rPr>
          <w:lang w:val="hi_IN" w:bidi="hi_IN"/>
        </w:rPr>
        <w:t>अबिय्याह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याद है कि मेरे पूर्वज राजा दाऊद ने यहोवा की सेवा की थी, लेकिन मेरे पिता ने अन्य देवताओं की सेवा की; या</w:t>
      </w:r>
    </w:p>
    <w:p>
      <w:pPr>
        <w:pStyle w:val="ListBullet"/>
        <w:spacing w:line="240" w:lineRule="auto"/>
        <w:ind w:left="720"/>
      </w:pPr>
      <w:r>
        <w:rPr>
          <w:lang w:val="hi_IN" w:bidi="hi_IN"/>
        </w:rPr>
      </w:r>
      <w:r>
        <w:rPr>
          <w:lang w:val="hi_IN" w:bidi="hi_IN"/>
        </w:rPr>
        <w:t>मैं अपने पिता की तरह बनना चाहता हूँ, इसलिए मैं यहोवा के बजाय इन देवताओं की सेवा करता रहूँगा; या</w:t>
      </w:r>
    </w:p>
    <w:p>
      <w:pPr>
        <w:pStyle w:val="ListBullet"/>
        <w:spacing w:line="240" w:lineRule="auto"/>
        <w:ind w:left="720"/>
      </w:pPr>
      <w:r>
        <w:rPr>
          <w:lang w:val="hi_IN" w:bidi="hi_IN"/>
        </w:rPr>
      </w:r>
      <w:r>
        <w:rPr>
          <w:lang w:val="hi_IN" w:bidi="hi_IN"/>
        </w:rPr>
        <w:t>राजा के रूप में मेरे लिए सब कुछ ठीक चल रहा है, इसलिए मुझे लगता है कि जिन देवताओं की मैं आराधना करता हूँ, वे मुझसे प्रसन्न हैं।</w:t>
      </w:r>
    </w:p>
    <w:p>
      <w:pPr/>
      <w:r>
        <w:rPr>
          <w:lang w:val="hi_IN" w:bidi="hi_IN"/>
        </w:rPr>
      </w:r>
      <w:r>
        <w:rPr>
          <w:lang w:val="hi_IN" w:bidi="hi_IN"/>
        </w:rPr>
        <w:t>अभिनय को जारी रखें।</w:t>
      </w:r>
    </w:p>
    <w:p>
      <w:pPr/>
      <w:r>
        <w:rPr>
          <w:lang w:val="hi_IN" w:bidi="hi_IN"/>
        </w:rPr>
      </w:r>
      <w:r>
        <w:rPr>
          <w:lang w:val="hi_IN" w:bidi="hi_IN"/>
        </w:rPr>
        <w:t>अबिय्याम के जीवनकाल में यहूदा और इस्राएल की सेनाओं ने एक-दूसरे से लड़ना जारी रखा। जब अबिय्याम ने शासन किया, तब जो कुछ हुआ और अबिय्याह ने जो कुछ किया, उन सब बातों को लोगों ने यहूदा के राजाओं के इतिहास की पुस्तक में लिख दिया। और अबिय्याम और यारोबाम के बीच युद्ध जारी रहा।</w:t>
      </w:r>
    </w:p>
    <w:p>
      <w:pPr/>
      <w:r>
        <w:rPr>
          <w:lang w:val="hi_IN" w:bidi="hi_IN"/>
        </w:rPr>
      </w:r>
      <w:r>
        <w:rPr>
          <w:lang w:val="hi_IN" w:bidi="hi_IN"/>
        </w:rPr>
        <w:t>नाटक को रोकें। यारोबाम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मैंने कई वर्षों से रहबाम के साथ युद्ध किया है, और अब मैं अबिय्याम के साथ लड़ूँगा; या</w:t>
      </w:r>
    </w:p>
    <w:p>
      <w:pPr>
        <w:pStyle w:val="ListBullet"/>
        <w:spacing w:line="240" w:lineRule="auto"/>
        <w:ind w:left="720"/>
      </w:pPr>
      <w:r>
        <w:rPr>
          <w:lang w:val="hi_IN" w:bidi="hi_IN"/>
        </w:rPr>
      </w:r>
      <w:r>
        <w:rPr>
          <w:lang w:val="hi_IN" w:bidi="hi_IN"/>
        </w:rPr>
        <w:t>मैं लड़ते-लड़ते थक गया हूँ, लेकिन मैं यहूदा को अपने ऊपर अधिकार नहीं करने दूँगा।</w:t>
      </w:r>
    </w:p>
    <w:p>
      <w:pPr/>
      <w:r>
        <w:rPr>
          <w:lang w:val="hi_IN" w:bidi="hi_IN"/>
        </w:rPr>
      </w:r>
      <w:r>
        <w:rPr>
          <w:lang w:val="hi_IN" w:bidi="hi_IN"/>
        </w:rPr>
        <w:t>अबिय्याह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मेरे बारे में इतनी सारी कहानियाँ लिखी गई हैं, इसका मतलब है कि मैं एक महत्वपूर्ण राजा हूँ। मुझे आशा है कि लोग हमेशा मुझे एक शक्तिशाली राजा के रूप में याद रखेंगे; या</w:t>
      </w:r>
    </w:p>
    <w:p>
      <w:pPr>
        <w:pStyle w:val="ListBullet"/>
        <w:spacing w:line="240" w:lineRule="auto"/>
        <w:ind w:left="720"/>
      </w:pPr>
      <w:r>
        <w:rPr>
          <w:lang w:val="hi_IN" w:bidi="hi_IN"/>
        </w:rPr>
      </w:r>
      <w:r>
        <w:rPr>
          <w:lang w:val="hi_IN" w:bidi="hi_IN"/>
        </w:rPr>
        <w:t>उन सभी वर्षों में, मेरे पिता ने कभी यारोबाम को यहूदा पर नियंत्रण नहीं करने दिया। शायद मैं आखिरकार यारोबाम को हरा सकता हूँ; या</w:t>
      </w:r>
    </w:p>
    <w:p>
      <w:pPr>
        <w:pStyle w:val="ListBullet"/>
        <w:spacing w:line="240" w:lineRule="auto"/>
        <w:ind w:left="720"/>
      </w:pPr>
      <w:r>
        <w:rPr>
          <w:lang w:val="hi_IN" w:bidi="hi_IN"/>
        </w:rPr>
      </w:r>
      <w:r>
        <w:rPr>
          <w:lang w:val="hi_IN" w:bidi="hi_IN"/>
        </w:rPr>
        <w:t>मुझे आशा है कि मैं कम-से-कम उतने वर्षों तक राजा रहूँगा, जितने वर्षों तक मेरा पिता राजा रहा था।</w:t>
      </w:r>
    </w:p>
    <w:p>
      <w:pPr/>
      <w:r>
        <w:rPr>
          <w:lang w:val="hi_IN" w:bidi="hi_IN"/>
        </w:rPr>
      </w:r>
      <w:r>
        <w:rPr>
          <w:lang w:val="hi_IN" w:bidi="hi_IN"/>
        </w:rPr>
        <w:t>अभिनय को जारी रखें।</w:t>
      </w:r>
    </w:p>
    <w:p>
      <w:pPr/>
      <w:r>
        <w:rPr>
          <w:lang w:val="hi_IN" w:bidi="hi_IN"/>
        </w:rPr>
      </w:r>
      <w:r>
        <w:rPr>
          <w:lang w:val="hi_IN" w:bidi="hi_IN"/>
        </w:rPr>
        <w:t>और अबिय्याम की मृत्यु हुई, और लोगों ने उसके शव को यरूशलेम में, अर्थात् दाऊदपुर में, एक कब्र में रख दिया। और अबिय्याम का पुत्र आसा यहूदा का अगला राजा बना।</w:t>
      </w:r>
    </w:p>
    <w:p>
      <w:pPr/>
      <w:r>
        <w:rPr>
          <w:lang w:val="hi_IN" w:bidi="hi_IN"/>
        </w:rPr>
      </w:r>
      <w:r>
        <w:rPr>
          <w:lang w:val="hi_IN" w:bidi="hi_IN"/>
        </w:rPr>
        <w:t>नाटक को रोकें। अबिय्याह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मेरा पिता कई वर्षों तक राजा था, इसलिए मैं आश्चर्यचकित हूँ कि मैं केवल तीन वर्षों के लिए राजा रहा! या</w:t>
      </w:r>
    </w:p>
    <w:p>
      <w:pPr>
        <w:pStyle w:val="ListBullet"/>
        <w:spacing w:line="240" w:lineRule="auto"/>
        <w:ind w:left="720"/>
      </w:pPr>
      <w:r>
        <w:rPr>
          <w:lang w:val="hi_IN" w:bidi="hi_IN"/>
        </w:rPr>
      </w:r>
      <w:r>
        <w:rPr>
          <w:lang w:val="hi_IN" w:bidi="hi_IN"/>
        </w:rPr>
        <w:t>मैंने सोचा था कि मेरे पिता जिन देवताओं की सेवा करता था, वे मेरी मदद करेंगे, लेकिन मैं लंबे समय तक राजा नहीं रह पाया; या</w:t>
      </w:r>
    </w:p>
    <w:p>
      <w:pPr>
        <w:pStyle w:val="ListBullet"/>
        <w:spacing w:line="240" w:lineRule="auto"/>
        <w:ind w:left="720"/>
      </w:pPr>
      <w:r>
        <w:rPr>
          <w:lang w:val="hi_IN" w:bidi="hi_IN"/>
        </w:rPr>
      </w:r>
      <w:r>
        <w:rPr>
          <w:lang w:val="hi_IN" w:bidi="hi_IN"/>
        </w:rPr>
        <w:t>मुझे आशा है कि मेरा पुत्र एक शक्तिशाली राजा बनेगा और कई वर्षों तक शासन करेगा।</w:t>
      </w:r>
    </w:p>
    <w:p>
      <w:pPr/>
      <w:r>
        <w:rPr>
          <w:lang w:val="hi_IN" w:bidi="hi_IN"/>
        </w:rPr>
      </w:r>
      <w:r>
        <w:rPr>
          <w:lang w:val="hi_IN" w:bidi="hi_IN"/>
        </w:rPr>
        <w:t>आसा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मेरा पिता राजा के रूप में बहुत लंबे समय तक जीवित नहीं रहा, इसलिए मुझे आशा है कि मैं और अधिक समय तक जीवित रहूँगा! या</w:t>
      </w:r>
    </w:p>
    <w:p>
      <w:pPr>
        <w:pStyle w:val="ListBullet"/>
        <w:spacing w:line="240" w:lineRule="auto"/>
        <w:ind w:left="720"/>
      </w:pPr>
      <w:r>
        <w:rPr>
          <w:lang w:val="hi_IN" w:bidi="hi_IN"/>
        </w:rPr>
      </w:r>
      <w:r>
        <w:rPr>
          <w:lang w:val="hi_IN" w:bidi="hi_IN"/>
        </w:rPr>
        <w:t>मेरे पिता ने कहा था कि ये देवता उसे एक शक्तिशाली राजा बनने में मदद करेंगे, लेकिन ऐसा होता हुआ नहीं दिखा; या</w:t>
      </w:r>
    </w:p>
    <w:p>
      <w:pPr>
        <w:pStyle w:val="ListBullet"/>
        <w:spacing w:line="240" w:lineRule="auto"/>
        <w:ind w:left="720"/>
      </w:pPr>
      <w:r>
        <w:rPr>
          <w:lang w:val="hi_IN" w:bidi="hi_IN"/>
        </w:rPr>
      </w:r>
      <w:r>
        <w:rPr>
          <w:lang w:val="hi_IN" w:bidi="hi_IN"/>
        </w:rPr>
        <w:t>शायद मुझे इन अन्य देवताओं के बजाय इस्राएल के पहले परमेश्वर यहोवा की सेवा करनी चाहिए। लोग कहते हैं कि यहोवा एक शक्तिशाली परमेश्वर है और यहोवा ने अतीत में हमेशा इस्राएलियों की रक्षा की है।</w:t>
      </w:r>
      <w:r>
        <w:rPr>
          <w:lang w:val="hi_IN" w:bidi="hi_IN"/>
        </w:rPr>
      </w:r>
    </w:p>
    <w:p>
      <w:pPr>
        <w:pStyle w:val="Heading3"/>
      </w:pPr>
      <w:r>
        <w:rPr>
          <w:lang w:val="hi_IN" w:bidi="hi_IN"/>
        </w:rPr>
        <w:t>आवश्यक जानकारी</w:t>
      </w:r>
    </w:p>
    <w:p>
      <w:pPr/>
      <w:r>
        <w:rPr>
          <w:lang w:val="hi_IN" w:bidi="hi_IN"/>
        </w:rPr>
      </w:r>
      <w:r>
        <w:rPr>
          <w:lang w:val="hi_IN" w:bidi="hi_IN"/>
        </w:rPr>
        <w:t>1 राजाओं 15:1–8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कहानीकार कहता है कि </w:t>
      </w:r>
      <w:r>
        <w:rPr>
          <w:b/>
          <w:lang w:val="hi_IN" w:bidi="hi_IN"/>
        </w:rPr>
        <w:t>राजा</w:t>
      </w:r>
      <w:r>
        <w:rPr>
          <w:lang w:val="hi_IN" w:bidi="hi_IN"/>
        </w:rPr>
        <w:t xml:space="preserve"> यारोबाम के अठारवें वर्ष में अबिय्याम ने यहूदा पर </w:t>
      </w:r>
      <w:r>
        <w:rPr>
          <w:b/>
          <w:lang w:val="hi_IN" w:bidi="hi_IN"/>
        </w:rPr>
        <w:t>शासन</w:t>
      </w:r>
      <w:r>
        <w:rPr>
          <w:lang w:val="hi_IN" w:bidi="hi_IN"/>
        </w:rPr>
        <w:t xml:space="preserve"> करना शुरू किया था। आपको याद होगा कि यारोबाम उत्तरी राज्य इस्राएल का राजा था और अबिय्याम दक्षिणी राज्य यहूदा का राजा था। राजा वह व्यक्ति होता है जो किसी नगर या क्षेत्र पर शासन करता है, जैसे किसी प्रदेश या देश पर, और राज्य करने का अर्थ है राजा होना तथा देश पर शासन करने का अधिकार और शक्ति रखना। राजा और शासन के लिए उन्हीं शब्दों या वाक्यांशों का उपयोग करें जिनका उपयोग आपने पिछले भागों में किया था। राजा के बारे में अधिक जानकारी के लिए, मुख्य शब्दावली देखें।</w:t>
      </w:r>
    </w:p>
    <w:p>
      <w:pPr/>
      <w:r>
        <w:rPr>
          <w:lang w:val="hi_IN" w:bidi="hi_IN"/>
        </w:rPr>
      </w:r>
      <w:r>
        <w:rPr>
          <w:lang w:val="hi_IN" w:bidi="hi_IN"/>
        </w:rPr>
        <w:t xml:space="preserve">अबिय्याम की </w:t>
      </w:r>
      <w:r>
        <w:rPr>
          <w:b/>
          <w:lang w:val="hi_IN" w:bidi="hi_IN"/>
        </w:rPr>
        <w:t>माता</w:t>
      </w:r>
      <w:r>
        <w:rPr>
          <w:lang w:val="hi_IN" w:bidi="hi_IN"/>
        </w:rPr>
        <w:t xml:space="preserve"> माका थी, जो अबशालोम की </w:t>
      </w:r>
      <w:r>
        <w:rPr>
          <w:b/>
          <w:lang w:val="hi_IN" w:bidi="hi_IN"/>
        </w:rPr>
        <w:t>पुत्री</w:t>
      </w:r>
      <w:r>
        <w:rPr>
          <w:lang w:val="hi_IN" w:bidi="hi_IN"/>
        </w:rPr>
        <w:t xml:space="preserve"> थी। माता और पुत्री के लिए उन्हीं शब्दों या वाक्यांशों का उपयोग करें जिनका उपयोग आपने पिछले भागों में किया था।</w:t>
      </w:r>
    </w:p>
    <w:p>
      <w:pPr/>
      <w:r>
        <w:rPr>
          <w:lang w:val="hi_IN" w:bidi="hi_IN"/>
        </w:rPr>
      </w:r>
      <w:r>
        <w:rPr>
          <w:lang w:val="hi_IN" w:bidi="hi_IN"/>
        </w:rPr>
        <w:t xml:space="preserve">अबिय्याम ने वैसे ही पाप किया जैसे अबिय्याम के पिता ने पाप किया था। </w:t>
      </w:r>
      <w:r>
        <w:rPr>
          <w:b/>
          <w:lang w:val="hi_IN" w:bidi="hi_IN"/>
        </w:rPr>
        <w:t>पाप</w:t>
      </w:r>
      <w:r>
        <w:rPr>
          <w:lang w:val="hi_IN" w:bidi="hi_IN"/>
        </w:rPr>
        <w:t xml:space="preserve"> परमेश्वर के खिलाफ अनाज्ञाकारिता का काम है। जब भी कोई व्यक्ति परमेश्वर के नियमों का उल्लंघन करता है, तो वह पाप करता है। पाप के लिए उसी शब्द या वाक्यांश का उपयोग करें जिसका उपयोग आपने पिछले भागों में किया है। पाप के बारे में अधिक जानकारी के लिए मुख्य शब्दावली देखें।</w:t>
      </w:r>
    </w:p>
    <w:p>
      <w:pPr/>
      <w:r>
        <w:rPr>
          <w:lang w:val="hi_IN" w:bidi="hi_IN"/>
        </w:rPr>
      </w:r>
      <w:r>
        <w:rPr>
          <w:lang w:val="hi_IN" w:bidi="hi_IN"/>
        </w:rPr>
        <w:t xml:space="preserve">दाऊद से </w:t>
      </w:r>
      <w:r>
        <w:rPr>
          <w:b/>
          <w:lang w:val="hi_IN" w:bidi="hi_IN"/>
        </w:rPr>
        <w:t>यहोवा</w:t>
      </w:r>
      <w:r>
        <w:rPr>
          <w:lang w:val="hi_IN" w:bidi="hi_IN"/>
        </w:rPr>
        <w:t xml:space="preserve"> ने जो वादा किया था, उसके कारण दाऊद के </w:t>
      </w:r>
      <w:r>
        <w:rPr>
          <w:b/>
          <w:lang w:val="hi_IN" w:bidi="hi_IN"/>
        </w:rPr>
        <w:t>परमेश्वर</w:t>
      </w:r>
      <w:r>
        <w:rPr>
          <w:lang w:val="hi_IN" w:bidi="hi_IN"/>
        </w:rPr>
        <w:t xml:space="preserve"> यहोवा ने अबिय्याम के बाद उसके पुत्र को राजा बनाकर और यरूशलेम को स्थिर करके, अर्थात् उसे मजबूत बनाकर, अबिय्याम को यरूशलेम में </w:t>
      </w:r>
      <w:r>
        <w:rPr>
          <w:b/>
          <w:lang w:val="hi_IN" w:bidi="hi_IN"/>
        </w:rPr>
        <w:t>एक दीपक</w:t>
      </w:r>
      <w:r>
        <w:rPr>
          <w:lang w:val="hi_IN" w:bidi="hi_IN"/>
        </w:rPr>
        <w:t xml:space="preserve"> दिया। यहोवा और परमेश्वर के लिए उन्हीं शब्दों का उपयोग करें जिनका उपयोग आपने पिछले भागों में किया है, और अधिक जानकारी के लिए मुख्य शब्दावली में यहोवा और परमेश्वर देखें। दीपक एक विशेष भाषा है, जो यह बताती है कि किसी व्यक्ति की मृत्यु के बाद भी उसके वंशज लोगों को उसके जीवन और उसके द्वारा किए गए अच्छे कामों की याद दिलाते रहते हैं। "दीपक" के लिए उसी शब्द या वाक्यांश का उपयोग करें जिसका उपयोग आपने पिछले भागों में किया था।</w:t>
      </w:r>
    </w:p>
    <w:p>
      <w:pPr/>
      <w:r>
        <w:rPr>
          <w:lang w:val="hi_IN" w:bidi="hi_IN"/>
        </w:rPr>
      </w:r>
      <w:r>
        <w:rPr>
          <w:lang w:val="hi_IN" w:bidi="hi_IN"/>
        </w:rPr>
        <w:t>यदि आवश्यक हो, तो समूह में यहाँ रुकें और उस दीपक की तस्वीर देखें जिसका उपयोग उस समय के लोगों ने किया होगा। इस ऑडियो को यहाँ रोकें।</w:t>
      </w:r>
    </w:p>
    <w:p>
      <w:pPr/>
      <w:r>
        <w:rPr>
          <w:lang w:val="hi_IN" w:bidi="hi_IN"/>
        </w:rPr>
      </w:r>
      <w:r>
        <w:rPr>
          <w:lang w:val="hi_IN" w:bidi="hi_IN"/>
        </w:rPr>
        <w:t>“एक पुत्र को उत्पन्न करना” का अर्थ है कि परमेश्वर ने अबिय्याम को एक पुत्र दिया, जो अगला राजा बना, और इस प्रकार अबिय्याम के वंश को आगे बढ़ने दिया। इससे अबिय्याम की मृत्यु के बाद भी यरूशलेम सुरक्षित और स्थिर बना रहता, अर्थात् उसकी स्थिति मजबूत बनी रहती।</w:t>
      </w:r>
    </w:p>
    <w:p>
      <w:pPr/>
      <w:r>
        <w:rPr>
          <w:lang w:val="hi_IN" w:bidi="hi_IN"/>
        </w:rPr>
      </w:r>
      <w:r>
        <w:rPr>
          <w:lang w:val="hi_IN" w:bidi="hi_IN"/>
        </w:rPr>
        <w:t xml:space="preserve">यहाँ रुकें और समूह में चर्चा करें कि आप </w:t>
      </w:r>
      <w:r>
        <w:rPr>
          <w:b/>
          <w:lang w:val="hi_IN" w:bidi="hi_IN"/>
        </w:rPr>
        <w:t>एक पुत्र को पालने</w:t>
      </w:r>
      <w:r>
        <w:rPr>
          <w:lang w:val="hi_IN" w:bidi="hi_IN"/>
        </w:rPr>
        <w:t xml:space="preserve"> और यरूशलेम को </w:t>
      </w:r>
      <w:r>
        <w:rPr>
          <w:b/>
          <w:lang w:val="hi_IN" w:bidi="hi_IN"/>
        </w:rPr>
        <w:t>स्थापित</w:t>
      </w:r>
      <w:r>
        <w:rPr>
          <w:lang w:val="hi_IN" w:bidi="hi_IN"/>
        </w:rPr>
        <w:t xml:space="preserve"> करने के लिए किस शब्द या वाक्यांश का उपयोग करेंगे। "पुत्र" के बारे में अधिक जानकारी के लिए मुख्य शब्दावली देखें।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दाऊद ने वही किया था जो “</w:t>
      </w:r>
      <w:r>
        <w:rPr>
          <w:b/>
          <w:lang w:val="hi_IN" w:bidi="hi_IN"/>
        </w:rPr>
        <w:t>यहोवा की दृष्टि</w:t>
      </w:r>
      <w:r>
        <w:rPr>
          <w:lang w:val="hi_IN" w:bidi="hi_IN"/>
        </w:rPr>
        <w:t>" में सही था। “यहोवा की दृष्टि" में जो सही है, उसे करने के लिए उन्हीं शब्दों या वाक्यांशों का उपयोग करें जिनका उपयोग आपने पिछले भागों में किया है।</w:t>
      </w:r>
    </w:p>
    <w:p>
      <w:pPr/>
      <w:r>
        <w:rPr>
          <w:lang w:val="hi_IN" w:bidi="hi_IN"/>
        </w:rPr>
      </w:r>
      <w:r>
        <w:rPr>
          <w:lang w:val="hi_IN" w:bidi="hi_IN"/>
        </w:rPr>
        <w:t>किसी ने अबिय्याम के द्वारा किए गए कार्यों को एक कुण्डलपत्र या “</w:t>
      </w:r>
      <w:r>
        <w:rPr>
          <w:b/>
          <w:lang w:val="hi_IN" w:bidi="hi_IN"/>
        </w:rPr>
        <w:t>यहूदा के राजाओं के इतिहास</w:t>
      </w:r>
      <w:r>
        <w:rPr>
          <w:lang w:val="hi_IN" w:bidi="hi_IN"/>
        </w:rPr>
        <w:t xml:space="preserve"> की </w:t>
      </w:r>
      <w:r>
        <w:rPr>
          <w:b/>
          <w:lang w:val="hi_IN" w:bidi="hi_IN"/>
        </w:rPr>
        <w:t>पुस्तक</w:t>
      </w:r>
      <w:r>
        <w:rPr>
          <w:lang w:val="hi_IN" w:bidi="hi_IN"/>
        </w:rPr>
        <w:t>” में लिख दिया। इस पुस्तक के लिए उसी शीर्षक का उपयोग करें जिसका उपयोग आपने पिछले भाग में किया था। कुण्डलपत्र के बारे में अधिक जानकारी के लिए, मुख्य शब्दावली देखें।</w:t>
      </w:r>
    </w:p>
    <w:p>
      <w:pPr/>
      <w:r>
        <w:rPr>
          <w:lang w:val="hi_IN" w:bidi="hi_IN"/>
        </w:rPr>
      </w:r>
      <w:r>
        <w:rPr>
          <w:lang w:val="hi_IN" w:bidi="hi_IN"/>
        </w:rPr>
        <w:t xml:space="preserve">अंत में, अबिय्याम </w:t>
      </w:r>
      <w:r>
        <w:rPr>
          <w:b/>
          <w:lang w:val="hi_IN" w:bidi="hi_IN"/>
        </w:rPr>
        <w:t>अपने पिताओं के साथ सो गया</w:t>
      </w:r>
      <w:r>
        <w:rPr>
          <w:lang w:val="hi_IN" w:bidi="hi_IN"/>
        </w:rPr>
        <w:t xml:space="preserve">, और उन्होंने अबिय्याम को </w:t>
      </w:r>
      <w:r>
        <w:rPr>
          <w:b/>
          <w:lang w:val="hi_IN" w:bidi="hi_IN"/>
        </w:rPr>
        <w:t>दाऊदपुर</w:t>
      </w:r>
      <w:r>
        <w:rPr>
          <w:lang w:val="hi_IN" w:bidi="hi_IN"/>
        </w:rPr>
        <w:t xml:space="preserve"> में </w:t>
      </w:r>
      <w:r>
        <w:rPr>
          <w:b/>
          <w:lang w:val="hi_IN" w:bidi="hi_IN"/>
        </w:rPr>
        <w:t>दफनाया</w:t>
      </w:r>
      <w:r>
        <w:rPr>
          <w:lang w:val="hi_IN" w:bidi="hi_IN"/>
        </w:rPr>
        <w:t>। “अपने पिताओं के साथ सो गया,” “दफनाया” और "दाऊदपुर" के लिए उन्हीं शब्दों या वाक्यांशों का उपयोग करें जिनका उपयोग आपने पिछले भागों में किया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15:9–24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15:9–24 को सुनें और अपने मन में रखें।</w:t>
      </w:r>
    </w:p>
    <w:p>
      <w:pPr/>
      <w:r>
        <w:rPr>
          <w:lang w:val="hi_IN" w:bidi="hi_IN"/>
        </w:rPr>
      </w:r>
      <w:r>
        <w:rPr>
          <w:lang w:val="hi_IN" w:bidi="hi_IN"/>
        </w:rPr>
        <w:t>यदि सम्भव हो, तो 1 राजाओं 15:9–24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राजाओं 15:9–24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में, अबिय्याम यहूदा के दक्षिणी राज्य का राजा बना और यरूशलेम में तीन वर्षों तक शासन किया। अबिय्याम ने अपने पिता के पापों का अनुसरण किया और राजा दाऊद की तरह अपने पूरे मन से अपने परमेश्वर यहोवा की आज्ञा नहीं मानी। फिर भी, यहोवा ने दाऊद से किए गए अपने वादे के कारण अबिय्याम को राज्य करते रहने दिया। अबिय्याम ने इस्राएल के उत्तरी राज्य के राजा यारोबाम के विरुद्ध युद्ध किया। फिर अबिय्याम की मृत्यु हुई, और उसका पुत्र आसा राजा बना।</w:t>
      </w:r>
    </w:p>
    <w:p>
      <w:pPr/>
      <w:r>
        <w:rPr>
          <w:lang w:val="hi_IN" w:bidi="hi_IN"/>
        </w:rPr>
      </w:r>
      <w:r>
        <w:rPr>
          <w:lang w:val="hi_IN" w:bidi="hi_IN"/>
        </w:rPr>
        <w:t>कहानीकार यहूदा के राजा आसा के शासन का परिचय देता है। जब यारोबाम को इस्राएल पर राजा बने हुए 20 वर्ष हो गए, तब आसा यहूदा का राजा बना। आसा ने लगभग ईसा पूर्व 911 से 870 तक, 41 वर्षों तक यरूशलेम में शासन किया। यरूशलेम यहूदा की राजधानी थी, जहाँ से यहूदा के राजाओं ने शासन किया था। कहानीकार कहता है कि आसा की माता का नाम माका है। माका का पिता अबशालोम है। हालाँकि, हम पिछले भाग से सीखते हैं कि माका आसा के पिता अबिय्याम की माता है। इसलिए, माका आसा की दादी होनी चाहिए। हम निश्चित नहीं हैं, लेकिन संभव है कि माका का पिता राजा दाऊद का पुत्र अबशालोम ही हो। इसलिए, यह संभावना है कि अबीशालोम और अबशालोम एक ही व्यक्ति हैं।</w:t>
      </w:r>
    </w:p>
    <w:p>
      <w:pPr/>
      <w:r>
        <w:rPr>
          <w:lang w:val="hi_IN" w:bidi="hi_IN"/>
        </w:rPr>
      </w:r>
      <w:r>
        <w:rPr>
          <w:lang w:val="hi_IN" w:bidi="hi_IN"/>
        </w:rPr>
        <w:t>यहाँ रुकें और एक समूह के रूप में इस्राएल और यहूदा का नक्शा देखें। यहूदा की राजधानी यरूशलेम को ढूँढें। इस ऑडियो को यहाँ रोकें।</w:t>
      </w:r>
    </w:p>
    <w:p>
      <w:pPr/>
      <w:r>
        <w:rPr>
          <w:lang w:val="hi_IN" w:bidi="hi_IN"/>
        </w:rPr>
      </w:r>
      <w:r>
        <w:rPr>
          <w:lang w:val="hi_IN" w:bidi="hi_IN"/>
        </w:rPr>
        <w:t>राजा आसा वही करता है जो यहोवा की दृष्टि में सही है, ठीक वैसे ही जैसे उसका पूर्वज राजा दाऊद करता है। बाइबल कहानीकार अक्सर यहूदा और इस्राएल के राजाओं के शासन की तुलना राजा दाऊद के शासन से करके उनका मूल्यांकन करते हैं। आसा यहूदा के उन कुछ राजाओं में से एक है, जिसे कहानीकार द्वारा दाऊद से तुलना किए जाने पर अच्छी सराहना मिलती है।</w:t>
      </w:r>
    </w:p>
    <w:p>
      <w:pPr/>
      <w:r>
        <w:rPr>
          <w:lang w:val="hi_IN" w:bidi="hi_IN"/>
        </w:rPr>
      </w:r>
      <w:r>
        <w:rPr>
          <w:lang w:val="hi_IN" w:bidi="hi_IN"/>
        </w:rPr>
        <w:t>राजा आसा यहूदा देश में रहने वाले सभी पुरुषगामियों को वहाँ से निकाल देता है। पुरुषगामी वे पुरुष या स्त्रियाँ हैं जो मंदिरों में काम करते हैं जहाँ लोग झूठे देवताओं की आराधना करते हैं। पुरुषगामी (धार्मिक) वेश्याएँ मूर्तिपूजक धार्मिक अनुष्ठानों के हिस्से के रूप में लैंगिक संबंध रखते हैं। राजा आसा उन सभी भयानक मूर्तियों को भी हटा देता है जो उसके शासन से पहले यहूदा के राजाओं ने बनाई थीं। लोग बाल और अशेरा जैसे झूठे देवताओं की आराधना करने के लिए मूर्तियों का उपयोग करते हैं, ठीक वैसे ही जैसे आसपास के कई राष्ट्र करते हैं। राजा आसा इन वस्तुओं को नष्ट कर देता है क्योंकि वह चाहता है कि यहूदा के लोग केवल यहोवा की आराधना करें।</w:t>
      </w:r>
    </w:p>
    <w:p>
      <w:pPr/>
      <w:r>
        <w:rPr>
          <w:lang w:val="hi_IN" w:bidi="hi_IN"/>
        </w:rPr>
      </w:r>
      <w:r>
        <w:rPr>
          <w:lang w:val="hi_IN" w:bidi="hi_IN"/>
        </w:rPr>
        <w:t>राजा आसा अपनी दादी माका को राजमाता के पद से हटा देता है, क्योंकि माका ने झूठी देवी अशेरा की आराधना करने के लिए एक घिनौनी मूर्ति बनवाई थी। हम निश्चित रूप से नहीं जानते कि राजमाता होना एक वास्तविक पद था, जिसके साथ जिम्मेदारियाँ जुड़ी थीं, या यह केवल एक उपाधि थी। लेकिन यहूदा में राजमाताएँ अक्सर महत्वपूर्ण होती थीं और धर्म तथा राजनीति के मामलों में उनके पास बहुत अधिकार होता था। संभवतः जब आसा युवा राजा था, तब माका ने शासन चलाने में उसकी सहायता की थी। अशेरा उर्वरता की देवी थी। राजा आसा माका द्वारा बनवाई गई मूर्ति को काटकर टुकड़े-टुकड़े कर देता है और उन टुकड़ों को किद्रोन घाटी में किद्रोन नाले के पास जला देता है।</w:t>
      </w:r>
    </w:p>
    <w:p>
      <w:pPr/>
      <w:r>
        <w:rPr>
          <w:lang w:val="hi_IN" w:bidi="hi_IN"/>
        </w:rPr>
      </w:r>
      <w:r>
        <w:rPr>
          <w:lang w:val="hi_IN" w:bidi="hi_IN"/>
        </w:rPr>
        <w:t>यहाँ रुकें और एक समूह के रूप में इस्राएल और यहूदा का नक्शा देखें। यरूशलेम के पास किद्रोन नाले को ढूँढें। इस ऑडियो को यहाँ रोकें।</w:t>
      </w:r>
    </w:p>
    <w:p>
      <w:pPr/>
      <w:r>
        <w:rPr>
          <w:lang w:val="hi_IN" w:bidi="hi_IN"/>
        </w:rPr>
      </w:r>
      <w:r>
        <w:rPr>
          <w:lang w:val="hi_IN" w:bidi="hi_IN"/>
        </w:rPr>
        <w:t>यहाँ रुकें और समूह में इस प्रश्न पर चर्चा करें: आपके लोगों के समूह में राजमाता या अगुवों की माता की क्या भूमिका होती है, विशेषकर तब जब अगुवा युवा हो? इस बारे में बात करें कि अगुवे के परिवार के अन्य सदस्यों की क्या भूमिका हो सकती है और वे लोग अगुवे के शासन को कैसे प्रभावित कर सकते हैं। इस ऑडियो को यहाँ रोकें।</w:t>
      </w:r>
    </w:p>
    <w:p>
      <w:pPr/>
      <w:r>
        <w:rPr>
          <w:lang w:val="hi_IN" w:bidi="hi_IN"/>
        </w:rPr>
      </w:r>
      <w:r>
        <w:rPr>
          <w:lang w:val="hi_IN" w:bidi="hi_IN"/>
        </w:rPr>
        <w:t>हालाँकि, राजा आसा ने उन सभी ऊँचे स्थानों पर बने आराधना-स्थलों को नहीं हटाया, जहाँ लोग दूसरे देवताओं की आराधना करते थे। यहूदा के लोग अक्सर पहाड़ियों के तीर्थस्थलों पर यहोवा की आराधना करते हैं, लेकिन इस प्रकार की आराधना गलत है। यहोवा चाहता है कि यहूदा के लोग केवल यहोवा की आराधना करें और केवल यरूशलेम के मंदिर में ही यहोवा की आराधना करें। फिर भी, राजा आसा अपने पूरे जीवनकाल में यहोवा के प्रति पूरी तरह विश्वासयोग्य बना रहा। इसका अर्थ यह नहीं है कि राजा आसा कभी कोई गलती नहीं करता है। इसका अर्थ है कि राजा आसा केवल यहोवा की आराधना करता है और मूर्तियों की आराधना नहीं करता है।</w:t>
      </w:r>
    </w:p>
    <w:p>
      <w:pPr/>
      <w:r>
        <w:rPr>
          <w:lang w:val="hi_IN" w:bidi="hi_IN"/>
        </w:rPr>
      </w:r>
      <w:r>
        <w:rPr>
          <w:lang w:val="hi_IN" w:bidi="hi_IN"/>
        </w:rPr>
        <w:t>राजा आसा यहोवा के मंदिर में पवित्र भेंटें रखता है। ये भेंटें चाँदी, सोने और अन्य कीमती वस्तुओं की थीं, जिन्हें राजा आसा और उसके पिता अबिय्याम ने यहोवा को देने का वादा किया था। लोग परमेश्वर से कोई मन्नत मानते समय या परमेश्वर द्वारा उनकी प्रार्थनाओं का उत्तर दिए जाने पर पवित्र भेंटें चढ़ाते थे। राजा आसा और राजा अबिय्याम ने संभवतः अपने द्वारा लड़े गए युद्धों से प्राप्त खजाने दिए थे।</w:t>
      </w:r>
    </w:p>
    <w:p>
      <w:pPr/>
      <w:r>
        <w:rPr>
          <w:lang w:val="hi_IN" w:bidi="hi_IN"/>
        </w:rPr>
      </w:r>
      <w:r>
        <w:rPr>
          <w:lang w:val="hi_IN" w:bidi="hi_IN"/>
        </w:rPr>
        <w:t>यहूदा के राजा आसा और इस्राएल के राजा बाशा की सेनाएँ उनके पूरे शासनकाल में एक-दूसरे से युद्ध करती रहीं। यहूदा का राजा आसा और इस्राएल का राजा बाशा एक-दूसरे के शत्रु हैं, और दोनों राज्यों के बीच लंबे समय से लड़ाई होती आ रही है। उत्तरी और दक्षिणी राज्यों के बीच होने वाले युद्ध सीमा-संबंधी संघर्ष हैं, जिनमें दोनों में से कोई एक राजा सीमा को आगे बढ़ाने और इस तरह अपने राज्य का विस्तार करने की कोशिश करता है।</w:t>
      </w:r>
    </w:p>
    <w:p>
      <w:pPr/>
      <w:r>
        <w:rPr>
          <w:lang w:val="hi_IN" w:bidi="hi_IN"/>
        </w:rPr>
      </w:r>
      <w:r>
        <w:rPr>
          <w:lang w:val="hi_IN" w:bidi="hi_IN"/>
        </w:rPr>
        <w:t>एक दिन, इस्राएल का राजा बाशा यहूदा के विरुद्ध चढ़ाई करता है। बाशा ने यरूशलेम से लगभग 8 किलोमीटर उत्तर में रामाह नगर पर कब्जा कर लिया। रामाह नगर उस मुख्य सड़क पर स्थित है, जो यरूशलेम को शकेम और अन्य स्थानों से जोड़ती है। बाशा रामाह की दीवारों को मजबूत बनाता है और वहाँ कई सैनिकों को तैनात करता है। बाशा ऐसा इसलिए करता है ताकि लोग यहूदा में आने-जाने न पाएँ, जहाँ राजा आसा शासन करता है। रामाह पर नियंत्रण करके बाशा यहूदा के संचार, व्यापार और सुरक्षा को प्रभावित कर सकता है, क्योंकि अब यहूदा में प्रवेश करने वाली मुख्य सड़क पर बाशा का नियंत्रण है। कहानीकार 2 इतिहास 16 में वही कहानी सुनाता है।</w:t>
      </w:r>
    </w:p>
    <w:p>
      <w:pPr/>
      <w:r>
        <w:rPr>
          <w:lang w:val="hi_IN" w:bidi="hi_IN"/>
        </w:rPr>
      </w:r>
      <w:r>
        <w:rPr>
          <w:lang w:val="hi_IN" w:bidi="hi_IN"/>
        </w:rPr>
        <w:t>यहाँ रुकें और एक समूह के रूप में नक्शे पर रामाह नगर को ढूँढें। आपके क्षेत्र में किस प्रकार के नगर हैं, जो आपके व्यापार, संचार और सुरक्षा के लिए महत्वपूर्ण हैं? इस ऑडियो को यहाँ रोकें।</w:t>
      </w:r>
    </w:p>
    <w:p>
      <w:pPr/>
      <w:r>
        <w:rPr>
          <w:lang w:val="hi_IN" w:bidi="hi_IN"/>
        </w:rPr>
      </w:r>
      <w:r>
        <w:rPr>
          <w:lang w:val="hi_IN" w:bidi="hi_IN"/>
        </w:rPr>
        <w:t>फिर राजा आसा बाशा द्वारा रामाह नगर पर कब्जा करने का जवाब देता है। आसा यहोवा के मन्दिर और अपने राजमहल के भण्डारों में बचे हुए चाँदी और सोने को ले लेता है। राजा आसा अपने कुछ लोगों को चाँदी और सोना देता है और उसे बेन्हदद के पास भेज देता है। बेन्हदद तब्रिम्मोन का पुत्र है, जो हेज्योन का पुत्र है। बेन्हदद सीरिया का राजा है और सीरिया की राजधानी दमिश्क से शासन करता है। राजा आसा बेन्हदद से कहता है कि उन्हें एक वाचा करनी चाहिए, अर्थात् युद्धों में एक-दूसरे की सहायता करने के लिए एक गंभीर समझौता करना चाहिए, ठीक वैसे ही जैसे आसा के पिता ने बेन्हदद के पिता के साथ वाचा की थी। आसा उस चाँदी और सोने की उदार भेंट का उल्लेख करता है, जिसे वह बेन्हदद के पास भेज रहा है। राजा आसा, बेन्हदद से कहता है कि वह इस्राएल के राजा बाशा के साथ की गई अपनी वाचा, अर्थात् गंभीर समझौते को तोड़ दे और बाशा के विरुद्ध युद्ध करे, ताकि बाशा राजा आसा के प्रदेश को छोड़कर चला जाए। किसी समझौते को तोड़ने का अर्थ है उसे रद्द करना या उसे अनदेखा करना।</w:t>
      </w:r>
    </w:p>
    <w:p>
      <w:pPr/>
      <w:r>
        <w:rPr>
          <w:lang w:val="hi_IN" w:bidi="hi_IN"/>
        </w:rPr>
      </w:r>
      <w:r>
        <w:rPr>
          <w:lang w:val="hi_IN" w:bidi="hi_IN"/>
        </w:rPr>
        <w:t>यहाँ रुकें और समूह में नक्शे पर सीरिया और दमिश्क नगर को ढूँढें। इस ऑडियो को यहाँ रोकें।</w:t>
      </w:r>
    </w:p>
    <w:p>
      <w:pPr/>
      <w:r>
        <w:rPr>
          <w:lang w:val="hi_IN" w:bidi="hi_IN"/>
        </w:rPr>
      </w:r>
      <w:r>
        <w:rPr>
          <w:lang w:val="hi_IN" w:bidi="hi_IN"/>
        </w:rPr>
        <w:t>यहाँ रुकें और समूह में उस युद्ध के बारे में बात करें जिसमें आपके लोगों का समूह कुछ समय पहले शामिल था। युद्ध किसने शुरू किया, और उन्होंने इसे क्यों शुरू किया? युद्ध के दौरान क्या हुआ? युद्ध कैसे समाप्त हुआ? इस ऑडियो को यहाँ रोकें।</w:t>
      </w:r>
    </w:p>
    <w:p>
      <w:pPr/>
      <w:r>
        <w:rPr>
          <w:lang w:val="hi_IN" w:bidi="hi_IN"/>
        </w:rPr>
      </w:r>
      <w:r>
        <w:rPr>
          <w:lang w:val="hi_IN" w:bidi="hi_IN"/>
        </w:rPr>
        <w:t>राजा बेन्हदद राजा आसा की योजना से सहमत हो जाता है और राजा आसा की माँग से भी अधिक करता है। राजा बेन्हदद इस्राएल के उत्तरी राज्य के नगरों पर आक्रमण करने के लिए दलों के प्रधानों और सैनिकों को भेजता है। सेना इय्योन, दान और आबेल्वेत्माका के नगरों पर कब्जा कर लेती है। सेना किन्नेरेत क्षेत्र पर भी कब्जा कर लेती है, जिसमें किन्नेरेत नगर, किन्नेरेत झील और नगर के दक्षिण में स्थित भूमि शामिल है। ये नगर एक महत्वपूर्ण अंतरराष्ट्रीय मार्ग पर स्थित हैं, जिसकी राजा बाशा को व्यापार, यात्रा और रक्षा के लिए आवश्यकता है। राजा बेन्हदद की सेना ने नप्ताली के गोत्र के देश पर भी कब्जा कर लिया।</w:t>
      </w:r>
    </w:p>
    <w:p>
      <w:pPr/>
      <w:r>
        <w:rPr>
          <w:lang w:val="hi_IN" w:bidi="hi_IN"/>
        </w:rPr>
      </w:r>
      <w:r>
        <w:rPr>
          <w:lang w:val="hi_IN" w:bidi="hi_IN"/>
        </w:rPr>
        <w:t>यहाँ रुकें और समूह में नक्शे पर इय्योन, दान, आबेल्वेत्माका, किन्नेरेत देश और नप्ताली के गोत्र के देश को ढूँढें। इस ऑडियो को यहाँ रोकें।</w:t>
      </w:r>
    </w:p>
    <w:p>
      <w:pPr/>
      <w:r>
        <w:rPr>
          <w:lang w:val="hi_IN" w:bidi="hi_IN"/>
        </w:rPr>
      </w:r>
      <w:r>
        <w:rPr>
          <w:lang w:val="hi_IN" w:bidi="hi_IN"/>
        </w:rPr>
        <w:t>जैसे ही इस्राएल के राजा बाशा को यह समाचार मिलता है, वह रामाह नगर को और अधिक मज़बूत बनाने का काम रोक देता है, वहाँ अपना काम अधूरा छोड़ देता है और वापस तिर्सा नगर में रहने चला जाता है। उस समय तिर्सा इस्राएल के उत्तरी राज्य की राजधानी थी। बाशा वहाँ से इस्राएल पर शासन करता है। फिर राजा आसा पूरे यहूदा को एक संदेश भेजता है। राजा आसा सब लोगों को आदेश देता है कि वे रामाह से उन पत्थरों और लकड़ियों को उठा ले जाएँ, जिनका उपयोग बाशा उस नगर को और अधिक मज़बूत बनाने के लिए कर रहा था। यहूदा के लोग इन सामग्रियों का उपयोग गेबा और मिस्पा के नगरों को और अधिक दृढ़ करने के लिए करते हैं। दोनों नगर यहूदा की उत्तरी सीमा पर बिन्यामीन के क्षेत्र में महत्वपूर्ण स्थानों पर स्थित हैं।</w:t>
      </w:r>
    </w:p>
    <w:p>
      <w:pPr/>
      <w:r>
        <w:rPr>
          <w:lang w:val="hi_IN" w:bidi="hi_IN"/>
        </w:rPr>
      </w:r>
      <w:r>
        <w:rPr>
          <w:lang w:val="hi_IN" w:bidi="hi_IN"/>
        </w:rPr>
        <w:t>यहाँ रुकें और समूह में नक्शे पर तिर्सा, गेबा और मिस्पा के नगरों को ढूँढें। इस ऑडियो को यहाँ रोकें।</w:t>
      </w:r>
    </w:p>
    <w:p>
      <w:pPr/>
      <w:r>
        <w:rPr>
          <w:lang w:val="hi_IN" w:bidi="hi_IN"/>
        </w:rPr>
      </w:r>
      <w:r>
        <w:rPr>
          <w:lang w:val="hi_IN" w:bidi="hi_IN"/>
        </w:rPr>
        <w:t>अब कहानीकार राजा आसा के शासन का सारांश देता है और उसका मूल्यांकन करता है। कहानीकार कहता है कि लोग आसा के शासनकाल की अन्य घटनाओं को “यहूदा के राजाओं का इतिहास” नामक पुस्तक में दर्ज करते हैं। लोग आसा के अच्छे कामों के बारे में और इस बारे में लिखते हैं कि उसने अपने प्रदेश के कई नगरों को और अधिक दृढ़ किया। यह पुस्तक यहूदा के राजाओं के शासनकाल के दौरान उनके कार्यों को दर्ज करती है। हालाँकि, जब आसा बूढ़ा हो जाता है, तो उसे पाँवों का रोग लग जाता है। आसा के पाँवों का रोग यह दर्शाता है कि यहोवा आसा से अप्रसन्न है, और यह उस पहले के समय से विपरीत है, जब यहोवा ने आसा को आशीष दी थी। हम निश्चित रूप से नहीं जानते कि यहोवा आसा से प्रसन्न क्यों नहीं था।</w:t>
      </w:r>
    </w:p>
    <w:p>
      <w:pPr/>
      <w:r>
        <w:rPr>
          <w:lang w:val="hi_IN" w:bidi="hi_IN"/>
        </w:rPr>
      </w:r>
      <w:r>
        <w:rPr>
          <w:lang w:val="hi_IN" w:bidi="hi_IN"/>
        </w:rPr>
        <w:t>फिर आसा की मृत्यु हो गई और वह अपने पूर्वजों में जा मिला। लोग आसा को उसके पूर्वज दाऊदपुर में दफनाते हैं, जहाँ लोगों ने आसा के अन्य पूर्वजों को दफनाया था। दाऊदपुर यरूशलेम का हिस्सा है और यहूदा के राजाओं का दफनाने का स्थान बन जाता है। और आसा का पुत्र यहोशापात आसा के स्थान पर यहूदा का राजा बनता है।</w:t>
      </w:r>
    </w:p>
    <w:p>
      <w:pPr/>
      <w:r>
        <w:rPr>
          <w:lang w:val="hi_IN" w:bidi="hi_IN"/>
        </w:rPr>
      </w:r>
      <w:r>
        <w:rPr>
          <w:lang w:val="hi_IN" w:bidi="hi_IN"/>
        </w:rPr>
        <w:t>यहाँ रुकें और समूह में यरूशलेम के नक्शे पर दाऊदपुर को ढूँढें।</w:t>
      </w:r>
      <w:r>
        <w:rPr>
          <w:lang w:val="hi_IN" w:bidi="hi_IN"/>
        </w:rPr>
      </w:r>
    </w:p>
    <w:p>
      <w:pPr>
        <w:pStyle w:val="Heading3"/>
      </w:pPr>
      <w:r>
        <w:rPr>
          <w:lang w:val="hi_IN" w:bidi="hi_IN"/>
        </w:rPr>
        <w:t>घटनाओं को समझाना</w:t>
      </w:r>
    </w:p>
    <w:p>
      <w:pPr/>
      <w:r>
        <w:rPr>
          <w:lang w:val="hi_IN" w:bidi="hi_IN"/>
        </w:rPr>
      </w:r>
      <w:r>
        <w:rPr>
          <w:lang w:val="hi_IN" w:bidi="hi_IN"/>
        </w:rPr>
        <w:t>1 राजाओं 15:9–24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11 दृश्य हैं।</w:t>
      </w:r>
    </w:p>
    <w:p>
      <w:pPr/>
      <w:r>
        <w:rPr>
          <w:lang w:val="hi_IN" w:bidi="hi_IN"/>
        </w:rPr>
      </w:r>
      <w:r>
        <w:rPr>
          <w:b/>
          <w:lang w:val="hi_IN" w:bidi="hi_IN"/>
        </w:rPr>
        <w:t>पहले दृश्य में:</w:t>
      </w:r>
      <w:r>
        <w:rPr>
          <w:lang w:val="hi_IN" w:bidi="hi_IN"/>
        </w:rPr>
        <w:t xml:space="preserve"> जब यारोबाम को इस्राएल पर राजा बने 20 वर्ष हो जाते हैं, तब आसा यहूदा का राजा बनता है। आसा ने यरूशलेम में 41 वर्षों तक शासन किया।</w:t>
      </w:r>
    </w:p>
    <w:p>
      <w:pPr/>
      <w:r>
        <w:rPr>
          <w:lang w:val="hi_IN" w:bidi="hi_IN"/>
        </w:rPr>
      </w:r>
      <w:r>
        <w:rPr>
          <w:b/>
          <w:lang w:val="hi_IN" w:bidi="hi_IN"/>
        </w:rPr>
        <w:t>दूसरे दृश्य में:</w:t>
      </w:r>
      <w:r>
        <w:rPr>
          <w:lang w:val="hi_IN" w:bidi="hi_IN"/>
        </w:rPr>
        <w:t xml:space="preserve"> राजा आसा वही करता है जो यहोवा की दृष्टि में सही है, ठीक वैसे ही जैसे उसके पूर्वज राजा दाऊद ने किया था। राजा आसा यहूदा देश में रहने वाले सभी पुरुषगामियों को वहाँ से निकाल देता है। राजा आसा उन सभी भयानक मूर्तियों को भी हटा देता है जिन्हें यहूदा के राजाओं ने राजा आसा से पहले बनाया था।</w:t>
      </w:r>
    </w:p>
    <w:p>
      <w:pPr/>
      <w:r>
        <w:rPr>
          <w:lang w:val="hi_IN" w:bidi="hi_IN"/>
        </w:rPr>
      </w:r>
      <w:r>
        <w:rPr>
          <w:b/>
          <w:lang w:val="hi_IN" w:bidi="hi_IN"/>
        </w:rPr>
        <w:t>तीसरे दृश्य में:</w:t>
      </w:r>
      <w:r>
        <w:rPr>
          <w:lang w:val="hi_IN" w:bidi="hi_IN"/>
        </w:rPr>
        <w:t xml:space="preserve"> राजा आसा अपनी दादी माका को राजमाता के पद से हटा देता है, क्योंकि माका ने झूठी देवी अशेरा की आराधना करने के लिए एक भयानक मूर्ति बनवाई थी। राजा आसा माका द्वारा बनवाई गई मूर्ति को काटकर टुकड़े-टुकड़े कर देता है और उन टुकड़ों को किद्रोन घाटी में किद्रोन नाले के पास जला देता है।</w:t>
      </w:r>
    </w:p>
    <w:p>
      <w:pPr/>
      <w:r>
        <w:rPr>
          <w:lang w:val="hi_IN" w:bidi="hi_IN"/>
        </w:rPr>
      </w:r>
      <w:r>
        <w:rPr>
          <w:b/>
          <w:lang w:val="hi_IN" w:bidi="hi_IN"/>
        </w:rPr>
        <w:t>चौथे दृश्य में:</w:t>
      </w:r>
      <w:r>
        <w:rPr>
          <w:lang w:val="hi_IN" w:bidi="hi_IN"/>
        </w:rPr>
        <w:t xml:space="preserve"> कहानीकार कहता है कि आसा के अच्छे कामों के बावजूद, राजा आसा उन सभी ऊँचे स्थानों पर बने आराधना-स्थलों को नहीं हटाता, जहाँ लोग दूसरे देवताओं की आराधना करते हैं। फिर भी, राजा आसा अपने जीवन के पूरे दिन यहोवा के प्रति पूरी तरह विश्वासयोग्य बना रहा।</w:t>
      </w:r>
    </w:p>
    <w:p>
      <w:pPr/>
      <w:r>
        <w:rPr>
          <w:lang w:val="hi_IN" w:bidi="hi_IN"/>
        </w:rPr>
      </w:r>
      <w:r>
        <w:rPr>
          <w:b/>
          <w:lang w:val="hi_IN" w:bidi="hi_IN"/>
        </w:rPr>
        <w:t>पाँचवें दृश्य में:</w:t>
      </w:r>
      <w:r>
        <w:rPr>
          <w:lang w:val="hi_IN" w:bidi="hi_IN"/>
        </w:rPr>
        <w:t xml:space="preserve"> राजा आसा यहोवा के मंदिर में पवित्र भेंट रखता है। ये भेंट चाँदी, सोना और अन्य खजाने हैं जिन्हें राजा आसा और उसके पिता अबिय्याह ने यहोवा को देने का वादा किया था।</w:t>
      </w:r>
    </w:p>
    <w:p>
      <w:pPr/>
      <w:r>
        <w:rPr>
          <w:lang w:val="hi_IN" w:bidi="hi_IN"/>
        </w:rPr>
      </w:r>
      <w:r>
        <w:rPr>
          <w:b/>
          <w:lang w:val="hi_IN" w:bidi="hi_IN"/>
        </w:rPr>
        <w:t>छठे दृश्य में:</w:t>
      </w:r>
      <w:r>
        <w:rPr>
          <w:lang w:val="hi_IN" w:bidi="hi_IN"/>
        </w:rPr>
        <w:t xml:space="preserve"> यहूदा के राजा आसा और इस्राएल के राजा बाशा की सेनाओं के बीच उनके पूरे शासनकाल में युद्ध होता है। बाशा रामाह नगर पर कब्जा कर लेता है और लोगों को यहूदा में आने-जाने से रोकने के लिए उसे और अधिक दृढ़ बनाता है, जहाँ राजा आसा का शासन है।</w:t>
      </w:r>
    </w:p>
    <w:p>
      <w:pPr/>
      <w:r>
        <w:rPr>
          <w:lang w:val="hi_IN" w:bidi="hi_IN"/>
        </w:rPr>
      </w:r>
      <w:r>
        <w:rPr>
          <w:b/>
          <w:lang w:val="hi_IN" w:bidi="hi_IN"/>
        </w:rPr>
        <w:t>सातवें दृश्य में:</w:t>
      </w:r>
      <w:r>
        <w:rPr>
          <w:lang w:val="hi_IN" w:bidi="hi_IN"/>
        </w:rPr>
        <w:t xml:space="preserve"> तब राजा आसा यहोवा के मन्दिर और अपने राजमहल के भण्डारों में बचे हुए चाँदी और सोने को ले लेता है। राजा आसा अपने कुछ लोगों को चाँदी और सोने के साथ सीरिया के राजा बेन्हदद के पास भेजता है, जो दमिश्क से शासन करता है। राजा आसा बेन्हदद को एक संदेश भेजता है। आसा ने सुझाव दिया कि आसा और बेन्हदद युद्धों में एक-दूसरे की सहायता करने के लिए एक वाचा या गंभीर समझौता करें, ठीक वैसे ही जैसे आसा के पिता ने बेन्हदद के पिता के साथ किया था। राजा आसा बेन्हदद से यह भी कहता है कि वह इस्राएल के राजा बाशा के साथ अपने समझौते को तोड़ दे, या उसे रद्द करे। आसा चाहता है कि बेन्हदद राजा बाशा के विरुद्ध युद्ध करे, ताकि बाशा राजा आसा के प्रदेश को छोड़कर चला जाए।</w:t>
      </w:r>
    </w:p>
    <w:p>
      <w:pPr/>
      <w:r>
        <w:rPr>
          <w:lang w:val="hi_IN" w:bidi="hi_IN"/>
        </w:rPr>
      </w:r>
      <w:r>
        <w:rPr>
          <w:b/>
          <w:lang w:val="hi_IN" w:bidi="hi_IN"/>
        </w:rPr>
        <w:t>आठवें दृश्य में:</w:t>
      </w:r>
      <w:r>
        <w:rPr>
          <w:lang w:val="hi_IN" w:bidi="hi_IN"/>
        </w:rPr>
        <w:t xml:space="preserve"> राजा बेन्हदद राजा आसा की योजना से सहमत होता है, और राजा बेन्हदद इस्राएल के उत्तरी राज्य के नगरों पर आक्रमण करने के लिए सेनापतियों और सैनिकों को भेजता है। सेना इय्योन, दान और आबेल्वेत्माका के नगरों पर कब्जा कर लेती है। सेना किन्नेरेत क्षेत्र पर भी कब्जा कर लेती है, जिसमें किन्नेरेत नगर, किन्नेरेत झील और नगर के दक्षिण में स्थित भूमि शामिल है। राजा बेन्हदद की सेना ने नप्ताली के गोत्र के देश पर भी कब्जा कर लिया।</w:t>
      </w:r>
    </w:p>
    <w:p>
      <w:pPr/>
      <w:r>
        <w:rPr>
          <w:lang w:val="hi_IN" w:bidi="hi_IN"/>
        </w:rPr>
      </w:r>
      <w:r>
        <w:rPr>
          <w:b/>
          <w:lang w:val="hi_IN" w:bidi="hi_IN"/>
        </w:rPr>
        <w:t>नौवें दृश्य में:</w:t>
      </w:r>
      <w:r>
        <w:rPr>
          <w:lang w:val="hi_IN" w:bidi="hi_IN"/>
        </w:rPr>
        <w:t xml:space="preserve"> इस्राएल के राजा बाशा को यह समाचार मिलता है कि बेन्हदद ने उत्तरी इस्राएल के नगरों पर कब्ज़ा कर लिया है। राजा बाशा रामाह को और अधिक दृढ़ करने का काम रोक देता है और वहाँ काम करना छोड़ देता है। राजा बाशा तिर्सा नगर में रहने के लिए वापस जाता है। फिर राजा आसा पूरे यहूदा को एक संदेश भेजता है। राजा आसा सभी से कहता है कि वे रामाह से उन पत्थरों और लकड़ी को हटा दें, जिनका उपयोग राजा बाशा ने रामाह को और अधिक दृढ़ करने के लिए किया था। यहूदा के लोग इन सामग्रियों का उपयोग गेबा और मिस्पा के नगरों को और अधिक दृढ़ करने के लिए करते हैं।</w:t>
      </w:r>
    </w:p>
    <w:p>
      <w:pPr/>
      <w:r>
        <w:rPr>
          <w:lang w:val="hi_IN" w:bidi="hi_IN"/>
        </w:rPr>
      </w:r>
      <w:r>
        <w:rPr>
          <w:b/>
          <w:lang w:val="hi_IN" w:bidi="hi_IN"/>
        </w:rPr>
        <w:t>दसवें दृश्य में:</w:t>
      </w:r>
      <w:r>
        <w:rPr>
          <w:lang w:val="hi_IN" w:bidi="hi_IN"/>
        </w:rPr>
        <w:t xml:space="preserve"> अब कहानीकार राजा यहोशापात के शासनकाल का सारांश प्रस्तुत करता है और उसका मूल्यांकन करता है। कहानीकार कहता है कि लोग आसा के शासनकाल की अन्य घटनाओं को “यहूदा के राजाओं का इतिहास” नामक पुस्तक में दर्ज करते हैं। लोग आसा की सफलताओं और उपलब्धियों के बारे में लिखते हैं, और इस बारे में भी कि कैसे आसा अपने प्रदेश के कई नगरों को मज़बूत करता है। हालाँकि, जब आसा बूढ़ा होता है, तो उसे पाँव का रोग लग जाता है।</w:t>
      </w:r>
    </w:p>
    <w:p>
      <w:pPr/>
      <w:r>
        <w:rPr>
          <w:lang w:val="hi_IN" w:bidi="hi_IN"/>
        </w:rPr>
      </w:r>
      <w:r>
        <w:rPr>
          <w:b/>
          <w:lang w:val="hi_IN" w:bidi="hi_IN"/>
        </w:rPr>
        <w:t>ग्यारहवें दृश्य में:</w:t>
      </w:r>
      <w:r>
        <w:rPr>
          <w:lang w:val="hi_IN" w:bidi="hi_IN"/>
        </w:rPr>
        <w:t xml:space="preserve"> फिर आसा की मृत्यु हो जाती है और वह अपने पूर्वजों के साथ जा मिलता है। लोग आसा को उसके पूर्वज दाऊदपुर में दफनाते हैं, जहाँ उसके अन्य पूर्वजों को भी दफनाया गया था। और आसा का पुत्र यहोशापात उसके स्थान पर यहूदा का राजा बनता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इस्राएल का राजा यारोबाम</w:t>
      </w:r>
    </w:p>
    <w:p>
      <w:pPr>
        <w:pStyle w:val="ListBullet"/>
        <w:spacing w:line="240" w:lineRule="auto"/>
        <w:ind w:left="720"/>
      </w:pPr>
      <w:r>
        <w:rPr>
          <w:lang w:val="hi_IN" w:bidi="hi_IN"/>
        </w:rPr>
      </w:r>
      <w:r>
        <w:rPr>
          <w:lang w:val="hi_IN" w:bidi="hi_IN"/>
        </w:rPr>
        <w:t>आसा, यहूदा का राजा</w:t>
      </w:r>
    </w:p>
    <w:p>
      <w:pPr>
        <w:pStyle w:val="ListBullet"/>
        <w:spacing w:line="240" w:lineRule="auto"/>
        <w:ind w:left="720"/>
      </w:pPr>
      <w:r>
        <w:rPr>
          <w:lang w:val="hi_IN" w:bidi="hi_IN"/>
        </w:rPr>
      </w:r>
      <w:r>
        <w:rPr>
          <w:lang w:val="hi_IN" w:bidi="hi_IN"/>
        </w:rPr>
        <w:t>माका, आसा की दादी</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पंथ पुरुष यौनकर्मी</w:t>
      </w:r>
    </w:p>
    <w:p>
      <w:pPr>
        <w:pStyle w:val="ListBullet"/>
        <w:spacing w:line="240" w:lineRule="auto"/>
        <w:ind w:left="720"/>
      </w:pPr>
      <w:r>
        <w:rPr>
          <w:lang w:val="hi_IN" w:bidi="hi_IN"/>
        </w:rPr>
      </w:r>
      <w:r>
        <w:rPr>
          <w:lang w:val="hi_IN" w:bidi="hi_IN"/>
        </w:rPr>
        <w:t>आसा के सेवक, या पुरुष</w:t>
      </w:r>
    </w:p>
    <w:p>
      <w:pPr>
        <w:pStyle w:val="ListBullet"/>
        <w:spacing w:line="240" w:lineRule="auto"/>
        <w:ind w:left="720"/>
      </w:pPr>
      <w:r>
        <w:rPr>
          <w:lang w:val="hi_IN" w:bidi="hi_IN"/>
        </w:rPr>
      </w:r>
      <w:r>
        <w:rPr>
          <w:lang w:val="hi_IN" w:bidi="hi_IN"/>
        </w:rPr>
        <w:t>सीरिया का राजा बेन्हदद</w:t>
      </w:r>
    </w:p>
    <w:p>
      <w:pPr>
        <w:pStyle w:val="ListBullet"/>
        <w:spacing w:line="240" w:lineRule="auto"/>
        <w:ind w:left="720"/>
      </w:pPr>
      <w:r>
        <w:rPr>
          <w:lang w:val="hi_IN" w:bidi="hi_IN"/>
        </w:rPr>
      </w:r>
      <w:r>
        <w:rPr>
          <w:lang w:val="hi_IN" w:bidi="hi_IN"/>
        </w:rPr>
        <w:t>बेन्हदद के सेनापति और सैनिक</w:t>
      </w:r>
    </w:p>
    <w:p>
      <w:pPr>
        <w:pStyle w:val="ListBullet"/>
        <w:spacing w:line="240" w:lineRule="auto"/>
        <w:ind w:left="720"/>
      </w:pPr>
      <w:r>
        <w:rPr>
          <w:lang w:val="hi_IN" w:bidi="hi_IN"/>
        </w:rPr>
      </w:r>
      <w:r>
        <w:rPr>
          <w:lang w:val="hi_IN" w:bidi="hi_IN"/>
        </w:rPr>
        <w:t>यहूदा के सभी पुरुष और स्त्रियाँ</w:t>
      </w:r>
    </w:p>
    <w:p>
      <w:pPr>
        <w:pStyle w:val="ListBullet"/>
        <w:spacing w:line="240" w:lineRule="auto"/>
        <w:ind w:left="720"/>
      </w:pPr>
      <w:r>
        <w:rPr>
          <w:lang w:val="hi_IN" w:bidi="hi_IN"/>
        </w:rPr>
      </w:r>
      <w:r>
        <w:rPr>
          <w:lang w:val="hi_IN" w:bidi="hi_IN"/>
        </w:rPr>
        <w:t>और आसा का पुत्र यहोशापात</w:t>
      </w:r>
    </w:p>
    <w:p>
      <w:pPr/>
      <w:r>
        <w:rPr>
          <w:lang w:val="hi_IN" w:bidi="hi_IN"/>
        </w:rPr>
      </w:r>
      <w:r>
        <w:rPr>
          <w:lang w:val="hi_IN" w:bidi="hi_IN"/>
        </w:rPr>
        <w:t>समूह में, इस भाग के परिवेश के इन हिस्सों पर ध्यान दें:</w:t>
      </w:r>
    </w:p>
    <w:p>
      <w:pPr/>
      <w:r>
        <w:rPr>
          <w:lang w:val="hi_IN" w:bidi="hi_IN"/>
        </w:rPr>
      </w:r>
      <w:r>
        <w:rPr>
          <w:lang w:val="hi_IN" w:bidi="hi_IN"/>
        </w:rPr>
        <w:t>कहानीकार यहूदा के राजा आसा के शासन का परिचय देता है। कहानीकार राजा के शासनकाल का वर्णन करने के सामान्य तरीके का पालन करते हुए बताता है कि राजा आसा ने कितने समय तक शासन किया और उसकी माता का नाम क्या था। जब यारोबाम को इस्राएल पर राजा बने हुए 20 वर्ष हो गए, तब आसा यहूदा का राजा बना। आसा ने यरूशलेम में 41 वर्षों तक शासन किया। कहानीकार कहता है कि आसा की माता का नाम माका है, और वह अबशालोम की पुत्री है। हालाँकि, हम पिछले भाग से जानते हैं कि माका आसा के पिता अबिय्याम की माता है। इसलिए, माका आसा की दादी होनी चाहिए। बाइबल के कुछ अनुवादक इस अंश में माका को आसा की माता बताते हैं, जबकि कुछ उसे आसा की दादी बताते हैं। हम निश्चित नहीं हैं, लेकिन संभव है कि माका का पिता राजा दाऊद का पुत्र अबशालोम ही हो। इसलिए, अबीशालोम और अबशालोम शायद एक ही व्यक्ति हैं।</w:t>
      </w:r>
    </w:p>
    <w:p>
      <w:pPr/>
      <w:r>
        <w:rPr>
          <w:lang w:val="hi_IN" w:bidi="hi_IN"/>
        </w:rPr>
      </w:r>
      <w:r>
        <w:rPr>
          <w:lang w:val="hi_IN" w:bidi="hi_IN"/>
        </w:rPr>
        <w:t>यहाँ रुकें और एक समूह के रूप में इस्राएल और यहूदा का नक्शा देखें। यहूदा की राजधानी यरूशलेम को ढूँढें। इस ऑडियो को यहाँ रोकें।</w:t>
      </w:r>
    </w:p>
    <w:p>
      <w:pPr/>
      <w:r>
        <w:rPr>
          <w:lang w:val="hi_IN" w:bidi="hi_IN"/>
        </w:rPr>
      </w:r>
      <w:r>
        <w:rPr>
          <w:lang w:val="hi_IN" w:bidi="hi_IN"/>
        </w:rPr>
        <w:t>यहाँ रुकें और एक समूह के रूप में मिलकर निर्णय लें कि आप माका को आसा की माता कहेंगे या दादी। आपको माका के पिता के नाम, अबशालोम, का अनुवाद ठीक उसी तरह करना चाहिए, जैसे कहानीकार ने बताया है। इस ऑडियो को यहाँ रोकें।</w:t>
      </w:r>
    </w:p>
    <w:p>
      <w:pPr/>
      <w:r>
        <w:rPr>
          <w:lang w:val="hi_IN" w:bidi="hi_IN"/>
        </w:rPr>
      </w:r>
      <w:r>
        <w:rPr>
          <w:lang w:val="hi_IN" w:bidi="hi_IN"/>
        </w:rPr>
        <w:t>राजा आसा वही करता है जो यहोवा की दृष्टि में सही है। इसका अर्थ है कि आसा वही करता है जो यहोवा की दृष्टि में सही लगता है, ठीक वैसे ही जैसे आसा के पिता दाऊद ने किया था। यहाँ "पिता" का अर्थ जैविक पिता नहीं, बल्कि पूर्वज है।</w:t>
      </w:r>
    </w:p>
    <w:p>
      <w:pPr/>
      <w:r>
        <w:rPr>
          <w:lang w:val="hi_IN" w:bidi="hi_IN"/>
        </w:rPr>
      </w:r>
      <w:r>
        <w:rPr>
          <w:lang w:val="hi_IN" w:bidi="hi_IN"/>
        </w:rPr>
        <w:t>राजा आसा यहूदा प्रदेश में रहने वाले सभी पुरुषगामियों को निकाल देता है। पंथ यौनकर्मी पुरुष या स्त्री हो सकते हैं। राजा आसा उन सभी मूर्तियों को भी हटा देता है, जिन्हें उसके “पिताओं,” अर्थात् पूर्वजों ने बनाया था। इन मूर्तियों में पत्थर, खम्भे और वेदियाँ शामिल हैं, जिनका उपयोग लोग कनानी झूठे देवताओं, मुख्य रूप से बाल और अशेरा की आराधना करने के लिए करते हैं। आसा ये कार्य स्वयं नहीं करता है, बल्कि अपने अधिकारियों, याजकों और सैन्य अधिकारियों को आदेश देता है कि वे पुरुषगामियों को हटाएँ और मूर्तियों को गिरा दें। कहानीकार मूर्तियों के लिए एक शब्द का उपयोग करता है, जिसका मूल भाषा में एक मजबूत नकारात्मक अर्थ है और इसका अर्थ “गोबर” भी हो सकता है। कुछ अनुवादक इन मूर्तियों को “बहुत घिनौनी मूर्तियाँ” कहते हैं। यहाँ पिता का अर्थ पूर्वजों से है—अर्थात् राजा आसा से पहले के यहूदा के राजाओं से।</w:t>
      </w:r>
    </w:p>
    <w:p>
      <w:pPr/>
      <w:r>
        <w:rPr>
          <w:lang w:val="hi_IN" w:bidi="hi_IN"/>
        </w:rPr>
      </w:r>
      <w:r>
        <w:rPr>
          <w:lang w:val="hi_IN" w:bidi="hi_IN"/>
        </w:rPr>
        <w:t>यहाँ रुकें और एक समूह के रूप में चर्चा करें कि आपकी भाषा में “एक मूर्ति” के लिए कौन से शब्द इस्तेमाल किए जाते हैं। ये शब्द कैसे अलग हैं? कौन सा इस भाग में सबसे अधिक उपयुक्त होगा? इस ऑडियो को यहाँ रोकें।</w:t>
      </w:r>
    </w:p>
    <w:p>
      <w:pPr/>
      <w:r>
        <w:rPr>
          <w:lang w:val="hi_IN" w:bidi="hi_IN"/>
        </w:rPr>
      </w:r>
      <w:r>
        <w:rPr>
          <w:lang w:val="hi_IN" w:bidi="hi_IN"/>
        </w:rPr>
        <w:t>राजा आसा अपनी दादी माका को राजमाता के पद से हटा देता है, क्योंकि माका ने झूठी देवी अशेरा की पूजा करने के लिए एक घिनौनी मूर्ति बनवाई थी। मूल भाषा में “हटाना” शब्द का अर्थ बहुत कठोर कार्रवाई करना है, जैसे किसी शासक को उसके पद से हटाना। कहानीकार "मूरत” के लिए एक विशेष शब्द का उपयोग करता है, जो पूरी बाइबल में केवल एक और बार, 2 इतिहास 15:16 में आता है। लोग इस शब्द का सटीक अर्थ नहीं जानते, लेकिन बहुत से लोग मानते हैं कि इसका अर्थ “भय” जैसा कुछ है। कुछ अनुवादक इसे “घिनौनी मूरत” कहते हैं। अशेरा की मूरत एक लकड़ी का खंभा है। राजा आसा माका द्वारा बनाई गई मूर्ति को काटकर उसके टुकड़ों को किद्रोन के नाले में जला देता है। राजा आसा शायद आदेश देता है, और उसके मजदूर उस मूर्ति को नष्ट कर देते हैं।</w:t>
      </w:r>
    </w:p>
    <w:p>
      <w:pPr/>
      <w:r>
        <w:rPr>
          <w:lang w:val="hi_IN" w:bidi="hi_IN"/>
        </w:rPr>
      </w:r>
      <w:r>
        <w:rPr>
          <w:lang w:val="hi_IN" w:bidi="hi_IN"/>
        </w:rPr>
        <w:t>यहाँ रुकें और एक समूह के रूप में इस्राएल और यहूदा का नक्शा देखें। यरूशलेम के पास किद्रोन नाले को ढूँढें। इस ऑडियो को यहाँ रोकें।</w:t>
      </w:r>
    </w:p>
    <w:p>
      <w:pPr/>
      <w:r>
        <w:rPr>
          <w:lang w:val="hi_IN" w:bidi="hi_IN"/>
        </w:rPr>
      </w:r>
      <w:r>
        <w:rPr>
          <w:lang w:val="hi_IN" w:bidi="hi_IN"/>
        </w:rPr>
        <w:t>कहानीकार अब विरोधाभास दिखाने वाली भाषा का उपयोग करता है, ताकि यह बताया जा सके कि आसा ने एक गलत काम भी किया था: राजा आसा ने पहाड़ियों पर बने उन सभी पूजा-स्थलों को नहीं हटाया, जहाँ लोग दूसरे देवताओं की आराधना करते थे। फिर भी, राजा आसा अपना हृदय पूरी तरह यहोवा को समर्पित करता है। इसका अर्थ है कि राजा आसा अपने जीवन के सभी दिनों में यहोवा के प्रति पूरी तरह विश्वासयोग्य बना रहता है।</w:t>
      </w:r>
    </w:p>
    <w:p>
      <w:pPr/>
      <w:r>
        <w:rPr>
          <w:lang w:val="hi_IN" w:bidi="hi_IN"/>
        </w:rPr>
      </w:r>
      <w:r>
        <w:rPr>
          <w:lang w:val="hi_IN" w:bidi="hi_IN"/>
        </w:rPr>
        <w:t>राजा आसा यहोवा के मंदिर में पवित्र भेंटें रखता है। ये भेंटें चाँदी, सोने और अन्य कीमती वस्तुओं की थीं, जिन्हें राजा आसा और उसके पिता अबिय्याम ने यहोवा को देने का वादा किया था।</w:t>
      </w:r>
    </w:p>
    <w:p>
      <w:pPr/>
      <w:r>
        <w:rPr>
          <w:lang w:val="hi_IN" w:bidi="hi_IN"/>
        </w:rPr>
      </w:r>
      <w:r>
        <w:rPr>
          <w:lang w:val="hi_IN" w:bidi="hi_IN"/>
        </w:rPr>
        <w:t>यहूदा के राजा आसा और इस्राएल के राजा बाशा की सेनाएँ उनके पूरे शासनकाल में एक-दूसरे से युद्ध करती रहीं। यहूदा के राज्य और इस्राएल के राज्य के बीच लोग लंबे समय से लड़ रहे हैं।</w:t>
      </w:r>
    </w:p>
    <w:p>
      <w:pPr/>
      <w:r>
        <w:rPr>
          <w:lang w:val="hi_IN" w:bidi="hi_IN"/>
        </w:rPr>
      </w:r>
      <w:r>
        <w:rPr>
          <w:lang w:val="hi_IN" w:bidi="hi_IN"/>
        </w:rPr>
        <w:t>यहाँ रुकें और एक समूह में अपनी भाषा में "युद्ध" के लिए अलग-अलग शब्दों पर चर्चा करें। यहाँ युद्ध के लिए कौन सा शब्द सबसे अच्छा काम करेगा? इस ऑडियो को यहाँ रोकें।</w:t>
      </w:r>
    </w:p>
    <w:p>
      <w:pPr/>
      <w:r>
        <w:rPr>
          <w:lang w:val="hi_IN" w:bidi="hi_IN"/>
        </w:rPr>
      </w:r>
      <w:r>
        <w:rPr>
          <w:lang w:val="hi_IN" w:bidi="hi_IN"/>
        </w:rPr>
        <w:t>अब कहानीकार इस्राएल और यहूदा के बीच होने वाले संघर्ष की प्रकृति को दिखाने के लिए एक विशेष युद्ध को प्रस्तुत करता है। बाशा रामाह नगर को सुदृढ़ करता है, जो यरूशलेम से लगभग 8 किलोमीटर उत्तर में है। रामाह नगर पहले से मौजूद है। बाशा रामाह पर कब्जा कर लेता है और उसे और अधिक दृढ़ करता है। बाशा नगर की दीवारों को दृढ़ करता है और कई सैनिकों को रामाह में तैनात करता है। अब कहानीकार समझाता है कि बाशा रामाह नगर को और दृढ़ क्यों बनाता है। बाशा ऐसा इसलिए करता है ताकि लोग यहूदा में आ-जा न सकें, जहाँ राजा आसा शासन करता है।</w:t>
      </w:r>
    </w:p>
    <w:p>
      <w:pPr/>
      <w:r>
        <w:rPr>
          <w:lang w:val="hi_IN" w:bidi="hi_IN"/>
        </w:rPr>
      </w:r>
      <w:r>
        <w:rPr>
          <w:lang w:val="hi_IN" w:bidi="hi_IN"/>
        </w:rPr>
        <w:t>यहाँ रुकें और एक समूह के रूप में नक्शे पर रामाह नगर को ढूँढें। इस ऑडियो को यहाँ रोकें।</w:t>
      </w:r>
    </w:p>
    <w:p>
      <w:pPr/>
      <w:r>
        <w:rPr>
          <w:lang w:val="hi_IN" w:bidi="hi_IN"/>
        </w:rPr>
      </w:r>
      <w:r>
        <w:rPr>
          <w:lang w:val="hi_IN" w:bidi="hi_IN"/>
        </w:rPr>
        <w:t>कहानीकार अगले वाक्य की शुरुआत ऐसे शब्द से करता है जो दिखाता है कि ये घटनाएँ इसके बाद होती हैं या बाशा के किए हुए कार्य के कारण होती हैं। तब राजा आसा यहोवा के मन्दिर और अपने राजमहल के भण्डारों में बचे हुए चाँदी और सोने को ले लेता है। आसा शायद स्वयं सोना नहीं लेता है, बल्कि अपने अधिकारियों से ऐसा करने के लिए कहता है। राजा आसा अपने कुछ सेवकों को चाँदी और सोना देता है और उन्हें बेन्हदद के पास भेज देता है। बेन्हदद तब्रिम्मोन का पुत्र है, जो हेज्योन का पुत्र है। बेन्हदद सीरिया का राजा है और सीरिया की राजधानी दमिश्क से शासन करता है। चाँदी और सोना सिक्कों के रूप में नहीं, बल्कि धातु के टुकड़ों या मंदिर की पवित्र वस्तुओं के रूप में हैं, जैसे कटोरे, प्याले या सजावट की वस्तुएँ। उस समय लोग सिक्कों का उपयोग नहीं करते थे। राजा आसा अपने लोगों से कहता है कि वे बेन्हदद से कहें कि वे युद्धों में एक-दूसरे की सहायता करने के लिए एक वाचा या गंभीर समझौता करें, ठीक वैसे ही जैसे आसा के पिता ने बेन्हदद के पिता के साथ किया था। कहानीकार एक ऐसे शब्द का उपयोग करता है जो बेन्हदद का ध्यान उस उदार भेंट की ओर खींचता है, जिसमें आसा बेन्हदद को चाँदी और सोना भेज रहा है। राजा आसा बेन्हदद से यह भी कहता है कि वह इस्राएल के राजा बाशा के साथ अपने समझौते को तोड़ दे, या उसे रद्द कर दे और बाशा के विरुद्ध लड़े, ताकि बाशा राजा आसा के देश को छोड़कर चला जाए।</w:t>
      </w:r>
    </w:p>
    <w:p>
      <w:pPr/>
      <w:r>
        <w:rPr>
          <w:lang w:val="hi_IN" w:bidi="hi_IN"/>
        </w:rPr>
      </w:r>
      <w:r>
        <w:rPr>
          <w:lang w:val="hi_IN" w:bidi="hi_IN"/>
        </w:rPr>
        <w:t>यहाँ रुकें और समूह में नक्शे पर सीरिया और दमिश्क नगर को ढूँढें। इस ऑडियो को यहाँ रोकें।</w:t>
      </w:r>
    </w:p>
    <w:p>
      <w:pPr/>
      <w:r>
        <w:rPr>
          <w:lang w:val="hi_IN" w:bidi="hi_IN"/>
        </w:rPr>
      </w:r>
      <w:r>
        <w:rPr>
          <w:lang w:val="hi_IN" w:bidi="hi_IN"/>
        </w:rPr>
        <w:t>राजा बेन्हदद राजा आसा की योजना से सहमत हो जाता है और राजा आसा की माँग से भी अधिक करता है। राजा बेन्हदद इस्राएल के उत्तरी राज्य के नगरों पर आक्रमण करने के लिए दलों के प्रधानों और सैनिकों को भेजता है। सेना इय्योन, दान और आबेल्वेत्माका के नगरों पर कब्जा कर लेती है। लोग बाइबल के अन्य भागों में आबेल्वेत्माका नगर को “आबेलमैम” और “आबेल” कहते थे। सेना किन्नेरेत क्षेत्र पर भी कब्जा कर लेती है, जिसमें किन्नेरेत नगर, किन्नेरेत झील और नगर के दक्षिण में स्थित भूमि शामिल है। किन्नेरेत झील, गलील सागर का ही दूसरा नाम है। इय्योन, दान, आबेल्वेत्माका और किन्नेरेत नगर एक महत्वपूर्ण अंतरराष्ट्रीय सड़क पर स्थित हैं, जिसकी राजा बाशा को व्यापार, यात्रा और रक्षा के लिए आवश्यकता है। राजा बेन्हदद की सेना ने नप्ताली के गोत्र के देश पर भी कब्जा कर लिया।</w:t>
      </w:r>
    </w:p>
    <w:p>
      <w:pPr/>
      <w:r>
        <w:rPr>
          <w:lang w:val="hi_IN" w:bidi="hi_IN"/>
        </w:rPr>
      </w:r>
      <w:r>
        <w:rPr>
          <w:lang w:val="hi_IN" w:bidi="hi_IN"/>
        </w:rPr>
        <w:t>यहाँ रुकें और समूह में नक्शे पर इय्योन, दान, आबेल्वेत्माका, किन्नेरेत देश और नप्ताली के गोत्र के देश को ढूँढें। इस ऑडियो को यहाँ रोकें।</w:t>
      </w:r>
    </w:p>
    <w:p>
      <w:pPr/>
      <w:r>
        <w:rPr>
          <w:lang w:val="hi_IN" w:bidi="hi_IN"/>
        </w:rPr>
      </w:r>
      <w:r>
        <w:rPr>
          <w:lang w:val="hi_IN" w:bidi="hi_IN"/>
        </w:rPr>
        <w:t>जैसे ही इस्राएल के राजा बाशा को यह समाचार मिलता है, राजा बाशा रामाह को दृढ़ करना बंद कर देता है और वहाँ का काम छोड़ देता है। राजा बाशा तिर्सा नगर में रहने के लिए वापस जाता है। फिर राजा आसा पूरे यहूदा को एक संदेश भेजता है। मूल भाषा में “संदेश भेजता है” के लिए जिन शब्दों का उपयोग किया गया है, उनका अर्थ है कि राजा आसा सभी को अपनी बात सुनाता है। राजा आसा ने सभी लोगों को आदेश दिया कि वे रामाह से उन पत्थरों और लकड़ियों को हटा दें जिनका उपयोग राजा बाशा ने रामाह को मजबूत करने के लिए किया था। यहूदा के लोग इन सामग्रियों का उपयोग गेबा और मिस्पा के नगरों को और अधिक दृढ़ करने के लिए करते हैं।</w:t>
      </w:r>
    </w:p>
    <w:p>
      <w:pPr/>
      <w:r>
        <w:rPr>
          <w:lang w:val="hi_IN" w:bidi="hi_IN"/>
        </w:rPr>
      </w:r>
      <w:r>
        <w:rPr>
          <w:lang w:val="hi_IN" w:bidi="hi_IN"/>
        </w:rPr>
        <w:t>यहाँ रुकें और समूह में नक्शे पर तिर्सा, गेबा और मिस्पा के नगरों को ढूँढें। इस ऑडियो को यहाँ रोकें।</w:t>
      </w:r>
    </w:p>
    <w:p>
      <w:pPr/>
      <w:r>
        <w:rPr>
          <w:lang w:val="hi_IN" w:bidi="hi_IN"/>
        </w:rPr>
      </w:r>
      <w:r>
        <w:rPr>
          <w:lang w:val="hi_IN" w:bidi="hi_IN"/>
        </w:rPr>
        <w:t>अब कहानीकार राजा आसा के शासनकाल का सारांश देता है और उसका मूल्यांकन करता है। कहानीकार कहता है कि लोग आसा के शासनकाल की अन्य घटनाओं को “यहूदा के राजाओं का इतिहास” नामक पुस्तक में दर्ज करते हैं। लोग आसा द्वारा किए गए अच्छे कार्यों और उसके राज्य के कई नगरों को मज़बूत बनाने के बारे में लिखते हैं। यह पुस्तक यहूदा के राजाओं के शासनकाल के दौरान उनके कार्यों को दर्ज करती है। अब तक कहानीकार ने आसा के शासनकाल के बारे में जो कुछ भी बताया है, उससे पता चलता है कि यहोवा आसा से प्रसन्न है। अब कहानीकार एक ऐसी बात के बारे में बताता है, जिससे पता चलता है कि यहोवा आसा से अप्रसन्न है। कहानीकार ऐसे शब्दों का उपयोग करता है, जो पहले के आशीष के समय और अब की अप्रसन्नता के समय के बीच अंतर दिखाते हैं। हालाँकि, जब आसा बूढ़ा होता है, तो उसे पाँव का रोग लग जाता है।</w:t>
      </w:r>
    </w:p>
    <w:p>
      <w:pPr/>
      <w:r>
        <w:rPr>
          <w:lang w:val="hi_IN" w:bidi="hi_IN"/>
        </w:rPr>
      </w:r>
      <w:r>
        <w:rPr>
          <w:lang w:val="hi_IN" w:bidi="hi_IN"/>
        </w:rPr>
        <w:t>फिर आसा की मृत्यु हो गई और वह अपने पूर्वजों के साथ सो गया, जिसका अर्थ है कि वह अपने पूर्वजों के साथ जा मिला। लोग आसा को दाऊदपुर में दफनाते हैं, जहाँ उसके पूर्वजों को भी दफनाया गया था। इन सभी मामलों में, "पिता" शब्द का अर्थ पूर्वज है। फिर आसा का पुत्र यहोशापात उसके स्थान पर यहूदा का राजा बनता है।</w:t>
      </w:r>
    </w:p>
    <w:p>
      <w:pPr/>
      <w:r>
        <w:rPr>
          <w:lang w:val="hi_IN" w:bidi="hi_IN"/>
        </w:rPr>
      </w:r>
      <w:r>
        <w:rPr>
          <w:lang w:val="hi_IN" w:bidi="hi_IN"/>
        </w:rPr>
        <w:t>यहाँ रुकें और एक समूह में यरूशलेम के नक्शे पर दाऊदपुर को ढूँढें।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राजाओं 15:9–24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11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इस्राएल का राजा यारोबाम</w:t>
      </w:r>
    </w:p>
    <w:p>
      <w:pPr>
        <w:pStyle w:val="ListBullet"/>
        <w:spacing w:line="240" w:lineRule="auto"/>
        <w:ind w:left="720"/>
      </w:pPr>
      <w:r>
        <w:rPr>
          <w:lang w:val="hi_IN" w:bidi="hi_IN"/>
        </w:rPr>
      </w:r>
      <w:r>
        <w:rPr>
          <w:lang w:val="hi_IN" w:bidi="hi_IN"/>
        </w:rPr>
        <w:t>आसा, यहूदा का राजा</w:t>
      </w:r>
    </w:p>
    <w:p>
      <w:pPr>
        <w:pStyle w:val="ListBullet"/>
        <w:spacing w:line="240" w:lineRule="auto"/>
        <w:ind w:left="720"/>
      </w:pPr>
      <w:r>
        <w:rPr>
          <w:lang w:val="hi_IN" w:bidi="hi_IN"/>
        </w:rPr>
      </w:r>
      <w:r>
        <w:rPr>
          <w:lang w:val="hi_IN" w:bidi="hi_IN"/>
        </w:rPr>
        <w:t>माका, आसा की दादी</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पुरुषगामी</w:t>
      </w:r>
    </w:p>
    <w:p>
      <w:pPr>
        <w:pStyle w:val="ListBullet"/>
        <w:spacing w:line="240" w:lineRule="auto"/>
        <w:ind w:left="720"/>
      </w:pPr>
      <w:r>
        <w:rPr>
          <w:lang w:val="hi_IN" w:bidi="hi_IN"/>
        </w:rPr>
      </w:r>
      <w:r>
        <w:rPr>
          <w:lang w:val="hi_IN" w:bidi="hi_IN"/>
        </w:rPr>
        <w:t>आसा के सेवक, या पुरुष</w:t>
      </w:r>
    </w:p>
    <w:p>
      <w:pPr>
        <w:pStyle w:val="ListBullet"/>
        <w:spacing w:line="240" w:lineRule="auto"/>
        <w:ind w:left="720"/>
      </w:pPr>
      <w:r>
        <w:rPr>
          <w:lang w:val="hi_IN" w:bidi="hi_IN"/>
        </w:rPr>
      </w:r>
      <w:r>
        <w:rPr>
          <w:lang w:val="hi_IN" w:bidi="hi_IN"/>
        </w:rPr>
        <w:t>सीरिया का राजा बेन्हदद</w:t>
      </w:r>
    </w:p>
    <w:p>
      <w:pPr>
        <w:pStyle w:val="ListBullet"/>
        <w:spacing w:line="240" w:lineRule="auto"/>
        <w:ind w:left="720"/>
      </w:pPr>
      <w:r>
        <w:rPr>
          <w:lang w:val="hi_IN" w:bidi="hi_IN"/>
        </w:rPr>
      </w:r>
      <w:r>
        <w:rPr>
          <w:lang w:val="hi_IN" w:bidi="hi_IN"/>
        </w:rPr>
        <w:t>बेन्हदद के सेनापति और सैनिक</w:t>
      </w:r>
    </w:p>
    <w:p>
      <w:pPr>
        <w:pStyle w:val="ListBullet"/>
        <w:spacing w:line="240" w:lineRule="auto"/>
        <w:ind w:left="720"/>
      </w:pPr>
      <w:r>
        <w:rPr>
          <w:lang w:val="hi_IN" w:bidi="hi_IN"/>
        </w:rPr>
      </w:r>
      <w:r>
        <w:rPr>
          <w:lang w:val="hi_IN" w:bidi="hi_IN"/>
        </w:rPr>
        <w:t>यहूदा के सभी पुरुष और स्त्रियाँ</w:t>
      </w:r>
    </w:p>
    <w:p>
      <w:pPr>
        <w:pStyle w:val="ListBullet"/>
        <w:spacing w:line="240" w:lineRule="auto"/>
        <w:ind w:left="720"/>
      </w:pPr>
      <w:r>
        <w:rPr>
          <w:lang w:val="hi_IN" w:bidi="hi_IN"/>
        </w:rPr>
      </w:r>
      <w:r>
        <w:rPr>
          <w:lang w:val="hi_IN" w:bidi="hi_IN"/>
        </w:rPr>
        <w:t>और आसा का पुत्र यहोशापात</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छोड़ें। इस भाग के हर हिस्से को याद करने में एक-दूसरे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जब यारोबाम को इस्राएल पर राजा बने हुए 20 वर्ष हो गए, तब आसा यहूदा का राजा बना। आसा ने यरूशलेम में 41 वर्षों तक शासन किया। आसा की माता का नाम माका है। माका के पिता का नाम अबशालोम है।</w:t>
      </w:r>
    </w:p>
    <w:p>
      <w:pPr/>
      <w:r>
        <w:rPr>
          <w:lang w:val="hi_IN" w:bidi="hi_IN"/>
        </w:rPr>
      </w:r>
      <w:r>
        <w:rPr>
          <w:lang w:val="hi_IN" w:bidi="hi_IN"/>
        </w:rPr>
        <w:t>राजा आसा वही करता है जो यहोवा की दृष्टि में सही है, ठीक वैसे ही जैसे उसके पूर्वज राजा दाऊद ने किया था। राजा आसा यहूदा प्रदेश में रहने वाले सभी पंथ पुरुष यौनकर्मी को निकाल देता है। राजा आसा उन सभी अशुद्ध मूर्तियों को भी हटा देता है जिन्हें यहूदा के राजाओं ने राजा आसा से पहले बनाया था।</w:t>
      </w:r>
    </w:p>
    <w:p>
      <w:pPr/>
      <w:r>
        <w:rPr>
          <w:lang w:val="hi_IN" w:bidi="hi_IN"/>
        </w:rPr>
      </w:r>
      <w:r>
        <w:rPr>
          <w:lang w:val="hi_IN" w:bidi="hi_IN"/>
        </w:rPr>
        <w:t>राजा आसा अपनी दादी माका को राजमाता के पद से हटा देता है, क्योंकि माका ने झूठी देवी अशेरा की आराधना करने के लिए एक घिनौनी मूर्ति बनवाई थी। राजा आसा माका द्वारा बनवाई गई मूर्ति को काटकर टुकड़े-टुकड़े कर देता है और उन टुकड़ों को किद्रोन घाटी में किद्रोन नाले के पास जला देता है।</w:t>
      </w:r>
    </w:p>
    <w:p>
      <w:pPr/>
      <w:r>
        <w:rPr>
          <w:lang w:val="hi_IN" w:bidi="hi_IN"/>
        </w:rPr>
      </w:r>
      <w:r>
        <w:rPr>
          <w:lang w:val="hi_IN" w:bidi="hi_IN"/>
        </w:rPr>
        <w:t>नाटक को रोकें। राजा आसा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अपने परमेश्वर यहोवा को प्रसन्न करने के लिए अपनी पूरी कोशिश कर रहा हूँ; या</w:t>
      </w:r>
    </w:p>
    <w:p>
      <w:pPr>
        <w:pStyle w:val="ListBullet"/>
        <w:spacing w:line="240" w:lineRule="auto"/>
        <w:ind w:left="720"/>
      </w:pPr>
      <w:r>
        <w:rPr>
          <w:lang w:val="hi_IN" w:bidi="hi_IN"/>
        </w:rPr>
      </w:r>
      <w:r>
        <w:rPr>
          <w:lang w:val="hi_IN" w:bidi="hi_IN"/>
        </w:rPr>
        <w:t>मुझे क्रोध है कि पंथ पुरुष यौनकर्मी और मूर्तियाँ अभी भी यहूदा में हैं। मैं उन सभी को निकाल दूँगा; या</w:t>
      </w:r>
    </w:p>
    <w:p>
      <w:pPr>
        <w:pStyle w:val="ListBullet"/>
        <w:spacing w:line="240" w:lineRule="auto"/>
        <w:ind w:left="720"/>
      </w:pPr>
      <w:r>
        <w:rPr>
          <w:lang w:val="hi_IN" w:bidi="hi_IN"/>
        </w:rPr>
      </w:r>
      <w:r>
        <w:rPr>
          <w:lang w:val="hi_IN" w:bidi="hi_IN"/>
        </w:rPr>
        <w:t>मुझे इस बात पर शर्म आती है कि मेरी अपनी दादी, जो राजमाता हैं, ने झूठी देवी अशेरा की आराधना करने के लिए एक घिनौनी मूर्ति बनवाई। मेरी दादी अब राजमाता नहीं बनी।</w:t>
      </w:r>
    </w:p>
    <w:p>
      <w:pPr/>
      <w:r>
        <w:rPr>
          <w:lang w:val="hi_IN" w:bidi="hi_IN"/>
        </w:rPr>
      </w:r>
      <w:r>
        <w:rPr>
          <w:lang w:val="hi_IN" w:bidi="hi_IN"/>
        </w:rPr>
        <w:t>अभिनय को जारी रखें।</w:t>
      </w:r>
    </w:p>
    <w:p>
      <w:pPr/>
      <w:r>
        <w:rPr>
          <w:lang w:val="hi_IN" w:bidi="hi_IN"/>
        </w:rPr>
      </w:r>
      <w:r>
        <w:rPr>
          <w:lang w:val="hi_IN" w:bidi="hi_IN"/>
        </w:rPr>
        <w:t>हालाँकि, राजा आसा ने उन सभी ऊँचे स्थानों पर बने आराधना-स्थलों को नहीं हटाया, जहाँ लोग दूसरे देवताओं की आराधना करते थे। फिर भी, राजा आसा अपने जीवन के पूरे दिन यहोवा के प्रति पूरी तरह विश्वासयोग्य बना रहा।</w:t>
      </w:r>
    </w:p>
    <w:p>
      <w:pPr/>
      <w:r>
        <w:rPr>
          <w:lang w:val="hi_IN" w:bidi="hi_IN"/>
        </w:rPr>
      </w:r>
      <w:r>
        <w:rPr>
          <w:lang w:val="hi_IN" w:bidi="hi_IN"/>
        </w:rPr>
        <w:t>राजा आसा यहोवा के मंदिर में पवित्र भेंटें रखता है। ये भेंट चाँदी, सोना और अन्य खजाने हैं जिन्हें राजा आसा और उसके पिता अबिय्याह ने यहोवा को देने का वादा किया था।</w:t>
      </w:r>
    </w:p>
    <w:p>
      <w:pPr/>
      <w:r>
        <w:rPr>
          <w:lang w:val="hi_IN" w:bidi="hi_IN"/>
        </w:rPr>
      </w:r>
      <w:r>
        <w:rPr>
          <w:lang w:val="hi_IN" w:bidi="hi_IN"/>
        </w:rPr>
        <w:t>यहूदा के राजा आसा और इस्राएल के राजा बाशा की सेनाएँ उनके पूरे शासनकाल में एक-दूसरे से युद्ध करती रहीं। बाशा रामाह नगर पर कब्जा कर लेता है और लोगों को यहूदा में आने-जाने से रोकने के लिए उसे और अधिक दृढ़ बनाता है, जहाँ राजा आसा का शासन है।</w:t>
      </w:r>
    </w:p>
    <w:p>
      <w:pPr/>
      <w:r>
        <w:rPr>
          <w:lang w:val="hi_IN" w:bidi="hi_IN"/>
        </w:rPr>
      </w:r>
      <w:r>
        <w:rPr>
          <w:lang w:val="hi_IN" w:bidi="hi_IN"/>
        </w:rPr>
        <w:t>नाटक को रोकें। राजा बाशा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खतरा महसूस होता है। मुझे चिंता है कि यहूदा एक शक्तिशाली देश बनता जा रहा है, क्योंकि यहोवा उन्हें आशीष दे रहा है; या</w:t>
      </w:r>
    </w:p>
    <w:p>
      <w:pPr>
        <w:pStyle w:val="ListBullet"/>
        <w:spacing w:line="240" w:lineRule="auto"/>
        <w:ind w:left="720"/>
      </w:pPr>
      <w:r>
        <w:rPr>
          <w:lang w:val="hi_IN" w:bidi="hi_IN"/>
        </w:rPr>
      </w:r>
      <w:r>
        <w:rPr>
          <w:lang w:val="hi_IN" w:bidi="hi_IN"/>
        </w:rPr>
        <w:t>मैं यहूदा पर क्रोधित हूँ। हम शत्रु हैं, और मैं हमारे देशों के बीच की सीमा पर नियंत्रण बनाए रखना चाहता हूँ; या</w:t>
      </w:r>
    </w:p>
    <w:p>
      <w:pPr>
        <w:pStyle w:val="ListBullet"/>
        <w:spacing w:line="240" w:lineRule="auto"/>
        <w:ind w:left="720"/>
      </w:pPr>
      <w:r>
        <w:rPr>
          <w:lang w:val="hi_IN" w:bidi="hi_IN"/>
        </w:rPr>
      </w:r>
      <w:r>
        <w:rPr>
          <w:lang w:val="hi_IN" w:bidi="hi_IN"/>
        </w:rPr>
        <w:t>मैं आत्मविश्वासी और शक्तिशाली महसूस करता हूँ। क्योंकि हमने रामाह पर कब्ज़ा करके उसे और अधिक दृढ़ बना दिया है, इसलिए लोग यहूदा में न तो आ पाएँगे न ही जा सकेंगे। इससे यहूदा कमज़ोर हो जाएगा और मेरा राज्य सुरक्षित रहेगा।</w:t>
      </w:r>
    </w:p>
    <w:p>
      <w:pPr/>
      <w:r>
        <w:rPr>
          <w:lang w:val="hi_IN" w:bidi="hi_IN"/>
        </w:rPr>
      </w:r>
      <w:r>
        <w:rPr>
          <w:lang w:val="hi_IN" w:bidi="hi_IN"/>
        </w:rPr>
        <w:t>अभिनय को जारी रखें।</w:t>
      </w:r>
    </w:p>
    <w:p>
      <w:pPr/>
      <w:r>
        <w:rPr>
          <w:lang w:val="hi_IN" w:bidi="hi_IN"/>
        </w:rPr>
      </w:r>
      <w:r>
        <w:rPr>
          <w:lang w:val="hi_IN" w:bidi="hi_IN"/>
        </w:rPr>
        <w:t>तब राजा आसा यहोवा के मन्दिर और अपने राजमहल के भण्डारों में बचे हुए चाँदी और सोने को ले लेता है। राजा आसा अपने कुछ लोगों को चाँदी और सोने के साथ सीरिया के राजा बेन्हदद के पास भेजता है, जो दमिश्क से शासन करता है। राजा आसा बेन्हदद को एक संदेश भेजता है। आसा ने सुझाव दिया कि आसा और बेन्हदद युद्धों में एक-दूसरे की सहायता करने के लिए एक वाचा या गंभीर समझौता करें, ठीक वैसे ही जैसे आसा के पिता ने बेन्हदद के पिता के साथ किया था। आसा बेन्हदद का ध्यान उस उदार भेंट की ओर दिलाता है, जिसमें वह बेन्हदद के पास चाँदी और सोना भेज रहा है। राजा आसा बेन्हदद से इस्राएल के राजा बाशा के साथ अपने समझौते को तोड़ने या उसे रद्द करने के लिए कहता है। आसा चाहता है कि बेन्हदद राजा बाशा के विरुद्ध युद्ध करे, ताकि बाशा राजा आसा के प्रदेश को छोड़कर चला जाए।</w:t>
      </w:r>
    </w:p>
    <w:p>
      <w:pPr/>
      <w:r>
        <w:rPr>
          <w:lang w:val="hi_IN" w:bidi="hi_IN"/>
        </w:rPr>
      </w:r>
      <w:r>
        <w:rPr>
          <w:lang w:val="hi_IN" w:bidi="hi_IN"/>
        </w:rPr>
        <w:t>राजा बेन्हदद राजा आसा की योजना से सहमत होता है, और राजा बेन्हदद इस्राएल के उत्तरी राज्य के नगरों पर आक्रमण करने के लिए सेनापतियों और सैनिकों को भेजता है। सेना इय्योन, दान और आबेल्वेत्माका के नगरों पर कब्जा कर लेती है। सेना किन्नेरेत क्षेत्र पर भी कब्जा कर लेती है, जिसमें किन्नेरेत नगर, किन्नेरेत झील और नगर के दक्षिण में स्थित भूमि शामिल है। राजा बेन्हदद की सेना ने नप्ताली के गोत्र के देश पर भी कब्जा कर लिया।</w:t>
      </w:r>
    </w:p>
    <w:p>
      <w:pPr/>
      <w:r>
        <w:rPr>
          <w:lang w:val="hi_IN" w:bidi="hi_IN"/>
        </w:rPr>
      </w:r>
      <w:r>
        <w:rPr>
          <w:lang w:val="hi_IN" w:bidi="hi_IN"/>
        </w:rPr>
        <w:t>इस्राएल के राजा बाशा को यह समाचार मिलता है कि बेन्हदद ने उत्तरी इस्राएल के नगरों पर कब्ज़ा कर लिया है। राजा बाशा रामाह को किलेबंद करने का काम रोक देता है और वहाँ चल रहे काम को अधूरा छोड़ देता है। राजा बाशा तिर्सा नगर में रहने के लिए वापस जाता है। फिर राजा आसा पूरे यहूदा को एक संदेश भेजता है। राजा आसा सभी से कहता है कि वे रामाह से उन पत्थरों और लकड़ी को हटा दें, जिनका उपयोग राजा बाशा ने रामाह को किला बनाने के लिए किया था। यहूदा के लोग इन सामग्रियों का उपयोग गेबा और मिस्पा के नगरों को और अधिक दृढ़ करने के लिए करते हैं।</w:t>
      </w:r>
    </w:p>
    <w:p>
      <w:pPr/>
      <w:r>
        <w:rPr>
          <w:lang w:val="hi_IN" w:bidi="hi_IN"/>
        </w:rPr>
      </w:r>
      <w:r>
        <w:rPr>
          <w:lang w:val="hi_IN" w:bidi="hi_IN"/>
        </w:rPr>
        <w:t>नाटक को रोकें। सीरिया के राजा बेन्हदद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खुशी है क्योंकि यहूदा का राजा आसा सहायता माँगने के लिए मेरे पास आया था। आसा ने मुझे चाँदी और सोना दिया; या</w:t>
      </w:r>
    </w:p>
    <w:p>
      <w:pPr>
        <w:pStyle w:val="ListBullet"/>
        <w:spacing w:line="240" w:lineRule="auto"/>
        <w:ind w:left="720"/>
      </w:pPr>
      <w:r>
        <w:rPr>
          <w:lang w:val="hi_IN" w:bidi="hi_IN"/>
        </w:rPr>
      </w:r>
      <w:r>
        <w:rPr>
          <w:lang w:val="hi_IN" w:bidi="hi_IN"/>
        </w:rPr>
        <w:t>मैं अपने आप को शक्तिशाली महसूस करता हूँ, क्योंकि मैं इस्राएल पर आक्रमण करने जा रहा हूँ। यह दिखाता है कि सीरिया कितना शक्तिशाली है; या</w:t>
      </w:r>
    </w:p>
    <w:p>
      <w:pPr>
        <w:pStyle w:val="ListBullet"/>
        <w:spacing w:line="240" w:lineRule="auto"/>
        <w:ind w:left="720"/>
      </w:pPr>
      <w:r>
        <w:rPr>
          <w:lang w:val="hi_IN" w:bidi="hi_IN"/>
        </w:rPr>
      </w:r>
      <w:r>
        <w:rPr>
          <w:lang w:val="hi_IN" w:bidi="hi_IN"/>
        </w:rPr>
        <w:t>मैं नियंत्रण में महसूस करता हूँ। मैंने उत्तरी इस्राएल के महत्वपूर्ण नगरों पर कब्ज़ा कर लिया, और परिणामस्वरूप, राजा बाशा ने रामाह नगर को छोड़ दिया। राजा आसा प्रसन्न है।</w:t>
      </w:r>
    </w:p>
    <w:p>
      <w:pPr/>
      <w:r>
        <w:rPr>
          <w:lang w:val="hi_IN" w:bidi="hi_IN"/>
        </w:rPr>
      </w:r>
      <w:r>
        <w:rPr>
          <w:lang w:val="hi_IN" w:bidi="hi_IN"/>
        </w:rPr>
        <w:t>अभिनय को जारी रखें।</w:t>
      </w:r>
    </w:p>
    <w:p>
      <w:pPr/>
      <w:r>
        <w:rPr>
          <w:lang w:val="hi_IN" w:bidi="hi_IN"/>
        </w:rPr>
      </w:r>
      <w:r>
        <w:rPr>
          <w:lang w:val="hi_IN" w:bidi="hi_IN"/>
        </w:rPr>
        <w:t>अब कहानीकार राजा आसा के शासनकाल का सारांश देता है और उसका मूल्यांकन करता है। कहानीकार कहता है कि लोग आसा के शासनकाल की अन्य घटनाओं को “यहूदा के राजाओं का इतिहास” नामक पुस्तक में दर्ज करते हैं। लोग आसा की सफलताओं और उपलब्धियों के बारे में लिखते हैं, और इस बारे में भी कि कैसे आसा अपने प्रदेश के कई नगरों को मज़बूत करता है। हालाँकि, जब आसा बूढ़ा होता है, तो उसे पाँव का रोग लग जाता है।</w:t>
      </w:r>
    </w:p>
    <w:p>
      <w:pPr/>
      <w:r>
        <w:rPr>
          <w:lang w:val="hi_IN" w:bidi="hi_IN"/>
        </w:rPr>
      </w:r>
      <w:r>
        <w:rPr>
          <w:lang w:val="hi_IN" w:bidi="hi_IN"/>
        </w:rPr>
        <w:t>फिर आसा की मृत्यु हो गई और वह अपने पूर्वजों में जा मिला। लोग आसा को उसके पूर्वज दाऊदपुर में दफनाते हैं, जहाँ उसके अन्य पूर्वजों को भी दफनाया गया था। और आसा का पुत्र यहोशापात उसके स्थान पर यहूदा का राजा बनता है।</w:t>
      </w:r>
    </w:p>
    <w:p>
      <w:pPr/>
      <w:r>
        <w:rPr>
          <w:lang w:val="hi_IN" w:bidi="hi_IN"/>
        </w:rPr>
      </w:r>
      <w:r>
        <w:rPr>
          <w:lang w:val="hi_IN" w:bidi="hi_IN"/>
        </w:rPr>
        <w:t>नाटक को रोकें। यहोवा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राजा आसा से खुश हूँ, क्योंकि उसने वही किया जो सही था, और आसा ने मेरी आज्ञा मानी; या</w:t>
      </w:r>
    </w:p>
    <w:p>
      <w:pPr>
        <w:pStyle w:val="ListBullet"/>
        <w:spacing w:line="240" w:lineRule="auto"/>
        <w:ind w:left="720"/>
      </w:pPr>
      <w:r>
        <w:rPr>
          <w:lang w:val="hi_IN" w:bidi="hi_IN"/>
        </w:rPr>
      </w:r>
      <w:r>
        <w:rPr>
          <w:lang w:val="hi_IN" w:bidi="hi_IN"/>
        </w:rPr>
        <w:t>मुझे राजा बाशा के बारे में दुख होता है, क्योंकि उसने बुराई की और मेरी आज्ञा नहीं मानी; या</w:t>
      </w:r>
    </w:p>
    <w:p>
      <w:pPr>
        <w:pStyle w:val="ListBullet"/>
        <w:spacing w:line="240" w:lineRule="auto"/>
        <w:ind w:left="720"/>
      </w:pPr>
      <w:r>
        <w:rPr>
          <w:lang w:val="hi_IN" w:bidi="hi_IN"/>
        </w:rPr>
      </w:r>
      <w:r>
        <w:rPr>
          <w:lang w:val="hi_IN" w:bidi="hi_IN"/>
        </w:rPr>
        <w:t>मुझे निराशा है कि आसा ने बाशा को हराने के लिए मुझसे सहायता नहीं माँगी। आसा ने इसके बजाय विदेशी राजा बेन्हदद के साथ एक समझौता किया।</w:t>
      </w:r>
      <w:r>
        <w:rPr>
          <w:lang w:val="hi_IN" w:bidi="hi_IN"/>
        </w:rPr>
      </w:r>
    </w:p>
    <w:p>
      <w:pPr>
        <w:pStyle w:val="Heading3"/>
      </w:pPr>
      <w:r>
        <w:rPr>
          <w:lang w:val="hi_IN" w:bidi="hi_IN"/>
        </w:rPr>
        <w:t>आवश्यक जानकारी</w:t>
      </w:r>
    </w:p>
    <w:p>
      <w:pPr/>
      <w:r>
        <w:rPr>
          <w:lang w:val="hi_IN" w:bidi="hi_IN"/>
        </w:rPr>
      </w:r>
      <w:r>
        <w:rPr>
          <w:lang w:val="hi_IN" w:bidi="hi_IN"/>
        </w:rPr>
        <w:t>1 राजाओं 15:9–24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जब यारोबाम को </w:t>
      </w:r>
      <w:r>
        <w:rPr>
          <w:b/>
          <w:lang w:val="hi_IN" w:bidi="hi_IN"/>
        </w:rPr>
        <w:t>राजा</w:t>
      </w:r>
      <w:r>
        <w:rPr>
          <w:lang w:val="hi_IN" w:bidi="hi_IN"/>
        </w:rPr>
        <w:t xml:space="preserve"> बने हुए </w:t>
      </w:r>
      <w:r>
        <w:rPr>
          <w:b/>
          <w:lang w:val="hi_IN" w:bidi="hi_IN"/>
        </w:rPr>
        <w:t>इस्राएल</w:t>
      </w:r>
      <w:r>
        <w:rPr>
          <w:lang w:val="hi_IN" w:bidi="hi_IN"/>
        </w:rPr>
        <w:t xml:space="preserve"> पर 20 वर्ष हो गए, तब आसा </w:t>
      </w:r>
      <w:r>
        <w:rPr>
          <w:b/>
          <w:lang w:val="hi_IN" w:bidi="hi_IN"/>
        </w:rPr>
        <w:t>यहूदा</w:t>
      </w:r>
      <w:r>
        <w:rPr>
          <w:lang w:val="hi_IN" w:bidi="hi_IN"/>
        </w:rPr>
        <w:t xml:space="preserve"> का राजा बना। राजा, इस्राएल और यहूदा के लिए उन्हीं शब्दों या वाक्यांशों का उपयोग करें जिनका उपयोग आपने पिछले भागों में किया था। राजा, इस्राएल और यहूदा के बारे में अधिक जानकारी के लिए, मुख्य शब्दावली देखें।</w:t>
      </w:r>
    </w:p>
    <w:p>
      <w:pPr/>
      <w:r>
        <w:rPr>
          <w:lang w:val="hi_IN" w:bidi="hi_IN"/>
        </w:rPr>
      </w:r>
      <w:r>
        <w:rPr>
          <w:lang w:val="hi_IN" w:bidi="hi_IN"/>
        </w:rPr>
        <w:t>राजा आसा वही करता है जो यहोवा की दृष्टि में सही है। इसका अर्थ है कि आसा वही करता है जो यहोवा की दृष्टि में सही लगता है, ठीक वैसे ही जैसे आसा के पिता दाऊद ने किया था। "यहोवा की दृष्टि में जो सही है वही करता है" का अनुवाद वैसे ही करें जैसे आपने पिछले भागों में किया था।</w:t>
      </w:r>
    </w:p>
    <w:p>
      <w:pPr/>
      <w:r>
        <w:rPr>
          <w:lang w:val="hi_IN" w:bidi="hi_IN"/>
        </w:rPr>
      </w:r>
      <w:r>
        <w:rPr>
          <w:b/>
          <w:lang w:val="hi_IN" w:bidi="hi_IN"/>
        </w:rPr>
        <w:t>यहोवा</w:t>
      </w:r>
      <w:r>
        <w:rPr>
          <w:lang w:val="hi_IN" w:bidi="hi_IN"/>
        </w:rPr>
        <w:t xml:space="preserve"> परमेश्वर का व्यक्तिगत नाम है। यहोवा के लिए उसी नाम का उपयोग करें जिसका उपयोग आपने पिछले भागों में किया था। यहोवा के बारे में अधिक जानकारी के लिए, मुख्य शब्दावली को देखें।</w:t>
      </w:r>
    </w:p>
    <w:p>
      <w:pPr/>
      <w:r>
        <w:rPr>
          <w:lang w:val="hi_IN" w:bidi="hi_IN"/>
        </w:rPr>
      </w:r>
      <w:r>
        <w:rPr>
          <w:lang w:val="hi_IN" w:bidi="hi_IN"/>
        </w:rPr>
        <w:t xml:space="preserve">यहाँ </w:t>
      </w:r>
      <w:r>
        <w:rPr>
          <w:b/>
          <w:lang w:val="hi_IN" w:bidi="hi_IN"/>
        </w:rPr>
        <w:t>पिता</w:t>
      </w:r>
      <w:r>
        <w:rPr>
          <w:lang w:val="hi_IN" w:bidi="hi_IN"/>
        </w:rPr>
        <w:t xml:space="preserve"> का अर्थ जैविक पिता नहीं, बल्कि पूर्वज है। "पिता" के लिए उसी शब्द का उपयोग करें जब इसका अर्थ पूर्वज हो, जिसका उपयोग आपने पिछले भागों में किया था।</w:t>
      </w:r>
    </w:p>
    <w:p>
      <w:pPr/>
      <w:r>
        <w:rPr>
          <w:lang w:val="hi_IN" w:bidi="hi_IN"/>
        </w:rPr>
      </w:r>
      <w:r>
        <w:rPr>
          <w:lang w:val="hi_IN" w:bidi="hi_IN"/>
        </w:rPr>
        <w:t xml:space="preserve">राजा आसा यहूदा देश में रहने वाले सभी </w:t>
      </w:r>
      <w:r>
        <w:rPr>
          <w:b/>
          <w:lang w:val="hi_IN" w:bidi="hi_IN"/>
        </w:rPr>
        <w:t>पंथ पुरुष यौनकर्मी</w:t>
      </w:r>
      <w:r>
        <w:rPr>
          <w:lang w:val="hi_IN" w:bidi="hi_IN"/>
        </w:rPr>
        <w:t xml:space="preserve"> को वहाँ से निकाल देता है। राजा आसा उन सभी भयानक </w:t>
      </w:r>
      <w:r>
        <w:rPr>
          <w:b/>
          <w:lang w:val="hi_IN" w:bidi="hi_IN"/>
        </w:rPr>
        <w:t>मूर्तियों</w:t>
      </w:r>
      <w:r>
        <w:rPr>
          <w:lang w:val="hi_IN" w:bidi="hi_IN"/>
        </w:rPr>
        <w:t xml:space="preserve"> को भी हटा देता है जिन्हें यहूदा के राजाओं ने राजा आसा से पहले बनाया था। पंथ पुरुष यौनकर्मी और मूर्ति के लिए उन्हीं शब्दों या वाक्यांशों का उपयोग करें जिनका उपयोग आपने पिछले भागों में किया था। मूर्ति के बारे में अधिक जानकारी के लिए, मुख्य शब्दावली को देखें।</w:t>
      </w:r>
    </w:p>
    <w:p>
      <w:pPr/>
      <w:r>
        <w:rPr>
          <w:lang w:val="hi_IN" w:bidi="hi_IN"/>
        </w:rPr>
      </w:r>
      <w:r>
        <w:rPr>
          <w:lang w:val="hi_IN" w:bidi="hi_IN"/>
        </w:rPr>
        <w:t xml:space="preserve">यहाँ रुकें और एक समूह के रूप में चर्चा करें कि क्या आप उस मूर्ति का वर्णन </w:t>
      </w:r>
      <w:r>
        <w:rPr>
          <w:b/>
          <w:lang w:val="hi_IN" w:bidi="hi_IN"/>
        </w:rPr>
        <w:t>घिनौनी</w:t>
      </w:r>
      <w:r>
        <w:rPr>
          <w:lang w:val="hi_IN" w:bidi="hi_IN"/>
        </w:rPr>
        <w:t xml:space="preserve"> कहकर करेंगे या </w:t>
      </w:r>
      <w:r>
        <w:rPr>
          <w:b/>
          <w:lang w:val="hi_IN" w:bidi="hi_IN"/>
        </w:rPr>
        <w:t>गंदी</w:t>
      </w:r>
      <w:r>
        <w:rPr>
          <w:lang w:val="hi_IN" w:bidi="hi_IN"/>
        </w:rPr>
        <w:t xml:space="preserve"> कहकर। इस ऑडियो को यहाँ रोकें।</w:t>
      </w:r>
    </w:p>
    <w:p>
      <w:pPr/>
      <w:r>
        <w:rPr>
          <w:lang w:val="hi_IN" w:bidi="hi_IN"/>
        </w:rPr>
      </w:r>
      <w:r>
        <w:rPr>
          <w:lang w:val="hi_IN" w:bidi="hi_IN"/>
        </w:rPr>
        <w:t>राजा आसा अपनी दादी माका को राजमाता के पद से हटा देता है, क्योंकि माका ने झूठी देवी अशेरा की आराधना करने के लिए एक घिनौनी मूर्ति बनाई थी।</w:t>
      </w:r>
    </w:p>
    <w:p>
      <w:pPr/>
      <w:r>
        <w:rPr>
          <w:lang w:val="hi_IN" w:bidi="hi_IN"/>
        </w:rPr>
      </w:r>
      <w:r>
        <w:rPr>
          <w:lang w:val="hi_IN" w:bidi="hi_IN"/>
        </w:rPr>
        <w:t xml:space="preserve">यहाँ रुकें और समूह के रूप में, चर्चा करें कि आप </w:t>
      </w:r>
      <w:r>
        <w:rPr>
          <w:b/>
          <w:lang w:val="hi_IN" w:bidi="hi_IN"/>
        </w:rPr>
        <w:t>भयानक प्रतिमा</w:t>
      </w:r>
      <w:r>
        <w:rPr>
          <w:lang w:val="hi_IN" w:bidi="hi_IN"/>
        </w:rPr>
        <w:t xml:space="preserve"> का अनुवाद कैसे करेंगे। यदि आपने 2 इतिहास 15:16 का पहले ही अनुवाद कर लिया है, तो जाँचें कि वहाँ आपने “घिनौनी मूर्ति” का अनुवाद कैसे किया है। इस ऑडियो को यहाँ रोकें।</w:t>
      </w:r>
    </w:p>
    <w:p>
      <w:pPr/>
      <w:r>
        <w:rPr>
          <w:lang w:val="hi_IN" w:bidi="hi_IN"/>
        </w:rPr>
      </w:r>
      <w:r>
        <w:rPr>
          <w:lang w:val="hi_IN" w:bidi="hi_IN"/>
        </w:rPr>
        <w:t xml:space="preserve">हालाँकि, राजा आसा उन सभी </w:t>
      </w:r>
      <w:r>
        <w:rPr>
          <w:b/>
          <w:lang w:val="hi_IN" w:bidi="hi_IN"/>
        </w:rPr>
        <w:t>ऊँचे स्थानों</w:t>
      </w:r>
      <w:r>
        <w:rPr>
          <w:lang w:val="hi_IN" w:bidi="hi_IN"/>
        </w:rPr>
        <w:t xml:space="preserve"> पर बने </w:t>
      </w:r>
      <w:r>
        <w:rPr>
          <w:b/>
          <w:lang w:val="hi_IN" w:bidi="hi_IN"/>
        </w:rPr>
        <w:t>आराधना-स्थलों</w:t>
      </w:r>
      <w:r>
        <w:rPr>
          <w:lang w:val="hi_IN" w:bidi="hi_IN"/>
        </w:rPr>
        <w:t xml:space="preserve"> को नहीं हटाता, जहाँ लोग अन्य देवताओं की आराधना करते हैं। ऊँचे स्थानों के आराधना-स्थलों के लिए उन्हीं शब्दों या वाक्यांशों का उपयोग करें जिनका उपयोग आपने पिछले भागों में किया था।</w:t>
      </w:r>
    </w:p>
    <w:p>
      <w:pPr/>
      <w:r>
        <w:rPr>
          <w:lang w:val="hi_IN" w:bidi="hi_IN"/>
        </w:rPr>
      </w:r>
      <w:r>
        <w:rPr>
          <w:lang w:val="hi_IN" w:bidi="hi_IN"/>
        </w:rPr>
        <w:t xml:space="preserve">फिर भी, राजा आसा अपना </w:t>
      </w:r>
      <w:r>
        <w:rPr>
          <w:b/>
          <w:lang w:val="hi_IN" w:bidi="hi_IN"/>
        </w:rPr>
        <w:t>हृदय</w:t>
      </w:r>
      <w:r>
        <w:rPr>
          <w:lang w:val="hi_IN" w:bidi="hi_IN"/>
        </w:rPr>
        <w:t xml:space="preserve"> पूरी तरह यहोवा को समर्पित करता है। हृदय के लिए उसी शब्द या वाक्यांश का उपयोग करें जिसका उपयोग आपने पिछले भागों में किया था। मन के बारे में अधिक जानकारी के लिए, मुख्य शब्दावली देखें। </w:t>
      </w:r>
    </w:p>
    <w:p>
      <w:pPr/>
      <w:r>
        <w:rPr>
          <w:lang w:val="hi_IN" w:bidi="hi_IN"/>
        </w:rPr>
      </w:r>
      <w:r>
        <w:rPr>
          <w:lang w:val="hi_IN" w:bidi="hi_IN"/>
        </w:rPr>
        <w:t xml:space="preserve">राजा आसा बाशा द्वारा रामाह नगर पर कब्जा करने का जवाब देता है। आसा यहोवा के </w:t>
      </w:r>
      <w:r>
        <w:rPr>
          <w:b/>
          <w:lang w:val="hi_IN" w:bidi="hi_IN"/>
        </w:rPr>
        <w:t>मंदिर</w:t>
      </w:r>
      <w:r>
        <w:rPr>
          <w:lang w:val="hi_IN" w:bidi="hi_IN"/>
        </w:rPr>
        <w:t xml:space="preserve"> और अपने राजमहल के भण्डारों में बचे हुए चाँदी और सोने को ले लेता है। राजा आसा चाँदी और सोना अपने कुछ </w:t>
      </w:r>
      <w:r>
        <w:rPr>
          <w:b/>
          <w:lang w:val="hi_IN" w:bidi="hi_IN"/>
        </w:rPr>
        <w:t>सेवकों</w:t>
      </w:r>
      <w:r>
        <w:rPr>
          <w:lang w:val="hi_IN" w:bidi="hi_IN"/>
        </w:rPr>
        <w:t xml:space="preserve"> को देता है और उसे सीरिया के राजा बेन्हदद के पास भेजता है। राजा आसा बेन्हदद से कहता है कि उन्हें एक </w:t>
      </w:r>
      <w:r>
        <w:rPr>
          <w:b/>
          <w:lang w:val="hi_IN" w:bidi="hi_IN"/>
        </w:rPr>
        <w:t>वाचा</w:t>
      </w:r>
      <w:r>
        <w:rPr>
          <w:lang w:val="hi_IN" w:bidi="hi_IN"/>
        </w:rPr>
        <w:t xml:space="preserve"> करनी चाहिए, या युद्धों में एक-दूसरे की सहायता करने के लिए एक गंभीर समझौता करना चाहिए, ठीक वैसे ही जैसे आसा के पिता ने बेन्हदद के पिता के साथ वाचा की थी। मंदिर, सेवकों और वाचा के लिए उन्हीं शब्दों या वाक्यांशों का उपयोग करें जिनका उपयोग आपने पिछले भागों में किया था। मंदिर, सेवक और वाचा के बारे में अधिक जानकारी के लिए, मुख्य शब्दावली देखें।</w:t>
      </w:r>
    </w:p>
    <w:p>
      <w:pPr/>
      <w:r>
        <w:rPr>
          <w:lang w:val="hi_IN" w:bidi="hi_IN"/>
        </w:rPr>
      </w:r>
      <w:r>
        <w:rPr>
          <w:lang w:val="hi_IN" w:bidi="hi_IN"/>
        </w:rPr>
        <w:t>लोग आसा के शासनकाल की अन्य घटनाओं को “</w:t>
      </w:r>
      <w:r>
        <w:rPr>
          <w:b/>
          <w:lang w:val="hi_IN" w:bidi="hi_IN"/>
        </w:rPr>
        <w:t>यहूदा</w:t>
      </w:r>
      <w:r>
        <w:rPr>
          <w:lang w:val="hi_IN" w:bidi="hi_IN"/>
        </w:rPr>
        <w:t xml:space="preserve"> के राजाओं के इतिहास” </w:t>
      </w:r>
      <w:r>
        <w:rPr>
          <w:b/>
          <w:lang w:val="hi_IN" w:bidi="hi_IN"/>
        </w:rPr>
        <w:t>नामक पुस्तक</w:t>
      </w:r>
      <w:r>
        <w:rPr>
          <w:lang w:val="hi_IN" w:bidi="hi_IN"/>
        </w:rPr>
        <w:t xml:space="preserve"> में दर्ज करते हैं।</w:t>
      </w:r>
    </w:p>
    <w:p>
      <w:pPr/>
      <w:r>
        <w:rPr>
          <w:lang w:val="hi_IN" w:bidi="hi_IN"/>
        </w:rPr>
      </w:r>
      <w:r>
        <w:rPr>
          <w:lang w:val="hi_IN" w:bidi="hi_IN"/>
        </w:rPr>
        <w:t xml:space="preserve">"पुस्तक, या </w:t>
      </w:r>
      <w:r>
        <w:rPr>
          <w:b/>
          <w:lang w:val="hi_IN" w:bidi="hi_IN"/>
        </w:rPr>
        <w:t>कुण्डलपत्र</w:t>
      </w:r>
      <w:r>
        <w:rPr>
          <w:lang w:val="hi_IN" w:bidi="hi_IN"/>
        </w:rPr>
        <w:t>, जिसे यहूदा के राजाओं का इतिहास कहा जाता है" का अनुवाद वैसा ही करें जैसा कि आपने पहले किया था। कुण्डलपत्र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15:25–32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15:25–31 को सुनें और अपने मन में रखें।</w:t>
      </w:r>
    </w:p>
    <w:p>
      <w:pPr/>
      <w:r>
        <w:rPr>
          <w:lang w:val="hi_IN" w:bidi="hi_IN"/>
        </w:rPr>
      </w:r>
      <w:r>
        <w:rPr>
          <w:lang w:val="hi_IN" w:bidi="hi_IN"/>
        </w:rPr>
        <w:t>यदि सम्भव हो, तो 1 राजाओं 15:25–31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राजाओं 15:25–31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कुछ कहानियाँ यहूदा के राजाओं के बारे में रही हैं। कहानीकार अब इस्राएल के राजाओं के बारे में एक भाग शुरू करता है। इस्राएल में यह एक अस्थिर समय है। जब राजा आसा यहूदा पर शासन करता है, तब इस्राएल में पाँच राजा एक के बाद एक शासन करेंगे, और इनमें से अधिकतर राजाओं की मृत्यु हिंसक तरीके से होगी। पहला राजा नादाब है। जब नादाब राजा है, तब बाशा नादाब का स्थान लेने के लिए नादाब को मार डालता है।</w:t>
      </w:r>
    </w:p>
    <w:p>
      <w:pPr/>
      <w:r>
        <w:rPr>
          <w:lang w:val="hi_IN" w:bidi="hi_IN"/>
        </w:rPr>
      </w:r>
      <w:r>
        <w:rPr>
          <w:lang w:val="hi_IN" w:bidi="hi_IN"/>
        </w:rPr>
        <w:t>याद रखें कि इस्राएल और यहूदा के दो अलग-अलग राज्य बनने के बाद यारोबाम इस्राएल का पहला राजा था। जब यारोबाम की मृत्यु हुई, तो यारोबाम का पुत्र नादाब इस्राएल का अगला राजा बना। इस समय, यहूदा के राजा के रूप में आसा का दूसरा वर्ष चल रहा है। नादाब दो वर्षों तक इस्राएल पर शासन करता है, और नादाब ऐसा व्यवहार करता है जो यहोवा को अप्रसन्न करता है। नादाब वैसे ही पाप करता है जैसे यारोबाम ने पाप किया था। यारोबाम ने इस्राएलियों की अगुवाई इस तरह की थी कि उन्होंने भी अपनी इच्छा से पाप करना चुना। यारोबाम के पाप करने का एक तरीका यह था कि उसने सोने के बछड़े की मूर्ति की आराधना की।</w:t>
      </w:r>
    </w:p>
    <w:p>
      <w:pPr/>
      <w:r>
        <w:rPr>
          <w:lang w:val="hi_IN" w:bidi="hi_IN"/>
        </w:rPr>
      </w:r>
      <w:r>
        <w:rPr>
          <w:lang w:val="hi_IN" w:bidi="hi_IN"/>
        </w:rPr>
        <w:t>यहाँ रुकें और समूह में इस प्रश्न पर चर्चा करें: एक गतिविधि के रूप में, अपने समुदाय के इतिहास में घटी किसी घटना के बारे में एक कहानी सुनाएँ। फिर उसी समय किसी दूसरे समुदाय या किसी अन्य क्षेत्र में घटी घटना के बारे में एक कहानी सुनाएँ। इस बात पर ध्यान दें कि आप कैसे दिखाते हैं कि ये दोनों कहानियाँ लगभग एक ही समय पर होती हैं। इस ऑडियो को यहाँ रोकें।</w:t>
      </w:r>
    </w:p>
    <w:p>
      <w:pPr/>
      <w:r>
        <w:rPr>
          <w:lang w:val="hi_IN" w:bidi="hi_IN"/>
        </w:rPr>
      </w:r>
      <w:r>
        <w:rPr>
          <w:lang w:val="hi_IN" w:bidi="hi_IN"/>
        </w:rPr>
        <w:t>राजा के रूप में अपने दूसरे वर्ष में, नादाब पलिश्तियों के नगर गिब्बतोन पर कब्ज़ा करने का प्रयास करता है। हालाँकि, बाशा, जो अहिय्याह नाम के एक व्यक्ति का पुत्र और एक इस्राएली है, नादाब को मार डालने की योजना बनाता है। इसलिए जब नादाब और इस्राएली सेना गिब्बतोन को घेर रहे थे, तब बाशा ने नादाब को मार डाला।</w:t>
      </w:r>
    </w:p>
    <w:p>
      <w:pPr/>
      <w:r>
        <w:rPr>
          <w:lang w:val="hi_IN" w:bidi="hi_IN"/>
        </w:rPr>
      </w:r>
      <w:r>
        <w:rPr>
          <w:lang w:val="hi_IN" w:bidi="hi_IN"/>
        </w:rPr>
        <w:t>बाशा नादाब को मार डालता है और इस्राएल का अगला राजा बन जाता है, जबकि आसा अभी भी यहूदा का राजा है। जब बाशा राजा बनता है, तो वह तुरंत यारोबाम के पूरे परिवार को मार डालता है। संभवतः बाशा यारोबाम के परिवार को इसलिए मार डालता है, ताकि कोई भी उससे बदला लेने या उसका राजसिंहासन छीनने की कोशिश न करे। यह ठीक वैसे ही होता है जैसे यहोवा ने कहा था कि यह होगा। याद रखें कि यहोवा ने शीलोह के भविष्यद्वक्ता अहिय्याह से कहा था कि वह यारोबाम से कहे कि यारोबाम के पाप के कारण उसका परिवार मर जाएगा। इस्राएल का परमेश्वर यहोवा, यारोबाम के पाप करने के तरीके से क्रोधित था। यारोबाम ने न केवल पाप किया था, बल्कि उसने इस्राएलियों से भी पाप करवाया था।</w:t>
      </w:r>
    </w:p>
    <w:p>
      <w:pPr/>
      <w:r>
        <w:rPr>
          <w:lang w:val="hi_IN" w:bidi="hi_IN"/>
        </w:rPr>
      </w:r>
      <w:r>
        <w:rPr>
          <w:lang w:val="hi_IN" w:bidi="hi_IN"/>
        </w:rPr>
        <w:t>यहाँ रुकें और समूह में इस प्रश्न पर चर्चा करें: अपने इतिहास या किसी पड़ोसी देश के इतिहास की ऐसी घटना के बारे में एक कहानी सुनाएँ, जब किसी व्यक्ति ने हिंसक तरीके से सत्ता पर कब्ज़ा कर लिया हो। नए अगुवे ने यह कैसे सुनिश्चित किया कि कोई भी नए अगुवे को रोकने का प्रयास न करे? लोग उस अगुवे के बारे में क्या सोचते हैं जो इस तरह अधिकार कर लेता है और शासन करता है? इस ऑडियो को यहाँ रोकें।</w:t>
      </w:r>
    </w:p>
    <w:p>
      <w:pPr/>
      <w:r>
        <w:rPr>
          <w:lang w:val="hi_IN" w:bidi="hi_IN"/>
        </w:rPr>
      </w:r>
      <w:r>
        <w:rPr>
          <w:lang w:val="hi_IN" w:bidi="hi_IN"/>
        </w:rPr>
        <w:t>नादाब ने राजा के रूप में जो कुछ भी किया, वह उस पुस्तक या कुण्डलपत्र में हैं जिसमें इस्राएल के राजाओं का इतिहास है। यह कहानी दिखाती है कि यहोवा वही करता है जो यहोवा कहता है कि वह करेगा। यदि लोग पाप करते हैं, तो यहोवा उन लोगों को दण्ड देगा।</w:t>
      </w:r>
      <w:r>
        <w:rPr>
          <w:lang w:val="hi_IN" w:bidi="hi_IN"/>
        </w:rPr>
      </w:r>
    </w:p>
    <w:p>
      <w:pPr>
        <w:pStyle w:val="Heading3"/>
      </w:pPr>
      <w:r>
        <w:rPr>
          <w:lang w:val="hi_IN" w:bidi="hi_IN"/>
        </w:rPr>
        <w:t>घटनाओं को समझाना</w:t>
      </w:r>
    </w:p>
    <w:p>
      <w:pPr/>
      <w:r>
        <w:rPr>
          <w:lang w:val="hi_IN" w:bidi="hi_IN"/>
        </w:rPr>
      </w:r>
      <w:r>
        <w:rPr>
          <w:lang w:val="hi_IN" w:bidi="hi_IN"/>
        </w:rPr>
        <w:t>1 राजाओं 15:25–31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कहानीकार औपचारिक रूप से नादाब का परिचय देता है और यह कि नादाब कैसे शासन करता है।</w:t>
      </w:r>
    </w:p>
    <w:p>
      <w:pPr/>
      <w:r>
        <w:rPr>
          <w:lang w:val="hi_IN" w:bidi="hi_IN"/>
        </w:rPr>
      </w:r>
      <w:r>
        <w:rPr>
          <w:b/>
          <w:lang w:val="hi_IN" w:bidi="hi_IN"/>
        </w:rPr>
        <w:t>दूसरे दृश्य में:</w:t>
      </w:r>
      <w:r>
        <w:rPr>
          <w:lang w:val="hi_IN" w:bidi="hi_IN"/>
        </w:rPr>
        <w:t xml:space="preserve"> बाशा नादाब को मार डालता है और राजा बन जाता है।</w:t>
      </w:r>
    </w:p>
    <w:p>
      <w:pPr/>
      <w:r>
        <w:rPr>
          <w:lang w:val="hi_IN" w:bidi="hi_IN"/>
        </w:rPr>
      </w:r>
      <w:r>
        <w:rPr>
          <w:b/>
          <w:lang w:val="hi_IN" w:bidi="hi_IN"/>
        </w:rPr>
        <w:t>तीसरे दृश्य में:</w:t>
      </w:r>
      <w:r>
        <w:rPr>
          <w:lang w:val="hi_IN" w:bidi="hi_IN"/>
        </w:rPr>
        <w:t xml:space="preserve"> बाशा यारोबाम के परिवार को मार डालता है, ठीक वैसे ही जैसे यहोवा ने कहा था कि ऐसा होगा।</w:t>
      </w:r>
    </w:p>
    <w:p>
      <w:pPr/>
      <w:r>
        <w:rPr>
          <w:lang w:val="hi_IN" w:bidi="hi_IN"/>
        </w:rPr>
      </w:r>
      <w:r>
        <w:rPr>
          <w:b/>
          <w:lang w:val="hi_IN" w:bidi="hi_IN"/>
        </w:rPr>
        <w:t>चौथे दृश्य में:</w:t>
      </w:r>
      <w:r>
        <w:rPr>
          <w:lang w:val="hi_IN" w:bidi="hi_IN"/>
        </w:rPr>
        <w:t xml:space="preserve"> कहानीकार औपचारिक रूप से नादाब की कहानी को समाप्त करता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नादाब</w:t>
      </w:r>
    </w:p>
    <w:p>
      <w:pPr>
        <w:pStyle w:val="ListBullet"/>
        <w:spacing w:line="240" w:lineRule="auto"/>
        <w:ind w:left="720"/>
      </w:pPr>
      <w:r>
        <w:rPr>
          <w:lang w:val="hi_IN" w:bidi="hi_IN"/>
        </w:rPr>
      </w:r>
      <w:r>
        <w:rPr>
          <w:lang w:val="hi_IN" w:bidi="hi_IN"/>
        </w:rPr>
        <w:t>यारोबाम</w:t>
      </w:r>
    </w:p>
    <w:p>
      <w:pPr>
        <w:pStyle w:val="ListBullet"/>
        <w:spacing w:line="240" w:lineRule="auto"/>
        <w:ind w:left="720"/>
      </w:pPr>
      <w:r>
        <w:rPr>
          <w:lang w:val="hi_IN" w:bidi="hi_IN"/>
        </w:rPr>
      </w:r>
      <w:r>
        <w:rPr>
          <w:lang w:val="hi_IN" w:bidi="hi_IN"/>
        </w:rPr>
        <w:t>आसा, यहूदा का राजा</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 के लोग, जिनमें सेना भी शामिल है</w:t>
      </w:r>
    </w:p>
    <w:p>
      <w:pPr>
        <w:pStyle w:val="ListBullet"/>
        <w:spacing w:line="240" w:lineRule="auto"/>
        <w:ind w:left="720"/>
      </w:pPr>
      <w:r>
        <w:rPr>
          <w:lang w:val="hi_IN" w:bidi="hi_IN"/>
        </w:rPr>
      </w:r>
      <w:r>
        <w:rPr>
          <w:lang w:val="hi_IN" w:bidi="hi_IN"/>
        </w:rPr>
        <w:t>बाशा, अहिय्याह का पुत्र</w:t>
      </w:r>
    </w:p>
    <w:p>
      <w:pPr>
        <w:pStyle w:val="ListBullet"/>
        <w:spacing w:line="240" w:lineRule="auto"/>
        <w:ind w:left="720"/>
      </w:pPr>
      <w:r>
        <w:rPr>
          <w:lang w:val="hi_IN" w:bidi="hi_IN"/>
        </w:rPr>
      </w:r>
      <w:r>
        <w:rPr>
          <w:lang w:val="hi_IN" w:bidi="hi_IN"/>
        </w:rPr>
        <w:t>यारोबाम का परिवार</w:t>
      </w:r>
    </w:p>
    <w:p>
      <w:pPr>
        <w:pStyle w:val="ListBullet"/>
        <w:spacing w:line="240" w:lineRule="auto"/>
        <w:ind w:left="720"/>
      </w:pPr>
      <w:r>
        <w:rPr>
          <w:lang w:val="hi_IN" w:bidi="hi_IN"/>
        </w:rPr>
      </w:r>
      <w:r>
        <w:rPr>
          <w:lang w:val="hi_IN" w:bidi="hi_IN"/>
        </w:rPr>
        <w:t>और यहोवा का भविष्यद्वक्ता अहिय्याह</w:t>
      </w:r>
    </w:p>
    <w:p>
      <w:pPr/>
      <w:r>
        <w:rPr>
          <w:lang w:val="hi_IN" w:bidi="hi_IN"/>
        </w:rPr>
      </w:r>
      <w:r>
        <w:rPr>
          <w:lang w:val="hi_IN" w:bidi="hi_IN"/>
        </w:rPr>
        <w:t>समूह में, इस भाग के परिवेश के इन हिस्सों पर ध्यान दें:</w:t>
      </w:r>
    </w:p>
    <w:p>
      <w:pPr/>
      <w:r>
        <w:rPr>
          <w:lang w:val="hi_IN" w:bidi="hi_IN"/>
        </w:rPr>
      </w:r>
      <w:r>
        <w:rPr>
          <w:lang w:val="hi_IN" w:bidi="hi_IN"/>
        </w:rPr>
        <w:t>पहले दृश्य में, कहानीकार इस्राएल के राजा नादाब का परिचय देने के लिए उसी औपचारिक भाषा का उपयोग करता है, जैसा कि कहानीकार ने आसा, अबिय्याम और रहबाम के लिए किया था। कहानीकार समझाता है कि नादाब का पिता कौन है, जब नादाब राजा बनता है तो यहूदा में कौन शासन करता है, नादाब कितने समय तक शासन करता है, और नादाब कैसे शासन करता है।</w:t>
      </w:r>
    </w:p>
    <w:p>
      <w:pPr/>
      <w:r>
        <w:rPr>
          <w:lang w:val="hi_IN" w:bidi="hi_IN"/>
        </w:rPr>
      </w:r>
      <w:r>
        <w:rPr>
          <w:lang w:val="hi_IN" w:bidi="hi_IN"/>
        </w:rPr>
        <w:t>यहाँ रुकें और समीक्षा करें कि आपने यहूदा के राजाओं के परिचय का अनुवाद कैसे किया। इस ऑडियो को यहाँ रोकें।</w:t>
      </w:r>
    </w:p>
    <w:p>
      <w:pPr/>
      <w:r>
        <w:rPr>
          <w:lang w:val="hi_IN" w:bidi="hi_IN"/>
        </w:rPr>
      </w:r>
      <w:r>
        <w:rPr>
          <w:lang w:val="hi_IN" w:bidi="hi_IN"/>
        </w:rPr>
        <w:t>जब कहानीकार कहता है कि नादाब दो साल तक शासन करता है, तो उसका अर्थ है कि नादाब दो अलग-अलग वर्षों के दौरान शासन करता है। नादाब यहूदा में आसा के शासनकाल के दूसरे वर्ष में राजा बनता है और यहूदा में आसा के शासनकाल के तीसरे वर्ष में उसकी मृत्यु हो जाती है। उस समय, लोग अक्सर वर्ष के कुछ हिस्से को भी पूरा वर्ष गिनते थे। संभव है कि नादाब एक वर्ष की शुरुआत में राजा बना हो और अगले वर्ष के अंत में उसकी मृत्यु हुई हो, इस प्रकार, उसने लगभग दो वर्षों तक शासन किया होगा। यह भी संभव है कि नादाब ने दो पूरे वर्षों से भी कम समय तक शासन किया हो।</w:t>
      </w:r>
    </w:p>
    <w:p>
      <w:pPr/>
      <w:r>
        <w:rPr>
          <w:lang w:val="hi_IN" w:bidi="hi_IN"/>
        </w:rPr>
      </w:r>
      <w:r>
        <w:rPr>
          <w:lang w:val="hi_IN" w:bidi="hi_IN"/>
        </w:rPr>
        <w:t>यहाँ रुकें और समूह में इस प्रश्न पर चर्चा करें: कल्पना करें कि कोई घटना एक वर्ष में शुरू होती है और अगले वर्ष में समाप्त होती है, लेकिन आपको ठीक-ठीक पता नहीं है कि उन वर्षों में वह कब शुरू हुई या कब समाप्त हुई। आपकी भाषा में, आप उस समय के बारे में कैसे बात करेंगे? इस ऑडियो को यहाँ रोकें।</w:t>
      </w:r>
    </w:p>
    <w:p>
      <w:pPr/>
      <w:r>
        <w:rPr>
          <w:lang w:val="hi_IN" w:bidi="hi_IN"/>
        </w:rPr>
      </w:r>
      <w:r>
        <w:rPr>
          <w:lang w:val="hi_IN" w:bidi="hi_IN"/>
        </w:rPr>
        <w:t>नादाब यहोवा की दृष्टि में बुरा करता है, अर्थात् नादाब वही काम करता है जिसे यहोवा बुरा कहता है। कहानीकार ने पहले रहबाम और सुलैमान की कहानियाँ सुनाते समय इस वाक्यांश का उपयोग किया था। कहानीकार अगले कुछ राजाओं के लिए भी इसी वाक्यांश का उपयोग करता रहेगा, इसलिए आपको सभी कहानियों में इस वाक्यांश का अनुवाद एक ही तरह से करना चाहिए।</w:t>
      </w:r>
    </w:p>
    <w:p>
      <w:pPr/>
      <w:r>
        <w:rPr>
          <w:lang w:val="hi_IN" w:bidi="hi_IN"/>
        </w:rPr>
      </w:r>
      <w:r>
        <w:rPr>
          <w:lang w:val="hi_IN" w:bidi="hi_IN"/>
        </w:rPr>
        <w:t>यहाँ रुकें और समीक्षा करें कि आपने “यहोवा की दृष्टि में बुरा किया” या “बुरा कार्य किया” वाक्यांश का अनुवाद कैसे किया। इस ऑडियो को यहाँ रोकें।</w:t>
      </w:r>
    </w:p>
    <w:p>
      <w:pPr/>
      <w:r>
        <w:rPr>
          <w:lang w:val="hi_IN" w:bidi="hi_IN"/>
        </w:rPr>
      </w:r>
      <w:r>
        <w:rPr>
          <w:lang w:val="hi_IN" w:bidi="hi_IN"/>
        </w:rPr>
        <w:t>नादाब अपने पिता यारोबाम के उदाहरण पर चलता है और पाप करता है, ठीक वैसे ही जैसे कोई व्यक्ति रास्ते पर दूसरे व्यक्ति के पीछे चलता है।</w:t>
      </w:r>
    </w:p>
    <w:p>
      <w:pPr/>
      <w:r>
        <w:rPr>
          <w:lang w:val="hi_IN" w:bidi="hi_IN"/>
        </w:rPr>
      </w:r>
      <w:r>
        <w:rPr>
          <w:lang w:val="hi_IN" w:bidi="hi_IN"/>
        </w:rPr>
        <w:t>दूसरा दृश्य इस बारे में है कि बाशा नादाब को कैसे मार डालता है। नादाब के राजा होने के दूसरे वर्ष में, नादाब पलिश्तियों के नगर गिब्बतोन पर कब्ज़ा करने की कोशिश करता है। पूरा इस्राएल, जो नादाब की पूरी सेना है, नादाब के साथ जाता है और गिब्बतोन को घेर लेता है। यह वह तरीका है जिसमें एक सेना नगर के लोगों को हराने और उस नगर पर नियंत्रण करने के लिए उसे चारों ओर से घेर लेती है। गिब्बतोन शायद भूमध्य सागर से लगभग 20 किलोमीटर पूर्व में यहूदिया की पहाड़ियों के पश्चिमी किनारे पर स्थित है। इस्राएल के एक गोत्र ने इस नगर पर विजय प्राप्त नहीं की, जैसा कि उन्हें इस देश में पहली बार पहुँचने पर करना चाहिए था।</w:t>
      </w:r>
    </w:p>
    <w:p>
      <w:pPr/>
      <w:r>
        <w:rPr>
          <w:lang w:val="hi_IN" w:bidi="hi_IN"/>
        </w:rPr>
      </w:r>
      <w:r>
        <w:rPr>
          <w:lang w:val="hi_IN" w:bidi="hi_IN"/>
        </w:rPr>
        <w:t>यहाँ रुकें और समूह में इस्राएल और पलिश्ती का नक्शा देखें। गिब्बतोन नगर ढूँढें। इस ऑडियो को यहाँ रोकें।</w:t>
      </w:r>
    </w:p>
    <w:p>
      <w:pPr/>
      <w:r>
        <w:rPr>
          <w:lang w:val="hi_IN" w:bidi="hi_IN"/>
        </w:rPr>
      </w:r>
      <w:r>
        <w:rPr>
          <w:lang w:val="hi_IN" w:bidi="hi_IN"/>
        </w:rPr>
        <w:t>बाशा नादाब के विरुद्ध साजिश रचता है या उसे नुकसान पहुँचाने की योजना बनाता है। बाशा का पिता अहिय्याह है, जो कि भविष्यद्वक्ता अहिय्याह से अलग व्यक्ति है। बाशा इस्साकार के घराने या गोत्र से है। जब नादाब गिब्बतोन के बाहर था, तब बाशा ने नादाब को मार डाला। किसी को मार गिराने का अर्थ उस व्यक्ति को मार डालना है, क्योंकि जब किसी व्यक्ति को मार दिया जाता है, तो वह खड़ा नहीं रह पाता और ज़मीन पर गिर जाता है। फिर कहानीकार समझाता है कि बाशा ने नादाब को मार डाला और यहूदा के राजा आसा के शासन के तीसरे वर्ष में नादाब के स्थान पर राजा बना।</w:t>
      </w:r>
    </w:p>
    <w:p>
      <w:pPr/>
      <w:r>
        <w:rPr>
          <w:lang w:val="hi_IN" w:bidi="hi_IN"/>
        </w:rPr>
      </w:r>
      <w:r>
        <w:rPr>
          <w:lang w:val="hi_IN" w:bidi="hi_IN"/>
        </w:rPr>
        <w:t>तीसरा दृश्य बाशा के राजा बनने के तुरंत बाद होता है। बाशा तुरंत यारोबाम के परिवार को मार डालता है। बाशा शायद यह सब स्वयं नहीं करता है, बल्कि इसके बजाय अन्य पुरुषों से ऐसा करने में अपनी सहायता करवाता है। कहानीकार तीन बार, तीन अलग-अलग तरीकों से कहता है कि बाशा यारोबाम के परिवार को मार डालता है। कहानीकार कहता है कि बाशा यारोबाम के परिवार को मार डालता है और यारोबाम के परिवार को नष्ट कर देता है। कहानीकार यह भी कहता है कि यारोबाम के परिवार में कोई भी ऐसा व्यक्ति नहीं बचा है जो जीवित हो। यारोबाम के परिवार में कोई भी जीवित नहीं बचता, क्योंकि उसके परिवार के सभी लोग मर चुके हैं। कहानीकार इस बात पर ज़ोर देने के लिए कि बाशा निश्चित रूप से यारोबाम के परिवार के सभी लोगों को मार डालता है, तीन बार बताता है कि बाशा क्या करता है। यहोवा ने भविष्यद्वक्ता अहिय्याह को एक वचन या संदेश दिया था कि ऐसा कैसे होगा, और ठीक वैसा ही हुआ जैसा यहोवा ने कहा था। यारोबाम के व्यवहार से यहोवा क्रोधित हो गया था। कहानीकार हमें याद दिलाता है कि यहोवा इस्राएल का परमेश्वर है, जिसकी इस्राएलियों को आराधना करनी चाहिए थी। लेकिन यारोबाम के शासनकाल में इस्राएलियों ने यहोवा की आराधना नहीं की।</w:t>
      </w:r>
    </w:p>
    <w:p>
      <w:pPr/>
      <w:r>
        <w:rPr>
          <w:lang w:val="hi_IN" w:bidi="hi_IN"/>
        </w:rPr>
      </w:r>
      <w:r>
        <w:rPr>
          <w:lang w:val="hi_IN" w:bidi="hi_IN"/>
        </w:rPr>
        <w:t>यहाँ रुकें और समूह में इस प्रश्न पर चर्चा करें: आपकी भाषा में आप इस बात पर कैसे ज़ोर देते हैं कि कुछ वास्तव में हुआ था, विशेष रूप से कुछ भयानक हुआ? किसी व्यक्ति द्वारा किसी दूसरे व्यक्ति को मारने के तरीके के लिए आपके पास कौन-से अलग-अलग वाक्यांश हैं? इस ऑडियो को यहाँ रोकें।</w:t>
      </w:r>
    </w:p>
    <w:p>
      <w:pPr/>
      <w:r>
        <w:rPr>
          <w:lang w:val="hi_IN" w:bidi="hi_IN"/>
        </w:rPr>
      </w:r>
      <w:r>
        <w:rPr>
          <w:lang w:val="hi_IN" w:bidi="hi_IN"/>
        </w:rPr>
        <w:t>चौथे दृश्य में, कहानीकार फिर से नादाब की कहानी को समाप्त करने के लिए उसी औपचारिक भाषा का उपयोग करता है जिसका उपयोग उसने अबिय्याम और रहबाम की कहानियों के लिए किया था। कहानीकार ने यहाँ नादाब की कहानी के केवल कुछ हिस्से शामिल किए हैं, लेकिन नादाब ने राजा के रूप में जो कुछ भी किया, वह एक दूसरी पुस्तक में है। मूल भाषा में, यह कथन एक प्रश्न है, लेकिन कहानीकार केवल इस बात पर ज़ोर देना चाहता है कि यह वास्तव में सच है।</w:t>
      </w:r>
    </w:p>
    <w:p>
      <w:pPr/>
      <w:r>
        <w:rPr>
          <w:lang w:val="hi_IN" w:bidi="hi_IN"/>
        </w:rPr>
      </w:r>
      <w:r>
        <w:rPr>
          <w:lang w:val="hi_IN" w:bidi="hi_IN"/>
        </w:rPr>
        <w:t>यहाँ रुकें और समीक्षा करें कि आपने यहूदा के राजाओं के बारे में कहानियों के अंत का अनुवाद कैसे किया। कहानीकार इस्राएल के राजाओं के बारे में कहानियों का अंत उसी तरह सुनाता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राजाओं 15:25–31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नादाब</w:t>
      </w:r>
    </w:p>
    <w:p>
      <w:pPr>
        <w:pStyle w:val="ListBullet"/>
        <w:spacing w:line="240" w:lineRule="auto"/>
        <w:ind w:left="720"/>
      </w:pPr>
      <w:r>
        <w:rPr>
          <w:lang w:val="hi_IN" w:bidi="hi_IN"/>
        </w:rPr>
      </w:r>
      <w:r>
        <w:rPr>
          <w:lang w:val="hi_IN" w:bidi="hi_IN"/>
        </w:rPr>
        <w:t>यारोबाम</w:t>
      </w:r>
    </w:p>
    <w:p>
      <w:pPr>
        <w:pStyle w:val="ListBullet"/>
        <w:spacing w:line="240" w:lineRule="auto"/>
        <w:ind w:left="720"/>
      </w:pPr>
      <w:r>
        <w:rPr>
          <w:lang w:val="hi_IN" w:bidi="hi_IN"/>
        </w:rPr>
      </w:r>
      <w:r>
        <w:rPr>
          <w:lang w:val="hi_IN" w:bidi="hi_IN"/>
        </w:rPr>
        <w:t>आसा, यहूदा का राजा</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 के लोग, जिनमें सेना भी शामिल है</w:t>
      </w:r>
    </w:p>
    <w:p>
      <w:pPr>
        <w:pStyle w:val="ListBullet"/>
        <w:spacing w:line="240" w:lineRule="auto"/>
        <w:ind w:left="720"/>
      </w:pPr>
      <w:r>
        <w:rPr>
          <w:lang w:val="hi_IN" w:bidi="hi_IN"/>
        </w:rPr>
      </w:r>
      <w:r>
        <w:rPr>
          <w:lang w:val="hi_IN" w:bidi="hi_IN"/>
        </w:rPr>
        <w:t>अहिय्याह का पुत्र बाशा</w:t>
      </w:r>
    </w:p>
    <w:p>
      <w:pPr>
        <w:pStyle w:val="ListBullet"/>
        <w:spacing w:line="240" w:lineRule="auto"/>
        <w:ind w:left="720"/>
      </w:pPr>
      <w:r>
        <w:rPr>
          <w:lang w:val="hi_IN" w:bidi="hi_IN"/>
        </w:rPr>
      </w:r>
      <w:r>
        <w:rPr>
          <w:lang w:val="hi_IN" w:bidi="hi_IN"/>
        </w:rPr>
        <w:t>यारोबाम का परिवार</w:t>
      </w:r>
    </w:p>
    <w:p>
      <w:pPr>
        <w:pStyle w:val="ListBullet"/>
        <w:spacing w:line="240" w:lineRule="auto"/>
        <w:ind w:left="720"/>
      </w:pPr>
      <w:r>
        <w:rPr>
          <w:lang w:val="hi_IN" w:bidi="hi_IN"/>
        </w:rPr>
      </w:r>
      <w:r>
        <w:rPr>
          <w:lang w:val="hi_IN" w:bidi="hi_IN"/>
        </w:rPr>
        <w:t>और यहोवा का भविष्यद्वक्ता अहिय्याह</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छोड़ें। इस भाग के हर हिस्से को याद करने में एक-दूसरे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यारोबाम के पुत्र नादाब ने यहूदा के राजा आसा के शासन के दूसरे वर्ष में इस्राएल पर शासन करना शुरू किया। नादाब दो वर्षों तक इस्राएल का राजा था। नादाब ने ऐसा बुरा काम किया जो यहोवा को अच्छा नहीं लगा। नादाब ने वैसे ही पाप किया जैसे उसके पिता यारोबाम ने पाप किया था। यारोबाम ने इस्राएल के लोगों से पाप करवाया था, और नादाब ने भी उसी तरह पाप किया।</w:t>
      </w:r>
    </w:p>
    <w:p>
      <w:pPr/>
      <w:r>
        <w:rPr>
          <w:lang w:val="hi_IN" w:bidi="hi_IN"/>
        </w:rPr>
      </w:r>
      <w:r>
        <w:rPr>
          <w:lang w:val="hi_IN" w:bidi="hi_IN"/>
        </w:rPr>
        <w:t>नाटक को रोकें। नादाब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अपने पिता का सम्मान करता हूँ और उसी तरह आचरण करता हूँ जैसे वह जीते थे; या</w:t>
      </w:r>
    </w:p>
    <w:p>
      <w:pPr>
        <w:pStyle w:val="ListBullet"/>
        <w:spacing w:line="240" w:lineRule="auto"/>
        <w:ind w:left="720"/>
      </w:pPr>
      <w:r>
        <w:rPr>
          <w:lang w:val="hi_IN" w:bidi="hi_IN"/>
        </w:rPr>
      </w:r>
      <w:r>
        <w:rPr>
          <w:lang w:val="hi_IN" w:bidi="hi_IN"/>
        </w:rPr>
        <w:t>मैंने बड़े होते समय यहोवा के बारे में नहीं सीखा, और अब मुझे यहोवा के बारे में जानने में इतनी दिलचस्पी नहीं है कि मैं उसके बारे में सीखूँ; या</w:t>
      </w:r>
    </w:p>
    <w:p>
      <w:pPr>
        <w:pStyle w:val="ListBullet"/>
        <w:spacing w:line="240" w:lineRule="auto"/>
        <w:ind w:left="720"/>
      </w:pPr>
      <w:r>
        <w:rPr>
          <w:lang w:val="hi_IN" w:bidi="hi_IN"/>
        </w:rPr>
      </w:r>
      <w:r>
        <w:rPr>
          <w:lang w:val="hi_IN" w:bidi="hi_IN"/>
        </w:rPr>
        <w:t>मुझे राजा होना और अपनी मनमर्ज़ी से कुछ भी करना बहुत अच्छा लगता है!</w:t>
      </w:r>
    </w:p>
    <w:p>
      <w:pPr/>
      <w:r>
        <w:rPr>
          <w:lang w:val="hi_IN" w:bidi="hi_IN"/>
        </w:rPr>
      </w:r>
      <w:r>
        <w:rPr>
          <w:lang w:val="hi_IN" w:bidi="hi_IN"/>
        </w:rPr>
        <w:t>अभिनय को जारी रखें।</w:t>
      </w:r>
    </w:p>
    <w:p>
      <w:pPr/>
      <w:r>
        <w:rPr>
          <w:lang w:val="hi_IN" w:bidi="hi_IN"/>
        </w:rPr>
      </w:r>
      <w:r>
        <w:rPr>
          <w:lang w:val="hi_IN" w:bidi="hi_IN"/>
        </w:rPr>
        <w:t>इस्साकार के गोत्र का बाशा, जो अहिय्याह का पुत्र था, उसने नादाब को मार डालने की योजना बनाई। बाशा ने नादाब को गिब्बतोन में मार डाला, जो पलिश्तियों का एक नगर था। उस समय, नादाब और उसकी सेना ने गिब्बतोन नगर को कब्ज़ा करने के लिए घेर लिया था। बाशा ने यहूदा के राजा आसा के तीसरे वर्ष में नादाब को मार डाला। फिर बाशा ने राजा के रूप में शासन किया।</w:t>
      </w:r>
    </w:p>
    <w:p>
      <w:pPr/>
      <w:r>
        <w:rPr>
          <w:lang w:val="hi_IN" w:bidi="hi_IN"/>
        </w:rPr>
      </w:r>
      <w:r>
        <w:rPr>
          <w:lang w:val="hi_IN" w:bidi="hi_IN"/>
        </w:rPr>
        <w:t>नाटक को रोकें। बाशा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नादाब और उसके शासन करने का तरीका पसंद नहीं है। मैं नादाब से बेहतर राजा होता; या</w:t>
      </w:r>
    </w:p>
    <w:p>
      <w:pPr>
        <w:pStyle w:val="ListBullet"/>
        <w:spacing w:line="240" w:lineRule="auto"/>
        <w:ind w:left="720"/>
      </w:pPr>
      <w:r>
        <w:rPr>
          <w:lang w:val="hi_IN" w:bidi="hi_IN"/>
        </w:rPr>
      </w:r>
      <w:r>
        <w:rPr>
          <w:lang w:val="hi_IN" w:bidi="hi_IN"/>
        </w:rPr>
        <w:t>हमारे राजा को किसी विशेष परिवार से आने की आवश्यकता नहीं है। मुझे याद है कि यारोबाम इस्राएल का राजा बना, भले ही वह सुलैमान के परिवार से नहीं था; या</w:t>
      </w:r>
    </w:p>
    <w:p>
      <w:pPr>
        <w:pStyle w:val="ListBullet"/>
        <w:spacing w:line="240" w:lineRule="auto"/>
        <w:ind w:left="720"/>
      </w:pPr>
      <w:r>
        <w:rPr>
          <w:lang w:val="hi_IN" w:bidi="hi_IN"/>
        </w:rPr>
      </w:r>
      <w:r>
        <w:rPr>
          <w:lang w:val="hi_IN" w:bidi="hi_IN"/>
        </w:rPr>
        <w:t>मुझे खुशी है कि मेरी योजना सफल रही और मैं राजा हूँ। अब मैं जो चाहता हूँ, कर सकता हूँ।</w:t>
      </w:r>
    </w:p>
    <w:p>
      <w:pPr/>
      <w:r>
        <w:rPr>
          <w:lang w:val="hi_IN" w:bidi="hi_IN"/>
        </w:rPr>
      </w:r>
      <w:r>
        <w:rPr>
          <w:lang w:val="hi_IN" w:bidi="hi_IN"/>
        </w:rPr>
        <w:t>अभिनय को जारी रखें।</w:t>
      </w:r>
    </w:p>
    <w:p>
      <w:pPr/>
      <w:r>
        <w:rPr>
          <w:lang w:val="hi_IN" w:bidi="hi_IN"/>
        </w:rPr>
      </w:r>
      <w:r>
        <w:rPr>
          <w:lang w:val="hi_IN" w:bidi="hi_IN"/>
        </w:rPr>
        <w:t>जैसे ही बाशा ने शासन करना शुरू किया, उसने यारोबाम के परिवार के सभी लोगों को मार डाला। यारोबाम के परिवार में कोई भी जीवित नहीं बचा। बाशा ने उन सभी को मार डाला। ठीक यही बात यहोवा ने अपने दास शीलोवासी अहिय्याह के द्वारा कही थी कि ऐसा होगा। ऐसा इसलिए हुआ क्योंकि यारोबाम ने पाप किया और इसलिए कि यारोबाम ने इस्राएल से पाप करवाया। यारोबाम ने इस्राएल के परमेश्वर यहोवा को क्रोधित कर दिया था।</w:t>
      </w:r>
    </w:p>
    <w:p>
      <w:pPr/>
      <w:r>
        <w:rPr>
          <w:lang w:val="hi_IN" w:bidi="hi_IN"/>
        </w:rPr>
      </w:r>
      <w:r>
        <w:rPr>
          <w:lang w:val="hi_IN" w:bidi="hi_IN"/>
        </w:rPr>
        <w:t>नाटक को रोकें। यहोवा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जानता हूँ कि क्या होने वाला है, क्योंकि यारोबाम ने पाप किया था। क्योंकि यारोबाम ने इस्राएलियों को मेरा आदर करने और सही मार्ग पर चलने के लिए प्रेरित नहीं किया, इसलिए इस्राएली बुरे काम करेंगे। बाशा दुष्टता करेगा और यारोबाम के परिवार को मार डालेगा। मुझे दुख है कि जब इस्राएली पाप करते हैं तो वे एक-दूसरे को चोट पहुँचाते हैं; या</w:t>
      </w:r>
    </w:p>
    <w:p>
      <w:pPr>
        <w:pStyle w:val="ListBullet"/>
        <w:spacing w:line="240" w:lineRule="auto"/>
        <w:ind w:left="720"/>
      </w:pPr>
      <w:r>
        <w:rPr>
          <w:lang w:val="hi_IN" w:bidi="hi_IN"/>
        </w:rPr>
      </w:r>
      <w:r>
        <w:rPr>
          <w:lang w:val="hi_IN" w:bidi="hi_IN"/>
        </w:rPr>
        <w:t>मैं अभी भी इस्राएलियों की परवाह करता हूँ, भले ही वे दुष्टतापूर्ण व्यवहार करें। मैं यारोबाम को चेतावनी दूँगा कि क्या होने वाला है; या</w:t>
      </w:r>
    </w:p>
    <w:p>
      <w:pPr>
        <w:pStyle w:val="ListBullet"/>
        <w:spacing w:line="240" w:lineRule="auto"/>
        <w:ind w:left="720"/>
      </w:pPr>
      <w:r>
        <w:rPr>
          <w:lang w:val="hi_IN" w:bidi="hi_IN"/>
        </w:rPr>
      </w:r>
      <w:r>
        <w:rPr>
          <w:lang w:val="hi_IN" w:bidi="hi_IN"/>
        </w:rPr>
        <w:t>मैंने इस्राएलियों से कहा कि उनके पाप करने का ढंग उनके बच्चों और पोते-पोतियों को प्रभावित करेगा।</w:t>
      </w:r>
    </w:p>
    <w:p>
      <w:pPr/>
      <w:r>
        <w:rPr>
          <w:lang w:val="hi_IN" w:bidi="hi_IN"/>
        </w:rPr>
      </w:r>
      <w:r>
        <w:rPr>
          <w:lang w:val="hi_IN" w:bidi="hi_IN"/>
        </w:rPr>
        <w:t>अभिनय को जारी रखें।</w:t>
      </w:r>
    </w:p>
    <w:p>
      <w:pPr/>
      <w:r>
        <w:rPr>
          <w:lang w:val="hi_IN" w:bidi="hi_IN"/>
        </w:rPr>
      </w:r>
      <w:r>
        <w:rPr>
          <w:lang w:val="hi_IN" w:bidi="hi_IN"/>
        </w:rPr>
        <w:t>नादाब के राजा होने के समय जो अन्य घटनाएँ हुई थीं, और उसने जो कुछ भी किया, वह उस पुस्तक में है जिसमें इस्राएल के राजाओं का इतिहास है।</w:t>
      </w:r>
    </w:p>
    <w:p>
      <w:pPr/>
      <w:r>
        <w:rPr>
          <w:lang w:val="hi_IN" w:bidi="hi_IN"/>
        </w:rPr>
      </w:r>
      <w:r>
        <w:rPr>
          <w:lang w:val="hi_IN" w:bidi="hi_IN"/>
        </w:rPr>
        <w:t>नाटक को रोकें। इस्राएल के लोगों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इस बात से घबराया हुआ हूँ कि हमारे नए राजा ने हमारे पुराने राजा को मार डाला। मुझे चिंता है कि हमारा नया राजा हिंसक तरीके से कार्य करना जारी रखेगा; या</w:t>
      </w:r>
    </w:p>
    <w:p>
      <w:pPr>
        <w:pStyle w:val="ListBullet"/>
        <w:spacing w:line="240" w:lineRule="auto"/>
        <w:ind w:left="720"/>
      </w:pPr>
      <w:r>
        <w:rPr>
          <w:lang w:val="hi_IN" w:bidi="hi_IN"/>
        </w:rPr>
      </w:r>
      <w:r>
        <w:rPr>
          <w:lang w:val="hi_IN" w:bidi="hi_IN"/>
        </w:rPr>
        <w:t>जब मैंने सुना कि बाशा ने नादाब और यारोबाम के पूरे परिवार को मार डाला, तो मुझे आश्चर्य हुआ; या</w:t>
      </w:r>
    </w:p>
    <w:p>
      <w:pPr>
        <w:pStyle w:val="ListBullet"/>
        <w:spacing w:line="240" w:lineRule="auto"/>
        <w:ind w:left="720"/>
      </w:pPr>
      <w:r>
        <w:rPr>
          <w:lang w:val="hi_IN" w:bidi="hi_IN"/>
        </w:rPr>
      </w:r>
      <w:r>
        <w:rPr>
          <w:lang w:val="hi_IN" w:bidi="hi_IN"/>
        </w:rPr>
        <w:t>मेरे माता-पिता ने यारोबाम के उदाहरण का अनुसरण किया और उसके जैसा व्यवहार किया। हमारा राजा हमारा अगुवा है, इसलिए मैं भी उसके जैसा व्यवहार करूँगा।</w:t>
      </w:r>
      <w:r>
        <w:rPr>
          <w:lang w:val="hi_IN" w:bidi="hi_IN"/>
        </w:rPr>
      </w:r>
    </w:p>
    <w:p>
      <w:pPr>
        <w:pStyle w:val="Heading3"/>
      </w:pPr>
      <w:r>
        <w:rPr>
          <w:lang w:val="hi_IN" w:bidi="hi_IN"/>
        </w:rPr>
        <w:t>आवश्यक जानकारी</w:t>
      </w:r>
    </w:p>
    <w:p>
      <w:pPr/>
      <w:r>
        <w:rPr>
          <w:lang w:val="hi_IN" w:bidi="hi_IN"/>
        </w:rPr>
      </w:r>
      <w:r>
        <w:rPr>
          <w:lang w:val="hi_IN" w:bidi="hi_IN"/>
        </w:rPr>
        <w:t>1 राजाओं 15:25–31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नादाब, जो यारोबाम का </w:t>
      </w:r>
      <w:r>
        <w:rPr>
          <w:b/>
          <w:lang w:val="hi_IN" w:bidi="hi_IN"/>
        </w:rPr>
        <w:t>पुत्र</w:t>
      </w:r>
      <w:r>
        <w:rPr>
          <w:lang w:val="hi_IN" w:bidi="hi_IN"/>
        </w:rPr>
        <w:t xml:space="preserve"> है, इस्राएल का </w:t>
      </w:r>
      <w:r>
        <w:rPr>
          <w:b/>
          <w:lang w:val="hi_IN" w:bidi="hi_IN"/>
        </w:rPr>
        <w:t>राजा</w:t>
      </w:r>
      <w:r>
        <w:rPr>
          <w:lang w:val="hi_IN" w:bidi="hi_IN"/>
        </w:rPr>
        <w:t xml:space="preserve"> बनता है। पुत्र और राजा के बारे में अधिक जानकारी के लिए, मुख्य शब्दावली देखें। पुत्र और राजा के लिए उन्हीं शब्दों या वाक्यांशों का उपयोग करें जिनका उपयोग आपने पिछले भागों में किया था।</w:t>
      </w:r>
    </w:p>
    <w:p>
      <w:pPr/>
      <w:r>
        <w:rPr>
          <w:lang w:val="hi_IN" w:bidi="hi_IN"/>
        </w:rPr>
      </w:r>
      <w:r>
        <w:rPr>
          <w:lang w:val="hi_IN" w:bidi="hi_IN"/>
        </w:rPr>
        <w:t xml:space="preserve">यहाँ, </w:t>
      </w:r>
      <w:r>
        <w:rPr>
          <w:b/>
          <w:lang w:val="hi_IN" w:bidi="hi_IN"/>
        </w:rPr>
        <w:t>इस्राएल</w:t>
      </w:r>
      <w:r>
        <w:rPr>
          <w:lang w:val="hi_IN" w:bidi="hi_IN"/>
        </w:rPr>
        <w:t xml:space="preserve"> का अर्थ उत्तरी राज्य है। जब कहानीकार कहता है कि पूरा इस्राएल गिब्बतोन में है, तो उसका अर्थ इस्राएल के उत्तरी राज्य में रहने वाले लोगों की पूरी सेना से है। इस्राएल के बारे में अधिक जानकारी के लिए, मुख्य शब्दावली देखें। इस्राएल के लिए उसी शब्द या वाक्यांश का प्रयोग करें जिसका प्रयोग आपने पिछले भागों में किया है। </w:t>
      </w:r>
    </w:p>
    <w:p>
      <w:pPr/>
      <w:r>
        <w:rPr>
          <w:lang w:val="hi_IN" w:bidi="hi_IN"/>
        </w:rPr>
      </w:r>
      <w:r>
        <w:rPr>
          <w:lang w:val="hi_IN" w:bidi="hi_IN"/>
        </w:rPr>
        <w:t>आसा यहूदा का राजा है, जबकि नादाब इस्राएल में शासन करता है</w:t>
      </w:r>
      <w:r>
        <w:rPr>
          <w:b/>
          <w:lang w:val="hi_IN" w:bidi="hi_IN"/>
        </w:rPr>
        <w:t>।</w:t>
      </w:r>
      <w:r>
        <w:rPr>
          <w:lang w:val="hi_IN" w:bidi="hi_IN"/>
        </w:rPr>
        <w:t xml:space="preserve"> यहूदा दक्षिणी राज्य है। यहूदा के लिए उसी शब्द या वाक्यांश का उपयोग करें जिसका उपयोग आपने पिछले भागों में किया था, और यदि आवश्यक हो, तो मुख्य शब्दावली में यहूदा देखें।</w:t>
      </w:r>
    </w:p>
    <w:p>
      <w:pPr/>
      <w:r>
        <w:rPr>
          <w:lang w:val="hi_IN" w:bidi="hi_IN"/>
        </w:rPr>
      </w:r>
      <w:r>
        <w:rPr>
          <w:lang w:val="hi_IN" w:bidi="hi_IN"/>
        </w:rPr>
        <w:t xml:space="preserve">नादाब यहोवा की दृष्टि में </w:t>
      </w:r>
      <w:r>
        <w:rPr>
          <w:b/>
          <w:lang w:val="hi_IN" w:bidi="hi_IN"/>
        </w:rPr>
        <w:t>बुरा</w:t>
      </w:r>
      <w:r>
        <w:rPr>
          <w:lang w:val="hi_IN" w:bidi="hi_IN"/>
        </w:rPr>
        <w:t xml:space="preserve"> कार्य करता है। बुराई, भलाई के विपरीत है। बुराई के बारे में अधिक जानकारी के लिए, मुख्य शब्दावली को देखें। “यहोवा की दृष्टि में बुरा” और बुरे कार्य करने के लिए उन्हीं शब्दों या वाक्यांशों का उपयोग करें जिनका उपयोग आपने पिछले भागों में किया था।</w:t>
      </w:r>
    </w:p>
    <w:p>
      <w:pPr/>
      <w:r>
        <w:rPr>
          <w:lang w:val="hi_IN" w:bidi="hi_IN"/>
        </w:rPr>
      </w:r>
      <w:r>
        <w:rPr>
          <w:b/>
          <w:lang w:val="hi_IN" w:bidi="hi_IN"/>
        </w:rPr>
        <w:t>यहोवा</w:t>
      </w:r>
      <w:r>
        <w:rPr>
          <w:lang w:val="hi_IN" w:bidi="hi_IN"/>
        </w:rPr>
        <w:t xml:space="preserve"> नाम परमेश्वर का एक बहुत ही व्यक्तिगत नाम है जो उस घनिष्ठ संबंध को दिखाता है जो परमेश्वर का इस्राएल के लोगों के साथ था। यहोवा के बारे में अधिक जानकारी के लिए, मुख्य शब्दावली देखें। यहोवा के लिए उसी शब्द या वाक्यांश का प्रयोग करें जो आपने पिछले भागों में प्रयोग किया है। </w:t>
      </w:r>
    </w:p>
    <w:p>
      <w:pPr/>
      <w:r>
        <w:rPr>
          <w:lang w:val="hi_IN" w:bidi="hi_IN"/>
        </w:rPr>
      </w:r>
      <w:r>
        <w:rPr>
          <w:lang w:val="hi_IN" w:bidi="hi_IN"/>
        </w:rPr>
        <w:t xml:space="preserve">नादाब वैसे ही पाप करता है जैसे यारोबाम ने </w:t>
      </w:r>
      <w:r>
        <w:rPr>
          <w:b/>
          <w:lang w:val="hi_IN" w:bidi="hi_IN"/>
        </w:rPr>
        <w:t>पाप किया</w:t>
      </w:r>
      <w:r>
        <w:rPr>
          <w:lang w:val="hi_IN" w:bidi="hi_IN"/>
        </w:rPr>
        <w:t xml:space="preserve"> था। पाप परमेश्वर के खिलाफ अनाज्ञाकारिता का कार्य है। जब भी कोई व्यक्ति परमेश्वर की व्यवस्थाओं का उल्लंघन करता है, तो वह व्यक्ति पाप करता है। पाप के बारे में अधिक जानकारी के लिए, मुख्य शब्दावली को देखें। पाप के लिए उसी शब्द या वाक्यांश का उपयोग करें जिसका उपयोग आपने पिछले भागों में किया है।</w:t>
      </w:r>
    </w:p>
    <w:p>
      <w:pPr/>
      <w:r>
        <w:rPr>
          <w:lang w:val="hi_IN" w:bidi="hi_IN"/>
        </w:rPr>
      </w:r>
      <w:r>
        <w:rPr>
          <w:lang w:val="hi_IN" w:bidi="hi_IN"/>
        </w:rPr>
        <w:t xml:space="preserve">नादाब गिब्बतोन को "घेरता" है या उस पर </w:t>
      </w:r>
      <w:r>
        <w:rPr>
          <w:b/>
          <w:lang w:val="hi_IN" w:bidi="hi_IN"/>
        </w:rPr>
        <w:t>घेराबंदी</w:t>
      </w:r>
      <w:r>
        <w:rPr>
          <w:lang w:val="hi_IN" w:bidi="hi_IN"/>
        </w:rPr>
        <w:t xml:space="preserve"> करता है। आमतौर पर नगर में आक्रमणकर्ताओं को नगर से बाहर रखने के लिए मोटी दीवारें होती थीं। हमलावर नगर को घेर लेते थे, ताकि अंदर के लोग भोजन, पानी और अन्य सामग्री लेने के लिए बाहर न आ सकें। नगर के अंदर के लोगों को बचने के लिए या तो भूख से मरना पड़ता, आत्मसमर्पण करना पड़ता या शत्रु से लड़ना पड़ता। घेराबंदी के बारे में अधिक जानकारी के लिए, मुख्य शब्दावली देखें। घेराबंदी के लिए उसी शब्द या वाक्यांश का उपयोग करें जिसका उपयोग आपने पिछले भागों में किया था।</w:t>
      </w:r>
    </w:p>
    <w:p>
      <w:pPr/>
      <w:r>
        <w:rPr>
          <w:lang w:val="hi_IN" w:bidi="hi_IN"/>
        </w:rPr>
      </w:r>
      <w:r>
        <w:rPr>
          <w:lang w:val="hi_IN" w:bidi="hi_IN"/>
        </w:rPr>
        <w:t xml:space="preserve">बाशा, जो इस्साकार के </w:t>
      </w:r>
      <w:r>
        <w:rPr>
          <w:b/>
          <w:lang w:val="hi_IN" w:bidi="hi_IN"/>
        </w:rPr>
        <w:t>घराने</w:t>
      </w:r>
      <w:r>
        <w:rPr>
          <w:lang w:val="hi_IN" w:bidi="hi_IN"/>
        </w:rPr>
        <w:t xml:space="preserve"> का है, यारोबाम के </w:t>
      </w:r>
      <w:r>
        <w:rPr>
          <w:b/>
          <w:lang w:val="hi_IN" w:bidi="hi_IN"/>
        </w:rPr>
        <w:t>घराने</w:t>
      </w:r>
      <w:r>
        <w:rPr>
          <w:lang w:val="hi_IN" w:bidi="hi_IN"/>
        </w:rPr>
        <w:t xml:space="preserve"> के सभी लोगों को मार डालता है। लोग कभी-कभी घराना या घर शब्द का उपयोग ऐसे लोगों के बड़े समूह के लिए करते थे, जो एक ही घर में नहीं रहते थे, लेकिन जिनमें कुछ समान बातें होती थीं। इसलिए यारोबाम का घराना किसी इमारत को नहीं, बल्कि उन लोगों को दर्शाता है जो यारोबाम के परिवार के हैं। इसमें यारोबाम के सभी वंशज और शायद उसके अधिकांश रिश्तेदार भी शामिल हैं। इस्साकार का घराना इस्साकार का गोत्र है, जो सभी इस्साकार के वंशज हैं। घर के बारे में अधिक जानकारी के लिए, मुख्य शब्दावली में "घराना" देखें। जब कहानीकार घर शब्द का उपयोग एक बड़े पारिवारिक समूह के अर्थ में करता है, तो उसी शब्द या वाक्यांश का उपयोग करें जो आपने पिछले अंशों में किया था।</w:t>
      </w:r>
    </w:p>
    <w:p>
      <w:pPr/>
      <w:r>
        <w:rPr>
          <w:lang w:val="hi_IN" w:bidi="hi_IN"/>
        </w:rPr>
      </w:r>
      <w:r>
        <w:rPr>
          <w:lang w:val="hi_IN" w:bidi="hi_IN"/>
        </w:rPr>
        <w:t xml:space="preserve">भविष्यद्वक्ता </w:t>
      </w:r>
      <w:r>
        <w:rPr>
          <w:b/>
          <w:lang w:val="hi_IN" w:bidi="hi_IN"/>
        </w:rPr>
        <w:t>अह</w:t>
      </w:r>
      <w:r>
        <w:rPr>
          <w:lang w:val="hi_IN" w:bidi="hi_IN"/>
        </w:rPr>
        <w:t>िय्याह को यहोवा की ओर से यह वचन मिला कि यारोबाम के परिवार के साथ क्या होगा। यहोवा के वचन का अर्थ है वह क्या कहता है। यहोवा के वचन के बारे में अधिक जानकारी के लिए, मुख्य शब्दावली में "वचन" देखें। "यहोवा के वचन" के लिए उसी शब्द या वाक्यांश का उपयोग करें जिसका उपयोग आपने पिछले भागों में किया था।</w:t>
      </w:r>
    </w:p>
    <w:p>
      <w:pPr/>
      <w:r>
        <w:rPr>
          <w:lang w:val="hi_IN" w:bidi="hi_IN"/>
        </w:rPr>
      </w:r>
      <w:r>
        <w:rPr>
          <w:lang w:val="hi_IN" w:bidi="hi_IN"/>
        </w:rPr>
        <w:t xml:space="preserve">अहिय्याह यहोवा का </w:t>
      </w:r>
      <w:r>
        <w:rPr>
          <w:b/>
          <w:lang w:val="hi_IN" w:bidi="hi_IN"/>
        </w:rPr>
        <w:t>सेवक</w:t>
      </w:r>
      <w:r>
        <w:rPr>
          <w:lang w:val="hi_IN" w:bidi="hi_IN"/>
        </w:rPr>
        <w:t xml:space="preserve"> या </w:t>
      </w:r>
      <w:r>
        <w:rPr>
          <w:b/>
          <w:lang w:val="hi_IN" w:bidi="hi_IN"/>
        </w:rPr>
        <w:t>भविष्यद्वक्ता</w:t>
      </w:r>
      <w:r>
        <w:rPr>
          <w:lang w:val="hi_IN" w:bidi="hi_IN"/>
        </w:rPr>
        <w:t xml:space="preserve"> है। सेवक वह व्यक्ति होता है जो किसी दूसरे की सेवा करता है। लोग अक्सर भविष्यद्वक्ताओं को यहोवा के सेवक कहते थे, और यहाँ कहानीकार अहिय्याह को यहोवा का सेवक कहता है। भविष्यद्वक्ता वह होता है जो परमेश्वर की ओर से लोगों को सन्देश देता है। सेवक या भविष्यद्वक्ता के बारे में अधिक जानकारी के लिए, मुख्य शब्दावली देखें। सेवक के लिए उसी शब्द या वाक्यांश का उपयोग करें जिसका उपयोग आपने पिछले भागों में किया है।</w:t>
      </w:r>
    </w:p>
    <w:p>
      <w:pPr/>
      <w:r>
        <w:rPr>
          <w:lang w:val="hi_IN" w:bidi="hi_IN"/>
        </w:rPr>
      </w:r>
      <w:r>
        <w:rPr>
          <w:lang w:val="hi_IN" w:bidi="hi_IN"/>
        </w:rPr>
        <w:t xml:space="preserve">यारोबाम ने यहोवा को </w:t>
      </w:r>
      <w:r>
        <w:rPr>
          <w:b/>
          <w:lang w:val="hi_IN" w:bidi="hi_IN"/>
        </w:rPr>
        <w:t>उकसाया</w:t>
      </w:r>
      <w:r>
        <w:rPr>
          <w:lang w:val="hi_IN" w:bidi="hi_IN"/>
        </w:rPr>
        <w:t xml:space="preserve"> था, या उसे क्रोधित कर दिया था। उकसाने के लिए उसी शब्द या वाक्यांश का उपयोग करें जिसका उपयोग आपने पिछले भागों में किया है। यहोवा इस्राएल का </w:t>
      </w:r>
      <w:r>
        <w:rPr>
          <w:b/>
          <w:lang w:val="hi_IN" w:bidi="hi_IN"/>
        </w:rPr>
        <w:t>परमेश्वर</w:t>
      </w:r>
      <w:r>
        <w:rPr>
          <w:lang w:val="hi_IN" w:bidi="hi_IN"/>
        </w:rPr>
        <w:t xml:space="preserve"> है। परमेश्वर के बारे में अधिक जानकारी के लिए, मुख्य शब्दावली देखें। परमेश्वर के लिए उसी शब्द या वाक्यांश का उपयोग करें जिसका उपयोग आपने पिछले भागों में किया था।</w:t>
      </w:r>
    </w:p>
    <w:p>
      <w:pPr/>
      <w:r>
        <w:rPr>
          <w:lang w:val="hi_IN" w:bidi="hi_IN"/>
        </w:rPr>
      </w:r>
      <w:r>
        <w:rPr>
          <w:lang w:val="hi_IN" w:bidi="hi_IN"/>
        </w:rPr>
        <w:t xml:space="preserve">नादाब की कहानी उस पुस्तक या कुण्डलपत्र में भी है जो इस्राएल के राजाओं का इतिहास </w:t>
      </w:r>
      <w:r>
        <w:rPr>
          <w:b/>
          <w:lang w:val="hi_IN" w:bidi="hi_IN"/>
        </w:rPr>
        <w:t>बताती</w:t>
      </w:r>
      <w:r>
        <w:rPr>
          <w:lang w:val="hi_IN" w:bidi="hi_IN"/>
        </w:rPr>
        <w:t xml:space="preserve"> है। लपेटकर रखे जाने वाले लंबे पट्टे को कुण्डलपत्र कहते हैं, जिस पर लोग कहानियाँ लिखते थे। क्योंकि वे पट्टियाँ बहुत लंबी थीं, इसलिए लोग उन्हें लकड़ी के चारों ओर लपेटते थे। कुण्डलपत्र के बारे में अधिक जानकारी के लिए, मुख्य शब्दावली देखें। कुण्डलपत्र या पुस्तक के लिए उसी शब्द या वाक्यांश का उपयोग करें जिसका उपयोग आपने पिछले भागों में किया था।</w:t>
      </w:r>
    </w:p>
    <w:p>
      <w:pPr/>
      <w:r>
        <w:rPr>
          <w:lang w:val="hi_IN" w:bidi="hi_IN"/>
        </w:rPr>
      </w:r>
      <w:r>
        <w:rPr>
          <w:lang w:val="hi_IN" w:bidi="hi_IN"/>
        </w:rPr>
        <w:t>यहाँ रुकें और आवश्यकता के अनुसार समूह में फिर से एक चर्मपत्र की तस्वीर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15:33–16:7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15:32–16:7 को सुनें और अपने मन में रखें।</w:t>
      </w:r>
    </w:p>
    <w:p>
      <w:pPr/>
      <w:r>
        <w:rPr>
          <w:lang w:val="hi_IN" w:bidi="hi_IN"/>
        </w:rPr>
      </w:r>
      <w:r>
        <w:rPr>
          <w:lang w:val="hi_IN" w:bidi="hi_IN"/>
        </w:rPr>
        <w:t>यदि सम्भव हो, तो 1 राजाओं 15:32–16:7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राजाओं 15:32–16:7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में, बाशा ने राजा नादाब को मार डाला, और बाशा राजा बना। यह कहानी इस बारे में है कि बाशा राजा के रूप में कैसे शासन करता है। बाशा ने पाप किया, ठीक वैसे ही जैसे नादाब और यारोबाम ने पाप किया था। इसलिए यहोवा ने एक भविष्यद्वक्ता को बाशा के विरुद्ध एक संदेश दिया। बाशा ने जैसा व्यवहार किया है, उसके कारण यहोवा उसे वैसे ही दण्ड देगा जैसे यहोवा ने यारोबाम को दण्ड दिया था। बाशा का पूरा परिवार मर जाएगा।</w:t>
      </w:r>
    </w:p>
    <w:p>
      <w:pPr/>
      <w:r>
        <w:rPr>
          <w:lang w:val="hi_IN" w:bidi="hi_IN"/>
        </w:rPr>
      </w:r>
      <w:r>
        <w:rPr>
          <w:lang w:val="hi_IN" w:bidi="hi_IN"/>
        </w:rPr>
        <w:t>अहिय्याह का पुत्र बाशा तब राजा बनता है जब आसा यहूदा के राजा के रूप में अपने तीसरे वर्ष में होता है। जब तक बाशा ने इस्राएल पर शासन किया, तब तक इस्राएली यहूदा के लोगों के साथ लड़ते रहे। बाशा ने तिर्सा नगर से 24 वर्षों तक शासन किया। याद रखें कि यारोबाम ने शकेम को अपनी राजधानी चुना था, लेकिन अब बाशा तिर्सा से शासन करता है। तिर्सा शकेम से लगभग 11 किलोमीटर उत्तर-पूर्व में है। बाशा ऐसा व्यवहार करता है जो यहोवा को अप्रसन्न करता है। यारोबाम की तरह, बाशा पाप करता है और इस्राएलियों की अगुवाई इस तरह करता है कि इस्राएली भी स्वेच्छा से पाप करने का चुनाव करते हैं।</w:t>
      </w:r>
    </w:p>
    <w:p>
      <w:pPr/>
      <w:r>
        <w:rPr>
          <w:lang w:val="hi_IN" w:bidi="hi_IN"/>
        </w:rPr>
      </w:r>
      <w:r>
        <w:rPr>
          <w:lang w:val="hi_IN" w:bidi="hi_IN"/>
        </w:rPr>
        <w:t>यहाँ रुकें और समूह में इस्राएल का नक्शा देखें। शकेम और तिर्सा के नगरों को ढूँढें। इस ऑडियो को यहाँ रोकें।</w:t>
      </w:r>
    </w:p>
    <w:p>
      <w:pPr/>
      <w:r>
        <w:rPr>
          <w:lang w:val="hi_IN" w:bidi="hi_IN"/>
        </w:rPr>
      </w:r>
      <w:r>
        <w:rPr>
          <w:lang w:val="hi_IN" w:bidi="hi_IN"/>
        </w:rPr>
        <w:t>यहोवा येहू नाम के एक भविष्यद्वक्ता से बात करता है, जो हनानी का पुत्र है। यहोवा का संदेश बाशा के लिए है, और यह यारोबाम के लिए यहोवा के संदेश से बहुत मिलता-जुलता है। यहोवा कहता है कि बाशा कभी शक्ति या प्रभावहीन व्यक्ति था, लेकिन यहोवा ने उसे इस्राएल का अगुवा बनने के लिए चुना। हालाँकि, बाशा ने अच्छी तरह से नेतृत्व नहीं किया है। बाशा ने यारोबाम के उदाहरण का अनुसरण किया है और इस्राएलियों से पाप करवाया है। इससे यहोवा क्रोधित हो गया है। यहोवा बाशा और बाशा के परिवार को पूरी तरह नष्ट कर देगा। कोई व्यक्ति बाशा के परिवार को मार डालेगा, ठीक वैसे ही जैसे बाशा ने यारोबाम के परिवार को मार डाला था। बाशा के परिवार का कोई भी व्यक्ति चाहे कहीं भी मरे, कोई भी उसके शव को नहीं दफनाएगा। यदि किसी नगर में बाशा के परिवार का कोई व्यक्ति मर जाता है, तो कुत्ते उस व्यक्ति के शव को खा जाएँगे। यदि बाशा के परिवार का कोई व्यक्ति नगरों के बाहर मर जाता है, तो माँस खाने वाले पक्षी उस व्यक्ति के शव को खाएँगे।</w:t>
      </w:r>
    </w:p>
    <w:p>
      <w:pPr/>
      <w:r>
        <w:rPr>
          <w:lang w:val="hi_IN" w:bidi="hi_IN"/>
        </w:rPr>
      </w:r>
      <w:r>
        <w:rPr>
          <w:lang w:val="hi_IN" w:bidi="hi_IN"/>
        </w:rPr>
        <w:t>यहाँ रुकें और समूह में इस प्रश्न पर चर्चा करें: आपके क्षेत्र में, कुछ ऐसे पशु कौन से हैं जो मरी हुई चीज़ें खाते हैं? लोग इन पशुओं के बारे में कैसा महसूस करते हैं? इस ऑडियो को यहाँ रोकें।</w:t>
      </w:r>
    </w:p>
    <w:p>
      <w:pPr/>
      <w:r>
        <w:rPr>
          <w:lang w:val="hi_IN" w:bidi="hi_IN"/>
        </w:rPr>
      </w:r>
      <w:r>
        <w:rPr>
          <w:lang w:val="hi_IN" w:bidi="hi_IN"/>
        </w:rPr>
        <w:t>उस समय मृत व्यक्ति के शरीर को दफनाना बहुत महत्वपूर्ण था। यदि मृतक के शव को कोई न दफनाए, तो यह उस व्यक्ति के लिए बहुत शर्मनाक था। लोग अक्सर मानते थे कि यदि किसी मृत व्यक्ति के शव को कोई दफनाता नहीं था, तो यह इस बात का संकेत था कि परमेश्वर उस व्यक्ति से अप्रसन्न था और उसे दंड देना चाहता था।</w:t>
      </w:r>
    </w:p>
    <w:p>
      <w:pPr/>
      <w:r>
        <w:rPr>
          <w:lang w:val="hi_IN" w:bidi="hi_IN"/>
        </w:rPr>
      </w:r>
      <w:r>
        <w:rPr>
          <w:lang w:val="hi_IN" w:bidi="hi_IN"/>
        </w:rPr>
        <w:t>यहाँ रुकें और समूह में इस प्रश्न पर चर्चा करें: आपकी संस्कृति में, किसी शव के साथ सम्मानजनक व्यवहार करने का क्या तरीका है? लोग उस शव के बारे में क्या सोचते हैं जिसे कोई दफनाता नहीं है? यदि कोई ऐसे व्यक्ति के शव को न दफनाए, जिसे आप जानते हैं, तो आपको कैसा महसूस होगा? इस ऑडियो को यहाँ रोकें।</w:t>
      </w:r>
    </w:p>
    <w:p>
      <w:pPr/>
      <w:r>
        <w:rPr>
          <w:lang w:val="hi_IN" w:bidi="hi_IN"/>
        </w:rPr>
      </w:r>
      <w:r>
        <w:rPr>
          <w:lang w:val="hi_IN" w:bidi="hi_IN"/>
        </w:rPr>
        <w:t>राजा के रूप में बाशा ने जो कुछ भी किया, जिसमें सैन्य अगुवे के रूप में उसके कार्य भी शामिल हैं, उस पुस्तक या कुण्डलपत्र में है जो इस्राएल के राजाओं का इतिहास बताती है। बाशा की मृत्यु हो गई, और लोगों ने उसे तिर्सा में उस स्थान के पास दफनाया जहाँ बाशा के पूर्वजों को दफनाया गया था। फिर बाशा का पुत्र एला राजा बनता है।</w:t>
      </w:r>
    </w:p>
    <w:p>
      <w:pPr/>
      <w:r>
        <w:rPr>
          <w:lang w:val="hi_IN" w:bidi="hi_IN"/>
        </w:rPr>
      </w:r>
      <w:r>
        <w:rPr>
          <w:lang w:val="hi_IN" w:bidi="hi_IN"/>
        </w:rPr>
        <w:t>बाशा द्वारा किए गए बुरे कामों के कारण यहोवा ने अपने भविष्यद्वक्ता येहू से बाशा के बारे में बात की। यारोबाम की तरह, यहोवा ने इस्राएल की अगुवाई करने के लिए बाशा को चुना। जिस प्रकार यारोबाम को अवसर मिला था, उसी प्रकार यहोवा ने बाशा को भी इस्राएल के सच्चे राजा के रूप में यहोवा का सम्मान करने का अवसर दिया, जब उसने पिछले राजा को मार डाला और उसके स्थान पर शासन करना शुरू किया। याद रखें कि यहोवा ने कहा था कि यारोबाम के सभी पुरुष वंशज मर जाएँगे। आपको पिछली कहानी से याद होगा कि बाशा ने नादाब और यारोबाम के सभी वंशजों, पुरुष और स्त्री दोनों को मारने का फैसला किया था। लेकिन इसके बाद भी बाशा नादाब और यारोबाम से बेहतर काम नहीं करता। बाशा पाप करता है और इस्राएल के सच्चे राजा के रूप में यहोवा का सम्मान नहीं करता है। बाशा के पाप करने के बावजूद, यहोवा ने यारोबाम को दण्ड दिया और अपनी योजना के अनुसार यारोबाम के पुरुष वंशजों को मरवा दिया। लेकिन क्योंकि बाशा ने पाप किया, इसलिए यहोवा बाशा को भी दण्ड देगा।</w:t>
      </w:r>
    </w:p>
    <w:p>
      <w:pPr/>
      <w:r>
        <w:rPr>
          <w:lang w:val="hi_IN" w:bidi="hi_IN"/>
        </w:rPr>
      </w:r>
      <w:r>
        <w:rPr>
          <w:lang w:val="hi_IN" w:bidi="hi_IN"/>
        </w:rPr>
        <w:t>यहाँ रुकें और समूह में इस प्रश्न पर चर्चा करें: ऐसे समय की कोई कहानी सुनाएँ, जब आपने देखा कि परमेश्वर ने उन लोगों के द्वारा भी अद्भुत कार्य किए, जो उसकी आराधना या उसका आदर नहीं करते थे।</w:t>
      </w:r>
      <w:r>
        <w:rPr>
          <w:lang w:val="hi_IN" w:bidi="hi_IN"/>
        </w:rPr>
      </w:r>
    </w:p>
    <w:p>
      <w:pPr>
        <w:pStyle w:val="Heading3"/>
      </w:pPr>
      <w:r>
        <w:rPr>
          <w:lang w:val="hi_IN" w:bidi="hi_IN"/>
        </w:rPr>
        <w:t>घटनाओं को समझाना</w:t>
      </w:r>
    </w:p>
    <w:p>
      <w:pPr/>
      <w:r>
        <w:rPr>
          <w:lang w:val="hi_IN" w:bidi="hi_IN"/>
        </w:rPr>
      </w:r>
      <w:r>
        <w:rPr>
          <w:lang w:val="hi_IN" w:bidi="hi_IN"/>
        </w:rPr>
        <w:t>1 राजाओं 15:32–16:7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कहानीकार औपचारिक रूप से बाशा का परिचय देता है और बताता है कि बाशा कैसे शासन करता है।</w:t>
      </w:r>
    </w:p>
    <w:p>
      <w:pPr/>
      <w:r>
        <w:rPr>
          <w:lang w:val="hi_IN" w:bidi="hi_IN"/>
        </w:rPr>
      </w:r>
      <w:r>
        <w:rPr>
          <w:b/>
          <w:lang w:val="hi_IN" w:bidi="hi_IN"/>
        </w:rPr>
        <w:t>दूसरे दृश्य में:</w:t>
      </w:r>
      <w:r>
        <w:rPr>
          <w:lang w:val="hi_IN" w:bidi="hi_IN"/>
        </w:rPr>
        <w:t xml:space="preserve"> यहोवा येहू को बाशा को बताने के लिए एक संदेश देता है। यहोवा कहता है कि बाशा ने पाप किया है, इसलिए बाशा और उसके पूरे परिवार की मृत्यु हो जाएगी।</w:t>
      </w:r>
    </w:p>
    <w:p>
      <w:pPr/>
      <w:r>
        <w:rPr>
          <w:lang w:val="hi_IN" w:bidi="hi_IN"/>
        </w:rPr>
      </w:r>
      <w:r>
        <w:rPr>
          <w:b/>
          <w:lang w:val="hi_IN" w:bidi="hi_IN"/>
        </w:rPr>
        <w:t>तीसरे दृश्य में:</w:t>
      </w:r>
      <w:r>
        <w:rPr>
          <w:lang w:val="hi_IN" w:bidi="hi_IN"/>
        </w:rPr>
        <w:t xml:space="preserve"> कहानीकार औपचारिक रूप से बाशा की कहानी को समाप्त करता है।</w:t>
      </w:r>
    </w:p>
    <w:p>
      <w:pPr/>
      <w:r>
        <w:rPr>
          <w:lang w:val="hi_IN" w:bidi="hi_IN"/>
        </w:rPr>
      </w:r>
      <w:r>
        <w:rPr>
          <w:b/>
          <w:lang w:val="hi_IN" w:bidi="hi_IN"/>
        </w:rPr>
        <w:t>चौथे दृश्य में:</w:t>
      </w:r>
      <w:r>
        <w:rPr>
          <w:lang w:val="hi_IN" w:bidi="hi_IN"/>
        </w:rPr>
        <w:t xml:space="preserve"> कहानीकार दोहराता है कि बाशा के बुरे व्यवहार के कारण यहोवा ने येहू को यह संदेश दिया था।</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बाशा, अहिय्याह का पुत्र</w:t>
      </w:r>
    </w:p>
    <w:p>
      <w:pPr>
        <w:pStyle w:val="ListBullet"/>
        <w:spacing w:line="240" w:lineRule="auto"/>
        <w:ind w:left="720"/>
      </w:pPr>
      <w:r>
        <w:rPr>
          <w:lang w:val="hi_IN" w:bidi="hi_IN"/>
        </w:rPr>
      </w:r>
      <w:r>
        <w:rPr>
          <w:lang w:val="hi_IN" w:bidi="hi_IN"/>
        </w:rPr>
        <w:t>आसा, यहूदा का राजा</w:t>
      </w:r>
    </w:p>
    <w:p>
      <w:pPr>
        <w:pStyle w:val="ListBullet"/>
        <w:spacing w:line="240" w:lineRule="auto"/>
        <w:ind w:left="720"/>
      </w:pPr>
      <w:r>
        <w:rPr>
          <w:lang w:val="hi_IN" w:bidi="hi_IN"/>
        </w:rPr>
      </w:r>
      <w:r>
        <w:rPr>
          <w:lang w:val="hi_IN" w:bidi="hi_IN"/>
        </w:rPr>
        <w:t>इस्राएल के लोग, उत्तरी राज्य</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यारोबाम, नबात का पुत्र</w:t>
      </w:r>
    </w:p>
    <w:p>
      <w:pPr>
        <w:pStyle w:val="ListBullet"/>
        <w:spacing w:line="240" w:lineRule="auto"/>
        <w:ind w:left="720"/>
      </w:pPr>
      <w:r>
        <w:rPr>
          <w:lang w:val="hi_IN" w:bidi="hi_IN"/>
        </w:rPr>
      </w:r>
      <w:r>
        <w:rPr>
          <w:lang w:val="hi_IN" w:bidi="hi_IN"/>
        </w:rPr>
        <w:t>यारोबाम का परिवार</w:t>
      </w:r>
    </w:p>
    <w:p>
      <w:pPr>
        <w:pStyle w:val="ListBullet"/>
        <w:spacing w:line="240" w:lineRule="auto"/>
        <w:ind w:left="720"/>
      </w:pPr>
      <w:r>
        <w:rPr>
          <w:lang w:val="hi_IN" w:bidi="hi_IN"/>
        </w:rPr>
      </w:r>
      <w:r>
        <w:rPr>
          <w:lang w:val="hi_IN" w:bidi="hi_IN"/>
        </w:rPr>
        <w:t>येहू, हनानी का पुत्र</w:t>
      </w:r>
    </w:p>
    <w:p>
      <w:pPr>
        <w:pStyle w:val="ListBullet"/>
        <w:spacing w:line="240" w:lineRule="auto"/>
        <w:ind w:left="720"/>
      </w:pPr>
      <w:r>
        <w:rPr>
          <w:lang w:val="hi_IN" w:bidi="hi_IN"/>
        </w:rPr>
      </w:r>
      <w:r>
        <w:rPr>
          <w:lang w:val="hi_IN" w:bidi="hi_IN"/>
        </w:rPr>
        <w:t>बाशा का परिवार</w:t>
      </w:r>
    </w:p>
    <w:p>
      <w:pPr>
        <w:pStyle w:val="ListBullet"/>
        <w:spacing w:line="240" w:lineRule="auto"/>
        <w:ind w:left="720"/>
      </w:pPr>
      <w:r>
        <w:rPr>
          <w:lang w:val="hi_IN" w:bidi="hi_IN"/>
        </w:rPr>
      </w:r>
      <w:r>
        <w:rPr>
          <w:lang w:val="hi_IN" w:bidi="hi_IN"/>
        </w:rPr>
        <w:t>और बाशा का पुत्र एला</w:t>
      </w:r>
    </w:p>
    <w:p>
      <w:pPr/>
      <w:r>
        <w:rPr>
          <w:lang w:val="hi_IN" w:bidi="hi_IN"/>
        </w:rPr>
      </w:r>
      <w:r>
        <w:rPr>
          <w:lang w:val="hi_IN" w:bidi="hi_IN"/>
        </w:rPr>
        <w:t>समूह में, इस भाग के परिवेश के इन हिस्सों पर ध्यान दें:</w:t>
      </w:r>
    </w:p>
    <w:p>
      <w:pPr/>
      <w:r>
        <w:rPr>
          <w:lang w:val="hi_IN" w:bidi="hi_IN"/>
        </w:rPr>
      </w:r>
      <w:r>
        <w:rPr>
          <w:lang w:val="hi_IN" w:bidi="hi_IN"/>
        </w:rPr>
        <w:t>पहले दृश्य में, कहानीकार हमें बताता है कि जब बाशा और आसा दोनों शासन कर रहे थे, तब बाशा और इस्राएली आसा और यहूदा के लोगों के साथ युद्ध कर रहे थे।</w:t>
      </w:r>
    </w:p>
    <w:p>
      <w:pPr/>
      <w:r>
        <w:rPr>
          <w:lang w:val="hi_IN" w:bidi="hi_IN"/>
        </w:rPr>
      </w:r>
      <w:r>
        <w:rPr>
          <w:lang w:val="hi_IN" w:bidi="hi_IN"/>
        </w:rPr>
        <w:t>हालाँकि कहानीकार पहले ही बाशा के बारे में बात कर चुका है, फिर भी वह बाशा का परिचय देने के लिए उसी औपचारिक भाषा का उपयोग करता है जिसका उपयोग नादाब की कहानी के लिए किया गया था। पहले दृश्य में, कहानीकार समझाता है कि बाशा का पिता कौन है, जब बाशा राजा बनता है तो यहूदा में कौन शासन करता है, बाशा कितने समय तक शासन करता है, और बाशा कैसे शासन करता है। याद रखें कि बाशा का पिता अहिय्याह पिछली कहानी में भविष्यद्वक्ता अहिय्याह से अलग व्यक्ति है।</w:t>
      </w:r>
    </w:p>
    <w:p>
      <w:pPr/>
      <w:r>
        <w:rPr>
          <w:lang w:val="hi_IN" w:bidi="hi_IN"/>
        </w:rPr>
      </w:r>
      <w:r>
        <w:rPr>
          <w:lang w:val="hi_IN" w:bidi="hi_IN"/>
        </w:rPr>
        <w:t>यहाँ रुकें और समीक्षा करें कि आपने नादाब की कहानी के परिचय का अनुवाद कैसे किया। इस ऑडियो को यहाँ रोकें।</w:t>
      </w:r>
    </w:p>
    <w:p>
      <w:pPr/>
      <w:r>
        <w:rPr>
          <w:lang w:val="hi_IN" w:bidi="hi_IN"/>
        </w:rPr>
      </w:r>
      <w:r>
        <w:rPr>
          <w:lang w:val="hi_IN" w:bidi="hi_IN"/>
        </w:rPr>
        <w:t>कहानीकार पहले ही बता चुका है कि आसा की कहानी में बाशा ने आसा के साथ कैसे युद्ध किया और नादाब की कहानी के दौरान बाशा कैसे राजा बना। कहानीकार बाशा की कहानी के उन हिस्सों को दोहराता नहीं है। यहाँ, कहानीकार इस बात पर ध्यान केंद्रित करता है कि बाशा कैसे पाप करता है और यहोवा बाशा को कैसे उत्तर देता है।</w:t>
      </w:r>
    </w:p>
    <w:p>
      <w:pPr/>
      <w:r>
        <w:rPr>
          <w:lang w:val="hi_IN" w:bidi="hi_IN"/>
        </w:rPr>
      </w:r>
      <w:r>
        <w:rPr>
          <w:lang w:val="hi_IN" w:bidi="hi_IN"/>
        </w:rPr>
        <w:t>बाशा पूरे इस्राएल का राजा बनता है, जिसका अर्थ है इस्राएल का पूरा उत्तरी राज्य। बाशा ने 24 वर्षों तक तिर्सा नगर से शासन किया।</w:t>
      </w:r>
    </w:p>
    <w:p>
      <w:pPr/>
      <w:r>
        <w:rPr>
          <w:lang w:val="hi_IN" w:bidi="hi_IN"/>
        </w:rPr>
      </w:r>
      <w:r>
        <w:rPr>
          <w:lang w:val="hi_IN" w:bidi="hi_IN"/>
        </w:rPr>
        <w:t>बाशा यहोवा की दृष्टि में बुरा करता है, जिसका अर्थ है कि बाशा वही करता है जिसे यहोवा बुरा कहता है। कहानीकार उसी वाक्यांश का उपयोग करता है जिसका उपयोग उसने नादाब के लिए किया था। बाशा भी यारोबाम के उदाहरण का अनुसरण करता है और पाप करता है, ठीक वैसे ही जैसे कोई व्यक्ति रास्ते पर दूसरे व्यक्ति के पीछे चलता है।</w:t>
      </w:r>
    </w:p>
    <w:p>
      <w:pPr/>
      <w:r>
        <w:rPr>
          <w:lang w:val="hi_IN" w:bidi="hi_IN"/>
        </w:rPr>
      </w:r>
      <w:r>
        <w:rPr>
          <w:lang w:val="hi_IN" w:bidi="hi_IN"/>
        </w:rPr>
        <w:t>यहाँ रुकें और समीक्षा करें कि आपने “यहोवा की दृष्टि में बुरा किया” या “बुरा कार्य किया” वाक्यांश का अनुवाद कैसे किया। इस ऑडियो को यहाँ रोकें।</w:t>
      </w:r>
    </w:p>
    <w:p>
      <w:pPr/>
      <w:r>
        <w:rPr>
          <w:lang w:val="hi_IN" w:bidi="hi_IN"/>
        </w:rPr>
      </w:r>
      <w:r>
        <w:rPr>
          <w:lang w:val="hi_IN" w:bidi="hi_IN"/>
        </w:rPr>
        <w:t>दूसरे दृश्य में, यहोवा अपने भविष्यद्वक्ता येहू से बात करता है। जब यहोवा ने बोलना समाप्त किया, तो येहू बाशा के पास गया और उस संदेश को दोहराया। कभी-कभी यहोवा "बाशा के परिवार" के बारे में बात करता है, और कभी-कभी यहोवा "तेरे परिवार" के बारे में बात करता है। लेकिन पूरे समय, यहोवा इस संदेश में बाशा से बात करता है।</w:t>
      </w:r>
    </w:p>
    <w:p>
      <w:pPr/>
      <w:r>
        <w:rPr>
          <w:lang w:val="hi_IN" w:bidi="hi_IN"/>
        </w:rPr>
      </w:r>
      <w:r>
        <w:rPr>
          <w:lang w:val="hi_IN" w:bidi="hi_IN"/>
        </w:rPr>
        <w:t>यहाँ रुकें और समूह में इस प्रश्न पर चर्चा करें: आपकी भाषा में, वे कौन से अवसर हैं जब आप किसी व्यक्ति से बात करने का अपना तरीका बदल सकते हैं, जैसे कि यहोवा यहाँ बाशा से बात करता है? यदि आप अपनी भाषा में इस तरह नहीं बात करते हैं, तो आप उन कुछ अनुवादों के उदाहरण का अनुसरण कर सकते हैं जो दिखाते हैं कि यहोवा बाशा से केवल एक ही तरह से बात करता है। इस ऑडियो को यहाँ रोकें।</w:t>
      </w:r>
    </w:p>
    <w:p>
      <w:pPr/>
      <w:r>
        <w:rPr>
          <w:lang w:val="hi_IN" w:bidi="hi_IN"/>
        </w:rPr>
      </w:r>
      <w:r>
        <w:rPr>
          <w:lang w:val="hi_IN" w:bidi="hi_IN"/>
        </w:rPr>
        <w:t>यहोवा कहता है कि उसने बाशा को धूल से उठाकर "ऊँचा पद" दिया या ऊपर उठाया। यह कहने का एक काव्यात्मक तरीका है कि बाशा कोई महत्वपूर्ण व्यक्ति नहीं था, जब तक कि यहोवा ने बाशा को इस्राएल का शासक बनाया। ध्यान दें कि यहोवा राजा के लिए इस्तेमाल किए गए शब्द से अलग शब्द का उपयोग शासक के लिए करता है। यहोवा अक्सर शासक या अगुवे के लिए इस शब्द का उपयोग उस व्यक्ति के लिए करता था जिसे यहोवा अगुवाई करने के लिए चुनता था। इस प्रकार के शासक को यह समझना चाहिए कि यहोवा ही इस्राएल का सच्चा राजा है।</w:t>
      </w:r>
    </w:p>
    <w:p>
      <w:pPr/>
      <w:r>
        <w:rPr>
          <w:lang w:val="hi_IN" w:bidi="hi_IN"/>
        </w:rPr>
      </w:r>
      <w:r>
        <w:rPr>
          <w:lang w:val="hi_IN" w:bidi="hi_IN"/>
        </w:rPr>
        <w:t>यहाँ रुकें और समूह में चर्चा करें कि आप इस बारे में कैसे बात करेंगे कि यहोवा बाशा को धूल से कैसे उठाता है और यहोवा बाशा को शासक के लिए कैसे चुनता है। इस ऑडियो को यहाँ रोकें।</w:t>
      </w:r>
    </w:p>
    <w:p>
      <w:pPr/>
      <w:r>
        <w:rPr>
          <w:lang w:val="hi_IN" w:bidi="hi_IN"/>
        </w:rPr>
      </w:r>
      <w:r>
        <w:rPr>
          <w:lang w:val="hi_IN" w:bidi="hi_IN"/>
        </w:rPr>
        <w:t>ध्यान दें कि यहोवा इस्राएल को अपनी प्रजा कैसे कहता है, भले ही इस्राएली पाप करते हैं। हालाँकि, यहोवा इस बात से क्रोधित है कि उसके लोग पाप करते हैं, इसलिए यहोवा कहता है कि यहोवा बाशा और उसके घराने को जला देगा या पूरी तरह मिटा देगा। इसका अर्थ है कि यहोवा बाशा के घराने को पूरी तरह नष्ट कर देगा, उसी तरह जैसे आग या बाढ़ किसी चीज़ को पूरी तरह नष्ट कर देती है। बाशा का परिवार उसी तरह मर जाएगा जैसे यारोबाम का परिवार मारा गया था। यहोवा उस तरीके का वर्णन करता है जिससे कोई भी शवों को नहीं दफनाएगा, जैसा कि यहोवा ने यारोबाम को दिए अपने संदेश में किया था।</w:t>
      </w:r>
    </w:p>
    <w:p>
      <w:pPr/>
      <w:r>
        <w:rPr>
          <w:lang w:val="hi_IN" w:bidi="hi_IN"/>
        </w:rPr>
      </w:r>
      <w:r>
        <w:rPr>
          <w:lang w:val="hi_IN" w:bidi="hi_IN"/>
        </w:rPr>
        <w:t>यहाँ रुकें और समीक्षा करें कि आपने 1 राजाओं 14:11 में यारोबाम के लिए यहोवा के संदेश का अनुवाद कैसे किया, जब यहोवा ने इस बारे में बात की कि पशु शवों को खा जाएँगे। आपको यहाँ उसी तरह अनुवाद करना चाहिए जिस तरह यहोवा बाशा से बात करता है। इस ऑडियो को यहाँ रोकें।</w:t>
      </w:r>
    </w:p>
    <w:p>
      <w:pPr/>
      <w:r>
        <w:rPr>
          <w:lang w:val="hi_IN" w:bidi="hi_IN"/>
        </w:rPr>
      </w:r>
      <w:r>
        <w:rPr>
          <w:lang w:val="hi_IN" w:bidi="hi_IN"/>
        </w:rPr>
        <w:t>तीसरे दृश्य में, कहानीकार बाशा की कहानी को समाप्त करने के लिए औपचारिक भाषा का उपयोग करता है। कहानीकार ने यहाँ बाशा की कहानी के केवल कुछ हिस्से शामिल किए हैं, लेकिन राजा के रूप में बाशा ने जो कुछ भी किया, वह एक दूसरी पुस्तक में है। ध्यान दें कि इस बार कहानीकार यहाँ कहता है कि बाशा की उपलब्धियाँ या उसके वीरतापूर्ण कार्य भी उस दूसरी पुस्तक में हैं। ये वीरतापूर्ण कार्य संभवतः वही हैं जिनके माध्यम से बाशा ने युद्धों के दौरान लड़ाई लड़ी और नेतृत्व किया।</w:t>
      </w:r>
    </w:p>
    <w:p>
      <w:pPr/>
      <w:r>
        <w:rPr>
          <w:lang w:val="hi_IN" w:bidi="hi_IN"/>
        </w:rPr>
      </w:r>
      <w:r>
        <w:rPr>
          <w:lang w:val="hi_IN" w:bidi="hi_IN"/>
        </w:rPr>
        <w:t>यहाँ रुकें और समीक्षा करें कि आपने नादाब की कहानी के अंत का अनुवाद कैसे किया। आपको यहाँ उन्हीं वाक्यांशों का उपयोग करना चाहिए, लेकिन बाशा की सैन्य उपलब्धियों के बारे में कहानीकार की टिप्पणी शामिल करें। आपकी भाषा में, आप राजा की सैन्य उपलब्धियों के बारे में कैसे बात करते हैं? इस ऑडियो को यहाँ रोकें।</w:t>
      </w:r>
    </w:p>
    <w:p>
      <w:pPr/>
      <w:r>
        <w:rPr>
          <w:lang w:val="hi_IN" w:bidi="hi_IN"/>
        </w:rPr>
      </w:r>
      <w:r>
        <w:rPr>
          <w:lang w:val="hi_IN" w:bidi="hi_IN"/>
        </w:rPr>
        <w:t>बाशा अपने पूर्वजों के साथ सो जाता है, जो एक सामान्य विनम्र वाक्यांश है जिसका अर्थ है कि बाशा की मृत्यु हो जाती है। लोग तिर्सा में बाशा के शव को दफनाते हैं। फिर बाशा का पुत्र एला राजा बनता है। ये वाक्यांश वैसे ही हैं जैसे कहानीकार ने आसा की कहानी के अंत के लिए उपयोग किए थे, इसलिए आप इस भाग का अनुवाद उसी तरह कर सकते हैं जैसे आपने पहले किया था।</w:t>
      </w:r>
    </w:p>
    <w:p>
      <w:pPr/>
      <w:r>
        <w:rPr>
          <w:lang w:val="hi_IN" w:bidi="hi_IN"/>
        </w:rPr>
      </w:r>
      <w:r>
        <w:rPr>
          <w:lang w:val="hi_IN" w:bidi="hi_IN"/>
        </w:rPr>
        <w:t>यहाँ रुकें और समीक्षा करें कि आपने 1 राजाओं 15:24 में आसा की कहानी के अंत का अनुवाद कैसे किया। इस ऑडियो को यहाँ रोकें।</w:t>
      </w:r>
    </w:p>
    <w:p>
      <w:pPr/>
      <w:r>
        <w:rPr>
          <w:lang w:val="hi_IN" w:bidi="hi_IN"/>
        </w:rPr>
      </w:r>
      <w:r>
        <w:rPr>
          <w:lang w:val="hi_IN" w:bidi="hi_IN"/>
        </w:rPr>
        <w:t>चौथे दृश्य में, कहानीकार दोहराता है कि यहोवा ने यह संदेश येहू के पास क्यों भेजा, ताकि इस बात पर ज़ोर दिया जा सके कि संदेश कितना महत्वपूर्ण था। कहानीकार बाशा द्वारा पाप करने के एक तरीके के बारे में भी कुछ और जानकारी देता है। बाशा ने यहोवा को न केवल इसलिए क्रोधित किया, क्योंकि उसने यारोबाम की तरह व्यवहार किया, बल्कि इसलिए भी कि बाशा ने यारोबाम के परिवार को मार डाला था। यह आश्चर्यजनक लगता है, क्योंकि यहोवा ने कहा था कि वह यारोबाम के परिवार को इसी तरह दण्ड देगा। हालाँकि, बाशा ने न केवल पुरुषों को, बल्कि स्त्रियों को भी मार डाला। बाशा ने यारोबाम के परिवार को यहोवा का सम्मान करने के लिए नहीं मारा था। हम यह देख सकते हैं क्योंकि बाशा ने वैसे ही पाप किया जैसे यारोबाम ने किया था। बाशा ने केवल यारोबाम के परिवार को मार डाला क्योंकि वह राजा बनना चाहता था और पाप करता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राजाओं 15:32–16:7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बाशा, अहिय्याह का पुत्र</w:t>
      </w:r>
    </w:p>
    <w:p>
      <w:pPr>
        <w:pStyle w:val="ListBullet"/>
        <w:spacing w:line="240" w:lineRule="auto"/>
        <w:ind w:left="720"/>
      </w:pPr>
      <w:r>
        <w:rPr>
          <w:lang w:val="hi_IN" w:bidi="hi_IN"/>
        </w:rPr>
      </w:r>
      <w:r>
        <w:rPr>
          <w:lang w:val="hi_IN" w:bidi="hi_IN"/>
        </w:rPr>
        <w:t>आसा, यहूदा का राजा</w:t>
      </w:r>
    </w:p>
    <w:p>
      <w:pPr>
        <w:pStyle w:val="ListBullet"/>
        <w:spacing w:line="240" w:lineRule="auto"/>
        <w:ind w:left="720"/>
      </w:pPr>
      <w:r>
        <w:rPr>
          <w:lang w:val="hi_IN" w:bidi="hi_IN"/>
        </w:rPr>
      </w:r>
      <w:r>
        <w:rPr>
          <w:lang w:val="hi_IN" w:bidi="hi_IN"/>
        </w:rPr>
        <w:t>इस्राएल के लोग, उत्तरी राज्य</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यारोबाम, नबात का पुत्र</w:t>
      </w:r>
    </w:p>
    <w:p>
      <w:pPr>
        <w:pStyle w:val="ListBullet"/>
        <w:spacing w:line="240" w:lineRule="auto"/>
        <w:ind w:left="720"/>
      </w:pPr>
      <w:r>
        <w:rPr>
          <w:lang w:val="hi_IN" w:bidi="hi_IN"/>
        </w:rPr>
      </w:r>
      <w:r>
        <w:rPr>
          <w:lang w:val="hi_IN" w:bidi="hi_IN"/>
        </w:rPr>
        <w:t>यारोबाम का परिवार</w:t>
      </w:r>
    </w:p>
    <w:p>
      <w:pPr>
        <w:pStyle w:val="ListBullet"/>
        <w:spacing w:line="240" w:lineRule="auto"/>
        <w:ind w:left="720"/>
      </w:pPr>
      <w:r>
        <w:rPr>
          <w:lang w:val="hi_IN" w:bidi="hi_IN"/>
        </w:rPr>
      </w:r>
      <w:r>
        <w:rPr>
          <w:lang w:val="hi_IN" w:bidi="hi_IN"/>
        </w:rPr>
        <w:t>येहू, हनानी का पुत्र</w:t>
      </w:r>
    </w:p>
    <w:p>
      <w:pPr>
        <w:pStyle w:val="ListBullet"/>
        <w:spacing w:line="240" w:lineRule="auto"/>
        <w:ind w:left="720"/>
      </w:pPr>
      <w:r>
        <w:rPr>
          <w:lang w:val="hi_IN" w:bidi="hi_IN"/>
        </w:rPr>
      </w:r>
      <w:r>
        <w:rPr>
          <w:lang w:val="hi_IN" w:bidi="hi_IN"/>
        </w:rPr>
        <w:t>बाशा का परिवार</w:t>
      </w:r>
    </w:p>
    <w:p>
      <w:pPr>
        <w:pStyle w:val="ListBullet"/>
        <w:spacing w:line="240" w:lineRule="auto"/>
        <w:ind w:left="720"/>
      </w:pPr>
      <w:r>
        <w:rPr>
          <w:lang w:val="hi_IN" w:bidi="hi_IN"/>
        </w:rPr>
      </w:r>
      <w:r>
        <w:rPr>
          <w:lang w:val="hi_IN" w:bidi="hi_IN"/>
        </w:rPr>
        <w:t>और बाशा का पुत्र एला</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छोड़ें। इस भाग के हर हिस्से को याद करने में एक-दूसरे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जब तक आसा ने यहूदा पर शासन किया और बाशा ने इस्राएल पर शासन किया, तब तक उनकी सेनाएँ एक-दूसरे से लड़ती रहीं। अहिय्याह के पुत्र बाशा ने यहूदा के राजा आसा के शासनकाल के तीसरे वर्ष में इस्राएल पर राज्य करना शुरू किया। बाशा ने तिर्सा से शासन किया और 24 वर्षों तक इस्राएल का राजा था। बाशा ने बुरा कार्य किया जो यहोवा को अच्छा नहीं लगा। बाशा ने पाप किया जैसे यारोबाम ने पाप किया था। यारोबाम ने इस्राएल के लोगों को पाप करवाया था, और बाशा ने भी उसी तरह पाप किया।</w:t>
      </w:r>
    </w:p>
    <w:p>
      <w:pPr/>
      <w:r>
        <w:rPr>
          <w:lang w:val="hi_IN" w:bidi="hi_IN"/>
        </w:rPr>
      </w:r>
      <w:r>
        <w:rPr>
          <w:lang w:val="hi_IN" w:bidi="hi_IN"/>
        </w:rPr>
        <w:t>नाटक को रोकें। बाशा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अब जब मैं राजा हूँ, तो मैं जो चाहता हूँ कर सकता हूँ; या</w:t>
      </w:r>
    </w:p>
    <w:p>
      <w:pPr>
        <w:pStyle w:val="ListBullet"/>
        <w:spacing w:line="240" w:lineRule="auto"/>
        <w:ind w:left="720"/>
      </w:pPr>
      <w:r>
        <w:rPr>
          <w:lang w:val="hi_IN" w:bidi="hi_IN"/>
        </w:rPr>
      </w:r>
      <w:r>
        <w:rPr>
          <w:lang w:val="hi_IN" w:bidi="hi_IN"/>
        </w:rPr>
        <w:t>मुझे लगता है कि मैं सही तरीके से कार्य करता हूँ, इसलिए मैं इस्राएलियों को उसी तरह कार्य करने के लिए अगुवाई करूँगा; या</w:t>
      </w:r>
    </w:p>
    <w:p>
      <w:pPr>
        <w:pStyle w:val="ListBullet"/>
        <w:spacing w:line="240" w:lineRule="auto"/>
        <w:ind w:left="720"/>
      </w:pPr>
      <w:r>
        <w:rPr>
          <w:lang w:val="hi_IN" w:bidi="hi_IN"/>
        </w:rPr>
      </w:r>
      <w:r>
        <w:rPr>
          <w:lang w:val="hi_IN" w:bidi="hi_IN"/>
        </w:rPr>
        <w:t>मैं नादाब से बेहतर राजा हूँ। देखो, मैं कितने लंबे समय से शासन कर रहा हूँ!</w:t>
      </w:r>
    </w:p>
    <w:p>
      <w:pPr/>
      <w:r>
        <w:rPr>
          <w:lang w:val="hi_IN" w:bidi="hi_IN"/>
        </w:rPr>
      </w:r>
      <w:r>
        <w:rPr>
          <w:lang w:val="hi_IN" w:bidi="hi_IN"/>
        </w:rPr>
        <w:t>अभिनय को जारी रखें।</w:t>
      </w:r>
    </w:p>
    <w:p>
      <w:pPr/>
      <w:r>
        <w:rPr>
          <w:lang w:val="hi_IN" w:bidi="hi_IN"/>
        </w:rPr>
      </w:r>
      <w:r>
        <w:rPr>
          <w:lang w:val="hi_IN" w:bidi="hi_IN"/>
        </w:rPr>
        <w:t>तब यहोवा ने हनानी के पुत्र येहू को बाशा के लिए यह संदेश दिया: “मैंने तुम्हें अपनी प्रजा, इस्राएल के लोगों का अगुवा बनाया, जबकि तुम कुछ भी नहीं थे। लेकिन आपने यारोबाम की तरह ही बुरे तरीके से जीवन बिताया है। तुमने मेरे लोगों, इस्राएल को पाप करने के लिए उकसाया है। इस बात ने मुझे बहुत क्रोधित कर दिया है! तो मैं तुझे, बाशा, और तेरे पूरे वंश को नष्ट कर दूँगा। मैंने नबात के पुत्र यारोबाम के परिवार को समाप्त कर दिया। अब मैं तेरे परिवार के साथ भी ऐसा ही करूँगा! यदि आपके परिवार के सदस्य नगर में मर जाते हैं, तो कुत्ते उनके शवों को खाएँगे। यदि आपके परिवार के सदस्य खुले मैदानों में मर जाते हैं, तो पक्षी उनके शवों को खा जाएँगे।"</w:t>
      </w:r>
    </w:p>
    <w:p>
      <w:pPr/>
      <w:r>
        <w:rPr>
          <w:lang w:val="hi_IN" w:bidi="hi_IN"/>
        </w:rPr>
      </w:r>
      <w:r>
        <w:rPr>
          <w:lang w:val="hi_IN" w:bidi="hi_IN"/>
        </w:rPr>
        <w:t>नाटक को रोकें। येहू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जब मैंने देखा कि बाशा ने कैसे पाप किया और इस्राएलियों को भी पाप करने के लिए उकसाया, तो मुझे क्रोध आया। मैं चाहता था कि बाशा रुक जाए! या</w:t>
      </w:r>
    </w:p>
    <w:p>
      <w:pPr>
        <w:pStyle w:val="ListBullet"/>
        <w:spacing w:line="240" w:lineRule="auto"/>
        <w:ind w:left="720"/>
      </w:pPr>
      <w:r>
        <w:rPr>
          <w:lang w:val="hi_IN" w:bidi="hi_IN"/>
        </w:rPr>
      </w:r>
      <w:r>
        <w:rPr>
          <w:lang w:val="hi_IN" w:bidi="hi_IN"/>
        </w:rPr>
        <w:t>मैं आभारी हूँ कि यहोवा न्यायपूर्ण तरीके से कार्य करेगा और बाशा को दण्ड देगा; या</w:t>
      </w:r>
    </w:p>
    <w:p>
      <w:pPr>
        <w:pStyle w:val="ListBullet"/>
        <w:spacing w:line="240" w:lineRule="auto"/>
        <w:ind w:left="720"/>
      </w:pPr>
      <w:r>
        <w:rPr>
          <w:lang w:val="hi_IN" w:bidi="hi_IN"/>
        </w:rPr>
      </w:r>
      <w:r>
        <w:rPr>
          <w:lang w:val="hi_IN" w:bidi="hi_IN"/>
        </w:rPr>
        <w:t>राजा को यह संदेश देने में मुझे घबराहट हो रही है। जब राजा यह सुनेगा तो वह बहुत क्रोधित हो सकता है!</w:t>
      </w:r>
    </w:p>
    <w:p>
      <w:pPr/>
      <w:r>
        <w:rPr>
          <w:lang w:val="hi_IN" w:bidi="hi_IN"/>
        </w:rPr>
      </w:r>
      <w:r>
        <w:rPr>
          <w:lang w:val="hi_IN" w:bidi="hi_IN"/>
        </w:rPr>
        <w:t>अभिनय को जारी रखें।</w:t>
      </w:r>
    </w:p>
    <w:p>
      <w:pPr/>
      <w:r>
        <w:rPr>
          <w:lang w:val="hi_IN" w:bidi="hi_IN"/>
        </w:rPr>
      </w:r>
      <w:r>
        <w:rPr>
          <w:lang w:val="hi_IN" w:bidi="hi_IN"/>
        </w:rPr>
        <w:t>बाशा के शासनकाल में हुई अन्य घटनाएँ, उसके सभी काम और उसके वीरतापूर्ण कार्य इस्राएल के राजाओं का इतिहास बताने वाली पुस्तक में लिखे हुए हैं। बाशा की मृत्यु हुई, और लोगों ने उसके शव को तिर्सा में दफनाया। फिर बाशा का पुत्र एला बाशा के स्थान पर राजा बना।</w:t>
      </w:r>
    </w:p>
    <w:p>
      <w:pPr/>
      <w:r>
        <w:rPr>
          <w:lang w:val="hi_IN" w:bidi="hi_IN"/>
        </w:rPr>
      </w:r>
      <w:r>
        <w:rPr>
          <w:lang w:val="hi_IN" w:bidi="hi_IN"/>
        </w:rPr>
        <w:t>नाटक को रोकें। एला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दुख है कि मेरे पिता मर गए हैं; या</w:t>
      </w:r>
    </w:p>
    <w:p>
      <w:pPr>
        <w:pStyle w:val="ListBullet"/>
        <w:spacing w:line="240" w:lineRule="auto"/>
        <w:ind w:left="720"/>
      </w:pPr>
      <w:r>
        <w:rPr>
          <w:lang w:val="hi_IN" w:bidi="hi_IN"/>
        </w:rPr>
      </w:r>
      <w:r>
        <w:rPr>
          <w:lang w:val="hi_IN" w:bidi="hi_IN"/>
        </w:rPr>
        <w:t>मैंने वह संदेश सुना जो भविष्यद्वक्ता ने मेरे पिता को दिया था। मैं इस बात को लेकर चिंतित हूँ कि मेरे राजा रहने के दौरान क्या होगा; या</w:t>
      </w:r>
    </w:p>
    <w:p>
      <w:pPr>
        <w:pStyle w:val="ListBullet"/>
        <w:spacing w:line="240" w:lineRule="auto"/>
        <w:ind w:left="720"/>
      </w:pPr>
      <w:r>
        <w:rPr>
          <w:lang w:val="hi_IN" w:bidi="hi_IN"/>
        </w:rPr>
      </w:r>
      <w:r>
        <w:rPr>
          <w:lang w:val="hi_IN" w:bidi="hi_IN"/>
        </w:rPr>
        <w:t>मैं राजा बनने और शासन करने के लिए उत्साहित हूँ। शायद मैं अपने पिता की तरह शासन करूँगा!</w:t>
      </w:r>
    </w:p>
    <w:p>
      <w:pPr/>
      <w:r>
        <w:rPr>
          <w:lang w:val="hi_IN" w:bidi="hi_IN"/>
        </w:rPr>
      </w:r>
      <w:r>
        <w:rPr>
          <w:lang w:val="hi_IN" w:bidi="hi_IN"/>
        </w:rPr>
        <w:t>अभिनय को जारी रखें।</w:t>
      </w:r>
    </w:p>
    <w:p>
      <w:pPr/>
      <w:r>
        <w:rPr>
          <w:lang w:val="hi_IN" w:bidi="hi_IN"/>
        </w:rPr>
      </w:r>
      <w:r>
        <w:rPr>
          <w:lang w:val="hi_IN" w:bidi="hi_IN"/>
        </w:rPr>
        <w:t>यहोवा ने यह संदेश हनानी के पुत्र भविष्यद्वक्ता येहू के माध्यम से बाशा और बाशा के परिवार को दिया, क्योंकि बाशा ने ऐसे बुरे काम किए जो यहोवा को पसंद नहीं आए। बाशा ने अपने व्यवहार से यहोवा को बहुत क्रोधित कर दिया था। बाशा ने यारोबाम के पूरे परिवार को मार डाला और फिर यारोबाम की तरह बन गया!</w:t>
      </w:r>
    </w:p>
    <w:p>
      <w:pPr/>
      <w:r>
        <w:rPr>
          <w:lang w:val="hi_IN" w:bidi="hi_IN"/>
        </w:rPr>
      </w:r>
      <w:r>
        <w:rPr>
          <w:lang w:val="hi_IN" w:bidi="hi_IN"/>
        </w:rPr>
        <w:t>नाटक को रोकें। यहोवा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दुखी और क्रोधित हूँ कि बाशा ने पाप करना चुना। मैं बाशा को उस बुरे तरीके के लिए दण्ड दूँगा जिस तरह से उसने इस्राएल की अगुवाई की है; या</w:t>
      </w:r>
    </w:p>
    <w:p>
      <w:pPr>
        <w:pStyle w:val="ListBullet"/>
        <w:spacing w:line="240" w:lineRule="auto"/>
        <w:ind w:left="720"/>
      </w:pPr>
      <w:r>
        <w:rPr>
          <w:lang w:val="hi_IN" w:bidi="hi_IN"/>
        </w:rPr>
      </w:r>
      <w:r>
        <w:rPr>
          <w:lang w:val="hi_IN" w:bidi="hi_IN"/>
        </w:rPr>
        <w:t>कभी-कभी मैं दूसरे व्यक्ति को दण्ड देने के लिए एक व्यक्ति के माध्यम से काम करता हूँ। हालाँकि, जो व्यक्ति मेरा काम करे, उसे वह सही तरीके से और सही कारण से करना चाहिए; या</w:t>
      </w:r>
    </w:p>
    <w:p>
      <w:pPr>
        <w:pStyle w:val="ListBullet"/>
        <w:spacing w:line="240" w:lineRule="auto"/>
        <w:ind w:left="720"/>
      </w:pPr>
      <w:r>
        <w:rPr>
          <w:lang w:val="hi_IN" w:bidi="hi_IN"/>
        </w:rPr>
      </w:r>
      <w:r>
        <w:rPr>
          <w:lang w:val="hi_IN" w:bidi="hi_IN"/>
        </w:rPr>
        <w:t>मुझे दुख है कि मेरे लोग पाप करते रहते हैं। फिर भी मैं अपने लोगों से प्रेम करता हूँ और तुरंत उन सभी को दण्ड नहीं दूँगा। मैं अपने लोगों को मेरी आज्ञा का पालन करने के लिए और अधिक अवसर देना जारी रखूँगा।</w:t>
      </w:r>
      <w:r>
        <w:rPr>
          <w:lang w:val="hi_IN" w:bidi="hi_IN"/>
        </w:rPr>
      </w:r>
    </w:p>
    <w:p>
      <w:pPr>
        <w:pStyle w:val="Heading3"/>
      </w:pPr>
      <w:r>
        <w:rPr>
          <w:lang w:val="hi_IN" w:bidi="hi_IN"/>
        </w:rPr>
        <w:t>आवश्यक जानकारी</w:t>
      </w:r>
    </w:p>
    <w:p>
      <w:pPr/>
      <w:r>
        <w:rPr>
          <w:lang w:val="hi_IN" w:bidi="hi_IN"/>
        </w:rPr>
      </w:r>
      <w:r>
        <w:rPr>
          <w:lang w:val="hi_IN" w:bidi="hi_IN"/>
        </w:rPr>
        <w:t>1 राजाओं 15:32–16:7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बाशा इस्राएल का </w:t>
      </w:r>
      <w:r>
        <w:rPr>
          <w:b/>
          <w:lang w:val="hi_IN" w:bidi="hi_IN"/>
        </w:rPr>
        <w:t>राजा</w:t>
      </w:r>
      <w:r>
        <w:rPr>
          <w:lang w:val="hi_IN" w:bidi="hi_IN"/>
        </w:rPr>
        <w:t xml:space="preserve"> बनता है। राजा के बारे में अधिक जानकारी के लिए, मुख्य शब्दावली देखें। राजा के लिए उसी शब्द या वाक्यांश का उपयोग करें जिसका उपयोग आपने पिछले भागों में किया था। </w:t>
      </w:r>
    </w:p>
    <w:p>
      <w:pPr/>
      <w:r>
        <w:rPr>
          <w:lang w:val="hi_IN" w:bidi="hi_IN"/>
        </w:rPr>
      </w:r>
      <w:r>
        <w:rPr>
          <w:lang w:val="hi_IN" w:bidi="hi_IN"/>
        </w:rPr>
        <w:t xml:space="preserve">यहाँ, </w:t>
      </w:r>
      <w:r>
        <w:rPr>
          <w:b/>
          <w:lang w:val="hi_IN" w:bidi="hi_IN"/>
        </w:rPr>
        <w:t>इस्राएल</w:t>
      </w:r>
      <w:r>
        <w:rPr>
          <w:lang w:val="hi_IN" w:bidi="hi_IN"/>
        </w:rPr>
        <w:t xml:space="preserve"> का अर्थ उत्तरी राज्य है। इस्राएल के बारे में अधिक जानकारी के लिए, मुख्य शब्दावली देखें। इस्राएल के लिए उसी शब्द या वाक्यांश का प्रयोग करें जिसका प्रयोग आपने पिछले भागों में किया है। </w:t>
      </w:r>
    </w:p>
    <w:p>
      <w:pPr/>
      <w:r>
        <w:rPr>
          <w:lang w:val="hi_IN" w:bidi="hi_IN"/>
        </w:rPr>
      </w:r>
      <w:r>
        <w:rPr>
          <w:lang w:val="hi_IN" w:bidi="hi_IN"/>
        </w:rPr>
        <w:t xml:space="preserve">आसा </w:t>
      </w:r>
      <w:r>
        <w:rPr>
          <w:b/>
          <w:lang w:val="hi_IN" w:bidi="hi_IN"/>
        </w:rPr>
        <w:t>यहूदा</w:t>
      </w:r>
      <w:r>
        <w:rPr>
          <w:lang w:val="hi_IN" w:bidi="hi_IN"/>
        </w:rPr>
        <w:t xml:space="preserve"> का राजा है, जबकि बाशा इस्राएल में शासन करता है। यहूदा दक्षिणी राज्य है। यहूदा के लिए उसी शब्द या वाक्यांश का उपयोग करें जिसका उपयोग आपने पिछले भागों में किया था।</w:t>
      </w:r>
    </w:p>
    <w:p>
      <w:pPr/>
      <w:r>
        <w:rPr>
          <w:lang w:val="hi_IN" w:bidi="hi_IN"/>
        </w:rPr>
      </w:r>
      <w:r>
        <w:rPr>
          <w:lang w:val="hi_IN" w:bidi="hi_IN"/>
        </w:rPr>
        <w:t xml:space="preserve">बाशा यहोवा की दृष्टि में </w:t>
      </w:r>
      <w:r>
        <w:rPr>
          <w:b/>
          <w:lang w:val="hi_IN" w:bidi="hi_IN"/>
        </w:rPr>
        <w:t>बुरा</w:t>
      </w:r>
      <w:r>
        <w:rPr>
          <w:lang w:val="hi_IN" w:bidi="hi_IN"/>
        </w:rPr>
        <w:t xml:space="preserve"> कार्य करता है। बुराई, भलाई के विपरीत है। बुराई के बारे में अधिक जानकारी के लिए, मुख्य शब्दावली को देखें। बुराई और "यहोवा की दृष्टि में" के लिए उसी शब्द या वाक्यांश का उपयोग करें जिसका उपयोग आपने पिछले भागों में किया था।</w:t>
      </w:r>
    </w:p>
    <w:p>
      <w:pPr/>
      <w:r>
        <w:rPr>
          <w:lang w:val="hi_IN" w:bidi="hi_IN"/>
        </w:rPr>
      </w:r>
      <w:r>
        <w:rPr>
          <w:b/>
          <w:lang w:val="hi_IN" w:bidi="hi_IN"/>
        </w:rPr>
        <w:t>यहोवा</w:t>
      </w:r>
      <w:r>
        <w:rPr>
          <w:lang w:val="hi_IN" w:bidi="hi_IN"/>
        </w:rPr>
        <w:t xml:space="preserve"> नाम परमेश्वर का एक बहुत ही व्यक्तिगत नाम है जो उस घनिष्ठ संबंध को दिखाता है जो परमेश्वर का इस्राएल के लोगों के साथ था। यहोवा के बारे में अधिक जानकारी के लिए, मुख्य शब्दावली देखें। यहोवा के लिए उसी शब्द या वाक्यांश का प्रयोग करें जो आपने पिछले भागों में प्रयोग किया है। </w:t>
      </w:r>
    </w:p>
    <w:p>
      <w:pPr/>
      <w:r>
        <w:rPr>
          <w:lang w:val="hi_IN" w:bidi="hi_IN"/>
        </w:rPr>
      </w:r>
      <w:r>
        <w:rPr>
          <w:lang w:val="hi_IN" w:bidi="hi_IN"/>
        </w:rPr>
        <w:t xml:space="preserve">बाशा ने वैसे ही </w:t>
      </w:r>
      <w:r>
        <w:rPr>
          <w:b/>
          <w:lang w:val="hi_IN" w:bidi="hi_IN"/>
        </w:rPr>
        <w:t>पाप किया</w:t>
      </w:r>
      <w:r>
        <w:rPr>
          <w:lang w:val="hi_IN" w:bidi="hi_IN"/>
        </w:rPr>
        <w:t xml:space="preserve"> जैसे यारोबाम ने किया था। पाप परमेश्वर के खिलाफ अनाज्ञाकारिता का कार्य है। जब भी कोई व्यक्ति परमेश्वर की व्यवस्थाओं का उल्लंघन करता है, तो वह व्यक्ति पाप करता है। पाप के बारे में अधिक जानकारी के लिए, मुख्य शब्दावली को देखें। पाप के लिए उसी शब्द या वाक्यांश का उपयोग करें जिसका उपयोग आपने पिछले भागों में किया है।</w:t>
      </w:r>
    </w:p>
    <w:p>
      <w:pPr/>
      <w:r>
        <w:rPr>
          <w:lang w:val="hi_IN" w:bidi="hi_IN"/>
        </w:rPr>
      </w:r>
      <w:r>
        <w:rPr>
          <w:lang w:val="hi_IN" w:bidi="hi_IN"/>
        </w:rPr>
        <w:t xml:space="preserve">येहू को </w:t>
      </w:r>
      <w:r>
        <w:rPr>
          <w:b/>
          <w:lang w:val="hi_IN" w:bidi="hi_IN"/>
        </w:rPr>
        <w:t>यहोवा का वचन</w:t>
      </w:r>
      <w:r>
        <w:rPr>
          <w:lang w:val="hi_IN" w:bidi="hi_IN"/>
        </w:rPr>
        <w:t xml:space="preserve"> मिला कि बाशा के परिवार के साथ क्या होगा। यहोवा के वचन का अर्थ है वह क्या कहता है। यहोवा के वचन के बारे में अधिक जानकारी के लिए, मुख्य शब्दावली में "वचन" देखें। "यहोवा के वचन" के लिए उसी शब्द या वाक्यांश का उपयोग करें जिसका उपयोग आपने पिछले भागों में किया था।</w:t>
      </w:r>
    </w:p>
    <w:p>
      <w:pPr/>
      <w:r>
        <w:rPr>
          <w:lang w:val="hi_IN" w:bidi="hi_IN"/>
        </w:rPr>
      </w:r>
      <w:r>
        <w:rPr>
          <w:lang w:val="hi_IN" w:bidi="hi_IN"/>
        </w:rPr>
        <w:t xml:space="preserve">यहोवा ने बाशा को इस्राएल पर शासक के रूप में </w:t>
      </w:r>
      <w:r>
        <w:rPr>
          <w:b/>
          <w:lang w:val="hi_IN" w:bidi="hi_IN"/>
        </w:rPr>
        <w:t>नियुक्त किया</w:t>
      </w:r>
      <w:r>
        <w:rPr>
          <w:lang w:val="hi_IN" w:bidi="hi_IN"/>
        </w:rPr>
        <w:t>। नियुक्त करने का अर्थ है किसी को कोई काम या भूमिका सौंपना और उसे किसी निश्चित तरीके से कार्य करने का अधिकार देना।</w:t>
      </w:r>
    </w:p>
    <w:p>
      <w:pPr/>
      <w:r>
        <w:rPr>
          <w:lang w:val="hi_IN" w:bidi="hi_IN"/>
        </w:rPr>
      </w:r>
      <w:r>
        <w:rPr>
          <w:lang w:val="hi_IN" w:bidi="hi_IN"/>
        </w:rPr>
        <w:t xml:space="preserve">यहोवा ने बाशा को </w:t>
      </w:r>
      <w:r>
        <w:rPr>
          <w:b/>
          <w:lang w:val="hi_IN" w:bidi="hi_IN"/>
        </w:rPr>
        <w:t>शासक</w:t>
      </w:r>
      <w:r>
        <w:rPr>
          <w:lang w:val="hi_IN" w:bidi="hi_IN"/>
        </w:rPr>
        <w:t xml:space="preserve"> या </w:t>
      </w:r>
      <w:r>
        <w:rPr>
          <w:b/>
          <w:lang w:val="hi_IN" w:bidi="hi_IN"/>
        </w:rPr>
        <w:t>चुना हुआ अगुवा</w:t>
      </w:r>
      <w:r>
        <w:rPr>
          <w:lang w:val="hi_IN" w:bidi="hi_IN"/>
        </w:rPr>
        <w:t xml:space="preserve"> नियुक्त किया। मूल भाषा में, यह राजा शब्द के समान नहीं है। इसका अर्थ है कि यहोवा ही सर्वोच्च शासक बना रहेगा, और यह व्यक्ति यहोवा के बाद दूसरे स्थान पर होगा। शासक या चुने हुए अगुवे के लिए उसी शब्द या वाक्यांश का उपयोग करें जिसका उपयोग आपने पिछले भागों में किया था।</w:t>
      </w:r>
    </w:p>
    <w:p>
      <w:pPr/>
      <w:r>
        <w:rPr>
          <w:lang w:val="hi_IN" w:bidi="hi_IN"/>
        </w:rPr>
      </w:r>
      <w:r>
        <w:rPr>
          <w:lang w:val="hi_IN" w:bidi="hi_IN"/>
        </w:rPr>
        <w:t xml:space="preserve">बाशा के </w:t>
      </w:r>
      <w:r>
        <w:rPr>
          <w:b/>
          <w:lang w:val="hi_IN" w:bidi="hi_IN"/>
        </w:rPr>
        <w:t>घराने</w:t>
      </w:r>
      <w:r>
        <w:rPr>
          <w:lang w:val="hi_IN" w:bidi="hi_IN"/>
        </w:rPr>
        <w:t xml:space="preserve"> का हर कोई मर जाएगा। लोग कभी-कभी घराना या घर शब्द का उपयोग उन लोगों के बड़े समूह के लिए करते थे, जो एक ही घर में नहीं रहते थे, लेकिन जिनमें कुछ समान बातें होती थीं। इसलिए बाशा का घराना वे लोग हैं जो बाशा के परिवार के हैं। घर के बारे में अधिक जानकारी के लिए, मुख्य शब्दावली में "घराना" देखें। घर के लिए उसी शब्द या वाक्यांश का उपयोग करें जिसका उपयोग आपने पिछले भागों में किया था।</w:t>
      </w:r>
    </w:p>
    <w:p>
      <w:pPr/>
      <w:r>
        <w:rPr>
          <w:lang w:val="hi_IN" w:bidi="hi_IN"/>
        </w:rPr>
      </w:r>
      <w:r>
        <w:rPr>
          <w:b/>
          <w:lang w:val="hi_IN" w:bidi="hi_IN"/>
        </w:rPr>
        <w:t>आकाश</w:t>
      </w:r>
      <w:r>
        <w:rPr>
          <w:lang w:val="hi_IN" w:bidi="hi_IN"/>
        </w:rPr>
        <w:t xml:space="preserve"> के पक्षी उन शवों को खाएँगे। यहाँ, आकाश का अर्थ दिखाई देने वाला आकाश है, जहाँ पक्षी उड़ते हैं। कुछ अनुवादों में इस शब्द को शामिल नहीं किया जाता है, क्योंकि "आकाश के पक्षी" "पक्षियों" कहने का केवल एक और तरीका है। स्वर्ग के बारे में अधिक जानकारी के लिए, मुख्य शब्दावली को देखें। यदि आपने अपने अनुवाद में आकाश के लिए स्वर्ग शब्द का उपयोग किया है, तो यहोवा के यारोबाम को दिए गए संदेश में भी स्वर्ग के लिए उसी शब्द या वाक्यांश का उपयोग करें।</w:t>
      </w:r>
    </w:p>
    <w:p>
      <w:pPr/>
      <w:r>
        <w:rPr>
          <w:lang w:val="hi_IN" w:bidi="hi_IN"/>
        </w:rPr>
      </w:r>
      <w:r>
        <w:rPr>
          <w:lang w:val="hi_IN" w:bidi="hi_IN"/>
        </w:rPr>
        <w:t xml:space="preserve">बाशा की कहानी उस पुस्तक या </w:t>
      </w:r>
      <w:r>
        <w:rPr>
          <w:b/>
          <w:lang w:val="hi_IN" w:bidi="hi_IN"/>
        </w:rPr>
        <w:t>कुण्डलपत्र</w:t>
      </w:r>
      <w:r>
        <w:rPr>
          <w:lang w:val="hi_IN" w:bidi="hi_IN"/>
        </w:rPr>
        <w:t xml:space="preserve"> में भी है जो इस्राएल के राजाओं का इतिहास बताती है। लपेटकर रखे जाने वाले लंबे पट्टे को कुण्डलपत्र कहते हैं, जिस पर लोग कहानियाँ लिखते थे। क्योंकि वे पट्टियाँ बहुत लंबी थीं, इसलिए लोग उन्हें लकड़ी के चारों ओर लपेटते थे। अधिक जानकारी के लिए, मुख्य शब्दावली में “कुण्डलपत्र” देखें। कुण्डलपत्र या पुस्तक के लिए उसी शब्द या वाक्यांश का उपयोग करें जिसका उपयोग आपने पिछले भागों में किया था।</w:t>
      </w:r>
    </w:p>
    <w:p>
      <w:pPr/>
      <w:r>
        <w:rPr>
          <w:lang w:val="hi_IN" w:bidi="hi_IN"/>
        </w:rPr>
      </w:r>
      <w:r>
        <w:rPr>
          <w:lang w:val="hi_IN" w:bidi="hi_IN"/>
        </w:rPr>
        <w:t>यहाँ रुकें और आवश्यकता के अनुसार समूह में फिर से एक कुण्डलपत्र की तस्वीर देखें। इस ऑडियो को यहाँ रोकें।</w:t>
      </w:r>
    </w:p>
    <w:p>
      <w:pPr/>
      <w:r>
        <w:rPr>
          <w:lang w:val="hi_IN" w:bidi="hi_IN"/>
        </w:rPr>
      </w:r>
      <w:r>
        <w:rPr>
          <w:lang w:val="hi_IN" w:bidi="hi_IN"/>
        </w:rPr>
        <w:t xml:space="preserve">येहू एक </w:t>
      </w:r>
      <w:r>
        <w:rPr>
          <w:b/>
          <w:lang w:val="hi_IN" w:bidi="hi_IN"/>
        </w:rPr>
        <w:t>भविष्यद्वक्ता</w:t>
      </w:r>
      <w:r>
        <w:rPr>
          <w:lang w:val="hi_IN" w:bidi="hi_IN"/>
        </w:rPr>
        <w:t xml:space="preserve"> है। भविष्यद्वक्ता वह होता है जो परमेश्वर की ओर से लोगों को सन्देश देता है। भविष्यद्वक्ता के बारे में अधिक जानकारी के लिए मुख्य शब्दावली देखें। भविष्यद्वक्ता के लिए उसी शब्द या वाक्यांश का उपयोग करें जो आपने पिछले भागों में उपयोग किया है। </w:t>
      </w:r>
    </w:p>
    <w:p>
      <w:pPr/>
      <w:r>
        <w:rPr>
          <w:lang w:val="hi_IN" w:bidi="hi_IN"/>
        </w:rPr>
      </w:r>
      <w:r>
        <w:rPr>
          <w:lang w:val="hi_IN" w:bidi="hi_IN"/>
        </w:rPr>
        <w:t xml:space="preserve">बाशा के कार्यों ने यहोवा को भी </w:t>
      </w:r>
      <w:r>
        <w:rPr>
          <w:b/>
          <w:lang w:val="hi_IN" w:bidi="hi_IN"/>
        </w:rPr>
        <w:t>उकसाया</w:t>
      </w:r>
      <w:r>
        <w:rPr>
          <w:lang w:val="hi_IN" w:bidi="hi_IN"/>
        </w:rPr>
        <w:t>, या क्रोधित किया। उकसाने के लिए उसी शब्द या वाक्यांश का उपयोग करें जिसका उपयोग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16:8–14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16:8–14 को सुनें और अपने मन में रखें।</w:t>
      </w:r>
    </w:p>
    <w:p>
      <w:pPr/>
      <w:r>
        <w:rPr>
          <w:lang w:val="hi_IN" w:bidi="hi_IN"/>
        </w:rPr>
      </w:r>
      <w:r>
        <w:rPr>
          <w:lang w:val="hi_IN" w:bidi="hi_IN"/>
        </w:rPr>
        <w:t>यदि सम्भव हो, तो 1 राजाओं 16:8–14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राजाओं 16:8–14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इस बारे में थी कि बाशा ने इस्राएल के राजा के रूप में कैसे शासन किया। बाशा ने पाप करने के तरीके के कारण, यहोवा ने कहा कि बाशा का पूरा परिवार मर जाएगा। यह कहानी बाशा के पुत्र राजा एलाह के बारे में है। जब एला राजा होता है, तब जिम्री नाम का एक व्यक्ति राजा के रूप में एला का स्थान लेने के लिए एला को मार डालता है। फिर जिम्री बाशा के पूरे परिवार को मार डालता है, ठीक वैसे ही जैसे यहोवा ने कहा था कि ऐसा होगा।</w:t>
      </w:r>
    </w:p>
    <w:p>
      <w:pPr/>
      <w:r>
        <w:rPr>
          <w:lang w:val="hi_IN" w:bidi="hi_IN"/>
        </w:rPr>
      </w:r>
      <w:r>
        <w:rPr>
          <w:lang w:val="hi_IN" w:bidi="hi_IN"/>
        </w:rPr>
        <w:t>बाशा का पुत्र एला इस्राएल का राजा बनता है, जबकि आसा अपने 26वें वर्ष में यहूदा के राजा के रूप में रहता है। एला तिर्सा नगर से दो साल तक शासन करता है। याद रखें कि तिर्सा राजधानी है, या वह नगर जहाँ इस्राएल के राजा रहते हैं और शासन करते हैं।</w:t>
      </w:r>
    </w:p>
    <w:p>
      <w:pPr/>
      <w:r>
        <w:rPr>
          <w:lang w:val="hi_IN" w:bidi="hi_IN"/>
        </w:rPr>
      </w:r>
      <w:r>
        <w:rPr>
          <w:lang w:val="hi_IN" w:bidi="hi_IN"/>
        </w:rPr>
        <w:t>यहाँ रुकें और समूह में आवश्यक रूप से इस्राएल का एक नक्शा देखें जो तिर्सा नगर को दिखाता है। इस ऑडियो को यहाँ रोकें।</w:t>
      </w:r>
    </w:p>
    <w:p>
      <w:pPr/>
      <w:r>
        <w:rPr>
          <w:lang w:val="hi_IN" w:bidi="hi_IN"/>
        </w:rPr>
      </w:r>
      <w:r>
        <w:rPr>
          <w:lang w:val="hi_IN" w:bidi="hi_IN"/>
        </w:rPr>
        <w:t>एला के पास एक सैन्य अधिकारी है जिसका नाम जिम्री है। जिम्री एला के आधे रथों का प्रभारी है। रथ गाड़ी जैसे वाहन होते थे जिनके दो पहिए होते थे। घोड़े रथों को खींचते थे और प्रत्येक रथ में दो पुरुष सवार होते थे। इनमें से एक व्यक्ति रथ चलाता है, जबकि दूसरा योद्धा के रूप में लड़ता है।</w:t>
      </w:r>
    </w:p>
    <w:p>
      <w:pPr/>
      <w:r>
        <w:rPr>
          <w:lang w:val="hi_IN" w:bidi="hi_IN"/>
        </w:rPr>
      </w:r>
      <w:r>
        <w:rPr>
          <w:lang w:val="hi_IN" w:bidi="hi_IN"/>
        </w:rPr>
        <w:t>यहाँ रुकें और समूह में एक रथ के चित्र को देखें। इस ऑडियो को यहाँ रोकें।</w:t>
      </w:r>
    </w:p>
    <w:p>
      <w:pPr/>
      <w:r>
        <w:rPr>
          <w:lang w:val="hi_IN" w:bidi="hi_IN"/>
        </w:rPr>
      </w:r>
      <w:r>
        <w:rPr>
          <w:lang w:val="hi_IN" w:bidi="hi_IN"/>
        </w:rPr>
        <w:t>जिम्री राजा एला को मारने की योजना बनाता है। एक दिन, एला तिर्सा में अर्सा के घर पर है। अर्सा एला के महल का प्रभारी है, जो वह घर है जहाँ राजा रहता है। अर्सा शायद महल के भवन, महल के लोगों और राजा की संपत्ति की देखभाल करता है। एला अर्सा के साथ शराब पीता है और एला नशे में हो जाता है।</w:t>
      </w:r>
    </w:p>
    <w:p>
      <w:pPr/>
      <w:r>
        <w:rPr>
          <w:lang w:val="hi_IN" w:bidi="hi_IN"/>
        </w:rPr>
      </w:r>
      <w:r>
        <w:rPr>
          <w:lang w:val="hi_IN" w:bidi="hi_IN"/>
        </w:rPr>
        <w:t>यहाँ रुकें और इस प्रश्न पर समूह में चर्चा करें: आपकी संस्कृति में, लोग किस प्रकार के मादक पेय पीते हैं? मादक पेय किस समय या किन तरीकों से पीना उचित होता है, और कब उचित नहीं होता है? आपकी संस्कृति के लोग ऐसे अगुवे के बारे में क्या सोचेंगे जो इतनी शराब पीता है कि नशे में धुत्त हो जाता है? इस ऑडियो को यहाँ रोकें।</w:t>
      </w:r>
    </w:p>
    <w:p>
      <w:pPr/>
      <w:r>
        <w:rPr>
          <w:lang w:val="hi_IN" w:bidi="hi_IN"/>
        </w:rPr>
      </w:r>
      <w:r>
        <w:rPr>
          <w:lang w:val="hi_IN" w:bidi="hi_IN"/>
        </w:rPr>
        <w:t>जिम्री अर्सा के घर में आता है और एला को मार डालता है। तब जिम्री राजा बन जाता है। जिम्री ने यहूदा के राजा आसा के शासन के सत्ताईसवें वर्ष में ऐसा किया।</w:t>
      </w:r>
    </w:p>
    <w:p>
      <w:pPr/>
      <w:r>
        <w:rPr>
          <w:lang w:val="hi_IN" w:bidi="hi_IN"/>
        </w:rPr>
      </w:r>
      <w:r>
        <w:rPr>
          <w:lang w:val="hi_IN" w:bidi="hi_IN"/>
        </w:rPr>
        <w:t>जिम्री सिंहासन, या एक राजा के लिए विशेष आसन पर बैठता है। यह कहने का एक और तरीका है कि जिम्री अपने आप को राजा बनाता है। और राजा बनने के बाद, जिम्री बाशा के परिवार को मार डालता है। जिम्री बाशा के परिवार की स्त्रियों को नहीं मारता, लेकिन उसके सभी पुरुष रिश्तेदारों को मार डालता है। उस समय, यदि कोई व्यक्ति किसी दूसरे व्यक्ति की हत्या कर देता था, तो लोग अपेक्षा करते थे कि मृत व्यक्ति के रिश्तेदार हत्यारे से बदला लें। इस तरह जिम्री यह सुनिश्चित करता है कि बाशा के परिवार में कोई भी उससे बदला न ले सके। जिम्री पुराने राजा के उन मित्रों को भी मार डालता है, जो उसके विरुद्ध विद्रोह कर सकते थे। जिम्री उन सभी को मार डालता है जो जिम्री को मारने का प्रयास कर सकते हैं।</w:t>
      </w:r>
    </w:p>
    <w:p>
      <w:pPr/>
      <w:r>
        <w:rPr>
          <w:lang w:val="hi_IN" w:bidi="hi_IN"/>
        </w:rPr>
      </w:r>
      <w:r>
        <w:rPr>
          <w:lang w:val="hi_IN" w:bidi="hi_IN"/>
        </w:rPr>
        <w:t>यहाँ रुकें और समूह में इस प्रश्न पर चर्चा करें: आपकी संस्कृति में, वह विशेष आसन या स्थान क्या है जहाँ एक राजा बैठता है? एक व्यक्ति यह दिखाने के लिए कि वह राजा बन गया है, कौन-कौन से काम करता है, जैसे विशेष प्रकार के कपड़े पहनना या किसी खास स्थान पर रहना? इस ऑडियो को यहाँ रोकें।</w:t>
      </w:r>
    </w:p>
    <w:p>
      <w:pPr/>
      <w:r>
        <w:rPr>
          <w:lang w:val="hi_IN" w:bidi="hi_IN"/>
        </w:rPr>
      </w:r>
      <w:r>
        <w:rPr>
          <w:lang w:val="hi_IN" w:bidi="hi_IN"/>
        </w:rPr>
        <w:t>यहोवा ने ठीक यही होने की बात कही थी, क्योंकि बाशा और उसके पुत्र एला दोनों ने पाप किया था। बाशा और एला ने इस्राएल से भी पाप करवाया और इस्राएलियों को मूर्तियों या झूठे देवताओं की उपासना करने के लिए अगुवाई की। इससे यहोवा बहुत क्रोधित हो गया।</w:t>
      </w:r>
    </w:p>
    <w:p>
      <w:pPr/>
      <w:r>
        <w:rPr>
          <w:lang w:val="hi_IN" w:bidi="hi_IN"/>
        </w:rPr>
      </w:r>
      <w:r>
        <w:rPr>
          <w:lang w:val="hi_IN" w:bidi="hi_IN"/>
        </w:rPr>
        <w:t>एला ने राजा के रूप में जो कुछ भी किया, वह उस पुस्तक या चर्मपत्र में है जिसमें इस्राएल के राजाओं का इतिहास है।</w:t>
      </w:r>
      <w:r>
        <w:rPr>
          <w:lang w:val="hi_IN" w:bidi="hi_IN"/>
        </w:rPr>
      </w:r>
    </w:p>
    <w:p>
      <w:pPr>
        <w:pStyle w:val="Heading3"/>
      </w:pPr>
      <w:r>
        <w:rPr>
          <w:lang w:val="hi_IN" w:bidi="hi_IN"/>
        </w:rPr>
        <w:t>घटनाओं को समझाना</w:t>
      </w:r>
    </w:p>
    <w:p>
      <w:pPr/>
      <w:r>
        <w:rPr>
          <w:lang w:val="hi_IN" w:bidi="hi_IN"/>
        </w:rPr>
      </w:r>
      <w:r>
        <w:rPr>
          <w:lang w:val="hi_IN" w:bidi="hi_IN"/>
        </w:rPr>
        <w:t>1 राजाओं 16:8–14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कहानीकार औपचारिक रूप से एला का परिचय देता है।</w:t>
      </w:r>
    </w:p>
    <w:p>
      <w:pPr/>
      <w:r>
        <w:rPr>
          <w:lang w:val="hi_IN" w:bidi="hi_IN"/>
        </w:rPr>
      </w:r>
      <w:r>
        <w:rPr>
          <w:b/>
          <w:lang w:val="hi_IN" w:bidi="hi_IN"/>
        </w:rPr>
        <w:t>दूसरे दृश्य में:</w:t>
      </w:r>
      <w:r>
        <w:rPr>
          <w:lang w:val="hi_IN" w:bidi="hi_IN"/>
        </w:rPr>
        <w:t xml:space="preserve"> जिम्री एला को मार डालता है और राजा बनता है।</w:t>
      </w:r>
    </w:p>
    <w:p>
      <w:pPr/>
      <w:r>
        <w:rPr>
          <w:lang w:val="hi_IN" w:bidi="hi_IN"/>
        </w:rPr>
      </w:r>
      <w:r>
        <w:rPr>
          <w:b/>
          <w:lang w:val="hi_IN" w:bidi="hi_IN"/>
        </w:rPr>
        <w:t>तीसरे दृश्य में:</w:t>
      </w:r>
      <w:r>
        <w:rPr>
          <w:lang w:val="hi_IN" w:bidi="hi_IN"/>
        </w:rPr>
        <w:t xml:space="preserve"> जिम्री बाशा के परिवार और करीबी मित्रों को मार डालता है, ठीक वैसे ही जैसे यहोवा ने कहा था कि ऐसा होगा।</w:t>
      </w:r>
    </w:p>
    <w:p>
      <w:pPr/>
      <w:r>
        <w:rPr>
          <w:lang w:val="hi_IN" w:bidi="hi_IN"/>
        </w:rPr>
      </w:r>
      <w:r>
        <w:rPr>
          <w:b/>
          <w:lang w:val="hi_IN" w:bidi="hi_IN"/>
        </w:rPr>
        <w:t>चौथे दृश्य में:</w:t>
      </w:r>
      <w:r>
        <w:rPr>
          <w:lang w:val="hi_IN" w:bidi="hi_IN"/>
        </w:rPr>
        <w:t xml:space="preserve"> कहानीकार औपचारिक रूप से एला की कहानी को समाप्त करता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आसा, यहूदा का राजा</w:t>
      </w:r>
    </w:p>
    <w:p>
      <w:pPr>
        <w:pStyle w:val="ListBullet"/>
        <w:spacing w:line="240" w:lineRule="auto"/>
        <w:ind w:left="720"/>
      </w:pPr>
      <w:r>
        <w:rPr>
          <w:lang w:val="hi_IN" w:bidi="hi_IN"/>
        </w:rPr>
      </w:r>
      <w:r>
        <w:rPr>
          <w:lang w:val="hi_IN" w:bidi="hi_IN"/>
        </w:rPr>
        <w:t>बाशा का पुत्र एला</w:t>
      </w:r>
    </w:p>
    <w:p>
      <w:pPr>
        <w:pStyle w:val="ListBullet"/>
        <w:spacing w:line="240" w:lineRule="auto"/>
        <w:ind w:left="720"/>
      </w:pPr>
      <w:r>
        <w:rPr>
          <w:lang w:val="hi_IN" w:bidi="hi_IN"/>
        </w:rPr>
      </w:r>
      <w:r>
        <w:rPr>
          <w:lang w:val="hi_IN" w:bidi="hi_IN"/>
        </w:rPr>
        <w:t>जिम्री</w:t>
      </w:r>
    </w:p>
    <w:p>
      <w:pPr>
        <w:pStyle w:val="ListBullet"/>
        <w:spacing w:line="240" w:lineRule="auto"/>
        <w:ind w:left="720"/>
      </w:pPr>
      <w:r>
        <w:rPr>
          <w:lang w:val="hi_IN" w:bidi="hi_IN"/>
        </w:rPr>
      </w:r>
      <w:r>
        <w:rPr>
          <w:lang w:val="hi_IN" w:bidi="hi_IN"/>
        </w:rPr>
        <w:t>अर्सा</w:t>
      </w:r>
    </w:p>
    <w:p>
      <w:pPr>
        <w:pStyle w:val="ListBullet"/>
        <w:spacing w:line="240" w:lineRule="auto"/>
        <w:ind w:left="720"/>
      </w:pPr>
      <w:r>
        <w:rPr>
          <w:lang w:val="hi_IN" w:bidi="hi_IN"/>
        </w:rPr>
      </w:r>
      <w:r>
        <w:rPr>
          <w:lang w:val="hi_IN" w:bidi="hi_IN"/>
        </w:rPr>
        <w:t>बाशा</w:t>
      </w:r>
    </w:p>
    <w:p>
      <w:pPr>
        <w:pStyle w:val="ListBullet"/>
        <w:spacing w:line="240" w:lineRule="auto"/>
        <w:ind w:left="720"/>
      </w:pPr>
      <w:r>
        <w:rPr>
          <w:lang w:val="hi_IN" w:bidi="hi_IN"/>
        </w:rPr>
      </w:r>
      <w:r>
        <w:rPr>
          <w:lang w:val="hi_IN" w:bidi="hi_IN"/>
        </w:rPr>
        <w:t>बाशा के परिवार के पुरुष सदस्य</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बाशा के पुरुष मित्र</w:t>
      </w:r>
    </w:p>
    <w:p>
      <w:pPr>
        <w:pStyle w:val="ListBullet"/>
        <w:spacing w:line="240" w:lineRule="auto"/>
        <w:ind w:left="720"/>
      </w:pPr>
      <w:r>
        <w:rPr>
          <w:lang w:val="hi_IN" w:bidi="hi_IN"/>
        </w:rPr>
      </w:r>
      <w:r>
        <w:rPr>
          <w:lang w:val="hi_IN" w:bidi="hi_IN"/>
        </w:rPr>
        <w:t>और इस्राएली</w:t>
      </w:r>
    </w:p>
    <w:p>
      <w:pPr/>
      <w:r>
        <w:rPr>
          <w:lang w:val="hi_IN" w:bidi="hi_IN"/>
        </w:rPr>
      </w:r>
      <w:r>
        <w:rPr>
          <w:lang w:val="hi_IN" w:bidi="hi_IN"/>
        </w:rPr>
        <w:t>समूह में, इस भाग के परिवेश के इन हिस्सों पर ध्यान दें:</w:t>
      </w:r>
    </w:p>
    <w:p>
      <w:pPr/>
      <w:r>
        <w:rPr>
          <w:lang w:val="hi_IN" w:bidi="hi_IN"/>
        </w:rPr>
      </w:r>
      <w:r>
        <w:rPr>
          <w:lang w:val="hi_IN" w:bidi="hi_IN"/>
        </w:rPr>
        <w:t>ध्यान दें कि एला की कहानी 1 राजा की पुस्तक में पहले बताई गई नादाब की कहानी से कितनी मिलती-जुलती है! अन्य लोग राजा बनने के लिए नादाब और एला, दोनों की हत्या कर देते हैं। फिर नया राजा पुराने राजा के परिवार को मार डालता है, ठीक वैसे ही जैसे यहोवा ने कहा था कि ऐसा होगा। ध्यान दें कि कहानीकार एला की कहानी को उन्हीं कुछ कथनों के साथ कैसे सुनाता है, जिनका उपयोग कहानीकार ने नादाब की कहानी में किया था। कहानीकार अन्य राजाओं की कहानियों की तरह ही मिलते-जुलते कथनों से इस कहानी की शुरुआत और अंत भी करता है।</w:t>
      </w:r>
    </w:p>
    <w:p>
      <w:pPr/>
      <w:r>
        <w:rPr>
          <w:lang w:val="hi_IN" w:bidi="hi_IN"/>
        </w:rPr>
      </w:r>
      <w:r>
        <w:rPr>
          <w:lang w:val="hi_IN" w:bidi="hi_IN"/>
        </w:rPr>
        <w:t>यहाँ रुकें और समूह में अन्य राजाओं की कहानियों के आरंभिक और अंतिम वाक्यांशों की आवश्यकतानुसार समीक्षा करें। इस ऑडियो को यहाँ रोकें।</w:t>
      </w:r>
    </w:p>
    <w:p>
      <w:pPr/>
      <w:r>
        <w:rPr>
          <w:lang w:val="hi_IN" w:bidi="hi_IN"/>
        </w:rPr>
      </w:r>
      <w:r>
        <w:rPr>
          <w:lang w:val="hi_IN" w:bidi="hi_IN"/>
        </w:rPr>
        <w:t>पहले दृश्य में, कहानीकार राजा के रूप में एला के समय का परिचय देता है। जब कहानीकार कहता है कि एला ने दो वर्ष तक शासन किया, तो उसका अर्थ है कि एला ने दो अलग-अलग वर्षों के दौरान शासन किया। एला यहूदा के राजा आसा के शासन के छब्बीसवें वर्ष में इस्राएल का राजा बनता है और यहूदा के राजा आसा के शासन के सत्ताईसवें वर्ष में उसकी मृत्यु हो जाती है। उस समय, लोग अक्सर वर्ष के कुछ हिस्से को भी पूरा वर्ष गिनते थे। एला ने निश्चित रूप से दो पूरे वर्ष से कम समय तक शासन किया होगा।</w:t>
      </w:r>
    </w:p>
    <w:p>
      <w:pPr/>
      <w:r>
        <w:rPr>
          <w:lang w:val="hi_IN" w:bidi="hi_IN"/>
        </w:rPr>
      </w:r>
      <w:r>
        <w:rPr>
          <w:lang w:val="hi_IN" w:bidi="hi_IN"/>
        </w:rPr>
        <w:t>यहाँ रुकें और समूह में इस प्रश्न पर चर्चा करें: याद रखें कि कहानीकार ने नादाब की कहानी में भी वर्ष के कुछ हिस्सों की गणना इसी तरह की थी। आपको एला के राजा के रूप में शासन करने के दो वर्षों का अनुवाद भी उसी तरह करना चाहिए, जिस तरह आपने नादाब के शासनकाल का अनुवाद किया था। इस ऑडियो को यहाँ रोकें।</w:t>
      </w:r>
    </w:p>
    <w:p>
      <w:pPr/>
      <w:r>
        <w:rPr>
          <w:lang w:val="hi_IN" w:bidi="hi_IN"/>
        </w:rPr>
      </w:r>
      <w:r>
        <w:rPr>
          <w:lang w:val="hi_IN" w:bidi="hi_IN"/>
        </w:rPr>
        <w:t>दूसरा दृश्य इस बारे में है कि जिम्री एला की हत्या कैसे करता है। जिम्री एला के रथों का प्रभारी है। जिम्री एला के विरुद्ध षड्यंत्र रचता है या उसे नुकसान पहुँचाने की योजना बनाता है। राजा के रूप में एला के दूसरे वर्ष में, वह अर्सा के घर में अर्सा के साथ होता है। अर्सा का घर इस्राएल की राजधानी तिर्सा में है। अर्सा राजा के घर का प्रभारी है।</w:t>
      </w:r>
    </w:p>
    <w:p>
      <w:pPr/>
      <w:r>
        <w:rPr>
          <w:lang w:val="hi_IN" w:bidi="hi_IN"/>
        </w:rPr>
      </w:r>
      <w:r>
        <w:rPr>
          <w:lang w:val="hi_IN" w:bidi="hi_IN"/>
        </w:rPr>
        <w:t>यहाँ रुकें और समूह में इस प्रश्न पर चर्चा करें: आपकी भाषा में उस स्थान को क्या कहते हैं जहाँ राजा रहता है और शासन करता है? आप उस व्यक्ति को क्या कहते हैं जो राजा के महल और राजा के घर के अंदर के लोगों की देखभाल करता है? इस ऑडियो को यहाँ रोकें।</w:t>
      </w:r>
    </w:p>
    <w:p>
      <w:pPr/>
      <w:r>
        <w:rPr>
          <w:lang w:val="hi_IN" w:bidi="hi_IN"/>
        </w:rPr>
      </w:r>
      <w:r>
        <w:rPr>
          <w:lang w:val="hi_IN" w:bidi="hi_IN"/>
        </w:rPr>
        <w:t>एला शराब पीकर नशे में धुत्त हो जाता है, जिससे उसके लिए अपनी रक्षा करना और भी कठिन हो जाता है। जिम्री अर्सा के घर में प्रवेश करता है, फिर एला पर वार करके उसे मार डालता है। वार करना और मार डालना एक ही बात कहने के दो तरीके हैं। इसका अर्थ है कि जिम्री ने एला को मारने के इरादे से उस पर वार किया। यह स्पष्ट नहीं है कि अर्सा को पता था या नहीं कि जिम्री ऐसा करेगा। कहानीकार बताता है कि यहूदा के राजा आसा के शासन के सत्ताईसवें वर्ष में जिम्री एला की हत्या करके उसके स्थान पर राजा बन जाता है।</w:t>
      </w:r>
    </w:p>
    <w:p>
      <w:pPr/>
      <w:r>
        <w:rPr>
          <w:lang w:val="hi_IN" w:bidi="hi_IN"/>
        </w:rPr>
      </w:r>
      <w:r>
        <w:rPr>
          <w:lang w:val="hi_IN" w:bidi="hi_IN"/>
        </w:rPr>
        <w:t>यहाँ रुकें और समूह में इस प्रश्न पर चर्चा करें: आपकी भाषा में आप यह कैसे कहेंगे कि कोई व्यक्ति दूसरे व्यक्ति को मार डालने के इरादे से उस पर वार करता है? इस ऑडियो को यहाँ रोकें।</w:t>
      </w:r>
    </w:p>
    <w:p>
      <w:pPr/>
      <w:r>
        <w:rPr>
          <w:lang w:val="hi_IN" w:bidi="hi_IN"/>
        </w:rPr>
      </w:r>
      <w:r>
        <w:rPr>
          <w:lang w:val="hi_IN" w:bidi="hi_IN"/>
        </w:rPr>
        <w:t>तीसरा दृश्य जिम्री के राजा बनने के तुरंत बाद होता है। जिम्री तुरंत बाशा के “घराने” को, अर्थात् बाशा के परिवार को, मार डालता है। कहानीकार कहता है कि जिम्री सिंहासन पर बैठते ही बाशा के परिवार को मार डालता है। यह वाक्यांश दो बातों पर जोर देता है। सबसे पहले, यह दिखाता है कि जिम्री ने अपने आप को राजा बनाने का चुनाव किया था, ठीक वैसे ही जैसे वह सिंहासन पर बैठने का चुनाव करता है। यह वाक्यांश इस बात पर भी ज़ोर देता है कि जिम्री कितनी जल्दी बाशा के परिवार को मारना शुरू कर देता है। संभवतः जिम्री बाशा के परिवार को अकेले नहीं मारता, बल्कि दूसरे पुरुषों की मदद से ऐसा करता है।</w:t>
      </w:r>
    </w:p>
    <w:p>
      <w:pPr/>
      <w:r>
        <w:rPr>
          <w:lang w:val="hi_IN" w:bidi="hi_IN"/>
        </w:rPr>
      </w:r>
      <w:r>
        <w:rPr>
          <w:lang w:val="hi_IN" w:bidi="hi_IN"/>
        </w:rPr>
        <w:t>यहाँ रुकें और समूह में इस प्रश्न पर चर्चा करें: आपकी भाषा में आप इस बात पर कैसे जोर देते हैं कि कोई घटना दूसरी घटना के तुरंत बाद होती है? इस ऑडियो को यहाँ रोकें।</w:t>
      </w:r>
    </w:p>
    <w:p>
      <w:pPr/>
      <w:r>
        <w:rPr>
          <w:lang w:val="hi_IN" w:bidi="hi_IN"/>
        </w:rPr>
      </w:r>
      <w:r>
        <w:rPr>
          <w:lang w:val="hi_IN" w:bidi="hi_IN"/>
        </w:rPr>
        <w:t>बाशा ने यारोबाम के परिवार के स्त्री और पुरुष दोनों सदस्यों को मार डाला था, लेकिन इसके विपरीत, जिम्री बाशा के परिवार के केवल पुरुष सदस्यों और कुटुम्बियों को मारता है। ये कुटुम्बी छुड़ाने वाले रिश्तेदार हैं। कुटुम्बियों के लिए एक और शब्द है। उस समय, लोग अपेक्षा करते थे कि यदि परिवार का कोई सदस्य अपनी जमीन बेच देता था, तो उसके कुटुम्बी उस जमीन को वापस खरीदकर छुड़ा लें। लोग यह भी अपेक्षा करते थे कि कोई रिश्तेदार, अर्थात् “कुटुम्बी छुड़ानेवाला”, परिवार के किसी सदस्य की हत्या करने वाले व्यक्ति से बदला ले। यही कारण है कि जिम्री इन कुटुम्बियों को मार डालता है, ताकि वे जिम्री को न मारें। जिम्री उन सभी पुरुषों को भी मार डालता है जो बाशा के परिवार के मित्र हैं।</w:t>
      </w:r>
    </w:p>
    <w:p>
      <w:pPr/>
      <w:r>
        <w:rPr>
          <w:lang w:val="hi_IN" w:bidi="hi_IN"/>
        </w:rPr>
      </w:r>
      <w:r>
        <w:rPr>
          <w:lang w:val="hi_IN" w:bidi="hi_IN"/>
        </w:rPr>
        <w:t>यहाँ रुकें और समूह में चर्चा करें कि आप उन कुटुम्बियों को क्या कहना चाहेंगे जो अपने किसी संबंधी की सहायता करते हैं या उसकी हत्या होने पर हत्यारे से बदला लेते हैं। इस ऑडियो को यहाँ रोकें।</w:t>
      </w:r>
    </w:p>
    <w:p>
      <w:pPr/>
      <w:r>
        <w:rPr>
          <w:lang w:val="hi_IN" w:bidi="hi_IN"/>
        </w:rPr>
      </w:r>
      <w:r>
        <w:rPr>
          <w:lang w:val="hi_IN" w:bidi="hi_IN"/>
        </w:rPr>
        <w:t>यहोवा ने नबी येहू को बाशा के साथ ऐसा होने के बारे में एक “वचन” या संदेश दिया था, और ठीक वैसा ही हुआ जैसा यहोवा ने कहा था। बाशा और एला ने जिस तरह व्यवहार किया था, उससे यहोवा क्रोधित हो गया था। कहानीकार हमें याद दिलाता है कि यहोवा इस्राएल का परमेश्वर है, जिसकी उपासना इस्राएलियों को बाशा और एला के राजाओं के रूप में शासन करने के समय करनी चाहिए थी। लेकिन इसके बजाय, बाशा और एला ने इस्राएलियों को मूर्तियों या झूठे देवताओं की प्रतिमाओं की उपासना करने के लिए अगुवाई की। ये मूर्तियाँ व्यर्थ हैं, क्योंकि ये कुछ भी नहीं कर सकतीं और न ही इस्राएलियों की सहायता कर सकती हैं।</w:t>
      </w:r>
    </w:p>
    <w:p>
      <w:pPr/>
      <w:r>
        <w:rPr>
          <w:lang w:val="hi_IN" w:bidi="hi_IN"/>
        </w:rPr>
      </w:r>
      <w:r>
        <w:rPr>
          <w:lang w:val="hi_IN" w:bidi="hi_IN"/>
        </w:rPr>
        <w:t>चौथे दृश्य में, कहानीकार फिर से एला की कहानी को समाप्त करने के लिए उसी औपचारिक भाषा का उपयोग करता है जिसका उपयोग उसने नादाब की कहानी के लिए किया था। कहानीकार ने अभी-अभी एला की कहानी के कुछ हिस्से यहाँ शामिल किए हैं, लेकिन एला ने राजा के रूप में जो कुछ भी किया, वह एक दूसरी पुस्तक में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राजाओं 16:8–14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आसा, यहूदा का राजा</w:t>
      </w:r>
    </w:p>
    <w:p>
      <w:pPr>
        <w:pStyle w:val="ListBullet"/>
        <w:spacing w:line="240" w:lineRule="auto"/>
        <w:ind w:left="720"/>
      </w:pPr>
      <w:r>
        <w:rPr>
          <w:lang w:val="hi_IN" w:bidi="hi_IN"/>
        </w:rPr>
      </w:r>
      <w:r>
        <w:rPr>
          <w:lang w:val="hi_IN" w:bidi="hi_IN"/>
        </w:rPr>
        <w:t>बाशा का पुत्र एला</w:t>
      </w:r>
    </w:p>
    <w:p>
      <w:pPr>
        <w:pStyle w:val="ListBullet"/>
        <w:spacing w:line="240" w:lineRule="auto"/>
        <w:ind w:left="720"/>
      </w:pPr>
      <w:r>
        <w:rPr>
          <w:lang w:val="hi_IN" w:bidi="hi_IN"/>
        </w:rPr>
      </w:r>
      <w:r>
        <w:rPr>
          <w:lang w:val="hi_IN" w:bidi="hi_IN"/>
        </w:rPr>
        <w:t>जिम्री</w:t>
      </w:r>
    </w:p>
    <w:p>
      <w:pPr>
        <w:pStyle w:val="ListBullet"/>
        <w:spacing w:line="240" w:lineRule="auto"/>
        <w:ind w:left="720"/>
      </w:pPr>
      <w:r>
        <w:rPr>
          <w:lang w:val="hi_IN" w:bidi="hi_IN"/>
        </w:rPr>
      </w:r>
      <w:r>
        <w:rPr>
          <w:lang w:val="hi_IN" w:bidi="hi_IN"/>
        </w:rPr>
        <w:t>अर्सा</w:t>
      </w:r>
    </w:p>
    <w:p>
      <w:pPr>
        <w:pStyle w:val="ListBullet"/>
        <w:spacing w:line="240" w:lineRule="auto"/>
        <w:ind w:left="720"/>
      </w:pPr>
      <w:r>
        <w:rPr>
          <w:lang w:val="hi_IN" w:bidi="hi_IN"/>
        </w:rPr>
      </w:r>
      <w:r>
        <w:rPr>
          <w:lang w:val="hi_IN" w:bidi="hi_IN"/>
        </w:rPr>
        <w:t>बाशा</w:t>
      </w:r>
    </w:p>
    <w:p>
      <w:pPr>
        <w:pStyle w:val="ListBullet"/>
        <w:spacing w:line="240" w:lineRule="auto"/>
        <w:ind w:left="720"/>
      </w:pPr>
      <w:r>
        <w:rPr>
          <w:lang w:val="hi_IN" w:bidi="hi_IN"/>
        </w:rPr>
      </w:r>
      <w:r>
        <w:rPr>
          <w:lang w:val="hi_IN" w:bidi="hi_IN"/>
        </w:rPr>
        <w:t>बाशा के परिवार के पुरुष सदस्य</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बाशा के पुरुष मित्र</w:t>
      </w:r>
    </w:p>
    <w:p>
      <w:pPr>
        <w:pStyle w:val="ListBullet"/>
        <w:spacing w:line="240" w:lineRule="auto"/>
        <w:ind w:left="720"/>
      </w:pPr>
      <w:r>
        <w:rPr>
          <w:lang w:val="hi_IN" w:bidi="hi_IN"/>
        </w:rPr>
      </w:r>
      <w:r>
        <w:rPr>
          <w:lang w:val="hi_IN" w:bidi="hi_IN"/>
        </w:rPr>
        <w:t>और इस्राएली</w:t>
      </w:r>
    </w:p>
    <w:p>
      <w:pPr/>
      <w:r>
        <w:rPr>
          <w:lang w:val="hi_IN" w:bidi="hi_IN"/>
        </w:rPr>
      </w:r>
      <w:r>
        <w:rPr>
          <w:lang w:val="hi_IN" w:bidi="hi_IN"/>
        </w:rPr>
        <w:t>एक समूह के रूप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छोड़ें। इस भाग के हर हिस्से को याद करने में एक-दूसरे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जब आसा को यहूदा का राजा बने लगभग 26 वर्ष हो चुके थे, तब बाशा का पुत्र एला इस्राएल का राजा बना। एला ने दो वर्षों तक राजधानी तिर्सा में शासन किया। जिम्री एला की सेनाओं के अधिकारियों में से एक था जो एला की रथों का आधा हिस्सा संचालित करता था। जिम्री ने एला को मारने की गुप्त योजनाएँ बनाईं। उस समय एला तिर्सा में अर्सा के घर में था। अर्सा एला के महल का प्रभारी था। एला ने बहुत शराब पी ली थी। जिम्री अर्सा के घर में गया और एला पर ऐसा वार किया कि वह गिर पड़ा और मर गया। फिर एला के बजाय जिम्री इस्राएल का राजा बना। उस समय, आसा लगभग 27 वर्षों से यहूदा में राजा था।</w:t>
      </w:r>
    </w:p>
    <w:p>
      <w:pPr/>
      <w:r>
        <w:rPr>
          <w:lang w:val="hi_IN" w:bidi="hi_IN"/>
        </w:rPr>
      </w:r>
      <w:r>
        <w:rPr>
          <w:lang w:val="hi_IN" w:bidi="hi_IN"/>
        </w:rPr>
        <w:t>नाटक को रोकें। अर्सा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राजा पसंद है और राजा के साथ समय बिताना चाहता हूँ। हम मेरे घर पर आराम करेंगे और साथ में शराब पीएँगे; या</w:t>
      </w:r>
    </w:p>
    <w:p>
      <w:pPr>
        <w:pStyle w:val="ListBullet"/>
        <w:spacing w:line="240" w:lineRule="auto"/>
        <w:ind w:left="720"/>
      </w:pPr>
      <w:r>
        <w:rPr>
          <w:lang w:val="hi_IN" w:bidi="hi_IN"/>
        </w:rPr>
      </w:r>
      <w:r>
        <w:rPr>
          <w:lang w:val="hi_IN" w:bidi="hi_IN"/>
        </w:rPr>
        <w:t>जब जिम्री ने अंदर आकर राजा को मार डाला, तो मैं बहुत आश्चर्यचकित था; या</w:t>
      </w:r>
    </w:p>
    <w:p>
      <w:pPr>
        <w:pStyle w:val="ListBullet"/>
        <w:spacing w:line="240" w:lineRule="auto"/>
        <w:ind w:left="720"/>
      </w:pPr>
      <w:r>
        <w:rPr>
          <w:lang w:val="hi_IN" w:bidi="hi_IN"/>
        </w:rPr>
      </w:r>
      <w:r>
        <w:rPr>
          <w:lang w:val="hi_IN" w:bidi="hi_IN"/>
        </w:rPr>
        <w:t>मुझे डर है कि यदि मैं जिम्री की सहायता न करूँ, तो वह मुझे भी मार डालेगा।</w:t>
      </w:r>
    </w:p>
    <w:p>
      <w:pPr/>
      <w:r>
        <w:rPr>
          <w:lang w:val="hi_IN" w:bidi="hi_IN"/>
        </w:rPr>
      </w:r>
      <w:r>
        <w:rPr>
          <w:lang w:val="hi_IN" w:bidi="hi_IN"/>
        </w:rPr>
        <w:t>एला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चूँकि मैं राजा हूँ, इसलिए मैं आराम कर सकता हूँ और जो कुछ करना चाहता हूँ, कर सकता हूँ। मैं शराब पीना चाहता हूँ और अपने मित्रों से मिलना चाहता हूँ; या</w:t>
      </w:r>
    </w:p>
    <w:p>
      <w:pPr>
        <w:pStyle w:val="ListBullet"/>
        <w:spacing w:line="240" w:lineRule="auto"/>
        <w:ind w:left="720"/>
      </w:pPr>
      <w:r>
        <w:rPr>
          <w:lang w:val="hi_IN" w:bidi="hi_IN"/>
        </w:rPr>
      </w:r>
      <w:r>
        <w:rPr>
          <w:lang w:val="hi_IN" w:bidi="hi_IN"/>
        </w:rPr>
        <w:t>मैं अपनी सेना या अपने सेनापतियों के बारे में चिंतित नहीं हूँ। मेरे लोग निश्चित रूप से मेरी आज्ञा मानेंगे।</w:t>
      </w:r>
    </w:p>
    <w:p>
      <w:pPr/>
      <w:r>
        <w:rPr>
          <w:lang w:val="hi_IN" w:bidi="hi_IN"/>
        </w:rPr>
      </w:r>
      <w:r>
        <w:rPr>
          <w:lang w:val="hi_IN" w:bidi="hi_IN"/>
        </w:rPr>
        <w:t>अभिनय को जारी रखें।</w:t>
      </w:r>
    </w:p>
    <w:p>
      <w:pPr/>
      <w:r>
        <w:rPr>
          <w:lang w:val="hi_IN" w:bidi="hi_IN"/>
        </w:rPr>
      </w:r>
      <w:r>
        <w:rPr>
          <w:lang w:val="hi_IN" w:bidi="hi_IN"/>
        </w:rPr>
        <w:t>जैसे ही जिम्री ने शासन करना शुरू किया और सिंहासन पर बैठा, उसने बाशा के परिवार के सभी लोगों को मार डाला। जिम्री ने किसी भी पुरुष कुटुम्बियों या मित्र को जीवित नहीं छोड़ा। इसलिए जिम्री ने बाशा के पूरे परिवार को नष्ट कर दिया। यह सब ठीक वैसे ही हुआ जैसे यहोवा ने भविष्यद्वक्ता येहू से कहा था।</w:t>
      </w:r>
    </w:p>
    <w:p>
      <w:pPr/>
      <w:r>
        <w:rPr>
          <w:lang w:val="hi_IN" w:bidi="hi_IN"/>
        </w:rPr>
      </w:r>
      <w:r>
        <w:rPr>
          <w:lang w:val="hi_IN" w:bidi="hi_IN"/>
        </w:rPr>
        <w:t>नाटक को रोकें। जिम्री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बहुत खुशी है कि मेरी योजना सफल हुई; या</w:t>
      </w:r>
    </w:p>
    <w:p>
      <w:pPr>
        <w:pStyle w:val="ListBullet"/>
        <w:spacing w:line="240" w:lineRule="auto"/>
        <w:ind w:left="720"/>
      </w:pPr>
      <w:r>
        <w:rPr>
          <w:lang w:val="hi_IN" w:bidi="hi_IN"/>
        </w:rPr>
      </w:r>
      <w:r>
        <w:rPr>
          <w:lang w:val="hi_IN" w:bidi="hi_IN"/>
        </w:rPr>
        <w:t>मुझे चिंता है कि बाशा के परिवार के लोगों में से एक मुझ पर आक्रमण कर सकता है और मेरे स्थान पर राजा बन सकता है। मैं बाशा के परिवार को मार डालूँगा ताकि कोई भी ऐसा करने का प्रयास न करे; या</w:t>
      </w:r>
    </w:p>
    <w:p>
      <w:pPr>
        <w:pStyle w:val="ListBullet"/>
        <w:spacing w:line="240" w:lineRule="auto"/>
        <w:ind w:left="720"/>
      </w:pPr>
      <w:r>
        <w:rPr>
          <w:lang w:val="hi_IN" w:bidi="hi_IN"/>
        </w:rPr>
      </w:r>
      <w:r>
        <w:rPr>
          <w:lang w:val="hi_IN" w:bidi="hi_IN"/>
        </w:rPr>
        <w:t>मैंने सुना है कि राजा बाशा को यह संदेश मिला है कि बाशा का पूरा परिवार मर जाएगा। मुझे एला और बाशा के परिवार को मार डालना चाहिए, क्योंकि बाशा के पुत्र एला को वैसे भी मरना ही है।</w:t>
      </w:r>
    </w:p>
    <w:p>
      <w:pPr/>
      <w:r>
        <w:rPr>
          <w:lang w:val="hi_IN" w:bidi="hi_IN"/>
        </w:rPr>
      </w:r>
      <w:r>
        <w:rPr>
          <w:lang w:val="hi_IN" w:bidi="hi_IN"/>
        </w:rPr>
        <w:t>अभिनय को जारी रखें।</w:t>
      </w:r>
    </w:p>
    <w:p>
      <w:pPr/>
      <w:r>
        <w:rPr>
          <w:lang w:val="hi_IN" w:bidi="hi_IN"/>
        </w:rPr>
      </w:r>
      <w:r>
        <w:rPr>
          <w:lang w:val="hi_IN" w:bidi="hi_IN"/>
        </w:rPr>
        <w:t>यहोवा ने ऐसा इसलिए कहा था, क्योंकि बाशा और उसके पुत्र एला ने कई तरह से पाप किए थे। बाशा और एला ने इस्राएलियों को पाप करने के लिए प्रेरित किया। बाशा, एला और इस्राएलियों ने बेकार की मूर्तियों की आराधना की और इस तरह इस्राएल के परमेश्वर यहोवा को बहुत क्रोधित कर दिया। एला के राजा होने के समय जो अन्य बातें हुई थीं, और उसने जो कुछ भी किया, वह उस पुस्तक में हैं जिसमें इस्राएल के राजाओं का इतिहास है।</w:t>
      </w:r>
    </w:p>
    <w:p>
      <w:pPr/>
      <w:r>
        <w:rPr>
          <w:lang w:val="hi_IN" w:bidi="hi_IN"/>
        </w:rPr>
      </w:r>
      <w:r>
        <w:rPr>
          <w:lang w:val="hi_IN" w:bidi="hi_IN"/>
        </w:rPr>
        <w:t>नाटक को रोकें। यहोवा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दुख है कि इस्राएली लगातार पाप कर रहे हैं; या</w:t>
      </w:r>
    </w:p>
    <w:p>
      <w:pPr>
        <w:pStyle w:val="ListBullet"/>
        <w:spacing w:line="240" w:lineRule="auto"/>
        <w:ind w:left="720"/>
      </w:pPr>
      <w:r>
        <w:rPr>
          <w:lang w:val="hi_IN" w:bidi="hi_IN"/>
        </w:rPr>
      </w:r>
      <w:r>
        <w:rPr>
          <w:lang w:val="hi_IN" w:bidi="hi_IN"/>
        </w:rPr>
        <w:t>मुझे क्रोध है कि राजा इस्राएलियों को पाप करने की ओर लगातार ले जाते हैं। जब राजा ऐसी मूर्तियों की उपासना करते हैं जो उनकी सहायता नहीं कर सकतीं, तो वे इस्राएलियों और स्वयं को नुकसान पहुँचाते हैं; या</w:t>
      </w:r>
    </w:p>
    <w:p>
      <w:pPr>
        <w:pStyle w:val="ListBullet"/>
        <w:spacing w:line="240" w:lineRule="auto"/>
        <w:ind w:left="720"/>
      </w:pPr>
      <w:r>
        <w:rPr>
          <w:lang w:val="hi_IN" w:bidi="hi_IN"/>
        </w:rPr>
      </w:r>
      <w:r>
        <w:rPr>
          <w:lang w:val="hi_IN" w:bidi="hi_IN"/>
        </w:rPr>
        <w:t>मैं इस्राएलियों से प्रेम करता हूँ और उन्हें मेरी आज्ञा मानने के और अधिक अवसर देता रहूँगा। हालाँकि, जब इस्राएली पाप करेंगे, तो मैं उन्हें दण्ड दूँगा।</w:t>
      </w:r>
    </w:p>
    <w:p>
      <w:pPr/>
      <w:r>
        <w:rPr>
          <w:lang w:val="hi_IN" w:bidi="hi_IN"/>
        </w:rPr>
      </w:r>
      <w:r>
        <w:rPr>
          <w:lang w:val="hi_IN" w:bidi="hi_IN"/>
        </w:rPr>
        <w:t>आसा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इस्राएल के राजाओं के बारे में सुनता हूँ। मैं देख सकता हूँ कि राजा कैसे यहोवा की आज्ञा नहीं मानते, और यहोवा उन्हें दण्ड देता है। मुझे वास्तव में यहोवा का सम्मान करना और उसकी आज्ञा मानना जारी रखना चाहिए; या</w:t>
      </w:r>
    </w:p>
    <w:p>
      <w:pPr>
        <w:pStyle w:val="ListBullet"/>
        <w:spacing w:line="240" w:lineRule="auto"/>
        <w:ind w:left="720"/>
      </w:pPr>
      <w:r>
        <w:rPr>
          <w:lang w:val="hi_IN" w:bidi="hi_IN"/>
        </w:rPr>
      </w:r>
      <w:r>
        <w:rPr>
          <w:lang w:val="hi_IN" w:bidi="hi_IN"/>
        </w:rPr>
        <w:t>मुझे उत्तरी राज्य के इस्राएलियों के लिए दुःख होता है। उन लोगों की अगुवाई करने के लिए उनके पास अच्छे राजा नहीं हैं; या</w:t>
      </w:r>
    </w:p>
    <w:p>
      <w:pPr>
        <w:pStyle w:val="ListBullet"/>
        <w:spacing w:line="240" w:lineRule="auto"/>
        <w:ind w:left="720"/>
      </w:pPr>
      <w:r>
        <w:rPr>
          <w:lang w:val="hi_IN" w:bidi="hi_IN"/>
        </w:rPr>
      </w:r>
      <w:r>
        <w:rPr>
          <w:lang w:val="hi_IN" w:bidi="hi_IN"/>
        </w:rPr>
        <w:t>जब मैं बुरे राजाओं को इस्राएल पर शासन करते हुए देखता हूँ, तो मैं घबरा जाता हूँ। मुझे चिंता है कि वे राजा हमारे साथ शान्ति से रहने के बजाय हम पर हमला कर सकते हैं।</w:t>
      </w:r>
      <w:r>
        <w:rPr>
          <w:lang w:val="hi_IN" w:bidi="hi_IN"/>
        </w:rPr>
      </w:r>
    </w:p>
    <w:p>
      <w:pPr>
        <w:pStyle w:val="Heading3"/>
      </w:pPr>
      <w:r>
        <w:rPr>
          <w:lang w:val="hi_IN" w:bidi="hi_IN"/>
        </w:rPr>
        <w:t>आवश्यक जानकारी</w:t>
      </w:r>
    </w:p>
    <w:p>
      <w:pPr/>
      <w:r>
        <w:rPr>
          <w:lang w:val="hi_IN" w:bidi="hi_IN"/>
        </w:rPr>
      </w:r>
      <w:r>
        <w:rPr>
          <w:lang w:val="hi_IN" w:bidi="hi_IN"/>
        </w:rPr>
        <w:t>1 राजाओं 16:8–14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एला इस्राएल का </w:t>
      </w:r>
      <w:r>
        <w:rPr>
          <w:b/>
          <w:lang w:val="hi_IN" w:bidi="hi_IN"/>
        </w:rPr>
        <w:t>राजा</w:t>
      </w:r>
      <w:r>
        <w:rPr>
          <w:lang w:val="hi_IN" w:bidi="hi_IN"/>
        </w:rPr>
        <w:t xml:space="preserve"> बनता है। राजा के बारे में अधिक जानकारी के लिए, मुख्य शब्दावली देखें। राजा के लिए उसी शब्द या वाक्यांश का उपयोग करें जिसका उपयोग आपने पिछले भागों में किया था। </w:t>
      </w:r>
    </w:p>
    <w:p>
      <w:pPr/>
      <w:r>
        <w:rPr>
          <w:lang w:val="hi_IN" w:bidi="hi_IN"/>
        </w:rPr>
      </w:r>
      <w:r>
        <w:rPr>
          <w:lang w:val="hi_IN" w:bidi="hi_IN"/>
        </w:rPr>
        <w:t xml:space="preserve">यहाँ, </w:t>
      </w:r>
      <w:r>
        <w:rPr>
          <w:b/>
          <w:lang w:val="hi_IN" w:bidi="hi_IN"/>
        </w:rPr>
        <w:t>इस्राएल</w:t>
      </w:r>
      <w:r>
        <w:rPr>
          <w:lang w:val="hi_IN" w:bidi="hi_IN"/>
        </w:rPr>
        <w:t xml:space="preserve"> का अर्थ उत्तरी राज्य है। इस्राएल के बारे में अधिक जानकारी के लिए, मुख्य शब्दावली देखें। इस्राएल के लिए उसी शब्द या वाक्यांश का प्रयोग करें जिसका प्रयोग आपने पिछले भागों में किया है। </w:t>
      </w:r>
    </w:p>
    <w:p>
      <w:pPr/>
      <w:r>
        <w:rPr>
          <w:lang w:val="hi_IN" w:bidi="hi_IN"/>
        </w:rPr>
      </w:r>
      <w:r>
        <w:rPr>
          <w:lang w:val="hi_IN" w:bidi="hi_IN"/>
        </w:rPr>
        <w:t xml:space="preserve">आसा </w:t>
      </w:r>
      <w:r>
        <w:rPr>
          <w:b/>
          <w:lang w:val="hi_IN" w:bidi="hi_IN"/>
        </w:rPr>
        <w:t>यहूदा</w:t>
      </w:r>
      <w:r>
        <w:rPr>
          <w:lang w:val="hi_IN" w:bidi="hi_IN"/>
        </w:rPr>
        <w:t xml:space="preserve"> का राजा है, जबकि एला इस्राएल में शासन करता है। यहूदा दक्षिणी राज्य है। यहूदा के लिए उसी शब्द या वाक्यांश का उपयोग करें जिसका उपयोग आपने पिछले भागों में किया था।</w:t>
      </w:r>
    </w:p>
    <w:p>
      <w:pPr/>
      <w:r>
        <w:rPr>
          <w:lang w:val="hi_IN" w:bidi="hi_IN"/>
        </w:rPr>
      </w:r>
      <w:r>
        <w:rPr>
          <w:lang w:val="hi_IN" w:bidi="hi_IN"/>
        </w:rPr>
        <w:t xml:space="preserve">जिम्री एला का </w:t>
      </w:r>
      <w:r>
        <w:rPr>
          <w:b/>
          <w:lang w:val="hi_IN" w:bidi="hi_IN"/>
        </w:rPr>
        <w:t>सेवक</w:t>
      </w:r>
      <w:r>
        <w:rPr>
          <w:lang w:val="hi_IN" w:bidi="hi_IN"/>
        </w:rPr>
        <w:t xml:space="preserve"> या अधिकारी है जो आधे रथों का प्रभारी है। सेवक वह व्यक्ति होता है जो किसी दूसरे के लिए काम करता है। यहाँ, कहानीकार एक अधिकारी या सैन्य अगुवे के अर्थ के लिए सेवक शब्द का उपयोग करता है। उस सेवक के लिए उसी शब्द या वाक्यांश का उपयोग करें जो वास्तव में एक अधिकारी है, जिसका उपयोग आपने पिछले भागों में किया था। यदि आप सेवक के लिए शब्द का उपयोग करते हैं, तो आप सेवक शब्द के बारे में अधिक जानकारी के लिए मुख्य शब्दावली देख सकते हैं।</w:t>
      </w:r>
    </w:p>
    <w:p>
      <w:pPr/>
      <w:r>
        <w:rPr>
          <w:lang w:val="hi_IN" w:bidi="hi_IN"/>
        </w:rPr>
      </w:r>
      <w:r>
        <w:rPr>
          <w:b/>
          <w:lang w:val="hi_IN" w:bidi="hi_IN"/>
        </w:rPr>
        <w:t>रथ</w:t>
      </w:r>
      <w:r>
        <w:rPr>
          <w:lang w:val="hi_IN" w:bidi="hi_IN"/>
        </w:rPr>
        <w:t xml:space="preserve"> दो पहियों वाले गाड़ी जैसे वाहन होते थे। घोड़े रथों को खींचते थे, और दो आदमी, एक चलानेवाला और एक योद्धा, युद्ध में रथ पर सवार होकर जाते थे। योद्धा रथ पर खड़े होकर दुश्मन से लड़ता था। रथ के लिए उसी शब्द या वाक्यांश का प्रयोग करें जो आपने पिछले भागों में किया था।</w:t>
      </w:r>
    </w:p>
    <w:p>
      <w:pPr/>
      <w:r>
        <w:rPr>
          <w:lang w:val="hi_IN" w:bidi="hi_IN"/>
        </w:rPr>
      </w:r>
      <w:r>
        <w:rPr>
          <w:lang w:val="hi_IN" w:bidi="hi_IN"/>
        </w:rPr>
        <w:t xml:space="preserve">अर्सा एला के </w:t>
      </w:r>
      <w:r>
        <w:rPr>
          <w:b/>
          <w:lang w:val="hi_IN" w:bidi="hi_IN"/>
        </w:rPr>
        <w:t>महल</w:t>
      </w:r>
      <w:r>
        <w:rPr>
          <w:lang w:val="hi_IN" w:bidi="hi_IN"/>
        </w:rPr>
        <w:t xml:space="preserve"> का प्रभारी था, जो वह विशेष स्थान है जहाँ एक राजा रहता था। महल के लिए उसी शब्द या वाक्यांश का उपयोग करें जिसका उपयोग आपने पिछले भागों में किया है।</w:t>
      </w:r>
    </w:p>
    <w:p>
      <w:pPr/>
      <w:r>
        <w:rPr>
          <w:lang w:val="hi_IN" w:bidi="hi_IN"/>
        </w:rPr>
      </w:r>
      <w:r>
        <w:rPr>
          <w:lang w:val="hi_IN" w:bidi="hi_IN"/>
        </w:rPr>
        <w:t xml:space="preserve">जिम्री </w:t>
      </w:r>
      <w:r>
        <w:rPr>
          <w:b/>
          <w:lang w:val="hi_IN" w:bidi="hi_IN"/>
        </w:rPr>
        <w:t>सिंहासन</w:t>
      </w:r>
      <w:r>
        <w:rPr>
          <w:lang w:val="hi_IN" w:bidi="hi_IN"/>
        </w:rPr>
        <w:t xml:space="preserve"> पर बैठता है। सिंहासन एक विशेष आसन है जहाँ राजा बैठता है। लोग अक्सर इस विशेष आसन को बहुमूल्य सामग्रियों से बनाते थे और आसन को सजाते थे। केवल एक राजा सिंहासन पर बैठ सकता था। सिंहासन के लिए उसी शब्द या वाक्यांश का उपयोग करें जिसका उपयोग आपने पिछले भागों में किया था।</w:t>
      </w:r>
    </w:p>
    <w:p>
      <w:pPr/>
      <w:r>
        <w:rPr>
          <w:lang w:val="hi_IN" w:bidi="hi_IN"/>
        </w:rPr>
      </w:r>
      <w:r>
        <w:rPr>
          <w:lang w:val="hi_IN" w:bidi="hi_IN"/>
        </w:rPr>
        <w:t xml:space="preserve">जिम्री बाशा के </w:t>
      </w:r>
      <w:r>
        <w:rPr>
          <w:b/>
          <w:lang w:val="hi_IN" w:bidi="hi_IN"/>
        </w:rPr>
        <w:t>घर</w:t>
      </w:r>
      <w:r>
        <w:rPr>
          <w:lang w:val="hi_IN" w:bidi="hi_IN"/>
        </w:rPr>
        <w:t xml:space="preserve"> के सभी लोगों को मार डालता है। बाशा का घर किसी इमारत को नहीं, बल्कि उन लोगों को दर्शाता है जो बाशा के परिवार के हैं। याद रखें कि यहाँ इसका अर्थ केवल बाशा के परिवार के पुरुष सदस्य है। घर के बारे में अधिक जानकारी के लिए, मुख्य शब्दावली में "घराना" देखें। घर के लिए उसी शब्द या वाक्यांश का उपयोग करें जिसका उपयोग आपने पिछले भागों में किया था।</w:t>
      </w:r>
    </w:p>
    <w:p>
      <w:pPr/>
      <w:r>
        <w:rPr>
          <w:lang w:val="hi_IN" w:bidi="hi_IN"/>
        </w:rPr>
      </w:r>
      <w:r>
        <w:rPr>
          <w:lang w:val="hi_IN" w:bidi="hi_IN"/>
        </w:rPr>
        <w:t>जिम्री बाशा के पुरुष रिश्तेदारों और मित्रों को मार डालता है। कहानीकार रिश्तेदारों के लिए एक ऐसे शब्द का प्रयोग करता है, जिसका वास्तविक अर्थ कुटुम्बी छुड़ानेवाला होता है। उस समय, लोग अपेक्षा करते थे कि यदि परिवार का कोई सदस्य अपनी जमीन बेच देता था, तो उसके कुटुम्बी उस जमीन को वापस खरीदकर छुड़ा लें। लोग यह भी अपेक्षा करते थे कि कोई रिश्तेदार, अर्थात् “कुटुम्बी छुड़ानेवाला”, परिवार के किसी सदस्य की हत्या करने वाले व्यक्ति से बदला ले। जिम्री इन “कुटुम्बी छुड़ानेवालों” को मार डालना चाहता है, ताकि उनमें से कोई भी जिम्री को न मार सके!</w:t>
      </w:r>
    </w:p>
    <w:p>
      <w:pPr/>
      <w:r>
        <w:rPr>
          <w:lang w:val="hi_IN" w:bidi="hi_IN"/>
        </w:rPr>
      </w:r>
      <w:r>
        <w:rPr>
          <w:lang w:val="hi_IN" w:bidi="hi_IN"/>
        </w:rPr>
        <w:t>यहाँ रुकें और समूह में चर्चा करें कि आप इन रिश्तेदारों को क्या कहेंगे जो वास्तव में एला की मृत्यु के “</w:t>
      </w:r>
      <w:r>
        <w:rPr>
          <w:b/>
          <w:lang w:val="hi_IN" w:bidi="hi_IN"/>
        </w:rPr>
        <w:t>छुड़ानेवाले</w:t>
      </w:r>
      <w:r>
        <w:rPr>
          <w:lang w:val="hi_IN" w:bidi="hi_IN"/>
        </w:rPr>
        <w:t>” या “बदला लेने वाले” हैं। किसी चीज़ को छुड़ाने के इस विचार के बारे में अधिक जानकारी के लिए, मुख्य शब्दावली में “छुड़ाना” देखें। इस ऑडियो को यहाँ रोकें।</w:t>
      </w:r>
    </w:p>
    <w:p>
      <w:pPr/>
      <w:r>
        <w:rPr>
          <w:lang w:val="hi_IN" w:bidi="hi_IN"/>
        </w:rPr>
      </w:r>
      <w:r>
        <w:rPr>
          <w:lang w:val="hi_IN" w:bidi="hi_IN"/>
        </w:rPr>
        <w:t xml:space="preserve">भविष्यद्वक्ता येहू को </w:t>
      </w:r>
      <w:r>
        <w:rPr>
          <w:b/>
          <w:lang w:val="hi_IN" w:bidi="hi_IN"/>
        </w:rPr>
        <w:t>यहोवा की ओर से यह वचन</w:t>
      </w:r>
      <w:r>
        <w:rPr>
          <w:lang w:val="hi_IN" w:bidi="hi_IN"/>
        </w:rPr>
        <w:t xml:space="preserve"> मिला कि बाशा के परिवार के साथ क्या होगा। यहोवा के वचन का अर्थ है वह क्या कहता है। यहोवा के वचन के बारे में अधिक जानकारी के लिए, मुख्य शब्दावली में "वचन" देखें। "यहोवा के वचन" के लिए उसी शब्द या वाक्यांश का उपयोग करें जिसका उपयोग आपने पिछले भागों में किया था।</w:t>
      </w:r>
    </w:p>
    <w:p>
      <w:pPr/>
      <w:r>
        <w:rPr>
          <w:lang w:val="hi_IN" w:bidi="hi_IN"/>
        </w:rPr>
      </w:r>
      <w:r>
        <w:rPr>
          <w:b/>
          <w:lang w:val="hi_IN" w:bidi="hi_IN"/>
        </w:rPr>
        <w:t>यहोवा</w:t>
      </w:r>
      <w:r>
        <w:rPr>
          <w:lang w:val="hi_IN" w:bidi="hi_IN"/>
        </w:rPr>
        <w:t xml:space="preserve"> नाम परमेश्वर का एक बहुत ही व्यक्तिगत नाम है जो उस घनिष्ठ संबंध को दिखाता है जो परमेश्वर के इस्राएल के लोगों के साथ था। यहोवा के बारे में अधिक जानकारी के लिए, मुख्य शब्दावली देखें। यहोवा के लिए उसी शब्द या वाक्यांश का प्रयोग करें जो आपने पिछले भागों में प्रयोग किया है। </w:t>
      </w:r>
    </w:p>
    <w:p>
      <w:pPr/>
      <w:r>
        <w:rPr>
          <w:lang w:val="hi_IN" w:bidi="hi_IN"/>
        </w:rPr>
      </w:r>
      <w:r>
        <w:rPr>
          <w:lang w:val="hi_IN" w:bidi="hi_IN"/>
        </w:rPr>
        <w:t xml:space="preserve">येहू यहोवा का </w:t>
      </w:r>
      <w:r>
        <w:rPr>
          <w:b/>
          <w:lang w:val="hi_IN" w:bidi="hi_IN"/>
        </w:rPr>
        <w:t>भविष्यद्वक्ता</w:t>
      </w:r>
      <w:r>
        <w:rPr>
          <w:lang w:val="hi_IN" w:bidi="hi_IN"/>
        </w:rPr>
        <w:t xml:space="preserve"> है। भविष्यद्वक्ता वह होता है जो परमेश्वर की ओर से लोगों को सन्देश देता है। भविष्यद्वक्ता के बारे में अधिक जानकारी के लिए मुख्य शब्दावली देखें। भविष्यद्वक्ता के लिए उसी शब्द या वाक्यांश का उपयोग करें जो आपने पिछले भागों में उपयोग किया है। </w:t>
      </w:r>
    </w:p>
    <w:p>
      <w:pPr/>
      <w:r>
        <w:rPr>
          <w:lang w:val="hi_IN" w:bidi="hi_IN"/>
        </w:rPr>
      </w:r>
      <w:r>
        <w:rPr>
          <w:lang w:val="hi_IN" w:bidi="hi_IN"/>
        </w:rPr>
        <w:t xml:space="preserve">बाशा और एला ने </w:t>
      </w:r>
      <w:r>
        <w:rPr>
          <w:b/>
          <w:lang w:val="hi_IN" w:bidi="hi_IN"/>
        </w:rPr>
        <w:t>पाप किया</w:t>
      </w:r>
      <w:r>
        <w:rPr>
          <w:lang w:val="hi_IN" w:bidi="hi_IN"/>
        </w:rPr>
        <w:t xml:space="preserve"> था। पाप परमेश्वर के खिलाफ अनाज्ञाकारिता का कार्य है। जब भी कोई व्यक्ति परमेश्वर की व्यवस्थाओं का उल्लंघन करता है, तो वह व्यक्ति पाप करता है। पाप के बारे में अधिक जानकारी के लिए, मुख्य शब्दावली को देखें। पाप के लिए उसी शब्द या वाक्यांश का उपयोग करें जिसका उपयोग आपने पिछले भागों में किया है।</w:t>
      </w:r>
    </w:p>
    <w:p>
      <w:pPr/>
      <w:r>
        <w:rPr>
          <w:lang w:val="hi_IN" w:bidi="hi_IN"/>
        </w:rPr>
      </w:r>
      <w:r>
        <w:rPr>
          <w:lang w:val="hi_IN" w:bidi="hi_IN"/>
        </w:rPr>
        <w:t xml:space="preserve">यहोवा इस्राएल का </w:t>
      </w:r>
      <w:r>
        <w:rPr>
          <w:b/>
          <w:lang w:val="hi_IN" w:bidi="hi_IN"/>
        </w:rPr>
        <w:t>परमेश्वर</w:t>
      </w:r>
      <w:r>
        <w:rPr>
          <w:lang w:val="hi_IN" w:bidi="hi_IN"/>
        </w:rPr>
        <w:t xml:space="preserve"> है। परमेश्वर के बारे में अधिक जानकारी के लिए, मुख्य शब्दावली देखें। परमेश्वर के लिए उसी शब्द या वाक्यांश का उपयोग करें जिसका उपयोग आपने पिछले भागों में किया था।</w:t>
      </w:r>
    </w:p>
    <w:p>
      <w:pPr/>
      <w:r>
        <w:rPr>
          <w:lang w:val="hi_IN" w:bidi="hi_IN"/>
        </w:rPr>
      </w:r>
      <w:r>
        <w:rPr>
          <w:lang w:val="hi_IN" w:bidi="hi_IN"/>
        </w:rPr>
        <w:t xml:space="preserve">बाशा और एला ने इस्राएलियों की </w:t>
      </w:r>
      <w:r>
        <w:rPr>
          <w:b/>
          <w:lang w:val="hi_IN" w:bidi="hi_IN"/>
        </w:rPr>
        <w:t>मूर्तियों</w:t>
      </w:r>
      <w:r>
        <w:rPr>
          <w:lang w:val="hi_IN" w:bidi="hi_IN"/>
        </w:rPr>
        <w:t xml:space="preserve"> की उपासना करने की ओर अगुवाई की। मूर्ति एक वस्तु है जिसे लोग किसी देवता की उपासना करने के लिए बनाते हैं। यह वस्तु लोगों को इस देवता की कुछ विशेषताओं के बारे में याद दिलाती है। मूर्ति के बारे में अधिक जानकारी के लिए, मुख्य शब्दावली को देखें। मूर्ति के लिए उसी शब्द या वाक्यांश का उपयोग करें जिसका उपयोग आपने पिछले भागों में किया था। </w:t>
      </w:r>
    </w:p>
    <w:p>
      <w:pPr/>
      <w:r>
        <w:rPr>
          <w:lang w:val="hi_IN" w:bidi="hi_IN"/>
        </w:rPr>
      </w:r>
      <w:r>
        <w:rPr>
          <w:lang w:val="hi_IN" w:bidi="hi_IN"/>
        </w:rPr>
        <w:t xml:space="preserve">बाशा और एला ने यहोवा को </w:t>
      </w:r>
      <w:r>
        <w:rPr>
          <w:b/>
          <w:lang w:val="hi_IN" w:bidi="hi_IN"/>
        </w:rPr>
        <w:t>उकसाया</w:t>
      </w:r>
      <w:r>
        <w:rPr>
          <w:lang w:val="hi_IN" w:bidi="hi_IN"/>
        </w:rPr>
        <w:t xml:space="preserve"> किया, या उन्हें क्रोधित किया। यहोवा को उकसाने के लिए उसी शब्द या वाक्यांश का उपयोग करें जिसका उपयोग आपने पिछले भागों में किया है।</w:t>
      </w:r>
    </w:p>
    <w:p>
      <w:pPr/>
      <w:r>
        <w:rPr>
          <w:lang w:val="hi_IN" w:bidi="hi_IN"/>
        </w:rPr>
      </w:r>
      <w:r>
        <w:rPr>
          <w:lang w:val="hi_IN" w:bidi="hi_IN"/>
        </w:rPr>
        <w:t xml:space="preserve">एला की कहानी उस पुस्तक या </w:t>
      </w:r>
      <w:r>
        <w:rPr>
          <w:b/>
          <w:lang w:val="hi_IN" w:bidi="hi_IN"/>
        </w:rPr>
        <w:t>चर्मपत्र</w:t>
      </w:r>
      <w:r>
        <w:rPr>
          <w:lang w:val="hi_IN" w:bidi="hi_IN"/>
        </w:rPr>
        <w:t xml:space="preserve"> में भी है जो इस्राएल के राजाओं का इतिहास बताती है। लपेटकर रखे जाने वाले लंबे पट्टे को चर्मपत्र कहते हैं, जिस पर लोग कहानियाँ लिखते थे। क्योंकि वे पट्टियाँ बहुत लंबी थीं, इसलिए लोग उन्हें लकड़ी के चारों ओर लपेटते थे। चर्मपत्र के बारे में अधिक जानकारी के लिए, मुख्य शब्दावली में "पवित्रशास्त्र" देखें। चर्मपत्र या पुस्तक के लिए उसी शब्द या वाक्यांश का उपयोग करें जिसका उपयोग आपने पिछले भागों में किया था।</w:t>
      </w:r>
    </w:p>
    <w:p>
      <w:pPr/>
      <w:r>
        <w:rPr>
          <w:lang w:val="hi_IN" w:bidi="hi_IN"/>
        </w:rPr>
      </w:r>
      <w:r>
        <w:rPr>
          <w:lang w:val="hi_IN" w:bidi="hi_IN"/>
        </w:rPr>
        <w:t>यहाँ रुकें और आवश्यकता के अनुसार समूह में फिर से एक चर्मपत्र की तस्वीर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16:15–20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16:15–20 को सुनें और अपने मन में रखें।</w:t>
      </w:r>
    </w:p>
    <w:p>
      <w:pPr/>
      <w:r>
        <w:rPr>
          <w:lang w:val="hi_IN" w:bidi="hi_IN"/>
        </w:rPr>
      </w:r>
      <w:r>
        <w:rPr>
          <w:lang w:val="hi_IN" w:bidi="hi_IN"/>
        </w:rPr>
        <w:t>यदि सम्भव हो, तो 1 राजाओं 16:15–20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राजाओं 16:15–20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में, जिम्री ने राजा एला की हत्या कर दी और स्वयं राजा बन गया। यह कहानी राजा के रूप में जिम्री के थोड़े समय के शासन के बारे में है। इस्राएली सेना जिम्री को राजा के रूप में स्वीकार नहीं करती है और एक अन्य व्यक्ति ओम्री को राजा होने के लिए चुनती है। जब ओम्री और उसकी सेना उस नगर तिर्सा पर हमला करते हैं, जहाँ राजा रहता है, तो जिम्री आत्महत्या कर लेता है।</w:t>
      </w:r>
    </w:p>
    <w:p>
      <w:pPr/>
      <w:r>
        <w:rPr>
          <w:lang w:val="hi_IN" w:bidi="hi_IN"/>
        </w:rPr>
      </w:r>
      <w:r>
        <w:rPr>
          <w:lang w:val="hi_IN" w:bidi="hi_IN"/>
        </w:rPr>
        <w:t>यहूदा के राजा आसा के शासन के 27वें वर्ष में जिम्री राजा बनता है। जिम्री तिर्सा नगर से केवल सात दिनों तक शासन करता है। जब जिम्री राजा बनता है, तब इस्राएली सेना तिर्सा में नहीं होती है। इस्राएली सेना पलिश्तियों के नगर गिब्बतोन में होती है। याद रखें कि नादाब की कहानी में, राजा नादाब और इस्राएली सेना ने गिब्बतोन पर कब्ज़ा करने की कोशिश की थी। नादाब गिब्बतोन पर कब्ज़ा करने में असफल रहा, संभवतः इसलिए कि उसी समय बाशा ने नादाब की हत्या कर दी थी।</w:t>
      </w:r>
    </w:p>
    <w:p>
      <w:pPr/>
      <w:r>
        <w:rPr>
          <w:lang w:val="hi_IN" w:bidi="hi_IN"/>
        </w:rPr>
      </w:r>
      <w:r>
        <w:rPr>
          <w:lang w:val="hi_IN" w:bidi="hi_IN"/>
        </w:rPr>
        <w:t>यहाँ रुकें और समूह में इस्राएल और पलिश्ती का नक्शा देखें। गिब्बेतोन और तिर्सा को ढूँढें। इस ऑडियो को यहाँ रोकें।</w:t>
      </w:r>
    </w:p>
    <w:p>
      <w:pPr/>
      <w:r>
        <w:rPr>
          <w:lang w:val="hi_IN" w:bidi="hi_IN"/>
        </w:rPr>
      </w:r>
      <w:r>
        <w:rPr>
          <w:lang w:val="hi_IN" w:bidi="hi_IN"/>
        </w:rPr>
        <w:t>कोई इस्राएली सेना को बताता है कि जिम्री ने गुप्त रूप से एला के विरुद्ध षड्यंत्र रचा और उसकी हत्या कर दी। सेना के सभी इस्राएली यह निर्णय लेते हैं कि वे नहीं चाहते कि जिम्री उनका राजा हो। इसके बजाय, सेना में इस्राएली तुरंत घोषणा करते हैं कि ओम्री उनका राजा होगा। ओम्री पूरी इस्राएली सेना का सेनापति है। याद रखें कि जिम्री राजा बनने से पहले एला की सेना के आधे रथों का प्रभारी था। लेकिन ओम्री जिम्री से अधिक महत्वपूर्ण सैन्य अगुवा था।</w:t>
      </w:r>
    </w:p>
    <w:p>
      <w:pPr/>
      <w:r>
        <w:rPr>
          <w:lang w:val="hi_IN" w:bidi="hi_IN"/>
        </w:rPr>
      </w:r>
      <w:r>
        <w:rPr>
          <w:lang w:val="hi_IN" w:bidi="hi_IN"/>
        </w:rPr>
        <w:t>तब ओम्री इस्राएल की सेना को गिब्बतोन से लेकर तिर्सा जाता है, जहाँ जिम्री है। ओम्री और इस्राएली सेना ने तिर्सा को घेर लिया और आक्रमण किया। जब जिम्री देखता है कि उसके शत्रुओं ने तिर्सा पर कब्ज़ा कर लिया है, तो वह राजमहल के गढ़ में चला जाता है। उस समय, एक महल या राजा के महल में कई कमरे और भाग होते थे, जैसे पशुओं को रखने के स्थान या सेवकों के रहने के स्थान। गढ़ शायद राजा के घर का सबसे मजबूत और सबसे सुरक्षित भाग था, जहाँ राजा स्वयं रहता था।</w:t>
      </w:r>
    </w:p>
    <w:p>
      <w:pPr/>
      <w:r>
        <w:rPr>
          <w:lang w:val="hi_IN" w:bidi="hi_IN"/>
        </w:rPr>
      </w:r>
      <w:r>
        <w:rPr>
          <w:lang w:val="hi_IN" w:bidi="hi_IN"/>
        </w:rPr>
        <w:t>यहाँ रुकें और समूह में इस प्रश्न पर चर्चा करें: आपकी संस्कृति में राजा के महल में किस प्रकार के कमरे या हिस्से होते हैं? राजा अपने महल के किस हिस्से में सोता होगा? इस ऑडियो को यहाँ रोकें।</w:t>
      </w:r>
    </w:p>
    <w:p>
      <w:pPr/>
      <w:r>
        <w:rPr>
          <w:lang w:val="hi_IN" w:bidi="hi_IN"/>
        </w:rPr>
      </w:r>
      <w:r>
        <w:rPr>
          <w:lang w:val="hi_IN" w:bidi="hi_IN"/>
        </w:rPr>
        <w:t>जिम्री गढ़ के कमरों में आग लगा देता है, जबकि वह स्वयं गढ़ के भीतर होता है, ताकि आग में उसकी मृत्यु हो जाए। इस्राएली संस्कृति में यह मरने का सम्मानजनक तरीका नहीं है। संभव है कि जिम्री डर गया हो कि इस्राएली सेना के उसे ढूँढ़ लेने पर वे उसे किस तरह नुकसान पहुँचाएँगे या उसका अपमान करेंगे। जिम्री की मृत्यु इसलिए हुई, क्योंकि उसने पाप किया था और ऐसा आचरण किया था जो यहोवा को अप्रसन्न करता था। जिम्री ने यारोबाम के उदाहरण का अनुसरण किया और इस्राएलियों से पाप करवाया। जिम्री राजा बनने से पहले सेना का अगुवा था, इसलिए इसका अर्थ शायद यह है कि उसने अपने पूरे जीवन और सेना के अगुवा के रूप में अपने कार्यकाल के दौरान पाप किया था, न कि केवल राजा के रूप में अपने थोड़े समय के शासनकाल में।</w:t>
      </w:r>
    </w:p>
    <w:p>
      <w:pPr/>
      <w:r>
        <w:rPr>
          <w:lang w:val="hi_IN" w:bidi="hi_IN"/>
        </w:rPr>
      </w:r>
      <w:r>
        <w:rPr>
          <w:lang w:val="hi_IN" w:bidi="hi_IN"/>
        </w:rPr>
        <w:t>यहाँ रुकें और समूह में इस प्रश्न पर चर्चा करें: आपकी संस्कृति में, जब कोई राजा युद्ध में हार जाता है, तो लोग राजा से कैसा व्यवहार करने की अपेक्षा करते हैं? लोग उस राजा के बारे में क्या सोचते हैं जो स्वयं को मार डालता है? इस ऑडियो को यहाँ रोकें।</w:t>
      </w:r>
    </w:p>
    <w:p>
      <w:pPr/>
      <w:r>
        <w:rPr>
          <w:lang w:val="hi_IN" w:bidi="hi_IN"/>
        </w:rPr>
      </w:r>
      <w:r>
        <w:rPr>
          <w:lang w:val="hi_IN" w:bidi="hi_IN"/>
        </w:rPr>
        <w:t>राजा के रूप में जिम्री ने बाकी जो कुछ भी किया, जिसमें राजा एला की हत्या की योजना बनाने का उसका तरीका भी शामिल है, वह इस्राएल के राजाओं के इतिहास की पुस्तक या चर्मपत्र में लिखा है।</w:t>
      </w:r>
      <w:r>
        <w:rPr>
          <w:lang w:val="hi_IN" w:bidi="hi_IN"/>
        </w:rPr>
      </w:r>
    </w:p>
    <w:p>
      <w:pPr>
        <w:pStyle w:val="Heading3"/>
      </w:pPr>
      <w:r>
        <w:rPr>
          <w:lang w:val="hi_IN" w:bidi="hi_IN"/>
        </w:rPr>
        <w:t>घटनाओं को समझाना</w:t>
      </w:r>
    </w:p>
    <w:p>
      <w:pPr/>
      <w:r>
        <w:rPr>
          <w:lang w:val="hi_IN" w:bidi="hi_IN"/>
        </w:rPr>
      </w:r>
      <w:r>
        <w:rPr>
          <w:lang w:val="hi_IN" w:bidi="hi_IN"/>
        </w:rPr>
        <w:t>1 राजाओं 16:15–20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कहानीकार औपचारिक रूप से जिम्री का परिचय देता है।</w:t>
      </w:r>
    </w:p>
    <w:p>
      <w:pPr/>
      <w:r>
        <w:rPr>
          <w:lang w:val="hi_IN" w:bidi="hi_IN"/>
        </w:rPr>
      </w:r>
      <w:r>
        <w:rPr>
          <w:b/>
          <w:lang w:val="hi_IN" w:bidi="hi_IN"/>
        </w:rPr>
        <w:t>दूसरे दृश्य में:</w:t>
      </w:r>
      <w:r>
        <w:rPr>
          <w:lang w:val="hi_IN" w:bidi="hi_IN"/>
        </w:rPr>
        <w:t xml:space="preserve"> इस्राएली सेना सुनती है कि जिम्री राजा बन गया है, लेकिन इसके बजाय वह ओम्री को राजा घोषित करती है।</w:t>
      </w:r>
    </w:p>
    <w:p>
      <w:pPr/>
      <w:r>
        <w:rPr>
          <w:lang w:val="hi_IN" w:bidi="hi_IN"/>
        </w:rPr>
      </w:r>
      <w:r>
        <w:rPr>
          <w:b/>
          <w:lang w:val="hi_IN" w:bidi="hi_IN"/>
        </w:rPr>
        <w:t>तीसरे दृश्य में:</w:t>
      </w:r>
      <w:r>
        <w:rPr>
          <w:lang w:val="hi_IN" w:bidi="hi_IN"/>
        </w:rPr>
        <w:t xml:space="preserve"> ओम्री और इस्राएली सेना तिर्सा पर आक्रमण करती है। जब इस्राएली सेना नगर पर कब्जा कर लेती है, तो जिम्री गढ़ में जाता है और अपने आप को मारने के लिए इमारत में आग लगा देता है।</w:t>
      </w:r>
    </w:p>
    <w:p>
      <w:pPr/>
      <w:r>
        <w:rPr>
          <w:lang w:val="hi_IN" w:bidi="hi_IN"/>
        </w:rPr>
      </w:r>
      <w:r>
        <w:rPr>
          <w:b/>
          <w:lang w:val="hi_IN" w:bidi="hi_IN"/>
        </w:rPr>
        <w:t>चौथे दृश्य में:</w:t>
      </w:r>
      <w:r>
        <w:rPr>
          <w:lang w:val="hi_IN" w:bidi="hi_IN"/>
        </w:rPr>
        <w:t xml:space="preserve"> कहानीकार औपचारिक रूप से जिम्री की कहानी को समाप्त करता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आसा, यहूदा का राजा</w:t>
      </w:r>
    </w:p>
    <w:p>
      <w:pPr>
        <w:pStyle w:val="ListBullet"/>
        <w:spacing w:line="240" w:lineRule="auto"/>
        <w:ind w:left="720"/>
      </w:pPr>
      <w:r>
        <w:rPr>
          <w:lang w:val="hi_IN" w:bidi="hi_IN"/>
        </w:rPr>
      </w:r>
      <w:r>
        <w:rPr>
          <w:lang w:val="hi_IN" w:bidi="hi_IN"/>
        </w:rPr>
        <w:t>जिम्री</w:t>
      </w:r>
    </w:p>
    <w:p>
      <w:pPr>
        <w:pStyle w:val="ListBullet"/>
        <w:spacing w:line="240" w:lineRule="auto"/>
        <w:ind w:left="720"/>
      </w:pPr>
      <w:r>
        <w:rPr>
          <w:lang w:val="hi_IN" w:bidi="hi_IN"/>
        </w:rPr>
      </w:r>
      <w:r>
        <w:rPr>
          <w:lang w:val="hi_IN" w:bidi="hi_IN"/>
        </w:rPr>
        <w:t>इस्राएली सेना</w:t>
      </w:r>
    </w:p>
    <w:p>
      <w:pPr>
        <w:pStyle w:val="ListBullet"/>
        <w:spacing w:line="240" w:lineRule="auto"/>
        <w:ind w:left="720"/>
      </w:pPr>
      <w:r>
        <w:rPr>
          <w:lang w:val="hi_IN" w:bidi="hi_IN"/>
        </w:rPr>
      </w:r>
      <w:r>
        <w:rPr>
          <w:lang w:val="hi_IN" w:bidi="hi_IN"/>
        </w:rPr>
        <w:t>ओम्री</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यारोबाम</w:t>
      </w:r>
    </w:p>
    <w:p>
      <w:pPr>
        <w:pStyle w:val="ListBullet"/>
        <w:spacing w:line="240" w:lineRule="auto"/>
        <w:ind w:left="720"/>
      </w:pPr>
      <w:r>
        <w:rPr>
          <w:lang w:val="hi_IN" w:bidi="hi_IN"/>
        </w:rPr>
      </w:r>
      <w:r>
        <w:rPr>
          <w:lang w:val="hi_IN" w:bidi="hi_IN"/>
        </w:rPr>
        <w:t>और इस्राएली</w:t>
      </w:r>
    </w:p>
    <w:p>
      <w:pPr/>
      <w:r>
        <w:rPr>
          <w:lang w:val="hi_IN" w:bidi="hi_IN"/>
        </w:rPr>
      </w:r>
      <w:r>
        <w:rPr>
          <w:lang w:val="hi_IN" w:bidi="hi_IN"/>
        </w:rPr>
        <w:t>समूह में, इस भाग के परिवेश के इन हिस्सों पर ध्यान दें:</w:t>
      </w:r>
    </w:p>
    <w:p>
      <w:pPr/>
      <w:r>
        <w:rPr>
          <w:lang w:val="hi_IN" w:bidi="hi_IN"/>
        </w:rPr>
      </w:r>
      <w:r>
        <w:rPr>
          <w:lang w:val="hi_IN" w:bidi="hi_IN"/>
        </w:rPr>
        <w:t>हालाँकि कहानीकार पिछली कहानी में जिम्री के बारे में पहले ही बता चुका है, फिर भी वह जिम्री का राजा के रूप में औपचारिक परिचय देता है। पहले दृश्य में, कहानीकार बताता है कि जिम्री के राजा बनने के समय यहूदा पर कौन शासन कर रहा था और जिम्री ने कितने समय तक शासन किया। ध्यान दें कि इस अंश की शुरुआत में कहानीकार हमें न तो यह बताता है कि जिम्री का पिता कौन था और न ही यह कि जिम्री ने अच्छा या बुरा आचरण किया था।</w:t>
      </w:r>
    </w:p>
    <w:p>
      <w:pPr/>
      <w:r>
        <w:rPr>
          <w:lang w:val="hi_IN" w:bidi="hi_IN"/>
        </w:rPr>
      </w:r>
      <w:r>
        <w:rPr>
          <w:lang w:val="hi_IN" w:bidi="hi_IN"/>
        </w:rPr>
        <w:t>दूसरा दृश्य बताता है कि जब सैनिक सुनते हैं कि जिम्री ने अपने आप को राजा बना लिया है, तो इस्राएली सेना कैसी प्रतिक्रिया देती है। जब एला राजा था, तब ऐसा लगता है कि उसने पलिश्तियों के नगर गिब्बतोन को घेरने के लिए सेना भेजी थी। याद रखें कि यही वह तरीका है जिससे सेना किसी नगर को घेर लेती है, ताकि नगर के लोगों को हराया जा सके और नगर पर नियंत्रण कर सके। गिब्बेतोन शायद तिर्सा से लगभग 60 किलोमीटर दक्षिण-पश्चिम में है। यह वही नगर है जिसे राजा नादाब ने पिछली कहानी में लेने की कोशिश की थी।</w:t>
      </w:r>
    </w:p>
    <w:p>
      <w:pPr/>
      <w:r>
        <w:rPr>
          <w:lang w:val="hi_IN" w:bidi="hi_IN"/>
        </w:rPr>
      </w:r>
      <w:r>
        <w:rPr>
          <w:lang w:val="hi_IN" w:bidi="hi_IN"/>
        </w:rPr>
        <w:t>जब जिम्री अपने आप को राजा बनाता है, तो कोई इस्राएली सेना के पास जाता है। यह व्यक्ति इस्राएली सेना से कहता है कि जिम्री ने राजा एला के विरुद्ध षड्यंत्र रचा और उसकी हत्या कर दी। इस्राएली सेना नहीं चाहती कि जिम्री उनका राजा हो, इसलिए ये इस्राएली तुरंत घोषणा करते हैं कि ओम्री उनका राजा है। ओम्री इस्राएली सैनिकों के निर्णय को स्वीकार करता है। कहानीकार कहता है कि इस्राएली सैनिकों ने उसी दिन ओम्री को चुना था जब इस्राएलियों ने जिम्री के बारे में समाचार सुना था। कहानीकार यह बात इस बात पर ज़ोर देने के लिए कहता है कि इस्राएलियों ने कितनी जल्दी ओम्री को चुन लिया। याद रखें कि पिछली कहानी में कहानीकार ने यह भी ज़ोर दिया था कि जिम्री ने कितनी जल्दी बाशा के परिवार को मार डाला। कहानीकार चाहता है कि हम समझें कि जिम्री के राजा के रूप में बहुत थोड़े समय के शासनकाल में सब कुछ कितनी जल्दी घटित होता है!</w:t>
      </w:r>
    </w:p>
    <w:p>
      <w:pPr/>
      <w:r>
        <w:rPr>
          <w:lang w:val="hi_IN" w:bidi="hi_IN"/>
        </w:rPr>
      </w:r>
      <w:r>
        <w:rPr>
          <w:lang w:val="hi_IN" w:bidi="hi_IN"/>
        </w:rPr>
        <w:t>यहाँ रुकें और समूह में इस प्रश्न पर चर्चा करें: एक गतिविधि के रूप में, उस समय की कहानी सुनाएँ जब आपको कुछ समाचार मिला और उस समाचार के कारण आपने तुरंत कुछ करना शुरू कर दिया। आप इस बात पर कैसे जोर देते हैं कि समाचार सुनने के बाद आपने कितनी जल्दी कार्य किया? इस ऑडियो को यहाँ रोकें।</w:t>
      </w:r>
    </w:p>
    <w:p>
      <w:pPr/>
      <w:r>
        <w:rPr>
          <w:lang w:val="hi_IN" w:bidi="hi_IN"/>
        </w:rPr>
      </w:r>
      <w:r>
        <w:rPr>
          <w:lang w:val="hi_IN" w:bidi="hi_IN"/>
        </w:rPr>
        <w:t>तीसरे दृश्य में, ओम्री इस्राएलियों की तिर्सा तक ले जाता है। जब ओम्री और सेना तिर्सा पहुँचती है, तो सेना तिर्सा को घेर लेती है और नगर पर आक्रमण करती है। तिर्सा नगर में शायद कुछ इस्राएली हैं जो जिम्री के प्रति वफादार हैं और तिर्सा का बचाव करने का प्रयास करते हैं। हालाँकि, ओम्री के लिए लड़ने वाले इस्राएली जीतते हैं। जब जिम्री को पता चलता है कि ओम्री के साथ इस्राएलियों ने नगर पर कब्जा कर लिया है, तो वह महल के किले में प्रवेश करता है।</w:t>
      </w:r>
    </w:p>
    <w:p>
      <w:pPr/>
      <w:r>
        <w:rPr>
          <w:lang w:val="hi_IN" w:bidi="hi_IN"/>
        </w:rPr>
      </w:r>
      <w:r>
        <w:rPr>
          <w:lang w:val="hi_IN" w:bidi="hi_IN"/>
        </w:rPr>
        <w:t>यहाँ रुकें और समूह में इस प्रश्न पर चर्चा करें: आपकी भाषा में आप महल के सबसे मजबूत और सबसे सुरक्षित भाग को क्या कहते हैं? इस ऑडियो को यहाँ रोकें।</w:t>
      </w:r>
    </w:p>
    <w:p>
      <w:pPr/>
      <w:r>
        <w:rPr>
          <w:lang w:val="hi_IN" w:bidi="hi_IN"/>
        </w:rPr>
      </w:r>
      <w:r>
        <w:rPr>
          <w:lang w:val="hi_IN" w:bidi="hi_IN"/>
        </w:rPr>
        <w:t>फिर जिम्री महल में आग लगा देता है। संभवतः लोग महल के कुछ हिस्से, जैसे छत, लकड़ी जैसी जलने वाली सामग्री से बनाते थे। महल में संभवतः और भी बहुत-सी चीज़ें थीं जो आसानी से जल सकती थीं, जैसे कपड़े, खिड़कियों पर लगे पर्दे और उपस्कर। जिम्री अपने आप को मारने के लिए महल में आग लगा देता है। जिम्री की मृत्यु इसलिए होती है क्योंकि जिम्री ने पाप किया था। जिम्री ने यहोवा की दृष्टि में बुरा किया था, जिसका अर्थ है कि जिम्री ने वही किया जो यहोवा बुरा कहता है। जिम्री ने भी यारोबाम के उदाहरण का अनुसरण किया, जब उसने पाप किया और इस्राएलियों से पाप करवाया।</w:t>
      </w:r>
    </w:p>
    <w:p>
      <w:pPr/>
      <w:r>
        <w:rPr>
          <w:lang w:val="hi_IN" w:bidi="hi_IN"/>
        </w:rPr>
      </w:r>
      <w:r>
        <w:rPr>
          <w:lang w:val="hi_IN" w:bidi="hi_IN"/>
        </w:rPr>
        <w:t>यहाँ रुकें और समूह में इस प्रश्न पर चर्चा करें: आपकी भाषा में कहने का उचित तरीका क्या है कि किसी व्यक्ति ने आत्महत्या कर ली? इस ऑडियो को यहाँ रोकें।</w:t>
      </w:r>
    </w:p>
    <w:p>
      <w:pPr/>
      <w:r>
        <w:rPr>
          <w:lang w:val="hi_IN" w:bidi="hi_IN"/>
        </w:rPr>
      </w:r>
      <w:r>
        <w:rPr>
          <w:lang w:val="hi_IN" w:bidi="hi_IN"/>
        </w:rPr>
        <w:t>चौथे दृश्य में, कहानीकार उसी औपचारिक भाषा का उपयोग करता है जिसका उपयोग उसने जिम्री की कहानी को समाप्त करने के लिए पहले किया था। कहानीकार ने यहाँ जिम्री की कहानी के कुछ हिस्से शामिल किए हैं, लेकिन राजा के रूप में जिम्री ने जो कुछ किया, साथ ही साथ जिम्री ने राजा के विरुद्ध विद्रोह करने के तरीके भी एक दूसरी पुस्तक में है, जिसमें राजाओं के इतिहास का विवरण दिया गया है। जब कोई व्यक्ति सरकार या शासक का विरोध करता है और उससे लड़ता है, तो वह विद्रोह करता है।</w:t>
      </w:r>
    </w:p>
    <w:p>
      <w:pPr/>
      <w:r>
        <w:rPr>
          <w:lang w:val="hi_IN" w:bidi="hi_IN"/>
        </w:rPr>
      </w:r>
      <w:r>
        <w:rPr>
          <w:lang w:val="hi_IN" w:bidi="hi_IN"/>
        </w:rPr>
        <w:t>यहाँ रुकें और समूह में इस प्रश्न पर चर्चा करें: ऐसी किसी घटना की कहानी बताएँ, जब किसी व्यक्ति या लोगों के समूह ने सरकार या शासक के विरुद्ध विद्रोह किया और उससे लड़ाई की। आपकी भाषा में किसी शासक के विरुद्ध लोगों के विद्रोह करने के तरीके के लिए आपके पास कौन-से शब्द या वाक्यांश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राजाओं 16:15–20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आसा, यहूदा का राजा</w:t>
      </w:r>
    </w:p>
    <w:p>
      <w:pPr>
        <w:pStyle w:val="ListBullet"/>
        <w:spacing w:line="240" w:lineRule="auto"/>
        <w:ind w:left="720"/>
      </w:pPr>
      <w:r>
        <w:rPr>
          <w:lang w:val="hi_IN" w:bidi="hi_IN"/>
        </w:rPr>
      </w:r>
      <w:r>
        <w:rPr>
          <w:lang w:val="hi_IN" w:bidi="hi_IN"/>
        </w:rPr>
        <w:t>जिम्री</w:t>
      </w:r>
    </w:p>
    <w:p>
      <w:pPr>
        <w:pStyle w:val="ListBullet"/>
        <w:spacing w:line="240" w:lineRule="auto"/>
        <w:ind w:left="720"/>
      </w:pPr>
      <w:r>
        <w:rPr>
          <w:lang w:val="hi_IN" w:bidi="hi_IN"/>
        </w:rPr>
      </w:r>
      <w:r>
        <w:rPr>
          <w:lang w:val="hi_IN" w:bidi="hi_IN"/>
        </w:rPr>
        <w:t>इस्राएली सेना</w:t>
      </w:r>
    </w:p>
    <w:p>
      <w:pPr>
        <w:pStyle w:val="ListBullet"/>
        <w:spacing w:line="240" w:lineRule="auto"/>
        <w:ind w:left="720"/>
      </w:pPr>
      <w:r>
        <w:rPr>
          <w:lang w:val="hi_IN" w:bidi="hi_IN"/>
        </w:rPr>
      </w:r>
      <w:r>
        <w:rPr>
          <w:lang w:val="hi_IN" w:bidi="hi_IN"/>
        </w:rPr>
        <w:t>ओम्री</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यारोबाम</w:t>
      </w:r>
    </w:p>
    <w:p>
      <w:pPr>
        <w:pStyle w:val="ListBullet"/>
        <w:spacing w:line="240" w:lineRule="auto"/>
        <w:ind w:left="720"/>
      </w:pPr>
      <w:r>
        <w:rPr>
          <w:lang w:val="hi_IN" w:bidi="hi_IN"/>
        </w:rPr>
      </w:r>
      <w:r>
        <w:rPr>
          <w:lang w:val="hi_IN" w:bidi="hi_IN"/>
        </w:rPr>
        <w:t>और इस्राएली</w:t>
      </w:r>
    </w:p>
    <w:p>
      <w:pPr/>
      <w:r>
        <w:rPr>
          <w:lang w:val="hi_IN" w:bidi="hi_IN"/>
        </w:rPr>
      </w:r>
      <w:r>
        <w:rPr>
          <w:lang w:val="hi_IN" w:bidi="hi_IN"/>
        </w:rPr>
        <w:t>एक समूह के रूप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छोड़ें। इस भाग के हर हिस्से को याद करने में एक-दूसरे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जब राजा आसा यहूदा पर लगभग 27 वर्षों से शासन कर चुका था, तब जिम्री इस्राएल का राजा बना। जिम्री ने तिर्सा नगर में केवल सात दिनों तक शासन किया। उस समय, इस्राएली सेना ने पलिश्तियों के नगर गिब्बेतोन के चारों ओर डेरा डाला हुआ था। शिविर में इस्राएली सैनिकों ने सुना था कि जिम्री ने गुप्त रूप से राजा एला के विरुद्ध षड्यंत्र रचा और उसकी हत्या कर दी। तुरंत वहाँ शिविर में सेना में इस्राएलियों ने घोषणा की कि जिम्री के बजाय उनका अगुवा ओम्री इस्राएल का नया राजा होगा।</w:t>
      </w:r>
    </w:p>
    <w:p>
      <w:pPr/>
      <w:r>
        <w:rPr>
          <w:lang w:val="hi_IN" w:bidi="hi_IN"/>
        </w:rPr>
      </w:r>
      <w:r>
        <w:rPr>
          <w:lang w:val="hi_IN" w:bidi="hi_IN"/>
        </w:rPr>
        <w:t>नाटक को रोकें। इस्राएली सेना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जिम्री पसंद नहीं है। मैं चाहूँगा कि ओम्री ही हमारा राजा बने। मैं ओम्री पर भरोसा करता हूँ; या</w:t>
      </w:r>
    </w:p>
    <w:p>
      <w:pPr>
        <w:pStyle w:val="ListBullet"/>
        <w:spacing w:line="240" w:lineRule="auto"/>
        <w:ind w:left="720"/>
      </w:pPr>
      <w:r>
        <w:rPr>
          <w:lang w:val="hi_IN" w:bidi="hi_IN"/>
        </w:rPr>
      </w:r>
      <w:r>
        <w:rPr>
          <w:lang w:val="hi_IN" w:bidi="hi_IN"/>
        </w:rPr>
        <w:t>मैं क्रोधित हूँ कि जिम्री ने राजा एला को मार डाला! मैं नहीं चाहता कि कोई हत्यारा हमारा राजा हो! या</w:t>
      </w:r>
    </w:p>
    <w:p>
      <w:pPr>
        <w:pStyle w:val="ListBullet"/>
        <w:spacing w:line="240" w:lineRule="auto"/>
        <w:ind w:left="720"/>
      </w:pPr>
      <w:r>
        <w:rPr>
          <w:lang w:val="hi_IN" w:bidi="hi_IN"/>
        </w:rPr>
      </w:r>
      <w:r>
        <w:rPr>
          <w:lang w:val="hi_IN" w:bidi="hi_IN"/>
        </w:rPr>
        <w:t>मुझे यह सुनकर आश्चर्य और दुख हुआ कि किसी ने हमारे राजा को मार डाला!</w:t>
      </w:r>
    </w:p>
    <w:p>
      <w:pPr/>
      <w:r>
        <w:rPr>
          <w:lang w:val="hi_IN" w:bidi="hi_IN"/>
        </w:rPr>
      </w:r>
      <w:r>
        <w:rPr>
          <w:lang w:val="hi_IN" w:bidi="hi_IN"/>
        </w:rPr>
        <w:t>ओम्री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यदि इस्राएली मुझे अपना राजा बनाना चाहते हैं, तो मुझे राजा बन जाना चाहिए; या</w:t>
      </w:r>
    </w:p>
    <w:p>
      <w:pPr>
        <w:pStyle w:val="ListBullet"/>
        <w:spacing w:line="240" w:lineRule="auto"/>
        <w:ind w:left="720"/>
      </w:pPr>
      <w:r>
        <w:rPr>
          <w:lang w:val="hi_IN" w:bidi="hi_IN"/>
        </w:rPr>
      </w:r>
      <w:r>
        <w:rPr>
          <w:lang w:val="hi_IN" w:bidi="hi_IN"/>
        </w:rPr>
        <w:t>मैं आश्चर्यचकित हूँ कि चीज़ें कितनी जल्दी बदल गई हैं! या</w:t>
      </w:r>
    </w:p>
    <w:p>
      <w:pPr>
        <w:pStyle w:val="ListBullet"/>
        <w:spacing w:line="240" w:lineRule="auto"/>
        <w:ind w:left="720"/>
      </w:pPr>
      <w:r>
        <w:rPr>
          <w:lang w:val="hi_IN" w:bidi="hi_IN"/>
        </w:rPr>
      </w:r>
      <w:r>
        <w:rPr>
          <w:lang w:val="hi_IN" w:bidi="hi_IN"/>
        </w:rPr>
        <w:t>मैंने सेना की अच्छी तरह अगुवाई की है। मुझे लगता है कि मैं एक अच्छा राजा बनूँगा और इस्राएलियों की अच्छी तरह से अगुवाई करूँगा।</w:t>
      </w:r>
    </w:p>
    <w:p>
      <w:pPr/>
      <w:r>
        <w:rPr>
          <w:lang w:val="hi_IN" w:bidi="hi_IN"/>
        </w:rPr>
      </w:r>
      <w:r>
        <w:rPr>
          <w:lang w:val="hi_IN" w:bidi="hi_IN"/>
        </w:rPr>
        <w:t>अभिनय को जारी रखें।</w:t>
      </w:r>
    </w:p>
    <w:p>
      <w:pPr/>
      <w:r>
        <w:rPr>
          <w:lang w:val="hi_IN" w:bidi="hi_IN"/>
        </w:rPr>
      </w:r>
      <w:r>
        <w:rPr>
          <w:lang w:val="hi_IN" w:bidi="hi_IN"/>
        </w:rPr>
        <w:t>तब ओम्री इस्राएल की सेना को गिब्बतोन से लेकर चला गया। सेना तिर्सा गई और उस पर हमला करना शुरू कर दिया। जब जिम्री को महसूस हुआ कि उसके शत्रुओं ने नगर पर कब्जा कर लिया है, तो वह महल के सबसे सुरक्षित क्षेत्र में चला गया। तब जिम्री ने अपने सहित महल में आग लगा दी। आग से जिम्री की मृत्यु हो गई। जिम्री की मृत्यु इसलिए हुई क्योंकि जिम्री ने पाप किया था। जिम्री ने वही किया था जिसे यहोवा ने बुरा कहा था। जिम्री ने यारोबाम के उदाहरण का अनुसरण किया। जिम्री ने इस्राएलियों को पाप करने के लिए प्रेरित किया, जैसे यारोबाम ने किया था।</w:t>
      </w:r>
    </w:p>
    <w:p>
      <w:pPr/>
      <w:r>
        <w:rPr>
          <w:lang w:val="hi_IN" w:bidi="hi_IN"/>
        </w:rPr>
      </w:r>
      <w:r>
        <w:rPr>
          <w:lang w:val="hi_IN" w:bidi="hi_IN"/>
        </w:rPr>
        <w:t>नाटक को रोकें। जिम्री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आश्चर्यचकित हूँ कि इस्राएली सेना ने तिर्सा पर आक्रमण किया! मुझे लगा कि मैंने एक अच्छी योजना बनाई थी! मुझे लगा था कि इस्राएली मेरा अनुसरण करेंगे! या</w:t>
      </w:r>
    </w:p>
    <w:p>
      <w:pPr>
        <w:pStyle w:val="ListBullet"/>
        <w:spacing w:line="240" w:lineRule="auto"/>
        <w:ind w:left="720"/>
      </w:pPr>
      <w:r>
        <w:rPr>
          <w:lang w:val="hi_IN" w:bidi="hi_IN"/>
        </w:rPr>
      </w:r>
      <w:r>
        <w:rPr>
          <w:lang w:val="hi_IN" w:bidi="hi_IN"/>
        </w:rPr>
        <w:t>मुझे डर है कि यदि वे मुझे पकड़ लेंगे, तो इस्राएली सेना मेरे साथ क्या करेगी। अपने आप को मारना शर्मनाक है, लेकिन इस्राएली मेरे साथ इससे भी बुरा व्यवहार कर सकते हैं।</w:t>
      </w:r>
    </w:p>
    <w:p>
      <w:pPr/>
      <w:r>
        <w:rPr>
          <w:lang w:val="hi_IN" w:bidi="hi_IN"/>
        </w:rPr>
      </w:r>
      <w:r>
        <w:rPr>
          <w:lang w:val="hi_IN" w:bidi="hi_IN"/>
        </w:rPr>
        <w:t>यहोवा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दुख है कि इस्राएली एक-दूसरे के विरुद्ध लड़ते हैं और एक-दूसरे को मार डालते हैं; या</w:t>
      </w:r>
    </w:p>
    <w:p>
      <w:pPr>
        <w:pStyle w:val="ListBullet"/>
        <w:spacing w:line="240" w:lineRule="auto"/>
        <w:ind w:left="720"/>
      </w:pPr>
      <w:r>
        <w:rPr>
          <w:lang w:val="hi_IN" w:bidi="hi_IN"/>
        </w:rPr>
      </w:r>
      <w:r>
        <w:rPr>
          <w:lang w:val="hi_IN" w:bidi="hi_IN"/>
        </w:rPr>
        <w:t>मैं क्रोधित हूँ कि इस्राएली मेरी आज्ञा का उल्लंघन करते हैं। जब इस्राएली मेरी आज्ञा नहीं मानते तो वे अपने जीवन को और अधिक कठिन बना देते हैं! या</w:t>
      </w:r>
    </w:p>
    <w:p>
      <w:pPr>
        <w:pStyle w:val="ListBullet"/>
        <w:spacing w:line="240" w:lineRule="auto"/>
        <w:ind w:left="720"/>
      </w:pPr>
      <w:r>
        <w:rPr>
          <w:lang w:val="hi_IN" w:bidi="hi_IN"/>
        </w:rPr>
      </w:r>
      <w:r>
        <w:rPr>
          <w:lang w:val="hi_IN" w:bidi="hi_IN"/>
        </w:rPr>
        <w:t>मैंने इस्राएलियों को चेतावनी दी है कि यदि वे इस हिंसक और पापपूर्ण तरीके से जीवन जीते रहेंगे, तो क्या होगा।</w:t>
      </w:r>
    </w:p>
    <w:p>
      <w:pPr/>
      <w:r>
        <w:rPr>
          <w:lang w:val="hi_IN" w:bidi="hi_IN"/>
        </w:rPr>
      </w:r>
      <w:r>
        <w:rPr>
          <w:lang w:val="hi_IN" w:bidi="hi_IN"/>
        </w:rPr>
        <w:t>अभिनय को जारी रखें।</w:t>
      </w:r>
    </w:p>
    <w:p>
      <w:pPr/>
      <w:r>
        <w:rPr>
          <w:lang w:val="hi_IN" w:bidi="hi_IN"/>
        </w:rPr>
      </w:r>
      <w:r>
        <w:rPr>
          <w:lang w:val="hi_IN" w:bidi="hi_IN"/>
        </w:rPr>
        <w:t>जिम्री के शासनकाल में हुई अन्य घटनाएँ, जैसे कि उसने राजा एला की हत्या करने की योजना कैसे बनाई, इस्राएल के राजाओं के इतिहास की पुस्तक में लिखी हैं।</w:t>
      </w:r>
      <w:r>
        <w:rPr>
          <w:lang w:val="hi_IN" w:bidi="hi_IN"/>
        </w:rPr>
      </w:r>
    </w:p>
    <w:p>
      <w:pPr>
        <w:pStyle w:val="Heading3"/>
      </w:pPr>
      <w:r>
        <w:rPr>
          <w:lang w:val="hi_IN" w:bidi="hi_IN"/>
        </w:rPr>
        <w:t>आवश्यक जानकारी</w:t>
      </w:r>
    </w:p>
    <w:p>
      <w:pPr/>
      <w:r>
        <w:rPr>
          <w:lang w:val="hi_IN" w:bidi="hi_IN"/>
        </w:rPr>
      </w:r>
      <w:r>
        <w:rPr>
          <w:lang w:val="hi_IN" w:bidi="hi_IN"/>
        </w:rPr>
        <w:t>1 राजाओं 16:15–20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जिम्री इस्राएल का </w:t>
      </w:r>
      <w:r>
        <w:rPr>
          <w:b/>
          <w:lang w:val="hi_IN" w:bidi="hi_IN"/>
        </w:rPr>
        <w:t>राजा</w:t>
      </w:r>
      <w:r>
        <w:rPr>
          <w:lang w:val="hi_IN" w:bidi="hi_IN"/>
        </w:rPr>
        <w:t xml:space="preserve"> बनता है। राजा के बारे में अधिक जानकारी के लिए, मुख्य शब्दावली देखें। राजा के लिए उसी शब्द या वाक्यांश का उपयोग करें जिसका उपयोग आपने पिछले भागों में किया था। </w:t>
      </w:r>
    </w:p>
    <w:p>
      <w:pPr/>
      <w:r>
        <w:rPr>
          <w:lang w:val="hi_IN" w:bidi="hi_IN"/>
        </w:rPr>
      </w:r>
      <w:r>
        <w:rPr>
          <w:b/>
          <w:lang w:val="hi_IN" w:bidi="hi_IN"/>
        </w:rPr>
        <w:t>इस्राएल</w:t>
      </w:r>
      <w:r>
        <w:rPr>
          <w:lang w:val="hi_IN" w:bidi="hi_IN"/>
        </w:rPr>
        <w:t xml:space="preserve"> उत्तरी राज्य है। इस्राएल के बारे में अधिक जानकारी के लिए, मुख्य शब्दावली देखें। इस्राएल के लिए उसी शब्द या वाक्यांश का प्रयोग करें जिसका प्रयोग आपने पिछले भागों में किया है। </w:t>
      </w:r>
    </w:p>
    <w:p>
      <w:pPr/>
      <w:r>
        <w:rPr>
          <w:lang w:val="hi_IN" w:bidi="hi_IN"/>
        </w:rPr>
      </w:r>
      <w:r>
        <w:rPr>
          <w:lang w:val="hi_IN" w:bidi="hi_IN"/>
        </w:rPr>
        <w:t xml:space="preserve">जब आसा यहूदा का राजा है, तब जिम्री </w:t>
      </w:r>
      <w:r>
        <w:rPr>
          <w:b/>
          <w:lang w:val="hi_IN" w:bidi="hi_IN"/>
        </w:rPr>
        <w:t>शासन</w:t>
      </w:r>
      <w:r>
        <w:rPr>
          <w:lang w:val="hi_IN" w:bidi="hi_IN"/>
        </w:rPr>
        <w:t xml:space="preserve"> करता है। यहूदा दक्षिणी राज्य है। यहूदा के लिए उसी शब्द या वाक्यांश का उपयोग करें जिसका उपयोग आपने पिछले भागों में किया था।</w:t>
      </w:r>
    </w:p>
    <w:p>
      <w:pPr/>
      <w:r>
        <w:rPr>
          <w:lang w:val="hi_IN" w:bidi="hi_IN"/>
        </w:rPr>
      </w:r>
      <w:r>
        <w:rPr>
          <w:lang w:val="hi_IN" w:bidi="hi_IN"/>
        </w:rPr>
        <w:t xml:space="preserve">इस्राएली सेना </w:t>
      </w:r>
      <w:r>
        <w:rPr>
          <w:b/>
          <w:lang w:val="hi_IN" w:bidi="hi_IN"/>
        </w:rPr>
        <w:t>घेराबंदी</w:t>
      </w:r>
      <w:r>
        <w:rPr>
          <w:lang w:val="hi_IN" w:bidi="hi_IN"/>
        </w:rPr>
        <w:t xml:space="preserve"> करके तिर्सा </w:t>
      </w:r>
      <w:r>
        <w:rPr>
          <w:b/>
          <w:lang w:val="hi_IN" w:bidi="hi_IN"/>
        </w:rPr>
        <w:t>नगर</w:t>
      </w:r>
      <w:r>
        <w:rPr>
          <w:lang w:val="hi_IN" w:bidi="hi_IN"/>
        </w:rPr>
        <w:t xml:space="preserve"> पर हमला करती है। नगर एक बड़ी बस्ती होती थी जिसके चारों ओर आमतौर पर दीवारें होती थीं। आमतौर पर नगर में आक्रमणकर्ताओं को नगर से बाहर रखने के लिए मोटी दीवारें होती थीं। हमलावर नगर को घेर लेते थे, ताकि अंदर के लोग भोजन, पानी और अन्य सामग्री लेने के लिए बाहर न आ सकें। घेराबंदी के बारे में अधिक जानकारी के लिए, मुख्य शब्दावली देखें। घेराबंदी और नगर के लिए उन्हीं शब्दों या वाक्यांशों का उपयोग करें जिनका उपयोग आपने पिछले भागों में किया था।</w:t>
      </w:r>
    </w:p>
    <w:p>
      <w:pPr/>
      <w:r>
        <w:rPr>
          <w:lang w:val="hi_IN" w:bidi="hi_IN"/>
        </w:rPr>
      </w:r>
      <w:r>
        <w:rPr>
          <w:lang w:val="hi_IN" w:bidi="hi_IN"/>
        </w:rPr>
        <w:t xml:space="preserve">ओम्री इस्राएली सेना का </w:t>
      </w:r>
      <w:r>
        <w:rPr>
          <w:b/>
          <w:lang w:val="hi_IN" w:bidi="hi_IN"/>
        </w:rPr>
        <w:t>सेनापति</w:t>
      </w:r>
      <w:r>
        <w:rPr>
          <w:lang w:val="hi_IN" w:bidi="hi_IN"/>
        </w:rPr>
        <w:t xml:space="preserve"> है। यहाँ इसका अर्थ है कि ओम्री वह सैन्य अगुवा है जो पूरी सेना की अगुवाई करता है। "सैन्य सेनापति" के लिए उसी शब्द या वाक्यांश का उपयोग करें जिसका उपयोग आपने पिछले भागों में किया था।</w:t>
      </w:r>
    </w:p>
    <w:p>
      <w:pPr/>
      <w:r>
        <w:rPr>
          <w:lang w:val="hi_IN" w:bidi="hi_IN"/>
        </w:rPr>
      </w:r>
      <w:r>
        <w:rPr>
          <w:lang w:val="hi_IN" w:bidi="hi_IN"/>
        </w:rPr>
        <w:t xml:space="preserve">जिम्री </w:t>
      </w:r>
      <w:r>
        <w:rPr>
          <w:b/>
          <w:lang w:val="hi_IN" w:bidi="hi_IN"/>
        </w:rPr>
        <w:t>महल</w:t>
      </w:r>
      <w:r>
        <w:rPr>
          <w:lang w:val="hi_IN" w:bidi="hi_IN"/>
        </w:rPr>
        <w:t xml:space="preserve"> के “गढ़” में जाता है। इस संदर्भ में, गढ़ एक सुरक्षित स्थान होता है, जिसे लोगों ने इस तरह बनाया होता है कि शत्रुओं के लिए उस पर कब्ज़ा करना कठिन हो जाए। महलों के भीतर अक्सर एक विशेष रूप से मज़बूत हिस्सा होता था, जिससे शत्रुओं के लिए हमला करना कठिन हो जाता था। महल के लिए उसी शब्द या वाक्यांश का उपयोग करें जिसका उपयोग आपने पहले किया है।</w:t>
      </w:r>
    </w:p>
    <w:p>
      <w:pPr/>
      <w:r>
        <w:rPr>
          <w:lang w:val="hi_IN" w:bidi="hi_IN"/>
        </w:rPr>
      </w:r>
      <w:r>
        <w:rPr>
          <w:lang w:val="hi_IN" w:bidi="hi_IN"/>
        </w:rPr>
        <w:t xml:space="preserve">यहाँ रुकें और समूह में चर्चा करें कि आप मनुष्य द्वारा निर्मित </w:t>
      </w:r>
      <w:r>
        <w:rPr>
          <w:b/>
          <w:lang w:val="hi_IN" w:bidi="hi_IN"/>
        </w:rPr>
        <w:t>गढ़</w:t>
      </w:r>
      <w:r>
        <w:rPr>
          <w:lang w:val="hi_IN" w:bidi="hi_IN"/>
        </w:rPr>
        <w:t xml:space="preserve"> के लिए किस शब्द या वाक्यांश का उपयोग करेंगे। अधिक जानकारी के लिए, मुख्य शब्दावली में गढ़ देखें। इस ऑडियो को यहाँ रोकें।</w:t>
      </w:r>
    </w:p>
    <w:p>
      <w:pPr/>
      <w:r>
        <w:rPr>
          <w:lang w:val="hi_IN" w:bidi="hi_IN"/>
        </w:rPr>
      </w:r>
      <w:r>
        <w:rPr>
          <w:lang w:val="hi_IN" w:bidi="hi_IN"/>
        </w:rPr>
        <w:t xml:space="preserve">जिम्री ने </w:t>
      </w:r>
      <w:r>
        <w:rPr>
          <w:b/>
          <w:lang w:val="hi_IN" w:bidi="hi_IN"/>
        </w:rPr>
        <w:t>पाप</w:t>
      </w:r>
      <w:r>
        <w:rPr>
          <w:lang w:val="hi_IN" w:bidi="hi_IN"/>
        </w:rPr>
        <w:t xml:space="preserve"> किया था। पाप परमेश्वर के खिलाफ अनाज्ञाकारिता का कार्य है। जब भी कोई व्यक्ति परमेश्वर की व्यवस्थाओं का उल्लंघन करता है, तो वह व्यक्ति पाप करता है। पाप के बारे में अधिक जानकारी के लिए, मुख्य शब्दावली को देखें। पाप के लिए उसी शब्द या वाक्यांश का उपयोग करें जिसका उपयोग आपने पिछले भागों में किया है।</w:t>
      </w:r>
    </w:p>
    <w:p>
      <w:pPr/>
      <w:r>
        <w:rPr>
          <w:lang w:val="hi_IN" w:bidi="hi_IN"/>
        </w:rPr>
      </w:r>
      <w:r>
        <w:rPr>
          <w:lang w:val="hi_IN" w:bidi="hi_IN"/>
        </w:rPr>
        <w:t xml:space="preserve">जिम्री ने यहोवा की दृष्टि में </w:t>
      </w:r>
      <w:r>
        <w:rPr>
          <w:b/>
          <w:lang w:val="hi_IN" w:bidi="hi_IN"/>
        </w:rPr>
        <w:t>बुरा</w:t>
      </w:r>
      <w:r>
        <w:rPr>
          <w:lang w:val="hi_IN" w:bidi="hi_IN"/>
        </w:rPr>
        <w:t xml:space="preserve"> व्यवहार किया। बुराई, भलाई के विपरीत है। बुराई के बारे में अधिक जानकारी के लिए, मुख्य शब्दावली को देखें। यहोवा की दृष्टि में बुरा और बुरा करने के लिए वही शब्द या वाक्यांश प्रयोग करें, जो आपने पिछले भागों में प्रयोग किया था।</w:t>
      </w:r>
    </w:p>
    <w:p>
      <w:pPr/>
      <w:r>
        <w:rPr>
          <w:lang w:val="hi_IN" w:bidi="hi_IN"/>
        </w:rPr>
      </w:r>
      <w:r>
        <w:rPr>
          <w:b/>
          <w:lang w:val="hi_IN" w:bidi="hi_IN"/>
        </w:rPr>
        <w:t>यहोवा</w:t>
      </w:r>
      <w:r>
        <w:rPr>
          <w:lang w:val="hi_IN" w:bidi="hi_IN"/>
        </w:rPr>
        <w:t xml:space="preserve"> नाम परमेश्वर का एक बहुत ही व्यक्तिगत नाम है जो इस्राएल के लोगों के साथ परमेश्वर के घनिष्ठ संबंध को दर्शाता था। यहोवा के बारे में अधिक जानकारी के लिए, मुख्य शब्दावली देखें। यहोवा के लिए उसी शब्द या वाक्यांश का प्रयोग करें जो आपने पिछले भागों में प्रयोग किया है। </w:t>
      </w:r>
    </w:p>
    <w:p>
      <w:pPr/>
      <w:r>
        <w:rPr>
          <w:lang w:val="hi_IN" w:bidi="hi_IN"/>
        </w:rPr>
      </w:r>
      <w:r>
        <w:rPr>
          <w:lang w:val="hi_IN" w:bidi="hi_IN"/>
        </w:rPr>
        <w:t xml:space="preserve">जिम्री की कहानी उस पुस्तक या </w:t>
      </w:r>
      <w:r>
        <w:rPr>
          <w:b/>
          <w:lang w:val="hi_IN" w:bidi="hi_IN"/>
        </w:rPr>
        <w:t>चर्मपत्र</w:t>
      </w:r>
      <w:r>
        <w:rPr>
          <w:lang w:val="hi_IN" w:bidi="hi_IN"/>
        </w:rPr>
        <w:t xml:space="preserve"> में भी है जो इस्राएल के राजाओं का इतिहास बताती है। अधिक जानकारी के लिए, मुख्य शब्दावली में “चर्मपत्र” देखें। चर्मपत्र या पुस्तक के लिए उसी शब्द या वाक्यांश का उपयोग करें जिसका उपयोग आपने पिछले भागों में किया था।</w:t>
      </w:r>
    </w:p>
    <w:p>
      <w:pPr/>
      <w:r>
        <w:rPr>
          <w:lang w:val="hi_IN" w:bidi="hi_IN"/>
        </w:rPr>
      </w:r>
      <w:r>
        <w:rPr>
          <w:lang w:val="hi_IN" w:bidi="hi_IN"/>
        </w:rPr>
        <w:t>यहाँ रुकें और समूह में आवश्यकता के अनुसार फिर से एक चर्मपत्र की तस्वीर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16:21–28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16:21–28 को सुनें और अपने मन में रखें।</w:t>
      </w:r>
    </w:p>
    <w:p>
      <w:pPr/>
      <w:r>
        <w:rPr>
          <w:lang w:val="hi_IN" w:bidi="hi_IN"/>
        </w:rPr>
      </w:r>
      <w:r>
        <w:rPr>
          <w:lang w:val="hi_IN" w:bidi="hi_IN"/>
        </w:rPr>
        <w:t>यदि सम्भव हो, तो 1 राजाओं 16:21–28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राजाओं 16:21–28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में, सेना ने घोषणा की कि ओम्री को राजा होना चाहिए, और जिम्री ने अपने आप को मार डाला। यह कहानी इस बारे में है कि जिम्री की मृत्यु के बाद क्या होता है। कुछ इस्राएली तिब्नी नाम के एक दूसरे व्यक्ति को राजा बनाना चाहते हैं। लेकिन ओम्री के समर्थक तिब्नी के समर्थकों को हरा देते हैं और ओम्री राजा बनकर शासन करता है। ओम्री अपने शासनकाल में इस्राएल के दूसरे राजाओं से भी अधिक पाप करता है।</w:t>
      </w:r>
    </w:p>
    <w:p>
      <w:pPr/>
      <w:r>
        <w:rPr>
          <w:lang w:val="hi_IN" w:bidi="hi_IN"/>
        </w:rPr>
      </w:r>
      <w:r>
        <w:rPr>
          <w:lang w:val="hi_IN" w:bidi="hi_IN"/>
        </w:rPr>
        <w:t>यह कहानी जिम्री की मृत्यु के तुरंत बाद शुरू होती है। जब ओम्री जिम्री को हरा देता है, तब सभी इस्राएली तुरंत ओम्री का समर्थन नहीं करते। एक समूह ओम्री का समर्थन करता है, जबकि दूसरा समूह गीनत के पुत्र तिब्नी नाम के एक व्यक्ति का समर्थन करता है। गीनत तिब्नी के पिता का नाम हो सकता है या उस स्थान का नाम हो सकता है जहाँ से तिब्नी आया था। इस्राएलियों के दोनों समूह शायद लगभग चार वर्षों तक एक-दूसरे से लड़ते हैं। ओम्री के समर्थक तिब्नी से अधिक शक्तिशाली हैं और शायद युद्ध में तिब्नी को मार डालते हैं।</w:t>
      </w:r>
    </w:p>
    <w:p>
      <w:pPr/>
      <w:r>
        <w:rPr>
          <w:lang w:val="hi_IN" w:bidi="hi_IN"/>
        </w:rPr>
      </w:r>
      <w:r>
        <w:rPr>
          <w:lang w:val="hi_IN" w:bidi="hi_IN"/>
        </w:rPr>
        <w:t>यहाँ रुकें और समूह में इस प्रश्न पर चर्चा करें: एक ऐसे समय की कहानी सुनाएँ जब आपके लोगों का समूह या आपके पास के लोगों का समूह इस बारे में असहमत था कि आगे किसे शासन करना चाहिए। असहमत लोगों ने एक-दूसरे के साथ कैसा व्यवहार किया? जब आखिरकार एक व्यक्ति ने समूह की अगुवाई की, तो समूह ने उस दूसरे व्यक्ति के साथ कैसा व्यवहार किया जिसने शासन करने का प्रयास किया था? इस ऑडियो को यहाँ रोकें।</w:t>
      </w:r>
    </w:p>
    <w:p>
      <w:pPr/>
      <w:r>
        <w:rPr>
          <w:lang w:val="hi_IN" w:bidi="hi_IN"/>
        </w:rPr>
      </w:r>
      <w:r>
        <w:rPr>
          <w:lang w:val="hi_IN" w:bidi="hi_IN"/>
        </w:rPr>
        <w:t>ओम्री सभी इस्राएलियों का राजा बनता है, जिनमें तिब्नी के समर्थक भी शामिल हैं, जबकि आसा अपने 31वें वर्ष में यहूदा के राजा बनता है। ओम्री कुल 12 वर्षों तक शासन करता है, जिसमें 4 वर्ष वह वर्ष भी शामिल है जब ओम्री और तिब्नी एक-दूसरे से लड़े थे। उन 12 वर्षों में आधे वर्षों के लिए, ओम्री तिर्सा नगर में रहता है और शासन करता है। जब ओम्री तिर्सा में रहता है, तो वह शेमेर नाम के एक व्यक्ति को चाँदी के दो किक्कार देकर एक पहाड़ी खरीदता है। किक्कार लगभग 34 किलोग्राम माप की एक इकाई है।</w:t>
      </w:r>
    </w:p>
    <w:p>
      <w:pPr/>
      <w:r>
        <w:rPr>
          <w:lang w:val="hi_IN" w:bidi="hi_IN"/>
        </w:rPr>
      </w:r>
      <w:r>
        <w:rPr>
          <w:lang w:val="hi_IN" w:bidi="hi_IN"/>
        </w:rPr>
        <w:t>ओम्री इस पहाड़ी पर एक नगर बनाता है। यह पहाड़ी नगर बनाने के लिए एक अच्छा स्थान है। इस पहाड़ी की रक्षा करना आसान है और यह एक व्यापारिक मार्ग पर स्थित है। ओम्री इस नगर का नाम शेमेर के नाम पर सामरिया रखता है, जो पहाड़ी के पूर्व स्वामी का नाम है। ओम्री राजा के रूप में ओम्री के सातवें वर्ष में सामरिया जाता है और सामरिया को इस्राएल की नई राजधानी बनाता है।</w:t>
      </w:r>
    </w:p>
    <w:p>
      <w:pPr/>
      <w:r>
        <w:rPr>
          <w:lang w:val="hi_IN" w:bidi="hi_IN"/>
        </w:rPr>
      </w:r>
      <w:r>
        <w:rPr>
          <w:lang w:val="hi_IN" w:bidi="hi_IN"/>
        </w:rPr>
        <w:t>यहाँ रुकें और समूह में इस्राएल का नक्शा देखें। तिर्सा और सामरिया को ढूँढें। इस ऑडियो को यहाँ रोकें।</w:t>
      </w:r>
    </w:p>
    <w:p>
      <w:pPr/>
      <w:r>
        <w:rPr>
          <w:lang w:val="hi_IN" w:bidi="hi_IN"/>
        </w:rPr>
      </w:r>
      <w:r>
        <w:rPr>
          <w:lang w:val="hi_IN" w:bidi="hi_IN"/>
        </w:rPr>
        <w:t>यहाँ रुकें और समूह में इस प्रश्न पर चर्चा करें: एक अगुवा राजधानी या उस नगर को कैसे चुनता है, जहाँ से वह शासन करेगा? उस समय की कहानी सुनाएँ जब एक अगुवे ने एक नई राजधानी चुनी थी। अगुवा को नए नगर में कौन-कौन सी चीज़ें या किन लोगों को ले जाना पड़ा? लोगों ने इस परिवर्तन के बारे में क्या सोचा? इस ऑडियो को यहाँ रोकें।</w:t>
      </w:r>
    </w:p>
    <w:p>
      <w:pPr/>
      <w:r>
        <w:rPr>
          <w:lang w:val="hi_IN" w:bidi="hi_IN"/>
        </w:rPr>
      </w:r>
      <w:r>
        <w:rPr>
          <w:lang w:val="hi_IN" w:bidi="hi_IN"/>
        </w:rPr>
        <w:t>हालाँकि, ओम्री ने राजा के रूप में अपने पूरे शासनकाल में ऐसा आचरण किया जो यहोवा को अप्रसन्न करता था। ओम्री उन राजाओं से भी अधिक पाप करता है जो ओम्री से पहले शासन करते थे। ओम्री यारोबाम के उदाहरण का अनुसरण करता है और ठीक वैसे ही पाप करता है जैसे यारोबाम ने पाप किया था। ओम्री इस्राएलियों की इस तरह अगुवाई करता है कि इस्राएली भी स्वेच्छा से पाप करने का चुनाव करें। ओम्री और इस्राएली मूर्तियों की आराधना करते हैं, जिससे यहोवा बहुत क्रोधित होता है।</w:t>
      </w:r>
    </w:p>
    <w:p>
      <w:pPr/>
      <w:r>
        <w:rPr>
          <w:lang w:val="hi_IN" w:bidi="hi_IN"/>
        </w:rPr>
      </w:r>
      <w:r>
        <w:rPr>
          <w:lang w:val="hi_IN" w:bidi="hi_IN"/>
        </w:rPr>
        <w:t>राजा के रूप में ओम्री ने जो कुछ भी किया, जिसमें सैन्य अगुवा के रूप में ओम्री के कार्य भी शामिल हैं, उस पुस्तक या कुण्डलपत्र में है जिसमें इस्राएल के राजाओं के इतिहास का विवरण है। ओम्री अपने पूर्वजों के साथ जा मिला, जो यह कहने का एक विनम्र तरीका है कि ओम्री की मृत्यु हो गई। इसका संभवतः यह अर्थ नहीं है कि लोगों ने ओम्री को उसके पूर्वजों के पास दफनाया, क्योंकि लोगों ने उसे सामरिया में दफनाया था। चूँकि सामरिया एक नया नगर है, इसलिए संभवतः पहले ओम्री के पूर्वजों को सामरिया में दफन नहीं किया गया था। फिर ओम्री का पुत्र अहाब राजा बनता है।</w:t>
      </w:r>
      <w:r>
        <w:rPr>
          <w:lang w:val="hi_IN" w:bidi="hi_IN"/>
        </w:rPr>
      </w:r>
    </w:p>
    <w:p>
      <w:pPr>
        <w:pStyle w:val="Heading3"/>
      </w:pPr>
      <w:r>
        <w:rPr>
          <w:lang w:val="hi_IN" w:bidi="hi_IN"/>
        </w:rPr>
        <w:t>घटनाओं को समझाना</w:t>
      </w:r>
    </w:p>
    <w:p>
      <w:pPr/>
      <w:r>
        <w:rPr>
          <w:lang w:val="hi_IN" w:bidi="hi_IN"/>
        </w:rPr>
      </w:r>
      <w:r>
        <w:rPr>
          <w:lang w:val="hi_IN" w:bidi="hi_IN"/>
        </w:rPr>
        <w:t>1 राजाओं 16:21–28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इस्राएली दो समूहों में विभाजित होते हैं। एक समूह तिब्नी का समर्थन करता है। दूसरा समूह ओम्री का समर्थन करता है। ओम्री के समर्थक तिब्नी के समर्थकों को हरा देते हैं और तिब्नी को मार डालते हैं। ओम्री राजा बनता है।</w:t>
      </w:r>
    </w:p>
    <w:p>
      <w:pPr/>
      <w:r>
        <w:rPr>
          <w:lang w:val="hi_IN" w:bidi="hi_IN"/>
        </w:rPr>
      </w:r>
      <w:r>
        <w:rPr>
          <w:b/>
          <w:lang w:val="hi_IN" w:bidi="hi_IN"/>
        </w:rPr>
        <w:t>दूसरे दृश्य में:</w:t>
      </w:r>
      <w:r>
        <w:rPr>
          <w:lang w:val="hi_IN" w:bidi="hi_IN"/>
        </w:rPr>
        <w:t xml:space="preserve"> कहानीकार औपचारिक रूप से राजा के रूप में ओम्री के समय का परिचय देता है।</w:t>
      </w:r>
    </w:p>
    <w:p>
      <w:pPr/>
      <w:r>
        <w:rPr>
          <w:lang w:val="hi_IN" w:bidi="hi_IN"/>
        </w:rPr>
      </w:r>
      <w:r>
        <w:rPr>
          <w:b/>
          <w:lang w:val="hi_IN" w:bidi="hi_IN"/>
        </w:rPr>
        <w:t>तीसरे दृश्य में:</w:t>
      </w:r>
      <w:r>
        <w:rPr>
          <w:lang w:val="hi_IN" w:bidi="hi_IN"/>
        </w:rPr>
        <w:t xml:space="preserve"> ओम्री एक पहाड़ी खरीदता है और सामरिया नगर बनाता है।</w:t>
      </w:r>
    </w:p>
    <w:p>
      <w:pPr/>
      <w:r>
        <w:rPr>
          <w:lang w:val="hi_IN" w:bidi="hi_IN"/>
        </w:rPr>
      </w:r>
      <w:r>
        <w:rPr>
          <w:b/>
          <w:lang w:val="hi_IN" w:bidi="hi_IN"/>
        </w:rPr>
        <w:t>चौथे दृश्य में:</w:t>
      </w:r>
      <w:r>
        <w:rPr>
          <w:lang w:val="hi_IN" w:bidi="hi_IN"/>
        </w:rPr>
        <w:t xml:space="preserve"> कहानीकार इस बारे में बात करता है कि ओम्री ने राजा के रूप में कैसे शासन किया।</w:t>
      </w:r>
    </w:p>
    <w:p>
      <w:pPr/>
      <w:r>
        <w:rPr>
          <w:lang w:val="hi_IN" w:bidi="hi_IN"/>
        </w:rPr>
      </w:r>
      <w:r>
        <w:rPr>
          <w:b/>
          <w:lang w:val="hi_IN" w:bidi="hi_IN"/>
        </w:rPr>
        <w:t>पाँचवें दृश्य में:</w:t>
      </w:r>
      <w:r>
        <w:rPr>
          <w:lang w:val="hi_IN" w:bidi="hi_IN"/>
        </w:rPr>
        <w:t xml:space="preserve"> कहानीकार औपचारिक रूप से ओम्री की कहानी को समाप्त करता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इस्राएल के लोग, जो दो समूहों में विभाजित होते हैं</w:t>
      </w:r>
    </w:p>
    <w:p>
      <w:pPr>
        <w:pStyle w:val="ListBullet"/>
        <w:spacing w:line="240" w:lineRule="auto"/>
        <w:ind w:left="720"/>
      </w:pPr>
      <w:r>
        <w:rPr>
          <w:lang w:val="hi_IN" w:bidi="hi_IN"/>
        </w:rPr>
      </w:r>
      <w:r>
        <w:rPr>
          <w:lang w:val="hi_IN" w:bidi="hi_IN"/>
        </w:rPr>
        <w:t>गीनत का पुत्र तिब्नी</w:t>
      </w:r>
    </w:p>
    <w:p>
      <w:pPr>
        <w:pStyle w:val="ListBullet"/>
        <w:spacing w:line="240" w:lineRule="auto"/>
        <w:ind w:left="720"/>
      </w:pPr>
      <w:r>
        <w:rPr>
          <w:lang w:val="hi_IN" w:bidi="hi_IN"/>
        </w:rPr>
      </w:r>
      <w:r>
        <w:rPr>
          <w:lang w:val="hi_IN" w:bidi="hi_IN"/>
        </w:rPr>
        <w:t>ओम्री</w:t>
      </w:r>
    </w:p>
    <w:p>
      <w:pPr>
        <w:pStyle w:val="ListBullet"/>
        <w:spacing w:line="240" w:lineRule="auto"/>
        <w:ind w:left="720"/>
      </w:pPr>
      <w:r>
        <w:rPr>
          <w:lang w:val="hi_IN" w:bidi="hi_IN"/>
        </w:rPr>
      </w:r>
      <w:r>
        <w:rPr>
          <w:lang w:val="hi_IN" w:bidi="hi_IN"/>
        </w:rPr>
        <w:t>शेमेर</w:t>
      </w:r>
    </w:p>
    <w:p>
      <w:pPr>
        <w:pStyle w:val="ListBullet"/>
        <w:spacing w:line="240" w:lineRule="auto"/>
        <w:ind w:left="720"/>
      </w:pPr>
      <w:r>
        <w:rPr>
          <w:lang w:val="hi_IN" w:bidi="hi_IN"/>
        </w:rPr>
      </w:r>
      <w:r>
        <w:rPr>
          <w:lang w:val="hi_IN" w:bidi="hi_IN"/>
        </w:rPr>
        <w:t>आसा, यहूदा का राजा</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यारोबाम, नबात का पुत्र</w:t>
      </w:r>
    </w:p>
    <w:p>
      <w:pPr>
        <w:pStyle w:val="ListBullet"/>
        <w:spacing w:line="240" w:lineRule="auto"/>
        <w:ind w:left="720"/>
      </w:pPr>
      <w:r>
        <w:rPr>
          <w:lang w:val="hi_IN" w:bidi="hi_IN"/>
        </w:rPr>
      </w:r>
      <w:r>
        <w:rPr>
          <w:lang w:val="hi_IN" w:bidi="hi_IN"/>
        </w:rPr>
        <w:t>और ओम्री का पुत्र अहाब</w:t>
      </w:r>
    </w:p>
    <w:p>
      <w:pPr/>
      <w:r>
        <w:rPr>
          <w:lang w:val="hi_IN" w:bidi="hi_IN"/>
        </w:rPr>
      </w:r>
      <w:r>
        <w:rPr>
          <w:lang w:val="hi_IN" w:bidi="hi_IN"/>
        </w:rPr>
        <w:t>समूह में, इस भाग के परिवेश के इन हिस्सों पर ध्यान दें:</w:t>
      </w:r>
    </w:p>
    <w:p>
      <w:pPr/>
      <w:r>
        <w:rPr>
          <w:lang w:val="hi_IN" w:bidi="hi_IN"/>
        </w:rPr>
      </w:r>
      <w:r>
        <w:rPr>
          <w:lang w:val="hi_IN" w:bidi="hi_IN"/>
        </w:rPr>
        <w:t>पहले दृश्य में, इस्राएली दो समूहों में विभाजित होते हैं। यह स्पष्ट नहीं है कि प्रत्येक समूह में कितने इस्राएली हैं। ओम्री का समर्थन करने वाले लोग तिब्नी का समर्थन करने वाले लोगों को हरा देते हैं और शायद युद्ध में तिब्नी को मार डालते हैं। फिर ओम्री राजा बनता है। याद रखें कि आसा के यहूदा में शासन के 27वें वर्ष में जिम्री की मृत्यु हुई, और यही समय था जब इस्राएलियों ने लड़ना शुरू किया था। ओम्री आसा के 31वें वर्ष में राजा बनता है, इसलिए इस्राएलियों ने शायद लगभग 4 वर्षों तक युद्ध किया।</w:t>
      </w:r>
    </w:p>
    <w:p>
      <w:pPr/>
      <w:r>
        <w:rPr>
          <w:lang w:val="hi_IN" w:bidi="hi_IN"/>
        </w:rPr>
      </w:r>
      <w:r>
        <w:rPr>
          <w:lang w:val="hi_IN" w:bidi="hi_IN"/>
        </w:rPr>
        <w:t>दूसरे दृश्य में, हालाँकि कहानीकार पहले ही कह चुका है कि ओम्री राजा बनता है, फिर भी वह राजा के रूप में ओम्री के समय को परिचय देने के लिए औपचारिक भाषा का उपयोग करता है। कहानीकार समझाता है कि जब ओम्री के राजा बनने के समय यहूदा में कौन शासन करता है और कितने समय तक शासन करता है।</w:t>
      </w:r>
    </w:p>
    <w:p>
      <w:pPr/>
      <w:r>
        <w:rPr>
          <w:lang w:val="hi_IN" w:bidi="hi_IN"/>
        </w:rPr>
      </w:r>
      <w:r>
        <w:rPr>
          <w:lang w:val="hi_IN" w:bidi="hi_IN"/>
        </w:rPr>
        <w:t>कहानीकार कहता है कि ओम्री 12 वर्षों तक शासन करता है। इसका अर्थ है कि जिम्री द्वारा एला की हत्या करने के तुरंत बाद, आसा के शासन के 27 वर्ष में सेना ओम्री को राजा घोषित करती है। फिर ओम्री और ओम्री का समूह आसा के राजा के रूप में 31वें वर्ष तक तिब्नी और तिब्नी के समूह से लड़ता है। यह तब होता है जब तिब्नी की मृत्यु होती है और ओम्री आधिकारिक तौर पर सभी इस्राएलियों पर शासन करता है। फिर आसा के 38वें वर्ष में राजा के रूप में ओम्री की मृत्यु हो जाती है। ये वे 12 वर्ष हैं जिनमें कहानीकार कहता है कि ओम्री शासन करता है। उन 12 वर्षों में से 6 वर्षों तक, ओम्री तिर्सा में रहता है, जिसमें वह 4 वर्ष भी शामिल है जब ओम्री और तिब्नी एक-दूसरे से लड़ते हैं। फिर, ओम्री के राजा के बाकी छह वर्षों तक, ओम्री सामरिया में रहता है।</w:t>
      </w:r>
    </w:p>
    <w:p>
      <w:pPr/>
      <w:r>
        <w:rPr>
          <w:lang w:val="hi_IN" w:bidi="hi_IN"/>
        </w:rPr>
      </w:r>
      <w:r>
        <w:rPr>
          <w:lang w:val="hi_IN" w:bidi="hi_IN"/>
        </w:rPr>
        <w:t>यहाँ रुकें और समूह में चर्चा करें कि आप कैसे अनुवाद करना चाहते हैं कि ओम्री ने कितने समय तक शासन किया। आप जिम्री की मृत्यु और ओम्री की मृत्यु के बीच के 12 वर्षों के दौरान ओम्री ने क्या किया था, उसे चित्रित या अभिनय कर सकते हैं। इस ऑडियो को यहाँ रोकें।</w:t>
      </w:r>
    </w:p>
    <w:p>
      <w:pPr/>
      <w:r>
        <w:rPr>
          <w:lang w:val="hi_IN" w:bidi="hi_IN"/>
        </w:rPr>
      </w:r>
      <w:r>
        <w:rPr>
          <w:lang w:val="hi_IN" w:bidi="hi_IN"/>
        </w:rPr>
        <w:t>तीसरा दृश्य शायद तिर्सा में रहने वाले पिछले दो वर्षों के दौरान किसी समय होता है। ओम्री शेमेर नाम के एक व्यक्ति से एक पहाड़ी खरीदता है और पहाड़ी पर एक नगर बनाता है। ओम्री शायद अन्य लोगों को नगर बनाने का आदेश देता है। ओम्री नगर का नाम सामरिया रखता है और जिम्री की मृत्यु के छह साल बाद सामरिया जाता है। सामरिया तिर्सा से लगभग 15 किलोमीटर दूर है। फिर ओम्री सामरिया में छह और वर्षों तक शासन करता है।</w:t>
      </w:r>
    </w:p>
    <w:p>
      <w:pPr/>
      <w:r>
        <w:rPr>
          <w:lang w:val="hi_IN" w:bidi="hi_IN"/>
        </w:rPr>
      </w:r>
      <w:r>
        <w:rPr>
          <w:lang w:val="hi_IN" w:bidi="hi_IN"/>
        </w:rPr>
        <w:t>चौथे दृश्य में, कहानीकार वर्णन करता है कि ओम्री राजा के रूप में कैसे शासन करता है। ओम्री यहोवा की दृष्टि में बुरा करता है, जिसका अर्थ है कि ओम्री वही करता है जो यहोवा को बुरा लगता है। ओम्री पिछले राजाओं से भी अधिक पाप करता है। ओम्री यारोबाम के उदाहरण का अनुसरण करता है और पाप करता है। ओम्री इस्राएलियों को मूर्तियों या झूठे देवताओं की प्रतिमाओं की उपासना करने के लिए प्रेरित करता है। ये मूर्तियाँ व्यर्थ हैं क्योंकि ये मूर्तियाँ कुछ नहीं कर सकती और न ही इस्राएलियों की सहायता कर सकती हैं। यह मूर्ति आराधना यहोवा को बहुत क्रोधित करती है। कहानीकार हमें याद दिलाता है कि यहोवा इस्राएल का परमेश्वर है, जिसकी इस्राएलियों को आराधना करनी चाहिए थी।</w:t>
      </w:r>
    </w:p>
    <w:p>
      <w:pPr/>
      <w:r>
        <w:rPr>
          <w:lang w:val="hi_IN" w:bidi="hi_IN"/>
        </w:rPr>
      </w:r>
      <w:r>
        <w:rPr>
          <w:lang w:val="hi_IN" w:bidi="hi_IN"/>
        </w:rPr>
        <w:t>पाँचवें दृश्य में, कहानीकार ओम्री की कहानी को समाप्त करने के लिए औपचारिक भाषा का उपयोग करता है। कहानीकार ने यहाँ अभी-अभी ओम्री की कहानी के कुछ हिस्सों को शामिल किया है, लेकिन राजा के रूप में ओम्री ने जो कुछ भी किया, वह एक दूसरी पुस्तक में है। यह बात वैसी ही है जैसी कहानीकार ने पिछली कहानियों में दूसरे राजाओं के बारे में कही थी, लेकिन ध्यान दें कि इस बार कहानीकार यह भी कहता है कि ओम्री के कार्यों और उसके वीरतापूर्ण कामों का वर्णन भी उस दूसरी पुस्तक में है। ये सामर्थी कार्य शायद यह हैं कि ओम्री ने युद्धों के दौरान कैसे लड़ा और अगुवाई की।</w:t>
      </w:r>
    </w:p>
    <w:p>
      <w:pPr/>
      <w:r>
        <w:rPr>
          <w:lang w:val="hi_IN" w:bidi="hi_IN"/>
        </w:rPr>
      </w:r>
      <w:r>
        <w:rPr>
          <w:lang w:val="hi_IN" w:bidi="hi_IN"/>
        </w:rPr>
        <w:t>ओम्री अपने पूर्वजों के साथ जा मिला, जो यह कहने का एक प्रचलित विनम्र तरीका है कि ओम्री की मृत्यु हो गई। लोग सामरिया में ओम्री के शरीर को दफनाते हैं। फिर ओम्री का पुत्र अहाब राजा बनता है। कहानीकार ओम्री की कहानी को उसी तरह समाप्त करता है जैसे कहानीकार बाशा की कहानी को समाप्त किया।</w:t>
      </w:r>
    </w:p>
    <w:p>
      <w:pPr/>
      <w:r>
        <w:rPr>
          <w:lang w:val="hi_IN" w:bidi="hi_IN"/>
        </w:rPr>
      </w:r>
      <w:r>
        <w:rPr>
          <w:lang w:val="hi_IN" w:bidi="hi_IN"/>
        </w:rPr>
        <w:t>यहाँ रुकें और समीक्षा करें कि आपने बाशा की कहानी के अंत का अनुवाद कैसे किया। आप संभवतः ओम्री की कहानी के अंत का अनुवाद उसी तरह करना चाहेंगे, जिस तरह आपने बाशा की कहानी के अंत का अनुवाद किया था।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राजाओं 16:21–28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इस्राएल के लोग, जो दो समूहों में विभाजित होते हैं</w:t>
      </w:r>
    </w:p>
    <w:p>
      <w:pPr>
        <w:pStyle w:val="ListBullet"/>
        <w:spacing w:line="240" w:lineRule="auto"/>
        <w:ind w:left="720"/>
      </w:pPr>
      <w:r>
        <w:rPr>
          <w:lang w:val="hi_IN" w:bidi="hi_IN"/>
        </w:rPr>
      </w:r>
      <w:r>
        <w:rPr>
          <w:lang w:val="hi_IN" w:bidi="hi_IN"/>
        </w:rPr>
        <w:t>गीनत का पुत्र तिब्नी</w:t>
      </w:r>
    </w:p>
    <w:p>
      <w:pPr>
        <w:pStyle w:val="ListBullet"/>
        <w:spacing w:line="240" w:lineRule="auto"/>
        <w:ind w:left="720"/>
      </w:pPr>
      <w:r>
        <w:rPr>
          <w:lang w:val="hi_IN" w:bidi="hi_IN"/>
        </w:rPr>
      </w:r>
      <w:r>
        <w:rPr>
          <w:lang w:val="hi_IN" w:bidi="hi_IN"/>
        </w:rPr>
        <w:t>ओम्री</w:t>
      </w:r>
    </w:p>
    <w:p>
      <w:pPr>
        <w:pStyle w:val="ListBullet"/>
        <w:spacing w:line="240" w:lineRule="auto"/>
        <w:ind w:left="720"/>
      </w:pPr>
      <w:r>
        <w:rPr>
          <w:lang w:val="hi_IN" w:bidi="hi_IN"/>
        </w:rPr>
      </w:r>
      <w:r>
        <w:rPr>
          <w:lang w:val="hi_IN" w:bidi="hi_IN"/>
        </w:rPr>
        <w:t>शेमेर</w:t>
      </w:r>
    </w:p>
    <w:p>
      <w:pPr>
        <w:pStyle w:val="ListBullet"/>
        <w:spacing w:line="240" w:lineRule="auto"/>
        <w:ind w:left="720"/>
      </w:pPr>
      <w:r>
        <w:rPr>
          <w:lang w:val="hi_IN" w:bidi="hi_IN"/>
        </w:rPr>
      </w:r>
      <w:r>
        <w:rPr>
          <w:lang w:val="hi_IN" w:bidi="hi_IN"/>
        </w:rPr>
        <w:t>आसा, यहूदा का राजा</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यारोबाम, नबात का पुत्र</w:t>
      </w:r>
    </w:p>
    <w:p>
      <w:pPr>
        <w:pStyle w:val="ListBullet"/>
        <w:spacing w:line="240" w:lineRule="auto"/>
        <w:ind w:left="720"/>
      </w:pPr>
      <w:r>
        <w:rPr>
          <w:lang w:val="hi_IN" w:bidi="hi_IN"/>
        </w:rPr>
      </w:r>
      <w:r>
        <w:rPr>
          <w:lang w:val="hi_IN" w:bidi="hi_IN"/>
        </w:rPr>
        <w:t>और ओम्री का पुत्र अहाब</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छोड़ें। इस भाग के हर हिस्से को याद करने में एक-दूसरे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जिम्री की मृत्यु के बाद, इस्राएल के लोग दो समूहों में विभाजित हो गए। एक समूह चाहता था कि गीनत का पुत्र तिब्नी उनका राजा हो। दूसरा समूह चाहता था कि ओम्री राजा बने। लेकिन ओम्री के समर्थकों ने तिब्नी के समर्थकों को हरा दिया। ओम्री के समर्थकों ने शायद तिब्नी को मार डाला, और फिर ओम्री इस्राएल का राजा बना।</w:t>
      </w:r>
    </w:p>
    <w:p>
      <w:pPr/>
      <w:r>
        <w:rPr>
          <w:lang w:val="hi_IN" w:bidi="hi_IN"/>
        </w:rPr>
      </w:r>
      <w:r>
        <w:rPr>
          <w:lang w:val="hi_IN" w:bidi="hi_IN"/>
        </w:rPr>
        <w:t>नाटक को रोकें। तिब्नी का समर्थन करने वाले इस्राएलियों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ओम्री पसंद नहीं है। मुझे लगता है कि तिब्नी एक बेहतर राजा होगा; या</w:t>
      </w:r>
    </w:p>
    <w:p>
      <w:pPr>
        <w:pStyle w:val="ListBullet"/>
        <w:spacing w:line="240" w:lineRule="auto"/>
        <w:ind w:left="720"/>
      </w:pPr>
      <w:r>
        <w:rPr>
          <w:lang w:val="hi_IN" w:bidi="hi_IN"/>
        </w:rPr>
      </w:r>
      <w:r>
        <w:rPr>
          <w:lang w:val="hi_IN" w:bidi="hi_IN"/>
        </w:rPr>
        <w:t>मैं बहुत आश्चर्यचकित हूँ कि ओम्री के समूह ने हमें हरा दिया और तिब्नी को मार डाला! या</w:t>
      </w:r>
    </w:p>
    <w:p>
      <w:pPr>
        <w:pStyle w:val="ListBullet"/>
        <w:spacing w:line="240" w:lineRule="auto"/>
        <w:ind w:left="720"/>
      </w:pPr>
      <w:r>
        <w:rPr>
          <w:lang w:val="hi_IN" w:bidi="hi_IN"/>
        </w:rPr>
      </w:r>
      <w:r>
        <w:rPr>
          <w:lang w:val="hi_IN" w:bidi="hi_IN"/>
        </w:rPr>
        <w:t>मैं इस बारे में चिंतित हूँ कि अब ओम्री हम सभी पर राजा के रूप में शासन करता है।</w:t>
      </w:r>
    </w:p>
    <w:p>
      <w:pPr/>
      <w:r>
        <w:rPr>
          <w:lang w:val="hi_IN" w:bidi="hi_IN"/>
        </w:rPr>
      </w:r>
      <w:r>
        <w:rPr>
          <w:lang w:val="hi_IN" w:bidi="hi_IN"/>
        </w:rPr>
        <w:t>ओम्री का समर्थन करने वाले इस्राएलियों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खुशी है कि हमने तिब्नी और उसके समूह को हरा दिया; या</w:t>
      </w:r>
    </w:p>
    <w:p>
      <w:pPr>
        <w:pStyle w:val="ListBullet"/>
        <w:spacing w:line="240" w:lineRule="auto"/>
        <w:ind w:left="720"/>
      </w:pPr>
      <w:r>
        <w:rPr>
          <w:lang w:val="hi_IN" w:bidi="hi_IN"/>
        </w:rPr>
      </w:r>
      <w:r>
        <w:rPr>
          <w:lang w:val="hi_IN" w:bidi="hi_IN"/>
        </w:rPr>
        <w:t>ओम्री ने तिब्नी और अन्य इस्राएलियों के विरुद्ध यह लड़ाई जीत ली। यह दिखाता है कि ओम्री शक्तिशाली है और उसे राजा होना चाहिए! या</w:t>
      </w:r>
    </w:p>
    <w:p>
      <w:pPr>
        <w:pStyle w:val="ListBullet"/>
        <w:spacing w:line="240" w:lineRule="auto"/>
        <w:ind w:left="720"/>
      </w:pPr>
      <w:r>
        <w:rPr>
          <w:lang w:val="hi_IN" w:bidi="hi_IN"/>
        </w:rPr>
      </w:r>
      <w:r>
        <w:rPr>
          <w:lang w:val="hi_IN" w:bidi="hi_IN"/>
        </w:rPr>
        <w:t>मुझे खुशी है कि हम जीत गए हैं और अब घर जा सकते हैं।</w:t>
      </w:r>
    </w:p>
    <w:p>
      <w:pPr/>
      <w:r>
        <w:rPr>
          <w:lang w:val="hi_IN" w:bidi="hi_IN"/>
        </w:rPr>
      </w:r>
      <w:r>
        <w:rPr>
          <w:lang w:val="hi_IN" w:bidi="hi_IN"/>
        </w:rPr>
        <w:t>अभिनय को जारी रखें।</w:t>
      </w:r>
    </w:p>
    <w:p>
      <w:pPr/>
      <w:r>
        <w:rPr>
          <w:lang w:val="hi_IN" w:bidi="hi_IN"/>
        </w:rPr>
      </w:r>
      <w:r>
        <w:rPr>
          <w:lang w:val="hi_IN" w:bidi="hi_IN"/>
        </w:rPr>
        <w:t>जब आसा लगभग 31 वर्षों तक यहूदा का राजा था, तब ओम्री इस्राएल का राजा बना। ओम्री ने 12 वर्षों तक शासन किया। पहले छह वर्षों तक, ओम्री ने तिर्सा में शासन किया। उस समय ओम्री ने शेमेर नाम के व्यक्ति से सामरिया की पहाड़ी खरीद ली। ओम्री ने पहाड़ी के लिए दो किक्कार चाँदी दिया। जब ओम्री ने पहाड़ी पर एक नगर बनाया, तो ओम्री ने शेमेर के नाम पर सामरिया रख दिया, जो पहाड़ी का स्वामी था।</w:t>
      </w:r>
    </w:p>
    <w:p>
      <w:pPr/>
      <w:r>
        <w:rPr>
          <w:lang w:val="hi_IN" w:bidi="hi_IN"/>
        </w:rPr>
      </w:r>
      <w:r>
        <w:rPr>
          <w:lang w:val="hi_IN" w:bidi="hi_IN"/>
        </w:rPr>
        <w:t>नाटक को रोकें। ओम्री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एक नया नगर बनाऊँगा ताकि जब भी लोग नगर में प्रवेश करें, तो उन्हें याद रहेगा कि मैंने नगर को बनाया था। फिर लोग मुझे एक महान राजा के रूप में याद करेंगे! या</w:t>
      </w:r>
    </w:p>
    <w:p>
      <w:pPr>
        <w:pStyle w:val="ListBullet"/>
        <w:spacing w:line="240" w:lineRule="auto"/>
        <w:ind w:left="720"/>
      </w:pPr>
      <w:r>
        <w:rPr>
          <w:lang w:val="hi_IN" w:bidi="hi_IN"/>
        </w:rPr>
      </w:r>
      <w:r>
        <w:rPr>
          <w:lang w:val="hi_IN" w:bidi="hi_IN"/>
        </w:rPr>
        <w:t>चूँकि मैं राजा हूँ, इसलिए मैं धनी हूँ और नया नगर बनाने के लिए भूमि खरीद सकता हूँ; या</w:t>
      </w:r>
    </w:p>
    <w:p>
      <w:pPr>
        <w:pStyle w:val="ListBullet"/>
        <w:spacing w:line="240" w:lineRule="auto"/>
        <w:ind w:left="720"/>
      </w:pPr>
      <w:r>
        <w:rPr>
          <w:lang w:val="hi_IN" w:bidi="hi_IN"/>
        </w:rPr>
      </w:r>
      <w:r>
        <w:rPr>
          <w:lang w:val="hi_IN" w:bidi="hi_IN"/>
        </w:rPr>
        <w:t>यह नया नगर तिर्सा से बेहतर होगा। जिम्री ने पुराने राजा के महल को जला दिया था, और मैं इस नए नगर में एक नया महल बनाना चाहता हूँ।</w:t>
      </w:r>
    </w:p>
    <w:p>
      <w:pPr/>
      <w:r>
        <w:rPr>
          <w:lang w:val="hi_IN" w:bidi="hi_IN"/>
        </w:rPr>
      </w:r>
      <w:r>
        <w:rPr>
          <w:lang w:val="hi_IN" w:bidi="hi_IN"/>
        </w:rPr>
        <w:t>अभिनय को जारी रखें।</w:t>
      </w:r>
    </w:p>
    <w:p>
      <w:pPr/>
      <w:r>
        <w:rPr>
          <w:lang w:val="hi_IN" w:bidi="hi_IN"/>
        </w:rPr>
      </w:r>
      <w:r>
        <w:rPr>
          <w:lang w:val="hi_IN" w:bidi="hi_IN"/>
        </w:rPr>
        <w:t>ओम्री ने ऐसे बुरे काम किए जिनसे यहोवा असंतुष्ट हुआ। ओम्री ने अपने पहले इस्राएल के किसी भी राजा से अधिक पाप किया। ओम्री ने वे सभी बुरे काम किए जो नबात के पुत्र यारोबाम ने किए थे। ओम्री ने उसी तरह पाप किया जैसे यारोबाम ने इस्राएल के लोगों से पाप करने के लिए प्रेरित किया था। इस्राएलियों ने निरर्थक मूर्तियों की आराधना करने के कारण इस्राएल के परमेश्वर यहोवा को क्रोधित किया।</w:t>
      </w:r>
    </w:p>
    <w:p>
      <w:pPr/>
      <w:r>
        <w:rPr>
          <w:lang w:val="hi_IN" w:bidi="hi_IN"/>
        </w:rPr>
      </w:r>
      <w:r>
        <w:rPr>
          <w:lang w:val="hi_IN" w:bidi="hi_IN"/>
        </w:rPr>
        <w:t>नाटक को रोकें। यहोवा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प्रत्येक नए राजा को मेरा सम्मान करने का मौका देता हूँ, और हर बार वे ऐसा नहीं करते। मुझे पता था कि ऐसा होगा, लेकिन अभी भी मुझे दुख होता है; या</w:t>
      </w:r>
    </w:p>
    <w:p>
      <w:pPr>
        <w:pStyle w:val="ListBullet"/>
        <w:spacing w:line="240" w:lineRule="auto"/>
        <w:ind w:left="720"/>
      </w:pPr>
      <w:r>
        <w:rPr>
          <w:lang w:val="hi_IN" w:bidi="hi_IN"/>
        </w:rPr>
      </w:r>
      <w:r>
        <w:rPr>
          <w:lang w:val="hi_IN" w:bidi="hi_IN"/>
        </w:rPr>
        <w:t>मैं क्रोधित हूँ कि जब इस्राएली मुझे अनदेखा करते हैं और मूर्तियों की आराधना करते हैं, तो वे मेरा अपमान करते हैं; या</w:t>
      </w:r>
    </w:p>
    <w:p>
      <w:pPr>
        <w:pStyle w:val="ListBullet"/>
        <w:spacing w:line="240" w:lineRule="auto"/>
        <w:ind w:left="720"/>
      </w:pPr>
      <w:r>
        <w:rPr>
          <w:lang w:val="hi_IN" w:bidi="hi_IN"/>
        </w:rPr>
      </w:r>
      <w:r>
        <w:rPr>
          <w:lang w:val="hi_IN" w:bidi="hi_IN"/>
        </w:rPr>
        <w:t>इस्राएली एक-दूसरे से लड़ते हैं और मर जाते हैं, क्योंकि वे उस तरीके से नहीं जीते जैसा मैं कहता हूँ कि उन्हें करना चाहिए।</w:t>
      </w:r>
    </w:p>
    <w:p>
      <w:pPr/>
      <w:r>
        <w:rPr>
          <w:lang w:val="hi_IN" w:bidi="hi_IN"/>
        </w:rPr>
      </w:r>
      <w:r>
        <w:rPr>
          <w:lang w:val="hi_IN" w:bidi="hi_IN"/>
        </w:rPr>
        <w:t>अभिनय को जारी रखें।</w:t>
      </w:r>
    </w:p>
    <w:p>
      <w:pPr/>
      <w:r>
        <w:rPr>
          <w:lang w:val="hi_IN" w:bidi="hi_IN"/>
        </w:rPr>
      </w:r>
      <w:r>
        <w:rPr>
          <w:lang w:val="hi_IN" w:bidi="hi_IN"/>
        </w:rPr>
        <w:t>अब, ओम्री के राजा के समय में जो कुछ हुआ, उसने क्या किया और उसकी सामर्थ्य दिखाई, वह सब उस पुस्तक में हैं जिसमें इस्राएल के राजाओं का इतिहास है। ओम्री की मृत्यु हुई, और लोगों ने सामरिया नगर में ओम्री के शरीर को दफनाया। फिर ओम्री के पुत्र अहाब ने राजा के रूप में शासन किया।</w:t>
      </w:r>
      <w:r>
        <w:rPr>
          <w:lang w:val="hi_IN" w:bidi="hi_IN"/>
        </w:rPr>
      </w:r>
    </w:p>
    <w:p>
      <w:pPr>
        <w:pStyle w:val="Heading3"/>
      </w:pPr>
      <w:r>
        <w:rPr>
          <w:lang w:val="hi_IN" w:bidi="hi_IN"/>
        </w:rPr>
        <w:t>आवश्यक जानकारी</w:t>
      </w:r>
    </w:p>
    <w:p>
      <w:pPr/>
      <w:r>
        <w:rPr>
          <w:lang w:val="hi_IN" w:bidi="hi_IN"/>
        </w:rPr>
      </w:r>
      <w:r>
        <w:rPr>
          <w:lang w:val="hi_IN" w:bidi="hi_IN"/>
        </w:rPr>
        <w:t>1 राजाओं 16:21–28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b/>
          <w:lang w:val="hi_IN" w:bidi="hi_IN"/>
        </w:rPr>
        <w:t>इस्राएल</w:t>
      </w:r>
      <w:r>
        <w:rPr>
          <w:lang w:val="hi_IN" w:bidi="hi_IN"/>
        </w:rPr>
        <w:t xml:space="preserve"> के लोग दो गुटों या समूहों में विभाजित हो जाते हैं। यहाँ, इस्राएल का अर्थ उत्तरी राज्य है। इस्राएल के बारे में अधिक जानकारी के लिए, मुख्य शब्दावली देखें। इस्राएल के लिए उसी शब्द या वाक्यांश का प्रयोग करें जिसका प्रयोग आपने पिछले भागों में किया है। </w:t>
      </w:r>
    </w:p>
    <w:p>
      <w:pPr/>
      <w:r>
        <w:rPr>
          <w:lang w:val="hi_IN" w:bidi="hi_IN"/>
        </w:rPr>
      </w:r>
      <w:r>
        <w:rPr>
          <w:lang w:val="hi_IN" w:bidi="hi_IN"/>
        </w:rPr>
        <w:t xml:space="preserve">ओम्री इस्राएल का </w:t>
      </w:r>
      <w:r>
        <w:rPr>
          <w:b/>
          <w:lang w:val="hi_IN" w:bidi="hi_IN"/>
        </w:rPr>
        <w:t>राजा</w:t>
      </w:r>
      <w:r>
        <w:rPr>
          <w:lang w:val="hi_IN" w:bidi="hi_IN"/>
        </w:rPr>
        <w:t xml:space="preserve"> बनता है। राजा के बारे में अधिक जानकारी के लिए, मुख्य शब्दावली देखें। राजा के लिए उसी शब्द या वाक्यांश का उपयोग करें जिसका उपयोग आपने पिछले भागों में किया था। </w:t>
      </w:r>
    </w:p>
    <w:p>
      <w:pPr/>
      <w:r>
        <w:rPr>
          <w:lang w:val="hi_IN" w:bidi="hi_IN"/>
        </w:rPr>
      </w:r>
      <w:r>
        <w:rPr>
          <w:lang w:val="hi_IN" w:bidi="hi_IN"/>
        </w:rPr>
        <w:t xml:space="preserve">आसा </w:t>
      </w:r>
      <w:r>
        <w:rPr>
          <w:b/>
          <w:lang w:val="hi_IN" w:bidi="hi_IN"/>
        </w:rPr>
        <w:t>यहूदा</w:t>
      </w:r>
      <w:r>
        <w:rPr>
          <w:lang w:val="hi_IN" w:bidi="hi_IN"/>
        </w:rPr>
        <w:t xml:space="preserve"> का राजा है, जबकि ओम्री इस्राएल में शासन करता है। यहूदा दक्षिणी राज्य है। यहूदा के लिए उसी शब्द या वाक्यांश का उपयोग करें जिसका उपयोग आपने पिछले भागों में किया था।</w:t>
      </w:r>
    </w:p>
    <w:p>
      <w:pPr/>
      <w:r>
        <w:rPr>
          <w:lang w:val="hi_IN" w:bidi="hi_IN"/>
        </w:rPr>
      </w:r>
      <w:r>
        <w:rPr>
          <w:lang w:val="hi_IN" w:bidi="hi_IN"/>
        </w:rPr>
        <w:t xml:space="preserve">ओम्री एक पहाड़ी खरीदने के लिए शेमेर को दो </w:t>
      </w:r>
      <w:r>
        <w:rPr>
          <w:b/>
          <w:lang w:val="hi_IN" w:bidi="hi_IN"/>
        </w:rPr>
        <w:t>किक्कार</w:t>
      </w:r>
      <w:r>
        <w:rPr>
          <w:lang w:val="hi_IN" w:bidi="hi_IN"/>
        </w:rPr>
        <w:t xml:space="preserve"> चाँदी देता है। किक्कार माप की एक इकाई है। एक किक्कार लगभग 34 किलोग्राम होता है, इसलिए ओम्री शायद शेमेर को लगभग 68 किलोग्राम चाँदी देता है। किक्कार के लिए उसी शब्द या वाक्यांश का उपयोग करें जिसका उपयोग आपने पिछले भागों में किया था, और अधिक जानकारी के लिए मुख्य शब्दावली में किक्कार देखें।</w:t>
      </w:r>
    </w:p>
    <w:p>
      <w:pPr/>
      <w:r>
        <w:rPr>
          <w:lang w:val="hi_IN" w:bidi="hi_IN"/>
        </w:rPr>
      </w:r>
      <w:r>
        <w:rPr>
          <w:lang w:val="hi_IN" w:bidi="hi_IN"/>
        </w:rPr>
        <w:t xml:space="preserve">ओम्री यहोवा की दृष्टि में </w:t>
      </w:r>
      <w:r>
        <w:rPr>
          <w:b/>
          <w:lang w:val="hi_IN" w:bidi="hi_IN"/>
        </w:rPr>
        <w:t>बुरा</w:t>
      </w:r>
      <w:r>
        <w:rPr>
          <w:lang w:val="hi_IN" w:bidi="hi_IN"/>
        </w:rPr>
        <w:t xml:space="preserve"> कार्य करता है। बुराई, भलाई के विपरीत है। बुराई के बारे में अधिक जानकारी के लिए, मुख्य शब्दावली को देखें। यहोवा की दृष्टि में बुरा करने और बुरा कार्य करने के लिए उसी शब्द या वाक्यांश का उपयोग करें जिसका उपयोग आपने पिछले भागों में किया था।</w:t>
      </w:r>
    </w:p>
    <w:p>
      <w:pPr/>
      <w:r>
        <w:rPr>
          <w:lang w:val="hi_IN" w:bidi="hi_IN"/>
        </w:rPr>
      </w:r>
      <w:r>
        <w:rPr>
          <w:lang w:val="hi_IN" w:bidi="hi_IN"/>
        </w:rPr>
        <w:t xml:space="preserve">ओम्री सामरिया को इस्राएल की नई </w:t>
      </w:r>
      <w:r>
        <w:rPr>
          <w:b/>
          <w:lang w:val="hi_IN" w:bidi="hi_IN"/>
        </w:rPr>
        <w:t>राजधानी</w:t>
      </w:r>
      <w:r>
        <w:rPr>
          <w:lang w:val="hi_IN" w:bidi="hi_IN"/>
        </w:rPr>
        <w:t xml:space="preserve"> बनाता है। शहर के लिए उसी शब्द या वाक्यांश का उपयोग करें जिसका उपयोग आपने पिछले भागों में किया था।</w:t>
      </w:r>
    </w:p>
    <w:p>
      <w:pPr/>
      <w:r>
        <w:rPr>
          <w:lang w:val="hi_IN" w:bidi="hi_IN"/>
        </w:rPr>
      </w:r>
      <w:r>
        <w:rPr>
          <w:b/>
          <w:lang w:val="hi_IN" w:bidi="hi_IN"/>
        </w:rPr>
        <w:t>यहोवा</w:t>
      </w:r>
      <w:r>
        <w:rPr>
          <w:lang w:val="hi_IN" w:bidi="hi_IN"/>
        </w:rPr>
        <w:t xml:space="preserve"> नाम परमेश्वर का एक बहुत ही व्यक्तिगत नाम है जो इस्राएल के लोगों के साथ परमेश्वर के घनिष्ठ संबंध को दर्शाता था। यहोवा के बारे में अधिक जानकारी के लिए, मुख्य शब्दावली देखें। यहोवा के लिए उसी शब्द या वाक्यांश का प्रयोग करें जो आपने पिछले भागों में प्रयोग किया है। </w:t>
      </w:r>
    </w:p>
    <w:p>
      <w:pPr/>
      <w:r>
        <w:rPr>
          <w:lang w:val="hi_IN" w:bidi="hi_IN"/>
        </w:rPr>
      </w:r>
      <w:r>
        <w:rPr>
          <w:lang w:val="hi_IN" w:bidi="hi_IN"/>
        </w:rPr>
        <w:t xml:space="preserve">ओम्री ने दूसरे राजाओं से भी अधिक </w:t>
      </w:r>
      <w:r>
        <w:rPr>
          <w:b/>
          <w:lang w:val="hi_IN" w:bidi="hi_IN"/>
        </w:rPr>
        <w:t>पाप</w:t>
      </w:r>
      <w:r>
        <w:rPr>
          <w:lang w:val="hi_IN" w:bidi="hi_IN"/>
        </w:rPr>
        <w:t xml:space="preserve"> किए। पाप परमेश्वर के खिलाफ अनाज्ञाकारिता का कार्य है। जब भी कोई व्यक्ति परमेश्वर की व्यवस्थाओं का उल्लंघन करता है, तो वह व्यक्ति पाप करता है। पाप के बारे में अधिक जानकारी के लिए, मुख्य शब्दावली को देखें। पाप के लिए उसी शब्द या वाक्यांश का उपयोग करें जिसका उपयोग आपने पिछले भागों में किया है।</w:t>
      </w:r>
    </w:p>
    <w:p>
      <w:pPr/>
      <w:r>
        <w:rPr>
          <w:lang w:val="hi_IN" w:bidi="hi_IN"/>
        </w:rPr>
      </w:r>
      <w:r>
        <w:rPr>
          <w:lang w:val="hi_IN" w:bidi="hi_IN"/>
        </w:rPr>
        <w:t xml:space="preserve">यहोवा इस्राएल का </w:t>
      </w:r>
      <w:r>
        <w:rPr>
          <w:b/>
          <w:lang w:val="hi_IN" w:bidi="hi_IN"/>
        </w:rPr>
        <w:t>परमेश्वर</w:t>
      </w:r>
      <w:r>
        <w:rPr>
          <w:lang w:val="hi_IN" w:bidi="hi_IN"/>
        </w:rPr>
        <w:t xml:space="preserve"> है। परमेश्वर के बारे में अधिक जानकारी के लिए, मुख्य शब्दावली देखें। परमेश्वर के लिए उसी शब्द या वाक्यांश का उपयोग करें जिसका उपयोग आपने पिछले भागों में किया था।</w:t>
      </w:r>
    </w:p>
    <w:p>
      <w:pPr/>
      <w:r>
        <w:rPr>
          <w:lang w:val="hi_IN" w:bidi="hi_IN"/>
        </w:rPr>
      </w:r>
      <w:r>
        <w:rPr>
          <w:lang w:val="hi_IN" w:bidi="hi_IN"/>
        </w:rPr>
        <w:t xml:space="preserve">ओम्री ने इस्राएलियों को </w:t>
      </w:r>
      <w:r>
        <w:rPr>
          <w:b/>
          <w:lang w:val="hi_IN" w:bidi="hi_IN"/>
        </w:rPr>
        <w:t>मूर्तियों</w:t>
      </w:r>
      <w:r>
        <w:rPr>
          <w:lang w:val="hi_IN" w:bidi="hi_IN"/>
        </w:rPr>
        <w:t xml:space="preserve"> की आराधना करने के लिए अगुवाई की और यहोवा को उत्तेजित किया, या उसे क्रोधित कर दिया। मूर्ति एक वस्तु है जिसे लोग किसी देवता की उपासना करने के लिए बनाते हैं। मूर्ति के बारे में अधिक जानकारी के लिए, मुख्य शब्दावली को देखें। मूर्ति और यहोवा को क्रोधित करने के लिए उसी शब्द या वाक्यांश का उपयोग करें जिसका उपयोग आपने पिछले भागों में किया था।</w:t>
      </w:r>
    </w:p>
    <w:p>
      <w:pPr/>
      <w:r>
        <w:rPr>
          <w:lang w:val="hi_IN" w:bidi="hi_IN"/>
        </w:rPr>
      </w:r>
      <w:r>
        <w:rPr>
          <w:lang w:val="hi_IN" w:bidi="hi_IN"/>
        </w:rPr>
        <w:t xml:space="preserve">ओम्री की कहानी उस पुस्तक या </w:t>
      </w:r>
      <w:r>
        <w:rPr>
          <w:b/>
          <w:lang w:val="hi_IN" w:bidi="hi_IN"/>
        </w:rPr>
        <w:t>चर्मपत्र</w:t>
      </w:r>
      <w:r>
        <w:rPr>
          <w:lang w:val="hi_IN" w:bidi="hi_IN"/>
        </w:rPr>
        <w:t xml:space="preserve"> में भी है जो इस्राएल के राजाओं का इतिहास बताती है। लपेटकर रखे जाने वाले लंबे पट्टे को कुण्डलपत्र कहते हैं, जिस पर लोग कहानियाँ लिखते थे। अधिक जानकारी के लिए, मुख्य शब्दावली में “चर्मपत्र” देखें। चर्मपत्र या पुस्तक और पुस्तक के नाम के लिए वही शब्द या वाक्यांश उपयोग करें जिसका उपयोग आपने पिछले भागों में किया था।</w:t>
      </w:r>
    </w:p>
    <w:p>
      <w:pPr/>
      <w:r>
        <w:rPr>
          <w:lang w:val="hi_IN" w:bidi="hi_IN"/>
        </w:rPr>
      </w:r>
      <w:r>
        <w:rPr>
          <w:lang w:val="hi_IN" w:bidi="hi_IN"/>
        </w:rPr>
        <w:t>यहाँ रुकें और आवश्यकता के अनुसार समूह में फिर से एक चर्मपत्र की तस्वीर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16:29–34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16:29–34 को सुनें और अपने मन में रखें।</w:t>
      </w:r>
    </w:p>
    <w:p>
      <w:pPr/>
      <w:r>
        <w:rPr>
          <w:lang w:val="hi_IN" w:bidi="hi_IN"/>
        </w:rPr>
      </w:r>
      <w:r>
        <w:rPr>
          <w:lang w:val="hi_IN" w:bidi="hi_IN"/>
        </w:rPr>
        <w:t>यदि सम्भव हो, तो 1 राजाओं 16:29–34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राजाओं 16:29–34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इस बारे में थी कि ओम्री ने राजा के रूप में कैसे शासन किया। यह कहानी ओम्री के पुत्र राजा अहाब के बारे में है। यहूदा के राजा आसा के शासन के 38वें वर्ष में अहाब राजा बनता है। अहाब ने सामरिया शहर से 22 वर्षों तक शासन करता है। याद रखें कि सामरिया इस्राएल की नई राजधानी है, जो वह शहर है जहाँ से राजा शासन करते हैं।</w:t>
      </w:r>
    </w:p>
    <w:p>
      <w:pPr/>
      <w:r>
        <w:rPr>
          <w:lang w:val="hi_IN" w:bidi="hi_IN"/>
        </w:rPr>
      </w:r>
      <w:r>
        <w:rPr>
          <w:lang w:val="hi_IN" w:bidi="hi_IN"/>
        </w:rPr>
        <w:t>अहाब उन राजाओं से भी अधिक बुरा है जो अहाब से पहले शासन करते थे। अहाब यह नहीं सोचता कि यारोबाम की तरह बुरा व्यवहार करना कोई गंभीर पाप है। इसलिए अहाब ने यारोबाम की तरह पाप किया, और फिर अहाब ने और भी अधिक पाप किया!</w:t>
      </w:r>
    </w:p>
    <w:p>
      <w:pPr/>
      <w:r>
        <w:rPr>
          <w:lang w:val="hi_IN" w:bidi="hi_IN"/>
        </w:rPr>
      </w:r>
      <w:r>
        <w:rPr>
          <w:lang w:val="hi_IN" w:bidi="hi_IN"/>
        </w:rPr>
        <w:t>अहाब ईजेबेल नाम की स्त्री से विवाह करता है, जो इस्राएली नहीं है। ईजेबेल राजा अत्बाल की पुत्री है, जिसने सीदोन नगर पर शासन किया था। सीदोन भूमध्य सागर के तट पर एक नगर था, जहाँ फीनीक लोग रहते थे।</w:t>
      </w:r>
    </w:p>
    <w:p>
      <w:pPr/>
      <w:r>
        <w:rPr>
          <w:lang w:val="hi_IN" w:bidi="hi_IN"/>
        </w:rPr>
      </w:r>
      <w:r>
        <w:rPr>
          <w:lang w:val="hi_IN" w:bidi="hi_IN"/>
        </w:rPr>
        <w:t>यहाँ रुकें और समूह में इस्राएल और फीनीके का नक्शा देखें। सीदोन और सामरिया के नगरों को ढूँढें। इस ऑडियो को यहाँ रोकें।</w:t>
      </w:r>
    </w:p>
    <w:p>
      <w:pPr/>
      <w:r>
        <w:rPr>
          <w:lang w:val="hi_IN" w:bidi="hi_IN"/>
        </w:rPr>
      </w:r>
      <w:r>
        <w:rPr>
          <w:lang w:val="hi_IN" w:bidi="hi_IN"/>
        </w:rPr>
        <w:t>यहोवा ने इस्राएलियों को चेतावनी दी कि वे उन लोगों से विवाह न करें जो दूसरे समूहों के हैं। अन्य लोगों के समूहों के वे लोग इस्राएलियों को बाल जैसे अन्य देवताओं की आराधना करने के लिए मनाने का प्रयास करेंगे। बाल कनानियों का एक झूठा देवता था, जिसकी वे उपासना करते थे। कनानी लोग मानते थे कि बाल हवा और वर्षा को नियंत्रित करता है और पौधों को उगने का कारण बनता है।</w:t>
      </w:r>
    </w:p>
    <w:p>
      <w:pPr/>
      <w:r>
        <w:rPr>
          <w:lang w:val="hi_IN" w:bidi="hi_IN"/>
        </w:rPr>
      </w:r>
      <w:r>
        <w:rPr>
          <w:lang w:val="hi_IN" w:bidi="hi_IN"/>
        </w:rPr>
        <w:t>यहाँ रुककर समूह में इस प्रश्न पर चर्चा करें: आपकी संस्कृति में लोग क्या सोचेंगे यदि आपके समुदाय का कोई व्यक्ति दूसरे समुदाय के ऐसे व्यक्ति से विवाह करे, जिसकी परम्पराएँ अलग हों और जो अलग-अलग देवताओं की उपासना करता हो? यदि कोई राजा या अगुवा दूसरे समुदाय के किसी व्यक्ति से विवाह करे, तो लोग क्या सोचेंगे? एक राजा ऐसा क्यों कर सकता है? इस ऑडियो को यहाँ रोकें।</w:t>
      </w:r>
    </w:p>
    <w:p>
      <w:pPr/>
      <w:r>
        <w:rPr>
          <w:lang w:val="hi_IN" w:bidi="hi_IN"/>
        </w:rPr>
      </w:r>
      <w:r>
        <w:rPr>
          <w:lang w:val="hi_IN" w:bidi="hi_IN"/>
        </w:rPr>
        <w:t>सीदोन के लोग शायद बाल की आराधना करते थे, और अब अहाब भी ऐसा करता है। अहाब सामरिया में बाल के लिए एक वेदी वाला मन्दिर बनवाता है। अहाब अशेरा का खंभा भी बनाता है। अशेरा एक झूठी देवी थी जिसकी कनानी लोग उपासना करते थे। अशेरा भी बाल की संगिनी थी। कभी-कभी लोग अपनी देवी अशेरा का प्रतीक बनाने के लिए लकड़ी का एक खम्भा बनाते थे। संभवतः इस्राएली भी अहाब के उदाहरण का अनुसरण करते हैं और इन झूठे देवताओं की उपासना करने लगते हैं। ये सब बातें यहोवा को बहुत क्रोधित करती हैं। अहाब इस्राएल के पिछले किसी भी राजाओं की तुलना में यहोवा को क्रोधित करने के लिए और भी अधिक काम करता है।</w:t>
      </w:r>
    </w:p>
    <w:p>
      <w:pPr/>
      <w:r>
        <w:rPr>
          <w:lang w:val="hi_IN" w:bidi="hi_IN"/>
        </w:rPr>
      </w:r>
      <w:r>
        <w:rPr>
          <w:lang w:val="hi_IN" w:bidi="hi_IN"/>
        </w:rPr>
        <w:t>यहाँ रुकें और समूह में एक वेदी और अशेरा के खंभे की तस्वीर देखें। अपने क्षेत्र में उन वस्तुओं का वर्णन करें जिनका उपयोग लोग दूसरे देवताओं की उपासना करने के लिए करते हैं। वे चीज़ें इस चित्र में दिखाई गई वेदी और खंभे जैसी कैसे दिखती हैं या उनसे किस तरह अलग हैं? इस ऑडियो को यहाँ रोकें।</w:t>
      </w:r>
    </w:p>
    <w:p>
      <w:pPr/>
      <w:r>
        <w:rPr>
          <w:lang w:val="hi_IN" w:bidi="hi_IN"/>
        </w:rPr>
      </w:r>
      <w:r>
        <w:rPr>
          <w:lang w:val="hi_IN" w:bidi="hi_IN"/>
        </w:rPr>
        <w:t>जब अहाब राजा है, तो एक व्यक्ति यरीहो नगर को फिर से बनाता है। बहुत साल पहले, जब इस्राएली पहली बार कनान देश में आए थे, तब यहोवा ने अद्भुत तरीके से यरीहो के लोगों को हराने में उनकी सहायता की थी। यहोवा ने यरीहो की दीवारों को गिरा दिया। उस समय इस्राएली अगुवा यहोशू था। यहोशू ने इस्राएल के लोगों को चेतावनी दी कि वे कभी भी यरीहो नगर को फिर से न बनाएँ। यहोशू ने कहा था कि जो कोई यरीहो को फिर से बनाने का प्रयास करेगा, यहोवा उस पर शाप डालेगा। इसका अर्थ है यरीहो की दीवारों को इस तरह बनाना कि लोग उनके भीतर घर बना सकें। यहोशू ने कहा था कि जब कोई उस नगर को बनाना शुरू करेगा, तो उसके सबसे बड़े बेटे की मृत्यु हो जाएगी। और जब वह व्यक्ति नगर का निर्माण पूरा करेगा, तो उसका सबसे छोटा बच्चा मर जाएगा। इसका अर्थ यह हो सकता है कि जो कोई भी यरीहो नगर को फिर से बनाएगा, वह अपने सभी बच्चों को खो देगा, जिनमें बड़े से छोटे तक शामिल हैं।</w:t>
      </w:r>
    </w:p>
    <w:p>
      <w:pPr/>
      <w:r>
        <w:rPr>
          <w:lang w:val="hi_IN" w:bidi="hi_IN"/>
        </w:rPr>
      </w:r>
      <w:r>
        <w:rPr>
          <w:lang w:val="hi_IN" w:bidi="hi_IN"/>
        </w:rPr>
        <w:t>यहाँ रुकें और इस प्रश्न पर समूह के रूप में चर्चा करें: आपकी संस्कृति में लोग श्राप के बारे में क्या विश्वास करते हैं? ऐसे कौन-कौन से अवसर हो सकते हैं, जब कोई देवता किसी व्यक्ति को शाप दे सकता है? कोई व्यक्ति किसी निश्चित कार्य करने वाले को कब शाप देगा? इस ऑडियो को यहाँ रोकें।</w:t>
      </w:r>
    </w:p>
    <w:p>
      <w:pPr/>
      <w:r>
        <w:rPr>
          <w:lang w:val="hi_IN" w:bidi="hi_IN"/>
        </w:rPr>
      </w:r>
      <w:r>
        <w:rPr>
          <w:lang w:val="hi_IN" w:bidi="hi_IN"/>
        </w:rPr>
        <w:t>यरीहो के खंडहर इस्राएलियों को याद दिलाते कि यहोवा ने कनानियों को हराया था और कनान देश इस्राएलियों को दिया था। इसलिए, यहोशू के समय से किसी ने नगर को फिर से नहीं बनाया था। चूँकि यरीहो इस्राएल में था, इसलिए लोग अभी भी यरीहो के क्षेत्र में रहते थे, जैसा कि हम बाइबल की अन्य पुस्तकों में देखते हैं। लेकिन अहाब के समय तक किसी ने भी यरीहो की दीवारों को फिर से बनाकर उसे एक मज़बूत नगर नहीं बनाया था।</w:t>
      </w:r>
    </w:p>
    <w:p>
      <w:pPr/>
      <w:r>
        <w:rPr>
          <w:lang w:val="hi_IN" w:bidi="hi_IN"/>
        </w:rPr>
      </w:r>
      <w:r>
        <w:rPr>
          <w:lang w:val="hi_IN" w:bidi="hi_IN"/>
        </w:rPr>
        <w:t>इसलिए अब, जब अहाब राजा के रूप में शासन कर रहा है, तब बेतेल का हिएल नाम का एक व्यक्ति यरीहो को फिर से बनाना चाहता है। चूँकि अहाब राजा है, इसलिए संभवतः हिएल को ऐसा करने की अनुमति अहाब को ही देनी होगी। इसलिए कहानी का यह भाग शायद दिखाता है कि अहाब किस तरह पाप करता है, क्योंकि वह इस्राएलियों को उस नगर को फिर से बनाने की अनुमति देता है, जिसके बारे में यहोवा ने कहा था कि कोई भी उसे फिर से न बनाए।</w:t>
      </w:r>
    </w:p>
    <w:p>
      <w:pPr/>
      <w:r>
        <w:rPr>
          <w:lang w:val="hi_IN" w:bidi="hi_IN"/>
        </w:rPr>
      </w:r>
      <w:r>
        <w:rPr>
          <w:lang w:val="hi_IN" w:bidi="hi_IN"/>
        </w:rPr>
        <w:t>दीवारें बनाना शुरू करने के लिए, हिएल पहले नींव बनाता, यानी दीवार के निचले हिस्से में बड़े मज़बूत पत्थर लगाता, जिन्हें लोग ज़मीन में मज़बूती से जमाते हैं। जब हीएल उन पत्थरों को खड़ा करता है, तो उसका सबसे बड़ा पुत्र अबीराम मर जाता है। दीवार को पूरा करने के लिए, हिएल उसमें फाटक या बड़े दरवाज़े लगाता। यह दिखाएगा कि नगर पूरा हो गया है और लोगों के रहने के लिए तैयार है। जब हिएल दीवार में फाटक लगाता है, तब उसके सबसे छोटे बेटे सगूब की मृत्यु हो जाती है। ऐसा ठीक वैसा ही होता है, जैसा यहोवा के उस शाप के अनुसार होना था, जिसके बारे में यहोशू ने इस्राएलियों से कहा था। कहानी का यह भाग दिखाता है कि उस समय इस्राएली दूसरे देवताओं की उपासना करते थे, फिर भी यहोवा ही इस्राएलियों पर शासन करता है और यहोवा जो कुछ भी होने के लिए कहता है, वह होकर रहता है।</w:t>
      </w:r>
    </w:p>
    <w:p>
      <w:pPr/>
      <w:r>
        <w:rPr>
          <w:lang w:val="hi_IN" w:bidi="hi_IN"/>
        </w:rPr>
      </w:r>
      <w:r>
        <w:rPr>
          <w:lang w:val="hi_IN" w:bidi="hi_IN"/>
        </w:rPr>
        <w:t>यहाँ रुकें और समूह में नगर की दीवार की नींव के पत्थरों तथा उसमें बने फाटक का चित्र देखें। आपके क्षेत्र में लोग दीवारें कैसे बनाते हैं? जब कोई नया नगर बनाता है, तो वह पहले क्या बनाता है? उस व्यक्ति द्वारा बनाई गई आखिरी चीज़ क्या होगी, जिससे यह दिखाया जा सके कि नगर लोगों के रहने के लिए तैयार है?</w:t>
      </w:r>
      <w:r>
        <w:rPr>
          <w:lang w:val="hi_IN" w:bidi="hi_IN"/>
        </w:rPr>
      </w:r>
    </w:p>
    <w:p>
      <w:pPr>
        <w:pStyle w:val="Heading3"/>
      </w:pPr>
      <w:r>
        <w:rPr>
          <w:lang w:val="hi_IN" w:bidi="hi_IN"/>
        </w:rPr>
        <w:t>घटनाओं को समझाना</w:t>
      </w:r>
    </w:p>
    <w:p>
      <w:pPr/>
      <w:r>
        <w:rPr>
          <w:lang w:val="hi_IN" w:bidi="hi_IN"/>
        </w:rPr>
      </w:r>
      <w:r>
        <w:rPr>
          <w:lang w:val="hi_IN" w:bidi="hi_IN"/>
        </w:rPr>
        <w:t>1 राजाओं 16:29–34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कहानीकार औपचारिक रूप से राजा के रूप में अहाब के समय का परिचय देता है।</w:t>
      </w:r>
    </w:p>
    <w:p>
      <w:pPr/>
      <w:r>
        <w:rPr>
          <w:lang w:val="hi_IN" w:bidi="hi_IN"/>
        </w:rPr>
      </w:r>
      <w:r>
        <w:rPr>
          <w:b/>
          <w:lang w:val="hi_IN" w:bidi="hi_IN"/>
        </w:rPr>
        <w:t>दूसरे दृश्य में:</w:t>
      </w:r>
      <w:r>
        <w:rPr>
          <w:lang w:val="hi_IN" w:bidi="hi_IN"/>
        </w:rPr>
        <w:t xml:space="preserve"> अहाब ईजेबेल से विवाह करता है और झूठे देवताओं की आराधना करने के लिए स्थान बनाता है।</w:t>
      </w:r>
    </w:p>
    <w:p>
      <w:pPr/>
      <w:r>
        <w:rPr>
          <w:lang w:val="hi_IN" w:bidi="hi_IN"/>
        </w:rPr>
      </w:r>
      <w:r>
        <w:rPr>
          <w:b/>
          <w:lang w:val="hi_IN" w:bidi="hi_IN"/>
        </w:rPr>
        <w:t>तीसरे दृश्य में:</w:t>
      </w:r>
      <w:r>
        <w:rPr>
          <w:lang w:val="hi_IN" w:bidi="hi_IN"/>
        </w:rPr>
        <w:t xml:space="preserve"> हिएल यरीहो को फिर से बनाता है। जब हिएल यरीहो को बनाना शुरू करता है, तो उसका पहलौठा पुत्र मर जाता है। जब हिएल यरीहो के फाटकों को पूरा करता है, तो उसका सबसे छोटा पुत्र मर जाता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अहाब, ओम्री का पुत्र</w:t>
      </w:r>
    </w:p>
    <w:p>
      <w:pPr>
        <w:pStyle w:val="ListBullet"/>
        <w:spacing w:line="240" w:lineRule="auto"/>
        <w:ind w:left="720"/>
      </w:pPr>
      <w:r>
        <w:rPr>
          <w:lang w:val="hi_IN" w:bidi="hi_IN"/>
        </w:rPr>
      </w:r>
      <w:r>
        <w:rPr>
          <w:lang w:val="hi_IN" w:bidi="hi_IN"/>
        </w:rPr>
        <w:t>आसा, यहूदा का राजा</w:t>
      </w:r>
    </w:p>
    <w:p>
      <w:pPr>
        <w:pStyle w:val="ListBullet"/>
        <w:spacing w:line="240" w:lineRule="auto"/>
        <w:ind w:left="720"/>
      </w:pPr>
      <w:r>
        <w:rPr>
          <w:lang w:val="hi_IN" w:bidi="hi_IN"/>
        </w:rPr>
      </w:r>
      <w:r>
        <w:rPr>
          <w:lang w:val="hi_IN" w:bidi="hi_IN"/>
        </w:rPr>
        <w:t>इस्राएल के राज्य के लोग</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यारोबाम, नबात का पुत्र</w:t>
      </w:r>
    </w:p>
    <w:p>
      <w:pPr>
        <w:pStyle w:val="ListBullet"/>
        <w:spacing w:line="240" w:lineRule="auto"/>
        <w:ind w:left="720"/>
      </w:pPr>
      <w:r>
        <w:rPr>
          <w:lang w:val="hi_IN" w:bidi="hi_IN"/>
        </w:rPr>
      </w:r>
      <w:r>
        <w:rPr>
          <w:lang w:val="hi_IN" w:bidi="hi_IN"/>
        </w:rPr>
        <w:t>राजा एतबाल की पुत्री ईजेबेल</w:t>
      </w:r>
    </w:p>
    <w:p>
      <w:pPr>
        <w:pStyle w:val="ListBullet"/>
        <w:spacing w:line="240" w:lineRule="auto"/>
        <w:ind w:left="720"/>
      </w:pPr>
      <w:r>
        <w:rPr>
          <w:lang w:val="hi_IN" w:bidi="hi_IN"/>
        </w:rPr>
      </w:r>
      <w:r>
        <w:rPr>
          <w:lang w:val="hi_IN" w:bidi="hi_IN"/>
        </w:rPr>
        <w:t>हीएल</w:t>
      </w:r>
    </w:p>
    <w:p>
      <w:pPr>
        <w:pStyle w:val="ListBullet"/>
        <w:spacing w:line="240" w:lineRule="auto"/>
        <w:ind w:left="720"/>
      </w:pPr>
      <w:r>
        <w:rPr>
          <w:lang w:val="hi_IN" w:bidi="hi_IN"/>
        </w:rPr>
      </w:r>
      <w:r>
        <w:rPr>
          <w:lang w:val="hi_IN" w:bidi="hi_IN"/>
        </w:rPr>
        <w:t>हीएल का पुत्र अबीराम</w:t>
      </w:r>
    </w:p>
    <w:p>
      <w:pPr>
        <w:pStyle w:val="ListBullet"/>
        <w:spacing w:line="240" w:lineRule="auto"/>
        <w:ind w:left="720"/>
      </w:pPr>
      <w:r>
        <w:rPr>
          <w:lang w:val="hi_IN" w:bidi="hi_IN"/>
        </w:rPr>
      </w:r>
      <w:r>
        <w:rPr>
          <w:lang w:val="hi_IN" w:bidi="hi_IN"/>
        </w:rPr>
        <w:t>हिएल का पुत्र सगूब</w:t>
      </w:r>
    </w:p>
    <w:p>
      <w:pPr>
        <w:pStyle w:val="ListBullet"/>
        <w:spacing w:line="240" w:lineRule="auto"/>
        <w:ind w:left="720"/>
      </w:pPr>
      <w:r>
        <w:rPr>
          <w:lang w:val="hi_IN" w:bidi="hi_IN"/>
        </w:rPr>
      </w:r>
      <w:r>
        <w:rPr>
          <w:lang w:val="hi_IN" w:bidi="hi_IN"/>
        </w:rPr>
        <w:t>और नून का पुत्र यहोशू</w:t>
      </w:r>
    </w:p>
    <w:p>
      <w:pPr/>
      <w:r>
        <w:rPr>
          <w:lang w:val="hi_IN" w:bidi="hi_IN"/>
        </w:rPr>
      </w:r>
      <w:r>
        <w:rPr>
          <w:lang w:val="hi_IN" w:bidi="hi_IN"/>
        </w:rPr>
        <w:t>समूह में, इस भाग के परिवेश के इन हिस्सों पर ध्यान दें:</w:t>
      </w:r>
    </w:p>
    <w:p>
      <w:pPr/>
      <w:r>
        <w:rPr>
          <w:lang w:val="hi_IN" w:bidi="hi_IN"/>
        </w:rPr>
      </w:r>
      <w:r>
        <w:rPr>
          <w:lang w:val="hi_IN" w:bidi="hi_IN"/>
        </w:rPr>
        <w:t>पहले दृश्य में, कहानीकार राजा के रूप में अहाब के समय का परिचय देने के लिए औपचारिक वाक्यांशों का उपयोग करता है। कहानीकार समझाता है कि जब अहाब राजा बनता है तो यहूदा में कौन शासन करता है, अहाब कितने समय तक शासन करता है, और अहाब कैसे शासन करता है। अहाब वह करता है जो यहोवा की दृष्टि में बुरा है, अर्थात् वह वही काम करता है जिसे यहोवा बुरा कहता है। अहाब पिछले राजाओं की तुलना में और भी अधिक बुराई करता है। अहाब यारोबाम के उदाहरण का अनुसरण करता है और पाप करता है।</w:t>
      </w:r>
    </w:p>
    <w:p>
      <w:pPr/>
      <w:r>
        <w:rPr>
          <w:lang w:val="hi_IN" w:bidi="hi_IN"/>
        </w:rPr>
      </w:r>
      <w:r>
        <w:rPr>
          <w:lang w:val="hi_IN" w:bidi="hi_IN"/>
        </w:rPr>
        <w:t>यहाँ रुकें और समीक्षा करें कि आपने पिछले भागों में इस्राएल के राजाओं के औपचारिक परिचय का अनुवाद कैसे किया है। इस ऑडियो को यहाँ रोकें।</w:t>
      </w:r>
    </w:p>
    <w:p>
      <w:pPr/>
      <w:r>
        <w:rPr>
          <w:lang w:val="hi_IN" w:bidi="hi_IN"/>
        </w:rPr>
      </w:r>
      <w:r>
        <w:rPr>
          <w:lang w:val="hi_IN" w:bidi="hi_IN"/>
        </w:rPr>
        <w:t>दूसरे दृश्य में, अहाब ईजेबेल से विवाह करता है और झूठे देवताओं की आराधना करता है। कहानीकार कहता है कि अहाब के लिए यारोबाम की तरह पाप करना पर्याप्त नहीं था, इसलिए अहाब और भी अधिक पाप करता है। अहाब सोचता है कि यारोबाम की तरह पाप करना कोई गंभीर बात नहीं है। कहानीकार इस बात पर ज़ोर दे रहा है कि अहाब पापपूर्ण आचरण करना चाहता है, इसलिए वह यारोबाम से भी अधिक पाप करने का चुनाव करता है। जब अहाब ईजेबेल से विवाह करता है, जो इस्राएली नहीं है, और जब अहाब झूठे देवताओं की आराधना करता है, तो वह यहोवा की आज्ञा का उल्लंघन करता है।</w:t>
      </w:r>
    </w:p>
    <w:p>
      <w:pPr/>
      <w:r>
        <w:rPr>
          <w:lang w:val="hi_IN" w:bidi="hi_IN"/>
        </w:rPr>
      </w:r>
      <w:r>
        <w:rPr>
          <w:lang w:val="hi_IN" w:bidi="hi_IN"/>
        </w:rPr>
        <w:t>यहाँ रुकें और समूह में इस प्रश्न पर चर्चा करें: आपकी भाषा में आप इस बात पर ज़ोर कैसे देंगे कि कोई व्यक्ति किसी दूसरे व्यक्ति की तरह बुरा आचरण ही नहीं करता, बल्कि एक और बुरा काम भी करता है? आप इस बारे में कैसे बताएँगे कि कोई व्यक्ति अपने पाप को गंभीर नहीं मानता? इस ऑडियो को यहाँ रोकें।</w:t>
      </w:r>
    </w:p>
    <w:p>
      <w:pPr/>
      <w:r>
        <w:rPr>
          <w:lang w:val="hi_IN" w:bidi="hi_IN"/>
        </w:rPr>
      </w:r>
      <w:r>
        <w:rPr>
          <w:lang w:val="hi_IN" w:bidi="hi_IN"/>
        </w:rPr>
        <w:t>ईजेबेल का पिता सीदोन नगर के लोगों पर शासन करता है। अहाब सामरिया नगर में बाल के लिए एक मंदिर और वेदी बनाता है। अहाब अशेरा का खंभा भी बनाता है। अहाब ने शायद ये चीज़ें अन्य लोगों से बनाई हो।</w:t>
      </w:r>
    </w:p>
    <w:p>
      <w:pPr/>
      <w:r>
        <w:rPr>
          <w:lang w:val="hi_IN" w:bidi="hi_IN"/>
        </w:rPr>
      </w:r>
      <w:r>
        <w:rPr>
          <w:lang w:val="hi_IN" w:bidi="hi_IN"/>
        </w:rPr>
        <w:t>यहाँ रुकें और समूह में इस्राएल का नक्शा देखें। सीदोन और सामरिया के नगरों को ढूँढें। इस ऑडियो को यहाँ रोकें।</w:t>
      </w:r>
    </w:p>
    <w:p>
      <w:pPr/>
      <w:r>
        <w:rPr>
          <w:lang w:val="hi_IN" w:bidi="hi_IN"/>
        </w:rPr>
      </w:r>
      <w:r>
        <w:rPr>
          <w:lang w:val="hi_IN" w:bidi="hi_IN"/>
        </w:rPr>
        <w:t>एक बार फिर, कहानीकार कहता है कि अहाब ने इस्राएल के पिछले राजाओं की तुलना में यहोवा को और भी अधिक क्रोधित करने वाले काम किए। कहानीकार दिखाता है कि इस्राएल का हर राजा अपने से पहले के राजा से भी अधिक बुरा है! कहानीकार इस बात पर भी ज़ोर देता है कि यहोवा इस्राएल का परमेश्वर है, जिसकी अहाब और इस्राएलियों को आराधना करनी चाहिए थी।</w:t>
      </w:r>
    </w:p>
    <w:p>
      <w:pPr/>
      <w:r>
        <w:rPr>
          <w:lang w:val="hi_IN" w:bidi="hi_IN"/>
        </w:rPr>
      </w:r>
      <w:r>
        <w:rPr>
          <w:lang w:val="hi_IN" w:bidi="hi_IN"/>
        </w:rPr>
        <w:t>तीसरे दृश्य में, बेतेल का हिएल यरीहो को फिर से बनाता है। जब हिएल दीवारों की नींव के मज़बूत पत्थर रखना शुरू करता है, तब उसके सबसे बड़े पुत्र अबीराम की मृत्यु हो जाती है। जब हिएल नगर को पूरा करता है और फाटक लगाता है, तो उसका सबसे छोटा पुत्र सगूब मर जाता है। कहानीकार हमें यह नहीं बताता कि हिएल के पुत्र कैसे मरते हैं, लेकिन हिएल के पुत्र यहोवा के उस शाप के कारण मरते हैं, जिसके बारे में यहोशू ने इस्राएलियों को बताया था। कहानीकार यह कहानी नहीं बताता कि यहोशू ने यहोवा का वचन या संदेश इस्राएलियों को कैसे सुनाया था, क्योंकि संभवतः इस्राएली यह कहानी पहले से ही जानते थे।</w:t>
      </w:r>
    </w:p>
    <w:p>
      <w:pPr/>
      <w:r>
        <w:rPr>
          <w:lang w:val="hi_IN" w:bidi="hi_IN"/>
        </w:rPr>
      </w:r>
      <w:r>
        <w:rPr>
          <w:lang w:val="hi_IN" w:bidi="hi_IN"/>
        </w:rPr>
        <w:t>यहाँ रुकें और समूह में इस्राएल का नक्शा देखें। यरीहो और बेतेल के नगरों को ढूँढें। इस ऑडियो को यहाँ रोकें।</w:t>
      </w:r>
    </w:p>
    <w:p>
      <w:pPr/>
      <w:r>
        <w:rPr>
          <w:lang w:val="hi_IN" w:bidi="hi_IN"/>
        </w:rPr>
      </w:r>
      <w:r>
        <w:rPr>
          <w:lang w:val="hi_IN" w:bidi="hi_IN"/>
        </w:rPr>
        <w:t>कहानीकार अहाब की कहानी का औपचारिक अंत नहीं करता, क्योंकि अगले अंशों में वह उन घटनाओं की कहानियाँ बताएगा जो अहाब के राजा के रूप में शासन करने के दौरान हुई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राजाओं 16:29–34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अहाब, ओम्री का पुत्र</w:t>
      </w:r>
    </w:p>
    <w:p>
      <w:pPr>
        <w:pStyle w:val="ListBullet"/>
        <w:spacing w:line="240" w:lineRule="auto"/>
        <w:ind w:left="720"/>
      </w:pPr>
      <w:r>
        <w:rPr>
          <w:lang w:val="hi_IN" w:bidi="hi_IN"/>
        </w:rPr>
      </w:r>
      <w:r>
        <w:rPr>
          <w:lang w:val="hi_IN" w:bidi="hi_IN"/>
        </w:rPr>
        <w:t>आसा, यहूदा का राजा</w:t>
      </w:r>
    </w:p>
    <w:p>
      <w:pPr>
        <w:pStyle w:val="ListBullet"/>
        <w:spacing w:line="240" w:lineRule="auto"/>
        <w:ind w:left="720"/>
      </w:pPr>
      <w:r>
        <w:rPr>
          <w:lang w:val="hi_IN" w:bidi="hi_IN"/>
        </w:rPr>
      </w:r>
      <w:r>
        <w:rPr>
          <w:lang w:val="hi_IN" w:bidi="hi_IN"/>
        </w:rPr>
        <w:t>इस्राएल के राज्य के लोग</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यारोबाम, नबात का पुत्र</w:t>
      </w:r>
    </w:p>
    <w:p>
      <w:pPr>
        <w:pStyle w:val="ListBullet"/>
        <w:spacing w:line="240" w:lineRule="auto"/>
        <w:ind w:left="720"/>
      </w:pPr>
      <w:r>
        <w:rPr>
          <w:lang w:val="hi_IN" w:bidi="hi_IN"/>
        </w:rPr>
      </w:r>
      <w:r>
        <w:rPr>
          <w:lang w:val="hi_IN" w:bidi="hi_IN"/>
        </w:rPr>
        <w:t>राजा एतबाल की पुत्री ईजेबेल</w:t>
      </w:r>
    </w:p>
    <w:p>
      <w:pPr>
        <w:pStyle w:val="ListBullet"/>
        <w:spacing w:line="240" w:lineRule="auto"/>
        <w:ind w:left="720"/>
      </w:pPr>
      <w:r>
        <w:rPr>
          <w:lang w:val="hi_IN" w:bidi="hi_IN"/>
        </w:rPr>
      </w:r>
      <w:r>
        <w:rPr>
          <w:lang w:val="hi_IN" w:bidi="hi_IN"/>
        </w:rPr>
        <w:t>हीएल</w:t>
      </w:r>
    </w:p>
    <w:p>
      <w:pPr>
        <w:pStyle w:val="ListBullet"/>
        <w:spacing w:line="240" w:lineRule="auto"/>
        <w:ind w:left="720"/>
      </w:pPr>
      <w:r>
        <w:rPr>
          <w:lang w:val="hi_IN" w:bidi="hi_IN"/>
        </w:rPr>
      </w:r>
      <w:r>
        <w:rPr>
          <w:lang w:val="hi_IN" w:bidi="hi_IN"/>
        </w:rPr>
        <w:t>हीएल का पुत्र अबीराम</w:t>
      </w:r>
    </w:p>
    <w:p>
      <w:pPr>
        <w:pStyle w:val="ListBullet"/>
        <w:spacing w:line="240" w:lineRule="auto"/>
        <w:ind w:left="720"/>
      </w:pPr>
      <w:r>
        <w:rPr>
          <w:lang w:val="hi_IN" w:bidi="hi_IN"/>
        </w:rPr>
      </w:r>
      <w:r>
        <w:rPr>
          <w:lang w:val="hi_IN" w:bidi="hi_IN"/>
        </w:rPr>
        <w:t>हिएल का पुत्र सगूब</w:t>
      </w:r>
    </w:p>
    <w:p>
      <w:pPr>
        <w:pStyle w:val="ListBullet"/>
        <w:spacing w:line="240" w:lineRule="auto"/>
        <w:ind w:left="720"/>
      </w:pPr>
      <w:r>
        <w:rPr>
          <w:lang w:val="hi_IN" w:bidi="hi_IN"/>
        </w:rPr>
      </w:r>
      <w:r>
        <w:rPr>
          <w:lang w:val="hi_IN" w:bidi="hi_IN"/>
        </w:rPr>
        <w:t>और नून का पुत्र यहोशू</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छोड़ें। इस भाग के हर हिस्से को याद करने में एक-दूसरे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जब आसा यहूदा पर लगभग 38 वर्षों से शासन कर चुका था, तब अहाब इस्राएल का राजा बना। अहाब ने लगभग 22 वर्षों तक सामरिया नगर से इस्राएल पर शासन किया। ओम्री के पुत्र अहाब ने यहोवा को अप्रसन्न करने वाले ऐसे बुरे काम किए, जो उससे पहले शासन करने वाले किसी भी राजा ने नहीं किए थे।</w:t>
      </w:r>
    </w:p>
    <w:p>
      <w:pPr/>
      <w:r>
        <w:rPr>
          <w:lang w:val="hi_IN" w:bidi="hi_IN"/>
        </w:rPr>
      </w:r>
      <w:r>
        <w:rPr>
          <w:lang w:val="hi_IN" w:bidi="hi_IN"/>
        </w:rPr>
        <w:t>अहाब को यह नहीं लगता था कि नबात के पुत्र यारोबाम की तरह बुरा काम करना कोई गंभीर पाप है। अहाब ने यारोबाम से भी अधिक पाप किया और ईजेबेल से विवाह किया, जो सीदोनियों के राजा एतबाल की पुत्री थी। फिर अहाब ने झूठे देवता बाल की सेवा और आराधना करना शुरू किया। अहाब ने बाल की उपासना करने के लिए सामरिया में एक मंदिर बनवाया और बाल के सम्मान में वहाँ एक वेदी स्थापित की। अहाब ने अशेरा का एक खंभा भी बनाया। अहाब ने इस्राएल के पिछले किसी भी राजाओं की तुलना में इस्राएल के परमेश्वर यहोवा को क्रोधित करने के लिए और भी अधिक काम किए।</w:t>
      </w:r>
    </w:p>
    <w:p>
      <w:pPr/>
      <w:r>
        <w:rPr>
          <w:lang w:val="hi_IN" w:bidi="hi_IN"/>
        </w:rPr>
      </w:r>
      <w:r>
        <w:rPr>
          <w:lang w:val="hi_IN" w:bidi="hi_IN"/>
        </w:rPr>
        <w:t>नाटक को रोकें। ईजेबेल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इस्राएल उस देश की तरह नहीं है जहाँ मैं पली-बढ़ी हूँ। यहाँ के लोग मेरे रहने के तरीके से अलग तरीके से रहते हैं। मैं अपने पति से कहूँगी कि वह मेरे लोगों की कुछ परंपराओं का पालन करें और सीदोन के मंदिरों जैसा एक मंदिर बनवाएँ। फिर यह नया देश मेरे लिए इतना अजीब नहीं होगा; या</w:t>
      </w:r>
    </w:p>
    <w:p>
      <w:pPr>
        <w:pStyle w:val="ListBullet"/>
        <w:spacing w:line="240" w:lineRule="auto"/>
        <w:ind w:left="720"/>
      </w:pPr>
      <w:r>
        <w:rPr>
          <w:lang w:val="hi_IN" w:bidi="hi_IN"/>
        </w:rPr>
      </w:r>
      <w:r>
        <w:rPr>
          <w:lang w:val="hi_IN" w:bidi="hi_IN"/>
        </w:rPr>
        <w:t>मैं चाहती हूँ कि मेरा नया पति भी उन्हीं देवताओं की उपासना करे, जिनकी उपासना मैं करती हूँ। मैं नहीं चाहती कि अहाब का परमेश्वर अहाब से ऐसा कुछ करने को कहे, जो मेरे देवता मुझसे नहीं करवाना चाहते! या</w:t>
      </w:r>
    </w:p>
    <w:p>
      <w:pPr>
        <w:pStyle w:val="ListBullet"/>
        <w:spacing w:line="240" w:lineRule="auto"/>
        <w:ind w:left="720"/>
      </w:pPr>
      <w:r>
        <w:rPr>
          <w:lang w:val="hi_IN" w:bidi="hi_IN"/>
        </w:rPr>
      </w:r>
      <w:r>
        <w:rPr>
          <w:lang w:val="hi_IN" w:bidi="hi_IN"/>
        </w:rPr>
        <w:t>मुझे इस्राएलियों का परमेश्वर पसंद नहीं है। जब मैं छोटी थी, तब मैंने इस परमेश्वर के बारे में नहीं सीखा था। मैं तो अपने लोगों के देवताओं की उपासना करना ही पसंद करूँगी।</w:t>
      </w:r>
    </w:p>
    <w:p>
      <w:pPr/>
      <w:r>
        <w:rPr>
          <w:lang w:val="hi_IN" w:bidi="hi_IN"/>
        </w:rPr>
      </w:r>
      <w:r>
        <w:rPr>
          <w:lang w:val="hi_IN" w:bidi="hi_IN"/>
        </w:rPr>
        <w:t>अहाब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यह विवाह हमारे दोनों समुदायों के लिए अच्छा है। अब हमारे लोग शांति से रहेंगे और एक-दूसरे के साथ व्यापार करेंगे। मैंने ईजेबेल से विवाह करने का एक अच्छा निर्णय लिया; या</w:t>
      </w:r>
    </w:p>
    <w:p>
      <w:pPr>
        <w:pStyle w:val="ListBullet"/>
        <w:spacing w:line="240" w:lineRule="auto"/>
        <w:ind w:left="720"/>
      </w:pPr>
      <w:r>
        <w:rPr>
          <w:lang w:val="hi_IN" w:bidi="hi_IN"/>
        </w:rPr>
      </w:r>
      <w:r>
        <w:rPr>
          <w:lang w:val="hi_IN" w:bidi="hi_IN"/>
        </w:rPr>
        <w:t>मैं चाहता हूँ कि मेरी पत्नी सहज महसूस करे। मैं उसके कुछ काम करूँगा जो उसके लोग करते हैं, जैसे इन देवताओं की आराधना करना; या</w:t>
      </w:r>
    </w:p>
    <w:p>
      <w:pPr>
        <w:pStyle w:val="ListBullet"/>
        <w:spacing w:line="240" w:lineRule="auto"/>
        <w:ind w:left="720"/>
      </w:pPr>
      <w:r>
        <w:rPr>
          <w:lang w:val="hi_IN" w:bidi="hi_IN"/>
        </w:rPr>
      </w:r>
      <w:r>
        <w:rPr>
          <w:lang w:val="hi_IN" w:bidi="hi_IN"/>
        </w:rPr>
        <w:t>मैं यहोवा और यहोवा के नियमों की परवाह नहीं करता हूँ। मैं वैसे ही जीऊँगा जैसे मैं जीना चाहता हूँ।</w:t>
      </w:r>
    </w:p>
    <w:p>
      <w:pPr/>
      <w:r>
        <w:rPr>
          <w:lang w:val="hi_IN" w:bidi="hi_IN"/>
        </w:rPr>
      </w:r>
      <w:r>
        <w:rPr>
          <w:lang w:val="hi_IN" w:bidi="hi_IN"/>
        </w:rPr>
        <w:t>अभिनय को जारी रखें।</w:t>
      </w:r>
    </w:p>
    <w:p>
      <w:pPr/>
      <w:r>
        <w:rPr>
          <w:lang w:val="hi_IN" w:bidi="hi_IN"/>
        </w:rPr>
      </w:r>
      <w:r>
        <w:rPr>
          <w:lang w:val="hi_IN" w:bidi="hi_IN"/>
        </w:rPr>
        <w:t>जब अहाब इस्राएल का राजा था, तब बेतेल के हिएल नाम के एक व्यक्ति ने यरीहो नगर को फिर से बनाया। लेकिन जब हिएल ने नीचे की दीवार के पत्थर लगाए, तब उसका सबसे बड़ा पुत्र अबीराम मर गया। जब हिएल ने नगर के फाटकों को पूरा किया, तब उसका सबसे छोटा पुत्र सगूब मर गया। कई वर्ष पहले, यहोवा ने नून के बेटे यहोशू से कहा था कि ऐसा होगा।</w:t>
      </w:r>
    </w:p>
    <w:p>
      <w:pPr/>
      <w:r>
        <w:rPr>
          <w:lang w:val="hi_IN" w:bidi="hi_IN"/>
        </w:rPr>
      </w:r>
      <w:r>
        <w:rPr>
          <w:lang w:val="hi_IN" w:bidi="hi_IN"/>
        </w:rPr>
        <w:t>नाटक को रोकें। हिएल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बहुत दुख है कि मेरे पुत्र मर गए हैं! या</w:t>
      </w:r>
    </w:p>
    <w:p>
      <w:pPr>
        <w:pStyle w:val="ListBullet"/>
        <w:spacing w:line="240" w:lineRule="auto"/>
        <w:ind w:left="720"/>
      </w:pPr>
      <w:r>
        <w:rPr>
          <w:lang w:val="hi_IN" w:bidi="hi_IN"/>
        </w:rPr>
      </w:r>
      <w:r>
        <w:rPr>
          <w:lang w:val="hi_IN" w:bidi="hi_IN"/>
        </w:rPr>
        <w:t>जब मेरे सबसे बड़े पुत्र की मृत्यु हुई, तो मुझे लगा कि यह एक दुर्घटना या संयोग है। इसलिए मैंने यरीहो को बनाना जारी रखा। लेकिन अब मेरा सबसे छोटा पुत्र मर गया है! ऐसा किसी शाप के कारण हुआ होगा! या</w:t>
      </w:r>
    </w:p>
    <w:p>
      <w:pPr>
        <w:pStyle w:val="ListBullet"/>
        <w:spacing w:line="240" w:lineRule="auto"/>
        <w:ind w:left="720"/>
      </w:pPr>
      <w:r>
        <w:rPr>
          <w:lang w:val="hi_IN" w:bidi="hi_IN"/>
        </w:rPr>
      </w:r>
      <w:r>
        <w:rPr>
          <w:lang w:val="hi_IN" w:bidi="hi_IN"/>
        </w:rPr>
        <w:t>काश मैंने यरीहो को नहीं बनाया होता।</w:t>
      </w:r>
    </w:p>
    <w:p>
      <w:pPr/>
      <w:r>
        <w:rPr>
          <w:lang w:val="hi_IN" w:bidi="hi_IN"/>
        </w:rPr>
      </w:r>
      <w:r>
        <w:rPr>
          <w:lang w:val="hi_IN" w:bidi="hi_IN"/>
        </w:rPr>
        <w:t>यहोवा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मैंने इस्राएलियों को बता दिया था कि क्या होगा! मैं चाहता हूँ कि इस्राएली मेरी बात सुनें! या</w:t>
      </w:r>
    </w:p>
    <w:p>
      <w:pPr>
        <w:pStyle w:val="ListBullet"/>
        <w:spacing w:line="240" w:lineRule="auto"/>
        <w:ind w:left="720"/>
      </w:pPr>
      <w:r>
        <w:rPr>
          <w:lang w:val="hi_IN" w:bidi="hi_IN"/>
        </w:rPr>
      </w:r>
      <w:r>
        <w:rPr>
          <w:lang w:val="hi_IN" w:bidi="hi_IN"/>
        </w:rPr>
        <w:t>मैं इस बात से क्रोधित हूँ कि अहाब मेरा आदर नहीं करता; या</w:t>
      </w:r>
    </w:p>
    <w:p>
      <w:pPr>
        <w:pStyle w:val="ListBullet"/>
        <w:spacing w:line="240" w:lineRule="auto"/>
        <w:ind w:left="720"/>
      </w:pPr>
      <w:r>
        <w:rPr>
          <w:lang w:val="hi_IN" w:bidi="hi_IN"/>
        </w:rPr>
      </w:r>
      <w:r>
        <w:rPr>
          <w:lang w:val="hi_IN" w:bidi="hi_IN"/>
        </w:rPr>
        <w:t>मुझे दुख है कि पाप करने पर इस्राएली स्वयं को और दूसरों को नुकसान पहुँचाते हैं।</w:t>
      </w:r>
      <w:r>
        <w:rPr>
          <w:lang w:val="hi_IN" w:bidi="hi_IN"/>
        </w:rPr>
      </w:r>
    </w:p>
    <w:p>
      <w:pPr>
        <w:pStyle w:val="Heading3"/>
      </w:pPr>
      <w:r>
        <w:rPr>
          <w:lang w:val="hi_IN" w:bidi="hi_IN"/>
        </w:rPr>
        <w:t>आवश्यक जानकारी</w:t>
      </w:r>
    </w:p>
    <w:p>
      <w:pPr/>
      <w:r>
        <w:rPr>
          <w:lang w:val="hi_IN" w:bidi="hi_IN"/>
        </w:rPr>
      </w:r>
      <w:r>
        <w:rPr>
          <w:lang w:val="hi_IN" w:bidi="hi_IN"/>
        </w:rPr>
        <w:t>1 राजाओं 16:29–34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अहाब इस्राएल का </w:t>
      </w:r>
      <w:r>
        <w:rPr>
          <w:b/>
          <w:lang w:val="hi_IN" w:bidi="hi_IN"/>
        </w:rPr>
        <w:t>राजा</w:t>
      </w:r>
      <w:r>
        <w:rPr>
          <w:lang w:val="hi_IN" w:bidi="hi_IN"/>
        </w:rPr>
        <w:t xml:space="preserve"> बनता है। राजा के बारे में अधिक जानकारी के लिए, मुख्य शब्दावली देखें। राजा के लिए उसी शब्द या वाक्यांश का उपयोग करें जिसका उपयोग आपने पिछले भागों में किया था। </w:t>
      </w:r>
    </w:p>
    <w:p>
      <w:pPr/>
      <w:r>
        <w:rPr>
          <w:lang w:val="hi_IN" w:bidi="hi_IN"/>
        </w:rPr>
      </w:r>
      <w:r>
        <w:rPr>
          <w:lang w:val="hi_IN" w:bidi="hi_IN"/>
        </w:rPr>
        <w:t xml:space="preserve">यहाँ, </w:t>
      </w:r>
      <w:r>
        <w:rPr>
          <w:b/>
          <w:lang w:val="hi_IN" w:bidi="hi_IN"/>
        </w:rPr>
        <w:t>इस्राएल</w:t>
      </w:r>
      <w:r>
        <w:rPr>
          <w:lang w:val="hi_IN" w:bidi="hi_IN"/>
        </w:rPr>
        <w:t xml:space="preserve"> का अर्थ उत्तरी राज्य है। इस्राएल के बारे में अधिक जानकारी के लिए, मुख्य शब्दावली देखें। इस्राएल के लिए उसी शब्द या वाक्यांश का प्रयोग करें जिसका प्रयोग आपने पिछले भागों में किया है। </w:t>
      </w:r>
    </w:p>
    <w:p>
      <w:pPr/>
      <w:r>
        <w:rPr>
          <w:lang w:val="hi_IN" w:bidi="hi_IN"/>
        </w:rPr>
      </w:r>
      <w:r>
        <w:rPr>
          <w:lang w:val="hi_IN" w:bidi="hi_IN"/>
        </w:rPr>
        <w:t xml:space="preserve">जब अहाब इस्राएल में राजा बनता है, तो आसा </w:t>
      </w:r>
      <w:r>
        <w:rPr>
          <w:b/>
          <w:lang w:val="hi_IN" w:bidi="hi_IN"/>
        </w:rPr>
        <w:t>यहूदा</w:t>
      </w:r>
      <w:r>
        <w:rPr>
          <w:lang w:val="hi_IN" w:bidi="hi_IN"/>
        </w:rPr>
        <w:t xml:space="preserve"> का राजा है। यहूदा दक्षिणी राज्य है। यहूदा के लिए उसी शब्द या वाक्यांश का उपयोग करें जिसका उपयोग आपने पिछले भागों में किया था।</w:t>
      </w:r>
    </w:p>
    <w:p>
      <w:pPr/>
      <w:r>
        <w:rPr>
          <w:lang w:val="hi_IN" w:bidi="hi_IN"/>
        </w:rPr>
      </w:r>
      <w:r>
        <w:rPr>
          <w:lang w:val="hi_IN" w:bidi="hi_IN"/>
        </w:rPr>
        <w:t xml:space="preserve">अहाब यहोवा की दृष्टि में </w:t>
      </w:r>
      <w:r>
        <w:rPr>
          <w:b/>
          <w:lang w:val="hi_IN" w:bidi="hi_IN"/>
        </w:rPr>
        <w:t>बुरा</w:t>
      </w:r>
      <w:r>
        <w:rPr>
          <w:lang w:val="hi_IN" w:bidi="hi_IN"/>
        </w:rPr>
        <w:t xml:space="preserve"> कार्य करता है। बुराई, भलाई के विपरीत है। बुराई के बारे में अधिक जानकारी के लिए, मुख्य शब्दावली को देखें। यहोवा की दृष्टि में बुरा काम करने और बुरा कार्य करने के लिए उसी शब्द या वाक्यांश का उपयोग करें, जिसका उपयोग आपने पिछले भागों में किया था।</w:t>
      </w:r>
    </w:p>
    <w:p>
      <w:pPr/>
      <w:r>
        <w:rPr>
          <w:lang w:val="hi_IN" w:bidi="hi_IN"/>
        </w:rPr>
      </w:r>
      <w:r>
        <w:rPr>
          <w:b/>
          <w:lang w:val="hi_IN" w:bidi="hi_IN"/>
        </w:rPr>
        <w:t>यहोवा</w:t>
      </w:r>
      <w:r>
        <w:rPr>
          <w:lang w:val="hi_IN" w:bidi="hi_IN"/>
        </w:rPr>
        <w:t xml:space="preserve"> परमेश्वर के लिए एक बहुत ही व्यक्तिगत नाम है। यहोवा के बारे में अधिक जानकारी के लिए, मुख्य शब्दावली देखें। यहोवा के लिए उसी शब्द या वाक्यांश का प्रयोग करें जो आपने पिछले भागों में प्रयोग किया है। </w:t>
      </w:r>
    </w:p>
    <w:p>
      <w:pPr/>
      <w:r>
        <w:rPr>
          <w:lang w:val="hi_IN" w:bidi="hi_IN"/>
        </w:rPr>
      </w:r>
      <w:r>
        <w:rPr>
          <w:lang w:val="hi_IN" w:bidi="hi_IN"/>
        </w:rPr>
        <w:t xml:space="preserve">अहाब यारोबाम से भी अधिक </w:t>
      </w:r>
      <w:r>
        <w:rPr>
          <w:b/>
          <w:lang w:val="hi_IN" w:bidi="hi_IN"/>
        </w:rPr>
        <w:t>पाप</w:t>
      </w:r>
      <w:r>
        <w:rPr>
          <w:lang w:val="hi_IN" w:bidi="hi_IN"/>
        </w:rPr>
        <w:t xml:space="preserve"> करता है। पाप परमेश्वर के खिलाफ अनाज्ञाकारिता का कार्य है। पाप के बारे में अधिक जानकारी के लिए, मुख्य शब्दावली को देखें। पाप के लिए उसी शब्द या वाक्यांश का उपयोग करें जिसका उपयोग आपने पिछले भागों में किया है।</w:t>
      </w:r>
    </w:p>
    <w:p>
      <w:pPr/>
      <w:r>
        <w:rPr>
          <w:lang w:val="hi_IN" w:bidi="hi_IN"/>
        </w:rPr>
      </w:r>
      <w:r>
        <w:rPr>
          <w:lang w:val="hi_IN" w:bidi="hi_IN"/>
        </w:rPr>
        <w:t xml:space="preserve">अहाब बाल की </w:t>
      </w:r>
      <w:r>
        <w:rPr>
          <w:b/>
          <w:lang w:val="hi_IN" w:bidi="hi_IN"/>
        </w:rPr>
        <w:t>आराधना</w:t>
      </w:r>
      <w:r>
        <w:rPr>
          <w:lang w:val="hi_IN" w:bidi="hi_IN"/>
        </w:rPr>
        <w:t xml:space="preserve"> करता है। बाल कनानियों का एक झूठा देवता था, जिसकी वे उपासना करते थे। कनानी लोग मानते थे कि बाल हवा और बारिश को नियंत्रित करता है, और वह पौधे उगने का कारण बनता है। आराधना के बारे में अधिक जानकारी के लिए मुख्य शब्दावली देखें। आराधना के लिए उसी शब्द या वाक्यांश का इस्तेमाल करें जो आपने पिछले भागों में किया था। </w:t>
      </w:r>
    </w:p>
    <w:p>
      <w:pPr/>
      <w:r>
        <w:rPr>
          <w:lang w:val="hi_IN" w:bidi="hi_IN"/>
        </w:rPr>
      </w:r>
      <w:r>
        <w:rPr>
          <w:lang w:val="hi_IN" w:bidi="hi_IN"/>
        </w:rPr>
        <w:t xml:space="preserve">यहाँ रुकें और समूह में चर्चा करें कि आप </w:t>
      </w:r>
      <w:r>
        <w:rPr>
          <w:b/>
          <w:lang w:val="hi_IN" w:bidi="hi_IN"/>
        </w:rPr>
        <w:t>बाल</w:t>
      </w:r>
      <w:r>
        <w:rPr>
          <w:lang w:val="hi_IN" w:bidi="hi_IN"/>
        </w:rPr>
        <w:t xml:space="preserve"> के लिए किस शब्द या वाक्यांश का उपयोग करेंगे। अधिक जानकारी के लिए मुख्य शब्दावली में बाल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अहाब बाल के लिए एक </w:t>
      </w:r>
      <w:r>
        <w:rPr>
          <w:b/>
          <w:lang w:val="hi_IN" w:bidi="hi_IN"/>
        </w:rPr>
        <w:t>वेदी</w:t>
      </w:r>
      <w:r>
        <w:rPr>
          <w:lang w:val="hi_IN" w:bidi="hi_IN"/>
        </w:rPr>
        <w:t xml:space="preserve"> बनाता है। वेदी वह स्थान होती है जहाँ लोग परमेश्वर को भेंट या बलिदान चढ़ाते हैं। वेदी एक मेज़ या चबूतरे के समान होती है जिसे लोग मिट्टी या बड़े पत्थरों से बनाते हैं। वेदी के बारे में अधिक जानकारी के लिए, मुख्य शब्दावली को देखें। वेदी के लिए उसी शब्द या वाक्यांश का उपयोग करें जिसका उपयोग आपने पिछले भागों में किया है।</w:t>
      </w:r>
    </w:p>
    <w:p>
      <w:pPr/>
      <w:r>
        <w:rPr>
          <w:lang w:val="hi_IN" w:bidi="hi_IN"/>
        </w:rPr>
      </w:r>
      <w:r>
        <w:rPr>
          <w:lang w:val="hi_IN" w:bidi="hi_IN"/>
        </w:rPr>
        <w:t>यह वेदी बाल के लिए मंदिर में है। यह मंदिर एक इमारत है जहाँ लोग बाल की आराधना करते हैं, न कि वह मंदिर जिसे यहोवा ने इस्राएलियों से यहोवा के लिए बनाने के लिए कहा था। मूल भाषा में, लोग इस भवन को “बाल का भवन” कहते थे।</w:t>
      </w:r>
    </w:p>
    <w:p>
      <w:pPr/>
      <w:r>
        <w:rPr>
          <w:lang w:val="hi_IN" w:bidi="hi_IN"/>
        </w:rPr>
      </w:r>
      <w:r>
        <w:rPr>
          <w:lang w:val="hi_IN" w:bidi="hi_IN"/>
        </w:rPr>
        <w:t xml:space="preserve">यहाँ रुकें और समूह में चर्चा करें कि आप बाल के </w:t>
      </w:r>
      <w:r>
        <w:rPr>
          <w:b/>
          <w:lang w:val="hi_IN" w:bidi="hi_IN"/>
        </w:rPr>
        <w:t>मंदिर</w:t>
      </w:r>
      <w:r>
        <w:rPr>
          <w:lang w:val="hi_IN" w:bidi="hi_IN"/>
        </w:rPr>
        <w:t xml:space="preserve"> या </w:t>
      </w:r>
      <w:r>
        <w:rPr>
          <w:b/>
          <w:lang w:val="hi_IN" w:bidi="hi_IN"/>
        </w:rPr>
        <w:t>भवन</w:t>
      </w:r>
      <w:r>
        <w:rPr>
          <w:lang w:val="hi_IN" w:bidi="hi_IN"/>
        </w:rPr>
        <w:t xml:space="preserve"> के लिए किस शब्द या वाक्यांश का उपयोग करेंगे। यदि आप किसी मंदिर के लिए एक सामान्य शब्द का उपयोग करते हैं, तो अधिक जानकारी के लिए मुख्य शब्दावली में मंदिर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अहाब अशेरा का खंभा भी बनाता है। बाल की साथी अशेरा वह झूठी देवी थी जिसकी आराधना कनानी करते थे। कभी-कभी लोग अशेरा देवी का प्रतिनिधित्व करने के लिए लकड़ी का खंभा बनाते थे।</w:t>
      </w:r>
    </w:p>
    <w:p>
      <w:pPr/>
      <w:r>
        <w:rPr>
          <w:lang w:val="hi_IN" w:bidi="hi_IN"/>
        </w:rPr>
      </w:r>
      <w:r>
        <w:rPr>
          <w:lang w:val="hi_IN" w:bidi="hi_IN"/>
        </w:rPr>
        <w:t>यहाँ रुकें और समूह में आवश्यकता के अनुसार फिर से अशेरा के खंभे को देखें। समूह में चर्चा करें कि आप "</w:t>
      </w:r>
      <w:r>
        <w:rPr>
          <w:b/>
          <w:lang w:val="hi_IN" w:bidi="hi_IN"/>
        </w:rPr>
        <w:t>अशेरा के खंभ</w:t>
      </w:r>
      <w:r>
        <w:rPr>
          <w:lang w:val="hi_IN" w:bidi="hi_IN"/>
        </w:rPr>
        <w:t>" के लिए किस शब्द या वाक्यांश का उपयोग करेंगे। "अशेरा के खंभे" के लिए उसी शब्द या वाक्यांश का उपयोग करें जिसका उपयोग आपने 1 राजाओं में पिछली कहानियों में किया था। इस ऑडियो को यहाँ रोकें।</w:t>
      </w:r>
    </w:p>
    <w:p>
      <w:pPr/>
      <w:r>
        <w:rPr>
          <w:lang w:val="hi_IN" w:bidi="hi_IN"/>
        </w:rPr>
      </w:r>
      <w:r>
        <w:rPr>
          <w:lang w:val="hi_IN" w:bidi="hi_IN"/>
        </w:rPr>
        <w:t xml:space="preserve">अहाब इस्राएल के </w:t>
      </w:r>
      <w:r>
        <w:rPr>
          <w:b/>
          <w:lang w:val="hi_IN" w:bidi="hi_IN"/>
        </w:rPr>
        <w:t>परमेश्वर</w:t>
      </w:r>
      <w:r>
        <w:rPr>
          <w:lang w:val="hi_IN" w:bidi="hi_IN"/>
        </w:rPr>
        <w:t xml:space="preserve"> यहोवा को </w:t>
      </w:r>
      <w:r>
        <w:rPr>
          <w:b/>
          <w:lang w:val="hi_IN" w:bidi="hi_IN"/>
        </w:rPr>
        <w:t>उकसाता</w:t>
      </w:r>
      <w:r>
        <w:rPr>
          <w:lang w:val="hi_IN" w:bidi="hi_IN"/>
        </w:rPr>
        <w:t xml:space="preserve"> है, या उसे क्रोधित करने का कारण बनता है। उकसाने या कारण के लिए उसी शब्द या वाक्यांश का उपयोग करें जिसका उपयोग आपने पिछले भागों में किया है। परमेश्वर के बारे में अधिक जानकारी के लिए, मुख्य शब्दावली देखें। परमेश्वर के लिए उसी शब्द या वाक्यांश का उपयोग करें जिसका उपयोग आपने पिछले भागों में किया था।</w:t>
      </w:r>
    </w:p>
    <w:p>
      <w:pPr/>
      <w:r>
        <w:rPr>
          <w:lang w:val="hi_IN" w:bidi="hi_IN"/>
        </w:rPr>
      </w:r>
      <w:r>
        <w:rPr>
          <w:lang w:val="hi_IN" w:bidi="hi_IN"/>
        </w:rPr>
        <w:t>हिएल यरीहो की "नींव" बनाता है, जो दीवार के नीचे मज़बूत पत्थर हैं। लोग अक्सर गड्ढे खोदकर इन पत्थरों को गड्ढों में डाल देते थे। ये पत्थर दीवार बनाने के लिए एक बहुत मज़बूत और स्थिर आधार बनते थे। नींव के लिए उसी शब्द या वाक्यांश का उपयोग करें जिसका उपयोग आपने पिछले भागों में किया है।</w:t>
      </w:r>
    </w:p>
    <w:p>
      <w:pPr/>
      <w:r>
        <w:rPr>
          <w:lang w:val="hi_IN" w:bidi="hi_IN"/>
        </w:rPr>
      </w:r>
      <w:r>
        <w:rPr>
          <w:lang w:val="hi_IN" w:bidi="hi_IN"/>
        </w:rPr>
        <w:t>यहाँ रुकें और एक नींव की तस्वीर फिर से देखें। इस ऑडियो को यहाँ रोकें।</w:t>
      </w:r>
    </w:p>
    <w:p>
      <w:pPr/>
      <w:r>
        <w:rPr>
          <w:lang w:val="hi_IN" w:bidi="hi_IN"/>
        </w:rPr>
      </w:r>
      <w:r>
        <w:rPr>
          <w:lang w:val="hi_IN" w:bidi="hi_IN"/>
        </w:rPr>
        <w:t xml:space="preserve">यहोशू को </w:t>
      </w:r>
      <w:r>
        <w:rPr>
          <w:b/>
          <w:lang w:val="hi_IN" w:bidi="hi_IN"/>
        </w:rPr>
        <w:t>यहोवा का वचन</w:t>
      </w:r>
      <w:r>
        <w:rPr>
          <w:lang w:val="hi_IN" w:bidi="hi_IN"/>
        </w:rPr>
        <w:t xml:space="preserve"> मिला था कि यरीहो को फिर से बनाने वाले व्यक्ति के साथ क्या होगा। "यहोवा के वचन" का अर्थ है वह जो यहोवा लोगों से कहता है। यहोवा के वचन के बारे में अधिक जानकारी के लिए, मुख्य शब्दावली में वचन देखें। यहोवा के वचन के लिए उसी शब्द या वाक्यांश का उपयोग करें जिसका उपयोग आपने पिछले भागों में किया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राजाओं 17:1–7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राजाओं 17:1–7 को सुनें और अपने मन में रखें।</w:t>
      </w:r>
    </w:p>
    <w:p>
      <w:pPr/>
      <w:r>
        <w:rPr>
          <w:lang w:val="hi_IN" w:bidi="hi_IN"/>
        </w:rPr>
      </w:r>
      <w:r>
        <w:rPr>
          <w:lang w:val="hi_IN" w:bidi="hi_IN"/>
        </w:rPr>
        <w:t>यदि सम्भव हो, तो 1 राजाओं 17:1–7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राजाओं 17:1–7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 हम पहली बार भविष्यद्वक्ता एलिय्याह से मिलते हैं। "एलिय्याह" नाम का अर्थ है "यहोवा मेरा परमेश्वर है।" एलिय्याह गिलाद के तिशबे गाँव का एक तिशबी है, जो यरदन नदी के पूर्व में स्थित है। राजा अहाब इस्राएल के उत्तरी राज्य का राजा है और राजधानी सामरिया से शासन करता है। सामरिया यरदन नदी के पश्चिम में है। संभवतः एलिय्याह गिलाद से सामरिया गया ताकि राजा अहाब को यहोवा का वचन सुनाए।</w:t>
      </w:r>
    </w:p>
    <w:p>
      <w:pPr/>
      <w:r>
        <w:rPr>
          <w:lang w:val="hi_IN" w:bidi="hi_IN"/>
        </w:rPr>
      </w:r>
      <w:r>
        <w:rPr>
          <w:lang w:val="hi_IN" w:bidi="hi_IN"/>
        </w:rPr>
        <w:t>यहाँ रुकें और गिलाद और सामरिया के क्षेत्रों का नक्शा देखें। नक्शे पर गिलाद को ढूँढें, और फिर यरदन नदी के पूर्व में तिशबे गाँव को ढूँढें। इसके बाद, यरदन नदी के पश्चिम में सामरिया नगर को ढूँढें। इस ऑडियो को यहाँ रोकें।</w:t>
      </w:r>
    </w:p>
    <w:p>
      <w:pPr/>
      <w:r>
        <w:rPr>
          <w:lang w:val="hi_IN" w:bidi="hi_IN"/>
        </w:rPr>
      </w:r>
      <w:r>
        <w:rPr>
          <w:lang w:val="hi_IN" w:bidi="hi_IN"/>
        </w:rPr>
        <w:t>हम जानते हैं कि एलिय्याह भविष्यद्वक्ता है, क्योंकि यहोवा ने उसे राजा अहाब को सुनाने के लिए एक संदेश दिया है। सबसे पहले, एलिय्याह स्पष्ट रूप से बताता है कि वह किसकी सेवा करता है। एलिय्याह राजा अहाब या उसके “देवता” बाल की सेवा नहीं करता है। एलिय्याह राजा अहाब से कहता है कि बाल नहीं, बल्कि यहोवा इस्राएल का परमेश्वर है। याद रखें, आपने पहले सुना था कि राजा अहाब ने सामरिया में बाल के लिए एक मन्दिर और वेदी बनवाई थी।</w:t>
      </w:r>
    </w:p>
    <w:p>
      <w:pPr/>
      <w:r>
        <w:rPr>
          <w:lang w:val="hi_IN" w:bidi="hi_IN"/>
        </w:rPr>
      </w:r>
      <w:r>
        <w:rPr>
          <w:lang w:val="hi_IN" w:bidi="hi_IN"/>
        </w:rPr>
        <w:t>एलिय्याह राजा अहाब से यह भी कहता है कि इस्राएल का परमेश्वर यहोवा एक जीवित परमेश्वर है। यह कहकर, एलिय्याह जीवित यहोवा की बाल के साथ तुलना करता है, जो एक देवता है जो जीवित नहीं है। अंत में, एलिय्याह राजा अहाब से कहता है कि यहोवा ने निर्णय लिया है कि कई वर्षों तक न ओस पड़ेगी और न वर्षा होगी। इस्राएल में, बारिश का मौसम आमतौर पर अक्टूबर और मार्च के बीच होता है। सूखे मौसम में समुद्र से आने वाली हवा में मौजूद नमी सुबह भारी ओस के रूप में भूमि और लोगों को पानी प्रदान करती है।</w:t>
      </w:r>
    </w:p>
    <w:p>
      <w:pPr/>
      <w:r>
        <w:rPr>
          <w:lang w:val="hi_IN" w:bidi="hi_IN"/>
        </w:rPr>
      </w:r>
      <w:r>
        <w:rPr>
          <w:lang w:val="hi_IN" w:bidi="hi_IN"/>
        </w:rPr>
        <w:t>यहाँ रुकें और सुबह की ओस की तस्वीर देखें। इस ऑडियो को यहाँ रोकें।</w:t>
      </w:r>
    </w:p>
    <w:p>
      <w:pPr/>
      <w:r>
        <w:rPr>
          <w:lang w:val="hi_IN" w:bidi="hi_IN"/>
        </w:rPr>
      </w:r>
      <w:r>
        <w:rPr>
          <w:lang w:val="hi_IN" w:bidi="hi_IN"/>
        </w:rPr>
        <w:t>यहाँ रुकें और समूह में इस प्रश्न पर चर्चा करें: आपके देश में "बारिश का मौसम" कैसा दिखता है? बारिश का मौसम कितने समय तक रहता है? यदि बारिश नहीं होती है, तो आपको कहाँ से पानी मिलता है? इस ऑडियो को यहाँ रोकें।</w:t>
      </w:r>
    </w:p>
    <w:p>
      <w:pPr/>
      <w:r>
        <w:rPr>
          <w:lang w:val="hi_IN" w:bidi="hi_IN"/>
        </w:rPr>
      </w:r>
      <w:r>
        <w:rPr>
          <w:lang w:val="hi_IN" w:bidi="hi_IN"/>
        </w:rPr>
        <w:t>यहोवा ने एलिय्याह को ओस और वर्षा रोकने की सामर्थ्य दी, क्योंकि एलिय्याह यहोवा का भविष्यद्वक्ता था। यहोवा दिखाना चाहता है कि बाल नहीं, बल्कि यहोवा ही इस्राएल का सच्चा परमेश्वर है। बाल तूफान और उर्वरता का देवता है, लेकिन वास्तव में उसके पास ओस या वर्षा को नियंत्रित करने की सामर्थ्य नहीं है, जो फसलों को उगने में मदद करती है।</w:t>
      </w:r>
    </w:p>
    <w:p>
      <w:pPr/>
      <w:r>
        <w:rPr>
          <w:lang w:val="hi_IN" w:bidi="hi_IN"/>
        </w:rPr>
      </w:r>
      <w:r>
        <w:rPr>
          <w:lang w:val="hi_IN" w:bidi="hi_IN"/>
        </w:rPr>
        <w:t>यहाँ रुककर समूह में इस प्रश्न पर चर्चा करें: हम कैसे जानते हैं कि हमारा परमेश्वर जीवित, सामर्थी और एकमात्र सच्चा परमेश्वर है? सच्चे परमेश्वर के कार्य बाल के कार्यों से किस प्रकार समान या भिन्न हैं? इस ऑडियो को यहाँ रोकें।</w:t>
      </w:r>
    </w:p>
    <w:p>
      <w:pPr/>
      <w:r>
        <w:rPr>
          <w:lang w:val="hi_IN" w:bidi="hi_IN"/>
        </w:rPr>
      </w:r>
      <w:r>
        <w:rPr>
          <w:lang w:val="hi_IN" w:bidi="hi_IN"/>
        </w:rPr>
        <w:t>ध्यान दें कि जब एलिय्याह राजा अहाब के साथ यहोवा के वचनों को साझा करता है, तो वह कभी भी "बाल" नाम का उल्लेख नहीं करता है।</w:t>
      </w:r>
    </w:p>
    <w:p>
      <w:pPr/>
      <w:r>
        <w:rPr>
          <w:lang w:val="hi_IN" w:bidi="hi_IN"/>
        </w:rPr>
      </w:r>
      <w:r>
        <w:rPr>
          <w:lang w:val="hi_IN" w:bidi="hi_IN"/>
        </w:rPr>
        <w:t>यहाँ रुकें और समूह में इस प्रश्न पर चर्चा करें: आपकी संस्कृति में, आप किसी को कैसे दिखाते हैं कि उसके कार्य पापपूर्ण या गलत हैं? क्या आप उस व्यक्ति को सीधे बताते हैं, या क्या आप केवल परमेश्वर का वचन उसके साथ साझा करते हैं, जैसे एलिय्याह इस कहानी में करता है? इस ऑडियो को यहाँ रोकें।</w:t>
      </w:r>
    </w:p>
    <w:p>
      <w:pPr/>
      <w:r>
        <w:rPr>
          <w:lang w:val="hi_IN" w:bidi="hi_IN"/>
        </w:rPr>
      </w:r>
      <w:r>
        <w:rPr>
          <w:lang w:val="hi_IN" w:bidi="hi_IN"/>
        </w:rPr>
        <w:t>जब एलिय्याह राजा अहाब को यहोवा का संदेश सुना देता है, तब यहोवा एलिय्याह को वहाँ से चले जाने और करीत घाटी में छिपने की चेतावनी देता है। हम नहीं जानते कि एलिय्याह कहाँ जा रहा है, लेकिन हम जानते हैं कि यहोवा एलिय्याह से कहता है कि वह यरदन नदी के पूर्व की ओर जाए।</w:t>
      </w:r>
    </w:p>
    <w:p>
      <w:pPr/>
      <w:r>
        <w:rPr>
          <w:lang w:val="hi_IN" w:bidi="hi_IN"/>
        </w:rPr>
      </w:r>
      <w:r>
        <w:rPr>
          <w:lang w:val="hi_IN" w:bidi="hi_IN"/>
        </w:rPr>
        <w:t>यहाँ रुकें और एक ऐसा नक्शा देखें जो करीत की घाटी का स्थान दिखाता है। इस ऑडियो को यहाँ रोकें।</w:t>
      </w:r>
    </w:p>
    <w:p>
      <w:pPr/>
      <w:r>
        <w:rPr>
          <w:lang w:val="hi_IN" w:bidi="hi_IN"/>
        </w:rPr>
      </w:r>
      <w:r>
        <w:rPr>
          <w:lang w:val="hi_IN" w:bidi="hi_IN"/>
        </w:rPr>
        <w:t>यहोवा एलिय्याह से कहता है कि वह करीत घाटी में छिप जाए। यह क्षेत्र एक नाले का तल या नदी का तल है जो बारिश नहीं होने पर सूख जाता है। हालाँकि, बरसात के मौसम में नदी का तल पानी से भर जाता है।</w:t>
      </w:r>
    </w:p>
    <w:p>
      <w:pPr/>
      <w:r>
        <w:rPr>
          <w:lang w:val="hi_IN" w:bidi="hi_IN"/>
        </w:rPr>
      </w:r>
      <w:r>
        <w:rPr>
          <w:lang w:val="hi_IN" w:bidi="hi_IN"/>
        </w:rPr>
        <w:t>यहाँ रुकें और उस क्षेत्र की तस्वीर देखें जो केवल बरसात के मौसम में पानी से भरा होता है। उस क्षेत्र की एक तस्वीर देखें जब पानी होता है, और दूसरी तस्वीर जब पानी नहीं होता है। इस ऑडियो को यहाँ रोकें।</w:t>
      </w:r>
    </w:p>
    <w:p>
      <w:pPr/>
      <w:r>
        <w:rPr>
          <w:lang w:val="hi_IN" w:bidi="hi_IN"/>
        </w:rPr>
      </w:r>
      <w:r>
        <w:rPr>
          <w:lang w:val="hi_IN" w:bidi="hi_IN"/>
        </w:rPr>
        <w:t>यहाँ रुकें और समूह में इन प्रश्नों पर चर्चा करें: आपके देश में ऐसे कौन से क्षेत्र हैं जो कभी-कभी सूखे होते हैं और कभी-कभी पानी से भर जाते हैं? जब वह सूखता है, तो वह कैसा दिखता है, और जब उसमें पानी होता है, तो वह कैसा दिखता है? इस ऑडियो को यहाँ रोकें।</w:t>
      </w:r>
    </w:p>
    <w:p>
      <w:pPr/>
      <w:r>
        <w:rPr>
          <w:lang w:val="hi_IN" w:bidi="hi_IN"/>
        </w:rPr>
      </w:r>
      <w:r>
        <w:rPr>
          <w:lang w:val="hi_IN" w:bidi="hi_IN"/>
        </w:rPr>
        <w:t>यहाँ रुकें और एक नाले या सोते की तस्वीर देखें। इस ऑडियो को यहाँ रोकें।</w:t>
      </w:r>
    </w:p>
    <w:p>
      <w:pPr/>
      <w:r>
        <w:rPr>
          <w:lang w:val="hi_IN" w:bidi="hi_IN"/>
        </w:rPr>
      </w:r>
      <w:r>
        <w:rPr>
          <w:lang w:val="hi_IN" w:bidi="hi_IN"/>
        </w:rPr>
        <w:t>यहाँ रुकें और इस प्रश्न पर समूह में चर्चा करें: आपके भाषा में उस बहते पानी को क्या कहते हैं जो नदी से छोटा होता है? इस ऑडियो को यहाँ रोकें।</w:t>
      </w:r>
    </w:p>
    <w:p>
      <w:pPr/>
      <w:r>
        <w:rPr>
          <w:lang w:val="hi_IN" w:bidi="hi_IN"/>
        </w:rPr>
      </w:r>
      <w:r>
        <w:rPr>
          <w:lang w:val="hi_IN" w:bidi="hi_IN"/>
        </w:rPr>
        <w:t>यहोवा एलिय्याह से कहता है कि वह नाले से पानी पी सकता है और कौए एलिय्याह के लिए रोटी और मांस लाएँगे। कौआ एक प्रकार का बड़ा काला पक्षी है, जिसे लोग मरे हुए जानवरों को खाने के लिए जानते हैं।</w:t>
      </w:r>
    </w:p>
    <w:p>
      <w:pPr/>
      <w:r>
        <w:rPr>
          <w:lang w:val="hi_IN" w:bidi="hi_IN"/>
        </w:rPr>
      </w:r>
      <w:r>
        <w:rPr>
          <w:lang w:val="hi_IN" w:bidi="hi_IN"/>
        </w:rPr>
        <w:t>यहाँ रुकें और एक कौए की तस्वीर देखें। इस ऑडियो को यहाँ रोकें।</w:t>
      </w:r>
    </w:p>
    <w:p>
      <w:pPr/>
      <w:r>
        <w:rPr>
          <w:lang w:val="hi_IN" w:bidi="hi_IN"/>
        </w:rPr>
      </w:r>
      <w:r>
        <w:rPr>
          <w:lang w:val="hi_IN" w:bidi="hi_IN"/>
        </w:rPr>
        <w:t>यहाँ रुकें और समूह के रूप में इस प्रश्न पर चर्चा करें: अपनी भाषा में आप इस प्रकार के पक्षी को क्या कहते हैं? क्या आपकी संस्कृति में किसी प्रकार के पक्षी का कोई विशेष महत्व है? इस ऑडियो को यहाँ रोकें।</w:t>
      </w:r>
    </w:p>
    <w:p>
      <w:pPr/>
      <w:r>
        <w:rPr>
          <w:lang w:val="hi_IN" w:bidi="hi_IN"/>
        </w:rPr>
      </w:r>
      <w:r>
        <w:rPr>
          <w:lang w:val="hi_IN" w:bidi="hi_IN"/>
        </w:rPr>
        <w:t>हम नहीं जानते कि कौए एलिय्याह के पास किस प्रकार का मांस लाते हैं।</w:t>
      </w:r>
    </w:p>
    <w:p>
      <w:pPr/>
      <w:r>
        <w:rPr>
          <w:lang w:val="hi_IN" w:bidi="hi_IN"/>
        </w:rPr>
      </w:r>
      <w:r>
        <w:rPr>
          <w:lang w:val="hi_IN" w:bidi="hi_IN"/>
        </w:rPr>
        <w:t>यहाँ रुकें और समूह में इस प्रश्न पर चर्चा करें: अपनी संस्कृति में एक ऐसे समय की कहानी सुनाएँ जब परमेश्वर ने किसी व्यक्ति को आश्चर्यजनक तरीके से भोजन दिया था। इस ऑडियो को यहाँ रोकें।</w:t>
      </w:r>
    </w:p>
    <w:p>
      <w:pPr/>
      <w:r>
        <w:rPr>
          <w:lang w:val="hi_IN" w:bidi="hi_IN"/>
        </w:rPr>
      </w:r>
      <w:r>
        <w:rPr>
          <w:lang w:val="hi_IN" w:bidi="hi_IN"/>
        </w:rPr>
        <w:t>कुछ समय बाद, नाला सूख जाता है, और एलिय्याह अब नाले का पानी नहीं पी सकता है। यहोवा ने एलिय्याह से यह वादा नहीं किया कि नाले में चमत्कारिक रूप से हमेशा के लिए पानी उपलब्ध होगा। हालाँकि, यहोवा स्पष्ट रूप से दिखाता है कि प्राकृतिक संसार पर उसका अधिकार है। बाद के भागों में, यहोवा एलिय्याह को अन्य चमत्कारिक घटनाएँ करने की शक्ति देता है।</w:t>
      </w:r>
    </w:p>
    <w:p>
      <w:pPr/>
      <w:r>
        <w:rPr>
          <w:lang w:val="hi_IN" w:bidi="hi_IN"/>
        </w:rPr>
      </w:r>
      <w:r>
        <w:rPr>
          <w:lang w:val="hi_IN" w:bidi="hi_IN"/>
        </w:rPr>
        <w:t>यहाँ रुकें और समूह में इस प्रश्न पर चर्चा करें: याद रखें कि यहोवा ने एलिय्याह को ओस और बारिश आने की आज्ञा देने का अधिकार दिया है। आपको क्या लगता है कि एलिय्याह इस समय उस शक्ति का उपयोग क्यों नहीं करता है? ऐसी किसी घटना पर चर्चा करें, जब आप कुछ करने में सक्षम थे, फिर भी आपने आगे बढ़कर वह काम नहीं किया। आपने कार्य न करने का चुनाव क्यों किया?</w:t>
      </w:r>
      <w:r>
        <w:rPr>
          <w:lang w:val="hi_IN" w:bidi="hi_IN"/>
        </w:rPr>
      </w:r>
    </w:p>
    <w:p>
      <w:pPr>
        <w:pStyle w:val="Heading3"/>
      </w:pPr>
      <w:r>
        <w:rPr>
          <w:lang w:val="hi_IN" w:bidi="hi_IN"/>
        </w:rPr>
        <w:t>घटनाओं को समझाना</w:t>
      </w:r>
    </w:p>
    <w:p>
      <w:pPr/>
      <w:r>
        <w:rPr>
          <w:lang w:val="hi_IN" w:bidi="hi_IN"/>
        </w:rPr>
      </w:r>
      <w:r>
        <w:rPr>
          <w:lang w:val="hi_IN" w:bidi="hi_IN"/>
        </w:rPr>
        <w:t>1 राजाओं 17:1–7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एलिय्याह राजा अहाब से कहता है कि यहोवा ने उससे कहा है कि कुछ वर्षों तक देश में न ओस पड़ेगी और न ही बारिश होगी। ओस या बारिश तभी होगी, जब एलिय्याह इसके लिए कहेगा।</w:t>
      </w:r>
    </w:p>
    <w:p>
      <w:pPr/>
      <w:r>
        <w:rPr>
          <w:lang w:val="hi_IN" w:bidi="hi_IN"/>
        </w:rPr>
      </w:r>
      <w:r>
        <w:rPr>
          <w:b/>
          <w:lang w:val="hi_IN" w:bidi="hi_IN"/>
        </w:rPr>
        <w:t>दूसरे दृश्य में:</w:t>
      </w:r>
      <w:r>
        <w:rPr>
          <w:lang w:val="hi_IN" w:bidi="hi_IN"/>
        </w:rPr>
        <w:t xml:space="preserve"> यहोवा एलिय्याह से कहता है कि वह यरदन नदी के पूर्व में जाए, और करीत नाले के पास के एक क्षेत्र में छिप जाए। यहोवा एलिय्याह की देखभाल करने का वादा करता है। यहोवा एलिय्याह से कहता है कि एलिय्याह उस नाले का पानी पी सकेगा और कौए उसके लिए भोजन लाएँगे।</w:t>
      </w:r>
    </w:p>
    <w:p>
      <w:pPr/>
      <w:r>
        <w:rPr>
          <w:lang w:val="hi_IN" w:bidi="hi_IN"/>
        </w:rPr>
      </w:r>
      <w:r>
        <w:rPr>
          <w:b/>
          <w:lang w:val="hi_IN" w:bidi="hi_IN"/>
        </w:rPr>
        <w:t>तीसरे दृश्य में:</w:t>
      </w:r>
      <w:r>
        <w:rPr>
          <w:lang w:val="hi_IN" w:bidi="hi_IN"/>
        </w:rPr>
        <w:t xml:space="preserve"> एलिय्याह यहोवा की आज्ञा मानता है और करीत नाले में जाता है। हर सुबह और रात, कौए एलिय्याह के पास रोटी और मांस लाते हैं। एलिय्याह नाले से पानी पीता है।</w:t>
      </w:r>
    </w:p>
    <w:p>
      <w:pPr/>
      <w:r>
        <w:rPr>
          <w:lang w:val="hi_IN" w:bidi="hi_IN"/>
        </w:rPr>
      </w:r>
      <w:r>
        <w:rPr>
          <w:b/>
          <w:lang w:val="hi_IN" w:bidi="hi_IN"/>
        </w:rPr>
        <w:t>चौथे दृश्य में:</w:t>
      </w:r>
      <w:r>
        <w:rPr>
          <w:lang w:val="hi_IN" w:bidi="hi_IN"/>
        </w:rPr>
        <w:t xml:space="preserve"> कुछ समय बीतने के बाद, नाला सूख जाता है, क्योंकि इतने लंबे समय से ओस या बारिश नहीं हुई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तिशबी एलिय्याह, गिलाद के तिशबे गाँव का एक नबी</w:t>
      </w:r>
    </w:p>
    <w:p>
      <w:pPr>
        <w:pStyle w:val="ListBullet"/>
        <w:spacing w:line="240" w:lineRule="auto"/>
        <w:ind w:left="720"/>
      </w:pPr>
      <w:r>
        <w:rPr>
          <w:lang w:val="hi_IN" w:bidi="hi_IN"/>
        </w:rPr>
      </w:r>
      <w:r>
        <w:rPr>
          <w:lang w:val="hi_IN" w:bidi="hi_IN"/>
        </w:rPr>
        <w:t>अहाब, इस्राएल का राजा और ओम्री का बेटा</w:t>
      </w:r>
    </w:p>
    <w:p>
      <w:pPr>
        <w:pStyle w:val="ListBullet"/>
        <w:spacing w:line="240" w:lineRule="auto"/>
        <w:ind w:left="720"/>
      </w:pPr>
      <w:r>
        <w:rPr>
          <w:lang w:val="hi_IN" w:bidi="hi_IN"/>
        </w:rPr>
      </w:r>
      <w:r>
        <w:rPr>
          <w:lang w:val="hi_IN" w:bidi="hi_IN"/>
        </w:rPr>
        <w:t>यहोवा, इस्राएल का परमेश्वर</w:t>
      </w:r>
    </w:p>
    <w:p>
      <w:pPr>
        <w:pStyle w:val="ListBullet"/>
        <w:spacing w:line="240" w:lineRule="auto"/>
        <w:ind w:left="720"/>
      </w:pPr>
      <w:r>
        <w:rPr>
          <w:lang w:val="hi_IN" w:bidi="hi_IN"/>
        </w:rPr>
      </w:r>
      <w:r>
        <w:rPr>
          <w:lang w:val="hi_IN" w:bidi="hi_IN"/>
        </w:rPr>
        <w:t>और कौए</w:t>
      </w:r>
    </w:p>
    <w:p>
      <w:pPr/>
      <w:r>
        <w:rPr>
          <w:lang w:val="hi_IN" w:bidi="hi_IN"/>
        </w:rPr>
      </w:r>
      <w:r>
        <w:rPr>
          <w:lang w:val="hi_IN" w:bidi="hi_IN"/>
        </w:rPr>
        <w:t>समूह में, इस भाग के परिवेश के इन हिस्सों पर ध्यान दें:</w:t>
      </w:r>
    </w:p>
    <w:p>
      <w:pPr/>
      <w:r>
        <w:rPr>
          <w:lang w:val="hi_IN" w:bidi="hi_IN"/>
        </w:rPr>
      </w:r>
      <w:r>
        <w:rPr>
          <w:lang w:val="hi_IN" w:bidi="hi_IN"/>
        </w:rPr>
        <w:t>याद रखें, पहले दृश्य में, एलिय्याह राजा अहाब से बात कर रहा है, शायद पहली बार। राजा अहाब इस्राएल के इतिहास के सबसे दुष्ट राजाओं में से एक है। एलिय्याह तीन बातों पर जोर देता है: एक, यह कि एलिय्याह यहोवा की सेवा करता है; दो, यह कि यहोवा एक जीवित परमेश्वर है; और तीसरा, यह कि यहोवा इस्राएल का सच्चा परमेश्वर है। एलिय्याह ये बातें इसलिए कहता है ताकि एक मजबूत वादा कर सके कि जो वह कहता है, वह सच में होगा।</w:t>
      </w:r>
    </w:p>
    <w:p>
      <w:pPr/>
      <w:r>
        <w:rPr>
          <w:lang w:val="hi_IN" w:bidi="hi_IN"/>
        </w:rPr>
      </w:r>
      <w:r>
        <w:rPr>
          <w:lang w:val="hi_IN" w:bidi="hi_IN"/>
        </w:rPr>
        <w:t>यहाँ रुकें और समूह में इस प्रश्न पर चर्चा करें: अपनी संस्कृति में आप एक मजबूत वादा या शपथ कैसे करते हैं? इस ऑडियो को यहाँ रोकें।</w:t>
      </w:r>
    </w:p>
    <w:p>
      <w:pPr/>
      <w:r>
        <w:rPr>
          <w:lang w:val="hi_IN" w:bidi="hi_IN"/>
        </w:rPr>
      </w:r>
      <w:r>
        <w:rPr>
          <w:lang w:val="hi_IN" w:bidi="hi_IN"/>
        </w:rPr>
        <w:t>एलिय्याह राजा अहाब से कहता है कि कुछ वर्षों तक "मेरे कहे बिना" कोई ओस या बारिश नहीं होगी। “मेरे कहे बिना” का अर्थ है “केवल तभी जब मैं कहूँ।” एलिय्याह राजा अहाब से कह रहा है कि बारिश तभी होगी, जब एलिय्याह बारिश होने के लिए कहेगा।</w:t>
      </w:r>
    </w:p>
    <w:p>
      <w:pPr/>
      <w:r>
        <w:rPr>
          <w:lang w:val="hi_IN" w:bidi="hi_IN"/>
        </w:rPr>
      </w:r>
      <w:r>
        <w:rPr>
          <w:lang w:val="hi_IN" w:bidi="hi_IN"/>
        </w:rPr>
        <w:t>यहाँ रुकें और समूह में चर्चा करें कि आप किस शब्द या वाक्यांश का उपयोग करके यह स्पष्ट करेंगे कि एलिय्याह राजा अहाब से कहता है कि बारिश दोबारा कब होगी, यह एलिय्याह ही बताएगा। इस ऑडियो को यहाँ रोकें।</w:t>
      </w:r>
    </w:p>
    <w:p>
      <w:pPr/>
      <w:r>
        <w:rPr>
          <w:lang w:val="hi_IN" w:bidi="hi_IN"/>
        </w:rPr>
      </w:r>
      <w:r>
        <w:rPr>
          <w:lang w:val="hi_IN" w:bidi="hi_IN"/>
        </w:rPr>
        <w:t>दूसरे दृश्य में, परमेश्वर एलिय्याह से कहता है कि वह राजा अहाब से छिप जाए। राजा अहाब शायद बारिश न होने के कारण बहुत क्रोधित है। याद रखें, हम नहीं जानते कि एलिय्याह कहाँ जा रहा है, लेकिन हम जानते हैं कि "यहोवा का वचन" फिर से एलिय्याह के पास आया है। इस बार परमेश्वर एलिय्याह को आज्ञा देता है कि वह यरदन के पूर्व में करीत घाटी में जाए, जो एक सूखी नदी की तराई है, जहाँ बारिश होने पर एक नाला या छोटी नदी होती है। परमेश्वर एलिय्याह को उस भोजन और पानी के बारे में भी एक संदेश देता है जो यहोवा एलिय्याह के लिए प्रदान करेगा।</w:t>
      </w:r>
    </w:p>
    <w:p>
      <w:pPr/>
      <w:r>
        <w:rPr>
          <w:lang w:val="hi_IN" w:bidi="hi_IN"/>
        </w:rPr>
      </w:r>
      <w:r>
        <w:rPr>
          <w:lang w:val="hi_IN" w:bidi="hi_IN"/>
        </w:rPr>
        <w:t>यहाँ रुकें और करीत घाटी के क्षेत्र का नक्शा देखें। इस ऑडियो को यहाँ रोकें।</w:t>
      </w:r>
    </w:p>
    <w:p>
      <w:pPr/>
      <w:r>
        <w:rPr>
          <w:lang w:val="hi_IN" w:bidi="hi_IN"/>
        </w:rPr>
      </w:r>
      <w:r>
        <w:rPr>
          <w:lang w:val="hi_IN" w:bidi="hi_IN"/>
        </w:rPr>
        <w:t>तीसरे दृश्य में, हर सुबह और रात, कौए एलिय्याह के पास रोटी और मांस दोनों लाते हैं। कुछ अनुवादों में लिखा है कि कौए हर सुबह और हर शाम रोटी और मांस लाते थे, जबकि अन्य अनुवादों में लिखा है कि कौए हर सुबह रोटी और मांस लाते थे और हर शाम भी रोटी और मांस लाते थे।</w:t>
      </w:r>
    </w:p>
    <w:p>
      <w:pPr/>
      <w:r>
        <w:rPr>
          <w:lang w:val="hi_IN" w:bidi="hi_IN"/>
        </w:rPr>
      </w:r>
      <w:r>
        <w:rPr>
          <w:lang w:val="hi_IN" w:bidi="hi_IN"/>
        </w:rPr>
        <w:t>यहाँ रुकें और समूह में इस प्रश्न पर चर्चा करें: आपकी भाषा में यह समझाने का सबसे स्वाभाविक तरीका क्या होगा कि कौए हर दिन उन्हीं दो समयों पर भोजन लाते थे? इस ऑडियो को यहाँ रोकें।</w:t>
      </w:r>
    </w:p>
    <w:p>
      <w:pPr/>
      <w:r>
        <w:rPr>
          <w:lang w:val="hi_IN" w:bidi="hi_IN"/>
        </w:rPr>
      </w:r>
      <w:r>
        <w:rPr>
          <w:lang w:val="hi_IN" w:bidi="hi_IN"/>
        </w:rPr>
        <w:t>यहाँ रुकें और समूह में एक और प्रश्न पर चर्चा करें: आपके विचार से कौओं का एलिय्याह के पास रोटी और मांस लाना कैसा दिखाई देता होगा? इस ऑडियो को यहाँ रोकें।</w:t>
      </w:r>
    </w:p>
    <w:p>
      <w:pPr/>
      <w:r>
        <w:rPr>
          <w:lang w:val="hi_IN" w:bidi="hi_IN"/>
        </w:rPr>
      </w:r>
      <w:r>
        <w:rPr>
          <w:lang w:val="hi_IN" w:bidi="hi_IN"/>
        </w:rPr>
        <w:t>चौथे दृश्य में, हम देखते हैं कि कुछ समय बीतने के बाद, नाला सूख गया है और एलिय्याह अब उसमें से पी नहीं सकता। हम ठीक-ठीक नहीं जानते कि नाले के सूखने में कितना समय लगा, लेकिन हम जानते हैं कि वह सूखता है, क्योंकि कुछ समय से बारिश नहीं हुई है। अधिक संभावना है कि यह अवधि कुछ दिनों से अधिक, लेकिन एक वर्ष से कम है।</w:t>
      </w:r>
    </w:p>
    <w:p>
      <w:pPr/>
      <w:r>
        <w:rPr>
          <w:lang w:val="hi_IN" w:bidi="hi_IN"/>
        </w:rPr>
      </w:r>
      <w:r>
        <w:rPr>
          <w:lang w:val="hi_IN" w:bidi="hi_IN"/>
        </w:rPr>
        <w:t>यहाँ रुकें और समूह में इस प्रश्न पर चर्चा करें: आपकी भाषा उस समय का वर्णन कैसे करती है जो कुछ दिनों से अधिक लंबी होती है, लेकिन एक वर्ष से भी कम होती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राजाओं 17:1–7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तिशबी एलिय्याह, गिलाद के तिशबे गाँव का एक नबी</w:t>
      </w:r>
    </w:p>
    <w:p>
      <w:pPr>
        <w:pStyle w:val="ListBullet"/>
        <w:spacing w:line="240" w:lineRule="auto"/>
        <w:ind w:left="720"/>
      </w:pPr>
      <w:r>
        <w:rPr>
          <w:lang w:val="hi_IN" w:bidi="hi_IN"/>
        </w:rPr>
      </w:r>
      <w:r>
        <w:rPr>
          <w:lang w:val="hi_IN" w:bidi="hi_IN"/>
        </w:rPr>
        <w:t>अहाब, इस्राएल का राजा और ओम्री का बेटा</w:t>
      </w:r>
    </w:p>
    <w:p>
      <w:pPr>
        <w:pStyle w:val="ListBullet"/>
        <w:spacing w:line="240" w:lineRule="auto"/>
        <w:ind w:left="720"/>
      </w:pPr>
      <w:r>
        <w:rPr>
          <w:lang w:val="hi_IN" w:bidi="hi_IN"/>
        </w:rPr>
      </w:r>
      <w:r>
        <w:rPr>
          <w:lang w:val="hi_IN" w:bidi="hi_IN"/>
        </w:rPr>
        <w:t>यहोवा, इस्राएल का परमेश्वर</w:t>
      </w:r>
    </w:p>
    <w:p>
      <w:pPr>
        <w:pStyle w:val="ListBullet"/>
        <w:spacing w:line="240" w:lineRule="auto"/>
        <w:ind w:left="720"/>
      </w:pPr>
      <w:r>
        <w:rPr>
          <w:lang w:val="hi_IN" w:bidi="hi_IN"/>
        </w:rPr>
      </w:r>
      <w:r>
        <w:rPr>
          <w:lang w:val="hi_IN" w:bidi="hi_IN"/>
        </w:rPr>
        <w:t>और कौए</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छोड़ें। इस भाग के हर हिस्से को याद करने में एक-दूसरे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एलिय्याह द्वारा राजा अहाब से अपना परिचय देने का अभिनय करें। याद रखें, एलिय्याह तीन बातों पर जोर देता है: एक, यह कि एलिय्याह यहोवा की सेवा करता है; दो, यह कि यहोवा एक जीवित परमेश्वर है; और तीसरा, यह कि यहोवा इस्राएल का सच्चा परमेश्वर है। एलिय्याह राजा अहाब को चेतावनी देता है कि यहोवा ने कहा है कि ओस और बारिश लंबे समय तक रुक जाएगी। एलिय्याह राजा अहाब से यह भी कहता है कि यहोवा ने एलिय्याह को ओस और बारिश फिर से आने की आज्ञा देने का अधिकार दिया है। अब इस दृश्य का अभिनय करें।</w:t>
      </w:r>
    </w:p>
    <w:p>
      <w:pPr/>
      <w:r>
        <w:rPr>
          <w:lang w:val="hi_IN" w:bidi="hi_IN"/>
        </w:rPr>
      </w:r>
      <w:r>
        <w:rPr>
          <w:lang w:val="hi_IN" w:bidi="hi_IN"/>
        </w:rPr>
        <w:t>नाटक को रोकें। एलिय्याह की भूमिका निभाने वाले व्यक्ति से पूछें, "आप क्या महसूस कर रहे हैं या क्या सोच रहे हैं?" वह व्यक्ति इस तरह उत्तर दे सकता है:</w:t>
      </w:r>
    </w:p>
    <w:p>
      <w:pPr/>
      <w:r>
        <w:rPr>
          <w:lang w:val="hi_IN" w:bidi="hi_IN"/>
        </w:rPr>
      </w:r>
      <w:r>
        <w:rPr>
          <w:lang w:val="hi_IN" w:bidi="hi_IN"/>
        </w:rPr>
        <w:t>राजा अहाब कितना दुष्ट राजा है। राजा अहाब इस बात से कैसे इनकार कर सकता है कि यहोवा इस्राएल का परमेश्वर है?</w:t>
      </w:r>
    </w:p>
    <w:p>
      <w:pPr/>
      <w:r>
        <w:rPr>
          <w:lang w:val="hi_IN" w:bidi="hi_IN"/>
        </w:rPr>
      </w:r>
      <w:r>
        <w:rPr>
          <w:lang w:val="hi_IN" w:bidi="hi_IN"/>
        </w:rPr>
        <w:t>राजा अहाब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यह एलिय्याह अपने आप को समझता क्या है? मेरा देवता, बाल सर्व-शक्तिशाली है। लेकिन क्या होगा यदि एलिय्याह सही है? या</w:t>
      </w:r>
    </w:p>
    <w:p>
      <w:pPr>
        <w:pStyle w:val="ListBullet"/>
        <w:spacing w:line="240" w:lineRule="auto"/>
        <w:ind w:left="720"/>
      </w:pPr>
      <w:r>
        <w:rPr>
          <w:lang w:val="hi_IN" w:bidi="hi_IN"/>
        </w:rPr>
      </w:r>
      <w:r>
        <w:rPr>
          <w:lang w:val="hi_IN" w:bidi="hi_IN"/>
        </w:rPr>
        <w:t>एलिय्याह कहता है कि वह ओस या बारिश आने की आज्ञा दे सकता है। ठीक, मैं केवल एलिय्याह को गिरफ्तार करूँगा और उसे आदेश दूँगा कि वह ऐसा करे!</w:t>
      </w:r>
    </w:p>
    <w:p>
      <w:pPr/>
      <w:r>
        <w:rPr>
          <w:lang w:val="hi_IN" w:bidi="hi_IN"/>
        </w:rPr>
      </w:r>
      <w:r>
        <w:rPr>
          <w:lang w:val="hi_IN" w:bidi="hi_IN"/>
        </w:rPr>
        <w:t>अभिनय को जारी रखें।</w:t>
      </w:r>
    </w:p>
    <w:p>
      <w:pPr/>
      <w:r>
        <w:rPr>
          <w:lang w:val="hi_IN" w:bidi="hi_IN"/>
        </w:rPr>
      </w:r>
      <w:r>
        <w:rPr>
          <w:lang w:val="hi_IN" w:bidi="hi_IN"/>
        </w:rPr>
        <w:t>यहोवा का एलिय्याह से बात करने का अभिनय करें। यहोवा एलिय्याह को वहाँ से चले जाने और करीत घाटी के नाले के पास जाने का निर्देश देता है।। यहोवा यह भी समझाता है कि वह एलिय्याह की देखभाल कैसे करेगा, यहोवा एलिय्याह के पास भोजन लाने के लिए कौए भेजेगा और नाले में पानी होगा। अब इस दृश्य का अभिनय करें।</w:t>
      </w:r>
    </w:p>
    <w:p>
      <w:pPr/>
      <w:r>
        <w:rPr>
          <w:lang w:val="hi_IN" w:bidi="hi_IN"/>
        </w:rPr>
      </w:r>
      <w:r>
        <w:rPr>
          <w:lang w:val="hi_IN" w:bidi="hi_IN"/>
        </w:rPr>
        <w:t>नाटक को रोकें। यहोवा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एलिय्याह, तू वास्तव में मेरा सेवक है। मैं तेरी रक्षा करूँगा और तेरी देखभाल करूँगा; या</w:t>
      </w:r>
    </w:p>
    <w:p>
      <w:pPr>
        <w:pStyle w:val="ListBullet"/>
        <w:spacing w:line="240" w:lineRule="auto"/>
        <w:ind w:left="720"/>
      </w:pPr>
      <w:r>
        <w:rPr>
          <w:lang w:val="hi_IN" w:bidi="hi_IN"/>
        </w:rPr>
      </w:r>
      <w:r>
        <w:rPr>
          <w:lang w:val="hi_IN" w:bidi="hi_IN"/>
        </w:rPr>
        <w:t>मैं जानता हूँ कि एलिय्याह के लिए आगे कुछ कठिन समय होंगे, लेकिन मैं हमेशा उसके साथ रहूँगा।</w:t>
      </w:r>
    </w:p>
    <w:p>
      <w:pPr/>
      <w:r>
        <w:rPr>
          <w:lang w:val="hi_IN" w:bidi="hi_IN"/>
        </w:rPr>
      </w:r>
      <w:r>
        <w:rPr>
          <w:lang w:val="hi_IN" w:bidi="hi_IN"/>
        </w:rPr>
        <w:t>एलिय्याह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बहुत आभारी हूँ कि यहोवा के पास मुझे सुरक्षित रखने के लिए एक योजना है; या</w:t>
      </w:r>
    </w:p>
    <w:p>
      <w:pPr>
        <w:pStyle w:val="ListBullet"/>
        <w:spacing w:line="240" w:lineRule="auto"/>
        <w:ind w:left="720"/>
      </w:pPr>
      <w:r>
        <w:rPr>
          <w:lang w:val="hi_IN" w:bidi="hi_IN"/>
        </w:rPr>
      </w:r>
      <w:r>
        <w:rPr>
          <w:lang w:val="hi_IN" w:bidi="hi_IN"/>
        </w:rPr>
        <w:t>मुझे आशा है कि यह एक अच्छा छिपने का स्थान होगा। राजा अहाब बहुत पागल दिखता था।</w:t>
      </w:r>
    </w:p>
    <w:p>
      <w:pPr/>
      <w:r>
        <w:rPr>
          <w:lang w:val="hi_IN" w:bidi="hi_IN"/>
        </w:rPr>
      </w:r>
      <w:r>
        <w:rPr>
          <w:lang w:val="hi_IN" w:bidi="hi_IN"/>
        </w:rPr>
        <w:t>अभिनय को जारी रखें।</w:t>
      </w:r>
    </w:p>
    <w:p>
      <w:pPr/>
      <w:r>
        <w:rPr>
          <w:lang w:val="hi_IN" w:bidi="hi_IN"/>
        </w:rPr>
      </w:r>
      <w:r>
        <w:rPr>
          <w:lang w:val="hi_IN" w:bidi="hi_IN"/>
        </w:rPr>
        <w:t>एलिय्याह के करीत की घाटी तक यात्रा करने, वहाँ के नाले से पानी पीने और हर सुबह तथा हर शाम कौए द्वारा उसे भोजन खिलाने का अभिनय करें।</w:t>
      </w:r>
    </w:p>
    <w:p>
      <w:pPr/>
      <w:r>
        <w:rPr>
          <w:lang w:val="hi_IN" w:bidi="hi_IN"/>
        </w:rPr>
      </w:r>
      <w:r>
        <w:rPr>
          <w:lang w:val="hi_IN" w:bidi="hi_IN"/>
        </w:rPr>
        <w:t>नाटक को रोकें। एलिय्याह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यहोवा कितना भला है कि वह मेरे लिए भोजन का प्रबंध करता है; या</w:t>
      </w:r>
    </w:p>
    <w:p>
      <w:pPr>
        <w:pStyle w:val="ListBullet"/>
        <w:spacing w:line="240" w:lineRule="auto"/>
        <w:ind w:left="720"/>
      </w:pPr>
      <w:r>
        <w:rPr>
          <w:lang w:val="hi_IN" w:bidi="hi_IN"/>
        </w:rPr>
      </w:r>
      <w:r>
        <w:rPr>
          <w:lang w:val="hi_IN" w:bidi="hi_IN"/>
        </w:rPr>
        <w:t>जंगली पक्षियों के लिए मेरे पास भोजन लाना बहुत अजीब है।</w:t>
      </w:r>
    </w:p>
    <w:p>
      <w:pPr/>
      <w:r>
        <w:rPr>
          <w:lang w:val="hi_IN" w:bidi="hi_IN"/>
        </w:rPr>
      </w:r>
      <w:r>
        <w:rPr>
          <w:lang w:val="hi_IN" w:bidi="hi_IN"/>
        </w:rPr>
        <w:t>अभिनय को जारी रखें।</w:t>
      </w:r>
    </w:p>
    <w:p>
      <w:pPr/>
      <w:r>
        <w:rPr>
          <w:lang w:val="hi_IN" w:bidi="hi_IN"/>
        </w:rPr>
      </w:r>
      <w:r>
        <w:rPr>
          <w:lang w:val="hi_IN" w:bidi="hi_IN"/>
        </w:rPr>
        <w:t>नाले के सूखने और एलिय्याह के पास पानी नहीं होने का अभिनय करें।</w:t>
      </w:r>
    </w:p>
    <w:p>
      <w:pPr/>
      <w:r>
        <w:rPr>
          <w:lang w:val="hi_IN" w:bidi="hi_IN"/>
        </w:rPr>
      </w:r>
      <w:r>
        <w:rPr>
          <w:lang w:val="hi_IN" w:bidi="hi_IN"/>
        </w:rPr>
        <w:t>नाटक को रोकें। एलिय्याह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सोचता हूँ कि यहोवा ने नाले को सूखने क्यों दिया? शायद यहोवा चाहता है कि मैं आगे बढ़ूँ; या</w:t>
      </w:r>
    </w:p>
    <w:p>
      <w:pPr>
        <w:pStyle w:val="ListBullet"/>
        <w:spacing w:line="240" w:lineRule="auto"/>
        <w:ind w:left="720"/>
      </w:pPr>
      <w:r>
        <w:rPr>
          <w:lang w:val="hi_IN" w:bidi="hi_IN"/>
        </w:rPr>
      </w:r>
      <w:r>
        <w:rPr>
          <w:lang w:val="hi_IN" w:bidi="hi_IN"/>
        </w:rPr>
        <w:t>मैं थोड़ा चिंतित महसूस कर रहा हूँ, लेकिन मुझे भरोसा है कि यहोवा मेरी देखभाल करेगा।</w:t>
      </w:r>
    </w:p>
    <w:p>
      <w:pPr/>
      <w:r>
        <w:rPr>
          <w:lang w:val="hi_IN" w:bidi="hi_IN"/>
        </w:rPr>
      </w:r>
      <w:r>
        <w:rPr>
          <w:lang w:val="hi_IN" w:bidi="hi_IN"/>
        </w:rPr>
        <w:t>अभिनय को जारी रखें।</w:t>
      </w:r>
    </w:p>
    <w:p>
      <w:pPr/>
      <w:r>
        <w:rPr>
          <w:lang w:val="hi_IN" w:bidi="hi_IN"/>
        </w:rPr>
      </w:r>
      <w:r>
        <w:rPr>
          <w:lang w:val="hi_IN" w:bidi="hi_IN"/>
        </w:rPr>
        <w:t>अब समूह में सभी चारों दृश्यों का अभ्यास करें और दृश्यों को दो बार करें—पहली बार बिना रुके के और दूसरी बार, पात्रों से प्रश्न पूछने के लिए रुकने के साथ।</w:t>
      </w:r>
      <w:r>
        <w:rPr>
          <w:lang w:val="hi_IN" w:bidi="hi_IN"/>
        </w:rPr>
      </w:r>
    </w:p>
    <w:p>
      <w:pPr>
        <w:pStyle w:val="Heading3"/>
      </w:pPr>
      <w:r>
        <w:rPr>
          <w:lang w:val="hi_IN" w:bidi="hi_IN"/>
        </w:rPr>
        <w:t>आवश्यक जानकारी</w:t>
      </w:r>
    </w:p>
    <w:p>
      <w:pPr/>
      <w:r>
        <w:rPr>
          <w:lang w:val="hi_IN" w:bidi="hi_IN"/>
        </w:rPr>
      </w:r>
      <w:r>
        <w:rPr>
          <w:lang w:val="hi_IN" w:bidi="hi_IN"/>
        </w:rPr>
        <w:t>1 राजाओं 17:1–7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आपने 1 राजाओं में कई बार </w:t>
      </w:r>
      <w:r>
        <w:rPr>
          <w:b/>
          <w:lang w:val="hi_IN" w:bidi="hi_IN"/>
        </w:rPr>
        <w:t>यहोवा</w:t>
      </w:r>
      <w:r>
        <w:rPr>
          <w:lang w:val="hi_IN" w:bidi="hi_IN"/>
        </w:rPr>
        <w:t xml:space="preserve">, </w:t>
      </w:r>
      <w:r>
        <w:rPr>
          <w:b/>
          <w:lang w:val="hi_IN" w:bidi="hi_IN"/>
        </w:rPr>
        <w:t>परमेश्वर</w:t>
      </w:r>
      <w:r>
        <w:rPr>
          <w:lang w:val="hi_IN" w:bidi="hi_IN"/>
        </w:rPr>
        <w:t xml:space="preserve"> और </w:t>
      </w:r>
      <w:r>
        <w:rPr>
          <w:b/>
          <w:lang w:val="hi_IN" w:bidi="hi_IN"/>
        </w:rPr>
        <w:t>इस्राएल</w:t>
      </w:r>
      <w:r>
        <w:rPr>
          <w:lang w:val="hi_IN" w:bidi="hi_IN"/>
        </w:rPr>
        <w:t xml:space="preserve"> शब्द सुने हैं। यहोवा, परमेश्वर और इस्राएल के लिए उन्हीं शब्दों या वाक्यांशों का उपयोग करें जिनका उपयोग आपने पिछले भागों में किया था। यहोवा, परमेश्वर या इस्राएल के बारे में अधिक जानकारी के लिए, मुख्य शब्दावली देखें।</w:t>
      </w:r>
    </w:p>
    <w:p>
      <w:pPr/>
      <w:r>
        <w:rPr>
          <w:lang w:val="hi_IN" w:bidi="hi_IN"/>
        </w:rPr>
      </w:r>
      <w:r>
        <w:rPr>
          <w:lang w:val="hi_IN" w:bidi="hi_IN"/>
        </w:rPr>
        <w:t>यह पहली बार है जब कहानीकार एलिय्याह का उल्लेख करता है। एलिय्याह एक ऐसा भविष्यद्वक्ता है जिसे परमेश्वर ने अहाब को उसके बुरे कार्यों के परिणामों के बारे में चेतावनी देने के लिए भेजा है। भविष्यद्वक्ता वह होता है जो परमेश्वर की ओर से लोगों को सन्देश देता है। "एलिय्याह" नाम का अर्थ है "यहोवा मेरा परमेश्वर है।"</w:t>
      </w:r>
    </w:p>
    <w:p>
      <w:pPr/>
      <w:r>
        <w:rPr>
          <w:lang w:val="hi_IN" w:bidi="hi_IN"/>
        </w:rPr>
      </w:r>
      <w:r>
        <w:rPr>
          <w:lang w:val="hi_IN" w:bidi="hi_IN"/>
        </w:rPr>
        <w:t xml:space="preserve">यहाँ रुकें और समूह में चर्चा करें कि आप </w:t>
      </w:r>
      <w:r>
        <w:rPr>
          <w:b/>
          <w:lang w:val="hi_IN" w:bidi="hi_IN"/>
        </w:rPr>
        <w:t>एलिय्याह</w:t>
      </w:r>
      <w:r>
        <w:rPr>
          <w:lang w:val="hi_IN" w:bidi="hi_IN"/>
        </w:rPr>
        <w:t xml:space="preserve"> के लिए किस नाम का उपयोग करेंगे। अधिक जानकारी के लिए मुख्य शब्दावली में एलिय्याह को देखें। यदि आपने पहले ही बाइबल की किसी अन्य पुस्तक में इस नाम का उपयोग किया है, तो उसी शब्द का उपयोग करें जिसका उपयोग आपने वहाँ किया है। इस ऑडियो को यहाँ रोकें।</w:t>
      </w:r>
    </w:p>
    <w:p>
      <w:pPr/>
      <w:r>
        <w:rPr>
          <w:lang w:val="hi_IN" w:bidi="hi_IN"/>
        </w:rPr>
      </w:r>
      <w:r>
        <w:rPr>
          <w:lang w:val="hi_IN" w:bidi="hi_IN"/>
        </w:rPr>
        <w:t>एलिय्याह को “गिलाद के तिशबे का तिशबी” कहा जाता है। तिशबी तिशबे गाँव का एक व्यक्ति है। गिलाद एक ऐसा क्षेत्र है जो यरदन नदी के पूर्व की ओर है। आपको यह निर्णय लेना होगा कि आपकी भाषा में एलिय्याह को “गिलाद के तिशबे का तिशबी” कहना उचित है या इसे कहने का कोई और स्वाभाविक तरीका है।</w:t>
      </w:r>
    </w:p>
    <w:p>
      <w:pPr/>
      <w:r>
        <w:rPr>
          <w:lang w:val="hi_IN" w:bidi="hi_IN"/>
        </w:rPr>
      </w:r>
      <w:r>
        <w:rPr>
          <w:lang w:val="hi_IN" w:bidi="hi_IN"/>
        </w:rPr>
        <w:t>यहाँ रुकें और समूह में चर्चा करें कि आप "</w:t>
      </w:r>
      <w:r>
        <w:rPr>
          <w:b/>
          <w:lang w:val="hi_IN" w:bidi="hi_IN"/>
        </w:rPr>
        <w:t>गिलाद के तिशबे के तिशबी</w:t>
      </w:r>
      <w:r>
        <w:rPr>
          <w:lang w:val="hi_IN" w:bidi="hi_IN"/>
        </w:rPr>
        <w:t>" के लिए किस वाक्यांश का उपयोग करेंगे। इस ऑडियो को यहाँ रोकें।</w:t>
      </w:r>
    </w:p>
    <w:p>
      <w:pPr/>
      <w:r>
        <w:rPr>
          <w:lang w:val="hi_IN" w:bidi="hi_IN"/>
        </w:rPr>
      </w:r>
      <w:r>
        <w:rPr>
          <w:lang w:val="hi_IN" w:bidi="hi_IN"/>
        </w:rPr>
        <w:t xml:space="preserve">एलिय्याह </w:t>
      </w:r>
      <w:r>
        <w:rPr>
          <w:b/>
          <w:lang w:val="hi_IN" w:bidi="hi_IN"/>
        </w:rPr>
        <w:t>पूर्व</w:t>
      </w:r>
      <w:r>
        <w:rPr>
          <w:lang w:val="hi_IN" w:bidi="hi_IN"/>
        </w:rPr>
        <w:t xml:space="preserve"> में यरदन नदी की ओर जाता है और यरदन नदी को पार करता है ताकि करीत घाटी में पहुँच सके। याद रखें कि सूर्य पूर्व की दिशा में उदय होता है। पूर्व के लिए उसी शब्द या वाक्यांश का उपयोग करें जिसका उपयोग आपने 1 राजाओं में पिछले भागों में किया है।</w:t>
      </w:r>
    </w:p>
    <w:p>
      <w:pPr/>
      <w:r>
        <w:rPr>
          <w:lang w:val="hi_IN" w:bidi="hi_IN"/>
        </w:rPr>
      </w:r>
      <w:r>
        <w:rPr>
          <w:b/>
          <w:lang w:val="hi_IN" w:bidi="hi_IN"/>
        </w:rPr>
        <w:t>यरदन नदी</w:t>
      </w:r>
      <w:r>
        <w:rPr>
          <w:lang w:val="hi_IN" w:bidi="hi_IN"/>
        </w:rPr>
        <w:t xml:space="preserve"> के लिए उसी शब्द का उपयोग करें जिसका उपयोग आपने पिछले भागों में किया था। यरदन नदी के बारे में अधिक जानकारी के लिए, मुख्य शब्दावली देखें।</w:t>
      </w:r>
    </w:p>
    <w:p>
      <w:pPr/>
      <w:r>
        <w:rPr>
          <w:lang w:val="hi_IN" w:bidi="hi_IN"/>
        </w:rPr>
      </w:r>
      <w:r>
        <w:rPr>
          <w:lang w:val="hi_IN" w:bidi="hi_IN"/>
        </w:rPr>
        <w:t>याद रखें, आपने सीखा है कि इस्राएल के सूखे मौसम में, समुद्र से आने वाली हवा में नमी सुबह की भारी ओस की तरह दिखाई देती है। जब बारिश नहीं होती है, तो यह ओस भूमि और लोगों के लिए पानी प्रदान करती है।</w:t>
      </w:r>
    </w:p>
    <w:p>
      <w:pPr/>
      <w:r>
        <w:rPr>
          <w:lang w:val="hi_IN" w:bidi="hi_IN"/>
        </w:rPr>
      </w:r>
      <w:r>
        <w:rPr>
          <w:lang w:val="hi_IN" w:bidi="hi_IN"/>
        </w:rPr>
        <w:t>यहाँ रुकें और यदि आवश्यक हो, तो सुबह की भारी ओस की तस्वीर फिर से देखें। समूह में चर्चा करें कि आप “</w:t>
      </w:r>
      <w:r>
        <w:rPr>
          <w:b/>
          <w:lang w:val="hi_IN" w:bidi="hi_IN"/>
        </w:rPr>
        <w:t>ओस</w:t>
      </w:r>
      <w:r>
        <w:rPr>
          <w:lang w:val="hi_IN" w:bidi="hi_IN"/>
        </w:rPr>
        <w:t>” के लिए कौन सा शब्द या वाक्यांश प्रयोग करेंगे। इस ऑडियो को यहाँ रोकें।</w:t>
      </w:r>
    </w:p>
    <w:p>
      <w:pPr/>
      <w:r>
        <w:rPr>
          <w:lang w:val="hi_IN" w:bidi="hi_IN"/>
        </w:rPr>
      </w:r>
      <w:r>
        <w:rPr>
          <w:lang w:val="hi_IN" w:bidi="hi_IN"/>
        </w:rPr>
        <w:t xml:space="preserve">परमेश्वर एलिय्याह को निर्देश देता है कि वह यरदन के पूर्व में </w:t>
      </w:r>
      <w:r>
        <w:rPr>
          <w:b/>
          <w:lang w:val="hi_IN" w:bidi="hi_IN"/>
        </w:rPr>
        <w:t>करीत घाटी</w:t>
      </w:r>
      <w:r>
        <w:rPr>
          <w:lang w:val="hi_IN" w:bidi="hi_IN"/>
        </w:rPr>
        <w:t xml:space="preserve"> के एक नाले पर जाए। "करीत" नाम का अर्थ है "काटना" या "अलग करना।" इस नाम का अर्थ भविष्य और कुछ भयानक कामों के बारे में एक संकेत देता है जो अहाब और उसकी रानी इस्राएल के भविष्यद्वक्ताओं के साथ करेंगे। जब बारिश होती है, तो एक नाला, या एक छोटी नदी होती है, जो घाटी में बहती है।</w:t>
      </w:r>
    </w:p>
    <w:p>
      <w:pPr/>
      <w:r>
        <w:rPr>
          <w:lang w:val="hi_IN" w:bidi="hi_IN"/>
        </w:rPr>
      </w:r>
      <w:r>
        <w:rPr>
          <w:lang w:val="hi_IN" w:bidi="hi_IN"/>
        </w:rPr>
        <w:t>यहाँ रुकें और सूखी नदी की घाटी और उस नाले की तस्वीरें फिर से देखें जो उससे होकर बहती है। समूह में चर्चा करें कि आप उस नाले, या छोटी नदी के लिए किस शब्द या वाक्यांश का उपयोग करेंगे जो बारिश होने पर करीत घाटी में बहती है। घाटी या सूखी नदी की घाटी के लिए उसी शब्द का उपयोग करें जिसका उपयोग आपने 1 राजाओं 8:65 में किया था। इस ऑडियो को यहाँ रोकें।</w:t>
      </w:r>
    </w:p>
    <w:p>
      <w:pPr/>
      <w:r>
        <w:rPr>
          <w:lang w:val="hi_IN" w:bidi="hi_IN"/>
        </w:rPr>
      </w:r>
      <w:r>
        <w:rPr>
          <w:b/>
          <w:lang w:val="hi_IN" w:bidi="hi_IN"/>
        </w:rPr>
        <w:t>यहोवा का वचन</w:t>
      </w:r>
      <w:r>
        <w:rPr>
          <w:lang w:val="hi_IN" w:bidi="hi_IN"/>
        </w:rPr>
        <w:t xml:space="preserve"> एलिय्याह के पास आता है। उसी शब्द या वाक्यांश का उपयोग करें जिसका उपयोग आपने पिछले भागों में "यहोवा के वचन" के लिए किया था, और अधिक जानकारी के लिए मुख्य शब्दावली में वचन देखें।</w:t>
      </w:r>
    </w:p>
    <w:p>
      <w:pPr/>
      <w:r>
        <w:rPr>
          <w:lang w:val="hi_IN" w:bidi="hi_IN"/>
        </w:rPr>
      </w:r>
      <w:r>
        <w:rPr>
          <w:lang w:val="hi_IN" w:bidi="hi_IN"/>
        </w:rPr>
        <w:t>कौए एलिय्याह को खिलाते हैं, और वे हर सुबह और हर रात उसके लिए रोटी और मांस दोनों लाते हैं।</w:t>
      </w:r>
    </w:p>
    <w:p>
      <w:pPr/>
      <w:r>
        <w:rPr>
          <w:lang w:val="hi_IN" w:bidi="hi_IN"/>
        </w:rPr>
      </w:r>
      <w:r>
        <w:rPr>
          <w:lang w:val="hi_IN" w:bidi="hi_IN"/>
        </w:rPr>
        <w:t xml:space="preserve">यहाँ रुकें और यदि आवश्यक हो, तो फिर से कौओं की तस्वीर देखें। समूह में चर्चा करें कि आप </w:t>
      </w:r>
      <w:r>
        <w:rPr>
          <w:b/>
          <w:lang w:val="hi_IN" w:bidi="hi_IN"/>
        </w:rPr>
        <w:t>कौओं</w:t>
      </w:r>
      <w:r>
        <w:rPr>
          <w:lang w:val="hi_IN" w:bidi="hi_IN"/>
        </w:rPr>
        <w:t xml:space="preserve"> के लिए किस शब्द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साथ ही, चर्चा करें कि आप "</w:t>
      </w:r>
      <w:r>
        <w:rPr>
          <w:b/>
          <w:lang w:val="hi_IN" w:bidi="hi_IN"/>
        </w:rPr>
        <w:t>मांस</w:t>
      </w:r>
      <w:r>
        <w:rPr>
          <w:lang w:val="hi_IN" w:bidi="hi_IN"/>
        </w:rPr>
        <w:t>" के लिए किस शब्द या वाक्यांश का उपयोग करेंगे। हम नहीं जानते कि यह किस प्रकार का मांस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