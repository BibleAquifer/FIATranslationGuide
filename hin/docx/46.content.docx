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1CO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कुरिन्थियों 1:1–9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1:1–9 को सुनें और अपने मन में रखें।</w:t>
      </w:r>
    </w:p>
    <w:p>
      <w:pPr/>
      <w:r>
        <w:rPr>
          <w:lang w:val="hi_IN" w:bidi="hi_IN"/>
        </w:rPr>
      </w:r>
      <w:r>
        <w:rPr>
          <w:lang w:val="hi_IN" w:bidi="hi_IN"/>
        </w:rPr>
        <w:t>यदि सम्भव हो, तो 1 कुरिन्थियों 1:1–9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1:1–9 का ऑडियो संस्करण सबसे आसानी से समझ में आने वाले अनुवाद में सुनें।</w:t>
      </w:r>
    </w:p>
    <w:p>
      <w:pPr/>
      <w:r>
        <w:rPr>
          <w:lang w:val="hi_IN" w:bidi="hi_IN"/>
        </w:rPr>
      </w:r>
      <w:r>
        <w:rPr>
          <w:lang w:val="hi_IN" w:bidi="hi_IN"/>
        </w:rPr>
        <w:t>पौलुस शायद इफिसुस में है। वह कुरिन्थुस में अपने दोस्तों से नियमित रूप से समाचार प्राप्त कर रहा है। खलोए, स्तिफनास और अपुल्लोस उसे बताते हैं कि कुरिन्थुस की कलीसिया में विश्वासियों की स्थिति कैसी है। वे कलीसिया में होने वाले विभाजनों और समस्याओं के विषय में समाचार लाते हैं, और कलीसिया के विश्वासियों की ओर से कुछ प्रश्न भी लाते हैं। पौलुस ने कुरिन्थुस की कलीसिया के सदस्यों को कई बार पत्र लिखा है, और वह फिर से उन्हें लिखने का निश्चय करता है, क्योंकि विश्वासियों को लगता है कि पौलुस की सिखाई हुई बातों को वे पूरी तरह से समझ नहीं पाए हैं।</w:t>
      </w:r>
    </w:p>
    <w:p>
      <w:pPr/>
      <w:r>
        <w:rPr>
          <w:lang w:val="hi_IN" w:bidi="hi_IN"/>
        </w:rPr>
      </w:r>
      <w:r>
        <w:rPr>
          <w:lang w:val="hi_IN" w:bidi="hi_IN"/>
        </w:rPr>
        <w:t>पौलुस अपने पत्र की शुरुआत उसी प्रकार करता है जैसे उस समय संसार के उस भाग में अधिकांश लोग अपने पत्रों की शुरुआत किया करते थे। वह उन्हें याद दिलाता है कि वह कौन है और वह किसको लिख रहा है। फिर पौलुस कुरिन्थ की कलीसिया के विश्वासियों के लिए परमेश्वर का धन्यवाद करता है। अपने अभिवादन में ही पौलुस उन विषयों का उल्लेख करना शुरू कर देता है जिनके बारे में वह बाद में पत्र में और अधिक गहराई से बात करेगा। पौलुस को समाचार मिला है कि कुरिन्थ के लोग घमण्ड करते हैं, क्योंकि वे सोचते हैं कि वे दूसरों से अधिक जानते हैं और दूसरों की अपेक्षा बेहतर बोलते हैं। कुरिन्थ के लोग सोचते हैं कि वे अधिक जानते हैं और बेहतर बोल सकते हैं क्योंकि उन्होंने स्वयं कुछ अच्छा किया है।</w:t>
      </w:r>
    </w:p>
    <w:p>
      <w:pPr/>
      <w:r>
        <w:rPr>
          <w:lang w:val="hi_IN" w:bidi="hi_IN"/>
        </w:rPr>
      </w:r>
      <w:r>
        <w:rPr>
          <w:lang w:val="hi_IN" w:bidi="hi_IN"/>
        </w:rPr>
        <w:t>पौलुस जानता है कि उसे कुरिन्थ की कलीसिया में इन समस्याओं का सामना करना होगा, इसलिए वह इस पत्र की शुरुआत कुरिन्थियों की कलीसिया को अपनी भूमिका को याद दिलाकर करता है। पौलुस एक प्रेरित है, अर्थात वह व्यक्ति जिसे स्वयं मसीह ने सुसमाचार का प्रचार करने, कलीसियाओं की स्थापना करने और उन कलीसियाओं को यह सिखाने के लिए भेजा कि वे विश्वासियों के एक अच्छे समूह के रूप में कैसे जीवन बिताएँ। क्योंकि मसीह ने स्वयं प्रेरितों को भेजा था, इसलिए प्राचीन कलीसिया में प्रेरितों को अधिकार था। पौलुस उन्हें याद दिलाता है कि स्वयं परमेश्वर ही है जिसने पौलुस को प्रेरित होने के लिए बुलाया या नियुक्त किया है। पौलुस कुरिन्थुस की कलीसिया को यह भी स्मरण दिलाता है कि स्वयं परमेश्वर ही वह है जिसने कुरिन्थुस के विश्वासियों को अपने पवित्र जन, अर्थात संत बनने के लिए बुलाया है। जब परमेश्वर किसी को कोई कार्य करने के लिए नियुक्त करता है, तो इसका अर्थ है कि लोगों पर उस कार्य को पूरा करने की जिम्मेदारी होती है। पौलुस कुरिन्थुस की कलीसिया के विश्वासियों को याद दिलाना चाहता है कि परमेश्वर के पवित्र लोगों के रूप में उनमें से प्रत्येक की जिम्मेदारी है कि वे परमेश्वर की शिक्षाओं का पालन करें और मसीह के मार्ग का पालन करें।</w:t>
      </w:r>
    </w:p>
    <w:p>
      <w:pPr/>
      <w:r>
        <w:rPr>
          <w:lang w:val="hi_IN" w:bidi="hi_IN"/>
        </w:rPr>
      </w:r>
      <w:r>
        <w:rPr>
          <w:lang w:val="hi_IN" w:bidi="hi_IN"/>
        </w:rPr>
        <w:t>पौलुस कहता है कि वह सोस्थिनेस के साथ है। हमें नहीं पता कि इस पत्र में सोस्थिनेस की क्या भूमिका है क्योंकि पौलुस फिर से उसका उल्लेख नहीं करता है। सोस्थिनेस शायद इस पत्र में किसी भी तरह पौलुस की मदद कर रहा है, या शायद वह अभी इफिसुस में पौलुस के साथियों में से एक है। यह संभव है कि सोस्थिनेस एक समय में कुरिन्थुस के आराधनालय का शासक था। आप प्रेरितों के काम की कहानी से याद करेंगे कि कुरिन्थुस में गल्लियो के न्याय आसन में लोगों ने सोस्थिनेस नाम के एक व्यक्ति को पीटा या उस पर आक्रमण किया था। किसी भी स्थिति में, कुरिन्थुस के लोग इस सोस्थिनेस को जानते हैं क्योंकि पौलुस उसे "भाई" कहता है। सोस्थिनेस कुरिन्थियों के लिए विशेष रहा होगा।</w:t>
      </w:r>
    </w:p>
    <w:p>
      <w:pPr/>
      <w:r>
        <w:rPr>
          <w:lang w:val="hi_IN" w:bidi="hi_IN"/>
        </w:rPr>
      </w:r>
      <w:r>
        <w:rPr>
          <w:lang w:val="hi_IN" w:bidi="hi_IN"/>
        </w:rPr>
        <w:t>यद्यपि पवित्रशास्त्र में हमें खलोए के बारे में और कुछ नहीं बताया गया है, फिर भी अगले अंश में हम सुनते हैं कि खलोए नामक व्यक्ति ने कुरिन्थुस से आकर सम्भवतः पौलुस को कुरिन्थुस की कलीसिया में हो रहे विभाजनों के विषय में समाचार दिया है। आपको याद होगा कि कलीसिया लोगों का एक एकत्रित समुदाय है जो एक विशेष उद्देश्य के लिए एक साथ आते हैं। नए नियम के समय में कलीसिया का एकत्रित होने का उद्देश्य मसीह यीशु की आराधना करना था। पौलुस यीशु में उन विश्वासियों से बात कर रहा है जो कुरिन्थुस में एक कलीसिया के रूप में एक साथ मिलते हैं। तुरन्त ही पौलुस ऐसी बातें कहना शुरू करता है जो विश्वासियों को यह स्मरण दिलाती हैं कि वे स्वयं को एक एकजुट सभा के रूप में देखें। पौलुस शुरुआत करते हुए कुरिन्थुस की कलीसिया को “परमेश्वर की कलीसिया” कहता है। दूसरे शब्दों में, पौलुस कह रहा है कि परमेश्वर स्वयं कुरिन्थुस की कलीसिया का स्वामी है, जैसे परमेश्वर सभी कलीसियाओं का स्वामी है। कलीसियाओं का स्वामित्व किसी विशेष मानव अगुवे की नहीं है।</w:t>
      </w:r>
    </w:p>
    <w:p>
      <w:pPr/>
      <w:r>
        <w:rPr>
          <w:lang w:val="hi_IN" w:bidi="hi_IN"/>
        </w:rPr>
      </w:r>
      <w:r>
        <w:rPr>
          <w:lang w:val="hi_IN" w:bidi="hi_IN"/>
        </w:rPr>
        <w:t xml:space="preserve">इसलिए सभी विश्वासी एक ही समूह हैं—परमेश्वर उन सभी को अपने विशेष या पवित्र लोग कहता है जिन्हें वह उसकी आराधना करने के लिए अलग करता है। हम इन लोगों को परमेश्वर के "संत" कहते हैं। हम बाद में देखेंगे कि पौलुस परमेश्वर के पवित्र लोगों की तुलना मंदिरों या उन स्थानों से करता है जहाँ परमेश्वर रहता है। यहाँ जब पौलुस पवित्र किए हुए, अर्थात पवित्र विश्वासियों के बारे में बात करता है, तो कुरिन्थुस के कुछ लोग यह स्मरण करेंगे कि परमेश्वर अपने विशेष उपयोग के लिए अपने मन्दिर में कुछ बर्तनों और वस्तुओं को अलग ठहराता है। पौलुस कुरिन्थुस के विश्वासियों से कह रहा है कि वे विशेष लोग हैं जिन्हें परमेश्वर ने अपने लिए अलग किया है। फिर पौलुस उन्हें स्मरण दिलाता है कि वे उन सब लोगों के साथ मिलकर पवित्र लोग हैं जो यीशु के नाम को पुकारते हैं, अर्थात जो यीशु का अनुसरण करते हैं। यीशु के ये अनुयायी केवल कुरिन्थुस में ही नहीं, बल्कि "हर जगह" हैं! पौलुस पहले से ही कुरिन्थुस के विश्वासियों को याद दिलाना शुरू कर रहा है कि वे विश्वासियों के एक बड़े समूह का हिस्सा हैं—कुरिन्थुस के विश्वासियों को यह नहीं सोचना चाहिए कि वे अन्य विश्वासियों से अधिक विशेष हैं! </w:t>
      </w:r>
      <w:r>
        <w:rPr>
          <w:b/>
          <w:lang w:val="hi_IN" w:bidi="hi_IN"/>
        </w:rPr>
        <w:t>सभी</w:t>
      </w:r>
      <w:r>
        <w:rPr>
          <w:lang w:val="hi_IN" w:bidi="hi_IN"/>
        </w:rPr>
        <w:t xml:space="preserve"> विश्वासी परमेश्वर के लिए विशेष हैं।</w:t>
      </w:r>
    </w:p>
    <w:p>
      <w:pPr/>
      <w:r>
        <w:rPr>
          <w:lang w:val="hi_IN" w:bidi="hi_IN"/>
        </w:rPr>
      </w:r>
      <w:r>
        <w:rPr>
          <w:lang w:val="hi_IN" w:bidi="hi_IN"/>
        </w:rPr>
        <w:t>पौलुस कुरिन्थुस के विश्वासियों का औपचारिक रूप से अभिवादन करता है। यूनानी भाषा में उस समय का सामान्य अभिवादन "आनन्दित हो" था, जो "अभिवादन" कहने का एक तरीका था। या "नमस्कार!" लेकिन "आनन्दित हो" कहने के बजाय पौलुस विश्वासियों को बताता है कि उन्हें किस में आनन्दित होना चाहिए। पौलुस उन्हें “अनुग्रह और शांति” के दो आनंदमय विचारों के साथ अभिवादन करता है। परमेश्वर हमें अनुग्रह देता है, या हम पर दया करता है, भले ही हम इसके योग्य न हों। परमेश्वर हमें शांति देता है, जिसका अर्थ है कि वह हमें पूर्ण बनाता है और हमारे जीवन के हर भाग में भलाई और कुशलता प्रदान करता है। ये ऐसी बातें हैं जिनके कारण हमें आनंदित होना चाहिए! यहाँ तक कि जब पौलुस कुरिन्थुस के विश्वासियों का स्वागत करता है, तो वह उन्हें याद दिलाता है कि उनके पास अनुग्रह और शांति है, और उन्हें इसमें आनन्दित होना चाहिए!</w:t>
      </w:r>
    </w:p>
    <w:p>
      <w:pPr/>
      <w:r>
        <w:rPr>
          <w:lang w:val="hi_IN" w:bidi="hi_IN"/>
        </w:rPr>
      </w:r>
      <w:r>
        <w:rPr>
          <w:lang w:val="hi_IN" w:bidi="hi_IN"/>
        </w:rPr>
        <w:t>हमें अनुग्रह और शांति कौन देता है? परमेश्वर देता है! परमेश्वर हमारा पिता भी है, और हमारा प्रभु अर्थात स्वामी, हमारा उद्धारकर्ता यीशु मसीह भी है। पौलुस कभी नहीं भूलता कि यीशु परमेश्वर है और हमारा उद्धार करने के लिए यीशु परमेश्वर के साथ मिलकर कार्य करते है। पौलुस लगातार जोर देता है कि यीशु महत्वपूर्ण है क्योंकि वह हमारा उद्धारकर्ता है। पौलुस उसे मसीह यीशु कहता है, यह वह शीर्षक है जो सभी को याद दिलाता है कि यीशु हमारा उद्धारकर्ता है।</w:t>
      </w:r>
    </w:p>
    <w:p>
      <w:pPr/>
      <w:r>
        <w:rPr>
          <w:lang w:val="hi_IN" w:bidi="hi_IN"/>
        </w:rPr>
      </w:r>
      <w:r>
        <w:rPr>
          <w:lang w:val="hi_IN" w:bidi="hi_IN"/>
        </w:rPr>
        <w:t>पौलुस उस समय के अधिकांश पत्रों के नमूने का ही अनुसरण करता है। पौलुस कुरिन्थियों के लिए परमेश्वर का धन्यवाद करता है। पौलुस उनसे कहता है कि वह उनके लिए परमेश्वर का धन्यवाद करता है, क्योंकि परमेश्वर उन्हें अनुग्रह, अर्थात अयोग्य होने पर भी दी जानेवाली कृपा, प्रदान करता है। पौलुस उन आत्मिक वरदानों के बारे में बात करना जारी रखता है जो परमेश्वर ने विश्वासियों को दिए हैं। क्योंकि इन विश्वासियों ने परमेश्वर से ये वरदान कमाए नहीं थे, और क्योंकि परमेश्वर ने कृपा करके उन्हें ये वरदान दिए, इसलिए पौलुस अक्सर आत्मिक वरदानों और अनुग्रह के बारे में समान प्रकार की भाषा का प्रयोग करता है। आत्मिक वरदान ऐसी चीज़ हैं जिनके लिए आभारी होना चाहिए!</w:t>
      </w:r>
    </w:p>
    <w:p>
      <w:pPr/>
      <w:r>
        <w:rPr>
          <w:lang w:val="hi_IN" w:bidi="hi_IN"/>
        </w:rPr>
      </w:r>
      <w:r>
        <w:rPr>
          <w:lang w:val="hi_IN" w:bidi="hi_IN"/>
        </w:rPr>
        <w:t>जब पौलुस कुरिन्थुस के विश्वासियों के लिए परमेश्वर का धन्यवाद करता है, तब वह कुरिन्थुस की कलीसिया की समस्याओं को संबोधित करना शुरू करता है। कभी-कभी जब लोग परमेश्वर से कोई वरदान प्राप्त करते हैं, तो वे उस वरदान का बुद्धिमानी से उपयोग नहीं करते, या यह सोचने लगते हैं कि वे उस वरदान के योग्य हैं, या यह मान लेते हैं कि वह वरदान उनके अपने प्रतिभा या सामर्थ्य से आया है। हमारे सबसे बड़े वरदान कभी-कभी हमारी सबसे बड़ी चुनौतियाँ भी बन सकते हैं। पौलुस कुरिन्थुस के लोगों को याद दिलाता है कि उन्होंने सच में आत्मिक वरदानों के रूप में परमेश्वर का अनुग्रह प्राप्त किया है। ये वरदान लोगों को परमेश्वर के कार्य करने और परमेश्वर के स्वभाव को प्रकट करने योग्य बनाते हैं। इनमें से दो वरदान ज्ञान और सुंदर ढंग से बोलने की क्षमता है। पौलुस कुरिन्थियों को स्मरण दिलाता है कि ये वरदान सीधे स्वयं परमेश्वर से आते हैं। कुरिन्थियों ने इन वरदानों को अर्जित नहीं किया है, और वे इन्हें केवल इसलिए पाए हुए हैं क्योंकि परमेश्वर ने अपनी कृपा से इन्हें कुरिन्थुस के विश्वासियों को दिया है। पौलुस यहाँ यह नहीं कहता है, लेकिन शायद वह कुरिन्थुस के लोगों को याद दिलाता है कि बहुत सी बातें जानने का वरदान कोई ऐसी बात नहीं है जिस पर उन्हें घमण्ड करना चाहिए। वास्तव में, हालाँकि कुरिन्थुस के लोगों के पास परमेश्वर से कई आत्मिक वरदान हैं, फिर भी वे सिद्ध नहीं हैं। कुरिन्थुस के लोगों को यह आशा रखनी चाहिए या विश्वास से उम्मीद करनी चाहिए कि उनके वरदान अंतिम दिन में सिद्ध हो जाएँगे जब यीशु वापस आएगा। तब कुरिन्थुस के विश्वासी फिर कोई गलत काम नहीं करेंगे, और वे अपने विश्वास में पूरी तरह दृढ़ हो जाएँगे।</w:t>
      </w:r>
    </w:p>
    <w:p>
      <w:pPr/>
      <w:r>
        <w:rPr>
          <w:lang w:val="hi_IN" w:bidi="hi_IN"/>
        </w:rPr>
      </w:r>
      <w:r>
        <w:rPr>
          <w:lang w:val="hi_IN" w:bidi="hi_IN"/>
        </w:rPr>
        <w:t>पौलुस धन्यवाद और आराधना के एक सुंदर कथन के साथ समाप्त करता है। परमेश्वर विश्वासयोग्य है। वह हमसे इतना प्रेम करता है कि उसने हमें यीशु के साथ एक मजबूत संबंध बनाने के लिए बुलाया है। यीशु कोई साधारण व्यक्ति नहीं है; वह परमेश्वर का पुत्र है, और वह मसीह है, वही जो हमें पाप की दासता से छुड़ाकर उद्धार देता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1:1–9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के तीन हिस्से हैं। </w:t>
      </w:r>
    </w:p>
    <w:p>
      <w:pPr/>
      <w:r>
        <w:rPr>
          <w:lang w:val="hi_IN" w:bidi="hi_IN"/>
        </w:rPr>
      </w:r>
      <w:r>
        <w:rPr>
          <w:b/>
          <w:lang w:val="hi_IN" w:bidi="hi_IN"/>
        </w:rPr>
        <w:t>पहले भाग में:</w:t>
      </w:r>
      <w:r>
        <w:rPr>
          <w:lang w:val="hi_IN" w:bidi="hi_IN"/>
        </w:rPr>
        <w:t xml:space="preserve"> पौलुस कुरिन्थुस की कलीसिया के विश्वासियों का अभिवादन करता है। वह वर्णन करता है कि वह कौन है, वर्णन करता है कि वे कौन हैं, और उनका औपचारिक रूप से अभिवादन करता है।</w:t>
      </w:r>
    </w:p>
    <w:p>
      <w:pPr/>
      <w:r>
        <w:rPr>
          <w:lang w:val="hi_IN" w:bidi="hi_IN"/>
        </w:rPr>
      </w:r>
      <w:r>
        <w:rPr>
          <w:b/>
          <w:lang w:val="hi_IN" w:bidi="hi_IN"/>
        </w:rPr>
        <w:t>दूसरे भाग में:</w:t>
      </w:r>
      <w:r>
        <w:rPr>
          <w:lang w:val="hi_IN" w:bidi="hi_IN"/>
        </w:rPr>
        <w:t xml:space="preserve"> पौलुस कुरिन्थुस की कलीसिया के विश्वासियों के लिए परमेश्वर का धन्यवाद करता है और उन्हें बताता है कि पौलुस कुरिन्थुस के लोगों के लिए परमेश्वर का धन्यवाद क्यों करता है।</w:t>
      </w:r>
    </w:p>
    <w:p>
      <w:pPr/>
      <w:r>
        <w:rPr>
          <w:lang w:val="hi_IN" w:bidi="hi_IN"/>
        </w:rPr>
      </w:r>
      <w:r>
        <w:rPr>
          <w:b/>
          <w:lang w:val="hi_IN" w:bidi="hi_IN"/>
        </w:rPr>
        <w:t>तीसरे भाग में:</w:t>
      </w:r>
      <w:r>
        <w:rPr>
          <w:lang w:val="hi_IN" w:bidi="hi_IN"/>
        </w:rPr>
        <w:t xml:space="preserve"> पौलुस परमेश्वर की स्तुति करता है, क्योंकि वह जानता है कि वह परमेश्वर पर भरोसा कर सकता है कि वह कुरिन्थुस के विश्वासियों को सामर्थ्य देगा और उन्हें परमेश्वर के पुत्र यीशु मसीह के साथ एक अच्छे संबंध में लाएगा।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सोस्थिनेस</w:t>
      </w:r>
    </w:p>
    <w:p>
      <w:pPr>
        <w:pStyle w:val="ListBullet"/>
        <w:spacing w:line="240" w:lineRule="auto"/>
        <w:ind w:left="720"/>
      </w:pPr>
      <w:r>
        <w:rPr>
          <w:lang w:val="hi_IN" w:bidi="hi_IN"/>
        </w:rPr>
      </w:r>
      <w:r>
        <w:rPr>
          <w:lang w:val="hi_IN" w:bidi="hi_IN"/>
        </w:rPr>
        <w:t>कुरिन्थुस की कलीसिया के विश्वासी</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प्रभु यीशु मसीह</w:t>
      </w:r>
    </w:p>
    <w:p>
      <w:pPr/>
      <w:r>
        <w:rPr>
          <w:lang w:val="hi_IN" w:bidi="hi_IN"/>
        </w:rPr>
      </w:r>
      <w:r>
        <w:rPr>
          <w:lang w:val="hi_IN" w:bidi="hi_IN"/>
        </w:rPr>
        <w:t>यह भाग कुरिन्थुस की कलीसिया के विश्वासियों के लिए पौलुस द्वारा लिखे गए पत्र की शुरुआत है। उन दिनों अधिकतर लोग पत्र इस प्रकार लिखते थे कि वे अपने शब्द किसी और व्यक्ति को बोलकर बताते थे, और वह व्यक्ति उन्हें लिख लेता था। अक्सर ऐसा होता था कि एक से अधिक लोग मिलकर एक पत्र पर काम करते थे और फिर वे मिलकर किसी दूसरे व्यक्ति को बताते थे कि क्या लिखना है। फिर जिन लोगों ने पत्र को तैयार करने या लिखने में सहायता की होती थी, उनमें से कोई एक उस पत्र को लेकर लोगों तक पहुँचाता था। जब वे कलीसिया के सामने पत्र पढ़ते थे, तो संभव है कि वे लिखे हुए पत्र को अपने हाथों में रखते थे; परंतु वे केवल उसे पढ़ते ही नहीं थे, बल्कि उसे ऊँचे स्वर में प्रस्तुत भी करते थे।</w:t>
      </w:r>
    </w:p>
    <w:p>
      <w:pPr/>
      <w:r>
        <w:rPr>
          <w:lang w:val="hi_IN" w:bidi="hi_IN"/>
        </w:rPr>
      </w:r>
      <w:r>
        <w:rPr>
          <w:lang w:val="hi_IN" w:bidi="hi_IN"/>
        </w:rPr>
        <w:t>यहाँ रुकें और समूह में इस पर चर्चा करें: अब जब आप जानते हैं कि इस पत्र को कुरिन्थुस के सभी विश्वासियों के सामने एक साथ ऊँचे स्वर में पढ़कर सुनाया गया था, तो इसका अनुवाद करते समय आपको किन बातों के बारे में सोचना चाहिए? जब आप इस बात के बारे में सोचते हैं, तो आप अपने अनुवाद करने के तरीके या उपयोग किए जाने वाले शब्दों को कैसे बदलेंगे? इस ऑडियो को यहाँ रोकें।</w:t>
      </w:r>
    </w:p>
    <w:p>
      <w:pPr/>
      <w:r>
        <w:rPr>
          <w:lang w:val="hi_IN" w:bidi="hi_IN"/>
        </w:rPr>
      </w:r>
      <w:r>
        <w:rPr>
          <w:lang w:val="hi_IN" w:bidi="hi_IN"/>
        </w:rPr>
        <w:t>कुरिन्थियों के लिए पौलुस का पत्र उस समय के अधिकांश पत्रों की तरह शुरू होता है। पौलुस शुरुआत में लेखक और श्रोताओं के बारे में सामान्य जानकारी देता है। पौलुस जो जानकारी देता है वह विशेष है क्योंकि यह जानकारी आत्मिक भी है। पौलुस अपने अभिवादन और धन्यवाद में अपने श्रोताओं को सुसमाचार के संदेश की याद दिलाता है।</w:t>
      </w:r>
    </w:p>
    <w:p>
      <w:pPr/>
      <w:r>
        <w:rPr>
          <w:lang w:val="hi_IN" w:bidi="hi_IN"/>
        </w:rPr>
      </w:r>
      <w:r>
        <w:rPr>
          <w:lang w:val="hi_IN" w:bidi="hi_IN"/>
        </w:rPr>
        <w:t>पत्र के पहले भाग में पौलुस स्वयं को लेखक के रूप में बताता है और यह भी बताता है कि वह किसे लिख रहा है। इसके बाद, पौलुस एक औपचारिक अभिवादन देता है। पौलुस स्पष्ट करता है कि परमेश्वर की इच्छा से ही वह मसीह यीशु का प्रेरित बना है। पौलुस सोस्थिनेस नाम के एक व्यक्ति का उल्लेख करता है, लेकिन वह यह स्पष्ट नहीं करता है कि सोस्थिनेस की क्या भूमिका थी। पौलुस यह नहीं बताता कि सोस्थिनेस ने पत्र लिखने में सहायता की थी या वही पत्र को लेकर गया और उसे पढ़कर सुनाया। हम केवल यह जानते हैं कि पौलुस सोस्थिनेस को "हमारा भाई" कहता था। पौलुस और कुरिन्थुस के विश्वासी सोस्थिनेस को जानते और उसका सम्मान करते थे।</w:t>
      </w:r>
    </w:p>
    <w:p>
      <w:pPr/>
      <w:r>
        <w:rPr>
          <w:lang w:val="hi_IN" w:bidi="hi_IN"/>
        </w:rPr>
      </w:r>
      <w:r>
        <w:rPr>
          <w:lang w:val="hi_IN" w:bidi="hi_IN"/>
        </w:rPr>
        <w:t>यहाँ रुकें और समूह में चर्चा करें: यहाँ पौलुस एक व्यक्ति को अपना "भाई" कहता है। पौलुस इस पत्र में कई बार अन्य विश्वासियों को “भाइयों और बहनों” कहकर संबोधित करता है, ताकि यह दिखा सके कि वह उनसे प्रेम करता है और सभी विश्वासी एक ही परिवार की तरह हैं, जिनके पिता परमेश्वर हैं। विश्वासी होने के नाते आप एक-दूसरे को क्या कहकर बुलाते हैं? 1 कुरिन्थियों में सह-विश्वासियों, पुरुषों और स्त्रियों दोनों के लिए कौन-सा शीर्षक उपयोग करना अच्छा होगा? इस ऑडियो को यहाँ रोकें।</w:t>
      </w:r>
    </w:p>
    <w:p>
      <w:pPr/>
      <w:r>
        <w:rPr>
          <w:lang w:val="hi_IN" w:bidi="hi_IN"/>
        </w:rPr>
      </w:r>
      <w:r>
        <w:rPr>
          <w:lang w:val="hi_IN" w:bidi="hi_IN"/>
        </w:rPr>
        <w:t>फिर पौलुस अपना ध्यान बदलकर अपने श्रोताओं का वर्णन करना शुरू करता है। वह उन्हें "कुरिन्थुस में परमेश्वर की कलीसिया" कहता है। कलीसिया लोगों के समूह को दर्शाती है, न कि किसी एक भवन को। पौलुस हर उस व्यक्ति से बात कर रहा है जो कुरिन्थ में परमेश्वर की आराधना के लिए एक साथ एकत्रित होते हैं। यीशु इन विश्वासियों को पवित्र और विशेष बनाता है, अर्थात उन्हें पवित्र करता है। यीशु इन लोगों को पवित्र बनने के लिए बुलाता है, अर्थात उन्हें परमेश्वर के विशेष उद्देश्यों के लिए अलग ठहराता है। और वे अकेले नहीं हैं! ये विश्वासि संसार के हर कोने से आए लोगों के समूह का हिस्सा हैं, जो हमारे प्रभु अर्थात स्वामी, यीशु मसीह के नाम को पुकारते हैं। यदि कोई किसी के नाम को पुकारता है, तो इसका अर्थ है कि वह उस व्यक्ति पर भरोसा करता है और उसका अनुसरण करता है। वे उसकी आराधना भी करते हैं। यीशु मसीह कुरिन्थुस के विश्वासियों का प्रभु, अर्थात स्वामी, होने के साथ-साथ हर जगह के सभी विश्वासियों का भी प्रभु है।</w:t>
      </w:r>
    </w:p>
    <w:p>
      <w:pPr/>
      <w:r>
        <w:rPr>
          <w:lang w:val="hi_IN" w:bidi="hi_IN"/>
        </w:rPr>
      </w:r>
      <w:r>
        <w:rPr>
          <w:lang w:val="hi_IN" w:bidi="hi_IN"/>
        </w:rPr>
        <w:t>यहाँ रुकें और समूह में चर्चा करें: आप उन लोगों के समूह के बारे में कैसे बात करते हैं जो किसी पर भरोसा कर रहे हैं, अनुसरण कर रहे हैं और किसी की आराधना कर रहे हैं? आप संसार के सभी विश्वासियों के बारे में कैसे बात करेंगे जो यीशु मसीह के नाम को पुकारते हैं? इस ऑडियो को यहाँ रोकें।</w:t>
      </w:r>
    </w:p>
    <w:p>
      <w:pPr/>
      <w:r>
        <w:rPr>
          <w:lang w:val="hi_IN" w:bidi="hi_IN"/>
        </w:rPr>
      </w:r>
      <w:r>
        <w:rPr>
          <w:lang w:val="hi_IN" w:bidi="hi_IN"/>
        </w:rPr>
        <w:t>जब पौलुस यह बताता है कि वह कौन है और वह किसे लिख रहा है, तब वह लोगों को "नमस्कार!" कहता है। उन दिनों लोग "आनन्दित हो" कहकर एक-दूसरे को नमस्कार करते थे। पौलुस इस सामान्य अभिवादन “आनंदित हो” को लोगों को जिन बातों पर खुशी मनानी चाहिए, उसके वर्णन के रूप में बदल देता है। पौलुस कहता है, "हमारे पिता परमेश्वर और प्रभु यीशु मसीह की ओर से तुम्हें अनुग्रह और शान्ति मिलती रहे।" परमेश्वर और उसके पुत्र यीशु ने हमें अनुग्रह और शान्ति दी है। यह महत्वपूर्ण है क्योंकि परमेश्वर सभी चीजों का सृष्टिकर्ता है, और परमेश्वर ने अपने पुत्र यीशु को हमारा स्वामी और उद्धारकर्ता बनाया है। लोग जानते थे कि यीशु हमारा प्रभु है क्योंकि पौलुस उसे प्रभु कहता है, और वे यह भी जानते थे कि यीशु वही है जिसने हमें हमारे पाप के परिणामों से बचाया क्योंकि पौलुस उसे मसीह कहता है। परमेश्वर और यीशु ने हमें अनुग्रह दिया है। दूसरे शब्दों में, वे हमारे प्रति दयालु थे, तब भी जब हम इसके योग्य नहीं थे। परमेश्वर और यीशु ने हमें शान्ति दी है। दूसरे शब्दों में, उन्होंने हमारे जीवन को सिद्ध और पूरा बना दिया। हम परमेश्वर के साथ और अन्य लोगों के साथ सामंजस्य में रहते हैं। पौलुस के समय में विश्वासियों के बीच "अनुग्रह और शान्ति" अभिवादन एक मानक अभिवादन बन गया।</w:t>
      </w:r>
    </w:p>
    <w:p>
      <w:pPr/>
      <w:r>
        <w:rPr>
          <w:lang w:val="hi_IN" w:bidi="hi_IN"/>
        </w:rPr>
      </w:r>
      <w:r>
        <w:rPr>
          <w:lang w:val="hi_IN" w:bidi="hi_IN"/>
        </w:rPr>
        <w:t>यहाँ रुकें और समूह में चर्चा करें: आप अपनी भाषा में "अनुग्रह और शान्ति" का उपयोग अभिवादन के रूप में कैसे करेंगे? इस ऑडियो को यहाँ रोकें।</w:t>
      </w:r>
    </w:p>
    <w:p>
      <w:pPr/>
      <w:r>
        <w:rPr>
          <w:lang w:val="hi_IN" w:bidi="hi_IN"/>
        </w:rPr>
      </w:r>
      <w:r>
        <w:rPr>
          <w:lang w:val="hi_IN" w:bidi="hi_IN"/>
        </w:rPr>
        <w:t>पत्र के दूसरे भाग में, पौलुस अपने समय के औपचारिक पत्रों की संरचना का पालन करना जारी रखता है। पौलुस कहता है कि वह हमेशा कुरिन्थुस के विश्वासियों के लिए धन्यवाद देता है। इसका केवल यह अर्थ है कि पौलुस अक्सर उन लोगों के लिए परमेश्वर को धन्यवाद देता है जिन्हें वह लिख रहा है। पौलुस आभारी है क्योंकि परमेश्वर ने उनकी ओर बहुत कृपालु होकर उन्हें कई आत्मिक वरदान दिए हैं। यह अनुग्रह है। कुरिन्थुस के लोग इस योग्य नहीं थे कि परमेश्वर उनके प्रति दया करे और उन्हें वरदान दे। कुरिन्थुस के लोगों ने ये बातें केवल इसलिए प्राप्त की क्योंकि वे मसीह यीशु का अनुसरण करते हैं। "यीशु मसीह में अनुग्रह" वाक्यांश का यही अर्थ है।</w:t>
      </w:r>
    </w:p>
    <w:p>
      <w:pPr/>
      <w:r>
        <w:rPr>
          <w:lang w:val="hi_IN" w:bidi="hi_IN"/>
        </w:rPr>
      </w:r>
      <w:r>
        <w:rPr>
          <w:lang w:val="hi_IN" w:bidi="hi_IN"/>
        </w:rPr>
        <w:t>पौलुस अधिक विस्तार से समझाता है कि परमेश्वर कुरिन्थुस के विश्वासियों को अपना अनुग्रह या दया कैसे दिखाता है। पौलुस कहता है कि जैसे एक धनी व्यक्ति के पास बहुत धन या सम्पत्ति होती है, उसी तरह विश्वासियों को बहुत दया मिलती है। ऐसा लगता है कि विश्वासी परमेश्वर की दया से धनी हैं! कुरिन्थुस के विश्वासियों को परमेश्वर से संदेश प्राप्त होते हैं। कुरिन्थुस के विश्वासी परमेश्वर से आत्मिक बातों के बारे में ज्ञान प्राप्त करते हैं। इस तरह परमेश्वर लोगों को यह पक्का करता है कि कुरिन्थुस वासी सच में यीशु के अनुयायी हैं!</w:t>
      </w:r>
    </w:p>
    <w:p>
      <w:pPr/>
      <w:r>
        <w:rPr>
          <w:lang w:val="hi_IN" w:bidi="hi_IN"/>
        </w:rPr>
      </w:r>
      <w:r>
        <w:rPr>
          <w:lang w:val="hi_IN" w:bidi="hi_IN"/>
        </w:rPr>
        <w:t>पौलुस आभारी है कि कुरिन्थुस के विश्वासियों को किसी भी आत्मिक वरदानों की कमी नहीं है! दूसरे शब्दों में, कलीसिया के विश्वासियों को एक साथ परमेश्वर की ओर से हर आत्मिक वरदान मिला है। कुरिन्थुस की कलीसिया के लोग अपने आत्मिक वरदानों का उपयोग करने में सक्षम हैं, और वे खुश हैं, भले ही उन्हें उस दिन का इंतजार करना पड़े जब उनका स्वामी और उद्धारकर्ता, प्रभु यीशु मसीह वापस आएगा। उस दिन, परमेश्वर सभी को दिखाएगा कि यीशु कौन है। पौलुस आभारी है कि यीशु कुरिन्थुस के विश्वासियों को उस दिन का इंतजार करते समय लगातार शक्ति देता रहेगा। कुरिन्थुस के विश्वासियों को किस प्रकार की शक्ति की आवश्यकता है? उन्हें बिना किसी अपराधबोध के रहना होगा। दूसरे शब्दों में, उन्हें यीशु पर तब तक भरोसा करते रहना होगा जब तक परमेश्वर सबको यह न बता दे कि यीशु ही हमारा प्रभु और उद्धारकर्ता है।</w:t>
      </w:r>
    </w:p>
    <w:p>
      <w:pPr/>
      <w:r>
        <w:rPr>
          <w:lang w:val="hi_IN" w:bidi="hi_IN"/>
        </w:rPr>
      </w:r>
      <w:r>
        <w:rPr>
          <w:lang w:val="hi_IN" w:bidi="hi_IN"/>
        </w:rPr>
        <w:t>पत्र के तीसरे भाग में, पौलुस परमेश्वर की स्तुति करता है। वह अपनी प्रस्तावना का सार यह कहकर देता है कि परमेश्वर विश्वासयोग्य है। परमेश्वर वह सब कुछ करेगा जो उसने करने का वादा किया है। परमेश्वर ने कुरिन्थुस के प्रत्येक विश्वासी को यीशु के साथ संगति या संबंध में बुलाया। इसका अर्थ केवल यह जानना नहीं है कि यीशु कौन है या उसके साथ भोजन करना, जैसे विश्वासी कलीसिया में एक साथ भोजन कर सकते हैं। जब हम यीशु के साथ संगति करते हैं, तो हम यीशु के साथ भाई और बहन होते हैं। हम यीशु के साथ काम करते हैं, और हमें यीशु से शक्ति, सामर्थ्य और प्रेम प्राप्त होता है। हम परमेश्वर पर भरोसा कर सकते हैं। हम विश्वास के साथ जान सकते हैं कि परमेश्वर ही है जिसने हमें अपने पुत्र यीशु के साथ उसके परिवार का हिस्सा बनने के लिए बुलाया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आप पौलुस, सोस्थिनेस, कुरिन्थुस की कलीसिया के विश्वासियों, परमेश्वर पिता और हमारे प्रभु यीशु मसीह को दिखाने के लिए वस्तुओं या लोगों का उपयोग कर सकते हैं। जब पौलुस विश्वासियों का अभिवादन करता है और बताता है कि वह उनके लिए परमेश्वर का धन्यवाद क्यों करता है, तो विश्वासियों या वस्तुओं से वही काम करवाएँ जो पौलुस कहता है कि वे करते हैं। कुरिन्थुस के विश्वासियों को दृढ़ या मजबूत दिखाएँ। फिर हमारे प्रभु यीशु मसीह का दिन दिखाएँ, जब मसीह लौटेगा। दिखाएँ कि परमेश्वर कैसे विश्वासयोग्य है, और दिखाएँ कि परमेश्वर कुरिन्थुस के विश्वासियों को संगति में कैसे बुलाता है। आप परमेश्वर की भूमिका निभाने वाले व्यक्ति या वस्तु से सभी विश्वासियों को यीशु के पास एक साथ लाकर यह दर्शा सकते हैं।</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1:1–9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के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सोस्थिनेस</w:t>
      </w:r>
    </w:p>
    <w:p>
      <w:pPr>
        <w:pStyle w:val="ListBullet"/>
        <w:spacing w:line="240" w:lineRule="auto"/>
        <w:ind w:left="720"/>
      </w:pPr>
      <w:r>
        <w:rPr>
          <w:lang w:val="hi_IN" w:bidi="hi_IN"/>
        </w:rPr>
      </w:r>
      <w:r>
        <w:rPr>
          <w:lang w:val="hi_IN" w:bidi="hi_IN"/>
        </w:rPr>
        <w:t>कुरिन्थुस की कलीसिया के विश्वासी</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प्रभु यीशु मसीह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किसी ऐसे व्यक्ति से बात कर रहा है जो उसकी कहीं हुई बातों को लिख रहा है। सोस्थिनेस पौलुस के साथ है। जब पौलुस बोलता है और जो कुछ वह कहता है उसे वह व्यक्ति लिखता है, तब कुरिन्थुस के विश्वासी उसका अभिनय कर रहे हैं जो पौलुस कह रहा है।</w:t>
      </w:r>
    </w:p>
    <w:p>
      <w:pPr/>
      <w:r>
        <w:rPr>
          <w:lang w:val="hi_IN" w:bidi="hi_IN"/>
        </w:rPr>
      </w:r>
      <w:r>
        <w:rPr>
          <w:lang w:val="hi_IN" w:bidi="hi_IN"/>
        </w:rPr>
        <w:t>पौलुस कहता है, "मैं पौलुस हूँ, और परमेश्वर ने मुझे प्रेरित बनने के लिए बुलाया है ताकि मैं यीशु मसीह के बारे में साझा करूँ। सोस्थिनेस भी यहाँ है। मैं कुरिन्थुस में परमेश्वर की कलीसिया में तुम में से प्रत्येक को लिख रहा हूँ। मसीह यीशु ने तुम्हें अपने लिए अलग किया है, और उसने तुम्हें अपनी विशेष प्रजा होने के लिए बुलाया है। आप भी संसार भर में उन लोगों के समूह से हैं जो यीशु को अपना स्वामी और उद्धारकर्ता कहते हैं—हमारा प्रभु यीशु मसीह!"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की कलीसिया में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लोगों का अभिवादन करता है। वह कहता है, "हमारे पिता परमेश्वर और हमारे प्रभु यीशु मसीह की ओर से अनुग्रह और शान्ति। मैं तुम्हारे लिए बहुत आभारी हूँ क्योंकि परमेश्वर तुम्हारे प्रति दयालु रहा है, भले ही तुम इसके योग्य नहीं थे। वह तुम्हारे प्रति दयालु था क्योंकि तुमने यीशु को उद्धारकर्ता या मसीह के रूप में अनुसरण किया था। उसने तुम्हें सुन्दर ढंग से बोलने और ज्ञान रखने जैसे वरदानों के महान खज़ाने दिए हैं। यह मुझे दिखाता है कि आप वास्तव में मसीह का अनुसरण कर रहे हैं! तुम उत्सुकता से परमेश्वर से हमारे प्रभु यीशु मसीह के बारे में और जानने की प्रतीक्षा कर रहे हो, और परमेश्वर तुम्हें उस समय के दौरान हर आवश्यक आत्मिक वरदान दे रहे हैं! ये वरदान तुम्हें उस दिन तक परमेश्वर का अच्छी तरह अनुसरण करने में मदद करेगा जब तक प्रभु यीशु मसीह वापस नहीं आएगा।"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कुरिन्थुस की कलीसिया में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अपनी बात समाप्त करते हुए कहता है, "परमेश्वर हमेशा वही करता है जो वह कहता है कि वह करेगा। परमेश्वर ने आपको मिलकर काम करने के लिए, और परमेश्वर के पुत्र, हमारे उद्धारकर्ता और स्वामी, यीशु के समुदाय का हिस्सा बनने के लिए बुलाया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1:1–9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कुरिन्थुस की कलीसिया के विश्वासियों को लिखे अपने पत्र की शुरुआत अपने आप को एक </w:t>
      </w:r>
      <w:r>
        <w:rPr>
          <w:b/>
          <w:lang w:val="hi_IN" w:bidi="hi_IN"/>
        </w:rPr>
        <w:t>प्रेरित</w:t>
      </w:r>
      <w:r>
        <w:rPr>
          <w:lang w:val="hi_IN" w:bidi="hi_IN"/>
        </w:rPr>
        <w:t xml:space="preserve"> के रूप में बताकर करता है। एक प्रेरित वह व्यक्ति है जिसे यीशु ने नियुक्त किया है ताकि वह यीशु की ओर से और यीशु के अधिकार के साथ बात करे। पौलुस ने यीशु को देखा था, और यीशु ने पौलुस से कहा था कि वह जाकर बहुत से लोगों को यीशु के बारे में सुसमाचार बताए।</w:t>
      </w:r>
    </w:p>
    <w:p>
      <w:pPr/>
      <w:r>
        <w:rPr>
          <w:lang w:val="hi_IN" w:bidi="hi_IN"/>
        </w:rPr>
      </w:r>
      <w:r>
        <w:rPr>
          <w:lang w:val="hi_IN" w:bidi="hi_IN"/>
        </w:rPr>
        <w:t xml:space="preserve">यहाँ रुकें और चर्चा करें कि आप </w:t>
      </w:r>
      <w:r>
        <w:rPr>
          <w:b/>
          <w:lang w:val="hi_IN" w:bidi="hi_IN"/>
        </w:rPr>
        <w:t>प्रेरित</w:t>
      </w:r>
      <w:r>
        <w:rPr>
          <w:lang w:val="hi_IN" w:bidi="hi_IN"/>
        </w:rPr>
        <w:t xml:space="preserve"> के लिए किस शब्द या वाक्यांश का उपयोग करेंगे। यदि आपने बाइबल की किसी अन्य पुस्तक में प्रेरित का अनुवाद किया है, तो यहाँ उसी शब्द का उपयोग करें। </w:t>
      </w:r>
      <w:r>
        <w:rPr>
          <w:lang w:val="hi_IN" w:bidi="hi_IN"/>
        </w:rPr>
        <w:t>प्रेरित</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पौलुस कहता है कि </w:t>
      </w:r>
      <w:r>
        <w:rPr>
          <w:b/>
          <w:lang w:val="hi_IN" w:bidi="hi_IN"/>
        </w:rPr>
        <w:t>मसीह</w:t>
      </w:r>
      <w:r>
        <w:rPr>
          <w:lang w:val="hi_IN" w:bidi="hi_IN"/>
        </w:rPr>
        <w:t xml:space="preserve"> यीशु ने उसे नियुक्त किया है, या बुलाया है। मसीह, यीशु के लिए एक शीर्षक है जो विश्वासियों को याद दिलाता है कि यीशु ही मसीहा है, या वह उद्धारकर्ता और राजा जिसे परमेश्वर ने आकर अपने लोगों को उनके पाप के परिणामों से बचाने और परमेश्वर के राज्य को स्थापित करने के लिए नियुक्त किया है।</w:t>
      </w:r>
    </w:p>
    <w:p>
      <w:pPr/>
      <w:r>
        <w:rPr>
          <w:lang w:val="hi_IN" w:bidi="hi_IN"/>
        </w:rPr>
      </w:r>
      <w:r>
        <w:rPr>
          <w:lang w:val="hi_IN" w:bidi="hi_IN"/>
        </w:rPr>
        <w:t xml:space="preserve">यहाँ रुकें और चर्चा करें कि आप </w:t>
      </w:r>
      <w:r>
        <w:rPr>
          <w:b/>
          <w:lang w:val="hi_IN" w:bidi="hi_IN"/>
        </w:rPr>
        <w:t>मसीह</w:t>
      </w:r>
      <w:r>
        <w:rPr>
          <w:lang w:val="hi_IN" w:bidi="hi_IN"/>
        </w:rPr>
        <w:t xml:space="preserve"> के लिए किस शब्द या वाक्यांश का उपयोग करेंगे। यदि आपने बाइबल की किसी अन्य पुस्तक में मसीह का अनुवाद किया है, तो यहाँ उसी शब्द का उपयोग करें। </w:t>
      </w:r>
      <w:r>
        <w:rPr>
          <w:lang w:val="hi_IN" w:bidi="hi_IN"/>
        </w:rPr>
        <w:t>मसीह</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मसीह ने पौलुस को </w:t>
      </w:r>
      <w:r>
        <w:rPr>
          <w:b/>
          <w:lang w:val="hi_IN" w:bidi="hi_IN"/>
        </w:rPr>
        <w:t>बुलाया</w:t>
      </w:r>
      <w:r>
        <w:rPr>
          <w:lang w:val="hi_IN" w:bidi="hi_IN"/>
        </w:rPr>
        <w:t>, या नियुक्त किया। जब कोई किसी को बुलाता है, तो वह किसी को आमंत्रित कर रहा होता है या जोर से आवाज़ लगा रहा होता है। इस भाग में, मसीह पौलुस को आमंत्रित करता है और उसे अपना प्रेरित चुनता है।</w:t>
      </w:r>
    </w:p>
    <w:p>
      <w:pPr/>
      <w:r>
        <w:rPr>
          <w:lang w:val="hi_IN" w:bidi="hi_IN"/>
        </w:rPr>
      </w:r>
      <w:r>
        <w:rPr>
          <w:lang w:val="hi_IN" w:bidi="hi_IN"/>
        </w:rPr>
        <w:t xml:space="preserve">यहाँ रुकें और समूह में चर्चा करें कि आप </w:t>
      </w:r>
      <w:r>
        <w:rPr>
          <w:b/>
          <w:lang w:val="hi_IN" w:bidi="hi_IN"/>
        </w:rPr>
        <w:t>बुलाया</w:t>
      </w:r>
      <w:r>
        <w:rPr>
          <w:lang w:val="hi_IN" w:bidi="hi_IN"/>
        </w:rPr>
        <w:t xml:space="preserve"> शब्द या वाक्यांश के लिए किस शब्द या वाक्यांश का उपयोग करेंगे। इस ऑडियो को यहाँ रोकें।</w:t>
      </w:r>
    </w:p>
    <w:p>
      <w:pPr/>
      <w:r>
        <w:rPr>
          <w:lang w:val="hi_IN" w:bidi="hi_IN"/>
        </w:rPr>
      </w:r>
      <w:r>
        <w:rPr>
          <w:lang w:val="hi_IN" w:bidi="hi_IN"/>
        </w:rPr>
        <w:t xml:space="preserve">पौलुस कहता है कि वह कुरिन्थुस में परमेश्वर की </w:t>
      </w:r>
      <w:r>
        <w:rPr>
          <w:b/>
          <w:lang w:val="hi_IN" w:bidi="hi_IN"/>
        </w:rPr>
        <w:t>कलीसिया</w:t>
      </w:r>
      <w:r>
        <w:rPr>
          <w:lang w:val="hi_IN" w:bidi="hi_IN"/>
        </w:rPr>
        <w:t xml:space="preserve"> को लिख रहा है। बाइबल लेखक कभी भी कलीसिया का उपयोग भवन के लिए नहीं करते हैं। इसके बजाय, बाइबल में कलीसिया उन लोगों का एक समुदाय है जो यीशु पर विश्वास करते हैं। कभी-कभी पौलुस इस पत्र में कलीसिया शब्द का उपयोग एक विशेष स्थान पर विश्वासियों के समूह के लिए करता है, और कभी-कभी पौलुस कलीसिया शब्द का उपयोग पृथ्वी के सभी लोगों के लिए करता है जो यीशु पर विश्वास करते हैं।</w:t>
      </w:r>
    </w:p>
    <w:p>
      <w:pPr/>
      <w:r>
        <w:rPr>
          <w:lang w:val="hi_IN" w:bidi="hi_IN"/>
        </w:rPr>
      </w:r>
      <w:r>
        <w:rPr>
          <w:lang w:val="hi_IN" w:bidi="hi_IN"/>
        </w:rPr>
        <w:t xml:space="preserve">यहाँ रुकें और चर्चा करें कि आप </w:t>
      </w:r>
      <w:r>
        <w:rPr>
          <w:b/>
          <w:lang w:val="hi_IN" w:bidi="hi_IN"/>
        </w:rPr>
        <w:t>कलीसिया</w:t>
      </w:r>
      <w:r>
        <w:rPr>
          <w:lang w:val="hi_IN" w:bidi="hi_IN"/>
        </w:rPr>
        <w:t xml:space="preserve"> के लिए किस शब्द या वाक्यांश का उपयोग करेंगे। यदि आपने बाइबल की किसी अन्य पुस्तक में कलीसिया का अनुवाद किया है, तो यहाँ उसी शब्द का उपयोग करें। </w:t>
      </w:r>
      <w:r>
        <w:rPr>
          <w:b/>
          <w:lang w:val="hi_IN" w:bidi="hi_IN"/>
        </w:rPr>
        <w:t>कलीसिया</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पौलुस कहता है कि कुरिन्थुस की कलीसिया के लोग </w:t>
      </w:r>
      <w:r>
        <w:rPr>
          <w:b/>
          <w:lang w:val="hi_IN" w:bidi="hi_IN"/>
        </w:rPr>
        <w:t>पवित्र</w:t>
      </w:r>
      <w:r>
        <w:rPr>
          <w:lang w:val="hi_IN" w:bidi="hi_IN"/>
        </w:rPr>
        <w:t xml:space="preserve"> किए गए हैं और परमेश्वर उन्हें अपने </w:t>
      </w:r>
      <w:r>
        <w:rPr>
          <w:b/>
          <w:lang w:val="hi_IN" w:bidi="hi_IN"/>
        </w:rPr>
        <w:t>संत</w:t>
      </w:r>
      <w:r>
        <w:rPr>
          <w:lang w:val="hi_IN" w:bidi="hi_IN"/>
        </w:rPr>
        <w:t xml:space="preserve"> बनने के लिए बुलाते हैं, यानी वे लोग जिन्हें परमेश्वर ने अपने लिए पवित्र या अलग किए जाने के लिए बुलाया है। संत परमेश्वर के हैं क्योंकि वे यीशु का अनुसरण करते हैं। यीशु लोगों को तब पवित्र करता है जब वह उन्हें पवित्र बनाता है, या जब वह उन्हें अपनी विशेष प्रजा कहता है। परमेश्वर के विशेष लोग परमेश्वर का अनुसरण करते हैं, और इसलिए वे ऐसे कार्य करना चाहते हैं जो परमेश्वर को प्रसन्न करें।</w:t>
      </w:r>
    </w:p>
    <w:p>
      <w:pPr/>
      <w:r>
        <w:rPr>
          <w:lang w:val="hi_IN" w:bidi="hi_IN"/>
        </w:rPr>
      </w:r>
      <w:r>
        <w:rPr>
          <w:lang w:val="hi_IN" w:bidi="hi_IN"/>
        </w:rPr>
        <w:t xml:space="preserve">यहाँ रुकें और चर्चा करें कि आप </w:t>
      </w:r>
      <w:r>
        <w:rPr>
          <w:b/>
          <w:lang w:val="hi_IN" w:bidi="hi_IN"/>
        </w:rPr>
        <w:t>पवित्र करने</w:t>
      </w:r>
      <w:r>
        <w:rPr>
          <w:lang w:val="hi_IN" w:bidi="hi_IN"/>
        </w:rPr>
        <w:t xml:space="preserve"> के लिए किस शब्द या वाक्यांश का उपयोग करेंगे। यदि आपने बाइबल की किसी अन्य पुस्तक में पवित्र करने का अनुवाद किया है, तो यहाँ उसी शब्द का उपयोग करें। पवित्र करने के बारे में अधिक जानकारी के लिए मुख्य शब्दावली में </w:t>
      </w:r>
      <w:r>
        <w:rPr>
          <w:b/>
          <w:lang w:val="hi_IN" w:bidi="hi_IN"/>
        </w:rPr>
        <w:t>पवित्रीकरण</w:t>
      </w:r>
      <w:r>
        <w:rPr>
          <w:lang w:val="hi_IN" w:bidi="hi_IN"/>
        </w:rPr>
        <w:t xml:space="preserve"> देखें। इस ऑडियो को यहाँ रोकें।</w:t>
      </w:r>
    </w:p>
    <w:p>
      <w:pPr/>
      <w:r>
        <w:rPr>
          <w:lang w:val="hi_IN" w:bidi="hi_IN"/>
        </w:rPr>
      </w:r>
      <w:r>
        <w:rPr>
          <w:lang w:val="hi_IN" w:bidi="hi_IN"/>
        </w:rPr>
        <w:t xml:space="preserve">यहाँ रुकें और चर्चा करें कि आप </w:t>
      </w:r>
      <w:r>
        <w:rPr>
          <w:b/>
          <w:lang w:val="hi_IN" w:bidi="hi_IN"/>
        </w:rPr>
        <w:t>संतों</w:t>
      </w:r>
      <w:r>
        <w:rPr>
          <w:lang w:val="hi_IN" w:bidi="hi_IN"/>
        </w:rPr>
        <w:t xml:space="preserve"> या पवित्र लोगों के लिए किस शब्द या वाक्यांश का उपयोग करेंगे। यदि आपने बाइबल की किसी अन्य पुस्तक में संतों या पवित्र लोगों का अनुवाद किया है, तो यहाँ उसी शब्द का उपयोग करें। </w:t>
      </w:r>
      <w:r>
        <w:rPr>
          <w:b/>
          <w:lang w:val="hi_IN" w:bidi="hi_IN"/>
        </w:rPr>
        <w:t>संतों</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पौलुस कहता है कि कुरिन्थुस की कलीसिया के लोग </w:t>
      </w:r>
      <w:r>
        <w:rPr>
          <w:b/>
          <w:lang w:val="hi_IN" w:bidi="hi_IN"/>
        </w:rPr>
        <w:t>प्रभु</w:t>
      </w:r>
      <w:r>
        <w:rPr>
          <w:lang w:val="hi_IN" w:bidi="hi_IN"/>
        </w:rPr>
        <w:t xml:space="preserve"> यीशु मसीह का नाम लेते हैं। प्रभु, यीशु के लिए एक शीर्षक है जिसका अर्थ है कि यीशु हमारा स्वामी है जिसका हम पर पूरा अधिकार है। हम उस बात का पालन करते हैं जो यीशु हमें करने के लिए कहता है।</w:t>
      </w:r>
    </w:p>
    <w:p>
      <w:pPr/>
      <w:r>
        <w:rPr>
          <w:lang w:val="hi_IN" w:bidi="hi_IN"/>
        </w:rPr>
      </w:r>
      <w:r>
        <w:rPr>
          <w:lang w:val="hi_IN" w:bidi="hi_IN"/>
        </w:rPr>
        <w:t xml:space="preserve">यहाँ रुकें और चर्चा करें कि आप </w:t>
      </w:r>
      <w:r>
        <w:rPr>
          <w:b/>
          <w:lang w:val="hi_IN" w:bidi="hi_IN"/>
        </w:rPr>
        <w:t>प्रभु</w:t>
      </w:r>
      <w:r>
        <w:rPr>
          <w:lang w:val="hi_IN" w:bidi="hi_IN"/>
        </w:rPr>
        <w:t xml:space="preserve"> के लिए किस शब्द या वाक्यांश का उपयोग करेंगे। यदि आपने बाइबल की किसी अन्य पुस्तक में प्रभु का अनुवाद किया है, तो यहाँ उसी शब्द का उपयोग करें। </w:t>
      </w:r>
      <w:r>
        <w:rPr>
          <w:lang w:val="hi_IN" w:bidi="hi_IN"/>
        </w:rPr>
        <w:t>प्रभु</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पौलुस कुरिन्थुस की कलीसिया के लोगों का "</w:t>
      </w:r>
      <w:r>
        <w:rPr>
          <w:b/>
          <w:lang w:val="hi_IN" w:bidi="hi_IN"/>
        </w:rPr>
        <w:t>अनुग्रह</w:t>
      </w:r>
      <w:r>
        <w:rPr>
          <w:lang w:val="hi_IN" w:bidi="hi_IN"/>
        </w:rPr>
        <w:t xml:space="preserve"> और </w:t>
      </w:r>
      <w:r>
        <w:rPr>
          <w:b/>
          <w:lang w:val="hi_IN" w:bidi="hi_IN"/>
        </w:rPr>
        <w:t>शान्ति</w:t>
      </w:r>
      <w:r>
        <w:rPr>
          <w:lang w:val="hi_IN" w:bidi="hi_IN"/>
        </w:rPr>
        <w:t>" शब्दों से अभिवादन करता है। पौलुस विश्वासियों को याद दिलाता है कि परमेश्वर उन्हें अनुग्रह देता है, या परमेश्वर उनके प्रति दयालु है, भले ही वे इसके योग्य न हों। परमेश्वर उन्हें शान्ति देता है, या उन्हें अपने साथ और एक-दूसरे के साथ सामंजस्य देता है।</w:t>
      </w:r>
    </w:p>
    <w:p>
      <w:pPr/>
      <w:r>
        <w:rPr>
          <w:lang w:val="hi_IN" w:bidi="hi_IN"/>
        </w:rPr>
      </w:r>
      <w:r>
        <w:rPr>
          <w:lang w:val="hi_IN" w:bidi="hi_IN"/>
        </w:rPr>
        <w:t xml:space="preserve">यहाँ रुकें और चर्चा करें कि आप </w:t>
      </w:r>
      <w:r>
        <w:rPr>
          <w:b/>
          <w:lang w:val="hi_IN" w:bidi="hi_IN"/>
        </w:rPr>
        <w:t>अनुग्रह</w:t>
      </w:r>
      <w:r>
        <w:rPr>
          <w:lang w:val="hi_IN" w:bidi="hi_IN"/>
        </w:rPr>
        <w:t xml:space="preserve">और </w:t>
      </w:r>
      <w:r>
        <w:rPr>
          <w:b/>
          <w:lang w:val="hi_IN" w:bidi="hi_IN"/>
        </w:rPr>
        <w:t>शान्ति</w:t>
      </w:r>
      <w:r>
        <w:rPr>
          <w:lang w:val="hi_IN" w:bidi="hi_IN"/>
        </w:rPr>
        <w:t xml:space="preserve"> के लिए किन शब्दों या वाक्यांशों का उपयोग करेंगे। यदि आपने बाइबल की किसी अन्य पुस्तक में अनुग्रह और शान्ति का अनुवाद किया है, तो यहाँ उसी शब्द का उपयोग करें। </w:t>
      </w:r>
      <w:r>
        <w:rPr>
          <w:b/>
          <w:lang w:val="hi_IN" w:bidi="hi_IN"/>
        </w:rPr>
        <w:t>अनुग्रह</w:t>
      </w:r>
      <w:r>
        <w:rPr>
          <w:lang w:val="hi_IN" w:bidi="hi_IN"/>
        </w:rPr>
        <w:t xml:space="preserve">और </w:t>
      </w:r>
      <w:r>
        <w:rPr>
          <w:b/>
          <w:lang w:val="hi_IN" w:bidi="hi_IN"/>
        </w:rPr>
        <w:t>शान्ति</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पौलुस कहता है कि परमेश्वर ने कुरिन्थुस की कलीसिया के लोगों को सारा </w:t>
      </w:r>
      <w:r>
        <w:rPr>
          <w:b/>
          <w:lang w:val="hi_IN" w:bidi="hi_IN"/>
        </w:rPr>
        <w:t>ज्ञान</w:t>
      </w:r>
      <w:r>
        <w:rPr>
          <w:lang w:val="hi_IN" w:bidi="hi_IN"/>
        </w:rPr>
        <w:t xml:space="preserve"> दिया है। पौलुस कह रहा है कि परमेश्वर ने विश्वासियों को परमेश्वर के बारे में और संसार में परमेश्वर का आत्मा कैसे काम करता है, इसके बारे में सभी प्रकार की जानकारी दी है।</w:t>
      </w:r>
    </w:p>
    <w:p>
      <w:pPr/>
      <w:r>
        <w:rPr>
          <w:lang w:val="hi_IN" w:bidi="hi_IN"/>
        </w:rPr>
      </w:r>
      <w:r>
        <w:rPr>
          <w:lang w:val="hi_IN" w:bidi="hi_IN"/>
        </w:rPr>
        <w:t xml:space="preserve">यहाँ रुकें और चर्चा करें कि आप </w:t>
      </w:r>
      <w:r>
        <w:rPr>
          <w:b/>
          <w:lang w:val="hi_IN" w:bidi="hi_IN"/>
        </w:rPr>
        <w:t>ज्ञान</w:t>
      </w:r>
      <w:r>
        <w:rPr>
          <w:lang w:val="hi_IN" w:bidi="hi_IN"/>
        </w:rPr>
        <w:t xml:space="preserve"> के लिए किस शब्द या वाक्यांश का उपयोग करेंगे। यदि आपने बाइबल की किसी अन्य पुस्तक में इस प्रकार के ज्ञान का अनुवाद किया है, तो यहाँ उसी शब्द का उपयोग करें। इस ऑडियो को यहाँ रोकें।</w:t>
      </w:r>
    </w:p>
    <w:p>
      <w:pPr/>
      <w:r>
        <w:rPr>
          <w:lang w:val="hi_IN" w:bidi="hi_IN"/>
        </w:rPr>
      </w:r>
      <w:r>
        <w:rPr>
          <w:lang w:val="hi_IN" w:bidi="hi_IN"/>
        </w:rPr>
        <w:t xml:space="preserve">परमेश्वर ने कुरिन्थुस के विश्वासियों को अच्छी तरह से बोलने और परमेश्वर के बारे में कई बातें जानने की क्षमता दी है। यह तथ्य इस बात की पुष्टि करता है कि मसीह के बारे में संदेश या </w:t>
      </w:r>
      <w:r>
        <w:rPr>
          <w:b/>
          <w:lang w:val="hi_IN" w:bidi="hi_IN"/>
        </w:rPr>
        <w:t>गवाही</w:t>
      </w:r>
      <w:r>
        <w:rPr>
          <w:lang w:val="hi_IN" w:bidi="hi_IN"/>
        </w:rPr>
        <w:t xml:space="preserve"> सच था। जब कोई व्यक्ति गवाही देता है, तो वह किसी बात के बारे में सत्य घोषित करता है। परमेश्वर ने कुरिन्थुस के विश्वासियों को जो वरदान दिए थे, उन्होंने इस बात की गवाही की तरह काम किया जो यह साबित करते थे कि मसीह के बारे में संदेश वास्तव में सच था।</w:t>
      </w:r>
    </w:p>
    <w:p>
      <w:pPr/>
      <w:r>
        <w:rPr>
          <w:lang w:val="hi_IN" w:bidi="hi_IN"/>
        </w:rPr>
      </w:r>
      <w:r>
        <w:rPr>
          <w:lang w:val="hi_IN" w:bidi="hi_IN"/>
        </w:rPr>
        <w:t xml:space="preserve">यहाँ रुकें और चर्चा करें कि आप </w:t>
      </w:r>
      <w:r>
        <w:rPr>
          <w:b/>
          <w:lang w:val="hi_IN" w:bidi="hi_IN"/>
        </w:rPr>
        <w:t>गवाही</w:t>
      </w:r>
      <w:r>
        <w:rPr>
          <w:lang w:val="hi_IN" w:bidi="hi_IN"/>
        </w:rPr>
        <w:t xml:space="preserve"> के लिए किस शब्द या वाक्यांश का उपयोग करेंगे। यदि आपने बाइबल की किसी अन्य पुस्तक में गवाही का अनुवाद किया है, तो यहाँ उसी शब्द का उपयोग करें। </w:t>
      </w:r>
      <w:r>
        <w:rPr>
          <w:b/>
          <w:lang w:val="hi_IN" w:bidi="hi_IN"/>
        </w:rPr>
        <w:t>गवाही</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पौलुस कहता है कि परमेश्वर ने कुरिन्थुस की कलीसिया के लोगों को हर </w:t>
      </w:r>
      <w:r>
        <w:rPr>
          <w:b/>
          <w:lang w:val="hi_IN" w:bidi="hi_IN"/>
        </w:rPr>
        <w:t>आत्मिक वरदान</w:t>
      </w:r>
      <w:r>
        <w:rPr>
          <w:lang w:val="hi_IN" w:bidi="hi_IN"/>
        </w:rPr>
        <w:t xml:space="preserve"> दिया है, जबकि वे हमारे प्रभु यीशु मसीह के पूर्ण और अन्तिम </w:t>
      </w:r>
      <w:r>
        <w:rPr>
          <w:b/>
          <w:lang w:val="hi_IN" w:bidi="hi_IN"/>
        </w:rPr>
        <w:t>प्रकाशन</w:t>
      </w:r>
      <w:r>
        <w:rPr>
          <w:lang w:val="hi_IN" w:bidi="hi_IN"/>
        </w:rPr>
        <w:t xml:space="preserve"> का इंतजार कर रहे हैं। ये आत्मिक वरदान, यानी वे उपहार जो परमेश्वर का आत्मा हमें देता है, लोगों को परमेश्वर के कार्य करने और परमेश्वर के चरित्र को अपनाने में सक्षम बनाते हैं। परमेश्वर हमें पर यह प्रकट करेगा कि यीशु वास्तव में कौन है। प्रकाशन भविष्यद्वाणी के समान है। जब परमेश्वर कोई प्रकाशन देता है, तो वह हमें विशेष ज्ञान देता है जो आश्चर्यजनक हो सकता है, बहुत अद्भुत हो सकता है, या जिसे बहुत कम लोग जानते हैं।</w:t>
      </w:r>
    </w:p>
    <w:p>
      <w:pPr/>
      <w:r>
        <w:rPr>
          <w:lang w:val="hi_IN" w:bidi="hi_IN"/>
        </w:rPr>
      </w:r>
      <w:r>
        <w:rPr>
          <w:lang w:val="hi_IN" w:bidi="hi_IN"/>
        </w:rPr>
        <w:t xml:space="preserve">यहाँ रुकें और चर्चा करें कि आप </w:t>
      </w:r>
      <w:r>
        <w:rPr>
          <w:b/>
          <w:lang w:val="hi_IN" w:bidi="hi_IN"/>
        </w:rPr>
        <w:t>आत्मिक वरदानों</w:t>
      </w:r>
      <w:r>
        <w:rPr>
          <w:lang w:val="hi_IN" w:bidi="hi_IN"/>
        </w:rPr>
        <w:t xml:space="preserve"> और </w:t>
      </w:r>
      <w:r>
        <w:rPr>
          <w:b/>
          <w:lang w:val="hi_IN" w:bidi="hi_IN"/>
        </w:rPr>
        <w:t>प्रकाशन</w:t>
      </w:r>
      <w:r>
        <w:rPr>
          <w:lang w:val="hi_IN" w:bidi="hi_IN"/>
        </w:rPr>
        <w:t xml:space="preserve"> के लिए किन शब्दों या वाक्यांशों का उपयोग करेंगे। चर्चा करें कि आप इस विचार का अनुवाद कैसे करेंगे कि कुरिन्थुस के विश्वासियों के पास आत्मिक वरदानों की कमी नहीं थी, या उनके पास सब वरदान थे, जो उनकी सहायता करते है, जब वे हमारे प्रभु यीशु मसीह के बारे में सब कुछ प्रकट करने के लिए परमेश्वर का इंतजार कर रहे थे। यदि आपने बाइबल की किसी अन्य पुस्तक में आत्मिक वरदानों या प्रकाशन का अनुवाद किया है, तो यहाँ उन्हीं शब्दों का उपयोग करें। </w:t>
      </w:r>
      <w:r>
        <w:rPr>
          <w:b/>
          <w:lang w:val="hi_IN" w:bidi="hi_IN"/>
        </w:rPr>
        <w:t>वरदान</w:t>
      </w:r>
      <w:r>
        <w:rPr>
          <w:lang w:val="hi_IN" w:bidi="hi_IN"/>
        </w:rPr>
        <w:t xml:space="preserve"> और </w:t>
      </w:r>
      <w:r>
        <w:rPr>
          <w:b/>
          <w:lang w:val="hi_IN" w:bidi="hi_IN"/>
        </w:rPr>
        <w:t>प्रकाशन</w:t>
      </w:r>
      <w:r>
        <w:rPr>
          <w:lang w:val="hi_IN" w:bidi="hi_IN"/>
        </w:rPr>
        <w:t xml:space="preserve"> मुख्य शब्दावली में हैं। इस ऑडियो को यहाँ रोकें।</w:t>
      </w:r>
    </w:p>
    <w:p>
      <w:pPr/>
      <w:r>
        <w:rPr>
          <w:lang w:val="hi_IN" w:bidi="hi_IN"/>
        </w:rPr>
      </w:r>
      <w:r>
        <w:rPr>
          <w:lang w:val="hi_IN" w:bidi="hi_IN"/>
        </w:rPr>
        <w:t>पौलुस कहता है कि परमेश्वर कुरिन्थुस की कलीसिया के लोगों को निष्पाप या निर्दोष बनाएगा। इसका अर्थ है कि वे यीशु पर भरोसा करते रहेंगे और उसका अनुसरण करते रहेंगे।</w:t>
      </w:r>
    </w:p>
    <w:p>
      <w:pPr/>
      <w:r>
        <w:rPr>
          <w:lang w:val="hi_IN" w:bidi="hi_IN"/>
        </w:rPr>
      </w:r>
      <w:r>
        <w:rPr>
          <w:lang w:val="hi_IN" w:bidi="hi_IN"/>
        </w:rPr>
        <w:t xml:space="preserve">परमेश्वर हमें अपने पुत्र यीशु के साथ </w:t>
      </w:r>
      <w:r>
        <w:rPr>
          <w:b/>
          <w:lang w:val="hi_IN" w:bidi="hi_IN"/>
        </w:rPr>
        <w:t>संगति</w:t>
      </w:r>
      <w:r>
        <w:rPr>
          <w:lang w:val="hi_IN" w:bidi="hi_IN"/>
        </w:rPr>
        <w:t xml:space="preserve"> या मेल में रखने में </w:t>
      </w:r>
      <w:r>
        <w:rPr>
          <w:b/>
          <w:lang w:val="hi_IN" w:bidi="hi_IN"/>
        </w:rPr>
        <w:t>विश्वासयोग्य</w:t>
      </w:r>
      <w:r>
        <w:rPr>
          <w:lang w:val="hi_IN" w:bidi="hi_IN"/>
        </w:rPr>
        <w:t xml:space="preserve"> है। दूसरे शब्दों में, परमेश्वर उन सभी बातों को करता रहेगा जो उसने कहा था कि वह करेगा। परमेश्वर हमें अपने पुत्र यीशु के साथ एक करेगा।</w:t>
      </w:r>
    </w:p>
    <w:p>
      <w:pPr/>
      <w:r>
        <w:rPr>
          <w:lang w:val="hi_IN" w:bidi="hi_IN"/>
        </w:rPr>
      </w:r>
      <w:r>
        <w:rPr>
          <w:lang w:val="hi_IN" w:bidi="hi_IN"/>
        </w:rPr>
        <w:t xml:space="preserve">यहाँ रुकें और चर्चा करें कि आप </w:t>
      </w:r>
      <w:r>
        <w:rPr>
          <w:b/>
          <w:lang w:val="hi_IN" w:bidi="hi_IN"/>
        </w:rPr>
        <w:t>विश्वासयोग्य</w:t>
      </w:r>
      <w:r>
        <w:rPr>
          <w:lang w:val="hi_IN" w:bidi="hi_IN"/>
        </w:rPr>
        <w:t xml:space="preserve"> और </w:t>
      </w:r>
      <w:r>
        <w:rPr>
          <w:b/>
          <w:lang w:val="hi_IN" w:bidi="hi_IN"/>
        </w:rPr>
        <w:t>संगति</w:t>
      </w:r>
      <w:r>
        <w:rPr>
          <w:lang w:val="hi_IN" w:bidi="hi_IN"/>
        </w:rPr>
        <w:t xml:space="preserve"> के लिए किन शब्दों या वाक्यांशों का उपयोग करेंगे। यदि आपने बाइबल की किसी अन्य पुस्तक में विश्वासयोग्य और संगति शब्द का अनुवाद किया है, तो यहाँ भी उसी शब्द का उपयोग करें। इस ऑडियो को यहाँ रोकें।</w:t>
      </w:r>
    </w:p>
    <w:p>
      <w:pPr/>
      <w:r>
        <w:rPr>
          <w:lang w:val="hi_IN" w:bidi="hi_IN"/>
        </w:rPr>
      </w:r>
      <w:r>
        <w:rPr>
          <w:lang w:val="hi_IN" w:bidi="hi_IN"/>
        </w:rPr>
        <w:t xml:space="preserve">यहाँ रुकें और चर्चा करें कि आप उसके पुत्र यीशु के लिए किस शब्द या वाक्यांश का उपयोग करेंगे। यीशु </w:t>
      </w:r>
      <w:r>
        <w:rPr>
          <w:b/>
          <w:lang w:val="hi_IN" w:bidi="hi_IN"/>
        </w:rPr>
        <w:t>परमेश्वर का पुत्र</w:t>
      </w:r>
      <w:r>
        <w:rPr>
          <w:lang w:val="hi_IN" w:bidi="hi_IN"/>
        </w:rPr>
        <w:t xml:space="preserve"> है। यदि आपने बाइबल की किसी अन्य पुस्तक में परमेश्वर के पुत्र का अनुवाद किया है, तो यहाँ उसी वाक्यांश का उपयोग करें। </w:t>
      </w:r>
      <w:r>
        <w:rPr>
          <w:lang w:val="hi_IN" w:bidi="hi_IN"/>
        </w:rPr>
        <w:t>परमेश्वर के पुत्र</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1:10–17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1:10–17 को सुनें और अपने मन में रखें।</w:t>
      </w:r>
    </w:p>
    <w:p>
      <w:pPr/>
      <w:r>
        <w:rPr>
          <w:lang w:val="hi_IN" w:bidi="hi_IN"/>
        </w:rPr>
      </w:r>
      <w:r>
        <w:rPr>
          <w:lang w:val="hi_IN" w:bidi="hi_IN"/>
        </w:rPr>
        <w:t>यदि सम्भव हो, तो 1 कुरिन्थियों 1:10–17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1:10–17 का ऑडियो संस्करण सबसे आसानी से समझ में आने वाले अनुवाद में सुनें।</w:t>
      </w:r>
    </w:p>
    <w:p>
      <w:pPr/>
      <w:r>
        <w:rPr>
          <w:lang w:val="hi_IN" w:bidi="hi_IN"/>
        </w:rPr>
      </w:r>
      <w:r>
        <w:rPr>
          <w:lang w:val="hi_IN" w:bidi="hi_IN"/>
        </w:rPr>
        <w:t>अपने पत्र के अंतिम भाग में, पौलुस ने एक संक्षिप्त परिचय से आरंभ किया। पौलुस ने विश्वासियों को याद दिलाया कि वे परमेश्वर के अधिकार के तहत एकता में हैं, या एक हैं, न कि अलग-अलग मानव अगुवों के अधिकार के तहत। पौलुस ने कलीसिया को यह भी याद दिलाया कि परमेश्वर उन्हें आत्मिक वरदान कैसे देता है, जिसमें सुंदर रूप से और ज्ञान के साथ बोलने का वरदान शामिल है। क्योंकि परमेश्वर ये वरदान देता है, इसलिए विश्वासियों को घमण्ड नहीं करना चाहिए, बल्कि आभारी होना चाहिए।</w:t>
      </w:r>
    </w:p>
    <w:p>
      <w:pPr/>
      <w:r>
        <w:rPr>
          <w:lang w:val="hi_IN" w:bidi="hi_IN"/>
        </w:rPr>
      </w:r>
      <w:r>
        <w:rPr>
          <w:lang w:val="hi_IN" w:bidi="hi_IN"/>
        </w:rPr>
        <w:t>अपने पत्र के इस भाग में, पौलुस उन कुछ कामों के बारे में बात करना शुरू करेगा जो कुरिन्थुस की कलीसिया में लोग गलत कर रहे हैं। सबसे पहले, पौलुस विश्वासियों को बताएगा कि उन्हें अलग-अलग मानव अगुवों का अनुसरण करने के लिए आपस में फूट में पड़ना क्यों बंद करना चाहिए। दूसरा, पौलुस विश्वासियों को याद दिलाना शुरू करेगा कि सुसमाचार की सामर्थ्य बुद्धिमान दिखने वाले शब्दों में नहीं है, बल्कि स्वयं मसीह में है।</w:t>
      </w:r>
    </w:p>
    <w:p>
      <w:pPr/>
      <w:r>
        <w:rPr>
          <w:lang w:val="hi_IN" w:bidi="hi_IN"/>
        </w:rPr>
      </w:r>
      <w:r>
        <w:rPr>
          <w:lang w:val="hi_IN" w:bidi="hi_IN"/>
        </w:rPr>
        <w:t>पौलुस शुरुआत में विश्वासियों से दृढ़ता से आग्रह करता है कि वे आपस में एकमत रहें और अलग-अलग अगुवों और विचारों के पीछे बँटकर चलना बंद कर दें। इसके बजाय, पौलुस उनसे कहता है कि वे अपनी सोच में एकजुट रहें, या सहमत रहें। पौलुस का अर्थ यह नहीं है कि हर विषय पर हर किसी को बिल्कुल एक जैसा ही सोचना चाहिए। पौलुस जो कह रहा है वह यह है कि विश्वासियों को मसीह के सुसमाचार और क्रूस पर मसीह की मृत्यु के बुनियादी सच्चाइयों के बारे में सहमत होना चाहिए।</w:t>
      </w:r>
    </w:p>
    <w:p>
      <w:pPr/>
      <w:r>
        <w:rPr>
          <w:lang w:val="hi_IN" w:bidi="hi_IN"/>
        </w:rPr>
      </w:r>
      <w:r>
        <w:rPr>
          <w:lang w:val="hi_IN" w:bidi="hi_IN"/>
        </w:rPr>
        <w:t>यहाँ रुकें और इस प्रश्न पर समूह में चर्चा करें: आपके समुदाय में, कुछ महत्वपूर्ण बातें कौन सी हैं जिन पर अधिकांश लोग सहमत हो सकते हैं, जैसे कि परंपराएँ, धार्मिक विश्वास या व्यवस्था? ऐसी कौन सी बातें हैं जिन पर बहुत से लोग असहमत होते हैं? लोगों के लिए किस तरह की बातों पर सहमत होना सबसे महत्वपूर्ण है ताकि वे एक साथ रह सकें और एक साथ अच्छी तरह से काम करें? इस ऑडियो को यहाँ रोकें।</w:t>
      </w:r>
    </w:p>
    <w:p>
      <w:pPr/>
      <w:r>
        <w:rPr>
          <w:lang w:val="hi_IN" w:bidi="hi_IN"/>
        </w:rPr>
      </w:r>
      <w:r>
        <w:rPr>
          <w:lang w:val="hi_IN" w:bidi="hi_IN"/>
        </w:rPr>
        <w:t>पौलुस अब समझाता है कि उसने कलीसिया में लोगों में फूट पड़ने के बारे में कैसे सुना है। पौलुस कहता है कि खलोए के घराने ने पौलुस को बताया कि कलीसिया में लोग झगड़े कर रहे हैं, या बहस कर रहे हैं। हम नहीं जानते कि खलोए कौन है, क्योंकि हम पवित्रशास्त्र में कहीं और उसके बारे में नहीं सुनते हैं। हालाँकि, जिस तरह पौलुस खलोए के बारे में बात करता है, उससे हमें नहीं लगता कि खलोए का घराना कुरिन्थुस की कलीसिया का हिस्सा था, लेकिन शायद उन्होंने कुरिन्थुस की यात्रा करी थी और बाद में पौलुस को बताया कि उन्होंने वहाँ क्या देखा है।</w:t>
      </w:r>
    </w:p>
    <w:p>
      <w:pPr/>
      <w:r>
        <w:rPr>
          <w:lang w:val="hi_IN" w:bidi="hi_IN"/>
        </w:rPr>
      </w:r>
      <w:r>
        <w:rPr>
          <w:lang w:val="hi_IN" w:bidi="hi_IN"/>
        </w:rPr>
        <w:t>पौलुस अब समझाता है कि "झगड़े" से उसका क्या अर्थ है। पौलुस कहता है कि प्रत्येक व्यक्ति कहता है, "मैं पौलुस का हूँ," या, "मैं अपुल्लोस का हूँ," या, "मैं कैफा का हूँ," या "मैं मसीह का हूँ।" पौलुस जिस तरह से यह लिखता है, उससे हमें पक्का पता नहीं चलता कि क्या उसका सचमुच यह मतलब है कि कलीसिया का हर व्यक्ति ठीक इन्हीं शब्दों का इस्तेमाल करता है, या फिर लोग समान रूप बँटे हुए हैं। लेकिन पौलुस यह बात बहुत साफ़ कर देता है कि जो लोग आपस में बहस करते हैं, वे कलीसिया को अलग-अलग अगुवों और विचारों के पीछे चलने के लिए बाँट रहे हैं। हम जानते हैं कि पौलुस कुरिन्थुस में आने वाला और लोगों को मसीह के बारे में सुसमाचार सिखाने वाला पहला व्यक्ति था। पौलुस के जाने के बाद भी अपुल्लोस ने कुरिन्थुस के लोगों को शिक्षा देना जारी रखा है। और कैफा यीशु के 12 प्रेरितों में से एक है, जिसे पतरस के रूप में भी जाना जाता है। हमें यह निश्चित नहीं है कि पतरस ने कुरिन्थुस का दौरा किया था या नहीं, लेकिन पौलुस की कही बातों से यह संभावना है कि कलीसिया के लोग पतरस के बारे में जानते थे।</w:t>
      </w:r>
    </w:p>
    <w:p>
      <w:pPr/>
      <w:r>
        <w:rPr>
          <w:lang w:val="hi_IN" w:bidi="hi_IN"/>
        </w:rPr>
      </w:r>
      <w:r>
        <w:rPr>
          <w:lang w:val="hi_IN" w:bidi="hi_IN"/>
        </w:rPr>
        <w:t>पौलुस अब तीन अलग-अलग प्रश्न पूछता है जिनके उत्तर वह कुरिन्थुस के विश्वासियों से देने की उम्मीद नहीं करता है। पौलुस कहता है, "क्या मसीह बँट गया? क्या पौलुस तुम्हारे लिए क्रूस पर चढ़ाया गया था? क्या आपने पौलुस के नाम से बपतिस्मा लिया था?" पहले प्रश्न के साथ, "क्या मसीह बँट गया?" ऐसा प्रतीत होता है कि पौलुस यह कह रहा है कि जैसे कलीसिया मसीह के भौतिक शरीर को टुकड़ों में नहीं बाँटती, उसी प्रकार उन्हें कलीसिया को भी, जो मसीह का आत्मिक शरीर है, फाड़ना या उसमें विभाजन नहीं करना चाहिए। दूसरे प्रश्न के साथ, "क्या पौलुस तुम्हारे लिये क्रूस पर चढ़ाया गया?" पौलुस कह रहा है कि केवल मसीह विश्वासियों के लिए क्रूस पर चढ़ाया गया था। उन्हें मसीह का अनुसरण करना चाहिए, न कि पौलुस जैसे मानव अगुवों का अनुसरण करना चाहिए। और तीसरे प्रश्न के साथ, "क्या तुम्हें पौलुस के नाम पर बपतिस्मा मिला?" पौलुस विश्वासियों को स्मरण दिलाता है कि उन सभी ने मसीह के एक ही नाम में बपतिस्मा प्राप्त किया है। उस समय जब लोग बपतिस्मा लेते थे, तो वे यह दिखाते थे कि वे एक निश्चित समूह से हैं जो किसी विशेष शिक्षक का अनुसरण करते हैं। इसलिए यदि वे मसीह के नाम से बपतिस्मा लेते हैं, तो इसका अर्थ है कि वे अब मसीह के हैं। यह भी दर्शाता है कि उन्हें अलग-अलग मानवीय अगुवों का अनुसरण करने के बजाय केवल मसीह का ही अनुसरण क्यों करना चाहिए।</w:t>
      </w:r>
    </w:p>
    <w:p>
      <w:pPr/>
      <w:r>
        <w:rPr>
          <w:lang w:val="hi_IN" w:bidi="hi_IN"/>
        </w:rPr>
      </w:r>
      <w:r>
        <w:rPr>
          <w:lang w:val="hi_IN" w:bidi="hi_IN"/>
        </w:rPr>
        <w:t>यहाँ रुकें और समूह में इस प्रश्न पर चर्चा करें: एक महत्वपूर्ण समुदाय के अगुवे के बारे में एक कहानी सुनाएँ जिसमें उस अगुवे के लिए काम करने वाले कई लोग थे। बताएँ कि किस प्रकार समुदाय के लोग अगुवे की अपेक्षा उसके लिए काम करने वाले अलग-अलग लोगों की बात अधिक सुनने लगे। इस ऑडियो को यहाँ रोकें।</w:t>
      </w:r>
    </w:p>
    <w:p>
      <w:pPr/>
      <w:r>
        <w:rPr>
          <w:lang w:val="hi_IN" w:bidi="hi_IN"/>
        </w:rPr>
      </w:r>
      <w:r>
        <w:rPr>
          <w:lang w:val="hi_IN" w:bidi="hi_IN"/>
        </w:rPr>
        <w:t>पौलुस कहता है कि उसे इस बात की खुशी है कि कुरिन्थुस में उसने केवल क्रिस्पुस और गयुस को ही बपतिस्मा दिया, क्योंकि इस प्रकार लोग यह घमण्ड नहीं कर सकते कि उन्हें पौलुस ने बपतिस्मा दिया है। फिर, मानो पौलुस को अचानक किसी और की याद आ गई हो, वह लिखता है कि उसने स्तिफनास के घराने को भी बपतिस्मा दिया था। हालाँकि, पौलुस कहता है कि उसे कुरिन्थुस में किसी और को बपतिस्मा देने के विषय में याद नहीं है। संभवतः जब पौलुस किसी नए नगर में आता था, तो वह केवल सबसे पहले विश्वास करने वालों को ही बपतिस्मा देता था, और उसके बाद अन्य लोगों को नए विश्वासियों को बपतिस्मा देने की अनुमति दे देता था। इस पत्र में आगे चलकर हमें पता चलता है कि स्तिफनास का घराना कुरिन्थुस के आसपास के क्षेत्र में मसीही बनने वाले पहले लोग थे। क्रिस्पुस संभवतः कुरिन्थुस के आराधनालय का प्रधान था, जिसने वहाँ पौलुस की सेवकाई के आरंभ में ही मसीही विश्वास को स्वीकार कर लिया था। गयुस कलीसिया का एक धनी सदस्य था जिसका घर कलीसिया की संगति के लिए उपयोग किया जाता था।</w:t>
      </w:r>
    </w:p>
    <w:p>
      <w:pPr/>
      <w:r>
        <w:rPr>
          <w:lang w:val="hi_IN" w:bidi="hi_IN"/>
        </w:rPr>
      </w:r>
      <w:r>
        <w:rPr>
          <w:lang w:val="hi_IN" w:bidi="hi_IN"/>
        </w:rPr>
        <w:t xml:space="preserve">अब पौलुस समझाता है कि उसने स्वयं कुरिन्थुस में और लोगों को बपतिस्मा क्यों नहीं दिया। पौलुस कहता है कि मसीह ने पौलुस को बपतिस्मा देने के लिए नहीं भेजा, बल्कि सुसमाचार प्रचार करने के लिए भेजा। यहाँ ध्यान दें कि पौलुस जोर देता है कि </w:t>
      </w:r>
      <w:r>
        <w:rPr>
          <w:b/>
          <w:lang w:val="hi_IN" w:bidi="hi_IN"/>
        </w:rPr>
        <w:t>मसीह</w:t>
      </w:r>
      <w:r>
        <w:rPr>
          <w:lang w:val="hi_IN" w:bidi="hi_IN"/>
        </w:rPr>
        <w:t xml:space="preserve"> ने पौलुस को भेजा है। पौलुस विश्वासियों को याद दिलाता है कि भले ही पौलुस कुरिन्थुस आया था, लेकिन यह मसीह ही था जिसने पौलुस को भेजा था। यह मसीह है जिसका अनुसरण कुरिन्थियों को करना चाहिए। पौलुस यह नहीं कह रहा है कि बपतिस्मा महत्वहीन है। हालाँकि, बपतिस्मा का उद्देश्य यह दिखाना है कि विश्वासी केवल मसीह का ही अनुसरण करते हैं। बपतिस्मा का उद्देश्य यह नहीं है कि विश्वासी उन मानव अगुवों का अनुसरण करे जो बपतिस्मा देते हैं।</w:t>
      </w:r>
    </w:p>
    <w:p>
      <w:pPr/>
      <w:r>
        <w:rPr>
          <w:lang w:val="hi_IN" w:bidi="hi_IN"/>
        </w:rPr>
      </w:r>
      <w:r>
        <w:rPr>
          <w:lang w:val="hi_IN" w:bidi="hi_IN"/>
        </w:rPr>
        <w:t>यहाँ रुकें और समूह में इस प्रश्न पर चर्चा करें: एक ऐसे अगुवे के बारे में एक कहानी सुनाएँ जिसने एक महत्वपूर्ण संदेश बोला या लिखा हो, और फिर किसी और को उस संदेश को दूसरे स्थान पर पहुँचाने के लिए भेजा हो। बताइए कि संदेश में जो शब्द थे, वे अगुवे के अपने विचार थे, यद्यपि उन्हें संदेशवाहक ने कहा था। इस ऑडियो को यहाँ रोकें।</w:t>
      </w:r>
    </w:p>
    <w:p>
      <w:pPr/>
      <w:r>
        <w:rPr>
          <w:lang w:val="hi_IN" w:bidi="hi_IN"/>
        </w:rPr>
      </w:r>
      <w:r>
        <w:rPr>
          <w:lang w:val="hi_IN" w:bidi="hi_IN"/>
        </w:rPr>
        <w:t>पौलुस यह भी कहता है कि मसीह ने उसे मनुष्यों की बुद्धि या चतुर वाणी के साथ प्रचार करने के लिए नहीं भेजा। यहाँ पौलुस कह रहा है कि लोगों को मसीह का अनुसरण करना चाहिए क्योंकि मसीह ने उनके लिए क्रूस पर मृत्यु सहन की। मसीह की मृत्यु में ही हमें बचाने की सामर्थ्य है। जब लोग चतुर सुनाई देने वाले शब्दों में बोलते हैं, तो उन शब्दों में हमें बचाने की शक्ति नहीं होती। उस समय कुरिन्थुस की यूनानी और रोमी संस्कृति में जो लोग अगुवा बनना चाहते थे, वे बड़े समूहों के सामने ऐसे शब्दों में बोलना सीखते थे जो बहुत बुद्धिमान या चतुर सुनाई देते थे। इसलिए लोगों को उम्मीद थी कि पौलुस भी इस तरह से बोले। हालाँकि, पौलुस कह रहा है कि उसने मसीह और सुसमाचार के बारे में बहुत सरल रूप से बात की ताकि लोग पौलुस के बजाय मसीह का अनुसरण करें।</w:t>
      </w:r>
      <w:r>
        <w:rPr>
          <w:lang w:val="hi_IN" w:bidi="hi_IN"/>
        </w:rPr>
      </w:r>
    </w:p>
    <w:p>
      <w:pPr>
        <w:pStyle w:val="Heading3"/>
      </w:pPr>
      <w:r>
        <w:rPr>
          <w:lang w:val="hi_IN" w:bidi="hi_IN"/>
        </w:rPr>
        <w:t>घटनाओं को समझाना</w:t>
      </w:r>
    </w:p>
    <w:p>
      <w:pPr/>
      <w:r>
        <w:rPr>
          <w:lang w:val="hi_IN" w:bidi="hi_IN"/>
        </w:rPr>
      </w:r>
      <w:r>
        <w:rPr>
          <w:lang w:val="hi_IN" w:bidi="hi_IN"/>
        </w:rPr>
        <w:t>1 कुरिन्थियों 1:10–17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कुरिन्थियों के लोगों से आग्रह करता है, अर्थात् उनसे दृढ़ता से विनती करता है कि वे अलग-अलग समूहों में बँटना बंद करें। इसके बजाय, पौलुस विश्वासियों से कहता है कि वे एक कलीसिया के रूप में एक साथ आएँ जो मसीह के सुसमाचार की महत्वपूर्ण सच्चाइयों के बारे में सहमत हो।</w:t>
      </w:r>
    </w:p>
    <w:p>
      <w:pPr/>
      <w:r>
        <w:rPr>
          <w:lang w:val="hi_IN" w:bidi="hi_IN"/>
        </w:rPr>
      </w:r>
      <w:r>
        <w:rPr>
          <w:b/>
          <w:lang w:val="hi_IN" w:bidi="hi_IN"/>
        </w:rPr>
        <w:t>दूसरे भाग में:</w:t>
      </w:r>
      <w:r>
        <w:rPr>
          <w:lang w:val="hi_IN" w:bidi="hi_IN"/>
        </w:rPr>
        <w:t xml:space="preserve"> पौलुस कहता है कि उसने सुना है कि विश्वासी आपस में झगड़ रहे हैं और कह रहे हैं कि वे पौलुस, अपुल्लोस, पतरस या मसीह जैसे किसी विशेष व्यक्ति के हैं। पौलुस तीन प्रश्न पूछता है जिसका वह कुरिन्थियों से उत्तर पाने की उम्मीद नहीं करता है। पौलुस ऐसा इसलिए करता है ताकि यह दिखा सके कि कुरिन्थुस के विश्वासी उस प्रकार व्यवहार नहीं कर रहे हैं जो समझदारी भरा हो। पौलुस पूछता है, "क्या मसीह बँट गया? क्या पौलुस तुम्हारे लिये क्रूस पर चढ़ाया गया? क्या आपने पौलुस के नाम से बपतिस्मा लिया था?" हर प्रश्न का उत्तर स्पष्ट रूप से "नहीं!" है।</w:t>
      </w:r>
    </w:p>
    <w:p>
      <w:pPr/>
      <w:r>
        <w:rPr>
          <w:lang w:val="hi_IN" w:bidi="hi_IN"/>
        </w:rPr>
      </w:r>
      <w:r>
        <w:rPr>
          <w:b/>
          <w:lang w:val="hi_IN" w:bidi="hi_IN"/>
        </w:rPr>
        <w:t>तीसरे भाग में:</w:t>
      </w:r>
      <w:r>
        <w:rPr>
          <w:lang w:val="hi_IN" w:bidi="hi_IN"/>
        </w:rPr>
        <w:t xml:space="preserve"> पौलुस कहता है कि वह खुश है कि उसने कुरिन्थुस में केवल क्रिस्पुस, गयुस और स्तिफनास के घराने को बपतिस्मा दिया है। कुरिन्थुस में अधिकांश लोग यह घमण्ड नहीं कर सकते कि पौलुस ने उन्हें बपतिस्मा दिया था। पौलुस कहता है कि मसीह ने पौलुस को लोगों को बपतिस्मा देने के लिए नहीं भेजा, बल्कि मसीह के बारे में सुसमाचार प्रचार करने के लिए भेजा। और पौलुस कहता है कि उसने चतुराई भरे शब्दों के साथ प्रचार नहीं किया, ताकि मसीह की क्रूस पर मृत्यु अपनी सामर्थ्य न खो दे।</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कलीसिया के विश्वासी</w:t>
      </w:r>
    </w:p>
    <w:p>
      <w:pPr>
        <w:pStyle w:val="ListBullet"/>
        <w:spacing w:line="240" w:lineRule="auto"/>
        <w:ind w:left="720"/>
      </w:pPr>
      <w:r>
        <w:rPr>
          <w:lang w:val="hi_IN" w:bidi="hi_IN"/>
        </w:rPr>
      </w:r>
      <w:r>
        <w:rPr>
          <w:lang w:val="hi_IN" w:bidi="hi_IN"/>
        </w:rPr>
        <w:t>प्रभु यीशु मसीह</w:t>
      </w:r>
    </w:p>
    <w:p>
      <w:pPr>
        <w:pStyle w:val="ListBullet"/>
        <w:spacing w:line="240" w:lineRule="auto"/>
        <w:ind w:left="720"/>
      </w:pPr>
      <w:r>
        <w:rPr>
          <w:lang w:val="hi_IN" w:bidi="hi_IN"/>
        </w:rPr>
      </w:r>
      <w:r>
        <w:rPr>
          <w:lang w:val="hi_IN" w:bidi="hi_IN"/>
        </w:rPr>
        <w:t xml:space="preserve">अपुल्लोस </w:t>
      </w:r>
    </w:p>
    <w:p>
      <w:pPr>
        <w:pStyle w:val="ListBullet"/>
        <w:spacing w:line="240" w:lineRule="auto"/>
        <w:ind w:left="720"/>
      </w:pPr>
      <w:r>
        <w:rPr>
          <w:lang w:val="hi_IN" w:bidi="hi_IN"/>
        </w:rPr>
      </w:r>
      <w:r>
        <w:rPr>
          <w:lang w:val="hi_IN" w:bidi="hi_IN"/>
        </w:rPr>
        <w:t>कैफा, या पतरस</w:t>
      </w:r>
    </w:p>
    <w:p>
      <w:pPr>
        <w:pStyle w:val="ListBullet"/>
        <w:spacing w:line="240" w:lineRule="auto"/>
        <w:ind w:left="720"/>
      </w:pPr>
      <w:r>
        <w:rPr>
          <w:lang w:val="hi_IN" w:bidi="hi_IN"/>
        </w:rPr>
      </w:r>
      <w:r>
        <w:rPr>
          <w:lang w:val="hi_IN" w:bidi="hi_IN"/>
        </w:rPr>
        <w:t>और क्रिस्पुस, गयुस और स्तिफनास का घराना</w:t>
      </w:r>
    </w:p>
    <w:p>
      <w:pPr/>
      <w:r>
        <w:rPr>
          <w:lang w:val="hi_IN" w:bidi="hi_IN"/>
        </w:rPr>
      </w:r>
      <w:r>
        <w:rPr>
          <w:lang w:val="hi_IN" w:bidi="hi_IN"/>
        </w:rPr>
        <w:t>पौलुस अपने पत्र के इस भाग की शुरुआत कुरिन्थुस के विश्वासियों को "भाई और बहन" कहकर करता है। वह उनसे यह भी निवेदन करता है, अर्थात् उनसे दृढ़ता से कुछ करने के लिए कहता है, और इसके लिए वह यह वाक्यांश प्रयोग करता है, “हमारे प्रभु यीशु मसीह के नाम में।” ये विशेष शब्द विश्वासियों को पौलुस के साथ उनके निकट संबंध की याद दिलाते हैं, और यह भी दिखाते हैं कि पौलुस उनके पिता परमेश्वर से प्राप्त अधिकार का उपयोग करते हुए एक आधिकारिक निवेदन कर रहा है।</w:t>
      </w:r>
    </w:p>
    <w:p>
      <w:pPr/>
      <w:r>
        <w:rPr>
          <w:lang w:val="hi_IN" w:bidi="hi_IN"/>
        </w:rPr>
      </w:r>
      <w:r>
        <w:rPr>
          <w:lang w:val="hi_IN" w:bidi="hi_IN"/>
        </w:rPr>
        <w:t>पौलुस विशेष रूप से विश्वासियों से कहता है कि वे एक-दूसरे के साथ सहमत हों। पौलुस कहता है कि वे झगड़ा न करें, बल्कि अपनी सोच और बोलने के तरीके में एकजुट रहें। पौलुस यह नहीं कह रहा है कि विश्वासियों को हर बात में एक-दूसरे के समान होना चाहिए, परन्तु वह चाहता है कि मसीह का अनुसरण करते समय उनके विचार और उद्देश्य एक समान हों।</w:t>
      </w:r>
    </w:p>
    <w:p>
      <w:pPr/>
      <w:r>
        <w:rPr>
          <w:lang w:val="hi_IN" w:bidi="hi_IN"/>
        </w:rPr>
      </w:r>
      <w:r>
        <w:rPr>
          <w:lang w:val="hi_IN" w:bidi="hi_IN"/>
        </w:rPr>
        <w:t>यहाँ रुकें और समूह में इस प्रश्न पर चर्चा करें: आप अपने अनुवाद में इसे कैसे स्पष्ट करेंगे कि पौलुस कह रहा है कि विश्वासियों को मसीह के बारे में बोलने और उसका अनुसरण करने में एकजुट, अर्थात् एक होकर रहना चाहिए? यदि आवश्यकता हो, तो दूसरे लिपि में अपनी बातचीत को फिर से देखें और देखें कि आपने यह बताने के लिए किन शब्दों का उपयोग किया है कि लोग कैसे सहमत हो सकते हैं और एक साथ काम कर सकते हैं। इस ऑडियो को यहाँ रोकें।</w:t>
      </w:r>
    </w:p>
    <w:p>
      <w:pPr/>
      <w:r>
        <w:rPr>
          <w:lang w:val="hi_IN" w:bidi="hi_IN"/>
        </w:rPr>
      </w:r>
      <w:r>
        <w:rPr>
          <w:lang w:val="hi_IN" w:bidi="hi_IN"/>
        </w:rPr>
        <w:t>पौलुस दूसरे भाग को एक विशेष शब्द से शुरू करता है। मूल भाषा में पौलुस एक ऐसे शब्द का प्रयोग करता है जो यह दिखाता है कि वह जो अब कहने जा रहा है, वह उसी कारण से है जो उसने अभी कहा है। पौलुस कहता है कि खलोए के घराने के लोगों ने उसे बताया कि कुरिन्थुस के विश्वासी कैसे झगड़ रहे हैं। घराने का अर्थ उन सभी लोगों से होता है जो किसी व्यक्ति के घर में रहते हैं।</w:t>
      </w:r>
    </w:p>
    <w:p>
      <w:pPr/>
      <w:r>
        <w:rPr>
          <w:lang w:val="hi_IN" w:bidi="hi_IN"/>
        </w:rPr>
      </w:r>
      <w:r>
        <w:rPr>
          <w:lang w:val="hi_IN" w:bidi="hi_IN"/>
        </w:rPr>
        <w:t>खलोए के घराने के लोगों ने पौलुस से कहा कि कुरिन्थुस के लोग इस तरह कह रहे हैं, "मैं पौलुस का हूँ," या "मैं अपुल्लोस का हूँ," या "मैं कैफा का हूँ," या "मैं मसीह का हूँ।" मूल भाषा में, ये समूह यह कह रहे हैं कि वे इन व्यक्तियों में से प्रत्येक के हैं। याद रखें कि पौलुस कहता है कि खलोए के घराने ने पौलुस को यह बात बताई थी। हमें नहीं पता कि पौलुस का अर्थ यह है कि सभी ने इन्हीं सटीक शब्दों का उपयोग किया था। शायद पौलुस का अर्थ यह है कि ये ऐसी बातें हैं जो लोग कह रहे हैं। मूल भाषा में, पौलुस इन प्रत्येक कथन में "मैं" शब्द पर जोर देता है। एक समुदाय के रूप में व्यवहार करने के बजाय, पौलुस यह दिखा रहा है कि प्रत्येक व्यक्ति अपने आप को दूसरों से अधिक महत्वपूर्ण बनाने की कोशिश करता है। पौलुस दिखा रहा है कि कैसे प्रत्येक व्यक्ति मसीह को सबसे महत्वपूर्ण नहीं बना रहा है।</w:t>
      </w:r>
    </w:p>
    <w:p>
      <w:pPr/>
      <w:r>
        <w:rPr>
          <w:lang w:val="hi_IN" w:bidi="hi_IN"/>
        </w:rPr>
      </w:r>
      <w:r>
        <w:rPr>
          <w:lang w:val="hi_IN" w:bidi="hi_IN"/>
        </w:rPr>
        <w:t>यहाँ रुकें और समूह में इस प्रश्न पर चर्चा करें: आप अपने अनुवाद में यह कैसे स्पष्ट करेंगे कि पौलुस यह दिखा रहा है कि विश्वासी अपने शब्दों के द्वारा घमण्ड कर रहे हैं या अभिमान से बोल रहे हैं? आप कैसे स्पष्ट करेंगे कि प्रत्येक व्यक्ति अपने आप को दूसरे लोगों से अधिक महत्वपूर्ण दिखाने की कोशिश कर रहा है? इस ऑडियो को यहाँ रोकें।</w:t>
      </w:r>
    </w:p>
    <w:p>
      <w:pPr/>
      <w:r>
        <w:rPr>
          <w:lang w:val="hi_IN" w:bidi="hi_IN"/>
        </w:rPr>
      </w:r>
      <w:r>
        <w:rPr>
          <w:lang w:val="hi_IN" w:bidi="hi_IN"/>
        </w:rPr>
        <w:t>पौलुस अब तीन अलग-अलग प्रश्न पूछता है जिनके उत्तर वह कुरिन्थुस के विश्वासियों से पाने की उम्मीद नहीं करता है। पौलुस कहता है, "क्या मसीह बँट गया? क्या पौलुस तुम्हारे लिये क्रूस पर चढ़ाया गया? क्या आपने पौलुस के नाम से बपतिस्मा लिया था?" इन प्रत्येक प्रश्न का स्पष्ट उत्तर है, "बिल्कुल नहीं!" पौलुस विश्वासियों को यह दिखाने की कोशिश कर रहा है कि उनका व्यवहार बिल्कुल भी समझदारी भरा नहीं है।</w:t>
      </w:r>
    </w:p>
    <w:p>
      <w:pPr/>
      <w:r>
        <w:rPr>
          <w:lang w:val="hi_IN" w:bidi="hi_IN"/>
        </w:rPr>
      </w:r>
      <w:r>
        <w:rPr>
          <w:lang w:val="hi_IN" w:bidi="hi_IN"/>
        </w:rPr>
        <w:t>पहले प्रश्न के द्वारा पौलुस यह कह रहा है कि जैसे विश्वासी मसीह के भौतिक देह को तोड़ने या बाँटने के विचार से भयभीत हो जाएँगे, उसी प्रकार उन्हें कलीसिया को, जो मसीह का आत्मिक देह है, विभाजित करने वाली किसी भी बात से घृणा करना चाहिए। जैसे एक देह टूटकर अलग हो जाने पर जीवित नहीं रह सकती, वैसे ही यदि लोग कलीसिया को बाँट दें तो वह स्वस्थ नहीं रह सकती और न ही टिक सकती है।</w:t>
      </w:r>
    </w:p>
    <w:p>
      <w:pPr/>
      <w:r>
        <w:rPr>
          <w:lang w:val="hi_IN" w:bidi="hi_IN"/>
        </w:rPr>
      </w:r>
      <w:r>
        <w:rPr>
          <w:lang w:val="hi_IN" w:bidi="hi_IN"/>
        </w:rPr>
        <w:t>यहाँ रुकें और समूह में इस प्रश्न पर चर्चा करें: पौलुस देह को अलग-अलग हिस्सों में काटने या तोड़ने की क्रिया का वर्णन करने के लिए "बँट गया" शब्द का उपयोग करता है। आप अपने अनुवाद में इसका वर्णन कैसे करेंगे ताकि पौलुस का अर्थ स्पष्ट हो सके? इस ऑडियो को यहाँ रोकें।</w:t>
      </w:r>
    </w:p>
    <w:p>
      <w:pPr/>
      <w:r>
        <w:rPr>
          <w:lang w:val="hi_IN" w:bidi="hi_IN"/>
        </w:rPr>
      </w:r>
      <w:r>
        <w:rPr>
          <w:lang w:val="hi_IN" w:bidi="hi_IN"/>
        </w:rPr>
        <w:t>दूसरा, पौलुस विश्वासियों को याद दिलाता है कि मसीह ने पौलुस जैसे लोगों को भेजा था ताकि वे अन्य लोगों को मसीह के बारे में बताएँ। लोगों को मसीह द्वारा भेजे गए लोगों के बजाय स्वयं मसीह का ही अनुसरण करना चाहिए।</w:t>
      </w:r>
    </w:p>
    <w:p>
      <w:pPr/>
      <w:r>
        <w:rPr>
          <w:lang w:val="hi_IN" w:bidi="hi_IN"/>
        </w:rPr>
      </w:r>
      <w:r>
        <w:rPr>
          <w:lang w:val="hi_IN" w:bidi="hi_IN"/>
        </w:rPr>
        <w:t>तीसरा, पौलुस कलीसिया को याद दिलाता है कि जब लोग प्रत्येक विश्वासी को बपतिस्मा देते थे, तो वे उन्हें पौलुस जैसे लोगों के नाम से बपतिस्मा नहीं देते थे। सभी विश्वासी मसीह के नाम में बपतिस्मा लेते हैं। प्रत्येक विश्वासी मसीह का है, न कि उन लोगों का जिन्होंने उन्हें बपतिस्मा दिया था।</w:t>
      </w:r>
    </w:p>
    <w:p>
      <w:pPr/>
      <w:r>
        <w:rPr>
          <w:lang w:val="hi_IN" w:bidi="hi_IN"/>
        </w:rPr>
      </w:r>
      <w:r>
        <w:rPr>
          <w:lang w:val="hi_IN" w:bidi="hi_IN"/>
        </w:rPr>
        <w:t>इस भाग के तीसरे हिस्से में, पौलुस कहता है कि वह परमेश्वर का धन्यवाद करता है कि पौलुस ने कुरिन्थुस में केवल क्रिस्पुस और गयुस को बपतिस्मा दिया। कोई और नहीं कह सकता कि पौलुस ने उन्हें बपतिस्मा दिया। फिर, मानो लिखते समय पौलुस को अचानक कुछ और याद आ गया हो, वह कहता है कि उसने स्तिफनास के घराने को भी बपतिस्मा दिया था। पौलुस कहता है कि उसे याद नहीं है कि उसने किसी और को बपतिस्मा दिया हो। हमें यह नहीं पता कि कलीसिया में कौन लोग इस बात पर घमण्ड कर रहे थे कि उन्हें किसने बपतिस्मा दिया था। पौलुस बहुत स्पष्ट करना चाहता है कि बपतिस्मा मसीह का अनुसरण करने के बारे में है, न कि अलग-अलग मानव अगुवों का अनुसरण करने के बारे में।</w:t>
      </w:r>
    </w:p>
    <w:p>
      <w:pPr/>
      <w:r>
        <w:rPr>
          <w:lang w:val="hi_IN" w:bidi="hi_IN"/>
        </w:rPr>
      </w:r>
      <w:r>
        <w:rPr>
          <w:lang w:val="hi_IN" w:bidi="hi_IN"/>
        </w:rPr>
        <w:t>यहाँ रुकें और इस प्रश्न पर समूह में चर्चा करें: जब पौलुस कहता है कि उसने स्तिफनास के घराने को भी बपतिस्मा दिया, तो वह इसे इस प्रकार कहता है मानो उसे यह बात तब याद आई हो जब वह पहले कह चुका था कि उसने केवल क्रिस्पुस और गयुस को ही बपतिस्मा दिया था। इसलिए पौलुस जो कुछ उसने पहले कहा था, उसे थोड़ा बदल रहा है, या सुधार रहा है। याद रखें कि जब पौलुस इन बातों को बोल रहा था, तब कोई और व्यक्ति पत्र के शब्दों को लिख रहा था। आप अपने अनुवाद में कैसे स्पष्ट करेंगे कि पौलुस ने पहले जो कहा था उसे सुधार रहा है? इस ऑडियो को यहाँ रोकें।</w:t>
      </w:r>
    </w:p>
    <w:p>
      <w:pPr/>
      <w:r>
        <w:rPr>
          <w:lang w:val="hi_IN" w:bidi="hi_IN"/>
        </w:rPr>
      </w:r>
      <w:r>
        <w:rPr>
          <w:lang w:val="hi_IN" w:bidi="hi_IN"/>
        </w:rPr>
        <w:t>पौलुस समझाता है कि मसीह ने पौलुस को लोगों को बपतिस्मा देने के लिए कुरिन्थुस नहीं भेजा। इसके बजाय, मसीह ने पौलुस को सुसमाचार प्रचार करने के लिए भेजा। पौलुस के वचन मनुष्यों की बुद्धि के अनुसार नहीं थे, कि कहीं ऐसा न हो कि मसीह के क्रूस की सामर्थ्य व्यर्थ ठहरे। यहाँ, पौलुस कुछ महत्वपूर्ण बातों पर जोर दे रहा है। सबसे पहले, पौलुस चाहता है कि विश्वासी जानें कि मनुष्यों की बुद्धि यह समझ नहीं सकती या समझा नहीं सकती कि परमेश्वर कैसे काम करता है। यद्यपि “मसीह का क्रूस” का शाब्दिक अर्थ वह लकड़ी का क्रूस है जिस पर मसीह मरा, फिर भी पौलुस इस वाक्यांश का उपयोग एक विशेष अर्थ में करता है, जिससे वह यह बताता है कि मसीह ने विश्वासियों को बचाने के लिए कैसे मृत्यु सहन की। पौलुस कह रहा है कि परमेश्वर हमें बचाने के लिए अपनी सामर्थ्य दिखाता है क्योंकि मसीह क्रूस पर मर गया और फिर से जी उठा। हमें उद्धार देने वाली केवल मसीह की क्रूस पर मृत्यु है, और कुछ नहीं। लोगों के शब्दों में हमें बचाने की कोई शक्ति नहीं है। दूसरा, पौलुस चाहता है कि विश्वासी समझें कि उसने कुरिन्थियों को मसीह के विषय में इसलिए नहीं बताया कि लोग पौलुस को महत्वपूर्ण समझें या उसका अनुसरण करें। इसके बजाय, पौलुस ने उनको बताया ताकि वे मसीह का अनुसरण करें।</w:t>
      </w:r>
    </w:p>
    <w:p>
      <w:pPr/>
      <w:r>
        <w:rPr>
          <w:lang w:val="hi_IN" w:bidi="hi_IN"/>
        </w:rPr>
      </w:r>
      <w:r>
        <w:rPr>
          <w:lang w:val="hi_IN" w:bidi="hi_IN"/>
        </w:rPr>
        <w:t>यहाँ रुकें और समूह में इस प्रश्न पर चर्चा करें: पौलुस "मसीह का क्रूस" वाक्यांश का उपयोग करता है ताकि यह अर्थ बता सके कि मसीह क्रूस पर कैसे मर गया। आप अपने अनुवाद में कैसे स्पष्ट करेंगे कि पौलुस इस बात पर जोर दे रहा है कि मसीह की मृत्यु कितनी महत्वपूर्ण है, न कि स्वयं लकड़ी का क्रूस महत्वपूर्ण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आप पौलुस, कुरिन्थुस की कलीसिया के विश्वासियों, मसीह, अपुल्लोस, कैफा या पतरस, क्रिस्पुस, गयुस और स्तिफनास के घराने को दिखाने के लिए वस्तुओं या लोगों का उपयोग कर सकते हैं। जैसे ही पौलुस विश्वासियों से अलग-अलग समूहों में बँटना बंद करने का आग्रह करता है, कलीसिया में विश्वासियों की भूमिका निभा रहे लोग झगड़ने और अलग होने का अभिनय करें। फिर, जब पौलुस दृढ़ता से उनसे एकमत होने और एकजुट रहने का आग्रह करता है, तो लोगों को एक साथ वापस आकर एक-दूसरे के प्रति दयालु होने का दिखावा करना चाहिए। इसके बाद, जैसे ही पौलुस वर्णन करता है कि कैसे लोग अलग-अलग अगुवों का अनुसरण करने के बारे में घमण्ड करते हैं, विश्वासियों को अलग होकर पौलुस, या अपुल्लोस, या कैफा, या मसीह के चारों ओर इकट्ठा होने के लिए कहें, जबकि वे अन्य विश्वासियों के सामने घमण्ड करने का दिखावा करते हैं कि उनका अगुवा सबसे अच्छा है। अन्त में, जब पौलुस जो प्रश्न पूछता है, उसका उद्देश्य विश्वासियों से उत्तर पाना नहीं होता, और पौलुस यह समझाता है कि विश्वासियों को केवल मसीह का पालन क्यों करना चाहिए, तब सभी विश्वासियों के साथ-साथ पौलुस, अपुल्लोस और पतरस को मसीह के चारों ओर इकट्ठा कर लें।</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1:10–17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कलीसिया के विश्वासी</w:t>
      </w:r>
    </w:p>
    <w:p>
      <w:pPr>
        <w:pStyle w:val="ListBullet"/>
        <w:spacing w:line="240" w:lineRule="auto"/>
        <w:ind w:left="720"/>
      </w:pPr>
      <w:r>
        <w:rPr>
          <w:lang w:val="hi_IN" w:bidi="hi_IN"/>
        </w:rPr>
      </w:r>
      <w:r>
        <w:rPr>
          <w:lang w:val="hi_IN" w:bidi="hi_IN"/>
        </w:rPr>
        <w:t>प्रभु यीशु मसीह</w:t>
      </w:r>
    </w:p>
    <w:p>
      <w:pPr>
        <w:pStyle w:val="ListBullet"/>
        <w:spacing w:line="240" w:lineRule="auto"/>
        <w:ind w:left="720"/>
      </w:pPr>
      <w:r>
        <w:rPr>
          <w:lang w:val="hi_IN" w:bidi="hi_IN"/>
        </w:rPr>
      </w:r>
      <w:r>
        <w:rPr>
          <w:lang w:val="hi_IN" w:bidi="hi_IN"/>
        </w:rPr>
        <w:t xml:space="preserve">अपुल्लोस </w:t>
      </w:r>
    </w:p>
    <w:p>
      <w:pPr>
        <w:pStyle w:val="ListBullet"/>
        <w:spacing w:line="240" w:lineRule="auto"/>
        <w:ind w:left="720"/>
      </w:pPr>
      <w:r>
        <w:rPr>
          <w:lang w:val="hi_IN" w:bidi="hi_IN"/>
        </w:rPr>
      </w:r>
      <w:r>
        <w:rPr>
          <w:lang w:val="hi_IN" w:bidi="hi_IN"/>
        </w:rPr>
        <w:t>कैफा, या पतरस</w:t>
      </w:r>
    </w:p>
    <w:p>
      <w:pPr>
        <w:pStyle w:val="ListBullet"/>
        <w:spacing w:line="240" w:lineRule="auto"/>
        <w:ind w:left="720"/>
      </w:pPr>
      <w:r>
        <w:rPr>
          <w:lang w:val="hi_IN" w:bidi="hi_IN"/>
        </w:rPr>
      </w:r>
      <w:r>
        <w:rPr>
          <w:lang w:val="hi_IN" w:bidi="hi_IN"/>
        </w:rPr>
        <w:t>और क्रिस्पुस, गयुस और स्तिफनास का घराना</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इस भाग को शुरू करने के लिए, पौलुस कहता है, "हे भाइयों, मैं तुम से यीशु मसीह जो हमारा प्रभु है उसके नाम के द्वारा विनती करता हूँ, कि तुम सब एक ही बात कहो। एक संयुक्त समूह के रूप में मिलकर रहो। मसीह में एक ही विचार और उद्देश्य रखो। प्रतिस्पर्धी समूहों में विभाजित न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पौलुस आगे कहता है, "हे भाइयों और बहनों, मैं यह इसलिए कह रहा हूँ क्योंकि खलोए के परिवार के कुछ लोगों ने मुझे बताया है कि तुम किस अगुवे का अनुसरण करना बेहतर है, इस बात पर आपस में झगड़ रहे हो। मैं इस बात के बारे में कह रहा हूँ कि तुम में से कुछ लोग अपने आप को मेरा मानते हैं। कुछ अन्य कहते हैं कि वे अपुल्लोस के हैं। कुछ और कहते हैं कि वे पतरस के हैं। और फिर अन्य लोग कहते हैं कि वे मसीह के हैं। तुम मसीह को अलग-अलग भागों में बाँट </w:t>
      </w:r>
      <w:r>
        <w:rPr>
          <w:b/>
          <w:lang w:val="hi_IN" w:bidi="hi_IN"/>
        </w:rPr>
        <w:t>नहीं</w:t>
      </w:r>
      <w:r>
        <w:rPr>
          <w:lang w:val="hi_IN" w:bidi="hi_IN"/>
        </w:rPr>
        <w:t xml:space="preserve"> सकते! याद रखो, तुम्हारे लिए मैं क्रूस पर चढ़ाया नहीं गया था। और तुमने पौलुस के नाम से बपतिस्मा नहीं लिया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कलीसिया में विश्वासियों की भूमिका निभाने वाले लोगों से पूछें, जिन्हें पौलुस भाई और बहनें कहता है,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अब पौलुस कहता है, "मैं परमेश्वर का धन्यवाद करता हूँ कि मैंने तुममें से केवल क्रिस्पुस और गयुस को बपतिस्मा दिया। इस प्रकार तुम में से कोई भी यह नहीं कह सकता कि तुमने मेरे चेले के रूप में बपतिस्मा लिया था। हाँ, मैंने स्तिफनास के घराने को भी बपतिस्मा दिया था, परन्तु मुझे याद नहीं कि मैंने किसी और को बपतिस्मा दिया हो। क्योंकि मसीह ने मुझे लोगों को बपतिस्मा देने के लिए नहीं, बल्कि तुम्हें सुसमाचार सुनाने के लिए भेजा है। और मसीह ने मुझे तुम्हें वाक्पटुता से बोलने या चतुर शब्दों के साथ बता करने के लिए नहीं भेजा, ताकि क्रूस पर मसीह की मृत्यु शक्तिहीन या व्यर्थ न रहे।"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कलीसिया में विश्वासियों की भूमिका निभाने वाले लोगों से पूछें, जिन्हें पौलुस भाई और बहनें कहता है,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1:10–17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इस भाग को कुरिन्थुस की कलीसिया के भाइयों से </w:t>
      </w:r>
      <w:r>
        <w:rPr>
          <w:b/>
          <w:lang w:val="hi_IN" w:bidi="hi_IN"/>
        </w:rPr>
        <w:t>निवेदन</w:t>
      </w:r>
      <w:r>
        <w:rPr>
          <w:lang w:val="hi_IN" w:bidi="hi_IN"/>
        </w:rPr>
        <w:t xml:space="preserve"> करके शुरू करता है। निवेदन करने का अर्थ है कुछ आग्रहपूर्वक माँगना, या जोर देकर कहना। जब पौलुस विश्वासियों को “भाइयों” कहकर संबोधित करता है, तो वह यह बताता है कि सभी विश्वासी, पुरुष और स्त्री, एक ही परमेश्वर को अपना पिता मानते हैं। पौलुस का यह अर्थ नहीं है कि ये लोग सचमुच एक ही मानवीय पिता से उसके भाई हैं। कुछ अनुवादों में इन विश्वासियों को "भाई और बहन" कहा गया है ताकि यह दिखाया जा सके कि पौलुस सभी विश्वासियों - पुरुष और स्त्रियाँ दोनों से बात कर रहा है।</w:t>
      </w:r>
    </w:p>
    <w:p>
      <w:pPr/>
      <w:r>
        <w:rPr>
          <w:lang w:val="hi_IN" w:bidi="hi_IN"/>
        </w:rPr>
      </w:r>
      <w:r>
        <w:rPr>
          <w:lang w:val="hi_IN" w:bidi="hi_IN"/>
        </w:rPr>
        <w:t xml:space="preserve">यहाँ रुकें और चर्चा करें कि आप </w:t>
      </w:r>
      <w:r>
        <w:rPr>
          <w:b/>
          <w:lang w:val="hi_IN" w:bidi="hi_IN"/>
        </w:rPr>
        <w:t>निवेदन करने</w:t>
      </w:r>
      <w:r>
        <w:rPr>
          <w:lang w:val="hi_IN" w:bidi="hi_IN"/>
        </w:rPr>
        <w:t xml:space="preserve"> और </w:t>
      </w:r>
      <w:r>
        <w:rPr>
          <w:b/>
          <w:lang w:val="hi_IN" w:bidi="hi_IN"/>
        </w:rPr>
        <w:t>भाइयों और बहनों</w:t>
      </w:r>
      <w:r>
        <w:rPr>
          <w:lang w:val="hi_IN" w:bidi="hi_IN"/>
        </w:rPr>
        <w:t xml:space="preserve"> के लिए किन शब्दों या वाक्यांशों का उपयोग करेंगे। हालाँकि पौलुस इस भाग में विश्वासी शब्द का उपयोग नहीं करता है, लेकिन इस लोगों के समूह के बारे में अधिक जानकारी के लिए मुख्य शब्दावली में </w:t>
      </w:r>
      <w:r>
        <w:rPr>
          <w:b/>
          <w:lang w:val="hi_IN" w:bidi="hi_IN"/>
        </w:rPr>
        <w:t>विश्वासी</w:t>
      </w:r>
      <w:r>
        <w:rPr>
          <w:lang w:val="hi_IN" w:bidi="hi_IN"/>
        </w:rPr>
        <w:t xml:space="preserve"> शब्द को देखें। यदि आपने पहले ही बाइबल की किसी अन्य पुस्तक में इन शब्दों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पौलुस </w:t>
      </w:r>
      <w:r>
        <w:rPr>
          <w:b/>
          <w:lang w:val="hi_IN" w:bidi="hi_IN"/>
        </w:rPr>
        <w:t>प्रभु</w:t>
      </w:r>
      <w:r>
        <w:rPr>
          <w:lang w:val="hi_IN" w:bidi="hi_IN"/>
        </w:rPr>
        <w:t xml:space="preserve"> यीशु </w:t>
      </w:r>
      <w:r>
        <w:rPr>
          <w:b/>
          <w:lang w:val="hi_IN" w:bidi="hi_IN"/>
        </w:rPr>
        <w:t>मसीह</w:t>
      </w:r>
      <w:r>
        <w:rPr>
          <w:lang w:val="hi_IN" w:bidi="hi_IN"/>
        </w:rPr>
        <w:t xml:space="preserve"> के नाम से विश्वासियों से निवेदन करता है। मसीह, यीशु का एक शीर्षक है जो विश्वासियों को याद दिलाता है कि यीशु ही मसीहा है, या वह उद्धारकर्ता और राजा है जिसे परमेश्वर ने आने और अपने लोगों को उनके पाप के परिणामों से बचाने के लिए नियुक्त किया है। मसीह, या मसीहा, परमेश्वर के राज्य को भी स्थापित करेगा। प्रभु वह होता है जो दूसरों पर स्वामी होता है, जिसके पास पूरा अधिकार होता है, और जो लोगों से आदर पाने के योग्य होता है। जब आप किसी को "प्रभु" कहते हैं, तो आप कह रहे हैं कि उस व्यक्ति को आप पर अधिकार है। अधिक जानकारी के लिए मुख्य शब्दावली में </w:t>
      </w:r>
      <w:r>
        <w:rPr>
          <w:lang w:val="hi_IN" w:bidi="hi_IN"/>
        </w:rPr>
        <w:t>मसीह</w:t>
      </w:r>
      <w:r>
        <w:rPr>
          <w:lang w:val="hi_IN" w:bidi="hi_IN"/>
        </w:rPr>
        <w:t xml:space="preserve"> और </w:t>
      </w:r>
      <w:r>
        <w:rPr>
          <w:lang w:val="hi_IN" w:bidi="hi_IN"/>
        </w:rPr>
        <w:t>प्रभु</w:t>
      </w:r>
      <w:r>
        <w:rPr>
          <w:lang w:val="hi_IN" w:bidi="hi_IN"/>
        </w:rPr>
        <w:t xml:space="preserve"> देखें। मसीह और प्रभु के लिए उन्हीं शब्दों का उपयोग करें जिनका उपयोग आपने पिछले भाग में किया है।</w:t>
      </w:r>
    </w:p>
    <w:p>
      <w:pPr/>
      <w:r>
        <w:rPr>
          <w:lang w:val="hi_IN" w:bidi="hi_IN"/>
        </w:rPr>
      </w:r>
      <w:r>
        <w:rPr>
          <w:lang w:val="hi_IN" w:bidi="hi_IN"/>
        </w:rPr>
        <w:t xml:space="preserve">पौलुस विश्वासियों से दृढ़ता से आग्रह करता है कि वे </w:t>
      </w:r>
      <w:r>
        <w:rPr>
          <w:b/>
          <w:lang w:val="hi_IN" w:bidi="hi_IN"/>
        </w:rPr>
        <w:t>विभाजित</w:t>
      </w:r>
      <w:r>
        <w:rPr>
          <w:lang w:val="hi_IN" w:bidi="hi_IN"/>
        </w:rPr>
        <w:t xml:space="preserve">न हों, अर्थात अलग-अलग समूहों में न बँटें। इसके बजाय, पौलुस विश्वासियों से </w:t>
      </w:r>
      <w:r>
        <w:rPr>
          <w:b/>
          <w:lang w:val="hi_IN" w:bidi="hi_IN"/>
        </w:rPr>
        <w:t>एकजुट</w:t>
      </w:r>
      <w:r>
        <w:rPr>
          <w:lang w:val="hi_IN" w:bidi="hi_IN"/>
        </w:rPr>
        <w:t xml:space="preserve"> होने का आग्रह करता है, जिसका अर्थ है एक ही उद्देश्य के साथ एक समूह के रूप में एक साथ आना।</w:t>
      </w:r>
    </w:p>
    <w:p>
      <w:pPr/>
      <w:r>
        <w:rPr>
          <w:lang w:val="hi_IN" w:bidi="hi_IN"/>
        </w:rPr>
      </w:r>
      <w:r>
        <w:rPr>
          <w:lang w:val="hi_IN" w:bidi="hi_IN"/>
        </w:rPr>
        <w:t xml:space="preserve">यहाँ रुकें और चर्चा करें कि आप </w:t>
      </w:r>
      <w:r>
        <w:rPr>
          <w:b/>
          <w:lang w:val="hi_IN" w:bidi="hi_IN"/>
        </w:rPr>
        <w:t>विभाजन</w:t>
      </w:r>
      <w:r>
        <w:rPr>
          <w:lang w:val="hi_IN" w:bidi="hi_IN"/>
        </w:rPr>
        <w:t xml:space="preserve"> और </w:t>
      </w:r>
      <w:r>
        <w:rPr>
          <w:b/>
          <w:lang w:val="hi_IN" w:bidi="hi_IN"/>
        </w:rPr>
        <w:t>एकजुट</w:t>
      </w:r>
      <w:r>
        <w:rPr>
          <w:lang w:val="hi_IN" w:bidi="hi_IN"/>
        </w:rPr>
        <w:t xml:space="preserve"> होने के लिए किन शब्दों या वाक्यांशों का उपयोग करेंगे। यदि आपने पहले ही बाइबल की किसी अन्य पुस्तक में इन शब्दों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पौलुस विश्वासियों से कहता है कि वे अपने </w:t>
      </w:r>
      <w:r>
        <w:rPr>
          <w:b/>
          <w:lang w:val="hi_IN" w:bidi="hi_IN"/>
        </w:rPr>
        <w:t>मन</w:t>
      </w:r>
      <w:r>
        <w:rPr>
          <w:lang w:val="hi_IN" w:bidi="hi_IN"/>
        </w:rPr>
        <w:t xml:space="preserve"> और </w:t>
      </w:r>
      <w:r>
        <w:rPr>
          <w:b/>
          <w:lang w:val="hi_IN" w:bidi="hi_IN"/>
        </w:rPr>
        <w:t>विचार</w:t>
      </w:r>
      <w:r>
        <w:rPr>
          <w:lang w:val="hi_IN" w:bidi="hi_IN"/>
        </w:rPr>
        <w:t xml:space="preserve"> में, या अपने सोचने के तरीके में एकजुट रहें। "मन और विचार" शब्दों का अर्थ लगभग एक ही है। कुछ भाषाओं में, लोगों के सोचने को दर्शाने के लिए केवल एक शब्द का उपयोग करना आसान हो सकता है।</w:t>
      </w:r>
    </w:p>
    <w:p>
      <w:pPr/>
      <w:r>
        <w:rPr>
          <w:lang w:val="hi_IN" w:bidi="hi_IN"/>
        </w:rPr>
      </w:r>
      <w:r>
        <w:rPr>
          <w:lang w:val="hi_IN" w:bidi="hi_IN"/>
        </w:rPr>
        <w:t xml:space="preserve">यहाँ रुकें और चर्चा करें कि आप </w:t>
      </w:r>
      <w:r>
        <w:rPr>
          <w:b/>
          <w:lang w:val="hi_IN" w:bidi="hi_IN"/>
        </w:rPr>
        <w:t>मन</w:t>
      </w:r>
      <w:r>
        <w:rPr>
          <w:lang w:val="hi_IN" w:bidi="hi_IN"/>
        </w:rPr>
        <w:t xml:space="preserve"> और </w:t>
      </w:r>
      <w:r>
        <w:rPr>
          <w:b/>
          <w:lang w:val="hi_IN" w:bidi="hi_IN"/>
        </w:rPr>
        <w:t>विचार</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उपयोग करें जिनका उपयोग आपने वहाँ किया है। इस ऑडियो को यहाँ रोकें।</w:t>
      </w:r>
    </w:p>
    <w:p>
      <w:pPr/>
      <w:r>
        <w:rPr>
          <w:lang w:val="hi_IN" w:bidi="hi_IN"/>
        </w:rPr>
      </w:r>
      <w:r>
        <w:rPr>
          <w:lang w:val="hi_IN" w:bidi="hi_IN"/>
        </w:rPr>
        <w:t>पौलुस कहता है कि खलोए के घराने के लोगों ने पौलुस को बताया है कि कुरिन्थुस की कलीसिया के लोग क्या कह रहे हैं। किसी व्यक्ति के घराने का अर्थ है वह सब लोग जो उस व्यक्ति के घर में रहते हों। कुछ अंग्रेजी अनुवादों में "खलोए के लोग" और अन्य में "खलोए का घराना" कहा गया है।</w:t>
      </w:r>
    </w:p>
    <w:p>
      <w:pPr/>
      <w:r>
        <w:rPr>
          <w:lang w:val="hi_IN" w:bidi="hi_IN"/>
        </w:rPr>
      </w:r>
      <w:r>
        <w:rPr>
          <w:lang w:val="hi_IN" w:bidi="hi_IN"/>
        </w:rPr>
        <w:t xml:space="preserve">यहाँ रुकें और चर्चा करें कि आप खलोए के </w:t>
      </w:r>
      <w:r>
        <w:rPr>
          <w:b/>
          <w:lang w:val="hi_IN" w:bidi="hi_IN"/>
        </w:rPr>
        <w:t>लोगों</w:t>
      </w:r>
      <w:r>
        <w:rPr>
          <w:lang w:val="hi_IN" w:bidi="hi_IN"/>
        </w:rPr>
        <w:t xml:space="preserve"> या खलोए के </w:t>
      </w:r>
      <w:r>
        <w:rPr>
          <w:b/>
          <w:lang w:val="hi_IN" w:bidi="hi_IN"/>
        </w:rPr>
        <w:t>घराने</w:t>
      </w:r>
      <w:r>
        <w:rPr>
          <w:lang w:val="hi_IN" w:bidi="hi_IN"/>
        </w:rPr>
        <w:t xml:space="preserve"> के लिए किस शब्द या वाक्यांश का उपयोग करेंगे। </w:t>
      </w:r>
      <w:r>
        <w:rPr>
          <w:lang w:val="hi_IN" w:bidi="hi_IN"/>
        </w:rPr>
        <w:t>घराने</w:t>
      </w:r>
      <w:r>
        <w:rPr>
          <w:lang w:val="hi_IN" w:bidi="hi_IN"/>
        </w:rPr>
        <w:t xml:space="preserve"> के बारे में अधिक जानकारी के लिए मुख्य शब्दावली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खलोए के घराने के लोगों ने पौलुस से कहा कि कुरिन्थुस की कलीसिया के विश्वासी </w:t>
      </w:r>
      <w:r>
        <w:rPr>
          <w:b/>
          <w:lang w:val="hi_IN" w:bidi="hi_IN"/>
        </w:rPr>
        <w:t>झगड़ा</w:t>
      </w:r>
      <w:r>
        <w:rPr>
          <w:lang w:val="hi_IN" w:bidi="hi_IN"/>
        </w:rPr>
        <w:t xml:space="preserve"> कर रहे हैं। झगड़ा करने का अर्थ है बहस करना और एक-दूसरे के बारे में बुरी बातें कहना हैं।</w:t>
      </w:r>
    </w:p>
    <w:p>
      <w:pPr/>
      <w:r>
        <w:rPr>
          <w:lang w:val="hi_IN" w:bidi="hi_IN"/>
        </w:rPr>
      </w:r>
      <w:r>
        <w:rPr>
          <w:lang w:val="hi_IN" w:bidi="hi_IN"/>
        </w:rPr>
        <w:t xml:space="preserve">यहाँ रुकें और चर्चा करें कि आप </w:t>
      </w:r>
      <w:r>
        <w:rPr>
          <w:b/>
          <w:lang w:val="hi_IN" w:bidi="hi_IN"/>
        </w:rPr>
        <w:t>झगड़ने</w:t>
      </w:r>
      <w:r>
        <w:rPr>
          <w:lang w:val="hi_IN" w:bidi="hi_IN"/>
        </w:rPr>
        <w:t xml:space="preserve"> के लिए किस शब्द या वाक्यांश का उपयोग करेंगे। यदि आपने पहले ही बाइबल की किसी अन्य पुस्तक में इस शब्द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पौलुस कहता है कि विश्वासी जिन लोगों के बारे में बहस कर रहे हैं, उनमें से एक </w:t>
      </w:r>
      <w:r>
        <w:rPr>
          <w:b/>
          <w:lang w:val="hi_IN" w:bidi="hi_IN"/>
        </w:rPr>
        <w:t>कैफा</w:t>
      </w:r>
      <w:r>
        <w:rPr>
          <w:lang w:val="hi_IN" w:bidi="hi_IN"/>
        </w:rPr>
        <w:t xml:space="preserve"> है। कैफा पतरस का दूसरा नाम है, एक मछुआरा जो मसीह के 12 प्रेरितों में से एक और शुरुआती कलीसिया का अगुवा बन गया।</w:t>
      </w:r>
    </w:p>
    <w:p>
      <w:pPr/>
      <w:r>
        <w:rPr>
          <w:lang w:val="hi_IN" w:bidi="hi_IN"/>
        </w:rPr>
      </w:r>
      <w:r>
        <w:rPr>
          <w:lang w:val="hi_IN" w:bidi="hi_IN"/>
        </w:rPr>
        <w:t xml:space="preserve">यहाँ रुकें और चर्चा करें कि आप </w:t>
      </w:r>
      <w:r>
        <w:rPr>
          <w:b/>
          <w:lang w:val="hi_IN" w:bidi="hi_IN"/>
        </w:rPr>
        <w:t>कैफा</w:t>
      </w:r>
      <w:r>
        <w:rPr>
          <w:lang w:val="hi_IN" w:bidi="hi_IN"/>
        </w:rPr>
        <w:t xml:space="preserve"> या </w:t>
      </w:r>
      <w:r>
        <w:rPr>
          <w:b/>
          <w:lang w:val="hi_IN" w:bidi="hi_IN"/>
        </w:rPr>
        <w:t>पतरस</w:t>
      </w:r>
      <w:r>
        <w:rPr>
          <w:lang w:val="hi_IN" w:bidi="hi_IN"/>
        </w:rPr>
        <w:t xml:space="preserve"> के लिए किस शब्द या वाक्यांश का उपयोग करेंगे। यदि आपने पहले ही बाइबल की किसी अन्य पुस्तक में इस शब्द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पौलुस कलीसिया को याद दिलाता है कि यह मसीह ही था जो विश्वासियों के लिए </w:t>
      </w:r>
      <w:r>
        <w:rPr>
          <w:b/>
          <w:lang w:val="hi_IN" w:bidi="hi_IN"/>
        </w:rPr>
        <w:t>क्रूस पर चढ़ाया</w:t>
      </w:r>
      <w:r>
        <w:rPr>
          <w:lang w:val="hi_IN" w:bidi="hi_IN"/>
        </w:rPr>
        <w:t xml:space="preserve"> गया था। क्रूस पर चढ़ाना लोगों को सजा देने का रोमी तरीका था। इसका इस्तेमाल केवल दासों और सबसे बुरे अपराधियों के लिए किया जाता था। यह मरने का बहुत दर्दनाक तरीका था। क्रूस पर चढ़ाने का अर्थ है कि किसी को क्रूस पर कीलों से ठोंककर लटका देना और मरने के लिए छोड़ देना।</w:t>
      </w:r>
    </w:p>
    <w:p>
      <w:pPr/>
      <w:r>
        <w:rPr>
          <w:lang w:val="hi_IN" w:bidi="hi_IN"/>
        </w:rPr>
      </w:r>
      <w:r>
        <w:rPr>
          <w:lang w:val="hi_IN" w:bidi="hi_IN"/>
        </w:rPr>
        <w:t xml:space="preserve">यहाँ रुकें और चर्चा करें कि आप </w:t>
      </w:r>
      <w:r>
        <w:rPr>
          <w:b/>
          <w:lang w:val="hi_IN" w:bidi="hi_IN"/>
        </w:rPr>
        <w:t>क्रूस पर चढ़ाए</w:t>
      </w:r>
      <w:r>
        <w:rPr>
          <w:lang w:val="hi_IN" w:bidi="hi_IN"/>
        </w:rPr>
        <w:t xml:space="preserve"> गए के लिए किस शब्द या वाक्यांश का उपयोग करेंगे। अधिक जानकारी के लिए </w:t>
      </w:r>
      <w:r>
        <w:rPr>
          <w:lang w:val="hi_IN" w:bidi="hi_IN"/>
        </w:rPr>
        <w:t>क्रूसीकरण</w:t>
      </w:r>
      <w:r>
        <w:rPr>
          <w:lang w:val="hi_IN" w:bidi="hi_IN"/>
        </w:rPr>
        <w:t xml:space="preserve"> शब्द को मुख्य शब्दावली में देखें। यदि आपने पहले ही बाइबल की किसी अन्य पुस्तक में इस शब्द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पौलुस विश्वासियों को यह भी याद दिलाता है कि उन्होंने मसीह के नाम में </w:t>
      </w:r>
      <w:r>
        <w:rPr>
          <w:b/>
          <w:lang w:val="hi_IN" w:bidi="hi_IN"/>
        </w:rPr>
        <w:t>बपतिस्मा</w:t>
      </w:r>
      <w:r>
        <w:rPr>
          <w:lang w:val="hi_IN" w:bidi="hi_IN"/>
        </w:rPr>
        <w:t xml:space="preserve"> लिया था। जब नए नियम में कोई व्यक्ति किसी दूसरे को बपतिस्मा देता था, तो वह उसे पानी में डुबोता था, यह दिखाने के लिए कि उसने मन फिराया है, अर्थात अपने पापों से मुड़कर यीशु पर विश्वास के द्वारा परमेश्वर की ओर फिरा है। यीशु के स्वर्ग वापस जाने से ठीक पहले, उसने अपने चेलों से कहा कि वे जाकर हर जगह लोगों को बताएँ कि यीशु के पास सारा अधिकार है। यीशु ने उनसे यह भी कहा कि वे सभी लोगों को यीशु का चेला बनाएँ और उन्हें पिता, पुत्र और पवित्र आत्मा के नाम से बपतिस्मा दें। बपतिस्मा एक ऐसा प्रतीक है जो दिखाता है कि हमारा पुराना जीवन मर गया है और अब हम यीशु के हैं। अब हमारे पास एक नया जीवन है क्योंकि हम यीशु के हैं। </w:t>
      </w:r>
    </w:p>
    <w:p>
      <w:pPr/>
      <w:r>
        <w:rPr>
          <w:lang w:val="hi_IN" w:bidi="hi_IN"/>
        </w:rPr>
      </w:r>
      <w:r>
        <w:rPr>
          <w:lang w:val="hi_IN" w:bidi="hi_IN"/>
        </w:rPr>
        <w:t xml:space="preserve">यहाँ रुकें और चर्चा करें कि आप </w:t>
      </w:r>
      <w:r>
        <w:rPr>
          <w:b/>
          <w:lang w:val="hi_IN" w:bidi="hi_IN"/>
        </w:rPr>
        <w:t>बपतिस्मा</w:t>
      </w:r>
      <w:r>
        <w:rPr>
          <w:lang w:val="hi_IN" w:bidi="hi_IN"/>
        </w:rPr>
        <w:t xml:space="preserve"> के लिए किस शब्द या वाक्यांश का उपयोग करेंगे। अधिक जानकारी के लिए मुख्य शब्दावली में </w:t>
      </w:r>
      <w:r>
        <w:rPr>
          <w:lang w:val="hi_IN" w:bidi="hi_IN"/>
        </w:rPr>
        <w:t>बपतिस्मा</w:t>
      </w:r>
      <w:r>
        <w:rPr>
          <w:lang w:val="hi_IN" w:bidi="hi_IN"/>
        </w:rPr>
        <w:t xml:space="preserve"> देखें। यदि आपने पहले ही बाइबल की किसी अन्य पुस्तक में इस शब्द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पौलुस कहता है कि उसने बुद्धि या वाक्पटुता से प्रचार नहीं किया था। प्रचार करने का अर्थ है शुभ संदेश सुनाना, अर्थात यह </w:t>
      </w:r>
      <w:r>
        <w:rPr>
          <w:b/>
          <w:lang w:val="hi_IN" w:bidi="hi_IN"/>
        </w:rPr>
        <w:t>सुसमाचार</w:t>
      </w:r>
      <w:r>
        <w:rPr>
          <w:lang w:val="hi_IN" w:bidi="hi_IN"/>
        </w:rPr>
        <w:t xml:space="preserve"> बताना कि मसीह हमारे पापों से हमें बचाने के लिए मरा। यहाँ, वाक्पटुता का अर्थ है चतुर या प्रभावशाली बोलचाल, या वह बुद्धि जो लोग अपने शब्दों के माध्यम से दिखाते हैं। अगले कुछ भागों में, पौलुस मानव </w:t>
      </w:r>
      <w:r>
        <w:rPr>
          <w:b/>
          <w:lang w:val="hi_IN" w:bidi="hi_IN"/>
        </w:rPr>
        <w:t>बुद्धि</w:t>
      </w:r>
      <w:r>
        <w:rPr>
          <w:lang w:val="hi_IN" w:bidi="hi_IN"/>
        </w:rPr>
        <w:t xml:space="preserve"> के बारे में बात करेगा और यह परमेश्वर की बुद्धि से कैसे अलग है। इस भाग में पौलुस का अर्थ है कि उसने मानवीय बुद्धि का उपयोग नहीं किया और न ही उस प्रकार की वाक्पटुता या बुद्धिमानी भरी शैली में बोला, जैसी कुरिन्थियों के लोगों की अपेक्षा किसी महत्वपूर्ण अगुवे से होती थी।</w:t>
      </w:r>
    </w:p>
    <w:p>
      <w:pPr/>
      <w:r>
        <w:rPr>
          <w:lang w:val="hi_IN" w:bidi="hi_IN"/>
        </w:rPr>
      </w:r>
      <w:r>
        <w:rPr>
          <w:lang w:val="hi_IN" w:bidi="hi_IN"/>
        </w:rPr>
        <w:t xml:space="preserve">यहाँ रुकें और चर्चा करें कि आप </w:t>
      </w:r>
      <w:r>
        <w:rPr>
          <w:b/>
          <w:lang w:val="hi_IN" w:bidi="hi_IN"/>
        </w:rPr>
        <w:t>सुसमाचार</w:t>
      </w:r>
      <w:r>
        <w:rPr>
          <w:lang w:val="hi_IN" w:bidi="hi_IN"/>
        </w:rPr>
        <w:t xml:space="preserve"> और </w:t>
      </w:r>
      <w:r>
        <w:rPr>
          <w:b/>
          <w:lang w:val="hi_IN" w:bidi="hi_IN"/>
        </w:rPr>
        <w:t>बुद्धि</w:t>
      </w:r>
      <w:r>
        <w:rPr>
          <w:lang w:val="hi_IN" w:bidi="hi_IN"/>
        </w:rPr>
        <w:t xml:space="preserve"> के लिए किस शब्द या वाक्यांश का उपयोग करेंगे। अधिक जानकारी के लिए मुख्य शब्दावली में </w:t>
      </w:r>
      <w:r>
        <w:rPr>
          <w:lang w:val="hi_IN" w:bidi="hi_IN"/>
        </w:rPr>
        <w:t>सुसमाचार</w:t>
      </w:r>
      <w:r>
        <w:rPr>
          <w:lang w:val="hi_IN" w:bidi="hi_IN"/>
        </w:rPr>
        <w:t xml:space="preserve"> और </w:t>
      </w:r>
      <w:r>
        <w:rPr>
          <w:lang w:val="hi_IN" w:bidi="hi_IN"/>
        </w:rPr>
        <w:t>बुद्धि</w:t>
      </w:r>
      <w:r>
        <w:rPr>
          <w:lang w:val="hi_IN" w:bidi="hi_IN"/>
        </w:rPr>
        <w:t xml:space="preserve"> देखें। यदि आपने पहले ही बाइबल की किसी अन्य पुस्तक में इन शब्दों का अनुवाद किया है, तो उन्हीं शब्दों का उपयोग करें जिनका उपयोग आपने वहाँ किया है।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1:18–25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1:18–25 को सुनें और अपने मन में रखें।</w:t>
      </w:r>
    </w:p>
    <w:p>
      <w:pPr/>
      <w:r>
        <w:rPr>
          <w:lang w:val="hi_IN" w:bidi="hi_IN"/>
        </w:rPr>
      </w:r>
      <w:r>
        <w:rPr>
          <w:lang w:val="hi_IN" w:bidi="hi_IN"/>
        </w:rPr>
        <w:t>यदि सम्भव हो, तो 1 कुरिन्थियों 1:18–25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1:18–25 का ऑडियो संस्करण सबसे आसानी से समझ में आने वाले अनुवाद में सुनें।</w:t>
      </w:r>
    </w:p>
    <w:p>
      <w:pPr/>
      <w:r>
        <w:rPr>
          <w:lang w:val="hi_IN" w:bidi="hi_IN"/>
        </w:rPr>
      </w:r>
      <w:r>
        <w:rPr>
          <w:lang w:val="hi_IN" w:bidi="hi_IN"/>
        </w:rPr>
        <w:t>अपने पत्र के पिछले भाग में, पौलुस ने कुरिन्थुस के विश्वासियों से कहा कि वे झगड़ा करना बंद करें और इसके बजाय एक कलीसिया के रूप में एक साथ आएँ। पौलुस ने विश्वासियों को यह भी याद दिलाया कि सुसमाचार की शक्ति बुद्धिमानी भरे शब्दों में नहीं, बल्कि स्वयं मसीह में है।</w:t>
      </w:r>
    </w:p>
    <w:p>
      <w:pPr/>
      <w:r>
        <w:rPr>
          <w:lang w:val="hi_IN" w:bidi="hi_IN"/>
        </w:rPr>
      </w:r>
      <w:r>
        <w:rPr>
          <w:lang w:val="hi_IN" w:bidi="hi_IN"/>
        </w:rPr>
        <w:t>अपने पत्र के इस भाग में, पौलुस मानव बुद्धि और परमेश्वर की बुद्धि के बीच का अंतर समझाना शुरू करेगा। पिछले भाग के बिलकुल अंत में, पौलुस ने कहा कि जब वह पहली बार लोगों को मसीह के बारे में बताने के लिए कुरिन्थुस आया था, तो पौलुस ने चतुर शब्दों द्वारा प्रचार नहीं किया था। पौलुस ने कहा कि उसने इस प्रकार इसलिए बोला, ताकि मसीह की क्रूस पर हुई मृत्यु अपनी शक्ति न खो दे। पौलुस समझाता है कि क्रूस के बारे में संदेश उन लोगों को मूर्खतापूर्ण लगता है जो विश्वास नहीं करते हैं। लेकिन हालाँकि बहुत से लोग यह संदेश मूर्खता मानते हैं, फिर भी क्रूस पर मसीह की मृत्यु वास्तव में विश्वास करने वालों को बचाने के लिए परमेश्वर की सामर्थ्य है।</w:t>
      </w:r>
    </w:p>
    <w:p>
      <w:pPr/>
      <w:r>
        <w:rPr>
          <w:lang w:val="hi_IN" w:bidi="hi_IN"/>
        </w:rPr>
      </w:r>
      <w:r>
        <w:rPr>
          <w:lang w:val="hi_IN" w:bidi="hi_IN"/>
        </w:rPr>
        <w:t>यह दिखाने के लिए कि वह सत्य बोल रहा है, पौलुस पुराने नियम में भविष्यद्वक्ता यशायाह की पुस्तक से उद्धृत करता है, या वचन बोलता है। पौलुस कहता है, "मैं बुद्धिमानों की बुद्धि को नाश करूँगा। मैं समझदारों की समझ को तुच्छ कर दूँगा।" आपको याद होगा कि भविष्यद्वक्ता यशायाह द्वारा लिखी गई पुस्तक में, परमेश्वर ने अपने लोगों, इस्राएलियों का न्याय किया। इस्राएली ऐसे वचन कहते थे और नियमों का पालन करते थे मानो वे परमेश्वर का सम्मान कर रहे थे, लेकिन वे वास्तव में अपने मनोवृत्ति में परमेश्वर का पालन नहीं करते थे। यशायाह की पुस्तक के इस भाग में, परमेश्वर ने उन इस्राएलियों का न्याय किया जो मिस्र से मदद माँगने की योजना बना रहे थे। जब इस्राएलियों पर शत्रु हमला करते थे, तो इस्राएली परमेश्वर से मदद माँगने की योजना नहीं बनाते थे, इसलिए परमेश्वर ने इस्राएलियों को दण्ड देने के लिए उनके शत्रुओं का उपयोग किया। इस तरह, परमेश्वर ने "समझदारों की समझ को तुच्छ जाना।" पौलुस कहता है कि उसी तरह, परमेश्वर उन लोगों की मानवीय बुद्धि को हराएगा जो मसीह पर विश्वास नहीं करते हैं।</w:t>
      </w:r>
    </w:p>
    <w:p>
      <w:pPr/>
      <w:r>
        <w:rPr>
          <w:lang w:val="hi_IN" w:bidi="hi_IN"/>
        </w:rPr>
      </w:r>
      <w:r>
        <w:rPr>
          <w:lang w:val="hi_IN" w:bidi="hi_IN"/>
        </w:rPr>
        <w:t>यहाँ रुकें और समूह में इस प्रश्न पर चर्चा करें: एक ऐसे छोटे बच्चे के बारे में बताएँ जो बड़ों जैसा बर्ताव करना चाहता था, और अपने माता-पिता से मदद माँगने के बजाय, हर काम अपने ही तरीके से करना चाहता था। एक ऐसी कहानी सुनाएँ जिसमें इस बच्चे ने अपनी खुद की ताकत से किसी समस्या को सुलझाने या किसी मुश्किल काम को करने की कोशिश की हो। जब यह काम नहीं किया तो क्या हुआ? जब वयस्क ने बच्चे को असफल होने दिया, तो बच्चे ने क्या सीखा? इस ऑडियो को यहाँ रोकें।</w:t>
      </w:r>
    </w:p>
    <w:p>
      <w:pPr/>
      <w:r>
        <w:rPr>
          <w:lang w:val="hi_IN" w:bidi="hi_IN"/>
        </w:rPr>
      </w:r>
      <w:r>
        <w:rPr>
          <w:lang w:val="hi_IN" w:bidi="hi_IN"/>
        </w:rPr>
        <w:t>पौलुस चार प्रश्न पूछता है जो वह कुरिन्थुस के विश्वासियों से उत्तर पाने की उम्मीद नहीं करता है। पौलुस कहता है, "कहाँ है बुद्धिमान व्यक्ति? कहाँ है शिक्षित व्यक्ति? कहाँ है इस संसार के कुशल वक्ता? क्या परमेश्वर ने संसार की बुद्धि को मूर्खता नहीं ठहराया?" पौलुस यह जानने की कोशिश नहीं कर रहा है कि ये लोग कहाँ रहते हैं, या पौलुस इन लोगों को कहाँ पा सकता है। पौलुस इन प्रश्नों का उपयोग यह दिखाने के लिए कर रहा है कि लोग संसार की बुद्धि का उपयोग करके परमेश्वर और परमेश्वर की अनन्त योजना को नहीं जान सकते। ये लोग जिन्हें संसार बुद्धिमान कहता है, वे परमेश्वर के विचारों और योजनाओं के अनुसार बुद्धिमान नहीं हैं। परमेश्वर इन लोगों के विचारों को मूर्खतापूर्ण बकवास कहता है।</w:t>
      </w:r>
    </w:p>
    <w:p>
      <w:pPr/>
      <w:r>
        <w:rPr>
          <w:lang w:val="hi_IN" w:bidi="hi_IN"/>
        </w:rPr>
      </w:r>
      <w:r>
        <w:rPr>
          <w:lang w:val="hi_IN" w:bidi="hi_IN"/>
        </w:rPr>
        <w:t>कुछ बाइबल विद्वान सोचते हैं कि पौलुस जिस बुद्धिमान व्यक्ति के बारे में बात करता है, उसका अर्थ यूनानी दार्शनिक हो सकता है। दार्शनिक यूनान के लोग थे, उस देश के लोग जहाँ कुरिन्थुस है। दार्शनिकों ने ऐसे शब्दों और विचारों का उपयोग किया जो यह समझाने की कोशिश करते थे कि लोगों को जीवन और संसार के बारे में कैसे सोचना चाहिए। बाइबल के कुछ विद्वान यह भी सोचते हैं कि पौलुस जिस शिक्षित व्यक्ति के बारे में बात करता है, वह शायद वे लोग हो सकते हैं जिन्होंने यहूदी या इस्राएली व्यवस्था का अध्ययन किया था। हालाँकि, हमें नहीं पता कि पौलुस किसी विशेष प्रकार के लोगों के बारे में सोच रहा था या नहीं, क्योंकि पौलुस जो कहता है वह किसी भी व्यक्ति के बारे में सच हो सकता है जिसे लोग समझते हैं कि वह बुद्धिमान है।</w:t>
      </w:r>
    </w:p>
    <w:p>
      <w:pPr/>
      <w:r>
        <w:rPr>
          <w:lang w:val="hi_IN" w:bidi="hi_IN"/>
        </w:rPr>
      </w:r>
      <w:r>
        <w:rPr>
          <w:lang w:val="hi_IN" w:bidi="hi_IN"/>
        </w:rPr>
        <w:t xml:space="preserve">यहाँ समूह के रूप में रुकें और </w:t>
      </w:r>
      <w:r>
        <w:rPr>
          <w:b/>
          <w:lang w:val="hi_IN" w:bidi="hi_IN"/>
        </w:rPr>
        <w:t>यूनान</w:t>
      </w:r>
      <w:r>
        <w:rPr>
          <w:lang w:val="hi_IN" w:bidi="hi_IN"/>
        </w:rPr>
        <w:t xml:space="preserve"> का एक नक्शा देखें जिसमें कुरिन्थुस नगर है। इस ऑडियो को यहाँ रोकें।</w:t>
      </w:r>
    </w:p>
    <w:p>
      <w:pPr/>
      <w:r>
        <w:rPr>
          <w:lang w:val="hi_IN" w:bidi="hi_IN"/>
        </w:rPr>
      </w:r>
      <w:r>
        <w:rPr>
          <w:lang w:val="hi_IN" w:bidi="hi_IN"/>
        </w:rPr>
        <w:t>यहाँ रुकें और समूह में इस प्रश्न पर चर्चा करें: आपकी संस्कृति में लोग किस तरह के लोगों को और किस तरह के कार्यों को बुद्धिमान मानते हैं। अब इस बारे में बात करें कि आपकी संस्कृति में लोग किस तरह के लोगों और किन कार्यों को मूर्खता मानते हैं। इस ऑडियो को यहाँ रोकें।</w:t>
      </w:r>
    </w:p>
    <w:p>
      <w:pPr/>
      <w:r>
        <w:rPr>
          <w:lang w:val="hi_IN" w:bidi="hi_IN"/>
        </w:rPr>
      </w:r>
      <w:r>
        <w:rPr>
          <w:lang w:val="hi_IN" w:bidi="hi_IN"/>
        </w:rPr>
        <w:t>पौलुस कहता है कि परमेश्वर की बुद्धि ने मनुष्यों के लिए अपनी बुद्धि का उपयोग करके परमेश्वर को जानना असंभव बना दिया। इसके बजाय, परमेश्वर ने एक संदेश भेजा जो इस संसार के लोग मूर्खता लगती है, ताकि उस संदेश पर विश्वास करने वाले लोगों को बचाया जा सके। यहूदी, या इस्राएली लोग जिन्हें परमेश्वर ने अपनी प्रजा होने के लिए चुना है, यह माँग करते हैं कि पौलुस जैसे लोग उन्हें चिन्ह, या चमत्कार दिखाएँ, ताकि यह साबित किया जा सके कि सुसमाचार सत्य है। और यूनानी, अर्थात कुरिन्थ में रहने वाले वे लोग जो यहूदी नहीं हैं, चाहते हैं कि पौलुस जैसे लोग सुसमाचार को उसी प्रकार की बुद्धिमानी और प्रभावशाली भाषा में समझाएँ, जैसी भाषा उन्हें पसंद है। लेकिन पौलुस कहता है कि पौलुस जैसे लोग केवल मसीह और मसीह के क्रूस पर चढ़ाए जाने के बारे में प्रचार करते हैं।</w:t>
      </w:r>
    </w:p>
    <w:p>
      <w:pPr/>
      <w:r>
        <w:rPr>
          <w:lang w:val="hi_IN" w:bidi="hi_IN"/>
        </w:rPr>
      </w:r>
      <w:r>
        <w:rPr>
          <w:lang w:val="hi_IN" w:bidi="hi_IN"/>
        </w:rPr>
        <w:t>पौलुस कहता है कि मसीह का क्रूसीकरण यहूदियों के लिए ठोकर का कारण है और अन्यजातियों के लिए, या उन सभी के लिए मूर्खता है, जो यहूदी नहीं हैं। पौलुस का अर्थ है कि मसीह और क्रूस पर उसकी मृत्यु के बारे में संदेश यहूदियों को अपमानित करता है। यहूदी पुराने नियम का पालन करते थे और मसीहा के आने और उन्हें बचाने के लिए इंतजार कर रहे थे। हालाँकि, यहूदियों का मानना था कि मसीहा एक शक्तिशाली सैन्य अगुवा होगा जो उन्हें उनके शत्रुओं से मुक्त करेगा। यहूदियों को यह विश्वास नहीं था कि मसीहा एक आत्मिक अगुवा होगा जो एक अपराधी की तरह लज्जाजनक तरीके से मरेगा। इसलिए जब लोगों ने कहा कि यीशु मसीहा है, तो यहूदी बहुत क्रोधित हो गए।</w:t>
      </w:r>
    </w:p>
    <w:p>
      <w:pPr/>
      <w:r>
        <w:rPr>
          <w:lang w:val="hi_IN" w:bidi="hi_IN"/>
        </w:rPr>
      </w:r>
      <w:r>
        <w:rPr>
          <w:lang w:val="hi_IN" w:bidi="hi_IN"/>
        </w:rPr>
        <w:t>यहाँ रुकें और समूह में इस प्रश्न पर चर्चा करें: एक ऐसे व्यक्ति के बारे में एक कहानी सुनाएँ जो किसी रोमांचक घटना का लंबे समय से इंतजार कर रहा था। जब रोमांचक बात हुई तो क्या हुआ? क्या यह ठीक वैसा ही था जैसा उस व्यक्ति ने कल्पना की थी? जब वह अलग तरह से हुआ, तो उस व्यक्ति ने कैसे प्रतिक्रिया दी? इस ऑडियो को यहाँ रोकें।</w:t>
      </w:r>
    </w:p>
    <w:p>
      <w:pPr/>
      <w:r>
        <w:rPr>
          <w:lang w:val="hi_IN" w:bidi="hi_IN"/>
        </w:rPr>
      </w:r>
      <w:r>
        <w:rPr>
          <w:lang w:val="hi_IN" w:bidi="hi_IN"/>
        </w:rPr>
        <w:t>यह सुसमाचार संसार के लोगों के लिए ठोकर का कारण और मूर्खता है। पौलुस परमेश्वर के लोगों के बारे में कुछ अलग कहता है। परमेश्वर के लोगों के लिए, चाहे वे यहूदी हों या यूनानी, मसीह परमेश्वर की सामर्थ्य और परमेश्वर की बुद्धि है। क्योंकि जब परमेश्वर का कार्य मनुष्यों को मूर्खता जैसा प्रतीत होता है, तब भी वह मनुष्यों से अधिक बुद्धिमान है। और जब परमेश्वर कमजोर प्रतीत होता है, तब भी वह लोगों से अधिक शक्तिशाली है। दूसरे शब्दों में, परमेश्वर का मसीह को क्रूस पर मरने के लिए भेजना मूर्खता लगता है। इससे परमेश्वर कमजोर दिखाई देता है। लेकिन पौलुस कहता है कि यह वास्तव में उन लोगों को बचाने के लिए परमेश्वर की बुद्धि और सामर्थ्य है जो विश्वास करते हैं कि परमेश्वर उन्हें मसीह के द्वारा बचा सकता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1:18–25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कहता है कि क्रूस के बारे में संदेश उन लोगों को मूर्खतापूर्ण लगता है जो विश्वास नहीं करते हैं, लेकिन वास्तव में यह लोगों को बचाने की परमेश्वर की सामर्थ्य है। पौलुस भविष्यद्वक्ता यशायाह की पुस्तक से उद्धृत करता है, जहाँ परमेश्वर कहता है कि वह बुद्धिमानों की चालाक योजनाओं को नष्ट कर देगा। परमेश्वर ने लोगों की बुद्धि को मूर्खता बना दिया है। परमेश्वर की बुद्धि ने लोगों के लिए अपनी बुद्धि का उपयोग करके परमेश्वर को जानना असंभव बना दिया था। इसके बजाय, परमेश्वर ने एक संदेश भेजा जो इस संसार के लोगों को मूर्खता लगता है, ताकि उस संदेश पर विश्वास करने वाले लोगों को बचाया जा सके।</w:t>
      </w:r>
    </w:p>
    <w:p>
      <w:pPr/>
      <w:r>
        <w:rPr>
          <w:lang w:val="hi_IN" w:bidi="hi_IN"/>
        </w:rPr>
      </w:r>
      <w:r>
        <w:rPr>
          <w:b/>
          <w:lang w:val="hi_IN" w:bidi="hi_IN"/>
        </w:rPr>
        <w:t>दूसरे भाग में:</w:t>
      </w:r>
      <w:r>
        <w:rPr>
          <w:lang w:val="hi_IN" w:bidi="hi_IN"/>
        </w:rPr>
        <w:t xml:space="preserve"> पौलुस लोगों के दो विशेष समूहों के बारे में बात करता है—यहूदी और यूनानी। यहूदी चिन्ह, या चमत्कार माँगते हैं, और यूनानी केवल बुद्धिमान वचन सुनना चाहते हैं। पौलुस और उसके जैसे अन्य लोग केवल मसीह के बारे में बात करते हैं जिसे क्रूस पर चढ़ाया गया था। यह संदेश यहूदियों के लिए एक ठोकर का और अन्यजातियों के लिए मूर्खता है। यह संदेश विश्वास करने वालों के लिए परमेश्वर की सामर्थ्य और बुद्धि है। क्योंकि जब परमेश्वर मूर्खतापूर्ण कार्य करता हुआ प्रतीत होता है, तब भी वह मनुष्यों से अधिक बुद्धिमान होता है। और जब परमेश्वर कमजोर प्रतीत होता है, तब भी वह लोगों से अधिक शक्तिशाली होता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कलीसिया के विश्वासी</w:t>
      </w:r>
    </w:p>
    <w:p>
      <w:pPr>
        <w:pStyle w:val="ListBullet"/>
        <w:spacing w:line="240" w:lineRule="auto"/>
        <w:ind w:left="720"/>
      </w:pPr>
      <w:r>
        <w:rPr>
          <w:lang w:val="hi_IN" w:bidi="hi_IN"/>
        </w:rPr>
      </w:r>
      <w:r>
        <w:rPr>
          <w:lang w:val="hi_IN" w:bidi="hi_IN"/>
        </w:rPr>
        <w:t>वे लोग जो मसीह पर विश्वास नहीं करते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यहूदी या इस्राएली लोग</w:t>
      </w:r>
    </w:p>
    <w:p>
      <w:pPr>
        <w:pStyle w:val="ListBullet"/>
        <w:spacing w:line="240" w:lineRule="auto"/>
        <w:ind w:left="720"/>
      </w:pPr>
      <w:r>
        <w:rPr>
          <w:lang w:val="hi_IN" w:bidi="hi_IN"/>
        </w:rPr>
      </w:r>
      <w:r>
        <w:rPr>
          <w:lang w:val="hi_IN" w:bidi="hi_IN"/>
        </w:rPr>
        <w:t>और यूनानी, या अन्यजाति</w:t>
      </w:r>
    </w:p>
    <w:p>
      <w:pPr/>
      <w:r>
        <w:rPr>
          <w:lang w:val="hi_IN" w:bidi="hi_IN"/>
        </w:rPr>
      </w:r>
      <w:r>
        <w:rPr>
          <w:lang w:val="hi_IN" w:bidi="hi_IN"/>
        </w:rPr>
        <w:t>पौलुस यह कहकर शुरू करता है कि क्रूस के बारे में संदेश उन लोगों के लिए मूर्खता की तरह लगता है जो नष्ट हो रहे हैं, लेकिन विश्वास करने वाले लोगों के लिए, यह परमेश्वर की सामर्थ्य है। यह समझना महत्वपूर्ण है कि जब पौलुस कहता है कि जो लोग विनाश की ओर बढ़ रहे हैं, उनके लिए यह मूर्खता है, तो पौलुस का यह मतलब नहीं होता कि यह वास्तव में मूर्खता है। जब पौलुस कहता है "वे जो नाश हो रहे हैं," तो पौलुस का अर्थ उन लोगों से है जिन्हें परमेश्वर एक दिन नष्ट कर देगा क्योंकि वे मसीह पर विश्वास नहीं करते हैं। पौलुस का अर्थ है कि वे लोग क्रूस के अर्थ को समझ नहीं सकते हैं। जो लोग नाश हो रहे हैं, वे केवल क्रूस को मूर्खता ही मानते हैं। पौलुस का अर्थ है कि क्रूस वास्तव में सच्ची बुद्धि है। यह भी समझना महत्वपूर्ण है कि पौलुस यहाँ जिस "सामर्थ्य" के बारे में बात करता है, उसका अर्थ शारीरिक शक्ति या सामर्थ्य नहीं है। इसका विशेष अर्थ है कि परमेश्वर ने एक बहुत सामर्थी काम किया जब उसने मसीह को क्रूस पर मरने के लिए भेजा। जब मसीह क्रूस पर मर गया, तो उसने लोगों को परमेश्वर के प्रति अवज्ञा करने के लिए दण्ड से बचाया।</w:t>
      </w:r>
    </w:p>
    <w:p>
      <w:pPr/>
      <w:r>
        <w:rPr>
          <w:lang w:val="hi_IN" w:bidi="hi_IN"/>
        </w:rPr>
      </w:r>
      <w:r>
        <w:rPr>
          <w:lang w:val="hi_IN" w:bidi="hi_IN"/>
        </w:rPr>
        <w:t>यहाँ रुकें और इस प्रश्न पर समूह में चर्चा करें: आप अपने अनुवाद में कैसे स्पष्ट करेंगे कि पौलुस यह नहीं कह रहा है कि क्रूस वास्तव में मूर्खतापूर्ण है, बल्कि केवल यह कह रहा है कि गैर-विश्वासी इसे मूर्खता मानते हैं? इस ऑडियो को यहाँ रोकें।</w:t>
      </w:r>
    </w:p>
    <w:p>
      <w:pPr/>
      <w:r>
        <w:rPr>
          <w:lang w:val="hi_IN" w:bidi="hi_IN"/>
        </w:rPr>
      </w:r>
      <w:r>
        <w:rPr>
          <w:lang w:val="hi_IN" w:bidi="hi_IN"/>
        </w:rPr>
        <w:t>पौलुस मूल भाषा में एक वाक्यांश का उपयोग करता है जिसका अनुवाद कुछ लोग करते हैं, "क्योंकि यह लिखा गया है।" इस वाक्यांश का अर्थ है कि लोगों ने पवित्रशास्त्र में जो शब्द लिखे हैं, वे पौलुस की अभी-अभी कही हुई बातों की पुष्टि करते हैं, और पौलुस इन शब्दों को पवित्रशास्त्र से उद्धृत करने वाला है। यह उद्धरण वास्तव में परमेश्वर के वचन हैं जिन्हें भविष्यद्वक्ता यशायाह ने लिखा था। परमेश्वर कहता है कि वह बुद्धिमान लोगों की बुद्धि को नष्ट कर देगा। फिर परमेश्वर उसी विचार को अलग तरीके से दोहराता है। वह कहता है कि वह बुद्धिमान लोगों की चालाक योजनाओं को विफल कर देगा, या उन्हें हरा देगा। यशायाह ने इस तरह लिखा क्योंकि यहूदी लोगों को यह भाषा सुंदर और शक्तिशाली लगती थी। यशायाह इस बात पर जोर देना चाहता था कि परमेश्वर किसी भी अन्य व्यक्ति से अधिक बुद्धिमान है। यदि आपकी भाषा में बुद्धि को "नष्ट करने" के बारे में बात करना स्वाभाविक नहीं है, तो आप कुछ इस तरह कह सकते हैं, "परमेश्वर बुद्धिमान लोगों को उनकी बुद्धि खोने के लिए मजबूर कर देगा," या, "परमेश्वर बुद्धिमान लोगों की बुद्धि को व्यर्थ कर देगा।"</w:t>
      </w:r>
    </w:p>
    <w:p>
      <w:pPr/>
      <w:r>
        <w:rPr>
          <w:lang w:val="hi_IN" w:bidi="hi_IN"/>
        </w:rPr>
      </w:r>
      <w:r>
        <w:rPr>
          <w:lang w:val="hi_IN" w:bidi="hi_IN"/>
        </w:rPr>
        <w:t>यहाँ रुकें और इस प्रश्न पर समूह में चर्चा करें: आप अपने अनुवाद में कैसे स्पष्ट करेंगे कि पौलुस पवित्रशास्त्र से उद्धृत कर रहा है ताकि यह दिखाया जा सके कि वह जो कहता है वही सत्य है? इस ऑडियो को यहाँ रोकें।</w:t>
      </w:r>
    </w:p>
    <w:p>
      <w:pPr/>
      <w:r>
        <w:rPr>
          <w:lang w:val="hi_IN" w:bidi="hi_IN"/>
        </w:rPr>
      </w:r>
      <w:r>
        <w:rPr>
          <w:lang w:val="hi_IN" w:bidi="hi_IN"/>
        </w:rPr>
        <w:t>पौलुस कई प्रश्न पूछता है जिनके उत्तर वह विश्वासियों से पाने की उम्मीद नहीं करता है। पौलुस पूछता है कि बुद्धिमान व्यक्ति कहाँ है। पौलुस पूछता है कि शास्त्री या शिक्षित व्यक्ति कहाँ है। पौलुस पूछता है कि वाद-विवाद करने वाला या कुशल वक्ता कहाँ है। आपको याद होगा कि पौलुस इन लोगों का स्थान नहीं ढूँढ रहा है। पौलुस इन प्रश्नों का उपयोग यह दिखाने के लिए कर रहा है कि लोग संसार की बुद्धि, या शिक्षा, या कुशल बातों का उपयोग करके परमेश्वर और परमेश्वर की अनन्त योजना को नहीं जान सकते। यदि आप चाहें, तो आप अपने अनुवाद में इन प्रश्नों को एक ही प्रश्न बना सकते हैं। उदाहरण के लिए, आप कह सकते हैं, "तो इस संसार के बुद्धिमान लोग, या विद्वान, या कुशल वाद-विवाद करने वाले वास्तव में क्या जानते हैं?" इसके अलावा, यदि आपकी भाषा में किसी बात को कहने के लिए सवालों का इस्तेमाल करना सही नहीं लगता है, तो आप उन सवालों को कथनों में बदल सकते हैं। उदाहरण के लिए, आप कह सकते हैं, "बुद्धिमान व्यक्ति असफल हो गया है। शिक्षित व्यक्ति विफल हो गया है। कुशल बात करने वाला विफल हो गया है।" उसी तरह, जब पौलुस कहता है, "क्या परमेश्वर ने इस संसार की बुद्धि को मूर्खता में नहीं बदल दिया है?" आप इसे इस तरह कहकर एक कथन बना सकते हैं, "परमेश्वर ने दिखाया है कि इस संसार की बुद्धि मूर्खता है!"</w:t>
      </w:r>
    </w:p>
    <w:p>
      <w:pPr/>
      <w:r>
        <w:rPr>
          <w:lang w:val="hi_IN" w:bidi="hi_IN"/>
        </w:rPr>
      </w:r>
      <w:r>
        <w:rPr>
          <w:lang w:val="hi_IN" w:bidi="hi_IN"/>
        </w:rPr>
        <w:t>यहाँ रुकें और इस प्रश्न पर समूह में चर्चा करें: अपने अनुवाद में, आप इन प्रश्नों का अनुवाद कैसे करेंगे? क्या आप उन्हें प्रश्नों के रूप में अनुवाद करेंगे या कथनों के रूप में? यदि आप उन्हें एक साथ रखते हैं, तो आप कैसे दिखाएँगे कि पौलुस एक मजबूत बात कह रहा है? इस ऑडियो को यहाँ रोकें।</w:t>
      </w:r>
    </w:p>
    <w:p>
      <w:pPr/>
      <w:r>
        <w:rPr>
          <w:lang w:val="hi_IN" w:bidi="hi_IN"/>
        </w:rPr>
      </w:r>
      <w:r>
        <w:rPr>
          <w:lang w:val="hi_IN" w:bidi="hi_IN"/>
        </w:rPr>
        <w:t>पौलुस कहता है, "क्योंकि परमेश्वर ने बुद्धिमानी से यह तय किया कि लोग अपनी ही बुद्धि से परमेश्वर को जान न सकें। इसके बजाय, परमेश्वर ने केवल उन लोगों को बचाने का निर्णय किया जो हमारे प्रचार किए गए मूर्खतापूर्ण संदेश पर विश्वास करते हैं।" पौलुस यह नहीं कह रहा है कि मानव बुद्धि बुरी है। पौलुस कह रहा है कि लोग इसका उपयोग गलत काम करने के लिए करते हैं। लोग परमेश्वर की बुद्धि पर विश्वास करने के बजाय अपने तरीके से या अपनी बुद्धि से परमेश्वर को जानने की कोशिश करते थे। परमेश्वर की बुद्धि यह है कि मसीह क्रूस पर मर गया ताकि हम फिर से परमेश्वर के साथ संबंध स्थापित कर सकें। जब पौलुस लोगों के परमेश्वर को जानने के बारे में बात करता है, तो उसका अर्थ केवल परमेश्वर के बारे में जानने का नहीं है। हर कोई परमेश्वर के बारे में कुछ जानता है। जो लोग परमेश्वर की बुद्धि को नहीं जानते और उसका अनुसरण नहीं करते हैं, वे नष्ट हो जाएँगे, जिसका अर्थ है कि परमेश्वर उन्हें नष्ट कर देगा। जो लोग यीशु मसीह की क्रूस पर मृत्यु पर विश्वास नहीं करते हैं, वे नष्ट हो जाएँगे। याद रखें कि पौलुस यह नहीं कह रहा है कि परमेश्वर की बुद्धि वास्तव में मूर्खता है। इसके बजाय, पौलुस का अर्थ यह है कि जो लोग नाश हो रहे हैं, वे इसे मूर्खता मानते हैं क्योंकि वे इसे समझ नहीं पाते।</w:t>
      </w:r>
    </w:p>
    <w:p>
      <w:pPr/>
      <w:r>
        <w:rPr>
          <w:lang w:val="hi_IN" w:bidi="hi_IN"/>
        </w:rPr>
      </w:r>
      <w:r>
        <w:rPr>
          <w:lang w:val="hi_IN" w:bidi="hi_IN"/>
        </w:rPr>
        <w:t>दूसरे भाग में, पौलुस यहूदियों और यूनानियों के बारे में बात करना शुरू करता है। सबसे पहले, पौलुस कहता है कि यहूदी जोर देकर पूछते हैं या चिन्हों की माँग करते हैं, यह साबित करने के लिए कि मसीह के बारे में संदेश सत्य है। चिन्हों के लिए एक और शब्द चमत्कार है। जो व्यक्ति चमत्कार करता है, वह ऐसा काम करता है जो असामान्य और असंभव होता है। यहूदियों का मानना ​​था कि यदि कोई व्यक्ति कोई चिन्ह या चमत्कार करता है, तो इससे यह सिद्ध हो जाता है कि वह वास्तव में परमेश्वर की ओर से भेजा गया है और सच बोल रहा है। आपको याद होगा कि यहूदियों के धार्मिक अगुवे अक्सर यीशु से यह साबित करने के लिए चिन्ह दिखाने को कहते थे कि वह मसीहा हैं। यीशु ने यहूदियों से दृढ़ता से कहा कि उनका चिन्ह माँगना गलत था।</w:t>
      </w:r>
    </w:p>
    <w:p>
      <w:pPr/>
      <w:r>
        <w:rPr>
          <w:lang w:val="hi_IN" w:bidi="hi_IN"/>
        </w:rPr>
      </w:r>
      <w:r>
        <w:rPr>
          <w:lang w:val="hi_IN" w:bidi="hi_IN"/>
        </w:rPr>
        <w:t>यहाँ रुकें और इस प्रश्न पर समूह में चर्चा करें: चिन्ह एक चमत्कारिक घटना है जिसे लोग देख सकते हैं, और जो उन्हें यह दिखाता है कि कोई चीज सच है। आपकी संस्कृति और भाषा में, यह बताने का सबसे अच्छा तरीका क्या होगा कि यहूदियों ने पौलुस से चिन्ह माँगे थे? इस ऑडियो को यहाँ रोकें।</w:t>
      </w:r>
    </w:p>
    <w:p>
      <w:pPr/>
      <w:r>
        <w:rPr>
          <w:lang w:val="hi_IN" w:bidi="hi_IN"/>
        </w:rPr>
      </w:r>
      <w:r>
        <w:rPr>
          <w:lang w:val="hi_IN" w:bidi="hi_IN"/>
        </w:rPr>
        <w:t>पौलुस कहता है कि यूनानी आमतौर पर बुद्धि ढूँढते हैं, या देखते और सुनते हैं। यहाँ पौलुस का अर्थ परमेश्वर की बुद्धि से नहीं है, जो यीशु मसीह है। पौलुस का अर्थ उस तरह की महत्त्वपूर्ण लगने वाली बातचीत से है, जिसका इस्तेमाल करना और जिसे सुनना यूनानी लोग अपनी संस्कृति में पसंद करते थे। पौलुस कहता है कि यहूदी चिन्ह देखना चाहते हैं, और यूनानी बुद्धिमानी की बात सुनना चाहते हैं। पौलुस चिन्ह नहीं देगा और न ही निपुणता से बात करेगा। पौलुस और उसके जैसे अन्य केवल मसीह के क्रूस पर चढ़ाए जाने या क्रूस पर मृत्यु के बारे में प्रचार करते हैं। पौलुस कहता है कि परमेश्वर का संदेश यहूदियों के लिए ठोकर का कारण और अन्यजातियों के लिए मूर्खता है। परमेश्वर ने कुछ लोगों को, चाहे वे यहूदी हों या अन्यजाति (ग़ैर-यहूदी), अपनी अपनी प्रजा का हिस्सा बनने के लिए बुलाया है। जब ये लोग यह संदेश सुनते हैं, तो वे मसीह के बारे में एक संदेश सुनते हैं जो परमेश्वर के सामर्थ्य और बुद्धि को प्रकट करता है। यहूदी इस्राएलियों का दूसरा नाम है, और अन्यजाति वे लोग हैं जो यहूदी नहीं हैं। तो कोई भी व्यक्ति जो यूनानी था, या यूनान देश का रहने वाला था, लेकिन यहूदी नहीं था, वह एक अन्यजाति था।</w:t>
      </w:r>
    </w:p>
    <w:p>
      <w:pPr/>
      <w:r>
        <w:rPr>
          <w:lang w:val="hi_IN" w:bidi="hi_IN"/>
        </w:rPr>
      </w:r>
      <w:r>
        <w:rPr>
          <w:lang w:val="hi_IN" w:bidi="hi_IN"/>
        </w:rPr>
        <w:t>"ठोकर का कारण" शब्द एक विशेष भाषा में है जिसका अर्थ है एक ऐसा पत्थर जिससे लोग ठोकर खा जाते हैं। अपने पत्र के अन्य भागों में, पौलुस "ठोकर खाने" या किसी ऐसी चीज़ के बारे में और विस्तार से बात करेगा जो लोगों को गिरा देती है, या उन्हें परमेश्वर से इस तरह से दूर कर देती है कि वे पूरी तरह से नष्ट हो जाते हैं। पुराना नियम और नया नियम, पत्थरों के विषय में दोनों ही आत्मिक विचारों को व्यक्त करने के लिए इस विशेष भाषा का प्रयोग करते हैं। उदाहरण के लिए, एक "पत्थर" ठोकर और विनाश का कारण बन सकता है, या फिर वह एक सुरक्षित नींव बन सकता है। एक सुरक्षित नींव किसी इमारत का नीचे का हिस्सा होता है। लोग सुरक्षित नींव के ऊपर भवन का बाकी हिस्सा बनाते हैं। संसार के इस हिस्से में परंपरागत रूप से लोग पत्थर से भवन बनाते थे, और सबसे पहले उन्हें ज़मीन पर पत्थरों का एक मज़बूत आधार तैयार करना पड़ता था, जिसके ऊपर फिर दीवारें और बाकी भवन खड़ा किया जाता था। इसलिए इस भाग में, पौलुस यह कह रहा है कि मसीह और क्रूस उस पत्थर की तरह हैं जिसे परमेश्वर ने ज़मीन पर रखा है। लोग पत्थर से ठोकर खाकर गिर सकते हैं। वे नष्ट हो जाते हैं क्योंकि वे मसीह के बारे में दिए गए संदेश पर विश्वास नहीं करते। या लोग उस पत्थर पर घर बना सकते हैं और तूफानों में मज़बूती से खड़े रह सकते हैं। वे मसीह के बारे में संदेश पर विश्वास करते हैं, जो उन्हें मजबूत बनाएगा और परमेश्वर के साथ हमेशा के लिए जीवित रखेगा।</w:t>
      </w:r>
    </w:p>
    <w:p>
      <w:pPr/>
      <w:r>
        <w:rPr>
          <w:lang w:val="hi_IN" w:bidi="hi_IN"/>
        </w:rPr>
      </w:r>
      <w:r>
        <w:rPr>
          <w:lang w:val="hi_IN" w:bidi="hi_IN"/>
        </w:rPr>
        <w:t>यहाँ रुकें और समूह में इस प्रश्न पर चर्चा करें: ठोकर का पत्थर ऐसी चीज़ होती है जिसे लोग देख नहीं पाते, इसलिए वे उससे ठोकर खाकर गिर जाते हैं। इस विचार को स्पष्ट करने के लिए आप अपने अनुवाद में इस बारे में कैसे बात करेंगे? इस ऑडियो को यहाँ रोकें।</w:t>
      </w:r>
    </w:p>
    <w:p>
      <w:pPr/>
      <w:r>
        <w:rPr>
          <w:lang w:val="hi_IN" w:bidi="hi_IN"/>
        </w:rPr>
      </w:r>
      <w:r>
        <w:rPr>
          <w:lang w:val="hi_IN" w:bidi="hi_IN"/>
        </w:rPr>
        <w:t>इस भाग के अंत में, पौलुस कहता है कि भले ही लोग सोचें कि परमेश्वर मूर्खतापूर्ण कार्य कर रहा है, फिर भी परमेश्वर लोगों से अधिक बुद्धिमान है। और अगर लोग सोचें कि परमेश्वर कमजोर दिखता है, तो भी परमेश्वर वास्तव में लोगों से अधिक शक्तिशाली है।</w:t>
      </w:r>
    </w:p>
    <w:p>
      <w:pPr/>
      <w:r>
        <w:rPr>
          <w:lang w:val="hi_IN" w:bidi="hi_IN"/>
        </w:rPr>
      </w:r>
      <w:r>
        <w:rPr>
          <w:lang w:val="hi_IN" w:bidi="hi_IN"/>
        </w:rPr>
        <w:t>अब समूह को इस भाग और उसके कार्यों की कल्पना करने के लिए कथापट बनाना, चित्र बनाना या वस्तुओं का उपयोग करना चाहिए। आप पौलुस, कुरिन्थुस की कलीसिया के विश्वासियों, परमेश्वर, मसीह, यहूदियों या इस्राएली लोगों और यूनानियों या अन्यजातियों को दिखाने के लिए वस्तुओं या लोगों का उपयोग कर सकते हैं। जैसा कि पौलुस बताता है कि अविश्वासी लोग क्रूस को मूर्खतापूर्ण मानते हैं, उस समूह से कहें कि वे मसीह की ओर इशारा करें और हँसें या मूर्खतापूर्ण व्यवहार करें। फिर जैसे पौलुस कलीसिया में विश्वासियों का वर्णन करता है, मसीह आगे बढ़कर विश्वासियों की रक्षा करता है ताकि वे परमेश्वर के न्याय से नष्ट न हों, जबकि अविश्वासी अपने अविश्वास के कारण नाश होते हैं। जैसे ही पौलुस अविश्वासियों का वर्णन करता है जो अपनी समझ से परमेश्वर को जानने की कोशिश करते हैं, आप परमेश्वर को एक अवरोध के पीछे खड़ा दिखा सकते हैं, जैसे कि एक नीची दीवार, जो लोगों को उसकी ओर जाने से रोकती है। अविश्वासी लोगों से कहो कि वे उस बाधा को पार करने के लिए कोई चालाक योजना बनाने की कोशिश करें, लेकिन यह दिखाओ कि वे ऐसा करने में असमर्थ हैं। फिर, मसीह को विश्वासियों को उस बाधा को पार करने में सहायता करने दें। अन्त में, जैसे पौलुस यह बताता है कि मसीह और क्रूस यहूदियों के लिए ठोकर का कारण हैं, मसीह को ज़मीन पर बैठा हुआ या लेटा हुआ दिखाएँ। यहूदियों को मसीह से ठोकर खाकर गिरने दें, लेकिन विश्वासियों को ऐसा दिखावा करने दें कि वे मसीह के ऊपर एक भवन बना रहे हैं, जहाँ वे रह सकें और सुरक्षित रहें।</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1:18–25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कलीसिया के विश्वासी</w:t>
      </w:r>
    </w:p>
    <w:p>
      <w:pPr>
        <w:pStyle w:val="ListBullet"/>
        <w:spacing w:line="240" w:lineRule="auto"/>
        <w:ind w:left="720"/>
      </w:pPr>
      <w:r>
        <w:rPr>
          <w:lang w:val="hi_IN" w:bidi="hi_IN"/>
        </w:rPr>
      </w:r>
      <w:r>
        <w:rPr>
          <w:lang w:val="hi_IN" w:bidi="hi_IN"/>
        </w:rPr>
        <w:t>वे लोग जो मसीह पर विश्वास नहीं करते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यहूदी या इस्राएली लोग</w:t>
      </w:r>
    </w:p>
    <w:p>
      <w:pPr>
        <w:pStyle w:val="ListBullet"/>
        <w:spacing w:line="240" w:lineRule="auto"/>
        <w:ind w:left="720"/>
      </w:pPr>
      <w:r>
        <w:rPr>
          <w:lang w:val="hi_IN" w:bidi="hi_IN"/>
        </w:rPr>
      </w:r>
      <w:r>
        <w:rPr>
          <w:lang w:val="hi_IN" w:bidi="hi_IN"/>
        </w:rPr>
        <w:t>और यूनानी, या अन्यजाति</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"क्योंकि क्रूस की कथा नाश होनेवालों के लिए मूर्खता है। लेकिन जिन लोगों को परमेश्वर बचा रहा है, ठीक हमारी ही तरह, वे जानते हैं कि यह संदेश ही वह माध्यम है जिसके द्वारा परमेश्वर लोगों के हृदयों में शक्तिशाली रूप से कार्य करके उन्हें बचाता है। जैसा कि परमेश्वर पवित्रशास्त्र में कहता है, 'कुछ लोग सोचते हैं कि उनके पास बुद्धिमान योजनाएँ हैं, लेकिन मैं उनकी योजनाओं को विफल कर दूँगा।' तो यह इस संसार के बुद्धिमानों, या विद्वानों, या कुशल वाद-विवादकों को कहाँ छोड़ता है? परमेश्वर ने लोगों की बुद्धि को मूर्खता बना दिया है। परमेश्वर की बुद्धि ने लोगों के लिए परमेश्वर को जानने के लिए अपनी बुद्धि का उपयोग करना असंभव बना दिया था। इसके बजाय, परमेश्वर ने एक संदेश भेजा जो इस संसार के लोगों को मूर्खता लगता है, ताकि उस संदेश पर विश्वास करने वाले लोगों को बचाया जा सके।"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किरदार निभाने वाले लोगों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विश्वास नहीं करने वालों की भूमिका निभाने वाले लोगों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"यहूदी तो चिन्ह चाहते हैं, और यूनानी बुद्धि की खोज में हैं, परन्तु हम तो उस क्रूस पर चढ़ाए हुए मसीह का प्रचार करते हैं। यहूदी इस संदेश पर विश्वास करने से मना कर देते हैं, क्योंकि यह उन्हें अपमानित करता है। जो लोग यहूदी नहीं हैं, वे सोचते हैं कि यह संदेश बकवास है। लेकिन परमेश्वर ने कुछ लोगों, यहूदी और अन्यजाति, दोनों को उसका होने के लिए बुलाया है। जब ये लोग हमारा संदेश सुनते हैं, तो वे मसीह के बारे में एक संदेश सुनते हैं जो परमेश्वर की सामर्थ्य और बुद्धि को प्रकट करता है। क्योंकि अगर लोग सोचें कि परमेश्वर मूर्खतापूर्ण व्यवहार कर रहा है, तो भी परमेश्वर लोगों से अधिक बुद्धिमान है। और अगर लोग सोचें कि परमेश्वर कमजोर दिखता है, तो भी परमेश्वर वास्तव में लोगों से अधिक शक्तिशाली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यहूदियों की भूमिका निभाने वाले व्यक्तियों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यूनानियों की भूमिका निभाने वाले लोगों से पूछें, "आप क्या महसूस कर रहे हैं या क्या सोच रहे हैं?" लोग इस तरह के उत्तर दे सकते हैं, जैसे:</w:t>
      </w:r>
      <w:r>
        <w:rPr>
          <w:lang w:val="hi_IN" w:bidi="hi_IN"/>
        </w:rPr>
      </w:r>
    </w:p>
    <w:p>
      <w:pPr>
        <w:pStyle w:val="Heading3"/>
      </w:pPr>
      <w:r>
        <w:rPr>
          <w:lang w:val="hi_IN" w:bidi="hi_IN"/>
        </w:rPr>
        <w:t>आवश्यक जानकारी</w:t>
      </w:r>
    </w:p>
    <w:p>
      <w:pPr/>
      <w:r>
        <w:rPr>
          <w:lang w:val="hi_IN" w:bidi="hi_IN"/>
        </w:rPr>
      </w:r>
      <w:r>
        <w:rPr>
          <w:lang w:val="hi_IN" w:bidi="hi_IN"/>
        </w:rPr>
        <w:t>1 कुरिन्थियों 1:18–25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यह कहकर शुरू करता है कि </w:t>
      </w:r>
      <w:r>
        <w:rPr>
          <w:b/>
          <w:lang w:val="hi_IN" w:bidi="hi_IN"/>
        </w:rPr>
        <w:t>क्रूस</w:t>
      </w:r>
      <w:r>
        <w:rPr>
          <w:lang w:val="hi_IN" w:bidi="hi_IN"/>
        </w:rPr>
        <w:t xml:space="preserve"> का संदेश उन लोगों के लिए मूर्खता है जो नष्ट हो रहे हैं। क्रूस एक ऐसा उपकरण था जिसका उपयोग रोमी लोग अपराधियों को मारने के लिए करते थे। एक क्रूस एक सीधी खड़ी लकड़ी के टुकड़े से बनाया जाता था, जिसके ऊपरी भाग के पास एक दूसरा लकड़ी का टुकड़ा, जिसे "आड़ा टुकड़ा" कहा जाता है, आड़े रूप में जोड़ा जाता था। जब रोमी किसी को </w:t>
      </w:r>
      <w:r>
        <w:rPr>
          <w:b/>
          <w:lang w:val="hi_IN" w:bidi="hi_IN"/>
        </w:rPr>
        <w:t>क्रूस पर चढ़ाते</w:t>
      </w:r>
      <w:r>
        <w:rPr>
          <w:lang w:val="hi_IN" w:bidi="hi_IN"/>
        </w:rPr>
        <w:t xml:space="preserve"> थे, तो वे उस व्यक्ति को क्रूस पर कीलों से लटकाते थे और फिर उसे मरने के लिए छोड़ देते थे। क्रूस और क्रूस पर चढ़ाए जाने के लिए उन्हीं शब्दों या वाक्यांशों का उपयोग करें जिनका उपयोग आपने पिछले भागों में किया है। अधिक जानकारी के लिए, मुख्य शब्दावली में </w:t>
      </w:r>
      <w:r>
        <w:rPr>
          <w:lang w:val="hi_IN" w:bidi="hi_IN"/>
        </w:rPr>
        <w:t>क्रूस</w:t>
      </w:r>
      <w:r>
        <w:rPr>
          <w:lang w:val="hi_IN" w:bidi="hi_IN"/>
        </w:rPr>
        <w:t xml:space="preserve"> और </w:t>
      </w:r>
      <w:r>
        <w:rPr>
          <w:lang w:val="hi_IN" w:bidi="hi_IN"/>
        </w:rPr>
        <w:t>क्रूसीकरण</w:t>
      </w:r>
      <w:r>
        <w:rPr>
          <w:lang w:val="hi_IN" w:bidi="hi_IN"/>
        </w:rPr>
        <w:t xml:space="preserve"> शब्द देखें।</w:t>
      </w:r>
    </w:p>
    <w:p>
      <w:pPr/>
      <w:r>
        <w:rPr>
          <w:lang w:val="hi_IN" w:bidi="hi_IN"/>
        </w:rPr>
      </w:r>
      <w:r>
        <w:rPr>
          <w:b/>
          <w:lang w:val="hi_IN" w:bidi="hi_IN"/>
        </w:rPr>
        <w:t>मूर्खता</w:t>
      </w:r>
      <w:r>
        <w:rPr>
          <w:lang w:val="hi_IN" w:bidi="hi_IN"/>
        </w:rPr>
        <w:t xml:space="preserve"> का अर्थ है बकवास, या ऐसी चीज़ जो समझ में नहीं आती है, और </w:t>
      </w:r>
      <w:r>
        <w:rPr>
          <w:b/>
          <w:lang w:val="hi_IN" w:bidi="hi_IN"/>
        </w:rPr>
        <w:t>विनाश</w:t>
      </w:r>
      <w:r>
        <w:rPr>
          <w:lang w:val="hi_IN" w:bidi="hi_IN"/>
        </w:rPr>
        <w:t xml:space="preserve"> का अर्थ है पूरी तरह नष्ट हो जाना या मार डाला जाना।</w:t>
      </w:r>
    </w:p>
    <w:p>
      <w:pPr/>
      <w:r>
        <w:rPr>
          <w:lang w:val="hi_IN" w:bidi="hi_IN"/>
        </w:rPr>
      </w:r>
      <w:r>
        <w:rPr>
          <w:lang w:val="hi_IN" w:bidi="hi_IN"/>
        </w:rPr>
        <w:t xml:space="preserve">यहाँ रुकें और समूह में चर्चा करें कि आप </w:t>
      </w:r>
      <w:r>
        <w:rPr>
          <w:b/>
          <w:lang w:val="hi_IN" w:bidi="hi_IN"/>
        </w:rPr>
        <w:t>मूर्खता</w:t>
      </w:r>
      <w:r>
        <w:rPr>
          <w:lang w:val="hi_IN" w:bidi="hi_IN"/>
        </w:rPr>
        <w:t xml:space="preserve"> और </w:t>
      </w:r>
      <w:r>
        <w:rPr>
          <w:b/>
          <w:lang w:val="hi_IN" w:bidi="hi_IN"/>
        </w:rPr>
        <w:t>विनाश</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पौलुस कहता है कि क्रूस का संदेश हम लोगों के लिए, जो </w:t>
      </w:r>
      <w:r>
        <w:rPr>
          <w:b/>
          <w:lang w:val="hi_IN" w:bidi="hi_IN"/>
        </w:rPr>
        <w:t>उद्धार</w:t>
      </w:r>
      <w:r>
        <w:rPr>
          <w:lang w:val="hi_IN" w:bidi="hi_IN"/>
        </w:rPr>
        <w:t xml:space="preserve"> पा रहे हैं, सामर्थ्यवान है। परमेश्वर हमें तब बचाता है जब हम मानते हैं कि यीशु के क्रूस पर मरने के बारे में संदेश सत्य है और हम यीशु को अपने उद्धारकर्ता के रूप में अनुसरण करने का निर्णय लेते हैं।</w:t>
      </w:r>
    </w:p>
    <w:p>
      <w:pPr/>
      <w:r>
        <w:rPr>
          <w:lang w:val="hi_IN" w:bidi="hi_IN"/>
        </w:rPr>
      </w:r>
      <w:r>
        <w:rPr>
          <w:lang w:val="hi_IN" w:bidi="hi_IN"/>
        </w:rPr>
        <w:t xml:space="preserve">यहाँ रुकें और समूह में चर्चा करें कि आप "हम में से जिन्हें परमेश्वर बचाता है" के लिए किस शब्द या वाक्यांश का उपयोग करेंगे। उद्धार के बारे में अधिक जानकारी के लिए, मुख्य शब्दावली में </w:t>
      </w:r>
      <w:r>
        <w:rPr>
          <w:lang w:val="hi_IN" w:bidi="hi_IN"/>
        </w:rPr>
        <w:t>उद्धार</w:t>
      </w:r>
      <w:r>
        <w:rPr>
          <w:lang w:val="hi_IN" w:bidi="hi_IN"/>
        </w:rPr>
        <w:t xml:space="preserve"> देखें। इस ऑडियो को यहाँ रोकें।</w:t>
      </w:r>
    </w:p>
    <w:p>
      <w:pPr/>
      <w:r>
        <w:rPr>
          <w:lang w:val="hi_IN" w:bidi="hi_IN"/>
        </w:rPr>
      </w:r>
      <w:r>
        <w:rPr>
          <w:lang w:val="hi_IN" w:bidi="hi_IN"/>
        </w:rPr>
        <w:t xml:space="preserve">पौलुस पुराने नियम के वचन बोलता है, जहाँ परमेश्वर कहता है कि वह बुद्धिमानों की </w:t>
      </w:r>
      <w:r>
        <w:rPr>
          <w:b/>
          <w:lang w:val="hi_IN" w:bidi="hi_IN"/>
        </w:rPr>
        <w:t>बुद्धि</w:t>
      </w:r>
      <w:r>
        <w:rPr>
          <w:lang w:val="hi_IN" w:bidi="hi_IN"/>
        </w:rPr>
        <w:t xml:space="preserve"> को नष्ट कर देगा। जब कोई बुद्धिमान होता है, तो उसमें बुद्धि होती है। बाइबल में, जिस व्यक्ति में बुद्धि है, वह बहुत सी बातों को समझता है, और अच्छे निर्णय ले पाता है जो अच्छे परिणाम लाते हैं। हालाँकि, परमेश्वर ही लोगों को बुद्धि देता है। यदि कोई व्यक्ति बुद्धिमान होने का दिखावा करता है, लेकिन परमेश्वर को स्वीकार नहीं करता, तो उसकी बुद्धि व्यर्थ है, और अंत में उसकी योजनाएँ असफल हो जाएँगी। इसलिए, परमेश्वर यह भी कहता है कि वह चतुर लोगों की </w:t>
      </w:r>
      <w:r>
        <w:rPr>
          <w:b/>
          <w:lang w:val="hi_IN" w:bidi="hi_IN"/>
        </w:rPr>
        <w:t>चतुराई</w:t>
      </w:r>
      <w:r>
        <w:rPr>
          <w:lang w:val="hi_IN" w:bidi="hi_IN"/>
        </w:rPr>
        <w:t xml:space="preserve"> को </w:t>
      </w:r>
      <w:r>
        <w:rPr>
          <w:b/>
          <w:lang w:val="hi_IN" w:bidi="hi_IN"/>
        </w:rPr>
        <w:t>निष्फल</w:t>
      </w:r>
      <w:r>
        <w:rPr>
          <w:lang w:val="hi_IN" w:bidi="hi_IN"/>
        </w:rPr>
        <w:t xml:space="preserve"> कर देगा। जब कोई किसी बात को निष्फल करता है, तो वे उसे अस्वीकार कर देते हैं या उस पर भरोसा नहीं करते हैं। इस मामले में, परमेश्वर लोगों की चतुराई को अस्वीकार करता है, उनकी अपनी समझ या बुद्धि, जो उन्हें परमेश्वर से प्राप्त नहीं हुई है।</w:t>
      </w:r>
    </w:p>
    <w:p>
      <w:pPr/>
      <w:r>
        <w:rPr>
          <w:lang w:val="hi_IN" w:bidi="hi_IN"/>
        </w:rPr>
      </w:r>
      <w:r>
        <w:rPr>
          <w:lang w:val="hi_IN" w:bidi="hi_IN"/>
        </w:rPr>
        <w:t xml:space="preserve">यहाँ रुकें और समूह में चर्चा करें कि आप </w:t>
      </w:r>
      <w:r>
        <w:rPr>
          <w:b/>
          <w:lang w:val="hi_IN" w:bidi="hi_IN"/>
        </w:rPr>
        <w:t>बुद्धि</w:t>
      </w:r>
      <w:r>
        <w:rPr>
          <w:lang w:val="hi_IN" w:bidi="hi_IN"/>
        </w:rPr>
        <w:t xml:space="preserve">, </w:t>
      </w:r>
      <w:r>
        <w:rPr>
          <w:b/>
          <w:lang w:val="hi_IN" w:bidi="hi_IN"/>
        </w:rPr>
        <w:t>निष्फल</w:t>
      </w:r>
      <w:r>
        <w:rPr>
          <w:lang w:val="hi_IN" w:bidi="hi_IN"/>
        </w:rPr>
        <w:t xml:space="preserve"> और </w:t>
      </w:r>
      <w:r>
        <w:rPr>
          <w:b/>
          <w:lang w:val="hi_IN" w:bidi="hi_IN"/>
        </w:rPr>
        <w:t>चतुराई</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w:t>
      </w:r>
      <w:r>
        <w:rPr>
          <w:lang w:val="hi_IN" w:bidi="hi_IN"/>
        </w:rPr>
        <w:t>बुद्धि</w:t>
      </w:r>
      <w:r>
        <w:rPr>
          <w:lang w:val="hi_IN" w:bidi="hi_IN"/>
        </w:rPr>
        <w:t xml:space="preserve"> मुख्य शब्दावली में है। इस ऑडियो को यहाँ रोकें।</w:t>
      </w:r>
    </w:p>
    <w:p>
      <w:pPr/>
      <w:r>
        <w:rPr>
          <w:lang w:val="hi_IN" w:bidi="hi_IN"/>
        </w:rPr>
      </w:r>
      <w:r>
        <w:rPr>
          <w:lang w:val="hi_IN" w:bidi="hi_IN"/>
        </w:rPr>
        <w:t xml:space="preserve">पौलुस पूछता है, "कहाँ रहा </w:t>
      </w:r>
      <w:r>
        <w:rPr>
          <w:b/>
          <w:lang w:val="hi_IN" w:bidi="hi_IN"/>
        </w:rPr>
        <w:t>बुद्धिमान</w:t>
      </w:r>
      <w:r>
        <w:rPr>
          <w:lang w:val="hi_IN" w:bidi="hi_IN"/>
        </w:rPr>
        <w:t xml:space="preserve">? </w:t>
      </w:r>
      <w:r>
        <w:rPr>
          <w:b/>
          <w:lang w:val="hi_IN" w:bidi="hi_IN"/>
        </w:rPr>
        <w:t>शास्त्री</w:t>
      </w:r>
      <w:r>
        <w:rPr>
          <w:lang w:val="hi_IN" w:bidi="hi_IN"/>
        </w:rPr>
        <w:t xml:space="preserve"> कहाँ है? कहाँ रहा </w:t>
      </w:r>
      <w:r>
        <w:rPr>
          <w:b/>
          <w:lang w:val="hi_IN" w:bidi="hi_IN"/>
        </w:rPr>
        <w:t>इस संसार का विवादी</w:t>
      </w:r>
      <w:r>
        <w:rPr>
          <w:lang w:val="hi_IN" w:bidi="hi_IN"/>
        </w:rPr>
        <w:t>?" मूल भाषा में बुद्धिमान के लिए जो शब्द प्रयोग किया गया है, उसका अर्थ सामान्य रूप से ज्ञानी, चतुर या समझदार होता है। शास्त्री वह व्यक्ति होता है जिसके पास उच्च स्तर की शिक्षा है या जो शिक्षक है। जिस शब्द का अनुवाद विवादी किया गया है, उसका अर्थ है ऐसा व्यक्ति जो गहरे मतभेदों पर प्रभावशाली ढंग से चर्चा करने में कुशल हो। "इस संसार" दुनिया के उन नियमों और जीवन जीने के तरीके को दर्शाता है जो परमेश्वर के तरीकों से अलग हैं और जिन्हें परमेश्वर एक दिन नष्ट कर देगा। "इस संसार का विवादी" वह व्यक्ति होता है जो इस बारे में बहस करता है कि कैसे जीना है, लेकिन वे इस बारे में बात नहीं करते कि परमेश्वर का अनुसरण कैसे करें।</w:t>
      </w:r>
    </w:p>
    <w:p>
      <w:pPr/>
      <w:r>
        <w:rPr>
          <w:lang w:val="hi_IN" w:bidi="hi_IN"/>
        </w:rPr>
      </w:r>
      <w:r>
        <w:rPr>
          <w:lang w:val="hi_IN" w:bidi="hi_IN"/>
        </w:rPr>
        <w:t xml:space="preserve">यहाँ रुकें और समूह में चर्चा करें कि आप </w:t>
      </w:r>
      <w:r>
        <w:rPr>
          <w:b/>
          <w:lang w:val="hi_IN" w:bidi="hi_IN"/>
        </w:rPr>
        <w:t>बुद्धिमान व्यक्ति</w:t>
      </w:r>
      <w:r>
        <w:rPr>
          <w:lang w:val="hi_IN" w:bidi="hi_IN"/>
        </w:rPr>
        <w:t xml:space="preserve">, </w:t>
      </w:r>
      <w:r>
        <w:rPr>
          <w:b/>
          <w:lang w:val="hi_IN" w:bidi="hi_IN"/>
        </w:rPr>
        <w:t>शास्त्री</w:t>
      </w:r>
      <w:r>
        <w:rPr>
          <w:lang w:val="hi_IN" w:bidi="hi_IN"/>
        </w:rPr>
        <w:t xml:space="preserve">, और </w:t>
      </w:r>
      <w:r>
        <w:rPr>
          <w:b/>
          <w:lang w:val="hi_IN" w:bidi="hi_IN"/>
        </w:rPr>
        <w:t xml:space="preserve">इस संसार </w:t>
      </w:r>
      <w:r>
        <w:rPr>
          <w:lang w:val="hi_IN" w:bidi="hi_IN"/>
        </w:rPr>
        <w:t xml:space="preserve"> के </w:t>
      </w:r>
      <w:r>
        <w:rPr>
          <w:b/>
          <w:lang w:val="hi_IN" w:bidi="hi_IN"/>
        </w:rPr>
        <w:t>विवादी</w:t>
      </w:r>
      <w:r>
        <w:rPr>
          <w:lang w:val="hi_IN" w:bidi="hi_IN"/>
        </w:rPr>
        <w:t xml:space="preserve"> आदि के लिए किन शब्दों या वाक्यांशों का उपयोग करेंगे। अधिक जानकारी के लिए मुख्य शब्दावली में </w:t>
      </w:r>
      <w:r>
        <w:rPr>
          <w:lang w:val="hi_IN" w:bidi="hi_IN"/>
        </w:rPr>
        <w:t>शास्त्री</w:t>
      </w:r>
      <w:r>
        <w:rPr>
          <w:lang w:val="hi_IN" w:bidi="hi_IN"/>
        </w:rPr>
        <w:t xml:space="preserve">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परमेश्वर उन लोगों को बचाता है जो मसीह के विषय संदेश पर </w:t>
      </w:r>
      <w:r>
        <w:rPr>
          <w:b/>
          <w:lang w:val="hi_IN" w:bidi="hi_IN"/>
        </w:rPr>
        <w:t>विश्वास</w:t>
      </w:r>
      <w:r>
        <w:rPr>
          <w:lang w:val="hi_IN" w:bidi="hi_IN"/>
        </w:rPr>
        <w:t xml:space="preserve"> करते हैं। जब कोई व्यक्ति मसीह के विषय में संदेश पर विश्वास करता है, तो वह भरोसा करता है कि परमेश्वर जो कहता है वह सच है, और वह स्वयं वही करने के लिए प्रतिबद्ध हो जाता है जो परमेश्वर कहता है।</w:t>
      </w:r>
    </w:p>
    <w:p>
      <w:pPr/>
      <w:r>
        <w:rPr>
          <w:lang w:val="hi_IN" w:bidi="hi_IN"/>
        </w:rPr>
      </w:r>
      <w:r>
        <w:rPr>
          <w:lang w:val="hi_IN" w:bidi="hi_IN"/>
        </w:rPr>
        <w:t xml:space="preserve">यहाँ रुकें और समूह में चर्चा करें कि आप </w:t>
      </w:r>
      <w:r>
        <w:rPr>
          <w:b/>
          <w:lang w:val="hi_IN" w:bidi="hi_IN"/>
        </w:rPr>
        <w:t>विश्वास</w:t>
      </w:r>
      <w:r>
        <w:rPr>
          <w:lang w:val="hi_IN" w:bidi="hi_IN"/>
        </w:rPr>
        <w:t xml:space="preserve"> के लिए किस शब्द या वाक्यांश का उपयोग करेंगे। अधिक जानकारी के लिए मुख्य शब्दावली में </w:t>
      </w:r>
      <w:r>
        <w:rPr>
          <w:lang w:val="hi_IN" w:bidi="hi_IN"/>
        </w:rPr>
        <w:t>विश्वास</w:t>
      </w:r>
      <w:r>
        <w:rPr>
          <w:lang w:val="hi_IN" w:bidi="hi_IN"/>
        </w:rPr>
        <w:t xml:space="preserve"> को देखें। इस ऑडियो को यहाँ रोकें।</w:t>
      </w:r>
    </w:p>
    <w:p>
      <w:pPr/>
      <w:r>
        <w:rPr>
          <w:lang w:val="hi_IN" w:bidi="hi_IN"/>
        </w:rPr>
      </w:r>
      <w:r>
        <w:rPr>
          <w:lang w:val="hi_IN" w:bidi="hi_IN"/>
        </w:rPr>
        <w:t xml:space="preserve">पौलुस कहता है कि </w:t>
      </w:r>
      <w:r>
        <w:rPr>
          <w:b/>
          <w:lang w:val="hi_IN" w:bidi="hi_IN"/>
        </w:rPr>
        <w:t>यहूदी</w:t>
      </w:r>
      <w:r>
        <w:rPr>
          <w:lang w:val="hi_IN" w:bidi="hi_IN"/>
        </w:rPr>
        <w:t xml:space="preserve"> </w:t>
      </w:r>
      <w:r>
        <w:rPr>
          <w:b/>
          <w:lang w:val="hi_IN" w:bidi="hi_IN"/>
        </w:rPr>
        <w:t>चिन्ह</w:t>
      </w:r>
      <w:r>
        <w:rPr>
          <w:lang w:val="hi_IN" w:bidi="hi_IN"/>
        </w:rPr>
        <w:t xml:space="preserve"> माँगते हैं, और </w:t>
      </w:r>
      <w:r>
        <w:rPr>
          <w:b/>
          <w:lang w:val="hi_IN" w:bidi="hi_IN"/>
        </w:rPr>
        <w:t>यूनानी</w:t>
      </w:r>
      <w:r>
        <w:rPr>
          <w:lang w:val="hi_IN" w:bidi="hi_IN"/>
        </w:rPr>
        <w:t xml:space="preserve"> या </w:t>
      </w:r>
      <w:r>
        <w:rPr>
          <w:b/>
          <w:lang w:val="hi_IN" w:bidi="hi_IN"/>
        </w:rPr>
        <w:t>अन्यजाति</w:t>
      </w:r>
      <w:r>
        <w:rPr>
          <w:lang w:val="hi_IN" w:bidi="hi_IN"/>
        </w:rPr>
        <w:t xml:space="preserve"> बुद्धि की खोज करते हैं। यहूदी इस्राएलियों के लिए एक और शब्द है, परमेश्वर के विशेष लोग जो याकूब के वंशज हैं। चिन्ह चमत्कारों के लिए एक और शब्द है। जो व्यक्ति चमत्कार करता है, वह किसी असामान्य और असंभव बात को करता है। यूनानी वे लोग हैं जो यूनान नामक देश के निवासी हैं। इस मामले में, यूनानी किसी ऐसे व्यक्ति को भी संदर्भित करते हैं जो यहूदी नहीं है। पौलुस यूनानियों और अन्यजातियों दोनों शब्दों का उपयोग एक ही समूह के लोगों को दर्शाने के लिए करता है। क्योंकि कुरिन्थ की कलीसिया यूनान में स्थित है, इसलिए वह अक्सर गैर-यहूदियों को "यूनानी" कहकर संबोधित करता है।</w:t>
      </w:r>
    </w:p>
    <w:p>
      <w:pPr/>
      <w:r>
        <w:rPr>
          <w:lang w:val="hi_IN" w:bidi="hi_IN"/>
        </w:rPr>
      </w:r>
      <w:r>
        <w:rPr>
          <w:lang w:val="hi_IN" w:bidi="hi_IN"/>
        </w:rPr>
        <w:t xml:space="preserve">यहाँ रुकें और समूह में चर्चा करें कि आप </w:t>
      </w:r>
      <w:r>
        <w:rPr>
          <w:b/>
          <w:lang w:val="hi_IN" w:bidi="hi_IN"/>
        </w:rPr>
        <w:t>यहूदियों</w:t>
      </w:r>
      <w:r>
        <w:rPr>
          <w:lang w:val="hi_IN" w:bidi="hi_IN"/>
        </w:rPr>
        <w:t xml:space="preserve">, </w:t>
      </w:r>
      <w:r>
        <w:rPr>
          <w:b/>
          <w:lang w:val="hi_IN" w:bidi="hi_IN"/>
        </w:rPr>
        <w:t>चिन्हों</w:t>
      </w:r>
      <w:r>
        <w:rPr>
          <w:lang w:val="hi_IN" w:bidi="hi_IN"/>
        </w:rPr>
        <w:t xml:space="preserve">और </w:t>
      </w:r>
      <w:r>
        <w:rPr>
          <w:b/>
          <w:lang w:val="hi_IN" w:bidi="hi_IN"/>
        </w:rPr>
        <w:t>यूनानियों</w:t>
      </w:r>
      <w:r>
        <w:rPr>
          <w:lang w:val="hi_IN" w:bidi="hi_IN"/>
        </w:rPr>
        <w:t xml:space="preserve"> या </w:t>
      </w:r>
      <w:r>
        <w:rPr>
          <w:b/>
          <w:lang w:val="hi_IN" w:bidi="hi_IN"/>
        </w:rPr>
        <w:t>अन्यजातियों</w:t>
      </w:r>
      <w:r>
        <w:rPr>
          <w:lang w:val="hi_IN" w:bidi="hi_IN"/>
        </w:rPr>
        <w:t xml:space="preserve"> के लिए किन शब्दों या वाक्यांशों का उपयोग करेंगे। अधिक जानकारी के लिए मुख्य शब्दावली में </w:t>
      </w:r>
      <w:r>
        <w:rPr>
          <w:lang w:val="hi_IN" w:bidi="hi_IN"/>
        </w:rPr>
        <w:t>यहूदियों</w:t>
      </w:r>
      <w:r>
        <w:rPr>
          <w:lang w:val="hi_IN" w:bidi="hi_IN"/>
        </w:rPr>
        <w:t xml:space="preserve">, </w:t>
      </w:r>
      <w:r>
        <w:rPr>
          <w:lang w:val="hi_IN" w:bidi="hi_IN"/>
        </w:rPr>
        <w:t>चिन्हों</w:t>
      </w:r>
      <w:r>
        <w:rPr>
          <w:lang w:val="hi_IN" w:bidi="hi_IN"/>
        </w:rPr>
        <w:t xml:space="preserve">, </w:t>
      </w:r>
      <w:r>
        <w:rPr>
          <w:lang w:val="hi_IN" w:bidi="hi_IN"/>
        </w:rPr>
        <w:t xml:space="preserve">यूनानियों </w:t>
      </w:r>
      <w:r>
        <w:rPr>
          <w:lang w:val="hi_IN" w:bidi="hi_IN"/>
        </w:rPr>
        <w:t xml:space="preserve">और </w:t>
      </w:r>
      <w:r>
        <w:rPr>
          <w:lang w:val="hi_IN" w:bidi="hi_IN"/>
        </w:rPr>
        <w:t>अन्यजातियों</w:t>
      </w:r>
      <w:r>
        <w:rPr>
          <w:lang w:val="hi_IN" w:bidi="hi_IN"/>
        </w:rPr>
        <w:t xml:space="preserve"> को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पौलुस कहता है कि वह और उसके जैसे अन्य मसीह और क्रूस के बारे में </w:t>
      </w:r>
      <w:r>
        <w:rPr>
          <w:b/>
          <w:lang w:val="hi_IN" w:bidi="hi_IN"/>
        </w:rPr>
        <w:t>प्रचार</w:t>
      </w:r>
      <w:r>
        <w:rPr>
          <w:lang w:val="hi_IN" w:bidi="hi_IN"/>
        </w:rPr>
        <w:t xml:space="preserve"> करते हैं। प्रचार करने का अर्थ है मसीह के बारे में सुसमाचार को सार्वजनिक रूप से घोषित करना या इस प्रकार बताना कि हर कोई उसके बारे में जान सके।</w:t>
      </w:r>
    </w:p>
    <w:p>
      <w:pPr/>
      <w:r>
        <w:rPr>
          <w:lang w:val="hi_IN" w:bidi="hi_IN"/>
        </w:rPr>
      </w:r>
      <w:r>
        <w:rPr>
          <w:lang w:val="hi_IN" w:bidi="hi_IN"/>
        </w:rPr>
        <w:t xml:space="preserve">यहाँ रुकें और समूह में चर्चा करें कि आप </w:t>
      </w:r>
      <w:r>
        <w:rPr>
          <w:b/>
          <w:lang w:val="hi_IN" w:bidi="hi_IN"/>
        </w:rPr>
        <w:t>प्रचार</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कहता है कि मसीह और क्रूस के बारे में संदेश यहूदियों के लिए </w:t>
      </w:r>
      <w:r>
        <w:rPr>
          <w:b/>
          <w:lang w:val="hi_IN" w:bidi="hi_IN"/>
        </w:rPr>
        <w:t>ठोकर का कारण</w:t>
      </w:r>
      <w:r>
        <w:rPr>
          <w:lang w:val="hi_IN" w:bidi="hi_IN"/>
        </w:rPr>
        <w:t xml:space="preserve"> और अन्यजातियों के लिए मूर्खता है। "ठोकर का कारण" एक विशेष अभिव्यक्ति है, जिसका शाब्दिक अर्थ है ऐसा पत्थर जिस पर लोग ठोकर खाकर गिर जाते हैं। लेकिन यहाँ पौलुस इसका उपयोग ऐसे अर्थ में करता है कि यह ऐसी बात है जो लोगों को ठेस पहुँचाती है और उन्हें परमेश्वर से दूर कर देती है, इस प्रकार कि उनका नाश हो जाता है।</w:t>
      </w:r>
    </w:p>
    <w:p>
      <w:pPr/>
      <w:r>
        <w:rPr>
          <w:lang w:val="hi_IN" w:bidi="hi_IN"/>
        </w:rPr>
      </w:r>
      <w:r>
        <w:rPr>
          <w:lang w:val="hi_IN" w:bidi="hi_IN"/>
        </w:rPr>
        <w:t xml:space="preserve">यहाँ रुकें और समूह में चर्चा करें कि आप </w:t>
      </w:r>
      <w:r>
        <w:rPr>
          <w:b/>
          <w:lang w:val="hi_IN" w:bidi="hi_IN"/>
        </w:rPr>
        <w:t>ठोकर के कारण</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1:26–31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1:26–31 को सुनें और अपने मन में रखें।</w:t>
      </w:r>
    </w:p>
    <w:p>
      <w:pPr/>
      <w:r>
        <w:rPr>
          <w:lang w:val="hi_IN" w:bidi="hi_IN"/>
        </w:rPr>
      </w:r>
      <w:r>
        <w:rPr>
          <w:lang w:val="hi_IN" w:bidi="hi_IN"/>
        </w:rPr>
        <w:t>यदि सम्भव हो, तो 1 कुरिन्थियों 1:26–31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1:26–31 का ऑडियो संस्करण सबसे आसानी से समझ में आने वाले अनुवाद में सुनें।</w:t>
      </w:r>
    </w:p>
    <w:p>
      <w:pPr/>
      <w:r>
        <w:rPr>
          <w:lang w:val="hi_IN" w:bidi="hi_IN"/>
        </w:rPr>
      </w:r>
      <w:r>
        <w:rPr>
          <w:lang w:val="hi_IN" w:bidi="hi_IN"/>
        </w:rPr>
        <w:t>पौलुस कुरिन्थुस की कलीसिया को एक पत्र लिख रहा है, जहाँ विश्वासी इस बारे में बहस कर रहे हैं कि कौन से लोग सबसे बुद्धिमान हैं। पिछले भाग में, पौलुस ने समझाया कि कैसे परमेश्वर की बुद्धि मानव बुद्धि से बहुत अलग है। परमेश्वर की बुद्धि से तात्पर्य है परमेश्वर की वह योजना जिसमें उसने मसीह को क्रूस पर मरने के लिए भेजा ताकि विश्वास करने वाले लोगों का उद्धार हो सके। पौलुस ने कहा कि जो लोग विश्वास नहीं करते हैं, उन्हें यह बुद्धि नहीं बल्कि मूर्खता जैसा लगता है। परन्तु सच्चाई यह है कि यह "मूर्खता" किसी भी मानवीय बुद्धि से अधिक बुद्धिमान है, और जो परमेश्वर की कमजोरी जैसा दिखाई देता है, वह वास्तव में मानवीय शक्ति से अधिक शक्तिशाली है।</w:t>
      </w:r>
    </w:p>
    <w:p>
      <w:pPr/>
      <w:r>
        <w:rPr>
          <w:lang w:val="hi_IN" w:bidi="hi_IN"/>
        </w:rPr>
      </w:r>
      <w:r>
        <w:rPr>
          <w:lang w:val="hi_IN" w:bidi="hi_IN"/>
        </w:rPr>
        <w:t>इस भाग में, पौलुस अब कलीसिया को याद दिलाता है कि जब पौलुस पहली बार उन्हें मसीह के बारे में बताने आया था, तो उनमें से अधिकांश लोग उतने बुद्धिमान नहीं थे जैसे संसार बुद्धिमान कहती है। विश्वासी लोग चतुर या बहुत शिक्षित नहीं थे, बल्कि साधारण लोग थे जिन्हें अन्य लोग बुद्धिमान या सुनने योग्य नहीं समझते थे। उनमें से कुछ शक्तिशाली या धनी थे। कुरिन्थुस की संस्कृति में, लोग तब शक्तिशाली हो जाते हैं जब वे ऐसे परिवार में पैदा होते हैं जो पहले से ही धनी या शक्तिशाली थे। लोग इसलिए महत्वपूर्ण बन गए क्योंकि वे स्वाभाविक रूप से चतुर थे। लोग महत्वपूर्ण हो गए क्योंकि वे बहुत पैसा कमाते थे। लोग इसलिए महत्वपूर्ण बन गए क्योंकि उन्होंने अच्छी तरह बोलने वाले बनने के लिए अध्ययन किया।</w:t>
      </w:r>
    </w:p>
    <w:p>
      <w:pPr/>
      <w:r>
        <w:rPr>
          <w:lang w:val="hi_IN" w:bidi="hi_IN"/>
        </w:rPr>
      </w:r>
      <w:r>
        <w:rPr>
          <w:lang w:val="hi_IN" w:bidi="hi_IN"/>
        </w:rPr>
        <w:t>यहाँ रुकें और इस प्रश्न पर समूह में चर्चा करें: आपकी संस्कृति में, लोग महत्वपूर्ण या शक्तिशाली कैसे बन जाते हैं? कौन-कौन से तरीके हैं जिनसे लोग अपने कामों या बातों के द्वारा शक्ति या महत्व प्राप्त करते हैं? इस ऑडियो को यहाँ रोकें।</w:t>
      </w:r>
    </w:p>
    <w:p>
      <w:pPr/>
      <w:r>
        <w:rPr>
          <w:lang w:val="hi_IN" w:bidi="hi_IN"/>
        </w:rPr>
      </w:r>
      <w:r>
        <w:rPr>
          <w:lang w:val="hi_IN" w:bidi="hi_IN"/>
        </w:rPr>
        <w:t>विश्वासी इस बारे में बहस करते रहे हैं कि कौन सबसे बुद्धिमान है। पौलुस उन्हें याद दिलाता है कि परमेश्वर ने उन्हें इसलिए नहीं बुलाया क्योंकि वे बुद्धिमान या महत्वपूर्ण थे। परमेश्वर ने विशेष रूप से उनके जैसे महत्वहीन लोगों को एक कारण से चुना था। पौलुस कहता है कि परमेश्वर ने उन बातों को चुना जिन्हें संसार मूर्ख समझता है, ताकि उन लोगों को लज्जित किया जा सके जो अपने आप को बुद्धिमान मानते हैं। परमेश्वर ने कमजोर, या शक्तिहीन लोगों को चुना, ताकि वे शक्तिशाली या ताकतवर लोगों को लज्जित करें। और परमेश्वर ने उन बातों को चुना जिन्हें संसार तुच्छ समझता है और जिन्हें वह मूल्यहीन मानता है, ताकि वह उन बातों को नष्ट कर दे जिन्हें संसार महत्वपूर्ण समझता है।</w:t>
      </w:r>
    </w:p>
    <w:p>
      <w:pPr/>
      <w:r>
        <w:rPr>
          <w:lang w:val="hi_IN" w:bidi="hi_IN"/>
        </w:rPr>
      </w:r>
      <w:r>
        <w:rPr>
          <w:lang w:val="hi_IN" w:bidi="hi_IN"/>
        </w:rPr>
        <w:t>यहाँ रुकें और समूह में इस प्रश्न पर चर्चा करें: आपकी संस्कृति में ऐसे लोगों के बारे में बात करें जिन्हें लोग तुच्छ मानते हैं या जिन्हें व्यर्थ मानते हैं। ये लोग क्या करते हैं या क्या कहते हैं जिससे दूसरे लोग उनसे घृणा करते हैं? ऐसी कौन-सी बातें हैं जिनके कारण दूसरे लोग इन लोगों को तुच्छ समझते हैं, और जिन्हें वे लोग अपने बारे में बदल नहीं सकते? इस ऑडियो को यहाँ रोकें।</w:t>
      </w:r>
    </w:p>
    <w:p>
      <w:pPr/>
      <w:r>
        <w:rPr>
          <w:lang w:val="hi_IN" w:bidi="hi_IN"/>
        </w:rPr>
      </w:r>
      <w:r>
        <w:rPr>
          <w:lang w:val="hi_IN" w:bidi="hi_IN"/>
        </w:rPr>
        <w:t>पौलुस कहता है कि क्योंकि परमेश्वर ने महत्वहीन लोगों को बुलाया है, इसलिए कोई भी परमेश्वर के सामने अपनी महत्वता या अपनी उपलब्धियों के बारे में घमण्ड नहीं कर सकता। दूसरे शब्दों में, परमेश्वर ने लोगों को सब कुछ दिया है, इसलिए विश्वासियों को घमण्ड नहीं करना चाहिए या यह नहीं सोचना चाहिए कि परमेश्वर ने उन्हें इसलिए चुना है क्योंकि वे दूसरे लोगों से बेहतर हैं। परमेश्वर ने ही विश्वासियों को मसीह का होने, अर्थात् मसीही बनने के लिए बुलाया है। और मसीह ही विश्वासियों के लिए परमेश्वर की सच्ची बुद्धि का स्रोत बन गया है। मसीह परमेश्वर की धार्मिकता, पवित्रता और छुटकारे की बुद्धि है।</w:t>
      </w:r>
    </w:p>
    <w:p>
      <w:pPr/>
      <w:r>
        <w:rPr>
          <w:lang w:val="hi_IN" w:bidi="hi_IN"/>
        </w:rPr>
      </w:r>
      <w:r>
        <w:rPr>
          <w:lang w:val="hi_IN" w:bidi="hi_IN"/>
        </w:rPr>
        <w:t>जब पौलुस इस अंश में धार्मिकता, पवित्रता और छुटकारे की बात करता है, तो वह उन कामों की बात नहीं कर रहा जो मसीह विश्वासियों को स्वयं करने में सहायता करता है। ये वे काम हैं जो मसीह ने विश्वासियों के लिए किए हैं।</w:t>
      </w:r>
    </w:p>
    <w:p>
      <w:pPr/>
      <w:r>
        <w:rPr>
          <w:lang w:val="hi_IN" w:bidi="hi_IN"/>
        </w:rPr>
      </w:r>
      <w:r>
        <w:rPr>
          <w:lang w:val="hi_IN" w:bidi="hi_IN"/>
        </w:rPr>
        <w:t>यहाँ रुकें और समूह में इस प्रश्न पर चर्चा करें: ऐसे व्यक्ति के बारे में एक कहानी बताइए जिसे दूसरे लोग उसके परिवार के कारण उसे महत्वपूर्ण मानते थे या वह किन लोगों का मित्र था, न कि इसलिए कि उसने स्वयं कुछ किया था। इस ऑडियो को यहाँ रोकें।</w:t>
      </w:r>
    </w:p>
    <w:p>
      <w:pPr/>
      <w:r>
        <w:rPr>
          <w:lang w:val="hi_IN" w:bidi="hi_IN"/>
        </w:rPr>
      </w:r>
      <w:r>
        <w:rPr>
          <w:lang w:val="hi_IN" w:bidi="hi_IN"/>
        </w:rPr>
        <w:t>मसीह विश्वासियों को धर्मी बनाता है, अर्थात् उन्हें परमेश्वर के साथ सही संबंध में लाता है, क्योंकि मसीह क्रूस पर मरा। यह धार्मिकता ऐसी चीज़ नहीं है जो विश्वासी अर्जित कर सकते हैं या इसके योग्य हो सकते हैं। मसीह विश्वासियों के लिए यह काम करता है।</w:t>
      </w:r>
    </w:p>
    <w:p>
      <w:pPr/>
      <w:r>
        <w:rPr>
          <w:lang w:val="hi_IN" w:bidi="hi_IN"/>
        </w:rPr>
      </w:r>
      <w:r>
        <w:rPr>
          <w:lang w:val="hi_IN" w:bidi="hi_IN"/>
        </w:rPr>
        <w:t>मसीह विश्वासियों को पवित्र या शुद्ध बनाता है। आपको पुराने नियम में याद होगा कि तम्बू में याजक उन विशेष वस्तुओं को रखते थे जिनका उपयोग याजक केवल परमेश्वर की सेवा करने के लिए करते थे। याजकों ने इन विशेष वस्तुओं का उपयोग किसी और चीज़ के लिए नहीं किया। पौलुस कुरिन्थुस के लोगों से कह रहा है कि मसीह परमेश्वर के विशेष उद्देश्यों के लिए विश्वासियों को अलग करता है। विश्वासी अब "सामान्य" या "साधारण" नहीं हैं। मसीह विश्वासियों का उपयोग परमेश्वर की महिमा लाने के लिए करता है।</w:t>
      </w:r>
    </w:p>
    <w:p>
      <w:pPr/>
      <w:r>
        <w:rPr>
          <w:lang w:val="hi_IN" w:bidi="hi_IN"/>
        </w:rPr>
      </w:r>
      <w:r>
        <w:rPr>
          <w:lang w:val="hi_IN" w:bidi="hi_IN"/>
        </w:rPr>
        <w:t>मसीह विश्वासियों को छुटकारा देता है जब वह उन्हें दासता से स्वतंत्र करता है। आपको पुराने नियम में याद हो सकता है कि परमेश्वर ने इस्राएलियों को मिस्र की दासता से छुड़ाया और उन्हें प्रतिज्ञा किए गए देश में लाया। पौलुस कुरिन्थुस के लोगों से बता रहा है कि मसीह विश्वासियों को पाप और मृत्यु की दासता से मुक्त करता है और परमेश्वर के राज्य में विश्वासियों को अनन्त जीवन देता है।</w:t>
      </w:r>
    </w:p>
    <w:p>
      <w:pPr/>
      <w:r>
        <w:rPr>
          <w:lang w:val="hi_IN" w:bidi="hi_IN"/>
        </w:rPr>
      </w:r>
      <w:r>
        <w:rPr>
          <w:lang w:val="hi_IN" w:bidi="hi_IN"/>
        </w:rPr>
        <w:t>इस भाग के अन्त में, पौलुस विश्वासियों से कहता है कि वे केवल उसी प्रकार घमण्ड करें जैसा पवित्रशास्त्र में कहा गया है। पौलुस कहता है कि केवल उसी पर घमण्ड करें जो प्रभु ने मसीह में विश्वासियों के लिए किया है।</w:t>
      </w:r>
      <w:r>
        <w:rPr>
          <w:lang w:val="hi_IN" w:bidi="hi_IN"/>
        </w:rPr>
      </w:r>
    </w:p>
    <w:p>
      <w:pPr>
        <w:pStyle w:val="Heading3"/>
      </w:pPr>
      <w:r>
        <w:rPr>
          <w:lang w:val="hi_IN" w:bidi="hi_IN"/>
        </w:rPr>
        <w:t>घटनाओं को समझाना</w:t>
      </w:r>
    </w:p>
    <w:p>
      <w:pPr/>
      <w:r>
        <w:rPr>
          <w:lang w:val="hi_IN" w:bidi="hi_IN"/>
        </w:rPr>
      </w:r>
      <w:r>
        <w:rPr>
          <w:lang w:val="hi_IN" w:bidi="hi_IN"/>
        </w:rPr>
        <w:t>घटनाओं को समझाना (1 कुरिन्थियों 1:26–31)</w:t>
      </w:r>
    </w:p>
    <w:p>
      <w:pPr/>
      <w:r>
        <w:rPr>
          <w:lang w:val="hi_IN" w:bidi="hi_IN"/>
        </w:rPr>
      </w:r>
      <w:r>
        <w:rPr>
          <w:lang w:val="hi_IN" w:bidi="hi_IN"/>
        </w:rPr>
        <w:t>1 कुरिन्थियों 1:26–31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कलीसिया को याद दिलाता है कि जब परमेश्वर ने उन्हें मसीह पर विश्वास करने के लिए बुलाया, तब उनमें से बहुत से लोग बुद्धिमान, प्रभावशाली या महत्वपूर्ण परिवारों में जन्मे हुए नहीं थे। परमेश्वर ने विशेष रूप से उन बातों को चुना जिन्हें संसार बुद्धिमान, शक्तिशाली या महत्वपूर्ण नहीं मानता, ताकि वह उन बातों को नष्ट कर दे जिन्हें संसार महत्वपूर्ण कहता है।</w:t>
      </w:r>
    </w:p>
    <w:p>
      <w:pPr/>
      <w:r>
        <w:rPr>
          <w:lang w:val="hi_IN" w:bidi="hi_IN"/>
        </w:rPr>
      </w:r>
      <w:r>
        <w:rPr>
          <w:b/>
          <w:lang w:val="hi_IN" w:bidi="hi_IN"/>
        </w:rPr>
        <w:t>दूसरे भाग में:</w:t>
      </w:r>
      <w:r>
        <w:rPr>
          <w:lang w:val="hi_IN" w:bidi="hi_IN"/>
        </w:rPr>
        <w:t xml:space="preserve"> पौलुस कहता है कि कोई भी परमेश्वर के सामने अपने कामों के बारे में घमण्ड नहीं कर सकता, क्योंकि सब कुछ परमेश्वर से आता है। परमेश्वर ने मसीह के द्वारा विश्वासियों को अपने पास सही स्थान दिया है, और उन्हें अपने लोगों के समान बनाया है और उन्हें आज़ाद किया है। इसलिए यदि विश्वासी घमण्ड करना चाहते हैं, तो उन्हें केवल उसी बात पर घमण्ड करना चाहिए जो प्रभु ने उनके लिए किया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कलीसिया के लोग</w:t>
      </w:r>
    </w:p>
    <w:p>
      <w:pPr>
        <w:pStyle w:val="ListBullet"/>
        <w:spacing w:line="240" w:lineRule="auto"/>
        <w:ind w:left="720"/>
      </w:pPr>
      <w:r>
        <w:rPr>
          <w:lang w:val="hi_IN" w:bidi="hi_IN"/>
        </w:rPr>
      </w:r>
      <w:r>
        <w:rPr>
          <w:lang w:val="hi_IN" w:bidi="hi_IN"/>
        </w:rPr>
        <w:t>संसार के लोग</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और मसीह</w:t>
      </w:r>
    </w:p>
    <w:p>
      <w:pPr/>
      <w:r>
        <w:rPr>
          <w:lang w:val="hi_IN" w:bidi="hi_IN"/>
        </w:rPr>
      </w:r>
      <w:r>
        <w:rPr>
          <w:lang w:val="hi_IN" w:bidi="hi_IN"/>
        </w:rPr>
        <w:t>इस भाग की शुरुआत में, पौलुस एक बार फिर कुरिन्थुस की कलीसिया के विश्वासियों को "भाइयों और बहनों" कहकर संबोधित करता है। आपको याद होगा कि पौलुस का यह अर्थ नहीं है कि ये उसके वास्तविक भाई और बहन हैं, जो एक ही सांसारिक पिता और माता से हैं। इसके बजाय, पौलुस विश्वासियों को एक-दूसरे के साथ उनके करीबी संबंध की याद दिलाने के लिए यह कहता है। कुरिन्थुस की कलीसिया और पौलुस एक ही परमेश्वर को साझा करते हैं, जो उनका पिता है।</w:t>
      </w:r>
    </w:p>
    <w:p>
      <w:pPr/>
      <w:r>
        <w:rPr>
          <w:lang w:val="hi_IN" w:bidi="hi_IN"/>
        </w:rPr>
      </w:r>
      <w:r>
        <w:rPr>
          <w:lang w:val="hi_IN" w:bidi="hi_IN"/>
        </w:rPr>
        <w:t>पौलुस विश्वासियों से कहता है कि वे अपनी बुलाहट पर विचार करें। पौलुस चाहता है कि विश्वासी अपने उस समय के जीवन को याद रखें जब परमेश्वर ने पहली बार पौलुस को कुरिन्थुस भेजा था। पौलुस चाहता है कि वे याद रखें कि पौलुस ने उन्हें यीशु मसीह के बारे में संदेश कब बताया था और उन्हें मसीह पर विश्वास करने के लिए "बुलाया" या आमंत्रित किया था। पौलुस कहता है कि उस समय, इनमें से अधिकांश कुरिन्थुस के लोग उस प्रकार के नहीं थे जिन्हें दूसरे बुद्धिमान, अच्छी तरह से शिक्षित या चालाक कहते हैं। उनमें से अधिकांश का अपने समुदाय में कोई प्रभाव या शक्ति नहीं था, और वे महत्वपूर्ण परिवारों का हिस्सा नहीं थे। दूसरे शब्दों में, इन लोगों के पास घमण्ड करने के लिए कुछ भी नहीं था।</w:t>
      </w:r>
    </w:p>
    <w:p>
      <w:pPr/>
      <w:r>
        <w:rPr>
          <w:lang w:val="hi_IN" w:bidi="hi_IN"/>
        </w:rPr>
      </w:r>
      <w:r>
        <w:rPr>
          <w:lang w:val="hi_IN" w:bidi="hi_IN"/>
        </w:rPr>
        <w:t>यहाँ रुकें और समूह में इस प्रश्न पर चर्चा करें: किसी ऐसे व्यक्ति के बारे में एक कहानी सुनाएँ जिसने किसी और को समुदाय का हिस्सा बनने के लिए आमंत्रित किया हो, या उसे कुछ महत्वपूर्ण करने के लिए आमंत्रित किया हो। आपने उस व्यक्ति के बारे में कैसे बात की जो किसी और को कुछ करने के लिए "बुलाता है" या आमंत्रित करता है? अपने अनुवाद में, आप इस बारे में कैसे बात करेंगे कि परमेश्वर ने कुरिन्थुस के लोगों को मसीह पर विश्वास करने के लिए कैसे बुलाया? इस ऑडियो को यहाँ रोकें।</w:t>
      </w:r>
    </w:p>
    <w:p>
      <w:pPr/>
      <w:r>
        <w:rPr>
          <w:lang w:val="hi_IN" w:bidi="hi_IN"/>
        </w:rPr>
      </w:r>
      <w:r>
        <w:rPr>
          <w:lang w:val="hi_IN" w:bidi="hi_IN"/>
        </w:rPr>
        <w:t>पौलुस कहता है कि परमेश्वर ने गैर-महत्वपूर्ण लोगों को चुनते समय कोई गलती नहीं की थी। परमेश्वर ने ऐसे लोगों को एक बहुत खास कारण के लिए चुना। पौलुस कहता है कि परमेश्वर ने उन बातों को चुना जिन्हें संसार मूर्ख कहता है, ताकि वह बुद्धिमानों को लज्जित कर दे। परमेश्वर ने बलवानों को लज्जित करने के लिए कमजोर को चुना। और परमेश्वर ने उन चीजों को चुना जिन्हें लोग तुच्छ मानते हैं, या उन्हें व्यर्थ कहते हैं, ताकि संसार को यह दिखाया जा सके कि वह जो महत्वपूर्ण मानता है, वह वास्तव में व्यर्थ है। दूसरे शब्दों में, संसार ने सबसे बुद्धिमान, या सबसे प्रभावशाली या सबसे अच्छे दिखने वाले लोगों को चुना होगा। परमेश्वर ने उन लोगों को चुना जिन्हें संसार अस्वीकार करता है। संसार के लोगों के चुनने के नियमों का पालन करने के बजाय, परमेश्वर ने उन नियमों की जगह अपने नए नियम स्थापित किए। परमेश्वर संसार के घमण्ड करने वाले लोगों को विनम्र बनाना चाहता था, ताकि जिन बातों पर वे घमण्ड करते हैं या जिन पर वे भरोसा करते हैं, उन्हें व्यर्थ कर दें।</w:t>
      </w:r>
    </w:p>
    <w:p>
      <w:pPr/>
      <w:r>
        <w:rPr>
          <w:lang w:val="hi_IN" w:bidi="hi_IN"/>
        </w:rPr>
      </w:r>
      <w:r>
        <w:rPr>
          <w:lang w:val="hi_IN" w:bidi="hi_IN"/>
        </w:rPr>
        <w:t>यहाँ रुकें और समूह में इस प्रश्न पर चर्चा करें: पौलुस कहता है कि परमेश्वर ने बुद्धिमान और शक्तिशाली लोगों को लज्जित करने के लिए संसार के कमजोर या मूर्ख "चीज़ों" को चुना है। "चीज़ों" में लोगों के साथ-साथ विचार, योजनाएँ और वस्तुएँ शामिल हो सकती हैं। दूसरे शब्दों में, परमेश्वर ने न केवल उन लोगों को चुना जिन्हें संसार मूर्ख कहता है, बल्कि उसने उन विचारों और योजनाओं को भी चुना जिन्हें संसार मूर्ख कहता है। आप अपने अनुवाद में इसे कैसे स्पष्ट करेंगे? इस ऑडियो को यहाँ रोकें।</w:t>
      </w:r>
    </w:p>
    <w:p>
      <w:pPr/>
      <w:r>
        <w:rPr>
          <w:lang w:val="hi_IN" w:bidi="hi_IN"/>
        </w:rPr>
      </w:r>
      <w:r>
        <w:rPr>
          <w:lang w:val="hi_IN" w:bidi="hi_IN"/>
        </w:rPr>
        <w:t>इस भाग के दूसरे हिस्से में, पौलुस कहता है कि कोई भी परमेश्वर की उपस्थिति में घमण्ड नहीं कर सकता क्योंकि परमेश्वर ने महत्वहीन लोगों को चुना है। दूसरे शब्दों में, चूँकि परमेश्वर इस बात से प्रभावित नहीं है कि लोग कितने बुद्धिमान या प्रभावशाली हैं, या यहाँ तक कि वे किस परिवार से आते हैं, तो परमेश्वर की दृष्टि में कोई भी व्यक्ति दूसरे व्यक्ति से बेहतर नहीं है। इसलिए कोई व्यक्ति परमेश्वर से यह नहीं कह सकता कि परमेश्वर को उन्हें इस कारण से चुनना चाहिए कि वे कौन हैं या उन्होंने क्या किया है। परमेश्वर लोगों को इन कारणों के से चुनता है।</w:t>
      </w:r>
    </w:p>
    <w:p>
      <w:pPr/>
      <w:r>
        <w:rPr>
          <w:lang w:val="hi_IN" w:bidi="hi_IN"/>
        </w:rPr>
      </w:r>
      <w:r>
        <w:rPr>
          <w:lang w:val="hi_IN" w:bidi="hi_IN"/>
        </w:rPr>
        <w:t>अपनी बात को और भी मजबूत बनाने के लिए, पौलुस कहता है कि केवल परमेश्वर के कारण ही विश्वासी मसीह में हैं। दूसरे शब्दों में, परमेश्वर ने उन्हें मसीह उपहार के रूप में दिया, न कि इसलिए कि उन्होंने मसीह को कमाने के लिए कुछ किया था। और मसीह विश्वासियों के लिए बुद्धि बन गया। आपको याद होगा कि विश्वासी इस बारे में घमण्ड कर रहे थे कि सबसे बुद्धिमान व्यक्ति कौन है। कुरिन्थुस के लोग ऐसा व्यवहार करते थे मानो बुद्धि कोई ऐसी चीज़ हो जो लोग अपने लिए प्राप्त करते हैं। कुरिन्थुस के लोग "बुद्धि" शब्द का उपयोग शिक्षा, प्रभावशाली या ज्ञानपूर्ण लगने वाली बातों, या आत्मिक बातचीत के लिए करते थे। पौलुस कहता है कि सच्ची बुद्धि वह धार्मिकता, पवित्रता और छुटकारा है जो केवल मसीह लोगों को दे सकता है।</w:t>
      </w:r>
    </w:p>
    <w:p>
      <w:pPr/>
      <w:r>
        <w:rPr>
          <w:lang w:val="hi_IN" w:bidi="hi_IN"/>
        </w:rPr>
      </w:r>
      <w:r>
        <w:rPr>
          <w:lang w:val="hi_IN" w:bidi="hi_IN"/>
        </w:rPr>
        <w:t>यहाँ रुकें और समूह में इस प्रश्न पर चर्चा करें: पौलुस कहता है कि सच्ची "बुद्धि" वह धार्मिकता, पवित्रता और छुटकारा है जो मसीह विश्वासियों को देता है। यह बुद्धि का वर्णन करने का एक बहुत अलग तरीका है जो आमतौर पर लोगों की सोच से अलग हैं। आप इस भाग का अनुवाद कैसे करेंगे ताकि यह स्पष्ट हो कि पौलुस कह रहा है कि परमेश्वर की बुद्धि से तात्पर्य उन तीन बातों से है जो मसीह विश्वासियों को देता है? इस ऑडियो को यहाँ रोकें।</w:t>
      </w:r>
    </w:p>
    <w:p>
      <w:pPr/>
      <w:r>
        <w:rPr>
          <w:lang w:val="hi_IN" w:bidi="hi_IN"/>
        </w:rPr>
      </w:r>
      <w:r>
        <w:rPr>
          <w:lang w:val="hi_IN" w:bidi="hi_IN"/>
        </w:rPr>
        <w:t>लोग अपने लिए धार्मिकता, पवित्रता, या छुटकारा पाने के लिए कुछ नहीं करते हैं। केवल मसीह ही ये काम उन लोगों के लिए कर सकता है जो मसीह पर विश्वास करते हैं या उस पर भरोसा करते हैं। "धार्मिकता" शब्द या धर्मी ठहराने का अर्थ है कि मसीह विश्वासियों को परमेश्वर के साथ सही बनाता है, या सही संबंध में बनाता है। "पवित्रता" शब्द का अर्थ है कि मसीह विश्वासियों को अलग करता है, या उन्हें विशेष और परमेश्वर को समर्पित करता है। और "छुटकारा" शब्द का अर्थ है मुक्त या आज़ाद किया जाना, क्योंकि मसीह विश्वासियों को पाप, बुराई और मृत्यु की शक्ति से स्वतंत्र करता है।</w:t>
      </w:r>
    </w:p>
    <w:p>
      <w:pPr/>
      <w:r>
        <w:rPr>
          <w:lang w:val="hi_IN" w:bidi="hi_IN"/>
        </w:rPr>
      </w:r>
      <w:r>
        <w:rPr>
          <w:lang w:val="hi_IN" w:bidi="hi_IN"/>
        </w:rPr>
        <w:t>यहाँ रुकें और समूह में इस प्रश्न पर चर्चा करें: आप अपने अनुवाद में धार्मिकता, पवित्रीकरण और छुटकारे के विचारों के बारे में कैसे बात करेंगे ताकि लोग स्पष्ट रूप से समझ सकें कि मसीह उन लोगों के लिए क्या करता है जो उस पर विश्वास करते हैं और उस पर भरोसा करते हैं? इस ऑडियो को यहाँ रोकें।</w:t>
      </w:r>
    </w:p>
    <w:p>
      <w:pPr/>
      <w:r>
        <w:rPr>
          <w:lang w:val="hi_IN" w:bidi="hi_IN"/>
        </w:rPr>
      </w:r>
      <w:r>
        <w:rPr>
          <w:lang w:val="hi_IN" w:bidi="hi_IN"/>
        </w:rPr>
        <w:t>इस भाग के अन्त में, पौलुस कहता है, "ताकि जैसा लिखा है, वैसा ही हो, “जो घमण्ड करे वह प्रभु में घमण्ड करे।' यहाँ, पौलुस पुराने नियम में यिर्मयाह की पुस्तक को उद्धृत करता है या उसमें से वचन को बोलता है। पौलुस इन शब्दों का उपयोग यह दिखाने के लिए करता है कि जो सत्य बातें वह कहता है, उनके कारण विश्वासियों को लोगों की बुद्धि और शक्ति के बारे में घमण्ड करना बंद कर देना चाहिए। उन्हें केवल उन अच्छी बातों के बारे में घमण्ड करना चाहिए जो परमेश्वर ने उनके लिए की हैं।</w:t>
      </w:r>
    </w:p>
    <w:p>
      <w:pPr/>
      <w:r>
        <w:rPr>
          <w:lang w:val="hi_IN" w:bidi="hi_IN"/>
        </w:rPr>
      </w:r>
      <w:r>
        <w:rPr>
          <w:lang w:val="hi_IN" w:bidi="hi_IN"/>
        </w:rPr>
        <w:t>अब समूह को इस भाग और उसके कार्यों की कल्पना करने के लिए कथापट बनाना, चित्र बनाना या वस्तुओं का उपयोग करना चाहिए। आप पौलुस, कुरिन्थुस की कलीसिया के विश्वासियों, संसार के लोगों, परमेश्वर और मसीह को दिखाने के लिए वस्तुओं या लोगों का उपयोग कर सकते हैं। जब पौलुस यह बताता है कि अधिकांश विश्वासी बुद्धिमान, प्रभावशाली या महत्वपूर्ण परिवारों में जन्मे नहीं थे, तो आप पहले उस समूह के लोगों से, जो संसार का प्रतिनिधित्व करते हैं, यह अभिनय करवा सकते हैं कि वे बुद्धिमान, प्रभावशाली या महत्वपूर्ण ही हैं। फिर आप उन लोगों से, जो विश्वासियों का प्रतिनिधित्व करते हैं, यह अभिनय करवा सकते हैं कि वे इन बातों के जैसे नहीं हैं। फिर आप यह दिखा सकते हैं कि परमेश्वर ने विश्वासियों को चुन लिया, भले ही वे बुद्धिमान, प्रभावशाली या महत्वपूर्ण नहीं थे।</w:t>
      </w:r>
    </w:p>
    <w:p>
      <w:pPr/>
      <w:r>
        <w:rPr>
          <w:lang w:val="hi_IN" w:bidi="hi_IN"/>
        </w:rPr>
      </w:r>
      <w:r>
        <w:rPr>
          <w:lang w:val="hi_IN" w:bidi="hi_IN"/>
        </w:rPr>
        <w:t>इसके बाद आप मसीह को यह दिखाते हुए अभिनय करवा सकते हैं कि वह विश्वासियों को कमरे के उस हिस्से से, जहाँ संसार है, उठाकर उस हिस्से में ले जाता है जहाँ परमेश्वर खड़ा है, ताकि यह दिखाया जा सके कि मसीह विश्वासियों को परमेश्वर के साथ सही संबंध में लाता है और उन्हें संसार से अलग भी करता है। आप यह भी अभिनय कर सकते हैं कि जब वे कमरे के उस किनारे पर थे, जहाँ संसार है, तो कैसे वे पाप के दास थे, लेकिन कैसे मसीह उन्हें पाप और विनाश से मुक्त करता है जब वह उन्हें उस ओर ले जाता है जहाँ परमेश्वर है।</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1:26–31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कलीसिया के लोग</w:t>
      </w:r>
    </w:p>
    <w:p>
      <w:pPr>
        <w:pStyle w:val="ListBullet"/>
        <w:spacing w:line="240" w:lineRule="auto"/>
        <w:ind w:left="720"/>
      </w:pPr>
      <w:r>
        <w:rPr>
          <w:lang w:val="hi_IN" w:bidi="hi_IN"/>
        </w:rPr>
      </w:r>
      <w:r>
        <w:rPr>
          <w:lang w:val="hi_IN" w:bidi="hi_IN"/>
        </w:rPr>
        <w:t>संसार के लोग</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और मसीह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"भाइयों और बहनों, जब परमेश्वर ने तुमको मसीह का अनुसरण करने के लिए बुलाया, तब संसार के लोगों ने तुम में से बहुतों को बुद्धिमान नहीं माना। तुम में से केवल कुछ ही समुदाय के अगुवे थे या महत्वपूर्ण परिवारों से थे। परमेश्वर ने उन बातों को चुना जिन्हें संसार तुच्छ समझता है, ताकि वह उन बातों का अंत कर दे जिन्हें संसार महत्वपूर्ण मानता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कलीसिया में विश्वासियों की भूमिका निभाने वाले लोगों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संसार के लोगों की भूमिका निभाने वाले लोगों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"परमेश्वर ने यह सब इसलिए किया ताकि कोई भी घमण्ड से यह न कहे कि परमेश्वर को उन्हें चुनना चाहिए क्योंकि वे दूसरे लोगों से बेहतर हैं। परमेश्वर ने मसीह को भेजा जो हमारे लिए परमेश्वर की बुद्धि बन गया। अर्थात्, मसीह ने हमें परमेश्वर के लिए अलग करके, हमें उसके विशेष लोग बनाकर, परमेश्वर के साथ सही संबंध में स्थापित किया। और उसने हमें पाप और मृत्यु के दासत्व से छुड़ाया। और इसलिए, यदि कोई घमण्ड करना चाहता है, तो उसे इस बारे में घमण्ड करना चाहिए कि प्रभु ने हमारे लिए क्या किया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यीशु का किरदार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1:26–31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इस भाग को फिर से कुरिन्थुस की कलीसिया के विश्वासियों को </w:t>
      </w:r>
      <w:r>
        <w:rPr>
          <w:b/>
          <w:lang w:val="hi_IN" w:bidi="hi_IN"/>
        </w:rPr>
        <w:t>भाइयों</w:t>
      </w:r>
      <w:r>
        <w:rPr>
          <w:lang w:val="hi_IN" w:bidi="hi_IN"/>
        </w:rPr>
        <w:t xml:space="preserve"> कहकर शुरू करता है। आपको याद होगा कि पौलुस का यह अर्थ नहीं है कि ये लोग वास्तव में उसके भाई हैं जो एक ही मानवीय पिता से जन्मे हैं इसके बजाय, पौलुस इस शब्द का उपयोग इस अर्थ के लिए करता है कि सभी विश्वासियों का, चाहे पुरुष हो या स्त्री दोनों का एक ही परमेश्वर है, जो उनका पिता है। ये लोग कौन थे, इस बारे में अधिक जानकारी के लिए मुख्य शब्दावली में </w:t>
      </w:r>
      <w:r>
        <w:rPr>
          <w:b/>
          <w:lang w:val="hi_IN" w:bidi="hi_IN"/>
        </w:rPr>
        <w:t>विश्वासियों</w:t>
      </w:r>
      <w:r>
        <w:rPr>
          <w:lang w:val="hi_IN" w:bidi="hi_IN"/>
        </w:rPr>
        <w:t xml:space="preserve"> को देखें। भाइयों के लिए उसी शब्द या वाक्यांश का उपयोग करें जिसका उपयोग आपने पिछले भागों में किया है।</w:t>
      </w:r>
    </w:p>
    <w:p>
      <w:pPr/>
      <w:r>
        <w:rPr>
          <w:lang w:val="hi_IN" w:bidi="hi_IN"/>
        </w:rPr>
      </w:r>
      <w:r>
        <w:rPr>
          <w:lang w:val="hi_IN" w:bidi="hi_IN"/>
        </w:rPr>
        <w:t xml:space="preserve">पौलुस विश्वासियों से कहता है कि वे अपनी </w:t>
      </w:r>
      <w:r>
        <w:rPr>
          <w:b/>
          <w:lang w:val="hi_IN" w:bidi="hi_IN"/>
        </w:rPr>
        <w:t>बुलाहट</w:t>
      </w:r>
      <w:r>
        <w:rPr>
          <w:lang w:val="hi_IN" w:bidi="hi_IN"/>
        </w:rPr>
        <w:t xml:space="preserve"> पर विचार करें। पौलुस का मतलब यह है कि वह चाहता है कि लोग इस बात पर विचार करें कि जब परमेश्वर ने पहली बार पौलुस को उनके पास मसीह के बारे में बताने और उन्हें विश्वास करने के लिए बुलाने भेजा था, तब वे कैसे थे। याद रखें कि आपने पिछले भागों में मसीह द्वारा पौलुस को बुलाने के बारे में कैसे बात की थी, और यहाँ भी इसी तरह के शब्दों या वाक्यांशों का उपयोग करें।</w:t>
      </w:r>
    </w:p>
    <w:p>
      <w:pPr/>
      <w:r>
        <w:rPr>
          <w:lang w:val="hi_IN" w:bidi="hi_IN"/>
        </w:rPr>
      </w:r>
      <w:r>
        <w:rPr>
          <w:lang w:val="hi_IN" w:bidi="hi_IN"/>
        </w:rPr>
        <w:t>पौलुस कहता है कि जब उसने पहली बार कुरिन्थुस में इन लोगों को मसीह के बारे में बताया, तो उनमें से बहुत कम "संसारिक मानकों के अनुसार बुद्धिमान थे।" आपको पिछले भाग से याद होगा कि कुरिन्थुस के लोगों ने बुद्धिमान शब्द का उपयोग उन लोगों के लिए करते थे जो अच्छी तरह शिक्षित, चतुर, और लोगों की भीड़ के सामने अच्छी तरह बोलने में सक्षम थे। इसलिए यहाँ पौलुस कह रहा है कि अधिकांश विश्वासी इनमें से कोई भी नहीं हैं। यह उससे अलग है जिसे परमेश्वर बुद्धि कहता है, और जिसकी व्याख्या पौलुस आगे करेगा।</w:t>
      </w:r>
    </w:p>
    <w:p>
      <w:pPr/>
      <w:r>
        <w:rPr>
          <w:lang w:val="hi_IN" w:bidi="hi_IN"/>
        </w:rPr>
      </w:r>
      <w:r>
        <w:rPr>
          <w:lang w:val="hi_IN" w:bidi="hi_IN"/>
        </w:rPr>
        <w:t xml:space="preserve">यहाँ रुकें और समूह में चर्चा करें कि आप कैसे कहेंगे कि अधिकांश विश्वासी </w:t>
      </w:r>
      <w:r>
        <w:rPr>
          <w:b/>
          <w:lang w:val="hi_IN" w:bidi="hi_IN"/>
        </w:rPr>
        <w:t>सांसारिक मानकों के अनुसार बुद्धिमान</w:t>
      </w:r>
      <w:r>
        <w:rPr>
          <w:lang w:val="hi_IN" w:bidi="hi_IN"/>
        </w:rPr>
        <w:t xml:space="preserve"> नहीं थे। यदि आपने पहले ही बाइबल की किसी अन्य पुस्तक में इस शब्द या वाक्यांश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पौलुस कहता है कि अधिकांश विश्वासी </w:t>
      </w:r>
      <w:r>
        <w:rPr>
          <w:b/>
          <w:lang w:val="hi_IN" w:bidi="hi_IN"/>
        </w:rPr>
        <w:t>प्रभावशाली</w:t>
      </w:r>
      <w:r>
        <w:rPr>
          <w:lang w:val="hi_IN" w:bidi="hi_IN"/>
        </w:rPr>
        <w:t xml:space="preserve"> नहीं थे। प्रभावशाली शब्द का अर्थ है कि किसी व्यक्ति के पास समुदाय में अपनी स्थिति या पद के कारण अन्य लोगों पर शक्ति और अधिकार होता है।</w:t>
      </w:r>
    </w:p>
    <w:p>
      <w:pPr/>
      <w:r>
        <w:rPr>
          <w:lang w:val="hi_IN" w:bidi="hi_IN"/>
        </w:rPr>
      </w:r>
      <w:r>
        <w:rPr>
          <w:lang w:val="hi_IN" w:bidi="hi_IN"/>
        </w:rPr>
        <w:t xml:space="preserve">यहाँ रुकें और समूह में चर्चा करें कि आप कैसे कहेंगे कि अधिकांश विश्वासी </w:t>
      </w:r>
      <w:r>
        <w:rPr>
          <w:b/>
          <w:lang w:val="hi_IN" w:bidi="hi_IN"/>
        </w:rPr>
        <w:t>प्रभावशाली</w:t>
      </w:r>
      <w:r>
        <w:rPr>
          <w:lang w:val="hi_IN" w:bidi="hi_IN"/>
        </w:rPr>
        <w:t xml:space="preserve"> नहीं थे। यदि आपने पहले ही बाइबल की किसी अन्य पुस्तक में इस शब्द या वाक्यांश का अनुवाद किया है, तो उन्हीं शब्दों का उपयोग करें जिनका उपयोग आपने वहाँ किया है। इस ऑडियो को यहाँ रोकें।</w:t>
      </w:r>
    </w:p>
    <w:p>
      <w:pPr/>
      <w:r>
        <w:rPr>
          <w:lang w:val="hi_IN" w:bidi="hi_IN"/>
        </w:rPr>
      </w:r>
      <w:r>
        <w:rPr>
          <w:lang w:val="hi_IN" w:bidi="hi_IN"/>
        </w:rPr>
        <w:t>पौलुस कहता है कि अधिकांश विश्वासी "कुलीन" भी नहीं थे। यह कहने का एक तरीका है कि उनके परिवार समुदाय में अमीर या महत्वपूर्ण और शक्तिशाली नहीं थे।</w:t>
      </w:r>
    </w:p>
    <w:p>
      <w:pPr/>
      <w:r>
        <w:rPr>
          <w:lang w:val="hi_IN" w:bidi="hi_IN"/>
        </w:rPr>
      </w:r>
      <w:r>
        <w:rPr>
          <w:lang w:val="hi_IN" w:bidi="hi_IN"/>
        </w:rPr>
        <w:t xml:space="preserve">यहाँ रुकें और समूह में चर्चा करें कि आप </w:t>
      </w:r>
      <w:r>
        <w:rPr>
          <w:b/>
          <w:lang w:val="hi_IN" w:bidi="hi_IN"/>
        </w:rPr>
        <w:t>कुलीन</w:t>
      </w:r>
      <w:r>
        <w:rPr>
          <w:lang w:val="hi_IN" w:bidi="hi_IN"/>
        </w:rPr>
        <w:t xml:space="preserve"> के लिए किस शब्द या वाक्यांश का उपयोग करेंगे। यदि आपने पहले ही बाइबल की किसी अन्य पुस्तक में इस शब्द या वाक्यांश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इसके बजाय, पौलुस कहता है कि परमेश्वर ने संसार की </w:t>
      </w:r>
      <w:r>
        <w:rPr>
          <w:b/>
          <w:lang w:val="hi_IN" w:bidi="hi_IN"/>
        </w:rPr>
        <w:t>मूर्ख</w:t>
      </w:r>
      <w:r>
        <w:rPr>
          <w:lang w:val="hi_IN" w:bidi="hi_IN"/>
        </w:rPr>
        <w:t xml:space="preserve"> बातों को इसलिए चुना कि वह बुद्धिमानों को लज्जित करे, और संसार की निर्बल बातों को इसलिए चुना कि वह बलवानों को लज्जित करे। मूर्ख शब्द का अर्थ है बकवास, या ऐसे विचार जिनका कोई मतलब न हो। आपको पिछले भाग से याद होगा कि जो लोग मसीह पर विश्वास नहीं करते हैं, उन्हें परमेश्वर की योजना मूर्खतापूर्ण लगती है। मूर्ख के लिए उसी शब्द या वाक्यांश का उपयोग करें जिसका उपयोग आपने पिछले भागों में किया है।</w:t>
      </w:r>
    </w:p>
    <w:p>
      <w:pPr/>
      <w:r>
        <w:rPr>
          <w:lang w:val="hi_IN" w:bidi="hi_IN"/>
        </w:rPr>
      </w:r>
      <w:r>
        <w:rPr>
          <w:lang w:val="hi_IN" w:bidi="hi_IN"/>
        </w:rPr>
        <w:t>लज्जित शब्द का अर्थ है अपमानित करना, बदनाम करना या शर्मिंदा करना।</w:t>
      </w:r>
    </w:p>
    <w:p>
      <w:pPr/>
      <w:r>
        <w:rPr>
          <w:lang w:val="hi_IN" w:bidi="hi_IN"/>
        </w:rPr>
      </w:r>
      <w:r>
        <w:rPr>
          <w:lang w:val="hi_IN" w:bidi="hi_IN"/>
        </w:rPr>
        <w:t xml:space="preserve">यहाँ रुकें और समूह में चर्चा करें कि आप </w:t>
      </w:r>
      <w:r>
        <w:rPr>
          <w:b/>
          <w:lang w:val="hi_IN" w:bidi="hi_IN"/>
        </w:rPr>
        <w:t>लज्जा</w:t>
      </w:r>
      <w:r>
        <w:rPr>
          <w:lang w:val="hi_IN" w:bidi="hi_IN"/>
        </w:rPr>
        <w:t xml:space="preserve"> के लिए किस शब्द या वाक्यांश का उपयोग करेंगे। यदि आपने पहले ही बाइबल की किसी अन्य पुस्तक में इस शब्द या वाक्यांश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इस भाग में, पौलुस </w:t>
      </w:r>
      <w:r>
        <w:rPr>
          <w:b/>
          <w:lang w:val="hi_IN" w:bidi="hi_IN"/>
        </w:rPr>
        <w:t>निर्बल</w:t>
      </w:r>
      <w:r>
        <w:rPr>
          <w:lang w:val="hi_IN" w:bidi="hi_IN"/>
        </w:rPr>
        <w:t xml:space="preserve"> शब्द का उपयोग उन लोगों या बातों के लिए करता है जो प्रभावशाली या शक्तिशाली के विपरीत हैं, और वह </w:t>
      </w:r>
      <w:r>
        <w:rPr>
          <w:b/>
          <w:lang w:val="hi_IN" w:bidi="hi_IN"/>
        </w:rPr>
        <w:t>बलवान</w:t>
      </w:r>
      <w:r>
        <w:rPr>
          <w:lang w:val="hi_IN" w:bidi="hi_IN"/>
        </w:rPr>
        <w:t xml:space="preserve"> शब्द का उपयोग प्रभावशाली या शक्तिशाली के अर्थ में करता है। बलवान के लिए उसी शब्द का उपयोग करें जिसका उपयोग आपने पिछले भागों में किया है।</w:t>
      </w:r>
    </w:p>
    <w:p>
      <w:pPr/>
      <w:r>
        <w:rPr>
          <w:lang w:val="hi_IN" w:bidi="hi_IN"/>
        </w:rPr>
      </w:r>
      <w:r>
        <w:rPr>
          <w:lang w:val="hi_IN" w:bidi="hi_IN"/>
        </w:rPr>
        <w:t xml:space="preserve">यहाँ रुकें और समूह में चर्चा करें कि आप </w:t>
      </w:r>
      <w:r>
        <w:rPr>
          <w:b/>
          <w:lang w:val="hi_IN" w:bidi="hi_IN"/>
        </w:rPr>
        <w:t>निर्बल</w:t>
      </w:r>
      <w:r>
        <w:rPr>
          <w:lang w:val="hi_IN" w:bidi="hi_IN"/>
        </w:rPr>
        <w:t xml:space="preserve"> लोगों और </w:t>
      </w:r>
      <w:r>
        <w:rPr>
          <w:b/>
          <w:lang w:val="hi_IN" w:bidi="hi_IN"/>
        </w:rPr>
        <w:t>बलवान</w:t>
      </w:r>
      <w:r>
        <w:rPr>
          <w:lang w:val="hi_IN" w:bidi="hi_IN"/>
        </w:rPr>
        <w:t xml:space="preserve"> लोगों के बारे में कैसे बात करेंगे। यदि आपने पहले ही बाइबल की किसी अन्य पुस्तक में इन विचारों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पौलुस कहता है कि परमेश्वर ने विशेष रूप से उन बातों को चुना जो संसार की दृष्टि में </w:t>
      </w:r>
      <w:r>
        <w:rPr>
          <w:b/>
          <w:lang w:val="hi_IN" w:bidi="hi_IN"/>
        </w:rPr>
        <w:t>नीच</w:t>
      </w:r>
      <w:r>
        <w:rPr>
          <w:lang w:val="hi_IN" w:bidi="hi_IN"/>
        </w:rPr>
        <w:t xml:space="preserve">और </w:t>
      </w:r>
      <w:r>
        <w:rPr>
          <w:b/>
          <w:lang w:val="hi_IN" w:bidi="hi_IN"/>
        </w:rPr>
        <w:t>तुच्छ</w:t>
      </w:r>
      <w:r>
        <w:rPr>
          <w:lang w:val="hi_IN" w:bidi="hi_IN"/>
        </w:rPr>
        <w:t xml:space="preserve"> हैं, ताकि वह उन बातों को निष्प्रभावी कर दे या उनकी शक्ति को समाप्त कर दे जिन्हें संसार महत्वपूर्ण मानता है। नीच और तुच्छ चीजें वे चीजें हैं जिन्हें लोग महत्वहीन या व्यर्थ मानते हैं, और वे उन चीजों के प्रति घृणा के साथ व्यवहार करते हैं।</w:t>
      </w:r>
    </w:p>
    <w:p>
      <w:pPr/>
      <w:r>
        <w:rPr>
          <w:lang w:val="hi_IN" w:bidi="hi_IN"/>
        </w:rPr>
      </w:r>
      <w:r>
        <w:rPr>
          <w:lang w:val="hi_IN" w:bidi="hi_IN"/>
        </w:rPr>
        <w:t xml:space="preserve">यहाँ रुकें और समूह में चर्चा करें कि आप </w:t>
      </w:r>
      <w:r>
        <w:rPr>
          <w:b/>
          <w:lang w:val="hi_IN" w:bidi="hi_IN"/>
        </w:rPr>
        <w:t>नीच</w:t>
      </w:r>
      <w:r>
        <w:rPr>
          <w:lang w:val="hi_IN" w:bidi="hi_IN"/>
        </w:rPr>
        <w:t xml:space="preserve"> और </w:t>
      </w:r>
      <w:r>
        <w:rPr>
          <w:b/>
          <w:lang w:val="hi_IN" w:bidi="hi_IN"/>
        </w:rPr>
        <w:t>तुच्छ</w:t>
      </w:r>
      <w:r>
        <w:rPr>
          <w:lang w:val="hi_IN" w:bidi="hi_IN"/>
        </w:rPr>
        <w:t xml:space="preserve"> चीजों के बारे में कैसे बात करेंगे जो महत्वपूर्ण चीजों को निष्प्रभावी बना देती हैं। इस ऑडियो को यहाँ रोकें।</w:t>
      </w:r>
    </w:p>
    <w:p>
      <w:pPr/>
      <w:r>
        <w:rPr>
          <w:lang w:val="hi_IN" w:bidi="hi_IN"/>
        </w:rPr>
      </w:r>
      <w:r>
        <w:rPr>
          <w:lang w:val="hi_IN" w:bidi="hi_IN"/>
        </w:rPr>
        <w:t xml:space="preserve">पौलुस विश्वासियों से कहता है कि परमेश्वर ने उन्हें </w:t>
      </w:r>
      <w:r>
        <w:rPr>
          <w:b/>
          <w:lang w:val="hi_IN" w:bidi="hi_IN"/>
        </w:rPr>
        <w:t>मसीह</w:t>
      </w:r>
      <w:r>
        <w:rPr>
          <w:lang w:val="hi_IN" w:bidi="hi_IN"/>
        </w:rPr>
        <w:t xml:space="preserve"> यीशु दिया है, और यह मसीह ही है जो विश्वासियों के लिए परमेश्वर की </w:t>
      </w:r>
      <w:r>
        <w:rPr>
          <w:b/>
          <w:lang w:val="hi_IN" w:bidi="hi_IN"/>
        </w:rPr>
        <w:t>बुद्धि</w:t>
      </w:r>
      <w:r>
        <w:rPr>
          <w:lang w:val="hi_IN" w:bidi="hi_IN"/>
        </w:rPr>
        <w:t xml:space="preserve"> बन गया। यहाँ बुद्धि शब्द का अर्थ परमेश्वर की सच्ची बुद्धि है जो धार्मिकता, पवित्रता और छुटकारा है। जब कोई </w:t>
      </w:r>
      <w:r>
        <w:rPr>
          <w:b/>
          <w:lang w:val="hi_IN" w:bidi="hi_IN"/>
        </w:rPr>
        <w:t>धर्मी</w:t>
      </w:r>
      <w:r>
        <w:rPr>
          <w:lang w:val="hi_IN" w:bidi="hi_IN"/>
        </w:rPr>
        <w:t xml:space="preserve"> होता है, तो परमेश्वर उसे अपने साथ सही बनाता है। जब परमेश्वर किसी को शुद्ध बनाता है या उसे </w:t>
      </w:r>
      <w:r>
        <w:rPr>
          <w:b/>
          <w:lang w:val="hi_IN" w:bidi="hi_IN"/>
        </w:rPr>
        <w:t>पवित्र</w:t>
      </w:r>
      <w:r>
        <w:rPr>
          <w:lang w:val="hi_IN" w:bidi="hi_IN"/>
        </w:rPr>
        <w:t xml:space="preserve"> करता है, तो परमेश्वर उसे अपने लिए विशेष रूप से अलग करता है। जब कोई किसी को </w:t>
      </w:r>
      <w:r>
        <w:rPr>
          <w:b/>
          <w:lang w:val="hi_IN" w:bidi="hi_IN"/>
        </w:rPr>
        <w:t>छुड़ाता</w:t>
      </w:r>
      <w:r>
        <w:rPr>
          <w:lang w:val="hi_IN" w:bidi="hi_IN"/>
        </w:rPr>
        <w:t xml:space="preserve"> है, तो वह उसे उस चीज़ से आज़ाद कर देता है जिसके लिए वह दास है। मसीह के लिए उसी शब्द का उपयोग करें जिसका उपयोग आपने पिछले भागों में किया है, और यदि आपको </w:t>
      </w:r>
      <w:r>
        <w:rPr>
          <w:lang w:val="hi_IN" w:bidi="hi_IN"/>
        </w:rPr>
        <w:t>मसीह</w:t>
      </w:r>
      <w:r>
        <w:rPr>
          <w:lang w:val="hi_IN" w:bidi="hi_IN"/>
        </w:rPr>
        <w:t xml:space="preserve"> के बारे में अधिक जानकारी की आवश्यकता है, तो मुख्य शब्दावली देखें।</w:t>
      </w:r>
    </w:p>
    <w:p>
      <w:pPr/>
      <w:r>
        <w:rPr>
          <w:lang w:val="hi_IN" w:bidi="hi_IN"/>
        </w:rPr>
      </w:r>
      <w:r>
        <w:rPr>
          <w:lang w:val="hi_IN" w:bidi="hi_IN"/>
        </w:rPr>
        <w:t xml:space="preserve">यहाँ रुकें और समूह में चर्चा करें कि आप </w:t>
      </w:r>
      <w:r>
        <w:rPr>
          <w:b/>
          <w:lang w:val="hi_IN" w:bidi="hi_IN"/>
        </w:rPr>
        <w:t>बुद्धि</w:t>
      </w:r>
      <w:r>
        <w:rPr>
          <w:lang w:val="hi_IN" w:bidi="hi_IN"/>
        </w:rPr>
        <w:t xml:space="preserve">, </w:t>
      </w:r>
      <w:r>
        <w:rPr>
          <w:b/>
          <w:lang w:val="hi_IN" w:bidi="hi_IN"/>
        </w:rPr>
        <w:t>धार्मिकता</w:t>
      </w:r>
      <w:r>
        <w:rPr>
          <w:lang w:val="hi_IN" w:bidi="hi_IN"/>
        </w:rPr>
        <w:t xml:space="preserve">, </w:t>
      </w:r>
      <w:r>
        <w:rPr>
          <w:b/>
          <w:lang w:val="hi_IN" w:bidi="hi_IN"/>
        </w:rPr>
        <w:t>पवित्रता</w:t>
      </w:r>
      <w:r>
        <w:rPr>
          <w:lang w:val="hi_IN" w:bidi="hi_IN"/>
        </w:rPr>
        <w:t xml:space="preserve"> या </w:t>
      </w:r>
      <w:r>
        <w:rPr>
          <w:b/>
          <w:lang w:val="hi_IN" w:bidi="hi_IN"/>
        </w:rPr>
        <w:t>पवित्रीकरण</w:t>
      </w:r>
      <w:r>
        <w:rPr>
          <w:lang w:val="hi_IN" w:bidi="hi_IN"/>
        </w:rPr>
        <w:t xml:space="preserve"> और </w:t>
      </w:r>
      <w:r>
        <w:rPr>
          <w:b/>
          <w:lang w:val="hi_IN" w:bidi="hi_IN"/>
        </w:rPr>
        <w:t>छुटकारे</w:t>
      </w:r>
      <w:r>
        <w:rPr>
          <w:lang w:val="hi_IN" w:bidi="hi_IN"/>
        </w:rPr>
        <w:t xml:space="preserve"> के लिए किन शब्दों या वाक्यांशों का उपयोग करेंगे। अधिक जानकारी के लिए मुख्य शब्दावली में </w:t>
      </w:r>
      <w:r>
        <w:rPr>
          <w:lang w:val="hi_IN" w:bidi="hi_IN"/>
        </w:rPr>
        <w:t>बुद्धि</w:t>
      </w:r>
      <w:r>
        <w:rPr>
          <w:lang w:val="hi_IN" w:bidi="hi_IN"/>
        </w:rPr>
        <w:t xml:space="preserve">, </w:t>
      </w:r>
      <w:r>
        <w:rPr>
          <w:lang w:val="hi_IN" w:bidi="hi_IN"/>
        </w:rPr>
        <w:t>धार्मिकता</w:t>
      </w:r>
      <w:r>
        <w:rPr>
          <w:lang w:val="hi_IN" w:bidi="hi_IN"/>
        </w:rPr>
        <w:t xml:space="preserve">, </w:t>
      </w:r>
      <w:r>
        <w:rPr>
          <w:b/>
          <w:lang w:val="hi_IN" w:bidi="hi_IN"/>
        </w:rPr>
        <w:t>पवित्रीकरण</w:t>
      </w:r>
      <w:r>
        <w:rPr>
          <w:lang w:val="hi_IN" w:bidi="hi_IN"/>
        </w:rPr>
        <w:t xml:space="preserve"> और </w:t>
      </w:r>
      <w:r>
        <w:rPr>
          <w:b/>
          <w:lang w:val="hi_IN" w:bidi="hi_IN"/>
        </w:rPr>
        <w:t>छुटकारे</w:t>
      </w:r>
      <w:r>
        <w:rPr>
          <w:lang w:val="hi_IN" w:bidi="hi_IN"/>
        </w:rPr>
        <w:t xml:space="preserve"> को देखें। यदि आपने पहले ही बाइबल की किसी अन्य पुस्तक में इन विचारों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पौलुस कहता है कि जैसा पवित्रशास्त्र कहता है, यदि कोई घमण्ड करना चाहता है, तो उसे </w:t>
      </w:r>
      <w:r>
        <w:rPr>
          <w:b/>
          <w:lang w:val="hi_IN" w:bidi="hi_IN"/>
        </w:rPr>
        <w:t>प्रभु</w:t>
      </w:r>
      <w:r>
        <w:rPr>
          <w:lang w:val="hi_IN" w:bidi="hi_IN"/>
        </w:rPr>
        <w:t xml:space="preserve"> में </w:t>
      </w:r>
      <w:r>
        <w:rPr>
          <w:b/>
          <w:lang w:val="hi_IN" w:bidi="hi_IN"/>
        </w:rPr>
        <w:t>घमण्ड</w:t>
      </w:r>
      <w:r>
        <w:rPr>
          <w:lang w:val="hi_IN" w:bidi="hi_IN"/>
        </w:rPr>
        <w:t xml:space="preserve"> करना चाहिए। घमण्ड करने का अर्थ हो सकता है किसी व्यक्ति या वस्तु पर अत्यधिक भरोसा या विश्वास रखना। इसलिए पौलुस कह रहा है कि उन्हें अपने किए गए अद्भुत कामों के बारे में बहुत अधिक बात नहीं करनी चाहिए, या उन्हें अपने आप पर या अन्य लोगों पर बहुत अधिक भरोसा नहीं करना चाहिए, बल्कि केवल प्रभु पर ही भरोसा करना चाहिए। प्रभु यीशु के लिए एक शीर्षक है जिसका अर्थ है कि यीशु हमारा स्वामी है जिसका हम पर सारा अधिकार है। अधिक जानकारी के लिए मुख्य शब्दावली में </w:t>
      </w:r>
      <w:r>
        <w:rPr>
          <w:lang w:val="hi_IN" w:bidi="hi_IN"/>
        </w:rPr>
        <w:t>प्रभु</w:t>
      </w:r>
      <w:r>
        <w:rPr>
          <w:lang w:val="hi_IN" w:bidi="hi_IN"/>
        </w:rPr>
        <w:t xml:space="preserve"> को देखें। प्रभु के लिए उसी शब्द का प्रयोग करें जो आपने पिछले भागों में प्रयोग किया है। </w:t>
      </w:r>
    </w:p>
    <w:p>
      <w:pPr/>
      <w:r>
        <w:rPr>
          <w:lang w:val="hi_IN" w:bidi="hi_IN"/>
        </w:rPr>
      </w:r>
      <w:r>
        <w:rPr>
          <w:lang w:val="hi_IN" w:bidi="hi_IN"/>
        </w:rPr>
        <w:t xml:space="preserve">यहाँ रुकें और समूह में चर्चा करें कि आप </w:t>
      </w:r>
      <w:r>
        <w:rPr>
          <w:b/>
          <w:lang w:val="hi_IN" w:bidi="hi_IN"/>
        </w:rPr>
        <w:t>घमण्ड करने</w:t>
      </w:r>
      <w:r>
        <w:rPr>
          <w:lang w:val="hi_IN" w:bidi="hi_IN"/>
        </w:rPr>
        <w:t xml:space="preserve"> के लिए किस शब्द या वाक्यांश का उपयोग करेंगे। यदि आपने पहले ही बाइबल की किसी अन्य पुस्तक में इस शब्द या वाक्यांश का अनुवाद किया है, तो उन्हीं शब्दों का उपयोग करें जिनका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2:1–5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2:1–5 को सुनें और अपने मन में रखें।</w:t>
      </w:r>
    </w:p>
    <w:p>
      <w:pPr/>
      <w:r>
        <w:rPr>
          <w:lang w:val="hi_IN" w:bidi="hi_IN"/>
        </w:rPr>
      </w:r>
      <w:r>
        <w:rPr>
          <w:lang w:val="hi_IN" w:bidi="hi_IN"/>
        </w:rPr>
        <w:t>यदि सम्भव हो, तो 1 कुरिन्थियों 2:1–5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2:1–5 का ऑडियो संस्करण सबसे आसानी से समझ में आने वाले अनुवाद में सुनें।</w:t>
      </w:r>
    </w:p>
    <w:p>
      <w:pPr/>
      <w:r>
        <w:rPr>
          <w:lang w:val="hi_IN" w:bidi="hi_IN"/>
        </w:rPr>
      </w:r>
      <w:r>
        <w:rPr>
          <w:lang w:val="hi_IN" w:bidi="hi_IN"/>
        </w:rPr>
        <w:t>पौलुस कुरिन्थुस नगर की कलीसिया को एक पत्र लिख रहा है। पौलुस ने सुना है कि कुरिन्थुस की कलीसिया में लोग अलग-अलग समूहों में विभाजित हो रहे हैं, या अलग हो रहे हैं, क्योंकि वे एक-दूसरे से असहमत हैं कि किस शिक्षक या अगुवे का अनुसरण करना चाहिए। पौलुस कलीसिया के लोगों को याद दिलाता रहा है कि वे सभी मसीह का अनुसरण करते हैं, और मसीह विभाजित नहीं हैं। पौलुस यह कह रहा है कि क्रूस पर मरे हुए यीशु मसीह के बारे में संदेश मनुष्यों की बुद्धि से नहीं, बल्कि परमेश्वर से आता है।</w:t>
      </w:r>
    </w:p>
    <w:p>
      <w:pPr/>
      <w:r>
        <w:rPr>
          <w:lang w:val="hi_IN" w:bidi="hi_IN"/>
        </w:rPr>
      </w:r>
      <w:r>
        <w:rPr>
          <w:lang w:val="hi_IN" w:bidi="hi_IN"/>
        </w:rPr>
        <w:t>अपने पत्र के इस भाग में, पौलुस कलीसिया को याद दिलाता है कि जब वह पहली बार कुरिन्थुस आया था और उन्हें मसीह के बारे में सिखाता था, तो पौलुस ने एक अगुवे के रूप में कैसे व्यवहार किया था। कुरिन्थुस के लोगों को याद दिलाकर कि पौलुस ने कैसे व्यवहार किया था, वह कुरिन्थुस के लोगों को यह दिखाने वाला है कि मानव अगुवों की बुद्धि और चतुराई से प्रभावित होना मूर्खता है। पौलुस कहता है कि जब वह परमेश्वर के गुप्त सत्य के बारे में बताने के लिए कुरिन्थुस आया, तो उसने दूसरों से अधिक बुद्धिमानी दिखने के लिए चतुर शब्दों का उपयोग नहीं किया। इसके बजाय, पौलुस ने केवल यीशु मसीह के बारे में बात करने का फैसला किया, और विशेष रूप से क्रूस पर मसीह की मृत्यु के बारे में बात की।</w:t>
      </w:r>
    </w:p>
    <w:p>
      <w:pPr/>
      <w:r>
        <w:rPr>
          <w:lang w:val="hi_IN" w:bidi="hi_IN"/>
        </w:rPr>
      </w:r>
      <w:r>
        <w:rPr>
          <w:lang w:val="hi_IN" w:bidi="hi_IN"/>
        </w:rPr>
        <w:t>इस समय यूनानी और रोमी संस्कृति में, जो लोग अगुवा बनना चाहते थे, वे ऐसे शब्दों का उपयोग करना सीखते थे जो बहुत चतुर और महत्वपूर्ण लगते थे। अन्य लोग भीड़ में इकट्ठा होकर इन अगुवों की बातें सुनना पसंद करते थे, और बहुत से लोग इन अगुवों का अनुसरण करते थे और वही करते थे जो वे कहते थे।</w:t>
      </w:r>
    </w:p>
    <w:p>
      <w:pPr/>
      <w:r>
        <w:rPr>
          <w:lang w:val="hi_IN" w:bidi="hi_IN"/>
        </w:rPr>
      </w:r>
      <w:r>
        <w:rPr>
          <w:lang w:val="hi_IN" w:bidi="hi_IN"/>
        </w:rPr>
        <w:t>यहाँ रुकें और समूह में इस प्रश्न पर चर्चा करें: आपकी संस्कृति में लोग कैसे बात करते हैं जब वे चाहते हैं कि दूसरे लोग उनके विचारों से सहमत हों और वे जो कहते हैं वही करें? वे अपने शारीरिक हाव-भाव के द्वारा किस प्रकार अभिनय या संवाद करते हैं? वे किस तरह के शब्दों का उपयोग करते हैं, और वे उन्हें कैसे कहते हैं? इस ऑडियो को यहाँ रोकें।</w:t>
      </w:r>
    </w:p>
    <w:p>
      <w:pPr/>
      <w:r>
        <w:rPr>
          <w:lang w:val="hi_IN" w:bidi="hi_IN"/>
        </w:rPr>
      </w:r>
      <w:r>
        <w:rPr>
          <w:lang w:val="hi_IN" w:bidi="hi_IN"/>
        </w:rPr>
        <w:t>पौलुस कलीसिया को याद दिलाता है कि जब वह कुरिन्थुस में था, तो वह इन अन्य अगुवों से बहुत अलग व्यवहार और बात किया करता था। पौलुस ने कहा कि वह कमजोर और भयभीत व्यवहार किया करता था, और वह काँपता या थरथराता था। पौलुस कहता है कि सुसमाचार का संदेश, या जो बातें उसने कुरिन्थुस के लोगों से यीशु मसीह और क्रूस के विषय में कही, वे चतुर या बुद्धिमान लगने के बजाय बहुत साधारण प्रतीत होती थीं। पौलुस कहता है कि उसने लोगों को समझाने के लिए प्रभावशाली शब्दों का उपयोग नहीं किया। इसके बजाय, जब पौलुस ने मसीह के बारे में बात की, तो यह परमेश्वर के आत्मा की सामर्थ्य थी जिसने कुरिन्थियों को दिखाया कि यह संदेश सत्य है।</w:t>
      </w:r>
    </w:p>
    <w:p>
      <w:pPr/>
      <w:r>
        <w:rPr>
          <w:lang w:val="hi_IN" w:bidi="hi_IN"/>
        </w:rPr>
      </w:r>
      <w:r>
        <w:rPr>
          <w:lang w:val="hi_IN" w:bidi="hi_IN"/>
        </w:rPr>
        <w:t>यहाँ रुकें और समूह में इस प्रश्न पर चर्चा करें: आपकी संस्कृति में, लोग एक अगुवे से कैसा व्यवहार करने और बात करने की उम्मीद करते हैं? यदि अगुवा कमजोर, भयभीत या घबराने वाला व्यवहार करता है, तो लोग कैसे प्रतिक्रिया देते हैं? इस ऑडियो को यहाँ रोकें।</w:t>
      </w:r>
    </w:p>
    <w:p>
      <w:pPr/>
      <w:r>
        <w:rPr>
          <w:lang w:val="hi_IN" w:bidi="hi_IN"/>
        </w:rPr>
      </w:r>
      <w:r>
        <w:rPr>
          <w:lang w:val="hi_IN" w:bidi="hi_IN"/>
        </w:rPr>
        <w:t>अन्त में, पौलुस कहता है कि उसने बुद्धिमान या चतुर शब्दों का उपयोग नहीं किया क्योंकि वह चाहता था कि परमेश्वर की सामर्थ्य लोगों को विश्वास करने के लिए प्रेरित करे, या यीशु के बारे में संदेश पर विश्वास करें। वह नहीं चाहता था कि लोग मानवीय बुद्धि के कारण यीशु के बारे में संदेश पर विश्वास करें। हमें नहीं पता कि पौलुस को किस बात ने कमजोर और भयभीत बना दिया था। शायद पौलुस को कोई शारीरिक बीमारी थी या उसके शरीर में समस्या थी, या शायद उसे डर था कि वह अच्छी तरह से शिक्षा नहीं देगा।</w:t>
      </w:r>
    </w:p>
    <w:p>
      <w:pPr/>
      <w:r>
        <w:rPr>
          <w:lang w:val="hi_IN" w:bidi="hi_IN"/>
        </w:rPr>
      </w:r>
      <w:r>
        <w:rPr>
          <w:lang w:val="hi_IN" w:bidi="hi_IN"/>
        </w:rPr>
        <w:t>यहाँ रुकें और समूह में इस प्रश्न पर चर्चा करें: आप किसी व्यक्ति के कार्यों या बोलने के तरीके से कैसे जानते हैं कि वह कमजोर या भयभीत है? बारी-बारी से समूह के सामने इस प्रकार बोलें कि आप कमजोर या भयभीत प्रतीत हों। हर व्यक्ति जिस तरह से अपने शरीर का इस्तेमाल करता है, और जिस तरह से बोलता है उन दोनों बातों पर ध्यान दें। इस ऑडियो को यहाँ रोकें।</w:t>
      </w:r>
    </w:p>
    <w:p>
      <w:pPr/>
      <w:r>
        <w:rPr>
          <w:lang w:val="hi_IN" w:bidi="hi_IN"/>
        </w:rPr>
      </w:r>
      <w:r>
        <w:rPr>
          <w:lang w:val="hi_IN" w:bidi="hi_IN"/>
        </w:rPr>
        <w:t>पौलुस कहता है कि यह कमजोरी यह साबित करती है कि यह पौलुस की अपनी बुद्धि या चतुरता नहीं थी जिसने कुरिन्थुस के लोगों को मसीह और क्रूस के विषय सत्य के बारे में आश्वस्त किया था। इसके बजाय, यह परमेश्वर के आत्मा की सामर्थ्य थी जो कुरिन्थुस के लोगों को सत्य दिखाती थी। इसलिए, कुरिन्थुस के लोगों को मनुष्यों की बुद्धि का अनुसरण नहीं करना चाहिए, बल्कि उन्हें केवल मसीह का ही अनुसरण करना चाहिए।</w:t>
      </w:r>
      <w:r>
        <w:rPr>
          <w:lang w:val="hi_IN" w:bidi="hi_IN"/>
        </w:rPr>
      </w:r>
    </w:p>
    <w:p>
      <w:pPr>
        <w:pStyle w:val="Heading3"/>
      </w:pPr>
      <w:r>
        <w:rPr>
          <w:lang w:val="hi_IN" w:bidi="hi_IN"/>
        </w:rPr>
        <w:t>घटनाओं को समझाना</w:t>
      </w:r>
    </w:p>
    <w:p>
      <w:pPr/>
      <w:r>
        <w:rPr>
          <w:lang w:val="hi_IN" w:bidi="hi_IN"/>
        </w:rPr>
      </w:r>
      <w:r>
        <w:rPr>
          <w:lang w:val="hi_IN" w:bidi="hi_IN"/>
        </w:rPr>
        <w:t>1 कुरिन्थियों 2:1–5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कहता है कि जब वह कुरिन्थुस में था, तब उसने कुरिन्थियों को परमेश्वर के भेद के बारे में बताने के लिए प्रभावशाली शब्दों का उपयोग नहीं किया। इसके बजाय, पौलुस ने निश्चय किया कि वह केवल मसीह और क्रूस पर उसकी मृत्यु के विषय में ही बात करेगा।</w:t>
      </w:r>
    </w:p>
    <w:p>
      <w:pPr/>
      <w:r>
        <w:rPr>
          <w:lang w:val="hi_IN" w:bidi="hi_IN"/>
        </w:rPr>
      </w:r>
      <w:r>
        <w:rPr>
          <w:b/>
          <w:lang w:val="hi_IN" w:bidi="hi_IN"/>
        </w:rPr>
        <w:t>दूसरे भाग में:</w:t>
      </w:r>
      <w:r>
        <w:rPr>
          <w:lang w:val="hi_IN" w:bidi="hi_IN"/>
        </w:rPr>
        <w:t xml:space="preserve"> पौलुस कहता है कि वह निर्बल और भयभीत था, और जब वह बोलता था तो काँपता था। इसलिए पौलुस कहता है कि कुरिन्थुस के लोग मसीह और क्रूस के बारे में सत्य पर विश्वास किया, इसलिए नहीं कि पौलुस अच्छी तरह से बोलता था, बल्कि इसलिए कि परमेश्वर के आत्मा ने कुरिन्थुस के लोगों को सत्य दिखाया था।</w:t>
      </w:r>
    </w:p>
    <w:p>
      <w:pPr/>
      <w:r>
        <w:rPr>
          <w:lang w:val="hi_IN" w:bidi="hi_IN"/>
        </w:rPr>
      </w:r>
      <w:r>
        <w:rPr>
          <w:b/>
          <w:lang w:val="hi_IN" w:bidi="hi_IN"/>
        </w:rPr>
        <w:t>तीसरे भाग में:</w:t>
      </w:r>
      <w:r>
        <w:rPr>
          <w:lang w:val="hi_IN" w:bidi="hi_IN"/>
        </w:rPr>
        <w:t xml:space="preserve"> पौलुस कुरिन्थुस के लोगों से कहता है कि उसने इस तरह बात की ताकि कुरिन्थुस के लोग मानवीय बुद्धि पर नहीं, बल्कि परमेश्वर की सामर्थ्य पर विश्वास करें।</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कलीसिया के लोग</w:t>
      </w:r>
    </w:p>
    <w:p>
      <w:pPr>
        <w:pStyle w:val="ListBullet"/>
        <w:spacing w:line="240" w:lineRule="auto"/>
        <w:ind w:left="720"/>
      </w:pPr>
      <w:r>
        <w:rPr>
          <w:lang w:val="hi_IN" w:bidi="hi_IN"/>
        </w:rPr>
      </w:r>
      <w:r>
        <w:rPr>
          <w:lang w:val="hi_IN" w:bidi="hi_IN"/>
        </w:rPr>
        <w:t>कलीसिया के लोग जिन अलग-अलग अगुवे का अनुसरण कर रहे हैं</w:t>
      </w:r>
    </w:p>
    <w:p>
      <w:pPr>
        <w:pStyle w:val="ListBullet"/>
        <w:spacing w:line="240" w:lineRule="auto"/>
        <w:ind w:left="720"/>
      </w:pPr>
      <w:r>
        <w:rPr>
          <w:lang w:val="hi_IN" w:bidi="hi_IN"/>
        </w:rPr>
      </w:r>
      <w:r>
        <w:rPr>
          <w:lang w:val="hi_IN" w:bidi="hi_IN"/>
        </w:rPr>
        <w:t>परमेश्वर का आत्मा</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 मसीह</w:t>
      </w:r>
    </w:p>
    <w:p>
      <w:pPr/>
      <w:r>
        <w:rPr>
          <w:lang w:val="hi_IN" w:bidi="hi_IN"/>
        </w:rPr>
      </w:r>
      <w:r>
        <w:rPr>
          <w:lang w:val="hi_IN" w:bidi="hi_IN"/>
        </w:rPr>
        <w:t>पौलुस अपने पत्र के इस भाग को यह कहकर शुरू करता है, "मेरे लिए भी ऐसा ही था।" मूल भाषा में, यह उस बात को दृढ़ता से जोड़ने का एक तरीका है जो पौलुस अब कहने जा रहा है, उस बात के साथ जो उसने अपने पत्र के पिछले भाग में कहना अभी-अभी समाप्त किया है। पौलुस अभी-अभी यह कह रहा था कि लोगों को प्रभावशाली या भारी-भरकम शब्दों के साथ नहीं, बल्कि परमेश्वर की सामर्थ्य और बुद्धि के साथ बोलना चाहिए। कुरिन्थुस के लोगों को प्रभावशाली बोलने वाले शिक्षक पसंद थे, पर अब पौलुस उस बात की तुलना करने जा रहा है कि उन्हें क्या पसंद था और जब वह कुरिन्थुस में था तब उसने उन्हें कैसे सिखाया।</w:t>
      </w:r>
    </w:p>
    <w:p>
      <w:pPr/>
      <w:r>
        <w:rPr>
          <w:lang w:val="hi_IN" w:bidi="hi_IN"/>
        </w:rPr>
      </w:r>
      <w:r>
        <w:rPr>
          <w:lang w:val="hi_IN" w:bidi="hi_IN"/>
        </w:rPr>
        <w:t>यहाँ रुकें और समूह में इस प्रश्न पर चर्चा करें: जब आप लोगों को कोई महत्वपूर्ण बात बता रहे हैं, तो आप किन शब्दों या वाक्यांशों का उपयोग करते हैं ताकि लोगों को यह पता चल सके कि आप जो नई बात कहने वाले हैं, वह आपकी पिछली बात से एक महत्वपूर्ण तरीके से जुड़ी है? इस ऑडियो को यहाँ रोकें।</w:t>
      </w:r>
    </w:p>
    <w:p>
      <w:pPr/>
      <w:r>
        <w:rPr>
          <w:lang w:val="hi_IN" w:bidi="hi_IN"/>
        </w:rPr>
      </w:r>
      <w:r>
        <w:rPr>
          <w:lang w:val="hi_IN" w:bidi="hi_IN"/>
        </w:rPr>
        <w:t>पौलुस इस बारे में बात करता है कि जब वह उनके पास आया तो उसने क्या किया था। आपको याद होगा कि पौलुस यह पत्र किसी दूर स्थान से कुरिन्थुस की कलीसिया को लिख रहा है। इसलिए वह अतीत के एक समय के बारे में बात कर रहा है जब वह कुरिन्थुस आया था। पौलुस कहता है कि जब वह परमेश्वर के गुप्त सत्य या भेद को बताने के लिए कुरिन्थुस आया, तो उसने जटिल और प्रभावशाली शब्दों का उपयोग नहीं किया, जैसे कि कोई बहुत अधिक पढ़ा-लिखा या शिक्षित व्यक्ति करता है। मूल भाषा में, जिस शब्द को भेद के रूप में अनुवादित किया है उसका अर्थ वो संदेश या सत्य है जो परमेश्वर ने अतीत में लोगों को नहीं बताया था, लेकिन अब परमेश्वर ने अपने लोगों पर प्रकट किया है।</w:t>
      </w:r>
    </w:p>
    <w:p>
      <w:pPr/>
      <w:r>
        <w:rPr>
          <w:lang w:val="hi_IN" w:bidi="hi_IN"/>
        </w:rPr>
      </w:r>
      <w:r>
        <w:rPr>
          <w:lang w:val="hi_IN" w:bidi="hi_IN"/>
        </w:rPr>
        <w:t>यहाँ रुकें और समूह में इस प्रश्न पर चर्चा करें: किसी ऐसी बात के बारे में एक कहानी सुनाएँ जो लोग अतीत में नहीं जानते थे या समझ नहीं सकते थे, लेकिन अब वे जानते हैं। उन शब्दों या वाक्यांशों पर ध्यान दें जो आप यह बताने के लिए उपयोग करते हैं कि पहले लोग उस बात को लेकर उलझन में थे या अनिश्चित थे, और फिर जब उन्हें समझ आया तो उन्हें कैसा महसूस हुआ। इस ऑडियो को यहाँ रोकें।</w:t>
      </w:r>
    </w:p>
    <w:p>
      <w:pPr/>
      <w:r>
        <w:rPr>
          <w:lang w:val="hi_IN" w:bidi="hi_IN"/>
        </w:rPr>
      </w:r>
      <w:r>
        <w:rPr>
          <w:lang w:val="hi_IN" w:bidi="hi_IN"/>
        </w:rPr>
        <w:t>पौलुस समझाता है कि जब वह कुरिन्थुस में था तो उसने इस तरह व्यवहार और बात क्यों की। पौलुस कहता है कि जब वह कुरिन्थुस में था, तो उसने यह “निश्चय किया कि वह कुछ नहीं जानेगा,” सिवाय यीशु मसीह के, जो क्रूस पर चढ़ाया गया। पौलुस का यह शाब्दिक अर्थ नहीं है कि वह अन्य सभी बातों को भूल गया था जो वह जानता था। पौलुस यहाँ विशेष प्रकार की भाषा का उपयोग कर रहा है ताकि यह दिखा सके कि वह कुरिन्थुस के लोगों को यह सोचने का कोई अवसर नहीं देना चाहता था कि वह स्वयं बुद्धिमान या महत्वपूर्ण है। इसके बजाय, पौलुस केवल मसीह के बारे में बात करना चाहता था ताकि लोग मसीह का अनुसरण करें, न कि पौलुस का।</w:t>
      </w:r>
    </w:p>
    <w:p>
      <w:pPr/>
      <w:r>
        <w:rPr>
          <w:lang w:val="hi_IN" w:bidi="hi_IN"/>
        </w:rPr>
      </w:r>
      <w:r>
        <w:rPr>
          <w:lang w:val="hi_IN" w:bidi="hi_IN"/>
        </w:rPr>
        <w:t>यहाँ रुकें और समूह में इस प्रश्न पर चर्चा करें: जब आप यह समझाना चाहते हैं कि किसी विशेष बात को जानना या बात करना क्यों सबसे महत्वपूर्ण है, तो आप अपनी भाषा में किन विशेष शब्दों या वाक्यांशों का उपयोग करते हैं? इस ऑडियो को यहाँ रोकें।</w:t>
      </w:r>
    </w:p>
    <w:p>
      <w:pPr/>
      <w:r>
        <w:rPr>
          <w:lang w:val="hi_IN" w:bidi="hi_IN"/>
        </w:rPr>
      </w:r>
      <w:r>
        <w:rPr>
          <w:lang w:val="hi_IN" w:bidi="hi_IN"/>
        </w:rPr>
        <w:t>दूसरे भाग में, पौलुस कुरिन्थुस के लोगों को याद दिलाता है कि उसने कुरिन्थुस के अन्य अगुवों की तुलना में अलग व्यवहार किया। पौलुस कहता है कि उसने तीन बातें महसूस की: निर्बलता, डर और कम्पन। संभव है कि पौलुस का अर्थ हो कि जब वह पहली बार कुरिन्थुस पहुँचा तब वह निर्बल था, या यह भी हो सकता है कि यह उसके वहाँ लंबे समय तक रहने के दौरान की बात हो। हमें यह निश्चित नहीं है कि पौलुस का क्या अर्थ है, क्या वह किसी बीमारी से शारीरिक रूप से निर्बल था, या वह डरता था कि वह अच्छी तरह से शिक्षा नहीं दे सकता। क्योंकि हमें निश्चित नहीं है कि पौलुस किस प्रकार की निर्बलता की बात कर रहा है, इसलिए अपनी भाषा में ऐसा शब्द या वाक्यांश प्रयोग करने का प्रयास करें जो किसी भी प्रकार की निर्बलता का अर्थ दे सके।</w:t>
      </w:r>
    </w:p>
    <w:p>
      <w:pPr/>
      <w:r>
        <w:rPr>
          <w:lang w:val="hi_IN" w:bidi="hi_IN"/>
        </w:rPr>
      </w:r>
      <w:r>
        <w:rPr>
          <w:lang w:val="hi_IN" w:bidi="hi_IN"/>
        </w:rPr>
        <w:t>यहाँ रुकें और एक समूह में चर्चा करें कि आप यह दिखाने के लिए अनुवाद कैसे करेंगे कि पौलुस निर्बल, भयभीत और काँपता था। यदि आवश्यकता हो, तो दूसरे चरण को देखें जहाँ आपने एक ऐसे अगुवे का अभिनय किया है जो निर्बल हो या डर से बात करता था। इस ऑडियो को यहाँ रोकें।</w:t>
      </w:r>
    </w:p>
    <w:p>
      <w:pPr/>
      <w:r>
        <w:rPr>
          <w:lang w:val="hi_IN" w:bidi="hi_IN"/>
        </w:rPr>
      </w:r>
      <w:r>
        <w:rPr>
          <w:lang w:val="hi_IN" w:bidi="hi_IN"/>
        </w:rPr>
        <w:t>पौलुस कहता है कि अपने “संदेश और प्रचार” में उसने चतुर शब्दों का उपयोग नहीं किया ताकि वह स्वयं को बुद्धिमान या प्रभावशाली शिक्षक के रूप में प्रस्तुत करे। मूल भाषा में, कुछ लोग जिन शब्दों का अनुवाद "संदेश और प्रचार" के रूप में करते हैं, वे पिछले भाग में कुरिन्थुस के अन्य शिक्षकों द्वारा बोलने के तरीके का वर्णन करने के लिए उपयोग किए गए शब्द से अलग हैं। कुरिन्थियों द्वारा अपेक्षित और महत्वपूर्ण समझे जाने वाले शब्दों का उपयोग न करके, पौलुस फिर से उन्हें दिखाता है कि केवल किसी की चतुर वाणी के कारण उसका अनुसरण करना मूर्खता है।</w:t>
      </w:r>
    </w:p>
    <w:p>
      <w:pPr/>
      <w:r>
        <w:rPr>
          <w:lang w:val="hi_IN" w:bidi="hi_IN"/>
        </w:rPr>
      </w:r>
      <w:r>
        <w:rPr>
          <w:lang w:val="hi_IN" w:bidi="hi_IN"/>
        </w:rPr>
        <w:t>पौलुस कहता है कि यह परमेश्वर का "आत्मा" और "सामर्थ्य" था जो कुरिन्थियों को सत्य दिखाता था। पौलुस यह नहीं कह रहा है कि आत्मा और सामर्थ्य दो अलग-अलग चीजें हैं, बल्कि एक साथ एक चीज हैं। यहाँ पौलुस परमेश्वर के आत्मा की सामर्थ्य के बारे में बात कर रहा है, जो न केवल लोगों को सत्य दिखाता है, बल्कि उनके जीवन में परिवर्तन भी लाता है और पृथ्वी पर गलत बातों को सही करता है।</w:t>
      </w:r>
    </w:p>
    <w:p>
      <w:pPr/>
      <w:r>
        <w:rPr>
          <w:lang w:val="hi_IN" w:bidi="hi_IN"/>
        </w:rPr>
      </w:r>
      <w:r>
        <w:rPr>
          <w:lang w:val="hi_IN" w:bidi="hi_IN"/>
        </w:rPr>
        <w:t>यहाँ रुकें और एक समूह में चर्चा करें कि आप अपने अनुवाद में कैसे स्पष्ट करेंगे कि परमेश्वर का आत्मा सामर्थी है और वह काम कर रहा है। इस ऑडियो को यहाँ रोकें।</w:t>
      </w:r>
    </w:p>
    <w:p>
      <w:pPr/>
      <w:r>
        <w:rPr>
          <w:lang w:val="hi_IN" w:bidi="hi_IN"/>
        </w:rPr>
      </w:r>
      <w:r>
        <w:rPr>
          <w:lang w:val="hi_IN" w:bidi="hi_IN"/>
        </w:rPr>
        <w:t>तीसरे भाग में, पौलुस कहता है कि उसने इस तरीके से बात की ताकि कुरिन्थुस के लोग मानव बुद्धि पर भरोसा न करें, बल्कि परमेश्वर की सामर्थ्य पर भरोसा करें। पौलुस का अर्थ है कि कोई शिक्षक यह सिद्ध नहीं कर सकता कि मसीह और उसके क्रूस पर मृत्यु के बारे में संदेश सत्य है। हम जानते हैं कि यह संदेश सत्य है जब लोग मसीह का अनुसरण करते हैं और परमेश्वर उनके जीवन और कार्यों में परिवर्तन लाता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2:1–5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कलीसिया के लोग</w:t>
      </w:r>
    </w:p>
    <w:p>
      <w:pPr>
        <w:pStyle w:val="ListBullet"/>
        <w:spacing w:line="240" w:lineRule="auto"/>
        <w:ind w:left="720"/>
      </w:pPr>
      <w:r>
        <w:rPr>
          <w:lang w:val="hi_IN" w:bidi="hi_IN"/>
        </w:rPr>
      </w:r>
      <w:r>
        <w:rPr>
          <w:lang w:val="hi_IN" w:bidi="hi_IN"/>
        </w:rPr>
        <w:t>कलीसिया के लोग जिन अलग-अलग अगुवों का अनुसरण कर रहे हैं</w:t>
      </w:r>
    </w:p>
    <w:p>
      <w:pPr>
        <w:pStyle w:val="ListBullet"/>
        <w:spacing w:line="240" w:lineRule="auto"/>
        <w:ind w:left="720"/>
      </w:pPr>
      <w:r>
        <w:rPr>
          <w:lang w:val="hi_IN" w:bidi="hi_IN"/>
        </w:rPr>
      </w:r>
      <w:r>
        <w:rPr>
          <w:lang w:val="hi_IN" w:bidi="hi_IN"/>
        </w:rPr>
        <w:t>परमेश्वर का आत्मा</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 मसीह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इस भाग के पहले भाग में, पौलुस कुरिन्थियों को चेतावनी देना जारी रखता है कि वे उन शिक्षकों का अनुसरण न करें जो अपनी मानवीय बुद्धि और कुशल वाणी पर निर्भर करते हैं। पौलुस कुरिन्थुस के लोगों को याद दिलाकर यह करता है कि जब उसने उन्हें शिक्षा दी, तो वह किसी ऐसे व्यक्ति की तरह नहीं बात कर रहा था जो यह दिखाना चाहता है कि वे कितने बुद्धिमान हैं। इसके बजाय, पौलुस ने केवल यीशु मसीह के बारे में बात की और यह कि मसीह क्रूस पर कैसे मार गया।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शिक्षकों की भूमिका निभाने वाले लोगों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विश्वासियों का किरदार निभाने वाले लोगों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 भाग के दूसरे हिस्से में, पौलुस कुरिन्थुस के लोगों को याद दिलाता है कि जब वह कुरिन्थुस में था, तो वह कमजोर और भयभीत था, और वह काँप रहा था। इसलिए कुरिन्थुस के लोगों ने मसीह और क्रूस के बारे में सत्य पर विश्वास इसलिए नहीं कि पौलुस ने अच्छी तरह बोला था, बल्कि इसलिए कि परमेश्वर के आत्मा ने उनके जीवन को बदल दिया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विश्वासियों का किरदार निभाने वाले लोगों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 भाग के अंतिम भाग में, पौलुस कुरिन्थुस के लोगों से कहता है कि उसने इस तरह बात की ताकि वे मनुष्य की बुद्धि पर नहीं बल्कि परमेश्वर की सामर्थ्य पर विश्वास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विश्वासियों का किरदार निभाने वाले लोगों से पूछें, “आप क्या महसूस कर रहे हैं या क्या सोच रहे हैं?” लोग इस तरह के उत्तर दे सकते हैं, जैसे:</w:t>
      </w:r>
      <w:r>
        <w:rPr>
          <w:lang w:val="hi_IN" w:bidi="hi_IN"/>
        </w:rPr>
      </w:r>
    </w:p>
    <w:p>
      <w:pPr>
        <w:pStyle w:val="Heading3"/>
      </w:pPr>
      <w:r>
        <w:rPr>
          <w:lang w:val="hi_IN" w:bidi="hi_IN"/>
        </w:rPr>
        <w:t>आवश्यक जानकारी</w:t>
      </w:r>
    </w:p>
    <w:p>
      <w:pPr/>
      <w:r>
        <w:rPr>
          <w:lang w:val="hi_IN" w:bidi="hi_IN"/>
        </w:rPr>
      </w:r>
      <w:r>
        <w:rPr>
          <w:lang w:val="hi_IN" w:bidi="hi_IN"/>
        </w:rPr>
        <w:t>1 कुरिन्थियों 2:1–5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इस भाग को फिर से कुरिन्थुस की कलीसिया के लोगों को </w:t>
      </w:r>
      <w:r>
        <w:rPr>
          <w:b/>
          <w:lang w:val="hi_IN" w:bidi="hi_IN"/>
        </w:rPr>
        <w:t>भाइयों</w:t>
      </w:r>
      <w:r>
        <w:rPr>
          <w:lang w:val="hi_IN" w:bidi="hi_IN"/>
        </w:rPr>
        <w:t xml:space="preserve"> कहकर के शुरू करता है। पौलुस का यह अर्थ नहीं है कि ये लोग वास्तव में उसके उसी मानव पिता से जन्मे भाई हैं। पौलुस इस विशेष भाषा का उपयोग उन लोगों के लिए कर रहा है, जिनका अर्थ उन पुरुषों और स्त्रियों दोनों से है जो मसीह पर विश्वास करते हैं और उसका अनुसरण करते हैं। भाइयों, या भाइयों और बहनों के लिए उन्हीं शब्दों का उपयोग करें जिनका उपयोग आपने पिछले भागों में किया है।</w:t>
      </w:r>
    </w:p>
    <w:p>
      <w:pPr/>
      <w:r>
        <w:rPr>
          <w:lang w:val="hi_IN" w:bidi="hi_IN"/>
        </w:rPr>
      </w:r>
      <w:r>
        <w:rPr>
          <w:lang w:val="hi_IN" w:bidi="hi_IN"/>
        </w:rPr>
        <w:t xml:space="preserve">पौलुस कहता है कि जब वह कुरिन्थुस के विश्वासियों के साथ था, तब वह परमेश्वर के </w:t>
      </w:r>
      <w:r>
        <w:rPr>
          <w:b/>
          <w:lang w:val="hi_IN" w:bidi="hi_IN"/>
        </w:rPr>
        <w:t>भेद</w:t>
      </w:r>
      <w:r>
        <w:rPr>
          <w:lang w:val="hi_IN" w:bidi="hi_IN"/>
        </w:rPr>
        <w:t xml:space="preserve">की </w:t>
      </w:r>
      <w:r>
        <w:rPr>
          <w:b/>
          <w:lang w:val="hi_IN" w:bidi="hi_IN"/>
        </w:rPr>
        <w:t>घोषणा</w:t>
      </w:r>
      <w:r>
        <w:rPr>
          <w:lang w:val="hi_IN" w:bidi="hi_IN"/>
        </w:rPr>
        <w:t xml:space="preserve"> करने के लिए </w:t>
      </w:r>
      <w:r>
        <w:rPr>
          <w:b/>
          <w:lang w:val="hi_IN" w:bidi="hi_IN"/>
        </w:rPr>
        <w:t>ऊँचे-ऊँचे शब्दों</w:t>
      </w:r>
      <w:r>
        <w:rPr>
          <w:lang w:val="hi_IN" w:bidi="hi_IN"/>
        </w:rPr>
        <w:t xml:space="preserve"> का उपयोग करते हुए नहीं आया। जब कोई "ऊँचे शब्द" का उपयोग करता है, तो वह गर्व के साथ बात कर रहा होता है जो उसे दूसरे लोगों की तुलना में अधिक बुद्धिमान या ज्ञानवान लगता है। जब लोग किसी बात की घोषणा करते हैं, तो वे दूसरे लोगों को एक महत्वपूर्ण संदेश बता रहे होते हैं। यह महत्वपूर्ण संदेश वह भेद या सत्य है जिसे परमेश्वर ने प्रकट किया है। भेद के लिए उसी शब्द या वाक्यांश का उपयोग करें जिसका उपयोग आपने पिछले भागों में किया है।</w:t>
      </w:r>
    </w:p>
    <w:p>
      <w:pPr/>
      <w:r>
        <w:rPr>
          <w:lang w:val="hi_IN" w:bidi="hi_IN"/>
        </w:rPr>
      </w:r>
      <w:r>
        <w:rPr>
          <w:lang w:val="hi_IN" w:bidi="hi_IN"/>
        </w:rPr>
        <w:t xml:space="preserve">यहाँ रुकें और समूह में चर्चा करें कि आप </w:t>
      </w:r>
      <w:r>
        <w:rPr>
          <w:b/>
          <w:lang w:val="hi_IN" w:bidi="hi_IN"/>
        </w:rPr>
        <w:t>ऊँचे शब्द</w:t>
      </w:r>
      <w:r>
        <w:rPr>
          <w:lang w:val="hi_IN" w:bidi="hi_IN"/>
        </w:rPr>
        <w:t xml:space="preserve"> में बोलने और </w:t>
      </w:r>
      <w:r>
        <w:rPr>
          <w:b/>
          <w:lang w:val="hi_IN" w:bidi="hi_IN"/>
        </w:rPr>
        <w:t>घोषणा</w:t>
      </w:r>
      <w:r>
        <w:rPr>
          <w:lang w:val="hi_IN" w:bidi="hi_IN"/>
        </w:rPr>
        <w:t xml:space="preserve"> के लिए किन शब्दों या वाक्यांशों का उपयोग करेंगे। यदि आपने बाइबल की किसी अन्य पुस्तक में इन शब्दों का पहले अनुवाद किया है, तो यहाँ भी वही शब्द प्रयोग करें जो आपने वहाँ किया था। इस ऑडियो को यहाँ रोकें।</w:t>
      </w:r>
    </w:p>
    <w:p>
      <w:pPr/>
      <w:r>
        <w:rPr>
          <w:lang w:val="hi_IN" w:bidi="hi_IN"/>
        </w:rPr>
      </w:r>
      <w:r>
        <w:rPr>
          <w:lang w:val="hi_IN" w:bidi="hi_IN"/>
        </w:rPr>
        <w:t xml:space="preserve">पौलुस इस भाग में कई बार </w:t>
      </w:r>
      <w:r>
        <w:rPr>
          <w:b/>
          <w:lang w:val="hi_IN" w:bidi="hi_IN"/>
        </w:rPr>
        <w:t>बुद्धि</w:t>
      </w:r>
      <w:r>
        <w:rPr>
          <w:lang w:val="hi_IN" w:bidi="hi_IN"/>
        </w:rPr>
        <w:t xml:space="preserve"> शब्द का उपयोग करता है। प्रत्येक मामले में, पौलुस का अर्थ परमेश्वर की ईश्वरीय बुद्धि नहीं है, बल्कि मानवीय चतुराई या बुद्धि से है। बुद्धि के लिए उसी शब्द या वाक्यांश का उपयोग करें जिसका उपयोग आपने पिछले भागों में किया है। </w:t>
      </w:r>
      <w:r>
        <w:rPr>
          <w:lang w:val="hi_IN" w:bidi="hi_IN"/>
        </w:rPr>
        <w:t>बुद्धि</w:t>
      </w:r>
      <w:r>
        <w:rPr>
          <w:lang w:val="hi_IN" w:bidi="hi_IN"/>
        </w:rPr>
        <w:t xml:space="preserve"> के बारे में अधिक जानकारी के लिए, मुख्य शब्दावली देखें।</w:t>
      </w:r>
    </w:p>
    <w:p>
      <w:pPr/>
      <w:r>
        <w:rPr>
          <w:lang w:val="hi_IN" w:bidi="hi_IN"/>
        </w:rPr>
      </w:r>
      <w:r>
        <w:rPr>
          <w:lang w:val="hi_IN" w:bidi="hi_IN"/>
        </w:rPr>
        <w:t xml:space="preserve">जब पौलुस कुरिन्थुस में था, तो उसने केवल यीशु </w:t>
      </w:r>
      <w:r>
        <w:rPr>
          <w:b/>
          <w:lang w:val="hi_IN" w:bidi="hi_IN"/>
        </w:rPr>
        <w:t>मसीह</w:t>
      </w:r>
      <w:r>
        <w:rPr>
          <w:lang w:val="hi_IN" w:bidi="hi_IN"/>
        </w:rPr>
        <w:t xml:space="preserve"> के बारे में सिखाया जिसे </w:t>
      </w:r>
      <w:r>
        <w:rPr>
          <w:b/>
          <w:lang w:val="hi_IN" w:bidi="hi_IN"/>
        </w:rPr>
        <w:t>क्रूस</w:t>
      </w:r>
      <w:r>
        <w:rPr>
          <w:lang w:val="hi_IN" w:bidi="hi_IN"/>
        </w:rPr>
        <w:t xml:space="preserve"> पर चढ़ाया गया था। क्रूस पर चढ़ाना लोगों को सजा देने का रोमी तरीका था। क्रूस पर चढ़ाने का अर्थ है कि किसी को क्रूस पर कीलों से ठोंककर लटका देना और मरने के लिए छोड़ देना। लोगों ने यीशु को क्रूस पर चढ़ाकर मार डाला। मसीह और क्रूस पर चढ़ाए गए मसीह के लिए उन्हीं शब्दों या वाक्यांशों का उपयोग करें जिनका उपयोग आपने पिछले भागों में किया है। </w:t>
      </w:r>
      <w:r>
        <w:rPr>
          <w:lang w:val="hi_IN" w:bidi="hi_IN"/>
        </w:rPr>
        <w:t>मसीह</w:t>
      </w:r>
      <w:r>
        <w:rPr>
          <w:lang w:val="hi_IN" w:bidi="hi_IN"/>
        </w:rPr>
        <w:t xml:space="preserve"> और </w:t>
      </w:r>
      <w:r>
        <w:rPr>
          <w:lang w:val="hi_IN" w:bidi="hi_IN"/>
        </w:rPr>
        <w:t>क्रूसीकरण</w:t>
      </w:r>
      <w:r>
        <w:rPr>
          <w:lang w:val="hi_IN" w:bidi="hi_IN"/>
        </w:rPr>
        <w:t xml:space="preserve"> के बारे में अधिक जानकारी के लिए, मुख्य शब्दावली देखें।</w:t>
      </w:r>
    </w:p>
    <w:p>
      <w:pPr/>
      <w:r>
        <w:rPr>
          <w:lang w:val="hi_IN" w:bidi="hi_IN"/>
        </w:rPr>
      </w:r>
      <w:r>
        <w:rPr>
          <w:lang w:val="hi_IN" w:bidi="hi_IN"/>
        </w:rPr>
        <w:t xml:space="preserve">पौलुस ने कुरिन्थुस में न केवल कमजोर और भयभीत होकर व्यवहार किया, बल्कि वह </w:t>
      </w:r>
      <w:r>
        <w:rPr>
          <w:b/>
          <w:lang w:val="hi_IN" w:bidi="hi_IN"/>
        </w:rPr>
        <w:t>काँपता</w:t>
      </w:r>
      <w:r>
        <w:rPr>
          <w:lang w:val="hi_IN" w:bidi="hi_IN"/>
        </w:rPr>
        <w:t xml:space="preserve"> भी था। जब कोई व्यक्ति काँप रहा होता है, तो उसका शरीर हिलता है, आमतौर पर इसलिए कि वह डर या चिंता महसूस करता है। हालाँकि, यदि पौलुस को कोई शारीरिक बीमारी थी, तो उसके कारण भी वह काँप सकता था।</w:t>
      </w:r>
    </w:p>
    <w:p>
      <w:pPr/>
      <w:r>
        <w:rPr>
          <w:lang w:val="hi_IN" w:bidi="hi_IN"/>
        </w:rPr>
      </w:r>
      <w:r>
        <w:rPr>
          <w:lang w:val="hi_IN" w:bidi="hi_IN"/>
        </w:rPr>
        <w:t xml:space="preserve">यहाँ रुकें और समूह में चर्चा करें कि आप </w:t>
      </w:r>
      <w:r>
        <w:rPr>
          <w:b/>
          <w:lang w:val="hi_IN" w:bidi="hi_IN"/>
        </w:rPr>
        <w:t>काँपने</w:t>
      </w:r>
      <w:r>
        <w:rPr>
          <w:lang w:val="hi_IN" w:bidi="hi_IN"/>
        </w:rPr>
        <w:t xml:space="preserve"> के लिए किन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कहता है कि उसने बुद्धिमानी और </w:t>
      </w:r>
      <w:r>
        <w:rPr>
          <w:b/>
          <w:lang w:val="hi_IN" w:bidi="hi_IN"/>
        </w:rPr>
        <w:t>लुभानेवाले</w:t>
      </w:r>
      <w:r>
        <w:rPr>
          <w:lang w:val="hi_IN" w:bidi="hi_IN"/>
        </w:rPr>
        <w:t xml:space="preserve"> शब्दों के साथ नहीं सिखाया, बल्कि </w:t>
      </w:r>
      <w:r>
        <w:rPr>
          <w:b/>
          <w:lang w:val="hi_IN" w:bidi="hi_IN"/>
        </w:rPr>
        <w:t>परमेश्वर के आत्मा</w:t>
      </w:r>
      <w:r>
        <w:rPr>
          <w:lang w:val="hi_IN" w:bidi="hi_IN"/>
        </w:rPr>
        <w:t xml:space="preserve"> की सामर्थ्य के </w:t>
      </w:r>
      <w:r>
        <w:rPr>
          <w:b/>
          <w:lang w:val="hi_IN" w:bidi="hi_IN"/>
        </w:rPr>
        <w:t>प्रदर्शन</w:t>
      </w:r>
      <w:r>
        <w:rPr>
          <w:lang w:val="hi_IN" w:bidi="hi_IN"/>
        </w:rPr>
        <w:t xml:space="preserve"> के साथ सिखाया। जब कोई व्यक्ति किसी दूसरे को लुभाता है, तो वह ऐसे शब्द कहता है जिससे लोग उनके साथ सहमत हो जाएँ या वे कुछ ऐसा कर दें जो वे चाहते हैं। प्रदर्शन वह साक्ष्य या प्रमाण है, जो लोगों को यह दिखाता है कि कोई चीज़ सच है। इस मामले में, लोग जानते हैं कि पौलुस की शिक्षा सच है क्योंकि वे परमेश्वर के आत्मा को कार्य करते हुए देखते हैं। परमेश्वर का आत्मा वह शक्ति है जो परमेश्वर से आती है। यह शक्ति सृष्टि करती है, जीवन देती है, चमत्कार करती है और लोगों को बदल देती है।</w:t>
      </w:r>
    </w:p>
    <w:p>
      <w:pPr/>
      <w:r>
        <w:rPr>
          <w:lang w:val="hi_IN" w:bidi="hi_IN"/>
        </w:rPr>
      </w:r>
      <w:r>
        <w:rPr>
          <w:lang w:val="hi_IN" w:bidi="hi_IN"/>
        </w:rPr>
        <w:t xml:space="preserve">यहाँ रुकें और समूह में चर्चा करें कि आप </w:t>
      </w:r>
      <w:r>
        <w:rPr>
          <w:b/>
          <w:lang w:val="hi_IN" w:bidi="hi_IN"/>
        </w:rPr>
        <w:t>परमेश्वर के आत्मा</w:t>
      </w:r>
      <w:r>
        <w:rPr>
          <w:lang w:val="hi_IN" w:bidi="hi_IN"/>
        </w:rPr>
        <w:t xml:space="preserve"> के लिए किन शब्दों या वाक्यांशों का उपयोग करेंगे। परमेश्वर का आत्मा पवित्र आत्मा को दर्शाता है, लेकिन यहाँ उसे केवल "आत्मा" कहा जाता है। परमेश्वर के आत्मा के बारे में पूरी जानकारी के लिए मुख्य शब्दावली में </w:t>
      </w:r>
      <w:r>
        <w:rPr>
          <w:lang w:val="hi_IN" w:bidi="hi_IN"/>
        </w:rPr>
        <w:t>पवित्र आत्मा</w:t>
      </w:r>
      <w:r>
        <w:rPr>
          <w:lang w:val="hi_IN" w:bidi="hi_IN"/>
        </w:rPr>
        <w:t xml:space="preserve"> देखें। यदि आपने पहले ही बाइबल की किसी अन्य पुस्तक में इन शब्दों का अनुवाद किया है, तो उन्हीं शब्दों का प्रयोग करें जिनका प्रयोग आपने वहाँ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2:6–16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2:6–16 को सुनें और अपने मन में रखें।</w:t>
      </w:r>
    </w:p>
    <w:p>
      <w:pPr/>
      <w:r>
        <w:rPr>
          <w:lang w:val="hi_IN" w:bidi="hi_IN"/>
        </w:rPr>
      </w:r>
      <w:r>
        <w:rPr>
          <w:lang w:val="hi_IN" w:bidi="hi_IN"/>
        </w:rPr>
        <w:t>यदि सम्भव हो, तो 1 कुरिन्थियों 2:6–16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2:6–16 का ऑडियो संस्करण सबसे आसानी से समझ में आने वाले अनुवाद में सुनें।</w:t>
      </w:r>
    </w:p>
    <w:p>
      <w:pPr/>
      <w:r>
        <w:rPr>
          <w:lang w:val="hi_IN" w:bidi="hi_IN"/>
        </w:rPr>
      </w:r>
      <w:r>
        <w:rPr>
          <w:lang w:val="hi_IN" w:bidi="hi_IN"/>
        </w:rPr>
        <w:t>पौलुस कुरिन्थुस की कलीसिया को एक पत्र लिख रहा है, जहाँ लोग इस बारे में बहस कर रहे हैं कि किस शिक्षक का अनुसरण करना है। पौलुस ने अभी-अभी विश्वासियों से यह कहा है कि वे मनुष्यों की बुद्धि से प्रभावित न हों, बल्कि केवल मसीह का अनुसरण करें। पौलुस ने कुरिन्थुस के लोगों को याद दिलाया कि पौलुस स्वयं कुरिन्थुस में शिक्षा देते समय अच्छी तरह से नहीं बोलता था। पौलुस ने कहा कि उसने इस प्रकार बात की ताकि कुरिन्थुस के लोग परमेश्वर के आत्मा की सामर्थ्य के कारण मसीह पर विश्वास करें, न कि इसलिए कि पौलुस बुद्धिमान प्रतीत होता था।</w:t>
      </w:r>
    </w:p>
    <w:p>
      <w:pPr/>
      <w:r>
        <w:rPr>
          <w:lang w:val="hi_IN" w:bidi="hi_IN"/>
        </w:rPr>
      </w:r>
      <w:r>
        <w:rPr>
          <w:lang w:val="hi_IN" w:bidi="hi_IN"/>
        </w:rPr>
        <w:t>पौलुस मानवीय बुद्धि और परमेश्वर की बुद्धि के बीच अंतर को समझाना शुरू करता है। पौलुस कहता है कि जो लोग मसीह के बारे में शिक्षा देते हैं, वे वास्तव में उन लोगों को बुद्धि सिखाते हैं जो अपने विश्वास में परिपक्व या विकसित हो चुके हैं। लेकिन पौलुस कहता है ये बुद्धि, जो ये लोग सिखाते हैं, वह मानवीय अगुवों जैसे राजाओं और राज्यपालों की बुद्धि से बहुत अलग है। पौलुस कुरिन्थियों को याद दिलाता है कि यद्यपि ये मानवीय अगुवे अभी बुद्धिमान और सामर्थी प्रतीत होते हैं, वे नाश हो जाएँगे या मर जाएँगे, और लोग उन्हें भूल जाएँगे।</w:t>
      </w:r>
    </w:p>
    <w:p>
      <w:pPr/>
      <w:r>
        <w:rPr>
          <w:lang w:val="hi_IN" w:bidi="hi_IN"/>
        </w:rPr>
      </w:r>
      <w:r>
        <w:rPr>
          <w:lang w:val="hi_IN" w:bidi="hi_IN"/>
        </w:rPr>
        <w:t>यहाँ रुकें और समूह में इस प्रश्न पर चर्चा करें: एक ऐसे व्यक्ति के बारे में एक कहानी सुनाएँ जो बहुत बुद्धिमान है। आपको कैसे पता चला कि यह व्यक्ति बुद्धिमान है? वे अन्य लोगों से अलग व्यवहार या बात कैसे करते हैं? इस ऑडियो को यहाँ रोकें।</w:t>
      </w:r>
    </w:p>
    <w:p>
      <w:pPr/>
      <w:r>
        <w:rPr>
          <w:lang w:val="hi_IN" w:bidi="hi_IN"/>
        </w:rPr>
      </w:r>
      <w:r>
        <w:rPr>
          <w:lang w:val="hi_IN" w:bidi="hi_IN"/>
        </w:rPr>
        <w:t>पौलुस कहता है कि जो लोग मसीह के बारे में सिखाते हैं, वे अलग प्रकार की बुद्धि सिखाते हैं। यह बुद्धि अतीत में एक रहस्य था। अब परमेश्वर ने इस बुद्धि को परमेश्वर के आत्मा के द्वारा विश्वास करने वाले लोगों पर प्रकट किया है। यह "रहस्य" परमेश्वर की वह योजना थी जिसमें उसने अपने लोगों को बचाने के लिए मसीह को क्रूस पर मरने के लिए भेजा। पौलुस कहता है कि परमेश्वर ने इस योजना को संसार की रचना करने से पहले ही ठहराया या निर्धारित किया था। परमेश्वर ने यह इसलिए किया कि मसीह पर विश्वास करने वाले हर व्यक्ति को आदर मिले, ताकि विश्वासी परमेश्वर के निकट रह सकें और उसकी महिमा और सामर्थ्य का अनुभव कर सकें। पौलुस कहता है कि इस युग के शासकों, अर्थात इस संसार के मानवीय अगुवों, ने परमेश्वर की इस रहस्यमय योजना की बुद्धि को नहीं समझा। क्योंकि ये अगुवे योजना को समझ नहीं पा रहे थे, इसलिए उन्होंने यीशु मसीह को क्रूस पर चढ़ाया।</w:t>
      </w:r>
    </w:p>
    <w:p>
      <w:pPr/>
      <w:r>
        <w:rPr>
          <w:lang w:val="hi_IN" w:bidi="hi_IN"/>
        </w:rPr>
      </w:r>
      <w:r>
        <w:rPr>
          <w:lang w:val="hi_IN" w:bidi="hi_IN"/>
        </w:rPr>
        <w:t>अब, पौलुस किसी के शब्द को उद्धृत करता है, या किसी और के शब्द कहता है। हम निश्चित नहीं है कि पौलुस किसको उद्धृत कर रहा है। पौलुस शायद यहूदी शिक्षकों के लेखों को उद्धृत कर रहा है जिन्होंने लोगों को सिखाने के लिए पुराने नियम के शब्दों का उपयोग किया था। या संभव है कि पौलुस स्वयं पुराने नियम के वचनों को जोड़कर यह बात कह रहा हो। किसी भी तरह से, पौलुस इन वचनों को इस तरह कहता है ताकि यह दिखाया जा सके कि वे बहुत महत्वपूर्ण हैं और यह दिखाया जा सके कि परमेश्वर से बुद्धि या अधिकार रखने वाले किसी व्यक्ति ने पहले ये वचन कहे हैं। पौलुस कहता है कि परमेश्वर ने उन लोगों के लिए जो योजना बनाई है जो परमेश्वर से प्रेम करते हैं, वे किसी भी व्यक्ति द्वारा देखी, सुनी या कल्पना की गई किसी भी चीज़ से बेहतर हैं। ये अद्भुत बातें वे हैं जो परमेश्वर ने हमें परमेश्वर के आत्मा के द्वारा प्रकट की हैं, या दिखाई हैं। केवल परमेश्वर के लोग ही परमेश्वर की बुद्धि को समझ सकते हैं। जो लोग मसीह का अनुसरण करते हैं, केवल उन लोगों के पास परमेश्वर का आत्मा है।</w:t>
      </w:r>
    </w:p>
    <w:p>
      <w:pPr/>
      <w:r>
        <w:rPr>
          <w:lang w:val="hi_IN" w:bidi="hi_IN"/>
        </w:rPr>
      </w:r>
      <w:r>
        <w:rPr>
          <w:lang w:val="hi_IN" w:bidi="hi_IN"/>
        </w:rPr>
        <w:t>यहाँ रुकें और समूह में इस प्रश्न पर चर्चा करें: उस समय की एक कहानी सुनाएँ जब लोगों के एक समूह ने कुछ होता देखा हो, लेकिन उन्हें वह समझ नहीं आया। क्या होता है जब समूह में केवल एक व्यक्ति ही समझता है कि क्या हुआ या क्यों हुआ? वह व्यक्ति दूसरों से कैसे अलग है जो समझ नहीं पाए? इस ऑडियो को यहाँ रोकें।</w:t>
      </w:r>
    </w:p>
    <w:p>
      <w:pPr/>
      <w:r>
        <w:rPr>
          <w:lang w:val="hi_IN" w:bidi="hi_IN"/>
        </w:rPr>
      </w:r>
      <w:r>
        <w:rPr>
          <w:lang w:val="hi_IN" w:bidi="hi_IN"/>
        </w:rPr>
        <w:t>पौलुस एक ऐसा प्रश्न पूछता है जिसका उत्तर वह कुरिन्थुस के विश्वासियों से पाने की उम्मीद नहीं करता है। पौलुस कहता है, "कौन जानता है कि दूसरे व्यक्ति के मन में क्या विचार चल रहे हैं?" केवल किसी व्यक्ति का आत्मा, या वह व्यक्ति स्वयं, उस व्यक्ति के विचारों को जानता है। उसी तरह, परमेश्वर के आत्मा के अलावा कोई भी परमेश्वर के विचारों को नहीं जान सकता। जो लोग मसीह का अनुसरण करते हैं, वे उन बातों को समझ सकते हैं जो परमेश्वर ने हमें स्वतंत्र रूप से दी हैं, क्योंकि हमारे पास वह आत्मा है जो परमेश्वर की ओर से है। और इस वजह से, हम परमेश्वर की बुद्धिमान योजना को समझ सकते हैं।</w:t>
      </w:r>
    </w:p>
    <w:p>
      <w:pPr/>
      <w:r>
        <w:rPr>
          <w:lang w:val="hi_IN" w:bidi="hi_IN"/>
        </w:rPr>
      </w:r>
      <w:r>
        <w:rPr>
          <w:lang w:val="hi_IN" w:bidi="hi_IN"/>
        </w:rPr>
        <w:t>पौलुस कहता है कि उसके जैसे लोग, जो मसीह के बारे में शिक्षा देते हैं, वे ऐसे शब्दों का उपयोग नहीं करते जो केवल बुद्धिमान प्रतीत होने वाले लोगों ने उन्हें सिखाए हों। इसके बजाय, ये शिक्षक उन शब्दों का उपयोग करते हैं जो परमेश्वर का आत्मा उन्हें सिखाता है। और ये शिक्षक इन सच्चाइयों को उन लोगों को समझाते हैं जिनमें परमेश्वर का आत्मा है।</w:t>
      </w:r>
    </w:p>
    <w:p>
      <w:pPr/>
      <w:r>
        <w:rPr>
          <w:lang w:val="hi_IN" w:bidi="hi_IN"/>
        </w:rPr>
      </w:r>
      <w:r>
        <w:rPr>
          <w:lang w:val="hi_IN" w:bidi="hi_IN"/>
        </w:rPr>
        <w:t>जिन लोगों के पास परमेश्वर का आत्मा नहीं है, वे उन बातों को स्वीकार नहीं करते या उन पर विश्वास नहीं करते जो परमेश्वर का आत्मा कहता है। ये लोग सोचते हैं कि परमेश्वर का आत्मा जो कहता है वह मूर्खतापूर्ण या बकवास है। लेकिन जिन लोगों में परमेश्वर का आत्मा है, वे यह परख सकते हैं या निर्णय कर सकते हैं कि कोई बात बुद्धिमानी वाली है या मूर्खतापूर्ण है। पौलुस कहता है कि जिन लोगों के पास परमेश्वर का आत्मा नहीं है, वे यह नहीं परख सकते कि जिस व्यक्ति के पास परमेश्वर का आत्मा है, वह बुद्धिमान है या मूर्ख। पौलुस यह इसलिए कहता है क्योंकि कुरिन्थुस के लोग शिक्षकों का मूल्यांकन इस आधार पर करते हैं कि उनकी बात उन्हें कितनी बुद्धिमानी भरी लगती है। पौलुस जानता है कि कुरिन्थुस के लोग मानते हैं कि कुरिन्थुस के लोग बहुत आत्मिक और बुद्धिमान हैं। पौलुस कुरिन्थुस के लोगों को याद दिला रहा है कि उनकी मानवीय बुद्धि उस बुद्धि का मूल्यांकन नहीं कर सकती जो परमेश्वर के आत्मा से आती है।</w:t>
      </w:r>
    </w:p>
    <w:p>
      <w:pPr/>
      <w:r>
        <w:rPr>
          <w:lang w:val="hi_IN" w:bidi="hi_IN"/>
        </w:rPr>
      </w:r>
      <w:r>
        <w:rPr>
          <w:lang w:val="hi_IN" w:bidi="hi_IN"/>
        </w:rPr>
        <w:t>यहाँ रुकें और समूह में इस प्रश्न पर चर्चा करें: एक ऐसे व्यक्ति के बारे में एक कहानी सुनाएँ जो बुद्धिमान बनना चाहता है। उस व्यक्ति ने उन्हें सीखने या अधिक बुद्धि पाने में मदद करने के लिए क्या किया? अन्य लोगों ने उन्हें और अधिक बुद्धिमान बनने में कैसे मदद की? इस ऑडियो को यहाँ रोकें।</w:t>
      </w:r>
    </w:p>
    <w:p>
      <w:pPr/>
      <w:r>
        <w:rPr>
          <w:lang w:val="hi_IN" w:bidi="hi_IN"/>
        </w:rPr>
      </w:r>
      <w:r>
        <w:rPr>
          <w:lang w:val="hi_IN" w:bidi="hi_IN"/>
        </w:rPr>
        <w:t>पौलुस एक और प्रश्न पूछता है और वह कुरिन्थियों से उत्तर पाने की उम्मीद नहीं करता है। पौलुस कहता है, "प्रभु के विचारों को कौन जानता है? क्योंकि प्रभु का मन किसने जाना है, कि उसे सिखाए?" फिर पौलुस कहता है कि हमारे पास मसीह का मन, या उसके विचार हैं। जब पौलुस “मसीह का मन” कहता है, तो वह उन शब्दों का उपयोग कर रहा है जो भविष्यद्वक्ता यशायाह की पुस्तक में लिखे गए हैं। पुराने नियम में, यशायाह "प्रभु का मन" या "यहोवा का मन" शब्दों का उपयोग करता है। पौलुस ऐसा इसलिए कहता है क्योंकि वह जानता है कि यीशु मसीह वही परमेश्वर है जिसके बारे में हम पुराने नियम में सुनते हैं, जिसका नाम यहोवा था। पौलुस का अर्थ है कि परमेश्वर का आत्मा, जो मसीह के विचारों का मार्गदर्शन करता है, वही आत्मा उन लोगों के विचारों का भी मार्गदर्शन करता है जो उस पर विश्वास करते हैं और मसीह का अनुसरण करते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2:6–16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हिस्से हैं।</w:t>
      </w:r>
    </w:p>
    <w:p>
      <w:pPr/>
      <w:r>
        <w:rPr>
          <w:lang w:val="hi_IN" w:bidi="hi_IN"/>
        </w:rPr>
      </w:r>
      <w:r>
        <w:rPr>
          <w:b/>
          <w:lang w:val="hi_IN" w:bidi="hi_IN"/>
        </w:rPr>
        <w:t>पहले भाग में:</w:t>
      </w:r>
      <w:r>
        <w:rPr>
          <w:lang w:val="hi_IN" w:bidi="hi_IN"/>
        </w:rPr>
        <w:t xml:space="preserve"> पौलुस कहता है कि वह और उसके जैसे अन्य लोग बुद्धि सिखाते हैं, लेकिन वह उस प्रकार का बुद्धि नहीं है जो मानवीय शासक सिखाते हैं।</w:t>
      </w:r>
    </w:p>
    <w:p>
      <w:pPr/>
      <w:r>
        <w:rPr>
          <w:lang w:val="hi_IN" w:bidi="hi_IN"/>
        </w:rPr>
      </w:r>
      <w:r>
        <w:rPr>
          <w:b/>
          <w:lang w:val="hi_IN" w:bidi="hi_IN"/>
        </w:rPr>
        <w:t>दूसरे भाग में:</w:t>
      </w:r>
      <w:r>
        <w:rPr>
          <w:lang w:val="hi_IN" w:bidi="hi_IN"/>
        </w:rPr>
        <w:t xml:space="preserve"> पौलुस कहता है कि जो बातें परमेश्वर ने उन लोगों के लिए तैयार की हैं जो उससे प्रेम करते हैं, वे किसी भी मनुष्य के देखे, सुने या कल्पना किए गए किसी भी बात से कहीं अधिक उत्तम हैं।</w:t>
      </w:r>
    </w:p>
    <w:p>
      <w:pPr/>
      <w:r>
        <w:rPr>
          <w:lang w:val="hi_IN" w:bidi="hi_IN"/>
        </w:rPr>
      </w:r>
      <w:r>
        <w:rPr>
          <w:b/>
          <w:lang w:val="hi_IN" w:bidi="hi_IN"/>
        </w:rPr>
        <w:t>तीसरे भाग में:</w:t>
      </w:r>
      <w:r>
        <w:rPr>
          <w:lang w:val="hi_IN" w:bidi="hi_IN"/>
        </w:rPr>
        <w:t xml:space="preserve"> पौलुस कहता है कि किसी मनुष्य के मन में क्या है, इसे केवल वही मनुष्य जानता है। उसी तरह, परमेश्वर के आत्मा को छोड़कर कोई भी परमेश्वर की बातों को नहीं जानता।</w:t>
      </w:r>
    </w:p>
    <w:p>
      <w:pPr/>
      <w:r>
        <w:rPr>
          <w:lang w:val="hi_IN" w:bidi="hi_IN"/>
        </w:rPr>
      </w:r>
      <w:r>
        <w:rPr>
          <w:b/>
          <w:lang w:val="hi_IN" w:bidi="hi_IN"/>
        </w:rPr>
        <w:t>चौथे भाग में:</w:t>
      </w:r>
      <w:r>
        <w:rPr>
          <w:lang w:val="hi_IN" w:bidi="hi_IN"/>
        </w:rPr>
        <w:t xml:space="preserve"> जो लोग परमेश्वर के आत्मा के बिना हैं, वे परमेश्वर के आत्मा की बातों को मूर्खता समझते हैं; परंतु जिनके पास परमेश्वर का आत्मा है, वे सब बातों का मूल्य समझ सकते हैं। जिस व्यक्ति में परमेश्वर का आत्मा है, वह उस बुद्धि को साझा करता है जो मसीह से आता है, जो स्वयं परमेश्वर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वे लोग जो परमेश्वर के पवित्र आत्मा के वचनों से शिक्षा देते हैं</w:t>
      </w:r>
    </w:p>
    <w:p>
      <w:pPr>
        <w:pStyle w:val="ListBullet"/>
        <w:spacing w:line="240" w:lineRule="auto"/>
        <w:ind w:left="720"/>
      </w:pPr>
      <w:r>
        <w:rPr>
          <w:lang w:val="hi_IN" w:bidi="hi_IN"/>
        </w:rPr>
      </w:r>
      <w:r>
        <w:rPr>
          <w:lang w:val="hi_IN" w:bidi="hi_IN"/>
        </w:rPr>
        <w:t>वे लोग जो अपनी मानवीय बुद्धि का उपयोग करके दूसरों को सिखाते हैं</w:t>
      </w:r>
    </w:p>
    <w:p>
      <w:pPr>
        <w:pStyle w:val="ListBullet"/>
        <w:spacing w:line="240" w:lineRule="auto"/>
        <w:ind w:left="720"/>
      </w:pPr>
      <w:r>
        <w:rPr>
          <w:lang w:val="hi_IN" w:bidi="hi_IN"/>
        </w:rPr>
      </w:r>
      <w:r>
        <w:rPr>
          <w:lang w:val="hi_IN" w:bidi="hi_IN"/>
        </w:rPr>
        <w:t>परमेश्वर, जिसका निजी नाम यहोवा है</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पवित्र आत्मा</w:t>
      </w:r>
    </w:p>
    <w:p>
      <w:pPr/>
      <w:r>
        <w:rPr>
          <w:lang w:val="hi_IN" w:bidi="hi_IN"/>
        </w:rPr>
      </w:r>
      <w:r>
        <w:rPr>
          <w:lang w:val="hi_IN" w:bidi="hi_IN"/>
        </w:rPr>
        <w:t>पत्र के इस भाग को एक साथ मिलाकर सोचें। हालाँकि पौलुस इस भाग में कई बातें कहता है, फिर भी वह चार मुख्य विचारों को साझा करता है। सबसे पहले, परमेश्वर की बुद्धि मानवीय बुद्धि से अलग है। दूसरा, परमेश्वर की बुद्धि या योजना, मानवीय बुद्धि से बहुत बेहतर है। तीसरा, लोग परमेश्वर की योजना को तब तक नहीं समझ सकते जब तक कि परमेश्वर का आत्मा उन्हें नहीं दिखाए। और चौथा, परमेश्वर के आत्मा के बिना लोग उन लोगों का न्याय नहीं कर सकते जो परमेश्वर के आत्मा से बोल रहे हैं।</w:t>
      </w:r>
    </w:p>
    <w:p>
      <w:pPr/>
      <w:r>
        <w:rPr>
          <w:lang w:val="hi_IN" w:bidi="hi_IN"/>
        </w:rPr>
      </w:r>
      <w:r>
        <w:rPr>
          <w:lang w:val="hi_IN" w:bidi="hi_IN"/>
        </w:rPr>
        <w:t>अपने पत्र के पिछले भाग में, पौलुस ने कुरिन्थुस के लोगों से कहा कि वे मानवीय बुद्धि से प्रभावित न हों और केवल मसीह का अनुसरण करें। इस भाग में, पौलुस एक ऐसे शब्द के साथ इस नए विचार की शुरुआत करता है जो पिछले भाग से स्पष्ट रूप से विरोध दिखाता है, और इसी प्रकार वह इस नए विचार को आरंभ करता है। पौलुस यह दिखाने वाला है कि दो प्रकार की बुद्धि है—मानवीय बुद्धि और परमेश्वर की सच्ची ज्ञान, या योजना। पौलुस कहता है कि जब लोग मसीह का अनुसरण करते हैं तो वे परमेश्वर के बुद्धि का अनुसरण करते हैं।</w:t>
      </w:r>
    </w:p>
    <w:p>
      <w:pPr/>
      <w:r>
        <w:rPr>
          <w:lang w:val="hi_IN" w:bidi="hi_IN"/>
        </w:rPr>
      </w:r>
      <w:r>
        <w:rPr>
          <w:lang w:val="hi_IN" w:bidi="hi_IN"/>
        </w:rPr>
        <w:t>पौलुस कहता है कि वह और उसके जैसे अन्य लोग उन लोगों को बुद्धि सिखाते हैं जो आत्मिक रूप से परिपक्व हैं, अर्थात जो मसीह पर दृढ़ विश्वास रखते हैं। यह बुद्धि मानव अगुवों द्वारा सिखाए जाने वाले बुद्धि से बहुत अलग है। पौलुस कुरिन्थियों को याद दिलाता है कि ये मानवीय अगुवे केवल थोड़े समय के लिए जीवित रहते हैं और शीघ्र ही चले जाएँगे, अर्थात मर जाएँगे। इसके विपरीत, परमेश्वर की बुद्धि वह योजना है जिसे परमेश्वर ने बहुत पहले, संसार की रचना करने से भी पहले बनाया था। यहाँ पौलुस कहता है कि परमेश्वर ने इसे होने के लिए “पहले से ठहराया” था। ठहराना का अर्थ है किसी बात को उसके होने से पहले ही निर्धारित कर देना। यह योजना जिसे परमेश्वर ने पहले से ठहराया था, जो कभी लोगों के लिए एक भेद या रहस्य थी, वही यीशु मसीह और उनके क्रूस पर चढ़ाए जाने के विषय में सुसमाचार का संदेश है। यहाँ, पौलुस भेद शब्द का उपयोग एक गुप्त सत्य के लिए कर रहा है जिसे परमेश्वर का आत्मा अब लोगों को दिखा रहा है। पौलुस कहता है कि इस युग के किसी भी शासक, अर्थात संसार के मानवीय अगुवों में से किसी ने भी इस सत्य को नहीं समझा। पौलुस कहता है कि यदि उन्होंने इसे समझा होता, तो वे मसीह को क्रूस पर मृत्यु के लिए न चढ़ाते।</w:t>
      </w:r>
    </w:p>
    <w:p>
      <w:pPr/>
      <w:r>
        <w:rPr>
          <w:lang w:val="hi_IN" w:bidi="hi_IN"/>
        </w:rPr>
      </w:r>
      <w:r>
        <w:rPr>
          <w:lang w:val="hi_IN" w:bidi="hi_IN"/>
        </w:rPr>
        <w:t>यहाँ रुकें और समूह में इस प्रश्न पर चर्चा करें: किसी ऐसी बात के बारे में एक कहानी सुनाएँ जो पहले दो लोगों के बीच एक रहस्य मानी जाती थी, लेकिन फिर एक व्यक्ति ने किसी दूसरे को बताया, और फिर उस व्यक्ति ने दूसरों को बताया जब तक कि बहुत से लोग इसे जान न जाए। अब जब बहुत से लोग इसके बारे में जानते हैं, तो आप उस रहस्य के बारे में कैसे बात करते हैं? इस ऑडियो को यहाँ रोकें।</w:t>
      </w:r>
    </w:p>
    <w:p>
      <w:pPr/>
      <w:r>
        <w:rPr>
          <w:lang w:val="hi_IN" w:bidi="hi_IN"/>
        </w:rPr>
      </w:r>
      <w:r>
        <w:rPr>
          <w:lang w:val="hi_IN" w:bidi="hi_IN"/>
        </w:rPr>
        <w:t>दूसरे भाग में, पौलुस कुछ शब्द साझा करता है जो शायद बाइबल के अन्य हिस्सों से हैं। पौलुस कहता है कि न तो किसी आँख ने देखा, न किसी कान ने सुना, और न ही किसी मनुष्य के हृदय या मन में वे उत्तम बातें आई हैं, जो परमेश्वर ने अपने प्रेम करने वालों के लिए तैयार की हैं। यहाँ, पौलुस आँख, कान और हृदय या मन के बारे में बात करता है। देह के इन हिस्सों में से प्रत्येक भाग किसी व्यक्ति के विचारों और भावनाओं के हिस्सों का वर्णन करता है। लोग नई बातें सीखने के लिए अपनी आँखों और कानों का उपयोग करते हैं। मनुष्य अपने मन का उपयोग सीखने वाली बातों को समझने और नए विचार उत्पन्न करने के लिए करता है। पौलुस के समय में लोग मानते थे कि हृदय उनके आंतरिक जीवन का केंद्र है, अर्थात वह स्थान जहाँ से मनुष्य के विचार और भावनाएँ उत्पन्न होती हैं। इसलिए इस वाक्यांश का अर्थ है कि परमेश्वर ने जब तक अपनी बुद्धिमान योजना लोगों पर प्रकट नहीं की, तब तक किसी ने भी उसके बारे में कभी सोचा नहीं था। यही कारण है कि कुछ अनुवादों में हृदय के बजाय मन शब्द का उपयोग किया गया है। आपको इस वाक्यांश का अनुवाद उस तरह करना चाहिए जो आपकी भाषा में स्वाभाविक हो।</w:t>
      </w:r>
    </w:p>
    <w:p>
      <w:pPr/>
      <w:r>
        <w:rPr>
          <w:lang w:val="hi_IN" w:bidi="hi_IN"/>
        </w:rPr>
      </w:r>
      <w:r>
        <w:rPr>
          <w:lang w:val="hi_IN" w:bidi="hi_IN"/>
        </w:rPr>
        <w:t>यहाँ रुकें और इस प्रश्न पर समूह में चर्चा करें: आपकी भाषा में, आप किसी व्यक्ति के अंदरूनी हिस्सों का वर्णन कैसे करते हैं जहाँ से वे समझते हैं और विचार बनाते हैं? किसी व्यक्ति की देह का कौन सा हिस्सा बताता है कि वह अपनी गहरी भावनाएँ कहाँ महसूस करता है? इस ऑडियो को यहाँ रोकें।</w:t>
      </w:r>
    </w:p>
    <w:p>
      <w:pPr/>
      <w:r>
        <w:rPr>
          <w:lang w:val="hi_IN" w:bidi="hi_IN"/>
        </w:rPr>
      </w:r>
      <w:r>
        <w:rPr>
          <w:lang w:val="hi_IN" w:bidi="hi_IN"/>
        </w:rPr>
        <w:t>पौलुस कहता है कि जिन बातों की लोग पहले कल्पना भी नहीं कर सकते थे, उन्हें अब परमेश्वर ने हम पर, अर्थात उन सब पर जो विश्वास करते हैं, प्रकट कर दिया है। परमेश्वर ने पहले सुसमाचार को पौलुस और प्रेरितों पर प्रकट किया, और फिर पौलुस और प्रेरितों ने यही सुसमाचार कुरिन्थियों के साथ साझा किया। परमेश्वर के पवित्र आत्मा ने उनमें से प्रत्येक को वे अच्छी चीजें दिखाई जिन्हें परमेश्वर उनके लिए तैयार कर रहा था। और अब परमेश्वर का पवित्र आत्मा इन बातों को उन सभी लोगों को भी दिखा रहा है जो मसीह पर विश्वास करते हैं।</w:t>
      </w:r>
    </w:p>
    <w:p>
      <w:pPr/>
      <w:r>
        <w:rPr>
          <w:lang w:val="hi_IN" w:bidi="hi_IN"/>
        </w:rPr>
      </w:r>
      <w:r>
        <w:rPr>
          <w:lang w:val="hi_IN" w:bidi="hi_IN"/>
        </w:rPr>
        <w:t>पौलुस कहता है कि पवित्र आत्मा सब कुछ जाँचता है। यह एक विशेष भाषा है जिसका अर्थ है कि पवित्र आत्मा हर चीज़ के बारे में सब कुछ जानता है। इसका अर्थ यह नहीं है कि आत्मा जानकारी खोजने के लिए चारों ओर घूमता है। आत्मा इस तरह "जाँच" नहीं कर रहा है मानो वह कोई चीज़ हो जिसे वह ढूंढने की कोशिश कर रहा हो। पौलुस कहता है कि आत्मा "परमेश्वर की गूढ़ बातों" को भी जाँचता है। यह भी एक विशेष भाषा है। इसका अर्थ है कि आत्मा परमेश्वर के विषय में सबसे गहरी और कठिन बातों को जानता है। आत्मा परमेश्वर के स्वभाव, कार्यों और विचारों के बारे में भी सब कुछ जानता है। और पवित्र आत्मा परमेश्वर की गुप्त बुद्धि के बारे में सब कुछ जानता है, जिसमें वे सभी बातें शामिल हैं जो परमेश्वर ने उन लोगों के लिए तैयार की हैं जो परमेश्वर से प्रेम करते हैं।</w:t>
      </w:r>
    </w:p>
    <w:p>
      <w:pPr/>
      <w:r>
        <w:rPr>
          <w:lang w:val="hi_IN" w:bidi="hi_IN"/>
        </w:rPr>
      </w:r>
      <w:r>
        <w:rPr>
          <w:lang w:val="hi_IN" w:bidi="hi_IN"/>
        </w:rPr>
        <w:t>तीसरे भाग में, पौलुस एक ऐसा प्रश्न पूछता है जिसका वह कुरिन्थुस के लोगों से उत्तर पाने की उम्मीद नहीं करता है। पौलुस कहता है, "मनुष्यों में से कौन किसी मनुष्य की बातें जानता है?" पौलुस कुरिन्थियों को याद दिला रहा है कि केवल मनुष्य का आत्मा, जो उसके भीतर है, वही उसके विचारों को जानता है। उसी तरह, पौलुस कहता है, केवल परमेश्वर का आत्मा ही जानता है कि परमेश्वर के मन में क्या है।</w:t>
      </w:r>
    </w:p>
    <w:p>
      <w:pPr/>
      <w:r>
        <w:rPr>
          <w:lang w:val="hi_IN" w:bidi="hi_IN"/>
        </w:rPr>
      </w:r>
      <w:r>
        <w:rPr>
          <w:lang w:val="hi_IN" w:bidi="hi_IN"/>
        </w:rPr>
        <w:t>यहाँ रुकें और समूह में इस प्रश्न पर चर्चा करें: आपकी संस्कृति में, आप किसी व्यक्ति के भीतर के विचारों और भावनाओं के बारे में कैसे बात करते हैं जिन्हें कोई और नहीं जानता? यदि वह व्यक्ति उन विचारों या भावनाओं को केवल किसी ऐसे व्यक्ति के साथ साझा करता है जो उसके बहुत करीबी है, तो आप उन दोनों लोगों के करीबी रिश्ते का वर्णन कैसे करते हैं? इस ऑडियो को यहाँ रोकें।</w:t>
      </w:r>
    </w:p>
    <w:p>
      <w:pPr/>
      <w:r>
        <w:rPr>
          <w:lang w:val="hi_IN" w:bidi="hi_IN"/>
        </w:rPr>
      </w:r>
      <w:r>
        <w:rPr>
          <w:lang w:val="hi_IN" w:bidi="hi_IN"/>
        </w:rPr>
        <w:t>पौलुस मूल भाषा में एक ऐसे शब्द का उपयोग करता है जो उसके अगले विचार को उसके अभी-अभी कही गई बातों से दृढ़ता से जोड़ता है। पौलुस कहता है कि परमेश्वर ने हमें संसार का आत्मा नहीं दिया, लेकिन परमेश्वर ने हमें परमेश्वर का आत्मा दिया है। पौलुस यहाँ "संसार की आत्मा" वाक्यांश का उपयोग, इस संसार के लोगों के चीजों के बारे में सोचने के तरीके को दर्शाने के लिए करता हैं। पौलुस द्वारा उपयोग किए गए शब्द का उपयोग किसी दुष्ट आत्मा या दानव को नहीं करता है। पौलुस सरलता से कह रहा है कि जो लोग मसीह में विश्वास नहीं करते, वे बातों को समझने के लिए अपनी ही बुद्धि पर निर्भर रहते हैं। इन लोगों के पास परमेश्वर के सोचने के तरीके को जानने का कोई तरीका नहीं है।</w:t>
      </w:r>
    </w:p>
    <w:p>
      <w:pPr/>
      <w:r>
        <w:rPr>
          <w:lang w:val="hi_IN" w:bidi="hi_IN"/>
        </w:rPr>
      </w:r>
      <w:r>
        <w:rPr>
          <w:lang w:val="hi_IN" w:bidi="hi_IN"/>
        </w:rPr>
        <w:t>आत्मा ने जो बातें पौलुस और सुसमाचार सिखाने वाले अन्य लोगों को प्रकट कीं, वही वे अब दूसरों को सिखाते हैं। ये शिक्षक उन शब्दों का उपयोग नहीं करते हैं जो बुद्धिमान लोग उन्हें सिखाते हैं, बल्कि वे उन शब्दों का उपयोग करते हैं जो आत्मा ने उन्हें सिखाए थे। पौलुस कह रहा है कि परमेश्वर के आत्मा ने पौलुस और इन अन्य शिक्षकों की सहायता की कि वे जान सकें कि उन्हें कौन से शब्द कहने हैं।</w:t>
      </w:r>
    </w:p>
    <w:p>
      <w:pPr/>
      <w:r>
        <w:rPr>
          <w:lang w:val="hi_IN" w:bidi="hi_IN"/>
        </w:rPr>
      </w:r>
      <w:r>
        <w:rPr>
          <w:lang w:val="hi_IN" w:bidi="hi_IN"/>
        </w:rPr>
        <w:t>चौथे भाग में, पौलुस कहता है कि जो मनुष्य परमेश्वर के आत्मा के बिना है, वह परमेश्वर के आत्मा की बातों को स्वीकार नहीं करता। पौलुस कहता है कि लोग इस तरह सोचते हैं कि आत्मा जो कहता है वह मूर्खतापूर्ण या बकवास है। ये लोग बाइबल की सच्चाई पढ़ सकते हैं, और सुसमाचार संदेश देख या सुन सकते हैं, लेकिन जब तक पवित्र आत्मा उनकी मदद नहीं करता, वे समझ नहीं सकते। पौलुस कहता है कि लोगों को इन बातों को आत्मिक रूप से समझना चाहिए। इसका अर्थ है कि किसी बात को पूरी तरह जानने के लिए उसे ध्यान से पढ़ना, परखना या गहराई से जाँच करना आवश्यक है। परमेश्वर के आत्मा के बिना मनुष्य, चाहे वह कितना भी अध्ययन करे, न तो परमेश्वर की योजना के मूल्य को समझ सकता है और न ही उसके ज्ञान को पहचान सकता है। केवल आत्मा उन्हें सत्य दिखा सकता है।</w:t>
      </w:r>
    </w:p>
    <w:p>
      <w:pPr/>
      <w:r>
        <w:rPr>
          <w:lang w:val="hi_IN" w:bidi="hi_IN"/>
        </w:rPr>
      </w:r>
      <w:r>
        <w:rPr>
          <w:lang w:val="hi_IN" w:bidi="hi_IN"/>
        </w:rPr>
        <w:t>यहाँ रुकें और समूह में इस प्रश्न पर चर्चा करें: आप किसी व्यक्ति के कुछ नया सीखने के तरीके के बारे में बात करने के लिए किन शब्दों का उपयोग करते हैं? यदि आवश्यकता हो, तो दूसरे चरण को वापस देखें और देखें कि आपने अपनी कहानी में किसी ऐसे व्यक्ति के बारे में किन शब्दों का उपयोग किया है जो बुद्धिमान बनना चाहता है। इस ऑडियो को यहाँ रोकें।</w:t>
      </w:r>
    </w:p>
    <w:p>
      <w:pPr/>
      <w:r>
        <w:rPr>
          <w:lang w:val="hi_IN" w:bidi="hi_IN"/>
        </w:rPr>
      </w:r>
      <w:r>
        <w:rPr>
          <w:lang w:val="hi_IN" w:bidi="hi_IN"/>
        </w:rPr>
        <w:t>पौलुस कहता है कि आत्मिक व्यक्ति सभी चीजों का न्याय करता है, लेकिन कोई भी आत्मिक व्यक्ति का न्याय नहीं कर सकता। पौलुस का अर्थ है कि जो व्यक्ति परमेश्वर के आत्मा से रहित है, वह उस व्यक्ति को सही रूप से परख या मूल्यांकन नहीं कर सकता जिसके पास परमेश्वर का आत्मा है। इसलिए वह व्यक्ति, उस व्यक्ति की बातों को न तो समझ पाएगा और न ही उनकी सराहना कर पाएगा, जिसके पास परमेश्वर का आत्मा है।</w:t>
      </w:r>
    </w:p>
    <w:p>
      <w:pPr/>
      <w:r>
        <w:rPr>
          <w:lang w:val="hi_IN" w:bidi="hi_IN"/>
        </w:rPr>
      </w:r>
      <w:r>
        <w:rPr>
          <w:lang w:val="hi_IN" w:bidi="hi_IN"/>
        </w:rPr>
        <w:t>पौलुस अब एक और प्रश्न पूछता है जिसका वह कुरिन्थुस के लोगों के उत्तर की उम्मीद नहीं करता है। पौलुस कहता है, "प्रभु का मन किसने जाना है, कि उसे सिखाए?" मूल भाषा में, "प्रभु का मन" वाक्यांश का अर्थ यह समझना है कि प्रभु किसी बात के बारे में क्या सोचता है। यहूदी लोग परमेश्वर को, जिसका व्यक्तिगत नाम यहोवा था, आदरपूर्वक “प्रभु” कहकर संबोधित करते थे। इस प्रश्न को पूछकर, पौलुस वास्तव में यह कह रहा है कि कोई भी यह कहने की हिम्मत नहीं करेगा कि वह इतना बुद्धिमान है कि वह सर्वशक्तिमान और शक्तिशाली यहोवा के विचारों को समझ सकता है। पौलुस कहता है, "परन्तु हम में मसीह का मन है।" यह कहकर, पौलुस एक बहुत ही साहसिक और अंतिम कथन कहता है: यीशु मसीह वही परमेश्वर है जो पुराने नियम में यहोवा के रूप में प्रकट होता है। मसीह और क्रूस के बारे में यह संदेश स्वयं परमेश्वर के बुद्धिमान विचार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जब आप यह करें, तो आप पौलुस द्वारा बताए गए चार वर्गों को दर्शाने के लिए चित्रों या वस्तुओं का उपयोग कर सकते हैं। इन वर्गों में शामिल हैं: मानव बुद्धि, परमेश्वर की बुद्धि, वे लोग जो परमेश्वर की बुद्धि को नहीं समझते, और वे लोग जो समझते हैं क्योंकि परमेश्वर का आत्मा उनकी मदद करता है। जब आप पौलुस के इस पत्र के इस भाग की कहानी दोबारा सुनाना शुरू करें, तो दिखाएँ कि पौलुस के विचार किस प्रकार हर वर्ग के बीच आगे-पीछे चलते हैं। ये गतिविधियाँ समूह के लोगों को पौलुस के इस पत्र के इस भाग के प्रवाह को समझने और कल्पना करने में सहायता कर सकती हैं।</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2:6–16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वे लोग जो परमेश्वर के पवित्र आत्मा के वचनों से शिक्षा देते हैं</w:t>
      </w:r>
    </w:p>
    <w:p>
      <w:pPr>
        <w:pStyle w:val="ListBullet"/>
        <w:spacing w:line="240" w:lineRule="auto"/>
        <w:ind w:left="720"/>
      </w:pPr>
      <w:r>
        <w:rPr>
          <w:lang w:val="hi_IN" w:bidi="hi_IN"/>
        </w:rPr>
      </w:r>
      <w:r>
        <w:rPr>
          <w:lang w:val="hi_IN" w:bidi="hi_IN"/>
        </w:rPr>
        <w:t>वे लोग जो अपनी मानवीय बुद्धि का उपयोग करके दूसरों को सिखाते हैं</w:t>
      </w:r>
    </w:p>
    <w:p>
      <w:pPr>
        <w:pStyle w:val="ListBullet"/>
        <w:spacing w:line="240" w:lineRule="auto"/>
        <w:ind w:left="720"/>
      </w:pPr>
      <w:r>
        <w:rPr>
          <w:lang w:val="hi_IN" w:bidi="hi_IN"/>
        </w:rPr>
      </w:r>
      <w:r>
        <w:rPr>
          <w:lang w:val="hi_IN" w:bidi="hi_IN"/>
        </w:rPr>
        <w:t>परमेश्वर, जिसका निजी नाम यहोवा है</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पवित्र आत्मा</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चार मुख्य विचारों या श्रेणियों के बारे में बात करता है: मानवीय बुद्धि, परमेश्वर की बुद्धि, वे लोग जो परमेश्वर के बुद्धि को नहीं समझते, और वे लोग जो समझते हैं क्योंकि परमेश्वर का आत्मा उनकी सहायता करता है। जब आप इस भाग में बात करते हैं, तो पौलुस अक्सर इन विचारों के बीच आगे-पीछे जाता है और दिखाता है कि वे किस प्रकार एक साथ काम करते हैं या नहीं करते। समूह को यह बेहतर ढंग से समझने में मदद करने के लिए, आप कमरे को चार कोनों में विभाजित कर सकते हैं। कमरे के एक तरफ, मानवीय बुद्धि को एक कोने में और परमेश्वर की बुद्धि को दूसरे कोने में रखें। फिर कमरे के दूसरी ओर, उन लोगों को एक कोने में रखें जो केवल मानवीय बुद्धि को समझते हैं, और उन विश्वासियों को दूसरे कोने में रखें जो परमेश्वर की बुद्धि को समझते हैं। अब, जब आप इस भाग में पौलुस कहने वाली हर बात के बारे में बात करते हैं, तो आप चारों विचारों के बीच जा सकते हैं ताकि यह दिखाया जा सके कि पौलुस प्रत्येक के बीच संबंध कैसे समझाता है।</w:t>
      </w:r>
    </w:p>
    <w:p>
      <w:pPr/>
      <w:r>
        <w:rPr>
          <w:lang w:val="hi_IN" w:bidi="hi_IN"/>
        </w:rPr>
      </w:r>
      <w:r>
        <w:rPr>
          <w:lang w:val="hi_IN" w:bidi="hi_IN"/>
        </w:rPr>
        <w:t>जैसे ही यह भाग शुरू होता है, पौलुस कहता है कि दो बहुत अलग प्रकार की बुद्धि हैं, जो मानवीय बुद्धि और परमेश्वर की बुद्धि हैं। परमेश्वर की बुद्धि बिल्कुल भी मानवीय बुद्धि की तरह नहीं है। परमेश्वर की बुद्धि वह योजना है जो परमेश्वर ने संसार की रचना से पहले ही तैयार की थी, ताकि यीशु मसीह को क्रूस पर मरने के लिए पृथ्वी पर भेजा जा सके, लेकिन संसार पर शासन करने वाले लोग जैसे राजा यह बात समझ नहीं पाए। यदि वे समझ गए होते, तो वे मसीह को क्रूस पर नहीं मारते।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कुरिन्थियों को याद दिलाता है कि यीशु मसीह के द्वारा परमेश्वर की योजना, इस संसार की समस्याओं को ठीक करने के लिए मनुष्यों द्वारा बनाए गए किसी भी विचार से कहीं अधिक उत्तम है। लेकिन लोग परमेश्वर की बुद्धि को तभी समझ सकते हैं जब परमेश्वर का पवित्र आत्मा उन्हें दिखाए कि ये वचन सच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के विश्वासियों की भूमिका निभाने वाले लोगों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कि किसी व्यक्ति के हृदय में क्या है, यह केवल वही व्यक्ति जानता है। उसी तरह, परमेश्वर के आत्मा को छोड़कर कोई भी परमेश्वर की बातों को नहीं जानता। इसलिए पौलुस जैसे शिक्षक ऐसे शब्दों का उपयोग नहीं करते जो उन्होंने मानवीय बुद्धि से सीखे हों। इसके बजाय, ये शिक्षक उन शब्दों का उपयोग करते हैं जिन्हें परमेश्वर का आत्मा उन्हें सिखाता है, ताकि वे इन सत्यों को परमेश्वर के लोगों को समझा सकें।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परमेश्वर के आत्मा के शब्दों का उपयोग करके शिक्षा देने वाले लोगों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अन्त में, पौलुस कहता है कि अविश्वासी सोचते हैं कि परमेश्वर का आत्मा जो कहता है वह मूर्खता है, लेकिन जिन लोगों के पास परमेश्वर का आत्मा है, वे जानते हैं कि क्या सच है। अविश्वासी लोग उस ज्ञान को सही रूप से समझ नहीं सकते जो परमेश्वर का आत्मा किसी विश्वासी को बोलने के लिए देता है, क्योंकि वह व्यक्ति मसीह के विचारों के साथ बोलता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उन लोगों की भूमिका निभाने वाले लोगों से पूछें जो अपनी मानवीय बुद्धि का उपयोग करके दूसरों की अगुवाई करते हैं,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कुरिन्थुस के विश्वासियों की भूमिका निभाने वाले लोगों से पूछें, "आप क्या महसूस कर रहे हैं या क्या सोच रहे हैं?" लोग इस तरह के उत्तर दे सकते हैं, जैसे:</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2:6–16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वह और उसके जैसे अन्य लोग उन लोगों को </w:t>
      </w:r>
      <w:r>
        <w:rPr>
          <w:b/>
          <w:lang w:val="hi_IN" w:bidi="hi_IN"/>
        </w:rPr>
        <w:t>बुद्धि</w:t>
      </w:r>
      <w:r>
        <w:rPr>
          <w:lang w:val="hi_IN" w:bidi="hi_IN"/>
        </w:rPr>
        <w:t xml:space="preserve"> सिखाते हैं जो मसीह में परिपक्व हैं। लेकिन पौलुस कहता है कि यह बुद्धि जो परमेश्वर से आता है, वह मानवीय बुद्धि से बहुत भिन्न है। बुद्धि के लिए उसी शब्द या वाक्यांश का उपयोग करें जिसका उपयोग आपने पिछले भागों में किया है। </w:t>
      </w:r>
      <w:r>
        <w:rPr>
          <w:lang w:val="hi_IN" w:bidi="hi_IN"/>
        </w:rPr>
        <w:t>बुद्धि</w:t>
      </w:r>
      <w:r>
        <w:rPr>
          <w:lang w:val="hi_IN" w:bidi="hi_IN"/>
        </w:rPr>
        <w:t xml:space="preserve"> के बारे में अधिक जानकारी के लिए, मुख्य शब्दावली देखें।</w:t>
      </w:r>
    </w:p>
    <w:p>
      <w:pPr/>
      <w:r>
        <w:rPr>
          <w:lang w:val="hi_IN" w:bidi="hi_IN"/>
        </w:rPr>
      </w:r>
      <w:r>
        <w:rPr>
          <w:b/>
          <w:lang w:val="hi_IN" w:bidi="hi_IN"/>
        </w:rPr>
        <w:t>परिपक्व</w:t>
      </w:r>
      <w:r>
        <w:rPr>
          <w:lang w:val="hi_IN" w:bidi="hi_IN"/>
        </w:rPr>
        <w:t xml:space="preserve"> व्यक्ति वह होता है जो पूरी तरह विकसित या बड़ा हो चुका हो। वे वयस्क हैं। वे अब बच्चे नहीं हैं। वे वयस्कों की तरह सोचते हैं और कार्य करते हैं। इस मामले में, पौलुस कह रहा है कि ये लोग आत्मिक रूप से परिपक्व हैं, या मसीह के बारे में संदेश को समझने और स्वीकार करने में सक्षम हैं। बाइबल में यह एकमात्र स्थान है जहाँ मूल भाषा में इस विशेष शब्द का उपयोग किया गया है।</w:t>
      </w:r>
    </w:p>
    <w:p>
      <w:pPr/>
      <w:r>
        <w:rPr>
          <w:lang w:val="hi_IN" w:bidi="hi_IN"/>
        </w:rPr>
      </w:r>
      <w:r>
        <w:rPr>
          <w:lang w:val="hi_IN" w:bidi="hi_IN"/>
        </w:rPr>
        <w:t xml:space="preserve">यहाँ रुकें और समूह में चर्चा करें कि आप </w:t>
      </w:r>
      <w:r>
        <w:rPr>
          <w:b/>
          <w:lang w:val="hi_IN" w:bidi="hi_IN"/>
        </w:rPr>
        <w:t>परिपक्व</w:t>
      </w:r>
      <w:r>
        <w:rPr>
          <w:lang w:val="hi_IN" w:bidi="hi_IN"/>
        </w:rPr>
        <w:t xml:space="preserve"> होने के लिए किस शब्द या वाक्यांश का उपयोग करेंगे। इस ऑडियो को यहाँ रोकें।</w:t>
      </w:r>
    </w:p>
    <w:p>
      <w:pPr/>
      <w:r>
        <w:rPr>
          <w:lang w:val="hi_IN" w:bidi="hi_IN"/>
        </w:rPr>
      </w:r>
      <w:r>
        <w:rPr>
          <w:lang w:val="hi_IN" w:bidi="hi_IN"/>
        </w:rPr>
        <w:t>पौलुस कहता है कि इस युग के शासक परमेश्वर की इस बुद्धि को नहीं समझते थे। पौलुस कुरिन्थुस के लोगों को यह भी याद दिलाता है कि ये शासक जल्द ही चले जाएँगे। शासक वे लोग होते हैं जिनके पास अगुवाई के महत्वपूर्ण पद हैं, जैसे राजा, हाकिम या प्रधान हैं। युग एक महत्वपूर्ण समयावधि होता है, जैसे एक कालखंड या पूरा जीवनकाल। चले जाना का अर्थ है मर जाना और अन्य लोगों द्वारा भुला दिया जाना।</w:t>
      </w:r>
    </w:p>
    <w:p>
      <w:pPr/>
      <w:r>
        <w:rPr>
          <w:lang w:val="hi_IN" w:bidi="hi_IN"/>
        </w:rPr>
      </w:r>
      <w:r>
        <w:rPr>
          <w:lang w:val="hi_IN" w:bidi="hi_IN"/>
        </w:rPr>
        <w:t xml:space="preserve">यहाँ रुकें और समूह में चर्चा करें कि </w:t>
      </w:r>
      <w:r>
        <w:rPr>
          <w:b/>
          <w:lang w:val="hi_IN" w:bidi="hi_IN"/>
        </w:rPr>
        <w:t>शासकों</w:t>
      </w:r>
      <w:r>
        <w:rPr>
          <w:lang w:val="hi_IN" w:bidi="hi_IN"/>
        </w:rPr>
        <w:t xml:space="preserve">, </w:t>
      </w:r>
      <w:r>
        <w:rPr>
          <w:b/>
          <w:lang w:val="hi_IN" w:bidi="hi_IN"/>
        </w:rPr>
        <w:t>इस युग</w:t>
      </w:r>
      <w:r>
        <w:rPr>
          <w:lang w:val="hi_IN" w:bidi="hi_IN"/>
        </w:rPr>
        <w:t xml:space="preserve">, और </w:t>
      </w:r>
      <w:r>
        <w:rPr>
          <w:b/>
          <w:lang w:val="hi_IN" w:bidi="hi_IN"/>
        </w:rPr>
        <w:t>चले जाना</w:t>
      </w:r>
      <w:r>
        <w:rPr>
          <w:lang w:val="hi_IN" w:bidi="hi_IN"/>
        </w:rPr>
        <w:t xml:space="preserve"> के लिए आप कौन से शब्द या वाक्यांश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यह बुद्धि जो पौलुस और उसके जैसे अन्य लोग मसीह के बारे में साझा करते थे, एक समय एक </w:t>
      </w:r>
      <w:r>
        <w:rPr>
          <w:b/>
          <w:lang w:val="hi_IN" w:bidi="hi_IN"/>
        </w:rPr>
        <w:t>भेद</w:t>
      </w:r>
      <w:r>
        <w:rPr>
          <w:lang w:val="hi_IN" w:bidi="hi_IN"/>
        </w:rPr>
        <w:t xml:space="preserve"> था। यहाँ भेद शब्द का अर्थ है कोई ऐसी बात जो गुप्त थी, लेकिन अब परमेश्वर उसे बता रहा है या प्रकट कर रहा है। यह ऐसा रहस्य नहीं है जिसका लोग अपने आप पता लगा रहे हैं, बल्कि परमेश्वर का आत्मा लोगों को इस सत्य को दिखा रहा है।</w:t>
      </w:r>
    </w:p>
    <w:p>
      <w:pPr/>
      <w:r>
        <w:rPr>
          <w:lang w:val="hi_IN" w:bidi="hi_IN"/>
        </w:rPr>
      </w:r>
      <w:r>
        <w:rPr>
          <w:lang w:val="hi_IN" w:bidi="hi_IN"/>
        </w:rPr>
        <w:t xml:space="preserve">यहाँ रुकें और समूह में चर्चा करें कि आप </w:t>
      </w:r>
      <w:r>
        <w:rPr>
          <w:b/>
          <w:lang w:val="hi_IN" w:bidi="hi_IN"/>
        </w:rPr>
        <w:t>भेद</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कहता है कि परमेश्वर ने इस योजना को संसार की रचना से पहले ही </w:t>
      </w:r>
      <w:r>
        <w:rPr>
          <w:b/>
          <w:lang w:val="hi_IN" w:bidi="hi_IN"/>
        </w:rPr>
        <w:t>ठहराया</w:t>
      </w:r>
      <w:r>
        <w:rPr>
          <w:lang w:val="hi_IN" w:bidi="hi_IN"/>
        </w:rPr>
        <w:t xml:space="preserve"> था, ताकि मसीह में विश्वास करने वालों की </w:t>
      </w:r>
      <w:r>
        <w:rPr>
          <w:b/>
          <w:lang w:val="hi_IN" w:bidi="hi_IN"/>
        </w:rPr>
        <w:t>महिमा</w:t>
      </w:r>
      <w:r>
        <w:rPr>
          <w:lang w:val="hi_IN" w:bidi="hi_IN"/>
        </w:rPr>
        <w:t xml:space="preserve"> हो। ठहराना का अर्थ है किसी कार्य को करने से पहले ही उसकी योजना बनाना या उसे निर्धारित करना। महिमा का आमतौर पर अर्थ स्वयं परमेश्वर या यीशु की सामर्थ्य और सुंदरता है। जब परमेश्वर </w:t>
      </w:r>
      <w:r>
        <w:rPr>
          <w:b/>
          <w:lang w:val="hi_IN" w:bidi="hi_IN"/>
        </w:rPr>
        <w:t>हमारी</w:t>
      </w:r>
      <w:r>
        <w:rPr>
          <w:lang w:val="hi_IN" w:bidi="hi_IN"/>
        </w:rPr>
        <w:t xml:space="preserve"> महिमा के लिए कुछ करता है, तो हम अपने जीवन में अनुभव कर सकते हैं कि परमेश्वर कितना सुंदर और शक्तिशाली है। दूसरे शब्दों में, परमेश्वर ने बहुत पहले अपनी योजना को करने का फैसला किया था ताकि लोग परमेश्वर से सुंदर और शक्तिशाली चीजें प्राप्त कर सकें।</w:t>
      </w:r>
    </w:p>
    <w:p>
      <w:pPr/>
      <w:r>
        <w:rPr>
          <w:lang w:val="hi_IN" w:bidi="hi_IN"/>
        </w:rPr>
      </w:r>
      <w:r>
        <w:rPr>
          <w:lang w:val="hi_IN" w:bidi="hi_IN"/>
        </w:rPr>
        <w:t xml:space="preserve">यहाँ रुकें और समूह में चर्चा करें कि </w:t>
      </w:r>
      <w:r>
        <w:rPr>
          <w:b/>
          <w:lang w:val="hi_IN" w:bidi="hi_IN"/>
        </w:rPr>
        <w:t>ठहराया</w:t>
      </w:r>
      <w:r>
        <w:rPr>
          <w:lang w:val="hi_IN" w:bidi="hi_IN"/>
        </w:rPr>
        <w:t xml:space="preserve"> और </w:t>
      </w:r>
      <w:r>
        <w:rPr>
          <w:b/>
          <w:lang w:val="hi_IN" w:bidi="hi_IN"/>
        </w:rPr>
        <w:t>महिमा</w:t>
      </w:r>
      <w:r>
        <w:rPr>
          <w:lang w:val="hi_IN" w:bidi="hi_IN"/>
        </w:rPr>
        <w:t xml:space="preserve"> के लिए आप कौन से शब्द या वाक्यांश उपयोग करेंगे। यदि आपने पहले ही बाइबल की किसी अन्य पुस्तक में इन शब्दों का अनुवाद किया है, तो उन्हीं शब्दों का प्रयोग करें जिनका प्रयोग आपने वहाँ किया है। अधिक जानकारी के लिए मुख्य शब्दावली में </w:t>
      </w:r>
      <w:r>
        <w:rPr>
          <w:lang w:val="hi_IN" w:bidi="hi_IN"/>
        </w:rPr>
        <w:t>महिमा</w:t>
      </w:r>
      <w:r>
        <w:rPr>
          <w:lang w:val="hi_IN" w:bidi="hi_IN"/>
        </w:rPr>
        <w:t xml:space="preserve"> देखें। इस ऑडियो को यहाँ रोकें।</w:t>
      </w:r>
    </w:p>
    <w:p>
      <w:pPr/>
      <w:r>
        <w:rPr>
          <w:lang w:val="hi_IN" w:bidi="hi_IN"/>
        </w:rPr>
      </w:r>
      <w:r>
        <w:rPr>
          <w:lang w:val="hi_IN" w:bidi="hi_IN"/>
        </w:rPr>
        <w:t xml:space="preserve">पौलुस कहता है कि यदि इस युग के शासकों ने परमेश्वर की योजना के बुद्धि को समझ लिया होता, तो वे महिमा के प्रभु को </w:t>
      </w:r>
      <w:r>
        <w:rPr>
          <w:b/>
          <w:lang w:val="hi_IN" w:bidi="hi_IN"/>
        </w:rPr>
        <w:t>क्रूस</w:t>
      </w:r>
      <w:r>
        <w:rPr>
          <w:lang w:val="hi_IN" w:bidi="hi_IN"/>
        </w:rPr>
        <w:t xml:space="preserve"> पर न चढ़ाते। क्रूस पर चढ़ाना लोगों को सजा देने का रोमी तरीका था। क्रूस पर चढ़ाए जाने के लिए उसी शब्द या वाक्यांश का उपयोग करें जिसका उपयोग आपने पिछले भागों में किया है। </w:t>
      </w:r>
      <w:r>
        <w:rPr>
          <w:lang w:val="hi_IN" w:bidi="hi_IN"/>
        </w:rPr>
        <w:t>क्रूसीकरण</w:t>
      </w:r>
      <w:r>
        <w:rPr>
          <w:lang w:val="hi_IN" w:bidi="hi_IN"/>
        </w:rPr>
        <w:t xml:space="preserve"> के बारे में अधिक जानकारी के लिए, मुख्य शब्दावली को देखें।</w:t>
      </w:r>
    </w:p>
    <w:p>
      <w:pPr/>
      <w:r>
        <w:rPr>
          <w:lang w:val="hi_IN" w:bidi="hi_IN"/>
        </w:rPr>
      </w:r>
      <w:r>
        <w:rPr>
          <w:b/>
          <w:lang w:val="hi_IN" w:bidi="hi_IN"/>
        </w:rPr>
        <w:t>प्रभु</w:t>
      </w:r>
      <w:r>
        <w:rPr>
          <w:lang w:val="hi_IN" w:bidi="hi_IN"/>
        </w:rPr>
        <w:t xml:space="preserve"> वह व्यक्ति होता है जो दूसरे लोगों पर स्वामी है, जिसके पास पूरा अधिकार है, और जो इस योग्य है कि लोग उसे सम्मान दें। परमेश्वर को प्रभु इसलिए कहा जाता है क्योंकि उसको पूरे संसार पर अधिकार है। यीशु को क्रूस पर चढ़ाए जाने और मृतकों में से जी उठने के बाद, लोग यीशु को प्रभु कहते थे, क्योंकि यीशु का इन लोगों पर अधिकार है, जैसे परमेश्वर पिता का है। प्रभु के लिए उसी शब्द या वाक्यांश का उपयोग करें जिसका उपयोग आपने पिछले भागों में किया है। </w:t>
      </w:r>
      <w:r>
        <w:rPr>
          <w:lang w:val="hi_IN" w:bidi="hi_IN"/>
        </w:rPr>
        <w:t>प्रभु</w:t>
      </w:r>
      <w:r>
        <w:rPr>
          <w:lang w:val="hi_IN" w:bidi="hi_IN"/>
        </w:rPr>
        <w:t xml:space="preserve"> के बारे में अधिक जानकारी के लिए, मुख्य शब्दावली को देखें।</w:t>
      </w:r>
    </w:p>
    <w:p>
      <w:pPr/>
      <w:r>
        <w:rPr>
          <w:lang w:val="hi_IN" w:bidi="hi_IN"/>
        </w:rPr>
      </w:r>
      <w:r>
        <w:rPr>
          <w:lang w:val="hi_IN" w:bidi="hi_IN"/>
        </w:rPr>
        <w:t xml:space="preserve">पौलुस कहता है कि यह परमेश्वर का </w:t>
      </w:r>
      <w:r>
        <w:rPr>
          <w:b/>
          <w:lang w:val="hi_IN" w:bidi="hi_IN"/>
        </w:rPr>
        <w:t>पवित्र आत्मा</w:t>
      </w:r>
      <w:r>
        <w:rPr>
          <w:lang w:val="hi_IN" w:bidi="hi_IN"/>
        </w:rPr>
        <w:t xml:space="preserve"> है जो इन बातों को उन लोगों पर प्रकट करता है जो मसीह पर विश्वास करते हैं। वह कहता है कि केवल मनुष्य के भीतर का </w:t>
      </w:r>
      <w:r>
        <w:rPr>
          <w:b/>
          <w:lang w:val="hi_IN" w:bidi="hi_IN"/>
        </w:rPr>
        <w:t>आत्मा</w:t>
      </w:r>
      <w:r>
        <w:rPr>
          <w:lang w:val="hi_IN" w:bidi="hi_IN"/>
        </w:rPr>
        <w:t xml:space="preserve"> ही उन बातों को समझ सकता है जो वह सोच रहा है। किसी व्यक्ति का आत्मा उस व्यक्ति का वह हिस्सा होता है जिसे हम देख नहीं सकते—यह हमारी भावनाएँ और विचार हैं। जब पौलुस संसार के आत्मा के बारे में बात करता है, तो वह संसार के उन लोगों के विचारों के बारे में बात कर रहा है जिनमें परमेश्वर का पवित्र आत्मा नहीं है। परन्तु, पवित्र आत्मा परमेश्वर का आत्मा है। कभी-कभी बाइबल इसे परमेश्वर का आत्मा, प्रभु का आत्मा या सिर्फ आत्मा कहती है। पवित्र आत्मा त्रिएकता का हिस्सा है—वह परमेश्वर जो एक है, लेकिन तीन व्यक्तियों से बना है। परमेश्वर पिता, परमेश्वर पुत्र जो यीशु है, और परमेश्वर पवित्र आत्मा, तीन अलग-अलग व्यक्ति हैं, लेकिन एक साथ वे एक ही परमेश्वर है। आत्मा के लिए उसी शब्द या वाक्यांश का उपयोग करें जिसका उपयोग आपने पिछले भागों में किया है। किसी </w:t>
      </w:r>
      <w:r>
        <w:rPr>
          <w:lang w:val="hi_IN" w:bidi="hi_IN"/>
        </w:rPr>
        <w:t>व्यक्ति की आत्मा</w:t>
      </w:r>
      <w:r>
        <w:rPr>
          <w:lang w:val="hi_IN" w:bidi="hi_IN"/>
        </w:rPr>
        <w:t xml:space="preserve"> और </w:t>
      </w:r>
      <w:r>
        <w:rPr>
          <w:lang w:val="hi_IN" w:bidi="hi_IN"/>
        </w:rPr>
        <w:t>पवित्र आत्मा</w:t>
      </w:r>
      <w:r>
        <w:rPr>
          <w:lang w:val="hi_IN" w:bidi="hi_IN"/>
        </w:rPr>
        <w:t xml:space="preserve"> के बारे में अधिक जानकारी के लिए, मुख्य शब्दावली देखें।</w:t>
      </w:r>
    </w:p>
    <w:p>
      <w:pPr/>
      <w:r>
        <w:rPr>
          <w:lang w:val="hi_IN" w:bidi="hi_IN"/>
        </w:rPr>
      </w:r>
      <w:r>
        <w:rPr>
          <w:lang w:val="hi_IN" w:bidi="hi_IN"/>
        </w:rPr>
        <w:t xml:space="preserve">जब कोई व्यक्ति कुछ </w:t>
      </w:r>
      <w:r>
        <w:rPr>
          <w:b/>
          <w:lang w:val="hi_IN" w:bidi="hi_IN"/>
        </w:rPr>
        <w:t>प्रकट करता</w:t>
      </w:r>
      <w:r>
        <w:rPr>
          <w:lang w:val="hi_IN" w:bidi="hi_IN"/>
        </w:rPr>
        <w:t xml:space="preserve"> है, तो वह ऐसी बात घोषित करता है, या दिखाता है जिसे पहले कोई भी देख या जान नहीं सकता था। प्रकट के लिए उन्हीं शब्दों या वाक्यांशों का उपयोग करें जिनका उपयोग आपने पिछले भागों में किया है। प्रकाशन वह बात है जिसे कोई प्रकट करता है। </w:t>
      </w:r>
      <w:r>
        <w:rPr>
          <w:b/>
          <w:lang w:val="hi_IN" w:bidi="hi_IN"/>
        </w:rPr>
        <w:t>प्रकाशन</w:t>
      </w:r>
      <w:r>
        <w:rPr>
          <w:lang w:val="hi_IN" w:bidi="hi_IN"/>
        </w:rPr>
        <w:t xml:space="preserve"> के बारे में अधिक जानकारी के लिए मुख्य शब्दावली देखें।</w:t>
      </w:r>
    </w:p>
    <w:p>
      <w:pPr/>
      <w:r>
        <w:rPr>
          <w:lang w:val="hi_IN" w:bidi="hi_IN"/>
        </w:rPr>
      </w:r>
      <w:r>
        <w:rPr>
          <w:lang w:val="hi_IN" w:bidi="hi_IN"/>
        </w:rPr>
        <w:t xml:space="preserve">पौलुस कहता है कि </w:t>
      </w:r>
      <w:r>
        <w:rPr>
          <w:b/>
          <w:lang w:val="hi_IN" w:bidi="hi_IN"/>
        </w:rPr>
        <w:t>प्राकृतिक</w:t>
      </w:r>
      <w:r>
        <w:rPr>
          <w:lang w:val="hi_IN" w:bidi="hi_IN"/>
        </w:rPr>
        <w:t xml:space="preserve"> व्यक्ति परमेश्वर के आत्मा की बातों को स्वीकार नहीं करता है, क्योंकि वह व्यक्ति सोचता है कि परमेश्वर की बुद्धि मूर्खतापूर्ण बकवास है। प्राकृतिक शब्द का अर्थ उन आत्मिक बातों के विपरीत चीज़, जिन्हें न देखा जा सकता है और न छुआ जा सकता है। प्राकृतिक चीजें वे चीजें होती हैं जो समाप्त हो जाती हैं, या मर जाती हैं।</w:t>
      </w:r>
    </w:p>
    <w:p>
      <w:pPr/>
      <w:r>
        <w:rPr>
          <w:lang w:val="hi_IN" w:bidi="hi_IN"/>
        </w:rPr>
      </w:r>
      <w:r>
        <w:rPr>
          <w:lang w:val="hi_IN" w:bidi="hi_IN"/>
        </w:rPr>
        <w:t xml:space="preserve">यहाँ रुकें और समूह में चर्चा करें कि आप </w:t>
      </w:r>
      <w:r>
        <w:rPr>
          <w:b/>
          <w:lang w:val="hi_IN" w:bidi="hi_IN"/>
        </w:rPr>
        <w:t>प्राकृतिक</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कहता है कि परमेश्वर के आत्मा के बिना लोग परमेश्वर की आत्मिक बातों को </w:t>
      </w:r>
      <w:r>
        <w:rPr>
          <w:b/>
          <w:lang w:val="hi_IN" w:bidi="hi_IN"/>
        </w:rPr>
        <w:t>समझ</w:t>
      </w:r>
      <w:r>
        <w:rPr>
          <w:lang w:val="hi_IN" w:bidi="hi_IN"/>
        </w:rPr>
        <w:t xml:space="preserve"> नहीं सकते, इसलिए वे उस व्यक्ति का </w:t>
      </w:r>
      <w:r>
        <w:rPr>
          <w:b/>
          <w:lang w:val="hi_IN" w:bidi="hi_IN"/>
        </w:rPr>
        <w:t>न्याय</w:t>
      </w:r>
      <w:r>
        <w:rPr>
          <w:lang w:val="hi_IN" w:bidi="hi_IN"/>
        </w:rPr>
        <w:t xml:space="preserve"> नहीं कर सकते जो परमेश्वर के आत्मा से बात करता है। न्याय करने का अर्थ है बारीकी से जाँच करना या छानबीन करना। परखने का अर्थ है सावधानीपूर्वक और विस्तृत जानकारी के आधार पर निर्णय लेना।</w:t>
      </w:r>
    </w:p>
    <w:p>
      <w:pPr/>
      <w:r>
        <w:rPr>
          <w:lang w:val="hi_IN" w:bidi="hi_IN"/>
        </w:rPr>
      </w:r>
      <w:r>
        <w:rPr>
          <w:lang w:val="hi_IN" w:bidi="hi_IN"/>
        </w:rPr>
        <w:t xml:space="preserve">यहाँ रुकें और समूह में चर्चा करें कि आप </w:t>
      </w:r>
      <w:r>
        <w:rPr>
          <w:b/>
          <w:lang w:val="hi_IN" w:bidi="hi_IN"/>
        </w:rPr>
        <w:t>परखना</w:t>
      </w:r>
      <w:r>
        <w:rPr>
          <w:lang w:val="hi_IN" w:bidi="hi_IN"/>
        </w:rPr>
        <w:t xml:space="preserve"> और </w:t>
      </w:r>
      <w:r>
        <w:rPr>
          <w:b/>
          <w:lang w:val="hi_IN" w:bidi="hi_IN"/>
        </w:rPr>
        <w:t>न्याय करना</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पौलुस कहता है कि जो लोग विश्वास करते हैं वे परमेश्वर की बुद्धि को समझने में सक्षम हैं क्योंकि हमारे पास </w:t>
      </w:r>
      <w:r>
        <w:rPr>
          <w:b/>
          <w:lang w:val="hi_IN" w:bidi="hi_IN"/>
        </w:rPr>
        <w:t>मसीह</w:t>
      </w:r>
      <w:r>
        <w:rPr>
          <w:lang w:val="hi_IN" w:bidi="hi_IN"/>
        </w:rPr>
        <w:t xml:space="preserve"> का मन है। मसीह वह विशेष उपाधि है जो यीशु को दी गई , यह दिखाने के लिए कि वह वही प्रतिज्ञा किया हुआ मसीहा, अर्थात उद्धारकर्ता है, जिसे परमेश्वर ने इस्राएलियों के पास भेजने का वादा किया था। मसीह के लिए उसी शब्द या वाक्यांश का उपयोग करें जिसका उपयोग आपने पिछले भागों में किया है। </w:t>
      </w:r>
      <w:r>
        <w:rPr>
          <w:lang w:val="hi_IN" w:bidi="hi_IN"/>
        </w:rPr>
        <w:t>मसीह</w:t>
      </w:r>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3:1–4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3:1–4 को सुनें और अपने मन में रखें।</w:t>
      </w:r>
    </w:p>
    <w:p>
      <w:pPr/>
      <w:r>
        <w:rPr>
          <w:lang w:val="hi_IN" w:bidi="hi_IN"/>
        </w:rPr>
      </w:r>
      <w:r>
        <w:rPr>
          <w:lang w:val="hi_IN" w:bidi="hi_IN"/>
        </w:rPr>
        <w:t>यदि सम्भव हो, तो 1 कुरिन्थियों 3:1–4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3:1–4 का ऑडियो संस्करण सबसे आसानी से समझ में आने वाले अनुवाद में सुनें।</w:t>
      </w:r>
    </w:p>
    <w:p>
      <w:pPr/>
      <w:r>
        <w:rPr>
          <w:lang w:val="hi_IN" w:bidi="hi_IN"/>
        </w:rPr>
      </w:r>
      <w:r>
        <w:rPr>
          <w:lang w:val="hi_IN" w:bidi="hi_IN"/>
        </w:rPr>
        <w:t>पौलुस कुरिन्थुस की कलीसिया को एक पत्र लिख रहा है, जहाँ लोग इस बारे में बहस कर रहे हैं कि कौन सा शिक्षक सबसे बुद्धिमान है। पौलुस ने इन विश्वासियों को अभी-अभी याद दिलाया है कि मानव बुद्धि परमेश्वर की बुद्धि के समान नहीं है। सच्ची बुद्धि परमेश्वर की योजना है कि वह क्रूस पर मसीह की मृत्यु के माध्यम से लोगों को परमेश्वर के करीब ला सके। लेकिन लोग परमेश्वर की बुद्धि को तभी समझ सकते हैं जब पवित्र आत्मा उन्हें सत्य दिखाए।</w:t>
      </w:r>
    </w:p>
    <w:p>
      <w:pPr/>
      <w:r>
        <w:rPr>
          <w:lang w:val="hi_IN" w:bidi="hi_IN"/>
        </w:rPr>
      </w:r>
      <w:r>
        <w:rPr>
          <w:lang w:val="hi_IN" w:bidi="hi_IN"/>
        </w:rPr>
        <w:t>अपने पत्र के इस भाग में, पौलुस कहता है कि जब वह कुरिन्थुस में था, तो पौलुस वहाँ विश्वासियों से आत्मिक लोगों की तरह बात नहीं कर सकता था। आत्मिक लोग वे लोग हैं जिनका पवित्र आत्मा मार्गदर्शन करता है। इसके बजाय, पौलुस कहता है कि वह इस तरह बात करता है जैसे विश्वासी संसार के हैं। पौलुस ने इस तरह बात करी कि विश्वासी अपने विश्वास में शिशुओं या बच्चों की तरह व्यवहार कर रहे हैं, न कि परिपक्व मसीहियों की तरह।</w:t>
      </w:r>
    </w:p>
    <w:p>
      <w:pPr/>
      <w:r>
        <w:rPr>
          <w:lang w:val="hi_IN" w:bidi="hi_IN"/>
        </w:rPr>
      </w:r>
      <w:r>
        <w:rPr>
          <w:lang w:val="hi_IN" w:bidi="hi_IN"/>
        </w:rPr>
        <w:t>यहाँ रुकें और समूह में इस प्रश्न पर चर्चा करें: एक ऐसे बच्चे के बारे में एक कहानी सुनाएँ जिसने एक व्यस्क व्यक्ति की तरह व्यवहार करने की कोशिश की। बच्चे ने क्या किया या क्या कहा? बच्चे के शब्द और काम एक वयस्क से अलग कैसे थे, जबकि वह एक वयस्क की तरह ही व्यवहार करने की कोशिश कर रहा था? इस ऑडियो को यहाँ रोकें।</w:t>
      </w:r>
    </w:p>
    <w:p>
      <w:pPr/>
      <w:r>
        <w:rPr>
          <w:lang w:val="hi_IN" w:bidi="hi_IN"/>
        </w:rPr>
      </w:r>
      <w:r>
        <w:rPr>
          <w:lang w:val="hi_IN" w:bidi="hi_IN"/>
        </w:rPr>
        <w:t>पौलुस कहता है कि क्योंकि कुरिन्थुस के लोग अपने विश्वास में अपरिपक्व थे, इसलिए पौलुस विश्वासियों को केवल सुसमाचार के बुनियादी सत्य सिखा सकता था। एक माँ अपने बच्चे को दूध देती है क्योंकि यह ठोस भोजन को पचा नहीं सकता। पौलुस कुरिन्थुस के लोगों को केवल मसीह के बारे में बुनियादी सच्चाई सिखा सकता था और यह कि वह क्रूस पर कैसे मर गया। कुरिन्थुस के लोग इस कठिन शिक्षा को सुनने के लिए तैयार नहीं थे कि कैसे मसीह का अनुसरण करते समय उन्हें अपने विचारों और कार्यों को बदलने की आवश्यकता है।</w:t>
      </w:r>
    </w:p>
    <w:p>
      <w:pPr/>
      <w:r>
        <w:rPr>
          <w:lang w:val="hi_IN" w:bidi="hi_IN"/>
        </w:rPr>
      </w:r>
      <w:r>
        <w:rPr>
          <w:lang w:val="hi_IN" w:bidi="hi_IN"/>
        </w:rPr>
        <w:t>यहाँ रुकें और समूह में इस प्रश्न पर चर्चा करें: एक ऐसे व्यक्ति के बारे में एक कहानी सुनाएँ जो कई बुद्धिमान बातें जानता था, लेकिन मूर्खतापूर्ण व्यवहार करता था। अब एक ऐसे व्यक्ति के बारे में एक कहानी सुनाएँ जिसने अपने कार्यों में उन बुद्धिमान बातों का पालन किया हो। इस ऑडियो को यहाँ रोकें।</w:t>
      </w:r>
    </w:p>
    <w:p>
      <w:pPr/>
      <w:r>
        <w:rPr>
          <w:lang w:val="hi_IN" w:bidi="hi_IN"/>
        </w:rPr>
      </w:r>
      <w:r>
        <w:rPr>
          <w:lang w:val="hi_IN" w:bidi="hi_IN"/>
        </w:rPr>
        <w:t>अब भी, पौलुस कहता है कि विश्वासी इस संदेश के ठोस भोजन को पचाने या ग्रहण करने के लिए तैयार नहीं हैं। एक वयस्क का पेट ठोस भोजन को तोड़ने में सक्षम होता है जो शरीर को स्वस्थ रखने के लिए आवश्यक है। एक परिपक्व विश्वासी सुसमाचार के संदेश को इस प्रकार ग्रहण कर सकता है कि वह उसके विचारों और कार्यों के हर भाग में परिवर्तन ले आए। पौलुस कहता है कि जब कुरिन्थुस के विश्वासी सुसमाचार संदेश सुनते हैं, तो वे इसे एक परिपक्व विश्वासी की तरह नहीं समझ रहे हैं और न ही इसे अपने विचारों और कार्यों को बदलने की अनुमति दे रहे हैं। पौलुस कहता है कि ऐसा इसलिए है क्योंकि कुरिन्थुस के विश्वासी पवित्र आत्मा का अनुसरण नहीं कर रहे हैं। इसके बजाय, विश्वासी अपनी प्राकृतिक मानव इच्छाओं का पालन कर रहे हैं, ठीक उसी तरह जैसे संसार के लोग हैं जो विश्वासी नहीं हैं। पौलुस कहता है कि विश्वासी एक-दूसरे से जलन करते हैं। इसलिए, विश्वासी एक-दूसरे के साथ बहस करते हैं।</w:t>
      </w:r>
    </w:p>
    <w:p>
      <w:pPr/>
      <w:r>
        <w:rPr>
          <w:lang w:val="hi_IN" w:bidi="hi_IN"/>
        </w:rPr>
      </w:r>
      <w:r>
        <w:rPr>
          <w:lang w:val="hi_IN" w:bidi="hi_IN"/>
        </w:rPr>
        <w:t>यहाँ रुकें और इस प्रश्न पर समूह में चर्चा करें: बच्चों के समूह का अभिनय करें जो एक ऐसा खेल खेलते हैं जहाँ एक बच्चा दूसरे बच्चों को निर्देश देता है। अभिनय करें कि कैसे सभी बच्चे अगुवा बनना चाहते हैं, और वे कैसे बहस करते हैं कि कौन सा बच्चा सबसे महत्वपूर्ण होगा। इस ऑडियो को यहाँ रोकें।</w:t>
      </w:r>
    </w:p>
    <w:p>
      <w:pPr/>
      <w:r>
        <w:rPr>
          <w:lang w:val="hi_IN" w:bidi="hi_IN"/>
        </w:rPr>
      </w:r>
      <w:r>
        <w:rPr>
          <w:lang w:val="hi_IN" w:bidi="hi_IN"/>
        </w:rPr>
        <w:t>अब पौलुस कुरिन्थियों से एक ऐसा प्रश्न पूछता है, जिसके उत्तर की वह उनसे अपेक्षा नहीं करता। पौलुस कहता है, "क्या यह साबित नहीं करता कि तूम संसार के हो?" जब पौलुस यह प्रश्न पूछता है, तो पौलुस कुरिन्थुस के लोगों से कह रहा है कि जब वे जलन करते हैं और बहस करते हैं, तो वे इस संसार के लोगों की तरह व्यवहार करते हैं। विश्वासी वैसे बुद्धिमान और आत्मिक लोगों की तरह व्यवहार नहीं कर रहे हैं, जैसा वे स्वयं को समझते हैं।</w:t>
      </w:r>
    </w:p>
    <w:p>
      <w:pPr/>
      <w:r>
        <w:rPr>
          <w:lang w:val="hi_IN" w:bidi="hi_IN"/>
        </w:rPr>
      </w:r>
      <w:r>
        <w:rPr>
          <w:lang w:val="hi_IN" w:bidi="hi_IN"/>
        </w:rPr>
        <w:t>पौलुस कुरिन्थियों से एक ऐसा प्रश्न पूछता है, जिसके उत्तर की वह उनसे अपेक्षा नहीं करता। पौलुस कहता है, "क्या तुम इस संसार के लोगों की तरह व्यवहार नहीं कर रहे हो?" फिर से, पौलुस एक प्रश्न का उपयोग यह कहने के लिए कर रहा है कि कुरिन्थुस के लोग साधारण लोगों की तरह व्यवहार कर रहे हैं। कुरिन्थुस के लोग वैसे व्यवहार नहीं कर रहे हैं जैसा मसीह में विश्वास करने वालों को करना चाहिए।</w:t>
      </w:r>
    </w:p>
    <w:p>
      <w:pPr/>
      <w:r>
        <w:rPr>
          <w:lang w:val="hi_IN" w:bidi="hi_IN"/>
        </w:rPr>
      </w:r>
      <w:r>
        <w:rPr>
          <w:lang w:val="hi_IN" w:bidi="hi_IN"/>
        </w:rPr>
        <w:t>अन्त में, पौलुस एक और समान प्रश्न पूछता है जिसका वह कुरिन्थुस के लोगों से उत्तर पाने की उम्मीद नहीं करता है। पौलुस कहता है, "इसलिए कि जब एक कहता है, “मैं पौलुस का हूँ,” और दूसरा, “मैं अपुल्लोस का हूँ,” तो क्या तुम साधारण मनुष्य नहीं?" इस प्रश्न के साथ, पौलुस तीसरी बार कहता है कि कुरिन्थुस के लोग इस संसार के लोगों की तरह व्यवहार कर रहे हैं। पौलुस कुरिन्थियों को यह भी स्मरण कराता है कि उसने पिछले भाग में क्या कहा था। आपको याद होगा कि कुरिन्थुस के विश्वासी उन शिक्षकों का अनुसरण कर रहे थे जो बहुत बुद्धिमानी भरे शब्दों में बोलते थे। शिक्षकों के वचन विश्वासियों को दूसरे लोगों की तुलना में अधिक महत्वपूर्ण और अधिक आत्मिक महसूस कराते हैं। इस प्रश्न के साथ, पौलुस एक बार फिर कुरिन्थुस के लोगों को दिखाता है कि वे बिल्कुल भी बुद्धिमान और आत्मिक लोगों की तरह व्यवहार नहीं कर रहे हैं। इसके बजाय, कुरिन्थुस के लोग अविश्वासियों की तरह व्यवहार कर रहे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3:1–4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कहता है कि जब वह कुरिन्थुस में था, तो उसने इस तरह बात की मानो विश्वासी मसीह में शिशु थे और आत्मिक रूप से परिपक्व नहीं थे। पौलुस कहता है कि उसने कुरिन्थुस के लोगों को सुसमाचार इस तरह सिखाया जैसे वह उन्हें दूध दे रहा हो, न कि ठोस भोजन दे रहा हो।</w:t>
      </w:r>
    </w:p>
    <w:p>
      <w:pPr/>
      <w:r>
        <w:rPr>
          <w:lang w:val="hi_IN" w:bidi="hi_IN"/>
        </w:rPr>
      </w:r>
      <w:r>
        <w:rPr>
          <w:b/>
          <w:lang w:val="hi_IN" w:bidi="hi_IN"/>
        </w:rPr>
        <w:t>दूसरे भाग में:</w:t>
      </w:r>
      <w:r>
        <w:rPr>
          <w:lang w:val="hi_IN" w:bidi="hi_IN"/>
        </w:rPr>
        <w:t xml:space="preserve"> पौलुस कहता है कि अब भी कुरिन्थुस के लोग आत्मिक रूप में शिशु हैं। ऐसा इसलिए है क्योंकि विश्वासी पवित्र आत्मा के बजाय अपनी मानवीय इच्छाओं का पालन करते हैं। पौलुस कहता है कि जिस तरह विश्वासी एक-दूसरे से जलन करते हैं और बहस करते हैं, वह दिखाता है कि वे आत्मिक नहीं हैं, बल्कि संसार के लोगों की तरह हैं।</w:t>
      </w:r>
    </w:p>
    <w:p>
      <w:pPr/>
      <w:r>
        <w:rPr>
          <w:lang w:val="hi_IN" w:bidi="hi_IN"/>
        </w:rPr>
      </w:r>
      <w:r>
        <w:rPr>
          <w:b/>
          <w:lang w:val="hi_IN" w:bidi="hi_IN"/>
        </w:rPr>
        <w:t>तीसरे भाग में:</w:t>
      </w:r>
      <w:r>
        <w:rPr>
          <w:lang w:val="hi_IN" w:bidi="hi_IN"/>
        </w:rPr>
        <w:t xml:space="preserve"> पौलुस फिर से विश्वासियों को याद दिलाता है कि कैसे वे इस बारे में बहस करते हैं कि उन्हें किस शिक्षक का अनुसरण करना है। पौलुस यह भी कहता है कि यह दिखाता है कि विश्वासी इस संसार के लोगों की तरह व्यवहार कर रहे हैं, न कि परमेश्वर के आत्मा का अनुसरण करने वाले लोगों की तरह।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और पवित्र आत्मा</w:t>
      </w:r>
    </w:p>
    <w:p>
      <w:pPr/>
      <w:r>
        <w:rPr>
          <w:lang w:val="hi_IN" w:bidi="hi_IN"/>
        </w:rPr>
      </w:r>
      <w:r>
        <w:rPr>
          <w:lang w:val="hi_IN" w:bidi="hi_IN"/>
        </w:rPr>
        <w:t>सबसे पहले, पत्र के इस हिस्से के बारे में एक साथ सोचें। पौलुस विश्वासियों को यह दिखाने के लिए विशेष भाषा और उदाहरणों का उपयोग करता है कि वे जो कुछ आत्मिक मानते हैं, वह वास्तव में वही होता है जो साधारण लोग सोचते हैं। जिसे वे परिपक्व या बुद्धिमान समझते हैं, वह वास्तव में अपरिपक्व है। जब आप इस भाग को देखते हैं, तो समूह के लिए यह सहायक हो सकता है कि वे इस बात की कल्पना करें कि कुरिन्थुस के लोग स्वयं को कैसे देखते हैं और पौलुस उन्हें कैसे देखता है, इन दोनों के बीच विचारों का आगे-पीछे का प्रवाह कैसे चलता है।</w:t>
      </w:r>
    </w:p>
    <w:p>
      <w:pPr/>
      <w:r>
        <w:rPr>
          <w:lang w:val="hi_IN" w:bidi="hi_IN"/>
        </w:rPr>
      </w:r>
      <w:r>
        <w:rPr>
          <w:lang w:val="hi_IN" w:bidi="hi_IN"/>
        </w:rPr>
        <w:t>पत्र के इस भाग की शुरुआत में, पौलुस विश्वासियों को "भाई" कहता है। पौलुस का यह अर्थ नहीं है कि ये उसके उसी सांसारिक पिता से जन्मे हुए वास्तविक भाई हैं। यह बोलने का एक विशेष तरीके है, जिसका अर्थ है कि पौलुस और कुरिन्थुस की कलीसिया के सभी विश्वासियों का, चाहे पुरुष हों या स्त्रियाँ, एक ही परमेश्वर है, जो उनका आत्मिक पिता है। यह बहुत महत्वपूर्ण है क्योंकि यह दिखाता है कि पौलुस जानता है कि वे वास्तव में मसीह में सच्चे विश्वास करने वाले हैं, यद्यपि वह अब यह कहने वाला है कि वे वैसा आचरण नहीं कर रहे हैं।</w:t>
      </w:r>
    </w:p>
    <w:p>
      <w:pPr/>
      <w:r>
        <w:rPr>
          <w:lang w:val="hi_IN" w:bidi="hi_IN"/>
        </w:rPr>
      </w:r>
      <w:r>
        <w:rPr>
          <w:lang w:val="hi_IN" w:bidi="hi_IN"/>
        </w:rPr>
        <w:t>पौलुस कहता है कि जब वह कुरिन्थुस में था, तो पौलुस विश्वासियों से आत्मिक लोगों के रूप में नहीं बात कर सकता था, बल्कि "शारीरिक" लोगों के रूप में या वे लोग जो अपने शरीर द्वारा बताए गए बातों का पालन करते हैं। मूल भाषा में, आत्मिक शब्द उन लोगों का वर्णन करता है जिन्हें पवित्र आत्मा नियंत्रित करता है और उनका मार्गदर्शन करता है। शारीरिक लोग वे होते हैं जो केवल अपनी शारीरिक आवश्यकताओं और इच्छाओं के बारे में ही सोचते हैं। इसलिए जब पौलुस कहता है कि विश्वासी आत्मिक नहीं हैं, तो उसका अर्थ है कि वे अविश्वासियों की तरह जी रहे हैं जो मसीह के अनुयायियों की तरह जीने के बजाय अपनी इच्छाओं का पालन करते हैं।</w:t>
      </w:r>
    </w:p>
    <w:p>
      <w:pPr/>
      <w:r>
        <w:rPr>
          <w:lang w:val="hi_IN" w:bidi="hi_IN"/>
        </w:rPr>
      </w:r>
      <w:r>
        <w:rPr>
          <w:lang w:val="hi_IN" w:bidi="hi_IN"/>
        </w:rPr>
        <w:t>यहाँ रुकें और समूह में इस प्रश्न पर चर्चा करें: किसी ऐसे व्यक्ति के बारे में एक कहानी सुनाएँ जो अपने कार्यों को नियंत्रित नहीं करता था, बल्कि अपनी इच्छा के अनुसार कुछ भी करता था। उस व्यक्ति के कार्यों ने अन्य लोगों को कैसे प्रभावित किया? इस ऑडियो को यहाँ रोकें।</w:t>
      </w:r>
    </w:p>
    <w:p>
      <w:pPr/>
      <w:r>
        <w:rPr>
          <w:lang w:val="hi_IN" w:bidi="hi_IN"/>
        </w:rPr>
      </w:r>
      <w:r>
        <w:rPr>
          <w:lang w:val="hi_IN" w:bidi="hi_IN"/>
        </w:rPr>
        <w:t>पौलुस कहता है कि आत्मिक रूप से विश्वासी शिशु या बच्चे हैं। यह एक विशेष प्रकार की भाषा है जिसका अर्थ है कि विश्वासी आत्मिक रूप से परिपक्व नहीं हैं, या वे हर बात में पूरी तरह मसीह का अनुसरण नहीं कर रहे हैं। जब पौलुस ने उन्हें कुरिन्थुस में सिखाया, तो वह कहता है कि उसे विश्वासियों को ठोस आहार नहीं, बल्कि सुसमाचार का दूध देना पड़ा। पौलुस कह रहा है कि वह एक ऐसी माँ के समान था जो अपने बच्चे को दूध पिलाती है। पौलुस का अर्थ है कि उसने कुरिन्थुस के नए विश्वासियों को सरल बातें सिखाईं, जिन्हें वे आसानी से सुन और स्वीकार कर सकें, जैसे एक बच्चा दूध को आसानी से पीकर पचा लेता है। पौलुस कहता है कि वह कुरिन्थुस के लोगों को "ठोस भोजन" नहीं दे सकता, जिसका अर्थ है कि विश्वासी इस अधिक चुनौतीपूर्ण शिक्षा को सुनने के लिए तैयार नहीं थे कि सुसमाचार को विश्वासियों के विचारों और कार्यों को कैसे बदलना चाहिए।</w:t>
      </w:r>
    </w:p>
    <w:p>
      <w:pPr/>
      <w:r>
        <w:rPr>
          <w:lang w:val="hi_IN" w:bidi="hi_IN"/>
        </w:rPr>
      </w:r>
      <w:r>
        <w:rPr>
          <w:lang w:val="hi_IN" w:bidi="hi_IN"/>
        </w:rPr>
        <w:t>यहाँ रुकें और समूह में इस प्रश्न पर चर्चा करें: आप एक ऐसे वयस्क व्यक्ति के बारे में बात करने के लिए किन शब्दों का उपयोग करते हैं जो परिपक्व व्यवहार नहीं करता है? यदि आवश्यकता हो, तो दूसरे चरण में बताई गई उन कहानियों को फिर से देखें, एक उस बच्चे के बारे में जो वयस्क की तरह व्यवहार करने की कोशिश करता है, और दूसरी उस व्यक्ति के बारे में जो बुद्धिमानी की बातें जानता है लेकिन मूर्खता से आचरण करता है। इस ऑडियो को यहाँ रोकें।</w:t>
      </w:r>
    </w:p>
    <w:p>
      <w:pPr/>
      <w:r>
        <w:rPr>
          <w:lang w:val="hi_IN" w:bidi="hi_IN"/>
        </w:rPr>
      </w:r>
      <w:r>
        <w:rPr>
          <w:lang w:val="hi_IN" w:bidi="hi_IN"/>
        </w:rPr>
        <w:t>इस भाग के दूसरे हिस्से में, पौलुस जोर देकर कहता है, "तुम अभी भी तैयार नहीं हो।" पौलुस का अर्थ है कि विश्वासी अभी भी सुसमाचार का ठोस भोजन खाने के लिए तैयार नहीं हैं। ऐसा इसलिए है क्योंकि विश्वासी अपनी स्वार्थी इच्छाओं का पालन कर रहे हैं, न कि पवित्र आत्मा द्वारा बताई गई बातों का पालन कर रहे हैं। पौलुस उल्लेख करता है कि कैसे विश्वासी एक-दूसरे के प्रति जलन करते हैं, और कैसे यह झगड़ा पैदा कर रहा है, जिसका अर्थ है कि वे शब्दों से बहस कर रहे हैं या लड़ाई कर रहे हैं। विश्वासी चाहते हैं कि लोग सोचें कि वे बहुत बुद्धिमान और महत्वपूर्ण हैं, और वे इस बारे में बहस करें कि कौन सबसे महत्वपूर्ण है। इसलिए पौलुस पूछता है, "क्या यह साबित नहीं करता कि तूम संसार के हो?" यह वह प्रश्न नहीं है जिसका उत्तर पौलुस विश्वासियों से पाने की उम्मीद करता है। पौलुस इस प्रश्न का उपयोग एक कथन के रूप में करने के लिए कर रहा है ताकि यह कहा जा सके कि कुरिन्थुस के लोग अविश्वासियों की तरह व्यवहार कर रहे हैं।</w:t>
      </w:r>
    </w:p>
    <w:p>
      <w:pPr/>
      <w:r>
        <w:rPr>
          <w:lang w:val="hi_IN" w:bidi="hi_IN"/>
        </w:rPr>
      </w:r>
      <w:r>
        <w:rPr>
          <w:lang w:val="hi_IN" w:bidi="hi_IN"/>
        </w:rPr>
        <w:t>यहाँ रुकें और समूह में चर्चा करें: आप केवल दूध पीने वाले बच्चों और ठोस भोजन करने वाले वयस्कों के बीच अंतर के बारे में कैसे बात करेंगे? आप कैसे स्पष्ट करेंगे कि पौलुस कुरिन्थुस के विश्वासियों की तुलना शिशुओं से कर रहा है? इस ऑडियो को यहाँ रोकें।</w:t>
      </w:r>
    </w:p>
    <w:p>
      <w:pPr/>
      <w:r>
        <w:rPr>
          <w:lang w:val="hi_IN" w:bidi="hi_IN"/>
        </w:rPr>
      </w:r>
      <w:r>
        <w:rPr>
          <w:lang w:val="hi_IN" w:bidi="hi_IN"/>
        </w:rPr>
        <w:t>पौलुस दूसरा प्रश्न पूछकर अपनी बात और भी स्पष्ट रूप से बताता है: "क्या आप इस संसार के लोगों की तरह व्यवहार नहीं कर रहे हैं?" मूल भाषा में, यह प्रश्न और पौलुस द्वारा पहले पूछा गया प्रश्न एक ही वाक्य का हिस्सा हैं। यह ऐसा है जैसे पौलुस कह रहा है, "क्या तुम शारीरिक या सांसारिक नहीं हो, और साधारण लोगों की तरह व्यवहार नहीं करते हो?" दो प्रश्न एक साथ पूछकर, पौलुस अपने कथन को और भी मजबूत बनाता है। पौलुस कह रहा है कि विश्वासी न केवल अविश्वासियों की तरह व्यवहार कर रहे हैं, बल्कि वे मूर्खतापूर्ण रूप से व्यवहार कर रहे हैं।</w:t>
      </w:r>
    </w:p>
    <w:p>
      <w:pPr/>
      <w:r>
        <w:rPr>
          <w:lang w:val="hi_IN" w:bidi="hi_IN"/>
        </w:rPr>
      </w:r>
      <w:r>
        <w:rPr>
          <w:lang w:val="hi_IN" w:bidi="hi_IN"/>
        </w:rPr>
        <w:t>मूल भाषा में, पौलुस कह रहा है कि कुरिन्थुस के लोग साधारण लोगों की तरह "घूम रहे हैं"। यह एक विशेष भाषा है जिसका अर्थ है कि कोई व्यक्ति सामान्य दैनिक जीवन में कैसे जीता है और व्यवहार करता है। पौलुस कह रहा है कि लोग केवल सही बातें कहने से आत्मिक रूप से परिपक्व नहीं हो जाते। वे तब आत्मिक रूप से परिपक्व होते हैं जब वे अपने दैनिक जीवन में सही आचरण करते हैं।</w:t>
      </w:r>
    </w:p>
    <w:p>
      <w:pPr/>
      <w:r>
        <w:rPr>
          <w:lang w:val="hi_IN" w:bidi="hi_IN"/>
        </w:rPr>
      </w:r>
      <w:r>
        <w:rPr>
          <w:lang w:val="hi_IN" w:bidi="hi_IN"/>
        </w:rPr>
        <w:t>यहाँ रुकें और इस प्रश्न पर समूह में चर्चा करें: आपकी संस्कृति में, आप कैसे तय करते हैं कि कोई बुद्धिमान है या नहीं? कौन से शब्द या कार्य किसी व्यक्ति को बुद्धिमान बनाते हैं? यदि कोई व्यक्ति बुद्धिमानी की बातें कहता है, लेकिन ऐसे काम करता है जो बुद्धिमानी के नहीं हैं, तो आप उस व्यक्ति के बारे में कैसे बात करेंगे? इस ऑडियो को यहाँ रोकें।</w:t>
      </w:r>
    </w:p>
    <w:p>
      <w:pPr/>
      <w:r>
        <w:rPr>
          <w:lang w:val="hi_IN" w:bidi="hi_IN"/>
        </w:rPr>
      </w:r>
      <w:r>
        <w:rPr>
          <w:lang w:val="hi_IN" w:bidi="hi_IN"/>
        </w:rPr>
        <w:t>इस भाग के तीसरे हिस्से में, पौलुस एक तीसरा और अंतिम प्रश्न पूछता है जिसका उत्तर वह कुरिन्थियों से पाने की उम्मीद नहीं करता है। यह प्रश्न न केवल पौलुस की अभी-अभी कही गई बात को मजबूत करता है, बल्कि यह विश्वासियों को पिछले भाग में पौलुस की बात भी याद दिलाता है। पौलुस पूछता है, "क्योंकि जब तुम में से कोई कहता है, 'मैं पौलुस का अनुसरण करता हूँ,' और दूसरा कहता है, 'मैं अपुल्लोस का अनुसरण करता हूँ,' तो क्या साधारण लोग इस तरह व्यवहार नहीं करते?" पौलुस यह नहीं कह रहा है कि केवल एक व्यक्ति ये बातें कह रहा है या अलग-अलग शिक्षकों का अनुसरण कर रहा है। ये उदाहरण हैं कि कुरिन्थुस की कलीसिया में हर कोई बात कर रहा है और अलग-अलग समूहों में विभाजित हो रहा है। पौलुस कहता है कि जब विश्वासी ऐसा करते हैं, तो वे संसार की तरह या अविश्वासियों की तरह व्यवहार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पौलुस और कुरिन्थुस के विश्वासियों का, साथ ही पौलुस द्वारा उपयोग किए गए मुख्य शब्दों जैसे "आत्मिक" और "परिपक्व का, प्रतिनिधित्व करने के लिए चित्र या वस्तुओं का उपयोग कर सकते हैं।" फिर, जब आप कहानी को दोबारा बताना शुरू करते हैं, तो यह कल्पना करना मददगार हो सकता है कि पौलुस पत्र के इस भाग में आगे बढ़ते हुएकुरिन्थियों के हर शब्द के बारे में सोचने के तरीके को कैसे बदल देता है।</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3:1–4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और पवित्र आत्मा</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इस भाग में, पौलुस कुरिन्थुस की कलीसिया को यह दिखाने के लिए विशेष भाषा और उदाहरणों का उपयोग करता है कि वे जो कुछ आत्मिक मानते हैं, वह वास्तव में शारीरिक है , और जो कुछ वे परिपक्व, या बुद्धिमान मानते हैं, वह वास्तव में अपरिपक्व है।</w:t>
      </w:r>
    </w:p>
    <w:p>
      <w:pPr/>
      <w:r>
        <w:rPr>
          <w:lang w:val="hi_IN" w:bidi="hi_IN"/>
        </w:rPr>
      </w:r>
      <w:r>
        <w:rPr>
          <w:lang w:val="hi_IN" w:bidi="hi_IN"/>
        </w:rPr>
        <w:t>पहले भाग में, पौलुस विश्वासियों से कहता है कि जब वह कुरिन्थुस में था, तो पौलुस इस तरह शिक्षा देता था जैसे वे मसीह में शिशु हैं, न कि परिपक्व मसीही। पौलुस कहता है कि वह विश्वासियों को केवल सुसमाचार रूपी दूध ही दे सकता है, क्योंकि वे ठोस भोजन के लिए तैयार नहीं थे। पौलुस का अर्थ है कि उसने वही सिखाया जिसे विश्वासी आसानी से स्वीकार कर सकें, जैसे एक बच्चा दूध को आसानी से पीकर पचा लेता है। पौलुस कहता है कि वह कुरिन्थियों को “ठोस आहार” नहीं दे सका, अर्थात वह उन्हें यह नहीं सिखा सका कि मसीह का अनुसरण करते हुए उनके विचार और आचरण कैसे बदलने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कुरिन्थुस के विश्वासियों की भूमिका निभाने वाले लोगों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कि अब भी कुरिन्थुस के लोग आत्मिक रूप से शिशुओं की तरह व्यवहार कर रहे हैं। हालाँकि वे विश्वासी हैं, लेकिन वे उस तरह नहीं जी रहे हैं जैसे परमेश्वर का आत्मा उन्हें दिखाता है। इसके बजाय, वे वही करते हैं जो उन्हें करना पसंद है। पौलुस कहता है कि उनका जलन करना और यह बहस करना कि कौन सबसे महत्वपूर्ण है, यह साबित करता है कि वे शारीरिक हैं, अर्थात वे संसार के लोगों की तरह व्यवहार करते हैं, न कि आत्मिक, जैसा कि परमेश्वर का आत्मा उन्हें चलने के लिए सिखाता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पवित्र आत्मा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विश्वासियों का किरदार निभाने वाले लोगों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जैसे पौलुस ने पिछले भाग में किया था, वैसे ही पौलुस फिर से विश्वासियों को याद दिलाता है कि वे इस बारे में बहस करते हैं कि किस शिक्षक का अनुसरण करना है। पौलुस कहता है कि यह दिखाता है कि विश्वासी इस संसार के लोगों की तरह व्यवहार कर रहे हैं, न कि परमेश्वर के आत्मा का अनुसरण करने वाले लोगों की तरह।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विश्वासियों का किरदार निभाने वाले लोगों से पूछें, “आप क्या महसूस कर रहे हैं या क्या सोच रहे हैं?” लोग इस तरह के उत्तर दे सकते हैं, जैसे:</w:t>
      </w:r>
      <w:r>
        <w:rPr>
          <w:lang w:val="hi_IN" w:bidi="hi_IN"/>
        </w:rPr>
      </w:r>
    </w:p>
    <w:p>
      <w:pPr>
        <w:pStyle w:val="Heading3"/>
      </w:pPr>
      <w:r>
        <w:rPr>
          <w:lang w:val="hi_IN" w:bidi="hi_IN"/>
        </w:rPr>
        <w:t>आवश्यक जानकारी</w:t>
      </w:r>
    </w:p>
    <w:p>
      <w:pPr/>
      <w:r>
        <w:rPr>
          <w:lang w:val="hi_IN" w:bidi="hi_IN"/>
        </w:rPr>
      </w:r>
      <w:r>
        <w:rPr>
          <w:lang w:val="hi_IN" w:bidi="hi_IN"/>
        </w:rPr>
        <w:t>1 कुरिन्थियों 3:1–4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भाग की शुरुआत में, पौलुस मूल भाषा में एक शब्द का उपयोग करता है जिसका अनुवाद लोग अक्सर अंग्रेजी में </w:t>
      </w:r>
      <w:r>
        <w:rPr>
          <w:b/>
          <w:lang w:val="hi_IN" w:bidi="hi_IN"/>
        </w:rPr>
        <w:t>भाइयों</w:t>
      </w:r>
      <w:r>
        <w:rPr>
          <w:lang w:val="hi_IN" w:bidi="hi_IN"/>
        </w:rPr>
        <w:t xml:space="preserve"> के रूप में करते हैं। जब पौलुस विश्वासियों को “भाइयों” कहता है, तो उसका अर्थ है कि सभी विश्वासी, पुरुष और स्त्री दोनों ही, एक ही परमेश्वर को अपना पिता मानते हैं। भाइयों या भाइयों और बहनों के लिए उसी शब्द या वाक्‍यांश का उपयोग करें जो आपने पिछले भागों में उपयोग किया है।</w:t>
      </w:r>
    </w:p>
    <w:p>
      <w:pPr/>
      <w:r>
        <w:rPr>
          <w:lang w:val="hi_IN" w:bidi="hi_IN"/>
        </w:rPr>
      </w:r>
      <w:r>
        <w:rPr>
          <w:lang w:val="hi_IN" w:bidi="hi_IN"/>
        </w:rPr>
        <w:t xml:space="preserve">पौलुस कहता है कि जब वह कुरिन्थियों के साथ था, तब वह उनसे </w:t>
      </w:r>
      <w:r>
        <w:rPr>
          <w:b/>
          <w:lang w:val="hi_IN" w:bidi="hi_IN"/>
        </w:rPr>
        <w:t>आत्मिक</w:t>
      </w:r>
      <w:r>
        <w:rPr>
          <w:lang w:val="hi_IN" w:bidi="hi_IN"/>
        </w:rPr>
        <w:t xml:space="preserve"> लोगों की तरह नहीं, बल्कि </w:t>
      </w:r>
      <w:r>
        <w:rPr>
          <w:b/>
          <w:lang w:val="hi_IN" w:bidi="hi_IN"/>
        </w:rPr>
        <w:t>शारीरिक</w:t>
      </w:r>
      <w:r>
        <w:rPr>
          <w:lang w:val="hi_IN" w:bidi="hi_IN"/>
        </w:rPr>
        <w:t xml:space="preserve"> लोगों की तरह बात करता था। आत्मिक चीजें वे चीजें हैं जिन्हें लोग देख नहीं सकते और न ही छू सकते हैं। परमेश्वर लोगों को विचारों, भावनाओं और इच्छाओं के साथ बनाता है। हम किसी व्यक्ति के इस भाग को देख नहीं सकते, लेकिन हम जानते हैं कि वह है। मूल भाषा में, पौलुस जिस विशेष शब्द का उपयोग आत्मिक के लिए करता है, वह उन लोगों का वर्णन करता है जिनके विचार और इच्छाएँ पवित्र आत्मा के नियंत्रण और मार्गदर्शन में होती हैं। लेकिन पौलुस शरीर के लिए जिस शब्द का उपयोग करता है वह मानव देह को दर्शाता है। यहाँ, पौलुस उन लोगों के बारे में बात कर रहा है जो अपनी शारीरिक इच्छाओं से निर्देशित होते हैं। इसलिए जब पौलुस कहता है कि विश्वासी आत्मिक नहीं हैं, बल्कि शारीरिक हैं, तो पौलुस का अर्थ है कि ये विश्वासी अविश्वासियों की तरह जी रहे हैं जो पवित्र आत्मा द्वारा बताई गई बातों का पालन करने के बजाय अपनी इच्छाओं का पालन करते हैं। आत्मिक के लिए उन्हीं शब्दों या वाक्यांशों का उपयोग करें जिनका उपयोग आपने पिछले भागों में किया है। अधिक जानकारी के लिए, मुख्य शब्दावली में किसी </w:t>
      </w:r>
      <w:r>
        <w:rPr>
          <w:lang w:val="hi_IN" w:bidi="hi_IN"/>
        </w:rPr>
        <w:t>व्यक्ति की आत्मा</w:t>
      </w:r>
      <w:r>
        <w:rPr>
          <w:lang w:val="hi_IN" w:bidi="hi_IN"/>
        </w:rPr>
        <w:t xml:space="preserve"> और </w:t>
      </w:r>
      <w:r>
        <w:rPr>
          <w:lang w:val="hi_IN" w:bidi="hi_IN"/>
        </w:rPr>
        <w:t>पवित्र आत्मा</w:t>
      </w:r>
      <w:r>
        <w:rPr>
          <w:lang w:val="hi_IN" w:bidi="hi_IN"/>
        </w:rPr>
        <w:t xml:space="preserve"> शब्द देखें।</w:t>
      </w:r>
    </w:p>
    <w:p>
      <w:pPr/>
      <w:r>
        <w:rPr>
          <w:lang w:val="hi_IN" w:bidi="hi_IN"/>
        </w:rPr>
      </w:r>
      <w:r>
        <w:rPr>
          <w:lang w:val="hi_IN" w:bidi="hi_IN"/>
        </w:rPr>
        <w:t xml:space="preserve">यहाँ रुकें और समूह में चर्चा करें कि आप </w:t>
      </w:r>
      <w:r>
        <w:rPr>
          <w:b/>
          <w:lang w:val="hi_IN" w:bidi="hi_IN"/>
        </w:rPr>
        <w:t>शारीरिक लोगों</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कहता है कि विश्वासी </w:t>
      </w:r>
      <w:r>
        <w:rPr>
          <w:b/>
          <w:lang w:val="hi_IN" w:bidi="hi_IN"/>
        </w:rPr>
        <w:t>मसीह</w:t>
      </w:r>
      <w:r>
        <w:rPr>
          <w:lang w:val="hi_IN" w:bidi="hi_IN"/>
        </w:rPr>
        <w:t xml:space="preserve"> में </w:t>
      </w:r>
      <w:r>
        <w:rPr>
          <w:b/>
          <w:lang w:val="hi_IN" w:bidi="hi_IN"/>
        </w:rPr>
        <w:t>शिशुओं</w:t>
      </w:r>
      <w:r>
        <w:rPr>
          <w:lang w:val="hi_IN" w:bidi="hi_IN"/>
        </w:rPr>
        <w:t xml:space="preserve"> के समान हैं, इसलिए वह उन्हें </w:t>
      </w:r>
      <w:r>
        <w:rPr>
          <w:b/>
          <w:lang w:val="hi_IN" w:bidi="hi_IN"/>
        </w:rPr>
        <w:t>ठोस भोजन</w:t>
      </w:r>
      <w:r>
        <w:rPr>
          <w:lang w:val="hi_IN" w:bidi="hi_IN"/>
        </w:rPr>
        <w:t xml:space="preserve"> के बजाय केवल आत्मिक </w:t>
      </w:r>
      <w:r>
        <w:rPr>
          <w:b/>
          <w:lang w:val="hi_IN" w:bidi="hi_IN"/>
        </w:rPr>
        <w:t>दूध</w:t>
      </w:r>
      <w:r>
        <w:rPr>
          <w:lang w:val="hi_IN" w:bidi="hi_IN"/>
        </w:rPr>
        <w:t xml:space="preserve"> ही दे सका। पौलुस विशेष प्रकार की भाषा का उपयोग करके यह दिखा रहा है कि विश्वासी अपरिपक्व हैं और सुसमाचार की गहरी शिक्षाओं को ग्रहण करने के लिए अभी तैयार नहीं हैं। शिशु वह बच्चा होता है जो अभी भी अपनी माँ का दूध पीता है। दूध वह तरल पदार्थ है जिसे बच्चा अपनी माँ के स्तन से पीता है। ठोस भोजन वह भोजन है जिसे निगलने से पहले व्यक्ति को अपने मुँह में चबाना पड़ता है। मसीह के लिए उसी शब्द का उपयोग करें जिसका उपयोग आपने पिछले भागों में किया है, और याद रखें कि </w:t>
      </w:r>
      <w:r>
        <w:rPr>
          <w:lang w:val="hi_IN" w:bidi="hi_IN"/>
        </w:rPr>
        <w:t xml:space="preserve">मसीह </w:t>
      </w:r>
      <w:r>
        <w:rPr>
          <w:lang w:val="hi_IN" w:bidi="hi_IN"/>
        </w:rPr>
        <w:t>मुख्य शब्दावली में शामिल है।</w:t>
      </w:r>
    </w:p>
    <w:p>
      <w:pPr/>
      <w:r>
        <w:rPr>
          <w:lang w:val="hi_IN" w:bidi="hi_IN"/>
        </w:rPr>
      </w:r>
      <w:r>
        <w:rPr>
          <w:lang w:val="hi_IN" w:bidi="hi_IN"/>
        </w:rPr>
        <w:t xml:space="preserve">यहाँ रुकें और समूह में चर्चा करें कि आप </w:t>
      </w:r>
      <w:r>
        <w:rPr>
          <w:b/>
          <w:lang w:val="hi_IN" w:bidi="hi_IN"/>
        </w:rPr>
        <w:t>शिशु</w:t>
      </w:r>
      <w:r>
        <w:rPr>
          <w:lang w:val="hi_IN" w:bidi="hi_IN"/>
        </w:rPr>
        <w:t xml:space="preserve">, </w:t>
      </w:r>
      <w:r>
        <w:rPr>
          <w:b/>
          <w:lang w:val="hi_IN" w:bidi="hi_IN"/>
        </w:rPr>
        <w:t>दूध</w:t>
      </w:r>
      <w:r>
        <w:rPr>
          <w:lang w:val="hi_IN" w:bidi="hi_IN"/>
        </w:rPr>
        <w:t xml:space="preserve"> और </w:t>
      </w:r>
      <w:r>
        <w:rPr>
          <w:b/>
          <w:lang w:val="hi_IN" w:bidi="hi_IN"/>
        </w:rPr>
        <w:t>ठोस भोजन</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पौलुस कहता है कि विश्वासी एक-दूसरे से </w:t>
      </w:r>
      <w:r>
        <w:rPr>
          <w:b/>
          <w:lang w:val="hi_IN" w:bidi="hi_IN"/>
        </w:rPr>
        <w:t>जलन</w:t>
      </w:r>
      <w:r>
        <w:rPr>
          <w:lang w:val="hi_IN" w:bidi="hi_IN"/>
        </w:rPr>
        <w:t xml:space="preserve"> करते हैं और यह </w:t>
      </w:r>
      <w:r>
        <w:rPr>
          <w:b/>
          <w:lang w:val="hi_IN" w:bidi="hi_IN"/>
        </w:rPr>
        <w:t>झगड़ा</w:t>
      </w:r>
      <w:r>
        <w:rPr>
          <w:lang w:val="hi_IN" w:bidi="hi_IN"/>
        </w:rPr>
        <w:t xml:space="preserve"> पैदा कर रहा है। इस भाग में, जब विश्वासी एक-दूसरे से ईर्ष्या करते हैं, तो वे वास्तव में दूसरों के पास जो योग्यताएँ हैं उन्हें चाहते हैं, और इस कारण वे एक-दूसरे के साथ बुरी तरह प्रतिस्पर्धा करते हैं। झगड़ा शब्द का अर्थ है लोगों के बीच ऐसा संघर्ष या विवाद, जो उन्हें आपस में लड़ने पर मजबूर करता है। झगड़े या कलह के लिए उसी शब्द का उपयोग करें जिसका उपयोग आपने पिछले भागों में किया है।</w:t>
      </w:r>
    </w:p>
    <w:p>
      <w:pPr/>
      <w:r>
        <w:rPr>
          <w:lang w:val="hi_IN" w:bidi="hi_IN"/>
        </w:rPr>
      </w:r>
      <w:r>
        <w:rPr>
          <w:lang w:val="hi_IN" w:bidi="hi_IN"/>
        </w:rPr>
        <w:t xml:space="preserve">यहाँ रुकें और समूह में चर्चा करें कि आप </w:t>
      </w:r>
      <w:r>
        <w:rPr>
          <w:b/>
          <w:lang w:val="hi_IN" w:bidi="hi_IN"/>
        </w:rPr>
        <w:t>जलन</w:t>
      </w:r>
      <w:r>
        <w:rPr>
          <w:lang w:val="hi_IN" w:bidi="hi_IN"/>
        </w:rPr>
        <w:t xml:space="preserve"> के लिए किन शब्दों या वाक्यांशों का उपयोग करेंगे। यदि आपने पहले ही बाइबल की किसी अन्य पुस्तक में इस शब्द का अनुवाद किया है, तो उसी शब्द का उपयोग करें जिसका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3:5–9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3:5–9 को सुनें और अपने मन में रखें।</w:t>
      </w:r>
    </w:p>
    <w:p>
      <w:pPr/>
      <w:r>
        <w:rPr>
          <w:lang w:val="hi_IN" w:bidi="hi_IN"/>
        </w:rPr>
      </w:r>
      <w:r>
        <w:rPr>
          <w:lang w:val="hi_IN" w:bidi="hi_IN"/>
        </w:rPr>
        <w:t>यदि सम्भव हो, तो 1 कुरिन्थियों 3:5–9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3:5–9 का ऑडियो संस्करण सबसे आसानी से समझ में आने वाले अनुवाद में सुनें।</w:t>
      </w:r>
    </w:p>
    <w:p>
      <w:pPr/>
      <w:r>
        <w:rPr>
          <w:lang w:val="hi_IN" w:bidi="hi_IN"/>
        </w:rPr>
      </w:r>
      <w:r>
        <w:rPr>
          <w:lang w:val="hi_IN" w:bidi="hi_IN"/>
        </w:rPr>
        <w:t>पौलुस कुरिन्थुस की कलीसिया को एक पत्र लिख रहा है, जहाँ विश्वासी इस बारे में बहस कर रहे हैं कि कौन सबसे अधिक आत्मिक है। अपने पत्र के अंतिम भाग में, पौलुस विश्वासियों से कहता है कि वे बिल्कुल भी आत्मिक रूप से व्यवहार नहीं कर रहे हैं, बल्कि वे इस संसार के साधारण लोगों की तरह आचरण कर रहे हैं। परमेश्वर का आत्मा कहता है कि उन्हें क्या करना है, उसका पालन करने के बजाय, विश्वासी अपनी मानवीय इच्छाओं को उन्हें यह बताने दे रहे हैं कि उन्हें क्या करना है। पौलुस कहता है कि यही कारण है कि विश्वासी अलग-अलग मानव शिक्षकों का अनुसरण करने के बारे में बहस कर रहे हैं, जैसे अपुल्लोस और पौलुस।</w:t>
      </w:r>
    </w:p>
    <w:p>
      <w:pPr/>
      <w:r>
        <w:rPr>
          <w:lang w:val="hi_IN" w:bidi="hi_IN"/>
        </w:rPr>
      </w:r>
      <w:r>
        <w:rPr>
          <w:lang w:val="hi_IN" w:bidi="hi_IN"/>
        </w:rPr>
        <w:t>पौलुस अपने पत्र के इस भाग की शुरुआत कुछ प्रश्न पूछकर करता है जिसके उत्तर वह कुरिन्थियों से पाने की उम्मीद नहीं करता है। पौलुस कहता है, "अपुल्लोस वास्तव में क्या है? या पौलुस क्या है?" यह कुरिन्थुस के लोगों से पूछने का एक तरीका है कि वे अपुल्लोस या पौलुस को इतना महत्वपूर्ण क्यों मानते हैं। पौलुस अपने प्रश्न का उत्तर स्वयं यह कहकर देता है कि अपुल्लोस और पौलुस केवल वे सेवक हैं जिन्हें प्रभु ने कुरिन्थियों के लोगों के पास भेजा है। परमेश्वर ने पौलुस और अपुल्लोस को भेजा ताकि कुरिन्थुस के लोग मसीह पर विश्वास करें।</w:t>
      </w:r>
    </w:p>
    <w:p>
      <w:pPr/>
      <w:r>
        <w:rPr>
          <w:lang w:val="hi_IN" w:bidi="hi_IN"/>
        </w:rPr>
      </w:r>
      <w:r>
        <w:rPr>
          <w:lang w:val="hi_IN" w:bidi="hi_IN"/>
        </w:rPr>
        <w:t>यहाँ रुकें और समूह में इस प्रश्न पर चर्चा करें: एक बड़े काम के बारे में एक कहानी सुनाएँ जिसे पूरा करने के लिए बहुत से लोगों को मिलकर काम करना पड़ा। बताएँ कि काम को पूरा करने में प्रत्येक व्यक्ति ने कौन-कौन से अलग कौशल या कार्य किए। जब सभी का काम समाप्त हो गया, तो किस व्यक्ति को अपने काम के लिए सबसे अधिक सम्मान या प्रशंसा मिली? इस ऑडियो को यहाँ रोकें।</w:t>
      </w:r>
    </w:p>
    <w:p>
      <w:pPr/>
      <w:r>
        <w:rPr>
          <w:lang w:val="hi_IN" w:bidi="hi_IN"/>
        </w:rPr>
      </w:r>
      <w:r>
        <w:rPr>
          <w:lang w:val="hi_IN" w:bidi="hi_IN"/>
        </w:rPr>
        <w:t>पौलुस कुरिन्थुस के लोगों को यह समझने में मदद करने के लिए कि वास्तव में कौन महत्वपूर्ण है एक खेत से विशेष भाषा का उपयोग करता है। पौलुस कहता है कि पौलुस उस व्यक्ति के समान है जिसने भूमि में बीज बोया है। अपुल्लोस किसी दूसरे व्यक्ति के समान है जिसने फिर उन बीजों को पानी दिया। पौलुस कहता है कि परमेश्वर ही है जिसने वास्तव में बीज को बढ़ाया हैं। बीज उस सुसमाचार संदेश के समान हैं जिसे पौलुस ने पहले कुरिन्थियों के साथ साझा किया था। पानी उस शिक्षा के समान है जो पौलुस के जाने के बाद अपुल्लोस ने कुरिन्थियों को दी। कुरिन्थुस के लोग उस सुसमाचार के संदेश से, जो बीज के समान था, नहीं बढ़े। न ही कुरिन्थुस के लोग उस शिक्षा से बढ़े, जो पानी की तरह था। परमेश्वर ही ने कुरिन्थुस के लोगों का परमेश्वर पर विश्वास और मजबूत बनाया था। पौलुस कहता है कि न तो बीज बोने वाला व्यक्ति—पौलुस—और न ही उन बीजों को पानी देने वाला व्यक्ति—अपुल्लोस—महत्वपूर्ण है। केवल परमेश्वर ही महत्वपूर्ण है।</w:t>
      </w:r>
    </w:p>
    <w:p>
      <w:pPr/>
      <w:r>
        <w:rPr>
          <w:lang w:val="hi_IN" w:bidi="hi_IN"/>
        </w:rPr>
      </w:r>
      <w:r>
        <w:rPr>
          <w:lang w:val="hi_IN" w:bidi="hi_IN"/>
        </w:rPr>
        <w:t>यहाँ रुकें और इस प्रश्न पर समूह में चर्चा करें: आपकी संस्कृति में, लोग किस तरह के पौधे उगाते हैं? यदि आप पौधे नहीं उगाते हैं, तो आप किस तरह की चीजें उगाते हैं या उनकी देखभाल करते हैं? आप यह सुनिश्चित करने के लिए किस तरह की चीजें करते हैं कि पौधे अच्छी तरह बढ़ें? इस ऑडियो को यहाँ रोकें।</w:t>
      </w:r>
    </w:p>
    <w:p>
      <w:pPr/>
      <w:r>
        <w:rPr>
          <w:lang w:val="hi_IN" w:bidi="hi_IN"/>
        </w:rPr>
      </w:r>
      <w:r>
        <w:rPr>
          <w:lang w:val="hi_IN" w:bidi="hi_IN"/>
        </w:rPr>
        <w:t>पौलुस यीशु मसीह के बारे में संदेश की तुलना एक बीज के रूप में करना जारी रखता है। पौलुस कहता है कि बीज बोने वाले लोगों और बीज में पानी देने वाले लोगों के बीच कोई अंतर नहीं है। जो लोग पौधे लगाते हैं और जो लोग पानी देते हैं, उनका उद्देश्य एक ही है। वे एक-दूसरे के विरुद्ध प्रतिस्पर्धा करने के बजाय परमेश्वर के लिए एक साथ काम करते हैं। कुरिन्थुस के लोग हर व्यक्ति की तुलना और न्याय करके यह तय कर रहे थे कि किसे सबसे अधिक सम्मान देना चाहिए, लेकिन पौलुस कहता है कि उन्हें ऐसा नहीं करना चाहिए। केवल परमेश्वर ही प्रत्येक व्यक्ति के काम का सच्चा मूल्य जानता है, और एक दिन परमेश्वर प्रत्येक व्यक्ति को उसके काम के लिए प्रतिफल देगा।</w:t>
      </w:r>
    </w:p>
    <w:p>
      <w:pPr/>
      <w:r>
        <w:rPr>
          <w:lang w:val="hi_IN" w:bidi="hi_IN"/>
        </w:rPr>
      </w:r>
      <w:r>
        <w:rPr>
          <w:lang w:val="hi_IN" w:bidi="hi_IN"/>
        </w:rPr>
        <w:t>यहाँ रुकें और समूह में इस प्रश्न पर चर्चा करें: एक कहानी सुनाएँ कि कैसे एक व्यक्ति ने दूसरे लोगों को अलग-अलग कौशल वाले किसी बड़े काम के अलग-अलग हिस्सों को करने के लिए काम पर रखा था। बताएँ कि जिस व्यक्ति ने अन्य लोगों को काम पर रखा है, उसने कैसे तय किया कि प्रत्येक व्यक्ति को उनके द्वारा प्रदान किए गए अलग-अलग कौशलों के लिए कितना भुगतान किया जाए। इस ऑडियो को यहाँ रोकें।</w:t>
      </w:r>
    </w:p>
    <w:p>
      <w:pPr/>
      <w:r>
        <w:rPr>
          <w:lang w:val="hi_IN" w:bidi="hi_IN"/>
        </w:rPr>
      </w:r>
      <w:r>
        <w:rPr>
          <w:lang w:val="hi_IN" w:bidi="hi_IN"/>
        </w:rPr>
        <w:t>अन्त में, अपनी बात को और भी मजबूत बनाने के लिए, पौलुस एक बार फिर कहता है कि अपुल्लोस और पौलुस साथी मजदूर हैं, या वे लोग हैं जो परमेश्वर के लिए एक साथ काम करते हैं। लेकिन इस बार पौलुस परमेश्वर के लोगों के बारे में बात करने के लिए एक अलग विशेष भाषा का उपयोग करता है। इस बार पौलुस कहता है कि कुरिन्थुस के विश्वासी परमेश्वर के खेत की फसल के समान हैं। विश्वासी एक इमारत या संरचना की तरह भी हैं जिसे परमेश्वर बना रहा है। पौलुस अपने पत्र के अगले भाग में इस विचार के बारे में और अधिक बताएगा, लेकिन यहाँ याद रखने वाली महत्वपूर्ण बात यह है कि पौलुस कहता है कि हर कोई—पौलुस, अपुल्लोस और सभी विश्वासी—परमेश्वर के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3:5–9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समझाता है कि अपुल्लोस और पौलुस केवल वे सेवक हैं जिन्हें प्रभु ने कुरिन्थुस के लोगों के पास भेजा था ताकि उन्हें मसीह के बारे में बताया जा सके।</w:t>
      </w:r>
    </w:p>
    <w:p>
      <w:pPr/>
      <w:r>
        <w:rPr>
          <w:lang w:val="hi_IN" w:bidi="hi_IN"/>
        </w:rPr>
      </w:r>
      <w:r>
        <w:rPr>
          <w:b/>
          <w:lang w:val="hi_IN" w:bidi="hi_IN"/>
        </w:rPr>
        <w:t>दूसरे भाग में:</w:t>
      </w:r>
      <w:r>
        <w:rPr>
          <w:lang w:val="hi_IN" w:bidi="hi_IN"/>
        </w:rPr>
        <w:t xml:space="preserve"> पौलुस यह दिखाने के लिए विशेष भाषा का उपयोग करता है कि परमेश्वर ही सच में महत्वपूर्ण है। पौलुस उस व्यक्ति के समान है जिसने भूमि में बीज बोया है, और अपुल्लोस उस व्यक्ति के समान है जिसने उस बीज को पानी दिया। लेकिन वह बीज केवल इसलिए बढ़ता है क्योंकि परमेश्वर उसे बढ़ाता है।</w:t>
      </w:r>
    </w:p>
    <w:p>
      <w:pPr/>
      <w:r>
        <w:rPr>
          <w:lang w:val="hi_IN" w:bidi="hi_IN"/>
        </w:rPr>
      </w:r>
      <w:r>
        <w:rPr>
          <w:b/>
          <w:lang w:val="hi_IN" w:bidi="hi_IN"/>
        </w:rPr>
        <w:t>तीसरे भाग में:</w:t>
      </w:r>
      <w:r>
        <w:rPr>
          <w:lang w:val="hi_IN" w:bidi="hi_IN"/>
        </w:rPr>
        <w:t xml:space="preserve"> पौलुस एक और बार कहता है कि अपुल्लोस और पौलुस परमेश्वर के लिए एक साथ काम करते हैं। फिर पौलुस एक अलग प्रकार की विशेष भाषा का उपयोग करता है। पौलुस कहता है कि कुरिन्थुस के विश्वासी एक खेत के समान हैं, और एक साथ वे एक संरचना या भवन के समान हैं, जिसे परमेश्वर बना रहा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अपुल्लोस </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सबसे पहले, पत्र के इस हिस्से के बारे में एक साथ सोचें। याद रखें कि पौलुस यह पत्र कुरिन्थुस की कलीसिया को लिख रहा है, जहाँ विश्वासी बहस कर रहे हैं और अलग-अलग अगुवों का अनुसरण कर रहे हैं जिन्हें वे सबसे बुद्धिमान और आत्मिक मानते हैं। पौलुस विश्वासियों को यह दिखाता रहा है कि वे जिसे आत्मिक कहते हैं, और जिस तरह से वे व्यवहार कर रहे हैं, वह बिल्कुल भी परमेश्वर के आत्मा से नहीं है। इसके बजाय, विश्वासी संसार के लोगों की तरह जी रहे हैं।</w:t>
      </w:r>
    </w:p>
    <w:p>
      <w:pPr/>
      <w:r>
        <w:rPr>
          <w:lang w:val="hi_IN" w:bidi="hi_IN"/>
        </w:rPr>
      </w:r>
      <w:r>
        <w:rPr>
          <w:lang w:val="hi_IN" w:bidi="hi_IN"/>
        </w:rPr>
        <w:t>पत्र के इस भाग में, पौलुस अब दिखाएगा कि सभी विश्वासी केवल परमेश्वर के सेवक हैं जो सभी एक साथ काम करते हैं। कुरिन्थुस के लोगों को मानव अगुवों को इतना महत्वपूर्ण नहीं समझना चाहिए। केवल परमेश्वर ही वास्तव में महत्वपूर्ण है। और केवल परमेश्वर ही प्रत्येक विश्वासी के काम का न्याय कर सकता है और उसे प्रतिफल दे सकता है।</w:t>
      </w:r>
    </w:p>
    <w:p>
      <w:pPr/>
      <w:r>
        <w:rPr>
          <w:lang w:val="hi_IN" w:bidi="hi_IN"/>
        </w:rPr>
      </w:r>
      <w:r>
        <w:rPr>
          <w:lang w:val="hi_IN" w:bidi="hi_IN"/>
        </w:rPr>
        <w:t>पौलुस अपने पत्र के इस भाग को पहले कही गई बात से जोड़ता है, जहाँ उसने बताया था कि कुरिन्थुस के विश्वासी विभाजित हो रहे हैं और कोई पौलुस का तो कोई अपुल्लोस का अनुसरण कर रहा है। वह दिखाता है कि वह पौलुस और अपुल्लोस के बारे में बात करना जारी रखता है।</w:t>
      </w:r>
    </w:p>
    <w:p>
      <w:pPr/>
      <w:r>
        <w:rPr>
          <w:lang w:val="hi_IN" w:bidi="hi_IN"/>
        </w:rPr>
      </w:r>
      <w:r>
        <w:rPr>
          <w:lang w:val="hi_IN" w:bidi="hi_IN"/>
        </w:rPr>
        <w:t>यहाँ रुकें और समूह में इस प्रश्न पर चर्चा करें: पौलुस अपने बारे में और अपुल्लोस के बारे में बात करना जारी रखता है। आप पौलुस के पत्र के इस भाग को कैसे शुरू करेंगे ताकि यह दिखाया जा सके कि वह इस विषय को जारी रख रहा है? इस ऑडियो को यहाँ रोकें।</w:t>
      </w:r>
    </w:p>
    <w:p>
      <w:pPr/>
      <w:r>
        <w:rPr>
          <w:lang w:val="hi_IN" w:bidi="hi_IN"/>
        </w:rPr>
      </w:r>
      <w:r>
        <w:rPr>
          <w:lang w:val="hi_IN" w:bidi="hi_IN"/>
        </w:rPr>
        <w:t>पौलुस दो प्रश्न पूछता है जिनके उत्तर पाने की वह कुरिन्थियों से उम्मीद नहीं करता है। पौलुस पूछता है, "अपुल्लोस वास्तव में क्या है? या पौलुस क्या है?" हम आमतौर पर पौलुस और अपुल्लोस के बारे में इस तरह बात करते थे जैसे वे लोग हों, लेकिन पौलुस यहाँ उनके बारे में इस तरह बात करता है जैसे वे जीवित नहीं हैं। शायद पौलुस यह दिखाने के लिए करता है कि अपुल्लोस और पौलुस केवल वही करते हैं जो परमेश्वर उन्हें करने की अनुमति देता है। पौलुस आगे इस विचार के बारे में और समझाएगा।</w:t>
      </w:r>
    </w:p>
    <w:p>
      <w:pPr/>
      <w:r>
        <w:rPr>
          <w:lang w:val="hi_IN" w:bidi="hi_IN"/>
        </w:rPr>
      </w:r>
      <w:r>
        <w:rPr>
          <w:lang w:val="hi_IN" w:bidi="hi_IN"/>
        </w:rPr>
        <w:t>यहाँ रुकें और समूह में इस प्रश्न पर चर्चा करें: किसी ऐसे व्यक्ति के बारे में एक कहानी सुनाएँ जो कुछ करने के लिए कड़ी मेहनत करता है। अब ऐसे किसी व्यक्ति के बारे में एक कहानी सुनाए, जो किसी और के कहने पर कोई काम करने के लिए कड़ी मेहनत करता है। इस बात पर ध्यान दें कि आप इन दोनों लोगों के बारे में कैसे अलग-अलग तरीकों से बात करते हैं, और निर्णय कौन लेता है। इस ऑडियो को यहाँ रोकें।</w:t>
      </w:r>
    </w:p>
    <w:p>
      <w:pPr/>
      <w:r>
        <w:rPr>
          <w:lang w:val="hi_IN" w:bidi="hi_IN"/>
        </w:rPr>
      </w:r>
      <w:r>
        <w:rPr>
          <w:lang w:val="hi_IN" w:bidi="hi_IN"/>
        </w:rPr>
        <w:t>पौलुस अब अपने प्रश्न का उत्तर देता है। पौलुस कहता है कि अपुल्लोस और पौलुस केवल वे सेवक हैं जिन्हें प्रभु ने कुरिन्थुस भेजा था ताकि लोग यीशु मसीह के बारे में सुसमाचार पर विश्वास करें। मूल भाषा में, पौलुस द्वारा यहाँ सेवक के लिए उपयोग किए गए शब्द का अर्थ है वह व्यक्ति जो मजबूर होने के बजाय स्वेच्छा से किसी दूसरे व्यक्ति की सेवा करता है। इसलिए पौलुस कह रहा है कि अपुल्लोस और पौलुस परमेश्वर के लिए काम करना चाहते हैं। यह परमेश्वर की योजना थी कि अपुल्लोस और पौलुस को भेजा जाए ताकि वे कुरिन्थियों को विश्वास करने में सहायता करें।</w:t>
      </w:r>
    </w:p>
    <w:p>
      <w:pPr/>
      <w:r>
        <w:rPr>
          <w:lang w:val="hi_IN" w:bidi="hi_IN"/>
        </w:rPr>
      </w:r>
      <w:r>
        <w:rPr>
          <w:lang w:val="hi_IN" w:bidi="hi_IN"/>
        </w:rPr>
        <w:t>इस भाग के दूसरे हिस्से में, पौलुस विशेष भाषा का उपयोग करता है यह दिखाने के लिए कि कुरिन्थियों के विश्वासी एक पौधे के समान हैं जिसे परमेश्वर बढ़ा रहा है। पौलुस कहता है कि पौलुस उस व्यक्ति के समान है जिसने बीज बोया क्योंकि परमेश्वर ने पौलुस को यीशु के बारे में सुसमाचार साझा करने के लिए भेजा है। अपुल्लोस उस व्यक्ति के समान है जिसने बीजों को सिंचाई की क्योंकि परमेश्वर ने अपुल्लोस को कुरिन्थियों के विश्वासियों को शिक्षा देते रहने के लिए भेजा है। लेकिन जिस प्रकार परमेश्वर पौधे को बढ़ने में सहायता करता है, उसी प्रकार परमेश्वर ही वह है जिसने कुरिन्थियों को सुसमाचार के संदेश पर विश्वास करने और अपने विश्वास में बढ़ने में सहायता की। मूल भाषा में, पौलुस किसी विशेष बीज या रोपण के तरीके का उल्लेख करने के बजाय, रोपण के लिए एक सामान्य शब्द का उपयोग करता है। ऐसा इसलिए है क्योंकि वो विवरण कुरिन्थियों को यह समझने में मदद करने के लिए महत्वपूर्ण नहीं हैं कि पौलुस क्या कहना चाहता है।</w:t>
      </w:r>
    </w:p>
    <w:p>
      <w:pPr/>
      <w:r>
        <w:rPr>
          <w:lang w:val="hi_IN" w:bidi="hi_IN"/>
        </w:rPr>
      </w:r>
      <w:r>
        <w:rPr>
          <w:lang w:val="hi_IN" w:bidi="hi_IN"/>
        </w:rPr>
        <w:t>यहाँ रुकें और समूह में इस प्रश्न पर चर्चा करें: आपकी संस्कृति में, बीज बोने और बीजों की देखभाल करने ताकि वे बढ़ें, के इस विचार के बारे में बात करने का सबसे अच्छा तरीका क्या है? इस ऑडियो को यहाँ रोकें।</w:t>
      </w:r>
    </w:p>
    <w:p>
      <w:pPr/>
      <w:r>
        <w:rPr>
          <w:lang w:val="hi_IN" w:bidi="hi_IN"/>
        </w:rPr>
      </w:r>
      <w:r>
        <w:rPr>
          <w:lang w:val="hi_IN" w:bidi="hi_IN"/>
        </w:rPr>
        <w:t>पौलुस उन सब बातों का महत्वपूर्ण निष्कर्ष प्रस्तुत करता है जो वह अब तक कहता आ रहा है। पौलुस कहता है, "इसलिए जो व्यक्ति पौधा लगाता है और जो व्यक्ति पानी देता है, वे महत्वपूर्ण नहीं हैं।" इसके बजाय, परमेश्वर महत्वपूर्ण है, क्योंकि परमेश्वर ही वह है जो बीज को बढ़ाता है।</w:t>
      </w:r>
    </w:p>
    <w:p>
      <w:pPr/>
      <w:r>
        <w:rPr>
          <w:lang w:val="hi_IN" w:bidi="hi_IN"/>
        </w:rPr>
      </w:r>
      <w:r>
        <w:rPr>
          <w:lang w:val="hi_IN" w:bidi="hi_IN"/>
        </w:rPr>
        <w:t>पौलुस कहता है कि जो व्यक्ति पौधा लगाता है और जो व्यक्ति पानी देता है, वे एक ही हैं, या उनका उद्देश्य या लक्ष्य एक ही है। पौलुस यह नहीं कहता कि ये लोग एक ही हैं। परमेश्वर प्रत्येक व्यक्ति को एक अलग काम देता है। सब लोग मिलकर उस कार्य में सहयोग करते हैं जिसे परमेश्वर बढ़ा रहा है। और जैसे एक मालिक किसी काम के लिए लोगों को साथ मिलकर काम करने के लिए रखता है, वैसे ही पौलुस कहता है कि परमेश्वर एक दिन हर व्यक्ति को उसके परिश्रम, अर्थात उसके द्वारा किए गए काम के अनुसार मजदूरी या प्रतिफल देगा। जब पौलुस कहता है कि "हर एक को अपनी मजदूरी मिलेगी," तो पौलुस को विश्वास है कि परमेश्वर अपुल्लोस और पौलुस को अलग तरीके से भुगतान करेगा। केवल परमेश्वर ही जानता है कि वह लोगों को उनके काम के लिए भुगतान या प्रतिफल कैसे देगा। यह समझना महत्वपूर्ण है कि “प्रतिफल” या “मजदूरी” का अर्थ वह नहीं है जो परमेश्वर किसी व्यक्ति को इस पृथ्वी पर देता है। वास्तव में, पौलुस हमें अन्य पत्रों में याद दिलाता है कि मसीह का अनुसरण करने से अक्सर पृथ्वी पर दुख या कठिनाई होती है। पौलुस यहाँ यह भी नहीं कह रहा है कि पृथ्वी पर लोग विश्वासियों का सम्मान करें। वास्तव में, पौलुस ने अभी-अभी कुरिन्थियों से कहा था कि वे किसी विशेष व्यक्ति का अनुसरण या सम्मान न करें, बल्कि परमेश्वर का सम्मान करें। पौलुस का अर्थ है कि जब मसीह पृथ्वी पर लौटकर सब लोगों का न्याय करेंगे और अपना सिद्ध राज्य स्थापित करेंगे, तब परमेश्वर लोगों को प्रतिफल देगा।</w:t>
      </w:r>
    </w:p>
    <w:p>
      <w:pPr/>
      <w:r>
        <w:rPr>
          <w:lang w:val="hi_IN" w:bidi="hi_IN"/>
        </w:rPr>
      </w:r>
      <w:r>
        <w:rPr>
          <w:lang w:val="hi_IN" w:bidi="hi_IN"/>
        </w:rPr>
        <w:t>यहाँ रुकें और समूह में इस प्रश्न पर चर्चा करें: आपकी संस्कृति में, क्या लोग इस जीवन में धन और संपत्ति पाने के लिए अधिक चिंतित हैं, या क्या वे इस बात के लिए अधिक चिंतित हैं कि मरने के बाद उनके साथ क्या होगा? अपने अनुवाद में, आप कैसे दिखा सकते हैं कि पौलुस का अर्थ है कि परमेश्वर मसीह के साथ अगले जीवन में विश्वासियों को प्रतिफल देगा या भुगतान करेगा? इस ऑडियो को यहाँ रोकें।</w:t>
      </w:r>
    </w:p>
    <w:p>
      <w:pPr/>
      <w:r>
        <w:rPr>
          <w:lang w:val="hi_IN" w:bidi="hi_IN"/>
        </w:rPr>
      </w:r>
      <w:r>
        <w:rPr>
          <w:lang w:val="hi_IN" w:bidi="hi_IN"/>
        </w:rPr>
        <w:t>इस भाग के तीसरे हिस्से में, पौलुस एक बार फिर कुरिन्थियों को याद दिलाता है कि अपुल्लोस और पौलुस परमेश्वर में सहकर्मी हैं, अर्थात वे लोग जो परमेश्वर के लिए मिलकर काम करते हैं।</w:t>
      </w:r>
    </w:p>
    <w:p>
      <w:pPr/>
      <w:r>
        <w:rPr>
          <w:lang w:val="hi_IN" w:bidi="hi_IN"/>
        </w:rPr>
      </w:r>
      <w:r>
        <w:rPr>
          <w:lang w:val="hi_IN" w:bidi="hi_IN"/>
        </w:rPr>
        <w:t>यहाँ रुकें और समूह में इस प्रश्न पर चर्चा करें: आप अपने अनुवाद में कैसे स्पष्ट करेंगे कि अपुल्लोस और पौलुस परमेश्वर के लिए काम करते हैं, न कि परमेश्वर के साथ। परमेश्वर ही प्रभारी है, और अपुल्लोस और पौलुस केवल परमेश्वर के सेवक हैं। यदि आवश्यकता हो, तो दूसरे चरण में बताई गई कहानियों को फिर से याद करें और देखें कि आपने प्रभारी लोगों और उनके लिए काम करने वाले या उनकी सेवा करने वाले लोगों के लिए कौन से शब्द और वाक्यांश उपयोग किए थे। इस ऑडियो को यहाँ रोकें।</w:t>
      </w:r>
    </w:p>
    <w:p>
      <w:pPr/>
      <w:r>
        <w:rPr>
          <w:lang w:val="hi_IN" w:bidi="hi_IN"/>
        </w:rPr>
      </w:r>
      <w:r>
        <w:rPr>
          <w:lang w:val="hi_IN" w:bidi="hi_IN"/>
        </w:rPr>
        <w:t>पौलुस अलग विशेष भाषा का परिचय देता है। पौलुस कहता है कि कुरिन्थुस के विश्वासी एक खेत की तरह हैं जो परमेश्वर का है। पौलुस यह भी कहता है कि कुरिन्थुस के विश्वासी एक इमारत की तरह हैं जो परमेश्वर का है। यह खेत उस तरह का खेत है जहाँ लोग फसल उगाते हैं। पौलुस कह रहा है कि परमेश्वर विश्वासियों का स्वामी है, जैसे कोई फसल वाले खेत का मालिक हो और एक इमारत का मालिक हो। विश्वासियों के बारे में एक खेत और एक इमारत के रूप में बात करके पौलुस फिर से स्पष्ट करता है कि विश्वासियों को अलग नहीं होना चाहिए। इसके बजाय, विश्वासियों को एक साथ एक कलीसिया के रूप में मसीह का अनुसरण करना चाहिए।</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पौलुस, अपुल्लोस, कुरिन्थुस के विश्वासियों और परमेश्वर का प्रतिनिधित्व करने के लिए चित्र, वस्तुओं, या यहाँ तक कि लोगों का उपयोग कर सकते हैं।</w:t>
      </w:r>
    </w:p>
    <w:p>
      <w:pPr/>
      <w:r>
        <w:rPr>
          <w:lang w:val="hi_IN" w:bidi="hi_IN"/>
        </w:rPr>
      </w:r>
      <w:r>
        <w:rPr>
          <w:lang w:val="hi_IN" w:bidi="hi_IN"/>
        </w:rPr>
        <w:t>इनमें से प्रत्येक के लिए लोग, चित्र या वस्तुएँ चुनें। जब आप पत्र के इस भाग की कहानी दोबारा सुनाना शुरू करें, तो याद रखें कि पौलुस विभिन्न उदाहरणों, जैसे बीज और भवन का उपयोग कर रहा है, ताकि कुरिन्थुस के लोग एक मुख्य बात समझ सकें: कि केवल परमेश्वर ही है जिसका सम्मान किया जाना चाहिए। आप पौलुस से एक बीज बोने, अपुल्लोस से उस बीज को पानी देने और परमेश्वर से उस बीज को बढ़ाने का अभिनय करा सकते हैं। आप कुरिन्थियों को एक साथ एक खेत के रूप में भी अभिनय करवा सकते हैं, संभव हो तो उन्हें ज़मीन पर लेटने के लिए कहें। फिर आप उस व्यक्ति से, जो परमेश्वर की भूमिका निभा रहा है, कह सकते हैं कि वह कुछ लोगों को खड़ा करे और उन्हें एक भवन के आकार में व्यवस्थित करे।</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3:5–9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अपुल्लोस </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भाग में, पौलुस कुरिन्थुस के विश्वासियों को समझाता है कि अपुल्लोस और पौलुस महत्वपूर्ण नहीं हैं। अपुल्लोस और पौलुस केवल वे दास हैं जिन्हें प्रभु ने कुरिन्थुस भेजा था ताकि वे कुरिन्थुस के लोगों को मसीह के बारे में बताएँ।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भाग में, पौलुस यह दिखाने के लिए विशेष भाषा का उपयोग करता है कि परमेश्वर ही सच में महत्वपूर्ण है। पौलुस कहता है कि जब पौलुस कुरिन्थुस आया और उन्हें सुसमाचार के बारे में बताया, तो पौलुस किसी ऐसे व्यक्ति के समान था जिसने जमीन में बीज बोया हो। और पौलुस कहता है कि जब उसके जाने के बाद अपुल्लोस ने कुरिन्थियों को सिखाना जारी रखा, तो वह उस व्यक्ति के समान था जो जमीन में बोए गए बीज को पानी देता है। अन्त में, पौलुस कहता है कि जैसे केवल परमेश्वर ही पौधे को बढ़ा सकता है, उसी तरह केवल परमेश्वर ही ने कुरिन्थुस के लोगों को आत्मिक रूप से बढ़ाया।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के विश्वासियों की भूमिका निभाने वाले लोगों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भाग में, पौलुस एक बार फिर बताता है कि कैसे अपुल्लोस और पौलुस परमेश्वर के लिए एक साथ काम करते हैं। इसका अर्थ है कि अपुल्लोस और पौलुस एक-दूसरे के खिलाफ प्रतिस्पर्धा नहीं करते हैं। फिर पौलुस एक अलग प्रकार की विशेष भाषा का उपयोग करता है। पौलुस कहता है कि कुरिन्थुस के विश्वासी भी एक ऐसे खेत की तरह हैं जहाँ लोग फसल उगाते हैं। और एक साथ, विश्वासी एक संरचना की तरह हैं जिसे परमेश्वर बना रहा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अपुल्लोस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अब परमेश्वर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3:5–9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पौलुस कहता है कि अपुल्लोस और पौलुस परमेश्वर के सेवक हैं। इस मामले में सेवक शब्द का अर्थ वह पुरुष या स्त्री है जो किसी दूसरे व्यक्ति के लिए काम करता है। यह कार्य करने वाला व्यक्ति कोई दास नहीं है जिसे कोई अन्य व्यक्ति ज़बरदस्ती काम करने के लिए मजबूर करता है। यदि आप एक दास हैं, तो आमतौर पर समुदाय में आपकी स्थिति निम्न होती है।</w:t>
      </w:r>
    </w:p>
    <w:p>
      <w:pPr/>
      <w:r>
        <w:rPr>
          <w:lang w:val="hi_IN" w:bidi="hi_IN"/>
        </w:rPr>
      </w:r>
      <w:r>
        <w:rPr>
          <w:lang w:val="hi_IN" w:bidi="hi_IN"/>
        </w:rPr>
        <w:t xml:space="preserve">यहाँ रुकें और समूह में चर्चा करें कि आप </w:t>
      </w:r>
      <w:r>
        <w:rPr>
          <w:b/>
          <w:lang w:val="hi_IN" w:bidi="hi_IN"/>
        </w:rPr>
        <w:t>सेवक</w:t>
      </w:r>
      <w:r>
        <w:rPr>
          <w:lang w:val="hi_IN" w:bidi="hi_IN"/>
        </w:rPr>
        <w:t xml:space="preserve"> के लिए किस शब्द या वाक्यांश का उपयोग करेंगे। अधिक जानकारी के लिए सेवक को मुख्य शब्दावली में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परमेश्वर ने कुरिन्थुस के लोगों को उन बातों के माध्यम से मसीह पर </w:t>
      </w:r>
      <w:r>
        <w:rPr>
          <w:b/>
          <w:lang w:val="hi_IN" w:bidi="hi_IN"/>
        </w:rPr>
        <w:t>विश्वास</w:t>
      </w:r>
      <w:r>
        <w:rPr>
          <w:lang w:val="hi_IN" w:bidi="hi_IN"/>
        </w:rPr>
        <w:t xml:space="preserve"> करने में मदद की जो पौलुस और अपुल्लोस ने सिखाई थीं। विश्वास करने के लिए उसी शब्द या वाक्यांश का प्रयोग करें जो आपने पिछले भागों में किया है। </w:t>
      </w:r>
      <w:r>
        <w:rPr>
          <w:lang w:val="hi_IN" w:bidi="hi_IN"/>
        </w:rPr>
        <w:t>विश्वास</w:t>
      </w:r>
      <w:r>
        <w:rPr>
          <w:lang w:val="hi_IN" w:bidi="hi_IN"/>
        </w:rPr>
        <w:t xml:space="preserve"> के बारे में अधिक जानकारी के लिए, मुख्य शब्दावली को देखें।</w:t>
      </w:r>
    </w:p>
    <w:p>
      <w:pPr/>
      <w:r>
        <w:rPr>
          <w:lang w:val="hi_IN" w:bidi="hi_IN"/>
        </w:rPr>
      </w:r>
      <w:r>
        <w:rPr>
          <w:lang w:val="hi_IN" w:bidi="hi_IN"/>
        </w:rPr>
        <w:t xml:space="preserve">पौलुस कहता है कि </w:t>
      </w:r>
      <w:r>
        <w:rPr>
          <w:b/>
          <w:lang w:val="hi_IN" w:bidi="hi_IN"/>
        </w:rPr>
        <w:t>प्रभु</w:t>
      </w:r>
      <w:r>
        <w:rPr>
          <w:lang w:val="hi_IN" w:bidi="hi_IN"/>
        </w:rPr>
        <w:t xml:space="preserve"> ने अपुल्लोस और पौलुस को कुरिन्थुस के लोगों को सुसमाचार सिखाने के लिए </w:t>
      </w:r>
      <w:r>
        <w:rPr>
          <w:b/>
          <w:lang w:val="hi_IN" w:bidi="hi_IN"/>
        </w:rPr>
        <w:t>नियुक्त</w:t>
      </w:r>
      <w:r>
        <w:rPr>
          <w:lang w:val="hi_IN" w:bidi="hi_IN"/>
        </w:rPr>
        <w:t xml:space="preserve"> किया है। प्रभु के लिए उसी शब्द का उपयोग करें जिसका उपयोग आपने पिछले भागों में किया है, और अधिक जानकारी के लिए मुख्य शब्दावली में </w:t>
      </w:r>
      <w:r>
        <w:rPr>
          <w:lang w:val="hi_IN" w:bidi="hi_IN"/>
        </w:rPr>
        <w:t>प्रभु</w:t>
      </w:r>
      <w:r>
        <w:rPr>
          <w:lang w:val="hi_IN" w:bidi="hi_IN"/>
        </w:rPr>
        <w:t xml:space="preserve"> देखें। सौंपने का अर्थ है किसी व्यक्ति को कोई विशेष कार्य या जिम्मेदारी देना।</w:t>
      </w:r>
    </w:p>
    <w:p>
      <w:pPr/>
      <w:r>
        <w:rPr>
          <w:lang w:val="hi_IN" w:bidi="hi_IN"/>
        </w:rPr>
      </w:r>
      <w:r>
        <w:rPr>
          <w:lang w:val="hi_IN" w:bidi="hi_IN"/>
        </w:rPr>
        <w:t xml:space="preserve">यहाँ रुकें और समूह में चर्चा करें कि आप </w:t>
      </w:r>
      <w:r>
        <w:rPr>
          <w:b/>
          <w:lang w:val="hi_IN" w:bidi="hi_IN"/>
        </w:rPr>
        <w:t>सौंपा गया</w:t>
      </w:r>
      <w:r>
        <w:rPr>
          <w:lang w:val="hi_IN" w:bidi="hi_IN"/>
        </w:rPr>
        <w:t xml:space="preserve"> शब्द या वाक्यांश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बताता है कि कुरिन्थियों के बीच पौलुस और अपुल्लोस का कार्य ऐसा था जैसे बीज </w:t>
      </w:r>
      <w:r>
        <w:rPr>
          <w:b/>
          <w:lang w:val="hi_IN" w:bidi="hi_IN"/>
        </w:rPr>
        <w:t>बोना</w:t>
      </w:r>
      <w:r>
        <w:rPr>
          <w:lang w:val="hi_IN" w:bidi="hi_IN"/>
        </w:rPr>
        <w:t xml:space="preserve"> और </w:t>
      </w:r>
      <w:r>
        <w:rPr>
          <w:b/>
          <w:lang w:val="hi_IN" w:bidi="hi_IN"/>
        </w:rPr>
        <w:t>पानी देना</w:t>
      </w:r>
      <w:r>
        <w:rPr>
          <w:lang w:val="hi_IN" w:bidi="hi_IN"/>
        </w:rPr>
        <w:t xml:space="preserve">, ताकि परमेश्वर उसे </w:t>
      </w:r>
      <w:r>
        <w:rPr>
          <w:b/>
          <w:lang w:val="hi_IN" w:bidi="hi_IN"/>
        </w:rPr>
        <w:t>बढ़ाए</w:t>
      </w:r>
      <w:r>
        <w:rPr>
          <w:lang w:val="hi_IN" w:bidi="hi_IN"/>
        </w:rPr>
        <w:t xml:space="preserve">। </w:t>
      </w:r>
      <w:r>
        <w:rPr>
          <w:b/>
          <w:lang w:val="hi_IN" w:bidi="hi_IN"/>
        </w:rPr>
        <w:t>बीज</w:t>
      </w:r>
      <w:r>
        <w:rPr>
          <w:lang w:val="hi_IN" w:bidi="hi_IN"/>
        </w:rPr>
        <w:t xml:space="preserve"> एक पौधे का वह छोटा हिस्सा होता है जिससे एक नया पौधा उग सकता है। लोग किसी पौधे के बीज इकट्ठा करके मिट्टी में बो सकते हैं ताकि और पौधे उग सकें। जब कोई व्यक्ति ऐसा करता है, तो इसे रोपण कहा जाता है। जब कोई व्यक्ति बीज को मिट्टी में डाल देता है, तब किसी को नियमित रूप से मिट्टी में पर्याप्त पानी देना होता है ताकि पौधा बढ़ सके। इसे पानी देना कहा जाता है। पत्र के इस भाग की मूल भाषा में, पौलुस बीज शब्द का उपयोग नहीं करता, लेकिन यदि स्पष्टता के लिए आवश्यक हो तो आप यह बताने के लिए इसका उपयोग कर सकते हैं कि वे क्या बो रहे हैं और सींच रहे हैं।</w:t>
      </w:r>
    </w:p>
    <w:p>
      <w:pPr/>
      <w:r>
        <w:rPr>
          <w:lang w:val="hi_IN" w:bidi="hi_IN"/>
        </w:rPr>
      </w:r>
      <w:r>
        <w:rPr>
          <w:lang w:val="hi_IN" w:bidi="hi_IN"/>
        </w:rPr>
        <w:t xml:space="preserve">यहाँ रुकें और समूह में चर्चा करें कि आप </w:t>
      </w:r>
      <w:r>
        <w:rPr>
          <w:b/>
          <w:lang w:val="hi_IN" w:bidi="hi_IN"/>
        </w:rPr>
        <w:t>बोना</w:t>
      </w:r>
      <w:r>
        <w:rPr>
          <w:lang w:val="hi_IN" w:bidi="hi_IN"/>
        </w:rPr>
        <w:t xml:space="preserve">, </w:t>
      </w:r>
      <w:r>
        <w:rPr>
          <w:b/>
          <w:lang w:val="hi_IN" w:bidi="hi_IN"/>
        </w:rPr>
        <w:t>पानी देना</w:t>
      </w:r>
      <w:r>
        <w:rPr>
          <w:lang w:val="hi_IN" w:bidi="hi_IN"/>
        </w:rPr>
        <w:t xml:space="preserve"> और </w:t>
      </w:r>
      <w:r>
        <w:rPr>
          <w:b/>
          <w:lang w:val="hi_IN" w:bidi="hi_IN"/>
        </w:rPr>
        <w:t>बढ़ना</w:t>
      </w:r>
      <w:r>
        <w:rPr>
          <w:lang w:val="hi_IN" w:bidi="hi_IN"/>
        </w:rPr>
        <w:t xml:space="preserve"> के लिए किन शब्दों या वाक्यांशों का उपयोग करेंगे। अधिक जानकारी के लिए मुख्य शब्दावली में </w:t>
      </w:r>
      <w:r>
        <w:rPr>
          <w:lang w:val="hi_IN" w:bidi="hi_IN"/>
        </w:rPr>
        <w:t>बीज</w:t>
      </w:r>
      <w:r>
        <w:rPr>
          <w:lang w:val="hi_IN" w:bidi="hi_IN"/>
        </w:rPr>
        <w:t xml:space="preserve"> देखें। यदि आपने बाइबल की किसी अन्य पुस्तक में इन शब्दों का पहले अनुवाद किया है, तो यहाँ भी वही शब्द प्रयोग करें जो आपने वहाँ किया था। इस ऑडियो को यहाँ रोकें।</w:t>
      </w:r>
    </w:p>
    <w:p>
      <w:pPr/>
      <w:r>
        <w:rPr>
          <w:lang w:val="hi_IN" w:bidi="hi_IN"/>
        </w:rPr>
      </w:r>
      <w:r>
        <w:rPr>
          <w:lang w:val="hi_IN" w:bidi="hi_IN"/>
        </w:rPr>
        <w:t xml:space="preserve">पौलुस कहता है कि परमेश्वर प्रत्येक व्यक्ति को उसके </w:t>
      </w:r>
      <w:r>
        <w:rPr>
          <w:b/>
          <w:lang w:val="hi_IN" w:bidi="hi_IN"/>
        </w:rPr>
        <w:t>परिश्रम</w:t>
      </w:r>
      <w:r>
        <w:rPr>
          <w:lang w:val="hi_IN" w:bidi="hi_IN"/>
        </w:rPr>
        <w:t xml:space="preserve"> के अनुसार </w:t>
      </w:r>
      <w:r>
        <w:rPr>
          <w:b/>
          <w:lang w:val="hi_IN" w:bidi="hi_IN"/>
        </w:rPr>
        <w:t>प्रतिफल</w:t>
      </w:r>
      <w:r>
        <w:rPr>
          <w:lang w:val="hi_IN" w:bidi="hi_IN"/>
        </w:rPr>
        <w:t xml:space="preserve"> या </w:t>
      </w:r>
      <w:r>
        <w:rPr>
          <w:b/>
          <w:lang w:val="hi_IN" w:bidi="hi_IN"/>
        </w:rPr>
        <w:t>मजदूरी</w:t>
      </w:r>
      <w:r>
        <w:rPr>
          <w:lang w:val="hi_IN" w:bidi="hi_IN"/>
        </w:rPr>
        <w:t xml:space="preserve"> देगा। प्रतिफल वह होता है जो कोई आपको किसी ऐसे काम के कारण देता है जो आपने किया या हासिल किया है। आमतौर पर प्रतिफल अच्छा होता है, लेकिन यदि आप कुछ गलत करते हैं, तो आपको बुरा प्रतिफल या दण्ड मिल सकता है। परिश्रम करने का अर्थ है काम करना। जब कोई आपको आपकी मेहनत के लिए प्रतिफल देता है, तो आमतौर पर इसका अर्थ आपके द्वारा किए गए काम के लिए भुगतान करना होता है।</w:t>
      </w:r>
    </w:p>
    <w:p>
      <w:pPr/>
      <w:r>
        <w:rPr>
          <w:lang w:val="hi_IN" w:bidi="hi_IN"/>
        </w:rPr>
      </w:r>
      <w:r>
        <w:rPr>
          <w:lang w:val="hi_IN" w:bidi="hi_IN"/>
        </w:rPr>
        <w:t xml:space="preserve">यहाँ रुकें और समूह में चर्चा करें कि आप </w:t>
      </w:r>
      <w:r>
        <w:rPr>
          <w:b/>
          <w:lang w:val="hi_IN" w:bidi="hi_IN"/>
        </w:rPr>
        <w:t>प्रतिफल</w:t>
      </w:r>
      <w:r>
        <w:rPr>
          <w:lang w:val="hi_IN" w:bidi="hi_IN"/>
        </w:rPr>
        <w:t xml:space="preserve"> और </w:t>
      </w:r>
      <w:r>
        <w:rPr>
          <w:b/>
          <w:lang w:val="hi_IN" w:bidi="hi_IN"/>
        </w:rPr>
        <w:t>परिश्रम</w:t>
      </w:r>
      <w:r>
        <w:rPr>
          <w:lang w:val="hi_IN" w:bidi="hi_IN"/>
        </w:rPr>
        <w:t xml:space="preserve"> के लिए किन शब्दों या वाक्यांशों का उपयोग करेंगे। यदि आपने बाइबल की किसी अन्य पुस्तक में इन शब्दों का पहले अनुवाद किया है, तो यहाँ भी वही शब्द प्रयोग करें जो आपने वहाँ किया था। इस ऑडियो को यहाँ रोकें।</w:t>
      </w:r>
    </w:p>
    <w:p>
      <w:pPr/>
      <w:r>
        <w:rPr>
          <w:lang w:val="hi_IN" w:bidi="hi_IN"/>
        </w:rPr>
      </w:r>
      <w:r>
        <w:rPr>
          <w:lang w:val="hi_IN" w:bidi="hi_IN"/>
        </w:rPr>
        <w:t xml:space="preserve">पौलुस कहता है कि कुरिन्थुस के विश्वासी परमेश्वर के </w:t>
      </w:r>
      <w:r>
        <w:rPr>
          <w:b/>
          <w:lang w:val="hi_IN" w:bidi="hi_IN"/>
        </w:rPr>
        <w:t>खेत</w:t>
      </w:r>
      <w:r>
        <w:rPr>
          <w:lang w:val="hi_IN" w:bidi="hi_IN"/>
        </w:rPr>
        <w:t xml:space="preserve"> के समान हैं और परमेश्वर के </w:t>
      </w:r>
      <w:r>
        <w:rPr>
          <w:b/>
          <w:lang w:val="hi_IN" w:bidi="hi_IN"/>
        </w:rPr>
        <w:t>भवन</w:t>
      </w:r>
      <w:r>
        <w:rPr>
          <w:lang w:val="hi_IN" w:bidi="hi_IN"/>
        </w:rPr>
        <w:t xml:space="preserve"> के समान भी हैं। खेत भूमि का वह टुकड़ा होता है जिसका उपयोग लोग भोजन उत्पन्न करने के लिए फसलें या पेड़ उगाने के लिए करते हैं। मूल भाषा में, खेत के लिए इस विशेष शब्द का उपयोग केवल एक विशेष भाषा के रूप में किया गया है यह दिखाने के लिए कि परमेश्वर अपने लोगों की देखभाल कैसे करता है और उनका पालन-पोषण कैसे करता है। इसका अर्थ वास्तविक भूमि नहीं है। इसी प्रकार, मूल भाषा में भवन शब्द का अर्थ है एक ऐसी रचना का निर्माण करना या उसे जोड़ना, जिसमें परमेश्वर निवास कर सके। पौलुस इस शब्द का उपयोग यह बताने के लिए कर रहा है कि कैसे परमेश्वर कुरिन्थुस के विश्वासियों के सोचने और कार्य करने के तरीके को बदल रहा है ताकि अविश्वासियों को दिखाया जा सके कि परमेश्वर वास्तव में कैसा है।</w:t>
      </w:r>
    </w:p>
    <w:p>
      <w:pPr/>
      <w:r>
        <w:rPr>
          <w:lang w:val="hi_IN" w:bidi="hi_IN"/>
        </w:rPr>
      </w:r>
      <w:r>
        <w:rPr>
          <w:lang w:val="hi_IN" w:bidi="hi_IN"/>
        </w:rPr>
        <w:t xml:space="preserve">यहाँ रुकें और समूह में चर्चा करें कि आप </w:t>
      </w:r>
      <w:r>
        <w:rPr>
          <w:b/>
          <w:lang w:val="hi_IN" w:bidi="hi_IN"/>
        </w:rPr>
        <w:t>खेत</w:t>
      </w:r>
      <w:r>
        <w:rPr>
          <w:lang w:val="hi_IN" w:bidi="hi_IN"/>
        </w:rPr>
        <w:t xml:space="preserve"> और </w:t>
      </w:r>
      <w:r>
        <w:rPr>
          <w:b/>
          <w:lang w:val="hi_IN" w:bidi="hi_IN"/>
        </w:rPr>
        <w:t>भवन</w:t>
      </w:r>
      <w:r>
        <w:rPr>
          <w:lang w:val="hi_IN" w:bidi="hi_IN"/>
        </w:rPr>
        <w:t xml:space="preserve"> के लिए किन शब्दों या वाक्यांशों का उपयोग करेंगे। यदि आपने बाइबल की किसी अन्य पुस्तक में इन शब्दों का पहले अनुवाद किया है, तो यहाँ भी वही शब्द प्रयोग करें जो आपने वहाँ किया था।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3:10–17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3:10–17 को सुनें और अपने मन में रखें।</w:t>
      </w:r>
    </w:p>
    <w:p>
      <w:pPr/>
      <w:r>
        <w:rPr>
          <w:lang w:val="hi_IN" w:bidi="hi_IN"/>
        </w:rPr>
      </w:r>
      <w:r>
        <w:rPr>
          <w:lang w:val="hi_IN" w:bidi="hi_IN"/>
        </w:rPr>
        <w:t>यदि सम्भव हो, तो 1 कुरिन्थियों 3:10–17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3:10–17 का ऑडियो संस्करण सबसे आसानी से समझ में आने वाले अनुवाद में सुनें।</w:t>
      </w:r>
    </w:p>
    <w:p>
      <w:pPr/>
      <w:r>
        <w:rPr>
          <w:lang w:val="hi_IN" w:bidi="hi_IN"/>
        </w:rPr>
      </w:r>
      <w:r>
        <w:rPr>
          <w:lang w:val="hi_IN" w:bidi="hi_IN"/>
        </w:rPr>
        <w:t>पौलुस कुरिन्थुस की कलीसिया को अपना पत्र लिखना जारी रखता है, जहाँ विश्वासी इस बारे में बहस कर रहे हैं कि सबसे अच्छा शिक्षक कौन है। अपने पत्र के पिछले भाग के अंत में, पौलुस ने कुरिन्थुस की कलीसिया की तुलना उस भवन से करना शुरू किया जिसे परमेश्वर बना रहा है।</w:t>
      </w:r>
    </w:p>
    <w:p>
      <w:pPr/>
      <w:r>
        <w:rPr>
          <w:lang w:val="hi_IN" w:bidi="hi_IN"/>
        </w:rPr>
      </w:r>
      <w:r>
        <w:rPr>
          <w:lang w:val="hi_IN" w:bidi="hi_IN"/>
        </w:rPr>
        <w:t>अपने पत्र के इस भाग में, पौलुस इस संरचना के बारे में बात करना जारी रखता है। पौलुस कहता है कि परमेश्वर ने पौलुस को इस भवन की नींव रखने के लिए अनुग्रह, या क्षमता दी। पौलुस यह नींव रखने में सक्षम होने के योग्य नहीं था, लेकिन परमेश्वर ने उसे यह क्षमता दी क्योंकि परमेश्वर दयालु है। जब कोई नींव रखता है, तो वह भवन का पहला भाग तैयार करता है, जिस पर बाकी का निर्माण किया जा सकता है। भवन के मजबूत बने रहने के लिए उसकी नींव का मजबूत होना आवश्यक है।</w:t>
      </w:r>
    </w:p>
    <w:p>
      <w:pPr/>
      <w:r>
        <w:rPr>
          <w:lang w:val="hi_IN" w:bidi="hi_IN"/>
        </w:rPr>
      </w:r>
      <w:r>
        <w:rPr>
          <w:lang w:val="hi_IN" w:bidi="hi_IN"/>
        </w:rPr>
        <w:t xml:space="preserve">यहाँ रुकें और पौलुस के समय के किसी </w:t>
      </w:r>
      <w:r>
        <w:rPr>
          <w:lang w:val="hi_IN" w:bidi="hi_IN"/>
        </w:rPr>
        <w:t>भवन की नींव</w:t>
      </w:r>
      <w:r>
        <w:rPr>
          <w:lang w:val="hi_IN" w:bidi="hi_IN"/>
        </w:rPr>
        <w:t xml:space="preserve"> की एक तस्वीर देखें। इस ऑडियो को यहाँ रोकें।</w:t>
      </w:r>
    </w:p>
    <w:p>
      <w:pPr/>
      <w:r>
        <w:rPr>
          <w:lang w:val="hi_IN" w:bidi="hi_IN"/>
        </w:rPr>
      </w:r>
      <w:r>
        <w:rPr>
          <w:lang w:val="hi_IN" w:bidi="hi_IN"/>
        </w:rPr>
        <w:t>यहाँ रुकें और इस प्रश्न पर समूह में चर्चा करें: आपकी संस्कृति में, जब आप कोई मजबूत भवन बनाना चाहते हैं जो लंबे समय तक टिके, तो आप सबसे पहले क्या डालते हैं? क्या आप नींव पत्थरों या कंक्रीट जैसी किसी सामग्री से बनाते हैं? क्या आप खंभों को ज़मीन में गहराई तक गाड़ते हैं, या बीच में एक मुख्य खंभा खड़ा करते हैं? इस ऑडियो को यहाँ रोकें।</w:t>
      </w:r>
    </w:p>
    <w:p>
      <w:pPr/>
      <w:r>
        <w:rPr>
          <w:lang w:val="hi_IN" w:bidi="hi_IN"/>
        </w:rPr>
      </w:r>
      <w:r>
        <w:rPr>
          <w:lang w:val="hi_IN" w:bidi="hi_IN"/>
        </w:rPr>
        <w:t>पौलुस कहता है कि उसने इस नींव को एक बुद्धिमान निर्माणकर्ता की तरह बनाया, या किसी ऐसे व्यक्ति की तरह बनाया, जो जानता है कि एक मजबूत संरचना कैसे बनाई जाए। यहाँ, पौलुस उस समय के बारे में बात कर रहा है जब वह कुरिन्थुस आया था और लोगों को पहली बार मसीह और क्रूस पर उसकी मृत्यु के बारे में बताया था। कुरिन्थुस के लोगों ने पहले परमेश्वर की योजना के बारे में इन सच्चाइयों को कभी नहीं सुना था। लेकिन पौलुस की शिक्षा के माध्यम से, कुरिन्थुस के कुछ लोग विश्वासी बन गए, या वे लोग बन गए जो मसीह का अनुसरण करते हैं। नए विश्वासियों का समूह कुरिन्थुस की कलीसिया बन गया। पौलुस कहता है कि यीशु मसीह स्वयं कलीसिया की नींव है। हालाँकि पौलुस के अलावा अन्य लोग विश्वासियों के समुदाय को शिक्षा देना जारी रखेंगे, और लोग आत्मिक रूप से मजबूत होते जाएँगे क्योंकि वे स्वयं मसीह को जानते हैं और उसका अनुसरण करते हैं।</w:t>
      </w:r>
    </w:p>
    <w:p>
      <w:pPr/>
      <w:r>
        <w:rPr>
          <w:lang w:val="hi_IN" w:bidi="hi_IN"/>
        </w:rPr>
      </w:r>
      <w:r>
        <w:rPr>
          <w:lang w:val="hi_IN" w:bidi="hi_IN"/>
        </w:rPr>
        <w:t>पौलुस अब एक कड़ी चेतावनी देता है। कलीसिया में शिक्षा देने या अगुवाई करने वाले हर व्यक्ति को अपनी शिक्षा में बहुत सावधान रहना चाहिए। शिक्षा देना किसी भवन की नींव बनाने के समान है। कोई भी उस नींव के अतिरिक्त दूसरी नींव नहीं रख सकता जिसे परमेश्वर पहले ही रख चुका है, और वह नींव यीशु मसीह है। पौलुस लोगों को चेतावनी दे रहा है कि वे ऐसी बातें न सिखाएँ और न ही ऐसी बातें करें जो यीशु मसीह और उसके क्रूस पर चढ़ाए जाने के बारे में सच्ची शिक्षा से मेल नहीं खातीं।</w:t>
      </w:r>
    </w:p>
    <w:p>
      <w:pPr/>
      <w:r>
        <w:rPr>
          <w:lang w:val="hi_IN" w:bidi="hi_IN"/>
        </w:rPr>
      </w:r>
      <w:r>
        <w:rPr>
          <w:lang w:val="hi_IN" w:bidi="hi_IN"/>
        </w:rPr>
        <w:t>यहाँ रुकें और समूह में इस प्रश्न पर चर्चा करें: किसी ऐसे व्यक्ति के बारे में एक कहानी सुनाएँ जिसने एक बुरी नींव पर बनाया हो। शायद उन्होंने पत्थर के बजाय रेत पर निर्माण किया, या अपने खंभों को गहराई तक गाड़ने के बजाय केवल जमीन की सतह पर ही खड़ा कर दिया। उन्होंने संरचना को बुरी तरह से क्यों बनाया? उन्होंने जो संरचना बुरी तरह बनाई थी उसका क्या हुआ? इस ऑडियो को यहाँ रोकें।</w:t>
      </w:r>
    </w:p>
    <w:p>
      <w:pPr/>
      <w:r>
        <w:rPr>
          <w:lang w:val="hi_IN" w:bidi="hi_IN"/>
        </w:rPr>
      </w:r>
      <w:r>
        <w:rPr>
          <w:lang w:val="hi_IN" w:bidi="hi_IN"/>
        </w:rPr>
        <w:t>पौलुस कलीसिया, या विश्वासियों के समुदाय के बारे में बात करना जारी रखता है, जैसे कि यह एक भवन हो। पौलुस कहता है कि जब लोग नींव बनाते हैं, तो कुछ कारीगर लंबे समय तक टिकने वाली सामग्री जैसे सोना, चाँदी या बहुमूल्य पत्थर उपयोग करते हैं। अन्य कारीगर ऐसी सामग्रियों का उपयोग करते हैं जो टिकाऊ नहीं होतीं, जैसे लकड़ी, सूखी घास या भूसा। पौलुस का अर्थ है कि कुछ लोग ऐसे कार्य करते हैं या ऐसी शिक्षाएँ देते हैं जो कलीसिया को परमेश्वर के आत्मा की सुनने में सहायता करती हैं और उन्हें मसीह के समान बनने में बढ़ाती हैं। लेकिन दूसरे ऐसे काम करते हैं या ऐसी बातें सिखाते हैं जिनसे लोग मसीह का अच्छी तरह अनुसरण नहीं पाते हैं।</w:t>
      </w:r>
    </w:p>
    <w:p>
      <w:pPr/>
      <w:r>
        <w:rPr>
          <w:lang w:val="hi_IN" w:bidi="hi_IN"/>
        </w:rPr>
      </w:r>
      <w:r>
        <w:rPr>
          <w:lang w:val="hi_IN" w:bidi="hi_IN"/>
        </w:rPr>
        <w:t>पौलुस कहता है कि जब मसीह “उस दिन” आग के द्वारा शिक्षकों के कार्यों का न्याय करेंगे, तब लोग देखेंगे कि प्रत्येक अगुवे या शिक्षक ने कलीसिया के निर्माण में कितनी अच्छी सहायता की। "उस दिन" वह समय है जब मसीह संसार का न्याय करने के लिए लौटेगा। परमेश्वर लोगों और बातों का न्याय इस प्रकार करता है जैसे आग किसी सामग्री को परखती है कि वह कितनी मजबूत है। पौलुस कहता है कि जब मसीह संसार का न्याय करने के लिए लौटेगा, तो मसीह प्रत्येक व्यक्ति के काम की गुणवत्ता की परीक्षा करेगा ताकि देखे कि वह अच्छा है या नहीं। यदि उस व्यक्ति का काम अच्छा है, तो परमेश्वर उन्हें प्रतिफल देगा। लेकिन यदि उस व्यक्ति का काम अच्छा नहीं है, तो परमेश्वर उस काम को नष्ट कर देगा। फिर भी, परमेश्वर उस व्यक्ति को उसी प्रकार बचा लेगा जैसे कोई व्यक्ति आग से जल्दी निकलकर उससे बच जाता है।</w:t>
      </w:r>
    </w:p>
    <w:p>
      <w:pPr/>
      <w:r>
        <w:rPr>
          <w:lang w:val="hi_IN" w:bidi="hi_IN"/>
        </w:rPr>
      </w:r>
      <w:r>
        <w:rPr>
          <w:lang w:val="hi_IN" w:bidi="hi_IN"/>
        </w:rPr>
        <w:t>यहाँ रुकें और समूह में इस प्रश्न पर चर्चा करें: एक घर या किसी ऐसे संरचना के बारे में एक कहानी सुनाएँ जो आग से नष्ट हो गई हो। उस घर की कौन सी चीजें आग में पूरी तरह जल गई थीं? किस तरह की चीजें नहीं जलीं? इस ऑडियो को यहाँ रोकें।</w:t>
      </w:r>
    </w:p>
    <w:p>
      <w:pPr/>
      <w:r>
        <w:rPr>
          <w:lang w:val="hi_IN" w:bidi="hi_IN"/>
        </w:rPr>
      </w:r>
      <w:r>
        <w:rPr>
          <w:lang w:val="hi_IN" w:bidi="hi_IN"/>
        </w:rPr>
        <w:t>अच्छी बातें सिखाकर और कलीसिया की अच्छी तरह से देखभाल करके कलीसिया का निर्माण करना इतना महत्वपूर्ण क्यों है? क्योंकि कलीसिया परमेश्वर का मन्दिर है, इसलिए कलीसिया वह स्थान है जहाँ परमेश्वर का आत्मा रहता है। आपको याद होगा कि यहूदी मन्दिर वह स्थान था जहाँ परमेश्वर अपने लोगों से मिलता था और जहाँ लोग परमेश्वर की आराधना करते थे। मन्दिर का एक नाम और है, परमेश्वर का घर। पौलुस ने कुरिन्थुस के लोगों को सिखाया था कि कलीसिया, या जो विश्वासी एक साथ यीशु का अनुसरण करते हैं, अब वे परमेश्वर का मन्दिर या घर हैं।</w:t>
      </w:r>
    </w:p>
    <w:p>
      <w:pPr/>
      <w:r>
        <w:rPr>
          <w:lang w:val="hi_IN" w:bidi="hi_IN"/>
        </w:rPr>
      </w:r>
      <w:r>
        <w:rPr>
          <w:lang w:val="hi_IN" w:bidi="hi_IN"/>
        </w:rPr>
        <w:t>पौलुस कहता है कि यदि कोई इस मन्दिर या विश्वासियों के समुदाय को नष्ट करता है, तो परमेश्वर उस व्यक्ति को नष्ट करेगा। यह एक बहुत गंभीर चेतावनी है। पौलुस चेतावनी देता है कि परमेश्वर उस व्यक्ति को नष्ट कर देगा जो कलीसिया को नष्ट करने वाली बातें सिखाता है। परमेश्वर उस हर व्यक्ति को नष्ट करेगा जो विश्वासियों में फूट डालता है या उन्हें मसीह और उसके क्रूस के अतिरिक्त अन्य विचारों का अनुसरण करने के लिए प्रेरित करता है। पौलुस कहता है कि ऐसा इसलिए है क्योंकि विश्वासियों का समुदाय पवित्र है, या अलग है, एक विशेष स्थान के रूप में जहाँ परमेश्वर का आत्मा रहता है। कलीसिया उसी तरह पवित्र है जैसे वह मन्दिर की इमारत पवित्र थी, जहाँ यहूदी लोग परमेश्वर की आराधना करते थे।</w:t>
      </w:r>
      <w:r>
        <w:rPr>
          <w:lang w:val="hi_IN" w:bidi="hi_IN"/>
        </w:rPr>
      </w:r>
    </w:p>
    <w:p>
      <w:pPr>
        <w:pStyle w:val="Heading3"/>
      </w:pPr>
      <w:r>
        <w:rPr>
          <w:lang w:val="hi_IN" w:bidi="hi_IN"/>
        </w:rPr>
        <w:t>घटनाओं को समझाना</w:t>
      </w:r>
    </w:p>
    <w:p>
      <w:pPr/>
      <w:r>
        <w:rPr>
          <w:lang w:val="hi_IN" w:bidi="hi_IN"/>
        </w:rPr>
      </w:r>
      <w:r>
        <w:rPr>
          <w:lang w:val="hi_IN" w:bidi="hi_IN"/>
        </w:rPr>
        <w:t>1 कुरिन्थियों 3:10–17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कल्पांकित करने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कहता है कि जब उसने कुरिन्थुस के लोगों को पहली बार मसीह के बारे में सिखाया, तो वह एक मजबूत नींव रखने वाले व्यक्ति के समान था ताकि दूसरे लोग उस नींव के ऊपर बना सकें। पौलुस चेतावनी देता है कि कोई भी व्यक्ति यीशु मसीह के अलावा किसी अलग नींव पर नहीं बना सकता।</w:t>
      </w:r>
    </w:p>
    <w:p>
      <w:pPr/>
      <w:r>
        <w:rPr>
          <w:lang w:val="hi_IN" w:bidi="hi_IN"/>
        </w:rPr>
      </w:r>
      <w:r>
        <w:rPr>
          <w:b/>
          <w:lang w:val="hi_IN" w:bidi="hi_IN"/>
        </w:rPr>
        <w:t>दूसरे भाग में:</w:t>
      </w:r>
      <w:r>
        <w:rPr>
          <w:lang w:val="hi_IN" w:bidi="hi_IN"/>
        </w:rPr>
        <w:t xml:space="preserve"> पौलुस कहता है कि एक दिन मसीह उन लोगों को प्रतिफल देगा जो इस भवन पर टिकाऊ सामग्रियों से निर्माण करते हैं। परन्तु मसीह उन लोगों को दण्ड देगा जो ऐसी सामग्रियों से निर्माण करते हैं जो उस दिन नष्ट हो जाएँगी, जब मसीह उस कार्य का न्याय करेगा।</w:t>
      </w:r>
    </w:p>
    <w:p>
      <w:pPr/>
      <w:r>
        <w:rPr>
          <w:lang w:val="hi_IN" w:bidi="hi_IN"/>
        </w:rPr>
      </w:r>
      <w:r>
        <w:rPr>
          <w:b/>
          <w:lang w:val="hi_IN" w:bidi="hi_IN"/>
        </w:rPr>
        <w:t>तीसरे भाग में:</w:t>
      </w:r>
      <w:r>
        <w:rPr>
          <w:lang w:val="hi_IN" w:bidi="hi_IN"/>
        </w:rPr>
        <w:t xml:space="preserve"> पौलुस कुरिन्थुस के लोगों को याद दिलाता है कि कलीसिया, या विश्वासियों का समुदाय, परमेश्वर का मन्दिर है, और उनके बीच परमेश्वर का आत्मा रहता है। इसलिए यदि कोई उस समुदाय को नष्ट करता है, तो परमेश्वर उस व्यक्ति को नष्ट करे गा। ऐसा इसलिए है क्योंकि विश्वासियों का समुदाय पवित्र है, ठीक उसी तरह जैसे वह भौतिक मन्दिर पवित्र है, जहाँ यहूदी लोग परमेश्वर की आराधना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परमेश्वर का पवित्र आत्मा</w:t>
      </w:r>
    </w:p>
    <w:p>
      <w:pPr>
        <w:pStyle w:val="ListBullet"/>
        <w:spacing w:line="240" w:lineRule="auto"/>
        <w:ind w:left="720"/>
      </w:pPr>
      <w:r>
        <w:rPr>
          <w:lang w:val="hi_IN" w:bidi="hi_IN"/>
        </w:rPr>
      </w:r>
      <w:r>
        <w:rPr>
          <w:lang w:val="hi_IN" w:bidi="hi_IN"/>
        </w:rPr>
        <w:t>वे लोग जो ऐसी बातें सिखाते हैं जो न्याय के दिन भी स्थिर रहेंगी</w:t>
      </w:r>
    </w:p>
    <w:p>
      <w:pPr>
        <w:pStyle w:val="ListBullet"/>
        <w:spacing w:line="240" w:lineRule="auto"/>
        <w:ind w:left="720"/>
      </w:pPr>
      <w:r>
        <w:rPr>
          <w:lang w:val="hi_IN" w:bidi="hi_IN"/>
        </w:rPr>
      </w:r>
      <w:r>
        <w:rPr>
          <w:lang w:val="hi_IN" w:bidi="hi_IN"/>
        </w:rPr>
        <w:t>वे लोग जो ऐसी बातें सिखाते हैं जिन्हें परमेश्वर न्याय के दिन नष्ट कर देगा</w:t>
      </w:r>
    </w:p>
    <w:p>
      <w:pPr>
        <w:pStyle w:val="ListBullet"/>
        <w:spacing w:line="240" w:lineRule="auto"/>
        <w:ind w:left="720"/>
      </w:pPr>
      <w:r>
        <w:rPr>
          <w:lang w:val="hi_IN" w:bidi="hi_IN"/>
        </w:rPr>
      </w:r>
      <w:r>
        <w:rPr>
          <w:lang w:val="hi_IN" w:bidi="hi_IN"/>
        </w:rPr>
        <w:t>कुरिन्थुस में कलीसिया, या विश्वासियों का समुदाय</w:t>
      </w:r>
    </w:p>
    <w:p>
      <w:pPr>
        <w:pStyle w:val="ListBullet"/>
        <w:spacing w:line="240" w:lineRule="auto"/>
        <w:ind w:left="720"/>
      </w:pPr>
      <w:r>
        <w:rPr>
          <w:lang w:val="hi_IN" w:bidi="hi_IN"/>
        </w:rPr>
      </w:r>
      <w:r>
        <w:rPr>
          <w:lang w:val="hi_IN" w:bidi="hi_IN"/>
        </w:rPr>
        <w:t>और वह व्यक्ति जो परमेश्वर के मन्दिर को नष्ट करता है</w:t>
      </w:r>
    </w:p>
    <w:p>
      <w:pPr/>
      <w:r>
        <w:rPr>
          <w:lang w:val="hi_IN" w:bidi="hi_IN"/>
        </w:rPr>
      </w:r>
      <w:r>
        <w:rPr>
          <w:lang w:val="hi_IN" w:bidi="hi_IN"/>
        </w:rPr>
        <w:t>सबसे पहले, पौलुस के पत्र के इस हिस्से के बारे में पूरे रूप में सोचें। याद रखें कि पौलुस यह पत्र कुरिन्थुस की कलीसिया को लिख रहा है, जहाँ विश्वासी अलग-अलग शिक्षकों के बारे में बहस कर रहे हैं और विभाजित हो रहे हैं। इस भाग में, पौलुस दिखाएगा कि अन्य शिक्षक कुरिन्थुस के लोगों को आत्मिक रूप से बढ़ने में मदद कर सकते हैं केवल तभी ही जब शिक्षा यीशु मसीह के सुसमाचार पर आधारित हो। और यदि कोई परमेश्वर के विश्वासियों के समुदाय को नष्ट करता है, तो परमेश्वर उस व्यक्ति को नष्ट कर देगा।</w:t>
      </w:r>
    </w:p>
    <w:p>
      <w:pPr/>
      <w:r>
        <w:rPr>
          <w:lang w:val="hi_IN" w:bidi="hi_IN"/>
        </w:rPr>
      </w:r>
      <w:r>
        <w:rPr>
          <w:lang w:val="hi_IN" w:bidi="hi_IN"/>
        </w:rPr>
        <w:t>इस भाग की शुरुआत में, पौलुस कहता है कि यह परमेश्वर का अनुग्रह या उपहार था जिसने पौलुस को कुरिन्थुस में सुसमाचार की नींव रखने की अनुमति दी। पौलुस एक कारीगर के समान था जो भवन को मजबूत बनाने के लिए नींव रखता है। बहुत से लोग इस नींव पर निर्माण करने में मदद करेंगे, और पौलुस कहता है कि प्रत्येक व्यक्ति को ध्यान से निर्माण करना होगा। पौलुस विशेष रूप से कुरिन्थुस की कलीसिया के अगुवों के बारे में सोच रहा है। पौलुस थोड़ी ही देर में दिखाएगा कि परमेश्वर सभी मसीहियों को कलीसिया का आत्मिक निर्माण करने की ज़िम्मेदारी देता है।</w:t>
      </w:r>
    </w:p>
    <w:p>
      <w:pPr/>
      <w:r>
        <w:rPr>
          <w:lang w:val="hi_IN" w:bidi="hi_IN"/>
        </w:rPr>
      </w:r>
      <w:r>
        <w:rPr>
          <w:lang w:val="hi_IN" w:bidi="hi_IN"/>
        </w:rPr>
        <w:t>पौलुस कुरिन्थुस के लोगों को याद दिलाता है कि कलीसिया की नींव स्वयं यीशु मसीह है। जब पौलुस मसीह को नींव कहता है, तो पौलुस पुराने नियम में भविष्यद्वक्ता यशायाह द्वारा लिखी गई पुस्तक से विशेष भाषा का उपयोग कर रहा है। वहाँ परमेश्वर ने कहा था कि वह पत्थर की नींव रखेगा। परमेश्वर मसीहा या प्रतिज्ञा किए गए उद्धारकर्ता के बारे में बात कर रहा था जिसे परमेश्वर भेजेगा, जो मसीह है। पौलुस कह रहा है कि वास्तव में परमेश्वर ने ही यह नींव रखी, जब उसने पौलुस को कुरिन्थियों को मसीह के बारे में बताने के लिए भेजा। पौलुस ने जो कुछ भी कुरिन्थियों के लिए किया या सिखाया, वह केवल परमेश्वर के अनुग्रह, अर्थात उसकी कृपा के कारण था। परमेश्वर ने यशायाह में यह भी कहा कि उद्धारकर्ता, अर्थात मसीह को नींव के पत्थर के रूप में पहचानने के बजाय, बहुत से लोग उसी पत्थर से ठोकर खाएँगे। यह भी कुरिन्थुस के लोगों के लिए चेतावनी है कि वे मसीह के बारे में झूठी शिक्षा का पालन करके ठोकर न खाएँ।</w:t>
      </w:r>
    </w:p>
    <w:p>
      <w:pPr/>
      <w:r>
        <w:rPr>
          <w:lang w:val="hi_IN" w:bidi="hi_IN"/>
        </w:rPr>
      </w:r>
      <w:r>
        <w:rPr>
          <w:lang w:val="hi_IN" w:bidi="hi_IN"/>
        </w:rPr>
        <w:t>यहाँ रुकें और समूह में इस प्रश्न पर चर्चा करें: किसी ऐसे व्यक्ति के बारे में एक कहानी सुनाएँ जो घर बनाता है। नींव रखने के पहले चरण का वर्णन करने के लिए उपयोग किए गए शब्दों पर ध्यान दें ताकि घर मजबूत हो। यदि आवश्यकता हो, तो दूसरे चरण में आपने जिस बात पर चर्चा की थी, उसे वापस देखें कि आप अपनी संस्कृति में एक मजबूत भवन कैसे बनाते हैं। इस ऑडियो को यहाँ रोकें।</w:t>
      </w:r>
    </w:p>
    <w:p>
      <w:pPr/>
      <w:r>
        <w:rPr>
          <w:lang w:val="hi_IN" w:bidi="hi_IN"/>
        </w:rPr>
      </w:r>
      <w:r>
        <w:rPr>
          <w:lang w:val="hi_IN" w:bidi="hi_IN"/>
        </w:rPr>
        <w:t>इस भाग के दूसरे हिस्से में, पौलुस इस तरह बात करता है कि परमेश्वर लोगों को उनके निर्माण के तरीके के अनुसार या तो दंड देगा या प्रतिफल देगा। यहाँ, पौलुस केवल कलीसिया के अगुवों या शिक्षकों के बारे में बात नहीं कर रहा है। पौलुस सभी विश्वासियों के बारे में बात कर रहा है। पौलुस कहता है कि जिन सामग्रियों से लोग निर्माण करते हैं, वे या तो सोना, चाँदी और बहुमूल्य पत्थरों की तरह मजबूत होती हैं, या लकड़ी, सूखी घास और भूसे की तरह कमजोर होती हैं। पौलुस यह दिखाने की कोशिश नहीं कर रहा है कि सामग्रियों के मूल्य कैसे अलग-अलग हैं। महत्वपूर्ण बात यह है कि आग में प्रत्येक सामग्री कितनी अच्छी तरह टिकेगी। यह महत्वपूर्ण है क्योंकि पौलुस यह दिखाने वाला है कि जब मसीह संसार का न्याय करने के लिए लौटेगा, तो मसीह यह जाँच करेगा कि प्रत्येक व्यक्ति ने क्या बनाया है। पौलुस मसीह के लौटने को “वह दिन” कहता है, या जैसा कि उसने पहले के एक भाग में कहा, “हमारे प्रभु का दिन।” मूल भाषा में, "दिन" का विचार पुराने नियम से आया है। उन भागों में, भविष्यद्वक्ता कहते हैं कि मसीह विश्वासियों को बचाने और पृथ्वी को नष्ट करने के लिए आएगा। पुराने नियम के भविष्यद्वक्ता यह भी कहते हैं कि मसीह विश्वासियों के काम को आग से न्याय करेगा। पौलुस कहता है कि यदि किसी विश्वासी द्वारा बनाया गया कार्य इस आग की परीक्षा में बना रहता है, तो परमेश्वर उस निर्माता को प्रतिफल देगा। पौलुस यह भी कहता है कि यदि आग उस विश्वासी के काम को नष्ट कर देती है या जला देती है, तो वह व्यक्ति अपना प्रतिफल खो देगा। पौलुस इस भाग को आग के बारे में एक महत्वपूर्ण बिंदु के साथ समाप्त करता है। पौलुस कहता है कि परमेश्वर उस विश्वासी को आग से बचाएगा जो मसीह पर निर्माण करेगा। पौलुस कहता है कि यह ऐसा है जैसे कोई व्यक्ति आग से भागकर बाहर निकलता है, या जैसे कोई किसी दूसरे व्यक्ति को आग से बाहर खींचकर बचाता है।</w:t>
      </w:r>
    </w:p>
    <w:p>
      <w:pPr/>
      <w:r>
        <w:rPr>
          <w:lang w:val="hi_IN" w:bidi="hi_IN"/>
        </w:rPr>
      </w:r>
      <w:r>
        <w:rPr>
          <w:lang w:val="hi_IN" w:bidi="hi_IN"/>
        </w:rPr>
        <w:t>यहाँ रुकें और इस प्रश्न पर समूह में चर्चा करें: एक साथ देखने के लिए कुछ अलग-अलग वस्तुओं को इकट्ठा करें। इस बारे में बात करें कि आग में कौन सी वस्तु जीवित रह सकती है और कौन सी जल्दी जल जाएगी। इस बात पर ध्यान दें कि आप किन शब्दों का उपयोग करते हैं यह बताने के लिए कि आग प्रत्येक वस्तु के साथ क्या करती है। इस ऑडियो को यहाँ रोकें।</w:t>
      </w:r>
    </w:p>
    <w:p>
      <w:pPr/>
      <w:r>
        <w:rPr>
          <w:lang w:val="hi_IN" w:bidi="hi_IN"/>
        </w:rPr>
      </w:r>
      <w:r>
        <w:rPr>
          <w:lang w:val="hi_IN" w:bidi="hi_IN"/>
        </w:rPr>
        <w:t>हम ठीक से नहीं जानते कि पौलुस प्रतिफल से क्या अर्थ रखता है। शायद पौलुस इस बारे में बात कर रहा है कि परमेश्वर प्रत्येक व्यक्ति के किए हुए काम के लिए कैसे उसकी प्रशंसा करेगा। पौलुस का जो भी अर्थ हो, हम यह निश्चित रूप से कह सकते हैं कि यदि परमेश्वर किसी विश्वासी के काम को आग से नष्ट कर देगा, तो वह बहुत दुःख अनुभव करेगा।</w:t>
      </w:r>
    </w:p>
    <w:p>
      <w:pPr/>
      <w:r>
        <w:rPr>
          <w:lang w:val="hi_IN" w:bidi="hi_IN"/>
        </w:rPr>
      </w:r>
      <w:r>
        <w:rPr>
          <w:lang w:val="hi_IN" w:bidi="hi_IN"/>
        </w:rPr>
        <w:t>यहाँ रुकें और समूह में इस प्रश्न पर चर्चा करें: किसी ऐसे व्यक्ति के बारे में एक कहानी सुनाएँ जिसका घर या सामान आग से जल गया था। उस व्यक्ति ने कैसी प्रतिक्रिया दी? उस व्यक्ति के दुख और उदासी का वर्णन करने के तरीके पर ध्यान दें। इस ऑडियो को यहाँ रोकें।</w:t>
      </w:r>
    </w:p>
    <w:p>
      <w:pPr/>
      <w:r>
        <w:rPr>
          <w:lang w:val="hi_IN" w:bidi="hi_IN"/>
        </w:rPr>
      </w:r>
      <w:r>
        <w:rPr>
          <w:lang w:val="hi_IN" w:bidi="hi_IN"/>
        </w:rPr>
        <w:t>इस भाग के तीसरे हिस्से में, पौलुस एक ऐसा प्रश्न पूछता है जिसका पौलुस कुरिन्थियों से उत्तर पाने की उम्मीद नहीं करता है। पौलुस पूछता है, "क्या तुम नहीं जानते कि तुम स्वयं परमेश्वर का मन्दिर हो जहाँ परमेश्वर का आत्मा रहता है?" पौलुस कुरिन्थुस के लोगों को एक महत्वपूर्ण बात की याद दिलाना चाहता है जिसे उन्हें पहले से जानना चाहिए। पौलुस यहाँ मन्दिर के लिए जिस शब्द का उपयोग करता है, उसका अर्थ मन्दिर का भीतर का भाग है, मन्दिर का वह विशेष स्थान है जहाँ परमेश्वर की उपस्थिति रहती है। एक साथ, विश्वासी परमेश्वर के मन्दिर के समान हैं क्योंकि परमेश्वर का पवित्र आत्मा उनके बीच रहता है, या उनके भीतर रहता है। कुरिन्थुस नगर में झूठे देवताओं के कई मन्दिर थे। पौलुस दृढ़ता से दिखा रहा है कि केवल एक ही सच्चा परमेश्वर है। पौलुस दृढ़ता से दिखा रहा है कि कुरिन्थुस में परमेश्वर का केवल एक ही मन्दिर हो सकता है। परमेश्वर का मन्दिर स्वयं विश्वासियों का समुदाय है। इसी कारण यह बहुत महत्वपूर्ण है कि विश्वासी विभाजित होने के बजाय एक ही उद्देश्य में एकजुट रहें।</w:t>
      </w:r>
    </w:p>
    <w:p>
      <w:pPr/>
      <w:r>
        <w:rPr>
          <w:lang w:val="hi_IN" w:bidi="hi_IN"/>
        </w:rPr>
      </w:r>
      <w:r>
        <w:rPr>
          <w:lang w:val="hi_IN" w:bidi="hi_IN"/>
        </w:rPr>
        <w:t>यहाँ रुकें और समूह में इस प्रश्न पर चर्चा करें: एक ऐसे समय का वर्णन करें जब आपने लोगों के पूरे समूह की तुलना किसी भवन या पशु जैसी किसी चीज़ से की थी। इस बात पर ध्यान दें कि आपने लोगों के समूह की तुलना इस वस्तु से कैसे की है, और इस बारे में बात करें कि आप विश्वासियों के समूह की तुलना परमेश्वर के मन्दिर से कैसे करेंगे। इस ऑडियो को यहाँ रोकें।</w:t>
      </w:r>
    </w:p>
    <w:p>
      <w:pPr/>
      <w:r>
        <w:rPr>
          <w:lang w:val="hi_IN" w:bidi="hi_IN"/>
        </w:rPr>
      </w:r>
      <w:r>
        <w:rPr>
          <w:lang w:val="hi_IN" w:bidi="hi_IN"/>
        </w:rPr>
        <w:t>पौलुस कहता है कि यदि कोई परमेश्वर के मन्दिर को नष्ट करता है, तो परमेश्वर उस व्यक्ति को नष्ट कर देगा। जब पौलुस मन्दिर कहता है, तो पौलुस का विशेष रूप से अर्थ विश्वासियों के समुदाय से है। हम नहीं जानते कि जब पौलुस ने परमेश्वर के मन्दिर को नष्ट करने के बारे में बात की तो उसका क्या अर्थ था। शायद पौलुस का अर्थ यह था कि लोग नेतृत्व या कुछ खास बातों को लेकर विभाजन पैदा करेंगे। या शायद पौलुस झूठी शिक्षाओं के बारे में चेतावनी दे रहा था, जो परमेश्वर के संदेश में कुछ जोड़ती हैं या उसमें से कुछ घटाती हैं। पौलुस का अर्थ जो भी हो, पौलुस कहता है कि जब मसीह लौटेगा, तो परमेश्वर उस व्यक्ति को नष्ट कर देगा जो परमेश्वर के मन्दिर को नष्ट करता है।</w:t>
      </w:r>
    </w:p>
    <w:p>
      <w:pPr/>
      <w:r>
        <w:rPr>
          <w:lang w:val="hi_IN" w:bidi="hi_IN"/>
        </w:rPr>
      </w:r>
      <w:r>
        <w:rPr>
          <w:lang w:val="hi_IN" w:bidi="hi_IN"/>
        </w:rPr>
        <w:t>अन्त में, पौलुस एक बार फिर कुरिन्थुस की कलीसिया को याद दिलाता है कि वे परमेश्वर का मन्दिर हैं। मूल भाषा में, पौलुस स्पष्ट करता है कि यह मन्दिर एक ही चीज है, न कि बहुत सी चीजें हैं। पौलुस स्पष्ट करता है कि कई विश्वासी एक साथ एक मन्दिर हैं। पौलुस इस भाग को यह कहकर समाप्त करता है कि यह मन्दिर पवित्र है क्योंकि यहीं परमेश्वर रहता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जब आप यह करें, तो आप चित्रों, वस्तुओं या यहाँ तक कि लोगों का उपयोग कर सकते हैं ताकि पौलुस, परमेश्वर, यीशु मसीह, परमेश्वर का पवित्र आत्मा, वे लोग जो लोग ऐसी बातें सिखाते हैं जो न्याय के दिन टिकेंगी, वे लोग जो ऐसी बातें सिखाते हैं जिन्हें परमेश्वर न्याय के दिन नष्ट कर देगा, कुरिन्थुस की कलीसिया या विश्वासियों के समुदाय, और वह व्यक्ति जो परमेश्वर के मन्दिर को नष्ट करता है, इन सबको दर्शाया जा सके।</w:t>
      </w:r>
    </w:p>
    <w:p>
      <w:pPr/>
      <w:r>
        <w:rPr>
          <w:lang w:val="hi_IN" w:bidi="hi_IN"/>
        </w:rPr>
      </w:r>
      <w:r>
        <w:rPr>
          <w:lang w:val="hi_IN" w:bidi="hi_IN"/>
        </w:rPr>
        <w:t>इनमें से प्रत्येक के लिए लोग, चित्र या वस्तुएँ चुनें। जब आप इन पदों की कहानी दोबारा सुनाना शुरू करें, तो याद रखें कि पौलुस एक नींव डालने और एक इमारत बनाने के बारे में इन अलग-अलग विचारों का उपयोग परमेश्वर की कलीसिया, या विश्वासियों के समुदाय का वर्णन करने के लिए कर रहा है। आप यह भी दिखा सकते हैं कि पौलुस भवन की नींव रख रहा है, और फिर अलग-अलग लोग उस नींव पर अच्छे या बुरे सामग्री से निर्माण कर रहे हैं। आप मसीह के लौटने को भी दिखा सकते हैं, जो उस निर्माण को आग के द्वारा परखता है। आप यह भी दिखाना चाह सकते हैं कि परमेश्वर लोगों को उनके अच्छे कामों के लिए प्रतिफल दे रहा है, या उनके कामों को जलाकर उन्हें दण्डित कर रहा है। आप विश्वासियों को एक समूह के रूप में एक साथ इकट्ठा होने को भी दिखा सकते हैं जो परमेश्वर के मंदिर का प्रतिनिधित्व करते हैं और जिनके बीच परमेश्वर का पवित्र आत्मा मौजूद है। और अंत में, आप यह दिखा सकते हैं कि कोई व्यक्ति कलीसिया या विश्वासियों के समुदाय को नष्ट करने की कोशिश कर रहा है, लेकिन फिर परमेश्वर उस व्यक्ति को नष्ट कर देता है।</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3:10–17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परमेश्वर का पवित्र आत्मा</w:t>
      </w:r>
    </w:p>
    <w:p>
      <w:pPr>
        <w:pStyle w:val="ListBullet"/>
        <w:spacing w:line="240" w:lineRule="auto"/>
        <w:ind w:left="720"/>
      </w:pPr>
      <w:r>
        <w:rPr>
          <w:lang w:val="hi_IN" w:bidi="hi_IN"/>
        </w:rPr>
      </w:r>
      <w:r>
        <w:rPr>
          <w:lang w:val="hi_IN" w:bidi="hi_IN"/>
        </w:rPr>
        <w:t>वे लोग जो ऐसी बातें सिखाते हैं जो न्याय के दिन पर भी स्थिर रहेंगी</w:t>
      </w:r>
    </w:p>
    <w:p>
      <w:pPr>
        <w:pStyle w:val="ListBullet"/>
        <w:spacing w:line="240" w:lineRule="auto"/>
        <w:ind w:left="720"/>
      </w:pPr>
      <w:r>
        <w:rPr>
          <w:lang w:val="hi_IN" w:bidi="hi_IN"/>
        </w:rPr>
      </w:r>
      <w:r>
        <w:rPr>
          <w:lang w:val="hi_IN" w:bidi="hi_IN"/>
        </w:rPr>
        <w:t>वे लोग जो ऐसी बातें सिखाते हैं जिन्हें परमेश्वर न्याय के दिन नष्ट कर देगा</w:t>
      </w:r>
    </w:p>
    <w:p>
      <w:pPr>
        <w:pStyle w:val="ListBullet"/>
        <w:spacing w:line="240" w:lineRule="auto"/>
        <w:ind w:left="720"/>
      </w:pPr>
      <w:r>
        <w:rPr>
          <w:lang w:val="hi_IN" w:bidi="hi_IN"/>
        </w:rPr>
      </w:r>
      <w:r>
        <w:rPr>
          <w:lang w:val="hi_IN" w:bidi="hi_IN"/>
        </w:rPr>
        <w:t>कुरिन्थुस में कलीसिया, या विश्वासियों का समुदाय</w:t>
      </w:r>
    </w:p>
    <w:p>
      <w:pPr>
        <w:pStyle w:val="ListBullet"/>
        <w:spacing w:line="240" w:lineRule="auto"/>
        <w:ind w:left="720"/>
      </w:pPr>
      <w:r>
        <w:rPr>
          <w:lang w:val="hi_IN" w:bidi="hi_IN"/>
        </w:rPr>
      </w:r>
      <w:r>
        <w:rPr>
          <w:lang w:val="hi_IN" w:bidi="hi_IN"/>
        </w:rPr>
        <w:t>और वह व्यक्ति जो परमेश्वर के मन्दिर को नष्ट करता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"परमेश्वर ने मुझे नींव रखने की अनुमति दी, क्योंकि वह इतना दयालु था कि उसने मुझे यह करने की सामर्थ्य दी। और अब अन्य लोग उस नींव के ऊपर निर्माण कर रहे हैं। लेकिन लोगों को ध्यान से निर्माण करने की आवश्यकता है, क्योंकि यीशु मसीह नींव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यीशु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"कुछ कारीगर इस नींव पर सोने, चाँदी या कीमती पत्थरों जैसी टिकाऊ सामग्रियों का उपयोग करके निर्माण करते हैं। अन्य कारीगर ऐसी सामग्री का उपयोग करके निर्माण करते हैं जो टिकाऊ नहीं हैं, जैसे लकड़ी, सूखी घास या भूसा। परन्तु जब मसीह न्याय करने के लिए लौटेगा, तब सब लोग देखेंगे कि किन लोगों का कार्य आग में टिक पाया। यदि किसी व्यक्ति का कार्य बना रहता है, तो परमेश्वर उस व्यक्ति को प्रतिफल देगा। यदि उनका काम जल जाता है, तो परमेश्वर उस व्यक्ति को बचाएगा, लेकिन वे अपना प्रतिफल खो देंगे।"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आग से बच जाने वाले लोगों की भूमिका निभाने वाले लोगों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उन लोगों की भूमिका निभाने वाले लोगों से पूछें जिनका काम आग में बचता नहीं है,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"क्या आप नहीं जानते कि आप परमेश्वर के मन्दिर के समान हैं, या विशेष घर के समान हैं, और परमेश्वर का आत्मा तुम्हारे बीच रहता है? यदि कोई व्यक्ति परमेश्वर के मन्दिर को नष्ट करता है, तो परमेश्वर उस व्यक्ति को नष्ट कर देगा! परमेश्वर का मन्दिर पवित्र है, या शुद्ध है, और तुम परमेश्वर का मन्दिर हो।"</w:t>
      </w:r>
    </w:p>
    <w:p>
      <w:pPr>
        <w:pStyle w:val="ListBullet"/>
        <w:spacing w:line="240" w:lineRule="auto"/>
        <w:ind w:left="720"/>
      </w:pPr>
      <w:r>
        <w:rPr>
          <w:lang w:val="hi_IN" w:bidi="hi_IN"/>
        </w:rPr>
      </w:r>
      <w:r>
        <w:rPr>
          <w:lang w:val="hi_IN" w:bidi="hi_IN"/>
        </w:rPr>
        <w:t>पवित्र आत्मा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कलीसिया या विश्वासियों के समुदाय की भूमिका निभाने वाले व्यक्ति से पूछें, "आप क्या महसूस कर रहे हैं या क्या सोच रहे हैं?" लोग इस तरह के उत्तर दे सकते हैं, जैसे:</w:t>
      </w:r>
      <w:r>
        <w:rPr>
          <w:lang w:val="hi_IN" w:bidi="hi_IN"/>
        </w:rPr>
      </w:r>
    </w:p>
    <w:p>
      <w:pPr>
        <w:pStyle w:val="Heading3"/>
      </w:pPr>
      <w:r>
        <w:rPr>
          <w:lang w:val="hi_IN" w:bidi="hi_IN"/>
        </w:rPr>
        <w:t>आवश्यक जानकारी</w:t>
      </w:r>
    </w:p>
    <w:p>
      <w:pPr/>
      <w:r>
        <w:rPr>
          <w:lang w:val="hi_IN" w:bidi="hi_IN"/>
        </w:rPr>
      </w:r>
      <w:r>
        <w:rPr>
          <w:lang w:val="hi_IN" w:bidi="hi_IN"/>
        </w:rPr>
        <w:t>1 कुरिन्थियों 3:10–17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भाग की शुरुआत में, पौलुस कहता है कि परमेश्वर के </w:t>
      </w:r>
      <w:r>
        <w:rPr>
          <w:b/>
          <w:lang w:val="hi_IN" w:bidi="hi_IN"/>
        </w:rPr>
        <w:t>अनुग्रह</w:t>
      </w:r>
      <w:r>
        <w:rPr>
          <w:lang w:val="hi_IN" w:bidi="hi_IN"/>
        </w:rPr>
        <w:t xml:space="preserve"> से, पौलुस ने एक </w:t>
      </w:r>
      <w:r>
        <w:rPr>
          <w:b/>
          <w:lang w:val="hi_IN" w:bidi="hi_IN"/>
        </w:rPr>
        <w:t>बुद्धिमान</w:t>
      </w:r>
      <w:r>
        <w:rPr>
          <w:lang w:val="hi_IN" w:bidi="hi_IN"/>
        </w:rPr>
        <w:t xml:space="preserve"> निर्माता की तरह एक </w:t>
      </w:r>
      <w:r>
        <w:rPr>
          <w:b/>
          <w:lang w:val="hi_IN" w:bidi="hi_IN"/>
        </w:rPr>
        <w:t>नींव</w:t>
      </w:r>
      <w:r>
        <w:rPr>
          <w:lang w:val="hi_IN" w:bidi="hi_IN"/>
        </w:rPr>
        <w:t xml:space="preserve"> रखी। अनुग्रह का अर्थ है किसी के लिए कुछ अच्छा करना, या उसे कुछ अच्छा देना जिसके योग्य वह न हो। इस मामले में, अनुग्रह एक विशेष उपहार या क्षमता को भी दर्शाता है जो परमेश्वर ने पौलुस को दी है क्योंकि परमेश्वर पौलुस के प्रति दयालु है। जब लोग नींव रखते हैं, तो वे भवन के पहले हिस्से को जमीन में स्थापित करते हैं, जो पूरे ढाँचे को सहारा देगा। बुद्धिमान निर्माताओं को पता है कि भवन को सही तरीके से कैसे बनाना है ताकि वह लंबे समय तक मजबूत रहे। बुद्धि और अनुग्रह के लिए उसी शब्द या वाक्यांश का उपयोग करें जिसका उपयोग आपने पिछले भागों में किया है। </w:t>
      </w:r>
      <w:r>
        <w:rPr>
          <w:lang w:val="hi_IN" w:bidi="hi_IN"/>
        </w:rPr>
        <w:t>बुद्धि</w:t>
      </w:r>
      <w:r>
        <w:rPr>
          <w:lang w:val="hi_IN" w:bidi="hi_IN"/>
        </w:rPr>
        <w:t xml:space="preserve"> और </w:t>
      </w:r>
      <w:r>
        <w:rPr>
          <w:b/>
          <w:lang w:val="hi_IN" w:bidi="hi_IN"/>
        </w:rPr>
        <w:t>अनुग्रह</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समूह में चर्चा करें कि </w:t>
      </w:r>
      <w:r>
        <w:rPr>
          <w:b/>
          <w:lang w:val="hi_IN" w:bidi="hi_IN"/>
        </w:rPr>
        <w:t>नींव रखने</w:t>
      </w:r>
      <w:r>
        <w:rPr>
          <w:lang w:val="hi_IN" w:bidi="hi_IN"/>
        </w:rPr>
        <w:t xml:space="preserve"> के लिए आप कौन से शब्द या वाक्यांश उपयोग करेंगे। यदि आपने पहले ही बाइबल की किसी अन्य पुस्तक में इस वाक्यांश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पौलुस कहता है कि अन्य विश्वासी अब नींव के ऊपर संरचना का निर्माण कर रहे हैं, जो यीशु </w:t>
      </w:r>
      <w:r>
        <w:rPr>
          <w:b/>
          <w:lang w:val="hi_IN" w:bidi="hi_IN"/>
        </w:rPr>
        <w:t>मसीह</w:t>
      </w:r>
      <w:r>
        <w:rPr>
          <w:lang w:val="hi_IN" w:bidi="hi_IN"/>
        </w:rPr>
        <w:t xml:space="preserve"> है। मसीह के लिए उसी शब्द का उपयोग करें जिसका उपयोग आपने पिछले भागों में किया है, और याद रखें कि </w:t>
      </w:r>
      <w:r>
        <w:rPr>
          <w:lang w:val="hi_IN" w:bidi="hi_IN"/>
        </w:rPr>
        <w:t>मसीह</w:t>
      </w:r>
      <w:r>
        <w:rPr>
          <w:lang w:val="hi_IN" w:bidi="hi_IN"/>
        </w:rPr>
        <w:t xml:space="preserve"> मुख्य शब्दावली में शामिल है।</w:t>
      </w:r>
    </w:p>
    <w:p>
      <w:pPr/>
      <w:r>
        <w:rPr>
          <w:lang w:val="hi_IN" w:bidi="hi_IN"/>
        </w:rPr>
      </w:r>
      <w:r>
        <w:rPr>
          <w:lang w:val="hi_IN" w:bidi="hi_IN"/>
        </w:rPr>
        <w:t xml:space="preserve">पौलुस कहता है कि कुछ लोग सोना, चाँदी या बहुमूल्य पत्थरों जैसे टिकाऊ सामग्री से निर्माण करते हैं। लेकिन कुछ लोग ऐसी सामग्री से निर्माण करते हैं जो टिकती नहीं, जैसे लकड़ी, घास या भूसा। </w:t>
      </w:r>
      <w:r>
        <w:rPr>
          <w:b/>
          <w:lang w:val="hi_IN" w:bidi="hi_IN"/>
        </w:rPr>
        <w:t>सोना</w:t>
      </w:r>
      <w:r>
        <w:rPr>
          <w:lang w:val="hi_IN" w:bidi="hi_IN"/>
        </w:rPr>
        <w:t xml:space="preserve"> और </w:t>
      </w:r>
      <w:r>
        <w:rPr>
          <w:b/>
          <w:lang w:val="hi_IN" w:bidi="hi_IN"/>
        </w:rPr>
        <w:t>चाँदी</w:t>
      </w:r>
      <w:r>
        <w:rPr>
          <w:lang w:val="hi_IN" w:bidi="hi_IN"/>
        </w:rPr>
        <w:t xml:space="preserve"> मूल्यवान या महँगी धातुएँ हैं, जिनमें लोहे की तरह जंग नहीं लगतीं। </w:t>
      </w:r>
      <w:r>
        <w:rPr>
          <w:b/>
          <w:lang w:val="hi_IN" w:bidi="hi_IN"/>
        </w:rPr>
        <w:t>बहुमूल्य पत्थर</w:t>
      </w:r>
      <w:r>
        <w:rPr>
          <w:lang w:val="hi_IN" w:bidi="hi_IN"/>
        </w:rPr>
        <w:t xml:space="preserve"> वे पत्थर होते हैं जो सुंदर और मजबूत होते हैं ताकि वे लंबे समय तक टिके। पुराने नियम में, सोना, चाँदी और बहुमूल्य पत्थर महत्वपूर्ण सामग्री थीं, जिनका उपयोग इस्राएलियों ने मन्दिर बनाने के लिए किया था। </w:t>
      </w:r>
      <w:r>
        <w:rPr>
          <w:b/>
          <w:lang w:val="hi_IN" w:bidi="hi_IN"/>
        </w:rPr>
        <w:t>लकड़ी</w:t>
      </w:r>
      <w:r>
        <w:rPr>
          <w:lang w:val="hi_IN" w:bidi="hi_IN"/>
        </w:rPr>
        <w:t xml:space="preserve">, </w:t>
      </w:r>
      <w:r>
        <w:rPr>
          <w:b/>
          <w:lang w:val="hi_IN" w:bidi="hi_IN"/>
        </w:rPr>
        <w:t>घास</w:t>
      </w:r>
      <w:r>
        <w:rPr>
          <w:lang w:val="hi_IN" w:bidi="hi_IN"/>
        </w:rPr>
        <w:t xml:space="preserve"> और </w:t>
      </w:r>
      <w:r>
        <w:rPr>
          <w:b/>
          <w:lang w:val="hi_IN" w:bidi="hi_IN"/>
        </w:rPr>
        <w:t>भूसा</w:t>
      </w:r>
      <w:r>
        <w:rPr>
          <w:lang w:val="hi_IN" w:bidi="hi_IN"/>
        </w:rPr>
        <w:t xml:space="preserve"> वे सभी सामग्री हैं जो लोग पेड़ों या पौधों से प्राप्त करते हैं। भूसा सूखी हुई घास होती है, और फूस अनाज के सूखे तनों को कहते हैं। लोग इन सामग्रियों का उपयोग चीज़ें बनाने के लिए करते हैं, जिनमें घर जैसे ढाँचे बनाना भी शामिल है। हालाँकि, ये सामग्री धातु और पत्थर की तरह लंबे समय तक नहीं टिकती, और आग उन्हें आसानी से नष्ट कर सकती है।</w:t>
      </w:r>
    </w:p>
    <w:p>
      <w:pPr/>
      <w:r>
        <w:rPr>
          <w:lang w:val="hi_IN" w:bidi="hi_IN"/>
        </w:rPr>
      </w:r>
      <w:r>
        <w:rPr>
          <w:lang w:val="hi_IN" w:bidi="hi_IN"/>
        </w:rPr>
        <w:t xml:space="preserve">यहाँ रुकें और समूह में चर्चा करें कि आप </w:t>
      </w:r>
      <w:r>
        <w:rPr>
          <w:b/>
          <w:lang w:val="hi_IN" w:bidi="hi_IN"/>
        </w:rPr>
        <w:t>सोना</w:t>
      </w:r>
      <w:r>
        <w:rPr>
          <w:lang w:val="hi_IN" w:bidi="hi_IN"/>
        </w:rPr>
        <w:t xml:space="preserve">, </w:t>
      </w:r>
      <w:r>
        <w:rPr>
          <w:b/>
          <w:lang w:val="hi_IN" w:bidi="hi_IN"/>
        </w:rPr>
        <w:t>चाँदी</w:t>
      </w:r>
      <w:r>
        <w:rPr>
          <w:lang w:val="hi_IN" w:bidi="hi_IN"/>
        </w:rPr>
        <w:t xml:space="preserve">, </w:t>
      </w:r>
      <w:r>
        <w:rPr>
          <w:b/>
          <w:lang w:val="hi_IN" w:bidi="hi_IN"/>
        </w:rPr>
        <w:t>बहुमूल्य पत्थर</w:t>
      </w:r>
      <w:r>
        <w:rPr>
          <w:lang w:val="hi_IN" w:bidi="hi_IN"/>
        </w:rPr>
        <w:t xml:space="preserve">, </w:t>
      </w:r>
      <w:r>
        <w:rPr>
          <w:b/>
          <w:lang w:val="hi_IN" w:bidi="hi_IN"/>
        </w:rPr>
        <w:t>लकड़ी</w:t>
      </w:r>
      <w:r>
        <w:rPr>
          <w:lang w:val="hi_IN" w:bidi="hi_IN"/>
        </w:rPr>
        <w:t xml:space="preserve">, </w:t>
      </w:r>
      <w:r>
        <w:rPr>
          <w:b/>
          <w:lang w:val="hi_IN" w:bidi="hi_IN"/>
        </w:rPr>
        <w:t>घास</w:t>
      </w:r>
      <w:r>
        <w:rPr>
          <w:lang w:val="hi_IN" w:bidi="hi_IN"/>
        </w:rPr>
        <w:t xml:space="preserve"> और </w:t>
      </w:r>
      <w:r>
        <w:rPr>
          <w:b/>
          <w:lang w:val="hi_IN" w:bidi="hi_IN"/>
        </w:rPr>
        <w:t>भूसे</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पौलुस कहता है कि परमेश्वर प्रत्येक व्यक्ति के काम की गुणवत्ता को आग से </w:t>
      </w:r>
      <w:r>
        <w:rPr>
          <w:b/>
          <w:lang w:val="hi_IN" w:bidi="hi_IN"/>
        </w:rPr>
        <w:t>प्रकट</w:t>
      </w:r>
      <w:r>
        <w:rPr>
          <w:lang w:val="hi_IN" w:bidi="hi_IN"/>
        </w:rPr>
        <w:t xml:space="preserve"> करेगा, </w:t>
      </w:r>
      <w:r>
        <w:rPr>
          <w:b/>
          <w:lang w:val="hi_IN" w:bidi="hi_IN"/>
        </w:rPr>
        <w:t>उस दिन</w:t>
      </w:r>
      <w:r>
        <w:rPr>
          <w:lang w:val="hi_IN" w:bidi="hi_IN"/>
        </w:rPr>
        <w:t xml:space="preserve"> जब मसीह उनके काम का न्याय करने के लिए लौटेगा। प्रकट करने का अर्थ है सभी को वह दिखाना जो पहले गुप्त या छिपी हुई थी। इसलिए आग से प्रकट करने का अर्थ है आग का उपयोग करके लोगों को वह चीज़ दिखाना जो वे पहले नहीं देख सकते थे। पौलुस "उस दिन" का उपयोग भविष्य के समय के लिए करता है जब मसीह पृथ्वी पर लौटेगा और लोगों का न्याय करेगा। मसीह जाँच करेंगे कि विश्वासियों ने उनके लिए किस प्रकार कार्य किया।</w:t>
      </w:r>
    </w:p>
    <w:p>
      <w:pPr/>
      <w:r>
        <w:rPr>
          <w:lang w:val="hi_IN" w:bidi="hi_IN"/>
        </w:rPr>
      </w:r>
      <w:r>
        <w:rPr>
          <w:lang w:val="hi_IN" w:bidi="hi_IN"/>
        </w:rPr>
        <w:t xml:space="preserve">यहाँ रुकें और समूह में चर्चा करें कि आप </w:t>
      </w:r>
      <w:r>
        <w:rPr>
          <w:b/>
          <w:lang w:val="hi_IN" w:bidi="hi_IN"/>
        </w:rPr>
        <w:t>आग से प्रकट होने</w:t>
      </w:r>
      <w:r>
        <w:rPr>
          <w:lang w:val="hi_IN" w:bidi="hi_IN"/>
        </w:rPr>
        <w:t xml:space="preserve"> और </w:t>
      </w:r>
      <w:r>
        <w:rPr>
          <w:b/>
          <w:lang w:val="hi_IN" w:bidi="hi_IN"/>
        </w:rPr>
        <w:t>उस दिन</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पौलुस कहता है कि यदि किसी व्यक्ति का काम टिका रहता है, तो उसे </w:t>
      </w:r>
      <w:r>
        <w:rPr>
          <w:b/>
          <w:lang w:val="hi_IN" w:bidi="hi_IN"/>
        </w:rPr>
        <w:t>प्रतिफल मिलेगा</w:t>
      </w:r>
      <w:r>
        <w:rPr>
          <w:lang w:val="hi_IN" w:bidi="hi_IN"/>
        </w:rPr>
        <w:t xml:space="preserve">। लेकिन अगर उस व्यक्ति का काम जल जाता है, तो उन्हें </w:t>
      </w:r>
      <w:r>
        <w:rPr>
          <w:b/>
          <w:lang w:val="hi_IN" w:bidi="hi_IN"/>
        </w:rPr>
        <w:t>नुकसान</w:t>
      </w:r>
      <w:r>
        <w:rPr>
          <w:lang w:val="hi_IN" w:bidi="hi_IN"/>
        </w:rPr>
        <w:t xml:space="preserve"> होगा। प्रतिफल पाने का अर्थ है कि कोई आपको किसी अच्छे काम के कारण कुछ अच्छा देता है। नुकसान उठाने का अर्थ है कि आपसे कुछ अच्छा छीन लिया जाना।</w:t>
      </w:r>
    </w:p>
    <w:p>
      <w:pPr/>
      <w:r>
        <w:rPr>
          <w:lang w:val="hi_IN" w:bidi="hi_IN"/>
        </w:rPr>
      </w:r>
      <w:r>
        <w:rPr>
          <w:lang w:val="hi_IN" w:bidi="hi_IN"/>
        </w:rPr>
        <w:t xml:space="preserve">यहाँ रुकें और समूह में चर्चा करें कि आप किन शब्दों या वाक्यांशों का उपयोग </w:t>
      </w:r>
      <w:r>
        <w:rPr>
          <w:b/>
          <w:lang w:val="hi_IN" w:bidi="hi_IN"/>
        </w:rPr>
        <w:t>प्रतिफल पाने</w:t>
      </w:r>
      <w:r>
        <w:rPr>
          <w:lang w:val="hi_IN" w:bidi="hi_IN"/>
        </w:rPr>
        <w:t xml:space="preserve"> और </w:t>
      </w:r>
      <w:r>
        <w:rPr>
          <w:b/>
          <w:lang w:val="hi_IN" w:bidi="hi_IN"/>
        </w:rPr>
        <w:t>नुकसान उठाने</w:t>
      </w:r>
      <w:r>
        <w:rPr>
          <w:lang w:val="hi_IN" w:bidi="hi_IN"/>
        </w:rPr>
        <w:t xml:space="preserve"> के लिए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परमेश्वर उस व्यक्ति को </w:t>
      </w:r>
      <w:r>
        <w:rPr>
          <w:b/>
          <w:lang w:val="hi_IN" w:bidi="hi_IN"/>
        </w:rPr>
        <w:t>बचाएगा</w:t>
      </w:r>
      <w:r>
        <w:rPr>
          <w:lang w:val="hi_IN" w:bidi="hi_IN"/>
        </w:rPr>
        <w:t xml:space="preserve"> जो आग में नुकसान उठाता है। वह व्यक्ति आग में जाता है और बच जाता है। उद्धार के लिए उसी शब्द का उपयोग करें जिसका उपयोग आपने पिछले भागों में किया है, और यदि आवश्यकता हो तो अधिक जानकारी के लिए मुख्य शब्दावली में </w:t>
      </w:r>
      <w:r>
        <w:rPr>
          <w:lang w:val="hi_IN" w:bidi="hi_IN"/>
        </w:rPr>
        <w:t>उद्धार</w:t>
      </w:r>
      <w:r>
        <w:rPr>
          <w:lang w:val="hi_IN" w:bidi="hi_IN"/>
        </w:rPr>
        <w:t xml:space="preserve"> देखें।</w:t>
      </w:r>
    </w:p>
    <w:p>
      <w:pPr/>
      <w:r>
        <w:rPr>
          <w:lang w:val="hi_IN" w:bidi="hi_IN"/>
        </w:rPr>
      </w:r>
      <w:r>
        <w:rPr>
          <w:lang w:val="hi_IN" w:bidi="hi_IN"/>
        </w:rPr>
        <w:t xml:space="preserve">पौलुस कहता है कि कलीसिया के विश्वासी परमेश्वर के मन्दिर हैं। </w:t>
      </w:r>
      <w:r>
        <w:rPr>
          <w:b/>
          <w:lang w:val="hi_IN" w:bidi="hi_IN"/>
        </w:rPr>
        <w:t>मन्दिर</w:t>
      </w:r>
      <w:r>
        <w:rPr>
          <w:lang w:val="hi_IN" w:bidi="hi_IN"/>
        </w:rPr>
        <w:t xml:space="preserve"> वह स्थान है जहाँ लोग परमेश्वर की आराधना करते हैं। मन्दिर एक भौतिक भवन था जहाँ लोग परमेश्वर की आराधना करते थे और जहाँ परमेश्वर की उपस्थिति रहती थी। लेकिन इस पत्र में, पौलुस ने सिखाया कि विश्वासी परमेश्वर का मन्दिर हैं क्योंकि </w:t>
      </w:r>
      <w:r>
        <w:rPr>
          <w:b/>
          <w:lang w:val="hi_IN" w:bidi="hi_IN"/>
        </w:rPr>
        <w:t>परमेश्वर का आत्मा</w:t>
      </w:r>
      <w:r>
        <w:rPr>
          <w:lang w:val="hi_IN" w:bidi="hi_IN"/>
        </w:rPr>
        <w:t xml:space="preserve"> उनके बीच रहता है। परमेश्वर के आत्मा के लिए उसी शब्द का उपयोग करें जिसका उपयोग आपने पिछले भागों में किया है, और अधिक जानकारी के लिए मुख्य शब्दावली में </w:t>
      </w:r>
      <w:r>
        <w:rPr>
          <w:lang w:val="hi_IN" w:bidi="hi_IN"/>
        </w:rPr>
        <w:t>पवित्र आत्मा</w:t>
      </w:r>
      <w:r>
        <w:rPr>
          <w:lang w:val="hi_IN" w:bidi="hi_IN"/>
        </w:rPr>
        <w:t xml:space="preserve"> देखें।</w:t>
      </w:r>
    </w:p>
    <w:p>
      <w:pPr/>
      <w:r>
        <w:rPr>
          <w:lang w:val="hi_IN" w:bidi="hi_IN"/>
        </w:rPr>
      </w:r>
      <w:r>
        <w:rPr>
          <w:lang w:val="hi_IN" w:bidi="hi_IN"/>
        </w:rPr>
        <w:t xml:space="preserve">यहाँ रुकें और समूह में चर्चा करें कि आप </w:t>
      </w:r>
      <w:r>
        <w:rPr>
          <w:b/>
          <w:lang w:val="hi_IN" w:bidi="hi_IN"/>
        </w:rPr>
        <w:t>मन्दिर</w:t>
      </w:r>
      <w:r>
        <w:rPr>
          <w:lang w:val="hi_IN" w:bidi="hi_IN"/>
        </w:rPr>
        <w:t xml:space="preserve"> के लिए किन शब्दों या वाक्यांशों का उपयोग करेंगे। अधिक जानकारी के लिए मुख्य शब्दावली में </w:t>
      </w:r>
      <w:r>
        <w:rPr>
          <w:lang w:val="hi_IN" w:bidi="hi_IN"/>
        </w:rPr>
        <w:t>मंदिर</w:t>
      </w:r>
      <w:r>
        <w:rPr>
          <w:lang w:val="hi_IN" w:bidi="hi_IN"/>
        </w:rPr>
        <w:t xml:space="preserve"> को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पौलुस कहता है कि यदि कोई इस मन्दिर को, या विश्वासियों के समुदाय को नष्ट कर देता है, तो परमेश्वर उस व्यक्ति को नष्ट कर देगा या दंड देगा, क्योंकि परमेश्वर का मन्दिर </w:t>
      </w:r>
      <w:r>
        <w:rPr>
          <w:b/>
          <w:lang w:val="hi_IN" w:bidi="hi_IN"/>
        </w:rPr>
        <w:t>पवित्र</w:t>
      </w:r>
      <w:r>
        <w:rPr>
          <w:lang w:val="hi_IN" w:bidi="hi_IN"/>
        </w:rPr>
        <w:t xml:space="preserve"> है। पवित्र होने का अर्थ है पूरी तरह अच्छा, पूर्णतः शुद्ध, सामर्थी और महिमामय होना। पवित्र के लिए उसी शब्द का उपयोग करें जिसका उपयोग आपने पिछले भागों में किया है, और अधिक जानकारी के लिए मुख्य शब्दावली में </w:t>
      </w:r>
      <w:r>
        <w:rPr>
          <w:lang w:val="hi_IN" w:bidi="hi_IN"/>
        </w:rPr>
        <w:t>पवित्र</w:t>
      </w:r>
      <w:r>
        <w:rPr>
          <w:lang w:val="hi_IN" w:bidi="hi_IN"/>
        </w:rPr>
        <w:t xml:space="preserve">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3:18–23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3:18–23 को सुनें और अपने मन में रखें।</w:t>
      </w:r>
    </w:p>
    <w:p>
      <w:pPr/>
      <w:r>
        <w:rPr>
          <w:lang w:val="hi_IN" w:bidi="hi_IN"/>
        </w:rPr>
      </w:r>
      <w:r>
        <w:rPr>
          <w:lang w:val="hi_IN" w:bidi="hi_IN"/>
        </w:rPr>
        <w:t>यदि सम्भव हो, तो 1 कुरिन्थियों 3:18–23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3:18–23 का ऑडियो संस्करण सबसे आसानी से समझ में आने वाले अनुवाद में सुनें।</w:t>
      </w:r>
    </w:p>
    <w:p>
      <w:pPr/>
      <w:r>
        <w:rPr>
          <w:lang w:val="hi_IN" w:bidi="hi_IN"/>
        </w:rPr>
      </w:r>
      <w:r>
        <w:rPr>
          <w:lang w:val="hi_IN" w:bidi="hi_IN"/>
        </w:rPr>
        <w:t>पौलुस कुरिन्थुस की कलीसिया को अपना पत्र लिखना जारी रखता है। अपने पत्र के पिछले भाग में, पौलुस ने कुरिन्थुस के लोगों को याद दिलाया कि यीशु मसीह कलीसिया की नींव है। विश्वासियों को सही चीजों का उपयोग करके उस नींव पर निर्माण करना चाहिए क्योंकि मसीह एक दिन प्रत्येक व्यक्ति के काम का न्याय करेगा। कलीसिया, या विश्वासियों का समुदाय, परमेश्वर का मन्दिर है, और परमेश्वर उन सभी को नष्ट कर देगा जो परमेश्वर के मन्दिर को नष्ट करता है।</w:t>
      </w:r>
    </w:p>
    <w:p>
      <w:pPr/>
      <w:r>
        <w:rPr>
          <w:lang w:val="hi_IN" w:bidi="hi_IN"/>
        </w:rPr>
      </w:r>
      <w:r>
        <w:rPr>
          <w:lang w:val="hi_IN" w:bidi="hi_IN"/>
        </w:rPr>
        <w:t>अपने पत्र के इस भाग में, पौलुस एक बार फिर उस विचार पर बात करेगा और उसे समाप्त करेगा, जिसकी चर्चा उसने अपने पत्र के पिछले भाग में की थी। पौलुस कहेगा कि मानव ज्ञान परमेश्वर के सामने मूर्खता है। विश्वासियों को मानव अगुवों के बारे में घमण्ड नहीं करना चाहिए, और ऐसा व्यवहार नहीं करना चाहिए जैसे कि वे विश्वासी लोग उन मानव अगुवों के अधीन हैं। इसके बजाय, विश्वासियों को यह समझना चाहिए कि सभी चीज़ें एक कलीसिया के रूप में विश्वासियों की ही हैं। और कलीसिया मसीह की है। और मसीह परमेश्वर का है।</w:t>
      </w:r>
    </w:p>
    <w:p>
      <w:pPr/>
      <w:r>
        <w:rPr>
          <w:lang w:val="hi_IN" w:bidi="hi_IN"/>
        </w:rPr>
      </w:r>
      <w:r>
        <w:rPr>
          <w:lang w:val="hi_IN" w:bidi="hi_IN"/>
        </w:rPr>
        <w:t>पौलुस अपनी बात कुरिन्थियों से यह कहकर शुरू करता है कि वे धोखा न खाएँ, या अपने आप को मूर्ख न बनाएँ। जो कोई व्यक्ति यह सोचता है कि वह उस ज्ञान के कारण बुद्धिमान है जिसे संसार बुद्धिमानी कहता है, उसे वास्तव में बुद्धिमान बनने के लिए मूर्ख की तरह बनना होगा। आपको याद हो सकता है कि पौलुस ने अपने पत्र के पहले भाग में भी ऐसी ही बात कही थी। वहाँ, पौलुस ने कहा कि परमेश्वर की मूर्खता मनुष्य की बुद्धि से अधिक बुद्धिमान है। इस विचार को दूसरे तरीके से दोहराकर, पौलुस अपनी बात को और भी मजबूत करता है। संसार में लोग जो कुछ भी बुद्धिमानी कहें, परमेश्वर उसे मूर्ख कहता है। परमेश्वर जो कुछ भी बुद्धिमानी कहता है, उसे संसार के लोग मूर्ख कहते हैं। इसलिए, विश्वासियों को या तो परमेश्वर की बुद्धि से जीना होगा या संसार की बुद्धि से जीना होगा। विश्वासी एक साथ परमेश्वर और संसार के लोगों की सोच दोनों का पालन नहीं कर सकते हैं।</w:t>
      </w:r>
    </w:p>
    <w:p>
      <w:pPr/>
      <w:r>
        <w:rPr>
          <w:lang w:val="hi_IN" w:bidi="hi_IN"/>
        </w:rPr>
      </w:r>
      <w:r>
        <w:rPr>
          <w:lang w:val="hi_IN" w:bidi="hi_IN"/>
        </w:rPr>
        <w:t>यहाँ रुकें और समूह में इस प्रश्न पर चर्चा करें: एक ऐसे व्यक्ति के बारे में एक कहानी सुनाएँ जिसने दो अलग-अलग समूहों के साथ मित्र बनने की कोशिश की जो एक-दूसरे के शत्रु थे। उस व्यक्ति ने लोगों के दोनों समूहों को प्रसन्न करने की कोशिश कैसे की? जब उन्होंने ऐसा किया तो क्या हुआ? इस ऑडियो को यहाँ रोकें।</w:t>
      </w:r>
    </w:p>
    <w:p>
      <w:pPr/>
      <w:r>
        <w:rPr>
          <w:lang w:val="hi_IN" w:bidi="hi_IN"/>
        </w:rPr>
      </w:r>
      <w:r>
        <w:rPr>
          <w:lang w:val="hi_IN" w:bidi="hi_IN"/>
        </w:rPr>
        <w:t>पौलुस अब बाइबल के दो अन्य हिस्सों को उद्धृत करता है, या उसमें से वचन बोलता है। सबसे पहले, पौलुस अय्यूब की पुस्तक से उद्धृत करता है, जब वह कहता है, "वह बुद्धिमानों को उनकी चतुराई में फँसा देता है।" आपको याद होगा कि अय्यूब की किताब एक ऐसे व्यक्ति के बारे में थी, जिसका नाम अय्यूब था, और जिसने भयानक नुकसान और कठिनाइयों का सामना किया। अय्यूब समझ नहीं पा रहा था कि परमेश्वर ने अय्यूब के साथ इन भयानक बातों को क्यों होने दिया। हालाँकि अय्यूब ने कहा कि उसने कुछ भी गलत नहीं किया है, लेकिन अय्यूब के दोस्तों ने सोचा कि अय्यूब झूठ बोल रहा है और परमेश्वर अय्यूब को दण्ड दे रहा है। इसलिए इस उद्धरण में, अय्यूब का एक मित्र कह रहा है कि परमेश्वर लोगों से अधिक बुद्धिमान है। अय्यूब परमेश्वर को धोखा नहीं दे सकता, और न ही उनसे अधिक बुद्धिमान हो सकता है। इस उद्धरण को कहकर, पौलुस कुरिन्थुस के लोगों को याद दिलाता है कि परमेश्वर लोगों से अधिक बुद्धिमान है। पौलुस कुरिन्थुस के लोगों को याद दिलाता है कि लोग परमेश्वर से अधिक बुद्धिमान नहीं हो सकते।</w:t>
      </w:r>
    </w:p>
    <w:p>
      <w:pPr/>
      <w:r>
        <w:rPr>
          <w:lang w:val="hi_IN" w:bidi="hi_IN"/>
        </w:rPr>
      </w:r>
      <w:r>
        <w:rPr>
          <w:lang w:val="hi_IN" w:bidi="hi_IN"/>
        </w:rPr>
        <w:t>यहाँ रुकें और इस प्रश्न पर समूह में चर्चा करें: एक ऐसे समूह के बारे में एक कहानी सुनाएँ जिसने किसी कार्य को अच्छी तरह किया हो। बताएँ कि एक व्यक्ति ने यह कार्य दूसरों से अलग तरीके से कैसे किया, क्योंकि वह सोचता था कि वह अधिक चतुर है, लेकिन वास्तव में वह अधिक चतुर नहीं थे। उस व्यक्ति के साथ क्या हुआ? इस ऑडियो को यहाँ रोकें।</w:t>
      </w:r>
    </w:p>
    <w:p>
      <w:pPr/>
      <w:r>
        <w:rPr>
          <w:lang w:val="hi_IN" w:bidi="hi_IN"/>
        </w:rPr>
      </w:r>
      <w:r>
        <w:rPr>
          <w:lang w:val="hi_IN" w:bidi="hi_IN"/>
        </w:rPr>
        <w:t>इसके बाद, पौलुस भजन संहिता की पुस्तक से उद्धृत करता है, जब वह कहता है, "यहोवा बुद्धिमानों के विचारों को तो जानता है कि वे मिथ्या हैं।" इसका अर्थ है कि परमेश्वर जानते हैं कि जिन योजनाओं और विचारों को संसार के लोग बुद्धिमानी कहते हैं, वे वास्तव में व्यर्थ हैं और किसी की सहायता नहीं कर सकते हैं। इसके बजाय, मसीह के माध्यम से परमेश्वर की योजना ही एकमात्र सच्ची बुद्धि है। परमेश्वर की योजना ही एकमात्र ऐसी चीज है जो सदा के लिए बनी रहेगी।</w:t>
      </w:r>
    </w:p>
    <w:p>
      <w:pPr/>
      <w:r>
        <w:rPr>
          <w:lang w:val="hi_IN" w:bidi="hi_IN"/>
        </w:rPr>
      </w:r>
      <w:r>
        <w:rPr>
          <w:lang w:val="hi_IN" w:bidi="hi_IN"/>
        </w:rPr>
        <w:t>यहाँ रुकें और समूह में इस प्रश्न पर चर्चा करें: उस समय की एक कहानी सुनाएँ जब एक महत्वहीन या आश्चर्यजनक व्यक्ति ने किसी बड़ी समस्या को हल करने के लिए एक अच्छी योजना बनाई हो। जब उस व्यक्ति का विचार काम कर गया तो दूसरों ने कैसे प्रतिक्रिया दी? इस ऑडियो को यहाँ रोकें।</w:t>
      </w:r>
    </w:p>
    <w:p>
      <w:pPr/>
      <w:r>
        <w:rPr>
          <w:lang w:val="hi_IN" w:bidi="hi_IN"/>
        </w:rPr>
      </w:r>
      <w:r>
        <w:rPr>
          <w:lang w:val="hi_IN" w:bidi="hi_IN"/>
        </w:rPr>
        <w:t>यहाँ रुकें और समूह में इस प्रश्न पर चर्चा करें: अब एक ऐसे समय की कहानी सुनाएँ जब एक महत्वपूर्ण व्यक्ति एक बड़ी समस्या को हल करने के लिए बुरी योजना लेकर आया था। जब उस व्यक्ति का विचार काम नहीं करता था, तो दूसरों ने कैसे प्रतिक्रिया दी? इस ऑडियो को यहाँ रोकें।</w:t>
      </w:r>
    </w:p>
    <w:p>
      <w:pPr/>
      <w:r>
        <w:rPr>
          <w:lang w:val="hi_IN" w:bidi="hi_IN"/>
        </w:rPr>
      </w:r>
      <w:r>
        <w:rPr>
          <w:lang w:val="hi_IN" w:bidi="hi_IN"/>
        </w:rPr>
        <w:t>पौलुस कहता है कि उसने अभी-अभी जिन सच्ची बातों को कहा है, उनके कारण विश्वासियों को मानव अगुवों के बारे में घमण्ड करना बंद कर देना चाहिए, क्योंकि परमेश्वर ने विश्वासियों को सब कुछ दिया है। पौलुस कहता है कि पौलुस, अपुल्लोस, कैफा, संसार, जीवन, मृत्यु, वर्तमान और भविष्य, सभी विश्वासियों के हैं, क्योंकि परमेश्वर ने उन्हें ये चीजें दी हैं। इस बात को और भी मजबूत बनाने के लिए, पौलुस दूसरी बार कहता है कि परमेश्वर ने विश्वासियों को सब कुछ दिया है, जिसका अर्थ है कि परमेश्वर ने उन्हें सब कुछ सौंप दिया है। परमेश्वर संसार की चीजों को भी नियंत्रित करता है, जैसे जीवन और मृत्यु, दुख और भविष्य में होने वाली घटनाएँ। पौलुस विश्वासियों को यह भी याद दिलाता है कि वे मसीह के हैं, अर्थात मसीह विश्वासियों पर अधिकार रखता है और वही उनके जीवन का प्रभु है। और मसीह परमेश्वर का है, जिसका अर्थ है कि परमेश्वर मसीह पर अधिकार रखता है, और मसीह संसार को बचाने के लिए वही काम करता है जो परमेश्वर उससे करने के लिए कहता है।</w:t>
      </w:r>
    </w:p>
    <w:p>
      <w:pPr/>
      <w:r>
        <w:rPr>
          <w:lang w:val="hi_IN" w:bidi="hi_IN"/>
        </w:rPr>
      </w:r>
      <w:r>
        <w:rPr>
          <w:lang w:val="hi_IN" w:bidi="hi_IN"/>
        </w:rPr>
        <w:t>यहाँ रुकें और इस प्रश्न पर समूह में चर्चा करें: अपनी संस्कृति में अगुवों के विभन्न प्रकारों और उनकी जिम्मेदारियों के बारे में बात करें। उदाहरण के लिए, लोगों के सबसे बड़े समूह के बारे में सबसे बड़े निर्णय लेने के लिए कौन जिम्मेदार है? अगला सबसे महत्वपूर्ण अगुवा कौन हैं जो उस सबसे बड़े अगुवे से आदेश लेता है, लेकिन लोगों के छोटे समूहों के लिए महत्वपूर्ण निर्णय भी लेते हैं? जब किसी अगुवे को कोई विशेष निर्णय लेना होता है, तो आपको कैसे पता चलता है कि किस प्रकार के अगुवे को यह निर्णय लेना चाहिए? इस ऑडियो को यहाँ रोकें।</w:t>
      </w:r>
    </w:p>
    <w:p>
      <w:pPr/>
      <w:r>
        <w:rPr>
          <w:lang w:val="hi_IN" w:bidi="hi_IN"/>
        </w:rPr>
      </w:r>
      <w:r>
        <w:rPr>
          <w:lang w:val="hi_IN" w:bidi="hi_IN"/>
        </w:rPr>
        <w:t xml:space="preserve">पौलुस यह कह रहा है कि विश्वासियों को इस प्रकार व्यवहार करना बंद कर देना चाहिए मानो परमेश्वर ने उन्हें मनुष्य के अगुवों की सेवा करने के लिए बनाया हो, या जैसे संसार कलीसिया पर अधिकार रखता हो। इसके बजाय, पौलुस कहता है कि परमेश्वर ने इन मानव अगुवों को कलीसिया की सेवा करने के लिए भेजा है। मसीह परमेश्वर का है, कलीसिया मसीह की है, और कलीसिया के अगुवे कलीसिया के हैं। इसलिए, संसार की बुद्धि को कलीसिया को यह बताने देने के बजाय कि उसे कैसे सोचना और व्यवहार करना चाहिए, कलीसिया को संसार के लोगों को दिखाना चाहिए कि परमेश्वर की बुद्धि और योजना संसार की बुद्धि के विपरीत है, अर्थात उससे पूरी तरह भिन्न है। विश्वासियों को यह कार्य केवल मसीह का अनुसरण करते हुए, एकजुट होकर कलीसिया के रूप में करना चाहिए, न कि संसार की तरह घमण्ड करने और आपस में विवाद करने के द्वारा। </w:t>
      </w:r>
      <w:r>
        <w:rPr>
          <w:lang w:val="hi_IN" w:bidi="hi_IN"/>
        </w:rPr>
      </w:r>
    </w:p>
    <w:p>
      <w:pPr>
        <w:pStyle w:val="Heading3"/>
      </w:pPr>
      <w:r>
        <w:rPr>
          <w:lang w:val="hi_IN" w:bidi="hi_IN"/>
        </w:rPr>
        <w:t>घटनाओं को समझाना</w:t>
      </w:r>
    </w:p>
    <w:p>
      <w:pPr/>
      <w:r>
        <w:rPr>
          <w:lang w:val="hi_IN" w:bidi="hi_IN"/>
        </w:rPr>
      </w:r>
      <w:r>
        <w:rPr>
          <w:lang w:val="hi_IN" w:bidi="hi_IN"/>
        </w:rPr>
        <w:t>1 कुरिन्थियों 3:18–23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विश्वासियों से कहता है कि वे अपने आप को धोखा न दें। यदि कोई व्यक्ति सोचता है कि वह संसार की तरह बुद्धिमान है, तो सच में बुद्धिमान होने के लिए उसे मूर्ख बनना होगा। ऐसा इसलिए है क्योंकि संसार की बुद्धि परमेश्वर के सामने मूर्खता है।</w:t>
      </w:r>
    </w:p>
    <w:p>
      <w:pPr/>
      <w:r>
        <w:rPr>
          <w:lang w:val="hi_IN" w:bidi="hi_IN"/>
        </w:rPr>
      </w:r>
      <w:r>
        <w:rPr>
          <w:b/>
          <w:lang w:val="hi_IN" w:bidi="hi_IN"/>
        </w:rPr>
        <w:t>दूसरे भाग में:</w:t>
      </w:r>
      <w:r>
        <w:rPr>
          <w:lang w:val="hi_IN" w:bidi="hi_IN"/>
        </w:rPr>
        <w:t xml:space="preserve"> पौलुस अपनी बात को और भी मजबूत बनाने के लिए पुराने नियम की दो पुस्तकों को उद्धृत करता है। पहला उद्धरण कहता है कि परमेश्वर बुद्धिमानों को उनके ही चतुर जाल में पकड़ लेता है। दूसरा उद्धरण कहता है कि प्रभु जानता है कि बुद्धिमानों के विचार व्यर्थ हैं।</w:t>
      </w:r>
    </w:p>
    <w:p>
      <w:pPr/>
      <w:r>
        <w:rPr>
          <w:lang w:val="hi_IN" w:bidi="hi_IN"/>
        </w:rPr>
      </w:r>
      <w:r>
        <w:rPr>
          <w:b/>
          <w:lang w:val="hi_IN" w:bidi="hi_IN"/>
        </w:rPr>
        <w:t>तीसरे भाग में:</w:t>
      </w:r>
      <w:r>
        <w:rPr>
          <w:lang w:val="hi_IN" w:bidi="hi_IN"/>
        </w:rPr>
        <w:t xml:space="preserve"> पौलुस कहता है कि क्योंकि उसने जो कहा वह सच है, इसलिए विश्वासियों को कुछ मानव अगुवों का अनुसरण करने के बारे में घमण्ड करना बंद कर देना चाहिए। पौलुस कहता है कि सब कुछ विश्वासियों का है, चाहे अगुवे जैसे पौलुस, अपुल्लोस या कैफा हो, या संसार, या जीवन और मृत्यु, या वर्तमान और भविष्य। पौलुस एक बार फिर कहता है कि सब कुछ विश्वासियों का है। और विश्वासी मसीह के हैं। और मसीह परमेश्वर का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कलीसिया के विश्वासी</w:t>
      </w:r>
    </w:p>
    <w:p>
      <w:pPr>
        <w:pStyle w:val="ListBullet"/>
        <w:spacing w:line="240" w:lineRule="auto"/>
        <w:ind w:left="720"/>
      </w:pPr>
      <w:r>
        <w:rPr>
          <w:lang w:val="hi_IN" w:bidi="hi_IN"/>
        </w:rPr>
      </w:r>
      <w:r>
        <w:rPr>
          <w:lang w:val="hi_IN" w:bidi="hi_IN"/>
        </w:rPr>
        <w:t>वे लोग जिन्हें संसार बुद्धिमान कहता है</w:t>
      </w:r>
    </w:p>
    <w:p>
      <w:pPr>
        <w:pStyle w:val="ListBullet"/>
        <w:spacing w:line="240" w:lineRule="auto"/>
        <w:ind w:left="720"/>
      </w:pPr>
      <w:r>
        <w:rPr>
          <w:lang w:val="hi_IN" w:bidi="hi_IN"/>
        </w:rPr>
      </w:r>
      <w:r>
        <w:rPr>
          <w:lang w:val="hi_IN" w:bidi="hi_IN"/>
        </w:rPr>
        <w:t>वे लोग जिन्हें परमेश्वर बुद्धिमान कहता है</w:t>
      </w:r>
    </w:p>
    <w:p>
      <w:pPr>
        <w:pStyle w:val="ListBullet"/>
        <w:spacing w:line="240" w:lineRule="auto"/>
        <w:ind w:left="720"/>
      </w:pPr>
      <w:r>
        <w:rPr>
          <w:lang w:val="hi_IN" w:bidi="hi_IN"/>
        </w:rPr>
      </w:r>
      <w:r>
        <w:rPr>
          <w:lang w:val="hi_IN" w:bidi="hi_IN"/>
        </w:rPr>
        <w:t>पौलुस, अपुल्लोस और कैफा, या पतरस</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सबसे पहले, पत्र के इस भाग के बारे में पूरी तरह से सोचिए। याद रखें कि पौलुस यह पत्र कुरिन्थुस की कलीसिया को लिख रहा है, जहाँ विश्वासियों के बीच झगड़े हो रहे थे और वे अलग-अलग शिक्षकों के पीछे बँट गए थे, जिन्हें वे सबसे अधिक बुद्धिमान समझते थे। पत्र के इस भाग में, पौलुस एक बार फिर समझाएगा कि कैसे परमेश्वर की बुद्धि मानव बुद्धि के विपरीत है। फिर पौलुस विश्वासियों से कहेगा कि वे मानव अगुवों का अनुसरण करने के बारे में घमण्ड न करें। अन्त में, पौलुस दिखाएगा कि कौन लोग अधिकार में होंगे इस बारे में परमेश्वर के नियम उन संसार के नियमों से बहुत अलग हैं, जिनका पालन विश्वासी लोग अब तक करते आए हैं।</w:t>
      </w:r>
    </w:p>
    <w:p>
      <w:pPr/>
      <w:r>
        <w:rPr>
          <w:lang w:val="hi_IN" w:bidi="hi_IN"/>
        </w:rPr>
      </w:r>
      <w:r>
        <w:rPr>
          <w:lang w:val="hi_IN" w:bidi="hi_IN"/>
        </w:rPr>
        <w:t>पौलुस पहले भाग को एक कड़े कथन से शुरू करता है। पौलुस कहता है, "कोई अपने आपको धोखा न दे।" आपको याद होगा कि पिछले भाग में, पौलुस ने विश्वासियों को चेतावनी दी थी कि जब मसीह संसार का न्याय करने के लिए एक दिन लौटेगा, तो केवल विश्वासियों द्वारा बनाए गए मूल्यवान कार्य ही बचें रहेंगे। अब पौलुस यह चेतावनी देने वाला है कि परमेश्वर जिन चीजों को मूल्यवान या बुद्धिमान कहता है, उन्हें संसार मूर्खता कहता है। और संसार जिसे बुद्धिमान या मूल्यवान कहता है, उसे परमेश्वर मूर्खता कहता है। इसलिए विश्वासियों को संसार की बातों को मूल्यवान मानकर अपने आप को धोखा नहीं देना चाहिए। संसार की सारी बुद्धि व्यर्थ है और उसका अंत कुछ नहीं है, या वह नष्ट हो जाएगी।</w:t>
      </w:r>
    </w:p>
    <w:p>
      <w:pPr/>
      <w:r>
        <w:rPr>
          <w:lang w:val="hi_IN" w:bidi="hi_IN"/>
        </w:rPr>
      </w:r>
      <w:r>
        <w:rPr>
          <w:lang w:val="hi_IN" w:bidi="hi_IN"/>
        </w:rPr>
        <w:t>यहाँ रुकें और समूह में इस प्रश्न पर चर्चा करें: किसी ऐसे व्यक्ति के बारे में एक कहानी सुनाए, जिसने ऐसा बर्ताव किया मानो कोई बात सच हो, जबकि वह सच नहीं थी। लोगों ने उनके बारे में कैसा महसूस किया? उस व्यक्ति के साथ क्या होता है? उस व्यक्ति के वर्णन के बारे में सोचें, जिसका वर्णन आपने इस तरह किया था कि उसे कोई ऐसी बात सच लगी, जो असल में सच नहीं थी। आपने किन शब्दों या वाक्यांशों का उपयोग यह बताने के लिए किया कि वे अपने आप से झूठ बोल रहे हैं, या अपने आप को धोखा दे रहे हैं? इस ऑडियो को यहाँ रोकें।</w:t>
      </w:r>
    </w:p>
    <w:p>
      <w:pPr/>
      <w:r>
        <w:rPr>
          <w:lang w:val="hi_IN" w:bidi="hi_IN"/>
        </w:rPr>
      </w:r>
      <w:r>
        <w:rPr>
          <w:lang w:val="hi_IN" w:bidi="hi_IN"/>
        </w:rPr>
        <w:t>पौलुस कहता है कि यदि कोई विश्वासी सोचता है कि वह बाकी विश्वासियों से अधिक बुद्धिमान है, तो उन लोगों को संसार के मानकों के अनुसार मूर्ख बन जाना चाहिए। मूल भाषा में, पौलुस द्वारा उपयोग किए गए शब्दों का लगभग निश्चित रूप से यह अर्थ है कि कुरिन्थुस के कुछ विश्वासी सोचते हैं कि वे दूसरों से अधिक बुद्धिमान हैं। लेकिन पौलुस कहता है कि यह बुद्धि "इस युग की" है। मूल भाषा में, यह वाक्यांश वर्तमान समय को दर्शाता है जब संसार के मानक या व्यवस्था लोगों की सोच और व्यवहार को निर्देशित करती है। इसलिए इस वाक्यांश का उपयोग करके, पौलुस विश्वासियों को याद दिलाता है कि यद्यपि अधिकांश लोग अभी संसार के मानकों का पालन करते हैं, लेकिन मसीह जल्द ही एक अलग मानक का उपयोग करके संसार का न्याय करने के लिए लौटेगा।</w:t>
      </w:r>
    </w:p>
    <w:p>
      <w:pPr/>
      <w:r>
        <w:rPr>
          <w:lang w:val="hi_IN" w:bidi="hi_IN"/>
        </w:rPr>
      </w:r>
      <w:r>
        <w:rPr>
          <w:lang w:val="hi_IN" w:bidi="hi_IN"/>
        </w:rPr>
        <w:t>यहाँ रुकें और इस प्रश्न पर समूह में चर्चा करें: आपकी संस्कृति में, लोग किन नियमों या मानकों का पालन करते हैं, ताकि उन्हें दिखाया जा सके कि उन्हें कैसे सोचना या कार्य करना है? आप इन नियमों के बारे में कैसे बात करते हैं? इस ऑडियो को यहाँ रोकें।</w:t>
      </w:r>
    </w:p>
    <w:p>
      <w:pPr/>
      <w:r>
        <w:rPr>
          <w:lang w:val="hi_IN" w:bidi="hi_IN"/>
        </w:rPr>
      </w:r>
      <w:r>
        <w:rPr>
          <w:lang w:val="hi_IN" w:bidi="hi_IN"/>
        </w:rPr>
        <w:t>पौलुस कहता है कि संसार की बुद्धि परमेश्वर के सामने मूर्खता है। दूसरे शब्दों में, संसार के लोग परमेश्वर की सोच से बिल्कुल विपरीत सोचते हैं। संसार और परमेश्वर के मानक और मूल्य बहुत अलग हैं। संसार जिसे बुद्धिमान मानता है, उसे परमेश्वर मूर्खता मानता है।</w:t>
      </w:r>
    </w:p>
    <w:p>
      <w:pPr/>
      <w:r>
        <w:rPr>
          <w:lang w:val="hi_IN" w:bidi="hi_IN"/>
        </w:rPr>
      </w:r>
      <w:r>
        <w:rPr>
          <w:lang w:val="hi_IN" w:bidi="hi_IN"/>
        </w:rPr>
        <w:t>इस भाग के दूसरे हिस्से में, पौलुस पुराने नियम की दो अलग-अलग पुस्तकों को उद्धृत करता है या उनमें से कुछ शब्द कहता है। यह दिखाने के लिए कि ये उद्धरण हैं, पौलुस कहता है, "जैसा लिखा है..." पौलुस यह नहीं कहता है कि पौलुस किस पुस्तक को उद्धृत कर रहा है। हालाँकि, ये वही शब्द हैं जो हमें बाइबल की दो अन्य पुस्तकों में मिलते हैं। पौलुस का पहला उद्धरण अय्यूब की पुस्तक से है, जिसमें कहा गया है, "वह बुद्धिमानों को उनकी धूर्तता ही में फँसाता है।" यह एक विशेष भाषा है जिसका अर्थ है कि जैसे एक शिकारी किसी पशु को जाल में पकड़ता है, उसी तरह परमेश्वर उन लोगों को अपनी मूर्खतापूर्ण सोच द्वारा फँसा देता है जो परमेश्वर को चतुरई में मात देने की कोशिश करते हैं। इसके बाद, पौलुस भजन संहिता की पुस्तक से उद्धृत करता है और कहता है, "प्रभु बुद्धिमानों के विचारों को जानता है, कि व्यर्थ हैं।" यहाँ, पौलुस एक छोटा बदलाव करता है। जहाँ भजन संहिता में कहा गया है, "पुरुष," पौलुस कहता है, "बुद्धिमान पुरुष या बुद्धिमान लोग।" इस उद्धरण का अर्थ है कि संसार की बुद्धि व्यर्थ है। इसलिए इन दोनों उद्धरण को एक साथ जोड़कर, पौलुस कह रहा है कि जैसे एक शिकारी पशुओं को जाल में पकड़ता है, उसी तरह परमेश्वर इन मूर्ख लोगों को उनके "बुद्धि" के विचारों में पकड़ेगा। उनके अपने बुद्धि के विचार अधिक समय तक नहीं टिकेंगे।</w:t>
      </w:r>
    </w:p>
    <w:p>
      <w:pPr/>
      <w:r>
        <w:rPr>
          <w:lang w:val="hi_IN" w:bidi="hi_IN"/>
        </w:rPr>
      </w:r>
      <w:r>
        <w:rPr>
          <w:lang w:val="hi_IN" w:bidi="hi_IN"/>
        </w:rPr>
        <w:t>यहाँ रुकें और समूह में इस प्रश्न पर चर्चा करें: आपकी संस्कृति में, यदि आप उन शब्दों को उद्धृत करना चाहते हैं जो किसी दूसरे व्यक्ति ने अतीत में लिखे या बोले हैं, तो आप लोगों को कैसे बताते हैं कि आप उन शब्दों को उद्धृत कर रहे हैं और आप स्वयं नहीं गढ़ रहे हैं? अपने अनुवाद में, आप कैसे दिखाएँगे कि पौलुस उन लोगों को उद्धृत कर रहा है जिन्होंने बहुत पहले लिखा था? इस ऑडियो को यहाँ रोकें।</w:t>
      </w:r>
    </w:p>
    <w:p>
      <w:pPr/>
      <w:r>
        <w:rPr>
          <w:lang w:val="hi_IN" w:bidi="hi_IN"/>
        </w:rPr>
      </w:r>
      <w:r>
        <w:rPr>
          <w:lang w:val="hi_IN" w:bidi="hi_IN"/>
        </w:rPr>
        <w:t>इस भाग के तीसरे हिस्से में, पौलुस मूल भाषा में एक निर्देश या आज्ञा देने के लिए एक विशेष वाक्यांश का उपयोग करता है। यह वाक्यांश दिखाता है कि पौलुस यह आज्ञा उन सच्ची बातों के कारण दे रहा है जो उसने कुरिन्थियों को पहले ही बता दी थीं। पौलुस कह रहा है, "क्योंकि परमेश्वर की बुद्धि संसार की बुद्धि से अलग है, इसलिए घमण्ड न करें कि आप किन मानव अगुवों का अनुसरण करते हैं। पौलुस, क्या अपुल्लोस, क्या कैफा, क्या जगत, क्या जीवन, क्या मरण, क्या वर्तमान, क्या भविष्य, सब कुछ तुम्हारा है।" पौलुस कह रहा है कि यद्यपि विश्वासी कहते हैं कि वे अलग-अलग मानव अगुवों के हैं, वास्तव में सब कुछ, उन अगुवों सहित, विश्वासियों का ही है। यहाँ तक कि मृत्यु का भी विश्वासियों पर कोई अधिकार नहीं है, क्योंकि वे सभी हमेशा परमेश्वर के साथ रहेंगे। और अब, इस बात को और भी मजबूत बनाने के लिए, पौलुस एक बार फिर कहता है कि सभी चीजें एक साथ सभी विश्वासियों की हैं, या उनके अधिकार में हैं। ऐसा इसलिए है क्योंकि विश्वासी स्वयं परमेश्वर के नियंत्रण में हैं। विश्वासी मसीह के हैं। और मसीह परमेश्वर का है। यह जानना महत्वपूर्ण है कि पौलुस यह नहीं कह रहा है कि मसीह परमेश्वर से नीचे या उससे कम है; बल्कि, पौलुस कह रहा है कि मसीह वही करता है जो परमेश्वर उसे करने के लिए कहता है। मसीह और परमेश्वर एकता में काम करते हैं, और परमेश्वर का सभी लोगों और सभी परिस्थितियों पर पूर्ण नियंत्रण है।</w:t>
      </w:r>
    </w:p>
    <w:p>
      <w:pPr/>
      <w:r>
        <w:rPr>
          <w:lang w:val="hi_IN" w:bidi="hi_IN"/>
        </w:rPr>
      </w:r>
      <w:r>
        <w:rPr>
          <w:lang w:val="hi_IN" w:bidi="hi_IN"/>
        </w:rPr>
        <w:t>यहाँ रुकें और समूह में इस प्रश्न पर चर्चा करें: आपकी संस्कृति में, आप उन चीज़ों के बारे में कैसे बात करते हैं जिनका कोई व्यक्ति स्वामी होता है, या जिनकी देखभाल करने या जिन्हें नियंत्रित करने की ज़िम्मेदारी उसकी होती है? आप उन चीजों या लोगों के बारे में कैसे बात करते हैं जिनकी देखभाल कोई और करता है या उन्हें नियंत्रित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जब आप ऐसा करते हैं, तो आप इस भाग के प्रत्येक पात्र का प्रतिनिधित्व करने के लिए चित्र, वस्तुओं, या यहाँ तक कि लोगों का उपयोग कर सकते हैं। ये पात्र पौलुस, कलीसिया या विश्वासियों का समूह, वे लोग जिन्हें संसार बुद्धिमान कहता है, वे लोग जिनको परमेश्वर बुद्धिमान कहता है, पौलुस, अपुल्लोस और कैफा, मसीह और परमेश्वर हैं।</w:t>
      </w:r>
    </w:p>
    <w:p>
      <w:pPr/>
      <w:r>
        <w:rPr>
          <w:lang w:val="hi_IN" w:bidi="hi_IN"/>
        </w:rPr>
      </w:r>
      <w:r>
        <w:rPr>
          <w:lang w:val="hi_IN" w:bidi="hi_IN"/>
        </w:rPr>
        <w:t>इनमें से प्रत्येक पात्र के लिए लोग, चित्र या वस्तुओं को चुनें। जब आप इन पदों की कहानी दोबारा सुनाना शुरू करें, तो याद रखें कि पौलुस यह दिखा रहा है कि परमेश्वर की बुद्धि मानव बुद्धि के विपरीत है। इसे दिखाने के लिए, आप उन लोगों को जिन्हें संसार बुद्धिमान कहता है, घमण्ड करते हुए अभिनय करा सकते हैं। आप विश्वासियों से उस समूह के लोगों का अनुसरण करने के लिए कह सकते हैं और बहुत प्रभावित होने का अभिनय कर सकते हैं। फिर आप परमेश्वर से यह दिखाने के लिए कह सकते हैं कि वे गलत हैं। इसके बाद, आप उन लोगों के समूह को एक ओर खड़ा कर सकते हैं जिन्हें परमेश्वर बुद्धिमान कहता है, ताकि यह दिखाया जा सके कि वे अलग हैं। आप ऐसा भी दिखा सकते हैं कि जिन्हें संसार बुद्धिमान कहता है, वे उस ओर आकर ऐसे व्यवहार करें जैसे वे इन बुद्धिमान लोगों का मज़ाक उड़ा रहे हों। फिर आप यह दिखा सकते हैं कि अलग-अलग विश्वासी पौलुस, अपुल्लोस या पतरस के सामने पंक्ति बनाकर खड़े हो जाते हैं। आप यह भी दिखा सकते हैं कि विश्वासी अपने-अपने अगुवों की ओर इशारा कर रहे हैं और यह बता रहे हैं कि उन्होंने किस व्यक्ति का अनुसरण करने के लिए चुना है। फिर आप यह दिखा सकते हैं कि पौलुस आता है और लोगों को अलग तरीके से पंक्ति में खड़ा करता है, ताकि यह दिखाया जा सके कि कौन अधिकार में होगा उस विषय में परमेश्वर के नियम अलग हैं। सबसे पहले, पौलुस, अपुल्लोस और पतरस को एक-दूसरे के बगल में पंक्ति में खड़ा करें। फिर सामने मौजूद सभी विश्वासियों को एक पंक्ति में खड़ा करें ताकि यह दिखाया जा सके कि विश्वासी अधिकार में हैं। फिर मसीह की भूमिका निभाने वाले व्यक्ति को विश्वासियों के सामने रखें। और फिर परमेश्वर की भूमिका निभाने वाले व्यक्ति को मसीह के सामने रखें।</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3:18–23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कलीसिया के विश्वासी</w:t>
      </w:r>
    </w:p>
    <w:p>
      <w:pPr>
        <w:pStyle w:val="ListBullet"/>
        <w:spacing w:line="240" w:lineRule="auto"/>
        <w:ind w:left="720"/>
      </w:pPr>
      <w:r>
        <w:rPr>
          <w:lang w:val="hi_IN" w:bidi="hi_IN"/>
        </w:rPr>
      </w:r>
      <w:r>
        <w:rPr>
          <w:lang w:val="hi_IN" w:bidi="hi_IN"/>
        </w:rPr>
        <w:t>वे लोग जिन्हें दुनिया बुद्धिमान कहती है</w:t>
      </w:r>
    </w:p>
    <w:p>
      <w:pPr>
        <w:pStyle w:val="ListBullet"/>
        <w:spacing w:line="240" w:lineRule="auto"/>
        <w:ind w:left="720"/>
      </w:pPr>
      <w:r>
        <w:rPr>
          <w:lang w:val="hi_IN" w:bidi="hi_IN"/>
        </w:rPr>
      </w:r>
      <w:r>
        <w:rPr>
          <w:lang w:val="hi_IN" w:bidi="hi_IN"/>
        </w:rPr>
        <w:t>वे लोग जिन्हें परमेश्वर बुद्धिमान कहता है</w:t>
      </w:r>
    </w:p>
    <w:p>
      <w:pPr>
        <w:pStyle w:val="ListBullet"/>
        <w:spacing w:line="240" w:lineRule="auto"/>
        <w:ind w:left="720"/>
      </w:pPr>
      <w:r>
        <w:rPr>
          <w:lang w:val="hi_IN" w:bidi="hi_IN"/>
        </w:rPr>
      </w:r>
      <w:r>
        <w:rPr>
          <w:lang w:val="hi_IN" w:bidi="hi_IN"/>
        </w:rPr>
        <w:t>पौलुस, अपुल्लोस और कैफा, या पतरस</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"कोई अपने आपको धोखा न दे। यदि तुम में से कोई इस संसार में अपने आपको बुद्धिमान समझे, तो मूर्ख बने कि बुद्धिमान हो जाए। परमेश्वर सोचता है कि यह संसार जिन बातों को बुद्धिमान कहता है, वे वास्तव में मूर्खतापूर्ण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कलीसिया के विश्वासियों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"पवित्रशास्त्र यह साबित करता है कि मैं सत्य बोल रहा हूँ, जहाँ यह कहता है, 'वह बुद्धिमानों को उनकी चतुराई में फँसा देता है।' और एक और पवित्रशास्त्र कहता है, 'प्रभु बुद्धिमानों के विचारों को जानता है, कि वे व्यर्थ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जिन्हें संसार बुद्धिमान कहता है उन लोगों की भूमिका निभा रहे लोगों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जिन्हें परमेश्वर बुद्धिमान कहता है उन लोगों की भूमिका निभा रहे से लोगों पूछें कि,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"इसलिए इस बारे में डींग मारना बंद करें कि तुम किस मानव अगुवे की सेवा करते हो। क्योंकि पौलुस और अपुल्लोस और पतरस सभी एक ही कलीसिया के रूप में तुम्हारी सेवा करते हैं। साथ ही, इस संसार, जीवन और मृत्यु, वर्तमान और भविष्य से मत डरो, क्योंकि परमेश्वर इन सब बातों को भी तुम्हारे हित में काम कराता है। और एक साथ एक कलीसिया के रूप में, तुम मसीह की सेवा करते हो। और मसीह परमेश्वर की सेवा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और अपुल्लोस और पतरस की भूमिका निभाने वाले लोगों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कलीसिया में विश्वासियों की भूमिका निभाने वाले लोगों से पूछें, "आप क्या महसूस कर रहे हैं या क्या सोच रहे हैं?" लोग इस तरह के उत्तर दे सकते हैं, जैसे:</w:t>
      </w:r>
      <w:r>
        <w:rPr>
          <w:lang w:val="hi_IN" w:bidi="hi_IN"/>
        </w:rPr>
      </w:r>
    </w:p>
    <w:p>
      <w:pPr>
        <w:pStyle w:val="Heading3"/>
      </w:pPr>
      <w:r>
        <w:rPr>
          <w:lang w:val="hi_IN" w:bidi="hi_IN"/>
        </w:rPr>
        <w:t>आवश्यक जानकारी</w:t>
      </w:r>
    </w:p>
    <w:p>
      <w:pPr/>
      <w:r>
        <w:rPr>
          <w:lang w:val="hi_IN" w:bidi="hi_IN"/>
        </w:rPr>
      </w:r>
      <w:r>
        <w:rPr>
          <w:lang w:val="hi_IN" w:bidi="hi_IN"/>
        </w:rPr>
        <w:t>1 कुरिन्थियों 3:18–23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भाग की शुरुआत में, पौलुस विश्वासियों से कहता है कि वे अपने आप को </w:t>
      </w:r>
      <w:r>
        <w:rPr>
          <w:b/>
          <w:lang w:val="hi_IN" w:bidi="hi_IN"/>
        </w:rPr>
        <w:t>धोखा</w:t>
      </w:r>
      <w:r>
        <w:rPr>
          <w:lang w:val="hi_IN" w:bidi="hi_IN"/>
        </w:rPr>
        <w:t xml:space="preserve"> न दें। लोग जब किसी ऐसी बात पर विश्वास करते हैं जो सच नहीं है, तो अपने आप को धोखा देते हैं। कोई व्यक्ति दूसरे को झूठ बोलकर, महत्वपूर्ण बातों को छिपाकर, या बिना कुछ कहे केवल भ्रामक कार्यों के द्वारा भी धोखा दे सकता है।</w:t>
      </w:r>
    </w:p>
    <w:p>
      <w:pPr/>
      <w:r>
        <w:rPr>
          <w:lang w:val="hi_IN" w:bidi="hi_IN"/>
        </w:rPr>
      </w:r>
      <w:r>
        <w:rPr>
          <w:lang w:val="hi_IN" w:bidi="hi_IN"/>
        </w:rPr>
        <w:t xml:space="preserve">यहाँ रुकें और समूह में चर्चा करें कि आप </w:t>
      </w:r>
      <w:r>
        <w:rPr>
          <w:b/>
          <w:lang w:val="hi_IN" w:bidi="hi_IN"/>
        </w:rPr>
        <w:t>धोखा देने</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कहता है कि यदि इस युग में कोई सोचता है कि वह बुद्धिमान है, तो उसे सच में बुद्धिमान बनने के लिए मूर्ख बनना होगा। बाइबल में, एक </w:t>
      </w:r>
      <w:r>
        <w:rPr>
          <w:b/>
          <w:lang w:val="hi_IN" w:bidi="hi_IN"/>
        </w:rPr>
        <w:t>बुद्धिमान</w:t>
      </w:r>
      <w:r>
        <w:rPr>
          <w:lang w:val="hi_IN" w:bidi="hi_IN"/>
        </w:rPr>
        <w:t xml:space="preserve"> व्यक्ति कई बातों को समझता है, और वह अच्छे निर्णय लेने में सक्षम होता है जिनके परिणामस्वरूप अच्छे परिणाम मिलते हैं। हालाँकि, यह परमेश्वर है जो लोगों को बुद्धि देता है। यदि कोई व्यक्ति बुद्धिमान होने का दिखावा करता है, लेकिन परमेश्वर को स्वीकार नहीं करता, तो उसकी बुद्धि व्यर्थ है, और अंत में उसकी योजनाएँ असफल हो जाएँगी। केवल वही व्यक्ति सच में बुद्धिमान हो सकता है जो परमेश्वर को स्वीकार करता और उसकी आज्ञा मानता है। “यह युग” शब्द का अर्थ है इस संसार में चीज़ों का वर्तमान तरीका, या वह तरीका जो लोगों की स्वाभाविक सोच और व्यवहार के कारण दिखाई देता है। बाइबल में, इस शब्द को आने वाले युग, या उस समय के साथ तुलना किया गया है जब मसीह सभी लोगों का न्याय करेगा। "इस युग" और बुद्धि के लिए उन्हीं शब्दों या वाक्यांशों का उपयोग करें जिनका उपयोग आपने पिछले भागों में किया है। </w:t>
      </w:r>
      <w:r>
        <w:rPr>
          <w:lang w:val="hi_IN" w:bidi="hi_IN"/>
        </w:rPr>
        <w:t>बुद्धि</w:t>
      </w:r>
      <w:r>
        <w:rPr>
          <w:lang w:val="hi_IN" w:bidi="hi_IN"/>
        </w:rPr>
        <w:t xml:space="preserve"> के बारे में अधिक जानकारी के लिए, मुख्य शब्दावली देखें।</w:t>
      </w:r>
    </w:p>
    <w:p>
      <w:pPr/>
      <w:r>
        <w:rPr>
          <w:lang w:val="hi_IN" w:bidi="hi_IN"/>
        </w:rPr>
      </w:r>
      <w:r>
        <w:rPr>
          <w:lang w:val="hi_IN" w:bidi="hi_IN"/>
        </w:rPr>
        <w:t xml:space="preserve">संसार की बुद्धि परमेश्वर के सामने </w:t>
      </w:r>
      <w:r>
        <w:rPr>
          <w:b/>
          <w:lang w:val="hi_IN" w:bidi="hi_IN"/>
        </w:rPr>
        <w:t>मूर्खता</w:t>
      </w:r>
      <w:r>
        <w:rPr>
          <w:lang w:val="hi_IN" w:bidi="hi_IN"/>
        </w:rPr>
        <w:t xml:space="preserve"> है। मूर्खता का अर्थ है बुद्धिहीनता या बकवास। मूर्खता बुद्धि के विपरीत है। मूर्खता या बुद्धिहीनता के लिए उसी शब्द या वाक्यांश का उपयोग करें जिसका उपयोग आपने पिछले भागों में किया है।</w:t>
      </w:r>
    </w:p>
    <w:p>
      <w:pPr/>
      <w:r>
        <w:rPr>
          <w:lang w:val="hi_IN" w:bidi="hi_IN"/>
        </w:rPr>
      </w:r>
      <w:r>
        <w:rPr>
          <w:lang w:val="hi_IN" w:bidi="hi_IN"/>
        </w:rPr>
        <w:t xml:space="preserve">पौलुस पुराने नियम से उद्धृत करता है, जहाँ यह कहा गया है कि वह बुद्धिमानों को उनकी </w:t>
      </w:r>
      <w:r>
        <w:rPr>
          <w:b/>
          <w:lang w:val="hi_IN" w:bidi="hi_IN"/>
        </w:rPr>
        <w:t>धूर्तता</w:t>
      </w:r>
      <w:r>
        <w:rPr>
          <w:lang w:val="hi_IN" w:bidi="hi_IN"/>
        </w:rPr>
        <w:t xml:space="preserve"> ही में फँसाता है। धूर्तता का अर्थ है धोखाधड़ी या बुरे इरादे।</w:t>
      </w:r>
    </w:p>
    <w:p>
      <w:pPr/>
      <w:r>
        <w:rPr>
          <w:lang w:val="hi_IN" w:bidi="hi_IN"/>
        </w:rPr>
      </w:r>
      <w:r>
        <w:rPr>
          <w:lang w:val="hi_IN" w:bidi="hi_IN"/>
        </w:rPr>
        <w:t xml:space="preserve">यहाँ रुकें और समूह में चर्चा करें कि आप </w:t>
      </w:r>
      <w:r>
        <w:rPr>
          <w:b/>
          <w:lang w:val="hi_IN" w:bidi="hi_IN"/>
        </w:rPr>
        <w:t>धूर्तता</w:t>
      </w:r>
      <w:r>
        <w:rPr>
          <w:lang w:val="hi_IN" w:bidi="hi_IN"/>
        </w:rPr>
        <w:t xml:space="preserve"> के लिए किस शब्द या वाक्यांश का उपयोग करेंगे। यदि आपने पहले ही बाइबल की किसी अन्य पुस्तक में इस शब्द या वाक्यांश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पौलुस पुराने नियम से उद्धृत करता है, जहाँ यह कहा गया है कि </w:t>
      </w:r>
      <w:r>
        <w:rPr>
          <w:b/>
          <w:lang w:val="hi_IN" w:bidi="hi_IN"/>
        </w:rPr>
        <w:t>प्रभु</w:t>
      </w:r>
      <w:r>
        <w:rPr>
          <w:lang w:val="hi_IN" w:bidi="hi_IN"/>
        </w:rPr>
        <w:t xml:space="preserve"> जानता है कि बुद्धिमानों के विचार व्यर्थ हैं। प्रभु वह होता है जो दूसरों पर स्वामी होता है, जिसके पास पूरा अधिकार होता है, और जो लोगों से आदर पाने के योग्य होता है। परमेश्वर को प्रभु इसलिए कहा जाता है क्योंकि उसको पूरे संसार पर अधिकार है। जब लोग परमेश्वर से बात करते हैं या परमेश्वर के बारे में बात करते हैं, तो वे अक्सर उसे आदर देने के लिए प्रभु कहते हैं। कभी-कभी नए नियम में यह स्पष्ट नहीं होता है कि प्रभु शब्द यीशु के लिए है या पिता परमेश्वर के लिए। प्रभु के लिए उसी शब्द या वाक्यांश का उपयोग करें जिसका उपयोग आपने पिछले भागों में किया है। </w:t>
      </w:r>
      <w:r>
        <w:rPr>
          <w:lang w:val="hi_IN" w:bidi="hi_IN"/>
        </w:rPr>
        <w:t>प्रभु</w:t>
      </w:r>
      <w:r>
        <w:rPr>
          <w:lang w:val="hi_IN" w:bidi="hi_IN"/>
        </w:rPr>
        <w:t xml:space="preserve"> के बारे में अधिक जानकारी के लिए, मुख्य शब्दावली को देखें।</w:t>
      </w:r>
    </w:p>
    <w:p>
      <w:pPr/>
      <w:r>
        <w:rPr>
          <w:lang w:val="hi_IN" w:bidi="hi_IN"/>
        </w:rPr>
      </w:r>
      <w:r>
        <w:rPr>
          <w:lang w:val="hi_IN" w:bidi="hi_IN"/>
        </w:rPr>
        <w:t xml:space="preserve">बुद्धिमानों के विचार </w:t>
      </w:r>
      <w:r>
        <w:rPr>
          <w:b/>
          <w:lang w:val="hi_IN" w:bidi="hi_IN"/>
        </w:rPr>
        <w:t>व्यर्थ</w:t>
      </w:r>
      <w:r>
        <w:rPr>
          <w:lang w:val="hi_IN" w:bidi="hi_IN"/>
        </w:rPr>
        <w:t xml:space="preserve"> हैं, अर्थात वे बेकार हैं या उनका कोई वास्तविक अर्थ नहीं है। परमेश्वर के बिना सारा मानवीय जीवन और मानवीय व्यवस्थाएँ अंततः व्यर्थ हैं, क्योंकि सभी लोग और सभी चीज़ें अंत में नष्ट हो जाती हैं और समाप्त हो जाती हैं। परमेश्वर लोगों को ऐसे बेहतर तरीके दिखाना चाहता है जो उपयोगी और अर्थपूर्ण हों।</w:t>
      </w:r>
    </w:p>
    <w:p>
      <w:pPr/>
      <w:r>
        <w:rPr>
          <w:lang w:val="hi_IN" w:bidi="hi_IN"/>
        </w:rPr>
      </w:r>
      <w:r>
        <w:rPr>
          <w:lang w:val="hi_IN" w:bidi="hi_IN"/>
        </w:rPr>
        <w:t xml:space="preserve">यहाँ रुकें और समूह में चर्चा करें कि आप </w:t>
      </w:r>
      <w:r>
        <w:rPr>
          <w:b/>
          <w:lang w:val="hi_IN" w:bidi="hi_IN"/>
        </w:rPr>
        <w:t>व्यर्थ</w:t>
      </w:r>
      <w:r>
        <w:rPr>
          <w:lang w:val="hi_IN" w:bidi="hi_IN"/>
        </w:rPr>
        <w:t xml:space="preserve"> के लिए किस शब्द या वाक्यांश का उपयोग करेंगे। यदि आपने पहले ही बाइबल की किसी अन्य पुस्तक में इस शब्द या वाक्यांश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पौलुस विश्वासियों से कहता है कि वे मानव अगुवों के बारे में घमण्ड करना बंद करें। किसी व्यक्ति के बारे में </w:t>
      </w:r>
      <w:r>
        <w:rPr>
          <w:b/>
          <w:lang w:val="hi_IN" w:bidi="hi_IN"/>
        </w:rPr>
        <w:t>घमण्ड</w:t>
      </w:r>
      <w:r>
        <w:rPr>
          <w:lang w:val="hi_IN" w:bidi="hi_IN"/>
        </w:rPr>
        <w:t xml:space="preserve"> करने का अर्थ है उस व्यक्ति के बारे में इस तरह बात करना कि आपको लगता है कि वह बहुत महान या विशेष है। बाइबल में कुछ स्थानों में, पौलुस अच्छे तरीके से घमण्ड करने के बारे में बात करता है, जैसे प्रभु के बारे में घमण्ड करना। लेकिन यहाँ, पौलुस कुरिन्थुस के लोगों से कह रहा है कि लोगों पर घमण्ड करना अच्छा नहीं है। घमण्ड के लिए उसी शब्द या वाक्यांश का उपयोग करें जिसका उपयोग आपने पिछले भागों में किया है।</w:t>
      </w:r>
    </w:p>
    <w:p>
      <w:pPr/>
      <w:r>
        <w:rPr>
          <w:lang w:val="hi_IN" w:bidi="hi_IN"/>
        </w:rPr>
      </w:r>
      <w:r>
        <w:rPr>
          <w:lang w:val="hi_IN" w:bidi="hi_IN"/>
        </w:rPr>
        <w:t xml:space="preserve">पौलुस कहता है कि सब कुछ विश्वासियों का ही है, जिनमें पौलुस, अपुल्लोस और कैफा शामिल हैं। </w:t>
      </w:r>
      <w:r>
        <w:rPr>
          <w:b/>
          <w:lang w:val="hi_IN" w:bidi="hi_IN"/>
        </w:rPr>
        <w:t>कैफा</w:t>
      </w:r>
      <w:r>
        <w:rPr>
          <w:lang w:val="hi_IN" w:bidi="hi_IN"/>
        </w:rPr>
        <w:t xml:space="preserve"> पतरस का दूसरा नाम है, जो यीशु के 12 प्रेरितों में से एक था और मसीह और क्रूस के बारे में कई स्थानों पर संदेश पहुँचाता था। कैफा, या पतरस के लिए उसी शब्द का उपयोग करें जिसका उपयोग आपने पिछले भागों में किया है।</w:t>
      </w:r>
    </w:p>
    <w:p>
      <w:pPr/>
      <w:r>
        <w:rPr>
          <w:lang w:val="hi_IN" w:bidi="hi_IN"/>
        </w:rPr>
      </w:r>
      <w:r>
        <w:rPr>
          <w:lang w:val="hi_IN" w:bidi="hi_IN"/>
        </w:rPr>
        <w:t xml:space="preserve">पौलुस कहता है कि विश्वासी </w:t>
      </w:r>
      <w:r>
        <w:rPr>
          <w:b/>
          <w:lang w:val="hi_IN" w:bidi="hi_IN"/>
        </w:rPr>
        <w:t>मसीह</w:t>
      </w:r>
      <w:r>
        <w:rPr>
          <w:lang w:val="hi_IN" w:bidi="hi_IN"/>
        </w:rPr>
        <w:t xml:space="preserve"> के हैं। मसीह के लिए उसी शब्द का उपयोग करें जिसका उपयोग आपने पिछले भागों में किया है, और यदि आवश्यकता हो, तो </w:t>
      </w:r>
      <w:r>
        <w:rPr>
          <w:lang w:val="hi_IN" w:bidi="hi_IN"/>
        </w:rPr>
        <w:t>मसीह</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4:1–5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4:1–5 को सुनें और अपने मन में रखें।</w:t>
      </w:r>
    </w:p>
    <w:p>
      <w:pPr/>
      <w:r>
        <w:rPr>
          <w:lang w:val="hi_IN" w:bidi="hi_IN"/>
        </w:rPr>
      </w:r>
      <w:r>
        <w:rPr>
          <w:lang w:val="hi_IN" w:bidi="hi_IN"/>
        </w:rPr>
        <w:t>यदि सम्भव हो, तो 1 कुरिन्थियों 4:1–5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4:1–5 का ऑडियो संस्करण सबसे आसानी से समझ में आने वाले अनुवाद में सुनें।</w:t>
      </w:r>
    </w:p>
    <w:p>
      <w:pPr/>
      <w:r>
        <w:rPr>
          <w:lang w:val="hi_IN" w:bidi="hi_IN"/>
        </w:rPr>
      </w:r>
      <w:r>
        <w:rPr>
          <w:lang w:val="hi_IN" w:bidi="hi_IN"/>
        </w:rPr>
        <w:t>पौलुस कुरिन्थुस के विश्वासियों को समझाता रहा है कि कुरिन्थुस के विश्वासियों के लिए यह सोचना क्यों अनुचित है कि एक विशेष शिक्षक दूसरे से बेहतर है। पौलुस ने जिन शिक्षकों के नाम लिए हैं, वे अपुल्लोस, पतरस या कैफा और पौलुस हैं। अपने पत्र के अगले भाग में, पौलुस ज्यादातर अपने और अपुल्लोस के बारे में बात करता है।</w:t>
      </w:r>
    </w:p>
    <w:p>
      <w:pPr/>
      <w:r>
        <w:rPr>
          <w:lang w:val="hi_IN" w:bidi="hi_IN"/>
        </w:rPr>
      </w:r>
      <w:r>
        <w:rPr>
          <w:lang w:val="hi_IN" w:bidi="hi_IN"/>
        </w:rPr>
        <w:t>अब, पौलुस कुरिन्थुस के विश्वासियों से कहता है कि कुरिन्थुस के विश्वासियों के लिए यह अधिक सहायक है कि वे पौलुस और अपुल्लोस को दास, या भण्डारी के रूप में सोचें। पौलुस जिन दास, या प्रबन्धक के बारे में बात कर रहा है, वे गुलाम नहीं हैं। पौलुस जिन दास, अर्थात् प्रबन्धक, के बारे में बात कर रहा है, वे लोग हैं जिन्हें स्वामी एक जिम्मेदार काम सौंपते हैं। उदाहरण के लिए, एक भण्डारी घर के एक धनी स्वामी के लिए घर की देखभाल करने के लिए जिम्मेदार होता है। पौलुस कुरिन्थ के विश्वासियों से कह रहा है कि पौलुस और अपुल्लोस यीशु मसीह के दासों या भण्डारियों के समान हैं, जो स्वामी के समान है। यीशु मसीह ने पौलुस और अपुल्लोस को सुसमाचार प्रचार करने का काम सौंपा है।</w:t>
      </w:r>
    </w:p>
    <w:p>
      <w:pPr/>
      <w:r>
        <w:rPr>
          <w:lang w:val="hi_IN" w:bidi="hi_IN"/>
        </w:rPr>
      </w:r>
      <w:r>
        <w:rPr>
          <w:lang w:val="hi_IN" w:bidi="hi_IN"/>
        </w:rPr>
        <w:t>यहाँ रुकें और इस प्रश्न पर समूह के रूप में चर्चा करें: उस व्यक्ति के उदाहरण बताइए जिसके पास अधिकार है और वह किसी दूसरे को कोई काम सौंपता है। उदाहरण के लिए, यह कोई किसान हो सकता है जो खेत का स्वामी है और वह अपने लिए काम करने वाले किसी व्यक्ति को कोई काम देता है। कौन निर्णय करता है कि वह व्यक्ति उस काम को अच्छा करता है या बुरा करता है? इस ऑडियो को यहाँ रोकें।</w:t>
      </w:r>
    </w:p>
    <w:p>
      <w:pPr/>
      <w:r>
        <w:rPr>
          <w:lang w:val="hi_IN" w:bidi="hi_IN"/>
        </w:rPr>
      </w:r>
      <w:r>
        <w:rPr>
          <w:lang w:val="hi_IN" w:bidi="hi_IN"/>
        </w:rPr>
        <w:t>पौलुस कहता है कि जिन दासों को कोई काम दिया गया है उन्हें विश्वासयोग्य होना चाहिए। इसका अर्थ है कि दास भरोसेमंद होने चाहिए और अपना काम अच्छी तरह से करने चाहिए। पौलुस का अर्थ है कि पौलुस और अपुल्लोस को भरोसेमंद होना चाहिए और सुसमाचार अच्छी तरह से प्रचार करना चाहिए।</w:t>
      </w:r>
    </w:p>
    <w:p>
      <w:pPr/>
      <w:r>
        <w:rPr>
          <w:lang w:val="hi_IN" w:bidi="hi_IN"/>
        </w:rPr>
      </w:r>
      <w:r>
        <w:rPr>
          <w:lang w:val="hi_IN" w:bidi="hi_IN"/>
        </w:rPr>
        <w:t>पौलुस सोचता है कि कुरिन्थ के विश्वासी उसकी ओर देखेंगे और उसकी जाँच करेंगे जैसे अदालत में कोई न्यायी उस व्यक्ति की जाँच करता है जिस पर कुछ गलत करने का आरोप लगाया गया हो। पौलुस कहता है कि उसे परवाह नहीं है कि कुरिन्थुस के विश्वासी इस बारे में क्या सोचते हैं कि पौलुस ने कैसे व्यवहार किया है, क्योंकि पौलुस को ऐसा नहीं लगता कि उसने कुछ गलत किया है। पौलुस कहता है कि उसका विवेक शुद्ध है। पौलुस कहता है कि परमेश्वर ने पौलुस को सुसमाचार प्रचार करने का काम सौंपा है, इसलिए परमेश्वर स्वयं तय करेगा कि पौलुस ने यह काम विश्वासयोग्य तरीके से किया है या नहीं।</w:t>
      </w:r>
    </w:p>
    <w:p>
      <w:pPr/>
      <w:r>
        <w:rPr>
          <w:lang w:val="hi_IN" w:bidi="hi_IN"/>
        </w:rPr>
      </w:r>
      <w:r>
        <w:rPr>
          <w:lang w:val="hi_IN" w:bidi="hi_IN"/>
        </w:rPr>
        <w:t>यहाँ रुकें और समूह में इस प्रश्न पर चर्चा करें: उस समय के बारे में बात करें जब आपको परवाह नहीं थी कि कोई आपके बारे में क्या सोचता है। आपने परवाह क्यों नहीं की? इस ऑडियो को यहाँ रोकें।</w:t>
      </w:r>
    </w:p>
    <w:p>
      <w:pPr/>
      <w:r>
        <w:rPr>
          <w:lang w:val="hi_IN" w:bidi="hi_IN"/>
        </w:rPr>
      </w:r>
      <w:r>
        <w:rPr>
          <w:lang w:val="hi_IN" w:bidi="hi_IN"/>
        </w:rPr>
        <w:t>किसी घर के स्वामी को अक्सर प्रभु कहा जाता है। पौलुस घराने में साथ काम करने वाले दासों के विचार को आगे बढ़ा रहा है, मानो यीशु घराने का स्वामी है और पौलुस और अपुल्लोस उस घराने में दास हैं। पौलुस यह कह रहा है कि कुरिन्थ के विश्वासियों को दासों, अर्थात् पौलुस और अपुल्लोस, के काम का न्याय तब तक नहीं करना चाहिए जब तक घर का स्वामी यीशु लौट न आए।</w:t>
      </w:r>
    </w:p>
    <w:p>
      <w:pPr/>
      <w:r>
        <w:rPr>
          <w:lang w:val="hi_IN" w:bidi="hi_IN"/>
        </w:rPr>
      </w:r>
      <w:r>
        <w:rPr>
          <w:lang w:val="hi_IN" w:bidi="hi_IN"/>
        </w:rPr>
        <w:t>पौलुस चाहता है कि विश्वासी जानें कि जब यीशु लौटेगा, तो यीशु सभी के बारे में उनके किए गए कामों के आधार पर न्याय करेगा, या अन्तिम निर्णय लेगा। पौलुस चाहता है कि विश्वासी जानें कि उन्हें अब किसी का न्याय करने की आवश्यकता नहीं है। कोई भी नहीं जानता कि यीशु कब वापस आएगा, लेकिन परमेश्वर जानता है, और परमेश्वर उस समय को चुनेगा। जब यीशु के लौटने का वह समय आएगा, तब प्रभु यीशु लोगों के हृदयों को खोल देगा और उन सब बातों को प्रकाश में ले आएगा जो अब छिपी हुई हैं। कुछ संस्कृतियों में, हृदय हमारी भावनाओं का स्रोत है। उस संस्कृति में, हृदय सोचने का स्रोत था, न कि महसूस करने का। जब यीशु लोगों के हृदय खोलता है, तो वह दिखा रहा है कि वे क्या सोच रहे हैं और वे जो करते हैं वे क्यों कर रहे हैं।</w:t>
      </w:r>
    </w:p>
    <w:p>
      <w:pPr/>
      <w:r>
        <w:rPr>
          <w:lang w:val="hi_IN" w:bidi="hi_IN"/>
        </w:rPr>
      </w:r>
      <w:r>
        <w:rPr>
          <w:lang w:val="hi_IN" w:bidi="hi_IN"/>
        </w:rPr>
        <w:t>यहाँ रुकें और इस प्रश्न पर समूह में चर्चा करें: आपकी भाषा में, अपने शरीर के किस हिस्से में आप भावना महसूस करते हैं? आप अपने शरीर के किस हिस्से का उपयोग सोचने के लिए करते हैं? जब आप इस भाग का अनुवाद करते हैं, तो आपको शरीर के उस हिस्से के लिए शब्द का उपयोग करना होगा जिसका उपयोग आप सोचने के लिए करते हैं। इस ऑडियो को यहाँ रोकें।</w:t>
      </w:r>
    </w:p>
    <w:p>
      <w:pPr/>
      <w:r>
        <w:rPr>
          <w:lang w:val="hi_IN" w:bidi="hi_IN"/>
        </w:rPr>
      </w:r>
      <w:r>
        <w:rPr>
          <w:lang w:val="hi_IN" w:bidi="hi_IN"/>
        </w:rPr>
        <w:t>उस दिन जब यीशु लौटेगा, परमेश्वर उन लोगों की प्रशंसा करेगा जो विश्वास करने और उसका अनुसरण करने में विश्वासयोग्य रहे हैं। पौलुस कुरिन्थुस के विश्वासियों को याद दिलाना चाहता है कि उसे परवाह नहीं है कि वे उसके बारे में क्या सोचते हैं। पौलुस के लिए सबसे अधिक मायने वाली बात यह है कि परमेश्वर कहता है कि पौलुस एक विश्वासयोग्य दास है या नहीं। पौलुस कुरिन्थ के विश्वासियों से कह रहा है कि उनके लिए सबसे अधिक महत्त्व की बात यह होनी चाहिए कि विश्वासी परमेश्वर के प्रति विश्वासयोग्य रहे हैं या नहीं। जो विश्वासी विश्वासयोग्य होते हैं वे स्वयं परमेश्वर से प्रतिफल या प्रशंसा प्राप्त करेंगे।</w:t>
      </w:r>
      <w:r>
        <w:rPr>
          <w:lang w:val="hi_IN" w:bidi="hi_IN"/>
        </w:rPr>
      </w:r>
    </w:p>
    <w:p>
      <w:pPr>
        <w:pStyle w:val="Heading3"/>
      </w:pPr>
      <w:r>
        <w:rPr>
          <w:lang w:val="hi_IN" w:bidi="hi_IN"/>
        </w:rPr>
        <w:t>घटनाओं को समझाना</w:t>
      </w:r>
    </w:p>
    <w:p>
      <w:pPr/>
      <w:r>
        <w:rPr>
          <w:lang w:val="hi_IN" w:bidi="hi_IN"/>
        </w:rPr>
      </w:r>
      <w:r>
        <w:rPr>
          <w:lang w:val="hi_IN" w:bidi="hi_IN"/>
        </w:rPr>
        <w:t>1 कुरिन्थियों 4:1–5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के तीन हिस्से हैं। </w:t>
      </w:r>
    </w:p>
    <w:p>
      <w:pPr/>
      <w:r>
        <w:rPr>
          <w:lang w:val="hi_IN" w:bidi="hi_IN"/>
        </w:rPr>
      </w:r>
      <w:r>
        <w:rPr>
          <w:b/>
          <w:lang w:val="hi_IN" w:bidi="hi_IN"/>
        </w:rPr>
        <w:t>पहले भाग में:</w:t>
      </w:r>
      <w:r>
        <w:rPr>
          <w:lang w:val="hi_IN" w:bidi="hi_IN"/>
        </w:rPr>
        <w:t xml:space="preserve"> पौलुस कुरिन्थुस के विश्वासियों को समझाता है कि कुरिन्थुस के विश्वासियों को पौलुस और अपुल्लोस को दास या भण्डारी के रूप में सोचना चाहिए।</w:t>
      </w:r>
    </w:p>
    <w:p>
      <w:pPr/>
      <w:r>
        <w:rPr>
          <w:lang w:val="hi_IN" w:bidi="hi_IN"/>
        </w:rPr>
      </w:r>
      <w:r>
        <w:rPr>
          <w:b/>
          <w:lang w:val="hi_IN" w:bidi="hi_IN"/>
        </w:rPr>
        <w:t>दूसरे भाग में:</w:t>
      </w:r>
      <w:r>
        <w:rPr>
          <w:lang w:val="hi_IN" w:bidi="hi_IN"/>
        </w:rPr>
        <w:t xml:space="preserve"> पौलुस कुरिन्थुस के विश्वासियों से कहता है कि पौलुस को परवाह नहीं है कि कुरिन्थुस के विश्वासी अब पौलुस का न्याय कर रहे हैं।</w:t>
      </w:r>
    </w:p>
    <w:p>
      <w:pPr/>
      <w:r>
        <w:rPr>
          <w:lang w:val="hi_IN" w:bidi="hi_IN"/>
        </w:rPr>
      </w:r>
      <w:r>
        <w:rPr>
          <w:b/>
          <w:lang w:val="hi_IN" w:bidi="hi_IN"/>
        </w:rPr>
        <w:t>तीसरे भाग में:</w:t>
      </w:r>
      <w:r>
        <w:rPr>
          <w:lang w:val="hi_IN" w:bidi="hi_IN"/>
        </w:rPr>
        <w:t xml:space="preserve"> पौलुस कुरिन्थ के विश्वासियों से कहता है कि वे किसी का भी न्याय अन्तिम न्याय के दिन से पहले न करें, जो वह दिन है जब यीशु लौटेगा। पौलुस इस बारे में बात करता है कि यीशु अन्तिम दिन पुरुषों और स्त्रियों के हृदय का न्याय कैसे करेगा।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अपुल्लोस </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वे सब लोग जिनका न्याय उस समय होगा जब प्रभु यीशु लौटेगा।</w:t>
      </w:r>
    </w:p>
    <w:p>
      <w:pPr>
        <w:pStyle w:val="ListBullet"/>
        <w:spacing w:line="240" w:lineRule="auto"/>
        <w:ind w:left="720"/>
      </w:pPr>
      <w:r>
        <w:rPr>
          <w:lang w:val="hi_IN" w:bidi="hi_IN"/>
        </w:rPr>
      </w:r>
      <w:r>
        <w:rPr>
          <w:lang w:val="hi_IN" w:bidi="hi_IN"/>
        </w:rPr>
        <w:t>प्रभु यीशु</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पौलुस इस बारे में बात करना जारी रखता है कि कुरिन्थुस के विश्वासियों को अपने शिक्षकों के बारे में कैसे सोचना चाहिए। पिछले भाग में, पौलुस ने कुरिन्थुस के विश्वासियों को बताया था कि कुरिन्थुस के विश्वासियों को क्या नहीं करना चाहिए, अब पौलुस कुरिन्थुस के विश्वासियों को बताता है कि उन्हें क्या करना चाहिए।</w:t>
      </w:r>
    </w:p>
    <w:p>
      <w:pPr/>
      <w:r>
        <w:rPr>
          <w:lang w:val="hi_IN" w:bidi="hi_IN"/>
        </w:rPr>
      </w:r>
      <w:r>
        <w:rPr>
          <w:lang w:val="hi_IN" w:bidi="hi_IN"/>
        </w:rPr>
        <w:t>यहाँ रुकें और समूह में चर्चा करें: उस समय के बारे में बात करें जब आपने किसी को बता दिया हो कि उसे क्या नहीं करना चाहिए, और फिर आप उसे बदलकर बताते हैं कि उसे क्या करना चाहिए। ध्यान दें कि आप उन शब्दों और वाक्यांशों पर कैसे बदलते हैं जिनका उपयोग आप यह बताने के लिए करते हैं कि इसके स्थान पर आपको क्या करना चाहिए। इस ऑडियो को यहाँ रोकें।</w:t>
      </w:r>
    </w:p>
    <w:p>
      <w:pPr/>
      <w:r>
        <w:rPr>
          <w:lang w:val="hi_IN" w:bidi="hi_IN"/>
        </w:rPr>
      </w:r>
      <w:r>
        <w:rPr>
          <w:lang w:val="hi_IN" w:bidi="hi_IN"/>
        </w:rPr>
        <w:t>पौलुस पौलुस और अपुल्लोस को दास, या भण्डारी के रूप में वर्णित करता है। भण्डारी कई चीजों के लिए जिम्मेदार होता था। स्वामी, या वह व्यक्ति जो भण्डारी का मालिक होता था, भण्डारी को ऐसा काम देता था जैसे स्वामी के घराने का प्रबन्ध करना। दास, या भण्डारी का एक और उदाहरण एक शिक्षक हो सकता है जो विद्यालय में काम करता है। दोनों उदाहरणों में, दास या भण्डारी को अपना काम अच्छी तरह से करना होगा।</w:t>
      </w:r>
    </w:p>
    <w:p>
      <w:pPr/>
      <w:r>
        <w:rPr>
          <w:lang w:val="hi_IN" w:bidi="hi_IN"/>
        </w:rPr>
      </w:r>
      <w:r>
        <w:rPr>
          <w:lang w:val="hi_IN" w:bidi="hi_IN"/>
        </w:rPr>
        <w:t>यहाँ रुकें और समूह में चर्चा करें: किसी ऐसे व्यक्ति के बारे में एक कहानी सुनाएँ जो किसी बात के लिए जिम्मेदार हो और किसी स्वामी के सामने जवाबदेह हो। जब आप किसी व्यक्ति के बारे में बात कर रहे हों तो आप किन शब्दों का उपयोग करते हैं उस पर ध्यान दें जो किसी बात के लिए जिम्मेदार है। इस ऑडियो को यहाँ रोकें।</w:t>
      </w:r>
    </w:p>
    <w:p>
      <w:pPr/>
      <w:r>
        <w:rPr>
          <w:lang w:val="hi_IN" w:bidi="hi_IN"/>
        </w:rPr>
      </w:r>
      <w:r>
        <w:rPr>
          <w:lang w:val="hi_IN" w:bidi="hi_IN"/>
        </w:rPr>
        <w:t>इस भाग के दूसरे भाग में, पौलुस कुरिन्थुस के विश्वासियों से कहता है कि पौलुस को परवाह नहीं है कि कुरिन्थुस के विश्वासी उसका न्याय करें या उसकी बारीकी से जाँच करें। दूसरे शब्दों में, पौलुस सोचता है कि कुरिन्थ के विश्वासी उसकी ओर देखते हैं और उसकी जाँच करते हैं जैसे अदालत में कोई न्यायी उस व्यक्ति की जाँच करता है जिस पर कुछ गलत करने का आरोप लगाया गया हो। पौलुस कहता है कि उसे इस बात की परवाह नहीं है कि कुरिन्थ के विश्वासी सोचते हैं कि पौलुस ने अपना काम विश्वासयोग्यता से किया है या बुरा किया है। पौलुस कहता है कि परमेश्वर ने पौलुस को सुसमाचार प्रचार करने का कार्य सौंपा है, इसलिए परमेश्वर तय करेगा कि पौलुस ने यह काम विश्वासयोग्य तरीके से किया है या नहीं।</w:t>
      </w:r>
    </w:p>
    <w:p>
      <w:pPr/>
      <w:r>
        <w:rPr>
          <w:lang w:val="hi_IN" w:bidi="hi_IN"/>
        </w:rPr>
      </w:r>
      <w:r>
        <w:rPr>
          <w:lang w:val="hi_IN" w:bidi="hi_IN"/>
        </w:rPr>
        <w:t>यहाँ रुकें और इस बारे में बात करें कि जब अदालत में कोई न्यायाधीश, या गाँव का कोई पुरनिए किसी ऐसे व्यक्ति की जाँच कर रहा हो, जिस पर कुछ गलत करने का आरोप लगाया गया हो। आप आरोपी व्यक्ति की जाँच या जाँच करने के तरीके के लिए किन शब्दों या वाक्यांशों का उपयोग करते हैं?</w:t>
      </w:r>
    </w:p>
    <w:p>
      <w:pPr/>
      <w:r>
        <w:rPr>
          <w:lang w:val="hi_IN" w:bidi="hi_IN"/>
        </w:rPr>
      </w:r>
      <w:r>
        <w:rPr>
          <w:lang w:val="hi_IN" w:bidi="hi_IN"/>
        </w:rPr>
        <w:t>इस ऑडियो को यहाँ रोकें।</w:t>
      </w:r>
    </w:p>
    <w:p>
      <w:pPr/>
      <w:r>
        <w:rPr>
          <w:lang w:val="hi_IN" w:bidi="hi_IN"/>
        </w:rPr>
      </w:r>
      <w:r>
        <w:rPr>
          <w:lang w:val="hi_IN" w:bidi="hi_IN"/>
        </w:rPr>
        <w:t>पौलुस इस भाग के तीसरे हिस्से की शुरुआत एक परिवार के साथ काम करने वाले विचार से करता है, जैसे यीशु घर का स्वामी हो और पौलुस और अपुल्लोस घर के भण्डारी हों। पौलुस यह कह रहा है कि कुरिन्थ के विश्वासियों को भण्डारियों, अर्थात् पौलुस और अपुल्लोस, के काम का न्याय तब तक नहीं करना चाहिए जब तक घर का स्वामी, यीशु, लौट न आए। यहाँ पौलुस न्यायी के लिए जिस शब्द का उपयोग करता है, वह पिछले भाग में उपयोग किए गए शब्द से अलग है। इस बार न्याय शब्द का अर्थ है निर्णय लेना, या यह तय करना कि कोई बात अच्छी है या बुरी, सही या गलत। दूसरे शब्दों में, इसका अर्थ है कि कुरिन्थुस के विश्वासियों को यह तय नहीं करना चाहिए कि पौलुस और अपुल्लोस ने वह काम कितना अच्छी तरह या बुरी तरह से किया है जो परमेश्वर ने पौलुस और अपुल्लोस को दिया था। जब प्रभु यीशु लौटेगा, तो स्वयं वह अन्तिम निर्णय लेगा।</w:t>
      </w:r>
    </w:p>
    <w:p>
      <w:pPr/>
      <w:r>
        <w:rPr>
          <w:lang w:val="hi_IN" w:bidi="hi_IN"/>
        </w:rPr>
      </w:r>
      <w:r>
        <w:rPr>
          <w:lang w:val="hi_IN" w:bidi="hi_IN"/>
        </w:rPr>
        <w:t>यहाँ रुकें और समूह में चर्चा करें: एक कहानी सुनाएँ जब किसी अदालत के न्यायाधीश, या किसी गाँव के किसी पुरनिए ने यह निर्णय लिया कि कोई व्यक्ति दोषी है या निर्दोष है। ध्यान दें कि जब आप न्यायी या पुरनिए के निर्णय करने का वर्णन करते हैं तब आप किन शब्दों का उपयोग करते हैं।</w:t>
      </w:r>
    </w:p>
    <w:p>
      <w:pPr/>
      <w:r>
        <w:rPr>
          <w:lang w:val="hi_IN" w:bidi="hi_IN"/>
        </w:rPr>
      </w:r>
      <w:r>
        <w:rPr>
          <w:lang w:val="hi_IN" w:bidi="hi_IN"/>
        </w:rPr>
        <w:t>इस ऑडियो को यहाँ रोकें।</w:t>
      </w:r>
    </w:p>
    <w:p>
      <w:pPr/>
      <w:r>
        <w:rPr>
          <w:lang w:val="hi_IN" w:bidi="hi_IN"/>
        </w:rPr>
      </w:r>
      <w:r>
        <w:rPr>
          <w:lang w:val="hi_IN" w:bidi="hi_IN"/>
        </w:rPr>
        <w:t>पौलुस इस बारे में बात करना जारी रखता है कि जब प्रभु वापस आएगा तो वह क्या करेगा। पौलुस कहता है कि उस दिन वह लोगों के हृदय खोलेगा और उन बातों को प्रकट करेगा जो अब छिपी हुई हैं। इसका अर्थ यह है कि प्रभु यीशु सभी को दिखाएगा कि लोग क्या सोच रहे हैं और क्या महसूस कर रहे हैं। कुछ अनुवाद कहते हैं कि प्रभु पुरुषों के हृदय को खोलेगा, लेकिन पौलुस का अर्थ यह है कि प्रभु सभी लोगों—पुरुषों और स्त्रियों के हृदय को खोलेगा। कुछ संस्कृतियों में, हृदय हमारी भावनाओं का स्रोत है। अन्य संस्कृतियों के लिए, हृदय सोचने का स्रोत है, न कि महसूस करने का।</w:t>
      </w:r>
    </w:p>
    <w:p>
      <w:pPr/>
      <w:r>
        <w:rPr>
          <w:lang w:val="hi_IN" w:bidi="hi_IN"/>
        </w:rPr>
      </w:r>
      <w:r>
        <w:rPr>
          <w:lang w:val="hi_IN" w:bidi="hi_IN"/>
        </w:rPr>
        <w:t>यहाँ रुकें और समूह में चर्चा करें: आप प्रभु द्वारा लोगों के हृदय खोलने के बारे में कैसे बात करेंगे ताकि हर कोई उनके विचारों और प्रेरणाओं को देख सके? इस ऑडियो को यहाँ रोकें।</w:t>
      </w:r>
    </w:p>
    <w:p>
      <w:pPr/>
      <w:r>
        <w:rPr>
          <w:lang w:val="hi_IN" w:bidi="hi_IN"/>
        </w:rPr>
      </w:r>
      <w:r>
        <w:rPr>
          <w:lang w:val="hi_IN" w:bidi="hi_IN"/>
        </w:rPr>
        <w:t>पौलुस एक अन्तिम, महत्वपूर्ण कथन देता है कि उसे परवाह क्यों नहीं है कि कुरिन्थुस के लोग उसके बारे में क्या सोचते हैं। उनका न्याय महत्त्वपूर्ण नहीं है क्योंकि उस दिन जब यीशु लौटेगा, परमेश्वर प्रत्येक व्यक्ति की प्रशंसा करेगा या उसे स्वीकार करेगा जैसा वह व्यक्ति योग्य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पौलुस, अपुल्लोस, कुरिन्थुस के विश्वासियों, यीशु और परमेश्वर का प्रतिनिधित्व करने के लिए चित्र या वस्तुओं का उपयोग कर सकते हैं। जब आप कहानी को दोबारा सुनाएँ, याद रखें कि पौलुस कुरिन्थुस के विश्वासियों से बात कर रहा है कि उन्हें पौलुस और अपुल्लोस के साथ कैसे व्यवहार करना चाहिए। फिर पौलुस कहता है कि पौलुस इस बात की परवाह नहीं करता कि कुरिन्थुस के विश्वासी पौलुस के बारे में क्या सोचते हैं। दिखाएँ कि जब यीशु वापस आएगा, तो यीशु सभी का न्याय करेगा। यह उनके विचारों पर ज्योति की चमक की तरह होगा और यह दिखाएगा कि हर कोई क्या सोच रहा है। दिखाएँ कि परमेश्वर प्रत्येक विश्वासी की प्रशंसा उसकी योग्यता के अनुसार करता है।</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4:1–5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के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अपुल्लोस </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वे सब लोग जिनका न्याय उस समय होगा जब प्रभु यीशु लौटेगा।</w:t>
      </w:r>
    </w:p>
    <w:p>
      <w:pPr>
        <w:pStyle w:val="ListBullet"/>
        <w:spacing w:line="240" w:lineRule="auto"/>
        <w:ind w:left="720"/>
      </w:pPr>
      <w:r>
        <w:rPr>
          <w:lang w:val="hi_IN" w:bidi="hi_IN"/>
        </w:rPr>
      </w:r>
      <w:r>
        <w:rPr>
          <w:lang w:val="hi_IN" w:bidi="hi_IN"/>
        </w:rPr>
        <w:t>प्रभु यीशु</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भाग में: पौलुस कुरिन्थुस के विश्वासियों को समझाता है कि कुरिन्थुस के विश्वासियों को पौलुस और अपुल्लोस को दास या भण्डारी के रूप में सोचना चाहिए। आप पौलुस और अपुल्लोस को कुरिन्थुस के विश्वासियों के सामने खड़े देख सकते हैं, जबकि पौलुस कुरिन्थुस के विश्वासियों को समझाता है कि पौलुस और अपुल्लोस दास या भण्डारी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अपुल्लोस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कुरिन्थुस के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दूसरे भाग में, पौलुस कुरिन्थुस के विश्वासियों से कहता है कि पौलुस को परवाह नहीं है कि कुरिन्थुस के विश्वासी अब पौलुस का न्याय कर रहे हैं। आप ऐसा दिखा सकते हैं कि पौलुस कुरिन्थ के विश्वासियों के सामने खड़ा है और उनसे बात कर रहा है। या आप कमरे को अदालत-कक्ष की तरह बना सकते हैं। कुरिन्थुस के विश्वासी पौलुस की जाँच कर रहे थे, और पौलुस आरोपी व्यक्ति होगा। पौलुस कुरिन्थुस के विश्वासियों से कह रहा है कि वे उसकी जाँच न करें क्योंकि पौलुस को परवाह नहीं है कि वे क्या सोचते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तीसरे भाग में, पौलुस कुरिन्थुस के विश्वासियों से कहता है कि वे किसी का न्याय न करें जब तक कि प्रभु वापस न्यायी के रूप में नहीं आ जाता। पौलुस यीशु के अन्तिम दिन पुरुषों और स्त्रियों के मन का न्याय करने के बारे में बात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के विश्वासियों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4:1–5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कुरिन्थुस के विश्वासियों से कहता है कि उन्हें पौलुस और अपुल्लोस को उन लोगों के रूप में सोचना चाहिए जिन पर परमेश्वर ने भरोसा किया था, या यीशु </w:t>
      </w:r>
      <w:r>
        <w:rPr>
          <w:b/>
          <w:lang w:val="hi_IN" w:bidi="hi_IN"/>
        </w:rPr>
        <w:t>मसीह</w:t>
      </w:r>
      <w:r>
        <w:rPr>
          <w:lang w:val="hi_IN" w:bidi="hi_IN"/>
        </w:rPr>
        <w:t xml:space="preserve"> के </w:t>
      </w:r>
      <w:r>
        <w:rPr>
          <w:b/>
          <w:lang w:val="hi_IN" w:bidi="hi_IN"/>
        </w:rPr>
        <w:t>भण्डारी</w:t>
      </w:r>
      <w:r>
        <w:rPr>
          <w:lang w:val="hi_IN" w:bidi="hi_IN"/>
        </w:rPr>
        <w:t xml:space="preserve"> थे। दूसरे शब्दों में, परमेश्वर ने पौलुस और अपुल्लोस पर भरोसा किया कि वे उसके लिए एक महत्वपूर्ण काम करे। पौलुस और अपुल्लोस के पास उन लोगों की देखभाल करने की जिम्मेदारी थी जो परमेश्वर ने उन्हें दी थी, लेकिन वे स्वयं परमेश्वर को जवाबदेह थे। पौलुस के समय में ऐसा भण्डारी किसी धनी स्वामी के घराने का प्रबन्ध करने के लिए उत्तरदायी हो सकता था। मसीह के लिए उसी शब्द का उपयोग करें जिसका उपयोग आपने पिछले भागों में किया है, और यदि आवश्यकता हो तो मसीह के बारे में अधिक जानकारी के लिए मुख्य शब्दावली देखें।</w:t>
      </w:r>
    </w:p>
    <w:p>
      <w:pPr/>
      <w:r>
        <w:rPr>
          <w:lang w:val="hi_IN" w:bidi="hi_IN"/>
        </w:rPr>
      </w:r>
      <w:r>
        <w:rPr>
          <w:lang w:val="hi_IN" w:bidi="hi_IN"/>
        </w:rPr>
        <w:t>यहाँ रुकें और समूह में चर्चा करें कि आप इस व्यक्ति का वर्णन कैसे करेंगे जिस पर परमेश्वर ने कोई महत्वपूर्ण काम करने के लिए या उसके लिए परमेश्वर के काम का प्रबन्धन करने के लिए भरोसा किया है। अधिक जानकारी के लिए मुख्य शब्दावली में भण्डारी देखें। इस ऑडियो को यहाँ रोकें।</w:t>
      </w:r>
    </w:p>
    <w:p>
      <w:pPr/>
      <w:r>
        <w:rPr>
          <w:lang w:val="hi_IN" w:bidi="hi_IN"/>
        </w:rPr>
      </w:r>
      <w:r>
        <w:rPr>
          <w:lang w:val="hi_IN" w:bidi="hi_IN"/>
        </w:rPr>
        <w:t xml:space="preserve">पौलुस कहता है कि पौलुस और अपुल्लोस को परमेश्वर की </w:t>
      </w:r>
      <w:r>
        <w:rPr>
          <w:b/>
          <w:lang w:val="hi_IN" w:bidi="hi_IN"/>
        </w:rPr>
        <w:t>रहस्य</w:t>
      </w:r>
      <w:r>
        <w:rPr>
          <w:lang w:val="hi_IN" w:bidi="hi_IN"/>
        </w:rPr>
        <w:t>, या गुप्त या छिपी बातें सौंपी गई हैं। रहस्य वे बातें हैं जो सच हैं, लेकिन ज्यादातर लोग उन्हें नहीं जानते हैं। उदाहरण के लिए, ये यीशु और परमेश्वर के राज्य के बारे में सच्ची बातें हैं। पौलुस और अपुल्लोस अब इन सच्ची बातों को प्रकट कर रहे हैं। अपने पत्र में पहले पौलुस ने स्पष्ट किया कि लोग इन रहस्यों को तभी देख या समझ सकते हैं जब परमेश्वर उन्हें परमेश्वर के आत्मा के द्वारा प्रकट करेगा। लोगों को इन सच्ची बातों को जानने की आवश्यकता है ताकि वे परमेश्वर के अनुसार जीवन जी सकें। परमेश्वर के रहस्यों या गुप्त बातों के लिए उसी शब्द का उपयोग करें जिसका उपयोग आपने पिछले भागों में किया है।</w:t>
      </w:r>
    </w:p>
    <w:p>
      <w:pPr/>
      <w:r>
        <w:rPr>
          <w:lang w:val="hi_IN" w:bidi="hi_IN"/>
        </w:rPr>
      </w:r>
      <w:r>
        <w:rPr>
          <w:lang w:val="hi_IN" w:bidi="hi_IN"/>
        </w:rPr>
        <w:t xml:space="preserve">पौलुस कहता है कि उसे परवाह नहीं है कि कुरिन्थुस के विश्वासी उसका </w:t>
      </w:r>
      <w:r>
        <w:rPr>
          <w:b/>
          <w:lang w:val="hi_IN" w:bidi="hi_IN"/>
        </w:rPr>
        <w:t>न्याय</w:t>
      </w:r>
      <w:r>
        <w:rPr>
          <w:lang w:val="hi_IN" w:bidi="hi_IN"/>
        </w:rPr>
        <w:t xml:space="preserve"> उसी तरह करते हैं जैसे वह कुरिन्थुस के विश्वासियों को परमेश्वर के सच्चाइयों के बारे में सिखाता है। यहाँ पौलुस का अर्थ है कि कुरिन्थुस के विश्वासी पौलुस की जाँच कर रहे हैं, या पौलुस को बारीकी से देख रहे हैं ताकि देखें कि पौलुस क्या करता है, और क्या पौलुस उन कामों को अच्छी तरह से करता है। यह अदालत में न्यायाधीश के समान है जो किसी ऐसे व्यक्ति की जाँच करता है जिस पर कुछ गलत करने का आरोप लगाया गया हो। पौलुस कहता है कि परमेश्वर ने पौलुस को सुसमाचार प्रचार करने का कार्य सौंपा है, इसलिए परमेश्वर तय करेगा कि पौलुस ने यह काम विश्वासयोग्य तरीके से किया है या नहीं। यह न्यायी के लिए वही शब्द है जिसका उपयोग पौलुस ने 1 कुरिन्थियों 2:15 में पहले किया था, जब उसने कुरिन्थियों से कहा कि परमेश्वर की आत्मा वाला व्यक्ति न्याय कर सकता है या बातों की जाँच कर सकता है। यहाँ न्यायी के लिए उसी शब्द का उपयोग करें।</w:t>
      </w:r>
    </w:p>
    <w:p>
      <w:pPr/>
      <w:r>
        <w:rPr>
          <w:lang w:val="hi_IN" w:bidi="hi_IN"/>
        </w:rPr>
      </w:r>
      <w:r>
        <w:rPr>
          <w:lang w:val="hi_IN" w:bidi="hi_IN"/>
        </w:rPr>
        <w:t xml:space="preserve">पौलुस कहता है कि उसका </w:t>
      </w:r>
      <w:r>
        <w:rPr>
          <w:b/>
          <w:lang w:val="hi_IN" w:bidi="hi_IN"/>
        </w:rPr>
        <w:t>विवेक</w:t>
      </w:r>
      <w:r>
        <w:rPr>
          <w:lang w:val="hi_IN" w:bidi="hi_IN"/>
        </w:rPr>
        <w:t xml:space="preserve"> शुद्ध है क्योंकि </w:t>
      </w:r>
      <w:r>
        <w:rPr>
          <w:b/>
          <w:lang w:val="hi_IN" w:bidi="hi_IN"/>
        </w:rPr>
        <w:t>प्रभु</w:t>
      </w:r>
      <w:r>
        <w:rPr>
          <w:lang w:val="hi_IN" w:bidi="hi_IN"/>
        </w:rPr>
        <w:t xml:space="preserve"> ही उसका न्याय करता है। पौलुस को ऐसी किसी बात का ज्ञान नहीं है कि उसने कुछ गलत किया हो। प्रभु सम्भवतः स्वयं यीशु की ओर संकेत करता है जब वह लोगों का न्याय करने के लिए लौटेगा। प्रभु के लिए उसी शब्द का उपयोग करें जिसका उपयोग आपने पिछले भागों में किया है, और अधिक जानकारी के लिए मुख्य शब्दावली में प्रभु देखें। किसी व्यक्ति का विवेक उसकी समझ है, या यह जानने की क्षमता है, कि क्या सही है और क्या गलत।</w:t>
      </w:r>
    </w:p>
    <w:p>
      <w:pPr/>
      <w:r>
        <w:rPr>
          <w:lang w:val="hi_IN" w:bidi="hi_IN"/>
        </w:rPr>
      </w:r>
      <w:r>
        <w:rPr>
          <w:lang w:val="hi_IN" w:bidi="hi_IN"/>
        </w:rPr>
        <w:t>यहाँ रुकें और समूह में चर्चा करें कि आप विवेक के बारे में कैसे बात करेंगे। विवेक के बारे में अधिक जानकारी के लिए, मुख्य शब्दावली देखें। इस ऑडियो को यहाँ रोकें।</w:t>
      </w:r>
    </w:p>
    <w:p>
      <w:pPr/>
      <w:r>
        <w:rPr>
          <w:lang w:val="hi_IN" w:bidi="hi_IN"/>
        </w:rPr>
      </w:r>
      <w:r>
        <w:rPr>
          <w:lang w:val="hi_IN" w:bidi="hi_IN"/>
        </w:rPr>
        <w:t xml:space="preserve">पौलुस कुरिन्थुस के विश्वासियों से कहता है कि उन्हें </w:t>
      </w:r>
      <w:r>
        <w:rPr>
          <w:b/>
          <w:lang w:val="hi_IN" w:bidi="hi_IN"/>
        </w:rPr>
        <w:t>नियुक्त समय</w:t>
      </w:r>
      <w:r>
        <w:rPr>
          <w:lang w:val="hi_IN" w:bidi="hi_IN"/>
        </w:rPr>
        <w:t xml:space="preserve"> से पहले किसी भी बात का </w:t>
      </w:r>
      <w:r>
        <w:rPr>
          <w:b/>
          <w:lang w:val="hi_IN" w:bidi="hi_IN"/>
        </w:rPr>
        <w:t>न्याय</w:t>
      </w:r>
      <w:r>
        <w:rPr>
          <w:lang w:val="hi_IN" w:bidi="hi_IN"/>
        </w:rPr>
        <w:t xml:space="preserve"> नहीं करना चाहिए। यहाँ, न्याय का अर्थ है निर्णय लेना, या यह तय करना कि कोई बात अच्छी है या बुरी, या सही है या गलत। जब न्यायाधीश द्वारा अदालत में उस व्यक्ति की जाँच की जाती है जिस पर कोई गलत काम करने का आरोप है, तो न्यायाधीश इस बारे में निर्णय लेता है कि उस व्यक्ति को क्या दण्ड दिया जाएगा। दूसरे शब्दों में, कुरिन्थुस के विश्वासियों को अब यह तय नहीं करना चाहिए कि पौलुस और अपुल्लोस ने वह काम कितने अच्छी तरह या बुरे तरीके से पूरा किया है जो परमेश्वर ने पौलुस और अपुल्लोस को दिया था।</w:t>
      </w:r>
    </w:p>
    <w:p>
      <w:pPr/>
      <w:r>
        <w:rPr>
          <w:lang w:val="hi_IN" w:bidi="hi_IN"/>
        </w:rPr>
      </w:r>
      <w:r>
        <w:rPr>
          <w:lang w:val="hi_IN" w:bidi="hi_IN"/>
        </w:rPr>
        <w:t xml:space="preserve">यहाँ रुकें और समूह में चर्चा करें कि आप </w:t>
      </w:r>
      <w:r>
        <w:rPr>
          <w:b/>
          <w:lang w:val="hi_IN" w:bidi="hi_IN"/>
        </w:rPr>
        <w:t>न्याय</w:t>
      </w:r>
      <w:r>
        <w:rPr>
          <w:lang w:val="hi_IN" w:bidi="hi_IN"/>
        </w:rPr>
        <w:t xml:space="preserve"> के लिए किन शब्दों या वाक्यांशों का उपयोग करेंगे, ताकि यह तय किया जा सके कि किसी व्यक्ति के कार्य सही हैं या गलत। यह न्यायी शब्द से अलग शब्द हो सकता है जिस पर आपने पहले चर्चा की थी।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नियुक्त समय यह कहने का एक और तरीका है कि वह समय जिसे परमेश्वर चुनता है जब यीशु सब लोगों का न्याय करने के लिए लौटेगा, चाहे वे लोग जो मर चुके हैं और वे लोग जो अभी जीवित हैं। यीशु मसीह लोगों का न्याय उनके कार्यों और यीशु में उनके विश्वास के आधार पर करेगा। नियुक्त समय को अन्तिम दिन भी कहा जाता है, अर्थात वह दिन जब यीशु मसीह तय करता है कि स्वर्ग में उसके साथ कौन होगा और स्वर्ग में उसके साथ कौन नहीं होगा।</w:t>
      </w:r>
    </w:p>
    <w:p>
      <w:pPr/>
      <w:r>
        <w:rPr>
          <w:lang w:val="hi_IN" w:bidi="hi_IN"/>
        </w:rPr>
      </w:r>
      <w:r>
        <w:rPr>
          <w:lang w:val="hi_IN" w:bidi="hi_IN"/>
        </w:rPr>
        <w:t>यहाँ रुकें और समूह में चर्चा करें कि आप 'नियुक्त समय' के लिए किन शब्दों या वाक्यांशों का उपयोग करेंगे। यदि आपने पहले ही बाइबल की किसी अन्य पुस्तक में इस विचार का अनुवाद किया है, तो उन्हीं शब्दों का उपयोग करें जिनका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4:6–13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4:6–13 को सुनें और अपने मन में रखें।</w:t>
      </w:r>
    </w:p>
    <w:p>
      <w:pPr/>
      <w:r>
        <w:rPr>
          <w:lang w:val="hi_IN" w:bidi="hi_IN"/>
        </w:rPr>
      </w:r>
      <w:r>
        <w:rPr>
          <w:lang w:val="hi_IN" w:bidi="hi_IN"/>
        </w:rPr>
        <w:t>यदि सम्भव हो, तो 1 कुरिन्थियों 4:6–13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4:6–13 का ऑडियो संस्करण सबसे आसानी से समझ में आने वाले अनुवाद में सुनें।</w:t>
      </w:r>
    </w:p>
    <w:p>
      <w:pPr/>
      <w:r>
        <w:rPr>
          <w:lang w:val="hi_IN" w:bidi="hi_IN"/>
        </w:rPr>
      </w:r>
      <w:r>
        <w:rPr>
          <w:lang w:val="hi_IN" w:bidi="hi_IN"/>
        </w:rPr>
        <w:t>पौलुस कुरिन्थुस के विश्वासियों को समझाता रहा है कि उन्हें पौलुस और अपुल्लोस को भण्डारी या सेवकों के रूप में सोचना चाहिए। पौलुस कुरिन्थ के विश्वासियों से यह भी कह रहा है कि वे पौलुस और अपुल्लोस का न्याय तब तक न करें जब तक यीशु लौटकर सब लोगों का न्याय न करे और यह प्रकट न कर दे कि हर कोई क्या सोच रहा है और क्या महसूस कर रहा है।</w:t>
      </w:r>
    </w:p>
    <w:p>
      <w:pPr/>
      <w:r>
        <w:rPr>
          <w:lang w:val="hi_IN" w:bidi="hi_IN"/>
        </w:rPr>
      </w:r>
      <w:r>
        <w:rPr>
          <w:lang w:val="hi_IN" w:bidi="hi_IN"/>
        </w:rPr>
        <w:t>अब पौलुस कुरिन्थ के विश्वासियों से कहता है कि जब वह यह बताता है कि उन्हें कैसे जीवन बिताना चाहिए, तब वह पौलुस और अपुल्लोस को उदाहरण के रूप में प्रस्तुत करता है। पौलुस और अपुल्लोस परमेश्वर के संदेश का पालन करते हैं और विशेष शिक्षकों का पालन नहीं करते हैं, और पौलुस चाहता है कि कुरिन्थुस के विश्वासी भी ऐसा ही करें।</w:t>
      </w:r>
    </w:p>
    <w:p>
      <w:pPr/>
      <w:r>
        <w:rPr>
          <w:lang w:val="hi_IN" w:bidi="hi_IN"/>
        </w:rPr>
      </w:r>
      <w:r>
        <w:rPr>
          <w:lang w:val="hi_IN" w:bidi="hi_IN"/>
        </w:rPr>
        <w:t>पौलुस कहता है कि कुरिन्थुस के विश्वासी अभिमानी हैं। इसका अर्थ है कि कुरिन्थुस के विश्वासी गर्व करते हैं, लेकिन पापी तरीके से। यह एकमात्र समय नहीं है जब पौलुस कुरिन्थुस के विश्वासियों से यह कहता है। कुरिन्थुस के विश्वासी अभिमानी हैं क्योंकि अपुल्लोस के अनुयायी सोचते हैं कि वे पौलुस के अनुयायियों से बेहतर या अधिक महत्वपूर्ण हैं। कुरिन्थुस के विश्वासी अभिमानी हैं क्योंकि पौलुस के अनुयायी सोचते हैं कि वे अपुल्लोस के अनुयायियों से बेहतर या अधिक महत्वपूर्ण हैं। पौलुस कहता है कि यदि कुरिन्थुस के विश्वासी पौलुस के संदेश को समझते हैं, तो कुरिन्थुस के विश्वासी अलग-अलग शिक्षकों का अनुसरण नहीं करते।</w:t>
      </w:r>
    </w:p>
    <w:p>
      <w:pPr/>
      <w:r>
        <w:rPr>
          <w:lang w:val="hi_IN" w:bidi="hi_IN"/>
        </w:rPr>
      </w:r>
      <w:r>
        <w:rPr>
          <w:lang w:val="hi_IN" w:bidi="hi_IN"/>
        </w:rPr>
        <w:t>कुरिन्थ के विश्वासी उन सब अच्छी बातों के बारे में बात करते समय भी घमण्ड करते हैं जो उनके पास हैं। कुरिन्थुस के विश्वासी यह भूल गए हैं कि सभी अच्छी चीजें परमेश्वर से आती हैं।</w:t>
      </w:r>
    </w:p>
    <w:p>
      <w:pPr/>
      <w:r>
        <w:rPr>
          <w:lang w:val="hi_IN" w:bidi="hi_IN"/>
        </w:rPr>
      </w:r>
      <w:r>
        <w:rPr>
          <w:lang w:val="hi_IN" w:bidi="hi_IN"/>
        </w:rPr>
        <w:t>यहाँ रुकें और समूह में इस प्रश्न पर चर्चा करें: किसी ऐसे व्यक्ति के बारे में एक कहानी सुनाएँ जो अहंकारी तरीके से किसी ऐसी बात के बारे में बात कर रहा है जो उस व्यक्ति के पास है, या किया है, भले ही किसी और ने उस व्यक्ति को दिया है, या किसी और ने कठिन परिश्रम किया है। आप उस व्यक्ति के बारे में क्या सोचते हैं जो गर्व और घमंड के तरीके से बात कर रहा है? आप उनके प्रति कैसे व्यवहार करते हैं? इस ऑडियो को यहाँ रोकें।</w:t>
      </w:r>
    </w:p>
    <w:p>
      <w:pPr/>
      <w:r>
        <w:rPr>
          <w:lang w:val="hi_IN" w:bidi="hi_IN"/>
        </w:rPr>
      </w:r>
      <w:r>
        <w:rPr>
          <w:lang w:val="hi_IN" w:bidi="hi_IN"/>
        </w:rPr>
        <w:t>पौलुस कहता है कि कुरिन्थुस के विश्वासी इतने घमंडी हैं कि वे मानते हैं कि उन्हें अब पौलुस की शिक्षा की आवश्यकता नहीं है। कुरिन्थुस के विश्वासी ऐसा व्यवहार कर रहे हैं जैसे वे पहले से ही परमेश्वर के राज्य में शासन कर रहे हैं। पौलुस चाहता है कि काश कुरिन्थ के विश्वासी वास्तव में पहले से ही राज्य कर रहे होते, क्योंकि तब पौलुस भी विश्वासियों के साथ राज्य कर रहा होता।</w:t>
      </w:r>
    </w:p>
    <w:p>
      <w:pPr/>
      <w:r>
        <w:rPr>
          <w:lang w:val="hi_IN" w:bidi="hi_IN"/>
        </w:rPr>
      </w:r>
      <w:r>
        <w:rPr>
          <w:lang w:val="hi_IN" w:bidi="hi_IN"/>
        </w:rPr>
        <w:t>कुरिन्थुस की कलीसिया में ऐसा नहीं हो रहा है। पौलुस को लगता है कि लोग पौलुस, अपुल्लोस और उन सभी लोगों के साथ बुरा व्यवहार कर रहे हैं, जिन्हें यीशु ने प्रचार करने के लिए भेजा था। पौलुस इस बारे में एक घटना का वर्णन करके बात करता है जो कुरिन्थुस के विश्वासियों के लिए परिचित थी। रोम उस समय संसार के इस हिस्से पर शासन करता था। रोमी सैन्य अगुवे, जिन्होंने अभी-अभी एक युद्ध जीता था, अक्सर जीत का जश्न मनाने के लिए लोगों की एक विशेष जुलुस की अगुवाई करते थे। युद्ध के कैदी जुलुस के अन्त में होते थे। कैदियों की कोई कीमत नहीं थी, और उन्हें अक्सर विजय का जश्न मनाने के लिए सभी के सामने मार दिया जाता था। पौलुस अपने आप और प्रेरितों के बारे में उन लोगों के रूप में बात करता है जो विजय जुलुस में पीछे हैं। जैसे बहुत से लोग जुलूस देखने और कैदियों को अपमानित करने और मारने के लिए इकट्ठा हुए, पौलुस इस तरह बात करता है जैसे बहुत से लोग और यहाँ तक कि स्वर्गदूत भी सभी प्रेरितों को देख रहे हैं और उन्हें अपमानित कर रहे हैं।</w:t>
      </w:r>
    </w:p>
    <w:p>
      <w:pPr/>
      <w:r>
        <w:rPr>
          <w:lang w:val="hi_IN" w:bidi="hi_IN"/>
        </w:rPr>
      </w:r>
      <w:r>
        <w:rPr>
          <w:lang w:val="hi_IN" w:bidi="hi_IN"/>
        </w:rPr>
        <w:t>पौलुस इस अन्तर पर बल देना चाहता है कि कुरिन्थ के विश्वासी अपने विषय में क्या सोचते हैं और प्रेरितों के विषय में क्या सोचते हैं। इसलिए पौलुस कुरिन्थुस के विश्वासियों के बारे में ऐसी बातें कहता है जो वास्तव में सच नहीं हैं, लेकिन विश्वासी अपने बारे में ऐसी बातें सोचते हैं। पौलुस कहता है कि प्रेरित मूर्ख लोग हैं और कुरिन्थ के विश्वासी चतुर और बुद्धिमान लोग हैं। पौलुस कहता है कि प्रेरित शारीरिक रूप से कमजोर लोग हैं, और कुरिन्थुस के विश्वासी शारीरिक रूप से मजबूत लोग हैं। पौलुस कहता है कि दूसरे लोग सोचते हैं कि कुरिन्थ के विश्वासी महान और अच्छे लोग हैं, जबकि दूसरे लोग प्रेरितों को तुच्छ समझते हैं या उन पर तिरस्कार से दृष्टि करते हैं। पौलुस ने ये बातें इसलिए कही क्योंकि कुरिन्थुस के विश्वासियों ने सोचा कि वे अन्य लोगों से बेहतर या अधिक महत्वपूर्ण हैं।</w:t>
      </w:r>
    </w:p>
    <w:p>
      <w:pPr/>
      <w:r>
        <w:rPr>
          <w:lang w:val="hi_IN" w:bidi="hi_IN"/>
        </w:rPr>
      </w:r>
      <w:r>
        <w:rPr>
          <w:lang w:val="hi_IN" w:bidi="hi_IN"/>
        </w:rPr>
        <w:t>फिर पौलुस और अधिक कथन देता है जो बताते हैं कि प्रेरित होना कैसा है। पौलुस कहता है कि प्रेरितों के पास अक्सर खाने और पीने के लिए पर्याप्त नहीं होता, और प्रेरित घिसे-पिटे और फटे हुए कपड़े पहनते हैं। पौलुस कहता है कि कभी-कभी लोग प्रेरितों को मारते हैं और प्रेरित हमेशा एक स्थान से दूसरे स्थान पर जाते रहते हैं और उनका कोई घर नहीं है। प्रेरितों के इस विवरण ने शायद कुरिन्थुस के विश्वासियों को कुरिन्थुस और यूनान के अन्य नगरों और नगरों में अन्य शिक्षकों की याद दिलायी होगी। ये अन्य शिक्षक चारों ओर यात्रा करते थे और सिखाते थे और शिक्षा के बदले पैसे माँगते थे। हालाँकि, इसके विपरीत, पौलुस कहता है कि प्रेरित हाथ से काम करते हैं। हम जानते हैं कि पौलुस ने पैसे कमाने के लिए तम्बू बनाए ताकि पौलुस को दूसरों से पैसे माँगने न पड़े।</w:t>
      </w:r>
    </w:p>
    <w:p>
      <w:pPr/>
      <w:r>
        <w:rPr>
          <w:lang w:val="hi_IN" w:bidi="hi_IN"/>
        </w:rPr>
      </w:r>
      <w:r>
        <w:rPr>
          <w:lang w:val="hi_IN" w:bidi="hi_IN"/>
        </w:rPr>
        <w:t>पौलुस कहता है कि प्रेरित कड़ी मेहनत करते हैं। पौलुस कहता है कि प्रेरित अन्य लोगों के लिए सक्रिय रूप से अच्छे काम करते हैं। जब दूसरे लोग परमेश्वर से प्रेरितों के साथ बुरी बातें करने के लिए कहते हैं, तो प्रेरित परमेश्वर से उन लोगों के लिए अच्छी बातें करने के लिए कहते हैं। पौलुस कहता है कि जब दूसरे लोग प्रेरितों से बुरी बातें कहते हैं, तो प्रेरित बिल्कुल भी उत्तर नहीं देते हैं। पौलुस कहता है कि जब दूसरे लोग दूसरे लोगों से प्रेरितों के बारे में बुरी बातें कहते हैं, तो प्रेरित दूसरे लोगों से दयालु बातें कहते हैं।</w:t>
      </w:r>
    </w:p>
    <w:p>
      <w:pPr/>
      <w:r>
        <w:rPr>
          <w:lang w:val="hi_IN" w:bidi="hi_IN"/>
        </w:rPr>
      </w:r>
      <w:r>
        <w:rPr>
          <w:lang w:val="hi_IN" w:bidi="hi_IN"/>
        </w:rPr>
        <w:t>यहाँ रुकें और समूह में इस प्रश्न पर चर्चा करें: उस समय की एक कहानी सुनाएँ जब किसी ने आपसे या किसी दूसरे व्यक्ति से आपके बारे में झूठी बातें कही हों। आपकी प्रतिक्रिया कैसी रही? आपकी संस्कृति में, जब कोई व्यक्ति आपसे या आपके बारे में झूठी बातें कहता है, तो लोग आपसे कैसे प्रतिक्रिया देने की उम्मीद करते हैं? इस ऑडियो को यहाँ रोकें।</w:t>
      </w:r>
    </w:p>
    <w:p>
      <w:pPr/>
      <w:r>
        <w:rPr>
          <w:lang w:val="hi_IN" w:bidi="hi_IN"/>
        </w:rPr>
      </w:r>
      <w:r>
        <w:rPr>
          <w:lang w:val="hi_IN" w:bidi="hi_IN"/>
        </w:rPr>
        <w:t>अन्त में, पौलुस कहता है कि लोग प्रेरितों के साथ कचरे की तरह व्यवहार करते हैं, जिन्हें लोग फेंक देते हैं, भले ही प्रेरित सम्मानजनक व्यवहार कर रहे हों।</w:t>
      </w:r>
    </w:p>
    <w:p>
      <w:pPr/>
      <w:r>
        <w:rPr>
          <w:lang w:val="hi_IN" w:bidi="hi_IN"/>
        </w:rPr>
      </w:r>
      <w:r>
        <w:rPr>
          <w:lang w:val="hi_IN" w:bidi="hi_IN"/>
        </w:rPr>
        <w:t>पौलुस के पत्र के इस हिस्से के बारे में पूरी तरह से सोचें। जब पौलुस प्रेरितों के बारे में बात कर रहा है, तो पौलुस कुरिन्थुस के विश्वासियों को यीशु के बारे में भी याद दिलाता है।</w:t>
      </w:r>
    </w:p>
    <w:p>
      <w:pPr>
        <w:pStyle w:val="ListBullet"/>
        <w:spacing w:line="240" w:lineRule="auto"/>
        <w:ind w:left="720"/>
      </w:pPr>
      <w:r>
        <w:rPr>
          <w:lang w:val="hi_IN" w:bidi="hi_IN"/>
        </w:rPr>
      </w:r>
      <w:r>
        <w:rPr>
          <w:lang w:val="hi_IN" w:bidi="hi_IN"/>
        </w:rPr>
        <w:t>पौलुस प्रेरितों के दुख का वर्णन करता है। प्रेरित भूखे और प्यासे थे, प्रेरितों को पीटा गया था, और प्रेरितों के पास कोई घर नहीं था। ये वो बातें हैं जो यीशु के साथ भी हुई थीं।</w:t>
      </w:r>
    </w:p>
    <w:p>
      <w:pPr>
        <w:pStyle w:val="ListBullet"/>
        <w:spacing w:line="240" w:lineRule="auto"/>
        <w:ind w:left="720"/>
      </w:pPr>
      <w:r>
        <w:rPr>
          <w:lang w:val="hi_IN" w:bidi="hi_IN"/>
        </w:rPr>
      </w:r>
      <w:r>
        <w:rPr>
          <w:lang w:val="hi_IN" w:bidi="hi_IN"/>
        </w:rPr>
        <w:t>पौलुस कहता है कि लोगों ने प्रेरितों से अप्रिय बातें कही और प्रेरितों के बारे में झूठी बातें कही थीं। पौलुस ने कहा कि प्रेरितों ने दयालु और सच्चे शब्दों से उत्तर दिया। ये वो बातें हैं जो यीशु के साथ भी हुई थीं।</w:t>
      </w:r>
    </w:p>
    <w:p>
      <w:pPr>
        <w:pStyle w:val="ListBullet"/>
        <w:spacing w:line="240" w:lineRule="auto"/>
        <w:ind w:left="720"/>
      </w:pPr>
      <w:r>
        <w:rPr>
          <w:lang w:val="hi_IN" w:bidi="hi_IN"/>
        </w:rPr>
      </w:r>
      <w:r>
        <w:rPr>
          <w:lang w:val="hi_IN" w:bidi="hi_IN"/>
        </w:rPr>
        <w:t>पौलुस कहता है कि प्रेरित नम्र हैं और दासों के समान हैं। यह यीशु के बारे में एक सच्चा कथन भी है।</w:t>
      </w:r>
    </w:p>
    <w:p>
      <w:pPr>
        <w:pStyle w:val="ListBullet"/>
        <w:spacing w:line="240" w:lineRule="auto"/>
        <w:ind w:left="720"/>
      </w:pPr>
      <w:r>
        <w:rPr>
          <w:lang w:val="hi_IN" w:bidi="hi_IN"/>
        </w:rPr>
      </w:r>
      <w:r>
        <w:rPr>
          <w:lang w:val="hi_IN" w:bidi="hi_IN"/>
        </w:rPr>
        <w:t>पौलुस कहता है कि अन्य लोग प्रेरितों के साथ बुरा व्यवहार करते हैं, जैसे गंदगी और कचरा। ये वो बातें हैं जो यीशु के साथ भी हुई थीं।</w:t>
      </w:r>
    </w:p>
    <w:p>
      <w:pPr/>
      <w:r>
        <w:rPr>
          <w:lang w:val="hi_IN" w:bidi="hi_IN"/>
        </w:rPr>
      </w:r>
      <w:r>
        <w:rPr>
          <w:lang w:val="hi_IN" w:bidi="hi_IN"/>
        </w:rPr>
        <w:t>पौलुस इस भाग की शुरुआत कुरिन्थ के विश्वासियों से यह कहकर करता है कि पौलुस और अपुल्लोस कुरिन्थ के विश्वासियों के लिए अनुसरण करने के उदाहरण हैं। इस भाग में, पौलुस यीशु का नाम नहीं कहता है, लेकिन पौलुस यह भी चाहता है कि कुरिन्थुस के विश्वासी यीशु को एक उदाहरण के रूप में देखें।</w:t>
      </w:r>
    </w:p>
    <w:p>
      <w:pPr/>
      <w:r>
        <w:rPr>
          <w:lang w:val="hi_IN" w:bidi="hi_IN"/>
        </w:rPr>
      </w:r>
      <w:r>
        <w:rPr>
          <w:lang w:val="hi_IN" w:bidi="hi_IN"/>
        </w:rPr>
        <w:t>यहाँ रुकें और समूह में चर्चा करें: एक ऐसे समय की कहानी सुनाएँ जब आपने यीशु की तरह व्यवहार किया हो। आप अपने आचरण के द्वारा दूसरों को यीशु के उदाहरण का अनुसरण करने के लिए कैसे प्रोत्साहित कर सकते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4:6–13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कल्पांकित करने की कोशिश करेगा।</w:t>
      </w:r>
    </w:p>
    <w:p>
      <w:pPr/>
      <w:r>
        <w:rPr>
          <w:lang w:val="hi_IN" w:bidi="hi_IN"/>
        </w:rPr>
      </w:r>
      <w:r>
        <w:rPr>
          <w:lang w:val="hi_IN" w:bidi="hi_IN"/>
        </w:rPr>
        <w:t>इस भाग के दो हिस्से हैं।</w:t>
      </w:r>
    </w:p>
    <w:p>
      <w:pPr/>
      <w:r>
        <w:rPr>
          <w:lang w:val="hi_IN" w:bidi="hi_IN"/>
        </w:rPr>
      </w:r>
      <w:r>
        <w:rPr>
          <w:b/>
          <w:lang w:val="hi_IN" w:bidi="hi_IN"/>
        </w:rPr>
        <w:t>पहले भाग में:</w:t>
      </w:r>
      <w:r>
        <w:rPr>
          <w:lang w:val="hi_IN" w:bidi="hi_IN"/>
        </w:rPr>
        <w:t xml:space="preserve"> पौलुस कुरिन्थुस के विश्वासियों को याद दिलाता है कि वह अपने और अपुल्लोस के बारे में उदाहरण के रूप में बात करता रहा है कि कुरिन्थुस के विश्वासियों को कैसे व्यवहार करना चाहिए। पौलुस कुरिन्थुस के विश्वासियों से कहता है कि वे अलग-अलग अगुवों का अनुसरण करने के तरीके में अभिमानी हैं और गर्व करते हैं। पौलुस कहता है कि कुरिन्थुस के विश्वासी अपने बारे में ऐसे सोचते हैं जैसे वे राजा हैं।</w:t>
      </w:r>
    </w:p>
    <w:p>
      <w:pPr/>
      <w:r>
        <w:rPr>
          <w:lang w:val="hi_IN" w:bidi="hi_IN"/>
        </w:rPr>
      </w:r>
      <w:r>
        <w:rPr>
          <w:b/>
          <w:lang w:val="hi_IN" w:bidi="hi_IN"/>
        </w:rPr>
        <w:t>दूसरे भाग में:</w:t>
      </w:r>
      <w:r>
        <w:rPr>
          <w:lang w:val="hi_IN" w:bidi="hi_IN"/>
        </w:rPr>
        <w:t xml:space="preserve"> पौलुस सब प्रेरितों की नीची स्थिति के बारे में और इस बारे में बात करता है कि दूसरे लोग प्रेरितों के साथ कैसा व्यवहार करते हैं और उनसे कैसे बात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अपुल्लोस </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अन्य प्रेरित</w:t>
      </w:r>
    </w:p>
    <w:p>
      <w:pPr>
        <w:pStyle w:val="ListBullet"/>
        <w:spacing w:line="240" w:lineRule="auto"/>
        <w:ind w:left="720"/>
      </w:pPr>
      <w:r>
        <w:rPr>
          <w:lang w:val="hi_IN" w:bidi="hi_IN"/>
        </w:rPr>
      </w:r>
      <w:r>
        <w:rPr>
          <w:lang w:val="hi_IN" w:bidi="hi_IN"/>
        </w:rPr>
        <w:t>संसार के सभी लोग</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और वे लोग जो प्रेरितों के बारे में झूठी बातें कहते हैं</w:t>
      </w:r>
    </w:p>
    <w:p>
      <w:pPr/>
      <w:r>
        <w:rPr>
          <w:lang w:val="hi_IN" w:bidi="hi_IN"/>
        </w:rPr>
      </w:r>
      <w:r>
        <w:rPr>
          <w:lang w:val="hi_IN" w:bidi="hi_IN"/>
        </w:rPr>
        <w:t>इस भाग के पहले हिस्से में, पौलुस कुरिन्थुस के विश्वासियों को "भाई" या "भाइयों और बहनों" कहकर शुरू करता है। पौलुस यह नहीं कह रहा है कि कुरिन्थुस के विश्वासी उसके सगे भाई हैं। यह एक प्रेम शब्द है जिसका उपयोग पौलुस कुरिन्थुस के सभी विश्वासियों, पुरुष और स्त्रियाँ दोनों के लिए करता है।</w:t>
      </w:r>
    </w:p>
    <w:p>
      <w:pPr/>
      <w:r>
        <w:rPr>
          <w:lang w:val="hi_IN" w:bidi="hi_IN"/>
        </w:rPr>
      </w:r>
      <w:r>
        <w:rPr>
          <w:lang w:val="hi_IN" w:bidi="hi_IN"/>
        </w:rPr>
        <w:t>पौलुस कुरिन्थुस के विश्वासियों से कहता है कि पौलुस और अपुल्लोस कुरिन्थुस के विश्वासियों के लिए अनुसरण करने के लिए उदाहरण हैं। पौलुस विश्वासियों से कहता है कि "लिखी हुई बातों से आगे न जाएँ।" यह शायद कुरिन्थियों के लिए एक परिचित कहावत थी, लेकिन आज इसका सटीक अर्थ स्पष्ट नहीं है। पौलुस सम्भवतः अपने पत्र के पहले के उन भागों की ओर संकेत कर रहा है जहाँ उसने पवित्रशास्त्र से उद्धरण दिया था, या अपने ही शब्द कहे थे, या जीवन के किसी ऐसे सामान्य नियम की बात की थी जिसे सब लोग जानते थे। पौलुस कुरिन्थियों से कह रहा है कि वे उन शिक्षाओं और उदाहरणों का पालन करें जो शिक्षकों ने कुरिन्थियों को दिए थे। पौलुस कुरिन्थुस के लोगों से कह रहा है कि वे अपने नियम न बनाएँ और न ही यह सोचें कि वे बेहतर जानते हैं।</w:t>
      </w:r>
    </w:p>
    <w:p>
      <w:pPr/>
      <w:r>
        <w:rPr>
          <w:lang w:val="hi_IN" w:bidi="hi_IN"/>
        </w:rPr>
      </w:r>
      <w:r>
        <w:rPr>
          <w:lang w:val="hi_IN" w:bidi="hi_IN"/>
        </w:rPr>
        <w:t>पौलुस कुरिन्थुस के विश्वासियों से कहता है कि कुरिन्थुस के विश्वासी अभिमानी हैं। पौलुस कुरिन्थुस के विश्वासियों का वर्णन करने के लिए जिस शब्द का उपयोग करता है, उसका अर्थ है "फूल गया है।" यह वही शब्द है जिसका उपयोग आप किसी टायर या गेंद में हवा भरने का वर्णन करने के लिए करते हैं। घमंडी लोग सोचते हैं कि वे दूसरे लोगों से अधिक महत्वपूर्ण हैं। पौलुस कहता है कि कुरिन्थुस के विश्वासी अभिमानी हैं क्योंकि वे सोचते हैं कि जिस भी शिक्षक का वे अनुसरण करते हैं, वह दूसरे शिक्षक से बेहतर है।</w:t>
      </w:r>
    </w:p>
    <w:p>
      <w:pPr/>
      <w:r>
        <w:rPr>
          <w:lang w:val="hi_IN" w:bidi="hi_IN"/>
        </w:rPr>
      </w:r>
      <w:r>
        <w:rPr>
          <w:lang w:val="hi_IN" w:bidi="hi_IN"/>
        </w:rPr>
        <w:t>यहाँ रुकें और समूह में चर्चा करें: किसी ऐसे व्यक्ति के बारे में एक कहानी सुनाएँ जो फूला हुआ हो, या अभिमानी और गर्व करता हो। इस व्यक्ति का वर्णन करने के लिए आप जिन शब्दों का उपयोग करते हैं, उन पर ध्यान दें। इस ऑडियो को यहाँ रोकें।</w:t>
      </w:r>
    </w:p>
    <w:p>
      <w:pPr/>
      <w:r>
        <w:rPr>
          <w:lang w:val="hi_IN" w:bidi="hi_IN"/>
        </w:rPr>
      </w:r>
      <w:r>
        <w:rPr>
          <w:lang w:val="hi_IN" w:bidi="hi_IN"/>
        </w:rPr>
        <w:t>फिर पौलुस कुरिन्थुस के विश्वासियों से तीन प्रश्न पूछता है जिनके उत्तर देने की पौलुस कुरिन्थुस के विश्वासियों से उम्मीद नहीं करता है। पौलुस पूछता है, "अन्य लोगों की तुलना में तुमको क्या विशेष बनाता है? क्या तुम्हारे पास कुछ ऐसा है जो तुमको नहीं दिया गया था? यदि तुम्हारे पास जो कुछ भी है वह परमेश्वर ने तुमको दिया है, तो तुम ऐसा क्यों व्यवहार करते हैं मानो वह हमेशा तुम्हारा ही है?" पौलुस ऐसा इसलिए करता है ताकि यह बल देकर दिखाए कि कुरिन्थुस के विश्वासी उन सब अच्छी बातों के बारे में घमण्ड कर रहे हैं जो उनके पास हैं या जो वे कर सकते हैं।</w:t>
      </w:r>
    </w:p>
    <w:p>
      <w:pPr/>
      <w:r>
        <w:rPr>
          <w:lang w:val="hi_IN" w:bidi="hi_IN"/>
        </w:rPr>
      </w:r>
      <w:r>
        <w:rPr>
          <w:lang w:val="hi_IN" w:bidi="hi_IN"/>
        </w:rPr>
        <w:t>यहाँ रुकें और समूह के रूप में चर्चा करें: ऐसे व्यक्ति के बारे में एक कहानी बताइए जो सोचता था कि वह बहुत महत्त्वपूर्ण या बहुत चतुर है, और जो अपने विषय में उन लोगों से बात करता था जो उससे सहमत नहीं थे। उस व्यक्ति का वर्णन करने के लिए आप जिन शब्दों का उपयोग करते हैं और उस व्यक्ति के बोलने के तरीके पर ध्यान दें। इस ऑडियो को यहाँ रोकें।</w:t>
      </w:r>
    </w:p>
    <w:p>
      <w:pPr/>
      <w:r>
        <w:rPr>
          <w:lang w:val="hi_IN" w:bidi="hi_IN"/>
        </w:rPr>
      </w:r>
      <w:r>
        <w:rPr>
          <w:lang w:val="hi_IN" w:bidi="hi_IN"/>
        </w:rPr>
        <w:t>पौलुस कुरिन्थुस के विश्वासियों के बारे में तीन कथन कहकर जारी रखता है। ये कथन सच नहीं हैं, लेकिन वे कथन वही कहते हैं जो कुरिन्थुस के विश्वासी सोचते हैं कि सच है। पौलुस अक्सर तीन कथनों या तीन प्रश्नों का उपयोग करता है। पौलुस ऐसा इस बात पर जोर देने के लिए करता है कि पौलुस जो कह रहा है वह महत्वपूर्ण है। यहाँ पौलुस कहता है कि कुरिन्थुस के विश्वासियों के पास वे सब चीजें हैं जो वे चाहते हैं, कि वे पहले से ही धनी हैं, और वे पहले से ही राजाओं की तरह शासन कर रहे हैं। दूसरे शब्दों में, कुरिन्थुस के विश्वासी सोचते हैं कि उनके पास वह सब कुछ है जिसकी उन्हें आवश्यकता है।</w:t>
      </w:r>
    </w:p>
    <w:p>
      <w:pPr/>
      <w:r>
        <w:rPr>
          <w:lang w:val="hi_IN" w:bidi="hi_IN"/>
        </w:rPr>
      </w:r>
      <w:r>
        <w:rPr>
          <w:lang w:val="hi_IN" w:bidi="hi_IN"/>
        </w:rPr>
        <w:t>यहाँ रुकें और समूह में चर्चा करें: एक व्यक्ति को समूह से किसी बहुत महत्वपूर्ण बात के बारे में बात करने के लिए कहें और जिसे समूह को जानना आवश्यक है। समूह में, बात करने वाले व्यक्ति द्वारा उपयोग किए गए शब्दों और हाव-भावों पर ध्यान दें ताकि यह सुनिश्चित किया जा सके कि समूह समझ जाएँ कि वे क्या कह रहे हैं। इस ऑडियो को यहाँ रोकें।</w:t>
      </w:r>
    </w:p>
    <w:p>
      <w:pPr/>
      <w:r>
        <w:rPr>
          <w:lang w:val="hi_IN" w:bidi="hi_IN"/>
        </w:rPr>
      </w:r>
      <w:r>
        <w:rPr>
          <w:lang w:val="hi_IN" w:bidi="hi_IN"/>
        </w:rPr>
        <w:t>इस भाग के दूसरे हिस्से में, पौलुस प्रेरितों के बारे में बात करता है, जिनमें स्वयं पौलुस, अपुल्लोस और अन्य सभी लोग शामिल हैं, जिन्हें परमेश्वर ने सुसमाचार प्रचार करने और सिखाने के लिए चुना है।</w:t>
      </w:r>
    </w:p>
    <w:p>
      <w:pPr/>
      <w:r>
        <w:rPr>
          <w:lang w:val="hi_IN" w:bidi="hi_IN"/>
        </w:rPr>
      </w:r>
      <w:r>
        <w:rPr>
          <w:lang w:val="hi_IN" w:bidi="hi_IN"/>
        </w:rPr>
        <w:t>पौलुस प्रेरितों का वर्णन करने के लिए विशेष भाषा का उपयोग करता है। पौलुस कहता है कि ऐसा लगता है कि प्रेरित वे लोग हैं जो रोमी सैन्य अगुवे के विशेष जुलूस के अन्त में थे। या, पौलुस कहता है, ऐसा लगता है कि प्रेरित रोमी क्षेत्र में मरने वाले लोगों के समान हैं, जो एक बड़ा गोल क्षेत्र है जहाँ अक्सर हिंसक रोमी प्रतियोगिताएँ और खेल होते थे। जैसे बहुत से लोग अखाड़े में रोमियों को लोगों को मारते हुए देखते थे, वैसे ही बहुत से लोग देखते थे कि विश्वासियों ने प्रेरितों के साथ कैसा व्यवहार किया और उस बुरे व्यवहार को रोकने के लिए कुछ नहीं किया। यहाँ तक कि स्वर्ग में स्वर्गदूत भी प्रेरितों के साथ लोगों के बुरे व्यवहार को देख रहे थे। पौलुस जिस भी परिस्थिति का वास्तव में वर्णन कर रहा था, वह कह रहा था कि लोग सोचते थे कि प्रेरित महत्त्वपूर्ण नहीं हैं और उनका कोई मूल्य नहीं है। यह कुरिन्थुस के विश्वासियों के अपने बारे में सोचने के तरीके के विपरीत है। कुरिन्थुस के विश्वासी स्वयं के बारे में सोचते थे कि वे बहुत महत्वपूर्ण और बहुत चालाक हैं।</w:t>
      </w:r>
    </w:p>
    <w:p>
      <w:pPr/>
      <w:r>
        <w:rPr>
          <w:lang w:val="hi_IN" w:bidi="hi_IN"/>
        </w:rPr>
      </w:r>
      <w:r>
        <w:rPr>
          <w:lang w:val="hi_IN" w:bidi="hi_IN"/>
        </w:rPr>
        <w:t>यहाँ रुकें और समूह में चर्चा करें: अपनी संस्कृति में लोगों के एक समूह के बारे में एक कहानी सुनाएँ जिन्हें लोग महत्वपूर्ण नहीं मानते हैं और उनका कोई मूल्य नहीं है। इस समूह के लोगों का वर्णन करते समय और यह बताते समय कि दूसरे लोग इस समूह के लोगों के साथ कैसा व्यवहार करते हैं और इस बात पर ध्यान दें कि दूसरे लोग इस समूह के लोगों के साथ कैसा व्यवहार करते हैं। इस ऑडियो को यहाँ रोकें।</w:t>
      </w:r>
    </w:p>
    <w:p>
      <w:pPr/>
      <w:r>
        <w:rPr>
          <w:lang w:val="hi_IN" w:bidi="hi_IN"/>
        </w:rPr>
      </w:r>
      <w:r>
        <w:rPr>
          <w:lang w:val="hi_IN" w:bidi="hi_IN"/>
        </w:rPr>
        <w:t>पौलुस प्रेरितों के बारे में बात करना जारी रखता है। पौलुस कुरिन्थुस के विश्वासियों और प्रेरितों के बारे में तीन कथन कहता है, और वह तीन जोड़े शब्दों का उपयोग करता है जिनके अर्थ पूरी तरह से विपरीत हैं। पौलुस यह इसलिए करता है ताकि यह अन्तर बल देकर दिखाए कि कुरिन्थुस के विश्वासी अपने बारे में क्या सोचते थे और प्रेरितों के बारे में क्या सोचते थे। पौलुस जो कुरिन्थुस के विश्वासियों के बारे में कहता है वह वास्तव में सत्य नहीं है, पर यह वही है जो कुरिन्थ के विश्वासियों को अपने बारे में सत्य लगता है।</w:t>
      </w:r>
    </w:p>
    <w:p>
      <w:pPr/>
      <w:r>
        <w:rPr>
          <w:lang w:val="hi_IN" w:bidi="hi_IN"/>
        </w:rPr>
      </w:r>
      <w:r>
        <w:rPr>
          <w:lang w:val="hi_IN" w:bidi="hi_IN"/>
        </w:rPr>
        <w:t>पौलुस कहता है कि लोग सोचते हैं कि प्रेरित मूर्ख हैं, जबकि कुरिन्थुस के लोग सोचते हैं कि कुरिन्थुस के बुद्धिमान हैं। इससे पहले पौलुस ने अपने पत्र में, समझाया था कि संसार में लोग सोचते हैं कि परमेश्वर की बुद्धि मूर्खता है। आपको याद होगा कि पौलुस ने कहा था कि जो कोई बुद्धिमान लगता है, उसे परमेश्वर की सच्ची बुद्धि पाने के लिए सुसमाचार की "मूर्खता" को स्वीकार करना होगा। पौलुस कहता है कि प्रेरित शारीरिक रूप से कमजोर लोग हैं, और कुरिन्थुस के विश्वासी शारीरिक रूप से मजबूत लोग हैं। पौलुस कहता है कि लोग कुरिन्थुस के विश्वासियों का सम्मान करते हैं या उनका आदर करते हैं, लेकिन वे प्रेरितों को तुच्छ समझते हैं या उनका अनादर करते हैं। पौलुस उन तीन कथनों का उपयोग प्रेरितों की तुलना करने के लिए करता है कि कुरिन्थुस के विश्वासी अपने बारे में कैसे सोचते हैं।</w:t>
      </w:r>
    </w:p>
    <w:p>
      <w:pPr/>
      <w:r>
        <w:rPr>
          <w:lang w:val="hi_IN" w:bidi="hi_IN"/>
        </w:rPr>
      </w:r>
      <w:r>
        <w:rPr>
          <w:lang w:val="hi_IN" w:bidi="hi_IN"/>
        </w:rPr>
        <w:t>यहाँ रुकें और समूह में चर्चा करें: आपकी संस्कृति में लोगों के दो समूहों के बारे में एक कहानी सुनाएँ जो एक-दूसरे से अलग हैं। उदाहरण के लिए, दो समूह अमीर लोग और गरीब लोग हो सकते हैं। इन लोगों के समूहों का वर्णन करते समय आप उन शब्दों और वाक्यांशों और हाव-भावों पर ध्यान दें जिनका उपयोग आप करते हैं ताकि उनके बीच अन्तर को स्पष्ट किया जा सके। इस ऑडियो को यहाँ रोकें।</w:t>
      </w:r>
    </w:p>
    <w:p>
      <w:pPr/>
      <w:r>
        <w:rPr>
          <w:lang w:val="hi_IN" w:bidi="hi_IN"/>
        </w:rPr>
      </w:r>
      <w:r>
        <w:rPr>
          <w:lang w:val="hi_IN" w:bidi="hi_IN"/>
        </w:rPr>
        <w:t>पौलुस प्रेरितों के बारे में बात करना जारी रखता है। पौलुस कहता है कि प्रेरित अक्सर भूखे और प्यासे रहते हैं, और प्रेरित घिसे-पिटे और फटे हुए कपड़े पहनते हैं। पौलुस कहता है कि लोग कभी-कभी प्रेरितों को मारते हैं। मूल भाषा में, इसका अर्थ यह हो सकता है कि लोग प्रेरितों से बुरा व्यवहार करते थे, या वास्तव में लोग प्रेरितों के साथ हिंसा करते थे। पौलुस यह भी कहता है कि प्रेरित हमेशा एक स्थान से दूसरे स्थान पर जाते रहते हैं, और उनका कोई घर नहीं है।</w:t>
      </w:r>
    </w:p>
    <w:p>
      <w:pPr/>
      <w:r>
        <w:rPr>
          <w:lang w:val="hi_IN" w:bidi="hi_IN"/>
        </w:rPr>
      </w:r>
      <w:r>
        <w:rPr>
          <w:lang w:val="hi_IN" w:bidi="hi_IN"/>
        </w:rPr>
        <w:t>पौलुस इस बारे में बात करना जारी रखता है कि प्रेरित उन लोगों के प्रति कैसे प्रतिक्रिया देते हैं जो उनके साथ बुरा व्यवहार करते हैं। फिर से, पौलुस तीन कथन कहता है, और प्रत्येक कथन में दो विपरीत कार्य होते हैं। पौलुस कहता है कि जब लोग प्रेरितों को श्राप देते हैं, तो प्रेरित आशीष देते हैं। पौलुस कुरिन्थुस के विश्वासियों को यीशु की शिक्षा के बारे में याद दिलाता है, "जो तुम्हें श्राप देते हैं, उन्हें धन्य कहो।" पौलुस कहता है कि जब लोग प्रेरितों को सताते हैं या उनके साथ बुरा व्यवहार करते हैं, तो प्रेरित धैर्य रखते हैं। पौलुस शायद चाहता है कि कुरिन्थुस के विश्वासी याद रखें कि यीशु ने अपनी परीक्षा और क्रूस पर चढ़ाए जाने के दौरान कैसे प्रतिक्रिया दी थी। तीसरा कथन यह कहना है कि जब लोग प्रेरितों के बारे में झूठी बातें कहते हैं, तो प्रेरित दयालु शब्दों से उत्तर देते हैं।</w:t>
      </w:r>
    </w:p>
    <w:p>
      <w:pPr/>
      <w:r>
        <w:rPr>
          <w:lang w:val="hi_IN" w:bidi="hi_IN"/>
        </w:rPr>
      </w:r>
      <w:r>
        <w:rPr>
          <w:lang w:val="hi_IN" w:bidi="hi_IN"/>
        </w:rPr>
        <w:t>पौलुस यह कहकर समाप्त करता है कि प्रेरित गंदगी या कचरे की तरह हो गए हैं। मूल भाषा में, इन दोनों शब्दों का अर्थ लगभग एक ही है। ये दो शब्द उस मिट्टी या अपशिष्ट का वर्णन करते हैं जिसे साफ किया जाता है, जैसे फर्श से झाड़ू मारकर निकाला गया कचरा, या किसी व्यक्ति के शरीर से खुरचकर हटाया गया मलबा। इसलिए दोनों शब्दों का उपयोग किसी ऐसी बात का वर्णन करने के लिए किया जाता है जिसे लोग व्यर्थ या घृणित मानते हैं।</w:t>
      </w:r>
    </w:p>
    <w:p>
      <w:pPr/>
      <w:r>
        <w:rPr>
          <w:lang w:val="hi_IN" w:bidi="hi_IN"/>
        </w:rPr>
      </w:r>
      <w:r>
        <w:rPr>
          <w:lang w:val="hi_IN" w:bidi="hi_IN"/>
        </w:rPr>
        <w:t>इस पत्र के इस भाग के बारे में पूरी तरह सोचें। पौलुस कुरिन्थुस के विश्वासियों से कहता है कि कुरिन्थुस के विश्वासी जो कर रहे हैं और कह रहे हैं, वह दिखाता है कि वे घमण्डी और अभिमानी हैं। इसके विपरीत, पौलुस कुरिन्थुस के विश्वासियों को उन कठिन परिस्थितियों के बारे में बताता है जिनका अनुभव प्रेरित करते हैं। यह दिखाता है कि प्रेरित नम्र हैं।</w:t>
      </w:r>
    </w:p>
    <w:p>
      <w:pPr/>
      <w:r>
        <w:rPr>
          <w:lang w:val="hi_IN" w:bidi="hi_IN"/>
        </w:rPr>
      </w:r>
      <w:r>
        <w:rPr>
          <w:lang w:val="hi_IN" w:bidi="hi_IN"/>
        </w:rPr>
        <w:t>यहाँ रुकें और समूह में चर्चा करें: एक ऐसे समूह के बारे में एक कहानी सुनाएँ जो गर्व और अभिमानी हैं, और एक ऐसे समूह के बारे में जो विनम्र हैं। इन दोनों समूहों के लोगों के बारे में बात करते समय आप उपयोग किए गए शब्दों और वाक्यांशों पर ध्यान दें।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lang w:val="hi_IN" w:bidi="hi_IN"/>
        </w:rPr>
        <w:t>जब आप इस भाग के उस हिस्से की कल्पना कर रहे हैं जहाँ पौलुस प्रेरितों के बारे में बात करता है जो एक विशेष जुलुस के अन्त में है, तो याद रखें कि पौलुस केवल एक तस्वीर का वर्णन कर रहा है—यह वास्तव में नहीं हो रहा है। जब पौलुस प्रेरितों के बारे में बात कर रहा है, तो आप यह दिखा सकते हैं कि कुरिन्थुस के विश्वासी सोचते थे कि कुरिन्थुस के विश्वासी प्रेरितों से बेहतर या अधिक महत्वपूर्ण हैं। आप पौलुस और अपुल्लोस को दूसरे प्रेरितों के साथ उसी स्थान पर रख सकते हैं ताकि कुरिन्थुस के विश्वासियों और प्रेरितों के बीच अन्तर स्पष्ट हो सकें।</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4:6–13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के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अपुल्लोस </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अन्य प्रेरित</w:t>
      </w:r>
    </w:p>
    <w:p>
      <w:pPr>
        <w:pStyle w:val="ListBullet"/>
        <w:spacing w:line="240" w:lineRule="auto"/>
        <w:ind w:left="720"/>
      </w:pPr>
      <w:r>
        <w:rPr>
          <w:lang w:val="hi_IN" w:bidi="hi_IN"/>
        </w:rPr>
      </w:r>
      <w:r>
        <w:rPr>
          <w:lang w:val="hi_IN" w:bidi="hi_IN"/>
        </w:rPr>
        <w:t>संसार के सभी लोग</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और वे लोग जो प्रेरितों के बारे में झूठी बातें कहते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भाग में, पौलुस कुरिन्थुस के विश्वासियों को "भाइयों और बहनों" के रूप में संबोधित करता है। पौलुस, पौलुस और अपुल्लोस के बारे में उदाहरण के रूप में बात करता है, और कुरिन्थुस के विश्वासियों से कहता है कि वे अभिमानी हैं और गर्व करते हैं जैसे कुरिन्थुस के विश्वासी अलग-अलग अगुवों का अनुसरण करते हैं। पौलुस कहता है कि कुरिन्थ के विश्वासी उन सब अच्छी बातों के बारे में घमण्ड कर रहे हैं जो उनके पास हैं, और यह भूल रहे हैं कि सभी अच्छी बातें परमेश्वर से आती हैं। फिर पौलुस कहता है कि कुरिन्थुस के विश्वासी राजाओं की तरह व्यवहार कर रहे हैं जो महत्वपूर्ण हैं और उनके पास सब कुछ है जो उनकी आवश्यकता है।</w:t>
      </w:r>
    </w:p>
    <w:p>
      <w:pPr/>
      <w:r>
        <w:rPr>
          <w:lang w:val="hi_IN" w:bidi="hi_IN"/>
        </w:rPr>
      </w:r>
      <w:r>
        <w:rPr>
          <w:lang w:val="hi_IN" w:bidi="hi_IN"/>
        </w:rPr>
        <w:t>आप पौलुस और अपुल्लोस को स्थान के एक हिस्से में और कुरिन्थुस के विश्वासी स्थान के दूसरे हिस्से में खड़े हो सकते थे। शायद कुरिन्थुस के विश्वासी दो समूहों में विभाजित हो सकते हैं, एक समूह जो पौलुस का अनुसरण करता है और एक समूह जो अपुल्लोस का अनुसरण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कुरिन्थुस के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दूसरे भाग में, पौलुस सभी प्रेरितों की निम्न स्थिति के बारे में बात करता है, और अन्य लोग प्रेरितों के प्रति कैसे व्यवहार करते हैं और उनसे कैसे बात करते हैं। पौलुस प्रेरितों का वर्णन करता है और कहता है कि प्रेरित उन लोगों के समान हैं जो रोमी सैन्य अगुवे के विशेष जुलूस के अन्त में थे। या, पौलुस कहता है कि प्रेरित उन लोगों के समान हैं जो रोम के अखाड़े में मरे थे। प्रेरितों को देख रहे लोग केवल संसार के सभी लोग नहीं हैं, बल्कि स्वर्गीय स्थानों में रहने वाले लोग भी हैं। याद रखें, यह वास्तव में नहीं हो रहा है। पौलुस एक चित्र का वर्णन करने के लिए विशेष भाषा का उपयोग कर रहा है ताकि कुरिन्थुस के विश्वासियों को यह समझने में सहायता मिल सके कि प्रेरित होना कैसा है।</w:t>
      </w:r>
    </w:p>
    <w:p>
      <w:pPr/>
      <w:r>
        <w:rPr>
          <w:lang w:val="hi_IN" w:bidi="hi_IN"/>
        </w:rPr>
      </w:r>
      <w:r>
        <w:rPr>
          <w:lang w:val="hi_IN" w:bidi="hi_IN"/>
        </w:rPr>
        <w:t>आप ऐसा दिखा सकते हैं कि एक समूह कुरिन्थुस के विश्वासियों का प्रतिनिधित्व कर रहा है और स्वर्गीय प्राणी उन प्रेरितों के चारों ओर इकट्ठे हैं जो समूह के केंद्र में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प्रेरितों की भूमिका निभाने वाले व्यक्ति से पूछो,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कुरिन्थुस के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स्वर्गीय प्राणियों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प्रेरितों के बारे में बात करना जारी रखता है। पौलुस तीन कथन देता है और प्रेरितों की तुलना कुरिन्थुस के विश्वासियों से करता है। फिर पौलुस इस बारे में और अधिक बातें कहता है कि अन्य लोग प्रेरितों के साथ कैसे व्यवहार करते हैं।</w:t>
      </w:r>
    </w:p>
    <w:p>
      <w:pPr/>
      <w:r>
        <w:rPr>
          <w:lang w:val="hi_IN" w:bidi="hi_IN"/>
        </w:rPr>
      </w:r>
      <w:r>
        <w:rPr>
          <w:lang w:val="hi_IN" w:bidi="hi_IN"/>
        </w:rPr>
        <w:t>आपके दो समूह हो सकते हैं। एक समूह प्रेरित है। दूसरा समूह वे लोग हैं जो प्रेरितों के साथ बुरा व्यवहार करते हैं और प्रेरितों के बारे में झूठी बातें कहते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4:6–13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इस भाग की शुरुआत कुरिन्थुस के विश्वासियों को </w:t>
      </w:r>
      <w:r>
        <w:rPr>
          <w:b/>
          <w:lang w:val="hi_IN" w:bidi="hi_IN"/>
        </w:rPr>
        <w:t>भाई</w:t>
      </w:r>
      <w:r>
        <w:rPr>
          <w:lang w:val="hi_IN" w:bidi="hi_IN"/>
        </w:rPr>
        <w:t xml:space="preserve"> कहकर करता है। भाइयों, या भाइयों और बहनों के लिए उसी शब्द का उपयोग करें जिसका उपयोग आपने पिछले भागों में किया है।</w:t>
      </w:r>
    </w:p>
    <w:p>
      <w:pPr/>
      <w:r>
        <w:rPr>
          <w:lang w:val="hi_IN" w:bidi="hi_IN"/>
        </w:rPr>
      </w:r>
      <w:r>
        <w:rPr>
          <w:lang w:val="hi_IN" w:bidi="hi_IN"/>
        </w:rPr>
        <w:t xml:space="preserve">पौलुस कुरिन्थुस के विश्वासियों से कहता है कि कुरिन्थुस के विश्वासी </w:t>
      </w:r>
      <w:r>
        <w:rPr>
          <w:b/>
          <w:lang w:val="hi_IN" w:bidi="hi_IN"/>
        </w:rPr>
        <w:t>फूल गए</w:t>
      </w:r>
      <w:r>
        <w:rPr>
          <w:lang w:val="hi_IN" w:bidi="hi_IN"/>
        </w:rPr>
        <w:t xml:space="preserve"> हैं। यह वही शब्द है जिसका उपयोग आप किसी टायर या गेंद में हवा भरने का वर्णन करने के लिए करते हैं। फूले हुए के लिए एक और शब्द </w:t>
      </w:r>
      <w:r>
        <w:rPr>
          <w:b/>
          <w:lang w:val="hi_IN" w:bidi="hi_IN"/>
        </w:rPr>
        <w:t>घमण्डी</w:t>
      </w:r>
      <w:r>
        <w:rPr>
          <w:lang w:val="hi_IN" w:bidi="hi_IN"/>
        </w:rPr>
        <w:t xml:space="preserve"> या पापी तरीके से </w:t>
      </w:r>
      <w:r>
        <w:rPr>
          <w:b/>
          <w:lang w:val="hi_IN" w:bidi="hi_IN"/>
        </w:rPr>
        <w:t>घमण्डी</w:t>
      </w:r>
      <w:r>
        <w:rPr>
          <w:lang w:val="hi_IN" w:bidi="hi_IN"/>
        </w:rPr>
        <w:t xml:space="preserve"> है। फूले हुए लोग, या गर्व या घमंड करने वाले लोग, यह सोचते हैं कि वे दूसरे लोगों से अधिक महत्वपूर्ण हैं। जब घमंडी या गर्वीले लोग अपने किए हुए कामों या अपनी सम्पत्ति के बारे में बात करते हैं, तो इसे </w:t>
      </w:r>
      <w:r>
        <w:rPr>
          <w:b/>
          <w:lang w:val="hi_IN" w:bidi="hi_IN"/>
        </w:rPr>
        <w:t>घमण्ड</w:t>
      </w:r>
      <w:r>
        <w:rPr>
          <w:lang w:val="hi_IN" w:bidi="hi_IN"/>
        </w:rPr>
        <w:t xml:space="preserve"> करना कहते हैं। "फूला हुआ" या घमंडी, घमण्डी </w:t>
      </w:r>
      <w:r>
        <w:rPr>
          <w:b/>
          <w:lang w:val="hi_IN" w:bidi="hi_IN"/>
        </w:rPr>
        <w:t>विनम्र</w:t>
      </w:r>
      <w:r>
        <w:rPr>
          <w:lang w:val="hi_IN" w:bidi="hi_IN"/>
        </w:rPr>
        <w:t xml:space="preserve"> के विपरीत शब्द हैं। जो व्यक्ति विनम्र है, वह यह नहीं सोचता कि वह दूसरे लोगों से बेहतर या अधिक महत्वपूर्ण है।</w:t>
      </w:r>
    </w:p>
    <w:p>
      <w:pPr/>
      <w:r>
        <w:rPr>
          <w:lang w:val="hi_IN" w:bidi="hi_IN"/>
        </w:rPr>
      </w:r>
      <w:r>
        <w:rPr>
          <w:lang w:val="hi_IN" w:bidi="hi_IN"/>
        </w:rPr>
        <w:t xml:space="preserve">यहाँ रुकें और समूह में चर्चा करें कि आप </w:t>
      </w:r>
      <w:r>
        <w:rPr>
          <w:b/>
          <w:lang w:val="hi_IN" w:bidi="hi_IN"/>
        </w:rPr>
        <w:t>फूले</w:t>
      </w:r>
      <w:r>
        <w:rPr>
          <w:lang w:val="hi_IN" w:bidi="hi_IN"/>
        </w:rPr>
        <w:t xml:space="preserve">, </w:t>
      </w:r>
      <w:r>
        <w:rPr>
          <w:b/>
          <w:lang w:val="hi_IN" w:bidi="hi_IN"/>
        </w:rPr>
        <w:t>अभिमानी</w:t>
      </w:r>
      <w:r>
        <w:rPr>
          <w:lang w:val="hi_IN" w:bidi="hi_IN"/>
        </w:rPr>
        <w:t xml:space="preserve">, </w:t>
      </w:r>
      <w:r>
        <w:rPr>
          <w:b/>
          <w:lang w:val="hi_IN" w:bidi="hi_IN"/>
        </w:rPr>
        <w:t>गर्वपूर्ण</w:t>
      </w:r>
      <w:r>
        <w:rPr>
          <w:lang w:val="hi_IN" w:bidi="hi_IN"/>
        </w:rPr>
        <w:t xml:space="preserve">, </w:t>
      </w:r>
      <w:r>
        <w:rPr>
          <w:b/>
          <w:lang w:val="hi_IN" w:bidi="hi_IN"/>
        </w:rPr>
        <w:t>घमण्ड करने वाले</w:t>
      </w:r>
      <w:r>
        <w:rPr>
          <w:lang w:val="hi_IN" w:bidi="hi_IN"/>
        </w:rPr>
        <w:t xml:space="preserve"> और </w:t>
      </w:r>
      <w:r>
        <w:rPr>
          <w:b/>
          <w:lang w:val="hi_IN" w:bidi="hi_IN"/>
        </w:rPr>
        <w:t>विनम्र</w:t>
      </w:r>
      <w:r>
        <w:rPr>
          <w:lang w:val="hi_IN" w:bidi="hi_IN"/>
        </w:rPr>
        <w:t xml:space="preserve"> शब्दों के लिए किन शब्दों या वाक्यांशों का उपयोग करेंगे। यदि आपने बाइबल की किसी अन्य पुस्तक में इन शब्दों का पहले अनुवाद किया है, तो यहाँ भी वही शब्द प्रयोग करें जो आपने वहाँ किया था। इस ऑडियो को यहाँ रोकें।</w:t>
      </w:r>
    </w:p>
    <w:p>
      <w:pPr/>
      <w:r>
        <w:rPr>
          <w:lang w:val="hi_IN" w:bidi="hi_IN"/>
        </w:rPr>
      </w:r>
      <w:r>
        <w:rPr>
          <w:lang w:val="hi_IN" w:bidi="hi_IN"/>
        </w:rPr>
        <w:t xml:space="preserve">पौलुस कुरिन्थुस के विश्वासियों से कहता है कि कुरिन्थुस के विश्वासियों ने </w:t>
      </w:r>
      <w:r>
        <w:rPr>
          <w:b/>
          <w:lang w:val="hi_IN" w:bidi="hi_IN"/>
        </w:rPr>
        <w:t>शासन</w:t>
      </w:r>
      <w:r>
        <w:rPr>
          <w:lang w:val="hi_IN" w:bidi="hi_IN"/>
        </w:rPr>
        <w:t xml:space="preserve"> करना शुरू कर दिया है, या एक </w:t>
      </w:r>
      <w:r>
        <w:rPr>
          <w:b/>
          <w:lang w:val="hi_IN" w:bidi="hi_IN"/>
        </w:rPr>
        <w:t>राजा</w:t>
      </w:r>
      <w:r>
        <w:rPr>
          <w:lang w:val="hi_IN" w:bidi="hi_IN"/>
        </w:rPr>
        <w:t xml:space="preserve"> की तरह बनना शुरू कर दिया है। शासनकाल वह समय होता है जब एक राजा किसी देश या क्षेत्र पर शासन करता है। पौलुस का अर्थ है कि कुरिन्थुस के विश्वासी सोचते हैं कि कुरिन्थुस के विश्वासी राजाओं के समान हैं।</w:t>
      </w:r>
    </w:p>
    <w:p>
      <w:pPr/>
      <w:r>
        <w:rPr>
          <w:lang w:val="hi_IN" w:bidi="hi_IN"/>
        </w:rPr>
      </w:r>
      <w:r>
        <w:rPr>
          <w:lang w:val="hi_IN" w:bidi="hi_IN"/>
        </w:rPr>
        <w:t xml:space="preserve">यहाँ रुकें और समूह में चर्चा करें कि आप "शासन करना शुरू करें" या "राजा के समान बनें" के लिए किस शब्द या वाक्यांश का उपयोग करेंगे। अधिक जानकारी के लिए मुख्य शब्दावली में </w:t>
      </w:r>
      <w:r>
        <w:rPr>
          <w:lang w:val="hi_IN" w:bidi="hi_IN"/>
        </w:rPr>
        <w:t>राजा</w:t>
      </w:r>
      <w:r>
        <w:rPr>
          <w:lang w:val="hi_IN" w:bidi="hi_IN"/>
        </w:rPr>
        <w:t xml:space="preserve">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w:t>
      </w:r>
      <w:r>
        <w:rPr>
          <w:b/>
          <w:lang w:val="hi_IN" w:bidi="hi_IN"/>
        </w:rPr>
        <w:t>प्रेरितों</w:t>
      </w:r>
      <w:r>
        <w:rPr>
          <w:lang w:val="hi_IN" w:bidi="hi_IN"/>
        </w:rPr>
        <w:t xml:space="preserve"> के बारे में बात करता है। प्रेरितों के लिए उसी शब्द या वाक्यांश का उपयोग करें जो आपने पिछले भागों में उपयोग किया है। </w:t>
      </w:r>
      <w:r>
        <w:rPr>
          <w:lang w:val="hi_IN" w:bidi="hi_IN"/>
        </w:rPr>
        <w:t>प्रेरित</w:t>
      </w:r>
      <w:r>
        <w:rPr>
          <w:lang w:val="hi_IN" w:bidi="hi_IN"/>
        </w:rPr>
        <w:t xml:space="preserve"> के बारे में अधिक जानकारी के लिए, मुख्य शब्दावली देखें।</w:t>
      </w:r>
    </w:p>
    <w:p>
      <w:pPr/>
      <w:r>
        <w:rPr>
          <w:lang w:val="hi_IN" w:bidi="hi_IN"/>
        </w:rPr>
      </w:r>
      <w:r>
        <w:rPr>
          <w:lang w:val="hi_IN" w:bidi="hi_IN"/>
        </w:rPr>
        <w:t xml:space="preserve">पौलुस </w:t>
      </w:r>
      <w:r>
        <w:rPr>
          <w:b/>
          <w:lang w:val="hi_IN" w:bidi="hi_IN"/>
        </w:rPr>
        <w:t>स्वर्गदूतों</w:t>
      </w:r>
      <w:r>
        <w:rPr>
          <w:lang w:val="hi_IN" w:bidi="hi_IN"/>
        </w:rPr>
        <w:t xml:space="preserve"> के बारे में बात करता है, जो आत्मिक प्राणी हैं जिन्हें परमेश्वर ने उसकी आराधना करने और लोगों को अपने संदेश देने के लिए बनाया है।</w:t>
      </w:r>
    </w:p>
    <w:p>
      <w:pPr/>
      <w:r>
        <w:rPr>
          <w:lang w:val="hi_IN" w:bidi="hi_IN"/>
        </w:rPr>
      </w:r>
      <w:r>
        <w:rPr>
          <w:lang w:val="hi_IN" w:bidi="hi_IN"/>
        </w:rPr>
        <w:t xml:space="preserve">यहाँ रुकें और समूह के रूप में चर्चा करें कि आप </w:t>
      </w:r>
      <w:r>
        <w:rPr>
          <w:b/>
          <w:lang w:val="hi_IN" w:bidi="hi_IN"/>
        </w:rPr>
        <w:t>स्वर्गदूतों</w:t>
      </w:r>
      <w:r>
        <w:rPr>
          <w:lang w:val="hi_IN" w:bidi="hi_IN"/>
        </w:rPr>
        <w:t xml:space="preserve"> के लिए किस शब्द या वाक्यांश का उपयोग करेंगे। यदि आपने पहले ही बाइबल की किसी अन्य पुस्तक में इस शब्द का अनुवाद किया है, तो यहाँ स्वर्गदूतों के लिए उसी शब्द का उपयोग करें। अधिक जानकारी के लिए मुख्य शब्दावली में </w:t>
      </w:r>
      <w:r>
        <w:rPr>
          <w:lang w:val="hi_IN" w:bidi="hi_IN"/>
        </w:rPr>
        <w:t>स्वर्गदूतों</w:t>
      </w:r>
      <w:r>
        <w:rPr>
          <w:lang w:val="hi_IN" w:bidi="hi_IN"/>
        </w:rPr>
        <w:t xml:space="preserve"> को देखें। इस ऑडियो को यहाँ रोकें।</w:t>
      </w:r>
    </w:p>
    <w:p>
      <w:pPr/>
      <w:r>
        <w:rPr>
          <w:lang w:val="hi_IN" w:bidi="hi_IN"/>
        </w:rPr>
      </w:r>
      <w:r>
        <w:rPr>
          <w:lang w:val="hi_IN" w:bidi="hi_IN"/>
        </w:rPr>
        <w:t xml:space="preserve">पौलुस कुरिन्थियों को </w:t>
      </w:r>
      <w:r>
        <w:rPr>
          <w:b/>
          <w:lang w:val="hi_IN" w:bidi="hi_IN"/>
        </w:rPr>
        <w:t>बुद्धिमान</w:t>
      </w:r>
      <w:r>
        <w:rPr>
          <w:lang w:val="hi_IN" w:bidi="hi_IN"/>
        </w:rPr>
        <w:t xml:space="preserve"> और प्रेरितों को </w:t>
      </w:r>
      <w:r>
        <w:rPr>
          <w:b/>
          <w:lang w:val="hi_IN" w:bidi="hi_IN"/>
        </w:rPr>
        <w:t>मसीह</w:t>
      </w:r>
      <w:r>
        <w:rPr>
          <w:lang w:val="hi_IN" w:bidi="hi_IN"/>
        </w:rPr>
        <w:t xml:space="preserve"> के लिए मूर्ख के रूप में वर्णित करता है। मसीह और बुद्धिमान के लिए उसी शब्द का उपयोग करें जिसका उपयोग आपने पिछले भागों में किया है। </w:t>
      </w:r>
      <w:r>
        <w:rPr>
          <w:lang w:val="hi_IN" w:bidi="hi_IN"/>
        </w:rPr>
        <w:t>मसीह</w:t>
      </w:r>
      <w:r>
        <w:rPr>
          <w:lang w:val="hi_IN" w:bidi="hi_IN"/>
        </w:rPr>
        <w:t xml:space="preserve"> और </w:t>
      </w:r>
      <w:r>
        <w:rPr>
          <w:lang w:val="hi_IN" w:bidi="hi_IN"/>
        </w:rPr>
        <w:t>बुद्धि</w:t>
      </w:r>
      <w:r>
        <w:rPr>
          <w:lang w:val="hi_IN" w:bidi="hi_IN"/>
        </w:rPr>
        <w:t xml:space="preserve"> के बारे में अधिक जानकारी के लिए, मुख्य शब्दावली देखें।</w:t>
      </w:r>
    </w:p>
    <w:p>
      <w:pPr/>
      <w:r>
        <w:rPr>
          <w:lang w:val="hi_IN" w:bidi="hi_IN"/>
        </w:rPr>
      </w:r>
      <w:r>
        <w:rPr>
          <w:lang w:val="hi_IN" w:bidi="hi_IN"/>
        </w:rPr>
        <w:t xml:space="preserve">पौलुस कहता है कि जब लोग प्रेरितों </w:t>
      </w:r>
      <w:r>
        <w:rPr>
          <w:b/>
          <w:lang w:val="hi_IN" w:bidi="hi_IN"/>
        </w:rPr>
        <w:t>को श्राप देते</w:t>
      </w:r>
      <w:r>
        <w:rPr>
          <w:lang w:val="hi_IN" w:bidi="hi_IN"/>
        </w:rPr>
        <w:t xml:space="preserve"> हैं, या प्रेरितों से बुरी बातों की कामना करते हैं, तो प्रेरित लोगों को </w:t>
      </w:r>
      <w:r>
        <w:rPr>
          <w:b/>
          <w:lang w:val="hi_IN" w:bidi="hi_IN"/>
        </w:rPr>
        <w:t>आशीष</w:t>
      </w:r>
      <w:r>
        <w:rPr>
          <w:lang w:val="hi_IN" w:bidi="hi_IN"/>
        </w:rPr>
        <w:t xml:space="preserve"> देते हैं, या अच्छी बातों की कामना करते हैं।</w:t>
      </w:r>
    </w:p>
    <w:p>
      <w:pPr/>
      <w:r>
        <w:rPr>
          <w:lang w:val="hi_IN" w:bidi="hi_IN"/>
        </w:rPr>
      </w:r>
      <w:r>
        <w:rPr>
          <w:lang w:val="hi_IN" w:bidi="hi_IN"/>
        </w:rPr>
        <w:t xml:space="preserve">यहाँ रुकें और समूह में चर्चा करें कि आप </w:t>
      </w:r>
      <w:r>
        <w:rPr>
          <w:b/>
          <w:lang w:val="hi_IN" w:bidi="hi_IN"/>
        </w:rPr>
        <w:t>आशीष</w:t>
      </w:r>
      <w:r>
        <w:rPr>
          <w:lang w:val="hi_IN" w:bidi="hi_IN"/>
        </w:rPr>
        <w:t xml:space="preserve"> और </w:t>
      </w:r>
      <w:r>
        <w:rPr>
          <w:b/>
          <w:lang w:val="hi_IN" w:bidi="hi_IN"/>
        </w:rPr>
        <w:t>श्राप</w:t>
      </w:r>
      <w:r>
        <w:rPr>
          <w:lang w:val="hi_IN" w:bidi="hi_IN"/>
        </w:rPr>
        <w:t xml:space="preserve"> के लिए किस शब्द या वाक्यांश का उपयोग करेंगे। अधिक जानकारी के लिए मुख्य शब्दावली में </w:t>
      </w:r>
      <w:r>
        <w:rPr>
          <w:lang w:val="hi_IN" w:bidi="hi_IN"/>
        </w:rPr>
        <w:t>श्राप</w:t>
      </w:r>
      <w:r>
        <w:rPr>
          <w:lang w:val="hi_IN" w:bidi="hi_IN"/>
        </w:rPr>
        <w:t xml:space="preserve"> और </w:t>
      </w:r>
      <w:r>
        <w:rPr>
          <w:lang w:val="hi_IN" w:bidi="hi_IN"/>
        </w:rPr>
        <w:t>आशीष</w:t>
      </w:r>
      <w:r>
        <w:rPr>
          <w:lang w:val="hi_IN" w:bidi="hi_IN"/>
        </w:rPr>
        <w:t xml:space="preserve"> शब्द देखें। इस ऑडियो को यहाँ रोकें।</w:t>
      </w:r>
    </w:p>
    <w:p>
      <w:pPr/>
      <w:r>
        <w:rPr>
          <w:lang w:val="hi_IN" w:bidi="hi_IN"/>
        </w:rPr>
      </w:r>
      <w:r>
        <w:rPr>
          <w:lang w:val="hi_IN" w:bidi="hi_IN"/>
        </w:rPr>
        <w:t xml:space="preserve">पौलुस कहता है कि लोग प्रेरितों को </w:t>
      </w:r>
      <w:r>
        <w:rPr>
          <w:b/>
          <w:lang w:val="hi_IN" w:bidi="hi_IN"/>
        </w:rPr>
        <w:t>सताते</w:t>
      </w:r>
      <w:r>
        <w:rPr>
          <w:lang w:val="hi_IN" w:bidi="hi_IN"/>
        </w:rPr>
        <w:t xml:space="preserve"> हैं। जब लोग दूसरों को सताते हैं, तो वे उनके साथ क्रूर या अनुचित व्यवहार करते हैं।</w:t>
      </w:r>
    </w:p>
    <w:p>
      <w:pPr/>
      <w:r>
        <w:rPr>
          <w:lang w:val="hi_IN" w:bidi="hi_IN"/>
        </w:rPr>
      </w:r>
      <w:r>
        <w:rPr>
          <w:lang w:val="hi_IN" w:bidi="hi_IN"/>
        </w:rPr>
        <w:t xml:space="preserve">यहां रुकें और समूह में चर्चा करें कि आप </w:t>
      </w:r>
      <w:r>
        <w:rPr>
          <w:b/>
          <w:lang w:val="hi_IN" w:bidi="hi_IN"/>
        </w:rPr>
        <w:t>सताने</w:t>
      </w:r>
      <w:r>
        <w:rPr>
          <w:lang w:val="hi_IN" w:bidi="hi_IN"/>
        </w:rPr>
        <w:t xml:space="preserve"> के लिए किस शब्द या वाक्यांश का प्रयोग करेंगे। अधिक जानकारी के लिए, मुख्य शब्दावली में </w:t>
      </w:r>
      <w:r>
        <w:rPr>
          <w:b/>
          <w:lang w:val="hi_IN" w:bidi="hi_IN"/>
        </w:rPr>
        <w:t>सताव</w:t>
      </w:r>
      <w:r>
        <w:rPr>
          <w:lang w:val="hi_IN" w:bidi="hi_IN"/>
        </w:rPr>
        <w:t xml:space="preserve"> शब्द देखें। इस ऑडियो को यहाँ रोकें।</w:t>
      </w:r>
    </w:p>
    <w:p>
      <w:pPr/>
      <w:r>
        <w:rPr>
          <w:lang w:val="hi_IN" w:bidi="hi_IN"/>
        </w:rPr>
      </w:r>
      <w:r>
        <w:rPr>
          <w:lang w:val="hi_IN" w:bidi="hi_IN"/>
        </w:rPr>
        <w:t xml:space="preserve">इस भाग के अन्त में, पौलुस प्रेरितों का वर्णन करता है कि वे </w:t>
      </w:r>
      <w:r>
        <w:rPr>
          <w:b/>
          <w:lang w:val="hi_IN" w:bidi="hi_IN"/>
        </w:rPr>
        <w:t>गंदगी</w:t>
      </w:r>
      <w:r>
        <w:rPr>
          <w:lang w:val="hi_IN" w:bidi="hi_IN"/>
        </w:rPr>
        <w:t xml:space="preserve"> या </w:t>
      </w:r>
      <w:r>
        <w:rPr>
          <w:b/>
          <w:lang w:val="hi_IN" w:bidi="hi_IN"/>
        </w:rPr>
        <w:t>कचरे</w:t>
      </w:r>
      <w:r>
        <w:rPr>
          <w:lang w:val="hi_IN" w:bidi="hi_IN"/>
        </w:rPr>
        <w:t xml:space="preserve"> की तरह बनते हैं। इन दोनों शब्दों का अर्थ लगभग एक ही है। ये दो शब्द उस मिट्टी या अपशिष्ट का वर्णन करते हैं जिसे लोग साफ़ करते हैं, जैसे फर्श से झाड़ू मारकर निकाला गया कचरा, या किसी व्यक्ति के शरीर से खुरचकर हटाया गया मलबा। इसलिए दोनों शब्दों का उपयोग किसी ऐसी बात का वर्णन करने के लिए किया जाता है जिसे लोग व्यर्थ या घृणित मानते हैं।</w:t>
      </w:r>
    </w:p>
    <w:p>
      <w:pPr/>
      <w:r>
        <w:rPr>
          <w:lang w:val="hi_IN" w:bidi="hi_IN"/>
        </w:rPr>
      </w:r>
      <w:r>
        <w:rPr>
          <w:lang w:val="hi_IN" w:bidi="hi_IN"/>
        </w:rPr>
        <w:t xml:space="preserve">यहाँ रुकें और समूह में चर्चा करें कि आप </w:t>
      </w:r>
      <w:r>
        <w:rPr>
          <w:b/>
          <w:lang w:val="hi_IN" w:bidi="hi_IN"/>
        </w:rPr>
        <w:t>गंदगी</w:t>
      </w:r>
      <w:r>
        <w:rPr>
          <w:lang w:val="hi_IN" w:bidi="hi_IN"/>
        </w:rPr>
        <w:t xml:space="preserve"> और </w:t>
      </w:r>
      <w:r>
        <w:rPr>
          <w:b/>
          <w:lang w:val="hi_IN" w:bidi="hi_IN"/>
        </w:rPr>
        <w:t>कचरा</w:t>
      </w:r>
      <w:r>
        <w:rPr>
          <w:lang w:val="hi_IN" w:bidi="hi_IN"/>
        </w:rPr>
        <w:t xml:space="preserve"> के लिए किन शब्दों या वाक्यांशों का उपयोग करेंगे। यदि आपने पहले ही बाइबल की किसी अन्य पुस्तक में इस शब्द का अनुवाद किया है, तो उसी शब्द का उपयोग करें जिसका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4:14–21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4:14–21 को सुनें और अपने मन में रखें।</w:t>
      </w:r>
    </w:p>
    <w:p>
      <w:pPr/>
      <w:r>
        <w:rPr>
          <w:lang w:val="hi_IN" w:bidi="hi_IN"/>
        </w:rPr>
      </w:r>
      <w:r>
        <w:rPr>
          <w:lang w:val="hi_IN" w:bidi="hi_IN"/>
        </w:rPr>
        <w:t>यदि सम्भव हो, तो 1 कुरिन्थियों 4:14–21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4:14–21 का ऑडियो संस्करण सबसे आसानी से समझ में आने वाले अनुवाद में सुनें।</w:t>
      </w:r>
    </w:p>
    <w:p>
      <w:pPr/>
      <w:r>
        <w:rPr>
          <w:lang w:val="hi_IN" w:bidi="hi_IN"/>
        </w:rPr>
      </w:r>
      <w:r>
        <w:rPr>
          <w:lang w:val="hi_IN" w:bidi="hi_IN"/>
        </w:rPr>
        <w:t>पौलुस कुरिन्थुस के विश्वासियों से कहता रहा है कि वे जो कर रहे हैं और कह रहे हैं, वह दिखाता है कि वे पापी तरीके से अभिमानी हैं। पौलुस कुरिन्थुस के विश्वासियों को प्रेरितों और प्रेरितों द्वारा अनुभव की जाने वाली कठिन बातों के बारे में भी बता रहा है। पौलुस चाहता था कि कुरिन्थुस के विश्वासी समझें कि कुरिन्थुस के विश्वासी अच्छे तरीके से व्यवहार नहीं कर रहे हैं।</w:t>
      </w:r>
    </w:p>
    <w:p>
      <w:pPr/>
      <w:r>
        <w:rPr>
          <w:lang w:val="hi_IN" w:bidi="hi_IN"/>
        </w:rPr>
      </w:r>
      <w:r>
        <w:rPr>
          <w:lang w:val="hi_IN" w:bidi="hi_IN"/>
        </w:rPr>
        <w:t>अब, पौलुस कहता है कि पौलुस कुरिन्थुस के विश्वासियों को लिख रहा है क्योंकि पौलुस चाहता है कि वे समझें कि उन्हें अलग और बेहतर तरीके से सोचने, बोलने और कार्य करने की आवश्यकता है। वह उन्हें उनके किए और कहे गए कामों के बारे में बुरा महसूस कराने की कोशिश नहीं कर रहा है।</w:t>
      </w:r>
    </w:p>
    <w:p>
      <w:pPr/>
      <w:r>
        <w:rPr>
          <w:lang w:val="hi_IN" w:bidi="hi_IN"/>
        </w:rPr>
      </w:r>
      <w:r>
        <w:rPr>
          <w:lang w:val="hi_IN" w:bidi="hi_IN"/>
        </w:rPr>
        <w:t>अपने पत्र के पिछले भाग में, पौलुस ने कुरिन्थुस के विश्वासियों को अपने भाई और बहन कहा। अब पौलुस कुरिन्थुस के विश्वासियों को पौलुस के बच्चों के रूप में वर्णित करता है। पौलुस का यह अर्थ नहीं है कि कुरिन्थुस के विश्वासी पौलुस के सगे बच्चे हैं। पौलुस कह रहा है कि कुरिन्थुस के विश्वासी पौलुस के आत्मिक बच्चे हैं। पौलुस कुरिन्थुस के विश्वासियों का आत्मिक पिता है क्योंकि पौलुस ही है जिसने कुरिन्थुस के विश्वासियों को यीशु का अनुसरण करना सिखाया।</w:t>
      </w:r>
    </w:p>
    <w:p>
      <w:pPr/>
      <w:r>
        <w:rPr>
          <w:lang w:val="hi_IN" w:bidi="hi_IN"/>
        </w:rPr>
      </w:r>
      <w:r>
        <w:rPr>
          <w:lang w:val="hi_IN" w:bidi="hi_IN"/>
        </w:rPr>
        <w:t>यहाँ रुकें और इस प्रश्न पर समूह में चर्चा करें: आपकी संस्कृति में, आप कैसे वर्णन करते हैं या समझते हैं कि आत्मिक अगुवे अपने अनुयायियों से कैसे संबंध रखते हैं? इस ऑडियो को यहाँ रोकें।</w:t>
      </w:r>
    </w:p>
    <w:p>
      <w:pPr/>
      <w:r>
        <w:rPr>
          <w:lang w:val="hi_IN" w:bidi="hi_IN"/>
        </w:rPr>
      </w:r>
      <w:r>
        <w:rPr>
          <w:lang w:val="hi_IN" w:bidi="hi_IN"/>
        </w:rPr>
        <w:t>पौलुस कहता है कि बहुत से लोग—इतने अधिक कि गिने नहीं जा सकते—कुरिन्थुस के विश्वासियों को यीशु के बारे में सिखा चुके हैं, परन्तु कुरिन्थुस के विश्वासियों का केवल एक ही पिता है। ये शिक्षक यूनानी और रोमी परिवारों के दासों के समान हैं जो घर के बच्चों की शिक्षा के लिए जिम्मेदार थे। ये दास बच्चों को विद्यालय ले जाते थे। दूसरे शब्दों में, पौलुस कह रहा है कि हालाँकि बहुत से लोग हैं जो कुरिन्थुस के विश्वासियों को सिखाएँगे, फिर भी पौलुस ही एकमात्र व्यक्ति है जो कुरिन्थुस के विश्वासियों को एक पिता की तरह प्रेम और अधिकार दोनों के साथ शिक्षा देता है।</w:t>
      </w:r>
    </w:p>
    <w:p>
      <w:pPr/>
      <w:r>
        <w:rPr>
          <w:lang w:val="hi_IN" w:bidi="hi_IN"/>
        </w:rPr>
      </w:r>
      <w:r>
        <w:rPr>
          <w:lang w:val="hi_IN" w:bidi="hi_IN"/>
        </w:rPr>
        <w:t>पौलुस कुरिन्थुस के विश्वासियों को याद दिलाता है कि आत्मिक पिता के रूप में, पौलुस के पास कुरिन्थुस के विश्वासियों को बताने का अधिकार है कि वे पापी तरीके से सोच रहे हैं, कार्य कर रहे हैं और बोल रहे हैं। पौलुस चाहता है कि कुरिन्थुस के विश्वासी उसी तरह सोचें, बोलें और कार्य करें जैसे पौलुस सोचता है, कार्य करता है और बोलता है। पौलुस व्यक्तिगत रूप से कुरिन्थुस के विश्वासियों के साथ नहीं हो सकता। पौलुस ने तीमुथियुस को पौलुस का प्रतिनिधित्व करने के लिए भेजा। पौलुस तीमुथियुस का वर्णन एक पुत्र के रूप में करता है जिससे पौलुस प्रेम करता है, और पौलुस कुरिन्थुस के विश्वासियों से कहता है कि वे तीमुथियुस को एक विश्वासी के रूप में सोचने, बोलने और कार्य करने के तरीके के उदाहरण के रूप में देखें। यह जीवन जीने का वही तरीका है जो पौलुस उन सभी कलीसियाओं में सिखाता है जो पौलुस ने स्थापित की हैं। हमें लगता है कि तीमुथियुस ने उस व्यक्ति से अलग यात्रा की थी जिसने पत्र को कुरिन्थुस तक पहुँचाया था।</w:t>
      </w:r>
    </w:p>
    <w:p>
      <w:pPr/>
      <w:r>
        <w:rPr>
          <w:lang w:val="hi_IN" w:bidi="hi_IN"/>
        </w:rPr>
      </w:r>
      <w:r>
        <w:rPr>
          <w:lang w:val="hi_IN" w:bidi="hi_IN"/>
        </w:rPr>
        <w:t>पौलुस अब कहता है कि कुरिन्थुस के कुछ विश्वासी पापी तरीके से फूले हुए हैं, या घमंड कर रहे हैं, क्योंकि ये कुरिन्थुस के विश्वासी यह नहीं सोचते कि पौलुस कुरिन्थुस वापस आएगा।</w:t>
      </w:r>
    </w:p>
    <w:p>
      <w:pPr/>
      <w:r>
        <w:rPr>
          <w:lang w:val="hi_IN" w:bidi="hi_IN"/>
        </w:rPr>
      </w:r>
      <w:r>
        <w:rPr>
          <w:lang w:val="hi_IN" w:bidi="hi_IN"/>
        </w:rPr>
        <w:t>कुरिन्थुस के विश्वासी सोचते हैं कि पौलुस केवल एक और यात्रा करने वाला प्रचारक है, और वे उसे अपने आत्मिक पिता के रूप में सम्मान नहीं देते हैं। परन्तु पौलुस उनके इस रवैये को दृढ़ता से अस्वीकार करता है! वह कुरिन्थुस के विश्वासियों को आश्वस्त करता है कि एक बार यीशु पौलुस को जाने की अनुमति देने के बाद पौलुस उनसे फिर से मिलेगा। और जब पौलुस वहाँ पहुँचेगा, तो वह देखेगा कि क्या कुरिन्थुस के विश्वासी वास्तव में यीशु का अनुसरण करते हैं। यदि वे यीशु का अनुसरण करते हैं और परमेश्वर के राज्य के नागरिक हैं, तो यह उनके जीने के तरीके से दिखाई देगा। वे केवल सही बातें नहीं बोलेंगे, बल्कि उनका जीवन यह दिखाएगा कि परमेश्वर की सामर्थ्य—स्वयं परमेश्वर का पवित्र आत्मा—उनमें काम कर रहा है।</w:t>
      </w:r>
    </w:p>
    <w:p>
      <w:pPr/>
      <w:r>
        <w:rPr>
          <w:lang w:val="hi_IN" w:bidi="hi_IN"/>
        </w:rPr>
      </w:r>
      <w:r>
        <w:rPr>
          <w:lang w:val="hi_IN" w:bidi="hi_IN"/>
        </w:rPr>
        <w:t>पौलुस इस भाग के इस हिस्से को एक ऐसे प्रश्न के साथ समाप्त करता है जिसका उत्तर पौलुस कुरिन्थुस के विश्वासियों से देने की उम्मीद नहीं करता है। पौलुस चाहता है कि कुरिन्थुस के विश्वासी इस पर विचार करें और निर्णय करें कि वे चाहते हैं कि पौलुस उनके पास कैसे आए। पौलुस कुरिन्थुस के एक पिता की तरह यात्रा कर सकता है जो अपने बच्चों से प्रेम करता है, लेकिन बच्चों को अनुशासन या दण्ड देने की आवश्यकता है। या पौलुस एक पिता की तरह कुरिन्थुस की यात्रा कर सकता है जो बच्चों से प्रेम करता है, लेकिन बच्चों को अनुशासन की आवश्यकता नहीं है। कुरिन्थुस के विश्वासियों का निर्णय कुरिन्थुस के विश्वासियों के सोचने, कार्य करने और बोलने के तरीके में बदलाव लाएगा। पौलुस कुरिन्थुस में उन्हें अनुशासन देने के लिए एक छड़ी, या लकड़ी लेकर आने के बारे में बात करता है। छड़ी लकड़ी का एक लम्बा टुकड़ा होती है जिसका उपयोग स्वामी कभी-कभी अपने बच्चों या दासों को मारने के लिए करते थे। छड़ी उस अधिकार का भी एक चिन्ह है जो एक पिता के पास अपने परिवार या घराने पर होता है। पौलुस का यह अर्थ नहीं है कि वह अपने हाथ में लकड़ी लेकर कुरिन्थुस आएगा। पौलुस का अर्थ है कि वह कुरिन्थुस के लोगों को बताने के लिए अधिकार के साथ आएगा कि वे जो कर रहे हैं वह गलत है।</w:t>
      </w:r>
    </w:p>
    <w:p>
      <w:pPr/>
      <w:r>
        <w:rPr>
          <w:lang w:val="hi_IN" w:bidi="hi_IN"/>
        </w:rPr>
      </w:r>
      <w:r>
        <w:rPr>
          <w:lang w:val="hi_IN" w:bidi="hi_IN"/>
        </w:rPr>
        <w:t>यहाँ रुकें और इस प्रश्न पर समूह में चर्चा करें: आपकी संस्कृति में, आप अगुवों या माता-पिता को कठोर या कोमल कैसे देखते हैं? कठोर अगुवे या माता-पिता किस तरह के काम करते हैं? कोमल माता-पिता या अगुवे किस तरह के काम करते हैं? लोग कठोर अगुवों के प्रति कैसे प्रतिक्रिया देते हैं, और लोग कोमल अगुवों के प्रति कैसे प्रतिक्रिया देते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4:14–21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कल्पांकित करने की कोशिश करेगा।</w:t>
      </w:r>
    </w:p>
    <w:p>
      <w:pPr/>
      <w:r>
        <w:rPr>
          <w:lang w:val="hi_IN" w:bidi="hi_IN"/>
        </w:rPr>
      </w:r>
      <w:r>
        <w:rPr>
          <w:lang w:val="hi_IN" w:bidi="hi_IN"/>
        </w:rPr>
        <w:t>इस भाग के दो हिस्से हैं।</w:t>
      </w:r>
    </w:p>
    <w:p>
      <w:pPr/>
      <w:r>
        <w:rPr>
          <w:lang w:val="hi_IN" w:bidi="hi_IN"/>
        </w:rPr>
      </w:r>
      <w:r>
        <w:rPr>
          <w:b/>
          <w:lang w:val="hi_IN" w:bidi="hi_IN"/>
        </w:rPr>
        <w:t>पहले भाग में:</w:t>
      </w:r>
      <w:r>
        <w:rPr>
          <w:lang w:val="hi_IN" w:bidi="hi_IN"/>
        </w:rPr>
        <w:t xml:space="preserve"> पौलुस कह रहा है कि पौलुस कुरिन्थुस के विश्वासियों का आत्मिक पिता है, और कुरिन्थुस के विश्वासी पौलुस के आत्मिक बच्चे हैं। पौलुस कुरिन्थुस के विश्वासियों से कहता है कि पौलुस ने तीमुथियुस को कुरिन्थुस की कलीसिया में भेजा ताकि वह कुरिन्थुस के विश्वासियों के लिए एक उदाहरण बने।</w:t>
      </w:r>
    </w:p>
    <w:p>
      <w:pPr/>
      <w:r>
        <w:rPr>
          <w:lang w:val="hi_IN" w:bidi="hi_IN"/>
        </w:rPr>
      </w:r>
      <w:r>
        <w:rPr>
          <w:b/>
          <w:lang w:val="hi_IN" w:bidi="hi_IN"/>
        </w:rPr>
        <w:t>दूसरे भाग में:</w:t>
      </w:r>
      <w:r>
        <w:rPr>
          <w:lang w:val="hi_IN" w:bidi="hi_IN"/>
        </w:rPr>
        <w:t xml:space="preserve"> पौलुस यह कह रहा है कि जब पौलुस फिर से कुरिन्थुस के विश्वासियों से मिलेगा तो क्या होगा।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सभी विश्वासी</w:t>
      </w:r>
    </w:p>
    <w:p>
      <w:pPr>
        <w:pStyle w:val="ListBullet"/>
        <w:spacing w:line="240" w:lineRule="auto"/>
        <w:ind w:left="720"/>
      </w:pPr>
      <w:r>
        <w:rPr>
          <w:lang w:val="hi_IN" w:bidi="hi_IN"/>
        </w:rPr>
      </w:r>
      <w:r>
        <w:rPr>
          <w:lang w:val="hi_IN" w:bidi="hi_IN"/>
        </w:rPr>
        <w:t>मसीह में शिक्षक या संरक्षक</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कुरिन्थुस के विश्वासियों का एक समूह जो फूले हुए और घमंडी हैं</w:t>
      </w:r>
    </w:p>
    <w:p>
      <w:pPr>
        <w:pStyle w:val="ListBullet"/>
        <w:spacing w:line="240" w:lineRule="auto"/>
        <w:ind w:left="720"/>
      </w:pPr>
      <w:r>
        <w:rPr>
          <w:lang w:val="hi_IN" w:bidi="hi_IN"/>
        </w:rPr>
      </w:r>
      <w:r>
        <w:rPr>
          <w:lang w:val="hi_IN" w:bidi="hi_IN"/>
        </w:rPr>
        <w:t>यीशु मसीह</w:t>
      </w:r>
    </w:p>
    <w:p>
      <w:pPr/>
      <w:r>
        <w:rPr>
          <w:lang w:val="hi_IN" w:bidi="hi_IN"/>
        </w:rPr>
      </w:r>
      <w:r>
        <w:rPr>
          <w:lang w:val="hi_IN" w:bidi="hi_IN"/>
        </w:rPr>
        <w:t>इस भाग का पहला हिस्सा तब शुरू होता है जब पौलुस कुरिन्थुस के विश्वासियों को "प्रिय बच्चे" कहता है। पौलुस कुरिन्थुस के विश्वासियों को समझाता है कि पौलुस इसलिए नहीं लिख रहा है क्योंकि पौलुस चाहता है कि कुरिन्थुस के विश्वासी उन बातों के बारे में बुरा महसूस करें जो कुरिन्थुस के विश्वासी सोच रहे हैं, कह रहे हैं और कर रहे हैं। पौलुस कुरिन्थुस के विश्वासियों को लिख रहा है क्योंकि वह चाहता है कि कुरिन्थुस के विश्वासी समझें कि उन्हें अलग और बेहतर तरीके से सोचने, बोलने और कार्य करने की आवश्यकता है।</w:t>
      </w:r>
    </w:p>
    <w:p>
      <w:pPr/>
      <w:r>
        <w:rPr>
          <w:lang w:val="hi_IN" w:bidi="hi_IN"/>
        </w:rPr>
      </w:r>
      <w:r>
        <w:rPr>
          <w:lang w:val="hi_IN" w:bidi="hi_IN"/>
        </w:rPr>
        <w:t>यहाँ रुकें और समूह में इस प्रश्न पर चर्चा करें: एक ऐसे समय की कहानी सुनाएँ जब किसी व्यक्ति ने आपसे आपके कामों के बारे में बात की हो। इसके बाद आपको लगा कि आपको अपने व्यवहार को बदलना चाहिए, और आपने अपने बारे में बुरा सोचा। क्या इससे उस व्यक्ति के बारे में आपकी सोच बदल गई है जिसने आपसे बात की थी? फिर एक ऐसे समय के बारे में एक और कहानी सुनाएँ जब किसी व्यक्ति ने आपसे आपके कामों के बारे में बात की हो। इसके बाद, आप अपने व्यवहार के तरीके को बदलना चाहते थे, लेकिन आपने अपने बारे में अच्छे तरीके से सोचा था। क्या इससे उस व्यक्ति के बारे में आपकी सोच बदल गई है जिसने आपसे बात की थी? इन दोनों कहानियों को बताते समय आप उन संकेतों, शब्दों और वाक्यांशों पर ध्यान दें जिनका उपयोग आप करते हैं। इस ऑडियो को यहाँ रोकें।</w:t>
      </w:r>
    </w:p>
    <w:p>
      <w:pPr/>
      <w:r>
        <w:rPr>
          <w:lang w:val="hi_IN" w:bidi="hi_IN"/>
        </w:rPr>
      </w:r>
      <w:r>
        <w:rPr>
          <w:lang w:val="hi_IN" w:bidi="hi_IN"/>
        </w:rPr>
        <w:t>पौलुस के पत्र के पिछले भागों में, उसने कुरिन्थुस के विश्वासियों को भाइयों और बहनों कहा। अब पौलुस कहता है कि कुरिन्थुस के विश्वासी उसके आत्मिक बच्चे हैं। पौलुस कहता है कि कुरिन्थुस के विश्वासियों के बहुत से शिक्षक या रक्षक हो सकते हैं, लेकिन पौलुस कुरिन्थुस के विश्वासियों का आत्मिक पिता है। कुछ अनुवाद कहते हैं कि कुरिन्थुस के विश्वासियों में 10,000 शिक्षक या रक्षक हैं। इसका अर्थ है कि उनके इतने सारे शिक्षक हैं कि कोई भी उन सभी को गिन नहीं सकता।</w:t>
      </w:r>
    </w:p>
    <w:p>
      <w:pPr/>
      <w:r>
        <w:rPr>
          <w:lang w:val="hi_IN" w:bidi="hi_IN"/>
        </w:rPr>
      </w:r>
      <w:r>
        <w:rPr>
          <w:lang w:val="hi_IN" w:bidi="hi_IN"/>
        </w:rPr>
        <w:t>यहाँ रुकें और समूह में इस प्रश्न पर चर्चा करें: एक शिक्षक के बारे में एक कहानी सुनाएँ जो एक बच्चे को सिखा रहा है कि कैसे अच्छे तरीके से व्यवहार करना और बोलना है, लेकिन बच्चा बुरे तरीके से व्यवहार करता है और बोलता है। फिर एक ऐसे पिता के बारे में एक कहानी सुनाएँ जो अपने बच्चे से प्रेम करता है और उसे सिखा रहा है कि कैसे व्यवहार करें और बोलें, लेकिन बच्चा बुरे तरीके से व्यवहार करता है और बोलता है। इन दोनों कहानियों को बताते समय आप उन संकेतों, शब्दों और वाक्यांशों पर ध्यान दें जिनका उपयोग आप करते हैं। एक पिता अपने बच्चे से कैसे बात करता है और एक शिक्षक बच्चे से कैसे बात करता है इस बीच के अन्तर पर भी ध्यान दें। इस ऑडियो को यहाँ रोकें।</w:t>
      </w:r>
    </w:p>
    <w:p>
      <w:pPr/>
      <w:r>
        <w:rPr>
          <w:lang w:val="hi_IN" w:bidi="hi_IN"/>
        </w:rPr>
      </w:r>
      <w:r>
        <w:rPr>
          <w:lang w:val="hi_IN" w:bidi="hi_IN"/>
        </w:rPr>
        <w:t>यहाँ रुकें और समूह के रूप में चर्चा करें: याद रखें कि पौलुस इस बात का विरोध दिखा रहा है कि बहुत से शिक्षकों ने कुरिन्थियों को सिखाया, परन्तु वह स्वयं उनका एक आत्मिक पिता है। आप कैसे बताएँगे कि इतने अधिक शिक्षक या संरक्षक हैं कि उन्हें गिना नहीं जा सकता? इस ऑडियो को यहाँ रोकें।</w:t>
      </w:r>
    </w:p>
    <w:p>
      <w:pPr/>
      <w:r>
        <w:rPr>
          <w:lang w:val="hi_IN" w:bidi="hi_IN"/>
        </w:rPr>
      </w:r>
      <w:r>
        <w:rPr>
          <w:lang w:val="hi_IN" w:bidi="hi_IN"/>
        </w:rPr>
        <w:t>पौलुस चाहता है कि कुरिन्थुस के विश्वासी पौलुस को सोचने, बोलने और कार्य करने के उदाहरण के रूप में देखें, लेकिन पौलुस कुरिन्थुस के विश्वासियों के साथ नहीं रह सकता है। पौलुस कुरिन्थुस के विश्वासियों से कहता है कि पौलुस ने तीमुथियुस को कुरिन्थुस के विश्वासियों के साथ रहने के लिए भेजा है। पौलुस चाहता है कि तीमुथियुस कुरिन्थुस के विश्वासियों के लिए उदाहरण बने, जैसा पौलुस होता। पौलुस तीमुथियुस से प्रेम करता है, और पौलुस तीमुथियुस का आत्मिक पिता भी है। पौलुस तीमुथियुस को "प्रभु में विश्वासयोग्य" के रूप में भी वर्णित करता है। तीमुथियुस भरोसेमंद है और पौलुस के साथ अच्छी तरह से काम करता है क्योंकि वे एक साथ यीशु के बारे में सुसमाचार प्रचार करते हैं। इसका यह भी अर्थ है कि पौलुस तीमुथियुस पर भरोसा कर सकता है कि वह कुरिन्थुस के विश्वासियों के लिए एक अच्छा उदाहरण बने।</w:t>
      </w:r>
    </w:p>
    <w:p>
      <w:pPr/>
      <w:r>
        <w:rPr>
          <w:lang w:val="hi_IN" w:bidi="hi_IN"/>
        </w:rPr>
      </w:r>
      <w:r>
        <w:rPr>
          <w:lang w:val="hi_IN" w:bidi="hi_IN"/>
        </w:rPr>
        <w:t>यहाँ रुकें और इस प्रश्न पर समूह में चर्चा करें: उन लोगों के एक समूह के बारे में एक कहानी सुनाएँ जो पास नहीं रहते हैं। आप चाहते हैं कि वे आपके समान हों और आपके समान व्यवहार करें, लेकिन आप स्वयं उनके साथ जाकर नहीं रह सकते। आपको उनके पास जाने और उनके साथ रहने के लिए किसी और की आवश्यकता है। वह व्यक्ति कैसा होगा और वह व्यक्ति क्या करेगा? आप इस व्यक्ति का परिचय उन लोगों के समूह से कैसे देंगे जहाँ आप उस व्यक्ति को भेज रहे हैं? इस कहानी को बताते समय आप उन संकेतों, शब्दों और वाक्यांशों पर ध्यान दें जिनका उपयोग आप करते हैं। इस ऑडियो को यहाँ रोकें।</w:t>
      </w:r>
    </w:p>
    <w:p>
      <w:pPr/>
      <w:r>
        <w:rPr>
          <w:lang w:val="hi_IN" w:bidi="hi_IN"/>
        </w:rPr>
      </w:r>
      <w:r>
        <w:rPr>
          <w:lang w:val="hi_IN" w:bidi="hi_IN"/>
        </w:rPr>
        <w:t>हमें नहीं पता कि पौलुस ने तीमुथियुस को कुरिन्थुस की कलीसिया में कब भेजा था। यह सम्भव है कि पौलुस ने इस पत्र को लिखने से कुछ समय पहले ही उसे भेजा हो, या वह बहुत जल्द उसे भेजने वाला हो।</w:t>
      </w:r>
    </w:p>
    <w:p>
      <w:pPr/>
      <w:r>
        <w:rPr>
          <w:lang w:val="hi_IN" w:bidi="hi_IN"/>
        </w:rPr>
      </w:r>
      <w:r>
        <w:rPr>
          <w:lang w:val="hi_IN" w:bidi="hi_IN"/>
        </w:rPr>
        <w:t>इस भाग के दूसरे भाग में, पौलुस कहता है कि कुरिन्थुस के कुछ विश्वासी पापी तरीके से फूले हुए या अभिमानी हैं। ये कुरिन्थुस के विश्वासी यह नहीं सोचते कि पौलुस कुरिन्थुस वापस आएगा। पौलुस कहता है कि यदि प्रभु यीशु चाहता है कि वह जाए, तो पौलुस जल्द ही कुरिन्थुस की कलीसिया लौटने की योजना बना रहा है। जब पौलुस इन कुरिन्थुस के विश्वासियों को फूले हुए देखता है, तो उसे पता चल जाएगा कि क्या वे सच में परमेश्वर के राज्य का हिस्सा हैं, जिसका अर्थ है कि वे परमेश्वर के राज्य में अच्छे नागरिकों की तरह रहते हैं और परमेश्वर के शासन का पालन करते हैं। उनके कार्यों से नहीं, बल्कि उनके वचनों से ही यह दिखाया जाएगा कि उनके पास परमेश्वर के शासन के तहत जीवन जीने की सामर्थ्य है या नहीं।</w:t>
      </w:r>
    </w:p>
    <w:p>
      <w:pPr/>
      <w:r>
        <w:rPr>
          <w:lang w:val="hi_IN" w:bidi="hi_IN"/>
        </w:rPr>
      </w:r>
      <w:r>
        <w:rPr>
          <w:lang w:val="hi_IN" w:bidi="hi_IN"/>
        </w:rPr>
        <w:t>पौलुस इस भाग को समाप्त करता है। पौलुस कहता है कि कुरिन्थुस के विश्वासियों को इस बारे में सोचने और तय करने की आवश्यकता है कि कुरिन्थुस के विश्वासी चाहते हैं कि पौलुस उनसे कैसे मिले। पौलुस कुरिन्थुस के एक पिता की तरह यात्रा कर सकता है जो अपने बच्चों से प्रेम करता है, लेकिन बच्चों को अनुशासन या दण्ड देने की आवश्यकता है। या पौलुस एक पिता की तरह कुरिन्थुस की यात्रा कर सकता है जो बच्चों से प्रेम करता है, लेकिन बच्चों को अनुशासन की आवश्यकता नहीं है। पौलुस एक "छड़ी या अनुशासन की छड़ी" लेकर वापस आने के बारे में बात करता है, जो लकड़ी का एक लम्बा टुकड़ा है जिसका उपयोग पिता अपने बच्चे को दण्ड देने के लिए कर सकता है। पौलुस वास्तव में अपने साथ लकड़ी की छड़ी नहीं ले जाएगा, लेकिन वह इस छड़ी का उपयोग एक प्रतीक के रूप में करता है ताकि वह उनसे कठोर रूप से बात करने या परमेश्वर की आज्ञा न मानने के तरीके के कारण उन्हें दण्ड देने के लिए आ सकता है। कुरिन्थुस के विश्वासी जो निर्णय लेंगे, वह कुरिन्थुस के विश्वासीयों के सोचने, कार्य करने और बोलने के तरीके में फर्क डालेगा।</w:t>
      </w:r>
    </w:p>
    <w:p>
      <w:pPr/>
      <w:r>
        <w:rPr>
          <w:lang w:val="hi_IN" w:bidi="hi_IN"/>
        </w:rPr>
      </w:r>
      <w:r>
        <w:rPr>
          <w:lang w:val="hi_IN" w:bidi="hi_IN"/>
        </w:rPr>
        <w:t>यहाँ रुकें और समूह में इस प्रश्न पर चर्चा करें: एक महत्वपूर्ण शिक्षक या अगुवे के बारे में एक कहानी सुनाएँ जो बहुत समय बाद आपसे मिलने वापस आ रहा है। जब शिक्षक या अगुवा अनुपस्थित था, तब आप उस प्रकार नहीं चल रहे थे जैसा वह चाहता था। उस बारे में बात करें कि जब शिक्षक या अगुवा लौटेगा तो वह क्या कहेगा यदि वह कठोर व्यक्ति है। फिर इस बारे में बात करें कि शिक्षक या अगुवा क्या कहेगा यदि वह एक कोमल और दयालु व्यक्ति है। इस कहानी को बताते समय आप उन संकेतों, शब्दों और वाक्यांशों पर ध्यान दें जिनका उपयोग आप करते हैं। आप कैसे बताएँगे कि पौलुस अपने बच्चों को अनुशासन देने के लिए “छड़ी” लेकर आता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पौलुस, कुरिन्थुस के विश्वासियों, शिक्षकों या संरक्षकों और तीमुथियुस का प्रतिनिधित्व करने के लिए चित्र या वस्तुओं का उपयोग कर सकते हैं। कुरिन्थुस के कुछ विश्वासी कुरिन्थुस के विश्वासियों का वह समूह होंगे जो फूले हुए या अभिमानी हैं। जब आप इस कहानी को फिर से बताते हैं, तो याद रखें कि पौलुस कुरिन्थुस के विश्वासियों से उनके प्रति अपने पिता के समान संबंध के बारे में और इस बारे में बात कर रहा है कि वह ये बातें क्यों कह रहा है। पौलुस तीमुथियुस को विश्वासियों के पास भेजने के बारे में बात करता है ताकि उन्हें पौलुस के उदाहरण का अनुसरण करने में मदद मिल सके। पौलुस इस बारे में भी बात कर रहा है कि जब पौलुस फिर से कुरिन्थुस के विश्वासियों से मिलेगा तो क्या होगा।</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4:14–21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के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सभी विश्वासी</w:t>
      </w:r>
    </w:p>
    <w:p>
      <w:pPr>
        <w:pStyle w:val="ListBullet"/>
        <w:spacing w:line="240" w:lineRule="auto"/>
        <w:ind w:left="720"/>
      </w:pPr>
      <w:r>
        <w:rPr>
          <w:lang w:val="hi_IN" w:bidi="hi_IN"/>
        </w:rPr>
      </w:r>
      <w:r>
        <w:rPr>
          <w:lang w:val="hi_IN" w:bidi="hi_IN"/>
        </w:rPr>
        <w:t>मसीह में शिक्षक या संरक्षक</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कुरिन्थुस के विश्वासियों का एक समूह जो फूले हुए और घमण्डी हैं</w:t>
      </w:r>
    </w:p>
    <w:p>
      <w:pPr>
        <w:pStyle w:val="ListBullet"/>
        <w:spacing w:line="240" w:lineRule="auto"/>
        <w:ind w:left="720"/>
      </w:pPr>
      <w:r>
        <w:rPr>
          <w:lang w:val="hi_IN" w:bidi="hi_IN"/>
        </w:rPr>
      </w:r>
      <w:r>
        <w:rPr>
          <w:lang w:val="hi_IN" w:bidi="hi_IN"/>
        </w:rPr>
        <w:t>और यीशु मसीह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भाग में, पौलुस कुरिन्थुस के विश्वासियों को "प्रिय बच्चे" कहता है। पौलुस कुरिन्थुस के विश्वासियों को समझाता है कि पौलुस इसलिए नहीं लिख रहा है क्योंकि पौलुस चाहता है कि कुरिन्थुस के विश्वासी उन बातों के बारे में बुरा महसूस करें जो कुरिन्थुस के विश्वासी सोच रहे हैं, कह रहे हैं और कर रहे हैं। पौलुस कुरिन्थुस के विश्वासियों को लिख रहा है क्योंकि वह चाहता है कि कुरिन्थुस के विश्वासी समझें कि उन्हें अलग और बेहतर तरीके से सोचने, बोलने और कार्य करने की आवश्यकता है। आप ऐसा दिखा सकते हैं कि पौलुस कुरिन्थुस के विश्वासियों के पास खड़ा है और शिक्षक या संरक्षक पौलुस और कुरिन्थुस के विश्वासियों से अलग खड़े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कि कुरिन्थुस के विश्वासियों के बहुत से शिक्षक या संरक्षक हो सकते हैं, लेकिन कुरिन्थुस के विश्वासियों का एकमात्र आत्मिक पिता पौलुस है।</w:t>
      </w:r>
    </w:p>
    <w:p>
      <w:pPr/>
      <w:r>
        <w:rPr>
          <w:lang w:val="hi_IN" w:bidi="hi_IN"/>
        </w:rPr>
      </w:r>
      <w:r>
        <w:rPr>
          <w:lang w:val="hi_IN" w:bidi="hi_IN"/>
        </w:rPr>
        <w:t>पौलुस चाहता है कि कुरिन्थुस के विश्वासी पौलुस को सोचने, बोलने और कार्य करने के उदाहरण के रूप में देखें, लेकिन पौलुस कुरिन्थुस के विश्वासियों के साथ नहीं रह सकता। पौलुस कुरिन्थुस के विश्वासियों से कहता है कि पौलुस ने अपने बजाय तीमुथियुस को कुरिन्थुस के विश्वासियों के साथ रहने के लिए भेजा है, ताकि तीमुथियुस कुरिन्थुस के विश्वासियों के लिए उदाहरण बन सके। पौलुस तीमुथियुस से प्रेम करता है और तीमुथियुस का आत्मिक पिता है। आप तीमुथियुस को पौलुस के साथ खड़ा कर सकते हैं, फिर जब पौलुस कहता है कि पौलुस तीमुथियुस को कुरिन्थुस के विश्वासियों के साथ रहने के लिए भेज रहा है, तो तीमुथियुस ऐसे घूमना शुरू कर सकता है जैसे तीमुथियुस कुरिन्थुस की लम्बी यात्रा पर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तीमुथियुस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दूसरे भाग में, पौलुस कहता है कि कुरिन्थुस के कुछ विश्वासी पापी तरीके से फूले हुए हैं, या अभिमानी हैं, क्योंकि ये कुरिन्थुस के विश्वासी यह नहीं सोचते कि पौलुस कुरिन्थुस वापस आएगा। पौलुस कहता है कि यदि प्रभु यीशु चाहता है कि पौलुस कुरिन्थुस लौटे, तो पौलुस जल्द ही कुरिन्थुस की कलीसिया लौटने की योजना बना रहा है। उस समय, पौलुस सुनेगा कि ये कुरिन्थुस के विश्वासी क्या कह रहे हैं। पौलुस यह भी देखेगा कि क्या कुरिन्थुस के विश्वासियों के पास पवित्र आत्मा की सामर्थ्य है। पौलुस कहता है कि परमेश्वर के राज्य में जीवन जीना केवल शब्दों का उपयोग करने के बारे में नहीं है, बल्कि परमेश्वर की सामर्थ्य से जीवन जीने के बारे में भी है, जिसका अर्थ है परमेश्वर के व्यवहार के तरीके का अनुसरण करना। आप कुरिन्थुस के उन विश्वासियों को देख सकते हैं जो फूले हुए या अभिमानी हैं, अन्य कुरिन्थुस के विश्वासियों से थोड़े अलग खड़े हैं। पौलुस केवल कुरिन्थुस के विश्वासियों से बात कर रहा है जो फूले हुए या अभिमानी हैं। पौलुस यीशु से पूछ सकता है कि क्या पौलुस कुरिन्थुस जा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के विश्वासियों की भूमिका निभाने वाले व्यक्तियों से पूछें जो गर्व से फूले हुए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इस भाग को यह कहकर समाप्त करता है कि कुरिन्थुस के विश्वासियों को इस बारे में सोचना चाहिए और तय करना चाहिए कि कुरिन्थुस के विश्वासी चाहते हैं कि पौलुस उनसे कैसे मिले। पौलुस कुरिन्थुस के एक पिता की तरह यात्रा कर सकता है जो अपने बच्चों से प्रेम करता है, लेकिन बच्चों को अनुशासन या दण्ड देने की आवश्यकता है। या पौलुस एक पिता की तरह कुरिन्थुस की यात्रा कर सकता है जो बच्चों से प्रेम करता है, लेकिन बच्चों को अनुशासन की आवश्यकता नहीं है। कुरिन्थुस के विश्वासी जो निर्णय लेंगे, वह कुरिन्थुस के विश्वासी सोचने, कार्य करने और बोलने के तरीके में फर्क डालेगा।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सभी कुरिन्थुस के विश्वासियों की भूमिका निभाने वाले व्यक्तियों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4:14–21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कुरिन्थुस के विश्वासी पौलुस के प्रिय </w:t>
      </w:r>
      <w:r>
        <w:rPr>
          <w:b/>
          <w:lang w:val="hi_IN" w:bidi="hi_IN"/>
        </w:rPr>
        <w:t>बच्चे</w:t>
      </w:r>
      <w:r>
        <w:rPr>
          <w:lang w:val="hi_IN" w:bidi="hi_IN"/>
        </w:rPr>
        <w:t xml:space="preserve"> हैं, और पौलुस कहता है कि पौलुस कुरिन्थुस के विश्वासियों का </w:t>
      </w:r>
      <w:r>
        <w:rPr>
          <w:b/>
          <w:lang w:val="hi_IN" w:bidi="hi_IN"/>
        </w:rPr>
        <w:t>पिता</w:t>
      </w:r>
      <w:r>
        <w:rPr>
          <w:lang w:val="hi_IN" w:bidi="hi_IN"/>
        </w:rPr>
        <w:t xml:space="preserve"> है। पौलुस का यह अर्थ नहीं है कि कुरिन्थुस के विश्वासी पौलुस के सगे बच्चे हैं या पौलुस असली पिता है। पौलुस कह रहा है कि कुरिन्थुस के विश्वासी पौलुस के आत्मिक बच्चे हैं और पौलुस कुरिन्थुस के विश्वासियों का आत्मिक पिता है क्योंकि कुरिन्थुस के लोग पौलुस की शिक्षा के कारण विश्वासी बन गए थे। पौलुस समझाता है कि कुरिन्थुस के विश्वासियों के साथ पौलुस का सम्बन्ध अन्य शिक्षकों और अगुवों से अलग है जो कुरिन्थुस के विश्वासियों को शिक्षा देंगे। पौलुस एकमात्र व्यक्ति है जो कुरिन्थुस के विश्वासियों को पिता के रूप में, प्रेम और अधिकार की स्थिति से सिखाता है।</w:t>
      </w:r>
    </w:p>
    <w:p>
      <w:pPr/>
      <w:r>
        <w:rPr>
          <w:lang w:val="hi_IN" w:bidi="hi_IN"/>
        </w:rPr>
      </w:r>
      <w:r>
        <w:rPr>
          <w:lang w:val="hi_IN" w:bidi="hi_IN"/>
        </w:rPr>
        <w:t>यहाँ रुकें और समूह में चर्चा करें कि आप पौलुस और उन लोगों के बीच इस करीबी सम्बन्ध का वर्णन कैसे करेंगे जो पौलुस की शिक्षा के माध्यम से विश्वासी बन गए हैं। इस ऑडियो को यहाँ रोकें।</w:t>
      </w:r>
    </w:p>
    <w:p>
      <w:pPr/>
      <w:r>
        <w:rPr>
          <w:lang w:val="hi_IN" w:bidi="hi_IN"/>
        </w:rPr>
      </w:r>
      <w:r>
        <w:rPr>
          <w:lang w:val="hi_IN" w:bidi="hi_IN"/>
        </w:rPr>
        <w:t xml:space="preserve">पौलुस कहता है कि बहुत से लोगों ने कुरिन्थुस के विश्वासियों को यीशु के बारे में सिखाया है। इन लोगों को शिक्षक, </w:t>
      </w:r>
      <w:r>
        <w:rPr>
          <w:b/>
          <w:lang w:val="hi_IN" w:bidi="hi_IN"/>
        </w:rPr>
        <w:t>संरक्षक</w:t>
      </w:r>
      <w:r>
        <w:rPr>
          <w:lang w:val="hi_IN" w:bidi="hi_IN"/>
        </w:rPr>
        <w:t xml:space="preserve"> या </w:t>
      </w:r>
      <w:r>
        <w:rPr>
          <w:b/>
          <w:lang w:val="hi_IN" w:bidi="hi_IN"/>
        </w:rPr>
        <w:t>मार्गदर्शक</w:t>
      </w:r>
      <w:r>
        <w:rPr>
          <w:lang w:val="hi_IN" w:bidi="hi_IN"/>
        </w:rPr>
        <w:t xml:space="preserve"> के रूप में वर्णित किया गया है। यूनानी और रोमी परिवारों में संरक्षक या मार्गदर्शक वे दास थे जो घर के बच्चों की शिक्षा के लिए जिम्मेदार थे। ये दास यह सुनिश्चित करते थे कि बच्चे विद्यालय जाएँ। संरक्षक या मार्गदर्शक बच्चों को यह सिखाने के लिए भी जिम्मेदार होते थे कि वे अच्छा व्यवहार कैसे करें। पौलुस संरक्षकों या मार्गदर्शकों के उदाहरण का उपयोग कर रहा है ताकि वह संरक्षकों या मार्गदर्शकों और बच्चों के सम्बन्ध की तुलना पिता और उसके बच्चों के सम्बन्ध से कर सके।</w:t>
      </w:r>
    </w:p>
    <w:p>
      <w:pPr/>
      <w:r>
        <w:rPr>
          <w:lang w:val="hi_IN" w:bidi="hi_IN"/>
        </w:rPr>
      </w:r>
      <w:r>
        <w:rPr>
          <w:lang w:val="hi_IN" w:bidi="hi_IN"/>
        </w:rPr>
        <w:t xml:space="preserve">यहाँ रुकें और समूह में चर्चा करें कि आप इन </w:t>
      </w:r>
      <w:r>
        <w:rPr>
          <w:b/>
          <w:lang w:val="hi_IN" w:bidi="hi_IN"/>
        </w:rPr>
        <w:t>संरक्षकों</w:t>
      </w:r>
      <w:r>
        <w:rPr>
          <w:lang w:val="hi_IN" w:bidi="hi_IN"/>
        </w:rPr>
        <w:t xml:space="preserve"> या </w:t>
      </w:r>
      <w:r>
        <w:rPr>
          <w:b/>
          <w:lang w:val="hi_IN" w:bidi="hi_IN"/>
        </w:rPr>
        <w:t>मार्गदर्शकों</w:t>
      </w:r>
      <w:r>
        <w:rPr>
          <w:lang w:val="hi_IN" w:bidi="hi_IN"/>
        </w:rPr>
        <w:t xml:space="preserve"> का वर्णन कैसे करेंगे। इस ऑडियो को यहाँ रोकें।</w:t>
      </w:r>
    </w:p>
    <w:p>
      <w:pPr/>
      <w:r>
        <w:rPr>
          <w:lang w:val="hi_IN" w:bidi="hi_IN"/>
        </w:rPr>
      </w:r>
      <w:r>
        <w:rPr>
          <w:lang w:val="hi_IN" w:bidi="hi_IN"/>
        </w:rPr>
        <w:t xml:space="preserve">पौलुस कहता है कि वह </w:t>
      </w:r>
      <w:r>
        <w:rPr>
          <w:b/>
          <w:lang w:val="hi_IN" w:bidi="hi_IN"/>
        </w:rPr>
        <w:t>सुसमाचार</w:t>
      </w:r>
      <w:r>
        <w:rPr>
          <w:lang w:val="hi_IN" w:bidi="hi_IN"/>
        </w:rPr>
        <w:t xml:space="preserve"> के माध्यम से कुरिन्थुस के विश्वासियों का आत्मिक पिता बना। सुसमाचार के लिए उसी शब्द का उपयोग करें जिसका उपयोग आपने पिछले भागों में किया है, और अधिक जानकारी के लिए मुख्य शब्दावली में </w:t>
      </w:r>
      <w:r>
        <w:rPr>
          <w:lang w:val="hi_IN" w:bidi="hi_IN"/>
        </w:rPr>
        <w:t>सुसमाचार</w:t>
      </w:r>
      <w:r>
        <w:rPr>
          <w:lang w:val="hi_IN" w:bidi="hi_IN"/>
        </w:rPr>
        <w:t xml:space="preserve"> देखें।</w:t>
      </w:r>
    </w:p>
    <w:p>
      <w:pPr/>
      <w:r>
        <w:rPr>
          <w:lang w:val="hi_IN" w:bidi="hi_IN"/>
        </w:rPr>
      </w:r>
      <w:r>
        <w:rPr>
          <w:lang w:val="hi_IN" w:bidi="hi_IN"/>
        </w:rPr>
        <w:t xml:space="preserve">पौलुस कहता है कि वह </w:t>
      </w:r>
      <w:r>
        <w:rPr>
          <w:b/>
          <w:lang w:val="hi_IN" w:bidi="hi_IN"/>
        </w:rPr>
        <w:t>मसीह</w:t>
      </w:r>
      <w:r>
        <w:rPr>
          <w:lang w:val="hi_IN" w:bidi="hi_IN"/>
        </w:rPr>
        <w:t xml:space="preserve"> यीशु में कुरिन्थ के विश्वासियों का आत्मिक पिता बना। पौलुस यह भी कहता है कि तीमुथियुस कुरिन्थुस के विश्वासियों को मसीह यीशु में पौलुस के जीवन के तरीके के बारे में याद दिलाएगा। मसीह के लिए उसी शब्द का उपयोग करें जिसका उपयोग आपने पिछले भागों में किया है, और </w:t>
      </w:r>
      <w:r>
        <w:rPr>
          <w:lang w:val="hi_IN" w:bidi="hi_IN"/>
        </w:rPr>
        <w:t>मसीह</w:t>
      </w:r>
      <w:r>
        <w:rPr>
          <w:lang w:val="hi_IN" w:bidi="hi_IN"/>
        </w:rPr>
        <w:t xml:space="preserve"> के बारे में अधिक जानकारी के लिए शब्दावली देखें।</w:t>
      </w:r>
    </w:p>
    <w:p>
      <w:pPr/>
      <w:r>
        <w:rPr>
          <w:lang w:val="hi_IN" w:bidi="hi_IN"/>
        </w:rPr>
      </w:r>
      <w:r>
        <w:rPr>
          <w:lang w:val="hi_IN" w:bidi="hi_IN"/>
        </w:rPr>
        <w:t xml:space="preserve">पौलुस तीमुथियुस को </w:t>
      </w:r>
      <w:r>
        <w:rPr>
          <w:b/>
          <w:lang w:val="hi_IN" w:bidi="hi_IN"/>
        </w:rPr>
        <w:t>प्रिय</w:t>
      </w:r>
      <w:r>
        <w:rPr>
          <w:lang w:val="hi_IN" w:bidi="hi_IN"/>
        </w:rPr>
        <w:t xml:space="preserve"> बताता है। पौलुस तीमुथियुस के साथ गहरा प्रेम और मजबूत सम्बन्ध दिखा रहा है। इसका अर्थ है कि पौलुस तीमुथियुस की बहुत परवाह करता है, जैसे एक पिता अपने पुत्र की देखभाल करता है। तीमुथियुस पौलुस के लिए बहुत महत्वपूर्ण था।</w:t>
      </w:r>
    </w:p>
    <w:p>
      <w:pPr/>
      <w:r>
        <w:rPr>
          <w:lang w:val="hi_IN" w:bidi="hi_IN"/>
        </w:rPr>
      </w:r>
      <w:r>
        <w:rPr>
          <w:lang w:val="hi_IN" w:bidi="hi_IN"/>
        </w:rPr>
        <w:t>यहाँ रुकें और समूह में चर्चा करें कि आप कैसे वर्णन करेंगे कि पौलुस तीमुथियुस से कैसे प्रेम करता है जैसे एक पिता अपने पुत्र से प्रेम करता है। यह एक समान विचार है कि पौलुस कुरिन्थुस के विश्वासियों से कैसे प्रेम करता है। यदि आपने पहले ही बाइबल की किसी अन्य पुस्तक में इस विचार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पौलुस तीमुथियुस को </w:t>
      </w:r>
      <w:r>
        <w:rPr>
          <w:b/>
          <w:lang w:val="hi_IN" w:bidi="hi_IN"/>
        </w:rPr>
        <w:t>प्रभु</w:t>
      </w:r>
      <w:r>
        <w:rPr>
          <w:lang w:val="hi_IN" w:bidi="hi_IN"/>
        </w:rPr>
        <w:t xml:space="preserve"> में </w:t>
      </w:r>
      <w:r>
        <w:rPr>
          <w:b/>
          <w:lang w:val="hi_IN" w:bidi="hi_IN"/>
        </w:rPr>
        <w:t>विश्वासयोग्य</w:t>
      </w:r>
      <w:r>
        <w:rPr>
          <w:lang w:val="hi_IN" w:bidi="hi_IN"/>
        </w:rPr>
        <w:t xml:space="preserve"> बताता है। जिन दासों को कोई काम दिया गया है उन्हें विश्वासयोग्य होना चाहिए। इसका अर्थ है कि दास भरोसेमंद होने चाहिए और अपना काम अच्छी तरह से करने चाहिए। पौलुस का अर्थ है कि तीमुथियुस भरोसेमंद है और अपना काम अच्छी तरह से करता है। आपने पहले ही पिछले भाग में विश्वासयोग्य शब्द का उपयोग किया है, इसलिए यहाँ उसी शब्द का उपयोग करें। यहाँ, "प्रभु" यीशु को दर्शाता है। प्रभु यीशु के लिए उसी शब्द का उपयोग करें जिसका उपयोग आपने पिछले भागों में किया है, और अधिक जानकारी के लिए मुख्य शब्दावली में </w:t>
      </w:r>
      <w:r>
        <w:rPr>
          <w:lang w:val="hi_IN" w:bidi="hi_IN"/>
        </w:rPr>
        <w:t>प्रभु</w:t>
      </w:r>
      <w:r>
        <w:rPr>
          <w:lang w:val="hi_IN" w:bidi="hi_IN"/>
        </w:rPr>
        <w:t xml:space="preserve"> देखें।</w:t>
      </w:r>
    </w:p>
    <w:p>
      <w:pPr/>
      <w:r>
        <w:rPr>
          <w:lang w:val="hi_IN" w:bidi="hi_IN"/>
        </w:rPr>
      </w:r>
      <w:r>
        <w:rPr>
          <w:lang w:val="hi_IN" w:bidi="hi_IN"/>
        </w:rPr>
        <w:t xml:space="preserve">तीमुथियुस कुरिन्थ के विश्वासियों को उन बातों की याद दिलाएगा जो पौलुस ने उन्हें सिखाई हैं, जो उन बातों के अनुसार हैं जिन्हें पौलुस हर </w:t>
      </w:r>
      <w:r>
        <w:rPr>
          <w:b/>
          <w:lang w:val="hi_IN" w:bidi="hi_IN"/>
        </w:rPr>
        <w:t>कलीसिया</w:t>
      </w:r>
      <w:r>
        <w:rPr>
          <w:lang w:val="hi_IN" w:bidi="hi_IN"/>
        </w:rPr>
        <w:t xml:space="preserve"> में सिखाता है जहाँ वह जाता है। कलीसिया के लिए उसी शब्द का उपयोग करें जिसका उपयोग आपने पिछले भागों में किया है। </w:t>
      </w:r>
      <w:r>
        <w:rPr>
          <w:b/>
          <w:lang w:val="hi_IN" w:bidi="hi_IN"/>
        </w:rPr>
        <w:t>कलीसिया</w:t>
      </w:r>
      <w:r>
        <w:rPr>
          <w:lang w:val="hi_IN" w:bidi="hi_IN"/>
        </w:rPr>
        <w:t xml:space="preserve"> मुख्य शब्दावली में है।</w:t>
      </w:r>
    </w:p>
    <w:p>
      <w:pPr/>
      <w:r>
        <w:rPr>
          <w:lang w:val="hi_IN" w:bidi="hi_IN"/>
        </w:rPr>
      </w:r>
      <w:r>
        <w:rPr>
          <w:lang w:val="hi_IN" w:bidi="hi_IN"/>
        </w:rPr>
        <w:t xml:space="preserve">पौलुस कुरिन्थुस के विश्वासियों से कहता है कि कुरिन्थुस के कुछ विश्वासी </w:t>
      </w:r>
      <w:r>
        <w:rPr>
          <w:b/>
          <w:lang w:val="hi_IN" w:bidi="hi_IN"/>
        </w:rPr>
        <w:t>फूल गए हैं।</w:t>
      </w:r>
      <w:r>
        <w:rPr>
          <w:lang w:val="hi_IN" w:bidi="hi_IN"/>
        </w:rPr>
        <w:t xml:space="preserve"> पौलुस ने पिछले भाग में इसी शब्द का उपयोग किया था। याद रखें, आपने पिछले भाग में इन शब्दों का अनुवाद पहले ही किया है, इसलिए उसी शब्द का उपयोग करें जिसका उपयोग आपने वहाँ किया है।</w:t>
      </w:r>
    </w:p>
    <w:p>
      <w:pPr/>
      <w:r>
        <w:rPr>
          <w:lang w:val="hi_IN" w:bidi="hi_IN"/>
        </w:rPr>
      </w:r>
      <w:r>
        <w:rPr>
          <w:lang w:val="hi_IN" w:bidi="hi_IN"/>
        </w:rPr>
        <w:t xml:space="preserve">पौलुस कुरिन्थुस के विश्वासियों से कहता है कि </w:t>
      </w:r>
      <w:r>
        <w:rPr>
          <w:b/>
          <w:lang w:val="hi_IN" w:bidi="hi_IN"/>
        </w:rPr>
        <w:t>परमेश्वर का राज्य</w:t>
      </w:r>
      <w:r>
        <w:rPr>
          <w:lang w:val="hi_IN" w:bidi="hi_IN"/>
        </w:rPr>
        <w:t xml:space="preserve"> केवल शब्दों का उपयोग करने के बारे में नहीं है, बल्कि परमेश्वर की सामर्थ्य से जीने के बारे में भी है। परमेश्वर का राज्य एक भौतिक स्थान नहीं है। परमेश्वर का राज्य जहाँ भी हम देखते हैं कि लोग अपने जीवन में परमेश्वर को शासक या राजा के रूप में स्वीकार करते हैं और परमेश्वर के शासन या अधिकार के तहत रह रहे हैं।</w:t>
      </w:r>
    </w:p>
    <w:p>
      <w:pPr/>
      <w:r>
        <w:rPr>
          <w:lang w:val="hi_IN" w:bidi="hi_IN"/>
        </w:rPr>
      </w:r>
      <w:r>
        <w:rPr>
          <w:lang w:val="hi_IN" w:bidi="hi_IN"/>
        </w:rPr>
        <w:t xml:space="preserve">यहाँ रुकें और समूह में चर्चा करें कि आप </w:t>
      </w:r>
      <w:r>
        <w:rPr>
          <w:b/>
          <w:lang w:val="hi_IN" w:bidi="hi_IN"/>
        </w:rPr>
        <w:t>परमेश्वर के राज्य</w:t>
      </w:r>
      <w:r>
        <w:rPr>
          <w:lang w:val="hi_IN" w:bidi="hi_IN"/>
        </w:rPr>
        <w:t xml:space="preserve"> के लिए किस शब्द या वाक्यांश का उपयोग करेंगे। अधिक जानकारी के लिए मुख्य शब्दावली में </w:t>
      </w:r>
      <w:r>
        <w:rPr>
          <w:lang w:val="hi_IN" w:bidi="hi_IN"/>
        </w:rPr>
        <w:t>परमेश्वर का राज्य</w:t>
      </w:r>
      <w:r>
        <w:rPr>
          <w:lang w:val="hi_IN" w:bidi="hi_IN"/>
        </w:rPr>
        <w:t xml:space="preserve"> देखें। यदि आपने पहले ही बाइबल की किसी अन्य पुस्तक में इस विचार का अनुवाद किया है, तो उन्हीं शब्दों या वाक्यांशों का उपयोग करें जिनका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1 कुरिन्थियों 4:14–21 का ऑडियो संस्करण सबसे आसानी से समझ में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5:1–13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5:1–13 को सुनें और अपने मन में रखें।</w:t>
      </w:r>
    </w:p>
    <w:p>
      <w:pPr/>
      <w:r>
        <w:rPr>
          <w:lang w:val="hi_IN" w:bidi="hi_IN"/>
        </w:rPr>
      </w:r>
      <w:r>
        <w:rPr>
          <w:lang w:val="hi_IN" w:bidi="hi_IN"/>
        </w:rPr>
        <w:t>इस भाग के लिए कोई भी सामूहिक चर्चा करने से पहले, रुकें और समूह के रूप में तय करें कि आप इसके बारे में कैसे बात करना चाहते हैं। यह भाग लोगों के बीच यौन अनैतिकता के बारे में बात करता है। आपकी संस्कृति में, इन बातों के बारे में बात करने का सबसे अच्छा तरीका क्या है? क्या इस बातचीत के लिए पुरुषों और स्त्रियों के समूहों में विभाजित होना अच्छा होगा? क्या आप दूसरे भागों में किए गए काम से अलग तरीके से काम करना चाहते हैं? इस ऑडियो को यहाँ रोकें।</w:t>
      </w:r>
    </w:p>
    <w:p>
      <w:pPr/>
      <w:r>
        <w:rPr>
          <w:lang w:val="hi_IN" w:bidi="hi_IN"/>
        </w:rPr>
      </w:r>
      <w:r>
        <w:rPr>
          <w:lang w:val="hi_IN" w:bidi="hi_IN"/>
        </w:rPr>
        <w:t>यदि सम्भव हो, तो 1 कुरिन्थियों 5:1–13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5:1–13 का ऑडियो संस्करण सबसे आसानी से समझ में आने वाले अनुवाद में सुनें।</w:t>
      </w:r>
    </w:p>
    <w:p>
      <w:pPr/>
      <w:r>
        <w:rPr>
          <w:lang w:val="hi_IN" w:bidi="hi_IN"/>
        </w:rPr>
      </w:r>
      <w:r>
        <w:rPr>
          <w:lang w:val="hi_IN" w:bidi="hi_IN"/>
        </w:rPr>
        <w:t>पौलुस कुरिन्थुस के विश्वासियों से कहता रहा है कि वह उनसे प्रेम करता है, और वह उन्हें अपने उदाहरण का अनुसरण करने के लिए प्रोत्साहित करता रहा है। चूँकि पौलुस कुरिन्थुस के विश्वासियों के साथ नहीं हो सकता, इसलिए पौलुस तीमुथियुस को उनके साथ रहने के लिए भेज रहा है, लेकिन पौलुस ने कहा है कि, यदि प्रभु अनुमति दे, तो पौलुस जल्द ही उनके पास आएगा और स्वयं पता लगाएगा कि कुरिन्थुस के विश्वासी जीवित हैं और परमेश्वर के राज्य के हिस्से के रूप में कार्य कर रहे हैं या नहीं।</w:t>
      </w:r>
    </w:p>
    <w:p>
      <w:pPr/>
      <w:r>
        <w:rPr>
          <w:lang w:val="hi_IN" w:bidi="hi_IN"/>
        </w:rPr>
      </w:r>
      <w:r>
        <w:rPr>
          <w:lang w:val="hi_IN" w:bidi="hi_IN"/>
        </w:rPr>
        <w:t>इस भाग में पौलुस ने सुना है कि कलीसिया में एक व्यक्ति है जिसने पाप किया है और करता ही जा रहा है, क्योंकि वह अपनी सौतेली माता के साथ यौन सम्बन्ध रखता है। सौतेली माँ वह स्त्री होती है जो किसी व्यक्ति के पिता की पत्नी होती है, लेकिन वह उस व्यक्ति की माता नहीं है। हमें नहीं पता कि पौलुस को यह जानकारी किसने दी थी, लेकिन यह कुरिन्थुस की कलीसिया से ही किसी ने दी होगी। यह इतना बुरा व्यवहार है कि यह मूर्तिपूजकों के बीच भी नहीं होता, अर्थात उन लोगों के बीच भी नहीं होता जो सच्चे परमेश्वर का अनुसरण नहीं करते हैं। सबसे बुरी बात यह है कि क्योंकि कुरिन्थुस के विश्वासी फूले हुए और अभिमानी हैं, इसलिए यह व्यवहार उन्हें दुखी नहीं करता है। कुरिन्थुस के विश्वासियों ने उस व्यक्ति को अनुशासित भी नहीं किया है। कुरिन्थुस के विश्वासियों ने उस व्यक्ति को ऐसा करना जारी रखने की अनुमति दी है! शायद कुरिन्थुस के विश्वासी यह नहीं देखते कि जो हो रहा है वह गलत है। या शायद कुरिन्थुस के विश्वासी सोचते हैं कि क्योंकि वे यीशु के अनुयायी हैं, इसलिए वे जो कुछ भी करना चाहते हैं कर सकते हैं। पौलुस अपने पत्र में बाद में कुरिन्थुस के विश्वासियों से इस सोच के बारे में बात करेगा।</w:t>
      </w:r>
    </w:p>
    <w:p>
      <w:pPr/>
      <w:r>
        <w:rPr>
          <w:lang w:val="hi_IN" w:bidi="hi_IN"/>
        </w:rPr>
      </w:r>
      <w:r>
        <w:rPr>
          <w:lang w:val="hi_IN" w:bidi="hi_IN"/>
        </w:rPr>
        <w:t>यहाँ रुकें और समूह में इस प्रश्न पर चर्चा करें: एक कहानी सुनाएँ जब आपके समुदाय में कोई बुरी बात हो रही थी और कोई भी उसे रोकने की कोशिश नहीं कर रहा था। किसी ने भी बुरी बात को होने से रोकने की कोशिश क्यों नहीं की? क्या यह किसी ऐसे व्यक्ति के कारण था जो बुरा काम कर रहा था? या यह उस व्यक्ति के काम के कारण था जो वह कर रहा था? या ऐसा इसलिए हुआ क्योंकि दूसरे लोग नहीं जानते थे कि इसे रोकने के लिए क्या करना है? इस ऑडियो को यहाँ रोकें।</w:t>
      </w:r>
    </w:p>
    <w:p>
      <w:pPr/>
      <w:r>
        <w:rPr>
          <w:lang w:val="hi_IN" w:bidi="hi_IN"/>
        </w:rPr>
      </w:r>
      <w:r>
        <w:rPr>
          <w:lang w:val="hi_IN" w:bidi="hi_IN"/>
        </w:rPr>
        <w:t>भले ही पौलुस कुरिन्थुस के विश्वासियों के साथ व्यक्तिगत रूप से नहीं हो सकता, फिर भी वह उनके बारे में और इस स्थिति के बारे में सोच रहा है, और उसने पहले ही तय कर लिया है कि यौन रूप से अनैतिक व्यक्ति के साथ क्या होना चाहिए। कुरिन्थुस के विश्वासी यीशु के अधिकार के तहत एक साथ मिलते हैं। पौलुस उन्हें यीशु से प्रेरित के रूप में अनुमति और अपना अधिकार दे रहा है ताकि वह इस व्यक्ति को उसके अनैतिक व्यवहार के लिए दण्ड दे सके। पौलुस कहता है कि उस व्यक्ति को "शैतान के हाथ में सौंप दिया जाना चाहिए।" शैतान इस संसार का शासक है, अर्थात कलीसिया के बाहर शासक है, और परमेश्वर कलीसिया के भीतर शासक है। कुरिन्थुस के विश्वासियों को इस व्यक्ति को शैतान के हाथ में सौंप देना होगा, जिसका अर्थ है कि उन्हें इस व्यक्ति को कलीसिया से बाहर कर देना होगा। पौलुस को आशा है कि एक दिन वह व्यक्ति अपने पापों से दूर होकर फिर से यीशु का अनुसरण करेगा। फिर यीशु प्रभु यीशु के दिन उस व्यक्ति को बचाएगा, जब यीशु विश्वासियों का न्याय करने के लिए वापस आएगा।</w:t>
      </w:r>
    </w:p>
    <w:p>
      <w:pPr/>
      <w:r>
        <w:rPr>
          <w:lang w:val="hi_IN" w:bidi="hi_IN"/>
        </w:rPr>
      </w:r>
      <w:r>
        <w:rPr>
          <w:lang w:val="hi_IN" w:bidi="hi_IN"/>
        </w:rPr>
        <w:t>यहाँ रुकें और इस प्रश्न पर समूह में चर्चा करें: एक ऐसे समय की कहानी सुनाएँ जब आपके परिवार, या आपके समुदाय ने किसी व्यक्ति को गलत काम के कारण समुदाय से बाहर कर दिया हो। आप क्या चाहते थे कि वह व्यक्ति सोचें और क्या महसूस करे, जब वह परिवार या समुदाय का हिस्सा नहीं है? उस व्यक्ति को फिर से परिवार या समुदाय का हिस्सा बनने के लिए क्या करना पड़ता था? इस ऑडियो को यहाँ रोकें।</w:t>
      </w:r>
    </w:p>
    <w:p>
      <w:pPr/>
      <w:r>
        <w:rPr>
          <w:lang w:val="hi_IN" w:bidi="hi_IN"/>
        </w:rPr>
      </w:r>
      <w:r>
        <w:rPr>
          <w:lang w:val="hi_IN" w:bidi="hi_IN"/>
        </w:rPr>
        <w:t>पौलुस कुरिन्थुस के विश्वासियों से कहता है कि वे अहंकार, या घमण्ड करना बन्द कर दें और यौन अनैतिकता के दोषी व्यक्ति को अपनी कलीसिया से हटा दें, ताकि वह अपने पापी व्यवहार से पूरे समुदाय को प्रभावित न करे। पौलुस पाप का वर्णन इस प्रकार करता है मानो वह खमीर हो, जो आटे को फुला देता है। खमीर किण्वित आटा होता है जो नए आटे को किण्वित करने और बढ़ने में मदद करता है। जब लोग आटे में थोड़ा खमीर मिलाते हैं, तो यह आटे के पूरे ढेर को प्रभावित करता है। पौलुस के समय में, लोग हर हफ्ते कुछ खमीर का आटा बचाते थे ताकि नए आटे के साथ मिलाया जा सके। यहूदी वर्ष में एक बार अपने विशेष फसह पर्व की शुरुआत में, अर्थात अखमीरी रोटी के पर्व से तुरंत पहले सभी पुराने खमीर को फेंक देते थे। पर्व के दौरान, यहूदी केवल वह रोटी खाते थे जिसमें कोई खमीर नहीं हो। पर्व के बाद, वे नया खमीर बनाते थे। क्योंकि साल के बाकी दिनों में, वे सप्ताह दर सप्ताह खमीर का दोबारा उपयोग करते थे, लोग खमीर से बीमार हो सकते थे, क्योंकि वह ताजा नहीं होता था। यही कारण है कि बाइबल अक्सर खमीर का उपयोग पाप के लिए चित्र के रूप में करती है, जो लोगों के समूह में फैल सकता है और उन्हें आत्मिक रूप से बीमार बना सकता है।</w:t>
      </w:r>
    </w:p>
    <w:p>
      <w:pPr/>
      <w:r>
        <w:rPr>
          <w:lang w:val="hi_IN" w:bidi="hi_IN"/>
        </w:rPr>
      </w:r>
      <w:r>
        <w:rPr>
          <w:lang w:val="hi_IN" w:bidi="hi_IN"/>
        </w:rPr>
        <w:t xml:space="preserve">यहाँ रुकें और </w:t>
      </w:r>
      <w:r>
        <w:rPr>
          <w:lang w:val="hi_IN" w:bidi="hi_IN"/>
        </w:rPr>
        <w:t>खमीर</w:t>
      </w:r>
      <w:r>
        <w:rPr>
          <w:lang w:val="hi_IN" w:bidi="hi_IN"/>
        </w:rPr>
        <w:t xml:space="preserve"> और </w:t>
      </w:r>
      <w:r>
        <w:rPr>
          <w:b/>
          <w:lang w:val="hi_IN" w:bidi="hi_IN"/>
        </w:rPr>
        <w:t>रोटी</w:t>
      </w:r>
      <w:r>
        <w:rPr>
          <w:lang w:val="hi_IN" w:bidi="hi_IN"/>
        </w:rPr>
        <w:t xml:space="preserve"> की एक तस्वीर देखें जो खमीर के कारण फूली है। इस ऑडियो को यहाँ रोकें।</w:t>
      </w:r>
    </w:p>
    <w:p>
      <w:pPr/>
      <w:r>
        <w:rPr>
          <w:lang w:val="hi_IN" w:bidi="hi_IN"/>
        </w:rPr>
      </w:r>
      <w:r>
        <w:rPr>
          <w:lang w:val="hi_IN" w:bidi="hi_IN"/>
        </w:rPr>
        <w:t>यहाँ रुकें और समूह में इस प्रश्न पर चर्चा करें: आपके परिवार या समुदाय के एक छोटे से भाग में कोई कुछ बुरा कर रहा था, और फिर उसका बुरा व्यवहार इतना फैल गया कि यह पूरे परिवार या समुदाय को प्रभावित कर रहा था। शायद यह बुरा व्यवहार अभी भी हो रहा है। क्या अब इसे रोकना पहले की तुलना में आसान या कठिन है? अब इसे रोकना और अधिक कठिन क्यों है? इस ऑडियो को यहाँ रोकें।</w:t>
      </w:r>
    </w:p>
    <w:p>
      <w:pPr/>
      <w:r>
        <w:rPr>
          <w:lang w:val="hi_IN" w:bidi="hi_IN"/>
        </w:rPr>
      </w:r>
      <w:r>
        <w:rPr>
          <w:lang w:val="hi_IN" w:bidi="hi_IN"/>
        </w:rPr>
        <w:t>हालाँकि कुरिन्थुस के कई विश्वासी यहूदी नहीं थे, फिर भी उन्हें यहूदी पर्वों के बारे में कुछ पता होना चाहिए, इसलिए पौलुस यहूदी पर्व में होने वाली घटनाओं के उदाहरण का उपयोग करता है ताकि यह समझाया जा सके कि उन्हें उस व्यक्ति को कलीसिया से दूर क्यों कर देना चाहिए। पौलुस कुरिन्थुस के विश्वासियों से कहता है कि यदि वे यौन अनैतिकता के दोषी व्यक्ति को कलीसिया से बाहर निकाल देते हैं, तो कलीसिया का समुदाय फिर से साफ और शुद्ध हो जाएगा, मानो वे नया आटा हों। पौलुस कहता है कि क्योंकि वे विश्वासी हैं, इसलिए वे पहले से ही शुद्ध हैं। पौलुस उन्हें यहूदी फसह के पर्व की याद दिलाकर यह समझाता है। पौलुस विश्वासियों को याद दिलाता है कि क्रूस पर मसीह की मृत्यु उस मेम्ने के समान है जिसे यहूदी लोग अपने फसह के पर्व में बलिदान करते हैं ताकि उन्हें याद दिलाया जा सके कि परमेश्वर ने इस्राएलियों को मिस्र में दासत्व से बचाया था। अब परमेश्वर ने अपने पुत्र यीशु मसीह को क्रूस पर बलिदान करके विश्वासियों को पाप के दासत्व से छुड़ाया है। "पर्व मनाना" यह कहने का एक और तरीका है कि यीशु ने उनके लिए जो किया है, उसके कारण कुरिन्थुस के विश्वासियों को हमेशा आनन्दित होना चाहिए, क्योंकि अब वे शुद्ध, अखमीरी रोटी की तरह शुद्ध हैं। वे शुद्ध और भरोसेमंद हैं।</w:t>
      </w:r>
    </w:p>
    <w:p>
      <w:pPr/>
      <w:r>
        <w:rPr>
          <w:lang w:val="hi_IN" w:bidi="hi_IN"/>
        </w:rPr>
      </w:r>
      <w:r>
        <w:rPr>
          <w:lang w:val="hi_IN" w:bidi="hi_IN"/>
        </w:rPr>
        <w:t>पौलुस इस स्थिति का उपयोग उस बात पर लौटने के लिए करता है जो वह कुरिन्थुस के विश्वासियों से पहले कह चुका है। पौलुस ने सम्भवतः उन्हें यह बात किसी पहले के पत्र में बताई थी जो अब अस्तित्व में नहीं है। हमारे पास अब पौलुस द्वारा लिखे गए पहले पत्र की एक भी प्रति नहीं है। पहले पौलुस ने कहा था कि कुरिन्थुस के विश्वासियों को किसी भी यौन अनैतिक लोगों के साथ मेलजोल नहीं रखना चाहिए। अब वह स्पष्ट करता है कि उसका यह अर्थ नहीं था कि उन्हें यौन अनैतिक लोगों या अन्य प्रकार के पापियों से कोई संपर्क नहीं रखना चाहिए। यह असम्भव होगा क्योंकि तब वे संसार में अविश्वासियों के बीच बिल्कुल भी नहीं रह सकेंगे। पौलुस का अर्थ यह है कि कुरिन्थुस के विश्वासियों का ऐसे किसी दूसरे विश्वासी से कोई लेना-देना नहीं होना चाहिए जो पाप करना चुन रहा है। उन्हें इन विश्वासियों के साथ भोजन भी नहीं करना चाहिए! पौलुस की संस्कृति में, एक साथ भोजन करना महत्वपूर्ण था क्योंकि जब लोग एक साथ खाते हैं, तो यह दिखाता है कि वे एक-दूसरे को स्वीकार करते हैं।</w:t>
      </w:r>
    </w:p>
    <w:p>
      <w:pPr/>
      <w:r>
        <w:rPr>
          <w:lang w:val="hi_IN" w:bidi="hi_IN"/>
        </w:rPr>
      </w:r>
      <w:r>
        <w:rPr>
          <w:lang w:val="hi_IN" w:bidi="hi_IN"/>
        </w:rPr>
        <w:t>यहाँ रुकें और समूह में चर्चा करें: आप अपनी संस्कृति में किसी व्यक्ति या लोगों के समूह को कैसे स्वीकार करते हैं? आप यह दिखाने के लिए क्या करते हैं कि आप उन्हें स्वीकार करते हैं? आपकी संस्कृति में, आप किस प्रकार के लोगों के साथ खा सकते हैं? यदि आप किसी को स्वीकार नहीं करते हैं, तो आप इसे दिखाने के लिए क्या करते हैं? इस ऑडियो को यहाँ रोकें।</w:t>
      </w:r>
    </w:p>
    <w:p>
      <w:pPr/>
      <w:r>
        <w:rPr>
          <w:lang w:val="hi_IN" w:bidi="hi_IN"/>
        </w:rPr>
      </w:r>
      <w:r>
        <w:rPr>
          <w:lang w:val="hi_IN" w:bidi="hi_IN"/>
        </w:rPr>
        <w:t>पौलुस कुछ प्रश्न पूछता है जिनके उत्तर वह कुरिन्थुस से देने की उम्मीद नहीं करता है। पौलुस पूछता है कि क्या उसे कलीसिया के बाहर के लोगों का न्याय करना चाहिए। पौलुस यह भी पूछता है कि क्या कुरिन्थुस के विश्वासियों को कलीसिया में लोगों का न्याय करना चाहिए। पौलुस इस तरह के प्रश्न पूछता है, जिनके उत्तर की आवश्यकता नहीं है, ताकि एक बात पर जोर दिया जा सके जो कुरिन्थुस के विश्वासियों को पहले से पता होना चाहिए। यह महत्वपूर्ण है कि पौलुस स्वयं यह तय न करें कि कलीसिया के बाहर रहने वाले लोग दोषी हैं या निर्दोष हैं। परमेश्वर स्वयं वह निर्णय लेगा। इस संसार में रहने वाले विश्वासियों को अब यह तय करना होगा कि कलीसिया के भीतर अन्य विश्वासी दोषी हैं या निर्दोष हैं और अन्य विश्वासियों को सही तरीके से उत्तर देना होगा ताकि कलीसिया बाकी संसार के लिए सही जीवन जीने का उदाहरण बन सके।</w:t>
      </w:r>
    </w:p>
    <w:p>
      <w:pPr/>
      <w:r>
        <w:rPr>
          <w:lang w:val="hi_IN" w:bidi="hi_IN"/>
        </w:rPr>
      </w:r>
      <w:r>
        <w:rPr>
          <w:lang w:val="hi_IN" w:bidi="hi_IN"/>
        </w:rPr>
        <w:t>यहाँ रुकें और समूह में इस प्रश्न पर चर्चा करें: अपने परिवार या अपने समुदाय में ऐसे समय की एक कहानी सुनाएँ जब कोई कुछ गलत कर रहा था। क्या वह एक व्यक्ति है या लोगों का एक समूह है जो उस व्यक्ति से कहता है कि वह जो कर रहा था उसे रोक दे। उस व्यक्ति को या उस समूह को यह तय करने का अधिकार कौन देता है कि उस व्यक्ति के साथ क्या होना चाहिए? इस ऑडियो को यहाँ रोकें।</w:t>
      </w:r>
    </w:p>
    <w:p>
      <w:pPr/>
      <w:r>
        <w:rPr>
          <w:lang w:val="hi_IN" w:bidi="hi_IN"/>
        </w:rPr>
      </w:r>
      <w:r>
        <w:rPr>
          <w:lang w:val="hi_IN" w:bidi="hi_IN"/>
        </w:rPr>
        <w:t>पौलुस पुराने नियम को उद्धृत करके समाप्त करता है। पौलुस फिर से कहता है कि विश्वासियों को दुष्ट, या अनैतिक व्यक्ति को कलीसिया समुदाय से बाहर निकाल देना चाहिए।</w:t>
      </w:r>
      <w:r>
        <w:rPr>
          <w:lang w:val="hi_IN" w:bidi="hi_IN"/>
        </w:rPr>
      </w:r>
    </w:p>
    <w:p>
      <w:pPr>
        <w:pStyle w:val="Heading3"/>
      </w:pPr>
      <w:r>
        <w:rPr>
          <w:lang w:val="hi_IN" w:bidi="hi_IN"/>
        </w:rPr>
        <w:t>घटनाओं को समझाना</w:t>
      </w:r>
    </w:p>
    <w:p>
      <w:pPr/>
      <w:r>
        <w:rPr>
          <w:lang w:val="hi_IN" w:bidi="hi_IN"/>
        </w:rPr>
      </w:r>
      <w:r>
        <w:rPr>
          <w:lang w:val="hi_IN" w:bidi="hi_IN"/>
        </w:rPr>
        <w:t>1 कुरिन्थियों 5:1–13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के चार हिस्से हैं। </w:t>
      </w:r>
    </w:p>
    <w:p>
      <w:pPr/>
      <w:r>
        <w:rPr>
          <w:lang w:val="hi_IN" w:bidi="hi_IN"/>
        </w:rPr>
      </w:r>
      <w:r>
        <w:rPr>
          <w:b/>
          <w:lang w:val="hi_IN" w:bidi="hi_IN"/>
        </w:rPr>
        <w:t>पहले भाग में:</w:t>
      </w:r>
      <w:r>
        <w:rPr>
          <w:lang w:val="hi_IN" w:bidi="hi_IN"/>
        </w:rPr>
        <w:t xml:space="preserve"> पौलुस कुरिन्थुस के विश्वासियों से उस व्यक्ति के बारे में बात करता है जो यौन अनैतिकता का दोषी है, और कुरिन्थुस के विश्वासियों को उस व्यक्ति के साथ क्या करना चाहिए।</w:t>
      </w:r>
    </w:p>
    <w:p>
      <w:pPr/>
      <w:r>
        <w:rPr>
          <w:lang w:val="hi_IN" w:bidi="hi_IN"/>
        </w:rPr>
      </w:r>
      <w:r>
        <w:rPr>
          <w:b/>
          <w:lang w:val="hi_IN" w:bidi="hi_IN"/>
        </w:rPr>
        <w:t>दूसरे भाग में:</w:t>
      </w:r>
      <w:r>
        <w:rPr>
          <w:lang w:val="hi_IN" w:bidi="hi_IN"/>
        </w:rPr>
        <w:t xml:space="preserve"> पौलुस कहता है कि “फुले हुए” कुरिन्थियों का अहंकार और घमण्ड खतरनाक है क्योंकि यह पूरी कलीसिया को प्रभावित कर सकता है।</w:t>
      </w:r>
    </w:p>
    <w:p>
      <w:pPr/>
      <w:r>
        <w:rPr>
          <w:lang w:val="hi_IN" w:bidi="hi_IN"/>
        </w:rPr>
      </w:r>
      <w:r>
        <w:rPr>
          <w:b/>
          <w:lang w:val="hi_IN" w:bidi="hi_IN"/>
        </w:rPr>
        <w:t>तीसरे भाग में:</w:t>
      </w:r>
      <w:r>
        <w:rPr>
          <w:lang w:val="hi_IN" w:bidi="hi_IN"/>
        </w:rPr>
        <w:t xml:space="preserve"> पौलुस उस बात पर वापस लौटता है जो उसने पहले उन्हें पिछले पत्र में लिखी थी, ताकि यह स्पष्ट हो सके कि उसका मतलब यह था कि विश्वासियों को उन अन्य विश्वासियों के साथ मित्रता नहीं करनी चाहिए जो यौन रूप से अनैतिक हैं।</w:t>
      </w:r>
    </w:p>
    <w:p>
      <w:pPr/>
      <w:r>
        <w:rPr>
          <w:lang w:val="hi_IN" w:bidi="hi_IN"/>
        </w:rPr>
      </w:r>
      <w:r>
        <w:rPr>
          <w:b/>
          <w:lang w:val="hi_IN" w:bidi="hi_IN"/>
        </w:rPr>
        <w:t>चौथे भाग में:</w:t>
      </w:r>
      <w:r>
        <w:rPr>
          <w:lang w:val="hi_IN" w:bidi="hi_IN"/>
        </w:rPr>
        <w:t xml:space="preserve"> पौलुस फिर से न्याय के बारे में बात करता है। वह इस बारे में बात करता है कि परमेश्वर किसका न्याय करता है और कुरिन्थुस के विश्वासियों को किसका न्याय करने की आवश्यकता है। पौलुस पुराने नियम की एक कहावत के साथ समाप्त करता है, जिसमें यह भी कहा गया है कि समुदाय को उस व्यक्ति को दूर कर देना चाहिए जो बुरे काम करने का दोषी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यौन अनैतिकता का दोषी व्यक्ति</w:t>
      </w:r>
    </w:p>
    <w:p>
      <w:pPr>
        <w:pStyle w:val="ListBullet"/>
        <w:spacing w:line="240" w:lineRule="auto"/>
        <w:ind w:left="720"/>
      </w:pPr>
      <w:r>
        <w:rPr>
          <w:lang w:val="hi_IN" w:bidi="hi_IN"/>
        </w:rPr>
      </w:r>
      <w:r>
        <w:rPr>
          <w:lang w:val="hi_IN" w:bidi="hi_IN"/>
        </w:rPr>
        <w:t>उस व्यक्ति की सौतेली माँ</w:t>
      </w:r>
    </w:p>
    <w:p>
      <w:pPr>
        <w:pStyle w:val="ListBullet"/>
        <w:spacing w:line="240" w:lineRule="auto"/>
        <w:ind w:left="720"/>
      </w:pPr>
      <w:r>
        <w:rPr>
          <w:lang w:val="hi_IN" w:bidi="hi_IN"/>
        </w:rPr>
      </w:r>
      <w:r>
        <w:rPr>
          <w:lang w:val="hi_IN" w:bidi="hi_IN"/>
        </w:rPr>
        <w:t xml:space="preserve">प्रभु यीशु मसीह </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सभी पापी जो कलीसिया के बाहर हैं</w:t>
      </w:r>
    </w:p>
    <w:p>
      <w:pPr>
        <w:pStyle w:val="ListBullet"/>
        <w:spacing w:line="240" w:lineRule="auto"/>
        <w:ind w:left="720"/>
      </w:pPr>
      <w:r>
        <w:rPr>
          <w:lang w:val="hi_IN" w:bidi="hi_IN"/>
        </w:rPr>
      </w:r>
      <w:r>
        <w:rPr>
          <w:lang w:val="hi_IN" w:bidi="hi_IN"/>
        </w:rPr>
        <w:t>कुरिन्थुस के विश्वासी जो जानबूझकर पाप कर रहे हैं</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पौलुस के पत्र के इस हिस्से के बारे में पूरी तरह से सोचें। पौलुस ने सुना है कि कुरिन्थुस की कलीसिया में एक ऐसा व्यक्ति है जो यौन पाप करता रहता है। पौलुस इसका उपयोग कुरिन्थुस के विश्वासियों से यह बताने के लिए करता है कि जब पूरा कलीसिया समुदाय जानता है कि एक विश्वासी पाप कर रहा है, तो कुरिन्थुस के विश्वासियों को उस व्यक्ति को समुदाय में रहने नहीं देना चाहिए। पौलुस विश्वासियों को याद दिलाता है कि जब कलीसिया में व्यक्ति ऐसे को पाप कर रहा होता है, तो इससे निपटने की जिम्मेदारी उनकी है।</w:t>
      </w:r>
    </w:p>
    <w:p>
      <w:pPr/>
      <w:r>
        <w:rPr>
          <w:lang w:val="hi_IN" w:bidi="hi_IN"/>
        </w:rPr>
      </w:r>
      <w:r>
        <w:rPr>
          <w:lang w:val="hi_IN" w:bidi="hi_IN"/>
        </w:rPr>
        <w:t>पौलुस पहले भाग की शुरुआत यह कहकर करता है कि एक व्यक्ति, या कुरिन्थुस की कलीसिया में कुछ लोगों ने उसे कलीसिया के एक ऐसे व्यक्ति के बारे में बताया है जिसने पाप किया है और पाप करता रहता है। वह व्यक्ति अपनी सौतेली माँ के साथ यौन सम्बन्ध बना रहा है। सौतेली माँ वह स्त्री होती है जो किसी व्यक्ति के पिता की पत्नी होती है, लेकिन वह उस व्यक्ति की माता नहीं है। पौलुस कहता है कि यह इतना बुरा व्यवहार है कि यह उन लोगों के बीच भी नहीं होगा जो सच्चे परमेश्वर का अनुसरण नहीं करते हैं।</w:t>
      </w:r>
    </w:p>
    <w:p>
      <w:pPr/>
      <w:r>
        <w:rPr>
          <w:lang w:val="hi_IN" w:bidi="hi_IN"/>
        </w:rPr>
      </w:r>
      <w:r>
        <w:rPr>
          <w:lang w:val="hi_IN" w:bidi="hi_IN"/>
        </w:rPr>
        <w:t>यहाँ रुकें और इस प्रश्न पर समूह में चर्चा करें: यह भाग यौन पाप के बारे में बात करता है। यौन पाप, या अनैतिकता, का अर्थ है ऐसे यौन काम करना जो परमेश्वर के नियमों के विरुद्ध हों। आपकी संस्कृति में, जब समूह में पुरुष और स्त्रियाँ दोनों होते हैं, तो आप यौन पाप के बारे में उचित तरीके से कैसे बात करते हैं? इस ऑडियो को यहाँ रोकें।</w:t>
      </w:r>
    </w:p>
    <w:p>
      <w:pPr/>
      <w:r>
        <w:rPr>
          <w:lang w:val="hi_IN" w:bidi="hi_IN"/>
        </w:rPr>
      </w:r>
      <w:r>
        <w:rPr>
          <w:lang w:val="hi_IN" w:bidi="hi_IN"/>
        </w:rPr>
        <w:t>पौलुस एक प्रश्न पूछता है, लेकिन उत्तर की उम्मीद नहीं करता है। पौलुस पूछता है, "क्या तुमको उस व्यक्ति के किए हुए काम से शोक नहीं करना चाहिए था, या दुखी नहीं होना चाहिए था?" पौलुस इस तरह के प्रश्न पूछता है, जिनके उत्तर की आवश्यकता नहीं है, ताकि एक बात पर जोर दिया जा सके जो कुरिन्थुस के विश्वासियों को पहले से पता होना चाहिए। यहाँ पौलुस यह प्रश्न इसलिए पूछ रहा है क्योंकि कुरिन्थुस के विश्वासियों को जो हो रहा था उससे दुखी होना चाहिए। कुरिन्थुस के विश्वासियों को उस व्यक्ति को अनुशासन या दण्ड देना चाहिए था।</w:t>
      </w:r>
    </w:p>
    <w:p>
      <w:pPr/>
      <w:r>
        <w:rPr>
          <w:lang w:val="hi_IN" w:bidi="hi_IN"/>
        </w:rPr>
      </w:r>
      <w:r>
        <w:rPr>
          <w:lang w:val="hi_IN" w:bidi="hi_IN"/>
        </w:rPr>
        <w:t>यहाँ रुकें और इस प्रश्न पर समूह के रूप में चर्चा करें: उस समय के बारे में एक कहानी बताइए जब आप लोगों को ऐसी बात याद दिला रहे थे जो उन्हें पहले से ही पता होनी चाहिए थी। आपने उन्हें कैसे स्पष्ट किया कि उन्हें सही काम याद रखना चाहिए था? इस ऑडियो को यहाँ रोकें।</w:t>
      </w:r>
    </w:p>
    <w:p>
      <w:pPr/>
      <w:r>
        <w:rPr>
          <w:lang w:val="hi_IN" w:bidi="hi_IN"/>
        </w:rPr>
      </w:r>
      <w:r>
        <w:rPr>
          <w:lang w:val="hi_IN" w:bidi="hi_IN"/>
        </w:rPr>
        <w:t>पौलुस कुरिन्थुस के विश्वासियों से कहता है कि वह शारीरिक रूप से उनके साथ नहीं है, लेकिन वह "आत्मा में" उनके साथ है। इसका अर्थ है कि वह उनके साथ रहना चाहता है, और वह उनके बारे में सोच रहा है और उनका समर्थन करना चाहता है।</w:t>
      </w:r>
    </w:p>
    <w:p>
      <w:pPr/>
      <w:r>
        <w:rPr>
          <w:lang w:val="hi_IN" w:bidi="hi_IN"/>
        </w:rPr>
      </w:r>
      <w:r>
        <w:rPr>
          <w:lang w:val="hi_IN" w:bidi="hi_IN"/>
        </w:rPr>
        <w:t>यहाँ रुकें और समूह में निम्नलिखित पर चर्चा करें: उस समय के बारे में बात करें जब आप सच में किसी समूह के साथ रहना चाहते थे, लेकिन आप उनके साथ शारीरिक रूप से मौजूद नहीं थे। आप उन्हें कैसे बताएँगे कि आप चाहते हैं कि आप वहाँ होते और आप उनके बारे में अक्सर सोचते हैं। इस ऑडियो को यहाँ रोकें।</w:t>
      </w:r>
    </w:p>
    <w:p>
      <w:pPr/>
      <w:r>
        <w:rPr>
          <w:lang w:val="hi_IN" w:bidi="hi_IN"/>
        </w:rPr>
      </w:r>
      <w:r>
        <w:rPr>
          <w:lang w:val="hi_IN" w:bidi="hi_IN"/>
        </w:rPr>
        <w:t>पौलुस कहता है कि वह पहले ही इस यौन अनैतिकता के दोषी व्यक्ति का न्याय कर चुका है। इसका अर्थ है कि पौलुस पहले ही तय कर चुका है कि इस व्यक्ति के साथ क्या होना चाहिए।</w:t>
      </w:r>
    </w:p>
    <w:p>
      <w:pPr/>
      <w:r>
        <w:rPr>
          <w:lang w:val="hi_IN" w:bidi="hi_IN"/>
        </w:rPr>
      </w:r>
      <w:r>
        <w:rPr>
          <w:lang w:val="hi_IN" w:bidi="hi_IN"/>
        </w:rPr>
        <w:t>पौलुस कहता है कि जब कुरिन्थुस के विश्वासी एक साथ आते हैं, तो प्रभु यीशु की सामर्थ्य मौजूद होती है। पौलुस कह रहा है कि जब विश्वासी एक साथ आते हैं और इस व्यक्ति को उसके अनैतिक व्यवहार के लिए दण्ड देते हैं, तो यीशु का आत्मा मौजूद होता है और यीशु कलीसिया को अच्छा और निष्पक्ष न्याय करने का अधिकार देता है।</w:t>
      </w:r>
    </w:p>
    <w:p>
      <w:pPr/>
      <w:r>
        <w:rPr>
          <w:lang w:val="hi_IN" w:bidi="hi_IN"/>
        </w:rPr>
      </w:r>
      <w:r>
        <w:rPr>
          <w:lang w:val="hi_IN" w:bidi="hi_IN"/>
        </w:rPr>
        <w:t>पौलुस कहता है कि उस व्यक्ति को "शैतान के हाथ में सौंप दिया जाना चाहिए ताकि उसका शरीर, या सांसारिक इच्छाएँ, नष्ट हो जाए।" शैतान इस संसार का शासक है, कलीसिया के बाहर तक, जब तक कि यीशु सभी का न्याय करने के लिए वापस नहीं आए। परमेश्वर कलीसिया में शासक है, अब भी पौलुस यह नहीं कह रहा है कि कुरिन्थुस के विश्वासियों को सचमुच उस व्यक्ति को शैतान के हाथ में दे देना चाहिए। पौलुस कह रहा है कि कुरिन्थुस के विश्वासियों को इस व्यक्ति को कलीसिया से दूर भेज देना चाहिए। जब वह व्यक्ति अब कलीसिया समुदाय का हिस्सा नहीं होगा, तो वह अविश्वासियों की तरह अनुभव करेगा पौलुस को आशा है कि ये बुरे अनुभव एक दिन उस व्यक्ति को अपने पापों से दूर हटाने और यीशु का अनुसरण करने के लिए मजबूर करेंगे। फिर यीशु उस व्यक्ति को प्रभु यीशु के दिन बचाएगा, या उस दिन जब यीशु पृथ्वी पर सभी लोगों का न्याय करने के लिए वापस आएगा।</w:t>
      </w:r>
    </w:p>
    <w:p>
      <w:pPr/>
      <w:r>
        <w:rPr>
          <w:lang w:val="hi_IN" w:bidi="hi_IN"/>
        </w:rPr>
      </w:r>
      <w:r>
        <w:rPr>
          <w:lang w:val="hi_IN" w:bidi="hi_IN"/>
        </w:rPr>
        <w:t>यहाँ रुकें और पिछले चरण में बताई गई कहानी को याद करें कि आपने किसी को अपने कलीसिया समुदाय से बाहर निकालने के बारे में सुनाई थी। आपने उस व्यक्ति को दूर भेजने के बारे में कैसे बात की? आप इस यौन अनैतिक व्यक्ति को शैतान को देने के बारे में कैसे बात करेंगे? इस ऑडियो को यहाँ रोकें।</w:t>
      </w:r>
    </w:p>
    <w:p>
      <w:pPr/>
      <w:r>
        <w:rPr>
          <w:lang w:val="hi_IN" w:bidi="hi_IN"/>
        </w:rPr>
      </w:r>
      <w:r>
        <w:rPr>
          <w:lang w:val="hi_IN" w:bidi="hi_IN"/>
        </w:rPr>
        <w:t>दूसरे भाग में, पौलुस को कुरिन्थुस के विश्वासियों से फूले हुए और घमंड होने के बारे में बात करनी होगी। यह एक और स्थान है जहाँ पौलुस एक प्रश्न पूछता है और उत्तर की उम्मीद नहीं करता है। वह जो प्रश्न पूछता है, "क्या तुमको नहीं पता कि थोड़ा खमीर पूरे आटे को खमीर बना देता है?" पौलुस फिर से जोर दे रहा है कि कुरिन्थुस के लोग इस जानकारी को पहले से जानते थे। इस बार, उनके गर्व ने कलीसिया में इस यौन अनैतिकता के पाप को जारी रखने की अनुमति दी है, और वे इस खतरे में हैं कि इस व्यक्ति का पाप पूरी कलीसिया को प्रभावित करेगा जैसे रोटी के आटे में फैला हुआ खमीर कुरिन्थुस के विश्वासियों को अपने समुदाय में पाप से छुटकारा पाना होगा। दूसरे शब्दों में, उन्हें यौन अनैतिकता के दोषी व्यक्ति को अपनी संगति से बाहर निकाल देना होगा। पौलुस पाप का वर्णन इस प्रकार करता है मानो वह खमीर हो, जो आटे को फुला देता है। खमीर किण्वित आटा होता है जो नए आटे को किण्वित करने और बढ़ने में मदद करता है। थोड़ा सा भी पूरे गूँधे हुए आटे को प्रभावित कर सकता है। यही कारण है कि बाइबल अक्सर खमीर का उपयोग पाप के लिए चित्र के रूप में करती है, जो लोगों के समूह में फैल सकता है और उन्हें आत्मिक रूप से बीमार बना सकता है।</w:t>
      </w:r>
    </w:p>
    <w:p>
      <w:pPr/>
      <w:r>
        <w:rPr>
          <w:lang w:val="hi_IN" w:bidi="hi_IN"/>
        </w:rPr>
      </w:r>
      <w:r>
        <w:rPr>
          <w:lang w:val="hi_IN" w:bidi="hi_IN"/>
        </w:rPr>
        <w:t>यहाँ रुकें और इस प्रश्न पर समूह में चर्चा करें: याद रखें कि पिछले चरण में आपने एक कहानी सुनाई थी जब आपके परिवार या समुदाय के एक छोटे से भाग में कुछ बुरा हो रहा था, और फिर यह फैल गया और पूरा परिवार या समुदाय प्रभावित हो गया। यह आटे में फैलने वाले खमीर के समान है। आप खमीर और आटे के बारे में बात करने के लिए किन शब्दों और वाक्यांशों का उपयोग करेंगे? इस ऑडियो को यहाँ रोकें।</w:t>
      </w:r>
    </w:p>
    <w:p>
      <w:pPr/>
      <w:r>
        <w:rPr>
          <w:lang w:val="hi_IN" w:bidi="hi_IN"/>
        </w:rPr>
      </w:r>
      <w:r>
        <w:rPr>
          <w:lang w:val="hi_IN" w:bidi="hi_IN"/>
        </w:rPr>
        <w:t>पौलुस आगे कुरिन्थुस के विश्वासियों से कहता है कि यदि वे यौन अनैतिकता के दोषी व्यक्ति को कलीसिया से बाहर निकाल देते हैं, तो कलीसिया का समुदाय फिर से साफ और शुद्ध हो जाएगा, मानो वे बिना खमीर का ताजा आटा हो पौलुस विश्वासियों को अख़मीरी रोटी के यहूदी पर्व की याद दिलाता है, जब यहूदी लोग अपनी रोटी के आटे में से सभी पुराने खमीरी को फेंक देते हैं और "पर्व मनाते हैं"। पौलुस कह रहा है कि जैसे वे खमीर को फेंक देते हैं, उसी तरह उन्हें उन लोगों को फेंक देना चाहिए जो पाप कर रहे हैं, ताकि कलीसिया नए आटे की तरह शुद्ध हो सके। जब कलीसिया फिर से शुद्ध हो जाती है, तो विश्वासी फिर से सच में खुश हो सकते हैं, ठीक उसी तरह जैसे कोई पर्व मनाते समय खुश होता है। विश्वासी खुश हैं क्योंकि उनके पास "ईमानदारी, या शुद्धता और सत्य है।" जो लोग शुद्ध और सच्चे हैं, वे लोग हैं जो अपने मन में सोचते हैं और जो सत्य बोलते हैं। अन्य लोग उन पर भरोसा कर सकते हैं।</w:t>
      </w:r>
    </w:p>
    <w:p>
      <w:pPr/>
      <w:r>
        <w:rPr>
          <w:lang w:val="hi_IN" w:bidi="hi_IN"/>
        </w:rPr>
      </w:r>
      <w:r>
        <w:rPr>
          <w:lang w:val="hi_IN" w:bidi="hi_IN"/>
        </w:rPr>
        <w:t>यहाँ रुकें और समूह में इस प्रश्न पर चर्चा करें: आप जिन लोगों को जानते हैं, उनके बारे में बात करें जो वे अपने मन में सोचते हैं और जो सत्य बोलते हैं। वे किस तरह की बातें करते हैं और कहते हैं? आप इन लोगों के बारे में कैसे बात करते हैं—आप उनका वर्णन करने के लिए किन शब्दों और वाक्यांशों का उपयोग करते हैं? इस ऑडियो को यहाँ रोकें।</w:t>
      </w:r>
    </w:p>
    <w:p>
      <w:pPr/>
      <w:r>
        <w:rPr>
          <w:lang w:val="hi_IN" w:bidi="hi_IN"/>
        </w:rPr>
      </w:r>
      <w:r>
        <w:rPr>
          <w:lang w:val="hi_IN" w:bidi="hi_IN"/>
        </w:rPr>
        <w:t>तीसरे भाग में, पौलुस एक ऐसी बात पर लौटता है जो उसने कुरिन्थुस के विश्वासियों से पहले ही कह दी है, शायद पहले के पत्र में जो हमारे पास नहीं है। इससे पहले, पौलुस ने कहा था कि कुरिन्थुस के विश्वासी किसी भी यौन रूप से अनैतिक लोगों के साथ मित्रता नहीं रखनी चाहिए। अब पौलुस स्पष्ट रूप से बताता है कि उसका यह अर्थ नहीं था कि उनका यौन अनैतिक लोगों या दूसरे लोगों से कोई संपर्क नहीं होना चाहिए जो पैसे के लालची हैं, लोगों को धोखा देते हैं, और एकमात्र सच्चे परमेश्वर के अलावा अन्य देवताओं की आराधना करते हैं। यह असम्भव होगा क्योंकि संसार उन लोगों से भरा हुआ है जो परमेश्वर का अनुसरण नहीं करते हैं। पौलुस का अर्थ यह है कि कुरिन्थ के विश्वासियों को ऐसे व्यक्ति से कोई सम्बन्ध नहीं रखना चाहिए जो जानबूझकर पाप कर रहा है, परन्तु यह भी कहता है कि वह परमेश्वर का अनुसरण करने वाला विश्वासी है। पौलुस इस प्रकार के लोगों की एक सूची देता है। इसमें यौन अनैतिक लोग शामिल हैं, और वे लोग शामिल हैं जो लालची हैं और आवश्यकता से अधिक चाहते हैं, दूसरों को धोखा देने वाले लोग, मूर्तिपूजक जो वस्तुओं या मूर्तियों की पूजा करते हैं, दूसरों के बारे में झूठी बातें कहने वाले और नशे में जो अक्सर बहुत अधिक शराब पीते हैं। ये सभी वे लोग हैं जो विश्वासियों के मसीही समुदाय के हिस्से के रूप में, अपने पापी व्यवहार से पूरे समुदाय को चोट पहुँचाएँगे। पौलुस कहता है कि विश्वासियों को अन्य विश्वासियों के साथ भोजन भी नहीं करना चाहिए जो इस तरह पाप करते हैं!</w:t>
      </w:r>
    </w:p>
    <w:p>
      <w:pPr/>
      <w:r>
        <w:rPr>
          <w:lang w:val="hi_IN" w:bidi="hi_IN"/>
        </w:rPr>
      </w:r>
      <w:r>
        <w:rPr>
          <w:lang w:val="hi_IN" w:bidi="hi_IN"/>
        </w:rPr>
        <w:t>पौलुस अपने पत्र के इस भाग को दो प्रश्नों के साथ समाप्त करता है जिनके उत्तर वह कुरिन्थुस के लोगों से देने की उम्मीद नहीं करता है। पौलुस पूछता है कि क्या उसे कलीसिया के बाहर रहने वालों का न्याय करना चाहिए, और क्या कुरिन्थुस के विश्वासियों को कलीसिया के भीतर रहने वालों का न्याय करना चाहिए। पौलुस इस तरह के प्रश्न पूछता है, जिनके उत्तर की आवश्यकता नहीं है, ताकि एक बात पर जोर दिया जा सके जो कुरिन्थुस के विश्वासियों को पहले से पता होना चाहिए। इस भाग में, पौलुस कह रहा है कि यह महत्वपूर्ण है कि पौलुस कलीसिया के बाहर रहने वाले लोगों का न्याय न करे, और मसीही विश्वासी कलीसिया के भीतर रहने वाले लोगों का न्याय करेंगे।</w:t>
      </w:r>
    </w:p>
    <w:p>
      <w:pPr/>
      <w:r>
        <w:rPr>
          <w:lang w:val="hi_IN" w:bidi="hi_IN"/>
        </w:rPr>
      </w:r>
      <w:r>
        <w:rPr>
          <w:lang w:val="hi_IN" w:bidi="hi_IN"/>
        </w:rPr>
        <w:t>पिछले भाग में, पौलुस ने कुरिन्थुस के विश्वासियों से कहा है कि वे न्याय न करें। इस भाग में, पौलुस कुरिन्थुस के विश्वासियों से कह रहा है कि उन्हें कलीसिया के भीतर लोगों का न्याय करना चाहिए। पौलुस अलग-अलग प्रकार के न्याय के बारे में बात कर रहा है। पहले के भाग में, पौलुस कुरिन्थुस के विश्वासियों से कहता है कि वे उसका या अपुल्लोस का न्याय न करें। पौलुस विश्वासियों से कह रहा है कि वे पौलुस और अपुल्लोस के कामों के इरादों या मूल्य का न्याय न करें। जब यीशु प्रभु के दिन वापस आएगा, तो उनका न्याय करेगा। अब, पौलुस कुरिन्थुस के विश्वासियों से कहता है कि वे कलीसिया के उन लोगों का न्याय करें और दण्ड दें जो जानबूझकर पाप कर रहे हैं। यह महत्वपूर्ण है क्योंकि यह कलीसिया समुदाय को शुद्ध और मजबूत रखता है। कलीसिया में पाप को देखने और दण्ड देने से, विश्वासी एक-दूसरे को परमेश्वर की व्यवस्थाओं का पालन करने में मदद कर रहे हैं।</w:t>
      </w:r>
    </w:p>
    <w:p>
      <w:pPr/>
      <w:r>
        <w:rPr>
          <w:lang w:val="hi_IN" w:bidi="hi_IN"/>
        </w:rPr>
      </w:r>
      <w:r>
        <w:rPr>
          <w:lang w:val="hi_IN" w:bidi="hi_IN"/>
        </w:rPr>
        <w:t>यहाँ रुकें और इस प्रश्न पर समूह में चर्चा करें: दो अलग-अलग प्रकार के न्याय के बारे में बात करें। पत्र के पिछले भाग में, पौलुस विश्वासियों से कहता है कि वे पौलुस के उद्देश्यों का न्याय न करें या आलोचना न करें। हालाँकि, यहाँ, पौलुस विश्वासियों से कहता है कि यदि कोई खुले तौर पर परमेश्वर के विरुद्ध पाप करने का फैसला करता रहता है, तो विश्वासियों को उसे कलीसिया समुदाय से बाहर निकाल देकर दण्ड देना चाहिए। आप इन अलग-अलग स्थितियों के बारे में कैसे बात करेंगे? इस ऑडियो को यहाँ रोकें।</w:t>
      </w:r>
    </w:p>
    <w:p>
      <w:pPr/>
      <w:r>
        <w:rPr>
          <w:lang w:val="hi_IN" w:bidi="hi_IN"/>
        </w:rPr>
      </w:r>
      <w:r>
        <w:rPr>
          <w:lang w:val="hi_IN" w:bidi="hi_IN"/>
        </w:rPr>
        <w:t>पौलुस अपने पत्र के इस भाग को यह कहते हुए समाप्त करता है कि परमेश्वर कलीसिया के बाहर के लोगों का न्याय करेगा, अर्थात् उनके दोषी या निर्दोष होने का निर्णय करेगा। फिर पौलुस पुराने नियम की एक कहावत दोहराता है जो उसने पहले कही थी कि विश्वासियों को दुष्ट, या दुष्ट व्यक्ति को कलीसिया समुदाय से बाहर निकाल देना चाहिए।</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जब आप ऐसा करते हैं, तो आप इस कहानी के सभी पात्रों का प्रतिनिधित्व करने के लिए चित्र या वस्तुओं का उपयोग कर सकते हैं। जब आप कहानी को दोबारा सुनाएँ, याद रखें कि इस पूरे भाग में पौलुस कुरिन्थुस के विश्वासियों से उस व्यक्ति के बारे में बात कर रहा है जो यौन अनैतिकता का दोषी है और उसके प्रति उनकी प्रतिक्रिया के बारे में है। पौलुस यह भी कह रहा है कि जब कुरिन्थुस के विश्वासी देखते हैं कि कलीसिया में पाप है, तो उन्हें कार्रवाई करनी चाहिए और उससे छुटकारा पाना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5:1–13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के चार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यौन अनैतिकता का दोषी व्यक्ति</w:t>
      </w:r>
    </w:p>
    <w:p>
      <w:pPr>
        <w:pStyle w:val="ListBullet"/>
        <w:spacing w:line="240" w:lineRule="auto"/>
        <w:ind w:left="720"/>
      </w:pPr>
      <w:r>
        <w:rPr>
          <w:lang w:val="hi_IN" w:bidi="hi_IN"/>
        </w:rPr>
      </w:r>
      <w:r>
        <w:rPr>
          <w:lang w:val="hi_IN" w:bidi="hi_IN"/>
        </w:rPr>
        <w:t>उस व्यक्ति की सौतेली माँ</w:t>
      </w:r>
    </w:p>
    <w:p>
      <w:pPr>
        <w:pStyle w:val="ListBullet"/>
        <w:spacing w:line="240" w:lineRule="auto"/>
        <w:ind w:left="720"/>
      </w:pPr>
      <w:r>
        <w:rPr>
          <w:lang w:val="hi_IN" w:bidi="hi_IN"/>
        </w:rPr>
      </w:r>
      <w:r>
        <w:rPr>
          <w:lang w:val="hi_IN" w:bidi="hi_IN"/>
        </w:rPr>
        <w:t xml:space="preserve">प्रभु यीशु मसीह </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सभी पापी जो कलीसिया के बाहर हैं</w:t>
      </w:r>
    </w:p>
    <w:p>
      <w:pPr>
        <w:pStyle w:val="ListBullet"/>
        <w:spacing w:line="240" w:lineRule="auto"/>
        <w:ind w:left="720"/>
      </w:pPr>
      <w:r>
        <w:rPr>
          <w:lang w:val="hi_IN" w:bidi="hi_IN"/>
        </w:rPr>
      </w:r>
      <w:r>
        <w:rPr>
          <w:lang w:val="hi_IN" w:bidi="hi_IN"/>
        </w:rPr>
        <w:t>कुरिन्थुस के विश्वासी जो जानबूझकर पाप कर रहे हैं</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कुरिन्थुस के विश्वासियों से कहता है कि किसी ने उससे कहा है कि कलीसिया में एक ऐसा व्यक्ति है जिसने अपनी सौतेली माँ के साथ यौन सम्बन्ध बनाकर पाप किया है और पाप करता रहता है। पौलुस कहता है कि कुरिन्थुस के विश्वासी फूले हुए और घमण्डी हैं क्योंकि यह व्यवहार उन्हें दुखी नहीं करता है, और उन्होंने उस व्यक्ति को अनुशासित नहीं किया है। आप ऐसा दिखा सकते हैं कि कुरिन्थुस के विश्वासी कमरे के एक भाग में खड़े हैं और पौलुस दूसरे भाग में खड़ा है। जो व्यक्ति यौन पाप का दोषी है, वह अपनी सौतेली माँ और अन्य सभी विश्वासियों के साथ खड़ा हो सकता है, क्योंकि वह अभी भी कलीसिया का हिस्सा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यौन पाप के दोषी व्यक्ति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भले ही पौलुस कुरिन्थुस के विश्वासियों के साथ व्यक्तिगत रूप से नहीं हो सकता, फिर भी वह उनके बारे में और इस स्थिति के बारे में सोच रहा है, और उसने पहले ही तय कर लिया है कि यौन रूप से अनैतिक व्यक्ति के बारे में क्या किया जाना चाहिए। इसलिए जब कुरिन्थुस के विश्वासी यीशु के अधिकार के तहत एक साथ मिलते हैं, और भले ही पौलुस व्यक्तिगत रूप से उनके साथ नहीं है, तब भी वह उन्हें अनुमति दे रहा है और एक प्रेरित के रूप में इस व्यक्ति को उसके अनैतिक व्यवहार के लिए दण्ड दे रहा है। पौलुस कहता है कि उस व्यक्ति को "शैतान के हाथ में सौंप दिया जाना चाहिए," या कलीसिया से बाहर कर दिया जाना चाहिए, ताकि उस दिन उसे आत्मिक रूप से फिर से स्थापित किया जा सके जब प्रभु यीशु सभी का न्याय करने आएगा। याद रखें, यह वास्तव में नहीं हो रहा है। पौलुस कुरिन्थुस के विश्वासियों से यही करने के लिए कह रहा है। जब आप इस भाग का अभिनय कर रहे हैं, तो आप वही अभिनय कर रहे हैं जो पौलुस चाहता था, न कि जो वास्तव में हो रहा था। आप यौन पाप के दोषी व्यक्ति से कह सकते हैं कि वह अन्य विश्वासियों और पौलुस से छिपने की कोशिश करे। फिर विश्वासी उस व्यक्ति को समूह से अलग खड़ा कर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सौतेली माँ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एक बार फिर से पौलुस को कुरिन्थुस के विश्वासियों से फूले हुए या घमण्डी होने के बारे में बात करनी पड़ती है। इस बार, उनके गर्व ने कलीसिया में इस यौन अनैतिकता के पाप को जारी रखने की अनुमति दी है, और वे जोखिम उठाते हैं कि वे पाप से पूरी कलीसिया को दूषित या संक्रमित कर देंगे। कुरिन्थुस के विश्वासियों को अपने समुदाय में पाप से छुटकारा पाना होगा।</w:t>
      </w:r>
    </w:p>
    <w:p>
      <w:pPr/>
      <w:r>
        <w:rPr>
          <w:lang w:val="hi_IN" w:bidi="hi_IN"/>
        </w:rPr>
      </w:r>
      <w:r>
        <w:rPr>
          <w:lang w:val="hi_IN" w:bidi="hi_IN"/>
        </w:rPr>
        <w:t>पौलुस पाप का वर्णन इस प्रकार करता है मानो वह खमीर हो, जो आटे को फुला देता है। थोड़ा सा खमीर पूरे गूँधे हुए आटे को प्रभावित कर सकता है।</w:t>
      </w:r>
    </w:p>
    <w:p>
      <w:pPr/>
      <w:r>
        <w:rPr>
          <w:lang w:val="hi_IN" w:bidi="hi_IN"/>
        </w:rPr>
      </w:r>
      <w:r>
        <w:rPr>
          <w:lang w:val="hi_IN" w:bidi="hi_IN"/>
        </w:rPr>
        <w:t>पौलुस कुरिन्थुस के विश्वासियों से कहता है कि यदि वे यौन अनैतिकता के दोषी व्यक्ति को कलीसिया से बाहर निकाल देते हैं, तो कलीसिया का समुदाय फिर से साफ और शुद्ध हो जाएगा, मानो वे नया आटा हों। पौलुस कहता है कि क्योंकि वे विश्वासी हैं, इसलिए वे पहले से ही पवित्र हैं। पौलुस यहूदी फसह के पर्व का उल्लेख करके इसे समझाता है, जो मिस्र में परमेश्वर के लोगों को उनकी दासत्व से छुटकारा देने का उत्सव है। पौलुस कहता है कि विश्वासियों को “पर्व मनाना” चाहिए इस प्रकार कि वे हमेशा बिना खमीर के ताजे आटे के समान, शुद्ध और सच्चे बने रहें।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के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इससे पहले, पौलुस ने कहा था कि कुरिन्थुस के विश्वासियों को किसी भी यौन अनैतिक लोगों के साथ मिलना नहीं चाहिए। अब वह स्पष्ट करता है कि उसका अर्थ यह नहीं था कि उनका यौन रूप से अनैतिक व्यक्ति के साथ या कई अन्य प्रकार के पापियों के साथ कोई संपर्क नहीं होना चाहिए, जिन्हें उसने सूचीबद्ध किया है। यह असम्भव होगा क्योंकि तब वे संसार में बिल्कुल नहीं रह सकेंगे। उसका अर्थ यह है कि कुरिन्थुस के विश्वासियों का किसी ऐसे व्यक्ति से कोई लेना-देना नहीं होना चाहिए जो जानबूझकर पाप कर रहा हो, लेकिन जो यह भी कहता है कि वह विश्वासी है। याद रखें, यह वास्तव में नहीं हो रहा है। पौलुस कुरिन्थुस के विश्वासियों से यही करने के लिए कह रहा है। जब आप इस भाग का अभिनय कर रहे हैं, तो आप वही अभिनय कर रहे हैं जो पौलुस चाहता था, न कि जो वास्तव में हो रहा था। आप कुछ विश्वासियों से कह सकते हैं कि वे उन विश्वासियों को "ढूँढें" जो जानबूझकर पाप कर रहे हैं और उन्हें समूह से अलग कर दें।</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के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पूछता है कि क्या उसे कलीसिया के बाहर रहने वालों का न्याय करना चाहिए, और क्या कुरिन्थुस के विश्वासियों को कलीसिया के भीतर रहने वालों का न्याय करना चाहिए। इस भाग में, यह महत्वपूर्ण है कि पौलुस कलीसिया के बाहर के लोगों का न्याय नहीं कर रहा है। यह भी महत्वपूर्ण है कि मसीही विश्वासी कलीसिया में रहने वालों का न्याय करें।</w:t>
      </w:r>
    </w:p>
    <w:p>
      <w:pPr/>
      <w:r>
        <w:rPr>
          <w:lang w:val="hi_IN" w:bidi="hi_IN"/>
        </w:rPr>
      </w:r>
      <w:r>
        <w:rPr>
          <w:lang w:val="hi_IN" w:bidi="hi_IN"/>
        </w:rPr>
        <w:t>पौलुस फिर से कहता है कि दुष्ट व्यक्ति को समुदाय से बाहर निकाल दिया जाना चाहिए।</w:t>
      </w:r>
      <w:r>
        <w:rPr>
          <w:lang w:val="hi_IN" w:bidi="hi_IN"/>
        </w:rPr>
      </w:r>
    </w:p>
    <w:p>
      <w:pPr>
        <w:pStyle w:val="Heading3"/>
      </w:pPr>
      <w:r>
        <w:rPr>
          <w:lang w:val="hi_IN" w:bidi="hi_IN"/>
        </w:rPr>
        <w:t>आवश्यक जानकारी</w:t>
      </w:r>
    </w:p>
    <w:p>
      <w:pPr/>
      <w:r>
        <w:rPr>
          <w:lang w:val="hi_IN" w:bidi="hi_IN"/>
        </w:rPr>
      </w:r>
      <w:r>
        <w:rPr>
          <w:lang w:val="hi_IN" w:bidi="hi_IN"/>
        </w:rPr>
        <w:t>1 कुरिन्थियों 5:1–13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ने सुना है कि कलीसिया में एक व्यक्ति है जिसने पाप किया है और करता ही जा रहा है क्योंकि वह अपनी सौतेली माता के साथ यौन सम्बन्ध रखता है। यह यौन </w:t>
      </w:r>
      <w:r>
        <w:rPr>
          <w:b/>
          <w:lang w:val="hi_IN" w:bidi="hi_IN"/>
        </w:rPr>
        <w:t>अनैतिकता</w:t>
      </w:r>
      <w:r>
        <w:rPr>
          <w:lang w:val="hi_IN" w:bidi="hi_IN"/>
        </w:rPr>
        <w:t xml:space="preserve"> है। यौन अनैतिकता का अर्थ है ऐसे यौन काम करना जो कुछ नैतिक, सांस्कृतिक या धार्मिक नियमों के विरुद्ध हों।</w:t>
      </w:r>
    </w:p>
    <w:p>
      <w:pPr/>
      <w:r>
        <w:rPr>
          <w:lang w:val="hi_IN" w:bidi="hi_IN"/>
        </w:rPr>
      </w:r>
      <w:r>
        <w:rPr>
          <w:lang w:val="hi_IN" w:bidi="hi_IN"/>
        </w:rPr>
        <w:t xml:space="preserve">यहाँ रुकें और समूह में चर्चा करें कि आप </w:t>
      </w:r>
      <w:r>
        <w:rPr>
          <w:b/>
          <w:lang w:val="hi_IN" w:bidi="hi_IN"/>
        </w:rPr>
        <w:t>यौन अनैतिकता</w:t>
      </w:r>
      <w:r>
        <w:rPr>
          <w:lang w:val="hi_IN" w:bidi="hi_IN"/>
        </w:rPr>
        <w:t xml:space="preserve"> के लिए किन सांस्कृतिक रूप से उपयुक्त शब्दों या वाक्यांशों का उपयोग करेंगे, विशेष रूप से वह यौन सम्बन्ध जिसका वर्णन पौलुस यहाँ करता है। अधिक जानकारी के लिए </w:t>
      </w:r>
      <w:r>
        <w:rPr>
          <w:b/>
          <w:lang w:val="hi_IN" w:bidi="hi_IN"/>
        </w:rPr>
        <w:t>अनैतिकता</w:t>
      </w:r>
      <w:r>
        <w:rPr>
          <w:lang w:val="hi_IN" w:bidi="hi_IN"/>
        </w:rPr>
        <w:t xml:space="preserve"> को मुख्य शब्दावली में देखें। इस ऑडियो को यहाँ रोकें।</w:t>
      </w:r>
    </w:p>
    <w:p>
      <w:pPr/>
      <w:r>
        <w:rPr>
          <w:lang w:val="hi_IN" w:bidi="hi_IN"/>
        </w:rPr>
      </w:r>
      <w:r>
        <w:rPr>
          <w:lang w:val="hi_IN" w:bidi="hi_IN"/>
        </w:rPr>
        <w:t xml:space="preserve">पौलुस कहता है कि जो यौन अनैतिकता हो रही है वह इतनी बुरी है कि </w:t>
      </w:r>
      <w:r>
        <w:rPr>
          <w:b/>
          <w:lang w:val="hi_IN" w:bidi="hi_IN"/>
        </w:rPr>
        <w:t>मूर्तिपूजक</w:t>
      </w:r>
      <w:r>
        <w:rPr>
          <w:lang w:val="hi_IN" w:bidi="hi_IN"/>
        </w:rPr>
        <w:t xml:space="preserve"> भी इसकी अनुमति नहीं देते हैं। इस भाग में मूर्तिपूजक का अर्थ है वह सभी लोग जो सच्चे परमेश्वर का अनुसरण नहीं करते हैं।</w:t>
      </w:r>
    </w:p>
    <w:p>
      <w:pPr/>
      <w:r>
        <w:rPr>
          <w:lang w:val="hi_IN" w:bidi="hi_IN"/>
        </w:rPr>
      </w:r>
      <w:r>
        <w:rPr>
          <w:lang w:val="hi_IN" w:bidi="hi_IN"/>
        </w:rPr>
        <w:t xml:space="preserve">यहाँ रुकें और समूह में चर्चा करें कि आप </w:t>
      </w:r>
      <w:r>
        <w:rPr>
          <w:b/>
          <w:lang w:val="hi_IN" w:bidi="hi_IN"/>
        </w:rPr>
        <w:t>मूर्तिपूजकों</w:t>
      </w:r>
      <w:r>
        <w:rPr>
          <w:lang w:val="hi_IN" w:bidi="hi_IN"/>
        </w:rPr>
        <w:t xml:space="preserve"> के लिए किन शब्दों या वाक्यांशों का उपयोग करेंगे। इस ऑडियो को यहाँ रोकें।</w:t>
      </w:r>
    </w:p>
    <w:p>
      <w:pPr/>
      <w:r>
        <w:rPr>
          <w:lang w:val="hi_IN" w:bidi="hi_IN"/>
        </w:rPr>
      </w:r>
      <w:r>
        <w:rPr>
          <w:lang w:val="hi_IN" w:bidi="hi_IN"/>
        </w:rPr>
        <w:t xml:space="preserve">पौलुस कहता है कि कुरिन्थुस के विश्वासी </w:t>
      </w:r>
      <w:r>
        <w:rPr>
          <w:b/>
          <w:lang w:val="hi_IN" w:bidi="hi_IN"/>
        </w:rPr>
        <w:t>फूले हुए</w:t>
      </w:r>
      <w:r>
        <w:rPr>
          <w:lang w:val="hi_IN" w:bidi="hi_IN"/>
        </w:rPr>
        <w:t xml:space="preserve"> और </w:t>
      </w:r>
      <w:r>
        <w:rPr>
          <w:b/>
          <w:lang w:val="hi_IN" w:bidi="hi_IN"/>
        </w:rPr>
        <w:t>अभिमानी</w:t>
      </w:r>
      <w:r>
        <w:rPr>
          <w:lang w:val="hi_IN" w:bidi="hi_IN"/>
        </w:rPr>
        <w:t xml:space="preserve"> हैं। फूले हुए के लिए उसी शब्द या वाक्यांश का उपयोग करें जिसका उपयोग आपने पिछले भागों में किया है।</w:t>
      </w:r>
    </w:p>
    <w:p>
      <w:pPr/>
      <w:r>
        <w:rPr>
          <w:lang w:val="hi_IN" w:bidi="hi_IN"/>
        </w:rPr>
      </w:r>
      <w:r>
        <w:rPr>
          <w:lang w:val="hi_IN" w:bidi="hi_IN"/>
        </w:rPr>
        <w:t xml:space="preserve">पौलुस कहता है कि जो व्यक्ति यौन अनैतिकता का दोषी है, उसे </w:t>
      </w:r>
      <w:r>
        <w:rPr>
          <w:b/>
          <w:lang w:val="hi_IN" w:bidi="hi_IN"/>
        </w:rPr>
        <w:t>संगति से बाहर</w:t>
      </w:r>
      <w:r>
        <w:rPr>
          <w:lang w:val="hi_IN" w:bidi="hi_IN"/>
        </w:rPr>
        <w:t xml:space="preserve"> कर दिया जाना चाहिए। इसका अर्थ है कि उसे कलीसिया समुदाय से बाहर रखा जाना चाहिए। कभी-कभी इसका अर्थ यह होता है कि वह व्यक्ति कलीसिया समुदाय का हिस्सा रहेगा, लेकिन प्रभु के भोज में भाग नहीं ले सकेगा। अन्य समय, और इस भाग में, इसका अर्थ होगा कि वह व्यक्ति अब अन्य विश्वासियों से नहीं मिल सकता।</w:t>
      </w:r>
    </w:p>
    <w:p>
      <w:pPr/>
      <w:r>
        <w:rPr>
          <w:lang w:val="hi_IN" w:bidi="hi_IN"/>
        </w:rPr>
      </w:r>
      <w:r>
        <w:rPr>
          <w:lang w:val="hi_IN" w:bidi="hi_IN"/>
        </w:rPr>
        <w:t xml:space="preserve">यहाँ रुकें और समूह में चर्चा करें कि आप "संगति से बाहर किए गए" के लिए किन शब्दों या वाक्यांशों का उपयोग करेंगे। अधिक जानकारी के लिए मुख्य शब्दावली में </w:t>
      </w:r>
      <w:r>
        <w:rPr>
          <w:b/>
          <w:lang w:val="hi_IN" w:bidi="hi_IN"/>
        </w:rPr>
        <w:t>संगति</w:t>
      </w:r>
      <w:r>
        <w:rPr>
          <w:lang w:val="hi_IN" w:bidi="hi_IN"/>
        </w:rPr>
        <w:t xml:space="preserve"> शब्द देखें। इस ऑडियो को यहाँ रोकें।</w:t>
      </w:r>
    </w:p>
    <w:p>
      <w:pPr/>
      <w:r>
        <w:rPr>
          <w:lang w:val="hi_IN" w:bidi="hi_IN"/>
        </w:rPr>
      </w:r>
      <w:r>
        <w:rPr>
          <w:lang w:val="hi_IN" w:bidi="hi_IN"/>
        </w:rPr>
        <w:t xml:space="preserve">पौलुस यह भी कहता है कि विश्वासियों को "उस व्यक्ति को </w:t>
      </w:r>
      <w:r>
        <w:rPr>
          <w:b/>
          <w:lang w:val="hi_IN" w:bidi="hi_IN"/>
        </w:rPr>
        <w:t>शैतान</w:t>
      </w:r>
      <w:r>
        <w:rPr>
          <w:lang w:val="hi_IN" w:bidi="hi_IN"/>
        </w:rPr>
        <w:t xml:space="preserve"> के हाथ में सौंप देना चाहिए ताकि शैतान उसकी सांसारिक इच्छाओं या </w:t>
      </w:r>
      <w:r>
        <w:rPr>
          <w:b/>
          <w:lang w:val="hi_IN" w:bidi="hi_IN"/>
        </w:rPr>
        <w:t>शरीर को नष्ट</w:t>
      </w:r>
      <w:r>
        <w:rPr>
          <w:lang w:val="hi_IN" w:bidi="hi_IN"/>
        </w:rPr>
        <w:t xml:space="preserve"> कर सके।" शैतान एक आत्मिक प्राणी है जो सभी दुष्ट आत्माओं का अगुवा है। शैतान परमेश्वर का शत्रु है, और शैतान लोगों को परमेश्वर की आज्ञा न मानने के लिए प्रलोभन देता है। पौलुस यह आशा करता है कि उस व्यक्ति के साथ जो बुरी बातें होती हैं, या उसके शरीर का विनाश, एक दिन वह व्यक्ति अपने पापों से दूर होकर यीशु का अनुसरण करने के लिए मजबूर कर देगा।</w:t>
      </w:r>
    </w:p>
    <w:p>
      <w:pPr/>
      <w:r>
        <w:rPr>
          <w:lang w:val="hi_IN" w:bidi="hi_IN"/>
        </w:rPr>
      </w:r>
      <w:r>
        <w:rPr>
          <w:lang w:val="hi_IN" w:bidi="hi_IN"/>
        </w:rPr>
        <w:t xml:space="preserve">यहाँ रुकें और समूह में चर्चा करें कि आप "शैतान को सौंप दे, ताकि शैतान उसके शरीर, या सांसारिक इच्छाओं को नष्ट कर सके" के लिए किन शब्दों या वाक्यांशों का उपयोग करेंगे। अधिक जानकारी के लिए मुख्य शब्दावली में </w:t>
      </w:r>
      <w:r>
        <w:rPr>
          <w:lang w:val="hi_IN" w:bidi="hi_IN"/>
        </w:rPr>
        <w:t>शैतान</w:t>
      </w:r>
      <w:r>
        <w:rPr>
          <w:lang w:val="hi_IN" w:bidi="hi_IN"/>
        </w:rPr>
        <w:t xml:space="preserve"> को देखें। इस ऑडियो को यहाँ रोकें।</w:t>
      </w:r>
    </w:p>
    <w:p>
      <w:pPr/>
      <w:r>
        <w:rPr>
          <w:lang w:val="hi_IN" w:bidi="hi_IN"/>
        </w:rPr>
      </w:r>
      <w:r>
        <w:rPr>
          <w:lang w:val="hi_IN" w:bidi="hi_IN"/>
        </w:rPr>
        <w:t xml:space="preserve">पौलुस कहता है कि शैतान उस व्यक्ति के शरीर को नष्ट करने के बाद, यीशु उस व्यक्ति को </w:t>
      </w:r>
      <w:r>
        <w:rPr>
          <w:b/>
          <w:lang w:val="hi_IN" w:bidi="hi_IN"/>
        </w:rPr>
        <w:t>प्रभु</w:t>
      </w:r>
      <w:r>
        <w:rPr>
          <w:lang w:val="hi_IN" w:bidi="hi_IN"/>
        </w:rPr>
        <w:t xml:space="preserve"> के दिन </w:t>
      </w:r>
      <w:r>
        <w:rPr>
          <w:b/>
          <w:lang w:val="hi_IN" w:bidi="hi_IN"/>
        </w:rPr>
        <w:t>बचाएगा</w:t>
      </w:r>
      <w:r>
        <w:rPr>
          <w:lang w:val="hi_IN" w:bidi="hi_IN"/>
        </w:rPr>
        <w:t xml:space="preserve">, या उस दिन जब यीशु सभी के दोषी या निर्दोष होने का फैसला करने के लिए वापस आएगा। पौलुस के पत्र के अन्य भागों में इस दिन को केवल "दिन" या "नियुक्त समय" भी कहा गया है। उद्धार के लिए उसी शब्द का उपयोग करें जिसका उपयोग आपने पिछले भागों में किया है, और यदि आवश्यकता हो तो अधिक जानकारी के लिए मुख्य शब्दावली में </w:t>
      </w:r>
      <w:r>
        <w:rPr>
          <w:lang w:val="hi_IN" w:bidi="hi_IN"/>
        </w:rPr>
        <w:t>उद्धार</w:t>
      </w:r>
      <w:r>
        <w:rPr>
          <w:lang w:val="hi_IN" w:bidi="hi_IN"/>
        </w:rPr>
        <w:t xml:space="preserve"> देखें।</w:t>
      </w:r>
    </w:p>
    <w:p>
      <w:pPr/>
      <w:r>
        <w:rPr>
          <w:lang w:val="hi_IN" w:bidi="hi_IN"/>
        </w:rPr>
      </w:r>
      <w:r>
        <w:rPr>
          <w:lang w:val="hi_IN" w:bidi="hi_IN"/>
        </w:rPr>
        <w:t xml:space="preserve">यहाँ रुकें और समूह में चर्चा करें कि आप </w:t>
      </w:r>
      <w:r>
        <w:rPr>
          <w:b/>
          <w:lang w:val="hi_IN" w:bidi="hi_IN"/>
        </w:rPr>
        <w:t>प्रभु के दिन</w:t>
      </w:r>
      <w:r>
        <w:rPr>
          <w:lang w:val="hi_IN" w:bidi="hi_IN"/>
        </w:rPr>
        <w:t xml:space="preserve"> के लिए किन शब्दों या वाक्यांशों का उपयोग करेंगे। अधिक जानकारी के लिए मुख्य शब्दावली में </w:t>
      </w:r>
      <w:r>
        <w:rPr>
          <w:lang w:val="hi_IN" w:bidi="hi_IN"/>
        </w:rPr>
        <w:t>प्रभु</w:t>
      </w:r>
      <w:r>
        <w:rPr>
          <w:lang w:val="hi_IN" w:bidi="hi_IN"/>
        </w:rPr>
        <w:t xml:space="preserve"> को देखें। इस ऑडियो को यहाँ रोकें।</w:t>
      </w:r>
    </w:p>
    <w:p>
      <w:pPr/>
      <w:r>
        <w:rPr>
          <w:lang w:val="hi_IN" w:bidi="hi_IN"/>
        </w:rPr>
      </w:r>
      <w:r>
        <w:rPr>
          <w:lang w:val="hi_IN" w:bidi="hi_IN"/>
        </w:rPr>
        <w:t xml:space="preserve">पौलुस कहता है कि वह </w:t>
      </w:r>
      <w:r>
        <w:rPr>
          <w:b/>
          <w:lang w:val="hi_IN" w:bidi="hi_IN"/>
        </w:rPr>
        <w:t>आत्मा</w:t>
      </w:r>
      <w:r>
        <w:rPr>
          <w:lang w:val="hi_IN" w:bidi="hi_IN"/>
        </w:rPr>
        <w:t xml:space="preserve"> में कुरिन्थुस के विश्वासियों के साथ है। इसका अर्थ है कि वह उनके साथ रहना चाहता है। पौलुस उनके बारे में सोच रहा है और उनका समर्थन करना चाहता है।</w:t>
      </w:r>
    </w:p>
    <w:p>
      <w:pPr/>
      <w:r>
        <w:rPr>
          <w:lang w:val="hi_IN" w:bidi="hi_IN"/>
        </w:rPr>
      </w:r>
      <w:r>
        <w:rPr>
          <w:lang w:val="hi_IN" w:bidi="hi_IN"/>
        </w:rPr>
        <w:t xml:space="preserve">यहाँ रुकें और चर्चा करें कि जब आप कह रहे हैं कि आप किसी के साथ रहना चाहते हैं, लेकिन आप शारीरिक रूप से उनके साथ उपस्थित नहीं हो सकते, तो आप किन शब्दों और वाक्यांशों का उपयोग करते हैं। अधिक जानकारी के लिए मुख्य शब्दावली में किसी </w:t>
      </w:r>
      <w:r>
        <w:rPr>
          <w:lang w:val="hi_IN" w:bidi="hi_IN"/>
        </w:rPr>
        <w:t>व्यक्ति की आत्मा</w:t>
      </w:r>
      <w:r>
        <w:rPr>
          <w:lang w:val="hi_IN" w:bidi="hi_IN"/>
        </w:rPr>
        <w:t xml:space="preserve"> देखें। इस ऑडियो को यहाँ रोकें।</w:t>
      </w:r>
    </w:p>
    <w:p>
      <w:pPr/>
      <w:r>
        <w:rPr>
          <w:lang w:val="hi_IN" w:bidi="hi_IN"/>
        </w:rPr>
      </w:r>
      <w:r>
        <w:rPr>
          <w:lang w:val="hi_IN" w:bidi="hi_IN"/>
        </w:rPr>
        <w:t xml:space="preserve">पौलुस कहता है कि उसने यौन पाप के दोषी व्यक्ति का </w:t>
      </w:r>
      <w:r>
        <w:rPr>
          <w:b/>
          <w:lang w:val="hi_IN" w:bidi="hi_IN"/>
        </w:rPr>
        <w:t>न्याय</w:t>
      </w:r>
      <w:r>
        <w:rPr>
          <w:lang w:val="hi_IN" w:bidi="hi_IN"/>
        </w:rPr>
        <w:t xml:space="preserve"> कर दिया है। इस भाग में बाद में, पौलुस कहता है कि पौलुस को कलीसिया के बाहर के लोगों का </w:t>
      </w:r>
      <w:r>
        <w:rPr>
          <w:b/>
          <w:lang w:val="hi_IN" w:bidi="hi_IN"/>
        </w:rPr>
        <w:t>न्याय</w:t>
      </w:r>
      <w:r>
        <w:rPr>
          <w:lang w:val="hi_IN" w:bidi="hi_IN"/>
        </w:rPr>
        <w:t xml:space="preserve"> नहीं करना है, बल्कि परमेश्वर को उनका न्याय करना है। पौलुस कहता है कि कुरिन्थुस के विश्वासियों को कलीसिया के लोगों का न्याय करना चाहिए। पिछले भाग में, पौलुस ने कुरिन्थुस के विश्वासियों से कहा है कि वे न्याय न करें। पौलुस अलग-अलग प्रकार के न्याय के बारे में बात कर रहा है। पहले के भाग में, पौलुस कुरिन्थुस के विश्वासियों से कहता है कि वे पौलुस और अपुल्लोस के कामों के इरादों या मूल्य का न्याय न करें। इस भाग में पौलुस कुरिन्थ के विश्वासियों से कहता है कि वे न्याय करें इस अर्थ में कि वे कलीसिया में उन लोगों के दोषी या निर्दोष होने का निर्णय करें जो जानबूझकर पाप कर रहे हैं। फिर कलीसिया उन विश्वासियों को दण्ड दे सकती है या अनुशासित कर सकती है जो पाप कर रहे हैं। यह महत्वपूर्ण है क्योंकि यह कलीसिया समुदाय को शुद्ध और मजबूत रखता है। कलीसिया में पाप को देखकर और उसका सामना करके वे एक दूसरे की सहायता कर रहे हैं कि वे मसीही मूल्यों के अनुसार जीवन बिताएँ।</w:t>
      </w:r>
    </w:p>
    <w:p>
      <w:pPr/>
      <w:r>
        <w:rPr>
          <w:lang w:val="hi_IN" w:bidi="hi_IN"/>
        </w:rPr>
      </w:r>
      <w:r>
        <w:rPr>
          <w:lang w:val="hi_IN" w:bidi="hi_IN"/>
        </w:rPr>
        <w:t xml:space="preserve">यहाँ रुकें और समूह में चर्चा करें कि आप </w:t>
      </w:r>
      <w:r>
        <w:rPr>
          <w:b/>
          <w:lang w:val="hi_IN" w:bidi="hi_IN"/>
        </w:rPr>
        <w:t>न्याय</w:t>
      </w:r>
      <w:r>
        <w:rPr>
          <w:lang w:val="hi_IN" w:bidi="hi_IN"/>
        </w:rPr>
        <w:t xml:space="preserve"> के अलग-अलग अर्थों के लिए किन शब्दों या वाक्यांशों का उपयोग करेंगे। इस मामले में, पौलुस यह तय करने के बारे में बात कर रहा है कि कोई दोषी है या निर्दोष। इस भाग में आपने न्यायी शब्द का उपयोग किया है, वह पहले भाग में उपयोग किए गए शब्दों से अलग हो सकता है। इस ऑडियो को यहाँ रोकें।</w:t>
      </w:r>
    </w:p>
    <w:p>
      <w:pPr/>
      <w:r>
        <w:rPr>
          <w:lang w:val="hi_IN" w:bidi="hi_IN"/>
        </w:rPr>
      </w:r>
      <w:r>
        <w:rPr>
          <w:lang w:val="hi_IN" w:bidi="hi_IN"/>
        </w:rPr>
        <w:t xml:space="preserve">पौलुस </w:t>
      </w:r>
      <w:r>
        <w:rPr>
          <w:b/>
          <w:lang w:val="hi_IN" w:bidi="hi_IN"/>
        </w:rPr>
        <w:t>मसीह</w:t>
      </w:r>
      <w:r>
        <w:rPr>
          <w:lang w:val="hi_IN" w:bidi="hi_IN"/>
        </w:rPr>
        <w:t xml:space="preserve">, फसह के मेम्ने के बारे में भी बात करता है। यीशु मसीह के लिए उसी शब्द का उपयोग करें जिसका उपयोग आपने पिछले भागों में किया है। अधिक जानकारी के लिए मुख्य शब्दावली में </w:t>
      </w:r>
      <w:r>
        <w:rPr>
          <w:lang w:val="hi_IN" w:bidi="hi_IN"/>
        </w:rPr>
        <w:t>मसीह</w:t>
      </w:r>
      <w:r>
        <w:rPr>
          <w:lang w:val="hi_IN" w:bidi="hi_IN"/>
        </w:rPr>
        <w:t xml:space="preserve"> शब्द को देखें। </w:t>
      </w:r>
    </w:p>
    <w:p>
      <w:pPr/>
      <w:r>
        <w:rPr>
          <w:lang w:val="hi_IN" w:bidi="hi_IN"/>
        </w:rPr>
      </w:r>
      <w:r>
        <w:rPr>
          <w:lang w:val="hi_IN" w:bidi="hi_IN"/>
        </w:rPr>
        <w:t xml:space="preserve">पौलुस कलीसिया में पाप का वर्णन इस तरह करता है जैसे वह </w:t>
      </w:r>
      <w:r>
        <w:rPr>
          <w:b/>
          <w:lang w:val="hi_IN" w:bidi="hi_IN"/>
        </w:rPr>
        <w:t>खमीर</w:t>
      </w:r>
      <w:r>
        <w:rPr>
          <w:lang w:val="hi_IN" w:bidi="hi_IN"/>
        </w:rPr>
        <w:t xml:space="preserve"> हो। खमीर किण्वित आटा होता है जो नए आटे को किण्वित करने और बढ़ने में मदद करता है। पौलुस के समय में, लोग हर हफ्ते कुछ खमीर का आटा बचाते थे ताकि नए आटे के साथ मिलाया जा सके। थोड़ा सा खमीर पूरे गूँधे हुए आटे को प्रभावित कर सकता है। यही कारण है कि बाइबल अक्सर खमीर का उपयोग पाप के लिए चित्र के रूप में करती है, जो लोगों के समूह में फैल सकता है और उन्हें आत्मिक रूप से बीमार बना सकता है।</w:t>
      </w:r>
    </w:p>
    <w:p>
      <w:pPr/>
      <w:r>
        <w:rPr>
          <w:lang w:val="hi_IN" w:bidi="hi_IN"/>
        </w:rPr>
      </w:r>
      <w:r>
        <w:rPr>
          <w:lang w:val="hi_IN" w:bidi="hi_IN"/>
        </w:rPr>
        <w:t xml:space="preserve">यहाँ रुकें और समूह में चर्चा करें कि आप </w:t>
      </w:r>
      <w:r>
        <w:rPr>
          <w:b/>
          <w:lang w:val="hi_IN" w:bidi="hi_IN"/>
        </w:rPr>
        <w:t>खमीर</w:t>
      </w:r>
      <w:r>
        <w:rPr>
          <w:lang w:val="hi_IN" w:bidi="hi_IN"/>
        </w:rPr>
        <w:t xml:space="preserve"> के लिए किन शब्दों या वाक्यांशों का उपयोग करेंगे। यदि आवश्यकता हो तो </w:t>
      </w:r>
      <w:r>
        <w:rPr>
          <w:lang w:val="hi_IN" w:bidi="hi_IN"/>
        </w:rPr>
        <w:t>खमीर</w:t>
      </w:r>
      <w:r>
        <w:rPr>
          <w:lang w:val="hi_IN" w:bidi="hi_IN"/>
        </w:rPr>
        <w:t xml:space="preserve"> और खमीर के कारण फूली हुई </w:t>
      </w:r>
      <w:r>
        <w:rPr>
          <w:b/>
          <w:lang w:val="hi_IN" w:bidi="hi_IN"/>
        </w:rPr>
        <w:t>रोटी</w:t>
      </w:r>
      <w:r>
        <w:rPr>
          <w:lang w:val="hi_IN" w:bidi="hi_IN"/>
        </w:rPr>
        <w:t xml:space="preserve"> की तस्वीर को फिर से देखें। इस ऑडियो को यहाँ रोकें।</w:t>
      </w:r>
    </w:p>
    <w:p>
      <w:pPr/>
      <w:r>
        <w:rPr>
          <w:lang w:val="hi_IN" w:bidi="hi_IN"/>
        </w:rPr>
      </w:r>
      <w:r>
        <w:rPr>
          <w:lang w:val="hi_IN" w:bidi="hi_IN"/>
        </w:rPr>
        <w:t xml:space="preserve">पौलुस यीशु को मसीह के रूप में वर्णित करता है, जो हमारा </w:t>
      </w:r>
      <w:r>
        <w:rPr>
          <w:b/>
          <w:lang w:val="hi_IN" w:bidi="hi_IN"/>
        </w:rPr>
        <w:t>फसह का मेम्ना</w:t>
      </w:r>
      <w:r>
        <w:rPr>
          <w:lang w:val="hi_IN" w:bidi="hi_IN"/>
        </w:rPr>
        <w:t xml:space="preserve"> है। पहले फसह के दौरान इस्राएलियों ने एक मेम्ने को मारकर उसके लहू को अपने घरों के दरवाजों पर लगाया ताकि परिवार के पहले जन्मे पुत्र को मिस्र में मृत्यु से बचाया जा सके। यह तब था जब इस्राएली मिस्र की दासत्व से बच निकले थे। उसी तरह, यीशु को फसह का मेम्ना कहा जाता है क्योंकि उसकी मृत्यु और पुनरुत्थान लोगों को पाप और आत्मिक मृत्यु से बचाते हैं।</w:t>
      </w:r>
    </w:p>
    <w:p>
      <w:pPr/>
      <w:r>
        <w:rPr>
          <w:lang w:val="hi_IN" w:bidi="hi_IN"/>
        </w:rPr>
      </w:r>
      <w:r>
        <w:rPr>
          <w:lang w:val="hi_IN" w:bidi="hi_IN"/>
        </w:rPr>
        <w:t xml:space="preserve">यहाँ रुकें और समूह में चर्चा करें कि आप </w:t>
      </w:r>
      <w:r>
        <w:rPr>
          <w:b/>
          <w:lang w:val="hi_IN" w:bidi="hi_IN"/>
        </w:rPr>
        <w:t>फसह के मेम्ने</w:t>
      </w:r>
      <w:r>
        <w:rPr>
          <w:lang w:val="hi_IN" w:bidi="hi_IN"/>
        </w:rPr>
        <w:t xml:space="preserve"> के लिए किस शब्द या वाक्यांश का उपयोग करेंगे। अधिक जानकारी के लिए मुख्य शब्दावली में </w:t>
      </w:r>
      <w:r>
        <w:rPr>
          <w:lang w:val="hi_IN" w:bidi="hi_IN"/>
        </w:rPr>
        <w:t>फसह</w:t>
      </w:r>
      <w:r>
        <w:rPr>
          <w:lang w:val="hi_IN" w:bidi="hi_IN"/>
        </w:rPr>
        <w:t xml:space="preserve">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ने पिछले पत्र में कहा था कि कुरिन्थुस के विश्वासियों को किसी भी </w:t>
      </w:r>
      <w:r>
        <w:rPr>
          <w:b/>
          <w:lang w:val="hi_IN" w:bidi="hi_IN"/>
        </w:rPr>
        <w:t>यौन अनैतिक</w:t>
      </w:r>
      <w:r>
        <w:rPr>
          <w:lang w:val="hi_IN" w:bidi="hi_IN"/>
        </w:rPr>
        <w:t xml:space="preserve"> लोगों के साथ मिलान नहीं करना चाहिए, या उन लोगों के साथ जो </w:t>
      </w:r>
      <w:r>
        <w:rPr>
          <w:b/>
          <w:lang w:val="hi_IN" w:bidi="hi_IN"/>
        </w:rPr>
        <w:t>लालची</w:t>
      </w:r>
      <w:r>
        <w:rPr>
          <w:lang w:val="hi_IN" w:bidi="hi_IN"/>
        </w:rPr>
        <w:t xml:space="preserve">, </w:t>
      </w:r>
      <w:r>
        <w:rPr>
          <w:b/>
          <w:lang w:val="hi_IN" w:bidi="hi_IN"/>
        </w:rPr>
        <w:t>धोखेबाज</w:t>
      </w:r>
      <w:r>
        <w:rPr>
          <w:lang w:val="hi_IN" w:bidi="hi_IN"/>
        </w:rPr>
        <w:t xml:space="preserve"> या </w:t>
      </w:r>
      <w:r>
        <w:rPr>
          <w:b/>
          <w:lang w:val="hi_IN" w:bidi="hi_IN"/>
        </w:rPr>
        <w:t>मूर्तिपूजक</w:t>
      </w:r>
      <w:r>
        <w:rPr>
          <w:lang w:val="hi_IN" w:bidi="hi_IN"/>
        </w:rPr>
        <w:t xml:space="preserve"> हैं। अब पौलुस कहता है कि कुरिन्थुस के विश्वासियों का किसी ऐसे व्यक्ति से कोई लेना-देना नहीं होना चाहिए जो जानबूझकर पाप कर रहा है, लेकिन जो यह भी कहता है कि वह विश्वासी है। पहले से सूचीबद्ध लोगों के साथ-साथ, अब पौलुस </w:t>
      </w:r>
      <w:r>
        <w:rPr>
          <w:b/>
          <w:lang w:val="hi_IN" w:bidi="hi_IN"/>
        </w:rPr>
        <w:t>निन्दा करने वालों</w:t>
      </w:r>
      <w:r>
        <w:rPr>
          <w:lang w:val="hi_IN" w:bidi="hi_IN"/>
        </w:rPr>
        <w:t xml:space="preserve"> और </w:t>
      </w:r>
      <w:r>
        <w:rPr>
          <w:b/>
          <w:lang w:val="hi_IN" w:bidi="hi_IN"/>
        </w:rPr>
        <w:t>मतवालों</w:t>
      </w:r>
      <w:r>
        <w:rPr>
          <w:lang w:val="hi_IN" w:bidi="hi_IN"/>
        </w:rPr>
        <w:t xml:space="preserve"> को भी शामिल करता हैं। लालची लोग वे लोग होते हैं जो हमेशा किसी चीज़ से अधिक चाहते हैं, जैसे कि पैसा या भोजन। वे अपनी आवश्यकता से संतुष्ट नहीं हैं। धोखा देने वाले वे लोग होते हैं जो दूसरों को धोखा देते हैं ताकि वे बेईमानी से पैसे या चीजें प्राप्त कर सकें। मूर्तिपूजक वे लोग होते हैं जो एकमात्र सच्चे परमेश्वर के बजाय वस्तुओं या प्रतिमाओं की आराधना करते हैं। निन्दा करने वाले वे लोग होते हैं जो दूसरे लोगों के बारे में झूठी बातें कहते हैं ताकि दूसरे लोग उनके बारे में बुरी बातें सोचें। मतवाले लोग वे होते हैं जो अक्सर बहुत अधिक शराब पीते हैं।</w:t>
      </w:r>
    </w:p>
    <w:p>
      <w:pPr/>
      <w:r>
        <w:rPr>
          <w:lang w:val="hi_IN" w:bidi="hi_IN"/>
        </w:rPr>
      </w:r>
      <w:r>
        <w:rPr>
          <w:lang w:val="hi_IN" w:bidi="hi_IN"/>
        </w:rPr>
        <w:t xml:space="preserve">यहाँ रुकें और समूह में चर्चा करें कि आप </w:t>
      </w:r>
      <w:r>
        <w:rPr>
          <w:b/>
          <w:lang w:val="hi_IN" w:bidi="hi_IN"/>
        </w:rPr>
        <w:t>लालची लोगों</w:t>
      </w:r>
      <w:r>
        <w:rPr>
          <w:lang w:val="hi_IN" w:bidi="hi_IN"/>
        </w:rPr>
        <w:t xml:space="preserve">, </w:t>
      </w:r>
      <w:r>
        <w:rPr>
          <w:b/>
          <w:lang w:val="hi_IN" w:bidi="hi_IN"/>
        </w:rPr>
        <w:t>धोखेबाज</w:t>
      </w:r>
      <w:r>
        <w:rPr>
          <w:lang w:val="hi_IN" w:bidi="hi_IN"/>
        </w:rPr>
        <w:t xml:space="preserve">, </w:t>
      </w:r>
      <w:r>
        <w:rPr>
          <w:b/>
          <w:lang w:val="hi_IN" w:bidi="hi_IN"/>
        </w:rPr>
        <w:t>मूर्तिपूजक</w:t>
      </w:r>
      <w:r>
        <w:rPr>
          <w:lang w:val="hi_IN" w:bidi="hi_IN"/>
        </w:rPr>
        <w:t xml:space="preserve">, </w:t>
      </w:r>
      <w:r>
        <w:rPr>
          <w:b/>
          <w:lang w:val="hi_IN" w:bidi="hi_IN"/>
        </w:rPr>
        <w:t>निन्दक</w:t>
      </w:r>
      <w:r>
        <w:rPr>
          <w:lang w:val="hi_IN" w:bidi="hi_IN"/>
        </w:rPr>
        <w:t xml:space="preserve"> </w:t>
      </w:r>
      <w:r>
        <w:rPr>
          <w:b/>
          <w:lang w:val="hi_IN" w:bidi="hi_IN"/>
        </w:rPr>
        <w:t>मतवालों</w:t>
      </w:r>
      <w:r>
        <w:rPr>
          <w:lang w:val="hi_IN" w:bidi="hi_IN"/>
        </w:rPr>
        <w:t xml:space="preserve"> के लिए किस शब्द या वाक्यांश का उपयोग करेंगे। मूर्तिपूजकों के बारे में अधिक जानकारी के लिए, </w:t>
      </w:r>
      <w:r>
        <w:rPr>
          <w:b/>
          <w:lang w:val="hi_IN" w:bidi="hi_IN"/>
        </w:rPr>
        <w:t>मूर्ति</w:t>
      </w:r>
      <w:r>
        <w:rPr>
          <w:lang w:val="hi_IN" w:bidi="hi_IN"/>
        </w:rPr>
        <w:t xml:space="preserve"> को मुख्य शब्दावली देखें। यदि आपने बाइबल की किसी अन्य पुस्तक में इन शब्दों का पहले अनुवाद किया है, तो यहाँ भी वही शब्द प्रयोग करें जो आपने वहाँ किया था। इस ऑडियो को यहाँ रोकें।</w:t>
      </w:r>
    </w:p>
    <w:p>
      <w:pPr/>
      <w:r>
        <w:rPr>
          <w:lang w:val="hi_IN" w:bidi="hi_IN"/>
        </w:rPr>
      </w:r>
      <w:r>
        <w:rPr>
          <w:lang w:val="hi_IN" w:bidi="hi_IN"/>
        </w:rPr>
        <w:t xml:space="preserve">पौलुस पुराने नियम को उद्धृत करता है और फिर से कहता है कि </w:t>
      </w:r>
      <w:r>
        <w:rPr>
          <w:b/>
          <w:lang w:val="hi_IN" w:bidi="hi_IN"/>
        </w:rPr>
        <w:t>कलीसिया</w:t>
      </w:r>
      <w:r>
        <w:rPr>
          <w:lang w:val="hi_IN" w:bidi="hi_IN"/>
        </w:rPr>
        <w:t xml:space="preserve"> को </w:t>
      </w:r>
      <w:r>
        <w:rPr>
          <w:b/>
          <w:lang w:val="hi_IN" w:bidi="hi_IN"/>
        </w:rPr>
        <w:t>दुष्ट</w:t>
      </w:r>
      <w:r>
        <w:rPr>
          <w:lang w:val="hi_IN" w:bidi="hi_IN"/>
        </w:rPr>
        <w:t xml:space="preserve">, या दुष्ट व्यक्ति को कलीसिया समुदाय से बाहर निकाल देना चाहिए। कलीसिया के लिए उसी शब्द का उपयोग करें जिसका उपयोग आपने पिछले भागों में किया है, और अधिक जानकारी के लिए मुख्य शब्दावली में </w:t>
      </w:r>
      <w:r>
        <w:rPr>
          <w:b/>
          <w:lang w:val="hi_IN" w:bidi="hi_IN"/>
        </w:rPr>
        <w:t>कलीसिया</w:t>
      </w:r>
      <w:r>
        <w:rPr>
          <w:lang w:val="hi_IN" w:bidi="hi_IN"/>
        </w:rPr>
        <w:t xml:space="preserve"> देखें।</w:t>
      </w:r>
    </w:p>
    <w:p>
      <w:pPr/>
      <w:r>
        <w:rPr>
          <w:lang w:val="hi_IN" w:bidi="hi_IN"/>
        </w:rPr>
      </w:r>
      <w:r>
        <w:rPr>
          <w:lang w:val="hi_IN" w:bidi="hi_IN"/>
        </w:rPr>
        <w:t xml:space="preserve">यहाँ रुकें और समूह में चर्चा करें कि आप </w:t>
      </w:r>
      <w:r>
        <w:rPr>
          <w:b/>
          <w:lang w:val="hi_IN" w:bidi="hi_IN"/>
        </w:rPr>
        <w:t>दुष्ट</w:t>
      </w:r>
      <w:r>
        <w:rPr>
          <w:lang w:val="hi_IN" w:bidi="hi_IN"/>
        </w:rPr>
        <w:t xml:space="preserve"> के लिए किस शब्द या वाक्यांश का उपयोग करेंगे। अधिक जानकारी के लिए, मुख्य शब्दावली में </w:t>
      </w:r>
      <w:r>
        <w:rPr>
          <w:lang w:val="hi_IN" w:bidi="hi_IN"/>
        </w:rPr>
        <w:t>दुष्टता</w:t>
      </w:r>
      <w:r>
        <w:rPr>
          <w:lang w:val="hi_IN" w:bidi="hi_IN"/>
        </w:rPr>
        <w:t xml:space="preserve">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6:1–11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6:1–11 को सुनें और अपने मन में रखें।</w:t>
      </w:r>
    </w:p>
    <w:p>
      <w:pPr/>
      <w:r>
        <w:rPr>
          <w:lang w:val="hi_IN" w:bidi="hi_IN"/>
        </w:rPr>
      </w:r>
      <w:r>
        <w:rPr>
          <w:lang w:val="hi_IN" w:bidi="hi_IN"/>
        </w:rPr>
        <w:t>यदि सम्भव हो, तो 1 कुरिन्थियों 6:1–11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6:1–11 का ऑडियो संस्करण सबसे आसानी से समझ में आने वाले अनुवाद में सुनें।</w:t>
      </w:r>
    </w:p>
    <w:p>
      <w:pPr/>
      <w:r>
        <w:rPr>
          <w:lang w:val="hi_IN" w:bidi="hi_IN"/>
        </w:rPr>
      </w:r>
      <w:r>
        <w:rPr>
          <w:lang w:val="hi_IN" w:bidi="hi_IN"/>
        </w:rPr>
        <w:t>पौलुस के पत्र के पिछले भाग से एक महत्वपूर्ण बिन्दु को याद करें। पौलुस ने कुरिन्थुस के विश्वासियों को याद दिलाया था कि उन्हें तय करना चाहिए कि कलीसिया के भीतर विश्वासियों में कौन दोषी या निर्दोष है। उसने कहा कि परमेश्वर उन लोगों का न्याय करेगा जो कलीसिया का हिस्सा नहीं हैं। पौलुस ने विश्वासियों को एक महत्वपूर्ण सत्य को याद दिलाया। विश्वासी परमेश्वर के लोग हैं, इसलिए उन्हें इस तरह से व्यवहार करना चाहिए जिससे यह दिखाया जा सके कि वे परमेश्वर के राज्य का हिस्सा हैं।</w:t>
      </w:r>
    </w:p>
    <w:p>
      <w:pPr/>
      <w:r>
        <w:rPr>
          <w:lang w:val="hi_IN" w:bidi="hi_IN"/>
        </w:rPr>
      </w:r>
      <w:r>
        <w:rPr>
          <w:lang w:val="hi_IN" w:bidi="hi_IN"/>
        </w:rPr>
        <w:t xml:space="preserve">पौलुस के पत्र के इस भाग में, वह इस बारे में बात करता है कि विश्वासियों को एक-दूसरे के साथ असहमतियों को कैसे संभालना चाहिए। पौलुस विश्वासियों से कहता है कि वे एक-दूसरे के बीच मतभेदों या वादों को दयालु तरीके से सुलझाएँ ताकि संसार को झगड़े से निपटने का एक अलग तरीका दिखाया जा सके। पौलुस कहता है कि कलीसिया को बुरा दिखाने के बजाय यह बेहतर है कि आप किसी को अपने साथ कुछ गलत करने दें। </w:t>
      </w:r>
    </w:p>
    <w:p>
      <w:pPr/>
      <w:r>
        <w:rPr>
          <w:lang w:val="hi_IN" w:bidi="hi_IN"/>
        </w:rPr>
      </w:r>
      <w:r>
        <w:rPr>
          <w:lang w:val="hi_IN" w:bidi="hi_IN"/>
        </w:rPr>
        <w:t>यहाँ रुकें और समूह में इन प्रश्नों पर चर्चा करें: हम अपने कलीसिया समुदाय को एक ऐसा स्थान कैसे बना सकते हैं जहाँ लोग अपनी समस्याओं को हल करने के लिए मिलकर काम करें? हमें उन लोगों में किन गुणों की तलाश करनी चाहिए जो संघर्ष को हल करने में मदद करते हैं? इस ऑडियो को यहाँ रोकें।</w:t>
      </w:r>
    </w:p>
    <w:p>
      <w:pPr/>
      <w:r>
        <w:rPr>
          <w:lang w:val="hi_IN" w:bidi="hi_IN"/>
        </w:rPr>
      </w:r>
      <w:r>
        <w:rPr>
          <w:lang w:val="hi_IN" w:bidi="hi_IN"/>
        </w:rPr>
        <w:t>आपको याद होगा कि रोम कुरिन्थुस के आसपास के क्षेत्र पर शासन करता था, इसलिए कलीसिया में कुछ लोग रोजमर्रा के मामलों जैसे सम्पत्ति या सम्पत्ति के बारे में अपनी असहमति रोमी अदालतों में ले जाते थे। विश्वासी कलीसिया के भीतर इन समस्याओं को हल नहीं कर रहे थे। पौलुस कुरिन्थुस के विश्वासियों से बहुत क्रोधित है। पौलुस कुरिन्थियों से पूछता है कि क्या वे साहस करते हैं कि अपने मुकदमे या आपसी विवादों को अधर्मी या अविश्वासी न्यायियों के पास ले जाएँ, बजाय इसके कि उन्हें अन्य विश्वासियों के पास ले जाएँ। पौलुस कुरिन्थुस के लोगों को याद दिलाता है कि प्रभु परमेश्वर के विशेष लोगों या संतों का हिस्सा होने का क्या अर्थ है। कुरिन्थुस के लोग यहूदी पवित्रशास्त्र से जानते हैं कि भविष्य में जब यीशु संसार का न्याय करने के लिए वापस आएगा, तो परमेश्वर के लोग, या संत, संसार में रहने वाले सभी लोगों का न्याय करेंगे, जिसमें स्वर्गदूत भी शामिल हैं। परमेश्वर के लोग, यीशु के साथ, यह तय करेंगे कि कौन दोषी है और कौन निर्दोष है। यह एक कठिन काम होगा। यदि परमेश्वर बाद में विश्वासियों को यह कठिन काम देने वाला है, तो उन्हें अब छोटी-छोटी या तुच्छ समस्याओं को हल करने में सक्षम होना चाहिए।</w:t>
      </w:r>
    </w:p>
    <w:p>
      <w:pPr/>
      <w:r>
        <w:rPr>
          <w:lang w:val="hi_IN" w:bidi="hi_IN"/>
        </w:rPr>
      </w:r>
      <w:r>
        <w:rPr>
          <w:lang w:val="hi_IN" w:bidi="hi_IN"/>
        </w:rPr>
        <w:t>यहूदी भविष्यद्वक्ताओं ने लिखा था कि परमेश्वर के लोग एक दिन संसार में सभी का न्याय करेंगे, लेकिन पौलुस यह ठीक से नहीं बताता कि यह कैसे होगा। हालाँकि, भविष्य बहुत वास्तविक और महत्वपूर्ण है। भविष्य में जो कुछ होगा, उससे विश्वासियों को अभी भी अच्छे तरीके से जीवन जीने का आत्मविश्वास और इच्छा मिलेगी।</w:t>
      </w:r>
    </w:p>
    <w:p>
      <w:pPr/>
      <w:r>
        <w:rPr>
          <w:lang w:val="hi_IN" w:bidi="hi_IN"/>
        </w:rPr>
      </w:r>
      <w:r>
        <w:rPr>
          <w:lang w:val="hi_IN" w:bidi="hi_IN"/>
        </w:rPr>
        <w:t>यहाँ रुकें और समूह में इस प्रश्न पर चर्चा करें: कुछ महत्वपूर्ण जिम्मेदारी के बारे में सोचें जो आपको पता है कि भविष्य में आपकी होगी, जैसे माता-पिता बनना या विवाह करना। भविष्य की जिम्मेदारी अब आपके व्यवहार के तरीके को कैसे बदल देती है? इस ऑडियो को यहाँ रोकें।</w:t>
      </w:r>
    </w:p>
    <w:p>
      <w:pPr/>
      <w:r>
        <w:rPr>
          <w:lang w:val="hi_IN" w:bidi="hi_IN"/>
        </w:rPr>
      </w:r>
      <w:r>
        <w:rPr>
          <w:lang w:val="hi_IN" w:bidi="hi_IN"/>
        </w:rPr>
        <w:t>कुरिन्थुस के लोग यह समझ नहीं पा रहे थे कि भविष्य विश्वासियों के लिए कितना महत्वपूर्ण है। इससे वे आपस में समस्याओं को हल करने के बारे में गलत विकल्प बनाने लगे।</w:t>
      </w:r>
    </w:p>
    <w:p>
      <w:pPr/>
      <w:r>
        <w:rPr>
          <w:lang w:val="hi_IN" w:bidi="hi_IN"/>
        </w:rPr>
      </w:r>
      <w:r>
        <w:rPr>
          <w:lang w:val="hi_IN" w:bidi="hi_IN"/>
        </w:rPr>
        <w:t>पौलुस हैरान लगता है कि कलीसिया में कोई भी इतना बुद्धिमान नहीं है कि वह विश्वासियों के बीच न्याय कर सके, और वह पूछता है कि क्या कलीसिया में कोई बुद्धिमान व्यक्ति न हो जो कलीसिया के सदस्यों के बीच समस्याओं को हल करने में मदद कर सके। पौलुस वास्तव में कोई प्रश्न नहीं पूछ रहा है। पौलुस एक बात बताता है। पौलुस सोचता है कि कलीसिया में कुछ बुद्धिमान लोग हैं जो उसके सदस्यों को उसकी समस्याओं को हल करने में मदद करने में सक्षम होना चाहिए। इसके बजाय, एक विश्वासी दूसरे विश्वासी को सार्वजनिक रूप से बाहरी रोमी दरबार में ले जाता है, जिसमें ऐसे न्यायी होते हैं जो परमेश्वर के मार्गों का पालन नहीं करते हैं।</w:t>
      </w:r>
    </w:p>
    <w:p>
      <w:pPr/>
      <w:r>
        <w:rPr>
          <w:lang w:val="hi_IN" w:bidi="hi_IN"/>
        </w:rPr>
      </w:r>
      <w:r>
        <w:rPr>
          <w:lang w:val="hi_IN" w:bidi="hi_IN"/>
        </w:rPr>
        <w:t>यहाँ रुकें और समूह में इन प्रश्नों पर चर्चा करें: इस बारे में बात करें कि आपकी संस्कृति में कोई व्यक्ति किसी दूसरे व्यक्ति को दो लोगों के बीच समस्या हल करने के लिए अदालत में ले जाता है तो क्या होता है। न्यायी क्या करता है? अदालत में दोनों लोग एक-दूसरे के साथ कैसे व्यवहार करते हैं? अब बात करें कि आपकी संस्कृति में कलीसिया के सदस्य आपस में समस्याओं को कैसे हल करते हैं। यह अविश्वासियों द्वारा आपस में समस्याओं को सुलझाने के तरीके से कैसे अलग है? इस ऑडियो को यहाँ रोकें।</w:t>
      </w:r>
    </w:p>
    <w:p>
      <w:pPr/>
      <w:r>
        <w:rPr>
          <w:lang w:val="hi_IN" w:bidi="hi_IN"/>
        </w:rPr>
      </w:r>
      <w:r>
        <w:rPr>
          <w:lang w:val="hi_IN" w:bidi="hi_IN"/>
        </w:rPr>
        <w:t>पौलुस विश्वासियों से इतना निराश है कि वह कहता है कि वे वह करने में पूरी तरह से असफल रहे हैं जो परमेश्वर उनसे चाहता है। एक-दूसरे को अदालत में ले जाने के बजाय, उन्हें यह स्वीकार करना चाहिए कि कभी-कभी दूसरे विश्वासी उनके साथ गलत काम करते हैं और उनकी सम्पत्ति खो देते हैं। यह बेहतर है कि आप हानि सह लें, बजाय इसके कि आप सार्वजनिक रूप से किसी दूसरे विश्वासी को न्यायालय में ले जाएँ ताकि अविश्वासी देखें कि विश्वासी एक दूसरे के साथ बुरा व्यवहार करते हैं! लेकिन नुकसान स्वीकार करने के बजाय, विश्वासी वास्तव में अपने भाइयों, अन्य विश्वासियों को धोखा दे रहे हैं और उनके साथ बुरा कर रहे हैं!</w:t>
      </w:r>
    </w:p>
    <w:p>
      <w:pPr/>
      <w:r>
        <w:rPr>
          <w:lang w:val="hi_IN" w:bidi="hi_IN"/>
        </w:rPr>
      </w:r>
      <w:r>
        <w:rPr>
          <w:lang w:val="hi_IN" w:bidi="hi_IN"/>
        </w:rPr>
        <w:t>यहाँ रुकें और समूह में चर्चा करें: उस समय की एक कहानी सुनाएँ जब एक विश्वासी दूसरे विश्वासी को सार्वजनिक अदालत में नहीं ले जाता था, ताकि समस्या गैर-विश्वासियों के बीच सार्वजनिक न हो जाए। हानि सहने या किसी गलत करने वाले को न्यायालय में न ले जाने पर आपको कैसा लगा? इसके बजाय विश्वासियों ने आपस में समस्या को कैसे हल किया? क्या विश्वासियों के लिए यह करना एक आसान काम था? इस ऑडियो को यहाँ रोकें।</w:t>
      </w:r>
    </w:p>
    <w:p>
      <w:pPr/>
      <w:r>
        <w:rPr>
          <w:lang w:val="hi_IN" w:bidi="hi_IN"/>
        </w:rPr>
      </w:r>
      <w:r>
        <w:rPr>
          <w:lang w:val="hi_IN" w:bidi="hi_IN"/>
        </w:rPr>
        <w:t>पौलुस फिर से विश्वासियों को याद दिलाता है कि वे परमेश्वर के लोग हैं और इसलिए वे परमेश्वर के राज्य का हिस्सा हैं, जहाँ परमेश्वर अच्छा शासक है। परमेश्वर अधर्मी लोगों, या जो लोग परमेश्वर का अनुसरण नहीं करते हैं, उन्हें उसके राज्य का हिस्सा बनने की अनुमति नहीं देगा। पौलुस यह सुनिश्चित करना चाहता है कि कुरिन्थुस के लोग इसे समझ लें। वह उनसे पूछता है कि क्या वे इस सत्य को जानते हैं। पौलुस सोचता है कि कुरिन्थुस के लोगों को पहले से यह पता होना चाहिए।</w:t>
      </w:r>
    </w:p>
    <w:p>
      <w:pPr/>
      <w:r>
        <w:rPr>
          <w:lang w:val="hi_IN" w:bidi="hi_IN"/>
        </w:rPr>
      </w:r>
      <w:r>
        <w:rPr>
          <w:lang w:val="hi_IN" w:bidi="hi_IN"/>
        </w:rPr>
        <w:t>पौलुस कुरिन्थुस के लोगों को सावधान रहने के लिए कह रहा है। वह नहीं चाहता कि वे सोचें कि वे परमेश्वर का अनुसरण करते हैं, परन्तु ऐसे कार्य करें कि वे परमेश्वर के राज्य को प्राप्त न करें या उसके अधिकारी न हों। पौलुस उन पापों को सूचीबद्ध करता है जो कुरिन्थुस के विश्वासी करते थे। पौलुस यौन पापों को सूचीबद्ध करता है, जिसमें एक सच्चे परमेश्वर के बजाय मूर्तियों की उपासना करना, व्यभिचार करना, एक ही लिंग के लोगों के साथ यौन सम्बन्ध बनाना, चोरी करना, लालच करना, हर समय नशे में रहना, एक-दूसरे के बारे में बुरी बातें कहना और लोगों को धोखा देना शामिल है। वह चाहता है कि कुरिन्थुस के लोग समझें कि ये पाप कितने गंभीर हैं। लेकिन पौलुस उन्हें याद दिलाता है कि वे अब इस तरह नहीं हैं! परमेश्वर ने उनके जीवन को पूरी तरह से बदल दिया है! विश्वासी यीशु को अपने प्रभु या स्वामी के रूप में अनुसरण करते हैं। इसका अर्थ है कि प्रभु यीशु मसीह की सामर्थ, परमेश्वर के आत्मा ने विश्वासियों को ऐसे धोया जैसे कोई व्यक्ति पानी से धोता है, ताकि वे इन सभी पापों से शुद्ध हो जाएँ। वे पवित्र बन गए, या परमेश्वर के विशेष लोगों के रूप में अलग हो गए। वे धर्मी बन गए, या परमेश्वर के साथ सही सम्बन्ध में आ गए।</w:t>
      </w:r>
    </w:p>
    <w:p>
      <w:pPr/>
      <w:r>
        <w:rPr>
          <w:lang w:val="hi_IN" w:bidi="hi_IN"/>
        </w:rPr>
      </w:r>
      <w:r>
        <w:rPr>
          <w:lang w:val="hi_IN" w:bidi="hi_IN"/>
        </w:rPr>
        <w:t>पौलुस चाहता है कि विश्वासी एक-दूसरे के साथ सम्मान और प्रेम के साथ व्यवहार करें क्योंकि प्रभु यीशु मसीह ने उन्हें बदल दिया है, और एक दिन वे मसीह के साथ सभी का न्याय करेंगे। पौलुस कुरिन्थुस के लोगों को इस तरह व्यवहार करने के लिए प्रोत्साहित करता है जो दिखाए कि यीशु ने उन्हें कैसे बदल दिया है।</w:t>
      </w:r>
    </w:p>
    <w:p>
      <w:pPr/>
      <w:r>
        <w:rPr>
          <w:lang w:val="hi_IN" w:bidi="hi_IN"/>
        </w:rPr>
      </w:r>
      <w:r>
        <w:rPr>
          <w:lang w:val="hi_IN" w:bidi="hi_IN"/>
        </w:rPr>
        <w:t>यहाँ रुकें और इन प्रश्नों पर समूह में चर्चा करें: पौलुस कहता है कि परमेश्वर ने कुरिन्थुस के विश्वासियों को बदल दिया। अपने समुदाय के किसी ऐसे व्यक्ति के बारे में एक कहानी सुनाएँ जो यीशु का अनुसरण करने के बाद बदल गया हो। वह व्यक्ति कैसे बदल गया? जब समुदाय ने नए विश्वासी में बदलाव देखा तो उन्होंने कैसे प्रतिक्रिया दी?</w:t>
      </w:r>
      <w:r>
        <w:rPr>
          <w:lang w:val="hi_IN" w:bidi="hi_IN"/>
        </w:rPr>
      </w:r>
    </w:p>
    <w:p>
      <w:pPr>
        <w:pStyle w:val="Heading3"/>
      </w:pPr>
      <w:r>
        <w:rPr>
          <w:lang w:val="hi_IN" w:bidi="hi_IN"/>
        </w:rPr>
        <w:t>घटनाओं को समझाना</w:t>
      </w:r>
    </w:p>
    <w:p>
      <w:pPr/>
      <w:r>
        <w:rPr>
          <w:lang w:val="hi_IN" w:bidi="hi_IN"/>
        </w:rPr>
      </w:r>
      <w:r>
        <w:rPr>
          <w:lang w:val="hi_IN" w:bidi="hi_IN"/>
        </w:rPr>
        <w:t>1 कुरिन्थियों 6:1–11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कुरिन्थुस के विश्वासियों से खुश नहीं है। विश्वासी अपनी असहमतियों को गैर-मसीही अदालतों में ले जा रहे हैं। पौलुस कहता है कि यह गलत है। वह विश्वासियों से कहता है कि उन्हें आपस में समस्याओं को सुलझाना चाहिए। पौलुस विश्वासियों को याद दिलाता है कि वे भविष्य में संसार और स्वर्गदूतों का न्याय करेंगे। इसलिए, विश्वासियों को अब छोटी बातों का न्याय करने में सक्षम होना चाहिए।</w:t>
      </w:r>
    </w:p>
    <w:p>
      <w:pPr/>
      <w:r>
        <w:rPr>
          <w:lang w:val="hi_IN" w:bidi="hi_IN"/>
        </w:rPr>
      </w:r>
      <w:r>
        <w:rPr>
          <w:b/>
          <w:lang w:val="hi_IN" w:bidi="hi_IN"/>
        </w:rPr>
        <w:t>दूसरे भाग में:</w:t>
      </w:r>
      <w:r>
        <w:rPr>
          <w:lang w:val="hi_IN" w:bidi="hi_IN"/>
        </w:rPr>
        <w:t xml:space="preserve"> पौलुस विश्वासियों को चेतावनी देता है कि वे पूरी तरह से विफल हो गए हैं। वह कई प्रकार के लोगों को सूचीबद्ध करता है जो परमेश्वर के राज्य के वारिस नहीं होंगे। पौलुस विश्वासियों को याद दिलाता है कि उनमें से कुछ पहले ऐसे थे। लेकिन अब वे यीशु मसीह और परमेश्वर के आत्मा के द्वारा धोए गए हैं, पवित्र किए गए हैं, और परमेश्वर के साथ सही बनाए गए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 xml:space="preserve">अविश्वासी </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 xml:space="preserve">पवित्र आत्मा </w:t>
      </w:r>
    </w:p>
    <w:p>
      <w:pPr/>
      <w:r>
        <w:rPr>
          <w:lang w:val="hi_IN" w:bidi="hi_IN"/>
        </w:rPr>
      </w:r>
      <w:r>
        <w:rPr>
          <w:lang w:val="hi_IN" w:bidi="hi_IN"/>
        </w:rPr>
        <w:t>इस कहानी के पहले भाग में, पौलुस कुरिन्थुस की कलीसिया में एक समस्या के बारे में बात करता है। कुछ विश्वासी अन्य विश्वासियों को अदालत में ले जा रहे हैं। जो लोग परमेश्वर की व्यवस्थाओं का पालन नहीं करते हैं, वे इन अदालतों में न्याय करते हैं। इससे पौलुस क्रोधित हो जाता है। वह पूछता है कि वे ऐसा क्यों करते हैं ताकि उन्हें यह दिखाया जा सके कि वह कितना क्रोधित है। पौलुस कहता है कि विश्वासियों को एक-दूसरे के साथ की असहमति को कलीसिया में सुलझाना चाहिए।</w:t>
      </w:r>
    </w:p>
    <w:p>
      <w:pPr/>
      <w:r>
        <w:rPr>
          <w:lang w:val="hi_IN" w:bidi="hi_IN"/>
        </w:rPr>
      </w:r>
      <w:r>
        <w:rPr>
          <w:lang w:val="hi_IN" w:bidi="hi_IN"/>
        </w:rPr>
        <w:t>यहाँ रुकें और समूह में चर्चा करें: जब आप किसी गलत काम के बारे में सच में क्रोधित होते हैं जो लोग कर रहे हैं, तो आप उन्हें कैसे बताते हैं कि वे जो कर रहे हैं वह गलत है? आप कैसे दिखाएँगे कि पौलुस क्रोधित है जब वह उनसे पूछता है कि वे विश्वासियों के बीच अपनी समस्याओं को हल करने के लिए बाहर अदालतों में क्यों जाते हैं? इस ऑडियो को यहाँ रोकें।</w:t>
      </w:r>
    </w:p>
    <w:p>
      <w:pPr/>
      <w:r>
        <w:rPr>
          <w:lang w:val="hi_IN" w:bidi="hi_IN"/>
        </w:rPr>
      </w:r>
      <w:r>
        <w:rPr>
          <w:lang w:val="hi_IN" w:bidi="hi_IN"/>
        </w:rPr>
        <w:t>पौलुस विश्वासियों से पूछता है कि क्या उन्हें एहसास हुआ कि संसार के अन्त में वे संसार के लोगों और स्वर्गदूतों का न्याय करेंगे। विश्वासी यह निर्णय करेंगे कि अविश्वासी और स्वर्गदूत गलत कामों के दोषी हैं या निर्दोष। यदि वे ऐसा करेंगे, तो पौलुस उनसे पूछता है कि क्या उन्हें आपस में छोटी-छोटी समस्याओं में न्याय करने में सक्षम नही होना चाहिए? पौलुस कुरिन्थुस के विश्वासियों से इन प्रश्नों के उत्तर देने की उम्मीद नहीं कर रहा है। इसके बजाय, पौलुस चाहता है कि वे इन प्रश्नों के बारे में सोचें और यह महसूस करें कि उन्हें बाहर के न्यायियों के पास जाने की आवश्यकता नहीं है, क्योंकि वे पहले से ही जानते हैं कि अच्छे निर्णय कैसे लेना है।</w:t>
      </w:r>
    </w:p>
    <w:p>
      <w:pPr/>
      <w:r>
        <w:rPr>
          <w:lang w:val="hi_IN" w:bidi="hi_IN"/>
        </w:rPr>
      </w:r>
      <w:r>
        <w:rPr>
          <w:lang w:val="hi_IN" w:bidi="hi_IN"/>
        </w:rPr>
        <w:t>यहाँ रुकें और इस पर बात करें: आप अब और भविष्य दोनों में न्याय करने, या यह निर्णय करने के बारे में कैसे बात करेंगे कि कौन दोषी है और कौन निर्दोष है? अपने समाज में उस न्यायी के बारे में सोचें जो यह निर्णय करता है कि किसने गलत काम किया है और उसे कैसे दण्ड देना है। आप कैसे वर्णन करते हैं कि ये न्यायी क्या करते हैं? इस ऑडियो को यहाँ रोकें।</w:t>
      </w:r>
    </w:p>
    <w:p>
      <w:pPr/>
      <w:r>
        <w:rPr>
          <w:lang w:val="hi_IN" w:bidi="hi_IN"/>
        </w:rPr>
      </w:r>
      <w:r>
        <w:rPr>
          <w:lang w:val="hi_IN" w:bidi="hi_IN"/>
        </w:rPr>
        <w:t>जब पौलुस ने इस बारे में बात की, तो उसने ऐसे शब्दों का उपयोग किया जो दिखाते हैं कि भविष्य में यह सच में होगा।</w:t>
      </w:r>
    </w:p>
    <w:p>
      <w:pPr/>
      <w:r>
        <w:rPr>
          <w:lang w:val="hi_IN" w:bidi="hi_IN"/>
        </w:rPr>
      </w:r>
      <w:r>
        <w:rPr>
          <w:lang w:val="hi_IN" w:bidi="hi_IN"/>
        </w:rPr>
        <w:t>यहाँ रुकें और समूह में चर्चा करें: आप अपनी भाषा में भविष्य में होने वाली किसी ऐसी घटना के बारे में कैसे बात करेंगे? आप संसार और स्वर्गदूतों का न्याय करने के विचार को कैसे समझाएँगे? इस ऑडियो को यहाँ रोकें।</w:t>
      </w:r>
    </w:p>
    <w:p>
      <w:pPr/>
      <w:r>
        <w:rPr>
          <w:lang w:val="hi_IN" w:bidi="hi_IN"/>
        </w:rPr>
      </w:r>
      <w:r>
        <w:rPr>
          <w:lang w:val="hi_IN" w:bidi="hi_IN"/>
        </w:rPr>
        <w:t>पौलुस कहता है कि विश्वासियों को अपनी कलीसिया में से न्यायियों को चुनना चाहिए। अब पौलुस कुरिन्थियों को लज्जित करता है। फिर से, पौलुस कुरिन्थुस के लोगों को दिखाने के लिए प्रश्नों का उपयोग करता है कि वे उस बुद्धि का उपयोग भी नहीं करते जो वे मानते हैं कि उनके पास है! वह प्रश्नों का उपयोग विश्वासियों की बुद्धि की कमी के लिए आलोचना करने के लिए करता है। यह आश्चर्यजनक है क्योंकि कुरिन्थुस के लोगों को उस बात पर गर्व था जिसे वे अपनी बुद्धि मानते थे। हालाँकि, वे अपनी बुद्धि का फायदा उठाकर स्वयं छोटे-छोटे मुकदमों के बारे में निर्णय नहीं लेते हैं। पौलुस कहता है कि निश्चय ही कुरिन्थुस के लोग कलीसिया में इतना बुद्धिमान व्यक्ति पा सकते हैं जो एक अच्छा न्यायी हो सके। कलीसिया में एक न्यायी किसी बाहरी न्यायी से बेहतर होगा जो यीशु पर विश्वास नहीं करता और परमेश्वर के उसी नियम का पालन नहीं करता जिसका पालन कलीसिया के लोग करते हैं।</w:t>
      </w:r>
    </w:p>
    <w:p>
      <w:pPr/>
      <w:r>
        <w:rPr>
          <w:lang w:val="hi_IN" w:bidi="hi_IN"/>
        </w:rPr>
      </w:r>
      <w:r>
        <w:rPr>
          <w:lang w:val="hi_IN" w:bidi="hi_IN"/>
        </w:rPr>
        <w:t>यहाँ रुकें और समूह में चर्चा करें: ये बाहरी न्यायी वे लोग हैं जिन्हें विश्वासियों को न्यायियों के रूप में अस्वीकार करना चाहिए और तुच्छ समझना चाहिए क्योंकि वे परमेश्वर की व्यवस्था का पालन नहीं करते हैं। विश्वासी इन बाहरी न्यायियों का सम्मान भी नहीं करते हैं। आप कैसे कहेंगे कि पौलुस पूछता है कि विश्वासी उन न्यायियों से न्याय क्यों माँगते हैं जिन्हें कलीसिया में लोग तुच्छ समझते और अस्वीकार करते हैं? इस ऑडियो को यहाँ रोकें।</w:t>
      </w:r>
    </w:p>
    <w:p>
      <w:pPr/>
      <w:r>
        <w:rPr>
          <w:lang w:val="hi_IN" w:bidi="hi_IN"/>
        </w:rPr>
      </w:r>
      <w:r>
        <w:rPr>
          <w:lang w:val="hi_IN" w:bidi="hi_IN"/>
        </w:rPr>
        <w:t>इस भाग के दूसरे हिस्से में, पौलुस कहता है कि कलीसिया के लोग पहले ही हार गए हैं। कुरिन्थुस के विश्वासी परमेश्वर के लोगों की तरह जीवन जीने में पूरी तरह से विफल रहे हैं क्योंकि उनके पास कानूनी मुकदमा है और विश्वासी एक-दूसरे के खिलाफ अदालत में जाते हैं। पौलुस कहता है कि कभी-कभी ऐसी परिस्थितियाँ होती हैं जब विश्वासियों के पास दो विकल्प होते हैं। विश्वासी अपनी सम्पत्ति या वस्तुओं की हानि सहने का चुनाव कर सकते हैं। या विश्वासी किसी दूसरे विश्वासी को बाहर की अदालत में ले जा सकते हैं। जब ये केवल दो विकल्प हों, तो पौलुस कहता है कि विश्वासियों को नुकसान को स्वीकार करना चाहिए। पौलुस मानो यह सोचता है कि विश्वासियों को पहले से ही जानना चाहिए कि उन्हें हानि सह लेनी चाहिए, क्योंकि वह उनसे यह प्रश्न पूछता है, “तुम हानि क्यों नहीं सह लेते?” “तुम किसी के द्वारा ठगे जाने को क्यों नहीं सह लेते?” फिर पौलुस एक कठोर विरोधाभास देता है। पौलुस कहता है कि नुकसान स्वीकार करने के बजाय, विश्वासी एक-दूसरे को धोखा दे रहे हैं! पौलुस विश्वासियों को बुरे काम करने के बारे में चेतावनी देता है। पौलुस कहता है, "धोखा मत खाओ।" इसका अर्थ है "झूठ पर विश्वास करना बन्द करो।"</w:t>
      </w:r>
    </w:p>
    <w:p>
      <w:pPr/>
      <w:r>
        <w:rPr>
          <w:lang w:val="hi_IN" w:bidi="hi_IN"/>
        </w:rPr>
      </w:r>
      <w:r>
        <w:rPr>
          <w:lang w:val="hi_IN" w:bidi="hi_IN"/>
        </w:rPr>
        <w:t>यहाँ रुकें और इस पर समूह के रूप में चर्चा करें: पौलुस कुरिन्थ के विश्वासियों को उनके सोचने के तरीके को बदलने के लिए मनाने का प्रयास कर रहा है, और यह कि वे तैयार रहें कि कोई अन्य विश्वासी उनके साथ गलत करे फिर भी उसे बाहरी न्यायालय में न ले जाएँ। पौलुस प्रश्नों का उपयोग करके उन्हें समझाने की कोशिश करता है। आप कैसे दिखाएँगे कि पौलुस उन्हें सामान्य रूप से सोचने के तरीके को बदलने के लिए मनाने की कोशिश कर रहा है? इस ऑडियो को यहाँ रोकें।</w:t>
      </w:r>
    </w:p>
    <w:p>
      <w:pPr/>
      <w:r>
        <w:rPr>
          <w:lang w:val="hi_IN" w:bidi="hi_IN"/>
        </w:rPr>
      </w:r>
      <w:r>
        <w:rPr>
          <w:lang w:val="hi_IN" w:bidi="hi_IN"/>
        </w:rPr>
        <w:t>पौलुस उन्हें याद दिलाता है कि जो लोग गलत करते हैं, वे परमेश्वर के राज्य के वारिस नहीं बनेंगे, या उसका हिस्सा नहीं बनेंगे। पौलुस इन लोगों के उदाहरणों को सूचीबद्ध करता है। इनमें वे लोग शामिल हैं जो बुरे यौन काम करते हैं, वे लोग शामिल हैं जो झूठे देवताओं की पूजा करते हैं, और वे लोग जो अपने पति या पत्नी को धोखा देते हैं। इनमें वे लोग भी शामिल हैं जो चोरी करते हैं, वे लोग जो हमेशा अधिक चीजें चाहते हैं, और वे लोग जो बहुत अधिक पीते हैं। इनमें वे लोग भी शामिल हैं जो दूसरों के बारे में बुरी बातें कहते हैं, और वे लोग भी शामिल हैं जो दूसरों को धोखा देते हैं।</w:t>
      </w:r>
    </w:p>
    <w:p>
      <w:pPr/>
      <w:r>
        <w:rPr>
          <w:lang w:val="hi_IN" w:bidi="hi_IN"/>
        </w:rPr>
      </w:r>
      <w:r>
        <w:rPr>
          <w:lang w:val="hi_IN" w:bidi="hi_IN"/>
        </w:rPr>
        <w:t>यहाँ रुकें और समूह में चर्चा करें: जो लोग परमेश्वर के राज्य के वारिस होते हैं, वे विश्वासी हैं जिनसे परमेश्वर ने वादा किया है कि जब वह पूरी तरह शासन करेगा, तो वे उसके राज्य में रह सकते हैं। परमेश्वर पहले से ही विश्वासियों के हृदय में शासन करता है, लेकिन एक दिन वह एक उत्तम राज्य में शासन करेगा। परमेश्वर प्रतिज्ञा करता है कि हम वहाँ उसके साथ शासन करेंगे। आप अपनी भाषा में परमेश्वर के राज्य को पाने या उसका अधिकारी होने के बारे में कैसे बात करेंगे? इस ऑडियो को यहाँ रोकें।</w:t>
      </w:r>
    </w:p>
    <w:p>
      <w:pPr/>
      <w:r>
        <w:rPr>
          <w:lang w:val="hi_IN" w:bidi="hi_IN"/>
        </w:rPr>
      </w:r>
      <w:r>
        <w:rPr>
          <w:lang w:val="hi_IN" w:bidi="hi_IN"/>
        </w:rPr>
        <w:t>फिर पौलुस विश्वासियों को याद दिलाता है कि उनका जीवन कैसे बदल गया है। वह कहता है, "तुम में से कुछ पहले ऐसे थे।" यह दिखाता है कि कुछ विश्वासी पहले ये बुरे काम करते थे। अब ये विश्वासी अलग हैं। पौलुस कहता है कि वे शुद्ध या पाप से मुक्त हैं। पौलुस यह भी कहता है कि वे पवित्र या परमेश्वर के लोगों के रूप में अलग हैं। पौलुस यह भी कहता है कि वे परमेश्वर के साथ सही रिश्ते में हैं। ये विश्वासी यीशु मसीह और परमेश्वर के आत्मा के कारण अलग हैं।</w:t>
      </w:r>
    </w:p>
    <w:p>
      <w:pPr/>
      <w:r>
        <w:rPr>
          <w:lang w:val="hi_IN" w:bidi="hi_IN"/>
        </w:rPr>
      </w:r>
      <w:r>
        <w:rPr>
          <w:lang w:val="hi_IN" w:bidi="hi_IN"/>
        </w:rPr>
        <w:t>पौलुस यहाँ तीन महत्वपूर्ण शब्दों का उपयोग करता है: एक "शुद्ध" के लिए, एक "पवित्र" के लिए और एक "परमेश्वर के साथ सही होने के लिए।</w:t>
      </w:r>
    </w:p>
    <w:p>
      <w:pPr/>
      <w:r>
        <w:rPr>
          <w:lang w:val="hi_IN" w:bidi="hi_IN"/>
        </w:rPr>
      </w:r>
      <w:r>
        <w:rPr>
          <w:lang w:val="hi_IN" w:bidi="hi_IN"/>
        </w:rPr>
        <w:t>यहाँ रुकें और समूह के रूप में चर्चा करें: आपके समाज में लोग कैसे व्यवहार करते हैं जब वे पाप से शुद्ध, पवित्र और परमेश्वर के साथ सही होते हैं? अभिनय करें कि वह शुद्ध, पवित्र और परमेश्वर के सामने सही होना कैसा दिख सकता है। आप कैसे वर्णन करेंगे कि आप क्या कर रहे हैं? इस ऑडियो को यहाँ रोकें।</w:t>
      </w:r>
    </w:p>
    <w:p>
      <w:pPr/>
      <w:r>
        <w:rPr>
          <w:lang w:val="hi_IN" w:bidi="hi_IN"/>
        </w:rPr>
      </w:r>
      <w:r>
        <w:rPr>
          <w:lang w:val="hi_IN" w:bidi="hi_IN"/>
        </w:rPr>
        <w:t>इस भाग का यह हिस्सा दिखाता है कि परमेश्वर लोगों के जीवन को कैसे बदल सकता है। यह भाग विश्वासियों को याद दिलाता है कि अब जब वे यीशु पर विश्वास करते हैं तो उन्हें अलग तरीके से जीना चाहिए।</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आप चित्र, वस्तुएँ, या यहाँ तक कि ऐसे लोग भी रखना चाह सकते हैं जो पौलुस, विश्वासियों और न्यायियों का प्रतिनिधित्व करते हों। आप समूह को दो हिस्सों में विभाजित कर सकते हैं। एक भाग विश्वासियों द्वारा अपनी समस्याओं को गैर-मसीही अदालतों में ले जाने का अभिनय कर सकता है। दूसरा भाग विश्वासियों को आपस में समस्याओं को सुलझाते हुए दिखाता है। फिर, आप किसी को पौलुस के पत्र लिखने के लिए कह सकते हैं और यह समझाए कि विश्वासियों के कार्य गलत क्यों हैं। अन्त में, आप पाप के पुराने जीवन और मसीह में नए जीवन के बीच अन्तर दिखा सकते हैं।</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6:1–11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 xml:space="preserve">अविश्वासी </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 xml:space="preserve">पवित्र आत्मा </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"यदि तुम्हारी किसी दूसरे विश्वासी के साथ असहमति है, तो अन्य मसीहियों के बजाय गैर-विश्वासियों के पास क्यों जाएँ?"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अभिनय करने वाले व्यक्ति से पूछें, "आप क्या महसूस कर रहे हैं या क्या सोच रहे हैं?" वह व्यक्ति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"या क्या तुम नहीं जानते कि प्रभु के लोग संसार का न्याय करेंगे? “और यदि तुम संसार का न्याय करने वाले हो, तो क्या तुम छोटे या महत्वहीन मामलों का न्याय करने के योग्य नहीं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भूमिका निभाने वाले लोगों से पूछें: "आप क्या महसूस कर रहे हैं या क्या सोच रहे हैं?" विश्वासी इस तरह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"क्या तुम नहीं जानते कि हम स्वर्गदूतों का न्याय करेंगे? हम इस जीवन की बातों का कितना अधिक न्याय कर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अभिनय करने वाले व्यक्ति से पूछें, "आप क्या महसूस कर रहे हैं या क्या सोच रहे हैं?" वह व्यक्ति उत्तर दे सकता है:</w:t>
      </w:r>
    </w:p>
    <w:p>
      <w:pPr>
        <w:pStyle w:val="ListBullet"/>
        <w:spacing w:line="240" w:lineRule="auto"/>
        <w:ind w:left="720"/>
      </w:pPr>
      <w:r>
        <w:rPr>
          <w:lang w:val="hi_IN" w:bidi="hi_IN"/>
        </w:rPr>
      </w:r>
      <w:r>
        <w:rPr>
          <w:lang w:val="hi_IN" w:bidi="hi_IN"/>
        </w:rPr>
        <w:t>विश्वासियों की भूमिका निभाने वाले लोगों से पूछें: "आप क्या महसूस कर रहे हैं या क्या सोच रहे हैं?" वे इस तरह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फिर पौलुस उन बुरे काम करने वालों के बारे में बात करता है जो परमेश्वर के राज्य के अधिकारी नहीं होंगे। वह कई प्रकार के पापी व्यवहार को सूचीबद्ध करता है। पौलुस विश्वासियों को याद दिलाता है कि उनमें से कुछ पहले ये काम करते थे। लेकिन अब वे यीशु मसीह और परमेश्वर के आत्मा के द्वारा धोए गए हैं, पवित्र किए गए हैं, और परमेश्वर के साथ सही बनाए गए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अभिनय करने वाले व्यक्ति से पूछें, "आप क्या महसूस कर रहे हैं या क्या सोच रहे हैं?" वह व्यक्ति उत्तर दे सकता है:</w:t>
      </w:r>
    </w:p>
    <w:p>
      <w:pPr>
        <w:pStyle w:val="ListBullet"/>
        <w:spacing w:line="240" w:lineRule="auto"/>
        <w:ind w:left="720"/>
      </w:pPr>
      <w:r>
        <w:rPr>
          <w:lang w:val="hi_IN" w:bidi="hi_IN"/>
        </w:rPr>
      </w:r>
      <w:r>
        <w:rPr>
          <w:lang w:val="hi_IN" w:bidi="hi_IN"/>
        </w:rPr>
        <w:t>विश्वासियों की भूमिका निभाने वाले लोगों से पूछें: "आप क्या महसूस कर रहे हैं या क्या सोच रहे हैं?" वे इस तरह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6:1–11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भाग में, पौलुस एक विशेष समस्या को संबोधित करता है। </w:t>
      </w:r>
      <w:r>
        <w:rPr>
          <w:b/>
          <w:lang w:val="hi_IN" w:bidi="hi_IN"/>
        </w:rPr>
        <w:t>संत</w:t>
      </w:r>
      <w:r>
        <w:rPr>
          <w:lang w:val="hi_IN" w:bidi="hi_IN"/>
        </w:rPr>
        <w:t xml:space="preserve">, या परमेश्वर के लोग, एक-दूसरे को </w:t>
      </w:r>
      <w:r>
        <w:rPr>
          <w:b/>
          <w:lang w:val="hi_IN" w:bidi="hi_IN"/>
        </w:rPr>
        <w:t>अधर्मी न्यायियों</w:t>
      </w:r>
      <w:r>
        <w:rPr>
          <w:lang w:val="hi_IN" w:bidi="hi_IN"/>
        </w:rPr>
        <w:t xml:space="preserve"> के सामने अदालत में ले जा रहे हैं। अधर्मी लोग यीशु का अनुसरण नहीं करते और न ही उसके साथ कोई सम्बन्ध रखते हैं। न्यायी आधिकारिक लोग होते हैं जो यह तय करते हैं कि कोई व्यक्ति निर्दोष है या कुछ गलत करने का दोषी है। संतों के लिए उन्हीं शब्दों का उपयोग करें जिनका उपयोग आपने पिछले भागों में किया है, और यदि आवश्यकता हो तो </w:t>
      </w:r>
      <w:r>
        <w:rPr>
          <w:b/>
          <w:lang w:val="hi_IN" w:bidi="hi_IN"/>
        </w:rPr>
        <w:t>संतों</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समूह में चर्चा करें कि आप </w:t>
      </w:r>
      <w:r>
        <w:rPr>
          <w:b/>
          <w:lang w:val="hi_IN" w:bidi="hi_IN"/>
        </w:rPr>
        <w:t>अधर्मी न्यायियों</w:t>
      </w:r>
      <w:r>
        <w:rPr>
          <w:lang w:val="hi_IN" w:bidi="hi_IN"/>
        </w:rPr>
        <w:t xml:space="preserve"> के लिए किस शब्द या वाक्यांश का उपयोग करेंगे। आपने 1 कुरिन्थियों में पिछले भागों में धर्मी के लिए एक शब्द का उपयोग किया है, इसलिए अधर्मी वह व्यक्ति है जो धर्मी नहीं है। </w:t>
      </w:r>
      <w:r>
        <w:rPr>
          <w:lang w:val="hi_IN" w:bidi="hi_IN"/>
        </w:rPr>
        <w:t>धार्मिकता</w:t>
      </w:r>
      <w:r>
        <w:rPr>
          <w:lang w:val="hi_IN" w:bidi="hi_IN"/>
        </w:rPr>
        <w:t xml:space="preserve"> और </w:t>
      </w:r>
      <w:r>
        <w:rPr>
          <w:b/>
          <w:lang w:val="hi_IN" w:bidi="hi_IN"/>
        </w:rPr>
        <w:t>न्यायी</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पौलुस </w:t>
      </w:r>
      <w:r>
        <w:rPr>
          <w:b/>
          <w:lang w:val="hi_IN" w:bidi="hi_IN"/>
        </w:rPr>
        <w:t>मुकदमे</w:t>
      </w:r>
      <w:r>
        <w:rPr>
          <w:lang w:val="hi_IN" w:bidi="hi_IN"/>
        </w:rPr>
        <w:t xml:space="preserve">, या </w:t>
      </w:r>
      <w:r>
        <w:rPr>
          <w:b/>
          <w:lang w:val="hi_IN" w:bidi="hi_IN"/>
        </w:rPr>
        <w:t>असहमति</w:t>
      </w:r>
      <w:r>
        <w:rPr>
          <w:lang w:val="hi_IN" w:bidi="hi_IN"/>
        </w:rPr>
        <w:t>, रोजमर्रा के मामलों के बारे में बात करता है। कुरिन्थ में न्यायालय की व्यवस्था समाज के जीवन का एक महत्वपूर्ण भाग थी, और सम्पत्ति या वस्तुओं जैसी रोज़मर्रा की बातों पर विवाद सुलझाने के लिए सार्वजनिक मुकदमे सामान्य थे।</w:t>
      </w:r>
    </w:p>
    <w:p>
      <w:pPr/>
      <w:r>
        <w:rPr>
          <w:lang w:val="hi_IN" w:bidi="hi_IN"/>
        </w:rPr>
      </w:r>
      <w:r>
        <w:rPr>
          <w:lang w:val="hi_IN" w:bidi="hi_IN"/>
        </w:rPr>
        <w:t xml:space="preserve">यहाँ रुकें और समूह में चर्चा करें कि आप </w:t>
      </w:r>
      <w:r>
        <w:rPr>
          <w:b/>
          <w:lang w:val="hi_IN" w:bidi="hi_IN"/>
        </w:rPr>
        <w:t>मुकदमा</w:t>
      </w:r>
      <w:r>
        <w:rPr>
          <w:lang w:val="hi_IN" w:bidi="hi_IN"/>
        </w:rPr>
        <w:t xml:space="preserve"> दर्ज करने या </w:t>
      </w:r>
      <w:r>
        <w:rPr>
          <w:b/>
          <w:lang w:val="hi_IN" w:bidi="hi_IN"/>
        </w:rPr>
        <w:t>असहमति</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पौलुस विश्वासियों से कहता है कि वे संसार का न्याय करेंगे और </w:t>
      </w:r>
      <w:r>
        <w:rPr>
          <w:b/>
          <w:lang w:val="hi_IN" w:bidi="hi_IN"/>
        </w:rPr>
        <w:t>स्वर्गदूतों</w:t>
      </w:r>
      <w:r>
        <w:rPr>
          <w:lang w:val="hi_IN" w:bidi="hi_IN"/>
        </w:rPr>
        <w:t xml:space="preserve"> का न्याय करेंगे। स्वर्गदूत आत्मिक प्राणी हैं जिन्हें परमेश्वर ने बनाया है। वे अक्सर उसके संदेशवाहकों के रूप में सेवा करते हैं। स्वर्गदूतों के लिए उसी शब्द का उपयोग करें जिसका उपयोग आपने पिछले भागों में किया है। </w:t>
      </w:r>
      <w:r>
        <w:rPr>
          <w:lang w:val="hi_IN" w:bidi="hi_IN"/>
        </w:rPr>
        <w:t>स्वर्गदूत</w:t>
      </w:r>
      <w:r>
        <w:rPr>
          <w:lang w:val="hi_IN" w:bidi="hi_IN"/>
        </w:rPr>
        <w:t xml:space="preserve"> के बारे में अधिक जानकारी के लिए, मुख्य शब्दावली को देखें।</w:t>
      </w:r>
    </w:p>
    <w:p>
      <w:pPr/>
      <w:r>
        <w:rPr>
          <w:lang w:val="hi_IN" w:bidi="hi_IN"/>
        </w:rPr>
      </w:r>
      <w:r>
        <w:rPr>
          <w:lang w:val="hi_IN" w:bidi="hi_IN"/>
        </w:rPr>
        <w:t xml:space="preserve">पौलुस उल्लेख करता है कि विश्वासी अपनी असहमति उन न्यायियों के पास ले जा रहे हैं जिनको </w:t>
      </w:r>
      <w:r>
        <w:rPr>
          <w:b/>
          <w:lang w:val="hi_IN" w:bidi="hi_IN"/>
        </w:rPr>
        <w:t>कलीसिया</w:t>
      </w:r>
      <w:r>
        <w:rPr>
          <w:lang w:val="hi_IN" w:bidi="hi_IN"/>
        </w:rPr>
        <w:t xml:space="preserve"> में लोग तुच्छ समझते हैं या उनका सम्मान नहीं करते हैं। कलीसिया के लिए उसी शब्द का उपयोग करें जिसका उपयोग आपने पिछले भागों में किया है, और अधिक जानकारी के लिए मुख्य शब्दावली में </w:t>
      </w:r>
      <w:r>
        <w:rPr>
          <w:b/>
          <w:lang w:val="hi_IN" w:bidi="hi_IN"/>
        </w:rPr>
        <w:t>कलीसिया</w:t>
      </w:r>
      <w:r>
        <w:rPr>
          <w:lang w:val="hi_IN" w:bidi="hi_IN"/>
        </w:rPr>
        <w:t xml:space="preserve"> देखें।</w:t>
      </w:r>
    </w:p>
    <w:p>
      <w:pPr/>
      <w:r>
        <w:rPr>
          <w:lang w:val="hi_IN" w:bidi="hi_IN"/>
        </w:rPr>
      </w:r>
      <w:r>
        <w:rPr>
          <w:lang w:val="hi_IN" w:bidi="hi_IN"/>
        </w:rPr>
        <w:t xml:space="preserve">पौलुस </w:t>
      </w:r>
      <w:r>
        <w:rPr>
          <w:b/>
          <w:lang w:val="hi_IN" w:bidi="hi_IN"/>
        </w:rPr>
        <w:t>विश्वासियों</w:t>
      </w:r>
      <w:r>
        <w:rPr>
          <w:lang w:val="hi_IN" w:bidi="hi_IN"/>
        </w:rPr>
        <w:t xml:space="preserve"> जिन्हें वह </w:t>
      </w:r>
      <w:r>
        <w:rPr>
          <w:b/>
          <w:lang w:val="hi_IN" w:bidi="hi_IN"/>
        </w:rPr>
        <w:t>भाई</w:t>
      </w:r>
      <w:r>
        <w:rPr>
          <w:lang w:val="hi_IN" w:bidi="hi_IN"/>
        </w:rPr>
        <w:t xml:space="preserve"> कहता है, की तुलना “अधर्मियों” या “अविश्वासियों” के साथ करता है। </w:t>
      </w:r>
      <w:r>
        <w:rPr>
          <w:b/>
          <w:lang w:val="hi_IN" w:bidi="hi_IN"/>
        </w:rPr>
        <w:t>अविश्वासियों</w:t>
      </w:r>
      <w:r>
        <w:rPr>
          <w:lang w:val="hi_IN" w:bidi="hi_IN"/>
        </w:rPr>
        <w:t xml:space="preserve"> में वे लोग शामिल थे जो मूर्तिपूजक देवताओं की पूजा करते थे या उस समय के लोकप्रिय दर्शनों का पालन करते थे। ये वे लोग हैं जो यीशु पर विश्वास नहीं करते हैं। अविश्वासी वही लोग हैं जो इस भाग के पहले के हिस्से में अन्यायी न्यायी कहलाते हैं। भाइयों और बहनों, या अन्य विश्वासियों के लिए उसी शब्द या वाक्यांश का उपयोग करें जिसका उपयोग आपने पिछले भागों में किया है।</w:t>
      </w:r>
    </w:p>
    <w:p>
      <w:pPr/>
      <w:r>
        <w:rPr>
          <w:lang w:val="hi_IN" w:bidi="hi_IN"/>
        </w:rPr>
      </w:r>
      <w:r>
        <w:rPr>
          <w:lang w:val="hi_IN" w:bidi="hi_IN"/>
        </w:rPr>
        <w:t xml:space="preserve">यहाँ रुकें और समूह में चर्चा करें कि आप </w:t>
      </w:r>
      <w:r>
        <w:rPr>
          <w:b/>
          <w:lang w:val="hi_IN" w:bidi="hi_IN"/>
        </w:rPr>
        <w:t>अविश्वासियों</w:t>
      </w:r>
      <w:r>
        <w:rPr>
          <w:lang w:val="hi_IN" w:bidi="hi_IN"/>
        </w:rPr>
        <w:t xml:space="preserve"> के लिए किस शब्द का उपयोग करेंगे। अधिक जानकारी के लिए, आप मुख्य शब्दावली में </w:t>
      </w:r>
      <w:r>
        <w:rPr>
          <w:b/>
          <w:lang w:val="hi_IN" w:bidi="hi_IN"/>
        </w:rPr>
        <w:t>विश्वासी</w:t>
      </w:r>
      <w:r>
        <w:rPr>
          <w:lang w:val="hi_IN" w:bidi="hi_IN"/>
        </w:rPr>
        <w:t xml:space="preserve"> को देख सकते हैं। इस ऑडियो को यहाँ रोकें।</w:t>
      </w:r>
    </w:p>
    <w:p>
      <w:pPr/>
      <w:r>
        <w:rPr>
          <w:lang w:val="hi_IN" w:bidi="hi_IN"/>
        </w:rPr>
      </w:r>
      <w:r>
        <w:rPr>
          <w:lang w:val="hi_IN" w:bidi="hi_IN"/>
        </w:rPr>
        <w:t xml:space="preserve">पौलुस कुछ प्रकार के लोगों को सूचीबद्ध करता है जो </w:t>
      </w:r>
      <w:r>
        <w:rPr>
          <w:b/>
          <w:lang w:val="hi_IN" w:bidi="hi_IN"/>
        </w:rPr>
        <w:t>परमेश्वर के राज्य</w:t>
      </w:r>
      <w:r>
        <w:rPr>
          <w:lang w:val="hi_IN" w:bidi="hi_IN"/>
        </w:rPr>
        <w:t xml:space="preserve"> के वारिस नहीं होंगे। जब आप विरासत में लेते हैं, तो आपको किसी दूसरे से कुछ मिलता है, या आपको किसी दूसरे से कुछ करने का अधिकार मिलता है। इसलिए यहाँ, इसका अर्थ यह है कि जो लोग पाप करते हैं, उन्हें परमेश्वर के राज्य में रहने का अधिकार नहीं मिलता है। परमेश्वर के राज्य के लिए उसी शब्द या वाक्यांश का उपयोग करें जिसका उपयोग आपने पिछले भागों में किया है, और याद रखें कि </w:t>
      </w:r>
      <w:r>
        <w:rPr>
          <w:lang w:val="hi_IN" w:bidi="hi_IN"/>
        </w:rPr>
        <w:t>परमेश्वर का राज्य</w:t>
      </w:r>
      <w:r>
        <w:rPr>
          <w:lang w:val="hi_IN" w:bidi="hi_IN"/>
        </w:rPr>
        <w:t xml:space="preserve"> मुख्य शब्दावली में है।</w:t>
      </w:r>
    </w:p>
    <w:p>
      <w:pPr/>
      <w:r>
        <w:rPr>
          <w:lang w:val="hi_IN" w:bidi="hi_IN"/>
        </w:rPr>
      </w:r>
      <w:r>
        <w:rPr>
          <w:b/>
          <w:lang w:val="hi_IN" w:bidi="hi_IN"/>
        </w:rPr>
        <w:t>यौन अनैतिक</w:t>
      </w:r>
      <w:r>
        <w:rPr>
          <w:lang w:val="hi_IN" w:bidi="hi_IN"/>
        </w:rPr>
        <w:t xml:space="preserve">, </w:t>
      </w:r>
      <w:r>
        <w:rPr>
          <w:b/>
          <w:lang w:val="hi_IN" w:bidi="hi_IN"/>
        </w:rPr>
        <w:t>मूर्तिपूजक</w:t>
      </w:r>
      <w:r>
        <w:rPr>
          <w:lang w:val="hi_IN" w:bidi="hi_IN"/>
        </w:rPr>
        <w:t xml:space="preserve">, </w:t>
      </w:r>
      <w:r>
        <w:rPr>
          <w:b/>
          <w:lang w:val="hi_IN" w:bidi="hi_IN"/>
        </w:rPr>
        <w:t>लालची लोग</w:t>
      </w:r>
      <w:r>
        <w:rPr>
          <w:lang w:val="hi_IN" w:bidi="hi_IN"/>
        </w:rPr>
        <w:t xml:space="preserve">, </w:t>
      </w:r>
      <w:r>
        <w:rPr>
          <w:b/>
          <w:lang w:val="hi_IN" w:bidi="hi_IN"/>
        </w:rPr>
        <w:t>शराबी</w:t>
      </w:r>
      <w:r>
        <w:rPr>
          <w:lang w:val="hi_IN" w:bidi="hi_IN"/>
        </w:rPr>
        <w:t xml:space="preserve">, </w:t>
      </w:r>
      <w:r>
        <w:rPr>
          <w:b/>
          <w:lang w:val="hi_IN" w:bidi="hi_IN"/>
        </w:rPr>
        <w:t>निन्दा</w:t>
      </w:r>
      <w:r>
        <w:rPr>
          <w:lang w:val="hi_IN" w:bidi="hi_IN"/>
        </w:rPr>
        <w:t xml:space="preserve"> करने वाले और </w:t>
      </w:r>
      <w:r>
        <w:rPr>
          <w:b/>
          <w:lang w:val="hi_IN" w:bidi="hi_IN"/>
        </w:rPr>
        <w:t>ठग</w:t>
      </w:r>
      <w:r>
        <w:rPr>
          <w:lang w:val="hi_IN" w:bidi="hi_IN"/>
        </w:rPr>
        <w:t xml:space="preserve"> इन सबका उल्लेख पिछले भाग में किया गया था। इन पापों के लिए उन्हीं शब्दों का उपयोग करें जिनका उपयोग आपने पिछले भागों में किया है, और याद रखें कि </w:t>
      </w:r>
      <w:r>
        <w:rPr>
          <w:b/>
          <w:lang w:val="hi_IN" w:bidi="hi_IN"/>
        </w:rPr>
        <w:t>अनैतिकता</w:t>
      </w:r>
      <w:r>
        <w:rPr>
          <w:lang w:val="hi_IN" w:bidi="hi_IN"/>
        </w:rPr>
        <w:t xml:space="preserve"> और </w:t>
      </w:r>
      <w:r>
        <w:rPr>
          <w:b/>
          <w:lang w:val="hi_IN" w:bidi="hi_IN"/>
        </w:rPr>
        <w:t>मूर्ति</w:t>
      </w:r>
      <w:r>
        <w:rPr>
          <w:lang w:val="hi_IN" w:bidi="hi_IN"/>
        </w:rPr>
        <w:t xml:space="preserve"> मुख्य शब्दावली में शामिल हैं।</w:t>
      </w:r>
    </w:p>
    <w:p>
      <w:pPr/>
      <w:r>
        <w:rPr>
          <w:lang w:val="hi_IN" w:bidi="hi_IN"/>
        </w:rPr>
      </w:r>
      <w:r>
        <w:rPr>
          <w:b/>
          <w:lang w:val="hi_IN" w:bidi="hi_IN"/>
        </w:rPr>
        <w:t>व्यभिचार</w:t>
      </w:r>
      <w:r>
        <w:rPr>
          <w:lang w:val="hi_IN" w:bidi="hi_IN"/>
        </w:rPr>
        <w:t xml:space="preserve"> करने वाले वे शादीशुदा लोग होते हैं जो किसी ऐसे व्यक्ति के साथ यौन सम्बन्ध बनाते हैं जो उनका पति या पत्नी नहीं है। </w:t>
      </w:r>
      <w:r>
        <w:rPr>
          <w:b/>
          <w:lang w:val="hi_IN" w:bidi="hi_IN"/>
        </w:rPr>
        <w:t>पुरुषों के साथ यौन सम्बन्ध</w:t>
      </w:r>
      <w:r>
        <w:rPr>
          <w:lang w:val="hi_IN" w:bidi="hi_IN"/>
        </w:rPr>
        <w:t xml:space="preserve"> बनाने वाले पुरुषों से तात्पर्य उन पुरुषों से है जो दूसरे पुरुषों के साथ यौन गतिविधियाँ करते हैं। </w:t>
      </w:r>
      <w:r>
        <w:rPr>
          <w:b/>
          <w:lang w:val="hi_IN" w:bidi="hi_IN"/>
        </w:rPr>
        <w:t>चोर</w:t>
      </w:r>
      <w:r>
        <w:rPr>
          <w:lang w:val="hi_IN" w:bidi="hi_IN"/>
        </w:rPr>
        <w:t xml:space="preserve"> वे लोग होते हैं जो बिना अनुमति की ऐसी चीजें लेते हैं जो उनकी नहीं हैं।</w:t>
      </w:r>
    </w:p>
    <w:p>
      <w:pPr/>
      <w:r>
        <w:rPr>
          <w:lang w:val="hi_IN" w:bidi="hi_IN"/>
        </w:rPr>
      </w:r>
      <w:r>
        <w:rPr>
          <w:lang w:val="hi_IN" w:bidi="hi_IN"/>
        </w:rPr>
        <w:t xml:space="preserve">यहाँ रुकें और समूह में चर्चा करें कि </w:t>
      </w:r>
      <w:r>
        <w:rPr>
          <w:b/>
          <w:lang w:val="hi_IN" w:bidi="hi_IN"/>
        </w:rPr>
        <w:t>व्यभिचारियों</w:t>
      </w:r>
      <w:r>
        <w:rPr>
          <w:lang w:val="hi_IN" w:bidi="hi_IN"/>
        </w:rPr>
        <w:t xml:space="preserve">, </w:t>
      </w:r>
      <w:r>
        <w:rPr>
          <w:b/>
          <w:lang w:val="hi_IN" w:bidi="hi_IN"/>
        </w:rPr>
        <w:t>दूसरे पुरुषों के साथ यौन सम्बन्ध बनाने वाले पुरुषों</w:t>
      </w:r>
      <w:r>
        <w:rPr>
          <w:lang w:val="hi_IN" w:bidi="hi_IN"/>
        </w:rPr>
        <w:t xml:space="preserve"> और </w:t>
      </w:r>
      <w:r>
        <w:rPr>
          <w:b/>
          <w:lang w:val="hi_IN" w:bidi="hi_IN"/>
        </w:rPr>
        <w:t>चोरों</w:t>
      </w:r>
      <w:r>
        <w:rPr>
          <w:lang w:val="hi_IN" w:bidi="hi_IN"/>
        </w:rPr>
        <w:t xml:space="preserve"> के बारे में कैसे बात की जाए। </w:t>
      </w:r>
      <w:r>
        <w:rPr>
          <w:lang w:val="hi_IN" w:bidi="hi_IN"/>
        </w:rPr>
        <w:t>व्यभिचार</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इस भाग में उल्लेख किया गया है कि कुरिन्थुस के विश्वासियों को "</w:t>
      </w:r>
      <w:r>
        <w:rPr>
          <w:b/>
          <w:lang w:val="hi_IN" w:bidi="hi_IN"/>
        </w:rPr>
        <w:t>धोया</w:t>
      </w:r>
      <w:r>
        <w:rPr>
          <w:lang w:val="hi_IN" w:bidi="hi_IN"/>
        </w:rPr>
        <w:t xml:space="preserve"> गया है या शुद्ध किया गया है," "</w:t>
      </w:r>
      <w:r>
        <w:rPr>
          <w:b/>
          <w:lang w:val="hi_IN" w:bidi="hi_IN"/>
        </w:rPr>
        <w:t>पवित्र</w:t>
      </w:r>
      <w:r>
        <w:rPr>
          <w:lang w:val="hi_IN" w:bidi="hi_IN"/>
        </w:rPr>
        <w:t xml:space="preserve"> किया गया है या पवित्र बनाया गया है," और "</w:t>
      </w:r>
      <w:r>
        <w:rPr>
          <w:b/>
          <w:lang w:val="hi_IN" w:bidi="hi_IN"/>
        </w:rPr>
        <w:t>धर्मी</w:t>
      </w:r>
      <w:r>
        <w:rPr>
          <w:lang w:val="hi_IN" w:bidi="hi_IN"/>
        </w:rPr>
        <w:t xml:space="preserve"> ठहराया गया है।" जब परमेश्वर किसी को धोता है, तो वह उसे पाप से शुद्ध करता है। जब परमेश्वर उन्हें पवित्र करता है, तो वह उन्हें पवित्र बनाता है या उन्हें किसी विशेष उद्देश्य के लिए अलग करता है। जब परमेश्वर उन्हें धर्मी ठहराता है, तो परमेश्वर उन्हें धर्मी ठहराता है, ठीक उसी तरह जैसे न्यायी किसी व्यक्ति को गलत काम से निर्दोष ठहराता है।</w:t>
      </w:r>
    </w:p>
    <w:p>
      <w:pPr/>
      <w:r>
        <w:rPr>
          <w:lang w:val="hi_IN" w:bidi="hi_IN"/>
        </w:rPr>
      </w:r>
      <w:r>
        <w:rPr>
          <w:lang w:val="hi_IN" w:bidi="hi_IN"/>
        </w:rPr>
        <w:t xml:space="preserve">यहाँ रुकें और समूह में चर्चा करें कि आप </w:t>
      </w:r>
      <w:r>
        <w:rPr>
          <w:b/>
          <w:lang w:val="hi_IN" w:bidi="hi_IN"/>
        </w:rPr>
        <w:t>धोने</w:t>
      </w:r>
      <w:r>
        <w:rPr>
          <w:lang w:val="hi_IN" w:bidi="hi_IN"/>
        </w:rPr>
        <w:t xml:space="preserve">, </w:t>
      </w:r>
      <w:r>
        <w:rPr>
          <w:b/>
          <w:lang w:val="hi_IN" w:bidi="hi_IN"/>
        </w:rPr>
        <w:t>पवित्र होने</w:t>
      </w:r>
      <w:r>
        <w:rPr>
          <w:lang w:val="hi_IN" w:bidi="hi_IN"/>
        </w:rPr>
        <w:t xml:space="preserve"> और </w:t>
      </w:r>
      <w:r>
        <w:rPr>
          <w:b/>
          <w:lang w:val="hi_IN" w:bidi="hi_IN"/>
        </w:rPr>
        <w:t>धर्मी ठहराने</w:t>
      </w:r>
      <w:r>
        <w:rPr>
          <w:lang w:val="hi_IN" w:bidi="hi_IN"/>
        </w:rPr>
        <w:t xml:space="preserve"> के बारे में कैसे बात करेंगे। अधिक जानकारी के लिए, मुख्य शब्दावली में </w:t>
      </w:r>
      <w:r>
        <w:rPr>
          <w:b/>
          <w:lang w:val="hi_IN" w:bidi="hi_IN"/>
        </w:rPr>
        <w:t>पवित्रीकरण</w:t>
      </w:r>
      <w:r>
        <w:rPr>
          <w:lang w:val="hi_IN" w:bidi="hi_IN"/>
        </w:rPr>
        <w:t xml:space="preserve"> और </w:t>
      </w:r>
      <w:r>
        <w:rPr>
          <w:b/>
          <w:lang w:val="hi_IN" w:bidi="hi_IN"/>
        </w:rPr>
        <w:t>धर्मी</w:t>
      </w:r>
      <w:r>
        <w:rPr>
          <w:lang w:val="hi_IN" w:bidi="hi_IN"/>
        </w:rPr>
        <w:t xml:space="preserve"> ठहराना देखें। इस ऑडियो को यहाँ रोकें।</w:t>
      </w:r>
    </w:p>
    <w:p>
      <w:pPr/>
      <w:r>
        <w:rPr>
          <w:lang w:val="hi_IN" w:bidi="hi_IN"/>
        </w:rPr>
      </w:r>
      <w:r>
        <w:rPr>
          <w:lang w:val="hi_IN" w:bidi="hi_IN"/>
        </w:rPr>
        <w:t>"</w:t>
      </w:r>
      <w:r>
        <w:rPr>
          <w:b/>
          <w:lang w:val="hi_IN" w:bidi="hi_IN"/>
        </w:rPr>
        <w:t>प्रभु</w:t>
      </w:r>
      <w:r>
        <w:rPr>
          <w:lang w:val="hi_IN" w:bidi="hi_IN"/>
        </w:rPr>
        <w:t xml:space="preserve"> यीशु </w:t>
      </w:r>
      <w:r>
        <w:rPr>
          <w:b/>
          <w:lang w:val="hi_IN" w:bidi="hi_IN"/>
        </w:rPr>
        <w:t>मसीह</w:t>
      </w:r>
      <w:r>
        <w:rPr>
          <w:lang w:val="hi_IN" w:bidi="hi_IN"/>
        </w:rPr>
        <w:t xml:space="preserve"> के नाम में" वाक्यांश का अर्थ है कि विश्वासियों के पास अब यीशु का अधिकार और सामर्थ्य है। </w:t>
      </w:r>
      <w:r>
        <w:rPr>
          <w:lang w:val="hi_IN" w:bidi="hi_IN"/>
        </w:rPr>
        <w:t>प्रभु</w:t>
      </w:r>
      <w:r>
        <w:rPr>
          <w:lang w:val="hi_IN" w:bidi="hi_IN"/>
        </w:rPr>
        <w:t xml:space="preserve"> और </w:t>
      </w:r>
      <w:r>
        <w:rPr>
          <w:lang w:val="hi_IN" w:bidi="hi_IN"/>
        </w:rPr>
        <w:t>मसीह</w:t>
      </w:r>
      <w:r>
        <w:rPr>
          <w:lang w:val="hi_IN" w:bidi="hi_IN"/>
        </w:rPr>
        <w:t xml:space="preserve"> के बारे में अधिक जानकारी के लिए, मुख्य शब्दावली देखें और उन्हीं शब्दों या वाक्यांशों का उपयोग करें जिनका उपयोग आपने पिछले भागों में किया है।</w:t>
      </w:r>
    </w:p>
    <w:p>
      <w:pPr/>
      <w:r>
        <w:rPr>
          <w:lang w:val="hi_IN" w:bidi="hi_IN"/>
        </w:rPr>
      </w:r>
      <w:r>
        <w:rPr>
          <w:lang w:val="hi_IN" w:bidi="hi_IN"/>
        </w:rPr>
        <w:t xml:space="preserve">"हमारे परमेश्वर का आत्मा" </w:t>
      </w:r>
      <w:r>
        <w:rPr>
          <w:b/>
          <w:lang w:val="hi_IN" w:bidi="hi_IN"/>
        </w:rPr>
        <w:t>पवित्र आत्मा</w:t>
      </w:r>
      <w:r>
        <w:rPr>
          <w:lang w:val="hi_IN" w:bidi="hi_IN"/>
        </w:rPr>
        <w:t xml:space="preserve"> को दर्शाता है। परमेश्वर के आत्मा की अवधारणा यहूदी पवित्रशास्त्र से परिचित थी, लेकिन अब विश्वासियों को एहसास हुआ है कि परमेश्वर का आत्मा विश्वासियों के जीवन में परमेश्वर की सक्रिय उपस्थिति है। पवित्र आत्मा या परमेश्वर के आत्मा के लिए उसी शब्द या वाक्यांश का उपयोग करें जिसका उपयोग आपने पिछले भागों में किया है। </w:t>
      </w:r>
      <w:r>
        <w:rPr>
          <w:lang w:val="hi_IN" w:bidi="hi_IN"/>
        </w:rPr>
        <w:t>पवित्र आत्मा</w:t>
      </w:r>
      <w:r>
        <w:rPr>
          <w:lang w:val="hi_IN" w:bidi="hi_IN"/>
        </w:rPr>
        <w:t xml:space="preserve"> के बारे में अधिक जानकारी के लिए, आप मुख्य शब्दावली को देख सकते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6:12–20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6:12–20 को सुनें और अपने मन में रखें।</w:t>
      </w:r>
    </w:p>
    <w:p>
      <w:pPr/>
      <w:r>
        <w:rPr>
          <w:lang w:val="hi_IN" w:bidi="hi_IN"/>
        </w:rPr>
      </w:r>
      <w:r>
        <w:rPr>
          <w:lang w:val="hi_IN" w:bidi="hi_IN"/>
        </w:rPr>
        <w:t>इस भाग के लिए कोई भी समूह चर्चा करने से पहले, रुकें और समूह के रूप में तय करें कि आप इसके बारे में कैसे बात करना चाहते हैं। यह भाग लोगों और वेश्याओं के बीच यौन अनैतिकता के बारे में बात करता है। आपकी संस्कृति में, इन बातों के बारे में बात करने का सबसे अच्छा तरीका क्या है? क्या इस परिवर्तन के लिए पुरुषों और स्त्रियों के समूहों में विभाजित होना अच्छा होगा? क्या आप दूसरे भागों में किए गए काम से अलग तरीके से काम करना चाहते हैं? इस ऑडियो को यहाँ रोकें।</w:t>
      </w:r>
    </w:p>
    <w:p>
      <w:pPr/>
      <w:r>
        <w:rPr>
          <w:lang w:val="hi_IN" w:bidi="hi_IN"/>
        </w:rPr>
      </w:r>
      <w:r>
        <w:rPr>
          <w:lang w:val="hi_IN" w:bidi="hi_IN"/>
        </w:rPr>
        <w:t>यदि सम्भव हो, तो 1 कुरिन्थियों 6:12–20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6:12–20 का ऑडियो संस्करण सबसे आसानी से समझ में आने वाले अनुवाद में सुनें।</w:t>
      </w:r>
    </w:p>
    <w:p>
      <w:pPr/>
      <w:r>
        <w:rPr>
          <w:lang w:val="hi_IN" w:bidi="hi_IN"/>
        </w:rPr>
      </w:r>
      <w:r>
        <w:rPr>
          <w:lang w:val="hi_IN" w:bidi="hi_IN"/>
        </w:rPr>
        <w:t>अपने पत्र के पिछले भाग में, पौलुस ने कुरिन्थुस के लोगों को सिखाया कि कलीसिया के भीतर विश्वासियों के बीच वाद-विवाद कैसे समाप्त करें। अब पौलुस एक नई समस्या के बारे में लिखता है जिसके बारे में उसे किसी ने बताया है। कुरिन्थुस के कुछ विश्वासी यौन अनैतिकता में शामिल हैं। ये विश्वासी यह नहीं समझ पाते कि मसीह में स्वतंत्र होने का क्या अर्थ है।</w:t>
      </w:r>
    </w:p>
    <w:p>
      <w:pPr/>
      <w:r>
        <w:rPr>
          <w:lang w:val="hi_IN" w:bidi="hi_IN"/>
        </w:rPr>
      </w:r>
      <w:r>
        <w:rPr>
          <w:lang w:val="hi_IN" w:bidi="hi_IN"/>
        </w:rPr>
        <w:t>पत्र के इस भाग में, पौलुस समझाता है कि विश्वासियों को अपने शरीरों का उपयोग कैसे करना चाहिए। कुरिन्थुस में कुछ लोग कहते हैं, "मेरे लिए सब कुछ अनुमत है—मैं जो चाहूँ कर सकता हूँ।" पौलुस उनसे कहता है कि यह सच नहीं है। हम जो कुछ भी कर सकते हैं वह सब हमारे लिए अच्छा नहीं है। पौलुस कुरिन्थियों को चेतावनी देता है कि वे किसी भी चीज़ को उन्हें नियंत्रित न करने दें।</w:t>
      </w:r>
    </w:p>
    <w:p>
      <w:pPr/>
      <w:r>
        <w:rPr>
          <w:lang w:val="hi_IN" w:bidi="hi_IN"/>
        </w:rPr>
      </w:r>
      <w:r>
        <w:rPr>
          <w:lang w:val="hi_IN" w:bidi="hi_IN"/>
        </w:rPr>
        <w:t>पौलुस समझाता है कि परमेश्वर ने भोजन को पेट में जाने के लिए बनाया। परमेश्वर ने पेट को भोजन लेने के लिए बनाया। लेकिन हमारे शरीर अलग हैं। परमेश्वर ने हमारे शरीरों को यौन पाप या अनैतिकता करने के लिए नहीं बनाया। परमेश्वर ने हमारे शरीरों को प्रभु यीशु की सेवा करने के लिए बनाया। प्रभु हमारे शरीरों की देखभाल करता है। पौलुस कुरिन्थुस के लोगों को याद दिलाता है कि परमेश्वर ने यीशु को मृतकों में से जिलाया और हमें भी मृतकों में से जिलाएगा।</w:t>
      </w:r>
    </w:p>
    <w:p>
      <w:pPr/>
      <w:r>
        <w:rPr>
          <w:lang w:val="hi_IN" w:bidi="hi_IN"/>
        </w:rPr>
      </w:r>
      <w:r>
        <w:rPr>
          <w:lang w:val="hi_IN" w:bidi="hi_IN"/>
        </w:rPr>
        <w:t>यहाँ रुकें और इस प्रश्न पर समूह के रूप में चर्चा करें: जब पौलुस कहता है कि जो कुछ अनुमत है वह सब हमारे लिए अच्छा नहीं है, तो आप क्या सोचते हैं कि उसका क्या अर्थ है? किसी ऐसे समय के बारे में बताएँ जब किसी ने कुछ ऐसा किया जो गलत नहीं था, लेकिन फिर भी, वह उसके लिए अच्छा नहीं था या उसे लाभ नहीं पहुँचाता था। इस ऑडियो को यहाँ रोकें।</w:t>
      </w:r>
    </w:p>
    <w:p>
      <w:pPr/>
      <w:r>
        <w:rPr>
          <w:lang w:val="hi_IN" w:bidi="hi_IN"/>
        </w:rPr>
      </w:r>
      <w:r>
        <w:rPr>
          <w:lang w:val="hi_IN" w:bidi="hi_IN"/>
        </w:rPr>
        <w:t>कुरिन्थुस के लोग एक ऐसी संस्कृति में रहते थे जहाँ यौन सम्बन्ध और विवाह के बारे में अलग-अलग विचार थे। कई यूनानी शिक्षकों ने कहा कि किसी ऐसे व्यक्ति के साथ यौन सम्बन्ध बनाना स्वीकार्य है, जिससे आप विवाहित नहीं हैं। उन्होंने सिखाया कि यह व्यवहार तब तक ठीक होता है जब तक व्यक्ति अपनी इच्छाओं को नियंत्रित करता है। युवा यूनानी पुरुष अक्सर यौन सम्बन्ध के लिए दासों या वेश्याओं के पास जाते थे। वेश्याएँ वे पुरुष या स्त्रियाँ थे जो धन के बदले यौन सम्बन्ध रखते थे। कुरिन्थुस के नियमों ने वेश्यावृत्ति को कानूनी बना दिया था। ये नियम केवल उन दो लोगों के बीच यौन सम्बन्ध को रोकते थे जो एक दूसरे से विवाहित नहीं थे, यदि वे सबसे उच्च सामाजिक वर्ग से थे।</w:t>
      </w:r>
    </w:p>
    <w:p>
      <w:pPr/>
      <w:r>
        <w:rPr>
          <w:lang w:val="hi_IN" w:bidi="hi_IN"/>
        </w:rPr>
      </w:r>
      <w:r>
        <w:rPr>
          <w:lang w:val="hi_IN" w:bidi="hi_IN"/>
        </w:rPr>
        <w:t>पौलुस कुरिन्थुस में इन सामान्य विश्वासों को जानता है और समझता है। इससे उसे परमेश्वर के सत्य को इस तरह सिखाने में मदद मिलती है जो कुरिन्थुस के लोगों को समझ में आए। जब वे कहते हैं, "मुझे कुछ भी करने की अनुमति है," पौलुस बुद्धिमानी से उत्तर देता है। वह उन्हें दिखाता है कि कुछ कानूनी हो सकता है, लेकिन फिर भी हानिकारक हो सकता है। पौलुस कुरिन्थियों को सिखाता है कि परमेश्वर उनके शरीरों का स्वामी है।</w:t>
      </w:r>
    </w:p>
    <w:p>
      <w:pPr/>
      <w:r>
        <w:rPr>
          <w:lang w:val="hi_IN" w:bidi="hi_IN"/>
        </w:rPr>
      </w:r>
      <w:r>
        <w:rPr>
          <w:lang w:val="hi_IN" w:bidi="hi_IN"/>
        </w:rPr>
        <w:t>पौलुस सिखाता है कि हमारे शरीर मसीह के शरीर के अंगों, या हिस्सों की तरह हैं। वह पूछता है कि क्या हमें मसीह के शरीर के हिस्सों को एक वेश्या के साथ जोड़ना चाहिए। पौलुस दृढ़ता से कहता है कि ऐसा नहीं होना चाहिए। वह समझाता है कि जो व्यक्ति किसी वेश्या के साथ सम्बन्ध बनाता है, वह उसके साथ एक देह बन जाता है, क्योंकि जब दो लोग यौन सम्बन्ध रखते हैं, तो वे एक साथ एक शरीर बन जाते हैं। जब मसीही अपना जीवन यीशु को देते हैं, तो यह ऐसा होता है जैसे वे यीशु के शरीर का हिस्सा बन जाते हैं। यदि कोई मसीही अपने शरीर को किसी ऐसे व्यक्ति के साथ मिलाता है जो यीशु का अनुसरण नहीं करता है, तो वह यीशु के शरीर को किसी ऐसे व्यक्ति के साथ मिलाता है जो यीशु का नहीं है। यही कारण है कि पौलुस कहता है कि मसीहियों को वेश्याओं के साथ या किसी ऐसे व्यक्ति के साथ यौन सम्बन्ध नहीं बनाना चाहिए जिससे वे विवाहित नहीं हैं। परमेश्वर चाहता है कि मसीही अपने शरीरों को शुद्ध रखें क्योंकि वे यीशु के शरीर के हैं। जब हम अपने शरीर को किसी और के साथ यौन सम्बन्ध के माध्यम से जोड़ते हैं, तो यह केवल एक शारीरिक कार्य नहीं है। यह एक गहरा सम्बन्ध बनाता है जो परमेश्वर के लिए महत्वपूर्ण है क्योंकि विश्वासी आत्मा में, या अपने विचारों और कामों में, यीशु के साथ जुड़े हुए हैं, यद्यपि यीशु हमारे साथ शारीरिक रूप से उपस्थित नहीं है। इस कारण से, पौलुस यौन पाप के बारे में एक कड़ी चेतावनी देता है। पौलुस कहता है कि वे जितनी जल्दी हो सके यौन पाप से भाग जाएँ! यौन पाप हमारे शरीर को दूसरे पापों की तुलना में अलग तरीके से नुकसान पहुँचाता है।</w:t>
      </w:r>
    </w:p>
    <w:p>
      <w:pPr/>
      <w:r>
        <w:rPr>
          <w:lang w:val="hi_IN" w:bidi="hi_IN"/>
        </w:rPr>
      </w:r>
      <w:r>
        <w:rPr>
          <w:lang w:val="hi_IN" w:bidi="hi_IN"/>
        </w:rPr>
        <w:t>यहाँ रुकें और उस समय का एक उदाहरण दें जब आप या आपके परिचित व्यक्ति किसी दूसरे व्यक्ति से आत्मा में जुड़े हुए थे, या विचारों और कार्यों में एक साथ जुड़े हुए थे। आपको कैसे पता चला कि ये दोनों लोग आत्मा में एकजुट थे? इस ऑडियो को यहाँ रोकें।</w:t>
      </w:r>
    </w:p>
    <w:p>
      <w:pPr/>
      <w:r>
        <w:rPr>
          <w:lang w:val="hi_IN" w:bidi="hi_IN"/>
        </w:rPr>
      </w:r>
      <w:r>
        <w:rPr>
          <w:lang w:val="hi_IN" w:bidi="hi_IN"/>
        </w:rPr>
        <w:t>कुरिन्थुस के लोगों को इसे समझने में सहायता के लिए, पौलुस किसी ऐसी चीज़ का उपयोग करता है जो वे हर दिन देखते हैं, अर्थात मन्दिर। कुरिन्थुस में, मन्दिर पवित्र भवन थे जिनका उपयोग केवल आराधना के लिए किया जाता था। पौलुस उनसे कहता है कि उनके शरीर उसी तरह काम करते हैं। परमेश्वर का पवित्र आत्मा विश्वासियों के शरीरों में अपना घर बनाता है। इससे प्रत्येक विश्वासी का शरीर मन्दिर की तरह विशेष हो जाता है।</w:t>
      </w:r>
    </w:p>
    <w:p>
      <w:pPr/>
      <w:r>
        <w:rPr>
          <w:lang w:val="hi_IN" w:bidi="hi_IN"/>
        </w:rPr>
      </w:r>
      <w:r>
        <w:rPr>
          <w:lang w:val="hi_IN" w:bidi="hi_IN"/>
        </w:rPr>
        <w:t>परमेश्वर ने विश्वासियों को सबसे बड़ी संभव कीमत देकर खरीदा। यीशु उन्हें परमेश्वर के लिए खरीदने के लिए क्रूस पर मर गया। अब विश्वासियों के शरीर पूरी तरह से परमेश्वर के हैं। पवित्र आत्मा प्रत्येक विश्वासी के शरीर के अन्दर रहता है। क्योंकि परमेश्वर विश्वासियों का स्वामी है और उनके भीतर रहता है, इसलिए विश्वासियों को अपने शरीरों का उपयोग इस तरह से करना चाहिए जो परमेश्वर को सम्मान दिखाएँ।</w:t>
      </w:r>
    </w:p>
    <w:p>
      <w:pPr/>
      <w:r>
        <w:rPr>
          <w:lang w:val="hi_IN" w:bidi="hi_IN"/>
        </w:rPr>
      </w:r>
      <w:r>
        <w:rPr>
          <w:lang w:val="hi_IN" w:bidi="hi_IN"/>
        </w:rPr>
        <w:t>यहाँ रुकें और इस प्रश्न पर समूह में चर्चा करें: पौलुस कहता है कि परमेश्वर ने हमारे भौतिक शरीरों को प्रभु यीशु की सेवा करने के लिए बनाया। यह हमारे दैनिक जीवन को कैसे प्रभावित करता है? इस ऑडियो को यहाँ रोकें।</w:t>
      </w:r>
    </w:p>
    <w:p>
      <w:pPr/>
      <w:r>
        <w:rPr>
          <w:lang w:val="hi_IN" w:bidi="hi_IN"/>
        </w:rPr>
      </w:r>
      <w:r>
        <w:rPr>
          <w:lang w:val="hi_IN" w:bidi="hi_IN"/>
        </w:rPr>
        <w:t>कुरिन्थुस के लोग सोचते हैं कि वे अपने शरीरों के साथ क्या करते हैं, इससे कोई फर्क नहीं पड़ता। वे मानते हैं कि परमेश्वर वैसे भी उनके शरीरों को नष्ट कर देगा। लेकिन पौलुस कहता है कि यह सच नहीं है। वह सिखाता है कि हमारे शरीर परमेश्वर के लिए महत्वपूर्ण हैं, जो उन्हें मृतकों में से जिलाएगा। इसका अर्थ है कि अब हम अपने शरीरों के साथ क्या करते हैं, यह महत्वपूर्ण है।</w:t>
      </w:r>
    </w:p>
    <w:p>
      <w:pPr/>
      <w:r>
        <w:rPr>
          <w:lang w:val="hi_IN" w:bidi="hi_IN"/>
        </w:rPr>
      </w:r>
      <w:r>
        <w:rPr>
          <w:lang w:val="hi_IN" w:bidi="hi_IN"/>
        </w:rPr>
        <w:t>यहाँ रुकें और समूह में चर्चा करें: वर्णन करें कि आप या कोई जानने वाला प्रभु यीशु के लिए आपने भौतिक शरीर का उपयोग कैसे करता है। वर्णन करें कि आप अपने शरीर का दुरूपयोग कैसे कर सकते हैं। इस ऑडियो को यहाँ रोकें।</w:t>
      </w:r>
    </w:p>
    <w:p>
      <w:pPr/>
      <w:r>
        <w:rPr>
          <w:lang w:val="hi_IN" w:bidi="hi_IN"/>
        </w:rPr>
      </w:r>
      <w:r>
        <w:rPr>
          <w:lang w:val="hi_IN" w:bidi="hi_IN"/>
        </w:rPr>
        <w:t>पौलुस चाहता है कि कुरिन्थुस के लोग समझें कि मसीह में उनकी स्वतंत्रता का अर्थ यह नहीं है कि वे जो चाहें कर सकते हैं। उन्हें परमेश्वर का सम्मान करने के लिए अपनी स्वतंत्रता का उपयोग करना चाहिए। पौलुस सिखाता है कि हमारे शरीर मसीह से जुड़े हुए हैं, इसलिए हमें अपने शरीर को उन चीजों में नहीं जोड़ना चाहिए जो परमेश्वर की नहीं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6:12–20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के तीन हिस्से हैं। </w:t>
      </w:r>
    </w:p>
    <w:p>
      <w:pPr/>
      <w:r>
        <w:rPr>
          <w:lang w:val="hi_IN" w:bidi="hi_IN"/>
        </w:rPr>
      </w:r>
      <w:r>
        <w:rPr>
          <w:b/>
          <w:lang w:val="hi_IN" w:bidi="hi_IN"/>
        </w:rPr>
        <w:t>पहले भाग में:</w:t>
      </w:r>
      <w:r>
        <w:rPr>
          <w:lang w:val="hi_IN" w:bidi="hi_IN"/>
        </w:rPr>
        <w:t xml:space="preserve"> पौलुस स्वतंत्रता के बारे में बात करता है। पौलुस कहता है कि मसीही कई काम करने के लिए स्वतंत्र हैं, लेकिन उनके लिए सब कुछ अच्छा नहीं है। पौलुस कुरिन्थुस के लोगों से कहता है कि वे किसी भी चीज़ को उन्हें नियंत्रित न करने दें।</w:t>
      </w:r>
    </w:p>
    <w:p>
      <w:pPr/>
      <w:r>
        <w:rPr>
          <w:lang w:val="hi_IN" w:bidi="hi_IN"/>
        </w:rPr>
      </w:r>
      <w:r>
        <w:rPr>
          <w:b/>
          <w:lang w:val="hi_IN" w:bidi="hi_IN"/>
        </w:rPr>
        <w:t>दूसरे भाग में:</w:t>
      </w:r>
      <w:r>
        <w:rPr>
          <w:lang w:val="hi_IN" w:bidi="hi_IN"/>
        </w:rPr>
        <w:t xml:space="preserve"> पौलुस समझाता है कि शरीर परमेश्वर के लिए महत्वपूर्ण है। शरीर यौन पाप के लिए नहीं बनाया गया है। यह शरीर प्रभु यीशु के लिए है, और परमेश्वर हमारे शरीरों को मृतकों में से जिलाएगा। पौलुस समझाता है कि हमारे शरीर मसीह के शरीर के हिस्से हैं।</w:t>
      </w:r>
    </w:p>
    <w:p>
      <w:pPr/>
      <w:r>
        <w:rPr>
          <w:lang w:val="hi_IN" w:bidi="hi_IN"/>
        </w:rPr>
      </w:r>
      <w:r>
        <w:rPr>
          <w:b/>
          <w:lang w:val="hi_IN" w:bidi="hi_IN"/>
        </w:rPr>
        <w:t>तीसरे भाग में:</w:t>
      </w:r>
      <w:r>
        <w:rPr>
          <w:lang w:val="hi_IN" w:bidi="hi_IN"/>
        </w:rPr>
        <w:t xml:space="preserve"> पौलुस कुरिन्थुस के लोगों से कहता है कि वे यौन पाप से भाग जाएँ। यौन पाप हमारे अपने शरीर को चोट पहुँचाता है। हमारे शरीर मन्दिर हैं जहाँ परमेश्वर का आत्मा रहता है। परमेश्वर ने हमें एक कीमत में खरीदा। हमें अपने शरीरों का उपयोग परमेश्वर का सम्मान करने के लिए करना चाहिए।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एक वेश्या</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प्रभु यीशु मसीह</w:t>
      </w:r>
    </w:p>
    <w:p>
      <w:pPr>
        <w:pStyle w:val="ListBullet"/>
        <w:spacing w:line="240" w:lineRule="auto"/>
        <w:ind w:left="720"/>
      </w:pPr>
      <w:r>
        <w:rPr>
          <w:lang w:val="hi_IN" w:bidi="hi_IN"/>
        </w:rPr>
      </w:r>
      <w:r>
        <w:rPr>
          <w:lang w:val="hi_IN" w:bidi="hi_IN"/>
        </w:rPr>
        <w:t xml:space="preserve">पवित्र आत्मा </w:t>
      </w:r>
    </w:p>
    <w:p>
      <w:pPr/>
      <w:r>
        <w:rPr>
          <w:lang w:val="hi_IN" w:bidi="hi_IN"/>
        </w:rPr>
      </w:r>
      <w:r>
        <w:rPr>
          <w:lang w:val="hi_IN" w:bidi="hi_IN"/>
        </w:rPr>
        <w:t>कुछ कुरिन्थुस के लोग सोचते हैं कि वे जो कुछ भी चाहते हैं कर सकते हैं। वे सोचते हैं कि वे अपने शरीरों के साथ क्या करते हैं, इससे कोई फर्क नहीं पड़ता। कुरिन्थुस के लोग कहते रहते हैं, "मेरे लिए सब कुछ जायज है।" वे ऐसा इसलिए कहते हैं क्योंकि उनका मानना है कि उन्हें कुछ भी करने का अधिकार है। पौलुस इस गलत सोच को सुधारना चाहता है।</w:t>
      </w:r>
    </w:p>
    <w:p>
      <w:pPr/>
      <w:r>
        <w:rPr>
          <w:lang w:val="hi_IN" w:bidi="hi_IN"/>
        </w:rPr>
      </w:r>
      <w:r>
        <w:rPr>
          <w:lang w:val="hi_IN" w:bidi="hi_IN"/>
        </w:rPr>
        <w:t>पौलुस समझाता है कि लोग अपने शरीरों के साथ जो करते हैं, वह परमेश्वर के लिए बहुत महत्वपूर्ण है। जब कुरिन्थुस के लोग पहली बार कहते हैं, "मेरे लिए सब कुछ स्वीकार्य है," तो पौलुस यह कहकर उत्तर देता है, "लेकिन सब कुछ लाभदायक नहीं है।" पौलुस "लाभदायक" के लिए जिस शब्द का उपयोग करता है उसका अर्थ है किसी के लिए भलाई करना। यह दिखाता है कि कुरिन्थुस के लोगों को इस बारे में सोचने की आवश्यकता है कि क्या उनके कार्य उन्हें और दूसरों का लाभ करते हैं या नुकसान पहुँचाते हैं। जब कुरिन्थुस के लोग दूसरी बार कहते हैं, "मेरे लिए सब कुछ उचित है," तो पौलुस उत्तर देता है, "परन्तु मैं किसी बात के अधीन न होऊँगा।"</w:t>
      </w:r>
    </w:p>
    <w:p>
      <w:pPr/>
      <w:r>
        <w:rPr>
          <w:lang w:val="hi_IN" w:bidi="hi_IN"/>
        </w:rPr>
      </w:r>
      <w:r>
        <w:rPr>
          <w:lang w:val="hi_IN" w:bidi="hi_IN"/>
        </w:rPr>
        <w:t>पौलुस कुरिन्थियों की बात को पूरी तरह से अस्वीकार नहीं करता है। मसीह में स्वतंत्रता है। लेकिन इस स्वतंत्रता की सीमाएँ हैं। सभी कार्य कलीसिया या किसी व्यक्ति के लिए अच्छे नहीं हैं। पौलुस सहमत है कि मसीहियों के पास स्वतंत्रता है, लेकिन पौलुस सिखाता है कि मसीहियों को इस स्वतंत्रता का अच्छी तरह से उपयोग करने के लिए बुद्धि की आवश्यकता है। मसीहियों को इस बारे में सोचना चाहिए कि क्या उनके कार्य उनके लिए और दूसरों के लिए भलाई उत्पन्न करते हैं। मसीहियों को सावधान भी रहना चाहिए कि कोई भी चीज़ उन्हें नियंत्रित न करे। पौलुस चेतावनी देता है कि जो व्यक्ति हर उस काम को करने की कोशिश करता है जो अनुमत है, वह उस जीवन के तरीके का दास बन सकता है।</w:t>
      </w:r>
    </w:p>
    <w:p>
      <w:pPr/>
      <w:r>
        <w:rPr>
          <w:lang w:val="hi_IN" w:bidi="hi_IN"/>
        </w:rPr>
      </w:r>
      <w:r>
        <w:rPr>
          <w:lang w:val="hi_IN" w:bidi="hi_IN"/>
        </w:rPr>
        <w:t>यहाँ रुकें और इस प्रश्न पर समूह के रूप में चर्चा करें: उस समय के बारे में एक कहानी बताइए जब कोई व्यक्ति यह दृढ़ता से मानता रहा कि उसे जो चाहे करने का अधिकार है, जबकि अन्य लोग उसे बताते रहे कि सीमाएँ होनी चाहिए। आप अपनी भाषा में किन शब्दों या वाक्यांशों का उपयोग करते हैं जो इस तरह के दृढ़ विश्वास को कुछ भी करने की पूरी स्वतंत्रता के बारे में बताते हैं? इस ऑडियो को यहाँ रोकें।</w:t>
      </w:r>
    </w:p>
    <w:p>
      <w:pPr/>
      <w:r>
        <w:rPr>
          <w:lang w:val="hi_IN" w:bidi="hi_IN"/>
        </w:rPr>
      </w:r>
      <w:r>
        <w:rPr>
          <w:lang w:val="hi_IN" w:bidi="hi_IN"/>
        </w:rPr>
        <w:t>पौलुस हमें दो अलग-अलग प्रकार की बातों को दिखाता है। सबसे पहले, पौलुस भोजन और पेट के बारे में बात करता है। भोजन पेट में जाता है। पेट में भोजन समाता है। परमेश्वर पेट और भोजन दोनों को नष्ट कर देगा। जब परमेश्वर हमें फिर से जीवित करेगा, तो वे अस्तित्व में नहीं रहेंगे।</w:t>
      </w:r>
    </w:p>
    <w:p>
      <w:pPr/>
      <w:r>
        <w:rPr>
          <w:lang w:val="hi_IN" w:bidi="hi_IN"/>
        </w:rPr>
      </w:r>
      <w:r>
        <w:rPr>
          <w:lang w:val="hi_IN" w:bidi="hi_IN"/>
        </w:rPr>
        <w:t>इसके बाद, पौलुस हमारे शरीरों और प्रभु यीशु के बारे में बात करता है। परमेश्वर ने हमारे भौतिक शरीरों को प्रभु की सेवा करने के लिए बनाया। प्रभु हमारे भौतिक शरीरों की देखभाल करता है। यह भोजन और पेट से अलग है। परमेश्वर हमारे शरीरों या प्रभु यीशु को नष्ट नहीं करेगा। इसके बजाय, परमेश्वर ने प्रभु को मृत्यु में से जिलाया। परमेश्वर हमारे शरीरों को भी मृत्यु में से जिलाएगा।</w:t>
      </w:r>
    </w:p>
    <w:p>
      <w:pPr/>
      <w:r>
        <w:rPr>
          <w:lang w:val="hi_IN" w:bidi="hi_IN"/>
        </w:rPr>
      </w:r>
      <w:r>
        <w:rPr>
          <w:lang w:val="hi_IN" w:bidi="hi_IN"/>
        </w:rPr>
        <w:t>पौलुस कहता है कि हमारे शरीर मसीह से जुड़े हुए हैं। पौलुस "एक होने" के लिए एक शब्द का उपयोग करता है जो कुरिन्थुस के लोगों को गोंद के बारे में सोचने के लिए प्रेरित करता है। जब कोई व्यक्ति दो चीजों को आपस में गोंद से चिपकाता है, तो ये चीजें एक ही वस्तु बन जाती हैं। चिपकी हुई चीजें अलग नहीं हो सकतीं। पौलुस चाहता है कि कुरिन्थुस के लोग समझें कि एकजुट होने का वही अर्थ है। यह दिखाता है कि मसीह के साथ हमारा सम्बन्ध कितना करीब है।</w:t>
      </w:r>
    </w:p>
    <w:p>
      <w:pPr/>
      <w:r>
        <w:rPr>
          <w:lang w:val="hi_IN" w:bidi="hi_IN"/>
        </w:rPr>
      </w:r>
      <w:r>
        <w:rPr>
          <w:lang w:val="hi_IN" w:bidi="hi_IN"/>
        </w:rPr>
        <w:t>यहाँ रुकें और समूह में इस प्रश्न पर चर्चा करें: आपकी संस्कृति में लोग किन शब्दों का उपयोग करते हैं जब वे उन चीजों के बारे में बात करते हैं जो आपस में जुड़ी होती हैं और अलग नहीं हो सकतीं? अपनी भाषा से उदाहरण साझा करें कि आप कैसे वर्णन करते हैं कि दो चीजें स्थायी रूप से एक हो जाती हैं। इस ऑडियो को यहाँ रोकें।</w:t>
      </w:r>
    </w:p>
    <w:p>
      <w:pPr/>
      <w:r>
        <w:rPr>
          <w:lang w:val="hi_IN" w:bidi="hi_IN"/>
        </w:rPr>
      </w:r>
      <w:r>
        <w:rPr>
          <w:lang w:val="hi_IN" w:bidi="hi_IN"/>
        </w:rPr>
        <w:t>पौलुस मानता है कि जब कोई व्यक्ति किसी वेश्या के साथ यौन सम्बन्ध बनाता है, तो वह केवल शारीरिक सम्बन्ध से अधिक होता है। यह एक आत्मिक सम्बन्ध भी है। यह विश्वासियों के मसीह के साथ आत्मिक एकता के विरुद्ध है। पौलुस अपनी बात स्पष्ट करने के लिए दो कड़े प्रश्न पूछता है। पहले प्रश्न में, पौलुस कुरिन्थुस के लोगों को याद दिलाता है कि उनके शरीर मसीह के हैं। पौलुस "अंग" शब्द का उपयोग करता है, जिसका अर्थ है कि उनके शरीर मसीह के अपने शरीर के वास्तविक हिस्से हैं। फिर पौलुस पूछता है कि क्या उसे मसीह के शरीर के इन हिस्सों को लेकर वेश्यावृत्ति करके उनके साथ जोड़ना चाहिए।</w:t>
      </w:r>
    </w:p>
    <w:p>
      <w:pPr/>
      <w:r>
        <w:rPr>
          <w:lang w:val="hi_IN" w:bidi="hi_IN"/>
        </w:rPr>
      </w:r>
      <w:r>
        <w:rPr>
          <w:lang w:val="hi_IN" w:bidi="hi_IN"/>
        </w:rPr>
        <w:t>पौलुस अपने प्रश्न का उत्तर मूल भाषा में सबसे मजबूत "नहीं" कहकर देता है। पौलुस द्वारा उपयोग किए गए शब्द का अर्थ है "ऐसा कभी न हो!" या "बिल्कुल नहीं!" यह शांत या विनम्र "नहीं" नहीं है। यह ऐसा है जैसे कोई चिल्ला रहा हो "नहीं!" जितना वे कर सकते हैं उतना जोर से बोलें। पौलुस चाहता है कि कुरिन्थुस के लोग समझें कि यह विचार पूरी तरह से गलत है। कुरिन्थियों को यह सुनकर ही चकित होना चाहिए कि कोई मसीह के अपने अंगों को किसी वेश्या के साथ जोड़ने की बात भी करे।</w:t>
      </w:r>
    </w:p>
    <w:p>
      <w:pPr/>
      <w:r>
        <w:rPr>
          <w:lang w:val="hi_IN" w:bidi="hi_IN"/>
        </w:rPr>
      </w:r>
      <w:r>
        <w:rPr>
          <w:lang w:val="hi_IN" w:bidi="hi_IN"/>
        </w:rPr>
        <w:t>यहाँ रुकें और इस प्रश्न पर समूह में चर्चा करें: आपकी भाषा में, जब आप किसी विचार को पूरी तरह आश्चर्य या पूरी तरह अस्वीकृति दिखाना चाहते हैं, तो आप किन शब्दों का उपयोग करते हैं? आपकी संस्कृति में लोग "नहीं!" कैसे व्यक्त करते हैं। सबसे कठोर तरीके से जब वे कोई ऐसी बात सुनें जो कभी नहीं होनी चाहिए? इस ऑडियो को यहाँ रोकें।</w:t>
      </w:r>
    </w:p>
    <w:p>
      <w:pPr/>
      <w:r>
        <w:rPr>
          <w:lang w:val="hi_IN" w:bidi="hi_IN"/>
        </w:rPr>
      </w:r>
      <w:r>
        <w:rPr>
          <w:lang w:val="hi_IN" w:bidi="hi_IN"/>
        </w:rPr>
        <w:t>पौलुस कुरिन्थुस के विश्वासियों को याद दिलाता है कि किसी ने पवित्रशास्त्र में लिखा है कि जब दो लोग एक साथ मिलते हैं, तो वे एक देह बन जाते हैं। अब पौलुस उसी तरह कहता है कि जब लोग प्रभु यीशु का अनुसरण करते हैं, तो वे उसके साथ एक आत्मिक देह बन जाते हैं। यही कारण है कि पौलुस के पत्र का अगला भाग इतना महत्वपूर्ण है! पौलुस विश्वासियों को याद दिलाता है कि पवित्रशास्त्र उन्हें यह कहकर सिखाता है, "यह लिखा है।" यह एक तरीका था जिसके द्वारा पौलुस लोगों से कहता था कि वह जो कहने वाला है वह सीधे यहूदी पवित्रशास्त्र से आया है।</w:t>
      </w:r>
    </w:p>
    <w:p>
      <w:pPr/>
      <w:r>
        <w:rPr>
          <w:lang w:val="hi_IN" w:bidi="hi_IN"/>
        </w:rPr>
      </w:r>
      <w:r>
        <w:rPr>
          <w:lang w:val="hi_IN" w:bidi="hi_IN"/>
        </w:rPr>
        <w:t>यहाँ रुकें और समूह में चर्चा करें: आप यह कैसे स्पष्ट करेंगे कि पौलुस पवित्रशास्त्र से उद्धृत करने वाला है, जब वह कहता है, "जब दो लोग आपस में मिलते हैं, तो वे एक देह बन जाते हैं"? इस ऑडियो को यहाँ रोकें।</w:t>
      </w:r>
    </w:p>
    <w:p>
      <w:pPr/>
      <w:r>
        <w:rPr>
          <w:lang w:val="hi_IN" w:bidi="hi_IN"/>
        </w:rPr>
      </w:r>
      <w:r>
        <w:rPr>
          <w:lang w:val="hi_IN" w:bidi="hi_IN"/>
        </w:rPr>
        <w:t>पौलुस के पत्र के इस भाग के तीसरे हिस्से में, पौलुस कुरिन्थुस के लोगों से दृढ़ता से कहता है कि वे यौन पाप से भाग जाएँ। यौन पाप सभी प्रकार के गलत यौन कार्यों को दर्शाता है। पौलुस कहता है कि यौन पाप अन्य पापों से अलग है। इसका अर्थ है किसी के शरीर को किसी दूसरे के साथ गलत तरीके से मिलाना। यह किसी व्यक्ति के आत्मिक जीवन को नुकसान पहुँचा सकता है।</w:t>
      </w:r>
    </w:p>
    <w:p>
      <w:pPr/>
      <w:r>
        <w:rPr>
          <w:lang w:val="hi_IN" w:bidi="hi_IN"/>
        </w:rPr>
      </w:r>
      <w:r>
        <w:rPr>
          <w:lang w:val="hi_IN" w:bidi="hi_IN"/>
        </w:rPr>
        <w:t>पौलुस कुरिन्थुस के लोगों से पूछता है, "क्या तुम नहीं जानते कि तुम्हारा शरीर पवित्र आत्मा का मन्दिर है?" वह उन्हें याद दिलाता है कि उनके भौतिक शरीर मन्दिरों के समान हैं। मन्दिर वह विशेष स्थान है जहाँ परमेश्वर रहता है। पवित्र आत्मा प्रत्येक विश्वासी के शरीर में रहता है। यह सत्य केवल समूह के रूप में पूरी कलीसिया के बारे में नहीं है। पवित्र आत्मा प्रत्येक मसीही के शरीर में रहता है।</w:t>
      </w:r>
    </w:p>
    <w:p>
      <w:pPr/>
      <w:r>
        <w:rPr>
          <w:lang w:val="hi_IN" w:bidi="hi_IN"/>
        </w:rPr>
      </w:r>
      <w:r>
        <w:rPr>
          <w:lang w:val="hi_IN" w:bidi="hi_IN"/>
        </w:rPr>
        <w:t>पौलुस कुरिन्थुस को याद दिलाता है कि परमेश्वर ने उन्हें खरीदा है। पौलुस चाहता है कि कुरिन्थुस के लोग बाजार में कुछ खरीदने के बारे में सोचें। जब आप कोई चीज़ खरीदते हैं, तो वह आपकी हो जाती है, और आप इसके लिए जिम्मेदार हैं। विश्वासी परमेश्वर के हैं। विश्वासी परमेश्वर की सेवा करते हैं। परमेश्वर उनकी भलाई के लिए जिम्मेदार है। इस कारण विश्वासियों को अपने शरीरों का उपयोग परमेश्वर का सम्मान करने के लिए करना चाहिए, या यह दिखाने के लिए करना चाहिए कि परमेश्वर कितना महान है।</w:t>
      </w:r>
    </w:p>
    <w:p>
      <w:pPr/>
      <w:r>
        <w:rPr>
          <w:lang w:val="hi_IN" w:bidi="hi_IN"/>
        </w:rPr>
      </w:r>
      <w:r>
        <w:rPr>
          <w:lang w:val="hi_IN" w:bidi="hi_IN"/>
        </w:rPr>
        <w:t>ये विचार कुरिन्थियों के लिए नए थे। कई यूनानी लोग सोचते थे कि शरीर महत्वपूर्ण नहीं था। वे मानते थे कि किसी व्यक्ति का केवल अंदरूनी भाग अनन्त जीवन के लिए महत्वपूर्ण है। लेकिन पौलुस सिखाता है कि परमेश्वर के लिए शरीर बहुत महत्वपूर्ण है। हमारे शरीर परमेश्वर के हैं क्योंकि यीशु मर गया और फिर से जी उठा। हमारे शरीर महत्वपूर्ण हैं क्योंकि परमेश्वर का आत्मा हमारे भीतर रहता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6:12–20 का ऑडियो संस्करण सबसे आसानी से समझ में आने वाले अनुवाद में सुनें।</w:t>
      </w:r>
    </w:p>
    <w:p>
      <w:pPr/>
      <w:r>
        <w:rPr>
          <w:lang w:val="hi_IN" w:bidi="hi_IN"/>
        </w:rPr>
      </w:r>
      <w:r>
        <w:rPr>
          <w:lang w:val="hi_IN" w:bidi="hi_IN"/>
        </w:rPr>
        <w:t>आमतौर पर, इस चरण में, समूह इस भाग को नाटक के रूप में प्रस्तुत करेगा। लेकिन क्योंकि यह भाग यौन अनैतिकता के बारे में बात करता है, इसलिए इसे पहले की तरह करना कठिन हो सकता है। इस गतिविधि का मुख्य उद्देश्य इसे गहराई से महसूस करना और इस भाग के बारे में अपनी भावनाओं के बारे में बात करना है। आप इस भाग के लिए ऐसा कैसे करना चाहते हैं, जो मसीह का सम्मान करे और आपकी संस्कृति में उचित हो?</w:t>
      </w:r>
    </w:p>
    <w:p>
      <w:pPr/>
      <w:r>
        <w:rPr>
          <w:lang w:val="hi_IN" w:bidi="hi_IN"/>
        </w:rPr>
      </w:r>
      <w:r>
        <w:rPr>
          <w:lang w:val="hi_IN" w:bidi="hi_IN"/>
        </w:rPr>
        <w:t>इस ऑडियो को यहाँ रोकें, इस बात पर चर्चा करने के लिए कि आप आगे कैसे जाना चाहते हैं।</w:t>
      </w:r>
    </w:p>
    <w:p>
      <w:pPr/>
      <w:r>
        <w:rPr>
          <w:lang w:val="hi_IN" w:bidi="hi_IN"/>
        </w:rPr>
      </w:r>
      <w:r>
        <w:rPr>
          <w:lang w:val="hi_IN" w:bidi="hi_IN"/>
        </w:rPr>
        <w:t>यदि आप नाटक के साथ आगे बढ़ने का फैसला करते हैं, तो यहाँ आपको वह जानकारी दी गई है जिसकी आपको आवश्यकता है।</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एक वेश्या</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प्रभु यीशु मसीह</w:t>
      </w:r>
    </w:p>
    <w:p>
      <w:pPr>
        <w:pStyle w:val="ListBullet"/>
        <w:spacing w:line="240" w:lineRule="auto"/>
        <w:ind w:left="720"/>
      </w:pPr>
      <w:r>
        <w:rPr>
          <w:lang w:val="hi_IN" w:bidi="hi_IN"/>
        </w:rPr>
      </w:r>
      <w:r>
        <w:rPr>
          <w:lang w:val="hi_IN" w:bidi="hi_IN"/>
        </w:rPr>
        <w:t xml:space="preserve">पवित्र आत्मा </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"मुझे कुछ भी करने की अनुमति है, लेकिन सब कुछ मेरे लिए अच्छा नहीं है। मुझे कुछ भी करने की अनुमति है, लेकिन मैं किसी भी चीज़ को अपने ऊपर नियंत्रण नहीं करने दूँगा। भोजन पेट के लिए है, और पेट भोजन के लिए है। लेकिन परमेश्वर उन दोनों को नष्ट कर देगा। शरीर गलत उपयोग के लिए नहीं है। देह प्रभु के लिए है, और प्रभु देह के लिए है। परमेश्वर ने प्रभु को मृत्यु में से जिलाया। परमेश्वर हमें भी अपनी सामर्थ्य से उठाएगा।"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परमेश्वर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"क्या तुम नहीं जानते कि तुम्हारे शरीर मसीह के अंग हैं? क्या मुझे मसीह के अंगों को लेकर किसी ऐसे व्यक्ति के साथ जोड़ देना चाहिए जो अच्छा नहीं है? नहीं! क्या तुम नहीं जानते कि जो कोई किसी ऐसे व्यक्ति से जुड़ जाता है जो अच्छा नहीं है, वह उस व्यक्ति के साथ एक देह हो जाता है? क्योंकि कहा गया है, 'दोनों एक देह हो जाएँगे।' लेकिन जो कोई प्रभु से जुड़ा रहता है, वह उसके साथ एक आत्मा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पवित्र आत्मा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"शरीर के गलत उपयोग से भाग जाओ। अन्य हर पाप जो एक व्यक्ति करता है, वह शरीर के बाहर है। लेकिन जो व्यक्ति शरीर का गलत तरीके से उपयोग करता है, वह अपने शरीर के विरुद्ध पाप करता है। क्या तुम नहीं जानते कि तुम्हारा शरीर पवित्र आत्मा का मन्दिर है? पवित्र आत्मा तुम में है। तुमने परमेश्वर से पवित्र आत्मा प्राप्त किया है। तुम अपने आप के नहीं हो। तुम्हें कीमत पर खरीदा गया था। इसलिए अपने शरीर से परमेश्वर का आदर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6:12–20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उन बातों के बारे में बात करता है जो </w:t>
      </w:r>
      <w:r>
        <w:rPr>
          <w:b/>
          <w:lang w:val="hi_IN" w:bidi="hi_IN"/>
        </w:rPr>
        <w:t>अनुमत</w:t>
      </w:r>
      <w:r>
        <w:rPr>
          <w:lang w:val="hi_IN" w:bidi="hi_IN"/>
        </w:rPr>
        <w:t xml:space="preserve"> हैं। जब कोई बात अनुमत होती है, तो उसका अर्थ है कि उसे करना स्वीकार्य या ठीक है। पौलुस कहता है कि जो कुछ परमेश्वर अनुमति देता है वह सब हमारे लिए अच्छा नहीं है। उसका अर्थ है कि यदि हम कुछ कर सकते हैं, तब भी वह हमारे या दूसरों के लिए लाभदायक नही हो सकता है। हमें इस बारे में सोचना चाहिए कि हमारे काम लाभदायक हैं या नहीं, केवल यह नहीं कि वे अनुमत हैं।</w:t>
      </w:r>
    </w:p>
    <w:p>
      <w:pPr/>
      <w:r>
        <w:rPr>
          <w:lang w:val="hi_IN" w:bidi="hi_IN"/>
        </w:rPr>
      </w:r>
      <w:r>
        <w:rPr>
          <w:lang w:val="hi_IN" w:bidi="hi_IN"/>
        </w:rPr>
        <w:t>यहाँ रुकें और समूह में चर्चा करें कि आप यहाँ किस शब्द या वाक्यांश का उपयोग करेंगे। आप यह विचार कैसे व्यक्त करेंगे कि किसी चीज़ को अनुमति दी जा सकती है लेकिन सहायक नहीं है? इस ऑडियो को यहाँ रोकें।</w:t>
      </w:r>
    </w:p>
    <w:p>
      <w:pPr/>
      <w:r>
        <w:rPr>
          <w:lang w:val="hi_IN" w:bidi="hi_IN"/>
        </w:rPr>
      </w:r>
      <w:r>
        <w:rPr>
          <w:lang w:val="hi_IN" w:bidi="hi_IN"/>
        </w:rPr>
        <w:t xml:space="preserve">पौलुस कहता है कि हमें किसी भी चीज के </w:t>
      </w:r>
      <w:r>
        <w:rPr>
          <w:b/>
          <w:lang w:val="hi_IN" w:bidi="hi_IN"/>
        </w:rPr>
        <w:t>अधीन</w:t>
      </w:r>
      <w:r>
        <w:rPr>
          <w:lang w:val="hi_IN" w:bidi="hi_IN"/>
        </w:rPr>
        <w:t xml:space="preserve"> नहीं होना चाहिए। जब किसी चीज़ के अधीन होते है, तो वह हमें नियंत्रित करती है। हम चुनने की अपनी स्वतंत्रता खो देते हैं। पौलुस का अर्थ है कि हमें किसी भी बात को इतना महत्वपूर्ण नहीं बनने देना चाहिए कि वह हमारे जीवन पर शासन कर दे। यह भोजन, पेय, या कोई भी ऐसी आदत हो सकती है जो हमें नियंत्रित करती है। हमें अपने चुनावों पर नियंत्रण रखना चाहिए, न कि अपनी इच्छाओं को हम पर नियंत्रण करने देना चाहिए।</w:t>
      </w:r>
    </w:p>
    <w:p>
      <w:pPr/>
      <w:r>
        <w:rPr>
          <w:lang w:val="hi_IN" w:bidi="hi_IN"/>
        </w:rPr>
      </w:r>
      <w:r>
        <w:rPr>
          <w:lang w:val="hi_IN" w:bidi="hi_IN"/>
        </w:rPr>
        <w:t>यहाँ रुकें और समूह में चर्चा करें कि आप यहाँ किस शब्द या वाक्यांश का उपयोग करेंगे। आप अपनी इच्छाओं से नियंत्रित न होने के विचार को कैसे व्यक्त करेंगे? इस ऑडियो को यहाँ रोकें।</w:t>
      </w:r>
    </w:p>
    <w:p>
      <w:pPr/>
      <w:r>
        <w:rPr>
          <w:lang w:val="hi_IN" w:bidi="hi_IN"/>
        </w:rPr>
      </w:r>
      <w:r>
        <w:rPr>
          <w:lang w:val="hi_IN" w:bidi="hi_IN"/>
        </w:rPr>
        <w:t xml:space="preserve">पौलुस </w:t>
      </w:r>
      <w:r>
        <w:rPr>
          <w:b/>
          <w:lang w:val="hi_IN" w:bidi="hi_IN"/>
        </w:rPr>
        <w:t>शरीर</w:t>
      </w:r>
      <w:r>
        <w:rPr>
          <w:lang w:val="hi_IN" w:bidi="hi_IN"/>
        </w:rPr>
        <w:t xml:space="preserve"> के बारे में बात करता है। शरीर, या मांस, किसी व्यक्ति का वह शारीरिक हिस्सा है जिसे हम देख सकते हैं और छू सकते हैं। पौलुस कहता है कि शरीर परमेश्वर के लिए महत्वपूर्ण है। वह सिखाता है कि हम अपने शरीर के साथ क्या करते हैं, यह परमेश्वर के लिए मायने रखता है। शरीर केवल इस जीवन के लिए नहीं है, बल्कि परमेश्वर भविष्य में उसे जिलाएगा। इसका अर्थ है कि हमें अपने शरीर की देखभाल करनी चाहिए और इसका उपयोग इस तरह करना चाहिए जिससे परमेश्वर का सम्मान किया जाए।</w:t>
      </w:r>
    </w:p>
    <w:p>
      <w:pPr/>
      <w:r>
        <w:rPr>
          <w:lang w:val="hi_IN" w:bidi="hi_IN"/>
        </w:rPr>
      </w:r>
      <w:r>
        <w:rPr>
          <w:lang w:val="hi_IN" w:bidi="hi_IN"/>
        </w:rPr>
        <w:t xml:space="preserve">यहाँ रुकें और समूह में चर्चा करें कि आप </w:t>
      </w:r>
      <w:r>
        <w:rPr>
          <w:b/>
          <w:lang w:val="hi_IN" w:bidi="hi_IN"/>
        </w:rPr>
        <w:t>शरीर</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पौलुस कहता है कि प्रत्येक विश्वासी का शरीर स्वयं </w:t>
      </w:r>
      <w:r>
        <w:rPr>
          <w:b/>
          <w:lang w:val="hi_IN" w:bidi="hi_IN"/>
        </w:rPr>
        <w:t>मसीह</w:t>
      </w:r>
      <w:r>
        <w:rPr>
          <w:lang w:val="hi_IN" w:bidi="hi_IN"/>
        </w:rPr>
        <w:t xml:space="preserve"> का एक हिस्सा है। मसीह के लिए उसी शब्द का उपयोग करें जिसका उपयोग आपने पिछले भागों में किया है, और अधिक जानकारी के लिए मुख्य शब्दावली में </w:t>
      </w:r>
      <w:r>
        <w:rPr>
          <w:lang w:val="hi_IN" w:bidi="hi_IN"/>
        </w:rPr>
        <w:t>मसीह</w:t>
      </w:r>
      <w:r>
        <w:rPr>
          <w:lang w:val="hi_IN" w:bidi="hi_IN"/>
        </w:rPr>
        <w:t xml:space="preserve"> देखें।</w:t>
      </w:r>
    </w:p>
    <w:p>
      <w:pPr/>
      <w:r>
        <w:rPr>
          <w:lang w:val="hi_IN" w:bidi="hi_IN"/>
        </w:rPr>
      </w:r>
      <w:r>
        <w:rPr>
          <w:lang w:val="hi_IN" w:bidi="hi_IN"/>
        </w:rPr>
        <w:t xml:space="preserve">पौलुस कहता है कि जो कोई भी </w:t>
      </w:r>
      <w:r>
        <w:rPr>
          <w:b/>
          <w:lang w:val="hi_IN" w:bidi="hi_IN"/>
        </w:rPr>
        <w:t>प्रभु</w:t>
      </w:r>
      <w:r>
        <w:rPr>
          <w:lang w:val="hi_IN" w:bidi="hi_IN"/>
        </w:rPr>
        <w:t xml:space="preserve"> के साथ एकजुट होता है या उससे जुड़ता है, वह </w:t>
      </w:r>
      <w:r>
        <w:rPr>
          <w:b/>
          <w:lang w:val="hi_IN" w:bidi="hi_IN"/>
        </w:rPr>
        <w:t>आत्मा</w:t>
      </w:r>
      <w:r>
        <w:rPr>
          <w:lang w:val="hi_IN" w:bidi="hi_IN"/>
        </w:rPr>
        <w:t xml:space="preserve"> में उसके साथ एक है। इस पूरे भाग में, प्रभु हमारे प्रभु या स्वामी यीशु को दर्शाता है। हमारी आत्मा व्यक्ति का अंदरूनी हिस्सा है, जिसे हम देख नहीं सकते। प्रभु और आत्मा के लिए उन्हीं शब्दों का उपयोग करें जिनका उपयोग आपने पिछले भागों में किया है, और </w:t>
      </w:r>
      <w:r>
        <w:rPr>
          <w:lang w:val="hi_IN" w:bidi="hi_IN"/>
        </w:rPr>
        <w:t>प्रभु</w:t>
      </w:r>
      <w:r>
        <w:rPr>
          <w:lang w:val="hi_IN" w:bidi="hi_IN"/>
        </w:rPr>
        <w:t xml:space="preserve"> और किसी व्यक्ति की </w:t>
      </w:r>
      <w:r>
        <w:rPr>
          <w:lang w:val="hi_IN" w:bidi="hi_IN"/>
        </w:rPr>
        <w:t>आत्मा</w:t>
      </w:r>
      <w:r>
        <w:rPr>
          <w:lang w:val="hi_IN" w:bidi="hi_IN"/>
        </w:rPr>
        <w:t xml:space="preserve"> के बारे में अधिक जानकारी के लिए मुख्य शब्दावली देखें।</w:t>
      </w:r>
    </w:p>
    <w:p>
      <w:pPr/>
      <w:r>
        <w:rPr>
          <w:lang w:val="hi_IN" w:bidi="hi_IN"/>
        </w:rPr>
      </w:r>
      <w:r>
        <w:rPr>
          <w:lang w:val="hi_IN" w:bidi="hi_IN"/>
        </w:rPr>
        <w:t xml:space="preserve">पौलुस कहता है कि विश्वासियों को किसी </w:t>
      </w:r>
      <w:r>
        <w:rPr>
          <w:b/>
          <w:lang w:val="hi_IN" w:bidi="hi_IN"/>
        </w:rPr>
        <w:t>वेश्या</w:t>
      </w:r>
      <w:r>
        <w:rPr>
          <w:lang w:val="hi_IN" w:bidi="hi_IN"/>
        </w:rPr>
        <w:t xml:space="preserve"> के पास नहीं जाना चाहिए। वेश्या, इस मामले में, आमतौर पर उस पुरुष या स्त्री को दर्शाता है जो पैसे के लिए यौन सम्बन्ध बनाता है। कुरिन्थुस में कई वेश्याएँ थीं।</w:t>
      </w:r>
    </w:p>
    <w:p>
      <w:pPr/>
      <w:r>
        <w:rPr>
          <w:lang w:val="hi_IN" w:bidi="hi_IN"/>
        </w:rPr>
      </w:r>
      <w:r>
        <w:rPr>
          <w:lang w:val="hi_IN" w:bidi="hi_IN"/>
        </w:rPr>
        <w:t xml:space="preserve">यहाँ रुकें और समूह में चर्चा करें कि आप </w:t>
      </w:r>
      <w:r>
        <w:rPr>
          <w:b/>
          <w:lang w:val="hi_IN" w:bidi="hi_IN"/>
        </w:rPr>
        <w:t>वेश्या</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पौलुस यौन </w:t>
      </w:r>
      <w:r>
        <w:rPr>
          <w:b/>
          <w:lang w:val="hi_IN" w:bidi="hi_IN"/>
        </w:rPr>
        <w:t>अनैतिकता</w:t>
      </w:r>
      <w:r>
        <w:rPr>
          <w:lang w:val="hi_IN" w:bidi="hi_IN"/>
        </w:rPr>
        <w:t xml:space="preserve"> के बारे में चेतावनी देता है। यौन अनैतिकता कोई भी ऐसी यौन गतिविधि है जिसे परमेश्वर स्वीकार नहीं करता है। इसमें विवाह के बाहर यौन सम्बन्ध शामिल हैं। पौलुस कहता है कि यौन अनैतिकता हमारे अपने शरीर के विरुद्ध </w:t>
      </w:r>
      <w:r>
        <w:rPr>
          <w:b/>
          <w:lang w:val="hi_IN" w:bidi="hi_IN"/>
        </w:rPr>
        <w:t>पाप</w:t>
      </w:r>
      <w:r>
        <w:rPr>
          <w:lang w:val="hi_IN" w:bidi="hi_IN"/>
        </w:rPr>
        <w:t xml:space="preserve"> है। उसका अर्थ है कि इस प्रकार के पाप हमें एक विशेष तरीके से चोट पहुँचाते हैं। यह हमारे पूरे अस्तित्व को प्रभावित करता है, केवल हमारे शरीर को नहीं। पौलुस हमें कहता है कि हम यौन अनैतिकता से भाग जाएँ। यौन अनैतिकता और पाप के बारे में अधिक जानकारी के लिए, मुख्य शब्दावली में </w:t>
      </w:r>
      <w:r>
        <w:rPr>
          <w:b/>
          <w:lang w:val="hi_IN" w:bidi="hi_IN"/>
        </w:rPr>
        <w:t>अनैतिकता</w:t>
      </w:r>
      <w:r>
        <w:rPr>
          <w:lang w:val="hi_IN" w:bidi="hi_IN"/>
        </w:rPr>
        <w:t xml:space="preserve"> और </w:t>
      </w:r>
      <w:r>
        <w:rPr>
          <w:lang w:val="hi_IN" w:bidi="hi_IN"/>
        </w:rPr>
        <w:t>पाप</w:t>
      </w:r>
      <w:r>
        <w:rPr>
          <w:lang w:val="hi_IN" w:bidi="hi_IN"/>
        </w:rPr>
        <w:t xml:space="preserve"> देखें। यौन अनैतिकता के लिए उसी शब्द या वाक्यांश का उपयोग करें जिसका उपयोग आपने पिछले भागों में किया है।</w:t>
      </w:r>
    </w:p>
    <w:p>
      <w:pPr/>
      <w:r>
        <w:rPr>
          <w:lang w:val="hi_IN" w:bidi="hi_IN"/>
        </w:rPr>
      </w:r>
      <w:r>
        <w:rPr>
          <w:lang w:val="hi_IN" w:bidi="hi_IN"/>
        </w:rPr>
        <w:t>यहाँ रुकें और समूह में चर्चा करें कि आप यहाँ किस शब्द या वाक्यांश का उपयोग करेंगे। आप यह विचार कैसे व्यक्त करेंगे कि यौन अनैतिकता अपने शरीर के विरुद्ध पाप है? इस ऑडियो को यहाँ रोकें।</w:t>
      </w:r>
    </w:p>
    <w:p>
      <w:pPr/>
      <w:r>
        <w:rPr>
          <w:lang w:val="hi_IN" w:bidi="hi_IN"/>
        </w:rPr>
      </w:r>
      <w:r>
        <w:rPr>
          <w:lang w:val="hi_IN" w:bidi="hi_IN"/>
        </w:rPr>
        <w:t xml:space="preserve">पौलुस कहता है कि हमारा शरीर </w:t>
      </w:r>
      <w:r>
        <w:rPr>
          <w:b/>
          <w:lang w:val="hi_IN" w:bidi="hi_IN"/>
        </w:rPr>
        <w:t>पवित्र आत्मा</w:t>
      </w:r>
      <w:r>
        <w:rPr>
          <w:lang w:val="hi_IN" w:bidi="hi_IN"/>
        </w:rPr>
        <w:t xml:space="preserve"> का </w:t>
      </w:r>
      <w:r>
        <w:rPr>
          <w:b/>
          <w:lang w:val="hi_IN" w:bidi="hi_IN"/>
        </w:rPr>
        <w:t>मन्दिर</w:t>
      </w:r>
      <w:r>
        <w:rPr>
          <w:lang w:val="hi_IN" w:bidi="hi_IN"/>
        </w:rPr>
        <w:t xml:space="preserve"> है। मन्दिर आराधना के लिए एक विशेष भवन है। अतीत में, परमेश्वर की उपस्थिति मन्दिर में थी। अब, पौलुस का अर्थ है कि परमेश्वर का पवित्र आत्मा हमारे शरीर में रहता है। इससे हमारा शरीर बहुत विशेष और महत्वपूर्ण हो जाता है। हमें अपने शरीर के साथ सम्मान के साथ व्यवहार करना चाहिए क्योंकि परमेश्वर का आत्मा हमारे भीतर रहता है। </w:t>
      </w:r>
      <w:r>
        <w:rPr>
          <w:lang w:val="hi_IN" w:bidi="hi_IN"/>
        </w:rPr>
        <w:t>मंदिर</w:t>
      </w:r>
      <w:r>
        <w:rPr>
          <w:lang w:val="hi_IN" w:bidi="hi_IN"/>
        </w:rPr>
        <w:t xml:space="preserve"> और </w:t>
      </w:r>
      <w:r>
        <w:rPr>
          <w:lang w:val="hi_IN" w:bidi="hi_IN"/>
        </w:rPr>
        <w:t>पवित्र आत्मा</w:t>
      </w:r>
      <w:r>
        <w:rPr>
          <w:lang w:val="hi_IN" w:bidi="hi_IN"/>
        </w:rPr>
        <w:t xml:space="preserve"> के बारे में अधिक जानकारी के लिए, मुख्य शब्दावली देखें। मन्दिर और पवित्र आत्मा के लिए उन्हीं शब्दों या वाक्यांशों का उपयोग करें जिनका उपयोग आपने पिछले भागों में किया है।</w:t>
      </w:r>
    </w:p>
    <w:p>
      <w:pPr/>
      <w:r>
        <w:rPr>
          <w:lang w:val="hi_IN" w:bidi="hi_IN"/>
        </w:rPr>
      </w:r>
      <w:r>
        <w:rPr>
          <w:lang w:val="hi_IN" w:bidi="hi_IN"/>
        </w:rPr>
        <w:t>यहाँ रुकें और समूह में चर्चा करें कि आप इस विचार को कैसे व्यक्त करेंगे कि हमारे शरीर मन्दिरों के समान हैं जहाँ पवित्र आत्मा रहता है। इस ऑडियो को यहाँ रोकें।</w:t>
      </w:r>
    </w:p>
    <w:p>
      <w:pPr/>
      <w:r>
        <w:rPr>
          <w:lang w:val="hi_IN" w:bidi="hi_IN"/>
        </w:rPr>
      </w:r>
      <w:r>
        <w:rPr>
          <w:lang w:val="hi_IN" w:bidi="hi_IN"/>
        </w:rPr>
        <w:t xml:space="preserve">पौलुस कहता है कि हमें अपने शरीर से परमेश्वर की </w:t>
      </w:r>
      <w:r>
        <w:rPr>
          <w:b/>
          <w:lang w:val="hi_IN" w:bidi="hi_IN"/>
        </w:rPr>
        <w:t>महिमा</w:t>
      </w:r>
      <w:r>
        <w:rPr>
          <w:lang w:val="hi_IN" w:bidi="hi_IN"/>
        </w:rPr>
        <w:t xml:space="preserve"> करनी चाहिए। महिमा करने का अर्थ है स्तुति करना और सम्मान करना। जब हम अपने शरीर का उपयोग इस तरह करते हैं जिससे परमेश्वर प्रसन्न हो तो हम परमेश्वर की महिमा करते हैं। इसका अर्थ है कि हमें ऐसे चुनाव करना चाहिए जो अपने शरीर और परमेश्वर के लिए सम्मान दिखाएँ। हम अपने स्वास्थ्य का ध्यान रखकर, अपने शरीर का उपयोग दूसरों की सहायता करने के लिए करके, और उन बातों से बचकर जो परमेश्वर का अनादर करती हैं, परमेश्वर की महिमा कर सकते हैं। </w:t>
      </w:r>
      <w:r>
        <w:rPr>
          <w:lang w:val="hi_IN" w:bidi="hi_IN"/>
        </w:rPr>
        <w:t>महिमा</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समूह में चर्चा करें कि आप </w:t>
      </w:r>
      <w:r>
        <w:rPr>
          <w:b/>
          <w:lang w:val="hi_IN" w:bidi="hi_IN"/>
        </w:rPr>
        <w:t>महिमा</w:t>
      </w:r>
      <w:r>
        <w:rPr>
          <w:lang w:val="hi_IN" w:bidi="hi_IN"/>
        </w:rPr>
        <w:t xml:space="preserve"> करने के लिए किस शब्द या वाक्यांश का उपयोग करेंगे। आप अपने शरीरों से परमेश्वर का सम्मान करने के विचार को कैसे व्यक्त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7:1–9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 7:1–9 को सुनें और अपने मन में रखें।</w:t>
      </w:r>
    </w:p>
    <w:p>
      <w:pPr/>
      <w:r>
        <w:rPr>
          <w:lang w:val="hi_IN" w:bidi="hi_IN"/>
        </w:rPr>
      </w:r>
      <w:r>
        <w:rPr>
          <w:lang w:val="hi_IN" w:bidi="hi_IN"/>
        </w:rPr>
        <w:t>इस भाग के लिए कोई भी समूह चर्चा करने से पहले, रुकें और समूह के रूप में तय करें कि आप इसके बारे में कैसे बात करना चाहते हैं। यह भाग पतियों और पत्नियों के बीच शारीरिक रिश्ते, यौन पाप और प्रलोभन के बारे में बात करता है। आपकी संस्कृति में, इन बातों के बारे में बात करने का सबसे अच्छा तरीका क्या है? क्या इस परिवर्तन के लिए पुरुषों और स्त्रियों के समूहों में विभाजित होना अच्छा होगा? क्या आप दूसरे भागों में किए गए काम से अलग तरीके से काम करना चाहते हैं? इस ऑडियो को यहाँ रोकें।</w:t>
      </w:r>
    </w:p>
    <w:p>
      <w:pPr/>
      <w:r>
        <w:rPr>
          <w:lang w:val="hi_IN" w:bidi="hi_IN"/>
        </w:rPr>
      </w:r>
      <w:r>
        <w:rPr>
          <w:lang w:val="hi_IN" w:bidi="hi_IN"/>
        </w:rPr>
        <w:t>यदि सम्भव हो, तो 1 कुरिन्थ 7:1–9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7 के सभी ऑडियो संस्करण को सबसे आसानी से समझ में आने वाले अनुवाद में सुनें।</w:t>
      </w:r>
    </w:p>
    <w:p>
      <w:pPr/>
      <w:r>
        <w:rPr>
          <w:lang w:val="hi_IN" w:bidi="hi_IN"/>
        </w:rPr>
      </w:r>
      <w:r>
        <w:rPr>
          <w:lang w:val="hi_IN" w:bidi="hi_IN"/>
        </w:rPr>
        <w:t>कुरिन्थुस की कलीसिया के लोगों के पास विवाह, अलग होने, अविवाहित रहने और पति या पत्नी की मृत्यु के बाद फिर से विवाह करने के बारे में बहुत से प्रश्न थे। उन्होंने एक पत्र में पौलुस को अपने प्रश्न भेजे। नीचे दिए गए भागों में, पौलुस कुरिन्थियों के उन सभी प्रश्नों का उत्तर दे रहा है। इन सभी भागों में, पौलुस प्रत्येक प्रश्न को एक बड़े विचार से जोड़ता है: परमेश्वर के साथ जीवन हमारी व्यक्तिगत स्थिति या परिस्थितियों या हमारे आसपास की संसार की चीजों और लोगों से बड़ा है। हमें अपनी परिस्थितियों को बदलने की कोशिश करने की आवश्यकता नहीं है। संसार ही जल्द ही समाप्त हो जाएगा। लेकिन परमेश्वर के साथ जीवन हमेशा के लिए जारी रहेगा। परमेश्वर हमसे उसी तरह प्रेम करता है जैसे हम हैं, और हम वहीं परमेश्वर की सेवा कर सकते हैं। प्रत्येक भाग को बड़े भाग के हिस्से के रूप में समझना महत्वपूर्ण है।</w:t>
      </w:r>
    </w:p>
    <w:p>
      <w:pPr/>
      <w:r>
        <w:rPr>
          <w:lang w:val="hi_IN" w:bidi="hi_IN"/>
        </w:rPr>
      </w:r>
      <w:r>
        <w:rPr>
          <w:lang w:val="hi_IN" w:bidi="hi_IN"/>
        </w:rPr>
        <w:t>अब रुकें और केवल 1 कुरिन्थियों 7:1–9 का ऑडियो संस्करण सबसे आसानी से समझ में आने वाले अनुवाद में सुनें। इस ऑडियो को यहाँ रोकें।</w:t>
      </w:r>
    </w:p>
    <w:p>
      <w:pPr/>
      <w:r>
        <w:rPr>
          <w:lang w:val="hi_IN" w:bidi="hi_IN"/>
        </w:rPr>
      </w:r>
      <w:r>
        <w:rPr>
          <w:lang w:val="hi_IN" w:bidi="hi_IN"/>
        </w:rPr>
        <w:t>अपने पत्र के अन्तिम भाग के अन्त में, पौलुस कुरिन्थुस के विश्वासियों से कहता है कि उन्हें अपने शरीरों से परमेश्वर का सम्मान करना चाहिए। वह कहता है कि वे अपने शरीर और आत्मा में यीशु से जुड़े हुए हैं। उन्हें अपने शरीरों को पवित्र आत्मा का मन्दिर मानना चाहिए और यह समझना चाहिए कि वे परमेश्वर के हैं क्योंकि यीशु ने उन्हें बचाने के लिए कीमत चुकाई थी।</w:t>
      </w:r>
    </w:p>
    <w:p>
      <w:pPr/>
      <w:r>
        <w:rPr>
          <w:lang w:val="hi_IN" w:bidi="hi_IN"/>
        </w:rPr>
      </w:r>
      <w:r>
        <w:rPr>
          <w:lang w:val="hi_IN" w:bidi="hi_IN"/>
        </w:rPr>
        <w:t>अपने पत्र के इस भाग में, पौलुस कुछ और प्रश्नों का उत्तर दे रहा है जो कलीसिया के लोगों ने उसे पत्र में भेजे थे। उन्होंने पतियों और पत्नियों के बीच सम्बन्धो के बारे में प्रश्न पूछे, और उन लोगों के बारे में भी जो विधवा थे, या जो विवाहित नहीं थे। अध्याय 7 में, पौलुस प्रत्येक प्रश्न पर एक-एक करके चर्चा करता है। इन चर्चाओं में, पौलुस कभी-कभी कहता है कि वह अपनी व्यक्तिगत सलाह दे रहा है, और अन्य बार वह कहता है कि वह प्रभु से निर्देश दे रहा है।</w:t>
      </w:r>
    </w:p>
    <w:p>
      <w:pPr/>
      <w:r>
        <w:rPr>
          <w:lang w:val="hi_IN" w:bidi="hi_IN"/>
        </w:rPr>
      </w:r>
      <w:r>
        <w:rPr>
          <w:lang w:val="hi_IN" w:bidi="hi_IN"/>
        </w:rPr>
        <w:t>इस भाग में पौलुस उस बात का उत्तर देना शुरू करता है जो किसी ने उसे अपने पत्र में लिखी थी। उन्होंने लिखा, "एक पुरुष के लिए विवाह न करना अच्छा है," जिसका शायद अर्थ है अपनी पत्नी के साथ यौन सम्बन्ध न बनाना। पौलुस उस विचार का उत्तर देते हुए कहता है कि लोगों का विवाह करना अच्छा है, क्योंकि बहुत से लोग यौन पाप करते हैं। वह समझाता है कि पतियों और पत्नियों को अपने शारीरिक रिश्ते में एक-दूसरे की देखभाल करनी चाहिए, और उन्हें अपने साथी से शारीरिक प्रेम को रोकना नहीं चाहिए। वह इस बात पर जोर देता है कि यदि आप शादीशुदा हैं, तो आपका शरीर केवल आपका नहीं है, बल्कि आपके पति या पत्नी का भी है। यदि आप उनसे शारीरिक प्रेम को रोक देते हैं, तो आप उनसे वह छीन रहे हैं, जो उनका है।</w:t>
      </w:r>
    </w:p>
    <w:p>
      <w:pPr/>
      <w:r>
        <w:rPr>
          <w:lang w:val="hi_IN" w:bidi="hi_IN"/>
        </w:rPr>
      </w:r>
      <w:r>
        <w:rPr>
          <w:lang w:val="hi_IN" w:bidi="hi_IN"/>
        </w:rPr>
        <w:t>यहाँ रुकें और समूह में इस प्रश्न पर चर्चा करें: सोचें कि आप पतियों और पत्नियों के बीच यौन सम्बन्धो के बारे में कैसे बात करते हैं। जब पुरुष और स्त्रियाँ दोनों एक साथ होते हैं, तो आप इस बारे में कैसे बात करते हैं? इस ऑडियो को यहाँ रोकें।</w:t>
      </w:r>
    </w:p>
    <w:p>
      <w:pPr/>
      <w:r>
        <w:rPr>
          <w:lang w:val="hi_IN" w:bidi="hi_IN"/>
        </w:rPr>
      </w:r>
      <w:r>
        <w:rPr>
          <w:lang w:val="hi_IN" w:bidi="hi_IN"/>
        </w:rPr>
        <w:t>फिर पौलुस एक ऐसे समय का वर्णन करता है जब एक जोड़े का सामान्य यौन सम्बन्ध नहीं हो सकता है। वह कहता है कि जब तक पति और पत्नी दोनों सहमत हों, तब तक यौन सम्बन्धों को रोकना ठीक होगा, ताकि वे कुछ समय के लिए प्रार्थना में समर्पित हो सकें। उस थोड़े समय के बाद, उन्हें फिर से एक साथ आना चाहिए, ताकि शैतान उन्हें किसी और के साथ अपनी यौन इच्छाओं को पूरा करने के लिए प्रलोभन न दे सके। पौलुस आगे कहता है कि अलग-अलग प्रार्थना के समय के लिए उनके यौन सम्बन्धों को रोकने का यह विचार परमेश्वर की आज्ञा नहीं है, यह केवल एक सुझाव है।</w:t>
      </w:r>
    </w:p>
    <w:p>
      <w:pPr/>
      <w:r>
        <w:rPr>
          <w:lang w:val="hi_IN" w:bidi="hi_IN"/>
        </w:rPr>
      </w:r>
      <w:r>
        <w:rPr>
          <w:lang w:val="hi_IN" w:bidi="hi_IN"/>
        </w:rPr>
        <w:t>यहाँ रुकें और इस प्रश्न पर समूह में चर्चा करें: आपकी संस्कृति में, लोग विवाह में पति और पत्नी की आवश्यकताओं और भावनाओं के बारे में कैसे सोचते हैं? इस ऑडियो को यहाँ रोकें।</w:t>
      </w:r>
    </w:p>
    <w:p>
      <w:pPr/>
      <w:r>
        <w:rPr>
          <w:lang w:val="hi_IN" w:bidi="hi_IN"/>
        </w:rPr>
      </w:r>
      <w:r>
        <w:rPr>
          <w:lang w:val="hi_IN" w:bidi="hi_IN"/>
        </w:rPr>
        <w:t>पौलुस यह भी कहता है कि वह चाहता है कि सब लोग उसकी तरह अविवाहित रहें, परन्तु वह जानता है कि कुछ लोगों के लिए विवाह करना अधिक अच्छा है, और यह भी ठीक है। परमेश्वर ने प्रत्येक व्यक्ति को अपनी विशेष क्षमता, या उपहार दिया है। परमेश्वर ने कुछ लोगों को अकेले रहने की विशेष क्षमता दी है, और उसने दूसरों को विवाह करने की विशेष क्षमता दी है। वह इस बात पर जोर देते हुए दोहराता है कि अविवाहित लोगों और विधवाओं के लिए अविवाहित रहना सबसे अच्छा है। लेकिन यदि वे विवाह करना चाहते हैं क्योंकि उनकी मजबूत यौन इच्छाएँ हैं, तो यह भी स्वीकार्य है। कठोर यौन प्रलोभन से संघर्ष करने से बेहतर है कि विवाह किया जाए।</w:t>
      </w:r>
    </w:p>
    <w:p>
      <w:pPr/>
      <w:r>
        <w:rPr>
          <w:lang w:val="hi_IN" w:bidi="hi_IN"/>
        </w:rPr>
      </w:r>
      <w:r>
        <w:rPr>
          <w:lang w:val="hi_IN" w:bidi="hi_IN"/>
        </w:rPr>
        <w:t>यहाँ रुकें और इस प्रश्न पर समूह में चर्चा करें: आपकी संस्कृति में, अविवाहित लोग विवाह करने के बारे में किस तरह की सलाह सुनते हैं? यदि किसी व्यक्ति का पति या पत्नी मर जाता है, तो उनके पास अपने भविष्य के लिए क्या विकल्प होते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1 कुरिन्थियों 7:1–9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के दो हिस्से हैं।</w:t>
      </w:r>
    </w:p>
    <w:p>
      <w:pPr/>
      <w:r>
        <w:rPr>
          <w:lang w:val="hi_IN" w:bidi="hi_IN"/>
        </w:rPr>
      </w:r>
      <w:r>
        <w:rPr>
          <w:b/>
          <w:lang w:val="hi_IN" w:bidi="hi_IN"/>
        </w:rPr>
        <w:t>पहले भाग में:</w:t>
      </w:r>
      <w:r>
        <w:rPr>
          <w:lang w:val="hi_IN" w:bidi="hi_IN"/>
        </w:rPr>
        <w:t xml:space="preserve"> पौलुस उन लोगों से बात कर रहा है जो विवाहित हैं। पौलुस कहता है कि लोगों के लिए विवाहित होना अच्छा है, और पतियों और पत्नियों को नियमित रूप से यौन सम्बन्ध बनाए रखना चाहिए। इससे उन्हें प्रलोभन से बचने में मदद मिलेगी। वह एक समय भी सुझाता है कि उनके यौन सम्बन्ध को कब रोकना ठीक है।</w:t>
      </w:r>
    </w:p>
    <w:p>
      <w:pPr/>
      <w:r>
        <w:rPr>
          <w:lang w:val="hi_IN" w:bidi="hi_IN"/>
        </w:rPr>
      </w:r>
      <w:r>
        <w:rPr>
          <w:b/>
          <w:lang w:val="hi_IN" w:bidi="hi_IN"/>
        </w:rPr>
        <w:t>दूसरे भाग में:</w:t>
      </w:r>
      <w:r>
        <w:rPr>
          <w:lang w:val="hi_IN" w:bidi="hi_IN"/>
        </w:rPr>
        <w:t xml:space="preserve"> पौलुस उन लोगों से बात कर रहा है जो अविवाहित हैं। पौलुस कहता है कि जो लोग अविवाहित हैं, उनके लिए अकेले रहना अच्छा है। वह यह भी कहता है कि यदि वे यौन प्रलोभन से जूझ रहे हैं, तो उनके लिए विवाह करना ठीक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पति और पत्नियाँ</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अविवाहित लोग और विधवाएँ</w:t>
      </w:r>
    </w:p>
    <w:p>
      <w:pPr/>
      <w:r>
        <w:rPr>
          <w:lang w:val="hi_IN" w:bidi="hi_IN"/>
        </w:rPr>
      </w:r>
      <w:r>
        <w:rPr>
          <w:lang w:val="hi_IN" w:bidi="hi_IN"/>
        </w:rPr>
        <w:t>कुरिन्थुस की कलीसिया के लोगों ने पौलुस को एक पत्र भेजा था, जिसमें उससे उन लोगों के बारे में कुछ प्रश्न पूछे थे जो विवाहित हैं और उन लोगों के बारे में जो विवाहित नहीं हैं। इसलिए अपने पत्र के इस भाग की शुरुआत में, पौलुस कहता है कि वह उनके प्रश्नों का उत्तर दे रहा है।</w:t>
      </w:r>
    </w:p>
    <w:p>
      <w:pPr/>
      <w:r>
        <w:rPr>
          <w:lang w:val="hi_IN" w:bidi="hi_IN"/>
        </w:rPr>
      </w:r>
      <w:r>
        <w:rPr>
          <w:lang w:val="hi_IN" w:bidi="hi_IN"/>
        </w:rPr>
        <w:t>यहाँ रुकें और इस प्रश्न पर समूह में चर्चा करें: कल्पना करें कि आपको किसी से पत्र मिला है, और अब आप उस पत्र में उसके प्रश्नों का उत्तर दे रहे हैं। इस बात पर ध्यान दें कि आप उत्तर को कैसे शुरू करते हैं, और यहाँ उत्तर देने के लिए इसी तरह का तरीका उपयोग करें। इस ऑडियो को यहाँ रोकें।</w:t>
      </w:r>
    </w:p>
    <w:p>
      <w:pPr/>
      <w:r>
        <w:rPr>
          <w:lang w:val="hi_IN" w:bidi="hi_IN"/>
        </w:rPr>
      </w:r>
      <w:r>
        <w:rPr>
          <w:lang w:val="hi_IN" w:bidi="hi_IN"/>
        </w:rPr>
        <w:t>इस पहले भाग में, पौलुस विवाहित लोगों से बात कर रहा है। पौलुस अपने पत्र के एक हिस्से को उद्धृत करता है, जिसमें कहा गया है, "एक व्यक्ति के लिए विवाह न करना अच्छा है।" कुछ अनुवादों में कहा गया है, "एक पुरुष के लिए यह अच्छा है कि वह किसी स्त्री के साथ यौन सम्बन्ध न रखे।" पौलुस उस विचार का उत्तर देते हुए कहता है कि लोगों के लिए विवाह करना अच्छा है, क्योंकि बहुत से लोग यौन रूप से पाप कर रहे थे। पति को अपनी पत्नी के साथ यौन सम्बन्ध बनाना चाहिए, और पत्नी को अपने पति के साथ यौन सम्बन्ध बनाना चाहिए। उन्हें एक-दूसरे से शारीरिक प्रेम को नहीं रोकना चाहिए। पौलुस आगे कहता है कि एक पति और पत्नी किसी विशेष कारण से शारीरिक प्रेम से पीछे हट सकते हैं, और अपने आप को प्रार्थना में समर्पित कर सकते हैं। लेकिन उन्हें यह केवल तभी करना चाहिए जब पति और पत्नी दोनों सहमत हों, और उन्हें केवल एक निश्चित समय के लिए करना चाहिए। इसके बाद, उन्हें फिर से एक साथ आना चाहिए, ताकि शैतान उन्हें यौन पाप करने के लिए प्रलोभन न दे। पौलुस आगे कहता है कि यह विचार कि वे प्रार्थना के लिए अपने सामान्य यौन सम्बन्धों को छोड़ सकते हैं, परमेश्वर की आज्ञा नहीं है, यह केवल एक सुझाव है। इस भाग के अन्त में, पौलुस कहता है कि वह चाहता है कि काश सभी उसके जैसे अविवाहित होते। वह यह भी कहता है कि परमेश्वर ने प्रत्येक व्यक्ति को एक विशेष योग्यता या उपहार दिया है। कुछ में अकेले रहने की विशेष क्षमता है, और कुछ में विवाहित रहने की विशेष क्षमता है। जीवन जीने के दोनों तरीके स्वीकार्य हैं।</w:t>
      </w:r>
    </w:p>
    <w:p>
      <w:pPr/>
      <w:r>
        <w:rPr>
          <w:lang w:val="hi_IN" w:bidi="hi_IN"/>
        </w:rPr>
      </w:r>
      <w:r>
        <w:rPr>
          <w:lang w:val="hi_IN" w:bidi="hi_IN"/>
        </w:rPr>
        <w:t>यहाँ रुकें और इस प्रश्न पर समूह में चर्चा करें: आप अपने अनुवाद में कैसे स्पष्ट करेंगे कि पौलुस कह रहा है कि पतियों और पत्नियों दोनों को एक-दूसरे की आवश्यकताओं की समान रूप से देखभाल करनी चाहिए? इस ऑडियो को यहाँ रोकें।</w:t>
      </w:r>
    </w:p>
    <w:p>
      <w:pPr/>
      <w:r>
        <w:rPr>
          <w:lang w:val="hi_IN" w:bidi="hi_IN"/>
        </w:rPr>
      </w:r>
      <w:r>
        <w:rPr>
          <w:lang w:val="hi_IN" w:bidi="hi_IN"/>
        </w:rPr>
        <w:t>दूसरे भाग में, पौलुस उन लोगों से बात कर रहा है जो अविवाहित हैं। अगले भाग के शब्द एक परिवर्तन के साथ आरम्भ होते हैं, जो दिखाते हैं कि पौलुस अपना ध्यान बदल रहा है। वह अब उन लोगों से बात कर रहा है जो विवाहित नहीं हैं। उनमें से कुछ ने कभी विवाह नहीं किया था, और कुछ पहले विवाहित थे, लेकिन उनके पति या पत्नी की मृत्यु हो गई थी।</w:t>
      </w:r>
    </w:p>
    <w:p>
      <w:pPr/>
      <w:r>
        <w:rPr>
          <w:lang w:val="hi_IN" w:bidi="hi_IN"/>
        </w:rPr>
      </w:r>
      <w:r>
        <w:rPr>
          <w:lang w:val="hi_IN" w:bidi="hi_IN"/>
        </w:rPr>
        <w:t>यहाँ रुकें और इस प्रश्न पर समूह में चर्चा करें: कल्पना करें कि आप लोगों के एक छोटे समूह से बात कर रहे हैं, और अब आप बदलना चाहते हैं और लोगों के किसी दूसरे छोटे समूह से बात करना चाहते हैं। आपकी भाषा में, आप उस परिवर्तन को कैसे दिखाते हैं? यहाँ उस अभिव्यक्ति का उपयोग करें। इस ऑडियो को यहाँ रोकें।</w:t>
      </w:r>
    </w:p>
    <w:p>
      <w:pPr/>
      <w:r>
        <w:rPr>
          <w:lang w:val="hi_IN" w:bidi="hi_IN"/>
        </w:rPr>
      </w:r>
      <w:r>
        <w:rPr>
          <w:lang w:val="hi_IN" w:bidi="hi_IN"/>
        </w:rPr>
        <w:t>पौलुस उन लोगों से कहता है जो विवाहित नहीं हैं, और उन लोगों से जो विधवा हैं, कि उनके लिए बेहतर है कि वे उसकी तरह अकेले रहें। लेकिन यदि यौन प्रलोभन के कारण अपने आप को नियंत्रित करना कठिन है, तो उन्हें विवाह करना चाहिए। यह भी स्वीकार्य है। पौलुस कहता है कि कामवासना से जलने की अपेक्षा विवाह करना बेहतर है। इसका अर्थ है कठोर यौन प्रलोभन से संघर्ष करना।</w:t>
      </w:r>
    </w:p>
    <w:p>
      <w:pPr/>
      <w:r>
        <w:rPr>
          <w:lang w:val="hi_IN" w:bidi="hi_IN"/>
        </w:rPr>
      </w:r>
      <w:r>
        <w:rPr>
          <w:lang w:val="hi_IN" w:bidi="hi_IN"/>
        </w:rPr>
        <w:t>आमतौर पर, इस समय समूह को इस भाग और इसमें होने वाली घटनाओं को दृश्य रूप से दिखाने के लिए चित्र बनाना, कथापट तैयार करना या वस्तुओं का उपयोग करना चाहिए। क्योंकि यह अध्याय पतियों और पत्नियों के बीच शारीरिक सम्बन्ध, यौन पाप और प्रलोभन के बारे में बात करता है, इसलिए ऐसा करना कठिन हो सकता है। इस गतिविधि का मुख्य उद्देश्य इस भाग के भागों और पात्रों को याद करने में आपकी सहायता करना है। आप इस भाग के लिए ऐसा कैसे करना चाहते हैं, जो मसीह का सम्मान करे और आपकी संस्कृति में उचित हो?</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7:1–9 का ऑडियो संस्करण सबसे आसानी से समझ में आने वाले अनुवाद में सुनें।</w:t>
      </w:r>
    </w:p>
    <w:p>
      <w:pPr/>
      <w:r>
        <w:rPr>
          <w:lang w:val="hi_IN" w:bidi="hi_IN"/>
        </w:rPr>
      </w:r>
      <w:r>
        <w:rPr>
          <w:lang w:val="hi_IN" w:bidi="hi_IN"/>
        </w:rPr>
        <w:t>आमतौर पर, इस चरण में, समूह इस भाग को नाटक के रूप में प्रस्तुत करेगा। लेकिन क्योंकि यह अध्याय पतियों और पत्नियों के बीच शारीरिक रिश्ते, यौन पाप और प्रलोभन के बारे में बात करता है, इसलिए ऐसा करना कठिन हो सकता है। इस गतिविधि का मुख्य उद्देश्य इसे गहराई से महसूस करना और इस भाग के बारे में अपनी भावनाओं के बारे में बात करना है। आप इस भाग के लिए ऐसा कैसे करना चाहते हैं, जो मसीह का सम्मान करे और आपकी संस्कृति में उचित हो?</w:t>
      </w:r>
    </w:p>
    <w:p>
      <w:pPr/>
      <w:r>
        <w:rPr>
          <w:lang w:val="hi_IN" w:bidi="hi_IN"/>
        </w:rPr>
      </w:r>
      <w:r>
        <w:rPr>
          <w:lang w:val="hi_IN" w:bidi="hi_IN"/>
        </w:rPr>
        <w:t>इस ऑडियो को यहाँ रोकें, इस बात पर चर्चा करने के लिए कि आप आगे कैसे जाना चाहते हैं।</w:t>
      </w:r>
    </w:p>
    <w:p>
      <w:pPr/>
      <w:r>
        <w:rPr>
          <w:lang w:val="hi_IN" w:bidi="hi_IN"/>
        </w:rPr>
      </w:r>
      <w:r>
        <w:rPr>
          <w:lang w:val="hi_IN" w:bidi="hi_IN"/>
        </w:rPr>
        <w:t>यदि आप नाटक बनाने के साथ आगे बढ़ने का फैसला करते हैं, तो यहाँ आपको वह जानकारी दी गई है जिसकी आपको आवश्यकता है।</w:t>
      </w:r>
    </w:p>
    <w:p>
      <w:pPr/>
      <w:r>
        <w:rPr>
          <w:lang w:val="hi_IN" w:bidi="hi_IN"/>
        </w:rPr>
      </w:r>
      <w:r>
        <w:rPr>
          <w:lang w:val="hi_IN" w:bidi="hi_IN"/>
        </w:rPr>
        <w:t>इस भाग के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पति और पत्नियाँ</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अविवाहित लोग और विधवाएँ</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में प्रवाह और विचारों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 यदि आप ऐसा करना चुनते हैं। यह वैकल्पिक है।</w:t>
      </w:r>
    </w:p>
    <w:p>
      <w:pPr/>
      <w:r>
        <w:rPr>
          <w:lang w:val="hi_IN" w:bidi="hi_IN"/>
        </w:rPr>
      </w:r>
      <w:r>
        <w:rPr>
          <w:lang w:val="hi_IN" w:bidi="hi_IN"/>
        </w:rPr>
        <w:t>पौलुस की भूमिका निभाने वाला व्यक्ति एक पत्र पढ़ने और उसके बारे में सोचने का दिखावा करता है। फिर वह एक उत्तर लिखना शुरू करता है। उसके उत्तर का पहला भाग पतियों और पत्नियों से है। पति और पत्नियों की भूमिका निभाने वाले लोग विवाह करने का अभिनय कर सकते हैं। उन्हें किसी उपयुक्त रीति से यह दिखाना चाहिए कि उनके बीच नियमित शारीरिक सम्बन्ध हैं, और वे एक दूसरे से प्रेम रोककर न रखें।</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पत्नी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अब, विवाहित जोड़ा चर्चा करेगा, अलग होने के लिए सहमत होगा, और प्रार्थना करने जाएँगे। उनकी प्रार्थना का समय समाप्त होने के बाद, उन्हें फिर से एक साथ आना चाहिए और उचित तरीके से दिखाना चाहिए कि उन्होंने अपना नियमित शारीरिक सम्बन्ध फिर से शुरू कर दिया है। शैतान की भूमिका निभाने वाले व्यक्ति को यह दिखाना चाहिए कि वह अब उनकी परीक्षा नहीं कर सकता।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पति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अब, पौलुस की भूमिका निभाने वाले व्यक्ति को यह दिखाना चाहिए कि वह अपना ध्यान दूसरे समूह की ओर बदल रहा है। अब वह अविवाहित लोगों और विधवाओं से बात कर रहा है। वह दिखाता है कि यह अच्छा है कि वे उसकी तरह अकेले रहें। लेकिन यदि वे सच में विवाह करना चाहते हैं क्योंकि वे यौन प्रलोभन से जूझ रहे हैं, तो यही उनके लिए बेहतर है। उन्हें विवाह करना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अविवाहित व्यक्ति की भूमिका निभाने वाले व्यक्ति से पूछें जिसने विवाह किया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एक व्यक्ति जो अविवाहित व्यक्ति की भूमिका निभा रहा है, वह विवाह की इच्छा को दिखा सकता है और फिर किसी दूसरे अविवाहित व्यक्ति से विवाह कर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अविवाहित व्यक्ति की भूमिका निभाने वाले व्यक्ति से पूछें जिसने विवाह किया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एक व्यक्ति विधवा की भूमिका निभाने के लिए संतुष्ट होने और अकेले रहने का अभिनय कर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विधवा की भूमिका निभाने वाले व्यक्ति से पूछें जिसने फिर से विवाह नहीं किया,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7:1–9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कुरिन्थुस के लोगों से कहता है कि कुरिन्थुस में कई लोग यौन </w:t>
      </w:r>
      <w:r>
        <w:rPr>
          <w:b/>
          <w:lang w:val="hi_IN" w:bidi="hi_IN"/>
        </w:rPr>
        <w:t>अनैतिकता</w:t>
      </w:r>
      <w:r>
        <w:rPr>
          <w:lang w:val="hi_IN" w:bidi="hi_IN"/>
        </w:rPr>
        <w:t xml:space="preserve"> में शामिल हो रहे हैं। यौन अनैतिकता के कई अर्थ हो सकते हैं। यह किसी भी प्रकार का यौन पाप है।</w:t>
      </w:r>
    </w:p>
    <w:p>
      <w:pPr/>
      <w:r>
        <w:rPr>
          <w:lang w:val="hi_IN" w:bidi="hi_IN"/>
        </w:rPr>
      </w:r>
      <w:r>
        <w:rPr>
          <w:lang w:val="hi_IN" w:bidi="hi_IN"/>
        </w:rPr>
        <w:t xml:space="preserve">यहाँ रुकें और समूह में चर्चा करें कि आप </w:t>
      </w:r>
      <w:r>
        <w:rPr>
          <w:b/>
          <w:lang w:val="hi_IN" w:bidi="hi_IN"/>
        </w:rPr>
        <w:t>अनैतिकता</w:t>
      </w:r>
      <w:r>
        <w:rPr>
          <w:lang w:val="hi_IN" w:bidi="hi_IN"/>
        </w:rPr>
        <w:t xml:space="preserve"> के लिए किस शब्द या वाक्यांश का उपयोग करेंगे। उसी शब्द या वाक्यांश का उपयोग करें जिसका उपयोग आपने 1 कुरिन्थियों 5:11 में किया है। अधिक जानकारी के लिए, मुख्य शब्दावली में </w:t>
      </w:r>
      <w:r>
        <w:rPr>
          <w:b/>
          <w:lang w:val="hi_IN" w:bidi="hi_IN"/>
        </w:rPr>
        <w:t>अनैतिकता</w:t>
      </w:r>
      <w:r>
        <w:rPr>
          <w:lang w:val="hi_IN" w:bidi="hi_IN"/>
        </w:rPr>
        <w:t xml:space="preserve"> देखें। इस ऑडियो को यहाँ रोकें।</w:t>
      </w:r>
    </w:p>
    <w:p>
      <w:pPr/>
      <w:r>
        <w:rPr>
          <w:lang w:val="hi_IN" w:bidi="hi_IN"/>
        </w:rPr>
      </w:r>
      <w:r>
        <w:rPr>
          <w:lang w:val="hi_IN" w:bidi="hi_IN"/>
        </w:rPr>
        <w:t xml:space="preserve">पौलुस कुरिन्थुस के लोगों से बात कर रहा है कि मसीही विवाह कैसा होना चाहिए। पौलुस </w:t>
      </w:r>
      <w:r>
        <w:rPr>
          <w:b/>
          <w:lang w:val="hi_IN" w:bidi="hi_IN"/>
        </w:rPr>
        <w:t>वैवाहिक कर्तव्य</w:t>
      </w:r>
      <w:r>
        <w:rPr>
          <w:lang w:val="hi_IN" w:bidi="hi_IN"/>
        </w:rPr>
        <w:t xml:space="preserve"> कहकर पति और पत्नी के बीच शारीरिक सम्बन्ध के बारे में विनम्र रीति से बात करता है। यह दूसरे व्यक्ति के अधिकारों पर ध्यान केन्द्रित करता है।</w:t>
      </w:r>
    </w:p>
    <w:p>
      <w:pPr/>
      <w:r>
        <w:rPr>
          <w:lang w:val="hi_IN" w:bidi="hi_IN"/>
        </w:rPr>
      </w:r>
      <w:r>
        <w:rPr>
          <w:lang w:val="hi_IN" w:bidi="hi_IN"/>
        </w:rPr>
        <w:t xml:space="preserve">यहाँ रुकें और समूह में चर्चा करें कि आप </w:t>
      </w:r>
      <w:r>
        <w:rPr>
          <w:b/>
          <w:lang w:val="hi_IN" w:bidi="hi_IN"/>
        </w:rPr>
        <w:t>वैवाहिक कर्तव्य</w:t>
      </w:r>
      <w:r>
        <w:rPr>
          <w:lang w:val="hi_IN" w:bidi="hi_IN"/>
        </w:rPr>
        <w:t>, या पति और पत्नी के बीच शारीरिक सम्बन्ध के लिए किस शब्द या वाक्यांश का उपयोग करेंगे। इस ऑडियो को यहाँ रोकें।</w:t>
      </w:r>
    </w:p>
    <w:p>
      <w:pPr/>
      <w:r>
        <w:rPr>
          <w:lang w:val="hi_IN" w:bidi="hi_IN"/>
        </w:rPr>
      </w:r>
      <w:r>
        <w:rPr>
          <w:lang w:val="hi_IN" w:bidi="hi_IN"/>
        </w:rPr>
        <w:t xml:space="preserve">पौलुस कहता है कि प्रत्येक व्यक्ति को अपने पति या पत्नी के प्रति अपना वैवाहिक कर्तव्य </w:t>
      </w:r>
      <w:r>
        <w:rPr>
          <w:b/>
          <w:lang w:val="hi_IN" w:bidi="hi_IN"/>
        </w:rPr>
        <w:t>पूरा</w:t>
      </w:r>
      <w:r>
        <w:rPr>
          <w:lang w:val="hi_IN" w:bidi="hi_IN"/>
        </w:rPr>
        <w:t xml:space="preserve"> करना चाहिए। जब कोई व्यक्ति किसी बात को पूरा करता है, तो वह किसी को वह लौटाता है जो उसका अधिकार है। दूसरे व्यक्ति को यह देना उचित है, और उन्हें यह उम्मीद करने का अधिकार है।</w:t>
      </w:r>
    </w:p>
    <w:p>
      <w:pPr/>
      <w:r>
        <w:rPr>
          <w:lang w:val="hi_IN" w:bidi="hi_IN"/>
        </w:rPr>
      </w:r>
      <w:r>
        <w:rPr>
          <w:lang w:val="hi_IN" w:bidi="hi_IN"/>
        </w:rPr>
        <w:t xml:space="preserve">यहाँ रुकें और समूह में चर्चा करें कि आप </w:t>
      </w:r>
      <w:r>
        <w:rPr>
          <w:b/>
          <w:lang w:val="hi_IN" w:bidi="hi_IN"/>
        </w:rPr>
        <w:t>पूरा करने</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पौलुस कहता है कि पति का अपने शरीर पर अधिकार नहीं है, बल्कि उसकी पत्नी का </w:t>
      </w:r>
      <w:r>
        <w:rPr>
          <w:b/>
          <w:lang w:val="hi_IN" w:bidi="hi_IN"/>
        </w:rPr>
        <w:t>अधिकार</w:t>
      </w:r>
      <w:r>
        <w:rPr>
          <w:lang w:val="hi_IN" w:bidi="hi_IN"/>
        </w:rPr>
        <w:t xml:space="preserve"> है। जिसके पास अधिकार होता है उसके पास निर्णय लेने और न्याय करने का अधिकार और शक्ति होती है। इस भाग में, पौलुस पति और पत्नी से कहता है कि वे निर्णय लेने का वह अधिकार छोड़ दें और दूसरे व्यक्ति को दे दें।</w:t>
      </w:r>
    </w:p>
    <w:p>
      <w:pPr/>
      <w:r>
        <w:rPr>
          <w:lang w:val="hi_IN" w:bidi="hi_IN"/>
        </w:rPr>
      </w:r>
      <w:r>
        <w:rPr>
          <w:lang w:val="hi_IN" w:bidi="hi_IN"/>
        </w:rPr>
        <w:t xml:space="preserve">यहाँ रुकें और समूह में चर्चा करें कि आप </w:t>
      </w:r>
      <w:r>
        <w:rPr>
          <w:b/>
          <w:lang w:val="hi_IN" w:bidi="hi_IN"/>
        </w:rPr>
        <w:t>अधिकार</w:t>
      </w:r>
      <w:r>
        <w:rPr>
          <w:lang w:val="hi_IN" w:bidi="hi_IN"/>
        </w:rPr>
        <w:t xml:space="preserve"> के लिए किस शब्द या वाक्यांश का उपयोग करेंगे। अधिक जानकारी के लिए, मुख्य शब्दावली में </w:t>
      </w:r>
      <w:r>
        <w:rPr>
          <w:lang w:val="hi_IN" w:bidi="hi_IN"/>
        </w:rPr>
        <w:t>अधिकार</w:t>
      </w:r>
      <w:r>
        <w:rPr>
          <w:lang w:val="hi_IN" w:bidi="hi_IN"/>
        </w:rPr>
        <w:t xml:space="preserve"> देखें। इस ऑडियो को यहाँ रोकें।</w:t>
      </w:r>
    </w:p>
    <w:p>
      <w:pPr/>
      <w:r>
        <w:rPr>
          <w:lang w:val="hi_IN" w:bidi="hi_IN"/>
        </w:rPr>
      </w:r>
      <w:r>
        <w:rPr>
          <w:lang w:val="hi_IN" w:bidi="hi_IN"/>
        </w:rPr>
        <w:t xml:space="preserve">पौलुस कहता है कि पतियों और पत्नियों को एक-दूसरे को सामान्य शारीरिक रिश्तों से </w:t>
      </w:r>
      <w:r>
        <w:rPr>
          <w:b/>
          <w:lang w:val="hi_IN" w:bidi="hi_IN"/>
        </w:rPr>
        <w:t>वंचित</w:t>
      </w:r>
      <w:r>
        <w:rPr>
          <w:lang w:val="hi_IN" w:bidi="hi_IN"/>
        </w:rPr>
        <w:t xml:space="preserve"> नहीं करना चाहिए। वंचित करना पूरा करना के विपरीत है। इसका अर्थ है किसी से कोई ऐसी चीज़ रोकना जो उसकी हो। उनसे छुपाना उचित नहीं है, और उन्हें भी इसकी उम्मीद करने का अधिकार है।</w:t>
      </w:r>
    </w:p>
    <w:p>
      <w:pPr/>
      <w:r>
        <w:rPr>
          <w:lang w:val="hi_IN" w:bidi="hi_IN"/>
        </w:rPr>
      </w:r>
      <w:r>
        <w:rPr>
          <w:lang w:val="hi_IN" w:bidi="hi_IN"/>
        </w:rPr>
        <w:t xml:space="preserve">यहाँ रुकें और समूह में चर्चा करें कि आप </w:t>
      </w:r>
      <w:r>
        <w:rPr>
          <w:b/>
          <w:lang w:val="hi_IN" w:bidi="hi_IN"/>
        </w:rPr>
        <w:t>वंचित</w:t>
      </w:r>
      <w:r>
        <w:rPr>
          <w:lang w:val="hi_IN" w:bidi="hi_IN"/>
        </w:rPr>
        <w:t xml:space="preserve"> के लिए किस शब्द या वाक्यांश का उपयोग करेंगे। इस ऑडियो को यहाँ रोकें।</w:t>
      </w:r>
    </w:p>
    <w:p>
      <w:pPr/>
      <w:r>
        <w:rPr>
          <w:lang w:val="hi_IN" w:bidi="hi_IN"/>
        </w:rPr>
      </w:r>
      <w:r>
        <w:rPr>
          <w:b/>
          <w:lang w:val="hi_IN" w:bidi="hi_IN"/>
        </w:rPr>
        <w:t>शैतान</w:t>
      </w:r>
      <w:r>
        <w:rPr>
          <w:lang w:val="hi_IN" w:bidi="hi_IN"/>
        </w:rPr>
        <w:t xml:space="preserve"> नाम का अर्थ है विरोधी, शत्रु या दोष लगानेवाला। यह इब्लीस का नाम है जो सभी दुष्ट आत्माओं का सरदार है। शैतान के लिए उसी नाम का उपयोग करें जिसका उपयोग आपने पहले किया है। अधिक जानकारी के लिए, मुख्य शब्दावली में </w:t>
      </w:r>
      <w:r>
        <w:rPr>
          <w:lang w:val="hi_IN" w:bidi="hi_IN"/>
        </w:rPr>
        <w:t>शैतान</w:t>
      </w:r>
      <w:r>
        <w:rPr>
          <w:lang w:val="hi_IN" w:bidi="hi_IN"/>
        </w:rPr>
        <w:t xml:space="preserve"> को देखें।</w:t>
      </w:r>
    </w:p>
    <w:p>
      <w:pPr/>
      <w:r>
        <w:rPr>
          <w:lang w:val="hi_IN" w:bidi="hi_IN"/>
        </w:rPr>
      </w:r>
      <w:r>
        <w:rPr>
          <w:lang w:val="hi_IN" w:bidi="hi_IN"/>
        </w:rPr>
        <w:t xml:space="preserve">पौलुस कहता है कि प्रत्येक व्यक्ति को परमेश्वर की ओर से अपना </w:t>
      </w:r>
      <w:r>
        <w:rPr>
          <w:b/>
          <w:lang w:val="hi_IN" w:bidi="hi_IN"/>
        </w:rPr>
        <w:t>उपहार</w:t>
      </w:r>
      <w:r>
        <w:rPr>
          <w:lang w:val="hi_IN" w:bidi="hi_IN"/>
        </w:rPr>
        <w:t xml:space="preserve"> मिला है। उपहार के लिए उसी शब्द का उपयोग करें जिसका उपयोग आपने कुरिन्थियों के नाम पौलुस के पत्र के पहले भाग में किया है। अधिक जानकारी के लिए, मुख्य शब्दावली में </w:t>
      </w:r>
      <w:r>
        <w:rPr>
          <w:b/>
          <w:lang w:val="hi_IN" w:bidi="hi_IN"/>
        </w:rPr>
        <w:t>उपहार</w:t>
      </w:r>
      <w:r>
        <w:rPr>
          <w:lang w:val="hi_IN" w:bidi="hi_IN"/>
        </w:rPr>
        <w:t xml:space="preserve">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7:10–16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 7:10–16 को सुनें और अपने मन में रखें।</w:t>
      </w:r>
    </w:p>
    <w:p>
      <w:pPr/>
      <w:r>
        <w:rPr>
          <w:lang w:val="hi_IN" w:bidi="hi_IN"/>
        </w:rPr>
      </w:r>
      <w:r>
        <w:rPr>
          <w:lang w:val="hi_IN" w:bidi="hi_IN"/>
        </w:rPr>
        <w:t>यदि सम्भव हो, तो 1 कुरिन्थ 7:10–16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7:10–16 का ऑडियो संस्करण सबसे आसानी से समझ में आने वाले अनुवाद में सुनें।</w:t>
      </w:r>
    </w:p>
    <w:p>
      <w:pPr/>
      <w:r>
        <w:rPr>
          <w:lang w:val="hi_IN" w:bidi="hi_IN"/>
        </w:rPr>
      </w:r>
      <w:r>
        <w:rPr>
          <w:lang w:val="hi_IN" w:bidi="hi_IN"/>
        </w:rPr>
        <w:t>पिछले भाग में पौलुस कुरिन्थियों से उन कुछ प्रश्नों के बारे में बात कर रहा था जो उनके विवाह के विषय में थे। उसने पतियों और पत्नियों से कहा कि उन्हें नियमित रूप से यौन सम्बन्ध बनाकर एक-दूसरे का सम्मान करना चाहिए। उसने कहा कि उनके नियमित यौन सम्बन्धों को प्रार्थना के समय के लिए रोकना ठीक है, और फिर उन्हें फिर से एक साथ आना चाहिए। इस सलाह का कारण पुरुषों और स्त्रियों को यौन पाप के प्रलोभन का विरोध करने में मदद करना था। पौलुस ने अविवाहित लोगों से यह भी कहा कि यह अच्छा है कि वे अविवाहित रहें। लेकिन यदि वे यौन प्रलोभन से जूझ रहे थे, तो उनके लिए विवाह करना बेहतर होगा।</w:t>
      </w:r>
    </w:p>
    <w:p>
      <w:pPr/>
      <w:r>
        <w:rPr>
          <w:lang w:val="hi_IN" w:bidi="hi_IN"/>
        </w:rPr>
      </w:r>
      <w:r>
        <w:rPr>
          <w:lang w:val="hi_IN" w:bidi="hi_IN"/>
        </w:rPr>
        <w:t>अब, इस भाग में, पौलुस कुरिन्थुस के लोगों के कुछ प्रश्नों के उत्तर देना जारी रखता है। वह लोगों के दो समूहों से बात करता है। सबसे पहले, पौलुस विवाहित जोड़ों से बात करता है जो दोनों विश्वासी हैं। उसके बाद, वह विवाहित जोड़ों से बात करता है, जहाँ एक व्यक्ति विश्वासी है और दूसरा नहीं है। पौलुस की सलाह उनके लिए उनकी परिस्थिति के अनुसार अलग-अलग है। पौलुस अपने निर्देशों के स्रोत के बारे में बहुत स्पष्ट है। यदि निर्देश यीशु के वचन हैं, तो वह लोगों को यह बताता है। यदि वह एक प्रेरित के रूप में अपने अधिकार के आधार पर सलाह दे रहा है, तो वह लोगों को यह भी बताता है।</w:t>
      </w:r>
    </w:p>
    <w:p>
      <w:pPr/>
      <w:r>
        <w:rPr>
          <w:lang w:val="hi_IN" w:bidi="hi_IN"/>
        </w:rPr>
      </w:r>
      <w:r>
        <w:rPr>
          <w:lang w:val="hi_IN" w:bidi="hi_IN"/>
        </w:rPr>
        <w:t>पहले भाग में, पौलुस विवाहित विश्वासियों से कहता है कि उन्हें अलग नहीं होना चाहिए या तलाक नहीं लेना चाहिए। वह कहता है कि ये यीशु के वचन हैं, न कि उसके अपने वचन हैं। आपको याद होगा कि मत्ती, मरकुस और लूका के सभी सुसमाचारों में दर्ज किया गया है कि यीशु ने अपने चेलों से कहा था कि जो कोई भी अपने पति या पत्नी को तलाक देता है, वह व्यभिचार या पाप कर रहा है। पौलुस कहता है कि यदि कोई स्त्री अपने पति से अलग हो जाती है, तो उसे या तो अकेला रहना चाहिए या अपने पति के साथ वापस जाना चाहिए। पौलुस कहता है कि पति के लिए भी यही नियम है।</w:t>
      </w:r>
    </w:p>
    <w:p>
      <w:pPr/>
      <w:r>
        <w:rPr>
          <w:lang w:val="hi_IN" w:bidi="hi_IN"/>
        </w:rPr>
      </w:r>
      <w:r>
        <w:rPr>
          <w:lang w:val="hi_IN" w:bidi="hi_IN"/>
        </w:rPr>
        <w:t>यहाँ रुकें और इस प्रश्न पर समूह में चर्चा करें: आपकी संस्कृति में, लोग तलाक या अलगाव के बारे में क्या सोचते हैं? इस ऑडियो को यहाँ रोकें।</w:t>
      </w:r>
    </w:p>
    <w:p>
      <w:pPr/>
      <w:r>
        <w:rPr>
          <w:lang w:val="hi_IN" w:bidi="hi_IN"/>
        </w:rPr>
      </w:r>
      <w:r>
        <w:rPr>
          <w:lang w:val="hi_IN" w:bidi="hi_IN"/>
        </w:rPr>
        <w:t>अगले भाग में, पौलुस एक प्रेरित के रूप में अपने अधिकार के आधार पर सलाह दे रहा है। वह सीधे यीशु को उद्धृत नहीं कर रहा है। वह एक ऐसी स्थिति के बारे में बात कर रहा है जिसके बारे में यीशु ने अपनी सेवकाई के दौरान विशेष रूप से बात नहीं की थी। पौलुस उन विश्वासियों से बात कर रहा है जिनके पति या पत्नी विश्वासी नहीं है। पौलुस कहता है कि यदि विवाह में कोई एक व्यक्ति विश्वासी नहीं है, लेकिन विवाहित रहना चाहता है, तो विश्वासी को उसे तलाक नहीं देना चाहिए। पौलुस समझाता है कि अविश्वासी पति या पत्नी अपने विश्वासी साथी के माध्यम से पवित्र बन जाते हैं। इसका अर्थ यह नहीं है कि वे अपने आप मसीही बन जाते हैं। पवित्र शब्द का अर्थ है कि किसी वस्तु या व्यक्ति को एक विशेष उद्देश्य के लिए अलग रखा गया हो। इस भाग में पौलुस कहता है कि यदि अविश्वासी पति या पत्नी अपने उस पति या पत्नी के साथ विवाह में बने रहते हैं जो विश्वासी है, तो परमेश्वर ने उन्हें किसी लाभ को प्राप्त करने के लिए अलग ठहराया है। पौलुस कहता है कि यदि माता-पिता विवाहित रहें, तो बच्चों को भी पवित्रता का यह लाभ मिलता है।</w:t>
      </w:r>
    </w:p>
    <w:p>
      <w:pPr/>
      <w:r>
        <w:rPr>
          <w:lang w:val="hi_IN" w:bidi="hi_IN"/>
        </w:rPr>
      </w:r>
      <w:r>
        <w:rPr>
          <w:lang w:val="hi_IN" w:bidi="hi_IN"/>
        </w:rPr>
        <w:t>यहाँ रुकें और समूह में इस प्रश्न पर चर्चा करें: एक ऐसे जोड़े की कल्पना करें जो अपने विवाह में खुश हैं, और एक-दूसरे से प्रेम करते हैं। एक दिन, पत्नी ने यीशु के बारे में सुना और विश्वास किया। पति ने अभी तक यीशु पर विश्वास नहीं किया है। कुछ तरीके क्या है जिनसे पति आशीष या लाभ प्राप्त कर सकता है, जब उसकी पत्नी यीशु को जान चुकी है? कुछ तरीके कौन से हैं जिनसे उनके बच्चों को लाभ या आशीष मिल सकती है? इस ऑडियो को यहाँ रोकें।</w:t>
      </w:r>
    </w:p>
    <w:p>
      <w:pPr/>
      <w:r>
        <w:rPr>
          <w:lang w:val="hi_IN" w:bidi="hi_IN"/>
        </w:rPr>
      </w:r>
      <w:r>
        <w:rPr>
          <w:lang w:val="hi_IN" w:bidi="hi_IN"/>
        </w:rPr>
        <w:t>अब पौलुस अपना ध्यान एक अलग स्थिति की ओर स्थानांतरित करता है। पौलुस अभी भी उन विश्वासियों से बात कर रहा है जिनके पति या पत्नी विश्वासी नहीं है। लेकिन इस मामले में, पौलुस एक ऐसी स्थिति के बारे में बात कर रहा है जहाँ अविश्वासी पति या पत्नी विवाह को छोड़ना चाहते हैं। पौलुस कहता है, इस मामले में, विश्वासी उन्हें जाने देने के लिए स्वतंत्र है। इस प्रकार के विवाह में विश्वासी एक दास जैसा नहीं है। परमेश्वर चाहता है कि लोग शांतिपूर्ण जीवन जीएँ, इसलिए यदि वे दुखी हैं तो उन्हें रहने के लिए मजबूर करना सही विकल्प नहीं है।</w:t>
      </w:r>
    </w:p>
    <w:p>
      <w:pPr/>
      <w:r>
        <w:rPr>
          <w:lang w:val="hi_IN" w:bidi="hi_IN"/>
        </w:rPr>
      </w:r>
      <w:r>
        <w:rPr>
          <w:lang w:val="hi_IN" w:bidi="hi_IN"/>
        </w:rPr>
        <w:t>इससे पहले, पौलुस ने कहा कि अविश्वासी पति या पत्नी अपने विश्वासी साथी के माध्यम से पवित्र बन जाती है। लेकिन इसका अर्थ यह नहीं है कि वे अपने आप मसीही बन जाते हैं। हम जानते हैं कि यह सच है, क्योंकि अब पौलुस कहता है कि एक विश्वासी यह नहीं जान सकता कि परमेश्वर उसके पति या पत्नी को बचाएगा या नहीं। यह इस कारण का हिस्सा है कि विश्वासी उन्हें जाने देने के लिए स्वतंत्र है।</w:t>
      </w:r>
    </w:p>
    <w:p>
      <w:pPr/>
      <w:r>
        <w:rPr>
          <w:lang w:val="hi_IN" w:bidi="hi_IN"/>
        </w:rPr>
      </w:r>
      <w:r>
        <w:rPr>
          <w:lang w:val="hi_IN" w:bidi="hi_IN"/>
        </w:rPr>
        <w:t>यहाँ रुकें और इस प्रश्न पर समूह के रूप में चर्चा करें: आपके समाज में यदि पति अपनी पत्नी को छोड़ देता है तो पत्नी को क्या अनुभव होगा? यदि उसकी पत्नी उसे छोड़ देती है तो एक पति क्या अनुभव करेगा?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1 कुरिन्थियों 7:10–16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कल्पांकित करने की कोशिश करेगा।</w:t>
      </w:r>
    </w:p>
    <w:p>
      <w:pPr/>
      <w:r>
        <w:rPr>
          <w:lang w:val="hi_IN" w:bidi="hi_IN"/>
        </w:rPr>
      </w:r>
      <w:r>
        <w:rPr>
          <w:lang w:val="hi_IN" w:bidi="hi_IN"/>
        </w:rPr>
        <w:t xml:space="preserve">इस भाग के तीन हिस्से हैं। </w:t>
      </w:r>
    </w:p>
    <w:p>
      <w:pPr/>
      <w:r>
        <w:rPr>
          <w:lang w:val="hi_IN" w:bidi="hi_IN"/>
        </w:rPr>
      </w:r>
      <w:r>
        <w:rPr>
          <w:b/>
          <w:lang w:val="hi_IN" w:bidi="hi_IN"/>
        </w:rPr>
        <w:t>पहले भाग में:</w:t>
      </w:r>
      <w:r>
        <w:rPr>
          <w:lang w:val="hi_IN" w:bidi="hi_IN"/>
        </w:rPr>
        <w:t xml:space="preserve"> पौलुस विवाहित जोड़ों से बात कर रहा है जो दोनों विश्वासी हैं। पौलुस विवाहित विश्वासियों से कहता है कि उन्हें अलग नहीं होना चाहिए या तलाक नहीं लेना चाहिए। वह कहता है कि ये यीशु के वचन हैं, न कि उसके अपने वचन हैं।</w:t>
      </w:r>
    </w:p>
    <w:p>
      <w:pPr/>
      <w:r>
        <w:rPr>
          <w:lang w:val="hi_IN" w:bidi="hi_IN"/>
        </w:rPr>
      </w:r>
      <w:r>
        <w:rPr>
          <w:b/>
          <w:lang w:val="hi_IN" w:bidi="hi_IN"/>
        </w:rPr>
        <w:t>दूसरे भाग में:</w:t>
      </w:r>
      <w:r>
        <w:rPr>
          <w:lang w:val="hi_IN" w:bidi="hi_IN"/>
        </w:rPr>
        <w:t xml:space="preserve"> पौलुस उन विश्वासियों से बात कर रहा है जो अविश्वासियों से विवाहित हैं। पौलुस कहता है कि यदि विवाह में वह व्यक्ति जो विश्वासी नहीं है, और विवाहित रहना चाहता है, तो विश्वासी को उन्हें तलाक नहीं देना चाहिए। उनके और उनके बच्चों के लिए यह सबसे अच्छा है कि वे विवाहित रहें। इस भाग में, पौलुस कहता है कि ये उसके अपने वचन हैं, न कि यीशु ने कुछ कहा था।</w:t>
      </w:r>
    </w:p>
    <w:p>
      <w:pPr/>
      <w:r>
        <w:rPr>
          <w:lang w:val="hi_IN" w:bidi="hi_IN"/>
        </w:rPr>
      </w:r>
      <w:r>
        <w:rPr>
          <w:b/>
          <w:lang w:val="hi_IN" w:bidi="hi_IN"/>
        </w:rPr>
        <w:t>तीसरे भाग में:</w:t>
      </w:r>
      <w:r>
        <w:rPr>
          <w:lang w:val="hi_IN" w:bidi="hi_IN"/>
        </w:rPr>
        <w:t xml:space="preserve"> पौलुस अभी भी उन विश्वासियों से बात कर रहा है जो अविश्वासियों से विवाहित हैं। पौलुस एक ऐसी स्थिति के बारे में बात करता है जहाँ अविश्वासी पति या पत्नी विवाह को छोड़ना चाहता है। पौलुस कहता है, इस मामले में, विश्वासी को उन्हें जाने देना चाहिए।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विवाहित जोड़ा जो दोनों विश्वासी हैं</w:t>
      </w:r>
    </w:p>
    <w:p>
      <w:pPr>
        <w:pStyle w:val="ListBullet"/>
        <w:spacing w:line="240" w:lineRule="auto"/>
        <w:ind w:left="720"/>
      </w:pPr>
      <w:r>
        <w:rPr>
          <w:lang w:val="hi_IN" w:bidi="hi_IN"/>
        </w:rPr>
      </w:r>
      <w:r>
        <w:rPr>
          <w:lang w:val="hi_IN" w:bidi="hi_IN"/>
        </w:rPr>
        <w:t>विवाहित जोड़ा जिसमें एक विश्वासी और एक अविश्वासी है</w:t>
      </w:r>
    </w:p>
    <w:p>
      <w:pPr>
        <w:pStyle w:val="ListBullet"/>
        <w:spacing w:line="240" w:lineRule="auto"/>
        <w:ind w:left="720"/>
      </w:pPr>
      <w:r>
        <w:rPr>
          <w:lang w:val="hi_IN" w:bidi="hi_IN"/>
        </w:rPr>
      </w:r>
      <w:r>
        <w:rPr>
          <w:lang w:val="hi_IN" w:bidi="hi_IN"/>
        </w:rPr>
        <w:t xml:space="preserve">और वे बच्चे जिनके एक माता या पिता विश्वासी हैं और दूसरा अविश्वासी है </w:t>
      </w:r>
    </w:p>
    <w:p>
      <w:pPr/>
      <w:r>
        <w:rPr>
          <w:lang w:val="hi_IN" w:bidi="hi_IN"/>
        </w:rPr>
      </w:r>
      <w:r>
        <w:rPr>
          <w:lang w:val="hi_IN" w:bidi="hi_IN"/>
        </w:rPr>
        <w:t>इस भाग में, पौलुस तीन अलग-अलग प्रकार की विवाह स्थितियों के बारे में बात करता है, और आपके अनुवाद में यह दिखाना महत्वपूर्ण है कि प्रत्येक अलग है। स्थिति के आधार पर, निर्देश बहुत अलग हैं। आप तीनों समूहों को दर्शाने के लिए तीन बड़े घेरे बना सकते हैं। समझाएँ कि इन घेरों में अलग-अलग प्रकार की विवाह की स्थितियाँ हैं। मुख्य विचार यह दिखाना है कि यदि कोई एक घेरे में है, तो उसके पास कुछ निर्देश हैं। लेकिन यदि वे दूसरे घेरे में हैं, तो उनके पास अलग निर्देश हैं। और यदि वे तीसरे घेरे में हैं, तो उनके निर्देश फिर से अलग हैं। यह ध्यान देना महत्वपूर्ण है कि प्रत्येक घेरे के लिए दिए गए निर्देश उस घेरे की स्थिति के अनुसार होने चाहिए। आप एक घेरे से निर्देशों को ले कर और उन्हें दूसरे घेरे में लागू करने की कोशिश नहीं कर सकते। तब आप पौलुस के पत्र के इस हिस्से को सही ढंग से नहीं समझ पाएँगे।</w:t>
      </w:r>
    </w:p>
    <w:p>
      <w:pPr/>
      <w:r>
        <w:rPr>
          <w:lang w:val="hi_IN" w:bidi="hi_IN"/>
        </w:rPr>
      </w:r>
      <w:r>
        <w:rPr>
          <w:lang w:val="hi_IN" w:bidi="hi_IN"/>
        </w:rPr>
        <w:t>पहले भाग में, पौलुस विवाहित जोड़ों से बात कर रहा है जो दोनों विश्वासी हैं। ये जोड़े पहले घेरे में हैं। पौलुस कुरिन्थुस के लोगों को याद दिलाता है कि यीशु ने इन लोगों को विवाह के बारे में आज्ञा दी थी। यीशु ने कहा कि उन्हें अलग नहीं होना चाहिए या तलाक नहीं देना चाहिए। अलग होना और तलाक अलग-अलग शब्द हैं, लेकिन उनका अन्त एक ही है। जब कोई पत्नी अलग हो जाती है, तो इसका अर्थ है कि वह चली जाती है। जब कोई पति तलाक देता है, तो इसका अर्थ है कि वह पत्नी को दूर भेज देता है। फिर यीशु ने कहा, अगर किसी कारण से कोई स्त्री अपने पति से अलग हो जाती है, तो उसे या तो अकेला रहना चाहिए या अपने पति के साथ वापस आ जाना चाहिए। पौलुस कहता है कि पति के लिए भी यही नियम है।</w:t>
      </w:r>
    </w:p>
    <w:p>
      <w:pPr/>
      <w:r>
        <w:rPr>
          <w:lang w:val="hi_IN" w:bidi="hi_IN"/>
        </w:rPr>
      </w:r>
      <w:r>
        <w:rPr>
          <w:lang w:val="hi_IN" w:bidi="hi_IN"/>
        </w:rPr>
        <w:t>दूसरे भाग में, पौलुस उन विश्वासियों से बात कर रहा है जिनका पति या पत्नी विश्वासी नहीं है। ये जोड़े दूसरे घेरे में हैं। अब पौलुस एक प्रेरित के रूप में अपने अधिकार के आधार पर सलाह दे रहा है, और सीधे यीशु को उद्धृत नहीं कर रहा है। वह एक ऐसी स्थिति के बारे में बात कर रहा है जिसके बारे में यीशु ने पृथ्वी पर अपनी सेवकाई के दौरान विशेष रूप से बात नही की थी। पौलुस कहता है कि यदि अविश्वासी पति या पत्नी विवाहित रहना चाहता है, तो उन्हें विवाहित रहना चाहिए। पौलुस कहता है कि अविश्वासी पति अपनी पत्नी के कारण पवित्र हो जाता है। पौलुस कहता है कि उनके बच्चे भी पवित्र बन जाते हैं। पौलुस आगे कहता है कि यदि अविश्वासी पति या पत्नी पवित्र नहीं बनते, तो उनके बच्चे अशुद्ध या परमेश्वर की सेवा के लिए अयोग्य हो जाते थे। लेकिन चूँकि अविश्वासी पति या पत्नी पवित्र बन गए, इसलिए उनके बच्चे भी पवित्र बन गए। इसका अर्थ यह नहीं है कि वे अपने आप मसीही बन जाते हैं। पवित्र शब्द का अर्थ है कि किसी व्यक्ति को एक विशेष उद्देश्य के लिए अलग किया गया है। इस भाग में पौलुस कहता है कि यदि अविश्वासी पति या पत्नी अपने उस पति या पत्नी के साथ विवाह में बने रहते हैं जो विश्वासी है, तो परमेश्वर ने उन्हें किसी लाभ को प्राप्त करने के लिए अलग ठहराया है। पौलुस कहता है कि यदि माता-पिता विवाहित रहें, तो बच्चों को भी पवित्रता का यह लाभ मिलता है।</w:t>
      </w:r>
    </w:p>
    <w:p>
      <w:pPr/>
      <w:r>
        <w:rPr>
          <w:lang w:val="hi_IN" w:bidi="hi_IN"/>
        </w:rPr>
      </w:r>
      <w:r>
        <w:rPr>
          <w:lang w:val="hi_IN" w:bidi="hi_IN"/>
        </w:rPr>
        <w:t>तीसरे भाग में, पौलुस एक प्रेरित के रूप में अपने अधिकार के आधार पर सलाह देना जारी रखता है। वह सीधे यीशु को उद्धृत नहीं कर रहा है। पौलुस अभी भी उन विश्वासियों से बात कर रहा है जिनका पति या पत्नी विश्वासी नहीं है। लेकिन इस मामले में, पौलुस एक ऐसी स्थिति के बारे में बात कर रहा है जहाँ अविश्वासी पति या पत्नी विवाह को छोड़ना चाहता है। यह तीसरा घेरा है। पौलुस कहता है, इस मामले में, विश्वासी उन्हें जाने देने के लिए स्वतंत्र है। इस प्रकार के विवाह में विश्वासी एक दास जैसा नहीं है। परमेश्वर चाहता है कि लोग शांतिपूर्ण जीवन जीएँ, इसलिए यदि अविश्वासी दुखी हैं तो उन्हें रहने के लिए मजबूर करना सही विकल्प नहीं है। फिर पौलुस दो प्रश्न पूछकर एक कड़ा कथन देता है। पौलुस पूछता है, "हे पत्नी, तू क्या जानती है, कि तू अपने पति का उद्धार करा लेगी? और हे पति, तू क्या जानता है कि तू अपनी पत्नी का उद्धार करा लेगा?" पौलुस का अर्थ है कि विश्वासी यह नहीं जान सकते कि वे अपने पति या पत्नी को बचाएँगे या नहीं। पौलुस जानता है कि केवल परमेश्वर ही लोगों को उनके पापों से बचा सकता है। कोई भी व्यक्ति किसी दूसरे व्यक्ति के लिए ऐसा नहीं कर सकता, और कोई भी व्यक्ति यह नहीं जान सकता कि परमेश्वर इसे कब और कैसे करेगा। यह इस कारण का हिस्सा है कि विश्वासी उन्हें जाने देने के लिए स्वतंत्र है।</w:t>
      </w:r>
    </w:p>
    <w:p>
      <w:pPr/>
      <w:r>
        <w:rPr>
          <w:lang w:val="hi_IN" w:bidi="hi_IN"/>
        </w:rPr>
      </w:r>
      <w:r>
        <w:rPr>
          <w:lang w:val="hi_IN" w:bidi="hi_IN"/>
        </w:rPr>
        <w:t>यहाँ रुकें और इस प्रश्न पर समूह में चर्चा करें: कल्पना करें कि बच्चों और युवाओं का एक समूह है, और वे आपको कुछ काम करने में मदद कर रहे हैं। आप उन्हें उम्र के अनुसार तीन अलग-अलग समूहों में विभाजित करते हैं। बूढ़े लोग अधिक कठिन काम कर सकते हैं, और बहुत छोटे लोग आसान काम कर सकते हैं। आप उनसे कहते हैं, "यदि आप 18 साल के समूह में हैं, तो यह काम करें। लेकिन यदि आप 12 साल के बच्चों के समूह में हैं, तो यह दूसरा काम करें। लेकिन यदि आप 4 साल के समूह में हैं, तो आप यह दूसरा काम यहीं कर सकते हैं।" आपकी भाषा में, आप अलग-अलग समूहों के बीच अन्तर को कैसे दिखाते हैं? आप कैसे दिखाते हैं कि आप पहले समूह से दूसरे समूह में बदल रहे हैं? इस ऑडियो को यहाँ रोकें।</w:t>
      </w:r>
    </w:p>
    <w:p>
      <w:pPr/>
      <w:r>
        <w:rPr>
          <w:lang w:val="hi_IN" w:bidi="hi_IN"/>
        </w:rPr>
      </w:r>
      <w:r>
        <w:rPr>
          <w:lang w:val="hi_IN" w:bidi="hi_IN"/>
        </w:rPr>
        <w:t>यहाँ रुकें और इस प्रश्न पर समूह में चर्चा करें: बच्चों के समूहों के बारे में उसी कहानी के बारे में सोचें। आपकी भाषा में, आप उनकी उम्र और उनके पास मौजूद काम के बीच एक मजबूत सम्बन्ध कैसे दिखाते हैं? "यदि आप 12 साल के हैं, तो यह काम करें।"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7:10–16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के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विवाहित जोड़ा जो दोनों विश्वासी हैं</w:t>
      </w:r>
    </w:p>
    <w:p>
      <w:pPr>
        <w:pStyle w:val="ListBullet"/>
        <w:spacing w:line="240" w:lineRule="auto"/>
        <w:ind w:left="720"/>
      </w:pPr>
      <w:r>
        <w:rPr>
          <w:lang w:val="hi_IN" w:bidi="hi_IN"/>
        </w:rPr>
      </w:r>
      <w:r>
        <w:rPr>
          <w:lang w:val="hi_IN" w:bidi="hi_IN"/>
        </w:rPr>
        <w:t>विवाहित जोड़ा जिसमें एक विश्वासी और एक अविश्वासी है</w:t>
      </w:r>
    </w:p>
    <w:p>
      <w:pPr>
        <w:pStyle w:val="ListBullet"/>
        <w:spacing w:line="240" w:lineRule="auto"/>
        <w:ind w:left="720"/>
      </w:pPr>
      <w:r>
        <w:rPr>
          <w:lang w:val="hi_IN" w:bidi="hi_IN"/>
        </w:rPr>
      </w:r>
      <w:r>
        <w:rPr>
          <w:lang w:val="hi_IN" w:bidi="hi_IN"/>
        </w:rPr>
        <w:t>और वे बच्चे जिनके एक माता या पिता में से एक विश्वासी हैं और दूसरा अविश्वासी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नाटक में यह दिखाना चाहिए कि तीन अलग-अलग प्रकार की विवाह स्थितियाँ होती हैं, और प्रत्येक स्थिति में अलग-अलग निर्देश होते हैं। अपने नाटक में, आप तीनों स्थितियों को दर्शाने के लिए कमरे के तीन अलग-अलग हिस्सों में जा सकते हैं। मुख्य विचार यह दिखाना है कि यदि कोई कमरे के एक हिस्से में है, तो उसके पास कुछ निर्देश हैं। लेकिन यदि वे कमरे के दूसरे हिस्से में हैं, तो उनके पास अलग निर्देश हैं। और यदि वे कमरे के तीसरे हिस्से में हैं, तो उनके निर्देश फिर से अलग हैं। यह ध्यान देना महत्वपूर्ण है कि प्रत्येक घेरे के लिए दिए गए निर्देश उस स्थान की स्थिति के अनुसार हों। आप एक स्थान से निर्देशों को नहीं ले सकते और उन्हें किसी दूसरे स्थान पर लागू करने की कोशिश नहीं कर सकते। इससे इस भाग की एक बहुत गलत समझ मिलेगी।</w:t>
      </w:r>
    </w:p>
    <w:p>
      <w:pPr/>
      <w:r>
        <w:rPr>
          <w:lang w:val="hi_IN" w:bidi="hi_IN"/>
        </w:rPr>
      </w:r>
      <w:r>
        <w:rPr>
          <w:lang w:val="hi_IN" w:bidi="hi_IN"/>
        </w:rPr>
        <w:t>नाटक की शुरुआत में, पौलुस विवाहित जोड़ों से बात कर रहा है जो दोनों विश्वासी हैं। यह समूह कमरे के पहले हिस्से में है। पौलुस कुरिन्थुस के लोगों को याद दिलाता है कि यीशु ने विवाह के बारे में आज्ञा दी थी। यीशु की भूमिका निभाने वाले व्यक्ति को पहले बात करनी चाहिए, फिर पौलुस की भूमिका निभाने वाला व्यक्ति विवाहित विश्वासियों से बात कर सकता है और उन्हें बताता है कि यीशु ने कहा है कि उन्हें अलग नहीं होना चाहिए या तलाक नहीं लेना चाहिए। लेकिन यदि कोई स्त्री अपने पति से अलग हो जाती है, तो उसे या तो अकेला रहना चाहिए या अपने पति के साथ वापस आ जाना चाहिए। पौलुस कहता है कि पति के लिए भी यही नियम है। विवाहित विश्वासियों की भूमिका निभाने वाले लोग ऐसा व्यवहार कर सकते हैं जैसे वे लड़ रहे हैं, लेकिन फिर वे सुनते हैं कि यीशु ने कहा था कि उन्हें अलग नही होना या तलाक नहीं लेना चाहिए, इसलिए वे मेल मिलाप कर 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उसके बाद, पत्नी की भूमिका निभाने वाले व्यक्ति को ऐसा व्यवहार करना चाहिए जैसे वह अपने पति को थोड़े समय के लिए छोड़ रही हो। फिर उसे याद आता है कि पौलुस ने कहा था कि उसे या तो अकेला रहना चाहिए या अपने पति के साथ वापस जाना चाहिए, इसलिए वह अपने पति के पास वापस जाने का फैसला करती है और वे मेल मिलाप कर लेते हैं। पति की भूमिका निभाने वाला व्यक्ति उसी दृश्य को दोहरा सकता है, केवल इस बार पति वह व्यक्ति है जो अपनी पत्नी को पीछे छोड़ता है, और फिर वापस आता है। या, वह उससे अलग भी रह सकता है, लेकिन इस स्थिति में उसे किसी दूसरे व्यक्ति से विवाह न करने का अभिनय करना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उस व्यक्ति से पूछें जो अपने पति या पत्नी के जाने के बाद भी पीछे रह गया था,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नाटक के दूसरे भाग में, पौलुस की भूमिका निभाने वाले व्यक्ति को कमरे के दूसरे हिस्से में जाना चाहिए। पौलुस अब एक अलग समूह से बात कर रहा है, जिनका पति या पत्नी विश्वासी नहीं है। एक और बदलाव हो गया है। अब पौलुस कहता है कि ये उसके अपने वचन हैं, वह सीधे यीशु को उद्धृत नहीं कर रहा है। यीशु की भूमिका निभाने वाला व्यक्ति यह दिखा सकता है कि उसने पृथ्वी पर अपनी सेवकाई के दौरान इस विशेष स्थिति के बारे में बात नहीं की थी। कमरे के इस भाग में, एक पुरुष जो अविश्वासी पति की भूमिका निभाता है और एक स्त्री जो विश्वासी पत्नी की भूमिका निभाती है, यह दिखाना चाहिए कि वे विवाहित रहने के लिए खुश हैं, भले ही वे अपने विश्वास के बारे में सहमत नहीं है। उनके लिए, पौलुस की सलाह यह है कि उन्हें विवाहित रहना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अविश्वासी पति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जो लोग उस दम्पति की भूमिका निभा रहे हैं उन्हें किसी प्रकार यह दिखाने का तरीका खोजना चाहिए कि पवित्रता की आशीष या लाभ उस स्त्री से जो विश्वासिनी पत्नी की भूमिका निभा रही है उसके अविश्वासी पति की भूमिका निभाने वाले पुरुष और उनके बच्चों की भूमिका निभाने वालों तक पहुँच रही है। इस नाटक में, या तो पति या पत्नी विश्वासी या अविश्वासी हो सकते हैं। दोनों के लिए सलाह एक 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अविश्वासी पति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नाटक के तीसरे भाग में, पौलुस की भूमिका निभाने वाले व्यक्ति को कमरे के तीसरे हिस्से में जाना चाहिए। पौलुस अभी भी उन विश्वासियों से बात कर रहा है जिनका पति या पत्नी विश्वासी नहीं है। और वह अभी भी अपने वचन बोल रहा है, न कि यीशु की आज्ञाएँ। लेकिन इस समूह के साथ परिस्थितियाँ बहुत अलग हैं। कमरे के इस हिस्से में, एक पुरुष एक अविश्वासी पति की भूमिका निभाने वाले और एक स्त्री अपनी विश्वासी पत्नी की भूमिका निभाने वाले को यह दिखाना चाहिए कि वे लड़ रहे हैं, क्योंकि वे अपने विश्वास के बारे में असहमत हैं। पति दिखा सकता है कि वह बहुत क्रोधित है क्योकि पत्नी ने यीशु का अनुसरण करने का फैसला किया है, और अब उसके साथ नहीं रहना चाहती है। पौलुस की भूमिका निभाने वाले व्यक्ति को यह दिखाना चाहिए कि पति का जाना ठीक है। पत्नी को यह दिखाना चाहिए कि अपने पति के जाने के बाद अब वह आज़ाद है और शांति से रह सकती है। पौलुस की भूमिका निभाने वाला व्यक्ति किसी तरह विश्वासी पत्नी को दिखा सकता है कि वह आज़ाद है क्योंकि यह जानना असम्भव है कि उसका पति यीशु का अनुसरण करना चुनेगा या नहीं। इस नाटक में, या तो पति या पत्नी विश्वासी या अविश्वासी हो सकते हैं। दोनों के लिए सलाह एक 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पीछे रह जाने वाले विश्वासी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7:10–16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कुरिन्थुस के लोगों से कहता है कि उसके कुछ वचन सीधे </w:t>
      </w:r>
      <w:r>
        <w:rPr>
          <w:b/>
          <w:lang w:val="hi_IN" w:bidi="hi_IN"/>
        </w:rPr>
        <w:t>प्रभु</w:t>
      </w:r>
      <w:r>
        <w:rPr>
          <w:lang w:val="hi_IN" w:bidi="hi_IN"/>
        </w:rPr>
        <w:t xml:space="preserve"> से हैं, और अन्य नहीं हैं। पौलुस यीशु के बारे में बात कर रहा था। उसका अर्थ यह था कि यीशु ने ये वचन जीवित रहते हुए कहे थे। जब पौलुस ने यीशु को प्रभु कहा, तो वह कह रहा था कि यीशु का उन पर अधिकार है, ठीक जैसे परमेश्वर का है। प्रभु के लिए उसी शब्द का उपयोग करें जिसका उपयोग आपने पिछले भागों में किया है। </w:t>
      </w:r>
      <w:r>
        <w:rPr>
          <w:lang w:val="hi_IN" w:bidi="hi_IN"/>
        </w:rPr>
        <w:t>प्रभु</w:t>
      </w:r>
      <w:r>
        <w:rPr>
          <w:lang w:val="hi_IN" w:bidi="hi_IN"/>
        </w:rPr>
        <w:t xml:space="preserve"> मुख्य शब्दावली में है।</w:t>
      </w:r>
    </w:p>
    <w:p>
      <w:pPr/>
      <w:r>
        <w:rPr>
          <w:lang w:val="hi_IN" w:bidi="hi_IN"/>
        </w:rPr>
      </w:r>
      <w:r>
        <w:rPr>
          <w:lang w:val="hi_IN" w:bidi="hi_IN"/>
        </w:rPr>
        <w:t xml:space="preserve">पौलुस कुरिन्थुस के विश्वासियों से कहता है कि उन्हें </w:t>
      </w:r>
      <w:r>
        <w:rPr>
          <w:b/>
          <w:lang w:val="hi_IN" w:bidi="hi_IN"/>
        </w:rPr>
        <w:t>अलग</w:t>
      </w:r>
      <w:r>
        <w:rPr>
          <w:lang w:val="hi_IN" w:bidi="hi_IN"/>
        </w:rPr>
        <w:t xml:space="preserve"> नहीं होना चाहिए या </w:t>
      </w:r>
      <w:r>
        <w:rPr>
          <w:b/>
          <w:lang w:val="hi_IN" w:bidi="hi_IN"/>
        </w:rPr>
        <w:t>तलाक</w:t>
      </w:r>
      <w:r>
        <w:rPr>
          <w:lang w:val="hi_IN" w:bidi="hi_IN"/>
        </w:rPr>
        <w:t xml:space="preserve"> नहीं लेना चाहिए। अलग होना और तलाक अलग-अलग शब्द हैं, लेकिन उनका अन्त एक ही है। पौलुस की संस्कृति में, जब कोई पत्नी अलग हो जाती है, तो इसका अर्थ है कि वह चली जाती है। जब कोई पति तलाक देता है, तो इसका अर्थ है कि वह पत्नी को दूर भेज देता है। तलाक तब होता है जब दो लोग निर्णय लेते हैं कि वे अब विवाहित नहीं रहेंगे, और वे कानूनी रूप से अपने विवाह को समाप्त कर देते हैं।</w:t>
      </w:r>
    </w:p>
    <w:p>
      <w:pPr/>
      <w:r>
        <w:rPr>
          <w:lang w:val="hi_IN" w:bidi="hi_IN"/>
        </w:rPr>
      </w:r>
      <w:r>
        <w:rPr>
          <w:lang w:val="hi_IN" w:bidi="hi_IN"/>
        </w:rPr>
        <w:t xml:space="preserve">यहाँ रुकें और समूह में चर्चा करें कि आप </w:t>
      </w:r>
      <w:r>
        <w:rPr>
          <w:b/>
          <w:lang w:val="hi_IN" w:bidi="hi_IN"/>
        </w:rPr>
        <w:t>अलग</w:t>
      </w:r>
      <w:r>
        <w:rPr>
          <w:lang w:val="hi_IN" w:bidi="hi_IN"/>
        </w:rPr>
        <w:t xml:space="preserve"> होने और </w:t>
      </w:r>
      <w:r>
        <w:rPr>
          <w:b/>
          <w:lang w:val="hi_IN" w:bidi="hi_IN"/>
        </w:rPr>
        <w:t>तलाक</w:t>
      </w:r>
      <w:r>
        <w:rPr>
          <w:lang w:val="hi_IN" w:bidi="hi_IN"/>
        </w:rPr>
        <w:t xml:space="preserve"> के लिए किन शब्दों या वाक्यांशों का उपयोग करेंगे। अधिक जानकारी के लिए मुख्य शब्दावली में </w:t>
      </w:r>
      <w:r>
        <w:rPr>
          <w:lang w:val="hi_IN" w:bidi="hi_IN"/>
        </w:rPr>
        <w:t>तलाक</w:t>
      </w:r>
      <w:r>
        <w:rPr>
          <w:lang w:val="hi_IN" w:bidi="hi_IN"/>
        </w:rPr>
        <w:t xml:space="preserve">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कुरिन्थुस के विश्वासियों से कहता है कि उन्हें अलग नहीं होना चाहिए या तलाक नहीं लेना चाहिए। लेकिन यदि वे अलग हो जाते हैं, तो उन्हें </w:t>
      </w:r>
      <w:r>
        <w:rPr>
          <w:b/>
          <w:lang w:val="hi_IN" w:bidi="hi_IN"/>
        </w:rPr>
        <w:t>मेल-मिलाप</w:t>
      </w:r>
      <w:r>
        <w:rPr>
          <w:lang w:val="hi_IN" w:bidi="hi_IN"/>
        </w:rPr>
        <w:t xml:space="preserve"> करने की कोशिश करनी चाहिए। इसका अर्थ है कि अपनी असहमति या समस्या के बाद उन्हें फिर से चीजों को सही करना चाहिए।</w:t>
      </w:r>
    </w:p>
    <w:p>
      <w:pPr/>
      <w:r>
        <w:rPr>
          <w:lang w:val="hi_IN" w:bidi="hi_IN"/>
        </w:rPr>
      </w:r>
      <w:r>
        <w:rPr>
          <w:lang w:val="hi_IN" w:bidi="hi_IN"/>
        </w:rPr>
        <w:t xml:space="preserve">यहाँ रुकें और समूह में चर्चा करें कि आप </w:t>
      </w:r>
      <w:r>
        <w:rPr>
          <w:b/>
          <w:lang w:val="hi_IN" w:bidi="hi_IN"/>
        </w:rPr>
        <w:t>मेल-मिलाप</w:t>
      </w:r>
      <w:r>
        <w:rPr>
          <w:lang w:val="hi_IN" w:bidi="hi_IN"/>
        </w:rPr>
        <w:t xml:space="preserve"> के लिए किस शब्द या वाक्यांश का उपयोग करेंगे। अधिक जानकारी के लिए मुख्य शब्दावली में </w:t>
      </w:r>
      <w:r>
        <w:rPr>
          <w:b/>
          <w:lang w:val="hi_IN" w:bidi="hi_IN"/>
        </w:rPr>
        <w:t>मेल-मिलाप</w:t>
      </w:r>
      <w:r>
        <w:rPr>
          <w:lang w:val="hi_IN" w:bidi="hi_IN"/>
        </w:rPr>
        <w:t xml:space="preserve"> शब्द देखें। इस ऑडियो को यहाँ रोकें।</w:t>
      </w:r>
    </w:p>
    <w:p>
      <w:pPr/>
      <w:r>
        <w:rPr>
          <w:lang w:val="hi_IN" w:bidi="hi_IN"/>
        </w:rPr>
      </w:r>
      <w:r>
        <w:rPr>
          <w:lang w:val="hi_IN" w:bidi="hi_IN"/>
        </w:rPr>
        <w:t xml:space="preserve">पौलुस इस भाग में अविश्वासी पतियों और पत्नियों के बारे में बात करता है। </w:t>
      </w:r>
      <w:r>
        <w:rPr>
          <w:b/>
          <w:lang w:val="hi_IN" w:bidi="hi_IN"/>
        </w:rPr>
        <w:t>अविश्वासी</w:t>
      </w:r>
      <w:r>
        <w:rPr>
          <w:lang w:val="hi_IN" w:bidi="hi_IN"/>
        </w:rPr>
        <w:t xml:space="preserve"> के लिए उसी शब्द का उपयोग करें जिसका उपयोग आपने पिछले भागों में किया है। अधिक जानकारी के लिए, मुख्य शब्दावली में </w:t>
      </w:r>
      <w:r>
        <w:rPr>
          <w:b/>
          <w:lang w:val="hi_IN" w:bidi="hi_IN"/>
        </w:rPr>
        <w:t>विश्वासी</w:t>
      </w:r>
      <w:r>
        <w:rPr>
          <w:lang w:val="hi_IN" w:bidi="hi_IN"/>
        </w:rPr>
        <w:t xml:space="preserve"> शब्द देखें।</w:t>
      </w:r>
    </w:p>
    <w:p>
      <w:pPr/>
      <w:r>
        <w:rPr>
          <w:lang w:val="hi_IN" w:bidi="hi_IN"/>
        </w:rPr>
      </w:r>
      <w:r>
        <w:rPr>
          <w:lang w:val="hi_IN" w:bidi="hi_IN"/>
        </w:rPr>
        <w:t xml:space="preserve">पौलुस कुरिन्थुस के विश्वासियों से कहता है जिनके अविश्वासी पति या पत्नी हैं, कि अविश्वासी पति या पत्नी उनके विश्वासी साथी के माध्यम से पवित्र हो जाता है। जब कोई व्यक्ति </w:t>
      </w:r>
      <w:r>
        <w:rPr>
          <w:b/>
          <w:lang w:val="hi_IN" w:bidi="hi_IN"/>
        </w:rPr>
        <w:t>पवित्र किया जाता</w:t>
      </w:r>
      <w:r>
        <w:rPr>
          <w:lang w:val="hi_IN" w:bidi="hi_IN"/>
        </w:rPr>
        <w:t xml:space="preserve"> है, या पवित्र हो जाता है, तो इसका अर्थ है कि परमेश्वर ने उस व्यक्ति को किसी विशेष उद्देश्य के लिए अलग रखा है। इस भाग में, पौलुस यह नहीं कह रहा है कि अविश्वासी पति या पत्नी अपने आप मसीही बन जाएँगे। इसका अर्थ है कि परमेश्वर ने उन्हें सामान्य अर्थ में अलग किया है ताकि वे उसके हों। लेकिन उनके पास अभी भी यीशु पर विश्वास करने या न करने का विकल्प है, जैसा कि हम बाद में इस भाग में देखते हैं। </w:t>
      </w:r>
      <w:r>
        <w:rPr>
          <w:b/>
          <w:lang w:val="hi_IN" w:bidi="hi_IN"/>
        </w:rPr>
        <w:t>पवित्र किए गए</w:t>
      </w:r>
      <w:r>
        <w:rPr>
          <w:lang w:val="hi_IN" w:bidi="hi_IN"/>
        </w:rPr>
        <w:t xml:space="preserve"> के लिए उसी शब्द का उपयोग करें जिसका उपयोग आपने पिछले भागों में किया है, और याद रखें कि पवित्रीकरण मुख्य शब्दावली में शामिल है।</w:t>
      </w:r>
    </w:p>
    <w:p>
      <w:pPr/>
      <w:r>
        <w:rPr>
          <w:lang w:val="hi_IN" w:bidi="hi_IN"/>
        </w:rPr>
      </w:r>
      <w:r>
        <w:rPr>
          <w:lang w:val="hi_IN" w:bidi="hi_IN"/>
        </w:rPr>
        <w:t xml:space="preserve">पौलुस कुरिन्थुस के लोगों से कहता है कि परमेश्वर ने एक अविश्वासी पति या पत्नी को उनके विश्वासी पति या पत्नी के माध्यम से उसे स्वीकार्य बनाया है। इस कारण उनके बच्चे </w:t>
      </w:r>
      <w:r>
        <w:rPr>
          <w:b/>
          <w:lang w:val="hi_IN" w:bidi="hi_IN"/>
        </w:rPr>
        <w:t>अशुद्ध</w:t>
      </w:r>
      <w:r>
        <w:rPr>
          <w:lang w:val="hi_IN" w:bidi="hi_IN"/>
        </w:rPr>
        <w:t xml:space="preserve"> नहीं होंगे, बल्कि वे </w:t>
      </w:r>
      <w:r>
        <w:rPr>
          <w:b/>
          <w:lang w:val="hi_IN" w:bidi="hi_IN"/>
        </w:rPr>
        <w:t>पवित्र</w:t>
      </w:r>
      <w:r>
        <w:rPr>
          <w:lang w:val="hi_IN" w:bidi="hi_IN"/>
        </w:rPr>
        <w:t xml:space="preserve"> होंगे, या परमेश्वर के उद्देश्यों के लिए अलग किए गए होंगे। यहाँ इस बारे में बात नहीं की गई है कि वे बाहर से शुद्ध हैं या अशुद्ध। अशुद्ध का अर्थ है वह व्यक्ति जो शुद्ध या परमेश्वर के लिए स्वीकार्य नहीं है। इस भाग में, इसका अर्थ पवित्र के विपरीत है। पवित्र के लिए उसी शब्द का उपयोग करें जिसका उपयोग आपने पिछले भागों में किया है। </w:t>
      </w:r>
      <w:r>
        <w:rPr>
          <w:lang w:val="hi_IN" w:bidi="hi_IN"/>
        </w:rPr>
        <w:t>पवित्र</w:t>
      </w:r>
      <w:r>
        <w:rPr>
          <w:lang w:val="hi_IN" w:bidi="hi_IN"/>
        </w:rPr>
        <w:t xml:space="preserve"> शब्द मुख्य शब्दावली में है।</w:t>
      </w:r>
    </w:p>
    <w:p>
      <w:pPr/>
      <w:r>
        <w:rPr>
          <w:lang w:val="hi_IN" w:bidi="hi_IN"/>
        </w:rPr>
      </w:r>
      <w:r>
        <w:rPr>
          <w:lang w:val="hi_IN" w:bidi="hi_IN"/>
        </w:rPr>
        <w:t xml:space="preserve">यहाँ रुकें और समूह में चर्चा करें कि </w:t>
      </w:r>
      <w:r>
        <w:rPr>
          <w:b/>
          <w:lang w:val="hi_IN" w:bidi="hi_IN"/>
        </w:rPr>
        <w:t>अशुद्ध</w:t>
      </w:r>
      <w:r>
        <w:rPr>
          <w:lang w:val="hi_IN" w:bidi="hi_IN"/>
        </w:rPr>
        <w:t xml:space="preserve"> के लिए कौन-सा शब्द या वाक्यांश इस्तेमाल किया करेंगे। अधिक जानकारी के लिए मुख्य शब्दावली में </w:t>
      </w:r>
      <w:r>
        <w:rPr>
          <w:lang w:val="hi_IN" w:bidi="hi_IN"/>
        </w:rPr>
        <w:t>शुद्ध/अशुद्ध</w:t>
      </w:r>
      <w:r>
        <w:rPr>
          <w:lang w:val="hi_IN" w:bidi="hi_IN"/>
        </w:rPr>
        <w:t xml:space="preserve">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उन विश्वासियों से बात कर रहा था जिनका पति या पत्नी है विश्वासी नहीं है, और उसने कहा कि यदि अविश्वासी चाहें तो विवाह छोड़ने के लिए स्वतंत्र है। उसने कहा कि जो विश्वासी पीछे रहता है, वह </w:t>
      </w:r>
      <w:r>
        <w:rPr>
          <w:b/>
          <w:lang w:val="hi_IN" w:bidi="hi_IN"/>
        </w:rPr>
        <w:t>बंधा</w:t>
      </w:r>
      <w:r>
        <w:rPr>
          <w:lang w:val="hi_IN" w:bidi="hi_IN"/>
        </w:rPr>
        <w:t xml:space="preserve"> नहीं है या </w:t>
      </w:r>
      <w:r>
        <w:rPr>
          <w:b/>
          <w:lang w:val="hi_IN" w:bidi="hi_IN"/>
        </w:rPr>
        <w:t>दास</w:t>
      </w:r>
      <w:r>
        <w:rPr>
          <w:lang w:val="hi_IN" w:bidi="hi_IN"/>
        </w:rPr>
        <w:t xml:space="preserve"> नहीं है। यदि कोई व्यक्ति बाँध रहा है, तो इसका अर्थ है कि कोई उसे इस तरह रोक रहा है या उसे बाँध रहा है जिससे उसकी स्वतंत्रता सीमित हो जाती है। दास होने का अर्थ है कि कोई व्यक्ति किसी दूसरे व्यक्ति को बिना स्वतंत्रता या अपने जीवन पर नियंत्रण दिए बिना काम करने या आदेश का पालन करने के लिए मजबूर करता है। इस भाग में, पौलुस सच्ची दासत्व के बारे में बात नहीं कर रहा है, बल्कि उस भावना के बारे में बात कर रहा है जो किसी व्यक्ति को किसी कठिन विवाह में फँसने पर महसूस हो सकती है, जिसमें स्वतंत्रता या नियंत्रण नहीं है।</w:t>
      </w:r>
    </w:p>
    <w:p>
      <w:pPr/>
      <w:r>
        <w:rPr>
          <w:lang w:val="hi_IN" w:bidi="hi_IN"/>
        </w:rPr>
      </w:r>
      <w:r>
        <w:rPr>
          <w:lang w:val="hi_IN" w:bidi="hi_IN"/>
        </w:rPr>
        <w:t xml:space="preserve">यहाँ रुकें और समूह में चर्चा करें कि इस भाग में आप </w:t>
      </w:r>
      <w:r>
        <w:rPr>
          <w:b/>
          <w:lang w:val="hi_IN" w:bidi="hi_IN"/>
        </w:rPr>
        <w:t>बंधे</w:t>
      </w:r>
      <w:r>
        <w:rPr>
          <w:lang w:val="hi_IN" w:bidi="hi_IN"/>
        </w:rPr>
        <w:t xml:space="preserve"> या </w:t>
      </w:r>
      <w:r>
        <w:rPr>
          <w:b/>
          <w:lang w:val="hi_IN" w:bidi="hi_IN"/>
        </w:rPr>
        <w:t>दास</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पौलुस उन विश्वासियों से बात कर रहा था जिनका पति या पत्नी विश्वासी नहीं है, और उसने कहा कि यदि अविश्वासी चाहें तो विवाह छोड़ने के लिए स्वतंत्र है। एक कारण जो पौलुस देता है वह यह है कि परमेश्वर हमें </w:t>
      </w:r>
      <w:r>
        <w:rPr>
          <w:b/>
          <w:lang w:val="hi_IN" w:bidi="hi_IN"/>
        </w:rPr>
        <w:t>शांति</w:t>
      </w:r>
      <w:r>
        <w:rPr>
          <w:lang w:val="hi_IN" w:bidi="hi_IN"/>
        </w:rPr>
        <w:t xml:space="preserve"> से जीवन बिताने के लिए </w:t>
      </w:r>
      <w:r>
        <w:rPr>
          <w:b/>
          <w:lang w:val="hi_IN" w:bidi="hi_IN"/>
        </w:rPr>
        <w:t>बुलाता</w:t>
      </w:r>
      <w:r>
        <w:rPr>
          <w:lang w:val="hi_IN" w:bidi="hi_IN"/>
        </w:rPr>
        <w:t xml:space="preserve"> है। शांति का अर्थ है कि लोग ठीक हैं, संतुष्ट हैं, और वे एक-दूसरे के साथ और परमेश्वर के साथ सामंजस्य में रह रहे हैं। बुलाए गए और शांति के लिए उसी शब्द का उपयोग करें जिसका उपयोग आपने इस पुस्तक में पहले किया है। अधिक जानकारी के लिए मुख्य शब्दावली में </w:t>
      </w:r>
      <w:r>
        <w:rPr>
          <w:b/>
          <w:lang w:val="hi_IN" w:bidi="hi_IN"/>
        </w:rPr>
        <w:t>शान्ति</w:t>
      </w:r>
      <w:r>
        <w:rPr>
          <w:lang w:val="hi_IN" w:bidi="hi_IN"/>
        </w:rPr>
        <w:t xml:space="preserve"> देखें। </w:t>
      </w:r>
    </w:p>
    <w:p>
      <w:pPr/>
      <w:r>
        <w:rPr>
          <w:lang w:val="hi_IN" w:bidi="hi_IN"/>
        </w:rPr>
      </w:r>
      <w:r>
        <w:rPr>
          <w:lang w:val="hi_IN" w:bidi="hi_IN"/>
        </w:rPr>
        <w:t xml:space="preserve">पौलुस उन विश्वासियों से बात कर रहा था जिनका पति या पत्नी विश्वासी नहीं है, और उसने कहा कि यदि अविश्वासी चाहें तो विवाह छोड़ने के लिए स्वतंत्र है। पौलुस ने उन्हें ऐसा करने का एक कारण बताया कि विश्वासी कभी नहीं जान सकता कि वे अपने अविश्वासी पति या पत्नी का </w:t>
      </w:r>
      <w:r>
        <w:rPr>
          <w:b/>
          <w:lang w:val="hi_IN" w:bidi="hi_IN"/>
        </w:rPr>
        <w:t>उद्धार</w:t>
      </w:r>
      <w:r>
        <w:rPr>
          <w:lang w:val="hi_IN" w:bidi="hi_IN"/>
        </w:rPr>
        <w:t xml:space="preserve"> करने में सक्षम होंगे या नहीं। किसी का उद्धार करने का अर्थ है उसकी मदद करना, या उसे किसी कठिन या खतरनाक स्थिति से बचाना। इस भाग में, पौलुस का अर्थ यह था कि वह व्यक्ति अपने पति या पत्नी को यीशु पर विश्वास करने में मदद कर सकता है ताकि परमेश्वर उसका उद्धार करे। उद्धार के लिए उसी शब्द का उपयोग करें जिसका उपयोग आपने पिछले भागों में किया है, और उद्धार के बारे में अधिक जानकारी के लिए मुख्य शब्दावली में </w:t>
      </w:r>
      <w:r>
        <w:rPr>
          <w:lang w:val="hi_IN" w:bidi="hi_IN"/>
        </w:rPr>
        <w:t>उद्धार</w:t>
      </w:r>
      <w:r>
        <w:rPr>
          <w:lang w:val="hi_IN" w:bidi="hi_IN"/>
        </w:rPr>
        <w:t xml:space="preserve"> शब्द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7:17–24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 7:17–24 को सुनें और अपने मन में रखें।</w:t>
      </w:r>
    </w:p>
    <w:p>
      <w:pPr/>
      <w:r>
        <w:rPr>
          <w:lang w:val="hi_IN" w:bidi="hi_IN"/>
        </w:rPr>
      </w:r>
      <w:r>
        <w:rPr>
          <w:lang w:val="hi_IN" w:bidi="hi_IN"/>
        </w:rPr>
        <w:t>यदि सम्भव हो, तो 1 कुरिन्थ 7:17–24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7:17–24 का ऑडियो संस्करण सबसे आसानी से समझ में आने वाले अनुवाद में सुनें।</w:t>
      </w:r>
    </w:p>
    <w:p>
      <w:pPr/>
      <w:r>
        <w:rPr>
          <w:lang w:val="hi_IN" w:bidi="hi_IN"/>
        </w:rPr>
      </w:r>
      <w:r>
        <w:rPr>
          <w:lang w:val="hi_IN" w:bidi="hi_IN"/>
        </w:rPr>
        <w:t>अपने पत्र के पिछले भागों में, पौलुस कुरिन्थुस के लोगों के विवाह के बारे में कुछ प्रश्नों के उत्तर दे रहा है। उसने अविवाहित लोगों से कहा कि उनके लिए अविवाहित रहना सबसे अच्छा है। उसने विवाहित लोगों से कहा कि उन्हें विवाहित रहना चाहिए। यदि कोई विश्वासी किसी अविश्वासी से विवाहित था, तो उसने उनसे कहा कि उनके लिए विवाह में बने रहना ही बेहतर है, जब तक कि अविश्वासी साथी ऐसा करने के लिए तैयार हो। पौलुस ने यह भी कहा कि भले ही ये विकल्प सामान्य रूप से सबसे अच्छे हों, फिर भी कुछ लोगों के लिए उनकी व्यक्तिगत परिस्थितियों के आधार पर बेहतर विकल्प हो सकता है।</w:t>
      </w:r>
    </w:p>
    <w:p>
      <w:pPr/>
      <w:r>
        <w:rPr>
          <w:lang w:val="hi_IN" w:bidi="hi_IN"/>
        </w:rPr>
      </w:r>
      <w:r>
        <w:rPr>
          <w:lang w:val="hi_IN" w:bidi="hi_IN"/>
        </w:rPr>
        <w:t>अब इस भाग में, पौलुस दिखाता है कि वे शिक्षाएँ एक सामान्य नियम का हिस्सा हैं जो वह सभी कलीसियाओं को देता है। उसका नियम यह है कि लोग उस जीवन के मार्ग में बने रहें जो परमेश्वर ने उन्हें विश्वासी बनने के बाद दिया था। पौलुस कहता है कि परमेश्वर ने उन्हें वह नियुक्ति दी है, इसलिए उन्हें परमेश्वर को प्रसन्न करने या उसकी सेवा करने के लिए अपनी जीवन स्थिति को बदलने की आवश्यकता नहीं है। इसलिए प्रत्येक विश्वासी को वैसे ही रहना चाहिए जैसे वह पहले था जब परमेश्वर ने उन्हें मसीह के होने के लिए बुलाया था।</w:t>
      </w:r>
    </w:p>
    <w:p>
      <w:pPr/>
      <w:r>
        <w:rPr>
          <w:lang w:val="hi_IN" w:bidi="hi_IN"/>
        </w:rPr>
      </w:r>
      <w:r>
        <w:rPr>
          <w:lang w:val="hi_IN" w:bidi="hi_IN"/>
        </w:rPr>
        <w:t>सामान्य नियम के बारे में बात करने के बाद, पौलुस दो उदाहरण देता है। पहला खतना के बारे में है। कुरिन्थुस में, जिन पुरुषों का खतना किया गया था, वे यहूदी थे, और जिन पुरुषों का खतना नहीं किया गया था, वे अन्य संस्कृतियों से थे। जब परमेश्वर ने पहली बार इस्राएलियों को, जो अब यहूदी लोग हैं, अपनी विशेष प्रजा बनाया, तब परमेश्वर ने उन्हें अपने शिशु लड़कों का खतना करने को कहा था। इस्राएली हर बच्चे के लिंग की ढीली त्वचा काट देते थे ताकि यह दिखाया जा सके कि इस्राएली परमेश्वर के विशेष लोग हैं। यीशु में कुछ यहूदी विश्वासियों ने सोचा कि अब उन्हें सभी संस्कृतियों के उन सभी पुरुषों का खतना करवाना होगा जो यीशु का अनुसरण करने का फैसला करते हैं। पौलुस कहता है कि यदि कोई व्यक्ति यीशु पर विश्वास करने के समय पहले से खतना कर चुका था, तो उसे इसे बदलने की कोशिश नहीं करनी चाहिए। उसी तरह, यदि किसी व्यक्ति का यीशु पर विश्वास करते समय खतना नहीं किया गया था, तो उसे इसे बदलने की कोशिश नहीं करनी चाहिए। पौलुस कहता है कि खतना किया गया या न किया गया होने से कोई फर्क नहीं पड़ता। पौलुस का अर्थ यह था कि लोगों को यीशु का अनुसरण करने के लिए अपनी स्थिति या सांस्कृतिक पहचान बदलने की आवश्यकता नहीं है। महत्वपूर्ण बात यह है कि सभी को परमेश्वर की आज्ञाओं का पालन करना चाहिए। फिर पौलुस इस सामान्य नियम को फिर से दोहराता है। प्रत्येक विश्वासी को उसी तरह रहना चाहिए जैसे वह पहले था जब परमेश्वर ने उन्हें मसीह के होने के लिए बुलाया था।</w:t>
      </w:r>
    </w:p>
    <w:p>
      <w:pPr/>
      <w:r>
        <w:rPr>
          <w:lang w:val="hi_IN" w:bidi="hi_IN"/>
        </w:rPr>
      </w:r>
      <w:r>
        <w:rPr>
          <w:lang w:val="hi_IN" w:bidi="hi_IN"/>
        </w:rPr>
        <w:t>पौलुस अपने सामान्य नियम का एक और उदाहरण देता है। दूसरा उदाहरण दासत्व के बारे में है। पौलुस कहता है कि यदि कोई यीशु पर विश्वास करते समय दास था, तो उसे इस बारे में चिंता नहीं करनी चाहिए। पौलुस यह नहीं कह रहा है कि दासता अच्छी है। पौलुस दासों से कहता है कि यदि उनके पास अपनी स्वतंत्रता प्राप्त करने का अवसर है, तो उन्हें इसका उपयोग करना चाहिए। लेकिन पौलुस चाहता है कि कुरिन्थुस के लोग यह समझें कि इस संसार में जो दास हैं, वे वास्तव में स्वतंत्र हैं, यदि वे यीशु पर विश्वास करते हैं। उसका अर्थ यह है कि यीशु ने उन्हें पाप के दास होने से मुक्त कर दिया है। फिर पौलुस कहता है कि इस संसार में जो लोग स्वतंत्र हैं, वे वास्तव में मसीह के दास हैं, यदि वे यीशु पर विश्वास करते हैं। उसका अर्थ यह है कि विश्वासियों के रूप में, हम अब मसीह के हैं, उसी तरह जैसे एक दास अपने स्वामी का होता है। वह इस बात को और मजबूत करता है कि “यीशु ने तुझे खरीदने के लिए कीमत चुकाई।” फिर वह उनसे कहता है कि उन्हें मनुष्यों के दास नहीं बनना चाहिए। पौलुस कह रहा था कि वह चाहता था कि कुरिन्थुस के लोग याद रखें कि मसीह उनका नया स्वामी है। पौलुस इस बात पर जोर दे रहा है कि किसी व्यक्ति की सामाजिक स्थिति कुछ भी हो, सभी विश्वासी मसीह के हैं। सभी विश्वासी जैसे थे और जहाँ थे, वैसे ही यीशु की सेवा कर सकते थे।</w:t>
      </w:r>
    </w:p>
    <w:p>
      <w:pPr/>
      <w:r>
        <w:rPr>
          <w:lang w:val="hi_IN" w:bidi="hi_IN"/>
        </w:rPr>
      </w:r>
      <w:r>
        <w:rPr>
          <w:lang w:val="hi_IN" w:bidi="hi_IN"/>
        </w:rPr>
        <w:t>अन्त में, पौलुस अपनी मुख्य बात को फिर से दोहराता है। वह कहता है कि प्रत्येक विश्वासी को उसी तरह रहना चाहिए जैसे वह पहले था जब परमेश्वर ने उन्हें मसीह के होने के लिए बुलाया था।</w:t>
      </w:r>
    </w:p>
    <w:p>
      <w:pPr/>
      <w:r>
        <w:rPr>
          <w:lang w:val="hi_IN" w:bidi="hi_IN"/>
        </w:rPr>
      </w:r>
      <w:r>
        <w:rPr>
          <w:lang w:val="hi_IN" w:bidi="hi_IN"/>
        </w:rPr>
        <w:t>यहाँ रुकें और इस प्रश्न पर समूह के रूप में चर्चा करें: आपके समाज में प्रतिष्ठा या पद के कौन-कौन से स्तर हैं? कोई व्यक्ति उच्च पद वाले व्यक्ति और निम्न पद वाले व्यक्ति के बीच अंतर कैसे देख सकता है? प्रत्येक समूह किस तरह की गतिविधियाँ करता है या नहीं करता है? क्या आप किसी ऐसे समय के बारे में सोच सकते हैं जब समुदाय में किसी ने एक स्थिति से दूसरी स्थिति में बदलने की कोशिश की हो? जब उन्होंने यह कोशिश की तो क्या हुआ?</w:t>
      </w:r>
      <w:r>
        <w:rPr>
          <w:lang w:val="hi_IN" w:bidi="hi_IN"/>
        </w:rPr>
      </w:r>
    </w:p>
    <w:p>
      <w:pPr>
        <w:pStyle w:val="Heading3"/>
      </w:pPr>
      <w:r>
        <w:rPr>
          <w:lang w:val="hi_IN" w:bidi="hi_IN"/>
        </w:rPr>
        <w:t>घटनाओं को समझाना</w:t>
      </w:r>
    </w:p>
    <w:p>
      <w:pPr/>
      <w:r>
        <w:rPr>
          <w:lang w:val="hi_IN" w:bidi="hi_IN"/>
        </w:rPr>
      </w:r>
      <w:r>
        <w:rPr>
          <w:lang w:val="hi_IN" w:bidi="hi_IN"/>
        </w:rPr>
        <w:t>1 कुरिन्थियों 7:17–24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कल्पांकित करने की कोशिश करेगा।</w:t>
      </w:r>
    </w:p>
    <w:p>
      <w:pPr/>
      <w:r>
        <w:rPr>
          <w:lang w:val="hi_IN" w:bidi="hi_IN"/>
        </w:rPr>
      </w:r>
      <w:r>
        <w:rPr>
          <w:lang w:val="hi_IN" w:bidi="hi_IN"/>
        </w:rPr>
        <w:t>इस भाग में 1 बड़ा विचार है, जिसमें 2 हिस्से है।</w:t>
      </w:r>
    </w:p>
    <w:p>
      <w:pPr/>
      <w:r>
        <w:rPr>
          <w:lang w:val="hi_IN" w:bidi="hi_IN"/>
        </w:rPr>
      </w:r>
      <w:r>
        <w:rPr>
          <w:b/>
          <w:lang w:val="hi_IN" w:bidi="hi_IN"/>
        </w:rPr>
        <w:t>पहले भाग से पहले:</w:t>
      </w:r>
      <w:r>
        <w:rPr>
          <w:lang w:val="hi_IN" w:bidi="hi_IN"/>
        </w:rPr>
        <w:t xml:space="preserve"> पौलुस बड़ा विचार देता है। पौलुस कहता है कि एक सामान्य नियम है जो वह सभी कलीसियाओं को देता है। उसका नियम यह है कि लोग उस जीवन के मार्ग में बने रहें जो परमेश्वर ने उन्हें विश्वासी बनने के बाद दिया था।</w:t>
      </w:r>
    </w:p>
    <w:p>
      <w:pPr/>
      <w:r>
        <w:rPr>
          <w:lang w:val="hi_IN" w:bidi="hi_IN"/>
        </w:rPr>
      </w:r>
      <w:r>
        <w:rPr>
          <w:b/>
          <w:lang w:val="hi_IN" w:bidi="hi_IN"/>
        </w:rPr>
        <w:t>पहले भाग में:</w:t>
      </w:r>
      <w:r>
        <w:rPr>
          <w:lang w:val="hi_IN" w:bidi="hi_IN"/>
        </w:rPr>
        <w:t xml:space="preserve"> पौलुस खतना का उपयोग नियम के उदाहरण के रूप में करता है। वह कहता है कि किसी व्यक्ति का खतना किया गया है या नहीं, इससे कोई फर्क नहीं पड़ता। महत्वपूर्ण बात यह है कि वे परमेश्वर की आज्ञाओं का पालन करते हैं।</w:t>
      </w:r>
    </w:p>
    <w:p>
      <w:pPr/>
      <w:r>
        <w:rPr>
          <w:lang w:val="hi_IN" w:bidi="hi_IN"/>
        </w:rPr>
      </w:r>
      <w:r>
        <w:rPr>
          <w:b/>
          <w:lang w:val="hi_IN" w:bidi="hi_IN"/>
        </w:rPr>
        <w:t>पहले भाग के बाद:</w:t>
      </w:r>
      <w:r>
        <w:rPr>
          <w:lang w:val="hi_IN" w:bidi="hi_IN"/>
        </w:rPr>
        <w:t xml:space="preserve"> पौलुस अपने बड़े विचार को फिर से दोहराता है।</w:t>
      </w:r>
    </w:p>
    <w:p>
      <w:pPr/>
      <w:r>
        <w:rPr>
          <w:lang w:val="hi_IN" w:bidi="hi_IN"/>
        </w:rPr>
      </w:r>
      <w:r>
        <w:rPr>
          <w:b/>
          <w:lang w:val="hi_IN" w:bidi="hi_IN"/>
        </w:rPr>
        <w:t>दूसरे भाग में:</w:t>
      </w:r>
      <w:r>
        <w:rPr>
          <w:lang w:val="hi_IN" w:bidi="hi_IN"/>
        </w:rPr>
        <w:t xml:space="preserve"> पौलुस फिर से उसी नियम के बारे में बात करता है, इस बार दासत्व का एक उदाहरण के रूप में उपयोग करता है। वह कहता है कि इससे कोई फर्क नहीं पड़ता कि कोई व्यक्ति दास है या नहीं। महत्वपूर्ण बात यह है कि अब सभी विश्वासी मसीह के हैं। मसीह उनका स्वामी है, और वह उन सभी को सच में स्वतंत्र करता है।</w:t>
      </w:r>
    </w:p>
    <w:p>
      <w:pPr/>
      <w:r>
        <w:rPr>
          <w:lang w:val="hi_IN" w:bidi="hi_IN"/>
        </w:rPr>
      </w:r>
      <w:r>
        <w:rPr>
          <w:b/>
          <w:lang w:val="hi_IN" w:bidi="hi_IN"/>
        </w:rPr>
        <w:t>दूसरे भाग के बाद:</w:t>
      </w:r>
      <w:r>
        <w:rPr>
          <w:lang w:val="hi_IN" w:bidi="hi_IN"/>
        </w:rPr>
        <w:t xml:space="preserve"> पौलुस अपने बड़े विचार को फिर से दोहराता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वे पुरुष जिनका खतना किया गया है</w:t>
      </w:r>
    </w:p>
    <w:p>
      <w:pPr>
        <w:pStyle w:val="ListBullet"/>
        <w:spacing w:line="240" w:lineRule="auto"/>
        <w:ind w:left="720"/>
      </w:pPr>
      <w:r>
        <w:rPr>
          <w:lang w:val="hi_IN" w:bidi="hi_IN"/>
        </w:rPr>
      </w:r>
      <w:r>
        <w:rPr>
          <w:lang w:val="hi_IN" w:bidi="hi_IN"/>
        </w:rPr>
        <w:t>वे पुरुष जिनका खतना नहीं किया गया है</w:t>
      </w:r>
    </w:p>
    <w:p>
      <w:pPr>
        <w:pStyle w:val="ListBullet"/>
        <w:spacing w:line="240" w:lineRule="auto"/>
        <w:ind w:left="720"/>
      </w:pPr>
      <w:r>
        <w:rPr>
          <w:lang w:val="hi_IN" w:bidi="hi_IN"/>
        </w:rPr>
      </w:r>
      <w:r>
        <w:rPr>
          <w:lang w:val="hi_IN" w:bidi="hi_IN"/>
        </w:rPr>
        <w:t>वे लोग जो दास हैं</w:t>
      </w:r>
    </w:p>
    <w:p>
      <w:pPr>
        <w:pStyle w:val="ListBullet"/>
        <w:spacing w:line="240" w:lineRule="auto"/>
        <w:ind w:left="720"/>
      </w:pPr>
      <w:r>
        <w:rPr>
          <w:lang w:val="hi_IN" w:bidi="hi_IN"/>
        </w:rPr>
      </w:r>
      <w:r>
        <w:rPr>
          <w:lang w:val="hi_IN" w:bidi="hi_IN"/>
        </w:rPr>
        <w:t>वे लोग जो स्वतंत्र हैं</w:t>
      </w:r>
    </w:p>
    <w:p>
      <w:pPr>
        <w:pStyle w:val="ListBullet"/>
        <w:spacing w:line="240" w:lineRule="auto"/>
        <w:ind w:left="720"/>
      </w:pPr>
      <w:r>
        <w:rPr>
          <w:lang w:val="hi_IN" w:bidi="hi_IN"/>
        </w:rPr>
      </w:r>
      <w:r>
        <w:rPr>
          <w:lang w:val="hi_IN" w:bidi="hi_IN"/>
        </w:rPr>
        <w:t>मसीह</w:t>
      </w:r>
    </w:p>
    <w:p>
      <w:pPr/>
      <w:r>
        <w:rPr>
          <w:lang w:val="hi_IN" w:bidi="hi_IN"/>
        </w:rPr>
      </w:r>
      <w:r>
        <w:rPr>
          <w:lang w:val="hi_IN" w:bidi="hi_IN"/>
        </w:rPr>
        <w:t>पौलुस के पत्र के इस भाग की शुरुआत में एक महत्वपूर्ण संयोजक है जो दिखाता है कि पौलुस अपने पत्र के पिछले दो भागों से उसी मुख्य विचार को आगे बढ़ा रहा है। वे सभी जुड़े हुए हैं। हालाँकि, इस भाग से ठीक पहले का भाग उसकी मुख्य बात में एक अपवाद के बारे में बात कर रहा था। अब इस संयोजक के साथ, पौलुस दिखाता है कि वह अपने मुख्य विचार पर लौट रहा है। वास्तव में, यह भाग पूरे भाग का सबसे महत्वपूर्ण हिस्सा है, क्योंकि हम देख सकते हैं कि वह अपने बड़े विचार पर तीन बार बहुत स्पष्ट रूप से जोर देता है।</w:t>
      </w:r>
    </w:p>
    <w:p>
      <w:pPr/>
      <w:r>
        <w:rPr>
          <w:lang w:val="hi_IN" w:bidi="hi_IN"/>
        </w:rPr>
      </w:r>
      <w:r>
        <w:rPr>
          <w:lang w:val="hi_IN" w:bidi="hi_IN"/>
        </w:rPr>
        <w:t>यहाँ रुकें और इस प्रश्न पर समूह में चर्चा करें: इस कहानी की कल्पना करें। गाँव में यह कटाई का समय है, और हर किसी के लिए फसल इकट्ठा करने में मदद करना बहुत महत्वपूर्ण है क्योंकि खराब मौसम आ रहा है। गाँव का सरदार घोषणा करता है, "सभी को आकर फसल कटाई में मदद करनी चाहिए!" एक व्यक्ति प्रधान से कहता है, "मेरी पत्नी नौ महीने की गर्भवती है," इसलिए प्रधान उत्तर देता है, "सभी को मदद करनी चाहिए, लेकिन तेरी पत्नी को आराम करना चाहिए।" दूसरा व्यक्ति प्रधान से कहता है, "महोदय, मेरी दादी बहुत बूढ़ी है और ठीक नहीं है," इसलिए प्रधान उत्तर देता है, "सभी को मदद करनी चाहिए! लेकिन आपकी दादी के लिए आराम करना ठीक है। फिर भी, सभी को मदद करनी चाहिए!" इसे अपनी भाषा में कहने की कोशिश करें। ध्यान दें कि आपने “आपकी दादी के लिए विश्राम करना ठीक है” और “सबको सहायता करनी चाहिए” को कैसे जोड़ा। यह उस प्रकार का संयोजक है जिसका उपयोग पौलुस इस भाग की शुरुआत में करता है। इस ऑडियो को यहाँ रोकें।</w:t>
      </w:r>
    </w:p>
    <w:p>
      <w:pPr/>
      <w:r>
        <w:rPr>
          <w:lang w:val="hi_IN" w:bidi="hi_IN"/>
        </w:rPr>
      </w:r>
      <w:r>
        <w:rPr>
          <w:lang w:val="hi_IN" w:bidi="hi_IN"/>
        </w:rPr>
        <w:t>इस भाग में, पौलुस एक बड़े विचार से शुरू करता है। पौलुस कहता है कि एक सामान्य नियम है जो वह सभी कलीसियाओं को देता है। उसका नियम यह है कि लोग उस जीवन के मार्ग में बने रहें जो परमेश्वर ने उन्हें विश्वासी बनने के बाद दिया था। पौलुस कहता है कि परमेश्वर ने उन्हें वह नियुक्ति दी है, इसलिए उन्हें परमेश्वर को प्रसन्न करने या उसकी सेवा करने के लिए अपनी जीवन स्थिति को बदलने की आवश्यकता नहीं है। इसलिए प्रत्येक विश्वासी को वैसे ही रहना चाहिए जैसे वह पहले था जब परमेश्वर ने उन्हें मसीह के होने के लिए बुलाया था। यह वह बड़ा विचार है जिसमें दो छोटे हिस्से हैं।</w:t>
      </w:r>
    </w:p>
    <w:p>
      <w:pPr/>
      <w:r>
        <w:rPr>
          <w:lang w:val="hi_IN" w:bidi="hi_IN"/>
        </w:rPr>
      </w:r>
      <w:r>
        <w:rPr>
          <w:lang w:val="hi_IN" w:bidi="hi_IN"/>
        </w:rPr>
        <w:t>पहले भाग में, पौलुस अपने सामान्य नियम के बारे में बात करता है और खतना का एक उदाहरण के रूप में उपयोग करता है। पौलुस कहता है कि यदि कोई व्यक्ति यीशु पर विश्वास करने के समय पहले से खतना कर चुका था, तो उसे इसे बदलने की कोशिश नहीं करनी चाहिए। उसी तरह, यदि किसी व्यक्ति का यीशु पर विश्वास करते समय खतना नहीं किया गया था, तो उसे इसे बदलने की कोशिश नहीं करनी चाहिए। पौलुस कहता है कि खतना किया गया या न किया गया होने से कोई फर्क नहीं पड़ता। महत्वपूर्ण बात यह है कि हमें परमेश्वर की आज्ञाओं का पालन करना चाहिए।</w:t>
      </w:r>
    </w:p>
    <w:p>
      <w:pPr/>
      <w:r>
        <w:rPr>
          <w:lang w:val="hi_IN" w:bidi="hi_IN"/>
        </w:rPr>
      </w:r>
      <w:r>
        <w:rPr>
          <w:lang w:val="hi_IN" w:bidi="hi_IN"/>
        </w:rPr>
        <w:t>फिर वह सामान्य नियम को फिर से दोहराता है। प्रत्येक विश्वासी को उसी तरह रहना चाहिए जैसे वह पहले था जब परमेश्वर ने उन्हें मसीह के होने के लिए बुलाया था।</w:t>
      </w:r>
    </w:p>
    <w:p>
      <w:pPr/>
      <w:r>
        <w:rPr>
          <w:lang w:val="hi_IN" w:bidi="hi_IN"/>
        </w:rPr>
      </w:r>
      <w:r>
        <w:rPr>
          <w:lang w:val="hi_IN" w:bidi="hi_IN"/>
        </w:rPr>
        <w:t>दूसरे भाग में, पौलुस अपने सामान्य नियम के बारे में बात करता है और दासत्व को एक उदाहरण के रूप में उपयोग करता है। पौलुस कहता है कि यदि कोई यीशु पर विश्वास करते समय दास था, तो उसे स्वतंत्र होने की कोशिश करने की चिंता नहीं करनी चाहिए। पौलुस यह नहीं कह रहा है कि दासता अच्छी है। पौलुस दासों से कहता है कि यदि उनके पास अपनी स्वतंत्रता प्राप्त करने का अवसर है, तो उन्हें इसका उपयोग करना चाहिए। पौलुस कहता है कि जो लोग इस संसार में दास हैं, वे वास्तव में स्वतंत्र हैं, यदि वे यीशु पर विश्वास करते हैं। फिर पौलुस कहता है कि इस संसार में जो लोग स्वतंत्र हैं, वे वास्तव में मसीह के दास हैं, यदि वे यीशु पर विश्वास करते हैं। वह इस बात को और मजबूत करता है कि “यीशु ने तुझे खरीदने के लिए कीमत चुकाई।” फिर वह उनसे कहता है कि उन्हें मनुष्यों के दास नहीं बनना चाहिए। पौलुस कह रहा था कि वह चाहता था कि कुरिन्थुस के लोग याद रखें कि मसीह उनका नया स्वामी है।</w:t>
      </w:r>
    </w:p>
    <w:p>
      <w:pPr/>
      <w:r>
        <w:rPr>
          <w:lang w:val="hi_IN" w:bidi="hi_IN"/>
        </w:rPr>
      </w:r>
      <w:r>
        <w:rPr>
          <w:lang w:val="hi_IN" w:bidi="hi_IN"/>
        </w:rPr>
        <w:t>अन्त में, पौलुस अपने मुख्य बात को फिर से दोहराता है। वह कहता है कि प्रत्येक विश्वासी को उसी तरह रहना चाहिए जैसे वह पहले था जब परमेश्वर ने उन्हें मसीह होने के लिए बुलाया था। इस बार पौलुस कुछ महत्वपूर्ण जोड़ता है। पौलुस कहता है कि विश्वासियों को परमेश्वर के साथ वैसे ही रहना चाहिए जैसे वे पहले थे जब परमेश्वर ने उन्हें मसीह के होने के लिए बुलाया था। पौलुस इस बात पर जोर दे रहा है कि परमेश्वर विश्वासियों के साथ है, और विश्वासी परमेश्वर के साथ हैं, चाहे उनकी जीवन स्थिति या परिस्थिति कुछ भी हो। इस भाग में इस विचार को तीन बार दोहराया गया है, जिससे यह दिखाया गया है कि यह बहुत महत्वपूर्ण है।</w:t>
      </w:r>
    </w:p>
    <w:p>
      <w:pPr/>
      <w:r>
        <w:rPr>
          <w:lang w:val="hi_IN" w:bidi="hi_IN"/>
        </w:rPr>
      </w:r>
      <w:r>
        <w:rPr>
          <w:lang w:val="hi_IN" w:bidi="hi_IN"/>
        </w:rPr>
        <w:t>यहाँ रुकें और इस प्रश्न पर समूह में चर्चा करें: आपकी भाषा में, जब कोई व्यक्ति कोई कहानी सुना रहा हो, तो वह कहानी के सबसे महत्वपूर्ण विचार पर कैसे जोर देता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7:17–24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के दो हिस्से हैं जो एक बड़े विचार के भीतर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वे पुरुष जिनका खतना किया गया है</w:t>
      </w:r>
    </w:p>
    <w:p>
      <w:pPr>
        <w:pStyle w:val="ListBullet"/>
        <w:spacing w:line="240" w:lineRule="auto"/>
        <w:ind w:left="720"/>
      </w:pPr>
      <w:r>
        <w:rPr>
          <w:lang w:val="hi_IN" w:bidi="hi_IN"/>
        </w:rPr>
      </w:r>
      <w:r>
        <w:rPr>
          <w:lang w:val="hi_IN" w:bidi="hi_IN"/>
        </w:rPr>
        <w:t>वे पुरुष जिनका खतना नहीं किया गया है</w:t>
      </w:r>
    </w:p>
    <w:p>
      <w:pPr>
        <w:pStyle w:val="ListBullet"/>
        <w:spacing w:line="240" w:lineRule="auto"/>
        <w:ind w:left="720"/>
      </w:pPr>
      <w:r>
        <w:rPr>
          <w:lang w:val="hi_IN" w:bidi="hi_IN"/>
        </w:rPr>
      </w:r>
      <w:r>
        <w:rPr>
          <w:lang w:val="hi_IN" w:bidi="hi_IN"/>
        </w:rPr>
        <w:t>वे लोग जो दास हैं</w:t>
      </w:r>
    </w:p>
    <w:p>
      <w:pPr>
        <w:pStyle w:val="ListBullet"/>
        <w:spacing w:line="240" w:lineRule="auto"/>
        <w:ind w:left="720"/>
      </w:pPr>
      <w:r>
        <w:rPr>
          <w:lang w:val="hi_IN" w:bidi="hi_IN"/>
        </w:rPr>
      </w:r>
      <w:r>
        <w:rPr>
          <w:lang w:val="hi_IN" w:bidi="hi_IN"/>
        </w:rPr>
        <w:t>वे लोग जो स्वतंत्र हैं</w:t>
      </w:r>
    </w:p>
    <w:p>
      <w:pPr>
        <w:pStyle w:val="ListBullet"/>
        <w:spacing w:line="240" w:lineRule="auto"/>
        <w:ind w:left="720"/>
      </w:pPr>
      <w:r>
        <w:rPr>
          <w:lang w:val="hi_IN" w:bidi="hi_IN"/>
        </w:rPr>
      </w:r>
      <w:r>
        <w:rPr>
          <w:lang w:val="hi_IN" w:bidi="hi_IN"/>
        </w:rPr>
        <w:t>मसीह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इस भाग में, पौलुस एक बड़े विचार से शुरू करता है। पौलुस की भूमिका निभाने वाला व्यक्ति यह दिखा सकता है कि वह एक बड़ा और महत्वपूर्ण मुद्दा कह रहा है। उसका एक नियम है कि वह अपनी सेवकाई में जहाँ भी जाता है, सभी कलीसियाओं को बताता है। उसका नियम यह है कि लोग उस जीवन के मार्ग में बने रहें जो परमेश्वर ने उन्हें विश्वासी बनने के बाद दिया था। पौलुस कहता है कि परमेश्वर ही है जिसने उन्हें वह नियुक्ति दी है। इसलिए प्रत्येक विश्वासी को वैसे ही रहना चाहिए जैसे वह पहले था जब परमेश्वर ने उन्हें मसीह के होने के लिए बुलाया था।</w:t>
      </w:r>
    </w:p>
    <w:p>
      <w:pPr/>
      <w:r>
        <w:rPr>
          <w:lang w:val="hi_IN" w:bidi="hi_IN"/>
        </w:rPr>
      </w:r>
      <w:r>
        <w:rPr>
          <w:lang w:val="hi_IN" w:bidi="hi_IN"/>
        </w:rPr>
        <w:t>इसके बाद, पौलुस की भूमिका निभाने वाला व्यक्ति यह दिखा सकता है कि वह अपने बड़े विचार को स्पष्ट करने के लिए दो उदाहरण दे रहा है। उसका पहला उदाहरण खतना के बारे में है। खतना किए गए समूह या यहूदी पुरुषों की भूमिका निभाने वाले पुरुष एक ही स्थान पर खड़े हो सकते हैं, और खतना नहीं किए गए समूह या अन्य संस्कृतियों के पुरुष एक अलग स्थान पर खड़े हो सकते हैं। परमेश्वर की भूमिका निभाने वाला व्यक्ति यह दिखा सकता है कि वह दोनों समूहों से एक ही तरह प्रेम करता है, और उन्हें उसी तरह यीशु का अनुसरण करने के लिए आमंत्रित किया है। अब खतना किए गए समूह से एक या दो पुरुषों को अपना स्थान छोड़कर दूसरे समूह में शामिल होने की कोशिश करनी चाहिए। खतना नहीं किए गए समूह में से एक या दो पुरुषों को अपना स्थान छोड़कर दूसरे समूह में शामिल होने की कोशिश करनी चाहिए। पौलुस की भूमिका निभाने वाले व्यक्ति को यह कहना या दिखाना चाहिए कि परमेश्वर उन्हें स्वीकार करने के लिए उन्हें अपनी सांस्कृतिक पहचान बदलने की आवश्यकता नहीं है। वे अपने स्थान पर रहने और परमेश्वर की आराधना करने के लिए स्वतंत्र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खतना नहीं किए गए समूह में एक व्यक्ति की भूमिका निभाने वाले व्यक्ति से पूछें, "जब आपको पता चला कि परमेश्वर को स्वीकार करने के लिए आपको अपनी सांस्कृतिक पहचान बदलने की आवश्यकता नहीं है, तो आपको कैसा महसूस हुआ?"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फिर पौलुस की भूमिका निभाने वाले व्यक्ति को अपने सामान्य नियम को फिर से दोहराना चाहिए ताकि पुरुषों को याद दिलाया जा सके कि यह कितना महत्वपूर्ण है। प्रत्येक विश्वासी को उसी तरह रहना चाहिए जैसे वह पहले था जब परमेश्वर ने उन्हें मसीह के होने के लिए बुलाया था।</w:t>
      </w:r>
    </w:p>
    <w:p>
      <w:pPr/>
      <w:r>
        <w:rPr>
          <w:lang w:val="hi_IN" w:bidi="hi_IN"/>
        </w:rPr>
      </w:r>
      <w:r>
        <w:rPr>
          <w:lang w:val="hi_IN" w:bidi="hi_IN"/>
        </w:rPr>
        <w:t>दूसरे भाग में, पौलुस की भूमिका निभाने वाले व्यक्ति को लोगों को बताना चाहिए कि उसके पास एक और उदाहरण है।</w:t>
      </w:r>
    </w:p>
    <w:p>
      <w:pPr/>
      <w:r>
        <w:rPr>
          <w:lang w:val="hi_IN" w:bidi="hi_IN"/>
        </w:rPr>
      </w:r>
      <w:r>
        <w:rPr>
          <w:lang w:val="hi_IN" w:bidi="hi_IN"/>
        </w:rPr>
        <w:t>दासों की भूमिका निभाने वाले लोग एक ही स्थान पर खड़े हो सकते हैं, और स्वतंत्र लोगों की भूमिका निभाने वाले लोग दूसरे स्थान पर खड़े हो सकते हैं। परमेश्वर की भूमिका निभाने वाला व्यक्ति यह दिखा सकता है कि वह दोनों समूहों से एक ही तरह प्रेम करता है, और उन्हें उसी तरह यीशु का अनुसरण करने के लिए आमंत्रित किया है। अब दास समूह से एक या दो लोगों को अपना स्थान छोड़कर दूसरे समूह में शामिल होने की कोशिश करनी चाहिए। पौलुस की भूमिका निभाने वाले व्यक्ति को यह दिखाना चाहिए कि उन्हें ऐसा करने की आवश्यकता नहीं है, उन्हें केवल अपने स्थान पर रहना चाहिए और जैसे वे हैं, वैसे ही परमेश्वर की आराधना करनी चाहिए। लेकिन, फिर पौलुस को यह दिखाना चाहिए कि यदि किसी दास के पास आज़ाद होने का अवसर है, तो उन्हें यह करना चाहिए। यह अच्छा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दास की भूमिका निभाने वाले व्यक्ति से पूछें जिसे दास समूह में रहने के लिए कहा गया था, "जब आपको पता चला कि आप अपने तरीके से परमेश्वर की आराधना कर सकते हैं और उसकी सेवा कर सकते हैं, तो आपको कैसा महसूस हुआ?" वह व्यक्ति इस तरह से उत्तर दे सकता है:</w:t>
      </w:r>
    </w:p>
    <w:p>
      <w:pPr>
        <w:pStyle w:val="ListBullet"/>
        <w:spacing w:line="240" w:lineRule="auto"/>
        <w:ind w:left="720"/>
      </w:pPr>
      <w:r>
        <w:rPr>
          <w:lang w:val="hi_IN" w:bidi="hi_IN"/>
        </w:rPr>
      </w:r>
      <w:r>
        <w:rPr>
          <w:lang w:val="hi_IN" w:bidi="hi_IN"/>
        </w:rPr>
        <w:t>अब एक दास की भूमिका निभाने वाले व्यक्ति से पूछें जिसने अपनी आज़ादी प्राप्त की, "जब आपको पता चला कि अपनी आज़ादी पाना ठीक है, तो आपको कैसा महसूस हुआ?"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अब, यीशु की भूमिका निभाने वाले व्यक्ति को यह दिखाना चाहिए कि उसने सभी लोगों को खरीदने के लिए कीमत चुकाई है, इसलिए अब वही स्वामी है। वह उनसे कह सकता है, "अब मैं तुम्हें दिखाना चाहता हूँ कि तुम्हारे बारे में वास्तव में क्या सच है।" यीशु की भूमिका निभाने वाले व्यक्ति को सभी लोगों को दास समूह में ले जाना चाहिए और उन्हें मुक्त स्थान पर रखना चाहिए। यीशु उनसे कह सकता था, "यदि तुम इस संसार में दास हो, तो तुम वास्तव में स्वतंत्र हो! तुम अब आत्मिक दासत्व में नहीं रहते हो।" उसके बाद, यीशु को सभी लोगों को स्वतंत्र समूह में ले जाना चाहिए और उन्हें दास स्थान में रखना चाहिए। फिर यीशु स्वतंत्र समूह में शामिल लोगों से कह सकता है, "यदि तुम मुझ पर विश्वास करते हो, तो तुम इस संसार में स्वतंत्र हो, तो तुम वास्तव में मेरे दास हो! मैंने तुम्हें खरीदने के लिए कीमत चुकाई।" फिर यीशु उन सभी से कह सकता है, "तुम में से कोई किसी के दास न बने। अब मैं तुम्हारा नया स्वामी हूँ।"</w:t>
      </w:r>
    </w:p>
    <w:p>
      <w:pPr/>
      <w:r>
        <w:rPr>
          <w:lang w:val="hi_IN" w:bidi="hi_IN"/>
        </w:rPr>
      </w:r>
      <w:r>
        <w:rPr>
          <w:lang w:val="hi_IN" w:bidi="hi_IN"/>
        </w:rPr>
        <w:t>अन्त में, पौलुस की भूमिका निभाने वाले व्यक्ति को तीसरी बार अपने बड़े विचार को फिर से दोहराना चाहिए। प्रत्येक विश्वासी को उसी तरह रहना चाहिए जैसे वह पहले था जब परमेश्वर ने उन्हें मसीह के होने के लिए बुलाया था। इस बार, पौलुस की भूमिका निभाने वाले व्यक्ति को परमेश्वर की भूमिका निभाने वाले व्यक्ति की ओर संकेत करना चाहिए और यह दिखाना चाहिए कि परमेश्वर उनके साथ है, और वे एक साथ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दास की भूमिका निभाने वाले व्यक्ति से पूछें जो स्वतंत्र समूह में गया था, "जब आपको पता चला कि यीशु ने आपको सच में आपके आत्मा में मुक्त कर दिया है, तो आपको कैसा महसूस हुआ?" वह व्यक्ति इस तरह से उत्तर दे सकता है:</w:t>
      </w:r>
    </w:p>
    <w:p>
      <w:pPr>
        <w:pStyle w:val="ListBullet"/>
        <w:spacing w:line="240" w:lineRule="auto"/>
        <w:ind w:left="720"/>
      </w:pPr>
      <w:r>
        <w:rPr>
          <w:lang w:val="hi_IN" w:bidi="hi_IN"/>
        </w:rPr>
      </w:r>
      <w:r>
        <w:rPr>
          <w:lang w:val="hi_IN" w:bidi="hi_IN"/>
        </w:rPr>
        <w:t>अब एक स्वतंत्र व्यक्ति की भूमिका निभाने वाले व्यक्ति से पूछें जो दास समूह के पास गया था, "आप क्या सोच रहे हैं या क्या महसूस कर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7:17–24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कुरिन्थुस के विश्वासियों से तीन बार कहता है कि उन्हें उसी स्थिति में रहना चाहिए जिसमें वे थे, जब परमेश्वर ने उन्हें </w:t>
      </w:r>
      <w:r>
        <w:rPr>
          <w:b/>
          <w:lang w:val="hi_IN" w:bidi="hi_IN"/>
        </w:rPr>
        <w:t>बुलाया</w:t>
      </w:r>
      <w:r>
        <w:rPr>
          <w:lang w:val="hi_IN" w:bidi="hi_IN"/>
        </w:rPr>
        <w:t xml:space="preserve"> था। इस भाग में, "जब परमेश्वर ने तुम्हें बुलाया" का अर्थ है वह समय जब परमेश्वर ने तुम्हें बुलाया और तुम्हें चुना। यह वह समय है जब तुम विश्वासी बने। बुलाए जाने के लिए उसी शब्द का उपयोग करें जिसका उपयोग आपने पिछले भागों में किया है।</w:t>
      </w:r>
    </w:p>
    <w:p>
      <w:pPr/>
      <w:r>
        <w:rPr>
          <w:lang w:val="hi_IN" w:bidi="hi_IN"/>
        </w:rPr>
      </w:r>
      <w:r>
        <w:rPr>
          <w:b/>
          <w:lang w:val="hi_IN" w:bidi="hi_IN"/>
        </w:rPr>
        <w:t>प्रभु</w:t>
      </w:r>
      <w:r>
        <w:rPr>
          <w:lang w:val="hi_IN" w:bidi="hi_IN"/>
        </w:rPr>
        <w:t xml:space="preserve"> यीशु ने लोगों के जीवन को उनकी विशेष परिस्थितियों में ठहराया है या रखा है। प्रभु के लिए उसी शब्द का उपयोग करें जिसका उपयोग आपने पिछले भागों में किया है, और अधिक जानकारी के लिए मुख्य शब्दावली में </w:t>
      </w:r>
      <w:r>
        <w:rPr>
          <w:lang w:val="hi_IN" w:bidi="hi_IN"/>
        </w:rPr>
        <w:t>प्रभु</w:t>
      </w:r>
      <w:r>
        <w:rPr>
          <w:lang w:val="hi_IN" w:bidi="hi_IN"/>
        </w:rPr>
        <w:t xml:space="preserve"> देखें।</w:t>
      </w:r>
    </w:p>
    <w:p>
      <w:pPr/>
      <w:r>
        <w:rPr>
          <w:lang w:val="hi_IN" w:bidi="hi_IN"/>
        </w:rPr>
      </w:r>
      <w:r>
        <w:rPr>
          <w:lang w:val="hi_IN" w:bidi="hi_IN"/>
        </w:rPr>
        <w:t xml:space="preserve">पौलुस अपने बड़े विचार को किसी ऐसी बात के रूप में बताता है जो वह सभी </w:t>
      </w:r>
      <w:r>
        <w:rPr>
          <w:b/>
          <w:lang w:val="hi_IN" w:bidi="hi_IN"/>
        </w:rPr>
        <w:t>कलीसियाओं</w:t>
      </w:r>
      <w:r>
        <w:rPr>
          <w:lang w:val="hi_IN" w:bidi="hi_IN"/>
        </w:rPr>
        <w:t xml:space="preserve"> में सिखाता है जहाँ वह जाता है। कलीसिया के लिए उसी शब्द का उपयोग करें जिसका उपयोग आपने पिछले भागों में किया है, और अधिक जानकारी के लिए मुख्य शब्दावली में </w:t>
      </w:r>
      <w:r>
        <w:rPr>
          <w:b/>
          <w:lang w:val="hi_IN" w:bidi="hi_IN"/>
        </w:rPr>
        <w:t>कलीसिया</w:t>
      </w:r>
      <w:r>
        <w:rPr>
          <w:lang w:val="hi_IN" w:bidi="hi_IN"/>
        </w:rPr>
        <w:t xml:space="preserve"> देखें।</w:t>
      </w:r>
    </w:p>
    <w:p>
      <w:pPr/>
      <w:r>
        <w:rPr>
          <w:lang w:val="hi_IN" w:bidi="hi_IN"/>
        </w:rPr>
      </w:r>
      <w:r>
        <w:rPr>
          <w:lang w:val="hi_IN" w:bidi="hi_IN"/>
        </w:rPr>
        <w:t xml:space="preserve">कुरिन्थुस में, कुछ विश्वासी यहूदी थे और उनमें से कुछ अन्य संस्कृतियों से थे। यहूदी लोग </w:t>
      </w:r>
      <w:r>
        <w:rPr>
          <w:b/>
          <w:lang w:val="hi_IN" w:bidi="hi_IN"/>
        </w:rPr>
        <w:t>खतना</w:t>
      </w:r>
      <w:r>
        <w:rPr>
          <w:lang w:val="hi_IN" w:bidi="hi_IN"/>
        </w:rPr>
        <w:t xml:space="preserve"> करते थे, जो एक बच्चे के लिंग के अंत में ढीली त्वचा को काटने की प्रथा है। खतना एक चिन्ह था कि परमेश्वर ने एक व्यक्ति को उस वाचा में शामिल किया था जो परमेश्वर ने इस्राएल के लोगों के साथ बाँधी थी। कुरिन्थुस की अन्य संस्कृतियों में यह रीति-रिवाज नहीं था।</w:t>
      </w:r>
    </w:p>
    <w:p>
      <w:pPr/>
      <w:r>
        <w:rPr>
          <w:lang w:val="hi_IN" w:bidi="hi_IN"/>
        </w:rPr>
      </w:r>
      <w:r>
        <w:rPr>
          <w:lang w:val="hi_IN" w:bidi="hi_IN"/>
        </w:rPr>
        <w:t xml:space="preserve">यहाँ रुकें और समूह में चर्चा करें कि आप </w:t>
      </w:r>
      <w:r>
        <w:rPr>
          <w:b/>
          <w:lang w:val="hi_IN" w:bidi="hi_IN"/>
        </w:rPr>
        <w:t>खतना</w:t>
      </w:r>
      <w:r>
        <w:rPr>
          <w:lang w:val="hi_IN" w:bidi="hi_IN"/>
        </w:rPr>
        <w:t xml:space="preserve"> के लिए किस शब्द या वाक्यांश का प्रयोग करेंगे। अधिक जानकारी के लिए मुख्य शब्दावली में </w:t>
      </w:r>
      <w:r>
        <w:rPr>
          <w:b/>
          <w:lang w:val="hi_IN" w:bidi="hi_IN"/>
        </w:rPr>
        <w:t>खतना</w:t>
      </w:r>
      <w:r>
        <w:rPr>
          <w:lang w:val="hi_IN" w:bidi="hi_IN"/>
        </w:rPr>
        <w:t xml:space="preserve"> को देखें। इस ऑडियो को यहाँ रोकें।</w:t>
      </w:r>
    </w:p>
    <w:p>
      <w:pPr/>
      <w:r>
        <w:rPr>
          <w:lang w:val="hi_IN" w:bidi="hi_IN"/>
        </w:rPr>
      </w:r>
      <w:r>
        <w:rPr>
          <w:lang w:val="hi_IN" w:bidi="hi_IN"/>
        </w:rPr>
        <w:t xml:space="preserve">पौलुस कहता है कि एकमात्र महत्वपूर्ण बात यह है कि लोग परमेश्वर की </w:t>
      </w:r>
      <w:r>
        <w:rPr>
          <w:b/>
          <w:lang w:val="hi_IN" w:bidi="hi_IN"/>
        </w:rPr>
        <w:t>आज्ञाओं</w:t>
      </w:r>
      <w:r>
        <w:rPr>
          <w:lang w:val="hi_IN" w:bidi="hi_IN"/>
        </w:rPr>
        <w:t xml:space="preserve"> का पालन करें। परमेश्वर की आज्ञाएँ वे सामान्य नियम थे जो परमेश्वर ने अपने लोगों को पहले मूसा के द्वारा दिए थे। जब यीशु पृथ्वी पर शिक्षा दे रहा था, तो उसने कहा कि ये नियम परमेश्वर की ओर से हैं और ये नियम हमें बताते हैं कि कैसे जीना है।</w:t>
      </w:r>
    </w:p>
    <w:p>
      <w:pPr/>
      <w:r>
        <w:rPr>
          <w:lang w:val="hi_IN" w:bidi="hi_IN"/>
        </w:rPr>
      </w:r>
      <w:r>
        <w:rPr>
          <w:lang w:val="hi_IN" w:bidi="hi_IN"/>
        </w:rPr>
        <w:t xml:space="preserve">यहाँ रुकें और समूह में चर्चा करें कि आप </w:t>
      </w:r>
      <w:r>
        <w:rPr>
          <w:b/>
          <w:lang w:val="hi_IN" w:bidi="hi_IN"/>
        </w:rPr>
        <w:t>आज्ञाओं</w:t>
      </w:r>
      <w:r>
        <w:rPr>
          <w:lang w:val="hi_IN" w:bidi="hi_IN"/>
        </w:rPr>
        <w:t xml:space="preserve"> के लिए किस शब्द या वाक्यांश का उपयोग करेंगे। अधिक जानकारी के लिए मुख्य शब्दावली में </w:t>
      </w:r>
      <w:r>
        <w:rPr>
          <w:b/>
          <w:lang w:val="hi_IN" w:bidi="hi_IN"/>
        </w:rPr>
        <w:t>आज्ञा</w:t>
      </w:r>
      <w:r>
        <w:rPr>
          <w:lang w:val="hi_IN" w:bidi="hi_IN"/>
        </w:rPr>
        <w:t xml:space="preserve"> देखें। इस ऑडियो को यहाँ रोकें।</w:t>
      </w:r>
    </w:p>
    <w:p>
      <w:pPr/>
      <w:r>
        <w:rPr>
          <w:lang w:val="hi_IN" w:bidi="hi_IN"/>
        </w:rPr>
      </w:r>
      <w:r>
        <w:rPr>
          <w:lang w:val="hi_IN" w:bidi="hi_IN"/>
        </w:rPr>
        <w:t xml:space="preserve">कुरिन्थुस में, ऐसे लोग थे जो लोगों को खरीदते और बेचते थे मानो वे सम्पत्ति हों और उन्हें </w:t>
      </w:r>
      <w:r>
        <w:rPr>
          <w:b/>
          <w:lang w:val="hi_IN" w:bidi="hi_IN"/>
        </w:rPr>
        <w:t>दास</w:t>
      </w:r>
      <w:r>
        <w:rPr>
          <w:lang w:val="hi_IN" w:bidi="hi_IN"/>
        </w:rPr>
        <w:t xml:space="preserve"> बना देते थे। दास वह पुरुष या स्त्री होता है जो किसी दूसरे व्यक्ति के लिए काम करता है, अक्सर बिना किसी विकल्प के या बिना किसी भुगतान के। कुरिन्थुस में, कुछ दासों ने यीशु पर विश्वास किया था, और उन लोगों के साथ कलीसिया में आराधना कर रहे थे जो स्वतंत्र थे, या उनके स्वामी थे।</w:t>
      </w:r>
    </w:p>
    <w:p>
      <w:pPr/>
      <w:r>
        <w:rPr>
          <w:lang w:val="hi_IN" w:bidi="hi_IN"/>
        </w:rPr>
      </w:r>
      <w:r>
        <w:rPr>
          <w:lang w:val="hi_IN" w:bidi="hi_IN"/>
        </w:rPr>
        <w:t xml:space="preserve">यहाँ रुकें और समूह के रूप में चर्चा करें कि आप </w:t>
      </w:r>
      <w:r>
        <w:rPr>
          <w:b/>
          <w:lang w:val="hi_IN" w:bidi="hi_IN"/>
        </w:rPr>
        <w:t>दास</w:t>
      </w:r>
      <w:r>
        <w:rPr>
          <w:lang w:val="hi_IN" w:bidi="hi_IN"/>
        </w:rPr>
        <w:t xml:space="preserve"> के लिए किस शब्द या वाक्यांश का उपयोग करेंगे। अधिक जानकारी के लिए </w:t>
      </w:r>
      <w:r>
        <w:rPr>
          <w:lang w:val="hi_IN" w:bidi="hi_IN"/>
        </w:rPr>
        <w:t>गुलाम</w:t>
      </w:r>
      <w:r>
        <w:rPr>
          <w:lang w:val="hi_IN" w:bidi="hi_IN"/>
        </w:rPr>
        <w:t xml:space="preserve"> को मुख्य शब्दावली में देखें। इस ऑडियो को यहाँ रोकें।</w:t>
      </w:r>
    </w:p>
    <w:p>
      <w:pPr/>
      <w:r>
        <w:rPr>
          <w:lang w:val="hi_IN" w:bidi="hi_IN"/>
        </w:rPr>
      </w:r>
      <w:r>
        <w:rPr>
          <w:lang w:val="hi_IN" w:bidi="hi_IN"/>
        </w:rPr>
        <w:t xml:space="preserve">कुरिन्थुस में, कुछ विश्वासी दास थे और कुछ </w:t>
      </w:r>
      <w:r>
        <w:rPr>
          <w:b/>
          <w:lang w:val="hi_IN" w:bidi="hi_IN"/>
        </w:rPr>
        <w:t>स्वतंत्र</w:t>
      </w:r>
      <w:r>
        <w:rPr>
          <w:lang w:val="hi_IN" w:bidi="hi_IN"/>
        </w:rPr>
        <w:t xml:space="preserve"> लोग थे। जो लोग स्वतंत्र हैं, उनका कोई मानव स्वामी या प्रभु नहीं है। उनके पास काम है, लेकिन कोई भी उन्हें काम करने के लिए मजबूर नहीं कर रहा है।</w:t>
      </w:r>
    </w:p>
    <w:p>
      <w:pPr/>
      <w:r>
        <w:rPr>
          <w:lang w:val="hi_IN" w:bidi="hi_IN"/>
        </w:rPr>
      </w:r>
      <w:r>
        <w:rPr>
          <w:lang w:val="hi_IN" w:bidi="hi_IN"/>
        </w:rPr>
        <w:t xml:space="preserve">यहाँ रुकें और समूह में चर्चा करें कि आप </w:t>
      </w:r>
      <w:r>
        <w:rPr>
          <w:b/>
          <w:lang w:val="hi_IN" w:bidi="hi_IN"/>
        </w:rPr>
        <w:t>स्वतन्त्र</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पौलुस कुरिन्थुस के स्वतंत्र लोगों से कहता है कि वे अब </w:t>
      </w:r>
      <w:r>
        <w:rPr>
          <w:b/>
          <w:lang w:val="hi_IN" w:bidi="hi_IN"/>
        </w:rPr>
        <w:t>मसीह</w:t>
      </w:r>
      <w:r>
        <w:rPr>
          <w:lang w:val="hi_IN" w:bidi="hi_IN"/>
        </w:rPr>
        <w:t xml:space="preserve"> के दास हैं, क्योंकि मसीह ने उन्हें खरीदने के लिए कीमत चुकाई थी, इसलिए अब वह उनका स्वामी है। मसीह के लिए उसी नाम का उपयोग करें जिसका उपयोग आपने पहले किया है। अधिक जानकारी के लिए, मुख्य शब्दावली में </w:t>
      </w:r>
      <w:r>
        <w:rPr>
          <w:lang w:val="hi_IN" w:bidi="hi_IN"/>
        </w:rPr>
        <w:t>मसीह</w:t>
      </w:r>
      <w:r>
        <w:rPr>
          <w:lang w:val="hi_IN" w:bidi="hi_IN"/>
        </w:rPr>
        <w:t xml:space="preserve"> देखें।</w:t>
      </w:r>
    </w:p>
    <w:p>
      <w:pPr/>
      <w:r>
        <w:rPr>
          <w:lang w:val="hi_IN" w:bidi="hi_IN"/>
        </w:rPr>
      </w:r>
      <w:r>
        <w:rPr>
          <w:lang w:val="hi_IN" w:bidi="hi_IN"/>
        </w:rPr>
        <w:t xml:space="preserve">जब पौलुस कुरिन्थुस के विश्वासियों से बात कर रहा है, तो वह उन्हें </w:t>
      </w:r>
      <w:r>
        <w:rPr>
          <w:b/>
          <w:lang w:val="hi_IN" w:bidi="hi_IN"/>
        </w:rPr>
        <w:t>भाई</w:t>
      </w:r>
      <w:r>
        <w:rPr>
          <w:lang w:val="hi_IN" w:bidi="hi_IN"/>
        </w:rPr>
        <w:t xml:space="preserve">, या </w:t>
      </w:r>
      <w:r>
        <w:rPr>
          <w:b/>
          <w:lang w:val="hi_IN" w:bidi="hi_IN"/>
        </w:rPr>
        <w:t>भाइयों और बहनों</w:t>
      </w:r>
      <w:r>
        <w:rPr>
          <w:lang w:val="hi_IN" w:bidi="hi_IN"/>
        </w:rPr>
        <w:t xml:space="preserve"> कहता है। पौलुस यह कहते समय कलीसिया के पुरुषों और स्त्रियों से बात कर रहा था। पौलुस कलीसिया के लोगों को याद दिलाना चाहता था कि अब जब वे यीशु पर विश्वास करते हैं, तो परमेश्वर ने उन्हें एक ही परिवार बना दिया है।</w:t>
      </w:r>
    </w:p>
    <w:p>
      <w:pPr/>
      <w:r>
        <w:rPr>
          <w:lang w:val="hi_IN" w:bidi="hi_IN"/>
        </w:rPr>
      </w:r>
      <w:r>
        <w:rPr>
          <w:lang w:val="hi_IN" w:bidi="hi_IN"/>
        </w:rPr>
        <w:t>भाई, या भाइयों और बहनों के लिए उसी शब्द का उपयोग करें जिसका उपयोग आपने पहले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7:25–31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7:25–31 को सुनें और अपने मन में रखें।</w:t>
      </w:r>
    </w:p>
    <w:p>
      <w:pPr/>
      <w:r>
        <w:rPr>
          <w:lang w:val="hi_IN" w:bidi="hi_IN"/>
        </w:rPr>
      </w:r>
      <w:r>
        <w:rPr>
          <w:lang w:val="hi_IN" w:bidi="hi_IN"/>
        </w:rPr>
        <w:t>यदि सम्भव हो, तो 1 कुरिन्थियों 7:25–31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7:25–31 का ऑडियो संस्करण सबसे आसानी से समझ में आने वाले अनुवाद में सुनें।</w:t>
      </w:r>
    </w:p>
    <w:p>
      <w:pPr/>
      <w:r>
        <w:rPr>
          <w:lang w:val="hi_IN" w:bidi="hi_IN"/>
        </w:rPr>
      </w:r>
      <w:r>
        <w:rPr>
          <w:lang w:val="hi_IN" w:bidi="hi_IN"/>
        </w:rPr>
        <w:t>अपने पत्र के पिछले भाग में, पौलुस ने इस पूरे अध्याय के बड़े विचार को तीन बार दोहराया ताकि यह दिखाया जा सके कि यह बहुत महत्वपूर्ण है। मुख्य विचार यह था कि विश्वासियों को उसी जीवन की स्थिति में बने रहना चाहिए जिसमें वे पहली बार यीशु पर विश्वास करते समय थे। पौलुस चाहता था कि विश्वासी जानें कि परमेश्वर को प्रसन्न करने के लिए विश्वासियों को अपनी स्थिति बदलने की आवश्यकता नहीं है। कुरिन्थुस के कुछ लोगों ने पौलुस को प्रश्न लिखे थे। कुछ प्रश्न विवाह के बारे में और अविवाहित रहने के बारे में थे। पौलुस ने उनके प्रश्नों के उत्तर दिए, और उन्हें अपने उत्तरों में अपने बड़े विचार की याद दिलाते रहा।</w:t>
      </w:r>
    </w:p>
    <w:p>
      <w:pPr/>
      <w:r>
        <w:rPr>
          <w:lang w:val="hi_IN" w:bidi="hi_IN"/>
        </w:rPr>
      </w:r>
      <w:r>
        <w:rPr>
          <w:lang w:val="hi_IN" w:bidi="hi_IN"/>
        </w:rPr>
        <w:t>अब, इस भाग में, पौलुस एक और प्रश्न का उत्तर दे रहा है। इस बार पौलुस कुँवारियों, या उन युवा स्त्रियों से बात कर रहा है जिनकी विवाह के लिए मंगनी की हुई हैं। इन युवा स्त्रियों ने कभी विवाह नहीं किया है। पौलुस उन युवा पुरुषों से भी बात कर रहा है जिन्होंने कभी विवाह नहीं किया है, लेकिन वह शायद विशेष रूप से युवा स्त्रियों से बात कर रहा है। जैसे पौलुस ने पिछले भाग में किया था, पौलुस कुरिन्थुस के लोगों से कहता है कि जब यीशु पृथ्वी पर था, तब प्रभु यीशु ने अविवाहित जवान स्त्रियों के बारे में विशेष रूप से कुछ नहीं कहा था। पौलुस कहता है कि वह अपना न्याय देगा, या जो पौलुस सही मानता है, उसे करना होगा। पौलुस कुरिन्थुस के लोगों से कहता है कि वे पौलुस की सोच पर भरोसा कर सकते हैं, क्योंकि यीशु ने पौलुस पर दया दिखाई है। पौलुस कह रहा है कि यीशु ने पौलुस को दयालुता से वह बुद्धि दी है जो पौलुस को स्वयं इस प्रश्न का उत्तर देने के लिए आवश्यक है।</w:t>
      </w:r>
    </w:p>
    <w:p>
      <w:pPr/>
      <w:r>
        <w:rPr>
          <w:lang w:val="hi_IN" w:bidi="hi_IN"/>
        </w:rPr>
      </w:r>
      <w:r>
        <w:rPr>
          <w:lang w:val="hi_IN" w:bidi="hi_IN"/>
        </w:rPr>
        <w:t>फिर पौलुस कहता है कि जो लोग विवाहित नहीं हैं, उनके लिए अच्छा है कि वे वैसे ही रहें। कुरिन्थुस की कलीसिया बहुत परेशानी के समय में थी, क्योंकि बहुत से लोग विश्वासियों को सताते थे और उनके लिए जीवन को कठिन बना रहे थे। यह विवाह करने का एक आसान समय नहीं होगा। पौलुस फिर से उस बड़े विचार को दोहराता है जो पौलुस पिछले भागों में कह रहा है। जो लोग विवाहित हैं, उन्हें विवाहित रहना चाहिए, और जो लोग अकेले हैं, उन्हें अकेले रहना चाहिए। कुरिन्थुस के लोगों को अपने पति या पत्नी से किए गए हर वादे का सम्मान करना चाहिए, या जिस व्यक्ति से उन्होंने विवाह करने का वादा किया है। फिर पौलुस कहता है कि विवाह करना पाप नहीं है। जो व्यक्ति विवाह करता है, वह कुछ भी गलत नहीं कर रहा है। विश्वासी पहले से ही बहुत दुख के समय में रह रहे हैं, और जब कोई व्यक्ति विवाह करता है, तो वे अपने जीवन में और अधिक चिंताएँ जोड़ते हैं। पौलुस कुरिन्थुस के लोगों से कह रहा है कि वह कुरिन्थुस के लोगों की परवाह करता है, और वह कुरिन्थुस के लोगों को उनके जीवन में और अधिक परेशानी बढ़ाने से बचाना चाहता है।</w:t>
      </w:r>
    </w:p>
    <w:p>
      <w:pPr/>
      <w:r>
        <w:rPr>
          <w:lang w:val="hi_IN" w:bidi="hi_IN"/>
        </w:rPr>
      </w:r>
      <w:r>
        <w:rPr>
          <w:lang w:val="hi_IN" w:bidi="hi_IN"/>
        </w:rPr>
        <w:t>यहाँ रुकें और इस प्रश्न पर समूह में चर्चा करें: आपकी संस्कृति में, अविवाहित लोग विवाह करने के बारे में किस तरह की सलाह सुनते हैं? इस ऑडियो को यहाँ रोकें।</w:t>
      </w:r>
    </w:p>
    <w:p>
      <w:pPr/>
      <w:r>
        <w:rPr>
          <w:lang w:val="hi_IN" w:bidi="hi_IN"/>
        </w:rPr>
      </w:r>
      <w:r>
        <w:rPr>
          <w:lang w:val="hi_IN" w:bidi="hi_IN"/>
        </w:rPr>
        <w:t>पौलुस चाहता है कि कुरिन्थुस के लोग उन बातों के बारे में सोचें जो उनके विवाह, या उनकी भावनाओं या उनकी सम्पत्ति से बड़ी हैं। कुरिन्थियों का संसार में समय कठिन है, परन्तु यह छोटा होगा। पौलुस कहता है कि जिन पुरुषों की पत्नियाँ हैं, उन्हें ऐसे जीवन जीना चाहिए जैसे उनकी पत्नी न हो। पौलुस यह नहीं कह रहा है कि विश्वासियों को अपनी पत्नियों को छोड़ देना चाहिए या उनकी उपेक्षा करना चाहिए। बल्कि, पौलुस चाहता है कि विश्वासी यह स्मरण रखें कि उनका विवाह थोड़े समय के लिए है, परन्तु परमेश्वर के साथ जीवन सदा तक रहता है। फिर पौलुस अन्य उदाहरणों के साथ उसी विचार को दोहराता है। यदि कोई शोक कर रहा है, तो उसे ऐसे जीना चाहिए जैसे वह शोक नहीं कर रहा है। यदि कोई खुश महसूस कर रहा है, तो उसे ऐसे जीना चाहिए जैसे वह खुश नहीं है। फिर से, पौलुस यह नहीं कह रहा है कि विश्वासियों को अपने प्रिय व्यक्ति की मृत्यु पर शोक मनाने की अनुमति नहीं है। बल्कि, पौलुस चाहता है कि विश्वासी याद रखें कि जब हम इस संसार में मृत्यु के साथ संघर्ष कर रहे हैं, तो परमेश्वर के साथ जीवन हमेशा के लिए रहता है। यदि कोई कुछ खरीदता है, या संसार में उसका कोई महत्वपूर्ण काम है, तो उसे ऐसे जीना चाहिए जैसे वे चीजें नहीं हैं। इन सभी उदाहरणों में, पौलुस कुरिन्थुस के लोगों को याद दिलाता है कि परमेश्वर के साथ जीवन अन्य सभी चीजों जैसे विवाह, भावनाओं या सम्पत्ति से बड़ा है। जीवन छोटा है, और संसार समाप्त हो रहा है। लेकिन परमेश्वर के साथ जीवन हमेशा के लिए रहता है।</w:t>
      </w:r>
    </w:p>
    <w:p>
      <w:pPr/>
      <w:r>
        <w:rPr>
          <w:lang w:val="hi_IN" w:bidi="hi_IN"/>
        </w:rPr>
      </w:r>
      <w:r>
        <w:rPr>
          <w:lang w:val="hi_IN" w:bidi="hi_IN"/>
        </w:rPr>
        <w:t>यहाँ रुकें और इस प्रश्न पर समूह में चर्चा करें: आपके समुदाय में, जब किसी की मृत्यु हो जाती है, तो लोग शोक कैसे मनाते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7:25–31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कहता है कि जो युवा स्त्रियाँ अविवाहित हैं उनके लिए जैसे वे हैं वैसा ही बने रहना अच्छा है। कुरिन्थुस की कलीसिया बहुत परेशानी के समय में थी, क्योंकि बहुत से लोग विश्वासियों को सताते थे और उनके लिए जीवन को कठिन बना रहे थे। यह विवाह करने का एक आसान समय नहीं होगा।</w:t>
      </w:r>
    </w:p>
    <w:p>
      <w:pPr/>
      <w:r>
        <w:rPr>
          <w:lang w:val="hi_IN" w:bidi="hi_IN"/>
        </w:rPr>
      </w:r>
      <w:r>
        <w:rPr>
          <w:b/>
          <w:lang w:val="hi_IN" w:bidi="hi_IN"/>
        </w:rPr>
        <w:t>दूसरे भाग में:</w:t>
      </w:r>
      <w:r>
        <w:rPr>
          <w:lang w:val="hi_IN" w:bidi="hi_IN"/>
        </w:rPr>
        <w:t xml:space="preserve"> पौलुस कुरिन्थुस के लोगों से कहता है कि इस संसार में उनका समय कम है। पौलुस चाहता है कि कुरिन्थुस के लोग विवाह, या अपनी भावनाओं या अपनी सम्पत्ति जैसी बातों के बारे में ज़्यादा न सोचें। पौलुस चाहता है कि वे याद रखें कि परमेश्वर के साथ जीवन इन सभी बातों से अधिक महत्वपूर्ण है। जीवन छोटा है, और संसार समाप्त हो रहा है। लेकिन परमेश्वर के साथ जीवन हमेशा के लिए रहता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कुरिन्थुस की कलीसिया की युवा अविवाहित स्त्रियाँ</w:t>
      </w:r>
    </w:p>
    <w:p>
      <w:pPr>
        <w:pStyle w:val="ListBullet"/>
        <w:spacing w:line="240" w:lineRule="auto"/>
        <w:ind w:left="720"/>
      </w:pPr>
      <w:r>
        <w:rPr>
          <w:lang w:val="hi_IN" w:bidi="hi_IN"/>
        </w:rPr>
      </w:r>
      <w:r>
        <w:rPr>
          <w:lang w:val="hi_IN" w:bidi="hi_IN"/>
        </w:rPr>
        <w:t>कुरिन्थुस की कलीसिया के विवाहित लोग</w:t>
      </w:r>
    </w:p>
    <w:p>
      <w:pPr>
        <w:pStyle w:val="ListBullet"/>
        <w:spacing w:line="240" w:lineRule="auto"/>
        <w:ind w:left="720"/>
      </w:pPr>
      <w:r>
        <w:rPr>
          <w:lang w:val="hi_IN" w:bidi="hi_IN"/>
        </w:rPr>
      </w:r>
      <w:r>
        <w:rPr>
          <w:lang w:val="hi_IN" w:bidi="hi_IN"/>
        </w:rPr>
        <w:t>कुरिन्थुस की कलीसिया के अविवाहित पुरुष</w:t>
      </w:r>
    </w:p>
    <w:p>
      <w:pPr>
        <w:pStyle w:val="ListBullet"/>
        <w:spacing w:line="240" w:lineRule="auto"/>
        <w:ind w:left="720"/>
      </w:pPr>
      <w:r>
        <w:rPr>
          <w:lang w:val="hi_IN" w:bidi="hi_IN"/>
        </w:rPr>
      </w:r>
      <w:r>
        <w:rPr>
          <w:lang w:val="hi_IN" w:bidi="hi_IN"/>
        </w:rPr>
        <w:t>दुखी लोग और खुश लोग</w:t>
      </w:r>
    </w:p>
    <w:p>
      <w:pPr>
        <w:pStyle w:val="ListBullet"/>
        <w:spacing w:line="240" w:lineRule="auto"/>
        <w:ind w:left="720"/>
      </w:pPr>
      <w:r>
        <w:rPr>
          <w:lang w:val="hi_IN" w:bidi="hi_IN"/>
        </w:rPr>
      </w:r>
      <w:r>
        <w:rPr>
          <w:lang w:val="hi_IN" w:bidi="hi_IN"/>
        </w:rPr>
        <w:t>और वे लोग जो खरीद रहे हैं, बेच रहे हैं और व्यापार कर रहे हैं</w:t>
      </w:r>
    </w:p>
    <w:p>
      <w:pPr/>
      <w:r>
        <w:rPr>
          <w:lang w:val="hi_IN" w:bidi="hi_IN"/>
        </w:rPr>
      </w:r>
      <w:r>
        <w:rPr>
          <w:lang w:val="hi_IN" w:bidi="hi_IN"/>
        </w:rPr>
        <w:t>पहले भाग में, पौलुस उस प्रश्न में से एक का उत्तर देता है जो कुरिन्थुस के लोगों ने उसे भेजा था। यह प्रश्न कुँवारी स्त्रियों, या उन युवा स्त्रियों के बारे में है जो विवाहित नहीं हैं। पौलुस कहता है कि यीशु ने विशेष रूप से उन जवान स्त्रियों के बारे में कुछ नहीं कहा जो पृथ्वी पर यीशु की सेवकाई के दौरान विवाहित नहीं थीं। लेकिन पौलुस कहता है कि पौलुस उन्हें बताएगा कि पौलुस क्या सोचता है। पौलुस कुरिन्थुस के लोगों से कहता है कि वे उसकी सोच पर भरोसा कर सकते हैं क्योंकि यीशु ने कृपा करके पौलुस को ऐसा व्यक्ति बनाया है जिस पर कुरिन्थुस के लोग अपने प्रश्न के विषय में सहायता पाने के लिए भरोसा कर सकते हैं। पौलुस कहता है कि जिन युवा स्त्रियों ने विवाह नहीं किया है, उनके लिए यह अच्छा है कि वे पहले की तरह ही रहें। फिर पौलुस उन पुरुषों से बात करना शुरू करता है जो मंगनी किए हुए हैं या जो पहले से विवाहित हैं। उस समय, आमतौर पर विवाह के बारे में निर्णय पुरुष ही करते थे, इसलिए पौलुस युवा अविवाहित स्त्रियों से बात करने से बदलकर पुरुषों से बात करने की ओर जाता है। कुरिन्थुस की कलीसिया बहुत परेशानी के समय में थी। यह विवाह करने का एक आसान समय नहीं होगा। पौलुस फिर से उस बड़े विचार को दोहराता है जो पौलुस ने पिछले भागों में कहा था: जो लोग विवाहित हैं, उन्हें विवाहित रहना चाहिए, और जो लोग अविवाहित हैं, उन्हें अविवाहित रहना चाहिए। पौलुस प्रश्नों और उत्तरों का उपयोग करके इस विचार पर जोर देता है। पौलुस पूछता है, "क्या तू किसी स्त्री से बंधा हैं? निर्बंधित होने या स्वतंत्र होने की कोशिश न कर। क्या तू किसी स्त्री से स्वतंत्र हैं? पत्नी न ढूँढ़।" कुछ लोग सोचते हैं कि किसी स्त्री से बंधे होने या बांधे जाने का अर्थ यह है कि वे पहले से ही विवाहित हैं, और कुछ लोग सोचते हैं कि इसका अर्थ यह है कि वे विवाह करने के लिए मंगनी कर रहे हैं। दोनों ही स्थितियों में उस दम्पति ने या तो विवाह करने का या एक दूसरे के साथ विवाह में बने रहने का वादा किया है।</w:t>
      </w:r>
    </w:p>
    <w:p>
      <w:pPr/>
      <w:r>
        <w:rPr>
          <w:lang w:val="hi_IN" w:bidi="hi_IN"/>
        </w:rPr>
      </w:r>
      <w:r>
        <w:rPr>
          <w:lang w:val="hi_IN" w:bidi="hi_IN"/>
        </w:rPr>
        <w:t>यहाँ रुकें और समूह में इस प्रश्न पर चर्चा करें: जब दो लोग एक-दूसरे से विवाह करने का वादा करते हैं, तो वे अपने विवाह के बारे में कैसे बात करते हैं? जब दो लोग विवाहित होते हैं, तो वे एक-दूसरे से विवाहित होने के बारे में कैसे बात करते हैं? इस भाग में, आप पुरुष और स्त्री के रूप में बंधे होने या एक-दूसरे से बंधे होने के बारे में कैसे बात करेंगे, और फिर एक-दूसरे से बंधे होने या मुक्त होने के बारे में कैसे बात करेंगे? इस ऑडियो को यहाँ रोकें।</w:t>
      </w:r>
    </w:p>
    <w:p>
      <w:pPr/>
      <w:r>
        <w:rPr>
          <w:lang w:val="hi_IN" w:bidi="hi_IN"/>
        </w:rPr>
      </w:r>
      <w:r>
        <w:rPr>
          <w:lang w:val="hi_IN" w:bidi="hi_IN"/>
        </w:rPr>
        <w:t>इन परिस्थितियों के बारे में बात करने के बाद, पौलुस कहता है कि विवाह करना पाप नहीं है। यदि कोई पुरुष और स्त्री विवाह करना चाहते हैं, तो वे कुछ भी गलत नहीं कर रहे हैं। लेकिन कुरिन्थुस के विश्वासी पहले से ही बहुत संकट के समय में रह रहे हैं, और जब कोई व्यक्ति विवाह करता है, तो वह अपने जीवन में और अधिक चिंताएँ और परेशानियाँ जोड़ देता है। पौलुस कुरिन्थुस के लोगों से कह रहा है कि वह उनकी परवाह करता है, और पौलुस उन्हें उनके जीवन में और अधिक परेशानी जोड़ने से बचाना चाहता है।</w:t>
      </w:r>
    </w:p>
    <w:p>
      <w:pPr/>
      <w:r>
        <w:rPr>
          <w:lang w:val="hi_IN" w:bidi="hi_IN"/>
        </w:rPr>
      </w:r>
      <w:r>
        <w:rPr>
          <w:lang w:val="hi_IN" w:bidi="hi_IN"/>
        </w:rPr>
        <w:t>यहाँ रुकें और समूह में इस प्रश्न पर चर्चा करें: कल्पना करें कि किसी ने आपको पत्र लिखा और आपसे आपके तीनों बच्चों के बारे में पूछा हो। आपने पहले ही अपने पहले बच्चे और अपने दूसरे बच्चे के बारे में उनके प्रश्नों का उत्तर दे दिया है। अब आप अपने तीसरे बच्चे के बारे में बात करने के लिए जा रहे हैं। इस बात पर ध्यान दें कि आप अपनी भाषा में उस भाग को कैसे शुरू करते हैं। पत्र में इस नए विषय को पेश करने के लिए यहाँ अभिव्यक्ति का उपयोग करें। इस ऑडियो को यहाँ रोकें।</w:t>
      </w:r>
    </w:p>
    <w:p>
      <w:pPr/>
      <w:r>
        <w:rPr>
          <w:lang w:val="hi_IN" w:bidi="hi_IN"/>
        </w:rPr>
      </w:r>
      <w:r>
        <w:rPr>
          <w:lang w:val="hi_IN" w:bidi="hi_IN"/>
        </w:rPr>
        <w:t>दूसरे भाग में, पौलुस कुरिन्थुस के लोगों से कहता है कि संसार में उनका समय कम होगा। पौलुस इसे कड़े तरीके से कहता है, ताकि यह जोर दिया जा सके कि पौलुस सच में चाहता है कि कुरिन्थुस के लोग ध्यान दें और ध्यान से सुनें। पौलुस कहता है कि जिन पुरुषों की पत्नियाँ हैं, उन्हें ऐसे जीवन जीना चाहिए जैसे उनकी पत्नी न हो। पौलुस यह नहीं कह रहा है कि विश्वासियों को अपनी पत्नियों को छोड़ देना चाहिए या उनकी उपेक्षा करनी चाहिए। बल्कि, पौलुस चाहता है कि विश्वासी यह स्मरण रखें कि उनका विवाह थोड़े समय के लिए है, परन्तु परमेश्वर के साथ जीवन सदा तक रहता है। फिर पौलुस अन्य उदाहरणों के साथ उसी विचार को दोहराता है। यदि कोई शोक कर रहा है, तो उसे ऐसे जीना चाहिए जैसे वह शोक नहीं कर रहा है। यदि कोई खुश महसूस कर रहा है, तो उसे ऐसे जीना चाहिए जैसे वह खुश नहीं है। यदि कोई कुछ खरीदता है, या कोई महत्वपूर्ण काम करता है, तो उसे ऐसे जीवन जीना चाहिए जैसे वे चीजें नहीं हैं। इन सभी उदाहरणों में, पौलुस कुरिन्थुस के लोगों को याद दिलाता है कि परमेश्वर के साथ जीवन अन्य सभी चीजों जैसे विवाह, या भावनाएँ, या सम्पत्ति, या धन से बड़ा है। जीवन छोटा है, और संसार समाप्त हो रहा है। लेकिन परमेश्वर के साथ जीवन हमेशा के लिए रहता है।</w:t>
      </w:r>
    </w:p>
    <w:p>
      <w:pPr/>
      <w:r>
        <w:rPr>
          <w:lang w:val="hi_IN" w:bidi="hi_IN"/>
        </w:rPr>
      </w:r>
      <w:r>
        <w:rPr>
          <w:lang w:val="hi_IN" w:bidi="hi_IN"/>
        </w:rPr>
        <w:t>यहाँ रुकें और इस प्रश्न पर समूह के रूप में चर्चा करें: अपनी भाषा में आप कैसे कहते हैं जब आप लोगों का ध्यान आकर्षित करना चाहते हैं और उन्हें बहुत स्पष्ट रूप से सुनने और समझने के लिए तैयार करना चाहते हैं? पत्र में इस बिन्दु पर उस अभिव्यक्ति का उपयोग करें।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7:25–31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कुरिन्थुस की कलीसिया की युवा अविवाहित स्त्रियाँ</w:t>
      </w:r>
    </w:p>
    <w:p>
      <w:pPr>
        <w:pStyle w:val="ListBullet"/>
        <w:spacing w:line="240" w:lineRule="auto"/>
        <w:ind w:left="720"/>
      </w:pPr>
      <w:r>
        <w:rPr>
          <w:lang w:val="hi_IN" w:bidi="hi_IN"/>
        </w:rPr>
      </w:r>
      <w:r>
        <w:rPr>
          <w:lang w:val="hi_IN" w:bidi="hi_IN"/>
        </w:rPr>
        <w:t>कुरिन्थुस की कलीसिया के विवाहित लोग</w:t>
      </w:r>
    </w:p>
    <w:p>
      <w:pPr>
        <w:pStyle w:val="ListBullet"/>
        <w:spacing w:line="240" w:lineRule="auto"/>
        <w:ind w:left="720"/>
      </w:pPr>
      <w:r>
        <w:rPr>
          <w:lang w:val="hi_IN" w:bidi="hi_IN"/>
        </w:rPr>
      </w:r>
      <w:r>
        <w:rPr>
          <w:lang w:val="hi_IN" w:bidi="hi_IN"/>
        </w:rPr>
        <w:t>कुरिन्थुस की कलीसिया के अविवाहित पुरुष</w:t>
      </w:r>
    </w:p>
    <w:p>
      <w:pPr>
        <w:pStyle w:val="ListBullet"/>
        <w:spacing w:line="240" w:lineRule="auto"/>
        <w:ind w:left="720"/>
      </w:pPr>
      <w:r>
        <w:rPr>
          <w:lang w:val="hi_IN" w:bidi="hi_IN"/>
        </w:rPr>
      </w:r>
      <w:r>
        <w:rPr>
          <w:lang w:val="hi_IN" w:bidi="hi_IN"/>
        </w:rPr>
        <w:t>दुखी लोग और खुश लोग</w:t>
      </w:r>
    </w:p>
    <w:p>
      <w:pPr>
        <w:pStyle w:val="ListBullet"/>
        <w:spacing w:line="240" w:lineRule="auto"/>
        <w:ind w:left="720"/>
      </w:pPr>
      <w:r>
        <w:rPr>
          <w:lang w:val="hi_IN" w:bidi="hi_IN"/>
        </w:rPr>
      </w:r>
      <w:r>
        <w:rPr>
          <w:lang w:val="hi_IN" w:bidi="hi_IN"/>
        </w:rPr>
        <w:t>और वे लोग जो खरीद रहे हैं, बेच रहे हैं और व्यापार कर रहे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भाग में, पौलुस की भूमिका निभाने वाला व्यक्ति यह दिखा सकता है कि वह एक पत्र का उत्तर दे रहा है जो कुरिन्थियों ने उसे भेजा था। वह यीशु की भूमिका निभाने वाले व्यक्ति से बातचीत कर सकता था। यीशु यह दिखा सकता था कि उसके पास इस प्रश्न के बारे में कोई विशेष शब्द नहीं हैं। यीशु दिखा सकता है कि वह दयालुता से पौलुस को वह बुद्धि दे रहा है जो पौलुस को स्वयं इस प्रश्न का उत्तर देने के लिए आवश्यक है।</w:t>
      </w:r>
    </w:p>
    <w:p>
      <w:pPr/>
      <w:r>
        <w:rPr>
          <w:lang w:val="hi_IN" w:bidi="hi_IN"/>
        </w:rPr>
      </w:r>
      <w:r>
        <w:rPr>
          <w:lang w:val="hi_IN" w:bidi="hi_IN"/>
        </w:rPr>
        <w:t>अब पौलुस युवा अविवाहित स्त्रियों की भूमिका निभाने वाले लोगों से बात कर सकता है। पौलुस को स्त्रियों को सलाह देना चाहिए कि वे वैसे ही रहें जैसे वे हैं। पौलुस को यह दिखाना चाहिए कि कुरिन्थुस की कलीसिया बहुत परेशानी के समय में थी, इसलिए यह विवाह करने का एक अच्छा समय नहीं होगा। अब पौलुस की भूमिका निभाने वाला व्यक्ति अपना ध्यान बदलकर विवाहित या मंगनी किए हुए लोगों से बात करे। पौलुस इन लोगों से कहता है कि उन्हें विवाह में बने रहना चाहिए या अपनी मंगनी को जारी रखना चाहिए। फिर पौलुस को अविवाहित पुरुषों के पास जाना चाहिए और उनसे कहना चाहिए कि उन्हें अविवाहित रहना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एक अविवाहित स्त्री की भूमिका निभाने वाले व्यक्ति से पूछें जो अकेले रहने के लिए स्वतंत्र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फिर पौलुस अविवाहित पुरुषों से कह सकता है कि विवाह करना पाप नहीं है। और पौलुस अविवाहित युवा स्त्रियों से कह सकता था कि यदि वे विवाह करती हैं, तो यह पाप नहीं है। पौलुस की भूमिका निभाने वाले व्यक्ति को यह दिखाना चाहिए कि पौलुस सच में उनकी परवाह करता है, और पौलुस अविवाहित लोगों को उनके जीवन में और अधिक परेशानी जोड़ने से बचाना चाहता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एक अविवाहित युवा महिला की भूमिका निभाने वाले व्यक्ति से पूछें जो विवाह करने के लिए स्वतंत्र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दूसरे भाग में, पौलुस की भूमिका निभाने वाले व्यक्ति को कुरिन्थुस के लोगों से कहना चाहिए कि संसार में उनका समय कम होगा। पौलुस को यह कड़े तरीके से कहना चाहिए। अब पौलुस की भूमिका निभाने वाला व्यक्ति विवाहित लोगों से बात कर सकता है और दिखा सकता है कि उन्हें एक-दूसरे के बारे में इतना नहीं सोचना चाहिए। पौलुस यीशु की ओर इशारा कर सकता है ताकि उन्हें एक-दूसरे से अधिक यीशु के बारे में सोचने में मदद मिल सके। फिर, पौलुस की भूमिका निभाने वाला व्यक्ति दुखी लोगों और खुश लोगों से बात कर सकता था। पौलुस यह दिखा सकता है कि इन लोगों को अपनी भावनाओं के बारे में इतना नहीं सोचना चाहिए। पौलुस यीशु की ओर इशारा कर सकता है ताकि उन्हें अपनी भावनाओं की तुलना में यीशु के बारे में अधिक सोचने में मदद मिल सके। अन्त में, पौलुस की भूमिका निभाने वाला व्यक्ति उन लोगों से बात कर सकता है जो बाजार में चीजें खरीद और बेच रहे हैं। पौलुस यह दिखा सकता है कि उन्हें उन चीजों के बारे में ज्यादा नहीं सोचना चाहिए जिन्हें वे खरीद और बेच रहे हैं, या उनके पैसे के बारे में ज्यादा नहीं सोचना चाहिए। पौलुस यीशु की ओर इशारा कर सकता है ताकि उन्हें एक-दूसरे से अधिक यीशु के बारे में सोचने में मदद मिल सके।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बाजार में बेचने वाले एक धनी व्यक्ति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अन्त में पौलुस की भूमिका निभाने वाले व्यक्ति को सभी लोगों को याद दिलाना चाहिए कि इस संसार में उनका समय कम होगा, और संसार अन्त की ओर जा रहा है। यही कारण है कि पौलुस चाहता है कि विश्वासी किसी भी अन्य बात से अधिक यीशु पर ध्यान केन्द्रित करें।</w:t>
      </w:r>
      <w:r>
        <w:rPr>
          <w:lang w:val="hi_IN" w:bidi="hi_IN"/>
        </w:rPr>
      </w:r>
    </w:p>
    <w:p>
      <w:pPr>
        <w:pStyle w:val="Heading3"/>
      </w:pPr>
      <w:r>
        <w:rPr>
          <w:lang w:val="hi_IN" w:bidi="hi_IN"/>
        </w:rPr>
        <w:t>आवश्यक जानकारी</w:t>
      </w:r>
    </w:p>
    <w:p>
      <w:pPr/>
      <w:r>
        <w:rPr>
          <w:lang w:val="hi_IN" w:bidi="hi_IN"/>
        </w:rPr>
      </w:r>
      <w:r>
        <w:rPr>
          <w:lang w:val="hi_IN" w:bidi="hi_IN"/>
        </w:rPr>
        <w:t>1 कुरिन्थियों 7:25–31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भाग में पौलुस </w:t>
      </w:r>
      <w:r>
        <w:rPr>
          <w:b/>
          <w:lang w:val="hi_IN" w:bidi="hi_IN"/>
        </w:rPr>
        <w:t>कुँवारी स्त्रियों</w:t>
      </w:r>
      <w:r>
        <w:rPr>
          <w:lang w:val="hi_IN" w:bidi="hi_IN"/>
        </w:rPr>
        <w:t xml:space="preserve"> से बात करता है, या उन स्त्रियों से जिनकी </w:t>
      </w:r>
      <w:r>
        <w:rPr>
          <w:b/>
          <w:lang w:val="hi_IN" w:bidi="hi_IN"/>
        </w:rPr>
        <w:t>विवाह करने के लिए मंगनी हुई</w:t>
      </w:r>
      <w:r>
        <w:rPr>
          <w:lang w:val="hi_IN" w:bidi="hi_IN"/>
        </w:rPr>
        <w:t xml:space="preserve"> हैं। ये ऐसी जवान स्त्रियाँ हैं जिनका पहले विवाह नहीं हुआ है। कुरिन्थुस संस्कृति में अधिकांश स्त्रियाँ जो विवाहित नहीं थीं, उन्होंने कभी किसी पुरुष के साथ यौन सम्बन्ध नहीं बनाए थे, इसलिए वे कुँवारी थीं। यह शब्द इस तथ्य पर जोर नहीं देता कि युवती ने यौन सम्बन्ध नहीं बनाए थे। इसके बजाय, यह इस तथ्य पर ध्यान केन्द्रित कर रहा है कि उसने पहले विवाह नहीं किया था। कुरिन्थियों की संस्कृति में, विवाह की मंगनी सम्भवतः दो परिवारों के बीच एक मजबूत समझौता थी जिन्होंने एक दूसरे को वचन दिए थे।</w:t>
      </w:r>
    </w:p>
    <w:p>
      <w:pPr/>
      <w:r>
        <w:rPr>
          <w:lang w:val="hi_IN" w:bidi="hi_IN"/>
        </w:rPr>
      </w:r>
      <w:r>
        <w:rPr>
          <w:lang w:val="hi_IN" w:bidi="hi_IN"/>
        </w:rPr>
        <w:t xml:space="preserve">यहाँ रुकें और समूह में चर्चा करें कि आप </w:t>
      </w:r>
      <w:r>
        <w:rPr>
          <w:b/>
          <w:lang w:val="hi_IN" w:bidi="hi_IN"/>
        </w:rPr>
        <w:t>कुँवारी</w:t>
      </w:r>
      <w:r>
        <w:rPr>
          <w:lang w:val="hi_IN" w:bidi="hi_IN"/>
        </w:rPr>
        <w:t xml:space="preserve"> या </w:t>
      </w:r>
      <w:r>
        <w:rPr>
          <w:b/>
          <w:lang w:val="hi_IN" w:bidi="hi_IN"/>
        </w:rPr>
        <w:t>मंगनी की हुई स्त्री</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पौलुस कुरिन्थुस के लोगों से कहता है कि </w:t>
      </w:r>
      <w:r>
        <w:rPr>
          <w:b/>
          <w:lang w:val="hi_IN" w:bidi="hi_IN"/>
        </w:rPr>
        <w:t>प्रभु</w:t>
      </w:r>
      <w:r>
        <w:rPr>
          <w:lang w:val="hi_IN" w:bidi="hi_IN"/>
        </w:rPr>
        <w:t xml:space="preserve"> ने पौलुस को कुरिन्थियों के प्रश्नों के उत्तर देने के लिए आवश्यक बुद्धि दी है। प्रभु के लिए उसी शब्द या वाक्यांश का उपयोग करें जिसका उपयोग आपने पूरे कुरिन्थियों में किया है। अधिक जानकारी के लिए, मुख्य शब्दावली में </w:t>
      </w:r>
      <w:r>
        <w:rPr>
          <w:lang w:val="hi_IN" w:bidi="hi_IN"/>
        </w:rPr>
        <w:t>प्रभु</w:t>
      </w:r>
      <w:r>
        <w:rPr>
          <w:lang w:val="hi_IN" w:bidi="hi_IN"/>
        </w:rPr>
        <w:t xml:space="preserve"> को देखें।</w:t>
      </w:r>
    </w:p>
    <w:p>
      <w:pPr/>
      <w:r>
        <w:rPr>
          <w:lang w:val="hi_IN" w:bidi="hi_IN"/>
        </w:rPr>
      </w:r>
      <w:r>
        <w:rPr>
          <w:lang w:val="hi_IN" w:bidi="hi_IN"/>
        </w:rPr>
        <w:t xml:space="preserve">पौलुस कुरिन्थुस के लोगों से कहता है कि वह उन्हें अपना </w:t>
      </w:r>
      <w:r>
        <w:rPr>
          <w:b/>
          <w:lang w:val="hi_IN" w:bidi="hi_IN"/>
        </w:rPr>
        <w:t>न्याय</w:t>
      </w:r>
      <w:r>
        <w:rPr>
          <w:lang w:val="hi_IN" w:bidi="hi_IN"/>
        </w:rPr>
        <w:t xml:space="preserve"> देगा, क्योंकि अविवाहित स्त्रियों के विषय में उनके प्रश्न पर यीशु से कोई विशेष निर्देश नहीं हैं। पौलुस कह रहा था कि पौलुस उन्हें इस मामले में अपनी </w:t>
      </w:r>
      <w:r>
        <w:rPr>
          <w:b/>
          <w:lang w:val="hi_IN" w:bidi="hi_IN"/>
        </w:rPr>
        <w:t>सलाह</w:t>
      </w:r>
      <w:r>
        <w:rPr>
          <w:lang w:val="hi_IN" w:bidi="hi_IN"/>
        </w:rPr>
        <w:t xml:space="preserve"> या </w:t>
      </w:r>
      <w:r>
        <w:rPr>
          <w:b/>
          <w:lang w:val="hi_IN" w:bidi="hi_IN"/>
        </w:rPr>
        <w:t>राय</w:t>
      </w:r>
      <w:r>
        <w:rPr>
          <w:lang w:val="hi_IN" w:bidi="hi_IN"/>
        </w:rPr>
        <w:t xml:space="preserve"> बताएगा।</w:t>
      </w:r>
    </w:p>
    <w:p>
      <w:pPr/>
      <w:r>
        <w:rPr>
          <w:lang w:val="hi_IN" w:bidi="hi_IN"/>
        </w:rPr>
      </w:r>
      <w:r>
        <w:rPr>
          <w:lang w:val="hi_IN" w:bidi="hi_IN"/>
        </w:rPr>
        <w:t xml:space="preserve">यहाँ रुकें और समूह में चर्चा करें कि आप </w:t>
      </w:r>
      <w:r>
        <w:rPr>
          <w:b/>
          <w:lang w:val="hi_IN" w:bidi="hi_IN"/>
        </w:rPr>
        <w:t>न्याय</w:t>
      </w:r>
      <w:r>
        <w:rPr>
          <w:lang w:val="hi_IN" w:bidi="hi_IN"/>
        </w:rPr>
        <w:t xml:space="preserve"> के लिए किस शब्द या वाक्यांश का उपयोग करेंगे जब इसका अर्थ है सलाह देना है। इस ऑडियो को यहाँ रोकें।</w:t>
      </w:r>
    </w:p>
    <w:p>
      <w:pPr/>
      <w:r>
        <w:rPr>
          <w:lang w:val="hi_IN" w:bidi="hi_IN"/>
        </w:rPr>
      </w:r>
      <w:r>
        <w:rPr>
          <w:lang w:val="hi_IN" w:bidi="hi_IN"/>
        </w:rPr>
        <w:t xml:space="preserve">पौलुस कुरिन्थुस के लोगों से कहता है कि वे पौलुस के न्याय पर भरोसा कर सकते हैं क्योंकि प्रभु ने पौलुस पर </w:t>
      </w:r>
      <w:r>
        <w:rPr>
          <w:b/>
          <w:lang w:val="hi_IN" w:bidi="hi_IN"/>
        </w:rPr>
        <w:t>दया</w:t>
      </w:r>
      <w:r>
        <w:rPr>
          <w:lang w:val="hi_IN" w:bidi="hi_IN"/>
        </w:rPr>
        <w:t xml:space="preserve"> दिखाई है। जब कोई दया दिखाता है, तो वह अच्छा, दयालु या करुणामय होता है।</w:t>
      </w:r>
    </w:p>
    <w:p>
      <w:pPr/>
      <w:r>
        <w:rPr>
          <w:lang w:val="hi_IN" w:bidi="hi_IN"/>
        </w:rPr>
      </w:r>
      <w:r>
        <w:rPr>
          <w:lang w:val="hi_IN" w:bidi="hi_IN"/>
        </w:rPr>
        <w:t xml:space="preserve">यहाँ रुकें और समूह के रूप में चर्चा करें कि आप </w:t>
      </w:r>
      <w:r>
        <w:rPr>
          <w:b/>
          <w:lang w:val="hi_IN" w:bidi="hi_IN"/>
        </w:rPr>
        <w:t>दया</w:t>
      </w:r>
      <w:r>
        <w:rPr>
          <w:lang w:val="hi_IN" w:bidi="hi_IN"/>
        </w:rPr>
        <w:t xml:space="preserve"> के लिए किस शब्द या वाक्यांश का उपयोग करेंगे। अधिक जानकारी के लिए मुख्य शब्दावली में </w:t>
      </w:r>
      <w:r>
        <w:rPr>
          <w:lang w:val="hi_IN" w:bidi="hi_IN"/>
        </w:rPr>
        <w:t>दया</w:t>
      </w:r>
      <w:r>
        <w:rPr>
          <w:lang w:val="hi_IN" w:bidi="hi_IN"/>
        </w:rPr>
        <w:t xml:space="preserve">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कुरिन्थुस के लोगों से कहता है कि पौलुस </w:t>
      </w:r>
      <w:r>
        <w:rPr>
          <w:b/>
          <w:lang w:val="hi_IN" w:bidi="hi_IN"/>
        </w:rPr>
        <w:t>भरोसेमंद</w:t>
      </w:r>
      <w:r>
        <w:rPr>
          <w:lang w:val="hi_IN" w:bidi="hi_IN"/>
        </w:rPr>
        <w:t xml:space="preserve"> है क्योंकि प्रभु ने दयालुता से पौलुस को वह बुद्धि प्रदान की है जो उसे कुरिन्थुओं के प्रश्नों के उत्तर देने के लिए आवश्यक है। जब कोई व्यक्ति भरोसेमंद होता है, तो इसका अर्थ है कि आप उस व्यक्ति पर भरोसा कर सकते हैं। आप उस व्यक्ति पर भरोसा कर सकते हैं, या उन पर निर्भर रह सकते हैं। विश्वसनीय या भरोसेमंद के लिए वही शब्द उपयोग करें जो आपने पिछले भागों में उपयोग किया है। </w:t>
      </w:r>
    </w:p>
    <w:p>
      <w:pPr/>
      <w:r>
        <w:rPr>
          <w:lang w:val="hi_IN" w:bidi="hi_IN"/>
        </w:rPr>
      </w:r>
      <w:r>
        <w:rPr>
          <w:lang w:val="hi_IN" w:bidi="hi_IN"/>
        </w:rPr>
        <w:t xml:space="preserve">पौलुस ने कुरिन्थुस की कलीसिया की युवा स्त्रियों को सलाह दी कि वे विवाह न करें। पौलुस ने कहा कि ऐसा इसलिए था क्योंकि वे </w:t>
      </w:r>
      <w:r>
        <w:rPr>
          <w:b/>
          <w:lang w:val="hi_IN" w:bidi="hi_IN"/>
        </w:rPr>
        <w:t>संकट</w:t>
      </w:r>
      <w:r>
        <w:rPr>
          <w:lang w:val="hi_IN" w:bidi="hi_IN"/>
        </w:rPr>
        <w:t xml:space="preserve"> या </w:t>
      </w:r>
      <w:r>
        <w:rPr>
          <w:b/>
          <w:lang w:val="hi_IN" w:bidi="hi_IN"/>
        </w:rPr>
        <w:t>क्लेश</w:t>
      </w:r>
      <w:r>
        <w:rPr>
          <w:lang w:val="hi_IN" w:bidi="hi_IN"/>
        </w:rPr>
        <w:t xml:space="preserve"> के समय में थे। संकट वह समय होता है जब बहुत अधिक दुःख और परेशानी होती है, जैसे उत्पीड़न, युद्ध या अकाल।</w:t>
      </w:r>
    </w:p>
    <w:p>
      <w:pPr/>
      <w:r>
        <w:rPr>
          <w:lang w:val="hi_IN" w:bidi="hi_IN"/>
        </w:rPr>
      </w:r>
      <w:r>
        <w:rPr>
          <w:lang w:val="hi_IN" w:bidi="hi_IN"/>
        </w:rPr>
        <w:t xml:space="preserve">यहाँ रुकें और समूह में चर्चा करें कि आप </w:t>
      </w:r>
      <w:r>
        <w:rPr>
          <w:b/>
          <w:lang w:val="hi_IN" w:bidi="hi_IN"/>
        </w:rPr>
        <w:t>संकट</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पौलुस कुरिन्थुस के विवाहित या व्यस्त लोगों से कहता है कि उन्हें एक-दूसरे से </w:t>
      </w:r>
      <w:r>
        <w:rPr>
          <w:b/>
          <w:lang w:val="hi_IN" w:bidi="hi_IN"/>
        </w:rPr>
        <w:t>अलग</w:t>
      </w:r>
      <w:r>
        <w:rPr>
          <w:lang w:val="hi_IN" w:bidi="hi_IN"/>
        </w:rPr>
        <w:t xml:space="preserve"> नहीं होना चाहिए। इसे इस प्रकार भी कहा जा सकता है कि इन लोगों को अपने विवाह या एक दूसरे से विवाह के वचन से छुटकारा या स्वतंत्रता पाने का प्रयास नहीं करना चाहिए। विवाहित लोगों को विवाहित रहना चाहिए, या मंगनी करने वाले लोगों को एक-दूसरे से जुड़े रहना चाहिए। आप कह सकते हैं कि कुरिन्थुस के पुरुषों और स्त्रियों को एक-दूसरे से किए गए अपने वादों से खुद को मुक्त करने की कोशिश नहीं करनी चाहिए।</w:t>
      </w:r>
    </w:p>
    <w:p>
      <w:pPr/>
      <w:r>
        <w:rPr>
          <w:lang w:val="hi_IN" w:bidi="hi_IN"/>
        </w:rPr>
      </w:r>
      <w:r>
        <w:rPr>
          <w:lang w:val="hi_IN" w:bidi="hi_IN"/>
        </w:rPr>
        <w:t xml:space="preserve">पौलुस कुरिन्थुस के लोगों से कहता है कि विवाह करना </w:t>
      </w:r>
      <w:r>
        <w:rPr>
          <w:b/>
          <w:lang w:val="hi_IN" w:bidi="hi_IN"/>
        </w:rPr>
        <w:t>पाप</w:t>
      </w:r>
      <w:r>
        <w:rPr>
          <w:lang w:val="hi_IN" w:bidi="hi_IN"/>
        </w:rPr>
        <w:t xml:space="preserve"> नहीं है। यदि वे विवाह करना चुनते हैं, तो वे कुछ भी गलत या बुरा नहीं कर रहे हैं। पाप के लिए उसी शब्द या वाक्यांश का उपयोग करें जिसका उपयोग आपने पूरे कुरिन्थियों में किया है। अधिक जानकारी के लिए, मुख्य शब्दावली में </w:t>
      </w:r>
      <w:r>
        <w:rPr>
          <w:lang w:val="hi_IN" w:bidi="hi_IN"/>
        </w:rPr>
        <w:t>पाप</w:t>
      </w:r>
      <w:r>
        <w:rPr>
          <w:lang w:val="hi_IN" w:bidi="hi_IN"/>
        </w:rPr>
        <w:t xml:space="preserve"> देखें। </w:t>
      </w:r>
    </w:p>
    <w:p>
      <w:pPr/>
      <w:r>
        <w:rPr>
          <w:lang w:val="hi_IN" w:bidi="hi_IN"/>
        </w:rPr>
      </w:r>
      <w:r>
        <w:rPr>
          <w:lang w:val="hi_IN" w:bidi="hi_IN"/>
        </w:rPr>
        <w:t xml:space="preserve">जब पौलुस कुरिन्थुस के विश्वासियों से बात कर रहा है, तो वह उन्हें </w:t>
      </w:r>
      <w:r>
        <w:rPr>
          <w:b/>
          <w:lang w:val="hi_IN" w:bidi="hi_IN"/>
        </w:rPr>
        <w:t>भाई</w:t>
      </w:r>
      <w:r>
        <w:rPr>
          <w:lang w:val="hi_IN" w:bidi="hi_IN"/>
        </w:rPr>
        <w:t xml:space="preserve">, या </w:t>
      </w:r>
      <w:r>
        <w:rPr>
          <w:b/>
          <w:lang w:val="hi_IN" w:bidi="hi_IN"/>
        </w:rPr>
        <w:t>भाइयों और बहनों</w:t>
      </w:r>
      <w:r>
        <w:rPr>
          <w:lang w:val="hi_IN" w:bidi="hi_IN"/>
        </w:rPr>
        <w:t xml:space="preserve"> कहता है। पौलुस यह कहते समय कलीसिया के पुरुषों और स्त्रियों से बात कर रहा था। पौलुस कलीसिया के लोगों को याद दिलाना चाहता है कि अब जब वे यीशु पर विश्वास करते हैं, तो परमेश्वर ने उन्हें एक ही परिवार बना दिया है। भाई, या भाइयों और बहनों के लिए उसी शब्द का उपयोग करें जिसका उपयोग आपने पहले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7:32–40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7:32–40 को सुनें और अपने मन में रखें।</w:t>
      </w:r>
    </w:p>
    <w:p>
      <w:pPr/>
      <w:r>
        <w:rPr>
          <w:lang w:val="hi_IN" w:bidi="hi_IN"/>
        </w:rPr>
      </w:r>
      <w:r>
        <w:rPr>
          <w:lang w:val="hi_IN" w:bidi="hi_IN"/>
        </w:rPr>
        <w:t>यदि सम्भव हो, तो 1 कुरिन्थियों 7:32–40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7:32–40 का ऑडियो संस्करण सबसे आसानी से समझ में आने वाले अनुवाद में सुनें।</w:t>
      </w:r>
    </w:p>
    <w:p>
      <w:pPr/>
      <w:r>
        <w:rPr>
          <w:lang w:val="hi_IN" w:bidi="hi_IN"/>
        </w:rPr>
      </w:r>
      <w:r>
        <w:rPr>
          <w:lang w:val="hi_IN" w:bidi="hi_IN"/>
        </w:rPr>
        <w:t>यह भाग सातवें अध्याय में निकट से जुड़े हुए अंशों की एक श्रृंखला का अन्तिम भाग है। कुरिन्थुस की कलीसिया के लोगों के पास विवाह, अलग होने, अविवाहित रहने और पति या पत्नी की मृत्यु के बाद फिर से विवाह करने के बारे में बहुत से प्रश्न थे। उन्होंने एक पत्र में पौलुस को अपने प्रश्न भेजे। पिछले चार भागों में, और इस भाग में, पौलुस कुरिन्थियों के उन सभी प्रश्नों के उत्तर दे रहा है। इन सभी पिछले चार भागों में, और इस भाग में, पौलुस ने प्रत्येक प्रश्न को एक बड़े विचार से जोड़ा है: परमेश्वर के साथ जीवन हमारी व्यक्तिगत स्थिति या परिस्थितियों से, या हमारे आसपास की संसार की चीजों और लोगों से बड़ा है। हमें अपनी परिस्थितियों को बदलने की कोशिश करने की आवश्यकता नहीं है। संसार ही जल्द ही समाप्त हो जाएगा। लेकिन परमेश्वर के साथ जीवन हमेशा के लिए जारी रहेगा। परमेश्वर हमसे उसी तरह प्रेम करता है जैसे हम हैं, और हम जहाँ हैं वहीं परमेश्वर की सेवा कर सकते हैं।</w:t>
      </w:r>
    </w:p>
    <w:p>
      <w:pPr/>
      <w:r>
        <w:rPr>
          <w:lang w:val="hi_IN" w:bidi="hi_IN"/>
        </w:rPr>
      </w:r>
      <w:r>
        <w:rPr>
          <w:lang w:val="hi_IN" w:bidi="hi_IN"/>
        </w:rPr>
        <w:t>पिछले भाग में पौलुस ने कुरिन्थियों से कहा कि पौलुस कुरिन्थियों को इस संसार की चिन्ताओं और फिक्रों से बचाना चाहता था। अब इस भाग में, पौलुस उस विचार के साथ जारी रखता है। पौलुस कहता है कि वह चाहता है कि कुरिन्थुस के लोग चिंताओं से मुक्त हों। पौलुस कहता है कि एक व्यक्ति जो विवाहित नहीं है, वह अपना पूरा ध्यान प्रभु पर केन्द्रित कर सकता है। प्रभु ही एकमात्र ऐसा व्यक्ति है जिसे मनुष्य को प्रसन्न करने की आवश्यकता है। लेकिन, पौलुस कहता है, एक विवाहित व्यक्ति के पास सोचने के लिए अन्य बातें होती हैं। विवाहित व्यक्ति को इस संसार की चीजों के बारे में सोचने की आवश्यकता है, और अपनी पत्नी को खुश कैसे रखें। विवाहित व्यक्ति की सोच अलग होती है और वह अलग-अलग दिशाओं में जाती है। पौलुस उन स्त्रियों के साथ इस विचार को दोहराता है जो विवाहित नहीं हैं। पौलुस एक अविवाहित स्त्री के बारे में बात करता है—शायद एक विधवा—और एक कुँवारी, या एक युवा स्त्री के बारे में जिसने कभी विवाह नहीं किया है। एक अविवाहित स्त्री अपना पूरा ध्यान प्रभु पर केन्द्रित कर सकती है। उसका लक्ष्य केवल अपने शरीर और आत्मा से प्रभु को प्रसन्न करना है। लेकिन, पौलुस कहता है, एक विवाहित स्त्री के पास सोचने के लिए अन्य बातें होती हैं। विवाहित स्त्री को इस संसार की चीजों के बारे में सोचने की आवश्यकता है, और इस बारे में अपने पति को खुश कैसे रखना है। पौलुस इस भाग को यह दिखाकर समाप्त करता है कि पौलुस कुरिन्थुस के लोगों की परवाह करता है। पौलुस चाहता है कि यह सलाह कुरिन्थियों की सहायता करे, न कि उन पर रोक लगाए। पौलुस चाहता है कि वे सही तरीके से जीएँ। पौलुस नहीं चाहता कि उनकी सोच विभाजित हो और अलग-अलग दिशाओं में जाएँ।</w:t>
      </w:r>
    </w:p>
    <w:p>
      <w:pPr/>
      <w:r>
        <w:rPr>
          <w:lang w:val="hi_IN" w:bidi="hi_IN"/>
        </w:rPr>
      </w:r>
      <w:r>
        <w:rPr>
          <w:lang w:val="hi_IN" w:bidi="hi_IN"/>
        </w:rPr>
        <w:t>यहाँ रुकें और इस प्रश्न पर समूह के रूप में चर्चा करें: उस समय का वर्णन करें जब आप, या कोई जिसे आप जानते हैं, एक ही समय में बहुत सी अलग-अलग बातों के बारे में सोचने के कारण बँटे हुए विचार रखते थे। दूसरे शब्दों में, दूसरी बातों ने आपका ध्यान विचलित कर दिया और सबसे महत्वपूर्ण बात के बारे में सोचने से रोक दिया। शायद एक ही समय में दो या दो से अधिक बातें थीं जिन पर आप ध्यान देते थे या जिसके बारे आप चिंतित थे। इस विभाजित सोच ने आपके व्यवहार और महसूस करने के तरीके को कैसे प्रभावित किया? इस ऑडियो को यहाँ रोकें।</w:t>
      </w:r>
    </w:p>
    <w:p>
      <w:pPr/>
      <w:r>
        <w:rPr>
          <w:lang w:val="hi_IN" w:bidi="hi_IN"/>
        </w:rPr>
      </w:r>
      <w:r>
        <w:rPr>
          <w:lang w:val="hi_IN" w:bidi="hi_IN"/>
        </w:rPr>
        <w:t>अब पौलुस कुरिन्थियों के प्रश्नों में से एक दूसरे प्रश्न की ओर जाता है। इस भाग को समझना कठिन है। हम नहीं जानते कि कुरिन्थुस में क्या हो रहा था, और हम नहीं जानते कि कुरिन्थुस के विश्वासियों ने अपने पत्र में पौलुस से क्या कहा था। ऐसा लगता है कि कुरिन्थुस की कलीसिया में कुछ लोग थे जिनकी विवाह करने के लिए मंगनी हुई थी, लेकिन उन्होंने विवाह करने में देरी कर दी थी। हमें नहीं पता कि उन्होंने विवाह करने में देरी क्यों की।</w:t>
      </w:r>
    </w:p>
    <w:p>
      <w:pPr/>
      <w:r>
        <w:rPr>
          <w:lang w:val="hi_IN" w:bidi="hi_IN"/>
        </w:rPr>
      </w:r>
      <w:r>
        <w:rPr>
          <w:lang w:val="hi_IN" w:bidi="hi_IN"/>
        </w:rPr>
        <w:t>पौलुस कहता है कि इन परिस्थितियों में यदि कोई पुरुष विवाह करना चाहता है तो उसे विवाह कर लेना चाहिए। इस व्यक्ति की मंगनी हो गई है, वह इंतजार कर रहा है, और उसे लगता है कि उसे विवाह कर लेना चाहिए। पौलुस कहता है कि यदि यह व्यक्ति विवाह करना चाहता है, तो उसे विवाह करना चाहिए। यह व्यक्ति विवाह करके पाप नहीं कर रहा है। पौलुस ने पिछले भागों में भी वही बात कही है। अब, जैसे पौलुस ने पिछले भागों में भी किया है, पौलुस कुरिन्थुस के लोगों को उसी प्रश्न के बारे में एक अलग दृष्टिकोण दिखाना चाहता है। पौलुस कहता है कि यह वही व्यक्ति विवाह के बारे में अलग तरह से सोच सकता है। यदि अविवाहित व्यक्ति अपनी सोच में बहुत स्पष्ट है, और वह विवाह करने के लिए कोई दबाव महसूस नहीं कर रहा है, तो उसके लिए विवाह न करना अच्छा होगा। यदि इस व्यक्ति का अपनी यौन इच्छा पर नियंत्रण है, और उसने विवाह न करने का निर्णय लिया है, तो इस व्यक्ति के लिए विवाह न करना सही बात होगी। पौलुस इस भाग को इस तरह समाप्त करता है जैसे उसने पहले किया था, कि जो व्यक्ति विवाह करता है वह अच्छा काम करता है, और जो व्यक्ति विवाह नहीं करता है, वह और भी बेहतर करता है।</w:t>
      </w:r>
    </w:p>
    <w:p>
      <w:pPr/>
      <w:r>
        <w:rPr>
          <w:lang w:val="hi_IN" w:bidi="hi_IN"/>
        </w:rPr>
      </w:r>
      <w:r>
        <w:rPr>
          <w:lang w:val="hi_IN" w:bidi="hi_IN"/>
        </w:rPr>
        <w:t>यहाँ रुकें और इस प्रश्न पर समूह के रूप में चर्चा करें: आपकी संस्कृति में विवाह से पहले की मित्रता और मंगनी के रीति-रिवाज कैसे होते हैं। अगर कोई पुरुष किसी ऐसी स्त्री से विवाह न करने का फैसला करे जिससे उसकी मंगनी हुई थी, तो क्या होगा? इस ऑडियो को यहाँ रोकें।</w:t>
      </w:r>
    </w:p>
    <w:p>
      <w:pPr/>
      <w:r>
        <w:rPr>
          <w:lang w:val="hi_IN" w:bidi="hi_IN"/>
        </w:rPr>
      </w:r>
      <w:r>
        <w:rPr>
          <w:lang w:val="hi_IN" w:bidi="hi_IN"/>
        </w:rPr>
        <w:t>अन्त में पौलुस अपने पत्र के इस भाग में कुरिन्थियों के अन्तिम प्रश्न का उत्तर देने के लिए आगे बढ़ता है। यह एक स्त्री के बारे में है जिसका पति मर गया था। पौलुस शुरू में कुरिन्थियों को एक बात की याद दिलाकर कहता है कि पौलुस ने इन भागों में कई बार कहा है। विवाहित जोड़ों को विवाहित रहना चाहिए। पौलुस कहता है कि एक स्त्री जब तक उसका पति जीवित है, तब तक अपने पति से बंधी रहती है। विवाह का बंधन एक प्रतिबद्धता है जो तब तक चलता है जब तक दोनों साथी जीवित हैं। लेकिन, यदि किसी विश्वासी स्त्री का पति मर जाता है, तो पौलुस कहता है कि वह स्त्री जिस से चाहे विवाह कर सकती है। लेकिन उसका नया पति प्रभु में होना चाहिए, जिसका अर्थ है कि उसे यीशु का अनुयायी होना चाहिए। फिर पौलुस एक विचार को दोहराता है जो पौलुस ने पत्र के इस भाग में कई बार कहा है। पौलुस कहता है कि उसके विचार में विधवा जैसी वह है वैसे ही अविवाहित रहे तो वह अधिक सुखी होगी। पौलुस एक और बात भी कहता है जो उस विचार के समान है जिसे पौलुस पहले कह चुका है, परन्तु यह अजीब लग सकती है। पौलुस कहता है, "मुझे लगता है कि मेरे पास भी परमेश्वर का आत्मा है।" पौलुस को वास्तव में कोई संदेह नहीं है कि पवित्र आत्मा पौलुस में रहता है और पौलुस को शक्ति और बुद्धि देता है। पौलुस कुछ हद तक मजाक के रूप में यह सुझाव दे रहा है कि पौलुस की सलाह अच्छी है क्योंकि पौलुस में परमेश्वर का आत्मा, या पवित्र आत्मा, वास करता है।</w:t>
      </w:r>
    </w:p>
    <w:p>
      <w:pPr/>
      <w:r>
        <w:rPr>
          <w:lang w:val="hi_IN" w:bidi="hi_IN"/>
        </w:rPr>
      </w:r>
      <w:r>
        <w:rPr>
          <w:lang w:val="hi_IN" w:bidi="hi_IN"/>
        </w:rPr>
        <w:t>यहाँ रुकें और इस प्रश्न पर समूह में चर्चा करें: आपकी संस्कृति में, यदि किसी स्त्री का पति मर जाता है, तो विधवा अपने भविष्य के बारे में क्या विकल्प या अपेक्षाएँ रखती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7:32–40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कुरिन्थुस के लोगों से कहता है कि पौलुस चाहता है कि कुरिन्थुस के लोग चिंताओं से मुक्त हों। यदि कोई विश्वासी शादीशुदा है, तो वह व्यक्ति परमेश्वर और अपने पति या पत्नी को प्रसन्न करने के बारे में सोच रहा है। लेकिन यदि कोई विश्वासी विवाहित नहीं है, तो वह व्यक्ति बिना किसी अन्य विकर्षण के परमेश्वर पर ध्यान केन्द्रित कर सकता है।</w:t>
      </w:r>
    </w:p>
    <w:p>
      <w:pPr/>
      <w:r>
        <w:rPr>
          <w:lang w:val="hi_IN" w:bidi="hi_IN"/>
        </w:rPr>
      </w:r>
      <w:r>
        <w:rPr>
          <w:b/>
          <w:lang w:val="hi_IN" w:bidi="hi_IN"/>
        </w:rPr>
        <w:t>दूसरे भाग में:</w:t>
      </w:r>
      <w:r>
        <w:rPr>
          <w:lang w:val="hi_IN" w:bidi="hi_IN"/>
        </w:rPr>
        <w:t xml:space="preserve"> पौलुस उन पुरुषों से बात कर रहा है जिनकी मंगनी हो गई है, लेकिन जिन्होंने विवाह में देरी कर दी है। पौलुस कहता है कि यदि ये लोग चाहते हैं तो उन्हें विवाह कर लेना चाहिए। वे पाप नहीं कर रहे हैं। लेकिन, पौलुस कहता है कि यह बेहतर होगा कि वे अकेले रहें।</w:t>
      </w:r>
    </w:p>
    <w:p>
      <w:pPr/>
      <w:r>
        <w:rPr>
          <w:lang w:val="hi_IN" w:bidi="hi_IN"/>
        </w:rPr>
      </w:r>
      <w:r>
        <w:rPr>
          <w:b/>
          <w:lang w:val="hi_IN" w:bidi="hi_IN"/>
        </w:rPr>
        <w:t>तीसरे भाग में:</w:t>
      </w:r>
      <w:r>
        <w:rPr>
          <w:lang w:val="hi_IN" w:bidi="hi_IN"/>
        </w:rPr>
        <w:t xml:space="preserve"> पौलुस एक विश्वासी स्त्री के बारे में बात कर रहा है जिसका पति मर गया है। पौलुस कहता है कि वह फिर से विवाह करने के लिए स्वतंत्र है, बशर्ते नया पति विश्वासी हो। पौलुस यह कहकर समाप्त करता है कि पौलुस सोचता है कि विधवा यदि अकेली रहेगी तो अधिक खुश रहेगी। पौलुस सुझाव देता है कि उसकी राय अच्छी है क्योंकि पौलुस में पवित्र आत्मा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अविवाहित व्यक्ति</w:t>
      </w:r>
    </w:p>
    <w:p>
      <w:pPr>
        <w:pStyle w:val="ListBullet"/>
        <w:spacing w:line="240" w:lineRule="auto"/>
        <w:ind w:left="720"/>
      </w:pPr>
      <w:r>
        <w:rPr>
          <w:lang w:val="hi_IN" w:bidi="hi_IN"/>
        </w:rPr>
      </w:r>
      <w:r>
        <w:rPr>
          <w:lang w:val="hi_IN" w:bidi="hi_IN"/>
        </w:rPr>
        <w:t>प्रभु (यीशु या परमेश्वर)</w:t>
      </w:r>
    </w:p>
    <w:p>
      <w:pPr>
        <w:pStyle w:val="ListBullet"/>
        <w:spacing w:line="240" w:lineRule="auto"/>
        <w:ind w:left="720"/>
      </w:pPr>
      <w:r>
        <w:rPr>
          <w:lang w:val="hi_IN" w:bidi="hi_IN"/>
        </w:rPr>
      </w:r>
      <w:r>
        <w:rPr>
          <w:lang w:val="hi_IN" w:bidi="hi_IN"/>
        </w:rPr>
        <w:t>विवाहित जोड़ा</w:t>
      </w:r>
    </w:p>
    <w:p>
      <w:pPr>
        <w:pStyle w:val="ListBullet"/>
        <w:spacing w:line="240" w:lineRule="auto"/>
        <w:ind w:left="720"/>
      </w:pPr>
      <w:r>
        <w:rPr>
          <w:lang w:val="hi_IN" w:bidi="hi_IN"/>
        </w:rPr>
      </w:r>
      <w:r>
        <w:rPr>
          <w:lang w:val="hi_IN" w:bidi="hi_IN"/>
        </w:rPr>
        <w:t>अविवाहित स्त्री</w:t>
      </w:r>
    </w:p>
    <w:p>
      <w:pPr>
        <w:pStyle w:val="ListBullet"/>
        <w:spacing w:line="240" w:lineRule="auto"/>
        <w:ind w:left="720"/>
      </w:pPr>
      <w:r>
        <w:rPr>
          <w:lang w:val="hi_IN" w:bidi="hi_IN"/>
        </w:rPr>
      </w:r>
      <w:r>
        <w:rPr>
          <w:lang w:val="hi_IN" w:bidi="hi_IN"/>
        </w:rPr>
        <w:t>विधवा</w:t>
      </w:r>
    </w:p>
    <w:p>
      <w:pPr>
        <w:pStyle w:val="ListBullet"/>
        <w:spacing w:line="240" w:lineRule="auto"/>
        <w:ind w:left="720"/>
      </w:pPr>
      <w:r>
        <w:rPr>
          <w:lang w:val="hi_IN" w:bidi="hi_IN"/>
        </w:rPr>
      </w:r>
      <w:r>
        <w:rPr>
          <w:lang w:val="hi_IN" w:bidi="hi_IN"/>
        </w:rPr>
        <w:t>और परमेश्वर का आत्मा</w:t>
      </w:r>
    </w:p>
    <w:p>
      <w:pPr/>
      <w:r>
        <w:rPr>
          <w:lang w:val="hi_IN" w:bidi="hi_IN"/>
        </w:rPr>
      </w:r>
      <w:r>
        <w:rPr>
          <w:lang w:val="hi_IN" w:bidi="hi_IN"/>
        </w:rPr>
        <w:t>इस भाग की शुरुआत से पता चलता है कि यह पिछले भाग से निकटता से जुड़ा हुआ है। दोनों भाग वास्तव में एक साथ हैं।</w:t>
      </w:r>
    </w:p>
    <w:p>
      <w:pPr/>
      <w:r>
        <w:rPr>
          <w:lang w:val="hi_IN" w:bidi="hi_IN"/>
        </w:rPr>
      </w:r>
      <w:r>
        <w:rPr>
          <w:lang w:val="hi_IN" w:bidi="hi_IN"/>
        </w:rPr>
        <w:t>यहाँ रुकें और इस प्रश्न पर समूह के रूप में चर्चा करें: आपकी भाषा में आप कैसे दिखाते हैं कि किसी कहानी या शिक्षा के दो भाग निकट से जुड़े हुए हैं और एक भाग दूसरे भाग की निरन्तरता है? इस ऑडियो को यहाँ रोकें।</w:t>
      </w:r>
    </w:p>
    <w:p>
      <w:pPr/>
      <w:r>
        <w:rPr>
          <w:lang w:val="hi_IN" w:bidi="hi_IN"/>
        </w:rPr>
      </w:r>
      <w:r>
        <w:rPr>
          <w:lang w:val="hi_IN" w:bidi="hi_IN"/>
        </w:rPr>
        <w:t>इस भाग के पहले हिस्से में, पौलुस कहता है कि वह चाहता है कि कुरिन्थुस के लोग चिंताओं से मुक्त हों। दूसरे शब्दों में, पौलुस नहीं चाहता कि कुरिन्थुस के लोग हर समय चीजों के बारे में चिंतित रहें। पौलुस कहता है कि एक व्यक्ति जो विवाहित नहीं है, वह अपना पूरा ध्यान प्रभु की सेवा पर केन्द्रित कर सकता है। प्रभु ही एकमात्र व्यक्ति है जिसे एक अविवाहित व्यक्ति को प्रसन्न करने की आवश्यकता है। लेकिन एक विवाहित व्यक्ति के पास सोचने के लिए और भी बातें होती हैं। विवाहित व्यक्ति को इस संसार की चीजों के बारे में सोचने की आवश्यकता है, और इस बारे में कि अपनी पत्नी को खुश कैसे रखना है। विवाहित व्यक्ति की सोच अलग होती है और वह अलग-अलग दिशाओं में जाती है। पौलुस उन स्त्रियों के साथ इस विचार को दोहराता है जो विवाहित नहीं हैं। पौलुस एक अविवाहित स्त्री के बारे में बात करता है—शायद एक विधवा—और एक कुँवारी, या एक युवा स्त्री के बारे में जिसने कभी विवाह नहीं किया है। एक अकेली स्त्री अपना पूरा ध्यान इस बात पर केन्द्रित कर सकती है कि प्रभु को कैसे प्रसन्न किया जाए। उस स्त्री का लक्ष्य केवल अपने शरीर और आत्मा से प्रभु को प्रसन्न करना है। लेकिन एक विवाहित स्त्री के पास सोचने के लिए अन्य बाते होती है। विवाहित स्त्री को इस संसार की चीजों के बारे में सोचने की आवश्यकता है, और इस बारे में अपने पति को खुश कैसे रखना है। पौलुस इस भाग को यह दिखाकर समाप्त करता है कि पौलुस कुरिन्थुस के लोगों की परवाह करता है। पौलुस चाहता है कि यह सलाह कुरिन्थियों की सहायता करे, न कि उन पर रोक लगाए। पौलुस चाहता है कि वे सही तरीके से जीएँ। पौलुस नहीं चाहता कि कुरिन्थुस के लोग विभाजित होकर अलग-अलग दिशाओं में जाने की कोशिश करें। जब कुरिन्थियों का विचार बँट जाता है, तब कुरिन्थी किसी एक बात पर पूरी तरह ध्यान नहीं लगा सकते।</w:t>
      </w:r>
    </w:p>
    <w:p>
      <w:pPr/>
      <w:r>
        <w:rPr>
          <w:lang w:val="hi_IN" w:bidi="hi_IN"/>
        </w:rPr>
      </w:r>
      <w:r>
        <w:rPr>
          <w:lang w:val="hi_IN" w:bidi="hi_IN"/>
        </w:rPr>
        <w:t>यहाँ रुकें और इस प्रश्न पर समूह में चर्चा करें: आपकी भाषा में, आप कैसे वर्णन करते हैं कि जब किसी व्यक्ति को लगता है कि उसकी सोच अलग दिशा में घूम रही है, या जब कोई दूसरी चीजें उसे किसी महत्वपूर्ण बात से ध्यान भटकाती हैं? आप कैसे वर्णन करते हैं कि कोई व्यक्ति अपना पूरा ध्यान एक व्यक्ति या कार्य पर केन्द्रित करता है? जब आप इस बारे में सोचते हैं कि किसी ऐसे व्यक्ति का वर्णन कैसे करेंगे जो अलग-अलग बातों के बारे में सोच रहा है या जिसका विचार बँटा हुआ है, तब पिछले चरण में बताई गई कहानी को याद रखें। इस ऑडियो को यहाँ रोकें।</w:t>
      </w:r>
    </w:p>
    <w:p>
      <w:pPr/>
      <w:r>
        <w:rPr>
          <w:lang w:val="hi_IN" w:bidi="hi_IN"/>
        </w:rPr>
      </w:r>
      <w:r>
        <w:rPr>
          <w:lang w:val="hi_IN" w:bidi="hi_IN"/>
        </w:rPr>
        <w:t>दूसरे भाग में, पौलुस अब उन पुरुषों से बात कर रहा है जिनकी मंगनी हो गई है, लेकिन जिन्होंने किसी कारण से अपने विवाह में देरी कर दी है। इन पुरुषों को ऐसा लग सकता है कि वे जिन स्त्रियों से उनकी मंगनी हुई है उन्हें लज्जित कर रहे हैं क्योंकि उनका अभी तक विवाह नहीं हुआ है। पौलुस कहता है कि इन परिस्थितियों में यदि कोई व्यक्ति विवाह करना चाहता है तो उसे विवाह कर लेना चाहिए। इस व्यक्ति की मंगनी हो गई है, वह उस स्त्री का इंतजार कर रहा है और उसके प्रति उत्साहित है, और उसे लगता है कि उसे विवाह कर लेना चाहिए। शायद स्त्री बड़ी हो रही है और जल्द ही विवाह की उम्र पार कर जाएगी। इसलिए, पौलुस कहता है कि यदि वह व्यक्ति विवाह करना चाहता है, तो उसे करना चाहिए। वह व्यक्ति पाप नहीं कर रहा है। पौलुस ने पिछले भागों में भी वही बात कही है। तब पौलुस विषय बदलता है। पौलुस कहता है कि यदि अविवाहित व्यक्ति अपनी सोच में बहुत स्पष्ट है, और विवाह करने के लिए कोई दबाव महसूस नहीं कर रहा है, तो उसके लिए विवाह न करना अच्छा होगा। दूसरे शब्दों में, यदि इस व्यक्ति का अपनी यौन इच्छा पर नियंत्रण है, और उसने विवाह न करने का निर्णय लिया है, तो इस व्यक्ति के लिए विवाह न करना सही बात होगी। पौलुस इस भाग को यह कहते हुए समाप्त करता है, जैसे पौलुस पहले भी कह चुका है, कि जो पुरुष विवाह करता है वह अच्छा काम करता है, और जो पुरुष विवाह नहीं करता वह उससे भी अच्छा करता है।</w:t>
      </w:r>
    </w:p>
    <w:p>
      <w:pPr/>
      <w:r>
        <w:rPr>
          <w:lang w:val="hi_IN" w:bidi="hi_IN"/>
        </w:rPr>
      </w:r>
      <w:r>
        <w:rPr>
          <w:lang w:val="hi_IN" w:bidi="hi_IN"/>
        </w:rPr>
        <w:t>यहाँ रुकें और इस प्रश्न पर समूह में चर्चा करें: इस दूसरे भाग की शुरुआत दिखाती है कि बात करने के लिए एक नया विचार है। आपकी भाषा में, आप कैसे दिखाते हैं कि आप किसी कहानी या शिक्षा में एक नए विचार की ओर बढ़ रहे हैं? इस ऑडियो को यहाँ रोकें।</w:t>
      </w:r>
    </w:p>
    <w:p>
      <w:pPr/>
      <w:r>
        <w:rPr>
          <w:lang w:val="hi_IN" w:bidi="hi_IN"/>
        </w:rPr>
      </w:r>
      <w:r>
        <w:rPr>
          <w:lang w:val="hi_IN" w:bidi="hi_IN"/>
        </w:rPr>
        <w:t>तीसरे भाग में, पौलुस कुरिन्थुस के लोगों को याद दिलाकर शुरू करता है कि विवाहित जोड़ों को विवाहित रहना चाहिए। पौलुस कहता है कि एक स्त्री जब तक उसका पति जीवित है, तब तक अपने पति से बंधी रहती है। विवाह का बंधन एक प्रतिबद्धता है जो तब तक चलती है जब तक दोनों साथी जीवित हैं। लेकिन, यदि किसी विश्वासी स्त्री का पति मर जाता है, तो पौलुस कहता है कि वह स्त्री जिस से चाहे विवाह कर सकती है, बशर्ते उसका नया पति यीशु का अनुयायी हो। फिर पौलुस कहता है कि पौलुस की राय में, विधवा यदि अविवाहित रहे, तो अधिक खुश रहेगी। पौलुस कुछ हद तक मजाक के रूप में यह सुझाव दे रहा है कि पौलुस की सलाह अच्छी है क्योंकि पौलुस में परमेश्वर का आत्मा, या पवित्र आत्मा, वास करता है। पौलुस जानता है कि उसमें परमेश्वर का आत्मा है—पौलुस इस बात पर सन्देह नहीं करता और न ही सोचता है कि उसमें है या नहीं।</w:t>
      </w:r>
    </w:p>
    <w:p>
      <w:pPr/>
      <w:r>
        <w:rPr>
          <w:lang w:val="hi_IN" w:bidi="hi_IN"/>
        </w:rPr>
      </w:r>
      <w:r>
        <w:rPr>
          <w:lang w:val="hi_IN" w:bidi="hi_IN"/>
        </w:rPr>
        <w:t>यहाँ रुकें और इस प्रश्न पर समूह के रूप में चर्चा करें: उस समय की एक कहानी बताइए जब आपने कुछ शब्द कहे या कोई प्रश्न पूछा, और जिन्होंने आपको सुना वे सब समझ गए कि आपका वास्तविक अर्थ आपके कहे हुए के विपरीत था। क्या आपकी संस्कृति में बात करने का यह तरीका सामान्य है? आप बात करने के इस तरीके का उपयोग कैसे करते हैं? उदाहरण के लिए, क्या आप ऐसा लोगों को हँसाने के लिए करते हैं, या किसी को सिखाने या डाँटने के लिए? आप कैसे दिखाएँगे कि पौलुस कह रहा है कि परमेश्वर का आत्मा पौलुस को बुद्धि देता है, ठीक उसी तरह जैसे आत्मा सभी विश्वासियों को बुद्धि देता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7:32–40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अविवाहित व्यक्ति</w:t>
      </w:r>
    </w:p>
    <w:p>
      <w:pPr>
        <w:pStyle w:val="ListBullet"/>
        <w:spacing w:line="240" w:lineRule="auto"/>
        <w:ind w:left="720"/>
      </w:pPr>
      <w:r>
        <w:rPr>
          <w:lang w:val="hi_IN" w:bidi="hi_IN"/>
        </w:rPr>
      </w:r>
      <w:r>
        <w:rPr>
          <w:lang w:val="hi_IN" w:bidi="hi_IN"/>
        </w:rPr>
        <w:t>प्रभु (यीशु या परमेश्वर)</w:t>
      </w:r>
    </w:p>
    <w:p>
      <w:pPr>
        <w:pStyle w:val="ListBullet"/>
        <w:spacing w:line="240" w:lineRule="auto"/>
        <w:ind w:left="720"/>
      </w:pPr>
      <w:r>
        <w:rPr>
          <w:lang w:val="hi_IN" w:bidi="hi_IN"/>
        </w:rPr>
      </w:r>
      <w:r>
        <w:rPr>
          <w:lang w:val="hi_IN" w:bidi="hi_IN"/>
        </w:rPr>
        <w:t>विवाहित जोड़ा</w:t>
      </w:r>
    </w:p>
    <w:p>
      <w:pPr>
        <w:pStyle w:val="ListBullet"/>
        <w:spacing w:line="240" w:lineRule="auto"/>
        <w:ind w:left="720"/>
      </w:pPr>
      <w:r>
        <w:rPr>
          <w:lang w:val="hi_IN" w:bidi="hi_IN"/>
        </w:rPr>
      </w:r>
      <w:r>
        <w:rPr>
          <w:lang w:val="hi_IN" w:bidi="hi_IN"/>
        </w:rPr>
        <w:t>अविवाहित स्त्री</w:t>
      </w:r>
    </w:p>
    <w:p>
      <w:pPr>
        <w:pStyle w:val="ListBullet"/>
        <w:spacing w:line="240" w:lineRule="auto"/>
        <w:ind w:left="720"/>
      </w:pPr>
      <w:r>
        <w:rPr>
          <w:lang w:val="hi_IN" w:bidi="hi_IN"/>
        </w:rPr>
      </w:r>
      <w:r>
        <w:rPr>
          <w:lang w:val="hi_IN" w:bidi="hi_IN"/>
        </w:rPr>
        <w:t>विधवा</w:t>
      </w:r>
    </w:p>
    <w:p>
      <w:pPr>
        <w:pStyle w:val="ListBullet"/>
        <w:spacing w:line="240" w:lineRule="auto"/>
        <w:ind w:left="720"/>
      </w:pPr>
      <w:r>
        <w:rPr>
          <w:lang w:val="hi_IN" w:bidi="hi_IN"/>
        </w:rPr>
      </w:r>
      <w:r>
        <w:rPr>
          <w:lang w:val="hi_IN" w:bidi="hi_IN"/>
        </w:rPr>
        <w:t>और परमेश्वर का आत्मा</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भाग में, पौलुस की भूमिका निभाने वाला व्यक्ति सभी लोगों से कह सकता है कि पौलुस चाहता है कि वे चिंताओं से मुक्त हों। पौलुस की भूमिका निभाने वाले व्यक्ति से यीशु की भूमिका निभाने वाले व्यक्ति की ओर संकेत किया जा सकता है और सभी लोगों को यीशु पर ध्यान केन्द्रित करने के लिए प्रोत्साहित किया जा सकता है। अब पौलुस की भूमिका निभाने वाला व्यक्ति उस व्यक्ति की भूमिका निभाने वाले व्यक्ति को ले सकता है जो विवाहित नहीं है, और दिखा सकता है कि अविवाहित व्यक्ति अपना पूरा ध्यान प्रभु पर कैसे केन्द्रित कर सकता है, क्योंकि अविवाहित व्यक्ति के पास और कुछ नहीं है जो उसे भटकाए।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अविवाहित व्यक्ति की भूमिका निभाने वाले व्यक्ति से पूछें जो विचलित नहीं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उसके बाद, पौलुस की भूमिका निभाने वाला व्यक्ति विवाहित जोड़े को आगे ला सकता है। विवाहित व्यक्ति की भूमिका निभाने वाला व्यक्ति यीशु की आराधना करने और उसकी पत्नी से बात करने के बीच आगे-पीछे दौड़ सकता था। पत्नी दिखा सकती है कि उसे पैसे की आवश्यकता है, या चिकित्सा देखभाल की आवश्यकता है, या कोई और तत्काल आवश्यकता है, और उसके पति को यह तय करना होगा कि उसकी ठीक से देखभाल कैसे करें, जबकि वह अभी भी यीशु की आराधना करने की कोशिश कर रहा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उसके बाद, पौलुस की भूमिका निभाने वाले व्यक्ति इस दृश्य को दोहरा सकता है, और इसकी शुरुआत एक स्त्री की भूमिका निभाने वाले व्यक्ति से कर सकता है जो विवाहित नहीं है। इस बार, जब विवाहित स्त्री की बात होती है, तो वह अपने पति और यीशु के बीच आगे-पीछे दौड़ती रहती है। विवाहित स्त्री को यह दिखाना चाहिए कि वह यह तय करने के लिए संघर्ष कर रही है कि वह अपने पति की ठीक से देखभाल कैसे करे, जबकि वह अभी भी यीशु की आराधना करने की कोशिश कर रही है।</w:t>
      </w:r>
    </w:p>
    <w:p>
      <w:pPr/>
      <w:r>
        <w:rPr>
          <w:lang w:val="hi_IN" w:bidi="hi_IN"/>
        </w:rPr>
      </w:r>
      <w:r>
        <w:rPr>
          <w:lang w:val="hi_IN" w:bidi="hi_IN"/>
        </w:rPr>
        <w:t>इस भाग के अन्त में, पौलुस की भूमिका निभाने वाले व्यक्ति को यह दिखाना चाहिए कि पौलुस कुरिन्थियों की परवाह करता है पर पौलुस उन्हें सीमित करने की कोशिश नहीं कर रहा है। पौलुस यीशु की भूमिका निभाने वाले व्यक्ति की ओर इशारा कर सकता है और यह दिखा सकता है कि पौलुस चाहता है कि लोगों का विचार बँटा हुआ न हो और वह दो अलग-अलग दिशाओं में न जाए।</w:t>
      </w:r>
    </w:p>
    <w:p>
      <w:pPr/>
      <w:r>
        <w:rPr>
          <w:lang w:val="hi_IN" w:bidi="hi_IN"/>
        </w:rPr>
      </w:r>
      <w:r>
        <w:rPr>
          <w:lang w:val="hi_IN" w:bidi="hi_IN"/>
        </w:rPr>
        <w:t>दूसरे भाग में नाटक एक दूसरे समूह की ओर बदल जाता है। पौलुस की भूमिका निभाने वाला व्यक्ति एक ऐसे व्यक्ति को आगे ला सकता है जो एक अविवाहित पुरुष और स्त्री की भूमिका निभाता है। जोड़े की भूमिका निभाने वाले लोग पौलुस की भूमिका निभाने वाले व्यक्ति को समझाते हैं कि उनका एक जटिल प्रश्न है। किसी कारण से, उन्होंने विवाह करने में देरी की है। पौलुस की भूमिका निभाने वाला व्यक्ति प्रेम से यह दिखा सकता है कि यदि वे विवाह करना चाहते हैं तो वे विवाह करने के लिए स्वतन्त्र हैं। कोई समस्या नहीं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अविवाहित व्यक्ति की भूमिका निभाने वाले व्यक्ति से पूछें जो विचलित नहीं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उसके बाद, पौलुस की भूमिका निभाने वाला व्यक्ति यह दिखा सकता है कि उसका मंगेतर जोड़े से कहने के लिए अलग विचार है। पौलुस की भूमिका निभाने वाला व्यक्ति अविवाहित व्यक्ति से पूछ सकता है, "विवाह न करने के बारे में आप कैसा महसूस करते हैं? क्या आप अपनी सोच में शांतिपूर्ण हैं? क्या आप विवाह करने के बारे में कोई दबाव महसूस कर रहे हैं? क्या यौन प्रलोभन से निपटना कोई बड़ा संघर्ष है?" अविवाहित व्यक्ति की भूमिका निभाने वाले व्यक्ति को यह दिखाना चाहिए कि ये सभी चीजें ठीक हैं। अविवाहित व्यक्ति इन सभी बातों के बारे में चिंतित नहीं है। फिर पौलुस की भूमिका निभाने वाले व्यक्ति को यह दिखाना चाहिए कि उस स्थिति में, विवाह न करना सही बात होगी। अन्त में, पौलुस की भूमिका निभाने वाले व्यक्ति को उस जोड़े की ओर संकेत करना चाहिए जिन्होंने विवाह करना चुना है और कहना चाहिए कि उन्होंने एक अच्छा चुनाव किया है। उसके बाद, पौलुस की भूमिका निभाने वाले व्यक्ति को उस जोड़े की ओर संकेत करना चाहिए जिन्होंने विवाह नहीं करना चुना है और कहना चाहिए कि उन्होंने और भी बेहतर विकल्प चुना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उस व्यक्ति की भूमिका निभाने वाले व्यक्ति से पूछें जिसने विवाह नहीं किया है,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भाग में, नाटक दूसरे समूह में होता है। पौलुस की भूमिका निभाने वाला व्यक्ति पूरे समूह को यह याद दिलाकर शुरू कर सकता है कि विवाहित जोड़ों को विवाहित रहना चाहिए। फिर, पौलुस की भूमिका निभाने वाला व्यक्ति एक विवाहित जोड़ा आगे ला सकता है। विवाहित जोड़ा ऐसा व्यवहार कर सकता है जैसे वे अपने सामान्य जीवन में एक साथ चल रहे हैं, कुछ कर रहे हैं, जब अचानक पति की मृत्यु हो जाती है। अब, विधवा की भूमिका निभाने वाला व्यक्ति पौलुस के पास जाकर पौलुस से सलाह पूछ सकता है। पौलुस की भूमिका निभाने वाला व्यक्ति समूह के अविवाहित पुरुषों की ओर इशारा कर सकता है और दिखा सकता है कि विधवा उनमें से किसी से भी विवाह करने के लिए स्वतंत्र है, बशर्ते उसका नया पति यीशु का अनुयायी हो।</w:t>
      </w:r>
    </w:p>
    <w:p>
      <w:pPr/>
      <w:r>
        <w:rPr>
          <w:lang w:val="hi_IN" w:bidi="hi_IN"/>
        </w:rPr>
      </w:r>
      <w:r>
        <w:rPr>
          <w:lang w:val="hi_IN" w:bidi="hi_IN"/>
        </w:rPr>
        <w:t>फिर, पौलुस की भूमिका निभाने वाला व्यक्ति यह दिखा सकता है कि पौलुस का विधवा से कहने का अलग विचार है। फिर पौलुस विधवा से कह सकता है कि, पौलुस की राय में, यदि विधवा अविवाहित रहेगी तो वह अधिक खुश होगी। अन्त में, पौलुस की भूमिका निभाने वाला व्यक्ति परमेश्वर के आत्मा, या पवित्र आत्मा की भूमिका निभाने वाले व्यक्ति की ओर इशारा कर सकता है। पौलुस की भूमिका निभाने वाले व्यक्ति को विधवा की भूमिका निभाने वाले व्यक्ति को यह दिखा सकता है कि परमेश्वर का आत्मा पौलुस के भीतर रहता है और उसने पौलुस को यह बुद्धि दी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विधवा की भूमिका निभाने वाले व्यक्ति से पूछें जिसने फिर से विवाह किया है,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7:32–40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कुरिन्थुस के लोगों से कहता है कि पौलुस चाहता है कि वे </w:t>
      </w:r>
      <w:r>
        <w:rPr>
          <w:b/>
          <w:lang w:val="hi_IN" w:bidi="hi_IN"/>
        </w:rPr>
        <w:t>चिंता से मुक्त</w:t>
      </w:r>
      <w:r>
        <w:rPr>
          <w:lang w:val="hi_IN" w:bidi="hi_IN"/>
        </w:rPr>
        <w:t xml:space="preserve"> महसूस करें, या किसी कठिन स्थिति के बारे में चिंतित न हों।</w:t>
      </w:r>
    </w:p>
    <w:p>
      <w:pPr/>
      <w:r>
        <w:rPr>
          <w:lang w:val="hi_IN" w:bidi="hi_IN"/>
        </w:rPr>
      </w:r>
      <w:r>
        <w:rPr>
          <w:lang w:val="hi_IN" w:bidi="hi_IN"/>
        </w:rPr>
        <w:t>यहाँ रुकें और समूह में चर्चा करें कि आप "चिंता या चिंता से मुक्त" के लिए किस शब्द या वाक्यांश का उपयोग करेंगे। इस ऑडियो को यहाँ रोकें।</w:t>
      </w:r>
    </w:p>
    <w:p>
      <w:pPr/>
      <w:r>
        <w:rPr>
          <w:lang w:val="hi_IN" w:bidi="hi_IN"/>
        </w:rPr>
      </w:r>
      <w:r>
        <w:rPr>
          <w:lang w:val="hi_IN" w:bidi="hi_IN"/>
        </w:rPr>
        <w:t xml:space="preserve">पौलुस कहता है कि जो लोग विवाहित नहीं हैं, उनके लिए विवाहित लोगों की तुलना में </w:t>
      </w:r>
      <w:r>
        <w:rPr>
          <w:b/>
          <w:lang w:val="hi_IN" w:bidi="hi_IN"/>
        </w:rPr>
        <w:t>प्रभु</w:t>
      </w:r>
      <w:r>
        <w:rPr>
          <w:lang w:val="hi_IN" w:bidi="hi_IN"/>
        </w:rPr>
        <w:t xml:space="preserve"> की सेवा करना आसान है। हमें नहीं पता कि पौलुस यीशु की सेवा के बारे में बात कर रहा है या परमेश्वर की। दोनों में से कोई भी सही हो सकता है। प्रभु के लिए उसी शब्द या वाक्यांश का उपयोग करें जिसका उपयोग आपने पिछले भागों में किया है। </w:t>
      </w:r>
      <w:r>
        <w:rPr>
          <w:lang w:val="hi_IN" w:bidi="hi_IN"/>
        </w:rPr>
        <w:t>प्रभु</w:t>
      </w:r>
      <w:r>
        <w:rPr>
          <w:lang w:val="hi_IN" w:bidi="hi_IN"/>
        </w:rPr>
        <w:t xml:space="preserve"> के बारे में अधिक जानकारी के लिए, मुख्य शब्दावली को देखें।</w:t>
      </w:r>
    </w:p>
    <w:p>
      <w:pPr/>
      <w:r>
        <w:rPr>
          <w:lang w:val="hi_IN" w:bidi="hi_IN"/>
        </w:rPr>
      </w:r>
      <w:r>
        <w:rPr>
          <w:lang w:val="hi_IN" w:bidi="hi_IN"/>
        </w:rPr>
        <w:t xml:space="preserve">पौलुस कहता है कि एक </w:t>
      </w:r>
      <w:r>
        <w:rPr>
          <w:b/>
          <w:lang w:val="hi_IN" w:bidi="hi_IN"/>
        </w:rPr>
        <w:t>अविवाहित</w:t>
      </w:r>
      <w:r>
        <w:rPr>
          <w:lang w:val="hi_IN" w:bidi="hi_IN"/>
        </w:rPr>
        <w:t xml:space="preserve"> और </w:t>
      </w:r>
      <w:r>
        <w:rPr>
          <w:b/>
          <w:lang w:val="hi_IN" w:bidi="hi_IN"/>
        </w:rPr>
        <w:t>कुँवारी</w:t>
      </w:r>
      <w:r>
        <w:rPr>
          <w:lang w:val="hi_IN" w:bidi="hi_IN"/>
        </w:rPr>
        <w:t xml:space="preserve"> स्त्री के लिए शादीशुदा स्त्री की तुलना में प्रभु की सेवा करना आसान है। जब पौलुस अविवाहित स्त्री कहता है, तो वह एक स्त्री के बारे में बात कर रहा है जो उस समय विवाहित नहीं थी। शायद वह एक विधवा थी। कुँवारी एक युवा स्त्री थी जिसने कभी विवाह नहीं किया था। अविवाहित स्त्री और कुँवारी के लिए उन्हीं शब्दों या वाक्यांशों का उपयोग करें जिनका उपयोग आपने पिछले भागों में किया है।</w:t>
      </w:r>
    </w:p>
    <w:p>
      <w:pPr/>
      <w:r>
        <w:rPr>
          <w:lang w:val="hi_IN" w:bidi="hi_IN"/>
        </w:rPr>
      </w:r>
      <w:r>
        <w:rPr>
          <w:lang w:val="hi_IN" w:bidi="hi_IN"/>
        </w:rPr>
        <w:t xml:space="preserve">पौलुस कहता है कि अविवाहित स्त्री या कन्या पूरी तरह—अपने शारीरिक शरीर और अपनी </w:t>
      </w:r>
      <w:r>
        <w:rPr>
          <w:b/>
          <w:lang w:val="hi_IN" w:bidi="hi_IN"/>
        </w:rPr>
        <w:t>आत्मा</w:t>
      </w:r>
      <w:r>
        <w:rPr>
          <w:lang w:val="hi_IN" w:bidi="hi_IN"/>
        </w:rPr>
        <w:t xml:space="preserve">—से प्रभु की सेवा के लिए समर्पित हो सकती है। आत्मा किसी व्यक्ति के अदृश्य, आंतरिक भाग में होती है—वह भाग जो परमेश्वर के साथ संबंध रखता है। "व्यक्ति की आत्मा" के लिए उसी शब्द या वाक्यांश का उपयोग करें जिसका उपयोग आपने पिछले भागों में किया है। अधिक जानकारी के लिए मुख्य शब्दावली में किसी </w:t>
      </w:r>
      <w:r>
        <w:rPr>
          <w:lang w:val="hi_IN" w:bidi="hi_IN"/>
        </w:rPr>
        <w:t>व्यक्ति की आत्मा</w:t>
      </w:r>
      <w:r>
        <w:rPr>
          <w:lang w:val="hi_IN" w:bidi="hi_IN"/>
        </w:rPr>
        <w:t xml:space="preserve"> देखें। </w:t>
      </w:r>
    </w:p>
    <w:p>
      <w:pPr/>
      <w:r>
        <w:rPr>
          <w:lang w:val="hi_IN" w:bidi="hi_IN"/>
        </w:rPr>
      </w:r>
      <w:r>
        <w:rPr>
          <w:lang w:val="hi_IN" w:bidi="hi_IN"/>
        </w:rPr>
        <w:t xml:space="preserve">पौलुस कहता है कि एक स्त्री अपने पति के साथ </w:t>
      </w:r>
      <w:r>
        <w:rPr>
          <w:b/>
          <w:lang w:val="hi_IN" w:bidi="hi_IN"/>
        </w:rPr>
        <w:t>बंधी रहती है</w:t>
      </w:r>
      <w:r>
        <w:rPr>
          <w:lang w:val="hi_IN" w:bidi="hi_IN"/>
        </w:rPr>
        <w:t xml:space="preserve"> जब तक उसका पति जीवित है। पति या पत्नी से बंधे रहने के लिए उसी शब्द या वाक्यांश का उपयोग करें जिसका उपयोग आपने पिछले भाग में किया है।</w:t>
      </w:r>
    </w:p>
    <w:p>
      <w:pPr/>
      <w:r>
        <w:rPr>
          <w:lang w:val="hi_IN" w:bidi="hi_IN"/>
        </w:rPr>
      </w:r>
      <w:r>
        <w:rPr>
          <w:lang w:val="hi_IN" w:bidi="hi_IN"/>
        </w:rPr>
        <w:t xml:space="preserve">एक विधवा जो विश्वासी है, वह फिर से विवाह करने के लिए स्वतंत्र है, बशर्ते वह किसी ऐसे व्यक्ति से विवाह करती है जो </w:t>
      </w:r>
      <w:r>
        <w:rPr>
          <w:b/>
          <w:lang w:val="hi_IN" w:bidi="hi_IN"/>
        </w:rPr>
        <w:t>प्रभु में</w:t>
      </w:r>
      <w:r>
        <w:rPr>
          <w:lang w:val="hi_IN" w:bidi="hi_IN"/>
        </w:rPr>
        <w:t xml:space="preserve"> है। यदि कोई व्यक्ति "प्रभु में" है, तो वह यीशु पर विश्वास करता है और उसका अनुसरण करता है।</w:t>
      </w:r>
    </w:p>
    <w:p>
      <w:pPr/>
      <w:r>
        <w:rPr>
          <w:lang w:val="hi_IN" w:bidi="hi_IN"/>
        </w:rPr>
      </w:r>
      <w:r>
        <w:rPr>
          <w:lang w:val="hi_IN" w:bidi="hi_IN"/>
        </w:rPr>
        <w:t>यहाँ रुकें और समूह में चर्चा करें कि आप किसी व्यक्ति को "प्रभु में" कहने के लिए किस शब्द या वाक्यांश का उपयोग करेंगे। इस ऑडियो को यहाँ रोकें।</w:t>
      </w:r>
    </w:p>
    <w:p>
      <w:pPr/>
      <w:r>
        <w:rPr>
          <w:lang w:val="hi_IN" w:bidi="hi_IN"/>
        </w:rPr>
      </w:r>
      <w:r>
        <w:rPr>
          <w:lang w:val="hi_IN" w:bidi="hi_IN"/>
        </w:rPr>
        <w:t xml:space="preserve">पौलुस कुरिन्थुस के लोगों से कहता है कि पौलुस के </w:t>
      </w:r>
      <w:r>
        <w:rPr>
          <w:b/>
          <w:lang w:val="hi_IN" w:bidi="hi_IN"/>
        </w:rPr>
        <w:t>दृष्टिकोण</w:t>
      </w:r>
      <w:r>
        <w:rPr>
          <w:lang w:val="hi_IN" w:bidi="hi_IN"/>
        </w:rPr>
        <w:t xml:space="preserve"> से, यदि एक विधवा फिर से विवाह नहीं करती तो अधिक खुश होगी। पौलुस कह रहा है कि यह इस मामले के बारे में पौलुस की </w:t>
      </w:r>
      <w:r>
        <w:rPr>
          <w:b/>
          <w:lang w:val="hi_IN" w:bidi="hi_IN"/>
        </w:rPr>
        <w:t>राय</w:t>
      </w:r>
      <w:r>
        <w:rPr>
          <w:lang w:val="hi_IN" w:bidi="hi_IN"/>
        </w:rPr>
        <w:t xml:space="preserve"> है। पिछले भागों में जब आपने दृष्टिकोण को विचार या राय के अर्थ में प्रयोग किया था, उसी शब्द या वाक्यांश का उपयोग करें।</w:t>
      </w:r>
    </w:p>
    <w:p>
      <w:pPr/>
      <w:r>
        <w:rPr>
          <w:lang w:val="hi_IN" w:bidi="hi_IN"/>
        </w:rPr>
      </w:r>
      <w:r>
        <w:rPr>
          <w:lang w:val="hi_IN" w:bidi="hi_IN"/>
        </w:rPr>
        <w:t xml:space="preserve">पौलुस इस भाग को कुरिन्थुस के लोगों से यह कहकर समाप्त करता है कि वे पौलुस के दृष्टिकोण पर भरोसा कर सकते हैं क्योंकि पौलुस में </w:t>
      </w:r>
      <w:r>
        <w:rPr>
          <w:b/>
          <w:lang w:val="hi_IN" w:bidi="hi_IN"/>
        </w:rPr>
        <w:t>परमेश्वर का आत्मा</w:t>
      </w:r>
      <w:r>
        <w:rPr>
          <w:lang w:val="hi_IN" w:bidi="hi_IN"/>
        </w:rPr>
        <w:t xml:space="preserve"> है। यह पवित्र आत्मा के बारे में बात करने का एक और तरीका है। यह एक ही बात कहने का एक अलग तरीका है। परमेश्वर के आत्मा के लिए उन्हीं शब्दों या वाक्यांशों का उपयोग करें जिनका उपयोग आपने पिछले भागों में किया है। अधिक जानकारी के लिए मुख्य शब्दावली में </w:t>
      </w:r>
      <w:r>
        <w:rPr>
          <w:lang w:val="hi_IN" w:bidi="hi_IN"/>
        </w:rPr>
        <w:t>पवित्र आत्मा</w:t>
      </w:r>
      <w:r>
        <w:rPr>
          <w:lang w:val="hi_IN" w:bidi="hi_IN"/>
        </w:rPr>
        <w:t xml:space="preserve"> को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8:1–13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8:1–13 को सुनें और अपने मन में रखें।</w:t>
      </w:r>
    </w:p>
    <w:p>
      <w:pPr/>
      <w:r>
        <w:rPr>
          <w:lang w:val="hi_IN" w:bidi="hi_IN"/>
        </w:rPr>
      </w:r>
      <w:r>
        <w:rPr>
          <w:lang w:val="hi_IN" w:bidi="hi_IN"/>
        </w:rPr>
        <w:t>यदि सम्भव हो, तो 1 कुरिन्थियों 8:1–13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8:1–13 का ऑडियो संस्करण सबसे आसानी से समझ में आने वाले अनुवाद में सुनें।</w:t>
      </w:r>
    </w:p>
    <w:p>
      <w:pPr/>
      <w:r>
        <w:rPr>
          <w:lang w:val="hi_IN" w:bidi="hi_IN"/>
        </w:rPr>
      </w:r>
      <w:r>
        <w:rPr>
          <w:lang w:val="hi_IN" w:bidi="hi_IN"/>
        </w:rPr>
        <w:t>पौलुस ने विवाह और यौन रिश्तों से जुड़े मुद्दों के बारे में अपनी शिक्षा समाप्त कर दी है। पौलुस अब एक नया विषय शुरू करता है। यह उस भोजन को खाने का विषय है जो मूर्तियों को चढ़ाया जाता है। यह भाग कई ऐसी बातों की शुरुआत है जो इस विषय से सम्बन्धित हैं।</w:t>
      </w:r>
    </w:p>
    <w:p>
      <w:pPr/>
      <w:r>
        <w:rPr>
          <w:lang w:val="hi_IN" w:bidi="hi_IN"/>
        </w:rPr>
      </w:r>
      <w:r>
        <w:rPr>
          <w:lang w:val="hi_IN" w:bidi="hi_IN"/>
        </w:rPr>
        <w:t>ऐसा लगता है कि कुरिन्थुस के विश्वासियों ने पौलुस से उस भोजन को खाने के बारे में एक प्रश्न पूछा था जो लोगों ने मूर्तियों को चढ़ाया था।</w:t>
      </w:r>
    </w:p>
    <w:p>
      <w:pPr/>
      <w:r>
        <w:rPr>
          <w:lang w:val="hi_IN" w:bidi="hi_IN"/>
        </w:rPr>
      </w:r>
      <w:r>
        <w:rPr>
          <w:lang w:val="hi_IN" w:bidi="hi_IN"/>
        </w:rPr>
        <w:t>कुरिन्थुस की स्थिति के बारे में थोड़ा समझना महत्वपूर्ण है। कुरिन्थुस के लोग—वे लोग जो यीशु को नहीं जानते थे—कई अलग-अलग देवताओं की आराधना करते थे। इन देवताओं में से प्रत्येक का एक मन्दिर था। मन्दिर वह स्थान था जहाँ इस देवता की एक प्रतिमा होती थी—एक मूर्ति। लोग विशेष दिनों में इन मन्दिरों में अपने दोस्तों के साथ भोजन करने के लिए जाते थे।</w:t>
      </w:r>
    </w:p>
    <w:p>
      <w:pPr/>
      <w:r>
        <w:rPr>
          <w:lang w:val="hi_IN" w:bidi="hi_IN"/>
        </w:rPr>
      </w:r>
      <w:r>
        <w:rPr>
          <w:lang w:val="hi_IN" w:bidi="hi_IN"/>
        </w:rPr>
        <w:t xml:space="preserve">यहाँ रुकें और कुरिन्थुस के </w:t>
      </w:r>
      <w:r>
        <w:rPr>
          <w:lang w:val="hi_IN" w:bidi="hi_IN"/>
        </w:rPr>
        <w:t>मन्दिरों में से एक की तस्वीर</w:t>
      </w:r>
      <w:r>
        <w:rPr>
          <w:lang w:val="hi_IN" w:bidi="hi_IN"/>
        </w:rPr>
        <w:t xml:space="preserve"> देखें। इसके अलावा, उन </w:t>
      </w:r>
      <w:r>
        <w:rPr>
          <w:b/>
          <w:lang w:val="hi_IN" w:bidi="hi_IN"/>
        </w:rPr>
        <w:t>मूर्तियों</w:t>
      </w:r>
      <w:r>
        <w:rPr>
          <w:lang w:val="hi_IN" w:bidi="hi_IN"/>
        </w:rPr>
        <w:t xml:space="preserve"> में से एक की तस्वीर देखें जिनकी लोग उपासना करते थे। इस ऑडियो को यहाँ रोकें।</w:t>
      </w:r>
    </w:p>
    <w:p>
      <w:pPr/>
      <w:r>
        <w:rPr>
          <w:lang w:val="hi_IN" w:bidi="hi_IN"/>
        </w:rPr>
      </w:r>
      <w:r>
        <w:rPr>
          <w:lang w:val="hi_IN" w:bidi="hi_IN"/>
        </w:rPr>
        <w:t>जब लोग खाते थे और पीते थे, तो वे उस ईश्वर की स्तुति करते थे जिसके मन्दिर में वे थे। लोग बहुत अधिक शराब भी पीते थे। और संभवतः लोग इन मन्दिरों में यौन पाप भी करते थे। कुछ पुरुष और स्त्रियाँ मन्दिरों में रहते थे, और दूसरे लोग उनके साथ यौन संबंध बनाने के लिए वहाँ आते थे। लोग सोचते थे कि यदि वे मन्दिर में किसी के साथ यौन संबंध बनाते हैं, तो उनके साथ कुछ अच्छा होगा। इसलिए, इन सभी बुरी बातों के कारण, हम समझ सकते हैं कि पौलुस ने विश्वासियों से पहले कहा होगा कि उन्हें इन मन्दिरों में नहीं जाना चाहिए!</w:t>
      </w:r>
    </w:p>
    <w:p>
      <w:pPr/>
      <w:r>
        <w:rPr>
          <w:lang w:val="hi_IN" w:bidi="hi_IN"/>
        </w:rPr>
      </w:r>
      <w:r>
        <w:rPr>
          <w:lang w:val="hi_IN" w:bidi="hi_IN"/>
        </w:rPr>
        <w:t>यहाँ रुकें और चर्चा करें: अपने समुदाय में किसी आराधना स्थान के बारे में एक कहानी सुनाएँ—एक मसीही आराधना स्थान नहीं, बल्कि एक ऐसा स्थान है जहाँ लोग दूसरे देवताओं या आत्माओं की आराधना करते हैं। इस स्थान में लोग किस तरह के काम करते हैं? इस ऑडियो को यहाँ रोकें।</w:t>
      </w:r>
    </w:p>
    <w:p>
      <w:pPr/>
      <w:r>
        <w:rPr>
          <w:lang w:val="hi_IN" w:bidi="hi_IN"/>
        </w:rPr>
      </w:r>
      <w:r>
        <w:rPr>
          <w:lang w:val="hi_IN" w:bidi="hi_IN"/>
        </w:rPr>
        <w:t>इसलिए, पौलुस ने पहले कुरिन्थुस के विश्वासियों से कहा था कि उन्हें इन मूर्तियों के मन्दिरों में नहीं जाना चाहिए। लेकिन लोग अपने मित्रों के साथ समय बिताने के लिए भी मन्दिरों में जाते थे। यह एक साथ जाने और भोजन करने के लिए एक सामान्य स्थान था। और इसलिए कुछ विश्वासियों ने पौलुस से शिकायत की थी। वे मन्दिरों में जाना चाहते थे। इसलिए नहीं कि वे किसी मूर्ति की आराधना करना चाहते थे, बल्कि इसलिए कि वे अपने मित्रों के साथ रहना चाहते थे या अच्छा भोजन करना चाहते थे।</w:t>
      </w:r>
    </w:p>
    <w:p>
      <w:pPr/>
      <w:r>
        <w:rPr>
          <w:lang w:val="hi_IN" w:bidi="hi_IN"/>
        </w:rPr>
      </w:r>
      <w:r>
        <w:rPr>
          <w:lang w:val="hi_IN" w:bidi="hi_IN"/>
        </w:rPr>
        <w:t>ये विश्वासी बहुत घमंडी थे। सबसे अधिक संभावना है, उन्होंने पौलुस से कहा था, "हम बहुत से आत्मिक बातें जानते हैं! हम जानते हैं कि परमेश्वर के अलावा कोई अन्य देवता नहीं हैं। मूर्तियाँ कुछ भी नहीं हैं। यह मांस खाना पूरी तरह से ठीक होगा! जब हम मन्दिर में होते हैं तो हम किसी मूर्ति की आराधना नहीं कर रहे होते—हम तो केवल भोजन कर रहे होते हैं! हमारे पास एक बहुत मजबूत विश्वास है! जो लोग अभी भी सोचते हैं कि मूर्ति वास्तव में एक देवता है, उनका विश्वास कमजोर है। लेकिन हम उन कमजोर लोगों की तरह नहीं हैं!"</w:t>
      </w:r>
    </w:p>
    <w:p>
      <w:pPr/>
      <w:r>
        <w:rPr>
          <w:lang w:val="hi_IN" w:bidi="hi_IN"/>
        </w:rPr>
      </w:r>
      <w:r>
        <w:rPr>
          <w:lang w:val="hi_IN" w:bidi="hi_IN"/>
        </w:rPr>
        <w:t>यहाँ रुकें और चर्चा करें: क्या आपके समुदाय में, लोग मूर्तियों को भोजन चढ़ाते हैं, या आत्माओं को भी? यदि लोग यह भोजन खाते हैं तो इसका क्या अर्थ है? अलग-अलग विश्वासी इस भोजन के बारे में कैसा महसूस करते हैं? इस ऑडियो को यहाँ रोकें।</w:t>
      </w:r>
    </w:p>
    <w:p>
      <w:pPr/>
      <w:r>
        <w:rPr>
          <w:lang w:val="hi_IN" w:bidi="hi_IN"/>
        </w:rPr>
      </w:r>
      <w:r>
        <w:rPr>
          <w:lang w:val="hi_IN" w:bidi="hi_IN"/>
        </w:rPr>
        <w:t>पौलुस सहमत है कि मूर्तियाँ कुछ भी नहीं हैं। लेकिन ऐसे में भी, पौलुस गर्व करने वाले विश्वासियों से कहता है कि उन्हें मन्दिरों में नहीं जाना चाहिए। ये घमंडी विश्वासी स्वयं जानते हैं कि मूर्ति कुछ भी नहीं है। लेकिन उन्हें अन्य विश्वासियों के बारे में भी सोचना चाहिए। यह इतना महत्वपूर्ण नहीं है कि इन घमंडी विश्वासियों के पास बहुत आत्मिक ज्ञान है या नहीं। यह बहुत अधिक महत्वपूर्ण है कि वे अन्य विश्वासियों से प्रेम करें, और यह सुनिश्चित करें कि ये अन्य विश्वासी भी अपने विश्वास में बढ़ते रहें!</w:t>
      </w:r>
    </w:p>
    <w:p>
      <w:pPr/>
      <w:r>
        <w:rPr>
          <w:lang w:val="hi_IN" w:bidi="hi_IN"/>
        </w:rPr>
      </w:r>
      <w:r>
        <w:rPr>
          <w:lang w:val="hi_IN" w:bidi="hi_IN"/>
        </w:rPr>
        <w:t>अधिकांश विश्वासियों ने मसीही बनने से पहले अपने पूरे जीवन में मूर्तियों की आराधना की होगी। उनमें से कुछ अभी भी यह विश्वास करने में संघर्ष कर सकते हैं कि मूर्तियाँ देवता नहीं हैं। यदि वे अन्य विश्वासियों को मन्दिर में जाते हुए देखते हैं, तो वे भी वहाँ जाना चाह सकते हैं। वे महसूस करते हैं कि वहाँ जाना गलत है, परन्तु वे जाते हैं क्योंकि वे घमंडी विश्वासियों को जाते हुए देखते हैं। फिर वे दोष और उलझन महसूस करते हैं। वे फिर से मूर्तियों की उपासना करना शुरू कर सकते हैं। तब घमंडी विश्वासियों के व्यवहार के कारण अन्य विश्वासियों से पाप हो जाएगा!</w:t>
      </w:r>
    </w:p>
    <w:p>
      <w:pPr/>
      <w:r>
        <w:rPr>
          <w:lang w:val="hi_IN" w:bidi="hi_IN"/>
        </w:rPr>
      </w:r>
      <w:r>
        <w:rPr>
          <w:lang w:val="hi_IN" w:bidi="hi_IN"/>
        </w:rPr>
        <w:t>यहाँ रुकें और चर्चा करें: क्या आप किसी दूसरे विश्वास की कुछ आदतों के बारे में एक कहानी सुना सकते हैं जिनके बारे में आपके मसीही समुदाय में लोग सहमत नहीं हैं कि इसे करना ठीक है या नहीं? इस ऑडियो को यहाँ रोकें।</w:t>
      </w:r>
    </w:p>
    <w:p>
      <w:pPr/>
      <w:r>
        <w:rPr>
          <w:lang w:val="hi_IN" w:bidi="hi_IN"/>
        </w:rPr>
      </w:r>
      <w:r>
        <w:rPr>
          <w:lang w:val="hi_IN" w:bidi="hi_IN"/>
        </w:rPr>
        <w:t>क्योंकि घमंडी विश्वासी अपने कमजोर भाइयों और बहनों की चिन्ता नहीं करते, इसलिए वे पाप करते हैं। वे अपने कमजोर भाइयों और बहनों के विरुद्ध पाप करते हैं, परन्तु यह मसीह के विरुद्ध भी पाप है।</w:t>
      </w:r>
    </w:p>
    <w:p>
      <w:pPr/>
      <w:r>
        <w:rPr>
          <w:lang w:val="hi_IN" w:bidi="hi_IN"/>
        </w:rPr>
      </w:r>
      <w:r>
        <w:rPr>
          <w:lang w:val="hi_IN" w:bidi="hi_IN"/>
        </w:rPr>
        <w:t>पौलुस कहता है कि पौलुस स्वयं फिर कभी माँस नहीं खाना चाहेगा, यदि इससे कोई दूसरा विश्वासी पाप कर लेगा!</w:t>
      </w:r>
      <w:r>
        <w:rPr>
          <w:lang w:val="hi_IN" w:bidi="hi_IN"/>
        </w:rPr>
      </w:r>
    </w:p>
    <w:p>
      <w:pPr>
        <w:pStyle w:val="Heading3"/>
      </w:pPr>
      <w:r>
        <w:rPr>
          <w:lang w:val="hi_IN" w:bidi="hi_IN"/>
        </w:rPr>
        <w:t>घटनाओं को समझाना</w:t>
      </w:r>
    </w:p>
    <w:p>
      <w:pPr/>
      <w:r>
        <w:rPr>
          <w:lang w:val="hi_IN" w:bidi="hi_IN"/>
        </w:rPr>
      </w:r>
      <w:r>
        <w:rPr>
          <w:lang w:val="hi_IN" w:bidi="hi_IN"/>
        </w:rPr>
        <w:t>1 कुरिन्थियों 8:1–13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हिस्सा है।</w:t>
      </w:r>
    </w:p>
    <w:p>
      <w:pPr/>
      <w:r>
        <w:rPr>
          <w:lang w:val="hi_IN" w:bidi="hi_IN"/>
        </w:rPr>
      </w:r>
      <w:r>
        <w:rPr>
          <w:lang w:val="hi_IN" w:bidi="hi_IN"/>
        </w:rPr>
        <w:t>इस भाग में पौलुस कहता है कि कुरिन्थ के घमंडी विश्वासियों को वह भोजन नहीं खाना चाहिए जो मूर्तियों को चढ़ाया गया था, क्योंकि इससे कुछ अन्य विश्वासी ठोकर खाते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कुरिन्थुस के वे लोग जो मूर्तियों की उपासना करते हैं</w:t>
      </w:r>
    </w:p>
    <w:p>
      <w:pPr>
        <w:pStyle w:val="ListBullet"/>
        <w:spacing w:line="240" w:lineRule="auto"/>
        <w:ind w:left="720"/>
      </w:pPr>
      <w:r>
        <w:rPr>
          <w:lang w:val="hi_IN" w:bidi="hi_IN"/>
        </w:rPr>
      </w:r>
      <w:r>
        <w:rPr>
          <w:lang w:val="hi_IN" w:bidi="hi_IN"/>
        </w:rPr>
        <w:t>वे विश्वासी जो सोचते हैं कि मूर्तियों को चढ़ाया जाने वाला भोजन खाना ठीक है</w:t>
      </w:r>
    </w:p>
    <w:p>
      <w:pPr>
        <w:pStyle w:val="ListBullet"/>
        <w:spacing w:line="240" w:lineRule="auto"/>
        <w:ind w:left="720"/>
      </w:pPr>
      <w:r>
        <w:rPr>
          <w:lang w:val="hi_IN" w:bidi="hi_IN"/>
        </w:rPr>
      </w:r>
      <w:r>
        <w:rPr>
          <w:lang w:val="hi_IN" w:bidi="hi_IN"/>
        </w:rPr>
        <w:t>और वे विश्वासी जो सोचते हैं कि मूर्तियों को चढ़ाया जाने वाला भोजन खाना गलत है</w:t>
      </w:r>
    </w:p>
    <w:p>
      <w:pPr/>
      <w:r>
        <w:rPr>
          <w:lang w:val="hi_IN" w:bidi="hi_IN"/>
        </w:rPr>
      </w:r>
      <w:r>
        <w:rPr>
          <w:lang w:val="hi_IN" w:bidi="hi_IN"/>
        </w:rPr>
        <w:t>पौलुस यह कहकर शुरू करता है कि अब पौलुस मूर्तियों को चढ़ाए गए भोजन के बारे में बात करने वाला है।</w:t>
      </w:r>
    </w:p>
    <w:p>
      <w:pPr/>
      <w:r>
        <w:rPr>
          <w:lang w:val="hi_IN" w:bidi="hi_IN"/>
        </w:rPr>
      </w:r>
      <w:r>
        <w:rPr>
          <w:lang w:val="hi_IN" w:bidi="hi_IN"/>
        </w:rPr>
        <w:t>पौलुस और कुरिन्थुस के विश्वासी जानते हैं कि सभी के पास ज्ञान है। कुरिन्थ के घमंडी विश्वासियों ने संभवतः कहा था कि वे सब बहुत-सी आत्मिक बातें जानते हैं। और इन आत्मिक बातों में से एक जो वे जानते थे, वह थी कि मूर्तियाँ कुछ भी नहीं हैं।</w:t>
      </w:r>
    </w:p>
    <w:p>
      <w:pPr/>
      <w:r>
        <w:rPr>
          <w:lang w:val="hi_IN" w:bidi="hi_IN"/>
        </w:rPr>
      </w:r>
      <w:r>
        <w:rPr>
          <w:lang w:val="hi_IN" w:bidi="hi_IN"/>
        </w:rPr>
        <w:t xml:space="preserve">पौलुस सहमत होता है कि, वास्तव में, विश्वासी यह जानते हैं। परन्तु यदि किसी आत्मिक बात को जानने से मनुष्य घमंडी हो जाता है, तो वह ज्ञान लाभदायक नहीं है! कुरिन्थ के विश्वासी इस बात पर बहुत घमंड करते थे कि वे आत्मिक बातें जानते हैं। वे इतने घमंडी हो गए थे कि वे फूल गए थे—मानो किसी ने उनके भीतर हवा भर दी हो और अब वे पहले से दुगने बड़े हो गए हों। लेकिन यह केवल हवा थी! इससे वे केवल अधिक महत्वपूर्ण </w:t>
      </w:r>
      <w:r>
        <w:rPr>
          <w:b/>
          <w:lang w:val="hi_IN" w:bidi="hi_IN"/>
        </w:rPr>
        <w:t>दिखाई</w:t>
      </w:r>
      <w:r>
        <w:rPr>
          <w:lang w:val="hi_IN" w:bidi="hi_IN"/>
        </w:rPr>
        <w:t xml:space="preserve"> देते थे, परन्तु </w:t>
      </w:r>
      <w:r>
        <w:rPr>
          <w:b/>
          <w:lang w:val="hi_IN" w:bidi="hi_IN"/>
        </w:rPr>
        <w:t>वास्तव में</w:t>
      </w:r>
      <w:r>
        <w:rPr>
          <w:lang w:val="hi_IN" w:bidi="hi_IN"/>
        </w:rPr>
        <w:t xml:space="preserve"> वे अधिक महत्वपूर्ण नहीं थे।] पौलुस ने अपने पत्र में पहले भी फूल जाने या घमंडी होने के लिए इन्हीं शब्दों का उपयोग किया था, ताकि घमंडी विश्वासियों का वर्णन कर सके।</w:t>
      </w:r>
    </w:p>
    <w:p>
      <w:pPr/>
      <w:r>
        <w:rPr>
          <w:lang w:val="hi_IN" w:bidi="hi_IN"/>
        </w:rPr>
      </w:r>
      <w:r>
        <w:rPr>
          <w:lang w:val="hi_IN" w:bidi="hi_IN"/>
        </w:rPr>
        <w:t>पौलुस कहता है कि किसी दूसरे व्यक्ति से प्रेम करना घमंड करने से कहीं अधिक बेहतर है और आत्मिक ज्ञान रखना है। यदि आप किसी दूसरे व्यक्ति से प्रेम करते हैं, तो आप दूसरे व्यक्ति को अधिक विश्वास रखने में मदद कर रहे हैं। आप उनकी सहायता कर रहे हैं कि वे वह और अधिक करें जो परमेश्वर चाहता है। पौलुस "निर्माण" की विशेष भाषा का उपयोग करता है। एक ऐसे घर के बारे में सोचें जो बहुत बड़ा या मजबूत न हो। आप एक घर "बना" सकते हैं ताकि वह एक बेहतर घर बन जाए।</w:t>
      </w:r>
    </w:p>
    <w:p>
      <w:pPr/>
      <w:r>
        <w:rPr>
          <w:lang w:val="hi_IN" w:bidi="hi_IN"/>
        </w:rPr>
      </w:r>
      <w:r>
        <w:rPr>
          <w:lang w:val="hi_IN" w:bidi="hi_IN"/>
        </w:rPr>
        <w:t>यहाँ रुकें और चर्चा करें: आप अपनी भाषा में कैसे कहेंगे कि यदि आप किसी से प्रेम करते हैं, तो आप उस व्यक्ति को मजबूत करेंगे, जैसे कोई व्यक्ति घर बनाता है ताकि वह मजबूत हो? इस ऑडियो को यहाँ रोकें।</w:t>
      </w:r>
    </w:p>
    <w:p>
      <w:pPr/>
      <w:r>
        <w:rPr>
          <w:lang w:val="hi_IN" w:bidi="hi_IN"/>
        </w:rPr>
      </w:r>
      <w:r>
        <w:rPr>
          <w:lang w:val="hi_IN" w:bidi="hi_IN"/>
        </w:rPr>
        <w:t xml:space="preserve">पौलुस कहता है कि ये लोग जो सोचते हैं कि वे आत्मिक बातें जानते हैं, वास्तव में वे पर्याप्त नहीं जानते हैं। वे सोचते हैं कि वे बातें जानते हैं, लेकिन वे नहीं जानते हैं! वे नहीं जानते कि परमेश्वर से प्रेम करना आत्मिक ज्ञान रखने से कहीं अधिक महत्वपूर्ण है। क्योंकि यदि आप परमेश्वर से प्रेम करते हैं, तो परमेश्वर </w:t>
      </w:r>
      <w:r>
        <w:rPr>
          <w:b/>
          <w:lang w:val="hi_IN" w:bidi="hi_IN"/>
        </w:rPr>
        <w:t>आपको</w:t>
      </w:r>
      <w:r>
        <w:rPr>
          <w:lang w:val="hi_IN" w:bidi="hi_IN"/>
        </w:rPr>
        <w:t xml:space="preserve"> जानता है! यह इस बात से कहीं अधिक महत्वपूर्ण है कि </w:t>
      </w:r>
      <w:r>
        <w:rPr>
          <w:b/>
          <w:lang w:val="hi_IN" w:bidi="hi_IN"/>
        </w:rPr>
        <w:t>आप</w:t>
      </w:r>
      <w:r>
        <w:rPr>
          <w:lang w:val="hi_IN" w:bidi="hi_IN"/>
        </w:rPr>
        <w:t xml:space="preserve"> आत्मिक बातें जानते हैं!</w:t>
      </w:r>
    </w:p>
    <w:p>
      <w:pPr/>
      <w:r>
        <w:rPr>
          <w:lang w:val="hi_IN" w:bidi="hi_IN"/>
        </w:rPr>
      </w:r>
      <w:r>
        <w:rPr>
          <w:lang w:val="hi_IN" w:bidi="hi_IN"/>
        </w:rPr>
        <w:t>इसलिए, मूर्तियों को चढ़ाए जाने वाले भोजन के बारे में पौलुस कहता है कि हम जानते हैं कि मूर्ति कुछ भी नहीं है। इसका अर्थ है कि पौलुस भी इसे जानता है, और कुरिन्थ के घमंडी विश्वासी भी इसे जानते हैं। वे जानते हैं कि मूर्ति केवल लकड़ी या धातु का एक टुकड़ा है। यह मूर्ति जिस देवता का प्रतिनिधित्व करती है, वह मौजूद नहीं है। यह वह बात है जो घमंडी विश्वासियों ने पौलुस से कही थी, और पौलुस मानता है कि यह सच है। पौलुस यह भी मानता है कि परमेश्वर के सिवा और कोई ईश्वर नहीं है। दूसरे लोग कह सकते हैं कि स्वर्ग में या पृथ्वी पर बहुत से देवता और प्रभु या स्वामी हैं, परन्तु मसीही जानते हैं कि केवल एक ही परमेश्वर है। यह परमेश्वर पिता है, जिसने सब कुछ बनाया है। यही वह परमेश्वर है जिसके लिए हम जीते हैं। और केवल एक ही प्रभु है, जो यीशु मसीह है। मसीह ने परमेश्वर के लिए सब कुछ सृजा। हम जीते हैं क्योंकि मसीह ने हमें जीवन दिया है।</w:t>
      </w:r>
    </w:p>
    <w:p>
      <w:pPr/>
      <w:r>
        <w:rPr>
          <w:lang w:val="hi_IN" w:bidi="hi_IN"/>
        </w:rPr>
      </w:r>
      <w:r>
        <w:rPr>
          <w:lang w:val="hi_IN" w:bidi="hi_IN"/>
        </w:rPr>
        <w:t>यहाँ रुकें और चर्चा करें: आपके समुदाय में जो लोग मसीही नहीं हैं, वे किस तरह की बातों की आराधना करते हैं? जब आप इन चीजों के बारे में एक साथ बात कर रहे हैं जिनकी आराधना लोग करते हैं, तो आप उन्हें क्या कहते हैं? जब आप कहते हैं कि आप एक ही सच्चे परमेश्वर की आराधना करते हैं, तो आप उसके बारे में कैसे बात करते हैं ताकि यह दिखाया जा सके कि वही सच्चा परमेश्वर है? इस ऑडियो को यहाँ रोकें।</w:t>
      </w:r>
    </w:p>
    <w:p>
      <w:pPr/>
      <w:r>
        <w:rPr>
          <w:lang w:val="hi_IN" w:bidi="hi_IN"/>
        </w:rPr>
      </w:r>
      <w:r>
        <w:rPr>
          <w:lang w:val="hi_IN" w:bidi="hi_IN"/>
        </w:rPr>
        <w:t>इसलिए, पौलुस यह जानता है, और घमंडी विश्वासी भी यह जानते हैं। परन्तु सभी लोग यह नहीं जानते हैं। कुछ लोगों को यह विश्वास करने की इतनी आदत हो गई है कि मूर्तियाँ वास्तव में देवता हैं, कि वे अभी भी थोड़े सा विश्वास करते हैं। यदि वे ऐसा भोजन खाते हैं जो किसी मूर्ति को चढ़ाया जाता था, तो वे तुरन्त उस मूर्ति के बारे में सोचते हैं। वे भोजन खाने के बारे में दोषी महसूस करते हैं। वे मजबूत विश्वासियों की तरह नहीं हैं, जो बहुत निश्चित हैं कि मूर्तियाँ कुछ भी नहीं हैं।</w:t>
      </w:r>
    </w:p>
    <w:p>
      <w:pPr/>
      <w:r>
        <w:rPr>
          <w:lang w:val="hi_IN" w:bidi="hi_IN"/>
        </w:rPr>
      </w:r>
      <w:r>
        <w:rPr>
          <w:lang w:val="hi_IN" w:bidi="hi_IN"/>
        </w:rPr>
        <w:t xml:space="preserve">पौलुस कहता है कि भोजन हमें परमेश्वर के करीब नहीं ला सकता। हम जो खाते हैं या नहीं खाते हैं, इसका इस बात से कोई लेना-देना नहीं है कि परमेश्वर हमें स्वीकार करता है या नहीं। यह संभव है कि यह वही बात हो जो घमंडी विश्वासियों ने कही थी, और पौलुस उनसे सहमत है। यदि हम मूर्तियों को चढ़ाया गया भोजन खाते हैं, तो हम उन लोगों से कम मसीही </w:t>
      </w:r>
      <w:r>
        <w:rPr>
          <w:b/>
          <w:lang w:val="hi_IN" w:bidi="hi_IN"/>
        </w:rPr>
        <w:t>नहीं</w:t>
      </w:r>
      <w:r>
        <w:rPr>
          <w:lang w:val="hi_IN" w:bidi="hi_IN"/>
        </w:rPr>
        <w:t xml:space="preserve"> हैं जो खाते हैं। और यदि हम यह भोजन </w:t>
      </w:r>
      <w:r>
        <w:rPr>
          <w:b/>
          <w:lang w:val="hi_IN" w:bidi="hi_IN"/>
        </w:rPr>
        <w:t>खाते हैं,</w:t>
      </w:r>
      <w:r>
        <w:rPr>
          <w:lang w:val="hi_IN" w:bidi="hi_IN"/>
        </w:rPr>
        <w:t xml:space="preserve"> तो हम उन लोगों से बेहतर मसीही नहीं हैं जो भोजन नहीं खाते हैं! घमंडी विश्वासियों को यह नहीं सोचना चाहिए कि वे इस भोजन को खाने के कारण दूसरों से बेहतर मसीही हैं।</w:t>
      </w:r>
    </w:p>
    <w:p>
      <w:pPr/>
      <w:r>
        <w:rPr>
          <w:lang w:val="hi_IN" w:bidi="hi_IN"/>
        </w:rPr>
      </w:r>
      <w:r>
        <w:rPr>
          <w:lang w:val="hi_IN" w:bidi="hi_IN"/>
        </w:rPr>
        <w:t>पौलुस कहता है कि यह बहुत महत्वपूर्ण है कि हम अपने भाइयों और बहनों को नुकसान न पहुँचाएँ। घमंडी विश्वासी सोचते हैं कि वे मूर्तियों को चढ़ाया गया भोजन खाने के लिए स्वतंत्र हैं। परन्तु जो वे कर रहे हैं वह वास्तव में अन्य विश्वासियों को हानि पहुँचा सकता है—जो घमंडी विश्वासियों की तरह इतने मजबूत नहीं हैं।</w:t>
      </w:r>
    </w:p>
    <w:p>
      <w:pPr/>
      <w:r>
        <w:rPr>
          <w:lang w:val="hi_IN" w:bidi="hi_IN"/>
        </w:rPr>
      </w:r>
      <w:r>
        <w:rPr>
          <w:lang w:val="hi_IN" w:bidi="hi_IN"/>
        </w:rPr>
        <w:t>यदि ये कमजोर विश्वासी कुछ दूसरे विश्वासियों को किसी मंदिर में भोजन करते हुए देखें, तो वे जाकर भी ऐसा ही करना चाहेंगे, खासकर इसलिए क्योंकि जो विश्वासी अभी भी मंदिर जाते हैं, वे शायद धनी और महत्वपूर्ण लोग हैं। अन्य विश्वासी बहुत मजबूत और शक्तिशाली लोगों के उदाहरण का अनुसरण करना चाहते हैं। लेकिन इन मजबूत और शक्तिशाली लोगों के विपरीत, तथाकथित कमजोर लोगों को यह पूरी तरह निश्चित नहीं है कि मूर्तियाँ कुछ भी नहीं हैं। वे अभी भी मानते हैं कि मूर्तियों को चढ़ाया जाने वाला भोजन खाना पाप है। इसलिए, वे मंदिर में नहीं जाना चाहते हैं, लेकिन वे दूसरे विश्वासियों को मंदिर में जाते हुए देखते हैं, और फिर वे भी ऐसा करते हैं। इससे उन्हें दोष और उलझन महसूस होता है। इससे उन्हें फिर से मूर्तियों की आराधना शुरू करने के लिए मजबूर किया जा सकता है। इसलिए जब घमंडी विश्वासी वही करते हैं जो वे करना चाहते हैं, तो वे ठोकर का कारण बन जाते हैं—ऐसी बात जो कमजोर विश्वासियों को ठोकर खाने, गिरने, या पाप करने का कारण बनती है। घमंडी विश्वासी सोचते हैं कि वे बहुत कुछ जानते हैं। लेकिन उनके किए गए काम के कारण, कुछ कमजोर विश्वासी पाप करना शुरू कर सकते हैं। मसीह ने इन लोगों को बचाने के लिए प्राण दिए, परन्तु ये घमंडी विश्वासी उन्हें नष्ट कर देते हैं!</w:t>
      </w:r>
    </w:p>
    <w:p>
      <w:pPr/>
      <w:r>
        <w:rPr>
          <w:lang w:val="hi_IN" w:bidi="hi_IN"/>
        </w:rPr>
      </w:r>
      <w:r>
        <w:rPr>
          <w:lang w:val="hi_IN" w:bidi="hi_IN"/>
        </w:rPr>
        <w:t>जब घमंडी विश्वासी कमजोर विश्वासियों से पाप करवाते हैं, तब वे स्वयं भी पाप करते हैं। यह पाप अन्य विश्वासियों को चोट पहुँचाता है, परन्तु यह मसीह को भी चोट पहुँचाता है! मसीह ने इन लोगों के लिए प्राण दिए, परन्तु ये घमंडी विश्वासी मसीह के काम को बिगाड़ रहे हैं।</w:t>
      </w:r>
    </w:p>
    <w:p>
      <w:pPr/>
      <w:r>
        <w:rPr>
          <w:lang w:val="hi_IN" w:bidi="hi_IN"/>
        </w:rPr>
      </w:r>
      <w:r>
        <w:rPr>
          <w:lang w:val="hi_IN" w:bidi="hi_IN"/>
        </w:rPr>
        <w:t>पौलुस कहता है कि वह स्वयं कभी मांस नहीं खाएगा, यदि उससे किसी दूसरे विश्वासी से पाप 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lang w:val="hi_IN" w:bidi="hi_IN"/>
        </w:rPr>
        <w:t>आप इस भाग में पौलुस जिस स्थिति के बारे में बात कर रहा है, उसे दिखाने के लिए अभिनय कर सकते हैं या वस्तुओं या चित्रों का उपयोग कर सकते हैं। घमंडी विश्वासी मूर्तियों के मन्दिर में जाकर वहाँ भोजन करते हैं। वे कहते हैं कि यह ठीक है, क्योंकि मूर्तियाँ कुछ भी नहीं हैं। परमेश्वर के अलावा कोई अन्य देवता नहीं हैं। कुछ अन्य विश्वासी यह देखते हैं। ये विश्वासी उलझन में हो जाते हैं। वे सोचते हैं कि इन मन्दिरों में जाना अच्छा नहीं है, परन्तु वे यह भी सोचते हैं कि उन्हें वही करना चाहिए जो ये घमंडी विश्वासी करते हैं। कुछ वास्तव में मंदिर में जाते हैं। फिर वे इन मूर्तियों की फिर से उपासना करना शुरू करते हैं। वे परमेश्वर से दूर भी हो गए। दिखाएँ कि परमेश्वर इन घमंडी विश्वासियों से बहुत क्रोधित है, क्योंकि उन्होंने अन्य विश्वासियों से पाप करवाया।</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8:1–13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एक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कुरिन्थुस के वे लोग जो मूर्तियों की उपासना करते हैं</w:t>
      </w:r>
    </w:p>
    <w:p>
      <w:pPr>
        <w:pStyle w:val="ListBullet"/>
        <w:spacing w:line="240" w:lineRule="auto"/>
        <w:ind w:left="720"/>
      </w:pPr>
      <w:r>
        <w:rPr>
          <w:lang w:val="hi_IN" w:bidi="hi_IN"/>
        </w:rPr>
      </w:r>
      <w:r>
        <w:rPr>
          <w:lang w:val="hi_IN" w:bidi="hi_IN"/>
        </w:rPr>
        <w:t>वे विश्वासी जो सोचते हैं कि मूर्तियों को चढ़ाया जाने वाला भोजन खाना ठीक है</w:t>
      </w:r>
    </w:p>
    <w:p>
      <w:pPr>
        <w:pStyle w:val="ListBullet"/>
        <w:spacing w:line="240" w:lineRule="auto"/>
        <w:ind w:left="720"/>
      </w:pPr>
      <w:r>
        <w:rPr>
          <w:lang w:val="hi_IN" w:bidi="hi_IN"/>
        </w:rPr>
      </w:r>
      <w:r>
        <w:rPr>
          <w:lang w:val="hi_IN" w:bidi="hi_IN"/>
        </w:rPr>
        <w:t>और वे विश्वासी जो सोचते हैं कि मूर्तियों को चढ़ाया जाने वाला भोजन खाना गलत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 खड़ा रहने दें जब कुरिन्थ के लोग उसकी बात सुनते हैं। कुछ लोग घमंडी विश्वासी हैं, और कुछ अन्य लोग तथाकथित कमजोर विश्वासी भी हो सकते हैं।</w:t>
      </w:r>
    </w:p>
    <w:p>
      <w:pPr/>
      <w:r>
        <w:rPr>
          <w:lang w:val="hi_IN" w:bidi="hi_IN"/>
        </w:rPr>
      </w:r>
      <w:r>
        <w:rPr>
          <w:lang w:val="hi_IN" w:bidi="hi_IN"/>
        </w:rPr>
        <w:t>अभिनय करें कि पौलुस विश्वासियों को संबोधित कर रहा है। पौलुस कहता है कि वह उस भोजन को खाने के बारे में बात करना चाहता है जो मूर्तियों को चढ़ाया जाता है। पौलुस कहता है कि हम सभी कई आत्मिक बातें जानते हैं। परन्तु आत्मिक बातें जानना अच्छा नहीं है, यदि उससे मनुष्य घमंडी हो जाता है। दूसरों से प्रेम करना कहीं अधिक अच्छा है। फिर आप उन लोगों को बढ़ने में मदद करते हैं! जो लोग सोचते हैं कि वे बहुत अधिक जानते हैं, वे सबसे महत्वपूर्ण बात नहीं जानते हैं। वे नहीं जानते कि यह अधिक महत्वपूर्ण है कि हम परमेश्वर से प्रेम करें। क्योंकि तब परमेश्वर हमें जानता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जो लोग घमंडी कुरिन्थियों की भूमिका निभा रहे हैं उनसे पूछें, "आप क्या सोच रहे हैं?" लोग इस तरह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पौलुस बोलना जारी रखता है। पौलुस कहता है: "हे घमंडी विश्वासियो, जब तुम कहते हो कि मूर्तियाँ कुछ भी नहीं हैं, तो तुम सही हो। यह सच है कि केवल परमेश्वर ही है, और परमेश्वर के अलावा कोई अन्य ईश्वर नहीं है। भले ही बहुत से लोग सोचते हैं कि स्वर्ग और पृथ्वी दोनों में कई देवता और प्रभु हैं, फिर भी हम ऐसा नहीं सोचते। हम जानते हैं कि केवल एक ही परमेश्वर है, जो हमारा पिता है। और हम जानते हैं कि केवल एक ही प्रभु है, यीशु मसीह। परमेश्वर ने यीशु के द्वारा सब कुछ बनाया, और हम परमेश्वर के लिए जीते हैं और इसलिए कि यीशु ने हमें बचाया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जो लोग घमंडी कुरिन्थियों की भूमिका निभा रहे हैं उनसे पूछें, "आप क्या सोच रहे हैं?" लोग इस तरह उत्तर दे सकते हैं:</w:t>
      </w:r>
    </w:p>
    <w:p>
      <w:pPr>
        <w:pStyle w:val="ListBullet"/>
        <w:spacing w:line="240" w:lineRule="auto"/>
        <w:ind w:left="720"/>
      </w:pPr>
      <w:r>
        <w:rPr>
          <w:lang w:val="hi_IN" w:bidi="hi_IN"/>
        </w:rPr>
      </w:r>
      <w:r>
        <w:rPr>
          <w:lang w:val="hi_IN" w:bidi="hi_IN"/>
        </w:rPr>
        <w:t>कमजोर विश्वासियों की भूमिका निभाने वाले लोगों से पूछें, "आप क्या सोच रहे हैं?" लोग इस तरह बातें कह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पौलुस बोलना जारी रखता है। पौलुस कहता है: "लेकिन हर कोई यह अच्छी तरह से नहीं जानता। कुछ लोग बहुत लंबे समय से मूर्तियों की उपासना कर रहे हैं। जब वे मूर्तियों को चढ़ाया गया मांस खाते हैं, तो वे सोचते हैं कि वास्तव में वे मूर्ति की आराधना कर रहे हैं। फिर वे इसके बारे में दोषी महसूस करते हैं।"</w:t>
      </w:r>
    </w:p>
    <w:p>
      <w:pPr>
        <w:pStyle w:val="ListBullet"/>
        <w:spacing w:line="240" w:lineRule="auto"/>
        <w:ind w:left="720"/>
      </w:pPr>
      <w:r>
        <w:rPr>
          <w:lang w:val="hi_IN" w:bidi="hi_IN"/>
        </w:rPr>
      </w:r>
      <w:r>
        <w:rPr>
          <w:lang w:val="hi_IN" w:bidi="hi_IN"/>
        </w:rPr>
        <w:t>कमजोर विश्वासियों की भूमिका निभाने वाले लोगों से पूछें, "आप क्या सोच रहे हैं?" लोग इस तरह बातें कह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पौलुस बोलना जारी रखता है। पौलुस कहता है: "हम जो भोजन खाते हैं उसका इस बात से कोई लेना-देना नहीं है कि परमेश्वर हमें स्वीकार करता है या नहीं। यदि हम भोजन नहीं खाते हैं तो हम बुरे मसीही नहीं हैं। और यदि हम भोजन करते हैं, तो यह हमें बेहतर मसीही नहीं बनाता। हम सोच सकते हैं कि हम कुछ करने के लिए स्वतंत्र हैं, परन्तु हमें सावधान रहना चाहिए! ऐसा करने से हम अपने भाइयों और बहनों को नुकसान पहुँचा सकते हैं।"</w:t>
      </w:r>
    </w:p>
    <w:p>
      <w:pPr>
        <w:pStyle w:val="ListBullet"/>
        <w:spacing w:line="240" w:lineRule="auto"/>
        <w:ind w:left="720"/>
      </w:pPr>
      <w:r>
        <w:rPr>
          <w:lang w:val="hi_IN" w:bidi="hi_IN"/>
        </w:rPr>
      </w:r>
      <w:r>
        <w:rPr>
          <w:lang w:val="hi_IN" w:bidi="hi_IN"/>
        </w:rPr>
        <w:t>अधिक मजबूत विश्वासियों की भूमिका निभाने वाले लोगों से पूछें, "आप क्या सोच रहे हैं?" लोग इस तरह बातें कह सकते हैं:</w:t>
      </w:r>
    </w:p>
    <w:p>
      <w:pPr>
        <w:pStyle w:val="ListBullet"/>
        <w:spacing w:line="240" w:lineRule="auto"/>
        <w:ind w:left="720"/>
      </w:pPr>
      <w:r>
        <w:rPr>
          <w:lang w:val="hi_IN" w:bidi="hi_IN"/>
        </w:rPr>
      </w:r>
      <w:r>
        <w:rPr>
          <w:lang w:val="hi_IN" w:bidi="hi_IN"/>
        </w:rPr>
        <w:t>कमजोर विश्वासियों की भूमिका निभाने वाले लोगों से पूछें, "आप क्या सोच रहे हैं?" लोग इस तरह बातें कह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पौलुस कहता है: यदि कोई कमजोर विश्वासी किसी दूसरे विश्वासी को—जो सोचता है कि उसके पास बहुत आत्मिक ज्ञान है—मूर्ति के मन्दिर में भोजन करने के लिए जाते हुए देखे, तो वह विश्वासी बहुत उलझन में पड़ जाएगा।। वह विश्वासी भी मूर्ति को चढ़ाया गया भोजन खाना चाहेगा, यद्यपि वह महसूस करता है कि यह गलत है। तब वह विश्वासी जो सोचता है कि वह बहुत कुछ जानता है, इस बात का कारण बन जाएगा कि परमेश्वर को दूसरे विश्वासी को दण्ड देना पड़े। मसीह इस विश्वासी को बचाने के लिए मर गया था, लेकिन अब वह बचाया नहीं गया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अधिक मजबूत विश्वासियों की भूमिका निभाने वाले लोगों से पूछें, "आप क्या सोच रहे हैं?" लोग इस तरह बातें कह सकते हैं:</w:t>
      </w:r>
    </w:p>
    <w:p>
      <w:pPr>
        <w:pStyle w:val="ListBullet"/>
        <w:spacing w:line="240" w:lineRule="auto"/>
        <w:ind w:left="720"/>
      </w:pPr>
      <w:r>
        <w:rPr>
          <w:lang w:val="hi_IN" w:bidi="hi_IN"/>
        </w:rPr>
      </w:r>
      <w:r>
        <w:rPr>
          <w:lang w:val="hi_IN" w:bidi="hi_IN"/>
        </w:rPr>
        <w:t>कमजोर विश्वासियों की भूमिका निभाने वाले लोगों से पूछें, "आप क्या सोच रहे हैं?" लोग इस तरह बातें कह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पौलुस बोलना जारी रखता है। पौलुस कहता है: "यदि आप ऐसा करते हैं, तो आप अपने भाइयों और बहनों के विरुद्ध पाप करते हैं, क्योंकि आप उन्हें भ्रमित करते हैं। और क्योंकि आप ऐसा करते हैं, आप मसीह के विरुद्ध पाप करते हैं। इसलिए मैं कभी भी मांस नहीं खाऊँगा, ताकि मेरे खाने के कारण मेरे किसी भाई या बहन से पाप न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सोच रहे हैं?" लोग इस तरह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8:1–13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मूर्ति</w:t>
      </w:r>
      <w:r>
        <w:rPr>
          <w:lang w:val="hi_IN" w:bidi="hi_IN"/>
        </w:rPr>
        <w:t xml:space="preserve"> एक वस्तु है जिसे लोग किसी देवता की उपासना करने के लिए बनाते हैं। यह वस्तु लोगों को इस देवता की कुछ विशेषताओं के बारे में याद दिलाती है। लोग इस मूर्ति की उपासना इस तरह करते हैं मानो यह स्वयं यही देवता है। परमेश्वर ने अपने लोगों को कभी भी किसी मूर्ति की उपासना करने से मना किया था।</w:t>
      </w:r>
    </w:p>
    <w:p>
      <w:pPr/>
      <w:r>
        <w:rPr>
          <w:lang w:val="hi_IN" w:bidi="hi_IN"/>
        </w:rPr>
      </w:r>
      <w:r>
        <w:rPr>
          <w:lang w:val="hi_IN" w:bidi="hi_IN"/>
        </w:rPr>
        <w:t xml:space="preserve">यहाँ रुकें और कुरिन्थुस के लोग जिस </w:t>
      </w:r>
      <w:r>
        <w:rPr>
          <w:b/>
          <w:lang w:val="hi_IN" w:bidi="hi_IN"/>
        </w:rPr>
        <w:t>मूर्ति</w:t>
      </w:r>
      <w:r>
        <w:rPr>
          <w:lang w:val="hi_IN" w:bidi="hi_IN"/>
        </w:rPr>
        <w:t xml:space="preserve"> की उपासना करते थे, उनमें से एक की तस्वीर देखें। इस ऑडियो को यहाँ रोकें।</w:t>
      </w:r>
    </w:p>
    <w:p>
      <w:pPr/>
      <w:r>
        <w:rPr>
          <w:lang w:val="hi_IN" w:bidi="hi_IN"/>
        </w:rPr>
      </w:r>
      <w:r>
        <w:rPr>
          <w:lang w:val="hi_IN" w:bidi="hi_IN"/>
        </w:rPr>
        <w:t xml:space="preserve">यहाँ रुकें और चर्चा करें कि आप अपने अनुवाद में एक </w:t>
      </w:r>
      <w:r>
        <w:rPr>
          <w:b/>
          <w:lang w:val="hi_IN" w:bidi="hi_IN"/>
        </w:rPr>
        <w:t>मूर्ति</w:t>
      </w:r>
      <w:r>
        <w:rPr>
          <w:lang w:val="hi_IN" w:bidi="hi_IN"/>
        </w:rPr>
        <w:t xml:space="preserve"> के लिए किस शब्द का उपयोग करेंगे। </w:t>
      </w:r>
      <w:r>
        <w:rPr>
          <w:b/>
          <w:lang w:val="hi_IN" w:bidi="hi_IN"/>
        </w:rPr>
        <w:t>मूर्ति</w:t>
      </w:r>
      <w:r>
        <w:rPr>
          <w:lang w:val="hi_IN" w:bidi="hi_IN"/>
        </w:rPr>
        <w:t xml:space="preserve"> शब्द मुख्य शब्दावली में है। इस ऑडियो को यहाँ रोकें।</w:t>
      </w:r>
    </w:p>
    <w:p>
      <w:pPr/>
      <w:r>
        <w:rPr>
          <w:lang w:val="hi_IN" w:bidi="hi_IN"/>
        </w:rPr>
      </w:r>
      <w:r>
        <w:rPr>
          <w:lang w:val="hi_IN" w:bidi="hi_IN"/>
        </w:rPr>
        <w:t xml:space="preserve">कुरिन्थुस के गैर-विश्वासी मूर्तियों को भोजन </w:t>
      </w:r>
      <w:r>
        <w:rPr>
          <w:b/>
          <w:lang w:val="hi_IN" w:bidi="hi_IN"/>
        </w:rPr>
        <w:t>अर्पित</w:t>
      </w:r>
      <w:r>
        <w:rPr>
          <w:lang w:val="hi_IN" w:bidi="hi_IN"/>
        </w:rPr>
        <w:t xml:space="preserve"> करते थे। इन लोगों ने इन देवताओं को खुश करने के लिए ऐसा किया। बेशक, मूर्तियाँ वास्तव में भोजन नहीं खा सकती थीं। लेकिन लोगों ने दिखावा किया कि मूर्तियाँ भोजन खा जाती हैं। इसके बाद, लोगों ने स्वयं भोजन किया, या दूसरे लोगों को दिया। लोग इस भोजन को विशेष मानते थे। लोग सोचते थे कि यदि वे ऐसा भोजन खाते हैं, तो देवता उनके लिए कुछ अच्छा करेंगे।</w:t>
      </w:r>
    </w:p>
    <w:p>
      <w:pPr/>
      <w:r>
        <w:rPr>
          <w:lang w:val="hi_IN" w:bidi="hi_IN"/>
        </w:rPr>
      </w:r>
      <w:r>
        <w:rPr>
          <w:lang w:val="hi_IN" w:bidi="hi_IN"/>
        </w:rPr>
        <w:t>कुरिन्थुस में, लोग विशेष रूप से पशुओं को मारते थे और इन पशुओं का मांस उनकी मूर्तियों को चढ़ाते थे।</w:t>
      </w:r>
    </w:p>
    <w:p>
      <w:pPr/>
      <w:r>
        <w:rPr>
          <w:lang w:val="hi_IN" w:bidi="hi_IN"/>
        </w:rPr>
      </w:r>
      <w:r>
        <w:rPr>
          <w:lang w:val="hi_IN" w:bidi="hi_IN"/>
        </w:rPr>
        <w:t>यहाँ रुकें और चर्चा करें कि आप मूर्तियों को बलिदान किए गए या चढ़ाए गए भोजन के लिए किस शब्द या वाक्यांश का उपयोग करेंगे। इस ऑडियो को यहाँ रोकें।</w:t>
      </w:r>
    </w:p>
    <w:p>
      <w:pPr/>
      <w:r>
        <w:rPr>
          <w:lang w:val="hi_IN" w:bidi="hi_IN"/>
        </w:rPr>
      </w:r>
      <w:r>
        <w:rPr>
          <w:lang w:val="hi_IN" w:bidi="hi_IN"/>
        </w:rPr>
        <w:t xml:space="preserve">पौलुस </w:t>
      </w:r>
      <w:r>
        <w:rPr>
          <w:b/>
          <w:lang w:val="hi_IN" w:bidi="hi_IN"/>
        </w:rPr>
        <w:t>ज्ञान</w:t>
      </w:r>
      <w:r>
        <w:rPr>
          <w:lang w:val="hi_IN" w:bidi="hi_IN"/>
        </w:rPr>
        <w:t xml:space="preserve"> के बारे में बात करता है। पौलुस का अर्थ है आत्मिक ज्ञान। यदि आपके पास आत्मिक ज्ञान है, तो आप आत्मिक बातों को जानते हैं। पौलुस ने अपने पत्र की शुरुआत यह कहकर की थी कि परमेश्वर ने कुरिन्थुस के लोगों को बहुत ज्ञान दिया है। उसी शब्द या वाक्यांश का उपयोग करें जिसका उपयोग आपने वहाँ किया है।</w:t>
      </w:r>
    </w:p>
    <w:p>
      <w:pPr/>
      <w:r>
        <w:rPr>
          <w:lang w:val="hi_IN" w:bidi="hi_IN"/>
        </w:rPr>
      </w:r>
      <w:r>
        <w:rPr>
          <w:lang w:val="hi_IN" w:bidi="hi_IN"/>
        </w:rPr>
        <w:t xml:space="preserve">पौलुस कहता है कि ज्ञान घमण्ड उत्पन्न करता है, परन्तु </w:t>
      </w:r>
      <w:r>
        <w:rPr>
          <w:b/>
          <w:lang w:val="hi_IN" w:bidi="hi_IN"/>
        </w:rPr>
        <w:t>प्रेम</w:t>
      </w:r>
      <w:r>
        <w:rPr>
          <w:lang w:val="hi_IN" w:bidi="hi_IN"/>
        </w:rPr>
        <w:t xml:space="preserve"> </w:t>
      </w:r>
      <w:r>
        <w:rPr>
          <w:b/>
          <w:lang w:val="hi_IN" w:bidi="hi_IN"/>
        </w:rPr>
        <w:t>उन्नति करता है</w:t>
      </w:r>
      <w:r>
        <w:rPr>
          <w:lang w:val="hi_IN" w:bidi="hi_IN"/>
        </w:rPr>
        <w:t xml:space="preserve">। यदि आपको लगता है कि आपके पास बहुत अधिक आत्मिक ज्ञान है, तो आप घमंडी और अभिमानी हो जाते हैं। लेकिन यदि आप दूसरों से विनम्रता से प्रेम करते हैं, जिसका अर्थ है कि आप उनके लिए सबसे अच्छा चाहते हैं, तो आप अन्य लोगों को उनके विश्वास में मजबूत होने में मदद करते हैं। आप उन्हें बेहतर मसीही बनने में मदद करते हैं। "फूलाता है” या “घमंडी बनाता है” के लिए वही शब्द या वाक्यांश प्रयोग करें जो आपने पहले के पदों में उपयोग किए हैं। इसके विपरीत, प्रेम "उन्नति करता है।" याद रखें कि जब कोई किसी से प्रेम करता है, तो वह उसके लिए सबसे अच्छा चाहता है। यदि आप ज्ञान के विचारों या किसी काम को </w:t>
      </w:r>
      <w:r>
        <w:rPr>
          <w:b/>
          <w:lang w:val="hi_IN" w:bidi="hi_IN"/>
        </w:rPr>
        <w:t>करने</w:t>
      </w:r>
      <w:r>
        <w:rPr>
          <w:lang w:val="hi_IN" w:bidi="hi_IN"/>
        </w:rPr>
        <w:t xml:space="preserve"> के लिए प्रेम के बारे में बात नहीं कर सकते, तो आप इस बारे में बात कर सकते हैं कि जब लोगों को ज्ञान होता है और किसी से प्रेम करते हैं तो उनके साथ क्या होता है।</w:t>
      </w:r>
    </w:p>
    <w:p>
      <w:pPr/>
      <w:r>
        <w:rPr>
          <w:lang w:val="hi_IN" w:bidi="hi_IN"/>
        </w:rPr>
      </w:r>
      <w:r>
        <w:rPr>
          <w:lang w:val="hi_IN" w:bidi="hi_IN"/>
        </w:rPr>
        <w:t>यहाँ रुककर चर्चा करें कि आप “ज्ञान फूलाता है” या “किसी को घमंडी बनाता है,” और “प्रेम उन्नति करता है” को कैसे व्यक्त करेंगे।" इस ऑडियो को यहाँ रोकें।</w:t>
      </w:r>
    </w:p>
    <w:p>
      <w:pPr/>
      <w:r>
        <w:rPr>
          <w:lang w:val="hi_IN" w:bidi="hi_IN"/>
        </w:rPr>
      </w:r>
      <w:r>
        <w:rPr>
          <w:lang w:val="hi_IN" w:bidi="hi_IN"/>
        </w:rPr>
        <w:t xml:space="preserve">पौलुस कहता है कि परमेश्वर उस व्यक्ति को </w:t>
      </w:r>
      <w:r>
        <w:rPr>
          <w:b/>
          <w:lang w:val="hi_IN" w:bidi="hi_IN"/>
        </w:rPr>
        <w:t>जानता</w:t>
      </w:r>
      <w:r>
        <w:rPr>
          <w:lang w:val="hi_IN" w:bidi="hi_IN"/>
        </w:rPr>
        <w:t xml:space="preserve"> है जो परमेश्वर से प्रेम करता है। परमेश्वर उस व्यक्ति को पहचानता है और उसके साथ सम्बन्ध रखता है जो परमेश्वर से प्रेम करता है।</w:t>
      </w:r>
    </w:p>
    <w:p>
      <w:pPr/>
      <w:r>
        <w:rPr>
          <w:lang w:val="hi_IN" w:bidi="hi_IN"/>
        </w:rPr>
      </w:r>
      <w:r>
        <w:rPr>
          <w:lang w:val="hi_IN" w:bidi="hi_IN"/>
        </w:rPr>
        <w:t>यहाँ रुकें और समूह में चर्चा करें कि आप कैसे कहेंगे कि परमेश्वर उन लोगों को जानता है जो परमेश्वर से प्रेम करते हैं। इस ऑडियो को यहाँ रोकें।</w:t>
      </w:r>
    </w:p>
    <w:p>
      <w:pPr/>
      <w:r>
        <w:rPr>
          <w:lang w:val="hi_IN" w:bidi="hi_IN"/>
        </w:rPr>
      </w:r>
      <w:r>
        <w:rPr>
          <w:lang w:val="hi_IN" w:bidi="hi_IN"/>
        </w:rPr>
        <w:t xml:space="preserve">पौलुस कहता है कि कई तथाकथित देवता और प्रभु हैं। पौलुस कहता है कि ये प्राणी "तथाकथित" देवता और प्रभु हैं। उसका अर्थ है कि वे वास्तव में देवता नहीं हैं, लेकिन लोग सोचते हैं कि वे देवता हैं। </w:t>
      </w:r>
      <w:r>
        <w:rPr>
          <w:b/>
          <w:lang w:val="hi_IN" w:bidi="hi_IN"/>
        </w:rPr>
        <w:t>प्रभु</w:t>
      </w:r>
      <w:r>
        <w:rPr>
          <w:lang w:val="hi_IN" w:bidi="hi_IN"/>
        </w:rPr>
        <w:t xml:space="preserve"> वह व्यक्ति होता है जो दूसरे लोगों पर स्वामी है। इस मामले में, इसका अर्थ देवता के लिए एक और शब्द है। </w:t>
      </w:r>
      <w:r>
        <w:rPr>
          <w:b/>
          <w:lang w:val="hi_IN" w:bidi="hi_IN"/>
        </w:rPr>
        <w:t>देवता</w:t>
      </w:r>
      <w:r>
        <w:rPr>
          <w:lang w:val="hi_IN" w:bidi="hi_IN"/>
        </w:rPr>
        <w:t xml:space="preserve"> का अर्थ आत्मा, या वह प्राणी है जिसे लोग मानते हैं कि उसका लोगों पर या प्रकृति के किसी हिस्से पर कुछ अधिकार है। उदाहरण के लिए, कुरिन्थुस के लोग एक विशेष देवता की आराधना करते थे, जो उन्हें लगता था कि लोगों को बीमारी से चंगा करने की शक्ति रखता है। वे एक देवी की भी आराधना करते थे, जिसके बारे में वे सोचते थे कि उसके पास लोगों को संतान देने की शक्ति है।</w:t>
      </w:r>
    </w:p>
    <w:p>
      <w:pPr/>
      <w:r>
        <w:rPr>
          <w:lang w:val="hi_IN" w:bidi="hi_IN"/>
        </w:rPr>
      </w:r>
      <w:r>
        <w:rPr>
          <w:lang w:val="hi_IN" w:bidi="hi_IN"/>
        </w:rPr>
        <w:t xml:space="preserve">यहाँ रुकें और चर्चा करें कि आप अपनी भाषा में </w:t>
      </w:r>
      <w:r>
        <w:rPr>
          <w:b/>
          <w:lang w:val="hi_IN" w:bidi="hi_IN"/>
        </w:rPr>
        <w:t>देवताओं</w:t>
      </w:r>
      <w:r>
        <w:rPr>
          <w:lang w:val="hi_IN" w:bidi="hi_IN"/>
        </w:rPr>
        <w:t xml:space="preserve"> और </w:t>
      </w:r>
      <w:r>
        <w:rPr>
          <w:b/>
          <w:lang w:val="hi_IN" w:bidi="hi_IN"/>
        </w:rPr>
        <w:t>प्रभुओं</w:t>
      </w:r>
      <w:r>
        <w:rPr>
          <w:lang w:val="hi_IN" w:bidi="hi_IN"/>
        </w:rPr>
        <w:t xml:space="preserve"> के लिए किस शब्द का उपयोग करेंगे। अधिक जानकारी के लिए, मुख्य शब्दावली में </w:t>
      </w:r>
      <w:r>
        <w:rPr>
          <w:b/>
          <w:lang w:val="hi_IN" w:bidi="hi_IN"/>
        </w:rPr>
        <w:t>देवताओं</w:t>
      </w:r>
      <w:r>
        <w:rPr>
          <w:lang w:val="hi_IN" w:bidi="hi_IN"/>
        </w:rPr>
        <w:t xml:space="preserve"> को देखें। इस ऑडियो को यहाँ रोकें।</w:t>
      </w:r>
    </w:p>
    <w:p>
      <w:pPr/>
      <w:r>
        <w:rPr>
          <w:lang w:val="hi_IN" w:bidi="hi_IN"/>
        </w:rPr>
      </w:r>
      <w:r>
        <w:rPr>
          <w:lang w:val="hi_IN" w:bidi="hi_IN"/>
        </w:rPr>
        <w:t xml:space="preserve">पौलुस कहता है कि केवल एक ही प्रभु है। वह प्रभु यीशु मसीह है। </w:t>
      </w:r>
      <w:r>
        <w:rPr>
          <w:b/>
          <w:lang w:val="hi_IN" w:bidi="hi_IN"/>
        </w:rPr>
        <w:t>मसीह</w:t>
      </w:r>
      <w:r>
        <w:rPr>
          <w:lang w:val="hi_IN" w:bidi="hi_IN"/>
        </w:rPr>
        <w:t xml:space="preserve"> और </w:t>
      </w:r>
      <w:r>
        <w:rPr>
          <w:b/>
          <w:lang w:val="hi_IN" w:bidi="hi_IN"/>
        </w:rPr>
        <w:t>प्रभु</w:t>
      </w:r>
      <w:r>
        <w:rPr>
          <w:lang w:val="hi_IN" w:bidi="hi_IN"/>
        </w:rPr>
        <w:t xml:space="preserve"> के लिए उसी शब्द का उपयोग करें जिसका उपयोग आपने अन्य भागों में किया है। </w:t>
      </w:r>
      <w:r>
        <w:rPr>
          <w:lang w:val="hi_IN" w:bidi="hi_IN"/>
        </w:rPr>
        <w:t>मसीह</w:t>
      </w:r>
      <w:r>
        <w:rPr>
          <w:lang w:val="hi_IN" w:bidi="hi_IN"/>
        </w:rPr>
        <w:t xml:space="preserve"> और </w:t>
      </w:r>
      <w:r>
        <w:rPr>
          <w:lang w:val="hi_IN" w:bidi="hi_IN"/>
        </w:rPr>
        <w:t>प्रभु</w:t>
      </w:r>
      <w:r>
        <w:rPr>
          <w:lang w:val="hi_IN" w:bidi="hi_IN"/>
        </w:rPr>
        <w:t xml:space="preserve"> शब्द मुख्य शब्दावली में हैं।</w:t>
      </w:r>
    </w:p>
    <w:p>
      <w:pPr/>
      <w:r>
        <w:rPr>
          <w:lang w:val="hi_IN" w:bidi="hi_IN"/>
        </w:rPr>
      </w:r>
      <w:r>
        <w:rPr>
          <w:lang w:val="hi_IN" w:bidi="hi_IN"/>
        </w:rPr>
        <w:t xml:space="preserve">पौलुस कहता है कि भले ही लोग सोचें कि </w:t>
      </w:r>
      <w:r>
        <w:rPr>
          <w:b/>
          <w:lang w:val="hi_IN" w:bidi="hi_IN"/>
        </w:rPr>
        <w:t>स्वर्ग</w:t>
      </w:r>
      <w:r>
        <w:rPr>
          <w:lang w:val="hi_IN" w:bidi="hi_IN"/>
        </w:rPr>
        <w:t xml:space="preserve"> और पृथ्वी पर कई देवता हैं, हम जानते हैं कि केवल एक ही परमेश्वर है, हमारा पिता।] स्वर्ग वह स्थान है जहाँ परमेश्वर रहता है। </w:t>
      </w:r>
    </w:p>
    <w:p>
      <w:pPr/>
      <w:r>
        <w:rPr>
          <w:lang w:val="hi_IN" w:bidi="hi_IN"/>
        </w:rPr>
      </w:r>
      <w:r>
        <w:rPr>
          <w:lang w:val="hi_IN" w:bidi="hi_IN"/>
        </w:rPr>
        <w:t xml:space="preserve">यहाँ रुकें और समूह में चर्चा करें कि आप </w:t>
      </w:r>
      <w:r>
        <w:rPr>
          <w:b/>
          <w:lang w:val="hi_IN" w:bidi="hi_IN"/>
        </w:rPr>
        <w:t>स्वर्ग</w:t>
      </w:r>
      <w:r>
        <w:rPr>
          <w:lang w:val="hi_IN" w:bidi="hi_IN"/>
        </w:rPr>
        <w:t xml:space="preserve"> के लिए किस शब्द का उपयोग करेंगे। </w:t>
      </w:r>
      <w:r>
        <w:rPr>
          <w:lang w:val="hi_IN" w:bidi="hi_IN"/>
        </w:rPr>
        <w:t>स्वर्ग</w:t>
      </w:r>
      <w:r>
        <w:rPr>
          <w:lang w:val="hi_IN" w:bidi="hi_IN"/>
        </w:rPr>
        <w:t xml:space="preserve"> शब्द मुख्य शब्दावली में है। यदि आपने बाइबल की किसी अन्य पुस्तक में इस शब्द का अनुवाद किया है, तो यहाँ उस शब्द का उपयोग करें। इस ऑडियो को यहाँ रोकें।</w:t>
      </w:r>
    </w:p>
    <w:p>
      <w:pPr/>
      <w:r>
        <w:rPr>
          <w:lang w:val="hi_IN" w:bidi="hi_IN"/>
        </w:rPr>
      </w:r>
      <w:r>
        <w:rPr>
          <w:lang w:val="hi_IN" w:bidi="hi_IN"/>
        </w:rPr>
        <w:t xml:space="preserve">पौलुस कहता है कि कुछ विश्वासियों का </w:t>
      </w:r>
      <w:r>
        <w:rPr>
          <w:b/>
          <w:lang w:val="hi_IN" w:bidi="hi_IN"/>
        </w:rPr>
        <w:t>विवेक कमजोर</w:t>
      </w:r>
      <w:r>
        <w:rPr>
          <w:lang w:val="hi_IN" w:bidi="hi_IN"/>
        </w:rPr>
        <w:t xml:space="preserve"> है। विवेक वह भीतर की भावना है जिसके कारण लोगों को अपने गलत कामों के लिए दोष महसूस होता है।] पौलुस का अर्थ है कि ये लोग इस बात को लेकर उतने निश्चिंत नहीं हैं कि मूर्तियों को चढ़ाया गया भोजन खाना ठीक है, जैसे घमंडी विश्वासी हैं। वे इतने मजबूत और आश्वस्त नहीं हैं कि क्या करना सही है। किसी और के लिए उन्हें गलत काम करने के लिए मजबूर करना आसान होगा। बाद में, पौलुस उन्हें कमजोर विश्वासी कहता है। पौलुस उन्हें कमजोर इसलिए नहीं कहता कि वह उन्हें तुच्छ समझता है। इन लोगों को तुच्छ समझने वाले तो घमंडी विश्वासी हैं।</w:t>
      </w:r>
    </w:p>
    <w:p>
      <w:pPr/>
      <w:r>
        <w:rPr>
          <w:lang w:val="hi_IN" w:bidi="hi_IN"/>
        </w:rPr>
      </w:r>
      <w:r>
        <w:rPr>
          <w:lang w:val="hi_IN" w:bidi="hi_IN"/>
        </w:rPr>
        <w:t xml:space="preserve">यहाँ रुकें और चर्चा करें कि आप इन विश्वासियों का वर्णन कैसे करेंगे। </w:t>
      </w:r>
      <w:r>
        <w:rPr>
          <w:b/>
          <w:lang w:val="hi_IN" w:bidi="hi_IN"/>
        </w:rPr>
        <w:t>विवेक</w:t>
      </w:r>
      <w:r>
        <w:rPr>
          <w:lang w:val="hi_IN" w:bidi="hi_IN"/>
        </w:rPr>
        <w:t xml:space="preserve"> शब्द मुख्य शब्दावली में है। यदि विवेक यहाँ उपयुक्त न लगे, तो आपको उसे प्रयोग करने की आवश्यकता नहीं है। इसके बजाय, आप वर्णन कर सकते हैं कि विवेक क्या है। इस ऑडियो को यहाँ रोकें।</w:t>
      </w:r>
    </w:p>
    <w:p>
      <w:pPr/>
      <w:r>
        <w:rPr>
          <w:lang w:val="hi_IN" w:bidi="hi_IN"/>
        </w:rPr>
      </w:r>
      <w:r>
        <w:rPr>
          <w:lang w:val="hi_IN" w:bidi="hi_IN"/>
        </w:rPr>
        <w:t>जब कमजोर विवेक वाले विश्वासी कोई ऐसा काम करते हैं जिसे वे गलत मानते हैं, तो वे अपने विवेक को अशुद्ध करते हैं, या अपने आप को लज्जित करते हैं या अशुद्ध समझते हैं, जिसका अर्थ है कि वे अशुद्ध हैं या परमेश्वर की सेवा करने के लिए अयोग्य हैं।</w:t>
      </w:r>
    </w:p>
    <w:p>
      <w:pPr/>
      <w:r>
        <w:rPr>
          <w:lang w:val="hi_IN" w:bidi="hi_IN"/>
        </w:rPr>
      </w:r>
      <w:r>
        <w:rPr>
          <w:lang w:val="hi_IN" w:bidi="hi_IN"/>
        </w:rPr>
        <w:t xml:space="preserve">यहाँ रुकें और समूह में चर्चा करें कि आप कैसे कहेंगे कि विश्वासियों का कमजोर विवेक अशुद्ध हो गया है। अशुद्ध होने या अशुद्ध होने के बारे में अधिक जानकारी के लिए मुख्य शब्दावली में </w:t>
      </w:r>
      <w:r>
        <w:rPr>
          <w:lang w:val="hi_IN" w:bidi="hi_IN"/>
        </w:rPr>
        <w:t>शुद्ध और अशुद्ध</w:t>
      </w:r>
      <w:r>
        <w:rPr>
          <w:lang w:val="hi_IN" w:bidi="hi_IN"/>
        </w:rPr>
        <w:t xml:space="preserve"> देखें। इस ऑडियो को यहाँ रोकें।</w:t>
      </w:r>
    </w:p>
    <w:p>
      <w:pPr/>
      <w:r>
        <w:rPr>
          <w:lang w:val="hi_IN" w:bidi="hi_IN"/>
        </w:rPr>
      </w:r>
      <w:r>
        <w:rPr>
          <w:lang w:val="hi_IN" w:bidi="hi_IN"/>
        </w:rPr>
        <w:t xml:space="preserve">कुरिन्थुस के घमंडी विश्वासी </w:t>
      </w:r>
      <w:r>
        <w:rPr>
          <w:b/>
          <w:lang w:val="hi_IN" w:bidi="hi_IN"/>
        </w:rPr>
        <w:t>मूर्तियों</w:t>
      </w:r>
      <w:r>
        <w:rPr>
          <w:lang w:val="hi_IN" w:bidi="hi_IN"/>
        </w:rPr>
        <w:t xml:space="preserve"> के मन्दिरों में भोजन करना चाहते थे। मन्दिर वह स्थान होता है जहाँ लोग किसी देवता या मूर्ति की आराधना करते हैं। कुरिन्थुस के मन्दिर काफी बड़े और प्रभावशाली थे। नगर में अलग-अलग देवताओं के कई मन्दिर थे। पौलुस ने अपने पत्र में पहले मन्दिर के बारे में बात की है, लेकिन फिर वह एक सच्चे परमेश्वर के मन्दिर के बारे में बात कर रहा था।</w:t>
      </w:r>
    </w:p>
    <w:p>
      <w:pPr/>
      <w:r>
        <w:rPr>
          <w:lang w:val="hi_IN" w:bidi="hi_IN"/>
        </w:rPr>
      </w:r>
      <w:r>
        <w:rPr>
          <w:lang w:val="hi_IN" w:bidi="hi_IN"/>
        </w:rPr>
        <w:t xml:space="preserve">यहाँ रुककर चर्चा करें कि आप मूर्ति के मन्दिर के लिए कौन-सा शब्द प्रयोग करेंगे। </w:t>
      </w:r>
      <w:r>
        <w:rPr>
          <w:lang w:val="hi_IN" w:bidi="hi_IN"/>
        </w:rPr>
        <w:t>मन्दिर</w:t>
      </w:r>
      <w:r>
        <w:rPr>
          <w:lang w:val="hi_IN" w:bidi="hi_IN"/>
        </w:rPr>
        <w:t xml:space="preserve"> शब्द मुख्य शब्दावली में है। इस ऑडियो को यहाँ रोकें।</w:t>
      </w:r>
    </w:p>
    <w:p>
      <w:pPr/>
      <w:r>
        <w:rPr>
          <w:lang w:val="hi_IN" w:bidi="hi_IN"/>
        </w:rPr>
      </w:r>
      <w:r>
        <w:rPr>
          <w:lang w:val="hi_IN" w:bidi="hi_IN"/>
        </w:rPr>
        <w:t>पौलुस घमंडी विश्वासियों से कहता है कि वे कमजोर विवेक वाले विश्वासियों के लिए ठोकर का कारण नहीं बनें। ठोकर का कारण” एक विशेष अभिव्यक्ति है, जिसका शाब्दिक अर्थ है ऐसा पत्थर जिस पर लोग ठोकर खाकर गिर जाते हैं। हालाँकि, पौलुस यहाँ इसका उपयोग किसी ऐसी बात के लिए करता है जो लोगों को नाराज करती है, लेकिन यह भी कि उन्हें परमेश्वर से दूर जाने के लिए मजबूर करती है, जिससे वे नष्ट हो जाते हैं। ठोकर खाने के लिए उसी शब्द या वाक्यांश का उपयोग करें जिसका उपयोग आपने कुरिन्थियों के लिए पौलुस के पत्र के पहले अध्याय में किया है।</w:t>
      </w:r>
    </w:p>
    <w:p>
      <w:pPr/>
      <w:r>
        <w:rPr>
          <w:lang w:val="hi_IN" w:bidi="hi_IN"/>
        </w:rPr>
      </w:r>
      <w:r>
        <w:rPr>
          <w:lang w:val="hi_IN" w:bidi="hi_IN"/>
        </w:rPr>
        <w:t xml:space="preserve">यदि घमंडी विश्वासी ऐसे काम करते हैं जो अन्य विश्वासियों को नुकसान पहुँचाते हैं, तो यह </w:t>
      </w:r>
      <w:r>
        <w:rPr>
          <w:b/>
          <w:lang w:val="hi_IN" w:bidi="hi_IN"/>
        </w:rPr>
        <w:t>पाप</w:t>
      </w:r>
      <w:r>
        <w:rPr>
          <w:lang w:val="hi_IN" w:bidi="hi_IN"/>
        </w:rPr>
        <w:t xml:space="preserve"> है। मसीह के विरुद्ध पाप करने का अर्थ है कि आप मसीह के विरुद्ध विद्रोह कर रहे हैं। आप कुछ ऐसा कर रहे हैं जो मसीह चाहता है उसके विपरीत है। यदि आप किसी दूसरे व्यक्ति के </w:t>
      </w:r>
      <w:r>
        <w:rPr>
          <w:b/>
          <w:lang w:val="hi_IN" w:bidi="hi_IN"/>
        </w:rPr>
        <w:t>विरुद्ध पाप</w:t>
      </w:r>
      <w:r>
        <w:rPr>
          <w:lang w:val="hi_IN" w:bidi="hi_IN"/>
        </w:rPr>
        <w:t xml:space="preserve"> करते हैं, तो आप उस व्यक्ति के साथ वह नहीं कर रहे जो मसीह चाहता है, और परिणामस्वरूप दूसरे व्यक्ति को चोट पहुँचती है। पाप के लिए उसी शब्द का उपयोग करें जिसका उपयोग आपने अन्य भागों में किया है। </w:t>
      </w:r>
      <w:r>
        <w:rPr>
          <w:lang w:val="hi_IN" w:bidi="hi_IN"/>
        </w:rPr>
        <w:t>पाप</w:t>
      </w:r>
      <w:r>
        <w:rPr>
          <w:lang w:val="hi_IN" w:bidi="hi_IN"/>
        </w:rPr>
        <w:t xml:space="preserve"> शब्द मुख्य शब्दावली में है।</w:t>
      </w:r>
    </w:p>
    <w:p>
      <w:pPr/>
      <w:r>
        <w:rPr>
          <w:lang w:val="hi_IN" w:bidi="hi_IN"/>
        </w:rPr>
      </w:r>
      <w:r>
        <w:rPr>
          <w:lang w:val="hi_IN" w:bidi="hi_IN"/>
        </w:rPr>
        <w:t>यहाँ रुकें और चर्चा करें कि आप अपनी भाषा में कैसे कहेंगे कि कुरिन्थुस के घमंडी विश्वासी अन्य विश्वासियों के विरुद्ध पाप कर रहे थे। इस ऑडियो को यहाँ रोकें।</w:t>
      </w:r>
    </w:p>
    <w:p>
      <w:pPr/>
      <w:r>
        <w:rPr>
          <w:lang w:val="hi_IN" w:bidi="hi_IN"/>
        </w:rPr>
      </w:r>
      <w:r>
        <w:rPr>
          <w:lang w:val="hi_IN" w:bidi="hi_IN"/>
        </w:rPr>
        <w:t xml:space="preserve">पौलुस </w:t>
      </w:r>
      <w:r>
        <w:rPr>
          <w:b/>
          <w:lang w:val="hi_IN" w:bidi="hi_IN"/>
        </w:rPr>
        <w:t>भाइयों</w:t>
      </w:r>
      <w:r>
        <w:rPr>
          <w:lang w:val="hi_IN" w:bidi="hi_IN"/>
        </w:rPr>
        <w:t xml:space="preserve">, </w:t>
      </w:r>
      <w:r>
        <w:rPr>
          <w:b/>
          <w:lang w:val="hi_IN" w:bidi="hi_IN"/>
        </w:rPr>
        <w:t>या भाइयों और बहनों</w:t>
      </w:r>
      <w:r>
        <w:rPr>
          <w:lang w:val="hi_IN" w:bidi="hi_IN"/>
        </w:rPr>
        <w:t xml:space="preserve"> के बारे में बात करता है। पौलुस का अर्थ है आत्मिक भाई और बहनें—दूसरे शब्दों में, अन्य विश्वासी। उन्हीं शब्दों का उपयोग करें जिनका उपयोग आपने पहले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भाग को बताने का तरीका पसंद आया, लेकिन आपको समूह के दूसरे सदस्य के द्वारा दूसरे भाग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9:1–14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9:1–14 को सुनें और अपने मन में रखें।</w:t>
      </w:r>
    </w:p>
    <w:p>
      <w:pPr/>
      <w:r>
        <w:rPr>
          <w:lang w:val="hi_IN" w:bidi="hi_IN"/>
        </w:rPr>
      </w:r>
      <w:r>
        <w:rPr>
          <w:lang w:val="hi_IN" w:bidi="hi_IN"/>
        </w:rPr>
        <w:t>यदि सम्भव हो, तो 1 कुरिन्थियों 9:1–14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पिछले भाग में, पौलुस कुरिन्थुस के लोगों को यह समझाना चाहता था कि उन्हें हमेशा अपने साथी विश्वासियों की आत्मिक आवश्यकताओं के बारे में सोचना चाहिए। मूर्तियों को पहले चढ़ाया गया मांस खाना अपने आप में कोई समस्या नहीं था। लेकिन यदि कुछ विश्वासी सोचते हैं कि इस माँस को खाना अच्छा नहीं है, तो अन्य विश्वासियों को भी इसे नहीं खाना चाहिए, भले ही उन्हें स्वयं यह नहीं लगता कि यह एक समस्या है!</w:t>
      </w:r>
    </w:p>
    <w:p>
      <w:pPr/>
      <w:r>
        <w:rPr>
          <w:lang w:val="hi_IN" w:bidi="hi_IN"/>
        </w:rPr>
      </w:r>
      <w:r>
        <w:rPr>
          <w:lang w:val="hi_IN" w:bidi="hi_IN"/>
        </w:rPr>
        <w:t>पौलुस बाद में इस बारे में फिर से बात करना जारी रखेगा, लेकिन पहले पौलुस अपने आप को एक उदाहरण के रूप में उपयोग करने वाला है। अगले कुछ भागों में, पौलुस समझाएगा कि पौलुस के पास वह करने की स्वतंत्रता है जो वह सही मानता है। पौलुस को किसी भी नियमों का पालन करने की आवश्यकता नहीं है। लेकिन भले ही पौलुस के पास वह स्वतंत्रता है, फिर भी वह इसका उपयोग नहीं करेगा। पौलुस के भी कुछ अधिकार हैं, क्योंकि पौलुस एक प्रेरित है। जब पौलुस कुरिन्थुस में रहता था, तो पौलुस को यह अधिकार था कि कुरिन्थुस की कलीसिया उसकी दैनिक आवश्यकताओं में उसकी मदद करे। लेकिन पौलुस ने उस अधिकार का उपयोग नहीं किया। अपने आप का एक उदाहरण देकर, पौलुस चाहता है कि कुरिन्थुस के लोग भी ऐसा ही करें।</w:t>
      </w:r>
    </w:p>
    <w:p>
      <w:pPr/>
      <w:r>
        <w:rPr>
          <w:lang w:val="hi_IN" w:bidi="hi_IN"/>
        </w:rPr>
      </w:r>
      <w:r>
        <w:rPr>
          <w:lang w:val="hi_IN" w:bidi="hi_IN"/>
        </w:rPr>
        <w:t>यहाँ रुकें और 1 कुरिन्थियों 9:1–14 का ऑडियो संस्करण सबसे आसानी से समझ में आने वाले अनुवाद में सुनें। इस ऑडियो को यहाँ रोकें।</w:t>
      </w:r>
    </w:p>
    <w:p>
      <w:pPr/>
      <w:r>
        <w:rPr>
          <w:lang w:val="hi_IN" w:bidi="hi_IN"/>
        </w:rPr>
      </w:r>
      <w:r>
        <w:rPr>
          <w:lang w:val="hi_IN" w:bidi="hi_IN"/>
        </w:rPr>
        <w:t>इस भाग में, पौलुस समझाता है कि पौलुस को कुरिन्थुस की कलीसिया से समर्थन प्राप्त करने का अधिकार था, ठीक उसी तरह जैसे अन्य प्रेरित करते हैं। पौलुस यह कहकर समाप्त करता है कि पौलुस ने इस अधिकार का उपयोग नहीं किया था।</w:t>
      </w:r>
    </w:p>
    <w:p>
      <w:pPr/>
      <w:r>
        <w:rPr>
          <w:lang w:val="hi_IN" w:bidi="hi_IN"/>
        </w:rPr>
      </w:r>
      <w:r>
        <w:rPr>
          <w:lang w:val="hi_IN" w:bidi="hi_IN"/>
        </w:rPr>
        <w:t>इस भाग में, पौलुस कुरिन्थुस के लोगों से कई प्रश्न पूछता है। पौलुस पहले से ही इन प्रश्नों के उत्तर जानता है, लेकिन पौलुस ये प्रश्न कुरिन्थुस के लोगों को सोचने के लिए पूछता है। पौलुस उन लोगों के साथ बातचीत करने का दिखावा कर रहा है जो सोचते हैं कि पौलुस वास्तव में एक प्रेरित नहीं है।</w:t>
      </w:r>
    </w:p>
    <w:p>
      <w:pPr/>
      <w:r>
        <w:rPr>
          <w:lang w:val="hi_IN" w:bidi="hi_IN"/>
        </w:rPr>
      </w:r>
      <w:r>
        <w:rPr>
          <w:lang w:val="hi_IN" w:bidi="hi_IN"/>
        </w:rPr>
        <w:t>लेकिन पौलुस कहता है कि वह वास्तव में एक प्रेरित है। भले ही दूसरे स्थानों पर कुछ लोग कहते हों कि पौलुस एक प्रेरित नहीं था, फिर भी कुरिन्थुस के लोगों को बेहतर जानना चाहिए। कुरिन्थुस के लोग पौलुस के कारण यीशु के अनुयायी बन गए हैं। यह साबित करता है कि पौलुस एक प्रेरित है।</w:t>
      </w:r>
    </w:p>
    <w:p>
      <w:pPr/>
      <w:r>
        <w:rPr>
          <w:lang w:val="hi_IN" w:bidi="hi_IN"/>
        </w:rPr>
      </w:r>
      <w:r>
        <w:rPr>
          <w:lang w:val="hi_IN" w:bidi="hi_IN"/>
        </w:rPr>
        <w:t>इसलिए, क्योंकि पौलुस वास्तव में एक प्रेरित है, इसका अर्थ है कि पौलुस को अन्य प्रेरितों के समान ही अधिकार है। एक प्रेरित को कलीसिया से वित्तीय सहायता पाने का अधिकार है। कुछ प्रेरित यात्रा करते समय अपनी पत्नियों को अपने साथ ले जाते हैं। लेकिन पौलुस, और बरनबास नाम का एक और प्रेरित इन अधिकारों का उपयोग नहीं करते हैं। वास्तव में, पौलुस शादीशुदा नहीं था।</w:t>
      </w:r>
    </w:p>
    <w:p>
      <w:pPr/>
      <w:r>
        <w:rPr>
          <w:lang w:val="hi_IN" w:bidi="hi_IN"/>
        </w:rPr>
      </w:r>
      <w:r>
        <w:rPr>
          <w:lang w:val="hi_IN" w:bidi="hi_IN"/>
        </w:rPr>
        <w:t xml:space="preserve">फिर पौलुस कारण बताता है कि एक प्रेरित को कलीसिया से वित्तीय सहायता पाने का अधिकार </w:t>
      </w:r>
      <w:r>
        <w:rPr>
          <w:b/>
          <w:lang w:val="hi_IN" w:bidi="hi_IN"/>
        </w:rPr>
        <w:t>क्यों</w:t>
      </w:r>
      <w:r>
        <w:rPr>
          <w:lang w:val="hi_IN" w:bidi="hi_IN"/>
        </w:rPr>
        <w:t xml:space="preserve"> है। पौलुस सामान्य जीवन के कुछ उदाहरणों का उपयोग करता है। सेना में लड़ने वाले सैनिक को लड़ने के लिए भुगतान किया जाता है। जो किसान बारी लगाता है, वह बारी का फल खाता है। जिसके पास भेड़ या बकरियाँ हैं, वह इन पशुओं का दूध पीता है। ये सभी उदाहरण उन लोगों के बारे में हैं जो काम करते हैं, और अपने काम से लाभ प्राप्त करते हैं। यह बहुत अजीब और अनुचित होगा, यदि ये लोग यह काम करें लेकिन इसके लिए भुगतान न करें!</w:t>
      </w:r>
    </w:p>
    <w:p>
      <w:pPr/>
      <w:r>
        <w:rPr>
          <w:lang w:val="hi_IN" w:bidi="hi_IN"/>
        </w:rPr>
      </w:r>
      <w:r>
        <w:rPr>
          <w:lang w:val="hi_IN" w:bidi="hi_IN"/>
        </w:rPr>
        <w:t xml:space="preserve">यहाँ रुकें और चर्चा करें: आप अपने दैनिक जीवन से कौन से उदाहरण देंगे </w:t>
      </w:r>
      <w:r>
        <w:rPr>
          <w:b/>
          <w:lang w:val="hi_IN" w:bidi="hi_IN"/>
        </w:rPr>
        <w:t>ताकि</w:t>
      </w:r>
      <w:r>
        <w:rPr>
          <w:lang w:val="hi_IN" w:bidi="hi_IN"/>
        </w:rPr>
        <w:t xml:space="preserve"> यह दिखाया जा सके कि जो व्यक्ति काम करता है, उसे भी अपने काम का परिणाम मिलता है? इस ऑडियो को यहाँ रोकें।</w:t>
      </w:r>
    </w:p>
    <w:p>
      <w:pPr/>
      <w:r>
        <w:rPr>
          <w:lang w:val="hi_IN" w:bidi="hi_IN"/>
        </w:rPr>
      </w:r>
      <w:r>
        <w:rPr>
          <w:lang w:val="hi_IN" w:bidi="hi_IN"/>
        </w:rPr>
        <w:t>ये सामान्य जीवन के उदाहरण हैं, लेकिन परमेश्वर की व्यवस्था भी कहती है, जो परमेश्वर ने मूसा के द्वारा अपने लोगों को दी थी, कि जो व्यक्ति काम करता है, उसे अपने काम के लिए भुगतान पाने का अधिकार है। परमेश्वर ने एक व्यवस्था बनाई थी कि यदि कोई पशु किसी किसान के लिए काम कर रहा हो, तो किसान उसे काम करते समय खाने की अनुमति दे। पौलुस कहता है कि जब परमेश्वर ने यह नियम बनाया था, तो परमेश्वर केवल पशुओं के बारे में नहीं सोच रहा था। परमेश्वर पहले से ही लोगों के बारे में सोच रहा था।</w:t>
      </w:r>
    </w:p>
    <w:p>
      <w:pPr/>
      <w:r>
        <w:rPr>
          <w:lang w:val="hi_IN" w:bidi="hi_IN"/>
        </w:rPr>
      </w:r>
      <w:r>
        <w:rPr>
          <w:lang w:val="hi_IN" w:bidi="hi_IN"/>
        </w:rPr>
        <w:t xml:space="preserve">पौलुस अपनी तुलना एक किसान से करता है। पौलुस ने लोगों को यीशु के बारे में बताया है; यह आत्मिक बीज बोने जैसा है। बदले में, लोगों को पौलुस का समर्थन करना चाहिए; वह पौलुस की फसल है। ऐसा लगता है कि कुरिन्थुस के लोग वास्तव में कुछ </w:t>
      </w:r>
      <w:r>
        <w:rPr>
          <w:b/>
          <w:lang w:val="hi_IN" w:bidi="hi_IN"/>
        </w:rPr>
        <w:t>अन्य</w:t>
      </w:r>
      <w:r>
        <w:rPr>
          <w:lang w:val="hi_IN" w:bidi="hi_IN"/>
        </w:rPr>
        <w:t xml:space="preserve"> लोगों का समर्थन कर रहे हैं जो प्रचार कर रहे हैं। यदि वे अन्य लोगों का समर्थन करते हैं, तो उन्हें निश्चित रूप से पौलुस का समर्थन करना चाहिए, क्योंकि पौलुस पहला व्यक्ति था जिसने उन्हें यीशु के बारे में बताया।</w:t>
      </w:r>
    </w:p>
    <w:p>
      <w:pPr/>
      <w:r>
        <w:rPr>
          <w:lang w:val="hi_IN" w:bidi="hi_IN"/>
        </w:rPr>
      </w:r>
      <w:r>
        <w:rPr>
          <w:lang w:val="hi_IN" w:bidi="hi_IN"/>
        </w:rPr>
        <w:t xml:space="preserve">लेकिन फिर पौलुस कुछ बहुत अप्रत्याशित कहता है। पौलुस कहता है कि पौलुस नहीं </w:t>
      </w:r>
      <w:r>
        <w:rPr>
          <w:b/>
          <w:lang w:val="hi_IN" w:bidi="hi_IN"/>
        </w:rPr>
        <w:t>चाहता</w:t>
      </w:r>
      <w:r>
        <w:rPr>
          <w:lang w:val="hi_IN" w:bidi="hi_IN"/>
        </w:rPr>
        <w:t xml:space="preserve"> था कि कुरिन्थुस के लोग उसे धन दें! पौलुस कहता है कि उसने कठिनाइयों को सहा है ताकि कुछ भी सुसमाचार के रास्ते में न आए।</w:t>
      </w:r>
    </w:p>
    <w:p>
      <w:pPr/>
      <w:r>
        <w:rPr>
          <w:lang w:val="hi_IN" w:bidi="hi_IN"/>
        </w:rPr>
      </w:r>
      <w:r>
        <w:rPr>
          <w:lang w:val="hi_IN" w:bidi="hi_IN"/>
        </w:rPr>
        <w:t>अब हमें कुरिन्थुस की संस्कृति को थोड़ा समझने की आवश्यकता है। कुरिन्थुस के गैर-मसीही लोग अच्छे वक्ता पसंद करते थे। उनके पास प्रतियोगिताएँ भी थीं जहाँ लोग भाषण देते थे। यदि कोई व्यक्ति भाषण देने में बहुत अच्छा था, तो एक धनी व्यक्ति अक्सर वक्ता को भोजन, पैसे या अन्य चीजें देता था। धनी व्यक्ति हर बात में वक्ता की देखभाल करेगा, ताकि वक्ता को अपने भोजन के लिए काम करना न पड़े।</w:t>
      </w:r>
    </w:p>
    <w:p>
      <w:pPr/>
      <w:r>
        <w:rPr>
          <w:lang w:val="hi_IN" w:bidi="hi_IN"/>
        </w:rPr>
      </w:r>
      <w:r>
        <w:rPr>
          <w:lang w:val="hi_IN" w:bidi="hi_IN"/>
        </w:rPr>
        <w:t>इसलिए, जब लोग मसीही बन गए, तो उन्हें उम्मीद थी कि पौलुस जैसे प्रचारक भी किसी धनी व्यक्ति से यह समर्थन प्राप्त करना चाहेंगे। लेकिन पौलुस ने किसी को भी भुगतान करने की अनुमति नहीं दी। पौलुस ने अपने भोजन, कमरे और कपड़ों का भुगतान किया। हम बाइबल के अन्य भागों से जानते हैं कि पौलुस ने तम्बू बनाकर अपना पैसा अर्जित किया था। यह कठिन और मुश्किल भरा काम था। कुछ धनी लोगों ने शायद पौलुस को भुगतान करने की पेशकश की थी, लेकिन पौलुस ने भुगतान करने से इनकार कर दिया। जब पौलुस ने भुगतान करने से इनकार कर दिया तो ये धनी लोग शायद क्रोधित हो गए थे।</w:t>
      </w:r>
    </w:p>
    <w:p>
      <w:pPr/>
      <w:r>
        <w:rPr>
          <w:lang w:val="hi_IN" w:bidi="hi_IN"/>
        </w:rPr>
      </w:r>
      <w:r>
        <w:rPr>
          <w:lang w:val="hi_IN" w:bidi="hi_IN"/>
        </w:rPr>
        <w:t>यहाँ रुकें और चर्चा करें: क्या आपके मसीही समुदाय में, आप कलीसिया के लिए काम करने वाले लोगों को भुगतान करते हैं या नहीं? यदि कोई कलीसिया कलीसिया के कर्मचारियों को भुगतान करती है तो क्या लाभ होते हैं? नुकसान क्या हैं? इस ऑडियो को यहाँ रोकें।</w:t>
      </w:r>
    </w:p>
    <w:p>
      <w:pPr/>
      <w:r>
        <w:rPr>
          <w:lang w:val="hi_IN" w:bidi="hi_IN"/>
        </w:rPr>
      </w:r>
      <w:r>
        <w:rPr>
          <w:lang w:val="hi_IN" w:bidi="hi_IN"/>
        </w:rPr>
        <w:t>कुरिन्थुस के धनी लोगों के लिए, यह बहुत अजीब था कि पौलुस अपने हाथों से काम कर रहा था। ये लोग उन लोगों को नीचा समझते थे जो अपने हाथों से काम कर रहे थे। इसलिए, उनके पास पौलुस के लिए उतना सम्मान नहीं था।</w:t>
      </w:r>
    </w:p>
    <w:p>
      <w:pPr/>
      <w:r>
        <w:rPr>
          <w:lang w:val="hi_IN" w:bidi="hi_IN"/>
        </w:rPr>
      </w:r>
      <w:r>
        <w:rPr>
          <w:lang w:val="hi_IN" w:bidi="hi_IN"/>
        </w:rPr>
        <w:t>बाद में पौलुस विश्वासियों को और अधिक बताएगा कि उसने लोगों का धन स्वीकार क्यों नहीं करना चाहा, और वह अपने हाथों से काम क्यों करता था।</w:t>
      </w:r>
    </w:p>
    <w:p>
      <w:pPr/>
      <w:r>
        <w:rPr>
          <w:lang w:val="hi_IN" w:bidi="hi_IN"/>
        </w:rPr>
      </w:r>
      <w:r>
        <w:rPr>
          <w:lang w:val="hi_IN" w:bidi="hi_IN"/>
        </w:rPr>
        <w:t>परन्तु पहले, पौलुस परमेश्वर के मन्दिर में काम करने वालों और यीशु की शिक्षाओं से दो और उदाहरण देता है, ताकि यह दिखाए कि जो लोग परमेश्वर के लिए काम करते हैं, वे मजदूरी पाने के योग्य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9:1–14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तर्क देता है कि पौलुस वास्तव में एक प्रेरित है। पौलुस यह भी समझाता है कि जो कोई सुसमाचार प्रचार करता है, उसे वित्तीय सहायता प्राप्त करने का अधिकार है।</w:t>
      </w:r>
    </w:p>
    <w:p>
      <w:pPr/>
      <w:r>
        <w:rPr>
          <w:lang w:val="hi_IN" w:bidi="hi_IN"/>
        </w:rPr>
      </w:r>
      <w:r>
        <w:rPr>
          <w:b/>
          <w:lang w:val="hi_IN" w:bidi="hi_IN"/>
        </w:rPr>
        <w:t>दूसरे भाग में:</w:t>
      </w:r>
      <w:r>
        <w:rPr>
          <w:lang w:val="hi_IN" w:bidi="hi_IN"/>
        </w:rPr>
        <w:t xml:space="preserve"> पौलुस कहता है कि पौलुस ने समर्थन प्राप्त करने के अपने अधिकार का उपयोग नहीं किया।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अन्य प्रेरित, प्रभु के भाई और प्रेरित पतरस</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सेना में एक सैनिक</w:t>
      </w:r>
    </w:p>
    <w:p>
      <w:pPr>
        <w:pStyle w:val="ListBullet"/>
        <w:spacing w:line="240" w:lineRule="auto"/>
        <w:ind w:left="720"/>
      </w:pPr>
      <w:r>
        <w:rPr>
          <w:lang w:val="hi_IN" w:bidi="hi_IN"/>
        </w:rPr>
      </w:r>
      <w:r>
        <w:rPr>
          <w:lang w:val="hi_IN" w:bidi="hi_IN"/>
        </w:rPr>
        <w:t>वह व्यक्ति जो दाख की बारी लगाता है</w:t>
      </w:r>
    </w:p>
    <w:p>
      <w:pPr>
        <w:pStyle w:val="ListBullet"/>
        <w:spacing w:line="240" w:lineRule="auto"/>
        <w:ind w:left="720"/>
      </w:pPr>
      <w:r>
        <w:rPr>
          <w:lang w:val="hi_IN" w:bidi="hi_IN"/>
        </w:rPr>
      </w:r>
      <w:r>
        <w:rPr>
          <w:lang w:val="hi_IN" w:bidi="hi_IN"/>
        </w:rPr>
        <w:t>एक व्यक्ति जिसकी भेड़ और बकरियाँ है</w:t>
      </w:r>
    </w:p>
    <w:p>
      <w:pPr>
        <w:pStyle w:val="ListBullet"/>
        <w:spacing w:line="240" w:lineRule="auto"/>
        <w:ind w:left="720"/>
      </w:pPr>
      <w:r>
        <w:rPr>
          <w:lang w:val="hi_IN" w:bidi="hi_IN"/>
        </w:rPr>
      </w:r>
      <w:r>
        <w:rPr>
          <w:lang w:val="hi_IN" w:bidi="hi_IN"/>
        </w:rPr>
        <w:t>एक व्यक्ति जो मन्दिर में सेवा करता है</w:t>
      </w:r>
    </w:p>
    <w:p>
      <w:pPr>
        <w:pStyle w:val="ListBullet"/>
        <w:spacing w:line="240" w:lineRule="auto"/>
        <w:ind w:left="720"/>
      </w:pPr>
      <w:r>
        <w:rPr>
          <w:lang w:val="hi_IN" w:bidi="hi_IN"/>
        </w:rPr>
      </w:r>
      <w:r>
        <w:rPr>
          <w:lang w:val="hi_IN" w:bidi="hi_IN"/>
        </w:rPr>
        <w:t>और वे लोग जो सुसमाचार प्रचार करते हैं</w:t>
      </w:r>
    </w:p>
    <w:p>
      <w:pPr/>
      <w:r>
        <w:rPr>
          <w:lang w:val="hi_IN" w:bidi="hi_IN"/>
        </w:rPr>
      </w:r>
      <w:r>
        <w:rPr>
          <w:lang w:val="hi_IN" w:bidi="hi_IN"/>
        </w:rPr>
        <w:t xml:space="preserve">इस भाग में, ऐसा है मानो पौलुस कुरिन्थियों के सामने कोई नाटक कर रहा है। पौलुस दिखाता है कि पौलुस अदालत में कुछ लोगों के खिलाफ अपना बचाव कर रहा है जो कहते हैं कि पौलुस प्रेरित नहीं है। पौलुस कुरिन्थुस के लोगों से कुछ प्रश्न पूछकर अपना बचाव कर रहा है। पौलुस द्वारा पूछा गया पहला प्रश्न है, "क्या मैं एक स्वतंत्र व्यक्ति नहीं हूँ?" पौलुस का संभवतः अर्थ है कि वह व्यवस्था से स्वतंत्र है: परमेश्वर के द्वारा स्वीकार किए जाने के लिए उसे किसी नियमों के समूह का पालन करना आवश्यक नहीं है। </w:t>
      </w:r>
    </w:p>
    <w:p>
      <w:pPr/>
      <w:r>
        <w:rPr>
          <w:lang w:val="hi_IN" w:bidi="hi_IN"/>
        </w:rPr>
      </w:r>
      <w:r>
        <w:rPr>
          <w:lang w:val="hi_IN" w:bidi="hi_IN"/>
        </w:rPr>
        <w:t>फिर पौलुस पूछता है: "क्या मैंने अपने प्रभु यीशु को नहीं देखा है? क्या तुम प्रभु में मेरा काम नहीं हो?" पौलुस कुरिन्थुस के लोगों को इन सभी प्रश्नों के उत्तर देने की उम्मीद करता है, "हाँ, पौलुस, तू आज़ाद है। हाँ, पौलुस, तूने हमारे प्रभु को देखा है, और हाँ, हम तेरे काम के कारण यीशु पर विश्वास करते हैं।"</w:t>
      </w:r>
    </w:p>
    <w:p>
      <w:pPr/>
      <w:r>
        <w:rPr>
          <w:lang w:val="hi_IN" w:bidi="hi_IN"/>
        </w:rPr>
      </w:r>
      <w:r>
        <w:rPr>
          <w:lang w:val="hi_IN" w:bidi="hi_IN"/>
        </w:rPr>
        <w:t xml:space="preserve">इस बारे में सोचने का एक और तरीका यह है कि कुछ लोगों ने पहले कहा है, "पौलुस स्वतंत्र नहीं है, पौलुस प्रेरित नहीं है," और पौलुस कह रहा है, "यह सच नहीं है: मैं स्वतंत्र </w:t>
      </w:r>
      <w:r>
        <w:rPr>
          <w:b/>
          <w:lang w:val="hi_IN" w:bidi="hi_IN"/>
        </w:rPr>
        <w:t>हूँ</w:t>
      </w:r>
      <w:r>
        <w:rPr>
          <w:lang w:val="hi_IN" w:bidi="hi_IN"/>
        </w:rPr>
        <w:t xml:space="preserve">, मैं प्रेरित </w:t>
      </w:r>
      <w:r>
        <w:rPr>
          <w:b/>
          <w:lang w:val="hi_IN" w:bidi="hi_IN"/>
        </w:rPr>
        <w:t>हूँ।</w:t>
      </w:r>
      <w:r>
        <w:rPr>
          <w:lang w:val="hi_IN" w:bidi="hi_IN"/>
        </w:rPr>
        <w:t>"</w:t>
      </w:r>
    </w:p>
    <w:p>
      <w:pPr/>
      <w:r>
        <w:rPr>
          <w:lang w:val="hi_IN" w:bidi="hi_IN"/>
        </w:rPr>
      </w:r>
      <w:r>
        <w:rPr>
          <w:lang w:val="hi_IN" w:bidi="hi_IN"/>
        </w:rPr>
        <w:t>यह समझना उपयोगी है कि अन्य प्रेरितों, जैसे पतरस, ने बहुत समय यीशु के साथ बिताया था जब यीशु पृथ्वी पर था। परन्तु पौलुस तब विश्वासी बना जब यीशु पहले ही स्वर्ग लौट चुका था। इस कारण से, कुछ लोगों ने शायद कहा होगा कि पौलुस वास्तव में एक प्रेरित नहीं था। प्रेरित वह व्यक्ति होता है जिसे सीधे यीशु से अपना अधिकार मिला है। परन्तु हम प्रेरितों के काम में पढ़ सकते हैं कि यीशु ने पौलुस को कुछ बार दर्शन दिया। और यीशु ने वास्तव में पौलुस को प्रचार करने का अधिकार दिया।</w:t>
      </w:r>
    </w:p>
    <w:p>
      <w:pPr/>
      <w:r>
        <w:rPr>
          <w:lang w:val="hi_IN" w:bidi="hi_IN"/>
        </w:rPr>
      </w:r>
      <w:r>
        <w:rPr>
          <w:lang w:val="hi_IN" w:bidi="hi_IN"/>
        </w:rPr>
        <w:t>यहाँ रुकें और चर्चा करें: कल्पना करें कि किसी ने कहा है कि आप वह व्यक्ति नहीं हैं जो आप कहते हैं कि आप हैं। कल्पना करें कि आप एक अदालत में हैं और अपना बचाव कर रहे हैं और यह साबित कर रहे हैं कि आप वही व्यक्ति हैं जिसके बारे में आप कहते हैं। इस बारे में सोचें कि आप कैसे कहते हैं कि आप सच में पिता, या माता, या अपने देश के व्यक्ति हैं। आपकी भाषा में, क्या आप अपने बचाव के लिए प्रश्न पूछते हैं, जबकि आपको पहले से उत्तर पता हो? इन सभी प्रश्नों का अनुवाद करने का सबसे अच्छा तरीका क्या है, ताकि यह साबित किया जा सके कि पौलुस एक प्रेरित है और उसके पास एक प्रेरित के रूप में अधिकार है? इस ऑडियो को यहाँ रोकें।</w:t>
      </w:r>
    </w:p>
    <w:p>
      <w:pPr/>
      <w:r>
        <w:rPr>
          <w:lang w:val="hi_IN" w:bidi="hi_IN"/>
        </w:rPr>
      </w:r>
      <w:r>
        <w:rPr>
          <w:lang w:val="hi_IN" w:bidi="hi_IN"/>
        </w:rPr>
        <w:t>भले ही दूसरे स्थानों पर कुछ लोग कहते हों कि पौलुस एक प्रेरित नहीं था, फिर भी कुरिन्थुस के लोगों को बेहतर जानना चाहिए। वे पौलुस के कारण यीशु के अनुयायी बन गए हैं। यह साबित करता है कि पौलुस एक प्रेरित है। पौलुस एक मुहर की तस्वीर का उपयोग करता है। मुहर पत्थर या धातु से बनी एक छोटी वस्तु होती है जिसमें चित्र खुदरा होता है। हर महत्वपूर्ण व्यक्ति की अपनी मुहर होती थी। जब कोई महत्वपूर्ण व्यक्ति एक पत्र लिखता था, तो वह उस पत्र पर थोड़ी-सी मुलायम मिट्टी या मोम लगा देता था। फिर वे उस मुलायम मिट्टी पर अपनी मुहर लगाते थे। इससे मुहर पर बनी हुई आकृति मिट्टी पर छप जाती थी। फिर वह मिट्टी कठोर हो जाती थी, और वह छवि उसी पर बनी रहती थी। उसके बाद जो कोई भी उस पत्र को देखता था, वह मुहर की छवि को देख सकता था। तब वे जान जाते थे कि यह पत्र आधिकारिक है, और यह सच में उसी व्यक्ति की ओर से आया है जिसने कहा कि उसने यह पत्र लिखा है।</w:t>
      </w:r>
    </w:p>
    <w:p>
      <w:pPr/>
      <w:r>
        <w:rPr>
          <w:lang w:val="hi_IN" w:bidi="hi_IN"/>
        </w:rPr>
      </w:r>
      <w:r>
        <w:rPr>
          <w:lang w:val="hi_IN" w:bidi="hi_IN"/>
        </w:rPr>
        <w:t xml:space="preserve">यहाँ रुककर </w:t>
      </w:r>
      <w:r>
        <w:rPr>
          <w:lang w:val="hi_IN" w:bidi="hi_IN"/>
        </w:rPr>
        <w:t>मुहर</w:t>
      </w:r>
      <w:r>
        <w:rPr>
          <w:lang w:val="hi_IN" w:bidi="hi_IN"/>
        </w:rPr>
        <w:t xml:space="preserve"> की एक तस्वीर, और किसी </w:t>
      </w:r>
      <w:r>
        <w:rPr>
          <w:lang w:val="hi_IN" w:bidi="hi_IN"/>
        </w:rPr>
        <w:t>दस्तावेज़ पर लगी हुई मुहर</w:t>
      </w:r>
      <w:r>
        <w:rPr>
          <w:lang w:val="hi_IN" w:bidi="hi_IN"/>
        </w:rPr>
        <w:t xml:space="preserve"> की तस्वीर देखें। इस ऑडियो को यहाँ रोकें।</w:t>
      </w:r>
    </w:p>
    <w:p>
      <w:pPr/>
      <w:r>
        <w:rPr>
          <w:lang w:val="hi_IN" w:bidi="hi_IN"/>
        </w:rPr>
      </w:r>
      <w:r>
        <w:rPr>
          <w:lang w:val="hi_IN" w:bidi="hi_IN"/>
        </w:rPr>
        <w:t>यहाँ रुकें और चर्चा करें: आपके समुदाय में, आप कैसे जानते हैं कि कुछ वास्तविक है, या आधिकारिक है? आप कैसे कहेंगे कि कुरिन्थुस के लोग यीशु पर विश्वास कर रहे हैं, यह इस बात का प्रमाण है कि पौलुस एक प्रेरित है? इस ऑडियो को यहाँ रोकें।</w:t>
      </w:r>
    </w:p>
    <w:p>
      <w:pPr/>
      <w:r>
        <w:rPr>
          <w:lang w:val="hi_IN" w:bidi="hi_IN"/>
        </w:rPr>
      </w:r>
      <w:r>
        <w:rPr>
          <w:lang w:val="hi_IN" w:bidi="hi_IN"/>
        </w:rPr>
        <w:t>पौलुस कहता है कि यदि लोग पौलुस के अधिकार पर प्रश्न उठाते हैं, तो पौलुस इस तरह अपना बचाव करता है। यदि लोग कहेंगे कि पौलुस एक प्रेरित नहीं है, तो पौलुस उन्हें वही बातें बताएगा जो पौलुस ने अभी-अभी कही थीं।</w:t>
      </w:r>
    </w:p>
    <w:p>
      <w:pPr/>
      <w:r>
        <w:rPr>
          <w:lang w:val="hi_IN" w:bidi="hi_IN"/>
        </w:rPr>
      </w:r>
      <w:r>
        <w:rPr>
          <w:lang w:val="hi_IN" w:bidi="hi_IN"/>
        </w:rPr>
        <w:t>इसलिए, क्योंकि पौलुस वास्तव में एक प्रेरित है, इसलिए इसका अर्थ है कि पौलुस के पास अन्य प्रेरितों के समान अधिकार हैं। पौलुस के पास भोजन और पेय पाने का अधिकार है। पौलुस के पास यह अधिकार है कि जब वह यात्रा करता है तो वह अपने साथ एक मसीही पत्नी ले जाए। कुछ अन्य प्रेरित वास्तव में ऐसा कर रहे हैं। पौलुस प्रेरित, प्रभु के भाइयों और पतरस का उल्लेख करता है। प्रभु के भाई और पतरस प्रेरितों के उदाहरण हैं। कुछ अनुवादों में पतरस के यूनानी नाम का उपयोग किया गया है, जो केफा है। प्रभु के भाइयों का अर्थ है यीशु के सौतेले भाई—यीशु की माता मरियम और उसके पति यूसुफ के बच्चे। उनमें से कुछ प्रेरित भी बन गए थे।</w:t>
      </w:r>
    </w:p>
    <w:p>
      <w:pPr/>
      <w:r>
        <w:rPr>
          <w:lang w:val="hi_IN" w:bidi="hi_IN"/>
        </w:rPr>
      </w:r>
      <w:r>
        <w:rPr>
          <w:lang w:val="hi_IN" w:bidi="hi_IN"/>
        </w:rPr>
        <w:t>लेकिन पौलुस, और बरनबास नाम के एक और प्रेरित भी कुछ धनी विश्वासियों से भुगतान नहीं प्राप्त करते हैं। इसके बजाय, वे अपने भोजन का भुगतान करने के लिए कड़ी मेहनत करते हैं।</w:t>
      </w:r>
    </w:p>
    <w:p>
      <w:pPr/>
      <w:r>
        <w:rPr>
          <w:lang w:val="hi_IN" w:bidi="hi_IN"/>
        </w:rPr>
      </w:r>
      <w:r>
        <w:rPr>
          <w:lang w:val="hi_IN" w:bidi="hi_IN"/>
        </w:rPr>
        <w:t>पौलुस दैनिक जीवन के तीन उदाहरण देता है ताकि यह दिखाया जा सके कि यदि काम करने वाले व्यक्ति को उसके काम के लिए भुगतान न मिले, तो यह कितना अनुचित होगा।</w:t>
      </w:r>
    </w:p>
    <w:p>
      <w:pPr>
        <w:pStyle w:val="ListBullet"/>
        <w:spacing w:line="240" w:lineRule="auto"/>
        <w:ind w:left="720"/>
      </w:pPr>
      <w:r>
        <w:rPr>
          <w:lang w:val="hi_IN" w:bidi="hi_IN"/>
        </w:rPr>
      </w:r>
      <w:r>
        <w:rPr>
          <w:lang w:val="hi_IN" w:bidi="hi_IN"/>
        </w:rPr>
        <w:t>यहाँ रुकें और इस गतिविधि को करें। इन तीन उदाहरणों का अभिनय करें:</w:t>
      </w:r>
    </w:p>
    <w:p>
      <w:pPr>
        <w:pStyle w:val="ListBullet"/>
        <w:spacing w:line="240" w:lineRule="auto"/>
        <w:ind w:left="720"/>
      </w:pPr>
      <w:r>
        <w:rPr>
          <w:lang w:val="hi_IN" w:bidi="hi_IN"/>
        </w:rPr>
      </w:r>
      <w:r>
        <w:rPr>
          <w:lang w:val="hi_IN" w:bidi="hi_IN"/>
        </w:rPr>
        <w:t>यदि आप चाहें, तो आप अपने उदाहरणों का अभिनय भी कर सकते हैं! इस ऑडियो को यहाँ रोकें।</w:t>
      </w:r>
    </w:p>
    <w:p>
      <w:pPr/>
      <w:r>
        <w:rPr>
          <w:lang w:val="hi_IN" w:bidi="hi_IN"/>
        </w:rPr>
      </w:r>
      <w:r>
        <w:rPr>
          <w:lang w:val="hi_IN" w:bidi="hi_IN"/>
        </w:rPr>
        <w:t>पौलुस इन उदाहरणों को प्रश्नों के रूप में दे रहा है। यह पौलुस का कुरिन्थुस के लोगों को दिखाने का तरीका है कि यदि लोगों को उनके काम के लिए भुगतान नहीं मिलता तो यह कितना बेतुका है।</w:t>
      </w:r>
    </w:p>
    <w:p>
      <w:pPr/>
      <w:r>
        <w:rPr>
          <w:lang w:val="hi_IN" w:bidi="hi_IN"/>
        </w:rPr>
      </w:r>
      <w:r>
        <w:rPr>
          <w:lang w:val="hi_IN" w:bidi="hi_IN"/>
        </w:rPr>
        <w:t>फिर पौलुस कहता है कि परमेश्वर की व्यवस्था भी वही बात कहती है। पौलुस एक व्यवस्था का उल्लेख करता है जो परमेश्वर ने किसानों के लिए बनाई थी। इस व्यवस्था से यह सुनिश्चित हुआ कि किसान अपने पशुओं की अच्छी देखभाल करें। जब कोई किसान अपना अनाज काट लेता था, तो वह जमीन पर अनाज की डंठल बिछाता था और फिर बैल को डंठल के ऊपर इधर-उधर घूमने देता था। बैल एक बहुत मजबूत पशु है। यह बधिया किया हुआ बैल है।</w:t>
      </w:r>
    </w:p>
    <w:p>
      <w:pPr/>
      <w:r>
        <w:rPr>
          <w:lang w:val="hi_IN" w:bidi="hi_IN"/>
        </w:rPr>
      </w:r>
      <w:r>
        <w:rPr>
          <w:lang w:val="hi_IN" w:bidi="hi_IN"/>
        </w:rPr>
        <w:t>बैल एक भारी लकड़ी का टुकड़ा खींचता था जिसमें तेज लोहे या पत्थर लगे होते थे। लकड़ी का यह टुकड़ा अनाज पर दबा देता था, और इससे अनाज को डंठों से अलग होता था। फिर किसान आसानी से अनाज इकट्ठा कर सकता था। इस काम को मड़ाई कहा जाता है।</w:t>
      </w:r>
    </w:p>
    <w:p>
      <w:pPr/>
      <w:r>
        <w:rPr>
          <w:lang w:val="hi_IN" w:bidi="hi_IN"/>
        </w:rPr>
      </w:r>
      <w:r>
        <w:rPr>
          <w:lang w:val="hi_IN" w:bidi="hi_IN"/>
        </w:rPr>
        <w:t>कभी-कभी किसान नहीं चाहता था कि बैल अनाज को रौंदते समय उसमें से कुछ खाए। तब किसान बैल का मुँह बाँध देता था। लेकिन परमेश्वर ने एक नियम बनाया था जिसमें कहा गया था कि किसान को ऐसा नहीं करना चाहिए। जब बैल अनाज की मड़ाई कर रहा हो, तब किसान को उसे उसी अनाज में से खाने देना चाहिए। बैल अपने काम के लिए भुगतान पाने के योग्य था!</w:t>
      </w:r>
    </w:p>
    <w:p>
      <w:pPr/>
      <w:r>
        <w:rPr>
          <w:lang w:val="hi_IN" w:bidi="hi_IN"/>
        </w:rPr>
      </w:r>
      <w:r>
        <w:rPr>
          <w:lang w:val="hi_IN" w:bidi="hi_IN"/>
        </w:rPr>
        <w:t xml:space="preserve">यहाँ रुककर, यदि आवश्यकता हो, तो </w:t>
      </w:r>
      <w:r>
        <w:rPr>
          <w:b/>
          <w:lang w:val="hi_IN" w:bidi="hi_IN"/>
        </w:rPr>
        <w:t>अनाज की मड़ाई करते हुए बैल</w:t>
      </w:r>
      <w:r>
        <w:rPr>
          <w:lang w:val="hi_IN" w:bidi="hi_IN"/>
        </w:rPr>
        <w:t xml:space="preserve"> की एक तस्वीर देखें। ऐसे </w:t>
      </w:r>
      <w:r>
        <w:rPr>
          <w:b/>
          <w:lang w:val="hi_IN" w:bidi="hi_IN"/>
        </w:rPr>
        <w:t>बैल की एक तस्वीर देखें जिसका मुँह बाँधा गया हो।</w:t>
      </w:r>
      <w:r>
        <w:rPr>
          <w:lang w:val="hi_IN" w:bidi="hi_IN"/>
        </w:rPr>
        <w:t>। इस ऑडियो को यहाँ रोकें।</w:t>
      </w:r>
    </w:p>
    <w:p>
      <w:pPr/>
      <w:r>
        <w:rPr>
          <w:lang w:val="hi_IN" w:bidi="hi_IN"/>
        </w:rPr>
      </w:r>
      <w:r>
        <w:rPr>
          <w:lang w:val="hi_IN" w:bidi="hi_IN"/>
        </w:rPr>
        <w:t>पौलुस कहता है कि जब परमेश्वर ने यह नियम बनाया था, तो परमेश्वर केवल पशुओं की चिंता नहीं करता था। यदि परमेश्वर ने पशुओं की इतनी चिंता की कि उसने यह व्यवस्था बनाई, तो निश्चय ही वह चाहता है कि लोगों को भी उनके काम का प्रतिफल मिले। पौलुस का अर्थ है कि परमेश्वर ने यह व्यवस्था प्रेरितों के लाभ के लिए और परमेश्वर के लिए काम करने वाले अन्य लोगों के लिए बनाई थी।</w:t>
      </w:r>
    </w:p>
    <w:p>
      <w:pPr/>
      <w:r>
        <w:rPr>
          <w:lang w:val="hi_IN" w:bidi="hi_IN"/>
        </w:rPr>
      </w:r>
      <w:r>
        <w:rPr>
          <w:lang w:val="hi_IN" w:bidi="hi_IN"/>
        </w:rPr>
        <w:t xml:space="preserve">जैसे किसी </w:t>
      </w:r>
      <w:r>
        <w:rPr>
          <w:b/>
          <w:lang w:val="hi_IN" w:bidi="hi_IN"/>
        </w:rPr>
        <w:t>पशु</w:t>
      </w:r>
      <w:r>
        <w:rPr>
          <w:lang w:val="hi_IN" w:bidi="hi_IN"/>
        </w:rPr>
        <w:t xml:space="preserve"> को काम करते समय खाने का अधिकार होता है, उसी तरह </w:t>
      </w:r>
      <w:r>
        <w:rPr>
          <w:b/>
          <w:lang w:val="hi_IN" w:bidi="hi_IN"/>
        </w:rPr>
        <w:t>लोगों</w:t>
      </w:r>
      <w:r>
        <w:rPr>
          <w:lang w:val="hi_IN" w:bidi="hi_IN"/>
        </w:rPr>
        <w:t xml:space="preserve"> को काम करते समय खाने का अधिकार होता है। अब पौलुस एक किसान का उदाहरण देता है। पौलुस कहता है कि जो व्यक्ति हल चलाता है और मड़ाई करता है, वह यह काम इसलिए करता है क्योंकि उसे पता है कि बाद में वह फसल में से खाएगा। हल चलाना और मड़ाई करना वे काम हैं जो एक किसान अपने खेत में करता है। हल चलाने का अर्थ है कि किसान मिट्टी को उलट-पुलट करता है। इससे मिट्टी नरम हो जाती है, और बीज बोने से पहले यह आवश्यक होता है। एक किसान आमतौर पर एक जोड़ी बैल द्वारा हल खींचकर ऐसा करता था, जो लोग लकड़ी और लोहे से बनाते थे। मड़ाई वह काम है जिसमें बालियों से दानों को अलग किया जाता है।</w:t>
      </w:r>
    </w:p>
    <w:p>
      <w:pPr/>
      <w:r>
        <w:rPr>
          <w:lang w:val="hi_IN" w:bidi="hi_IN"/>
        </w:rPr>
      </w:r>
      <w:r>
        <w:rPr>
          <w:lang w:val="hi_IN" w:bidi="hi_IN"/>
        </w:rPr>
        <w:t>यहाँ रुकें और यदि आवश्यकता हो, तो एक किसान की तस्वीर देखें जो अपनी जमीन जुताई कर रहा है। इस ऑडियो को यहाँ रोकें।</w:t>
      </w:r>
    </w:p>
    <w:p>
      <w:pPr/>
      <w:r>
        <w:rPr>
          <w:lang w:val="hi_IN" w:bidi="hi_IN"/>
        </w:rPr>
      </w:r>
      <w:r>
        <w:rPr>
          <w:lang w:val="hi_IN" w:bidi="hi_IN"/>
        </w:rPr>
        <w:t>पौलुस एक किसान के समान है, क्योंकि पौलुस ने कुरिन्थुस के लोगों के बीच आत्मिक बीज बोया है। इसका अर्थ है कि पौलुस ने लोगों को यीशु के बारे में बताया है। इस कारण पौलुस को यह उम्मीद करने का अधिकार है कि कुरिन्थुस के लोग उसे आर्थिक सहायता देकर उसे वापस भुगतान करें। यह पौलुस की फसल होगी। कुरिन्थुस में प्रचार करने वाले अन्य लोग यह उम्मीद कर रहे हैं कि कुरिन्थुस के लोग उन्हें भुगतान करें। पौलुस को इन लोगों की तुलना में भुगतान पाने का अधिक अधिकार है। ऐसा इसलिए है क्योंकि पौलुस कुरिन्थुस के लोगों को यीशु के बारे में बताने वाला पहला व्यक्ति था।</w:t>
      </w:r>
    </w:p>
    <w:p>
      <w:pPr/>
      <w:r>
        <w:rPr>
          <w:lang w:val="hi_IN" w:bidi="hi_IN"/>
        </w:rPr>
      </w:r>
      <w:r>
        <w:rPr>
          <w:lang w:val="hi_IN" w:bidi="hi_IN"/>
        </w:rPr>
        <w:t>पौलुस फिर से इन बातों को प्रश्नों के रूप में कह रहा है। यह पौलुस का लोगों को दिखाने का तरीका है कि पौलुस सही है।</w:t>
      </w:r>
    </w:p>
    <w:p>
      <w:pPr/>
      <w:r>
        <w:rPr>
          <w:lang w:val="hi_IN" w:bidi="hi_IN"/>
        </w:rPr>
      </w:r>
      <w:r>
        <w:rPr>
          <w:lang w:val="hi_IN" w:bidi="hi_IN"/>
        </w:rPr>
        <w:t>इस भाग में अब तक, पौलुस ने कुरिन्थुस के लोगों को यह समझाने के लिए पूरी कोशिश की कि पौलुस एक प्रेरित है, और इसलिए पौलुस को यह अधिकार है कि कुरिन्थुस के विश्वासी पौलुस का समर्थन करें। अब तक, पौलुस के पाठक शायद सभी पौलुस से सहमत होंगे! लेकिन फिर, पौलुस कुछ पूरी तरह से अप्रत्याशित कहता है। पौलुस कहता है कि पौलुस ने इस अधिकार का उपयोग नहीं किया है। पौलुस का अर्थ है कि जब वह कुरिन्थुस में रहता था, तो पौलुस ने लोगों से पैसे नहीं माँगे। या, यदि लोग पौलुस को पैसे देने की पेशकश करते थे, तो वह उसे स्वीकार नहीं करता था। इसके बजाय, पौलुस ने अपने भोजन के लिए कड़ी मेहनत की, जो कठिन था। पौलुस ने यह कठिनाई इसलिए सहन की, क्योंकि वह नहीं चाहता था कि लोगों के लिए सुसमाचार पर विश्वास करना और कठिन हो जाए।</w:t>
      </w:r>
    </w:p>
    <w:p>
      <w:pPr/>
      <w:r>
        <w:rPr>
          <w:lang w:val="hi_IN" w:bidi="hi_IN"/>
        </w:rPr>
      </w:r>
      <w:r>
        <w:rPr>
          <w:lang w:val="hi_IN" w:bidi="hi_IN"/>
        </w:rPr>
        <w:t>यहाँ रुकें और यह गतिविधि करें: क्या आप किसी ऐसे व्यक्ति के बारे में कोई कहानी सुना सकते हैं जो दूसरों को पैसे के बदले बातें बताता है? जैसे कोई व्यक्ति जो लोगों को किसी अच्छे अस्पताल या किसी बड़े दुकान के बारे में बताने के लिए पैसे लेता है। जब आपको पता हो कि किसी व्यक्ति को उसकी बातों के लिए भुगतान किया जाता है, या उसे भुगतान नहीं किया जाता है, तो आप उस व्यक्ति के बारे में अलग महसूस करते हैं, तो आप कैसा महसूस करते हैं? इस ऑडियो को यहाँ रोकें।</w:t>
      </w:r>
    </w:p>
    <w:p>
      <w:pPr/>
      <w:r>
        <w:rPr>
          <w:lang w:val="hi_IN" w:bidi="hi_IN"/>
        </w:rPr>
      </w:r>
      <w:r>
        <w:rPr>
          <w:lang w:val="hi_IN" w:bidi="hi_IN"/>
        </w:rPr>
        <w:t>फिर पौलुस वापस जाता है और यह दिखाने के लिए दो और उदाहरण देता है कि प्रेरितों और प्रचारकों को भुगतान किया जाना चाहिए। पहला उदाहरण परमेश्वर के मन्दिर में होने वाली आराधना से लिया गया है। परमेश्वर ने एक नियम बनाया था कि मन्दिर में काम करने वाले लोगों को उस भोजन में से ही खाना चाहिए जो लोग मन्दिर में लाते हैं। यह भोजन परमेश्वर को अर्पित किया गया था, परन्तु इसका सारा हिस्सा नहीं। भोजन का कुछ हिस्सा मन्दिर में काम करने वाले लोगों के लिए था।</w:t>
      </w:r>
    </w:p>
    <w:p>
      <w:pPr/>
      <w:r>
        <w:rPr>
          <w:lang w:val="hi_IN" w:bidi="hi_IN"/>
        </w:rPr>
      </w:r>
      <w:r>
        <w:rPr>
          <w:lang w:val="hi_IN" w:bidi="hi_IN"/>
        </w:rPr>
        <w:t>यहाँ रुकें और यह गतिविधि करें, यदि आपको पसंद हो: ऐसा अभिनय करें कि कुछ लोग मन्दिर में एक पशु ला रहे हैं ताकि उसे परमेश्वर को बलिदान दिया जा सके। अभिनय करें कि मन्दिर में काम करने वाले लोग इसे परमेश्वर को चढ़ाएँ। अभिनय करें कि वे पशु का कुछ माँस लेकर स्वयं उसे खाते हैं। इस ऑडियो को यहाँ रोकें।</w:t>
      </w:r>
    </w:p>
    <w:p>
      <w:pPr/>
      <w:r>
        <w:rPr>
          <w:lang w:val="hi_IN" w:bidi="hi_IN"/>
        </w:rPr>
      </w:r>
      <w:r>
        <w:rPr>
          <w:lang w:val="hi_IN" w:bidi="hi_IN"/>
        </w:rPr>
        <w:t>दूसरा उदाहरण यीशु से आता है। एक समय, यीशु ने अपने चेलों से कहा था कि वे जाकर लोगों को प्रचार करें। यीशु ने शिष्यों से कहा था कि उन्हें अपने साथ कोई धन या आवश्यक सामग्री नहीं लेनी चाहिए। यीशु का अर्थ यह था कि जो लोग चेलों की बात सुनते हैं, वे चेलों को वही देंगे जो उन्हें चाहिए। यीशु ने कहा कि एक कामगार को भुगतान पाने का अधिकार था।</w:t>
      </w:r>
    </w:p>
    <w:p>
      <w:pPr/>
      <w:r>
        <w:rPr>
          <w:lang w:val="hi_IN" w:bidi="hi_IN"/>
        </w:rPr>
      </w:r>
      <w:r>
        <w:rPr>
          <w:lang w:val="hi_IN" w:bidi="hi_IN"/>
        </w:rPr>
        <w:t>और इसलिए, पौलुस कहता है, ये दोनों उदाहरण दिखाते हैं कि परमेश्वर कहता है कि जो लोग उसके लिए काम कर रहे हैं, वे भुगतान के योग्य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9:1–14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अन्य प्रेरित, प्रभु का भाई और पतरस</w:t>
      </w:r>
    </w:p>
    <w:p>
      <w:pPr>
        <w:pStyle w:val="ListBullet"/>
        <w:spacing w:line="240" w:lineRule="auto"/>
        <w:ind w:left="720"/>
      </w:pPr>
      <w:r>
        <w:rPr>
          <w:lang w:val="hi_IN" w:bidi="hi_IN"/>
        </w:rPr>
      </w:r>
      <w:r>
        <w:rPr>
          <w:lang w:val="hi_IN" w:bidi="hi_IN"/>
        </w:rPr>
        <w:t>बरनबास</w:t>
      </w:r>
    </w:p>
    <w:p>
      <w:pPr>
        <w:pStyle w:val="ListBullet"/>
        <w:spacing w:line="240" w:lineRule="auto"/>
        <w:ind w:left="720"/>
      </w:pPr>
      <w:r>
        <w:rPr>
          <w:lang w:val="hi_IN" w:bidi="hi_IN"/>
        </w:rPr>
      </w:r>
      <w:r>
        <w:rPr>
          <w:lang w:val="hi_IN" w:bidi="hi_IN"/>
        </w:rPr>
        <w:t>सेना में एक सैनिक</w:t>
      </w:r>
    </w:p>
    <w:p>
      <w:pPr>
        <w:pStyle w:val="ListBullet"/>
        <w:spacing w:line="240" w:lineRule="auto"/>
        <w:ind w:left="720"/>
      </w:pPr>
      <w:r>
        <w:rPr>
          <w:lang w:val="hi_IN" w:bidi="hi_IN"/>
        </w:rPr>
      </w:r>
      <w:r>
        <w:rPr>
          <w:lang w:val="hi_IN" w:bidi="hi_IN"/>
        </w:rPr>
        <w:t>वह व्यक्ति जो दाख की बारी लगाता है</w:t>
      </w:r>
    </w:p>
    <w:p>
      <w:pPr>
        <w:pStyle w:val="ListBullet"/>
        <w:spacing w:line="240" w:lineRule="auto"/>
        <w:ind w:left="720"/>
      </w:pPr>
      <w:r>
        <w:rPr>
          <w:lang w:val="hi_IN" w:bidi="hi_IN"/>
        </w:rPr>
      </w:r>
      <w:r>
        <w:rPr>
          <w:lang w:val="hi_IN" w:bidi="hi_IN"/>
        </w:rPr>
        <w:t>एक व्यक्ति जिसकी भेड़ और बकरियाँ है</w:t>
      </w:r>
    </w:p>
    <w:p>
      <w:pPr>
        <w:pStyle w:val="ListBullet"/>
        <w:spacing w:line="240" w:lineRule="auto"/>
        <w:ind w:left="720"/>
      </w:pPr>
      <w:r>
        <w:rPr>
          <w:lang w:val="hi_IN" w:bidi="hi_IN"/>
        </w:rPr>
      </w:r>
      <w:r>
        <w:rPr>
          <w:lang w:val="hi_IN" w:bidi="hi_IN"/>
        </w:rPr>
        <w:t>एक व्यक्ति जो मन्दिर में सेवा करता है</w:t>
      </w:r>
    </w:p>
    <w:p>
      <w:pPr>
        <w:pStyle w:val="ListBullet"/>
        <w:spacing w:line="240" w:lineRule="auto"/>
        <w:ind w:left="720"/>
      </w:pPr>
      <w:r>
        <w:rPr>
          <w:lang w:val="hi_IN" w:bidi="hi_IN"/>
        </w:rPr>
      </w:r>
      <w:r>
        <w:rPr>
          <w:lang w:val="hi_IN" w:bidi="hi_IN"/>
        </w:rPr>
        <w:t>और वे लोग जो सुसमाचार प्रचार करते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कमरे को इस तरह बनाएँ जैसे कि यह अदालत-कक्ष हो। पौलुस वहाँ है, और कुछ लोग जो पौलुस पर आरोप लगाते हैं वहाँ हैं। कुरिन्थुस के लोग आरोपों को सुन रहे हैं।</w:t>
      </w:r>
    </w:p>
    <w:p>
      <w:pPr/>
      <w:r>
        <w:rPr>
          <w:lang w:val="hi_IN" w:bidi="hi_IN"/>
        </w:rPr>
      </w:r>
      <w:r>
        <w:rPr>
          <w:lang w:val="hi_IN" w:bidi="hi_IN"/>
        </w:rPr>
        <w:t>कुछ अभिनेता पौलुस पर आरोप लगाएँगे कि वह प्रेरित नहीं है। वे इस तरह कहने को जारी रख सकते हैं, "पौलुस, तू सच्चा प्रेरित नहीं है," या, "पौलुस, तू इस योग्य नहीं है कि हम तेरी आर्थिक सहायता करें।"</w:t>
      </w:r>
    </w:p>
    <w:p>
      <w:pPr/>
      <w:r>
        <w:rPr>
          <w:lang w:val="hi_IN" w:bidi="hi_IN"/>
        </w:rPr>
      </w:r>
      <w:r>
        <w:rPr>
          <w:lang w:val="hi_IN" w:bidi="hi_IN"/>
        </w:rPr>
        <w:t>फिर पौलुस अपना बचाव करता है। अभिनय करें कि पौलुस कहता है कि पौलुस सच में एक प्रेरित है, और कुरिन्थुस के लोगों को विशेष रूप से यह जानना चाहिए।</w:t>
      </w:r>
    </w:p>
    <w:p>
      <w:pPr/>
      <w:r>
        <w:rPr>
          <w:lang w:val="hi_IN" w:bidi="hi_IN"/>
        </w:rPr>
      </w:r>
      <w:r>
        <w:rPr>
          <w:lang w:val="hi_IN" w:bidi="hi_IN"/>
        </w:rPr>
        <w:t>अभिनय करें कि पौलुस कहता है कि पौलुस को एक विश्वासी पत्नी को साथ लाने का अधिकार है, ठीक उसी तरह जैसे अन्य प्रेरित करते हैं।</w:t>
      </w:r>
    </w:p>
    <w:p>
      <w:pPr/>
      <w:r>
        <w:rPr>
          <w:lang w:val="hi_IN" w:bidi="hi_IN"/>
        </w:rPr>
      </w:r>
      <w:r>
        <w:rPr>
          <w:lang w:val="hi_IN" w:bidi="hi_IN"/>
        </w:rPr>
        <w:t>अभिनय करें कि पौलुस यह प्रश्न करता है कि केवल पौलुस और बरनबास को ही अपने भोजन के लिए काम करने की आवश्यकता क्यों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अभिनेता से पूछें, "आप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पौलुस दैनिक जीवन से तीन उदाहरण देता है ताकि यह दिखाया जा सके कि लोगों को अपने काम का लाभ उठाने का अधिकार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में लोगों की भूमिका निभाने वाले अभिनेताओं से पूछें, "आप क्या सोच रहे हैं?" लोग इस तरह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पौलुस परमेश्वर के उस नियम का उदाहरण देता है जिसमें बैल की मड़ाई करते समय उसे खाने देना चाहिए। अभिनय करें कि पौलुस कहता है कि उसे कुरिन्थुस के लोगों से भौतिक फसल प्राप्त करने का अधिकार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में लोगों की भूमिका निभाने वाले अभिनेताओं से पूछें, "आप क्या सोच रहे हैं?" लोग इस तरह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पौलुस बहुत अप्रत्याशित रूप से कहता है कि उसने भौतिक सहायता प्राप्त करने के अपने अधिकार का उपयोग नहीं किया है। पौलुस इसके बजाय कठिनाई सहना चाहता है, ताकि कुछ भी सुसमाचार के रास्ते में न आए।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में लोगों की भूमिका निभाने वाले अभिनेताओं से पूछें, "आप क्या सोच रहे हैं?" लोग इस तरह उत्तर दे सकते हैं:</w:t>
      </w:r>
    </w:p>
    <w:p>
      <w:pPr>
        <w:pStyle w:val="ListBullet"/>
        <w:spacing w:line="240" w:lineRule="auto"/>
        <w:ind w:left="720"/>
      </w:pPr>
      <w:r>
        <w:rPr>
          <w:lang w:val="hi_IN" w:bidi="hi_IN"/>
        </w:rPr>
      </w:r>
      <w:r>
        <w:rPr>
          <w:lang w:val="hi_IN" w:bidi="hi_IN"/>
        </w:rPr>
        <w:t>पौलुस की भूमिका निभाने वाले अभिनेता से पूछें, "आप क्या महसूस कर रहे हैं?" लोग इस तरह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पौलुस मन्दिर की आराधना से उदाहरण देता है, और यीशु से उदाहरण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में लोगों की भूमिका निभाने वाले अभिनेताओं से पूछें, "आप क्या सोच रहे हैं?" लोग इस तरह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9:1–14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भाग में, पौलुस कुरिन्थुस के लोगों को बताना चाहता है कि पौलुस वास्तव में एक </w:t>
      </w:r>
      <w:r>
        <w:rPr>
          <w:b/>
          <w:lang w:val="hi_IN" w:bidi="hi_IN"/>
        </w:rPr>
        <w:t>प्रेरित</w:t>
      </w:r>
      <w:r>
        <w:rPr>
          <w:lang w:val="hi_IN" w:bidi="hi_IN"/>
        </w:rPr>
        <w:t xml:space="preserve"> है। प्रेरित वह व्यक्ति होता है जिसे यीशु की ओर से बोलने के लिए यीशु से एक विशेष अधिकार प्राप्त हुआ है। प्रेरित के लिए उसी शब्द का उपयोग करें जिसका उपयोग आपने अन्य भागों में किया है। </w:t>
      </w:r>
      <w:r>
        <w:rPr>
          <w:lang w:val="hi_IN" w:bidi="hi_IN"/>
        </w:rPr>
        <w:t>प्रेरित</w:t>
      </w:r>
      <w:r>
        <w:rPr>
          <w:lang w:val="hi_IN" w:bidi="hi_IN"/>
        </w:rPr>
        <w:t xml:space="preserve"> शब्द मुख्य शब्दावली में है।</w:t>
      </w:r>
    </w:p>
    <w:p>
      <w:pPr/>
      <w:r>
        <w:rPr>
          <w:lang w:val="hi_IN" w:bidi="hi_IN"/>
        </w:rPr>
      </w:r>
      <w:r>
        <w:rPr>
          <w:lang w:val="hi_IN" w:bidi="hi_IN"/>
        </w:rPr>
        <w:t xml:space="preserve">इस भाग में, पौलुस कभी-कभी यीशु के बारे में बात करता है, और कभी-कभी </w:t>
      </w:r>
      <w:r>
        <w:rPr>
          <w:b/>
          <w:lang w:val="hi_IN" w:bidi="hi_IN"/>
        </w:rPr>
        <w:t>प्रभु</w:t>
      </w:r>
      <w:r>
        <w:rPr>
          <w:lang w:val="hi_IN" w:bidi="hi_IN"/>
        </w:rPr>
        <w:t xml:space="preserve"> के बारे में बात करता है। जब पौलुस "प्रभु" कहता है, तो पौलुस का अर्थ प्रभु यीशु है। उसी शब्द का उपयोग करें जिसका उपयोग आपने दूसरे भागों में प्रभु के लिए किया है और याद रखें कि </w:t>
      </w:r>
      <w:r>
        <w:rPr>
          <w:lang w:val="hi_IN" w:bidi="hi_IN"/>
        </w:rPr>
        <w:t>प्रभु</w:t>
      </w:r>
      <w:r>
        <w:rPr>
          <w:lang w:val="hi_IN" w:bidi="hi_IN"/>
        </w:rPr>
        <w:t xml:space="preserve"> मुख्य शब्दावली में शामिल है।</w:t>
      </w:r>
    </w:p>
    <w:p>
      <w:pPr/>
      <w:r>
        <w:rPr>
          <w:lang w:val="hi_IN" w:bidi="hi_IN"/>
        </w:rPr>
      </w:r>
      <w:r>
        <w:rPr>
          <w:lang w:val="hi_IN" w:bidi="hi_IN"/>
        </w:rPr>
        <w:t xml:space="preserve">पौलुस कहता है कि वह उसी तरह है जैसे कोई व्यक्ति न्यायालय में अपने आपको बचाता है, जब लोग उसका </w:t>
      </w:r>
      <w:r>
        <w:rPr>
          <w:b/>
          <w:lang w:val="hi_IN" w:bidi="hi_IN"/>
        </w:rPr>
        <w:t>न्याय</w:t>
      </w:r>
      <w:r>
        <w:rPr>
          <w:lang w:val="hi_IN" w:bidi="hi_IN"/>
        </w:rPr>
        <w:t xml:space="preserve"> कर रहे हों या उसकी जाँच कर रहे हों। इस प्रकार का न्याय तब होता है जब लोग कई प्रश्न पूछते हैं, या किसी व्यक्ति से पूछते हैं कि वह सच कह रहा है या नहीं। इस प्रकार के न्याय के लिए उसी शब्द का उपयोग करें जिसका उपयोग आपने 1 कुरिन्थियों अध्याय 4:3–4 में किया है।</w:t>
      </w:r>
    </w:p>
    <w:p>
      <w:pPr/>
      <w:r>
        <w:rPr>
          <w:lang w:val="hi_IN" w:bidi="hi_IN"/>
        </w:rPr>
      </w:r>
      <w:r>
        <w:rPr>
          <w:lang w:val="hi_IN" w:bidi="hi_IN"/>
        </w:rPr>
        <w:t xml:space="preserve">पौलुस कहता है कि कुरिन्थ के लोग </w:t>
      </w:r>
      <w:r>
        <w:rPr>
          <w:b/>
          <w:lang w:val="hi_IN" w:bidi="hi_IN"/>
        </w:rPr>
        <w:t>मुहर</w:t>
      </w:r>
      <w:r>
        <w:rPr>
          <w:lang w:val="hi_IN" w:bidi="hi_IN"/>
        </w:rPr>
        <w:t>, या आश्वस्ति हैं, कि पौलुस एक प्रेरित है, जैसे किसी पत्र की मुहर यह आश्वस्ति देती है कि वह पत्र किसी निश्चित व्यक्ति से आया है। मुहर पत्थर या धातु से बनी एक छोटी वस्तु होती है, जिसमें एक चित्र खुदा होता है। हर महत्वपूर्ण व्यक्ति की अपनी मुहर होती थी। जब कोई महत्वपूर्ण व्यक्ति पत्र लिखता था, तो वह पत्र पर थोड़ी-सी मुलायम मिट्टी या मोम लगा देता था। फिर वे उस मुलायम मिट्टी पर अपनी मुहर लगाते थे। इससे मुहर पर बनी हुई आकृति मिट्टी में छप जाती थी। मिट्टी कठोर हो जाती थी, और वह आकृति उसी पर बनी रहती थी। फिर जिस किसी ने पत्र को देखा, वह मुहर की तस्वीर देख सकता था। तब वे जान जाते थे कि यह पत्र आधिकारिक है, और यह वास्तव में उसी व्यक्ति का है जिसने कहा कि उसने यह पत्र लिखा है।</w:t>
      </w:r>
    </w:p>
    <w:p>
      <w:pPr/>
      <w:r>
        <w:rPr>
          <w:lang w:val="hi_IN" w:bidi="hi_IN"/>
        </w:rPr>
      </w:r>
      <w:r>
        <w:rPr>
          <w:lang w:val="hi_IN" w:bidi="hi_IN"/>
        </w:rPr>
        <w:t xml:space="preserve">यहाँ रुकें और यदि आवश्यकता हो, तो एक </w:t>
      </w:r>
      <w:r>
        <w:rPr>
          <w:lang w:val="hi_IN" w:bidi="hi_IN"/>
        </w:rPr>
        <w:t>मुहर</w:t>
      </w:r>
      <w:r>
        <w:rPr>
          <w:lang w:val="hi_IN" w:bidi="hi_IN"/>
        </w:rPr>
        <w:t xml:space="preserve"> की तस्वीर और किसी </w:t>
      </w:r>
      <w:r>
        <w:rPr>
          <w:lang w:val="hi_IN" w:bidi="hi_IN"/>
        </w:rPr>
        <w:t>दस्तावेज पर मुहर</w:t>
      </w:r>
      <w:r>
        <w:rPr>
          <w:lang w:val="hi_IN" w:bidi="hi_IN"/>
        </w:rPr>
        <w:t xml:space="preserve"> की तस्वीर फिर से देखें। चर्चा करें कि आप अनुवाद कैसे करेंगे कि कुरिन्थुस के लोग एक ऐसी मुहर हैं जो यह साबित करती है कि पौलुस एक प्रेरित है। इस ऑडियो को यहाँ रोकें।</w:t>
      </w:r>
    </w:p>
    <w:p>
      <w:pPr/>
      <w:r>
        <w:rPr>
          <w:lang w:val="hi_IN" w:bidi="hi_IN"/>
        </w:rPr>
      </w:r>
      <w:r>
        <w:rPr>
          <w:lang w:val="hi_IN" w:bidi="hi_IN"/>
        </w:rPr>
        <w:t xml:space="preserve">पौलुस सामान्य जीवन के कई उदाहरणों का उपयोग करता है ताकि यह दिखाया जा सके कि काम करने वाले लोग अपने काम के परिणामों का आनंद लेते हैं। इन उदाहरणों में से एक एक किसान का उदाहरण है जिसकी </w:t>
      </w:r>
      <w:r>
        <w:rPr>
          <w:b/>
          <w:lang w:val="hi_IN" w:bidi="hi_IN"/>
        </w:rPr>
        <w:t>दाख की बारी</w:t>
      </w:r>
      <w:r>
        <w:rPr>
          <w:lang w:val="hi_IN" w:bidi="hi_IN"/>
        </w:rPr>
        <w:t xml:space="preserve"> है। दाख की बारी एक बगीचा होता है जिसमें अंगूर के पेड़ होते हैं। इन पेड़ों के फल को अंगूर कहा जाता है। लोग ताज़ा अंगूर खाते हैं या उन्हें धूप में सुखा देते हैं। एक बार अंगूर सूख जाने के बाद उन्हें किशमिश कहा जाता है और उन्हें लंबे समय तक रखा जा सकता है। लोग अंगूरों से रस निकालकर एक प्रकार की मदिरा बनाते हैं, जिसे दाखरस कहा जाता है। </w:t>
      </w:r>
    </w:p>
    <w:p>
      <w:pPr/>
      <w:r>
        <w:rPr>
          <w:lang w:val="hi_IN" w:bidi="hi_IN"/>
        </w:rPr>
      </w:r>
      <w:r>
        <w:rPr>
          <w:lang w:val="hi_IN" w:bidi="hi_IN"/>
        </w:rPr>
        <w:t xml:space="preserve">यहाँ रुकें और चर्चा करें कि आप </w:t>
      </w:r>
      <w:r>
        <w:rPr>
          <w:b/>
          <w:lang w:val="hi_IN" w:bidi="hi_IN"/>
        </w:rPr>
        <w:t>दाख की बारी</w:t>
      </w:r>
      <w:r>
        <w:rPr>
          <w:lang w:val="hi_IN" w:bidi="hi_IN"/>
        </w:rPr>
        <w:t xml:space="preserve"> के लिए किस शब्द का उपयोग करेंगे। यदि आवश्यकता हो, तो एक </w:t>
      </w:r>
      <w:r>
        <w:rPr>
          <w:b/>
          <w:lang w:val="hi_IN" w:bidi="hi_IN"/>
        </w:rPr>
        <w:t>अंगूर के पेड़</w:t>
      </w:r>
      <w:r>
        <w:rPr>
          <w:lang w:val="hi_IN" w:bidi="hi_IN"/>
        </w:rPr>
        <w:t xml:space="preserve"> और एक </w:t>
      </w:r>
      <w:r>
        <w:rPr>
          <w:lang w:val="hi_IN" w:bidi="hi_IN"/>
        </w:rPr>
        <w:t>दाख की बारी</w:t>
      </w:r>
      <w:r>
        <w:rPr>
          <w:lang w:val="hi_IN" w:bidi="hi_IN"/>
        </w:rPr>
        <w:t xml:space="preserve"> की तस्वीर देखें। </w:t>
      </w:r>
      <w:r>
        <w:rPr>
          <w:lang w:val="hi_IN" w:bidi="hi_IN"/>
        </w:rPr>
        <w:t>दाख</w:t>
      </w:r>
      <w:r>
        <w:rPr>
          <w:lang w:val="hi_IN" w:bidi="hi_IN"/>
        </w:rPr>
        <w:t xml:space="preserve"> की बारी शब्द मुख्य शब्दावली में है। उसी शब्द का उपयोग करें जिसका उपयोग आपने बाइबल की अन्य पुस्तकों में किया है। इस ऑडियो को यहाँ रोकें।</w:t>
      </w:r>
    </w:p>
    <w:p>
      <w:pPr/>
      <w:r>
        <w:rPr>
          <w:lang w:val="hi_IN" w:bidi="hi_IN"/>
        </w:rPr>
      </w:r>
      <w:r>
        <w:rPr>
          <w:lang w:val="hi_IN" w:bidi="hi_IN"/>
        </w:rPr>
        <w:t xml:space="preserve">दूसरा उदाहरण जिसका उपयोग पौलुस करता है, वह किसी ऐसे व्यक्ति के बारे में है जो </w:t>
      </w:r>
      <w:r>
        <w:rPr>
          <w:b/>
          <w:lang w:val="hi_IN" w:bidi="hi_IN"/>
        </w:rPr>
        <w:t>झुण्ड</w:t>
      </w:r>
      <w:r>
        <w:rPr>
          <w:lang w:val="hi_IN" w:bidi="hi_IN"/>
        </w:rPr>
        <w:t xml:space="preserve"> की देखभाल करता है। झुण्ड भेड़ों या बकरियों का एक समूह है। लोग भेड़ और बकरियाँ रखते थे ताकि इन पशुओं के बालों का उपयोग कपड़े बनाने के लिए, इन पशुओं का मांस खाने के लिए, और इन पशुओं का उपयोग दूध पीने के लिए भी किया जा सके।</w:t>
      </w:r>
    </w:p>
    <w:p>
      <w:pPr/>
      <w:r>
        <w:rPr>
          <w:lang w:val="hi_IN" w:bidi="hi_IN"/>
        </w:rPr>
      </w:r>
      <w:r>
        <w:rPr>
          <w:lang w:val="hi_IN" w:bidi="hi_IN"/>
        </w:rPr>
        <w:t xml:space="preserve">यदि आवश्यकता हो, तो यहाँ रुकें और भेड़ों और बकरियों के </w:t>
      </w:r>
      <w:r>
        <w:rPr>
          <w:lang w:val="hi_IN" w:bidi="hi_IN"/>
        </w:rPr>
        <w:t>झुण्ड</w:t>
      </w:r>
      <w:r>
        <w:rPr>
          <w:lang w:val="hi_IN" w:bidi="hi_IN"/>
        </w:rPr>
        <w:t xml:space="preserve"> की तस्वीर देखें। चर्चा करें कि आप यहाँ किस शब्द का उपयोग करेंगे। इस ऑडियो को यहाँ रोकें।</w:t>
      </w:r>
    </w:p>
    <w:p>
      <w:pPr/>
      <w:r>
        <w:rPr>
          <w:lang w:val="hi_IN" w:bidi="hi_IN"/>
        </w:rPr>
      </w:r>
      <w:r>
        <w:rPr>
          <w:lang w:val="hi_IN" w:bidi="hi_IN"/>
        </w:rPr>
        <w:t xml:space="preserve">पौलुस कहता है कि न केवल पौलुस का अपना मानव </w:t>
      </w:r>
      <w:r>
        <w:rPr>
          <w:b/>
          <w:lang w:val="hi_IN" w:bidi="hi_IN"/>
        </w:rPr>
        <w:t>अधिकार</w:t>
      </w:r>
      <w:r>
        <w:rPr>
          <w:lang w:val="hi_IN" w:bidi="hi_IN"/>
        </w:rPr>
        <w:t xml:space="preserve"> या सामर्थ्य ही, बल्कि </w:t>
      </w:r>
      <w:r>
        <w:rPr>
          <w:b/>
          <w:lang w:val="hi_IN" w:bidi="hi_IN"/>
        </w:rPr>
        <w:t>मूसा की व्यवस्था</w:t>
      </w:r>
      <w:r>
        <w:rPr>
          <w:lang w:val="hi_IN" w:bidi="hi_IN"/>
        </w:rPr>
        <w:t xml:space="preserve"> भी बताती है कि काम करने वाले लोग मजदूरी पाने के योग्य हैं। यहाँ व्यवस्था का अर्थ है वह व्यवस्था या नियम जिनके अनुसार जीने के लिए परमेश्वर ने मूसा के द्वारा इस्राएलियों या यहूदी लोगों को दिया है। अधिकार के लिए उसी शब्द का उपयोग करें जिसका उपयोग आपने पिछले भागों में किया है, और अधिक जानकारी के लिए मुख्य शब्दावली में </w:t>
      </w:r>
      <w:r>
        <w:rPr>
          <w:lang w:val="hi_IN" w:bidi="hi_IN"/>
        </w:rPr>
        <w:t>अधिकार</w:t>
      </w:r>
      <w:r>
        <w:rPr>
          <w:lang w:val="hi_IN" w:bidi="hi_IN"/>
        </w:rPr>
        <w:t xml:space="preserve"> देखें।</w:t>
      </w:r>
    </w:p>
    <w:p>
      <w:pPr/>
      <w:r>
        <w:rPr>
          <w:lang w:val="hi_IN" w:bidi="hi_IN"/>
        </w:rPr>
      </w:r>
      <w:r>
        <w:rPr>
          <w:lang w:val="hi_IN" w:bidi="hi_IN"/>
        </w:rPr>
        <w:t xml:space="preserve">यहाँ रुकें और समूह में चर्चा करें कि आप "मूसा की व्यवस्था" के लिए किन शब्दों या वाक्यांशों का उपयोग करेंगे। अधिक जानकारी के लिए, मुख्य शब्दावली में </w:t>
      </w:r>
      <w:r>
        <w:rPr>
          <w:lang w:val="hi_IN" w:bidi="hi_IN"/>
        </w:rPr>
        <w:t>व्यवस्था</w:t>
      </w:r>
      <w:r>
        <w:rPr>
          <w:lang w:val="hi_IN" w:bidi="hi_IN"/>
        </w:rPr>
        <w:t xml:space="preserve"> देखें। इस ऑडियो को यहाँ रोकें।</w:t>
      </w:r>
    </w:p>
    <w:p>
      <w:pPr/>
      <w:r>
        <w:rPr>
          <w:lang w:val="hi_IN" w:bidi="hi_IN"/>
        </w:rPr>
      </w:r>
      <w:r>
        <w:rPr>
          <w:lang w:val="hi_IN" w:bidi="hi_IN"/>
        </w:rPr>
        <w:t xml:space="preserve">मूसा का नियम कहता है कि किसान को </w:t>
      </w:r>
      <w:r>
        <w:rPr>
          <w:b/>
          <w:lang w:val="hi_IN" w:bidi="hi_IN"/>
        </w:rPr>
        <w:t>बैल</w:t>
      </w:r>
      <w:r>
        <w:rPr>
          <w:lang w:val="hi_IN" w:bidi="hi_IN"/>
        </w:rPr>
        <w:t xml:space="preserve"> का मुँह नहीं </w:t>
      </w:r>
      <w:r>
        <w:rPr>
          <w:b/>
          <w:lang w:val="hi_IN" w:bidi="hi_IN"/>
        </w:rPr>
        <w:t>बाँधना</w:t>
      </w:r>
      <w:r>
        <w:rPr>
          <w:lang w:val="hi_IN" w:bidi="hi_IN"/>
        </w:rPr>
        <w:t xml:space="preserve"> चाहिए।। बैल एक बहुत मजबूत पशु है। बैल वह पुरुष गाय है जिसे बधिया किया गया हो।</w:t>
      </w:r>
    </w:p>
    <w:p>
      <w:pPr/>
      <w:r>
        <w:rPr>
          <w:lang w:val="hi_IN" w:bidi="hi_IN"/>
        </w:rPr>
      </w:r>
      <w:r>
        <w:rPr>
          <w:lang w:val="hi_IN" w:bidi="hi_IN"/>
        </w:rPr>
        <w:t xml:space="preserve">यहाँ रुकें और यदि आवश्यकता हो, तो </w:t>
      </w:r>
      <w:r>
        <w:rPr>
          <w:b/>
          <w:lang w:val="hi_IN" w:bidi="hi_IN"/>
        </w:rPr>
        <w:t>अनाज की मड़ाई करते हुए बैल</w:t>
      </w:r>
      <w:r>
        <w:rPr>
          <w:lang w:val="hi_IN" w:bidi="hi_IN"/>
        </w:rPr>
        <w:t xml:space="preserve"> की तस्वीर देखें। एक बैल की तस्वीर देखें </w:t>
      </w:r>
      <w:r>
        <w:rPr>
          <w:b/>
          <w:lang w:val="hi_IN" w:bidi="hi_IN"/>
        </w:rPr>
        <w:t>जिसका मुँह बांधा गया हो</w:t>
      </w:r>
      <w:r>
        <w:rPr>
          <w:lang w:val="hi_IN" w:bidi="hi_IN"/>
        </w:rPr>
        <w:t xml:space="preserve">। इस बारे में बात करें कि आप </w:t>
      </w:r>
      <w:r>
        <w:rPr>
          <w:b/>
          <w:lang w:val="hi_IN" w:bidi="hi_IN"/>
        </w:rPr>
        <w:t>बैल</w:t>
      </w:r>
      <w:r>
        <w:rPr>
          <w:lang w:val="hi_IN" w:bidi="hi_IN"/>
        </w:rPr>
        <w:t xml:space="preserve"> और </w:t>
      </w:r>
      <w:r>
        <w:rPr>
          <w:b/>
          <w:lang w:val="hi_IN" w:bidi="hi_IN"/>
        </w:rPr>
        <w:t>बाँधने</w:t>
      </w:r>
      <w:r>
        <w:rPr>
          <w:lang w:val="hi_IN" w:bidi="hi_IN"/>
        </w:rPr>
        <w:t xml:space="preserve"> के लिए किन शब्दों का उपयोग करेंगे। इस ऑडियो को यहाँ रोकें।</w:t>
      </w:r>
    </w:p>
    <w:p>
      <w:pPr/>
      <w:r>
        <w:rPr>
          <w:lang w:val="hi_IN" w:bidi="hi_IN"/>
        </w:rPr>
      </w:r>
      <w:r>
        <w:rPr>
          <w:lang w:val="hi_IN" w:bidi="hi_IN"/>
        </w:rPr>
        <w:t xml:space="preserve">पौलुस कहता है कि </w:t>
      </w:r>
      <w:r>
        <w:rPr>
          <w:b/>
          <w:lang w:val="hi_IN" w:bidi="hi_IN"/>
        </w:rPr>
        <w:t>मन्दिर</w:t>
      </w:r>
      <w:r>
        <w:rPr>
          <w:lang w:val="hi_IN" w:bidi="hi_IN"/>
        </w:rPr>
        <w:t xml:space="preserve"> में काम करने वाले लोग भी मन्दिर के भोजन से खा सकते हैं। पौलुस </w:t>
      </w:r>
      <w:r>
        <w:rPr>
          <w:lang w:val="hi_IN" w:bidi="hi_IN"/>
        </w:rPr>
        <w:t>यरूशलेम</w:t>
      </w:r>
      <w:r>
        <w:rPr>
          <w:lang w:val="hi_IN" w:bidi="hi_IN"/>
        </w:rPr>
        <w:t xml:space="preserve"> में परमेश्वर के मन्दिर के बारे में बात कर रहा है। मन्दिर वह स्थान है जहाँ </w:t>
      </w:r>
      <w:r>
        <w:rPr>
          <w:b/>
          <w:lang w:val="hi_IN" w:bidi="hi_IN"/>
        </w:rPr>
        <w:t>इस्राएली</w:t>
      </w:r>
      <w:r>
        <w:rPr>
          <w:lang w:val="hi_IN" w:bidi="hi_IN"/>
        </w:rPr>
        <w:t xml:space="preserve"> परमेश्वर की आराधना करते थे। कुरिन्थुस के लोगों ने यरूशलेम के मन्दिर को कभी नहीं देखा था, लेकिन उन्होंने अन्य मन्दिर देखा है। मन्दिर के लिए उसी शब्द का प्रयोग करें जिसका प्रयोग आपने अन्य पुस्तकों में परमेश्वर के मन्दिर के लिए किया है। </w:t>
      </w:r>
      <w:r>
        <w:rPr>
          <w:lang w:val="hi_IN" w:bidi="hi_IN"/>
        </w:rPr>
        <w:t>मन्दिर</w:t>
      </w:r>
      <w:r>
        <w:rPr>
          <w:lang w:val="hi_IN" w:bidi="hi_IN"/>
        </w:rPr>
        <w:t xml:space="preserve"> के बारे में अधिक जानकारी के लिए, मुख्य शब्दावली में जाएं।</w:t>
      </w:r>
    </w:p>
    <w:p>
      <w:pPr/>
      <w:r>
        <w:rPr>
          <w:lang w:val="hi_IN" w:bidi="hi_IN"/>
        </w:rPr>
      </w:r>
      <w:r>
        <w:rPr>
          <w:lang w:val="hi_IN" w:bidi="hi_IN"/>
        </w:rPr>
        <w:t>वेदी</w:t>
      </w:r>
      <w:r>
        <w:rPr>
          <w:lang w:val="hi_IN" w:bidi="hi_IN"/>
        </w:rPr>
        <w:t xml:space="preserve"> पर सेवा करने वाले लोगों को </w:t>
      </w:r>
      <w:r>
        <w:rPr>
          <w:b/>
          <w:lang w:val="hi_IN" w:bidi="hi_IN"/>
        </w:rPr>
        <w:t>भेंट</w:t>
      </w:r>
      <w:r>
        <w:rPr>
          <w:lang w:val="hi_IN" w:bidi="hi_IN"/>
        </w:rPr>
        <w:t xml:space="preserve"> का हिस्सा प्राप्त होता है। वेदी मन्दिर का वह स्थान है जहाँ लोग परमेश्वर को पशु या अन्य वस्तुएँ चढ़ाते हैं। वेदी के लिए उसी शब्द का उपयोग करें जिसका उपयोग आपने अन्य पुस्तकों में किया है। </w:t>
      </w:r>
      <w:r>
        <w:rPr>
          <w:b/>
          <w:lang w:val="hi_IN" w:bidi="hi_IN"/>
        </w:rPr>
        <w:t>वेदी</w:t>
      </w:r>
      <w:r>
        <w:rPr>
          <w:lang w:val="hi_IN" w:bidi="hi_IN"/>
        </w:rPr>
        <w:t xml:space="preserve"> शब्द मुख्य शब्दावली में है।</w:t>
      </w:r>
    </w:p>
    <w:p>
      <w:pPr/>
      <w:r>
        <w:rPr>
          <w:lang w:val="hi_IN" w:bidi="hi_IN"/>
        </w:rPr>
      </w:r>
      <w:r>
        <w:rPr>
          <w:lang w:val="hi_IN" w:bidi="hi_IN"/>
        </w:rPr>
        <w:t xml:space="preserve">पौलुस </w:t>
      </w:r>
      <w:r>
        <w:rPr>
          <w:b/>
          <w:lang w:val="hi_IN" w:bidi="hi_IN"/>
        </w:rPr>
        <w:t>सुसमाचार</w:t>
      </w:r>
      <w:r>
        <w:rPr>
          <w:lang w:val="hi_IN" w:bidi="hi_IN"/>
        </w:rPr>
        <w:t xml:space="preserve"> के रास्ते में बाधा नहीं बनना चाहता है। इसका अर्थ है कि पौलुस लोगों के लिए सुसमाचार पर विश्वास करना और अधिक कठिन नहीं बनाना चाहता है। सुसमाचार के लिए उसी शब्द का उपयोग करें जिसका उपयोग आपने पिछले भागों में किया है। </w:t>
      </w:r>
      <w:r>
        <w:rPr>
          <w:lang w:val="hi_IN" w:bidi="hi_IN"/>
        </w:rPr>
        <w:t>सुसमाचार</w:t>
      </w:r>
      <w:r>
        <w:rPr>
          <w:lang w:val="hi_IN" w:bidi="hi_IN"/>
        </w:rPr>
        <w:t xml:space="preserve">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9:15–23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9:15–23 को सुनें और अपने मन में रखें।</w:t>
      </w:r>
    </w:p>
    <w:p>
      <w:pPr/>
      <w:r>
        <w:rPr>
          <w:lang w:val="hi_IN" w:bidi="hi_IN"/>
        </w:rPr>
      </w:r>
      <w:r>
        <w:rPr>
          <w:lang w:val="hi_IN" w:bidi="hi_IN"/>
        </w:rPr>
        <w:t>यदि सम्भव हो, तो 1 कुरिन्थियों 9:15–23 का ऑडियो संस्करण तीन बार, तीन अलग-अलग अनुवादों में सुनें। 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9:15–23 का ऑडियो संस्करण सबसे आसानी से समझ में आने वाले अनुवाद में सुनें।</w:t>
      </w:r>
    </w:p>
    <w:p>
      <w:pPr/>
      <w:r>
        <w:rPr>
          <w:lang w:val="hi_IN" w:bidi="hi_IN"/>
        </w:rPr>
      </w:r>
      <w:r>
        <w:rPr>
          <w:lang w:val="hi_IN" w:bidi="hi_IN"/>
        </w:rPr>
        <w:t>पिछले भाग में, पौलुस ने तर्क दिया था कि पौलुस एक प्रेरित है। इसलिए पौलुस को यह अधिकार है कि वह विश्वासियों से खाने-पीने या पैसे के लिए मदद मांग सके। पौलुस ने लंबा समझाया कि जो सुसमाचार के लिए काम करता है, उसे विश्वासियों से पैसे या अन्य सहायता मिलनी चाहिए। लेकिन फिर, बहुत आश्चर्यजनक रूप से, पौलुस कहता है कि वह यह भी नहीं चाहता कि कुरिन्थुस के लोग पौलुस को कुछ भी दें! पौलुस लोगों से पैसे लेने के बजाय मरना ज़्यादा पसंद करेगा!</w:t>
      </w:r>
    </w:p>
    <w:p>
      <w:pPr/>
      <w:r>
        <w:rPr>
          <w:lang w:val="hi_IN" w:bidi="hi_IN"/>
        </w:rPr>
      </w:r>
      <w:r>
        <w:rPr>
          <w:lang w:val="hi_IN" w:bidi="hi_IN"/>
        </w:rPr>
        <w:t>पौलुस लोगों से पैसे न लेने पर भी घमण्ड कर रहा है। घमण्ड करने का अर्थ है कि आपको किसी बात पर गर्व है, और यह दूसरे लोगों को बता रहे हैं। इससे पहले पौलुस के पत्र में, पौलुस ने कहा था कि घमण्ड करना अच्छा नहीं है। कुरिन्थुस के लोग घमण्ड करना बहुत पसंद करते थे। कुरिन्थुस के लोग हमेशा एक-दूसरे को बताते थे कि वे कितने चतुर हैं, या उनका काम कितना अच्छा है। कुरिन्थुस को यह बहुत अजीब लगा होगा कि पौलुस यह गर्व कर रहा है कि उसे अपने हाथों से काम करना पड़ता है, क्योंकि वह अपनी सुसमाचार की शिक्षा के लिए पैसे नहीं लेता! ये ऐसी चीजें नहीं थीं जिन पर कुरिन्थुस के लोग कभी घमंड कर सकते थे!</w:t>
      </w:r>
    </w:p>
    <w:p>
      <w:pPr/>
      <w:r>
        <w:rPr>
          <w:lang w:val="hi_IN" w:bidi="hi_IN"/>
        </w:rPr>
      </w:r>
      <w:r>
        <w:rPr>
          <w:lang w:val="hi_IN" w:bidi="hi_IN"/>
        </w:rPr>
        <w:t>यहाँ रुकें और चर्चा करें: आपके समुदाय में, लोग अपने अच्छे काम पर कैसे घमंड करते हैं? वे किस तरह की बातों पर घमण्ड करते हैं? यदि कोई घमंड करता है तो अन्य लोग कैसे प्रतिक्रिया देते हैं? इस ऑडियो को यहाँ रोकें।</w:t>
      </w:r>
    </w:p>
    <w:p>
      <w:pPr/>
      <w:r>
        <w:rPr>
          <w:lang w:val="hi_IN" w:bidi="hi_IN"/>
        </w:rPr>
      </w:r>
      <w:r>
        <w:rPr>
          <w:lang w:val="hi_IN" w:bidi="hi_IN"/>
        </w:rPr>
        <w:t xml:space="preserve">इसलिए पौलुस कहता है कि वह घमंड कर रहा है क्योंकि वह अपनी सुसमाचार की शिक्षा से पैसे नहीं लेता। अगर लोग पौलुस को भुगतान करते, तो उसके पास घमंड करने के लिए कुछ भी न बचता। बेशक, पौलुस सुसमाचार प्रचार कर रहा है, लेकिन पौलुस इस पर घमंड नहीं कर सकता। आपको किसी ऐसे काम पर घमंड नहीं हो सकता जो आपको </w:t>
      </w:r>
      <w:r>
        <w:rPr>
          <w:b/>
          <w:lang w:val="hi_IN" w:bidi="hi_IN"/>
        </w:rPr>
        <w:t>करना</w:t>
      </w:r>
      <w:r>
        <w:rPr>
          <w:lang w:val="hi_IN" w:bidi="hi_IN"/>
        </w:rPr>
        <w:t xml:space="preserve"> है। केवल तभी जब आप कुछ करते हैं क्योंकि यह आपका खुद का विचार था, </w:t>
      </w:r>
      <w:r>
        <w:rPr>
          <w:b/>
          <w:lang w:val="hi_IN" w:bidi="hi_IN"/>
        </w:rPr>
        <w:t>तो</w:t>
      </w:r>
      <w:r>
        <w:rPr>
          <w:lang w:val="hi_IN" w:bidi="hi_IN"/>
        </w:rPr>
        <w:t xml:space="preserve"> कोई और आपकी प्रशंसा कर सकता है। लेकिन यदि आप ऐसा इसलिए करते हैं क्योंकि किसी ने आपको ऐसा करने के लिए कहा था, तो कोई भी इसके लिए आपकी प्रशंसा नहीं कर सकता। और पौलुस को सुसमाचार प्रचार करना होगा; यदि वह ऐसा नहीं करता तो पौलुस के लिए भयानक होगा!</w:t>
      </w:r>
    </w:p>
    <w:p>
      <w:pPr/>
      <w:r>
        <w:rPr>
          <w:lang w:val="hi_IN" w:bidi="hi_IN"/>
        </w:rPr>
      </w:r>
      <w:r>
        <w:rPr>
          <w:lang w:val="hi_IN" w:bidi="hi_IN"/>
        </w:rPr>
        <w:t>और इसलिए, पौलुस घमण्ड नहीं कर सकता क्योंकि पौलुस सुसमाचार प्रचार कर रहा है। पौलुस सुसमाचार प्रचार करता है क्योंकि उसे करना है।</w:t>
      </w:r>
    </w:p>
    <w:p>
      <w:pPr/>
      <w:r>
        <w:rPr>
          <w:lang w:val="hi_IN" w:bidi="hi_IN"/>
        </w:rPr>
      </w:r>
      <w:r>
        <w:rPr>
          <w:lang w:val="hi_IN" w:bidi="hi_IN"/>
        </w:rPr>
        <w:t xml:space="preserve">लेकिन पौलुस घमंड </w:t>
      </w:r>
      <w:r>
        <w:rPr>
          <w:b/>
          <w:lang w:val="hi_IN" w:bidi="hi_IN"/>
        </w:rPr>
        <w:t>कर</w:t>
      </w:r>
      <w:r>
        <w:rPr>
          <w:lang w:val="hi_IN" w:bidi="hi_IN"/>
        </w:rPr>
        <w:t xml:space="preserve"> रहा है कि वह इसके लिए भुगतान स्वीकार नहीं कर रहा है। पौलुस के पास भुगतान स्वीकार करने का अधिकार है, लेकिन वह सुसमाचार को लोगों के साथ मुफ्त में बाँटता है, इसके लिए पैसे नहीं लेता। और यही कारण है कि पौलुस को अपने बारे में घमंड महसूस हो रहा है।</w:t>
      </w:r>
    </w:p>
    <w:p>
      <w:pPr/>
      <w:r>
        <w:rPr>
          <w:lang w:val="hi_IN" w:bidi="hi_IN"/>
        </w:rPr>
      </w:r>
      <w:r>
        <w:rPr>
          <w:lang w:val="hi_IN" w:bidi="hi_IN"/>
        </w:rPr>
        <w:t>आपको याद होगा कि पौलुस यह सब कुरिन्थुस के लोगों को एक उदाहरण देने के लिए कह रहा है। पौलुस चाहता है कि कुरिन्थुस के लोग भी अपने अधिकार छोड़ दें, अगर इससे उनके साथी विश्वासियों की मदद होगी। कुरिन्थुस के लोग घमण्ड करना बहुत पसंद करते हैं, इसलिए पौलुस उन्हें कुछ ऐसा दे रहा है जिस पर वे घमण्ड कर सकें!</w:t>
      </w:r>
    </w:p>
    <w:p>
      <w:pPr/>
      <w:r>
        <w:rPr>
          <w:lang w:val="hi_IN" w:bidi="hi_IN"/>
        </w:rPr>
      </w:r>
      <w:r>
        <w:rPr>
          <w:lang w:val="hi_IN" w:bidi="hi_IN"/>
        </w:rPr>
        <w:t>यहाँ रुकें और चर्चा करें: क्या आप किसी ऐसे काम के बारे में कोई कहानी बता सकते हैं जिस पर आपको घमंड है? आपको इसके बारे में घमंड क्यों है? इस ऑडियो को यहाँ रोकें।</w:t>
      </w:r>
    </w:p>
    <w:p>
      <w:pPr/>
      <w:r>
        <w:rPr>
          <w:lang w:val="hi_IN" w:bidi="hi_IN"/>
        </w:rPr>
      </w:r>
      <w:r>
        <w:rPr>
          <w:lang w:val="hi_IN" w:bidi="hi_IN"/>
        </w:rPr>
        <w:t>फिर पौलुस यह समझाना शुरू करता है कि पौलुस लोगों से भुगतान स्वीकार क्यों नहीं करना चाहता है। यदि पौलुस किसी से भुगतान नहीं लेता है, तो पौलुस स्वतंत्र है। पौलुस का शायद अर्थ यह है कि फिर वह जो चाहता है वह कर सकता है और कह सकता है। पौलुस गरीब लोगों के साथ-साथ धनी लोगों को भी प्रचार कर सकता है।</w:t>
      </w:r>
    </w:p>
    <w:p>
      <w:pPr/>
      <w:r>
        <w:rPr>
          <w:lang w:val="hi_IN" w:bidi="hi_IN"/>
        </w:rPr>
      </w:r>
      <w:r>
        <w:rPr>
          <w:lang w:val="hi_IN" w:bidi="hi_IN"/>
        </w:rPr>
        <w:t xml:space="preserve">लेकिन फिर, बहुत आश्चर्यजनक रूप से, पौलुस कहता है कि भले ही वह स्वतंत्र है, फिर भी पौलुस सभी लोगों का </w:t>
      </w:r>
      <w:r>
        <w:rPr>
          <w:b/>
          <w:lang w:val="hi_IN" w:bidi="hi_IN"/>
        </w:rPr>
        <w:t>दास</w:t>
      </w:r>
      <w:r>
        <w:rPr>
          <w:lang w:val="hi_IN" w:bidi="hi_IN"/>
        </w:rPr>
        <w:t xml:space="preserve"> बनना चाहता है! पौलुस ऐसा इसलिए करता है ताकि पौलुस मसीह के लिए लोगों को जीते।</w:t>
      </w:r>
    </w:p>
    <w:p>
      <w:pPr/>
      <w:r>
        <w:rPr>
          <w:lang w:val="hi_IN" w:bidi="hi_IN"/>
        </w:rPr>
      </w:r>
      <w:r>
        <w:rPr>
          <w:lang w:val="hi_IN" w:bidi="hi_IN"/>
        </w:rPr>
        <w:t>जब पौलुस कहता है कि वह अपने आप को सभी लोगों का दास बनाता है तो पौलुस का क्या अर्थ है? ठीक है, इसका अर्थ है कि पौलुस अन्य लोगों की आवश्यकताओं को समायोजित करता है। याद रखें कि पौलुस पहले मांस खाने के बारे में बात कर रहा था। पौलुस ने कहा था कि भले ही विश्वासियों को पहले मूर्तियों को चढ़ाया गया मांस खाने की अनुमति दी गई हो, फिर भी विश्वासियों को ऐसा नहीं करना चाहिए यदि अन्य विश्वासी सोचते हैं कि उन्हें यह नहीं खाना चाहिए। पौलुस लोगों को दिखाना चाहता है कि पौलुस भी वही काम कर रहा है। पौलुस केवल वही नहीं करता जो वह चाहता है, बल्कि अन्य लोगों की आवश्यकताओं के बारे में सोचता है। पौलुस यह सब कहता है, क्योंकि पौलुस चाहता है कि कुरिन्थुस के लोग उसके उदाहरण का अनुसरण करें।</w:t>
      </w:r>
    </w:p>
    <w:p>
      <w:pPr/>
      <w:r>
        <w:rPr>
          <w:lang w:val="hi_IN" w:bidi="hi_IN"/>
        </w:rPr>
      </w:r>
      <w:r>
        <w:rPr>
          <w:lang w:val="hi_IN" w:bidi="hi_IN"/>
        </w:rPr>
        <w:t>इसलिए पौलुस कहता है कि वह यहूदी बन गया ताकि यहूदियों को यीशु का अनुसरण करने में मदद कर सके। बेशक, पौलुस पहले से ही एक यहूदी था, लेकिन यहाँ पौलुस का अर्थ है कि जब वह अन्य यहूदियों से मिलता है तो वह यहूदी की तरह व्यवहार करता है। इससे अन्य यहूदियों को पौलुस की बात बेहतर सुनने और पौलुस की बात बेहतर समझने में मदद मिलेगी।</w:t>
      </w:r>
    </w:p>
    <w:p>
      <w:pPr/>
      <w:r>
        <w:rPr>
          <w:lang w:val="hi_IN" w:bidi="hi_IN"/>
        </w:rPr>
      </w:r>
      <w:r>
        <w:rPr>
          <w:lang w:val="hi_IN" w:bidi="hi_IN"/>
        </w:rPr>
        <w:t>यहूदी उन सभी व्यवस्थाओं का पालन करना चाहते थे जो परमेश्वर ने उन्हें मूसा के द्वारा दी थी। पौलुस जानता था कि जब लोग यीशु के अनुयायी बन जाते हैं, तो उन्हें अब इन सभी नियमों का पालन करने की आवश्यकता नहीं थी। उदाहरण के लिए, खतना या अनुष्ठान पवित्रता, या बलिदान के बारे में व्यवस्थाओं की अब आवश्यकता नहीं थी। परन्तु जब पौलुस अन्य यहूदियों से मिल रहा था, तो भी वह इन नियमों का पालन करता था। पौलुस जानता था कि यह उसके लिए जरूरी नहीं है, लेकिन उसने यह दूसरों के कारण किया। पौलुस नहीं चाहता था कि वे पौलुस के जीवन जीने के तरीके के कारण पौलुस के संदेश को अस्वीकार करें।</w:t>
      </w:r>
    </w:p>
    <w:p>
      <w:pPr/>
      <w:r>
        <w:rPr>
          <w:lang w:val="hi_IN" w:bidi="hi_IN"/>
        </w:rPr>
      </w:r>
      <w:r>
        <w:rPr>
          <w:lang w:val="hi_IN" w:bidi="hi_IN"/>
        </w:rPr>
        <w:t>अन्य लोग जिनसे पौलुस बातचीत करता था, वे यहूदी नहीं थे। इन लोगों ने कभी मूसा की व्यवस्था का पालन नहीं किया था। और इसलिए, जब पौलुस उनके साथ होता है, तो वह इन नियमों का पालन भी नहीं करता है। अन्यथा, वे लोग पौलुस के संदेश को अस्वीकार कर सकते हैं क्योंकि उन्हें लगता है कि इन नियमों का पालन करना बहुत कठिन है।</w:t>
      </w:r>
    </w:p>
    <w:p>
      <w:pPr/>
      <w:r>
        <w:rPr>
          <w:lang w:val="hi_IN" w:bidi="hi_IN"/>
        </w:rPr>
      </w:r>
      <w:r>
        <w:rPr>
          <w:lang w:val="hi_IN" w:bidi="hi_IN"/>
        </w:rPr>
        <w:t>फिर भी, पौलुस कहता है कि भले ही वह उन लोगों के अनुसार ढल जाए, वह परमेश्वर के नियम का पालन करता है—वह नियम नहीं जो परमेश्वर ने मूसा के माध्यम से दिया, बल्कि वह नियम जो परमेश्वर ने मसीह के माध्यम से दिया। वह नियम जो परमेश्वर ने मसीह के माध्यम से दिया, कहता है कि हमें एक-दूसरे से प्रेम करना चाहिए। यह व्यवस्था एक ऐसी व्यवस्था है जो पौलुस किसी भी स्थिति में बनाए रखता है, चाहे वह किसी भी व्यक्ति के साथ हो।</w:t>
      </w:r>
    </w:p>
    <w:p>
      <w:pPr/>
      <w:r>
        <w:rPr>
          <w:lang w:val="hi_IN" w:bidi="hi_IN"/>
        </w:rPr>
      </w:r>
      <w:r>
        <w:rPr>
          <w:lang w:val="hi_IN" w:bidi="hi_IN"/>
        </w:rPr>
        <w:t xml:space="preserve">इसलिए, उन यहूदियों के लिए जो मूसा के नियम का पालन कर रहे थे, पौलुस ने भी नियम का पालन किया, भले ही वह जानता था कि उसे यह करने की जरूरत नहीं थी। और उन गैर-यहूदियों के लिए जो मूसा के नियम को नहीं जानते थे, पौलुस ने उस नियम का पालन नहीं किया, भले ही उसने मसीह के नियम का पालन किया। पौलुस यह सब इसलिए कर रहा है </w:t>
      </w:r>
      <w:r>
        <w:rPr>
          <w:b/>
          <w:lang w:val="hi_IN" w:bidi="hi_IN"/>
        </w:rPr>
        <w:t>क्योंकि</w:t>
      </w:r>
      <w:r>
        <w:rPr>
          <w:lang w:val="hi_IN" w:bidi="hi_IN"/>
        </w:rPr>
        <w:t xml:space="preserve"> वह व्यवस्था का पालन कर रहा है ताकि वह सभी लोगों से प्रेम कर सके!</w:t>
      </w:r>
    </w:p>
    <w:p>
      <w:pPr/>
      <w:r>
        <w:rPr>
          <w:lang w:val="hi_IN" w:bidi="hi_IN"/>
        </w:rPr>
      </w:r>
      <w:r>
        <w:rPr>
          <w:lang w:val="hi_IN" w:bidi="hi_IN"/>
        </w:rPr>
        <w:t>यहाँ रुकें और चर्चा करें: क्या आप कोई कहानी बता सकते हैं जब आपने अपना व्यवहार या कोई आदत बदल दी, क्योंकि आप ऐसे लोगों के साथ थे जिनकी रीति-रिवाज अलग थे? क्या हुआ था? इस ऑडियो को यहाँ रोकें।</w:t>
      </w:r>
    </w:p>
    <w:p>
      <w:pPr/>
      <w:r>
        <w:rPr>
          <w:lang w:val="hi_IN" w:bidi="hi_IN"/>
        </w:rPr>
      </w:r>
      <w:r>
        <w:rPr>
          <w:lang w:val="hi_IN" w:bidi="hi_IN"/>
        </w:rPr>
        <w:t>फिर पौलुस एक और उदाहरण देता है कि कैसे पौलुस स्वयं अन्य लोगों की आवश्यकताओं को समायोजित करता है। पौलुस कहता है कि कमजोर लोगों के लिए पौलुस स्वयं कमजोर हो गया। कमज़ोर व्यक्ति का मतलब यह नहीं है कि उसके शरीर में शक्ति नहीं है, बल्कि ऐसा व्यक्ति जिसके बारे में अन्य लोग सोचते हैं: ‘इस व्यक्ति का विश्वास बहुत ज्यादा नहीं है,’ या ‘यह व्यक्ति बहुत आध्यात्मिक नहीं है,’ या ‘यह व्यक्ति बहुत महत्वपूर्ण नहीं है। पौलुस के श्रोता तुरंत पहले की उस चर्चा को याद करेंगे, जिसमें मूर्तियों को चढ़ाए गए मांस खाने के बारे में बात हुई थी। वहाँ, पौलुस "कमजोर विश्वासियों" के बारे में बात कर रहा था। इसका संबंध उन लोगों से था जो उस मांस को नहीं खाना चाहते थे जिसे अन्य लोग मूर्तियों को चढ़ाते थे। इसलिए अन्य विश्वासी जिनके अनुसार मांस खाने में कुछ भी गलत नहीं है, उन्होंने इन लोगों को कमजोर कहा। जिन विश्वासियों ने कहा कि मांस खाने में कुछ भी गलत नहीं है, वे इन तथाकथित "कमजोर विश्वासियों" को तुच्छ समझते थे। लेकिन पौलुस इन लोगों को नीचा नहीं देखता। जब पौलुस उनके साथ होगा, तो पौलुस भी इस माँस को नहीं खाएगा।</w:t>
      </w:r>
    </w:p>
    <w:p>
      <w:pPr/>
      <w:r>
        <w:rPr>
          <w:lang w:val="hi_IN" w:bidi="hi_IN"/>
        </w:rPr>
      </w:r>
      <w:r>
        <w:rPr>
          <w:lang w:val="hi_IN" w:bidi="hi_IN"/>
        </w:rPr>
        <w:t>जब पौलुस यहाँ कमजोर लोगों के बारे में बात करता है, तो उसका अर्थ कुछ और भी हो सकता है। पौलुस उन लोगों के बारे में भी सोच सकता है जो समाज में गरीब हैं, या कम महत्वपूर्ण हैं। क्योंकि पौलुस अपने हाथों से काम कर रहा है, इसलिए पौलुस भी गरीब है, और समाज में महत्वपूर्ण नहीं है। पौलुस गरीब हो गया है ताकि गरीब लोग पौलुस का संदेश सुनने के लिए तैयार हों।</w:t>
      </w:r>
    </w:p>
    <w:p>
      <w:pPr/>
      <w:r>
        <w:rPr>
          <w:lang w:val="hi_IN" w:bidi="hi_IN"/>
        </w:rPr>
      </w:r>
      <w:r>
        <w:rPr>
          <w:lang w:val="hi_IN" w:bidi="hi_IN"/>
        </w:rPr>
        <w:t>फिर पौलुस यह कहकर सारांश देता है कि पौलुस सभी लोगों के समान बदल जाता है, इस आशा में कि कुछ लोग फिर उद्धार पा सकते हैं। बेशक, पौलुस का यह अर्थ नहीं है कि जब अन्य लोग पाप करेंगे, तो पौलुस भी पाप करेगा। लेकिन जब रीति-रिवाजों या व्यवहार की बात आती है, तो पौलुस अपने कार्यों को बदल देगा।</w:t>
      </w:r>
    </w:p>
    <w:p>
      <w:pPr/>
      <w:r>
        <w:rPr>
          <w:lang w:val="hi_IN" w:bidi="hi_IN"/>
        </w:rPr>
      </w:r>
      <w:r>
        <w:rPr>
          <w:lang w:val="hi_IN" w:bidi="hi_IN"/>
        </w:rPr>
        <w:t>पौलुस कहता है कि वह ऐसा इसलिए करता है क्योंकि वह बिल्कुल वही करना चाहता है जो सुसमाचार, या मसीह के बारे में अच्छी खबर, देती है। पौलुस उस प्रकार का प्रेम दिखा रहा है जो अपने आप से अधिक दूसरों की परवाह करता है। पौलुस उसी तरह काम कर रहा है जैसे यीशु ने काम किया था, जब उन्होंने सभी को यह अच्छी खबर दिखाई कि परमेश्वर सभी लोगों से प्रेम करता है।</w:t>
      </w:r>
    </w:p>
    <w:p>
      <w:pPr/>
      <w:r>
        <w:rPr>
          <w:lang w:val="hi_IN" w:bidi="hi_IN"/>
        </w:rPr>
      </w:r>
      <w:r>
        <w:rPr>
          <w:lang w:val="hi_IN" w:bidi="hi_IN"/>
        </w:rPr>
        <w:t>यह न भूलें कि पौलुस यह सब इसलिए कह रहा है क्योंकि पौलुस चाहता है कि कुरिन्थुस के लोग उसके उदाहरण का अनुसरण करें!</w:t>
      </w:r>
      <w:r>
        <w:rPr>
          <w:lang w:val="hi_IN" w:bidi="hi_IN"/>
        </w:rPr>
      </w:r>
    </w:p>
    <w:p>
      <w:pPr>
        <w:pStyle w:val="Heading3"/>
      </w:pPr>
      <w:r>
        <w:rPr>
          <w:lang w:val="hi_IN" w:bidi="hi_IN"/>
        </w:rPr>
        <w:t>घटनाओं को समझाना</w:t>
      </w:r>
    </w:p>
    <w:p>
      <w:pPr/>
      <w:r>
        <w:rPr>
          <w:lang w:val="hi_IN" w:bidi="hi_IN"/>
        </w:rPr>
      </w:r>
      <w:r>
        <w:rPr>
          <w:lang w:val="hi_IN" w:bidi="hi_IN"/>
        </w:rPr>
        <w:t>1 कुरिन्थियों 9:15–23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कहता है कि पौलुस को घमंड है कि उसे सुसमाचार प्रचार करने के लिए भुगतान नहीं मिलता।</w:t>
      </w:r>
    </w:p>
    <w:p>
      <w:pPr/>
      <w:r>
        <w:rPr>
          <w:lang w:val="hi_IN" w:bidi="hi_IN"/>
        </w:rPr>
      </w:r>
      <w:r>
        <w:rPr>
          <w:b/>
          <w:lang w:val="hi_IN" w:bidi="hi_IN"/>
        </w:rPr>
        <w:t>दूसरे भाग में:</w:t>
      </w:r>
      <w:r>
        <w:rPr>
          <w:lang w:val="hi_IN" w:bidi="hi_IN"/>
        </w:rPr>
        <w:t xml:space="preserve"> पौलुस कहता है कि वह सुसमाचार के कारण सभी लोगों के अनुसार ढल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यहूदी, जो मूसा की व्यवस्था का पालन करते हैं</w:t>
      </w:r>
    </w:p>
    <w:p>
      <w:pPr>
        <w:pStyle w:val="ListBullet"/>
        <w:spacing w:line="240" w:lineRule="auto"/>
        <w:ind w:left="720"/>
      </w:pPr>
      <w:r>
        <w:rPr>
          <w:lang w:val="hi_IN" w:bidi="hi_IN"/>
        </w:rPr>
      </w:r>
      <w:r>
        <w:rPr>
          <w:lang w:val="hi_IN" w:bidi="hi_IN"/>
        </w:rPr>
        <w:t>वे लोग जो यहूदी नहीं हैं, और जो मूसा की व्यवस्था का पालन नहीं करते हैं</w:t>
      </w:r>
    </w:p>
    <w:p>
      <w:pPr>
        <w:pStyle w:val="ListBullet"/>
        <w:spacing w:line="240" w:lineRule="auto"/>
        <w:ind w:left="720"/>
      </w:pPr>
      <w:r>
        <w:rPr>
          <w:lang w:val="hi_IN" w:bidi="hi_IN"/>
        </w:rPr>
      </w:r>
      <w:r>
        <w:rPr>
          <w:lang w:val="hi_IN" w:bidi="hi_IN"/>
        </w:rPr>
        <w:t>तथाकथित "कमजोर" लोग</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पिछले भाग में, पौलुस ने समझाया कि पौलुस को भौतिक सहायता माँगने का अधिकार है। पौलुस इस भाग को कहकर शुरू करता है, "</w:t>
      </w:r>
      <w:r>
        <w:rPr>
          <w:b/>
          <w:lang w:val="hi_IN" w:bidi="hi_IN"/>
        </w:rPr>
        <w:t>परन्तु</w:t>
      </w:r>
      <w:r>
        <w:rPr>
          <w:lang w:val="hi_IN" w:bidi="hi_IN"/>
        </w:rPr>
        <w:t xml:space="preserve"> मैंने इन अधिकारों का उपयोग नहीं किया है।" "परन्तु" शब्द पौलुस के सुनने वालों को स्पष्ट करता है कि पौलुस कुछ अप्रत्याशित कहने वाला है।</w:t>
      </w:r>
    </w:p>
    <w:p>
      <w:pPr/>
      <w:r>
        <w:rPr>
          <w:lang w:val="hi_IN" w:bidi="hi_IN"/>
        </w:rPr>
      </w:r>
      <w:r>
        <w:rPr>
          <w:lang w:val="hi_IN" w:bidi="hi_IN"/>
        </w:rPr>
        <w:t>यहाँ रुकें और समूह में एक ऐसी कहानी पर चर्चा करें जिसमें कुछ आश्चर्यजनक होता है। आप यह कैसे स्पष्ट करेंगे कि पौलुस के पत्र के इस भाग की शुरुआत में, पौलुस कुछ ऐसा कह रहा है जो कोई पौलुस के कहने की उम्मीद नहीं करता है! इस ऑडियो को यहाँ रोकें।</w:t>
      </w:r>
    </w:p>
    <w:p>
      <w:pPr/>
      <w:r>
        <w:rPr>
          <w:lang w:val="hi_IN" w:bidi="hi_IN"/>
        </w:rPr>
      </w:r>
      <w:r>
        <w:rPr>
          <w:lang w:val="hi_IN" w:bidi="hi_IN"/>
        </w:rPr>
        <w:t>पौलुस कहता है कि वह कुरिन्थुस के लोगों से भुगतान पाने के बजाय मरना को पसंद करेगा। ऐसा लगता है कि पौलुस इस बारे में बहुत मजबूत भावना रखता है। पौलुस अपनी बात पूरी भी नहीं करता! पौलुस तुरंत आगे बढ़ता है और कहता है कि वह नहीं चाहता कि कोई भी उसके घमंड करने के कारण को छीन ले।</w:t>
      </w:r>
    </w:p>
    <w:p>
      <w:pPr/>
      <w:r>
        <w:rPr>
          <w:lang w:val="hi_IN" w:bidi="hi_IN"/>
        </w:rPr>
      </w:r>
      <w:r>
        <w:rPr>
          <w:lang w:val="hi_IN" w:bidi="hi_IN"/>
        </w:rPr>
        <w:t>पौलुस के पास कलीसिया से वित्तीय सहायता माँगने का अधिकार है। पौलुस इस अधिकार का उपयोग नहीं करता है। यही चीज़ पौलुस को खुश और गर्वित बनाती है।</w:t>
      </w:r>
    </w:p>
    <w:p>
      <w:pPr/>
      <w:r>
        <w:rPr>
          <w:lang w:val="hi_IN" w:bidi="hi_IN"/>
        </w:rPr>
      </w:r>
      <w:r>
        <w:rPr>
          <w:lang w:val="hi_IN" w:bidi="hi_IN"/>
        </w:rPr>
        <w:t>पौलुस कहता है कि वह प्रचार इसलिए कर रहा है क्योंकि उसे करना है, न कि इसलिए कि पौलुस स्वयं ऐसा करना चाहता था। पौलुस का यह अर्थ नहीं है कि पौलुस को जो कुछ भी कर रहा है उसे पसंद नहीं है। पौलुस का अर्थ है कि यह पौलुस का अपना विचार नहीं था। परमेश्वर ने पौलुस को ऐसा करने की जिम्मेदारी दी। पौलुस केवल वही कर रहा है जो उसने परमेश्वर से करने के लिए प्रतिबद्धता दी है। यदि आप किसी दास से घर को साफ करने या खेत में काम करने के लिए कहें, तो आप बाद में नहीं कहेंगे, "ओह, वाह, तूने घर को साफ कर दिया है! मुझे तुम पर बहुत गर्व है!" आप ऐसा नहीं कहते क्योंकि दास को वही करना पड़ता था जो आपने उन्हें करने के लिए कहा था। उसी तरह, कोई भी यह नहीं कह सकता, "पौलुस, यह बहुत अद्भुत है कि तू सुसमाचार प्रचार कर रहा है!" पौलुस को केवल ऐसा करना है।</w:t>
      </w:r>
    </w:p>
    <w:p>
      <w:pPr>
        <w:pStyle w:val="ListBullet"/>
        <w:spacing w:line="240" w:lineRule="auto"/>
        <w:ind w:left="720"/>
      </w:pPr>
      <w:r>
        <w:rPr>
          <w:lang w:val="hi_IN" w:bidi="hi_IN"/>
        </w:rPr>
      </w:r>
      <w:r>
        <w:rPr>
          <w:lang w:val="hi_IN" w:bidi="hi_IN"/>
        </w:rPr>
        <w:t>यहाँ रुकें और यह गतिविधि करें: एक खेल खेलें। दो समूहों में विभाजित करें—एक छोटा समूह और एक बड़ा समूह। सभी से कहें कि वे एक पंक्ति में खड़े हों और फिर कमरे के दूसरी ओर दौड़ें। हालाँकि, छोटे समूह के लोग केवल एक पैर पर कूद सकते हैं। इस ऑडियो को यहाँ रोकें।</w:t>
      </w:r>
    </w:p>
    <w:p>
      <w:pPr>
        <w:pStyle w:val="ListBullet"/>
        <w:spacing w:line="240" w:lineRule="auto"/>
        <w:ind w:left="720"/>
      </w:pPr>
      <w:r>
        <w:rPr>
          <w:lang w:val="hi_IN" w:bidi="hi_IN"/>
        </w:rPr>
      </w:r>
      <w:r>
        <w:rPr>
          <w:lang w:val="hi_IN" w:bidi="hi_IN"/>
        </w:rPr>
        <w:t>अब, इस गतिविधि को फिर से करें। लेकिन इस बार, बड़े समूह के लोग चुन सकते हैं। उनके पास सामान्य रूप से दौड़ने का अधिकार है, लेकिन वे इस अधिकार का उपयोग न करने का विकल्प चुन सकते हैं और केवल एक पैर पर कूद सकते हैं। इस ऑडियो को यहाँ रोकें।</w:t>
      </w:r>
    </w:p>
    <w:p>
      <w:pPr>
        <w:pStyle w:val="ListBullet"/>
        <w:spacing w:line="240" w:lineRule="auto"/>
        <w:ind w:left="720"/>
      </w:pPr>
      <w:r>
        <w:rPr>
          <w:lang w:val="hi_IN" w:bidi="hi_IN"/>
        </w:rPr>
      </w:r>
      <w:r>
        <w:rPr>
          <w:lang w:val="hi_IN" w:bidi="hi_IN"/>
        </w:rPr>
        <w:t>अब जब आपने यह गतिविधि पूरी कर ली है, तो छोटे समूह में लोगों से पूछें, "जब आपको कूदना पड़ता था, तो आपको कैसा महसूस हुआ कि अन्य लोगों के तेज़ दौड़ने के दौरान आपको कैसा लगा? जब बड़े समूह में कुछ लोगों ने भी कूदने का फैसला किया तो आपको कैसा महसूस हुआ?"</w:t>
      </w:r>
    </w:p>
    <w:p>
      <w:pPr>
        <w:pStyle w:val="ListBullet"/>
        <w:spacing w:line="240" w:lineRule="auto"/>
        <w:ind w:left="720"/>
      </w:pPr>
      <w:r>
        <w:rPr>
          <w:lang w:val="hi_IN" w:bidi="hi_IN"/>
        </w:rPr>
      </w:r>
      <w:r>
        <w:rPr>
          <w:lang w:val="hi_IN" w:bidi="hi_IN"/>
        </w:rPr>
        <w:t>दूसरे समूह के लोगों से पूछें, "आपने सामान्य रूप से दौड़ने के अपने अधिकार का उपयोग क्यों किया या उपयोग क्यों नहीं किया?" इस ऑडियो को यहाँ रोकें।</w:t>
      </w:r>
    </w:p>
    <w:p>
      <w:pPr/>
      <w:r>
        <w:rPr>
          <w:lang w:val="hi_IN" w:bidi="hi_IN"/>
        </w:rPr>
      </w:r>
      <w:r>
        <w:rPr>
          <w:lang w:val="hi_IN" w:bidi="hi_IN"/>
        </w:rPr>
        <w:t>जब आपने यह गतिविधि की, तो शायद कुछ लोगों ने कहा हो कि वे खुश हैं कि कुछ दूसरे लोगों ने भी एक पैर पर कूदने का फैसला किया है। शायद उन्होंने कहा था कि इससे वे खुश हैं क्योंकि अब वे दूसरी ओर पहुँचने वाले अंतिम व्यक्ति नहीं थे। शायद जो लोग कूदने का निर्णय लेते हैं, उन्हें ऐसा करने में थोड़ा अजीब लगा, लेकिन उन्होंने फिर भी यह किया, दूसरों की भलाई के लिए। उन्होंने सामान्य रूप से दौड़ने का अपना अधिकार छोड़ दिया, क्योंकि वे अन्य लोगों के प्रति दयालु होना चाहते थे।</w:t>
      </w:r>
    </w:p>
    <w:p>
      <w:pPr/>
      <w:r>
        <w:rPr>
          <w:lang w:val="hi_IN" w:bidi="hi_IN"/>
        </w:rPr>
      </w:r>
      <w:r>
        <w:rPr>
          <w:lang w:val="hi_IN" w:bidi="hi_IN"/>
        </w:rPr>
        <w:t>पौलुस सच में चाहता था कि उसके सुनने वाले समझें कि अपने अधिकारों को छोड़ना अच्छी बात है! यह ऐसी चीज़ है जिस पर आप घमंड कर सकते हैं, भले ही दूसरों की आँखों में आप अजीब लगें।</w:t>
      </w:r>
    </w:p>
    <w:p>
      <w:pPr/>
      <w:r>
        <w:rPr>
          <w:lang w:val="hi_IN" w:bidi="hi_IN"/>
        </w:rPr>
      </w:r>
      <w:r>
        <w:rPr>
          <w:lang w:val="hi_IN" w:bidi="hi_IN"/>
        </w:rPr>
        <w:t>दूसरे भाग में, पौलुस कहता है कि वह सुसमाचार के लिए सभी लोगों को समायोजित करता है। पौलुस सभी लोगों के लिए एक दास की तरह भी बन जाता है। दास समाज के सबसे निचले लोग थे। दासों का कोई अधिकार नहीं है। कोई भी दास बनना नहीं चाहेगा। याद रखें कि कुरिन्थुस के लोग बहुत घमंड करने वाले लोग थे। वे बहुत हैरान होंगे कि पौलुस दास बनने के लिए तैयार था!</w:t>
      </w:r>
    </w:p>
    <w:p>
      <w:pPr/>
      <w:r>
        <w:rPr>
          <w:lang w:val="hi_IN" w:bidi="hi_IN"/>
        </w:rPr>
      </w:r>
      <w:r>
        <w:rPr>
          <w:lang w:val="hi_IN" w:bidi="hi_IN"/>
        </w:rPr>
        <w:t xml:space="preserve">पौलुस ने अपने आप को सभी लोगों का दास बनाया, ताकि वह यीशु के लिए लोगों को जीत सके, या लाभ पहुँचा सके। इसका दो अलग-अलग अर्थ हो सकते हैं। किसी व्यक्ति को जीतने का अर्थ किसी ऐसे व्यक्ति को यीशु में विश्वास बनने में मदद करना हो सकता है, जो विश्वासी </w:t>
      </w:r>
      <w:r>
        <w:rPr>
          <w:b/>
          <w:lang w:val="hi_IN" w:bidi="hi_IN"/>
        </w:rPr>
        <w:t>नहीं</w:t>
      </w:r>
      <w:r>
        <w:rPr>
          <w:lang w:val="hi_IN" w:bidi="hi_IN"/>
        </w:rPr>
        <w:t xml:space="preserve"> है। इसका अर्थ किसी ऐसे व्यक्ति की मदद करना भी हो सकता है जो पहले से विश्वासी है, लेकिन विश्वास बनाए रखने के लिए संघर्ष कर रहा है। पौलुस दोनों अर्थों के बारे में सोच रहा है।</w:t>
      </w:r>
    </w:p>
    <w:p>
      <w:pPr>
        <w:pStyle w:val="ListBullet"/>
        <w:spacing w:line="240" w:lineRule="auto"/>
        <w:ind w:left="720"/>
      </w:pPr>
      <w:r>
        <w:rPr>
          <w:lang w:val="hi_IN" w:bidi="hi_IN"/>
        </w:rPr>
      </w:r>
      <w:r>
        <w:rPr>
          <w:lang w:val="hi_IN" w:bidi="hi_IN"/>
        </w:rPr>
        <w:t>यहाँ रुकें और यह गतिविधि करें: एक खेल खेलें जिसमें सभी लोग एक व्यक्ति से भागें, और वह व्यक्ति उन सभी के पीछे दौड़े जो भाग रहे हैं। उस व्यक्ति से कहें कि वह भागते समय दूसरों के कंधे को हल्का सा छूने की कोशिश करे। जब वह व्यक्ति ऐसा करने में सफल हो जाता है, तो जिसे उसने छुआ, वह मुड़कर उस व्यक्ति को पकड़ लेगा जिसने उसे छुआ। खेल तब तक जारी रखें जब तक पहला व्यक्ति सभी के कंधे को छू न ले, और सभी लोग पहले व्यक्ति को पकड़कर न रख लें। इस ऑडियो को यहाँ रोकें।</w:t>
      </w:r>
    </w:p>
    <w:p>
      <w:pPr>
        <w:pStyle w:val="ListBullet"/>
        <w:spacing w:line="240" w:lineRule="auto"/>
        <w:ind w:left="720"/>
      </w:pPr>
      <w:r>
        <w:rPr>
          <w:lang w:val="hi_IN" w:bidi="hi_IN"/>
        </w:rPr>
      </w:r>
      <w:r>
        <w:rPr>
          <w:lang w:val="hi_IN" w:bidi="hi_IN"/>
        </w:rPr>
        <w:t>यहाँ रुकें और चर्चा करें: इस खेल में, पहले व्यक्ति ने जीता, या लाभ उठाया। आप अपनी भाषा में यह कैसे कहेंगे? चर्चा करें कि पौलुस कैसे कहता था कि उसने सभी लोगों के प्रति समायोजित किया है, या अपने व्यवहार को बदल दिया है, ताकि उन्हें जीतने के लिए सभी लोगों की तरह बन जाए। इस ऑडियो को यहाँ रोकें।</w:t>
      </w:r>
    </w:p>
    <w:p>
      <w:pPr/>
      <w:r>
        <w:rPr>
          <w:lang w:val="hi_IN" w:bidi="hi_IN"/>
        </w:rPr>
      </w:r>
      <w:r>
        <w:rPr>
          <w:lang w:val="hi_IN" w:bidi="hi_IN"/>
        </w:rPr>
        <w:t>पौलुस उन लोगों की तरह बन गया जिनके साथ पौलुस सुसमाचार साझा करना चाहता था। इसका अर्थ है कि पौलुस ने इन लोगों के प्रति अपने व्यवहार को समायोजित किया। पौलुस ने शायद अलग-अलग लोगों से बात करते समय अलग-अलग शब्दों या यहाँ तक कि अलग-अलग भाषाओं का उपयोग किया था। पौलुस अलग-अलग भोजन खाता था, यह इस बात पर निर्भर करता है कि वह किसके साथ भोजन करता था। पौलुस चाहता था कि अन्य लोग यह महसूस करें कि पौलुस उनसे अलग नहीं है। पौलुस चाहता था कि वे उसके साथ सहज महसूस करें।</w:t>
      </w:r>
    </w:p>
    <w:p>
      <w:pPr>
        <w:pStyle w:val="ListBullet"/>
        <w:spacing w:line="240" w:lineRule="auto"/>
        <w:ind w:left="720"/>
      </w:pPr>
      <w:r>
        <w:rPr>
          <w:lang w:val="hi_IN" w:bidi="hi_IN"/>
        </w:rPr>
      </w:r>
      <w:r>
        <w:rPr>
          <w:lang w:val="hi_IN" w:bidi="hi_IN"/>
        </w:rPr>
        <w:t>यहाँ रुकें और यह गतिविधि करें: समूह में कुछ लोगों से आपके समुदाय में रहने वाले अलग-अलग प्रकार के लोगों का अभिनय करने के लिए कहें—उदाहरण के लिए, मजदूर, शिक्षक, या किसी गोत्र के लोग। अपने समूह के अन्य लोगों से कमरे में घूमने के लिए कहें। इन लोगों को जाकर पहले लोगों से मिलने को कहें। जब भी वे किसी से मिल रहे होते हैं, तो वे अपने बोलने या व्यवहार के तरीके को समायोजित करते हैं ताकि वह उस व्यक्ति से मेल खाए जिससे वे बात कर रहे हैं। उसके बाद, वे अगले व्यक्ति के पास जाते हैं और उनके साथ समायोजित होते हैं।</w:t>
      </w:r>
    </w:p>
    <w:p>
      <w:pPr>
        <w:pStyle w:val="ListBullet"/>
        <w:spacing w:line="240" w:lineRule="auto"/>
        <w:ind w:left="720"/>
      </w:pPr>
      <w:r>
        <w:rPr>
          <w:lang w:val="hi_IN" w:bidi="hi_IN"/>
        </w:rPr>
      </w:r>
      <w:r>
        <w:rPr>
          <w:lang w:val="hi_IN" w:bidi="hi_IN"/>
        </w:rPr>
        <w:t>वैकल्पिक रूप से, समूह में कुछ लोगों से एक विशेष तरीके से व्यवहार करने के लिए कहें। उदाहरण के लिए, एक व्यक्ति पूरे समय अपने हाथ से ताली बजा सकता है, दूसरा व्यक्ति एक हाथ को हवा में उठा सकता है, और तीसरा व्यक्ति अपनी नाक को छू सकता है। उसके बाद, अन्य लोगों से कमरे में घूमने के लिए कहें और जब भी उन लोगों से बात कर रहे हों तो वही करें। इस ऑडियो को यहाँ रोकें।</w:t>
      </w:r>
    </w:p>
    <w:p>
      <w:pPr>
        <w:pStyle w:val="ListBullet"/>
        <w:spacing w:line="240" w:lineRule="auto"/>
        <w:ind w:left="720"/>
      </w:pPr>
      <w:r>
        <w:rPr>
          <w:lang w:val="hi_IN" w:bidi="hi_IN"/>
        </w:rPr>
      </w:r>
      <w:r>
        <w:rPr>
          <w:lang w:val="hi_IN" w:bidi="hi_IN"/>
        </w:rPr>
        <w:t>जब आपने यह गतिविधि की है, तो कृपया चर्चा करें: दूसरे लोगों के प्रति अपने आप को समायोजित करना कैसा था? और, जब दूसरे लोग आपके प्रति समायोजित हो रहे थे, तो इससे आपको कैसा महसूस हुआ? इस ऑडियो को यहाँ रोकें।</w:t>
      </w:r>
    </w:p>
    <w:p>
      <w:pPr/>
      <w:r>
        <w:rPr>
          <w:lang w:val="hi_IN" w:bidi="hi_IN"/>
        </w:rPr>
      </w:r>
      <w:r>
        <w:rPr>
          <w:lang w:val="hi_IN" w:bidi="hi_IN"/>
        </w:rPr>
        <w:t>पौलुस अन्य लोगों के प्रति समायोजित हो रहा है क्योंकि पौलुस उन लोगों से प्रेम करता है।</w:t>
      </w:r>
    </w:p>
    <w:p>
      <w:pPr/>
      <w:r>
        <w:rPr>
          <w:lang w:val="hi_IN" w:bidi="hi_IN"/>
        </w:rPr>
      </w:r>
      <w:r>
        <w:rPr>
          <w:lang w:val="hi_IN" w:bidi="hi_IN"/>
        </w:rPr>
        <w:t>पौलुस यह कहकर समाप्त करता है कि पौलुस सुसमाचार के कारण "ये सभी काम" करता है। "ये सभी बातें" का अर्थ है वह सब कुछ जो पौलुस इस भाग में कह रहा है: अर्थात, पौलुस के पैसे पाने के अधिकार को त्यागना और अपने व्यवहार को दूसरे लोगों के समान बदलना पौलुस कहता है कि ऐसा करके, पौलुस सुसमाचार में भागीदार बन जाता है। इसका अर्थ है कि पौलुस ये सभी काम इसलिए करता है ताकि सुसमाचार फैल सके, और लोग जानें कि परमेश्वर उनसे कितना प्रेम करता है। पौलुस परमेश्वर के सुसमाचार को फैलाने के लिए परमेश्वर के साथ एक साथ काम करता है, और इसलिए पौलुस सुसमाचार का लाभ भी प्राप्त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9:15–23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यहूदी, जो मूसा की व्यवस्था का पालन करते हैं</w:t>
      </w:r>
    </w:p>
    <w:p>
      <w:pPr>
        <w:pStyle w:val="ListBullet"/>
        <w:spacing w:line="240" w:lineRule="auto"/>
        <w:ind w:left="720"/>
      </w:pPr>
      <w:r>
        <w:rPr>
          <w:lang w:val="hi_IN" w:bidi="hi_IN"/>
        </w:rPr>
      </w:r>
      <w:r>
        <w:rPr>
          <w:lang w:val="hi_IN" w:bidi="hi_IN"/>
        </w:rPr>
        <w:t>वे लोग जो यहूदी नहीं हैं, और जो मूसा की व्यवस्था का पालन नहीं करते हैं</w:t>
      </w:r>
    </w:p>
    <w:p>
      <w:pPr>
        <w:pStyle w:val="ListBullet"/>
        <w:spacing w:line="240" w:lineRule="auto"/>
        <w:ind w:left="720"/>
      </w:pPr>
      <w:r>
        <w:rPr>
          <w:lang w:val="hi_IN" w:bidi="hi_IN"/>
        </w:rPr>
      </w:r>
      <w:r>
        <w:rPr>
          <w:lang w:val="hi_IN" w:bidi="hi_IN"/>
        </w:rPr>
        <w:t>तथाकथित "कमजोर" लोग</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अभिनय करें कि पौलुस कहता है कि पौलुस ने कुरिन्थुस के लोगों से वित्तीय सहायता प्राप्त करने के अपने अधिकार का उपयोग नहीं किया है। पौलुस ने अब तक वह सब कुछ नहीं कहा जो उसने कहा था, ताकि कुरिन्थुस के लोग पौलुस को भुगतान करना शुरू कर दें। पौलुस बजाय इसके मरना पसंद करेगा। अभिनय करें कि पौलुस यह घमंड कर रहा है कि वह अपनी सुसमाचार की शिक्षा के लिए पैसे नहीं लेता। यही एकमात्र कारण है जिस पर पौलुस को घमण्ड करना है। पौलुस सुसमाचार प्रचार करने के बारे में घमण्ड नहीं कर सकता, क्योंकि पौलुस ऐसा स्वेच्छा से नहीं कर रहा है। पौलुस सुसमाचार प्रचार कर रहा है क्योंकि यीशु ने पौलुस को वह जिम्मेदारी दी है। पौलुस इसके लिए स्तुति के योग्य नहीं है। लेकिन पौलुस स्वेच्छा से भुगतान प्राप्त करने का अपना अधिकार छोड़ रहा है। पौलुस बिना कुछ बदला पाए सुसमाचार प्रचार कर रहा है। पौलुस को इस पर घमंड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पौलुस कहता है कि क्योंकि पौलुस स्वतंत्र है, इसलिए पौलुस अपने आप को सभी लोगों का दास बना सकता है। पौलुस यह अधिक लोगों को जीतने के लिए कर रहा है। यहूदियों के लिए, पौलुस यहूदी बन जाता है। मूसा की व्यवस्था का पालन करने वाले लोगों के लिए, पौलुस मूसा की व्यवस्था का पालन करता है, भले ही पौलुस जानता है कि उसे ऐसा करना नहीं है। जो लोग जानते हैं कि वे व्यवस्था से मुक्त हैं, उनके लिए पौलुस भी व्यवस्था से मुक्त हो जाता है। लेकिन, पौलुस को मसीह की व्यवस्था का पालन करना होगा। तथाकथित कमजोर लोगों के लिए, पौलुस भी कमजोर हो जाता है। पौलुस जिन लोगों के साथ है, पौलुस उन लोगों की तरह हो जाता है। पौलुस ऐसा इसलिए करता है क्योंकि पौलुस आशा करता है कि वह कम से कम उनमें से कुछ को बचा सकता है। ऐसा करके, पौलुस वही कर रहा है जिसके बारे में पूरा सुसमाचार कहा गया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सोच रहे हैं या क्या महसूस कर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9:15–23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अपने पत्र के इस भाग की शुरुआत यह कहकर करता है कि वह मरना पसंद करेगा बजाय इसके कि वह यह </w:t>
      </w:r>
      <w:r>
        <w:rPr>
          <w:b/>
          <w:lang w:val="hi_IN" w:bidi="hi_IN"/>
        </w:rPr>
        <w:t>घमंड</w:t>
      </w:r>
      <w:r>
        <w:rPr>
          <w:lang w:val="hi_IN" w:bidi="hi_IN"/>
        </w:rPr>
        <w:t xml:space="preserve"> न कर सके कि उन्होंने पैसे स्वीकार नहीं किया। घमण्ड के लिए उसी शब्द का प्रयोग करें जिसका प्रयोग आपने पिछले भागों में किया है।</w:t>
      </w:r>
    </w:p>
    <w:p>
      <w:pPr/>
      <w:r>
        <w:rPr>
          <w:lang w:val="hi_IN" w:bidi="hi_IN"/>
        </w:rPr>
      </w:r>
      <w:r>
        <w:rPr>
          <w:lang w:val="hi_IN" w:bidi="hi_IN"/>
        </w:rPr>
        <w:t xml:space="preserve">पौलुस ने कहा कि उसे लोगों को सुसमाचार प्रचार करना होगा, या इसके बारे में बताना होगा, क्योंकि परमेश्वर ने पौलुस को वह जिम्मेदारी दी थी। पौलुस कहता है कि परमेश्वर ने पौलुस को सुसमाचार का </w:t>
      </w:r>
      <w:r>
        <w:rPr>
          <w:b/>
          <w:lang w:val="hi_IN" w:bidi="hi_IN"/>
        </w:rPr>
        <w:t>भण्डारी</w:t>
      </w:r>
      <w:r>
        <w:rPr>
          <w:lang w:val="hi_IN" w:bidi="hi_IN"/>
        </w:rPr>
        <w:t xml:space="preserve"> बनाया है। भण्डारी वह व्यक्ति होता है जिसे अपने स्वामी की संपत्ति की देखभाल करनी होती है। भण्डारी होने का वही विचार यहाँ है जो आपने पहले 1 कुरिन्थियों 4:2 में देखा था, इसलिए आप इसका वर्णन करने के लिए उसी भाषा का उपयोग कर सकते हैं। </w:t>
      </w:r>
      <w:r>
        <w:rPr>
          <w:b/>
          <w:lang w:val="hi_IN" w:bidi="hi_IN"/>
        </w:rPr>
        <w:t>भण्डारी</w:t>
      </w:r>
      <w:r>
        <w:rPr>
          <w:lang w:val="hi_IN" w:bidi="hi_IN"/>
        </w:rPr>
        <w:t xml:space="preserve"> के बारे में अधिक जानकारी के लिए, मुख्य शब्दावली देखें।</w:t>
      </w:r>
    </w:p>
    <w:p>
      <w:pPr/>
      <w:r>
        <w:rPr>
          <w:lang w:val="hi_IN" w:bidi="hi_IN"/>
        </w:rPr>
      </w:r>
      <w:r>
        <w:rPr>
          <w:lang w:val="hi_IN" w:bidi="hi_IN"/>
        </w:rPr>
        <w:t xml:space="preserve">पौलुस </w:t>
      </w:r>
      <w:r>
        <w:rPr>
          <w:b/>
          <w:lang w:val="hi_IN" w:bidi="hi_IN"/>
        </w:rPr>
        <w:t>सुसमाचार</w:t>
      </w:r>
      <w:r>
        <w:rPr>
          <w:lang w:val="hi_IN" w:bidi="hi_IN"/>
        </w:rPr>
        <w:t xml:space="preserve"> प्रचार करने के बारे में बात करता है। सुसमाचार के लिए उसी शब्द का उपयोग करें जिसका उपयोग आपने पिछले भागों में किया है। </w:t>
      </w:r>
      <w:r>
        <w:rPr>
          <w:lang w:val="hi_IN" w:bidi="hi_IN"/>
        </w:rPr>
        <w:t>सुसमाचार</w:t>
      </w:r>
      <w:r>
        <w:rPr>
          <w:lang w:val="hi_IN" w:bidi="hi_IN"/>
        </w:rPr>
        <w:t xml:space="preserve"> शब्द मुख्य शब्दावली में है।</w:t>
      </w:r>
    </w:p>
    <w:p>
      <w:pPr/>
      <w:r>
        <w:rPr>
          <w:lang w:val="hi_IN" w:bidi="hi_IN"/>
        </w:rPr>
      </w:r>
      <w:r>
        <w:rPr>
          <w:lang w:val="hi_IN" w:bidi="hi_IN"/>
        </w:rPr>
        <w:t>पौलुस सभी लोगों के अनुसार ढल जाता है ताकि उन्हें जीत सके, या उनके दिल जीत सके।</w:t>
      </w:r>
    </w:p>
    <w:p>
      <w:pPr/>
      <w:r>
        <w:rPr>
          <w:lang w:val="hi_IN" w:bidi="hi_IN"/>
        </w:rPr>
      </w:r>
      <w:r>
        <w:rPr>
          <w:lang w:val="hi_IN" w:bidi="hi_IN"/>
        </w:rPr>
        <w:t>यहाँ रुकें और उस गतिविधि के बारे में सोचें जो आपने तीसरे चरण में की थी, जब किसी व्यक्ति ने उन सभी लोगों को जीत लिया या उनके दिल जीत लिए जिन्हें उसने कंधे पर छुआ था। आप लोगों को जीतने के लिए पौलुस के व्यवहार को बदलने के बारे में कैसे बात करेंगे? इस ऑडियो को यहाँ रोकें।</w:t>
      </w:r>
    </w:p>
    <w:p>
      <w:pPr/>
      <w:r>
        <w:rPr>
          <w:lang w:val="hi_IN" w:bidi="hi_IN"/>
        </w:rPr>
      </w:r>
      <w:r>
        <w:rPr>
          <w:lang w:val="hi_IN" w:bidi="hi_IN"/>
        </w:rPr>
        <w:t xml:space="preserve">पौलुस सभी को जीतने के लिए एक </w:t>
      </w:r>
      <w:r>
        <w:rPr>
          <w:b/>
          <w:lang w:val="hi_IN" w:bidi="hi_IN"/>
        </w:rPr>
        <w:t>दास</w:t>
      </w:r>
      <w:r>
        <w:rPr>
          <w:lang w:val="hi_IN" w:bidi="hi_IN"/>
        </w:rPr>
        <w:t xml:space="preserve"> बन जाता है। पौलुस यहूदियों को जीतने के लिए </w:t>
      </w:r>
      <w:r>
        <w:rPr>
          <w:b/>
          <w:lang w:val="hi_IN" w:bidi="hi_IN"/>
        </w:rPr>
        <w:t>यहूदियों</w:t>
      </w:r>
      <w:r>
        <w:rPr>
          <w:lang w:val="hi_IN" w:bidi="hi_IN"/>
        </w:rPr>
        <w:t xml:space="preserve"> की तरह बन जाता है। दास और यहूदियों के लिए उसी शब्द का प्रयोग करें जिसका प्रयोग आपने पहले भागों में किया है। </w:t>
      </w:r>
      <w:r>
        <w:rPr>
          <w:lang w:val="hi_IN" w:bidi="hi_IN"/>
        </w:rPr>
        <w:t>दास</w:t>
      </w:r>
      <w:r>
        <w:rPr>
          <w:lang w:val="hi_IN" w:bidi="hi_IN"/>
        </w:rPr>
        <w:t xml:space="preserve"> और </w:t>
      </w:r>
      <w:r>
        <w:rPr>
          <w:lang w:val="hi_IN" w:bidi="hi_IN"/>
        </w:rPr>
        <w:t>यहूदी</w:t>
      </w:r>
      <w:r>
        <w:rPr>
          <w:lang w:val="hi_IN" w:bidi="hi_IN"/>
        </w:rPr>
        <w:t xml:space="preserve"> शब्द मुख्य शब्दावली में हैं।</w:t>
      </w:r>
    </w:p>
    <w:p>
      <w:pPr/>
      <w:r>
        <w:rPr>
          <w:lang w:val="hi_IN" w:bidi="hi_IN"/>
        </w:rPr>
      </w:r>
      <w:r>
        <w:rPr>
          <w:lang w:val="hi_IN" w:bidi="hi_IN"/>
        </w:rPr>
        <w:t xml:space="preserve">पौलुस बाद में कहते हैं कि वह सभी लोगों के अनुसार ढल जाता है ताकि कुछ को </w:t>
      </w:r>
      <w:r>
        <w:rPr>
          <w:b/>
          <w:lang w:val="hi_IN" w:bidi="hi_IN"/>
        </w:rPr>
        <w:t>बचा</w:t>
      </w:r>
      <w:r>
        <w:rPr>
          <w:lang w:val="hi_IN" w:bidi="hi_IN"/>
        </w:rPr>
        <w:t xml:space="preserve"> सके। इस उदाहरण में, उद्धार के लिए उसी शब्द का उपयोग करें जिसका उपयोग आपने पिछले भागों में किया है, और यदि आवश्यकता हो, तो अधिक जानकारी के लिए मुख्य शब्दावली में </w:t>
      </w:r>
      <w:r>
        <w:rPr>
          <w:lang w:val="hi_IN" w:bidi="hi_IN"/>
        </w:rPr>
        <w:t>उद्धार</w:t>
      </w:r>
      <w:r>
        <w:rPr>
          <w:lang w:val="hi_IN" w:bidi="hi_IN"/>
        </w:rPr>
        <w:t xml:space="preserve"> देखें।</w:t>
      </w:r>
    </w:p>
    <w:p>
      <w:pPr/>
      <w:r>
        <w:rPr>
          <w:lang w:val="hi_IN" w:bidi="hi_IN"/>
        </w:rPr>
      </w:r>
      <w:r>
        <w:rPr>
          <w:lang w:val="hi_IN" w:bidi="hi_IN"/>
        </w:rPr>
        <w:t>पौलुस उन लोगों के बारे में बात करता है जो "</w:t>
      </w:r>
      <w:r>
        <w:rPr>
          <w:b/>
          <w:lang w:val="hi_IN" w:bidi="hi_IN"/>
        </w:rPr>
        <w:t>व्यवस्था</w:t>
      </w:r>
      <w:r>
        <w:rPr>
          <w:lang w:val="hi_IN" w:bidi="hi_IN"/>
        </w:rPr>
        <w:t xml:space="preserve"> के अधीन" हैं। यहाँ व्यवस्था का अर्थ है वह व्यवस्था जो परमेश्वर ने मूसा के द्वारा इस्राएलियों को दी थी। जो लोग "व्यवस्था के अधीन हैं" यहूदियों के बारे में बात करने का एक और तरीका है। यहूदी उन सभी आज्ञाओं का पालन करना चाहते थे जो परमेश्वर ने अपनी व्यवस्था में दी थीं। उसी शब्द का उपयोग करें जिसका उपयोग आपने दूसरे भागों में मूसा की व्यवस्था के लिए किया है। अधिक जानकारी के लिए, मुख्य शब्दावली में </w:t>
      </w:r>
      <w:r>
        <w:rPr>
          <w:lang w:val="hi_IN" w:bidi="hi_IN"/>
        </w:rPr>
        <w:t>व्यवस्था</w:t>
      </w:r>
      <w:r>
        <w:rPr>
          <w:lang w:val="hi_IN" w:bidi="hi_IN"/>
        </w:rPr>
        <w:t xml:space="preserve"> देखें।</w:t>
      </w:r>
    </w:p>
    <w:p>
      <w:pPr/>
      <w:r>
        <w:rPr>
          <w:lang w:val="hi_IN" w:bidi="hi_IN"/>
        </w:rPr>
      </w:r>
      <w:r>
        <w:rPr>
          <w:lang w:val="hi_IN" w:bidi="hi_IN"/>
        </w:rPr>
        <w:t xml:space="preserve">पौलुस हमेशा </w:t>
      </w:r>
      <w:r>
        <w:rPr>
          <w:b/>
          <w:lang w:val="hi_IN" w:bidi="hi_IN"/>
        </w:rPr>
        <w:t>मसीह</w:t>
      </w:r>
      <w:r>
        <w:rPr>
          <w:lang w:val="hi_IN" w:bidi="hi_IN"/>
        </w:rPr>
        <w:t xml:space="preserve"> की व्यवस्था का पालन करता है। इसका अर्थ है वह व्यवस्था जो मसीह ने मसीह के अनुयायियों को दी थी। यह एक-दूसरे से प्रेम करने का नियम है। मसीह के लिए उसी शब्द का उपयोग करें जिसका उपयोग आपने अन्य भागों में किया है। </w:t>
      </w:r>
      <w:r>
        <w:rPr>
          <w:lang w:val="hi_IN" w:bidi="hi_IN"/>
        </w:rPr>
        <w:t>मसीह</w:t>
      </w:r>
      <w:r>
        <w:rPr>
          <w:lang w:val="hi_IN" w:bidi="hi_IN"/>
        </w:rPr>
        <w:t xml:space="preserve"> शब्द मुख्य शब्दावली में है।</w:t>
      </w:r>
    </w:p>
    <w:p>
      <w:pPr/>
      <w:r>
        <w:rPr>
          <w:lang w:val="hi_IN" w:bidi="hi_IN"/>
        </w:rPr>
      </w:r>
      <w:r>
        <w:rPr>
          <w:lang w:val="hi_IN" w:bidi="hi_IN"/>
        </w:rPr>
        <w:t>पौलुस सब कुछ इसलिए करता है ताकि पौलुस भी सुसमाचार में साझा कर सके, या सुसमाचार में भागीदार बन सके। किसी काम में भागीदार होने का अर्थ है कि कोई व्यक्ति किसी दूसरे के साथ मिलकर काम करता है और दोनों उस काम का लाभ साझा करते हैं। पौलुस परमेश्वर के साथ मिलकर सुसमाचार, या मसीह के बारे में अच्छी खबर, बाँटता हैं। परिणामस्वरूप, पौलुस सुसमाचार के लाभों में भी साझा करता है!</w:t>
      </w:r>
    </w:p>
    <w:p>
      <w:pPr/>
      <w:r>
        <w:rPr>
          <w:lang w:val="hi_IN" w:bidi="hi_IN"/>
        </w:rPr>
      </w:r>
      <w:r>
        <w:rPr>
          <w:lang w:val="hi_IN" w:bidi="hi_IN"/>
        </w:rPr>
        <w:t>यहाँ रुकें और समूह में चर्चा करें कि आप पौलुस के सुसमाचार में भागीदार बनने के बारे में कैसे बात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9:24–27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9:24–27 को सुनें और अपने मन में रखें।</w:t>
      </w:r>
    </w:p>
    <w:p>
      <w:pPr/>
      <w:r>
        <w:rPr>
          <w:lang w:val="hi_IN" w:bidi="hi_IN"/>
        </w:rPr>
      </w:r>
      <w:r>
        <w:rPr>
          <w:lang w:val="hi_IN" w:bidi="hi_IN"/>
        </w:rPr>
        <w:t>यदि सम्भव हो, तो 1 कुरिन्थियों 9:24–27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ऑडियो संस्करण 1 कुरिन्थियों 9:24–27 को सबसे आसानी से समझ में आने वाले अनुवाद में सुनें।</w:t>
      </w:r>
    </w:p>
    <w:p>
      <w:pPr/>
      <w:r>
        <w:rPr>
          <w:lang w:val="hi_IN" w:bidi="hi_IN"/>
        </w:rPr>
      </w:r>
      <w:r>
        <w:rPr>
          <w:lang w:val="hi_IN" w:bidi="hi_IN"/>
        </w:rPr>
        <w:t>याद रखें कि पौलुस अभी भी कुरिन्थुस के घमंड करने वाले विश्वासियों से बात कर रहा है जो सोचते हैं कि उनके पास बहुत अधिक आत्मिक ज्ञान है, और जो कुछ अन्य विश्वासियों को तुच्छ मानते हैं। पौलुस पहले कह चुका है कि पौलुस चाहता है कि विश्वासी पौलुस के उदाहरण का अनुसरण करें और अन्य विश्वासियों के लिए अपने अधिकारों को छोड़ दें। विश्वासियों को पौलुस के उदाहरण का पालन करना चाहिए और दूसरों के अनुसार ढल जाना चाहिए। इस भाग में, और अगले भाग में, पौलुस विश्वासियों को चेतावनी दे रहा है। विश्वासी सोच सकते हैं कि वे बहुत आत्मिक हैं, लेकिन उन्हें सावधान रहना होगा! विश्वासी अभी भी विफल हो सकते हैं!</w:t>
      </w:r>
    </w:p>
    <w:p>
      <w:pPr/>
      <w:r>
        <w:rPr>
          <w:lang w:val="hi_IN" w:bidi="hi_IN"/>
        </w:rPr>
      </w:r>
      <w:r>
        <w:rPr>
          <w:lang w:val="hi_IN" w:bidi="hi_IN"/>
        </w:rPr>
        <w:t>इस भाग में, पौलुस खेलों से एक उदाहरण का उपयोग कर रहा है। कुरिन्थुस के लोग खेल पसंद करते थे। हर दो साल में, लोगों में एक बड़ी प्रतियोगिता होती थी, और दूर-दूर से बहुत से लोग इसे देखने आते थे। लोग दौड़ में हिस्सा लेते थे कि कौन सबसे तेज दौड़ सकता है, और लड़ाई के मुकाबले होते थे, और कई अन्य खेल होते थे। इन खेलों में से एक मुक्केबाजी थी। मुक्केबाजी एक ऐसा खेल है जहाँ लोग एक-दूसरे को अपनी मुक्केबाजी से मारते हैं, जब तक कि उनमें से एक हार न मान ले।</w:t>
      </w:r>
    </w:p>
    <w:p>
      <w:pPr/>
      <w:r>
        <w:rPr>
          <w:lang w:val="hi_IN" w:bidi="hi_IN"/>
        </w:rPr>
      </w:r>
      <w:r>
        <w:rPr>
          <w:lang w:val="hi_IN" w:bidi="hi_IN"/>
        </w:rPr>
        <w:t>यहाँ रुकें और चर्चा करें: आपके समुदाय में लोग किस प्रकार के खेल खेलते हैं? क्या लोग एक-दूसरे के साथ प्रतियोगिताएँ करते हैं? वे ऐसी प्रतियोगिता के लिए कैसे तैयारी करते हैं? इस ऑडियो को यहाँ रोकें।</w:t>
      </w:r>
    </w:p>
    <w:p>
      <w:pPr/>
      <w:r>
        <w:rPr>
          <w:lang w:val="hi_IN" w:bidi="hi_IN"/>
        </w:rPr>
      </w:r>
      <w:r>
        <w:rPr>
          <w:lang w:val="hi_IN" w:bidi="hi_IN"/>
        </w:rPr>
        <w:t>इन खेल प्रतियोगिताओं में भाग लेने वाले लोगों ने लंबे समय तक प्रशिक्षण लिया था। हर प्रतियोगिता में, केवल एक व्यक्ति पुरस्कार जीत सकता था। पुरस्कार अपने आप में बहुत अधिक मूल्यवान नहीं था। यह पत्तियों से बना एक घेरा था जिसे लोग विजेता के सिर पर मुकुट की तरह लगाते थे। लेकिन इस मुकुट को जीतना एक बहुत बड़ा सम्मान था!</w:t>
      </w:r>
    </w:p>
    <w:p>
      <w:pPr/>
      <w:r>
        <w:rPr>
          <w:lang w:val="hi_IN" w:bidi="hi_IN"/>
        </w:rPr>
      </w:r>
      <w:r>
        <w:rPr>
          <w:lang w:val="hi_IN" w:bidi="hi_IN"/>
        </w:rPr>
        <w:t>यहाँ रुकें और चर्चा करें: आपके समुदाय में, क्या लोग किसी चीज़ के लिए पुरस्कार जीत सकते हैं? पुरस्कार पाने के लिए उन्हें क्या करना होगा? पुरस्कार क्या है? इस ऑडियो को यहाँ रोकें।</w:t>
      </w:r>
    </w:p>
    <w:p>
      <w:pPr/>
      <w:r>
        <w:rPr>
          <w:lang w:val="hi_IN" w:bidi="hi_IN"/>
        </w:rPr>
      </w:r>
      <w:r>
        <w:rPr>
          <w:lang w:val="hi_IN" w:bidi="hi_IN"/>
        </w:rPr>
        <w:t>पिछले भाग में, पौलुस ने अपने आप को एक उदाहरण के रूप में दिया था। पौलुस की तरह, कुरिन्थुस के लोगों को अपने अधिकारों को छोड़ने और अन्य लोगों के प्रति समायोजित होने के लिए तैयार होना चाहिए। उन्हें घमंड नहीं करना चाहिए और अन्य विश्वासियों को नीचा नहीं देखना चाहिए।</w:t>
      </w:r>
    </w:p>
    <w:p>
      <w:pPr/>
      <w:r>
        <w:rPr>
          <w:lang w:val="hi_IN" w:bidi="hi_IN"/>
        </w:rPr>
      </w:r>
      <w:r>
        <w:rPr>
          <w:lang w:val="hi_IN" w:bidi="hi_IN"/>
        </w:rPr>
        <w:t>इस भाग में, पौलुस उन्हें अनुसरण करने के लिए एक और उदाहरण देता है। उन्हें किसी ऐसे व्यक्ति के उदाहरण का अनुसरण करना होगा जो प्रतियोगिता के लिए तैयार होने के लिए बहुत कड़ी मेहनत कर रहा है। इस व्यक्ति में बहुत अधिक आत्म-नियंत्रण होना चाहिए। यह व्यक्ति आलसी नहीं हो सकता, या बहुत ज्यादा नहीं खा सकता, या अभ्यास करना बंद नहीं कर सकता। अन्यथा यह व्यक्ति नहीं जीतेगा! केवल एक ही व्यक्ति जीत सकता है, और वह व्यक्ति है जिसने सबसे अधिक प्रशिक्षण लिया है।</w:t>
      </w:r>
    </w:p>
    <w:p>
      <w:pPr/>
      <w:r>
        <w:rPr>
          <w:lang w:val="hi_IN" w:bidi="hi_IN"/>
        </w:rPr>
      </w:r>
      <w:r>
        <w:rPr>
          <w:lang w:val="hi_IN" w:bidi="hi_IN"/>
        </w:rPr>
        <w:t>यहाँ रुकें और चर्चा करें: क्या आप किसी ऐसे व्यक्ति के बारे में कोई कहानी सुनाते हैं जिसने किसी बात में अच्छा बनने के लिए बहुत कठिन प्रशिक्षण लिया हो, या अभ्यास किया हो? इस ऑडियो को यहाँ रोकें।</w:t>
      </w:r>
    </w:p>
    <w:p>
      <w:pPr/>
      <w:r>
        <w:rPr>
          <w:lang w:val="hi_IN" w:bidi="hi_IN"/>
        </w:rPr>
      </w:r>
      <w:r>
        <w:rPr>
          <w:lang w:val="hi_IN" w:bidi="hi_IN"/>
        </w:rPr>
        <w:t>पौलुस इस उदाहरण का उपयोग कुरिन्थुस के घमंड करने वाले विश्वासियों को याद दिलाने के लिए करता है कि उन्हें भी आत्म-संयम रखने की आवश्यकता है। विश्वासियों को भी प्रशिक्षण देने की आवश्यकता है। बेशक, विश्वासियों को खेल प्रतियोगिता के लिए प्रशिक्षण लेने की आवश्यकता नहीं है, लेकिन उन्हें एक मसीही के रूप में जीवन जीने के लिए खुद को प्रशिक्षण लेने की आवश्यकता है! यह वास्तव में कठिन काम है। परन्तु यदि विश्वासी यह कड़ी मेहनत करते हैं, तो वे एक पुरस्कार जीतेंगे। यह उस पुरस्कार, या मुकुट की तरह नहीं होगा जो खेल प्रतियोगिता में लोग प्राप्त करते हैं। वह मुकुट थोड़े समय के बाद टूट जाता है। वह मुकुट टिकता नहीं है। लेकिन पुरस्कार जो विश्वासियों को मिलेगा, वह सदा के लिए रहेगा! कुरिन्थुस के लोग सोच सकते हैं कि वे पहले ही पुरस्कार जीत चुके हैं। या वे सोचते हैं कि वे इतने अच्छे हैं कि उन्हें इसे प्राप्त करना आसान है। लेकिन पौलुस उन्हें चेतावनी देना चाहता है कि केवल उसी दौड़ने वाले को ही पुरस्कार मिलेगा जिसने बहुत प्रशिक्षण लिया हो!</w:t>
      </w:r>
    </w:p>
    <w:p>
      <w:pPr/>
      <w:r>
        <w:rPr>
          <w:lang w:val="hi_IN" w:bidi="hi_IN"/>
        </w:rPr>
      </w:r>
      <w:r>
        <w:rPr>
          <w:lang w:val="hi_IN" w:bidi="hi_IN"/>
        </w:rPr>
        <w:t>पौलुस का यह अर्थ नहीं है कि विश्वासियों को एक-दूसरे के साथ प्रतिस्पर्धा करनी चाहिए, या उनमें से केवल एक ही पुरस्कार पा सकता है। एक मसीही का जीवन एक प्रतियोगिता नहीं है। पौलुस केवल खेल प्रतियोगिता के उदाहरण का उपयोग करके विश्वासियों से कह रहा है कि वे उस खिलाड़ी की तरह ही कड़ी मेहनत करें जिसे अंततः पुरस्कार मिलेगा।</w:t>
      </w:r>
    </w:p>
    <w:p>
      <w:pPr/>
      <w:r>
        <w:rPr>
          <w:lang w:val="hi_IN" w:bidi="hi_IN"/>
        </w:rPr>
      </w:r>
      <w:r>
        <w:rPr>
          <w:lang w:val="hi_IN" w:bidi="hi_IN"/>
        </w:rPr>
        <w:t>फिर पौलुस फिर से अपने आप को एक उदाहरण के रूप में देता है। पौलुस अपनी सारी ऊर्जा पुरस्कार जीतने में लगाता है।</w:t>
      </w:r>
    </w:p>
    <w:p>
      <w:pPr/>
      <w:r>
        <w:rPr>
          <w:lang w:val="hi_IN" w:bidi="hi_IN"/>
        </w:rPr>
      </w:r>
      <w:r>
        <w:rPr>
          <w:lang w:val="hi_IN" w:bidi="hi_IN"/>
        </w:rPr>
        <w:t>पौलुस एक ऐसे दौड़ने वाले की तरह नहीं होना चाहता जो इधर-उधर दौड़ता है, और अपने लक्ष्य को भूल जाता है। पौलुस एक ऐसे मुक्केबाज की तरह भी नहीं होना चाहता जो अपने लक्ष्य को मारने के बजाय केवल हवा को मार रहा है। इसके बजाय, पौलुस एक मसीही की तरह जीने के लिए कड़ी मेहनत करता है। पौलुस एक प्रचारक है, जो अन्य लोगों को बताता है कि उन्हें कैसे जीना है। यह भयानक होगा यदि परमेश्वर अंत में पौलुस को बताए कि वह, पौलुस, असफल हुआ है!</w:t>
      </w:r>
    </w:p>
    <w:p>
      <w:pPr/>
      <w:r>
        <w:rPr>
          <w:lang w:val="hi_IN" w:bidi="hi_IN"/>
        </w:rPr>
      </w:r>
      <w:r>
        <w:rPr>
          <w:lang w:val="hi_IN" w:bidi="hi_IN"/>
        </w:rPr>
        <w:t>इसलिए, यदि पौलुस को भी यह ध्यान रखना है कि वह पुरस्कार चूक न जाए, तो कुरिन्थुस के लोगों को भी सावधान रहना होगा!</w:t>
      </w:r>
      <w:r>
        <w:rPr>
          <w:lang w:val="hi_IN" w:bidi="hi_IN"/>
        </w:rPr>
      </w:r>
    </w:p>
    <w:p>
      <w:pPr>
        <w:pStyle w:val="Heading3"/>
      </w:pPr>
      <w:r>
        <w:rPr>
          <w:lang w:val="hi_IN" w:bidi="hi_IN"/>
        </w:rPr>
        <w:t>घटनाओं को समझाना</w:t>
      </w:r>
    </w:p>
    <w:p>
      <w:pPr/>
      <w:r>
        <w:rPr>
          <w:lang w:val="hi_IN" w:bidi="hi_IN"/>
        </w:rPr>
      </w:r>
      <w:r>
        <w:rPr>
          <w:lang w:val="hi_IN" w:bidi="hi_IN"/>
        </w:rPr>
        <w:t>1 कुरिन्थियों 9:24–27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कुरिन्थुस के लोगों से कहता है कि उन्हें मसीही के रूप में जीने के लिए कड़ी मेहनत करनी चाहिए। विश्वासियों को इसे बहुत गंभीरता से लेना चाहिए, जैसे कोई खेल प्रतियोगिता के लिए प्रशिक्षण लेने वाला व्यक्ति अपनी प्रशिक्षण को बहुत गंभीरता से लेता है।</w:t>
      </w:r>
    </w:p>
    <w:p>
      <w:pPr/>
      <w:r>
        <w:rPr>
          <w:lang w:val="hi_IN" w:bidi="hi_IN"/>
        </w:rPr>
      </w:r>
      <w:r>
        <w:rPr>
          <w:b/>
          <w:lang w:val="hi_IN" w:bidi="hi_IN"/>
        </w:rPr>
        <w:t>दूसरे भाग में:</w:t>
      </w:r>
      <w:r>
        <w:rPr>
          <w:lang w:val="hi_IN" w:bidi="hi_IN"/>
        </w:rPr>
        <w:t xml:space="preserve"> पौलुस कहता है कि पौलुस एक मसीही की तरह जीने के लिए भी कड़ी मेहनत करता है। भले ही पौलुस एक प्रचारक है, फिर भी वह असफल हो सकता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दौड़ में दौड़ने वाले धावक</w:t>
      </w:r>
    </w:p>
    <w:p>
      <w:pPr>
        <w:pStyle w:val="ListBullet"/>
        <w:spacing w:line="240" w:lineRule="auto"/>
        <w:ind w:left="720"/>
      </w:pPr>
      <w:r>
        <w:rPr>
          <w:lang w:val="hi_IN" w:bidi="hi_IN"/>
        </w:rPr>
      </w:r>
      <w:r>
        <w:rPr>
          <w:lang w:val="hi_IN" w:bidi="hi_IN"/>
        </w:rPr>
        <w:t>एक धावक जो दौड़ जीतता है</w:t>
      </w:r>
    </w:p>
    <w:p>
      <w:pPr>
        <w:pStyle w:val="ListBullet"/>
        <w:spacing w:line="240" w:lineRule="auto"/>
        <w:ind w:left="720"/>
      </w:pPr>
      <w:r>
        <w:rPr>
          <w:lang w:val="hi_IN" w:bidi="hi_IN"/>
        </w:rPr>
      </w:r>
      <w:r>
        <w:rPr>
          <w:lang w:val="hi_IN" w:bidi="hi_IN"/>
        </w:rPr>
        <w:t>एक दौड़ने वाला जो बिना लक्ष्य के इधर-उधर दौड़ता है</w:t>
      </w:r>
    </w:p>
    <w:p>
      <w:pPr>
        <w:pStyle w:val="ListBullet"/>
        <w:spacing w:line="240" w:lineRule="auto"/>
        <w:ind w:left="720"/>
      </w:pPr>
      <w:r>
        <w:rPr>
          <w:lang w:val="hi_IN" w:bidi="hi_IN"/>
        </w:rPr>
      </w:r>
      <w:r>
        <w:rPr>
          <w:lang w:val="hi_IN" w:bidi="hi_IN"/>
        </w:rPr>
        <w:t>और एक मुक्केबाज</w:t>
      </w:r>
    </w:p>
    <w:p>
      <w:pPr/>
      <w:r>
        <w:rPr>
          <w:lang w:val="hi_IN" w:bidi="hi_IN"/>
        </w:rPr>
      </w:r>
      <w:r>
        <w:rPr>
          <w:lang w:val="hi_IN" w:bidi="hi_IN"/>
        </w:rPr>
        <w:t>पौलुस यह कहकर शुरू करता है कि कुरिन्थुस के लोग जानते हैं कि जब कोई दौड़ होती है, तो केवल एक व्यक्ति जीतता है। जैसे पौलुस अक्सर करता है, पौलुस लोगों से एक प्रश्न पूछकर ऐसा कहता है। पौलुस जानता है कि विश्वासी पहले से इस प्रश्न का उत्तर जानते हैं, लेकिन यह पौलुस का उन्हें सोचने के लिए प्रेरित करने का तरीका है।</w:t>
      </w:r>
    </w:p>
    <w:p>
      <w:pPr/>
      <w:r>
        <w:rPr>
          <w:lang w:val="hi_IN" w:bidi="hi_IN"/>
        </w:rPr>
      </w:r>
      <w:r>
        <w:rPr>
          <w:lang w:val="hi_IN" w:bidi="hi_IN"/>
        </w:rPr>
        <w:t>दौड़ लोगों के बीच एक प्रतियोगिता है ताकि यह देखा जा सके कि कौन सबसे तेज़ दौड़ सकता है। कई लोग एक-दूसरे के पास एक सीधी रेखा के किनारे खड़े होंगे। दूरी पर एक और सीधी रेखा थी। यह 200 मीटर की दूरी पर या उससे भी अधिक दूरी पर हो सकता है। फिर, कोई संकेत देगा, और तुरन्त सभी दौड़ने वाले दौड़ने शुरू कर देंगे। जो पहला धावक अगली रेखा तक पहुँचेगा, वही विजेता होगा। उस व्यक्ति को पुरस्कार मिलेगा। पुरस्कार कई अलग-अलग चीजें हो सकती हैं।</w:t>
      </w:r>
    </w:p>
    <w:p>
      <w:pPr/>
      <w:r>
        <w:rPr>
          <w:lang w:val="hi_IN" w:bidi="hi_IN"/>
        </w:rPr>
      </w:r>
      <w:r>
        <w:rPr>
          <w:lang w:val="hi_IN" w:bidi="hi_IN"/>
        </w:rPr>
        <w:t>यहाँ रुकें और इस गतिविधि को करें: एक समूह के रूप में, बाहर जाएँ और एक साथ एक दौड़ करें! यदि दौड़ने के लिए पर्याप्त खुली जगह नहीं है, तो किसी दूसरी तरह की दौड़ करें। उदाहरण के लिए, आप कमरे के दूसरे हिस्से में अपनी उंगलियों की नोकों पर चल सकते हैं, या स्वयं एक और रचनात्मक विचार दे सकते हैं! सबसे पहले, तय करें कि लोग दौड़ कहाँ से शुरू करेंगे। फिर तय करें कि उन्हें कहाँ समाप्त करना है। यह सुनिश्चित करें कि सभी लोग ठीक एक ही समय से शुरू करें। इस ऑडियो को यहाँ रोकें।</w:t>
      </w:r>
    </w:p>
    <w:p>
      <w:pPr/>
      <w:r>
        <w:rPr>
          <w:lang w:val="hi_IN" w:bidi="hi_IN"/>
        </w:rPr>
      </w:r>
      <w:r>
        <w:rPr>
          <w:lang w:val="hi_IN" w:bidi="hi_IN"/>
        </w:rPr>
        <w:t>कुरिन्थुस के लोगों को उस व्यक्ति की तरह होना चाहिए जो जीतता है! पौलुस का अर्थ यह नहीं है कि मसीही जीवन एक प्रतियोगिता की तरह है। पौलुस का अर्थ यह है कि सभी विश्वासियों को अपने मसीही जीवन में उतने ही गंभीर और प्रतिबद्ध होना चाहिए जितने एक व्यक्ति दौड़ जीतने के लिए प्रशिक्षण ले रहा है। जो धावक सबसे अधिक अभ्यास करता है, जो सबसे अधिक तंदुरुस्त है, और जो दौड़ को सबसे अधिक गंभीरता से लेता है, वही दौड़ जीतेगा। कुरिन्थुस के लोगों को ऐसे व्यक्ति की तरह ही समर्पित होना चाहिए।</w:t>
      </w:r>
    </w:p>
    <w:p>
      <w:pPr/>
      <w:r>
        <w:rPr>
          <w:lang w:val="hi_IN" w:bidi="hi_IN"/>
        </w:rPr>
      </w:r>
      <w:r>
        <w:rPr>
          <w:lang w:val="hi_IN" w:bidi="hi_IN"/>
        </w:rPr>
        <w:t>जो लोग खेल प्रतियोगिता में भाग लेते हैं, वे बहुत कड़ी प्रशिक्षण लेते हैं। ये लोग आलसी नहीं हो सकते। इन लोगों को अनुशासन का अभ्यास करना होगा। अनुशासन का अर्थ है कि अक्सर ये लोग वही नहीं कर पाते जो वे करना चाहते हैं। इन लोगों को सुबह जल्दी उठना पड़ता है और लंबे समय तक अभ्यास करना पड़ता है, यहाँ तक कि जब वे थक जाते हैं और हार मानना चाहते हैं। क्योंकि यदि ये लोग हार मान लेते हैं, तो उन्हें पुरस्कार नहीं मिलेगा!</w:t>
      </w:r>
    </w:p>
    <w:p>
      <w:pPr/>
      <w:r>
        <w:rPr>
          <w:lang w:val="hi_IN" w:bidi="hi_IN"/>
        </w:rPr>
      </w:r>
      <w:r>
        <w:rPr>
          <w:lang w:val="hi_IN" w:bidi="hi_IN"/>
        </w:rPr>
        <w:t>प्रतियोगिता में भाग लेने वाले लोग पुरस्कार प्राप्त करना चाहते हैं। उनके लिए पुरस्कार एक मुकुट था जिसे लोग देवदार के पेड़ की पत्तियों से बनाते थे। थोड़े समय बाद वह मुकुट समाप्त हो जाएगा। मसीहियों को भी एक पुरस्कार मिलेगा। लेकिन मसीहियों को मिलने वाला पुरस्कार हमेशा के लिए रहेगा! पौलुस यह नहीं कहता कि यह पुरस्कार क्या है। पौलुस का अर्थ यह हो सकता है कि पुरस्कार परमेश्वर के साथ हमेशा के लिए जीना है। या पौलुस का अर्थ यह हो सकता है कि पुरस्कार कुछ और है जो परमेश्वर विश्वासियों को देगा—शायद उनके किए हुए कामों के लिए प्रशंसा हो।</w:t>
      </w:r>
    </w:p>
    <w:p>
      <w:pPr/>
      <w:r>
        <w:rPr>
          <w:lang w:val="hi_IN" w:bidi="hi_IN"/>
        </w:rPr>
      </w:r>
      <w:r>
        <w:rPr>
          <w:lang w:val="hi_IN" w:bidi="hi_IN"/>
        </w:rPr>
        <w:t xml:space="preserve">यहाँ रुकें और उस </w:t>
      </w:r>
      <w:r>
        <w:rPr>
          <w:b/>
          <w:lang w:val="hi_IN" w:bidi="hi_IN"/>
        </w:rPr>
        <w:t>मुकुट</w:t>
      </w:r>
      <w:r>
        <w:rPr>
          <w:lang w:val="hi_IN" w:bidi="hi_IN"/>
        </w:rPr>
        <w:t xml:space="preserve"> की तस्वीर देखें जिसे लोग इन प्रतियोगिताओं में जीत सकते थे। क्या आप कुछ पत्तियों या फूलों का उपयोग करके खुद ऐसा मुकुट बना सकते हैं? आपको बाद में इसका उपयोग करने का अवसर मिलेगा। इस ऑडियो को यहाँ रोकें।</w:t>
      </w:r>
    </w:p>
    <w:p>
      <w:pPr/>
      <w:r>
        <w:rPr>
          <w:lang w:val="hi_IN" w:bidi="hi_IN"/>
        </w:rPr>
      </w:r>
      <w:r>
        <w:rPr>
          <w:lang w:val="hi_IN" w:bidi="hi_IN"/>
        </w:rPr>
        <w:t>यहाँ रुकें और चर्चा करें: आप अपने अनुवाद में इस मुकुट के लिए किस शब्द का उपयोग करेंगे जो केवल थोड़े समय के लिए रहेगा? विश्वासियों को जो मुकुट मिलेगा, जो सदा बना रहेगा, उसे आप कैसे वर्णन करेंगे? इस ऑडियो को यहाँ रोकें।</w:t>
      </w:r>
    </w:p>
    <w:p>
      <w:pPr/>
      <w:r>
        <w:rPr>
          <w:lang w:val="hi_IN" w:bidi="hi_IN"/>
        </w:rPr>
      </w:r>
      <w:r>
        <w:rPr>
          <w:lang w:val="hi_IN" w:bidi="hi_IN"/>
        </w:rPr>
        <w:t>फिर पौलुस एक प्रतियोगिता में उन लोगों के दो उदाहरण देता है जो कभी दौड़ नहीं जीत सकते। और पौलुस कहता है कि पौलुस इन लोगों की तरह नहीं बनना चाहता है। पहला उदाहरण एक दौड़ने वाला है जो बिना लक्ष्य के दौड़ रहा है। एक दौड़ में, सभी दौड़ने वाले एक ही स्थान से शुरुआत करते हैं, और उन सभी को एक ही स्थान की ओर दौड़ना पड़ता है। जो पहले लक्ष्य तक पहुँचता है वह जीतता है। बेशक, आप सीधे लक्ष्य की ओर दौड़ना चाहते हैं। यदि आप किसी दूसरी दिशा में दौड़ जाए, या लक्ष्य कहाँ है यह भूल जाए, तो आप कभी नहीं जीत सकते। पौलुस उस तरह नहीं होना चाहता है! पौलुस हर समय लक्ष्य को ध्यान में रखना चाहता है। याद रखें कि एक मसीही के लिए लक्ष्य परमेश्वर के साथ हमेशा के लिए जीने का पुरस्कार है, भले ही पौलुस इस भाग में कभी स्पष्ट रूप से नहीं कहता। पौलुस मानता है कि कुरिन्थुस के लोग जानते हैं कि पुरस्कार क्या है।</w:t>
      </w:r>
    </w:p>
    <w:p>
      <w:pPr/>
      <w:r>
        <w:rPr>
          <w:lang w:val="hi_IN" w:bidi="hi_IN"/>
        </w:rPr>
      </w:r>
      <w:r>
        <w:rPr>
          <w:lang w:val="hi_IN" w:bidi="hi_IN"/>
        </w:rPr>
        <w:t>यहाँ रुकें और इस गतिविधि को करें: आपने पहले की गई दौड़ को दोहराएँ। परन्तु इस बार, आप में से कुछ लोग ऐसा दिखाएँ कि आप लक्ष्य कहाँ है यह भूल गए हैं और बस कहीं भी दौड़ो! दौड़ जीतने वाले लोग कौन हैं? जो मुकुट आपने पहले बनाया है, उसे विजेता के सिर पर रखें! इस ऑडियो को यहाँ रोकें।</w:t>
      </w:r>
    </w:p>
    <w:p>
      <w:pPr/>
      <w:r>
        <w:rPr>
          <w:lang w:val="hi_IN" w:bidi="hi_IN"/>
        </w:rPr>
      </w:r>
      <w:r>
        <w:rPr>
          <w:lang w:val="hi_IN" w:bidi="hi_IN"/>
        </w:rPr>
        <w:t>दूसरा उदाहरण एक मुक्केबाज़ का है, जो जिस व्यक्ति से वह लड़ रहा है उसे मारने के बजाय हवा में ही मुक्के मार रहा है। केवल हवा को मुक्का मारने से आप कभी नहीं जीत सकते। आप केवल अपनी ऊर्जा बर्बाद कर रहे होंगे और बदले में कुछ नहीं मिलेगा। पौलुस भी उस व्यक्ति की तरह नहीं बनना चाहता है।</w:t>
      </w:r>
    </w:p>
    <w:p>
      <w:pPr/>
      <w:r>
        <w:rPr>
          <w:lang w:val="hi_IN" w:bidi="hi_IN"/>
        </w:rPr>
      </w:r>
      <w:r>
        <w:rPr>
          <w:lang w:val="hi_IN" w:bidi="hi_IN"/>
        </w:rPr>
        <w:t>यहाँ रुकें और चर्चा करें: क्या आपके समाज में ऐसा कोई खेल है जिसमें लोग एक-दूसरे को मुक्को से मारते हैं? आप इस खेल को क्या कहते हैं? आप उस व्यक्ति का वर्णन कैसे करेंगे जो जिस से वह लड़ रहा है उसे मारने के बजाय हवा में ही मुक्के मारता है? इस ऑडियो को यहाँ रोकें।</w:t>
      </w:r>
    </w:p>
    <w:p>
      <w:pPr/>
      <w:r>
        <w:rPr>
          <w:lang w:val="hi_IN" w:bidi="hi_IN"/>
        </w:rPr>
      </w:r>
      <w:r>
        <w:rPr>
          <w:lang w:val="hi_IN" w:bidi="hi_IN"/>
        </w:rPr>
        <w:t>इसलिए, पौलुस अपनी ऊर्जा बर्बाद नहीं करना चाहता और अपने लक्ष्य को भूलना नहीं चाहता है। पौलुस हर समय लक्ष्य के बारे में सोचना चाहता है। फिर पौलुस कहता है कि वह उसके शरीर को पीटता है और उसे अपना दास बना देता है। यह एक विशेष भाषा है जिसका अर्थ है अपने आप के प्रति सख्त होना। पौलुस का अर्थ यह नहीं है कि पौलुस अपने शरीर को चोट पहुँचा रहा है। पौलुस का अर्थ है कि उसका पूरा जीवन, या वह सब कुछ जो पौलुस करता है, अनुशासन के तहत है। पौलुस केवल वही नहीं करता जो वह चाहता है। लेकिन पौलुस एक मसीही के रूप में जीवन जीने के लिए प्रशिक्षण ले रहा है, अभ्यास कर रहा है, कड़ी मेहनत कर रहा है।</w:t>
      </w:r>
    </w:p>
    <w:p>
      <w:pPr/>
      <w:r>
        <w:rPr>
          <w:lang w:val="hi_IN" w:bidi="hi_IN"/>
        </w:rPr>
      </w:r>
      <w:r>
        <w:rPr>
          <w:lang w:val="hi_IN" w:bidi="hi_IN"/>
        </w:rPr>
        <w:t>पौलुस के लिए यह महत्वपूर्ण है कि वह अपने आप को मसीही के रूप में जीने का प्रशिक्षण दे। पौलुस अन्य लोगों को ऐसा करने के लिए सिखा रहा है। यह भयानक होगा यदि अंत में पौलुस स्वयं विफल हो जाए! पौलुस पुरस्कार के लिए अयोग्य ठहराना नहीं चाहता है। यदि आपको अयोग्य घोषित कर दिया गया है, तो इसका अर्थ है कि आप दौड़ में भाग लेने के लिए भी पर्याप्त नहीं हैं।</w:t>
      </w:r>
    </w:p>
    <w:p>
      <w:pPr/>
      <w:r>
        <w:rPr>
          <w:lang w:val="hi_IN" w:bidi="hi_IN"/>
        </w:rPr>
      </w:r>
      <w:r>
        <w:rPr>
          <w:lang w:val="hi_IN" w:bidi="hi_IN"/>
        </w:rPr>
        <w:t>यहाँ रुकें और यह गतिविधि करें: बाहर जाकर कुछ पत्थर इकट्ठा करें। यदि आपको पत्थर नहीं मिलें, तो पत्ते, गोले, या कोई भी वस्तु लें जो आपको मिले। एक पत्थर लें और उसे बीच में रखें। यह पत्थर अब मापदंड है। आप इन पत्थरों से कुछ बनाने वाले हैं, लेकिन आपको केवल ऐसे पत्थर चाहिए जो इस पत्थर से बड़े हों। एक-एक करके, एक और पत्थर लें और उसे बीच वाले पत्थर के पास रखें। क्या यह बड़ा है? यदि है, तो यह परीक्षा पास हो गई है। आप इसे रख सकते हैं। क्या यह छोटा है? यदि यह है, तो यह परीक्षा विफल हो गए है। आप इसे फेंक दे। यह पत्थर अब अयोग्य हो गया है। इस ऑडियो को यहाँ रोकें।</w:t>
      </w:r>
    </w:p>
    <w:p>
      <w:pPr/>
      <w:r>
        <w:rPr>
          <w:lang w:val="hi_IN" w:bidi="hi_IN"/>
        </w:rPr>
      </w:r>
      <w:r>
        <w:rPr>
          <w:lang w:val="hi_IN" w:bidi="hi_IN"/>
        </w:rPr>
        <w:t>यहाँ रुकें और चर्चा करें कि आप कैसे कहेंगे कि पौलुस पुरस्कार के लिए अयोग्य नहीं ठहरना चाहता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9:24–27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दौड़ में दौड़ने वाले धावक</w:t>
      </w:r>
    </w:p>
    <w:p>
      <w:pPr>
        <w:pStyle w:val="ListBullet"/>
        <w:spacing w:line="240" w:lineRule="auto"/>
        <w:ind w:left="720"/>
      </w:pPr>
      <w:r>
        <w:rPr>
          <w:lang w:val="hi_IN" w:bidi="hi_IN"/>
        </w:rPr>
      </w:r>
      <w:r>
        <w:rPr>
          <w:lang w:val="hi_IN" w:bidi="hi_IN"/>
        </w:rPr>
        <w:t>एक धावक जो दौड़ जीतता है</w:t>
      </w:r>
    </w:p>
    <w:p>
      <w:pPr>
        <w:pStyle w:val="ListBullet"/>
        <w:spacing w:line="240" w:lineRule="auto"/>
        <w:ind w:left="720"/>
      </w:pPr>
      <w:r>
        <w:rPr>
          <w:lang w:val="hi_IN" w:bidi="hi_IN"/>
        </w:rPr>
      </w:r>
      <w:r>
        <w:rPr>
          <w:lang w:val="hi_IN" w:bidi="hi_IN"/>
        </w:rPr>
        <w:t>वह धावक जो बिना लक्ष्य के इधर-उधर दौड़ता है।</w:t>
      </w:r>
    </w:p>
    <w:p>
      <w:pPr>
        <w:pStyle w:val="ListBullet"/>
        <w:spacing w:line="240" w:lineRule="auto"/>
        <w:ind w:left="720"/>
      </w:pPr>
      <w:r>
        <w:rPr>
          <w:lang w:val="hi_IN" w:bidi="hi_IN"/>
        </w:rPr>
      </w:r>
      <w:r>
        <w:rPr>
          <w:lang w:val="hi_IN" w:bidi="hi_IN"/>
        </w:rPr>
        <w:t>और एक मुक्केबाज</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अभिनय करें कि पौलुस बात कर रहा है। पौलुस के पास, अन्य लोग उन खेलों के कार्यों का अभिनय कर सकते हैं जिनके बारे में पौलुस बात करता है। आप उस मुकुट का उपयोग भी कर सकते हैं जो आपने पहले बनाया है!</w:t>
      </w:r>
    </w:p>
    <w:p>
      <w:pPr/>
      <w:r>
        <w:rPr>
          <w:lang w:val="hi_IN" w:bidi="hi_IN"/>
        </w:rPr>
      </w:r>
      <w:r>
        <w:rPr>
          <w:lang w:val="hi_IN" w:bidi="hi_IN"/>
        </w:rPr>
        <w:t>सबसे पहले, पौलुस कुरिन्थुस के लोगों को याद दिलाता है कि जब कोई दौड़ होती है, तो केवल एक ही व्यक्ति जीत सकता है। पौलुस कहता है कि सभी को उस व्यक्ति की तरह होना चाहिए जो जीतता है। प्रतियोगिता में भाग लेने वाले सभी लोग बहुत कड़ी प्रशिक्षण लेते हैं। ये लोग यह सब इसलिए करते हैं कि वे इनाम—एक मुकुट—जीत सकें। यह मुकुट टिकेगा नहीं लेकिन मसीही प्रशिक्षण देते हैं ताकि वे एक ऐसा मुकुट जीत सकें, जो हमेशा रहे!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दौड़ के लिए प्रशिक्षण ले रहे खिलाड़ियों से पूछें, "आप क्या सोच रहे हैं या क्या महसूस कर रहे हैं?" लोग इस तरह उत्तर दे सकते हैं:</w:t>
      </w:r>
    </w:p>
    <w:p>
      <w:pPr>
        <w:pStyle w:val="ListBullet"/>
        <w:spacing w:line="240" w:lineRule="auto"/>
        <w:ind w:left="720"/>
      </w:pPr>
      <w:r>
        <w:rPr>
          <w:lang w:val="hi_IN" w:bidi="hi_IN"/>
        </w:rPr>
      </w:r>
      <w:r>
        <w:rPr>
          <w:lang w:val="hi_IN" w:bidi="hi_IN"/>
        </w:rPr>
        <w:t>पौलुस की भूमिका निभाने वाले व्यक्ति से पूछें, "आप क्या सोच रहे हैं?" वह व्यक्ति इस तरह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पौलुस कहता है कि वह बिना लक्ष्य के नहीं दौड़ता। पौलुस एक मुक्केबाज की तरह नहीं लड़ता जो केवल हवा को पीट रहा है। पौलुस स्वयं को अनुशासन देता है। अन्यथा, पौलुस स्वयं पुरस्कार नहीं जीत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सोच रहे हैं या क्या महसूस कर रहे हैं?" वह व्यक्ति इस तरह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9:24–27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एक </w:t>
      </w:r>
      <w:r>
        <w:rPr>
          <w:b/>
          <w:lang w:val="hi_IN" w:bidi="hi_IN"/>
        </w:rPr>
        <w:t>दौड़</w:t>
      </w:r>
      <w:r>
        <w:rPr>
          <w:lang w:val="hi_IN" w:bidi="hi_IN"/>
        </w:rPr>
        <w:t xml:space="preserve"> में दौड़ने वालों के बारे में बात करता है। कुछ अनुवादों में </w:t>
      </w:r>
      <w:r>
        <w:rPr>
          <w:b/>
          <w:lang w:val="hi_IN" w:bidi="hi_IN"/>
        </w:rPr>
        <w:t>स्टेडियम</w:t>
      </w:r>
      <w:r>
        <w:rPr>
          <w:lang w:val="hi_IN" w:bidi="hi_IN"/>
        </w:rPr>
        <w:t xml:space="preserve"> में दौड़ने वालों का ज़िक्र है। स्टेडियम एक बड़ा स्थान होता है जहाँ लोग दौड़ देख सकते हैं। एक दौड़ में, बहुत से लोग एक लक्ष्य की ओर दौड़ते हैं, और जो पहले लक्ष्य तक पहुँचता है, वह पुरस्कार जीतता है। लोग खुले स्थान में दौड़ते हैं, और इस स्थान के चारों ओर लोगों के बैठने या खड़े होकर देखने के लिए जगह होती है।</w:t>
      </w:r>
    </w:p>
    <w:p>
      <w:pPr/>
      <w:r>
        <w:rPr>
          <w:lang w:val="hi_IN" w:bidi="hi_IN"/>
        </w:rPr>
      </w:r>
      <w:r>
        <w:rPr>
          <w:lang w:val="hi_IN" w:bidi="hi_IN"/>
        </w:rPr>
        <w:t>यहाँ रुकें और चर्चा करें कि आप ऐसी दौड़ के लिए किस शब्द का उपयोग करेंगे जहाँ लोग पुरस्कार जीत सकें। इस ऑडियो को यहाँ रोकें।</w:t>
      </w:r>
    </w:p>
    <w:p>
      <w:pPr/>
      <w:r>
        <w:rPr>
          <w:lang w:val="hi_IN" w:bidi="hi_IN"/>
        </w:rPr>
      </w:r>
      <w:r>
        <w:rPr>
          <w:lang w:val="hi_IN" w:bidi="hi_IN"/>
        </w:rPr>
        <w:t xml:space="preserve">पौलुस कहता है कि </w:t>
      </w:r>
      <w:r>
        <w:rPr>
          <w:b/>
          <w:lang w:val="hi_IN" w:bidi="hi_IN"/>
        </w:rPr>
        <w:t>पौलुस अपने शरीर को पीटता है</w:t>
      </w:r>
      <w:r>
        <w:rPr>
          <w:lang w:val="hi_IN" w:bidi="hi_IN"/>
        </w:rPr>
        <w:t xml:space="preserve"> और </w:t>
      </w:r>
      <w:r>
        <w:rPr>
          <w:b/>
          <w:lang w:val="hi_IN" w:bidi="hi_IN"/>
        </w:rPr>
        <w:t>उसे अपना दास बना देता है</w:t>
      </w:r>
      <w:r>
        <w:rPr>
          <w:lang w:val="hi_IN" w:bidi="hi_IN"/>
        </w:rPr>
        <w:t>। एक खिलाड़ी ऐसा ही करता है। एक खिलाड़ी अपने शरीर पर पूरा नियंत्रण रखना चाहता है। लेकिन पौलुस शायद पौलुस के शरीर के बारे में बात नहीं कर रहा है। पौलुस केवल खेल के उदाहरण के शब्दों और चित्रों का उपयोग कर रहा है। पौलुस का शायद अर्थ यह है कि वह अपने पूरे जीवन में अनुशासित रहना चाहता है और जो कुछ भी करता है उसमें कड़ी मेहनत करना चाहता है। इसका अर्थ है कि पौलुस हर दिन एक मसीही के रूप में जीना चाहता है।</w:t>
      </w:r>
    </w:p>
    <w:p>
      <w:pPr/>
      <w:r>
        <w:rPr>
          <w:lang w:val="hi_IN" w:bidi="hi_IN"/>
        </w:rPr>
      </w:r>
      <w:r>
        <w:rPr>
          <w:lang w:val="hi_IN" w:bidi="hi_IN"/>
        </w:rPr>
        <w:t xml:space="preserve">यहाँ रुकें और चर्चा करें कि आप कैसे कहेंगे कि पौलुस “अपने शरीर को मारता है” और “उसे अपना दास बनाता है।" दास के लिए उसी शब्द का उपयोग करें जिसका उपयोग आपने अन्य भागों में किया है। </w:t>
      </w:r>
      <w:r>
        <w:rPr>
          <w:lang w:val="hi_IN" w:bidi="hi_IN"/>
        </w:rPr>
        <w:t>दास</w:t>
      </w:r>
      <w:r>
        <w:rPr>
          <w:lang w:val="hi_IN" w:bidi="hi_IN"/>
        </w:rPr>
        <w:t xml:space="preserve"> शब्द की चर्चा मुख्य शब्दावली में की गई है।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10:1–13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10:1–13 को सुनें और अपने मन में रखें।</w:t>
      </w:r>
    </w:p>
    <w:p>
      <w:pPr/>
      <w:r>
        <w:rPr>
          <w:lang w:val="hi_IN" w:bidi="hi_IN"/>
        </w:rPr>
      </w:r>
      <w:r>
        <w:rPr>
          <w:lang w:val="hi_IN" w:bidi="hi_IN"/>
        </w:rPr>
        <w:t>यदि सम्भव हो, तो 1 कुरिन्थियों 10:1–13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10:1–13 का ऑडियो संस्करण सबसे आसानी से समझ में आने वाले अनुवाद में सुनें।</w:t>
      </w:r>
    </w:p>
    <w:p>
      <w:pPr/>
      <w:r>
        <w:rPr>
          <w:lang w:val="hi_IN" w:bidi="hi_IN"/>
        </w:rPr>
      </w:r>
      <w:r>
        <w:rPr>
          <w:lang w:val="hi_IN" w:bidi="hi_IN"/>
        </w:rPr>
        <w:t>पौलुस अभी भी कुरिन्थुस के घमंड करने वाले विश्वासियों से बात कर रहा है जो सोचते हैं कि उनके पास बहुत अधिक आत्मिक ज्ञान है और जो कुछ अन्य विश्वासियों को तुच्छ समझते हैं। पौलुस ने इन विश्वासियों से कहा था कि उन्हें अन्य विश्वासियों के लिए अपने अधिकारों को छोड़ने के लिए तैयार होना चाहिए। पौलुस विशेष रूप से इन विश्वासियों के भोजन को खाने के अधिकार के बारे में बात कर रहा था जो मूर्तियों को चढ़ाया जाता था। फिर पौलुस ने इन विश्वासियों को खेलों से एक उदाहरण दिए ताकि उन्हें चेतावनी दे कि आप केवल अपनी पूरी कोशिश करने पर एक दौड़ जीत सकते हैं। जैसे एक व्यक्ति दौड़ दौड़ता है, वैसे ही कुरिन्थुस के लोगों को मसीही जीवन जीने के लिए अपना पूरा प्रयास करना था।</w:t>
      </w:r>
    </w:p>
    <w:p>
      <w:pPr/>
      <w:r>
        <w:rPr>
          <w:lang w:val="hi_IN" w:bidi="hi_IN"/>
        </w:rPr>
      </w:r>
      <w:r>
        <w:rPr>
          <w:lang w:val="hi_IN" w:bidi="hi_IN"/>
        </w:rPr>
        <w:t>इस भाग में, पौलुस घमंड करने वाले विश्वासियों को चेतावनी देना जारी रखता है। ये विश्वासी सोचते हैं कि परमेश्वर ने उन्हें बचाया है, और इसलिए वे जो चाहें कर सकते हैं। लेकिन पौलुस इन विश्वासियों को चेतावनी देता है कि यदि वे घमंड करते रहें और अपने व्यवहार में लापरवाह रहें, तो भी परमेश्वर उन्हें दंड दे सकता है! यह पौलुस द्वारा पहले दी गई दौड़ के उदाहरण के साथ सटीक बैठता है: यदि वे लापरवाह रहें तो वे शायद पुरस्कार नहीं जीत पाएँगे!</w:t>
      </w:r>
    </w:p>
    <w:p>
      <w:pPr/>
      <w:r>
        <w:rPr>
          <w:lang w:val="hi_IN" w:bidi="hi_IN"/>
        </w:rPr>
      </w:r>
      <w:r>
        <w:rPr>
          <w:lang w:val="hi_IN" w:bidi="hi_IN"/>
        </w:rPr>
        <w:t>पौलुस इन विश्वासियों को इस्राएली लोगों के इतिहास के उदाहरण देकर चेतावनी देता है। परमेश्वर ने इस्राएल के लोगों को मिस्र में दास होने से बचाया था। लेकिन फिर भी, जब उनमें से कुछ ने पाप किया, तो परमेश्वर ने उन्हें दंड दिया! इस्राएलियों की तरह, कुरिन्थुस के लोगों को सावधान रहना होगा। यदि कोई व्यक्ति बचाया जाता है, तो इसका अर्थ यह नहीं है कि वह केवल पाप करते रहेगा!</w:t>
      </w:r>
    </w:p>
    <w:p>
      <w:pPr/>
      <w:r>
        <w:rPr>
          <w:lang w:val="hi_IN" w:bidi="hi_IN"/>
        </w:rPr>
      </w:r>
      <w:r>
        <w:rPr>
          <w:lang w:val="hi_IN" w:bidi="hi_IN"/>
        </w:rPr>
        <w:t>यहाँ रुकें और चर्चा करें: क्या आप अपने पूर्वजों के बारे में कोई कहानी बता सकते हैं जो लोग अभी भी एक-दूसरे को चेतावनी के रूप में बता रहे हैं? इस ऑडियो को यहाँ रोकें।</w:t>
      </w:r>
    </w:p>
    <w:p>
      <w:pPr/>
      <w:r>
        <w:rPr>
          <w:lang w:val="hi_IN" w:bidi="hi_IN"/>
        </w:rPr>
      </w:r>
      <w:r>
        <w:rPr>
          <w:lang w:val="hi_IN" w:bidi="hi_IN"/>
        </w:rPr>
        <w:t>कुरिन्थुस के घमंडी विश्वासी सोचते हैं कि वे सुरक्षित हैं। वे सोचते हैं कि वे आत्मिक रूप से मजबूत हैं। परमेश्वर ने उन्हें बचाया है, और इसलिए वे सोचते हैं कि अब इससे कोई फर्क नहीं पड़ता कि वे क्या करते हैं। लेकिन क्योंकि वे ऐसा सोचते हैं, इसलिए वे लापरवाह हो गए हैं। पौलुस उन्हें चेतावनी देता है कि यदि वे पाप करते रहें तो परमेश्वर उन्हें दंड देगा!</w:t>
      </w:r>
    </w:p>
    <w:p>
      <w:pPr/>
      <w:r>
        <w:rPr>
          <w:lang w:val="hi_IN" w:bidi="hi_IN"/>
        </w:rPr>
      </w:r>
      <w:r>
        <w:rPr>
          <w:lang w:val="hi_IN" w:bidi="hi_IN"/>
        </w:rPr>
        <w:t>पौलुस यहाँ खड़े होने की तस्वीर का उपयोग करता है। घमंड करने वाले विश्वासी सोचते हैं कि वे दृढ़ खड़े हैं: कोई भी उन्हें धकेल नहीं सकता। परन्तु वे बहुत अधिक आत्मविश्वासी हैं, और यह बहुत जोखिम भरा है! अगले भाग में, पौलुस स्पष्ट करेगा कि घमंडी विश्वासी जो बहुत जोखिम उठाते हैं वह उन मंदिरों में भोजन करना है जहाँ लोग मूर्तियों की उपासना करते हैं।</w:t>
      </w:r>
    </w:p>
    <w:p>
      <w:pPr/>
      <w:r>
        <w:rPr>
          <w:lang w:val="hi_IN" w:bidi="hi_IN"/>
        </w:rPr>
      </w:r>
      <w:r>
        <w:rPr>
          <w:lang w:val="hi_IN" w:bidi="hi_IN"/>
        </w:rPr>
        <w:t>यहाँ रुकें और चर्चा करें: क्या आप किसी ऐसे व्यक्ति के बारे में कोई कहानी सुना सकते हैं जो किसी बात पर बहुत आत्मविश्वास रखता था, लेकिन फिर भी असफल रहा? इस ऑडियो को यहाँ रोकें।</w:t>
      </w:r>
    </w:p>
    <w:p>
      <w:pPr/>
      <w:r>
        <w:rPr>
          <w:lang w:val="hi_IN" w:bidi="hi_IN"/>
        </w:rPr>
      </w:r>
      <w:r>
        <w:rPr>
          <w:lang w:val="hi_IN" w:bidi="hi_IN"/>
        </w:rPr>
        <w:t>पौलुस कुरिन्थुस के घमंडी विश्वासियों को प्रोत्साहन देकर समाप्त करता है। यदि ये विश्वासी पाप करने का प्रलोभन महसूस करते हैं, तो परमेश्वर उनकी मदद करेगा। शायद वे सोचते हैं कि मूर्तियों के मंदिरों में जाने का प्रलोभन इतना अधिक है कि वे उसका विरोध नहीं कर सकते। लेकिन पौलुस कहता है कि यह प्रलोभन कुछ विशेष नहीं है। हर विश्वासी को प्रलोभनों का सामना करना पड़ता है। घमंडी विश्वासियों के लिए प्रलोभन अन्य विश्वासियों के लिए अन्य प्रलोभनों की तुलना में अधिक कठिन नहीं है। इसलिए घमंडी विश्वासी इसे बहाना बनाकर मूर्तियों के मंदिरों में नहीं जा सकते। वे यह नहीं कह सकते, "प्रलोभन मेरी क्षमता से अधिक था, और इसी कारण मैं मंदिर में गया था!" नहीं, परमेश्वर उनकी मदद करेगा। परमेश्वर विश्वासयोग्य है। परमेश्वर यह सुनिश्चित करेगा कि विश्वासियों पर वही प्रलोभन आएँ जिनका वे सामना कर सकें। और जब विश्वासी प्रलोभन महसूस करेंगे, तो परमेश्वर विश्वासियों को यह समाधान दिखाएगा कि वे प्रतिरोध कैसे कर सकते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10:1–13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इस्राएलियों के इतिहास से कुछ उदाहरण देता है।</w:t>
      </w:r>
    </w:p>
    <w:p>
      <w:pPr/>
      <w:r>
        <w:rPr>
          <w:lang w:val="hi_IN" w:bidi="hi_IN"/>
        </w:rPr>
      </w:r>
      <w:r>
        <w:rPr>
          <w:b/>
          <w:lang w:val="hi_IN" w:bidi="hi_IN"/>
        </w:rPr>
        <w:t>दूसरे भाग में:</w:t>
      </w:r>
      <w:r>
        <w:rPr>
          <w:lang w:val="hi_IN" w:bidi="hi_IN"/>
        </w:rPr>
        <w:t xml:space="preserve"> पौलुस यह प्रोत्साहन देता है कि यदि विश्वासियों को पाप के प्रलोभन का सामना करना पड़ता है तो परमेश्वर उनकी मदद करेगा।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और कुरिन्थुस के विश्वासी जो पौलुस की बात सुन रहे हैं</w:t>
      </w:r>
    </w:p>
    <w:p>
      <w:pPr/>
      <w:r>
        <w:rPr>
          <w:lang w:val="hi_IN" w:bidi="hi_IN"/>
        </w:rPr>
      </w:r>
      <w:r>
        <w:rPr>
          <w:lang w:val="hi_IN" w:bidi="hi_IN"/>
        </w:rPr>
        <w:t>पौलुस यह कहकर शुरू करता है कि पौलुस नहीं चाहता कि विश्वासी अज्ञानी रहें। पौलुस का अर्थ है कि वह चाहता है कि विश्वासी कुछ जानें। पौलुस चाहता है कि विश्वासी जानें कि इस्राएलियों के साथ क्या हुआ था।</w:t>
      </w:r>
    </w:p>
    <w:p>
      <w:pPr/>
      <w:r>
        <w:rPr>
          <w:lang w:val="hi_IN" w:bidi="hi_IN"/>
        </w:rPr>
      </w:r>
      <w:r>
        <w:rPr>
          <w:lang w:val="hi_IN" w:bidi="hi_IN"/>
        </w:rPr>
        <w:t>पौलुस इस्राएली शब्द का उपयोग नहीं करता है, लेकिन पौलुस पिता या पूर्वजों शब्द का उपयोग करता है। इस्राएली वास्तव में कुरिन्थुस के लोगों के पूर्वज नहीं थे। परमेश्वर ने संसार के लोगों के लिए परमेश्वर की योजना इस्राएलियों से शुरू की। इसलिए जो कोई भी यीशु पर विश्वास करता है, वह इस्राएलियों का आत्मिक वंशज है। कुरिन्थुस के विश्वासियों का इस्राएलियों के साथ लहू का संबंध नहीं है, लेकिन विश्वासियों का इस्राएलियों के साथ आत्मिक संबंध है।</w:t>
      </w:r>
    </w:p>
    <w:p>
      <w:pPr/>
      <w:r>
        <w:rPr>
          <w:lang w:val="hi_IN" w:bidi="hi_IN"/>
        </w:rPr>
      </w:r>
      <w:r>
        <w:rPr>
          <w:lang w:val="hi_IN" w:bidi="hi_IN"/>
        </w:rPr>
        <w:t>फिर पौलुस कुरिन्थुस में लोगों को इस्राएलियों के बारे में कुछ कहानियों के छोटे टुकड़े बताता है। ये सभी कहानियाँ तब घटित हुई हैं जब परमेश्वर ने इस्राएलियों को मिस्र में दास होने से छुड़ाया था। कई वर्षों तक, इस्राएली अकेले जंगल से होकर उस देश की ओर जाते हुए यात्रा करते थे जो परमेश्वर ने उन्हें देने का वादा किया था। यदि आपने यह पूरी कहानी कभी नहीं सुनी है, तो एक दिन इस कहानी को सुनें! आप इसे पुराने नियम की निर्गमन पुस्तक में और निर्गमन के बाद की पुस्तकों में पा सकते हैं।</w:t>
      </w:r>
    </w:p>
    <w:p>
      <w:pPr/>
      <w:r>
        <w:rPr>
          <w:lang w:val="hi_IN" w:bidi="hi_IN"/>
        </w:rPr>
      </w:r>
      <w:r>
        <w:rPr>
          <w:lang w:val="hi_IN" w:bidi="hi_IN"/>
        </w:rPr>
        <w:t>इस कठिन समय में, जब इस्राएली जंगल में यात्रा कर रहे थे, तो परमेश्वर ने उनकी देखभाल की। परमेश्वर इस्राएलियों के साथ बादल में मौजूद था। इस बादल ने इस्राएलियों की रक्षा की। एक समय, परमेश्वर ने यह भी सुनिश्चित किया था कि सभी इस्राएली सुरक्षित रूप से समुद्र पार कर जाएं। पौलुस कहता है कि इस्राएलियों के लिए यह अनुभव बपतिस्मा की तरह था। जब कोई विश्वासी या मसीही बपतिस्मा लेता है, तो वह व्यक्ति यीशु के समुदाय का हिस्सा बन जाता है। एक मसीही "मसीह में" बपतिस्मा प्राप्त करता है। इस्राएलियों ने "मूसा में" बपतिस्मा लिया। मूसा इस्राएलियों का अगुवा था। परमेश्वर ने मूसा को इस्राएलियों को मिस्र से बाहर निकालने के लिए नियुक्त किया था। इसलिए, जब इस्राएलियों ने इन घटनाओं का अनुभव किया, तो वे मूसा के समुदाय का हिस्सा बन गए। वे उन लोगों का हिस्सा बन गए जिन्हें परमेश्वर ने बचाया था।</w:t>
      </w:r>
    </w:p>
    <w:p>
      <w:pPr/>
      <w:r>
        <w:rPr>
          <w:lang w:val="hi_IN" w:bidi="hi_IN"/>
        </w:rPr>
      </w:r>
      <w:r>
        <w:rPr>
          <w:lang w:val="hi_IN" w:bidi="hi_IN"/>
        </w:rPr>
        <w:t>जब इस्राएली जंगल में यात्रा करते थे, तो अक्सर इस्राएलियों के पास भोजन या पानी नहीं होता था। लेकिन परमेश्वर ने इस्राएलियों की आवश्यकताओं का ध्यान रखा। परमेश्वर ने इस्राएलियों को भोजन और पानी दिया। हर दिन, परमेश्वर इस्राएलियों को मन्ना नाम का एक विशेष भोजन देता था। और जब इस्राएलियों के पास पानी समाप्त हो गया, तो परमेश्वर ने एक चमत्कार किया और एक चट्टान से पानी निकला। पौलुस कहता है कि इस्राएलियों के पास आत्मिक भोजन और पेय था। पौलुस का अर्थ है कि परमेश्वर ने यह भोजन और पेय प्रदान किया है। यह सच्चा भोजन और पेय था, लेकिन यह परमेश्वर की ओर से आया था।</w:t>
      </w:r>
    </w:p>
    <w:p>
      <w:pPr/>
      <w:r>
        <w:rPr>
          <w:lang w:val="hi_IN" w:bidi="hi_IN"/>
        </w:rPr>
      </w:r>
      <w:r>
        <w:rPr>
          <w:lang w:val="hi_IN" w:bidi="hi_IN"/>
        </w:rPr>
        <w:t>यहाँ रुकें और यह गतिविधि करें: अभिनय करें कि इस्राएली जंगल में यात्रा करते हैं। यह अभिनय करें कि हर सुबह जब वे जागते हैं, तो उन्हें अपने तम्बू के चारों ओर मन्ना मिले। ऐसा अभिनय करें कि वे किसी चट्टान से निकला हुआ पानी पीते हैं। इस ऑडियो को यहाँ रोकें।</w:t>
      </w:r>
    </w:p>
    <w:p>
      <w:pPr/>
      <w:r>
        <w:rPr>
          <w:lang w:val="hi_IN" w:bidi="hi_IN"/>
        </w:rPr>
      </w:r>
      <w:r>
        <w:rPr>
          <w:lang w:val="hi_IN" w:bidi="hi_IN"/>
        </w:rPr>
        <w:t>पौलुस कहता है कि जिस चट्टान से पानी आया था, वह एक आत्मिक चट्टान था। इसका अर्थ है कि परमेश्वर ने इस्राएलियों को वह पत्थर दिया था। पौलुस कहता है कि जब इस्राएली यात्रा करते थे तो यह पत्थर उनके पीछे चल रहा था। निर्गमन की कहानी हमें यह नहीं बताती है, लेकिन इस्राएलियों की कुछ कहानियाँ थीं जो बाइबल में नहीं थीं। एक कहानी में, यह कहा गया है कि पत्थर इस्राएलियों के साथ चल रहा था। पौलुस कहता है कि यह पत्थर मसीह था। पौलुस का अर्थ यह नहीं है कि मसीह पत्थर का टुकड़ा था, लेकिन पौलुस का अर्थ यह है कि मसीह ही वह था जिसने लोगों को पानी दिया। इसलिए, भले ही इस्राएली अभी तक मसीह को नहीं जानते थे, फिर भी मसीह पहले से ही उनके साथ था और लोगों की देखभाल कर रहा था।</w:t>
      </w:r>
    </w:p>
    <w:p>
      <w:pPr/>
      <w:r>
        <w:rPr>
          <w:lang w:val="hi_IN" w:bidi="hi_IN"/>
        </w:rPr>
      </w:r>
      <w:r>
        <w:rPr>
          <w:lang w:val="hi_IN" w:bidi="hi_IN"/>
        </w:rPr>
        <w:t xml:space="preserve">लेकिन फिर पौलुस कुछ चौंकाने वाला कहता है। </w:t>
      </w:r>
      <w:r>
        <w:rPr>
          <w:b/>
          <w:lang w:val="hi_IN" w:bidi="hi_IN"/>
        </w:rPr>
        <w:t>सभी</w:t>
      </w:r>
      <w:r>
        <w:rPr>
          <w:lang w:val="hi_IN" w:bidi="hi_IN"/>
        </w:rPr>
        <w:t xml:space="preserve"> इस्राएलियों के पास ये अद्भुत अनुभव थे, </w:t>
      </w:r>
      <w:r>
        <w:rPr>
          <w:b/>
          <w:lang w:val="hi_IN" w:bidi="hi_IN"/>
        </w:rPr>
        <w:t>सभी</w:t>
      </w:r>
      <w:r>
        <w:rPr>
          <w:lang w:val="hi_IN" w:bidi="hi_IN"/>
        </w:rPr>
        <w:t xml:space="preserve"> ने बपतिस्मा लिया, </w:t>
      </w:r>
      <w:r>
        <w:rPr>
          <w:b/>
          <w:lang w:val="hi_IN" w:bidi="hi_IN"/>
        </w:rPr>
        <w:t>सभी</w:t>
      </w:r>
      <w:r>
        <w:rPr>
          <w:lang w:val="hi_IN" w:bidi="hi_IN"/>
        </w:rPr>
        <w:t xml:space="preserve"> ने आत्मिक भोजन किया, और मसीह उनके साथ था—लेकिन, सभी जीवित नहीं बचे! परमेश्वर उनमें से कुछ से खुश नहीं था, और पौलुस कहता है कि इन लोगों के शरीर जंगल में बिखरे हुए थे, जिसका अर्थ है कि उनमें से बहुत से मर गए।</w:t>
      </w:r>
    </w:p>
    <w:p>
      <w:pPr>
        <w:pStyle w:val="ListBullet"/>
        <w:spacing w:line="240" w:lineRule="auto"/>
        <w:ind w:left="720"/>
      </w:pPr>
      <w:r>
        <w:rPr>
          <w:lang w:val="hi_IN" w:bidi="hi_IN"/>
        </w:rPr>
      </w:r>
      <w:r>
        <w:rPr>
          <w:lang w:val="hi_IN" w:bidi="hi_IN"/>
        </w:rPr>
        <w:t>यहाँ रुकें और यह गतिविधि करें: सभी को एक बिस्कुट, या फल का एक टुकड़ा, या कोई अन्य छोटी वस्तु दें। अब प्रत्येक व्यक्ति को इस वस्तु को अपने सिर के ऊपर रखना चाहिए। अब कुछ समय के लिए कमरे में घूम लें, या बाहर जाएँ और एक साथ कुछ व्यायाम करें। यदि कोई व्यक्ति सिर से अपनी वस्तु खो देता है, तो वह उसे फिर से नहीं उठा सकता। एक या दो मिनट के बाद, रुकें। जिन लोगों के सिर के ऊपर अभी भी वस्तु है, वे उसे खा सकते हैं। जिन लोगों ने अपनी वस्तु खो दी है, वे उसे नहीं खा सकते।</w:t>
      </w:r>
    </w:p>
    <w:p>
      <w:pPr>
        <w:pStyle w:val="ListBullet"/>
        <w:spacing w:line="240" w:lineRule="auto"/>
        <w:ind w:left="720"/>
      </w:pPr>
      <w:r>
        <w:rPr>
          <w:lang w:val="hi_IN" w:bidi="hi_IN"/>
        </w:rPr>
      </w:r>
      <w:r>
        <w:rPr>
          <w:lang w:val="hi_IN" w:bidi="hi_IN"/>
        </w:rPr>
        <w:t>यदि आपके समुदाय में हर कोई अपने सिर पर चीजें पहनता है, तो यह बहुत आसान है, फिर वस्तु को किसी के कंधे पर या उसके पैर पर रखें! यह थोड़ा कठिन होना चाहिए! इस ऑडियो को यहाँ रोकें।</w:t>
      </w:r>
    </w:p>
    <w:p>
      <w:pPr/>
      <w:r>
        <w:rPr>
          <w:lang w:val="hi_IN" w:bidi="hi_IN"/>
        </w:rPr>
      </w:r>
      <w:r>
        <w:rPr>
          <w:lang w:val="hi_IN" w:bidi="hi_IN"/>
        </w:rPr>
        <w:t>जब आपने यह खेल खेला, तो शुरुआत में सभी को एक ही चीज़ मिली। लेकिन कुछ लोगों ने अपनी वस्तु खो दी, क्योंकि वे सावधान नहीं थे। उसी तरह, सभी इस्राएलियों को एक ही चीज़ मिली, लेकिन उनमें से कुछ ने यह खो दिया! और उसी तरह, कुरिन्थुस के सभी विश्वासियों को एक ही चीज मिली, लेकिन उनमें से कुछ अभी भी यह खो सकते हैं।</w:t>
      </w:r>
    </w:p>
    <w:p>
      <w:pPr/>
      <w:r>
        <w:rPr>
          <w:lang w:val="hi_IN" w:bidi="hi_IN"/>
        </w:rPr>
      </w:r>
      <w:r>
        <w:rPr>
          <w:lang w:val="hi_IN" w:bidi="hi_IN"/>
        </w:rPr>
        <w:t>फिर पौलुस कहता है कि इस्राएलियों के साथ जो हुआ वह हमारे लिए एक उदाहरण है। इस्राएलियों ने बुरे काम करना चाहा, इसलिए परमेश्वर ने इस्राएलियों को दण्ड दिया। यह एक चेतावनी है कि हमें बुरे काम नहीं करना चाहिए।</w:t>
      </w:r>
    </w:p>
    <w:p>
      <w:pPr/>
      <w:r>
        <w:rPr>
          <w:lang w:val="hi_IN" w:bidi="hi_IN"/>
        </w:rPr>
      </w:r>
      <w:r>
        <w:rPr>
          <w:lang w:val="hi_IN" w:bidi="hi_IN"/>
        </w:rPr>
        <w:t>पौलुस कहता है कि हमें मूर्तियों की आराधना नहीं करनी चाहिए, जैसे इस्राएलियों ने किया था। पौलुस निर्गमन की पुस्तक से एक वचन उद्धृत करता है, जो कहता है, “लोगों ने खाया-पिया, और फिर मौज-मस्ती करने के लिए उठ खड़े हुए।" पौलुस जानता है कि कुरिन्थ के विश्वासी समझेंगे कि यह उस घटना का भाग है जहाँ इस्राएलियों ने सोने की मूर्ति बनाई और उसकी उपासना की। मूर्ति बनाने के बाद, उन्होंने उस मूर्ति का जश्न मनाने के लिए एक ज़ोरदार दावत की। इस भोज में संभव है कि यौन पाप भी किए गए हों। इसलिए इस्राएलियों ने यहाँ बड़ी गलती की: उन्होंने एक मूर्ति की उपासना की और उसका उत्सव मनाया। यह उस काम से बहुत मिलता-जुलता है जो लोग कुरिन्थ के मंदिरों में कर रहे थे!</w:t>
      </w:r>
    </w:p>
    <w:p>
      <w:pPr/>
      <w:r>
        <w:rPr>
          <w:lang w:val="hi_IN" w:bidi="hi_IN"/>
        </w:rPr>
      </w:r>
      <w:r>
        <w:rPr>
          <w:lang w:val="hi_IN" w:bidi="hi_IN"/>
        </w:rPr>
        <w:t>और इसलिए, पौलुस यह भी बहुत स्पष्ट रूप से कहता है कि लोगों को यौन पाप नहीं करना चाहिए। क्योंकि जब इस्राएल के लोगों ने यौन पाप किया, तो परमेश्वर ने उन्हें दंड दिया। परमेश्वर ने एक ही दिन में 23,000 इस्राएलियों को मार डाला!</w:t>
      </w:r>
    </w:p>
    <w:p>
      <w:pPr/>
      <w:r>
        <w:rPr>
          <w:lang w:val="hi_IN" w:bidi="hi_IN"/>
        </w:rPr>
      </w:r>
      <w:r>
        <w:rPr>
          <w:lang w:val="hi_IN" w:bidi="hi_IN"/>
        </w:rPr>
        <w:t>फिर, पौलुस कहता है कि हमें मसीह की परीक्षा नहीं करनी चाहिए। पौलुस का अर्थ है कि हमें यह नहीं परखना चाहिए कि हम कितने बुरे काम कर सकते हैं, इससे पहले कि परमेश्वर हमें दंड दे! इस्राएल के लोग बार-बार परमेश्वर से शिकायत करके परमेश्वर की परीक्षा ले रहे थे। ऐसा था मानो इस्राएली यह देखने की कोशिश कर रहे थे कि वे कितना शिकायत कर सकते हैं, इससे पहले कि परमेश्वर क्रोधित हो जाए!</w:t>
      </w:r>
    </w:p>
    <w:p>
      <w:pPr/>
      <w:r>
        <w:rPr>
          <w:lang w:val="hi_IN" w:bidi="hi_IN"/>
        </w:rPr>
      </w:r>
      <w:r>
        <w:rPr>
          <w:lang w:val="hi_IN" w:bidi="hi_IN"/>
        </w:rPr>
        <w:t>एक बार, इस्राएलियों ने शिकायत इसलिए की क्योंकि वे मन्ना, अर्थात उस भोजन से नाखुश थे जिसे परमेश्वर उन्हें हर दिन देता था। परमेश्वर इस्राएलियों से बहुत क्रोधित था क्योंकि उन्होंने बहुत शिकायत की थी। परमेश्वर ने उनके बीच जहरीले साँप भेजे, और बहुत से इस्राएली मर गए।</w:t>
      </w:r>
    </w:p>
    <w:p>
      <w:pPr/>
      <w:r>
        <w:rPr>
          <w:lang w:val="hi_IN" w:bidi="hi_IN"/>
        </w:rPr>
      </w:r>
      <w:r>
        <w:rPr>
          <w:lang w:val="hi_IN" w:bidi="hi_IN"/>
        </w:rPr>
        <w:t>यहाँ रुकें और यह गतिविधि करें: अभिनय करें कि इस्राएली मन्ना के बारे में शिकायत करते हैं, और कहते हैं कि वे मिस्र वापस जाना चाहते हैं। अभिनय करें कि परमेश्वर इस्राएलियों से इतना क्रोधित हो जाता है कि परमेश्वर जहरीले साँप भेजता है जो बहुत से लोगों को मार डालता है। इस ऑडियो को यहाँ रोकें।</w:t>
      </w:r>
    </w:p>
    <w:p>
      <w:pPr/>
      <w:r>
        <w:rPr>
          <w:lang w:val="hi_IN" w:bidi="hi_IN"/>
        </w:rPr>
      </w:r>
      <w:r>
        <w:rPr>
          <w:lang w:val="hi_IN" w:bidi="hi_IN"/>
        </w:rPr>
        <w:t>इस्राएल के लोग अभी मसीह को नहीं जानते थे, पर पौलुस कहता है कि जब वे परमेश्वर के विरुद्ध शिकायत कर रहे थे, तब वे वास्तव में मसीह की परीक्षा ले रहे थे, जैसे कुरिन्थ के विश्वासी कर रहे हैं!</w:t>
      </w:r>
    </w:p>
    <w:p>
      <w:pPr/>
      <w:r>
        <w:rPr>
          <w:lang w:val="hi_IN" w:bidi="hi_IN"/>
        </w:rPr>
      </w:r>
      <w:r>
        <w:rPr>
          <w:lang w:val="hi_IN" w:bidi="hi_IN"/>
        </w:rPr>
        <w:t>पौलुस कहता है कि कुरिन्थुस के विश्वासियों को शिकायत नहीं करनी चाहिए। एक बार, जब कुछ इस्राएलियों ने शिकायत की, तो परमेश्वर के एक स्वर्गदूत ने लोगों को नष्ट कर दिया। निर्गमन की पुस्तक में ऐसी कोई कहानी नहीं है जहाँ एक स्वर्गदूत लोगों को नष्ट कर देता है, परन्तु इस्राएलियों ने कई बार शिकायत की, और परमेश्वर ने उन्हें दण्ड दिया।</w:t>
      </w:r>
    </w:p>
    <w:p>
      <w:pPr/>
      <w:r>
        <w:rPr>
          <w:lang w:val="hi_IN" w:bidi="hi_IN"/>
        </w:rPr>
      </w:r>
      <w:r>
        <w:rPr>
          <w:lang w:val="hi_IN" w:bidi="hi_IN"/>
        </w:rPr>
        <w:t>इसलिए, पौलुस कहता है कि ये सभी बातें इस्राएलियों के साथ हमारे लिए एक उदाहरण देने के लिए घटित हुईं। परमेश्वर ने सुनिश्चित किया कि इन बातों को लिख लिया जाए। ये कहानियाँ हमें पाप न करने की चेतावनी देती हैं। पौलुस कहता है कि परमेश्वर चाहता था कि ये बातें हमारे लिए लिखी जाएँ, जो युग के अंत के समय में जी रहे हैं। नए नियम में, समय का अंत का अर्थ वह पूरा समय है जो यीशु के पुनरुत्थान से लेकर उसके फिर से आने के दिन तक है।</w:t>
      </w:r>
    </w:p>
    <w:p>
      <w:pPr/>
      <w:r>
        <w:rPr>
          <w:lang w:val="hi_IN" w:bidi="hi_IN"/>
        </w:rPr>
      </w:r>
      <w:r>
        <w:rPr>
          <w:lang w:val="hi_IN" w:bidi="hi_IN"/>
        </w:rPr>
        <w:t>और इसलिए, पौलुस कहता है कि जो लोग आत्मविश्वास रखते हैं और सोचते हैं कि वे मजबूत खड़े हैं, उन्हें सावधान रहना होगा। ये लोग अभी भी गिर सकते हैं!</w:t>
      </w:r>
    </w:p>
    <w:p>
      <w:pPr/>
      <w:r>
        <w:rPr>
          <w:lang w:val="hi_IN" w:bidi="hi_IN"/>
        </w:rPr>
      </w:r>
      <w:r>
        <w:rPr>
          <w:lang w:val="hi_IN" w:bidi="hi_IN"/>
        </w:rPr>
        <w:t>यहाँ रुकें और यह गतिविधि करें: एक ऐसी वस्तु ढूँढें जिस पर कोई व्यक्ति कुछ कठिनाई के साथ खड़ा हो सके। उदाहरण के लिए, आप एक गेंद, नारियल, या उलटी बाल्टी का उपयोग कर सकते हैं। एक व्यक्ति से इस वस्तु पर खड़े होने के लिए कहें। उस व्यक्ति को अपना संतुलन ढूँढने के लिए समय दें। उसके बाद, उस व्यक्ति से पूछें, "क्या आप मजबूत खड़े हैं? क्या आप खड़े रह सकते हैं?" वह व्यक्ति कह सकता है, "हाँ, मैं मजबूत खड़ा हूँ।" उसके बाद, किसी और व्यक्ति को उस व्यक्ति को आगे धकेलने की कोशिश करने दें। सावधान रहें कि वह व्यक्ति गिर कर खुद को चोट न पहुँचाए! इस ऑडियो को यहाँ रोकें।</w:t>
      </w:r>
    </w:p>
    <w:p>
      <w:pPr/>
      <w:r>
        <w:rPr>
          <w:lang w:val="hi_IN" w:bidi="hi_IN"/>
        </w:rPr>
      </w:r>
      <w:r>
        <w:rPr>
          <w:lang w:val="hi_IN" w:bidi="hi_IN"/>
        </w:rPr>
        <w:t>जब तुमने यह कार्य किया, तो जो व्यक्ति उस वस्तु पर खड़ा था, उसने सोचा कि वह मज़बूती से खड़ा है। लेकिन वास्तव में, अन्य लोग उन्हें आसानी से धकेल सकते थे। इस तरह, कुरिन्थुस के लोगों ने सोचा कि उनके साथ कुछ भी नहीं हो सकता। पौलुस ने खड़े रहने और गिरने की विशेष भाषा का उपयोग करके दिखाया कि यह सच नहीं था। वे सोचते थे कि वे आत्मिक रूप से मजबूत हैं, और परमेश्वर ने उन्हें बचाया है, लेकिन वे फिर भी पाप कर सकते हैं। परमेश्वर को अभी भी उन्हें दंड देना पड़ सकता है, जैसे परमेश्वर ने उनके आत्मिक पूर्वजों यानी इस्राएलियों के साथ किया था!</w:t>
      </w:r>
    </w:p>
    <w:p>
      <w:pPr/>
      <w:r>
        <w:rPr>
          <w:lang w:val="hi_IN" w:bidi="hi_IN"/>
        </w:rPr>
      </w:r>
      <w:r>
        <w:rPr>
          <w:lang w:val="hi_IN" w:bidi="hi_IN"/>
        </w:rPr>
        <w:t>यहाँ रुकें और चर्चा करें: आपकी भाषा में, आप किसी ऐसे व्यक्ति का वर्णन कैसे करते हैं जो बहुत निश्चित है कि उसके साथ कुछ नहीं होगा? इस ऑडियो को यहाँ रोकें।</w:t>
      </w:r>
    </w:p>
    <w:p>
      <w:pPr/>
      <w:r>
        <w:rPr>
          <w:lang w:val="hi_IN" w:bidi="hi_IN"/>
        </w:rPr>
      </w:r>
      <w:r>
        <w:rPr>
          <w:lang w:val="hi_IN" w:bidi="hi_IN"/>
        </w:rPr>
        <w:t>पौलुस इस प्रोत्साहन के साथ समाप्त करता है कि जब वे पाप करने का प्रलोभन महसूस करेंगे, तो परमेश्वर उनकी मदद करेगा।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यदि आप चाहें, तो आप पहले इस भाग का अनुवाद फिर से सुन सकते हैं।</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10:1–13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और कुरिन्थुस के विश्वासी जो पौलुस की बात सुन रहे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अभिनय करें कि पौलुस बोल रहा है और कुरिन्थ के विश्वासी उसे सुन रहे हैं। एक तरफ, आप कुछ लोगों से कह सकते हैं कि इस्राएलियों के बीच होने वाली घटनाओं का अभिनय करें।</w:t>
      </w:r>
    </w:p>
    <w:p>
      <w:pPr/>
      <w:r>
        <w:rPr>
          <w:lang w:val="hi_IN" w:bidi="hi_IN"/>
        </w:rPr>
      </w:r>
      <w:r>
        <w:rPr>
          <w:lang w:val="hi_IN" w:bidi="hi_IN"/>
        </w:rPr>
        <w:t>अभिनय करें कि पौलुस कहता है कि पौलुस चाहता है कि उसके भाई और बहनें, अर्थात कुरिन्थुस के विश्वासी, जानें कि उनके सभी आत्मिक पूर्वजों का एक ही अनुभव रहा है। ये सभी आत्मिक पूर्वज, परमेश्वर की उपस्थिति के बादल की सुरक्षा में थे। ये सब पूर्वज समुद्र के बीच से सुरक्षित पार हो गए। उन सभी ने एक ही बपतिस्मा लिया जिसने उन्हें मूसा के समुदाय का हिस्सा बना दिया। उन सब ने एक ही आत्मिक भोजन पाया। वे सभी एक ही आत्मिक पेय पीते थे। वे सब उस आत्मिक चट्टान से पीते थे जो उनके साथ-साथ चलती थी। वह चट्टान मसीह था।</w:t>
      </w:r>
    </w:p>
    <w:p>
      <w:pPr/>
      <w:r>
        <w:rPr>
          <w:lang w:val="hi_IN" w:bidi="hi_IN"/>
        </w:rPr>
      </w:r>
      <w:r>
        <w:rPr>
          <w:lang w:val="hi_IN" w:bidi="hi_IN"/>
        </w:rPr>
        <w:t>लेकिन परमेश्वर इन कुछ लोगों से खुश नहीं था, और परमेश्वर ने इन लोगों को जंगल में यात्रा करते समय मार डाला। ये बातें हमारे लिए उदाहरण के रूप में हुईं, ताकि हम बुरे काम न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पौलुस कुरिन्थुस के विश्वासियों से कहता है कि विश्वासियों को इस्राएलियों की तरह मूर्तियों की उपासना नहीं करनी चाहिए। विश्वासी पवित्रशास्त्र में पढ़ सकते हैं कि जब इस्राएलियों ने एक मूर्ति बनाई, तो वे बैठकर खाने-पीने लगे, और फिर उठकर उन्मत्त उत्सव करने लगे। पौलुस कहता है कि हमें इस्राएलियों की तरह यौन पाप नहीं करना चाहिए। जब इस्राएलियों ने ऐसा किया, तो परमेश्वर ने उन्हें दंड दिया और 23,000 लोगों को मार डाला! हमें मसीह की परीक्षा भी नहीं करनी चाहिए, क्योंकि जब इस्राएलियों ने मसीह की परीक्षा ली, तो परमेश्वर ने साँप भेजे जिन्होंने बहुत से लोगों को मार डाला! और हमें शिकायत भी नहीं करनी चाहिए, क्योंकि जब इस्राएलियों ने शिकायत की, तो परमेश्वर के एक स्वर्गदूत ने उन्हें नष्ट कर दिया। इस्राएलियों के साथ हुई ये सभी बातें हमारे लिए एक उदाहरण हैं। ये बातें हमारे लिए चेतावनी हैं जो अब अन्त काल में जी रहे हैं। और इसलिए, यदि लोग सोचते हैं कि वे मजबूत खड़े हैं, तो उन्हें सावधान रहना होगा! वे अभी भी गिर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सोच रहे हैं?" वह व्यक्ति इस तरह से उत्तर दे सकता है:</w:t>
      </w:r>
    </w:p>
    <w:p>
      <w:pPr>
        <w:pStyle w:val="ListBullet"/>
        <w:spacing w:line="240" w:lineRule="auto"/>
        <w:ind w:left="720"/>
      </w:pPr>
      <w:r>
        <w:rPr>
          <w:lang w:val="hi_IN" w:bidi="hi_IN"/>
        </w:rPr>
      </w:r>
      <w:r>
        <w:rPr>
          <w:lang w:val="hi_IN" w:bidi="hi_IN"/>
        </w:rPr>
        <w:t>कुरिन्थुस में विश्वासियों की भूमिका निभाने वाले लोगों से पूछें, "आप क्या सोच रहे हैं?" लोग इस तरह के उत्तर दे सकते हैं, जैसे:</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पौलुस कहता है कि कुरिन्थुस के सामने आने वाला प्रलोभन किसी भी दूसरे विश्वासियों के प्रलोभन से अधिक कठिन नहीं है। परमेश्वर विश्वासियों के प्रति विश्वासयोग्य है। परमेश्वर यह सुनिश्चित करेगा कि लोगों को किसी ऐसे प्रलोभन का सामना न करना पड़े जो बहुत कठिन हो। इसके बजाय, जब भी विश्वासियों को कोई गलत काम करने के प्रलोभन का सामना करना पड़ता है, तो परमेश्वर उन्हें प्रलोभन में न झुकने में मदद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10:1–13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कुरिन्थुस के विश्वासियों को </w:t>
      </w:r>
      <w:r>
        <w:rPr>
          <w:b/>
          <w:lang w:val="hi_IN" w:bidi="hi_IN"/>
        </w:rPr>
        <w:t>भाइयों</w:t>
      </w:r>
      <w:r>
        <w:rPr>
          <w:lang w:val="hi_IN" w:bidi="hi_IN"/>
        </w:rPr>
        <w:t xml:space="preserve">, या </w:t>
      </w:r>
      <w:r>
        <w:rPr>
          <w:b/>
          <w:lang w:val="hi_IN" w:bidi="hi_IN"/>
        </w:rPr>
        <w:t>भाइयों और बहनों</w:t>
      </w:r>
      <w:r>
        <w:rPr>
          <w:lang w:val="hi_IN" w:bidi="hi_IN"/>
        </w:rPr>
        <w:t xml:space="preserve"> के रूप में संबोधित करता है। पौलुस का अर्थ है कि विश्वासी पौलुस के आत्मिक भाई और बहनें हैं, क्योंकि वे सभी परमेश्वर के बच्चे हैं और सभी यीशु के हैं। भाइयों, या भाइयों और बहनों के लिए उसी शब्द का उपयोग करें जिसका उपयोग आपने अन्य भागों में किया है।</w:t>
      </w:r>
    </w:p>
    <w:p>
      <w:pPr/>
      <w:r>
        <w:rPr>
          <w:lang w:val="hi_IN" w:bidi="hi_IN"/>
        </w:rPr>
      </w:r>
      <w:r>
        <w:rPr>
          <w:lang w:val="hi_IN" w:bidi="hi_IN"/>
        </w:rPr>
        <w:t xml:space="preserve">पौलुस विश्वासियों के पिताओं, या उनके </w:t>
      </w:r>
      <w:r>
        <w:rPr>
          <w:b/>
          <w:lang w:val="hi_IN" w:bidi="hi_IN"/>
        </w:rPr>
        <w:t>पूर्वजों</w:t>
      </w:r>
      <w:r>
        <w:rPr>
          <w:lang w:val="hi_IN" w:bidi="hi_IN"/>
        </w:rPr>
        <w:t xml:space="preserve"> के बारे में बात करता है। पौलुस का अर्थ है इस्राएली।</w:t>
      </w:r>
    </w:p>
    <w:p>
      <w:pPr/>
      <w:r>
        <w:rPr>
          <w:lang w:val="hi_IN" w:bidi="hi_IN"/>
        </w:rPr>
      </w:r>
      <w:r>
        <w:rPr>
          <w:lang w:val="hi_IN" w:bidi="hi_IN"/>
        </w:rPr>
        <w:t>यहाँ रुकें और चर्चा करें कि आप कैसे स्पष्ट करेंगे कि पौलुस इस्राएलियों के बारे में बात कर रहा है। शायद आप कह सकते हैं "हमारे पूर्वज इस्राएली," या "आपके आत्मिक पूर्वज, इस्राएली।" याद रखें कि कुरिन्थुस के लोगों का इस्राएलियों के साथ कोई खून का संबंध नहीं था। इस ऑडियो को यहाँ रोकें।</w:t>
      </w:r>
    </w:p>
    <w:p>
      <w:pPr/>
      <w:r>
        <w:rPr>
          <w:lang w:val="hi_IN" w:bidi="hi_IN"/>
        </w:rPr>
      </w:r>
      <w:r>
        <w:rPr>
          <w:lang w:val="hi_IN" w:bidi="hi_IN"/>
        </w:rPr>
        <w:t xml:space="preserve">पौलुस कहता है कि उनके सभी पूर्वज </w:t>
      </w:r>
      <w:r>
        <w:rPr>
          <w:b/>
          <w:lang w:val="hi_IN" w:bidi="hi_IN"/>
        </w:rPr>
        <w:t>बादल</w:t>
      </w:r>
      <w:r>
        <w:rPr>
          <w:lang w:val="hi_IN" w:bidi="hi_IN"/>
        </w:rPr>
        <w:t xml:space="preserve"> के नीचे थे। पौलुस का अर्थ है वह बादल, या बादल का खम्भ, जो इस्राएलियों के साथ जंगल में यात्रा करता था। यदि आपने पहले ही निर्गमन पुस्तक का अनुवाद किया है, तो बादल के लिए उसी शब्द का उपयोग करें जिसका उपयोग आपने वहाँ किया है।</w:t>
      </w:r>
    </w:p>
    <w:p>
      <w:pPr/>
      <w:r>
        <w:rPr>
          <w:lang w:val="hi_IN" w:bidi="hi_IN"/>
        </w:rPr>
      </w:r>
      <w:r>
        <w:rPr>
          <w:lang w:val="hi_IN" w:bidi="hi_IN"/>
        </w:rPr>
        <w:t xml:space="preserve">यहाँ रुकें और चर्चा करें कि आप </w:t>
      </w:r>
      <w:r>
        <w:rPr>
          <w:b/>
          <w:lang w:val="hi_IN" w:bidi="hi_IN"/>
        </w:rPr>
        <w:t>बादल</w:t>
      </w:r>
      <w:r>
        <w:rPr>
          <w:lang w:val="hi_IN" w:bidi="hi_IN"/>
        </w:rPr>
        <w:t xml:space="preserve"> के लिए किस शब्द का उपयोग करेंगे। इस ऑडियो को यहाँ रोकें।</w:t>
      </w:r>
    </w:p>
    <w:p>
      <w:pPr/>
      <w:r>
        <w:rPr>
          <w:lang w:val="hi_IN" w:bidi="hi_IN"/>
        </w:rPr>
      </w:r>
      <w:r>
        <w:rPr>
          <w:lang w:val="hi_IN" w:bidi="hi_IN"/>
        </w:rPr>
        <w:t xml:space="preserve">सभी पूर्वजों ने </w:t>
      </w:r>
      <w:r>
        <w:rPr>
          <w:b/>
          <w:lang w:val="hi_IN" w:bidi="hi_IN"/>
        </w:rPr>
        <w:t>समुद्र</w:t>
      </w:r>
      <w:r>
        <w:rPr>
          <w:lang w:val="hi_IN" w:bidi="hi_IN"/>
        </w:rPr>
        <w:t xml:space="preserve"> पार किया था। समुद्र एक बड़ा स्थान होता है जहाँ केवल पानी होता है। यदि आपने पहले ही निर्गमन पुस्तक का अनुवाद किया है, तो उसी शब्द का उपयोग करें जिसका उपयोग आपने वहाँ किया है।</w:t>
      </w:r>
    </w:p>
    <w:p>
      <w:pPr/>
      <w:r>
        <w:rPr>
          <w:lang w:val="hi_IN" w:bidi="hi_IN"/>
        </w:rPr>
      </w:r>
      <w:r>
        <w:rPr>
          <w:lang w:val="hi_IN" w:bidi="hi_IN"/>
        </w:rPr>
        <w:t xml:space="preserve">यदि आवश्यकता हो, तो यहाँ रुकें और एक </w:t>
      </w:r>
      <w:r>
        <w:rPr>
          <w:lang w:val="hi_IN" w:bidi="hi_IN"/>
        </w:rPr>
        <w:t>समुन्द्र</w:t>
      </w:r>
      <w:r>
        <w:rPr>
          <w:lang w:val="hi_IN" w:bidi="hi_IN"/>
        </w:rPr>
        <w:t xml:space="preserve"> की तस्वीर देखें। इस ऑडियो को यहाँ रोकें।</w:t>
      </w:r>
    </w:p>
    <w:p>
      <w:pPr/>
      <w:r>
        <w:rPr>
          <w:lang w:val="hi_IN" w:bidi="hi_IN"/>
        </w:rPr>
      </w:r>
      <w:r>
        <w:rPr>
          <w:lang w:val="hi_IN" w:bidi="hi_IN"/>
        </w:rPr>
        <w:t xml:space="preserve">पौलुस कहता है कि इस्राएलियों ने मूसा के लिए </w:t>
      </w:r>
      <w:r>
        <w:rPr>
          <w:b/>
          <w:lang w:val="hi_IN" w:bidi="hi_IN"/>
        </w:rPr>
        <w:t>बपतिस्मा</w:t>
      </w:r>
      <w:r>
        <w:rPr>
          <w:lang w:val="hi_IN" w:bidi="hi_IN"/>
        </w:rPr>
        <w:t xml:space="preserve"> लिया था। बपतिस्मा एक अनुष्ठान है जहाँ लोगों को थोड़े समय के लिए पानी में डुबोया जाता है, या धोया जाता है। जब कोई मसीही बपतिस्मा लेता है, तो यह दिखाता है कि अब वे यीशु के हैं। पौलुस इसी शब्द का उपयोग यह कहने के लिए करता है कि मूसा के माध्यम से इस्राएली परमेश्वर के हैं। बपतिस्मा, या बपतिस्मा देने के लिए उसी शब्द का उपयोग करें जिसका उपयोग आपने अन्य भागों में किया है। </w:t>
      </w:r>
      <w:r>
        <w:rPr>
          <w:lang w:val="hi_IN" w:bidi="hi_IN"/>
        </w:rPr>
        <w:t>बपतिस्मा</w:t>
      </w:r>
      <w:r>
        <w:rPr>
          <w:lang w:val="hi_IN" w:bidi="hi_IN"/>
        </w:rPr>
        <w:t xml:space="preserve"> शब्द मुख्य शब्दावली में है। </w:t>
      </w:r>
    </w:p>
    <w:p>
      <w:pPr/>
      <w:r>
        <w:rPr>
          <w:lang w:val="hi_IN" w:bidi="hi_IN"/>
        </w:rPr>
      </w:r>
      <w:r>
        <w:rPr>
          <w:lang w:val="hi_IN" w:bidi="hi_IN"/>
        </w:rPr>
        <w:t>यहाँ रुकें और चर्चा करें कि आप कैसे कहेंगे कि इस्राएलियों ने मूसा में बपतिस्मा लिया था। इस ऑडियो को यहाँ रोकें।</w:t>
      </w:r>
    </w:p>
    <w:p>
      <w:pPr/>
      <w:r>
        <w:rPr>
          <w:lang w:val="hi_IN" w:bidi="hi_IN"/>
        </w:rPr>
      </w:r>
      <w:r>
        <w:rPr>
          <w:lang w:val="hi_IN" w:bidi="hi_IN"/>
        </w:rPr>
        <w:t xml:space="preserve">पौलुस कहता है कि इस्राएलियों के साथ यात्रा करने वाली आत्मिक चट्टान </w:t>
      </w:r>
      <w:r>
        <w:rPr>
          <w:b/>
          <w:lang w:val="hi_IN" w:bidi="hi_IN"/>
        </w:rPr>
        <w:t>मसीह</w:t>
      </w:r>
      <w:r>
        <w:rPr>
          <w:lang w:val="hi_IN" w:bidi="hi_IN"/>
        </w:rPr>
        <w:t xml:space="preserve"> था। मसीह के लिए उसी शब्द का उपयोग करें जिसका उपयोग आपने अन्य भागों में किया है। </w:t>
      </w:r>
      <w:r>
        <w:rPr>
          <w:lang w:val="hi_IN" w:bidi="hi_IN"/>
        </w:rPr>
        <w:t>मसीह</w:t>
      </w:r>
      <w:r>
        <w:rPr>
          <w:lang w:val="hi_IN" w:bidi="hi_IN"/>
        </w:rPr>
        <w:t xml:space="preserve"> शब्द मुख्य शब्दावली में है।</w:t>
      </w:r>
    </w:p>
    <w:p>
      <w:pPr/>
      <w:r>
        <w:rPr>
          <w:lang w:val="hi_IN" w:bidi="hi_IN"/>
        </w:rPr>
      </w:r>
      <w:r>
        <w:rPr>
          <w:lang w:val="hi_IN" w:bidi="hi_IN"/>
        </w:rPr>
        <w:t xml:space="preserve">परमेश्वर इस्राएली लोगों से खुश नहीं था, और जब वे </w:t>
      </w:r>
      <w:r>
        <w:rPr>
          <w:b/>
          <w:lang w:val="hi_IN" w:bidi="hi_IN"/>
        </w:rPr>
        <w:t>जंगल</w:t>
      </w:r>
      <w:r>
        <w:rPr>
          <w:lang w:val="hi_IN" w:bidi="hi_IN"/>
        </w:rPr>
        <w:t xml:space="preserve"> में यात्रा कर रहे थे, तो परमेश्वर ने कई इस्राएलियों को मार डाला। जंगल का अर्थ है वह स्थान जो बहुत सूखा हो, जहाँ बहुत कम चीजें उगती हैं, और जहाँ कोई भी व्यक्ति नहीं रहता। यदि आपने पहले ही निर्गमन पुस्तक का अनुवाद किया है, तो उसी शब्द का उपयोग करें जिसका उपयोग आपने वहाँ किया है। </w:t>
      </w:r>
      <w:r>
        <w:rPr>
          <w:lang w:val="hi_IN" w:bidi="hi_IN"/>
        </w:rPr>
        <w:t>जंगल</w:t>
      </w:r>
      <w:r>
        <w:rPr>
          <w:lang w:val="hi_IN" w:bidi="hi_IN"/>
        </w:rPr>
        <w:t xml:space="preserve"> शब्द मुख्य शब्दावली में है।</w:t>
      </w:r>
    </w:p>
    <w:p>
      <w:pPr/>
      <w:r>
        <w:rPr>
          <w:lang w:val="hi_IN" w:bidi="hi_IN"/>
        </w:rPr>
      </w:r>
      <w:r>
        <w:rPr>
          <w:lang w:val="hi_IN" w:bidi="hi_IN"/>
        </w:rPr>
        <w:t xml:space="preserve">यहाँ रुकें और एक </w:t>
      </w:r>
      <w:r>
        <w:rPr>
          <w:lang w:val="hi_IN" w:bidi="hi_IN"/>
        </w:rPr>
        <w:t>जंगल</w:t>
      </w:r>
      <w:r>
        <w:rPr>
          <w:lang w:val="hi_IN" w:bidi="hi_IN"/>
        </w:rPr>
        <w:t xml:space="preserve"> की तस्वीर देखें। चर्चा करें कि आप अपनी भाषा में इस स्थान को क्या कहेंगे। ऑडियो को यहाँ रोकें।</w:t>
      </w:r>
    </w:p>
    <w:p>
      <w:pPr/>
      <w:r>
        <w:rPr>
          <w:lang w:val="hi_IN" w:bidi="hi_IN"/>
        </w:rPr>
      </w:r>
      <w:r>
        <w:rPr>
          <w:lang w:val="hi_IN" w:bidi="hi_IN"/>
        </w:rPr>
        <w:t xml:space="preserve">परमेश्वर ने इस्राएलियों को दंड दिया ताकि वे </w:t>
      </w:r>
      <w:r>
        <w:rPr>
          <w:b/>
          <w:lang w:val="hi_IN" w:bidi="hi_IN"/>
        </w:rPr>
        <w:t>बुरे</w:t>
      </w:r>
      <w:r>
        <w:rPr>
          <w:lang w:val="hi_IN" w:bidi="hi_IN"/>
        </w:rPr>
        <w:t xml:space="preserve"> काम न करें। बुराई भलाई के विपरीत है, और परमेश्वर बुराई से नफरत करता है।</w:t>
      </w:r>
    </w:p>
    <w:p>
      <w:pPr/>
      <w:r>
        <w:rPr>
          <w:lang w:val="hi_IN" w:bidi="hi_IN"/>
        </w:rPr>
      </w:r>
      <w:r>
        <w:rPr>
          <w:lang w:val="hi_IN" w:bidi="hi_IN"/>
        </w:rPr>
        <w:t xml:space="preserve">यहाँ रुकें और समूह में चर्चा करें कि आप </w:t>
      </w:r>
      <w:r>
        <w:rPr>
          <w:b/>
          <w:lang w:val="hi_IN" w:bidi="hi_IN"/>
        </w:rPr>
        <w:t>बुराई</w:t>
      </w:r>
      <w:r>
        <w:rPr>
          <w:lang w:val="hi_IN" w:bidi="hi_IN"/>
        </w:rPr>
        <w:t xml:space="preserve"> के लिए किस शब्द का उपयोग करेंगे। बुराई के लिए उसी शब्द का उपयोग करें जिसका उपयोग आपने बाइबल की अन्य पुस्तकों में किया है। </w:t>
      </w:r>
      <w:r>
        <w:rPr>
          <w:lang w:val="hi_IN" w:bidi="hi_IN"/>
        </w:rPr>
        <w:t>बुराई</w:t>
      </w:r>
      <w:r>
        <w:rPr>
          <w:lang w:val="hi_IN" w:bidi="hi_IN"/>
        </w:rPr>
        <w:t xml:space="preserve"> मुख्य शब्दावली में है। इस ऑडियो को यहाँ रोकें।</w:t>
      </w:r>
    </w:p>
    <w:p>
      <w:pPr/>
      <w:r>
        <w:rPr>
          <w:lang w:val="hi_IN" w:bidi="hi_IN"/>
        </w:rPr>
      </w:r>
      <w:r>
        <w:rPr>
          <w:lang w:val="hi_IN" w:bidi="hi_IN"/>
        </w:rPr>
        <w:t xml:space="preserve">परमेश्वर ने इस्राएलियों को दंड दिया क्योंकि वे </w:t>
      </w:r>
      <w:r>
        <w:rPr>
          <w:b/>
          <w:lang w:val="hi_IN" w:bidi="hi_IN"/>
        </w:rPr>
        <w:t>मूर्तिपूजक</w:t>
      </w:r>
      <w:r>
        <w:rPr>
          <w:lang w:val="hi_IN" w:bidi="hi_IN"/>
        </w:rPr>
        <w:t xml:space="preserve"> थे। मूर्तिपूजक वह व्यक्ति होता है जो किसी </w:t>
      </w:r>
      <w:r>
        <w:rPr>
          <w:b/>
          <w:lang w:val="hi_IN" w:bidi="hi_IN"/>
        </w:rPr>
        <w:t>मूर्ति</w:t>
      </w:r>
      <w:r>
        <w:rPr>
          <w:lang w:val="hi_IN" w:bidi="hi_IN"/>
        </w:rPr>
        <w:t xml:space="preserve"> की उपासना करता है। मूर्ति एक ऐसी वस्तु है जिसे लोग लकड़ी या पत्थर से बनाते हैं। फिर लोग कहते हैं कि यह वस्तु एक देवता है। लोग उस वस्तु की आराधना करते हैं। मूर्तिपूजक या मूर्ति पूजक के लिए उसी शब्द का प्रयोग करें जिसका प्रयोग आपने अन्य भागों में किया है। </w:t>
      </w:r>
      <w:r>
        <w:rPr>
          <w:b/>
          <w:lang w:val="hi_IN" w:bidi="hi_IN"/>
        </w:rPr>
        <w:t>मूर्ति</w:t>
      </w:r>
      <w:r>
        <w:rPr>
          <w:lang w:val="hi_IN" w:bidi="hi_IN"/>
        </w:rPr>
        <w:t xml:space="preserve"> शब्द मुख्य शब्दावली में है।</w:t>
      </w:r>
    </w:p>
    <w:p>
      <w:pPr/>
      <w:r>
        <w:rPr>
          <w:lang w:val="hi_IN" w:bidi="hi_IN"/>
        </w:rPr>
      </w:r>
      <w:r>
        <w:rPr>
          <w:lang w:val="hi_IN" w:bidi="hi_IN"/>
        </w:rPr>
        <w:t>यहाँ रुकें और चर्चा करें कि आप कैसे कहेंगे कि इस्राएली मूर्तिपूजक थे। इस ऑडियो को यहाँ रोकें।</w:t>
      </w:r>
    </w:p>
    <w:p>
      <w:pPr/>
      <w:r>
        <w:rPr>
          <w:lang w:val="hi_IN" w:bidi="hi_IN"/>
        </w:rPr>
      </w:r>
      <w:r>
        <w:rPr>
          <w:lang w:val="hi_IN" w:bidi="hi_IN"/>
        </w:rPr>
        <w:t xml:space="preserve">पौलुस कहता है कि </w:t>
      </w:r>
      <w:r>
        <w:rPr>
          <w:b/>
          <w:lang w:val="hi_IN" w:bidi="hi_IN"/>
        </w:rPr>
        <w:t>यह लिखा है</w:t>
      </w:r>
      <w:r>
        <w:rPr>
          <w:lang w:val="hi_IN" w:bidi="hi_IN"/>
        </w:rPr>
        <w:t xml:space="preserve"> कि लोग बैठकर खाने-पीने लगे और उठकर खेलने लगे। "यह लिखा है" का अर्थ है कि लोग इसके बारे में पवित्रशास्त्र में पढ़ सकते हैं। जब नए नियम में, लोग पवित्रशास्त्र के बारे में बात करते हैं, तो उनका अर्थ पुराने नियम से होता है।</w:t>
      </w:r>
    </w:p>
    <w:p>
      <w:pPr/>
      <w:r>
        <w:rPr>
          <w:lang w:val="hi_IN" w:bidi="hi_IN"/>
        </w:rPr>
      </w:r>
      <w:r>
        <w:rPr>
          <w:lang w:val="hi_IN" w:bidi="hi_IN"/>
        </w:rPr>
        <w:t xml:space="preserve">यहाँ रुकें और चर्चा करें कि आप यह कैसे कहना चाहते हैं। यदि आप </w:t>
      </w:r>
      <w:r>
        <w:rPr>
          <w:b/>
          <w:lang w:val="hi_IN" w:bidi="hi_IN"/>
        </w:rPr>
        <w:t>पवित्रशास्त्र</w:t>
      </w:r>
      <w:r>
        <w:rPr>
          <w:lang w:val="hi_IN" w:bidi="hi_IN"/>
        </w:rPr>
        <w:t xml:space="preserve"> शब्द का उपयोग करना चाहते हैं, तो उसी शब्द का उपयोग करें जिसका उपयोग आपने दूसरे भागों में किया है। </w:t>
      </w:r>
      <w:r>
        <w:rPr>
          <w:lang w:val="hi_IN" w:bidi="hi_IN"/>
        </w:rPr>
        <w:t>पवित्रशास्त्र</w:t>
      </w:r>
      <w:r>
        <w:rPr>
          <w:lang w:val="hi_IN" w:bidi="hi_IN"/>
        </w:rPr>
        <w:t xml:space="preserve"> शब्द मुख्य शब्दावली में है। इस ऑडियो को यहाँ रोकें।</w:t>
      </w:r>
    </w:p>
    <w:p>
      <w:pPr/>
      <w:r>
        <w:rPr>
          <w:lang w:val="hi_IN" w:bidi="hi_IN"/>
        </w:rPr>
      </w:r>
      <w:r>
        <w:rPr>
          <w:lang w:val="hi_IN" w:bidi="hi_IN"/>
        </w:rPr>
        <w:t xml:space="preserve">पौलुस कहता है कि लोग बैठकर खाने-पीने लगे और उठकर </w:t>
      </w:r>
      <w:r>
        <w:rPr>
          <w:b/>
          <w:lang w:val="hi_IN" w:bidi="hi_IN"/>
        </w:rPr>
        <w:t>खेलने</w:t>
      </w:r>
      <w:r>
        <w:rPr>
          <w:lang w:val="hi_IN" w:bidi="hi_IN"/>
        </w:rPr>
        <w:t xml:space="preserve"> लगे। "खेलने" शब्द का अर्थ है कि लोगों का एक जश्न था, जहाँ वे शराब पीते थे, नाचते थे, और शायद यौन पाप भी करते थे।</w:t>
      </w:r>
    </w:p>
    <w:p>
      <w:pPr/>
      <w:r>
        <w:rPr>
          <w:lang w:val="hi_IN" w:bidi="hi_IN"/>
        </w:rPr>
      </w:r>
      <w:r>
        <w:rPr>
          <w:lang w:val="hi_IN" w:bidi="hi_IN"/>
        </w:rPr>
        <w:t>यहाँ रुकें और चर्चा करें कि आप अपनी भाषा में यह कैसे कहना चाहते हैं। इस ऑडियो को यहाँ रोकें।</w:t>
      </w:r>
    </w:p>
    <w:p>
      <w:pPr/>
      <w:r>
        <w:rPr>
          <w:lang w:val="hi_IN" w:bidi="hi_IN"/>
        </w:rPr>
      </w:r>
      <w:r>
        <w:rPr>
          <w:lang w:val="hi_IN" w:bidi="hi_IN"/>
        </w:rPr>
        <w:t xml:space="preserve">पौलुस कहता है कि हमें यौन </w:t>
      </w:r>
      <w:r>
        <w:rPr>
          <w:b/>
          <w:lang w:val="hi_IN" w:bidi="hi_IN"/>
        </w:rPr>
        <w:t>अनैतिकता</w:t>
      </w:r>
      <w:r>
        <w:rPr>
          <w:lang w:val="hi_IN" w:bidi="hi_IN"/>
        </w:rPr>
        <w:t xml:space="preserve"> नहीं करनी चाहिए।। पौलुस का अर्थ है कि हमें यौन पाप नहीं करना चाहिए, जैसे कि किसी दूसरे व्यक्ति के पति या पत्नी के साथ सोना, या एक से अधिक लोगों के साथ सोना। पौलुस ने पहले ही पौलुस के पत्र में इस शब्द का उपयोग कई बार किया है। उसी शब्द का उपयोग करें जिसका उपयोग आपने पहले किया है। </w:t>
      </w:r>
      <w:r>
        <w:rPr>
          <w:b/>
          <w:lang w:val="hi_IN" w:bidi="hi_IN"/>
        </w:rPr>
        <w:t>अनैतिकता</w:t>
      </w:r>
      <w:r>
        <w:rPr>
          <w:lang w:val="hi_IN" w:bidi="hi_IN"/>
        </w:rPr>
        <w:t xml:space="preserve"> शब्द मुख्य शब्दावली में है।</w:t>
      </w:r>
    </w:p>
    <w:p>
      <w:pPr/>
      <w:r>
        <w:rPr>
          <w:lang w:val="hi_IN" w:bidi="hi_IN"/>
        </w:rPr>
      </w:r>
      <w:r>
        <w:rPr>
          <w:lang w:val="hi_IN" w:bidi="hi_IN"/>
        </w:rPr>
        <w:t xml:space="preserve">पौलुस कहता है कि हमें मसीह की परीक्षा नहीं लेनी चाहिए, या यह नहीं देखना चाहिए कि हम मसीह की कितनी अवज्ञा कर सकते हैं, इससे पहले कि वह हमें दंड दे। जब इस्राएलियों ने ऐसा किया, तो परमेश्वर ने लोगों को मारने के लिए </w:t>
      </w:r>
      <w:r>
        <w:rPr>
          <w:b/>
          <w:lang w:val="hi_IN" w:bidi="hi_IN"/>
        </w:rPr>
        <w:t>साँपों</w:t>
      </w:r>
      <w:r>
        <w:rPr>
          <w:lang w:val="hi_IN" w:bidi="hi_IN"/>
        </w:rPr>
        <w:t xml:space="preserve"> को भेजा। साँपों के लिए उसी शब्द का उपयोग करें जिसका उपयोग आपने बाइबल की पिछली पुस्तकों में किया है।</w:t>
      </w:r>
    </w:p>
    <w:p>
      <w:pPr/>
      <w:r>
        <w:rPr>
          <w:lang w:val="hi_IN" w:bidi="hi_IN"/>
        </w:rPr>
      </w:r>
      <w:r>
        <w:rPr>
          <w:lang w:val="hi_IN" w:bidi="hi_IN"/>
        </w:rPr>
        <w:t xml:space="preserve">यदि आवश्यकता हो तो यहाँ रुकें और </w:t>
      </w:r>
      <w:r>
        <w:rPr>
          <w:lang w:val="hi_IN" w:bidi="hi_IN"/>
        </w:rPr>
        <w:t>साँपों</w:t>
      </w:r>
      <w:r>
        <w:rPr>
          <w:lang w:val="hi_IN" w:bidi="hi_IN"/>
        </w:rPr>
        <w:t xml:space="preserve"> की तस्वीर देखें। इस ऑडियो को यहाँ रोकें।</w:t>
      </w:r>
    </w:p>
    <w:p>
      <w:pPr/>
      <w:r>
        <w:rPr>
          <w:lang w:val="hi_IN" w:bidi="hi_IN"/>
        </w:rPr>
      </w:r>
      <w:r>
        <w:rPr>
          <w:lang w:val="hi_IN" w:bidi="hi_IN"/>
        </w:rPr>
        <w:t xml:space="preserve">पौलुस कहता है कि जब इस्राएली कुड़कुड़ाते थे, तो परमेश्वर ने उन्हें मारने के लिए </w:t>
      </w:r>
      <w:r>
        <w:rPr>
          <w:b/>
          <w:lang w:val="hi_IN" w:bidi="hi_IN"/>
        </w:rPr>
        <w:t>मृत्यु के स्वर्गदूत</w:t>
      </w:r>
      <w:r>
        <w:rPr>
          <w:lang w:val="hi_IN" w:bidi="hi_IN"/>
        </w:rPr>
        <w:t>, या विनाशकारी को भेजा। अधिकांश लोग इस बात से सहमत हैं कि विनाशकर्ता एक आत्मिक प्राणी को दर्शाता है जिसे परमेश्वर ने इस्राएलियों को उनके कुड़कुड़ाने के कारण दंड के रूप में मारने के लिए भेजा था। आप कह सकते हैं कि यह एक स्वर्गीय संदेशवाहक था जिसे परमेश्वर ने भेजा था, या आप कह सकते हैं कि यह मृत्यु का स्वर्गदूत था।</w:t>
      </w:r>
    </w:p>
    <w:p>
      <w:pPr/>
      <w:r>
        <w:rPr>
          <w:lang w:val="hi_IN" w:bidi="hi_IN"/>
        </w:rPr>
      </w:r>
      <w:r>
        <w:rPr>
          <w:lang w:val="hi_IN" w:bidi="hi_IN"/>
        </w:rPr>
        <w:t xml:space="preserve">यहाँ रुकें और चर्चा करें कि आप अपनी भाषा में </w:t>
      </w:r>
      <w:r>
        <w:rPr>
          <w:b/>
          <w:lang w:val="hi_IN" w:bidi="hi_IN"/>
        </w:rPr>
        <w:t>मृत्यु का स्वर्गदूत</w:t>
      </w:r>
      <w:r>
        <w:rPr>
          <w:lang w:val="hi_IN" w:bidi="hi_IN"/>
        </w:rPr>
        <w:t xml:space="preserve"> या विनाशकर्ता कैसे कहेंगे। यदि आप स्वर्गदूत का उपयोग करते हैं, तो याद रखें कि </w:t>
      </w:r>
      <w:r>
        <w:rPr>
          <w:lang w:val="hi_IN" w:bidi="hi_IN"/>
        </w:rPr>
        <w:t>स्वर्गदूत</w:t>
      </w:r>
      <w:r>
        <w:rPr>
          <w:lang w:val="hi_IN" w:bidi="hi_IN"/>
        </w:rPr>
        <w:t xml:space="preserve"> मुख्य शब्दावली में शामिल है, और स्वर्गदूत के लिए उसी शब्द का उपयोग करें जिसका उपयोग आपने पिछले भागों में किया है। इस ऑडियो को यहाँ रोकें।</w:t>
      </w:r>
    </w:p>
    <w:p>
      <w:pPr/>
      <w:r>
        <w:rPr>
          <w:lang w:val="hi_IN" w:bidi="hi_IN"/>
        </w:rPr>
      </w:r>
      <w:r>
        <w:rPr>
          <w:lang w:val="hi_IN" w:bidi="hi_IN"/>
        </w:rPr>
        <w:t xml:space="preserve">पौलुस कहता है कि हम </w:t>
      </w:r>
      <w:r>
        <w:rPr>
          <w:b/>
          <w:lang w:val="hi_IN" w:bidi="hi_IN"/>
        </w:rPr>
        <w:t>समय के अंत</w:t>
      </w:r>
      <w:r>
        <w:rPr>
          <w:lang w:val="hi_IN" w:bidi="hi_IN"/>
        </w:rPr>
        <w:t xml:space="preserve"> में जी रहे हैं। पौलुस का अर्थ है कि हमारे समय में परमेश्वर सब कुछ पूरा करने वाला है। नए नियम में, अन्त समय का अर्थ है यीशु के पुनरुत्थान और यीशु के लौटने के बीच की पूरी अवधि। इसलिए हम सभी, 2,000 साल पहले कुरिन्थुस के लोग और अब आप और मैं भी समय के अंत में जी रहे हैं। अब परमेश्वर एक और बड़ी बात करने वाला है, और वह यह है कि यीशु फिर से आएगा और सदा के लिए राज्य करना शुरू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10:14–22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10:14–22 को सुनें और अपने मन में रखें।</w:t>
      </w:r>
    </w:p>
    <w:p>
      <w:pPr/>
      <w:r>
        <w:rPr>
          <w:lang w:val="hi_IN" w:bidi="hi_IN"/>
        </w:rPr>
      </w:r>
      <w:r>
        <w:rPr>
          <w:lang w:val="hi_IN" w:bidi="hi_IN"/>
        </w:rPr>
        <w:t>यदि सम्भव हो, तो 1 कुरिन्थियों 10:14–22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10:14–22 का ऑडियो संस्करण सबसे आसानी से समझ में आने वाले अनुवाद में सुनें।</w:t>
      </w:r>
    </w:p>
    <w:p>
      <w:pPr/>
      <w:r>
        <w:rPr>
          <w:lang w:val="hi_IN" w:bidi="hi_IN"/>
        </w:rPr>
      </w:r>
      <w:r>
        <w:rPr>
          <w:lang w:val="hi_IN" w:bidi="hi_IN"/>
        </w:rPr>
        <w:t>पिछले भाग में, पौलुस ने इस्राएल के लोगों से उदाहरण दिए। परमेश्वर ने इस्राएल के लोगों को दासत्व से बचाया था, लेकिन लोगों ने परमेश्वर की आज्ञा नहीं मानी। इस्राएल के लोगों ने एक विशेष पाप किया था, वह था मूर्तियों की उपासना करना। जब इस्राएलियों ने परमेश्वर की आज्ञा नहीं मानी, तो परमेश्वर ने उन्हें दंड दिया। पौलुस चाहता था कि कुरिन्थुस के लोग अपने व्यवहार में घमंड और लापरवाह न बनें। परमेश्वर ने विश्वासियों को बचाया था, लेकिन यदि विश्वासी पाप करते रहें, तो भी परमेश्वर उन्हें दंड देगा!</w:t>
      </w:r>
    </w:p>
    <w:p>
      <w:pPr/>
      <w:r>
        <w:rPr>
          <w:lang w:val="hi_IN" w:bidi="hi_IN"/>
        </w:rPr>
      </w:r>
      <w:r>
        <w:rPr>
          <w:lang w:val="hi_IN" w:bidi="hi_IN"/>
        </w:rPr>
        <w:t>अब जब कुरिन्थुस के विश्वासियों को पता चला है कि इस्राएलियों के साथ क्या हुआ था जब इस्राएली मूर्तियों की आराधना करते थे, तो पौलुस कुरिन्थुस के विश्वासियों को बहुत दृढ़ता से चेतावनी देता है कि विश्वासियों को मूर्तियों की आराधना करने से दूर भाग जाना चाहिए। विश्वासियों को कभी भी परमेश्वर के अलावा किसी और की आराधना नहीं करनी चाहिए।</w:t>
      </w:r>
    </w:p>
    <w:p>
      <w:pPr/>
      <w:r>
        <w:rPr>
          <w:lang w:val="hi_IN" w:bidi="hi_IN"/>
        </w:rPr>
      </w:r>
      <w:r>
        <w:rPr>
          <w:lang w:val="hi_IN" w:bidi="hi_IN"/>
        </w:rPr>
        <w:t>आठवें अध्याय में, जब पौलुस ने विषय को मूर्तियों को चढ़ाते हुए भोजन खाने के बारे में शुरू किया था, तो हमने पहले ही सीखा था कि इसका संबंध मंदिरों में भोजन खाने से था। कुरिन्थुस के लोग जो यीशु का अनुसरण नहीं करते थे, वे कई अलग-अलग देवताओं की आराधना करते थे। इन प्रत्येक देवता का एक मंदिर था, या ऐसा स्थान था जहाँ इस देवता की एक प्रतिमा होती थी—एक मूर्ति। लोग विशेष दिनों में इन मंदिरों में भोजन करने के लिए जाते थे। इन मंदिरों में लोग कई ऐसे काम करते थे जो अच्छे नहीं थे। भोजन के दौरान, लोग मूर्तियों की प्रशंसा करते थे। लोग इन मंदिरों में यौन पाप भी करते थे। कुछ पुरुष और स्त्रियाँ इन मंदिरों में रहते थे, और दूसरे लोग उनके साथ यौन संबंध बनाने के लिए आते थे। लोगों ने सोचा कि यदि वे मंदिर में किसी के साथ यौन संबंध बनाएँगे, तो उनके साथ कुछ अच्छा होगा। इसलिए निश्चित रूप से, पौलुस नहीं चाहता कि विश्वासी इन मंदिरों में जाएँ।</w:t>
      </w:r>
    </w:p>
    <w:p>
      <w:pPr/>
      <w:r>
        <w:rPr>
          <w:lang w:val="hi_IN" w:bidi="hi_IN"/>
        </w:rPr>
      </w:r>
      <w:r>
        <w:rPr>
          <w:lang w:val="hi_IN" w:bidi="hi_IN"/>
        </w:rPr>
        <w:t>कुरिन्थुस के कुछ विश्वासी अभी भी इन मंदिरों में जाना चाहते थे और इन मंदिरों का भोजन खाना चाहते थे। इन विश्वासियों ने पौलुस को एक पत्र लिखा था और इस बारे में पौलुस से बात की थी। ये विश्वासी मूर्तियों की आराधना नहीं करना चाहते थे, बल्कि वे केवल अच्छा भोजन करना चाहते थे, या अपने दोस्तों से मिलना चाहते थे। आखिरकार, इन विश्वासियों ने कहा था, मूर्तियाँ कुछ भी नहीं हैं! इन मंदिरों के देवता वास्तव में मौजूद नहीं हैं! लेकिन पौलुस इन विश्वासियों से विनती करता है कि वे इस बारे में बहुत ध्यान से सोचें कि वे क्या कर रहे हैं।</w:t>
      </w:r>
    </w:p>
    <w:p>
      <w:pPr/>
      <w:r>
        <w:rPr>
          <w:lang w:val="hi_IN" w:bidi="hi_IN"/>
        </w:rPr>
      </w:r>
      <w:r>
        <w:rPr>
          <w:lang w:val="hi_IN" w:bidi="hi_IN"/>
        </w:rPr>
        <w:t>इस विषय पर पौलुस की शिक्षा की शुरुआत में, आठवें अध्याय में, पौलुस ने कहा था कि वह कुरिन्थुस के लोगों से सहमत है कि मूर्तियाँ कुछ भी नहीं हैं। परमेश्वर एकमात्र परमेश्वर है। अन्य देवता मौजूद नहीं हैं। और इसलिए, मूर्ति केवल लकड़ी का एक टुकड़ा या कुछ अन्य सामग्री होती है—मूर्ति में कोई शक्ति नहीं है।</w:t>
      </w:r>
    </w:p>
    <w:p>
      <w:pPr/>
      <w:r>
        <w:rPr>
          <w:lang w:val="hi_IN" w:bidi="hi_IN"/>
        </w:rPr>
      </w:r>
      <w:r>
        <w:rPr>
          <w:lang w:val="hi_IN" w:bidi="hi_IN"/>
        </w:rPr>
        <w:t xml:space="preserve">कुरिन्थुस के घमंडी विश्वासियों ने कहा था कि क्योंकि मूर्ति कुछ भी नहीं है, इसलिए मंदिर में भोज में जाना ठीक है। परन्तु इस भाग में, पौलुस इसे और समझाता है। पौलुस सहमत होता है कि मूर्ति कुछ भी नहीं है, लेकिन घमंड करने वाले विश्वासी यह भूल जाते हैं कि </w:t>
      </w:r>
      <w:r>
        <w:rPr>
          <w:b/>
          <w:lang w:val="hi_IN" w:bidi="hi_IN"/>
        </w:rPr>
        <w:t>दुष्टात्माएँ</w:t>
      </w:r>
      <w:r>
        <w:rPr>
          <w:lang w:val="hi_IN" w:bidi="hi_IN"/>
        </w:rPr>
        <w:t xml:space="preserve"> भी हैं। दुष्टात्माएँ लोगों को परमेश्वर से दूर हटा देना चाहती हैं। जब लोग मूर्तियों की उपासना करते हैं, तो दुष्टात्माएँ बहुत खुश होती हैं। जब लोग किसी मूर्ति की उपासना करते हैं, तो वे वास्तव में दुष्टात्माओं की उपासना करते हैं।</w:t>
      </w:r>
    </w:p>
    <w:p>
      <w:pPr/>
      <w:r>
        <w:rPr>
          <w:lang w:val="hi_IN" w:bidi="hi_IN"/>
        </w:rPr>
      </w:r>
      <w:r>
        <w:rPr>
          <w:lang w:val="hi_IN" w:bidi="hi_IN"/>
        </w:rPr>
        <w:t xml:space="preserve">और इसलिए, घमंड करने वाले विश्वासियों को यह नहीं सोचना चाहिए कि यदि वे मंदिर में भोजन करते हैं तो उन्हें कुछ भी नहीं होगा। मूर्तियाँ स्वयं कुछ भी नहीं हैं, परन्तु दुष्टात्माएँ मौजूद </w:t>
      </w:r>
      <w:r>
        <w:rPr>
          <w:b/>
          <w:lang w:val="hi_IN" w:bidi="hi_IN"/>
        </w:rPr>
        <w:t>हैं</w:t>
      </w:r>
      <w:r>
        <w:rPr>
          <w:lang w:val="hi_IN" w:bidi="hi_IN"/>
        </w:rPr>
        <w:t>। जब लोग मंदिर में भोजन करते हैं, तो यह ऐसा होता है जैसे वे किसी दुष्ट आत्मा के साथ भोजन करते हैं!</w:t>
      </w:r>
    </w:p>
    <w:p>
      <w:pPr/>
      <w:r>
        <w:rPr>
          <w:lang w:val="hi_IN" w:bidi="hi_IN"/>
        </w:rPr>
      </w:r>
      <w:r>
        <w:rPr>
          <w:lang w:val="hi_IN" w:bidi="hi_IN"/>
        </w:rPr>
        <w:t>यहाँ रुकें और चर्चा करें: आपके समुदाय में, जब लोग एक साथ भोजन करते हैं, तो इसका क्या अर्थ होता है? यदि आप किसी व्यक्ति के साथ भोजन करते हैं, तो आपके साथ आपके रिश्ते को कैसे बदल देता है? इस ऑडियो को यहाँ रोकें।</w:t>
      </w:r>
    </w:p>
    <w:p>
      <w:pPr/>
      <w:r>
        <w:rPr>
          <w:lang w:val="hi_IN" w:bidi="hi_IN"/>
        </w:rPr>
      </w:r>
      <w:r>
        <w:rPr>
          <w:lang w:val="hi_IN" w:bidi="hi_IN"/>
        </w:rPr>
        <w:t>मसीही हर बार प्रभु भोज लेते समय मसीह के साथ भोजन करते हैं। जब मसीही आपसी संगति के दौरान कटोरे से दाखरस पीते हैं, और जब मसीही एक साथ रोटी खाते हैं, तो ऐसा लगता है मानो मसीही यीशु के साथ भोजन कर रहे हों। यह संवाद दिखाता है कि मसीहियों का मसीह के साथ एक संबंध है।</w:t>
      </w:r>
    </w:p>
    <w:p>
      <w:pPr/>
      <w:r>
        <w:rPr>
          <w:lang w:val="hi_IN" w:bidi="hi_IN"/>
        </w:rPr>
      </w:r>
      <w:r>
        <w:rPr>
          <w:lang w:val="hi_IN" w:bidi="hi_IN"/>
        </w:rPr>
        <w:t xml:space="preserve">पौलुस कहता है कि विश्वासी मसीह के साथ भोजन नहीं कर सकते </w:t>
      </w:r>
      <w:r>
        <w:rPr>
          <w:b/>
          <w:lang w:val="hi_IN" w:bidi="hi_IN"/>
        </w:rPr>
        <w:t>और</w:t>
      </w:r>
      <w:r>
        <w:rPr>
          <w:lang w:val="hi_IN" w:bidi="hi_IN"/>
        </w:rPr>
        <w:t xml:space="preserve"> दुष्टात्माओं के साथ भोजन नहीं कर सकते! मसीहियों का एक ही समय में मसीह और दुष्टात्माओं के साथ कोई संबंध नहीं हो सकता। यदि वे दुष्टात्माओं के साथ संबंध रखें, तो प्रभु यीशु बहुत जलन करने लगेगा। घमंड करने वाले विश्वासी सोचते हैं कि वे मजबूत हैं, लेकिन यदि वे सोचते हैं कि वे प्रभु से अधिक शक्तिशाली हैं, तो यह बहुत मूर्खता होगी!</w:t>
      </w:r>
    </w:p>
    <w:p>
      <w:pPr/>
      <w:r>
        <w:rPr>
          <w:lang w:val="hi_IN" w:bidi="hi_IN"/>
        </w:rPr>
      </w:r>
      <w:r>
        <w:rPr>
          <w:lang w:val="hi_IN" w:bidi="hi_IN"/>
        </w:rPr>
        <w:t>यहाँ रुकें और यह गतिविधि करें: फर्श पर दो घेरे बनाने के लिए कुछ चाक या वस्तु का उपयोग करें, या बाहर जाकर दो घेरे बनाने के लिए डंडी का उपयोग करें। दोनों घेरे एक-दूसरे से कम से कम चार या पाँच कदम की दूरी पर होने चाहिए। जब आप तैयार हों तो बाकी निर्देशों को सुनें। इस ऑडियो को यहाँ रोकें।</w:t>
      </w:r>
    </w:p>
    <w:p>
      <w:pPr/>
      <w:r>
        <w:rPr>
          <w:lang w:val="hi_IN" w:bidi="hi_IN"/>
        </w:rPr>
      </w:r>
      <w:r>
        <w:rPr>
          <w:lang w:val="hi_IN" w:bidi="hi_IN"/>
        </w:rPr>
        <w:t>अब जब आपके पास अपने घेरे हैं, तो कुछ लोगों से कहें कि वे किसी एक घेरे के भीतर खड़े रहें। उसके बाद, उनसे कहें कि वे जाकर दूसरे घेरे में खड़े हों, परन्तु वे पहले घेरे से नहीं जा सकते। इस ऑडियो को यहाँ रोकें।</w:t>
      </w:r>
    </w:p>
    <w:p>
      <w:pPr/>
      <w:r>
        <w:rPr>
          <w:lang w:val="hi_IN" w:bidi="hi_IN"/>
        </w:rPr>
      </w:r>
      <w:r>
        <w:rPr>
          <w:lang w:val="hi_IN" w:bidi="hi_IN"/>
        </w:rPr>
        <w:t>जब आपने यह गतिविधि की, तो आपने पाया कि यह कार्य असंभव था। यदि लोग दूसरे घेरे के अंदर जाना चाहते थे, तो उन्हें पहले घेरे को छोड़ना पड़ा। इसे करने का कोई और तरीका नहीं था।</w:t>
      </w:r>
    </w:p>
    <w:p>
      <w:pPr/>
      <w:r>
        <w:rPr>
          <w:lang w:val="hi_IN" w:bidi="hi_IN"/>
        </w:rPr>
      </w:r>
      <w:r>
        <w:rPr>
          <w:lang w:val="hi_IN" w:bidi="hi_IN"/>
        </w:rPr>
        <w:t>इसी प्रकार, पौलुस कहता है कि लोग यीशु के साथ संबंध नहीं रख सकते और दुष्टात्माओं के साथ भी संबंध नहीं रख सकते। यदि लोग दुष्टात्माओं के साथ संबंध बनाते हैं, तो लोग यीशु के साथ अपना संबंध तोड़ देते हैं। और इसलिए, विश्वासियों को बहुत सावधान रहना चाहिए, और विश्वासियों को मूर्तियों के मंदिरों में नहीं जाना चाहिए और वहाँ का भोजन नहीं खाना चाहिए।</w:t>
      </w:r>
      <w:r>
        <w:rPr>
          <w:lang w:val="hi_IN" w:bidi="hi_IN"/>
        </w:rPr>
      </w:r>
    </w:p>
    <w:p>
      <w:pPr>
        <w:pStyle w:val="Heading3"/>
      </w:pPr>
      <w:r>
        <w:rPr>
          <w:lang w:val="hi_IN" w:bidi="hi_IN"/>
        </w:rPr>
        <w:t>घटनाओं को समझाना</w:t>
      </w:r>
    </w:p>
    <w:p>
      <w:pPr/>
      <w:r>
        <w:rPr>
          <w:lang w:val="hi_IN" w:bidi="hi_IN"/>
        </w:rPr>
      </w:r>
      <w:r>
        <w:rPr>
          <w:lang w:val="hi_IN" w:bidi="hi_IN"/>
        </w:rPr>
        <w:t xml:space="preserve">1 कुरिन्थियों 10:14–22 का ऑडियो संस्करण सबसे आसानी से समझ में आने वाले अनुवाद में सुनें। </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हिस्सा है।</w:t>
      </w:r>
    </w:p>
    <w:p>
      <w:pPr/>
      <w:r>
        <w:rPr>
          <w:lang w:val="hi_IN" w:bidi="hi_IN"/>
        </w:rPr>
      </w:r>
      <w:r>
        <w:rPr>
          <w:b/>
          <w:lang w:val="hi_IN" w:bidi="hi_IN"/>
        </w:rPr>
        <w:t>इस भाग में:</w:t>
      </w:r>
      <w:r>
        <w:rPr>
          <w:lang w:val="hi_IN" w:bidi="hi_IN"/>
        </w:rPr>
        <w:t xml:space="preserve"> पौलुस विश्वासियों से कहता है कि उन्हें मूर्तियों की उपासना नहीं करनी चाहिए। विश्वासियों को मूर्तियों के मंदिरों में नहीं जाना चाहिए और वहाँ भोजन नहीं करना चाहिए। विश्वासी यह सोचने में सही हैं कि मूर्तियों की कोई शक्ति नहीं है, लेकिन जहाँ भी लोग मूर्तियों की उपासना करते हैं, वहाँ दुष्टात्माएँ होती हैं। यदि विश्वासी वह भोजन खाते हैं जो लोग मूर्तियों को चढ़ाते हैं, तो यह ऐसा होगा जैसे विश्वासी दुष्टात्माओं के साथ भोजन कर रहे हों। विश्वासी दुष्टात्माओं के साथ भोजन नहीं कर सकते, क्योंकि वे हर बार प्रभु भोज लेते समय पहले ही यीशु के साथ भोजन करते हैं। यदि विश्वासी दुष्टात्माओं के साथ भोजन करें, तो यीशु बहुत जलन करने लगेगा।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मूर्तियाँ</w:t>
      </w:r>
    </w:p>
    <w:p>
      <w:pPr>
        <w:pStyle w:val="ListBullet"/>
        <w:spacing w:line="240" w:lineRule="auto"/>
        <w:ind w:left="720"/>
      </w:pPr>
      <w:r>
        <w:rPr>
          <w:lang w:val="hi_IN" w:bidi="hi_IN"/>
        </w:rPr>
      </w:r>
      <w:r>
        <w:rPr>
          <w:lang w:val="hi_IN" w:bidi="hi_IN"/>
        </w:rPr>
        <w:t>राक्षस</w:t>
      </w:r>
    </w:p>
    <w:p>
      <w:pPr>
        <w:pStyle w:val="ListBullet"/>
        <w:spacing w:line="240" w:lineRule="auto"/>
        <w:ind w:left="720"/>
      </w:pPr>
      <w:r>
        <w:rPr>
          <w:lang w:val="hi_IN" w:bidi="hi_IN"/>
        </w:rPr>
      </w:r>
      <w:r>
        <w:rPr>
          <w:lang w:val="hi_IN" w:bidi="hi_IN"/>
        </w:rPr>
        <w:t>और वे लोग जो यीशु को नहीं जानते और मूर्तियों को भोजन चढ़ाते हैं।</w:t>
      </w:r>
    </w:p>
    <w:p>
      <w:pPr/>
      <w:r>
        <w:rPr>
          <w:lang w:val="hi_IN" w:bidi="hi_IN"/>
        </w:rPr>
      </w:r>
      <w:r>
        <w:rPr>
          <w:lang w:val="hi_IN" w:bidi="hi_IN"/>
        </w:rPr>
        <w:t>पौलुस अपने पत्र के इस भाग की शुरुआत यह कहकर करता है, “इन कारणों से, मेरे प्रिय मित्रो, मूर्तिपूजा से भाग जाओ।” पिछले भागों में, पौलुस ने कारण बताए कि विश्वासियों को ऐसा क्यों करना चाहिए। पौलुस ने विश्वासियों को इस्राएलियों के उदाहरण दिए। ये उदाहरण कुरिन्थुस के लोगों के लिए एक चेतावनी हैं।</w:t>
      </w:r>
    </w:p>
    <w:p>
      <w:pPr/>
      <w:r>
        <w:rPr>
          <w:lang w:val="hi_IN" w:bidi="hi_IN"/>
        </w:rPr>
      </w:r>
      <w:r>
        <w:rPr>
          <w:lang w:val="hi_IN" w:bidi="hi_IN"/>
        </w:rPr>
        <w:t>पौलुस कुरिन्थुस के विश्वासियों को पौलुस के प्रिय मित्र कहता है। भले ही पौलुस विश्वासियों से काफी कठोर बात कर रहा है, फिर भी पौलुस चाहता है कि विश्वासी जानें कि पौलुस विश्वासियों से प्रेम करता है और पौलुस उनका मित्र है।</w:t>
      </w:r>
    </w:p>
    <w:p>
      <w:pPr/>
      <w:r>
        <w:rPr>
          <w:lang w:val="hi_IN" w:bidi="hi_IN"/>
        </w:rPr>
      </w:r>
      <w:r>
        <w:rPr>
          <w:lang w:val="hi_IN" w:bidi="hi_IN"/>
        </w:rPr>
        <w:t>पौलुस कहता है कि विश्वासियों को मूर्तियों की उपासना करने से भागना होगा। जब आप किसी चीज़ से भागते हैं, तो आप उस चीज़ से बहुत जल्दी भाग जाते हैं। यह ऐसा लगता है जैसे पौलुस कहता है, "यदि कोई तुमसे किसी मूर्ति की आराधना करने के लिए कहे, तो आपको केवल 'मना' ही नहीं कहना चाहिए, बल्कि जितनी जल्दी हो सके भाग जाना चाहिए!"</w:t>
      </w:r>
    </w:p>
    <w:p>
      <w:pPr/>
      <w:r>
        <w:rPr>
          <w:lang w:val="hi_IN" w:bidi="hi_IN"/>
        </w:rPr>
      </w:r>
      <w:r>
        <w:rPr>
          <w:lang w:val="hi_IN" w:bidi="hi_IN"/>
        </w:rPr>
        <w:t>यहाँ रुकें और चर्चा करें कि आप कैसे कहेंगे कि लोगों को मूर्तियों की उपासना करने से भागना चाहिए। इस ऑडियो को यहाँ रोकें।</w:t>
      </w:r>
    </w:p>
    <w:p>
      <w:pPr/>
      <w:r>
        <w:rPr>
          <w:lang w:val="hi_IN" w:bidi="hi_IN"/>
        </w:rPr>
      </w:r>
      <w:r>
        <w:rPr>
          <w:lang w:val="hi_IN" w:bidi="hi_IN"/>
        </w:rPr>
        <w:t>फिर पौलुस कहता है कि पौलुस बुद्धिमान लोगों से बात कर रहा है। कुरिन्थुस के घमंडी विश्वासी सोचते हैं कि वे बहुत बुद्धिमान हैं। यदि विश्वासी बुद्धिमान हैं, तो उन्हें यह समझने में सक्षम होना चाहिए कि पौलुस क्या कहता है।</w:t>
      </w:r>
    </w:p>
    <w:p>
      <w:pPr/>
      <w:r>
        <w:rPr>
          <w:lang w:val="hi_IN" w:bidi="hi_IN"/>
        </w:rPr>
      </w:r>
      <w:r>
        <w:rPr>
          <w:lang w:val="hi_IN" w:bidi="hi_IN"/>
        </w:rPr>
        <w:t>पौलुस विश्वासियों को प्रोत्साहित करना चाहता है कि वे पौलुस की बातों के बारे में ध्यान से सोचें। यदि विश्वासी ध्यान से सोचें, तो वे निश्चित रूप से पौलुस से सहमत होंगे!</w:t>
      </w:r>
    </w:p>
    <w:p>
      <w:pPr/>
      <w:r>
        <w:rPr>
          <w:lang w:val="hi_IN" w:bidi="hi_IN"/>
        </w:rPr>
      </w:r>
      <w:r>
        <w:rPr>
          <w:lang w:val="hi_IN" w:bidi="hi_IN"/>
        </w:rPr>
        <w:t>फिर पौलुस इस बारे में बात करता है कि जब विश्वासी संगति करते हैं, या प्रभु का भोज करते हैं, तो क्या होता है। पौलुस विश्वासियों से कुछ प्रश्न पूछता है। पौलुस इन प्रश्नों का उत्तर जानता है, पर यह विश्वासियों को इसके बारे में सोचने के लिए प्रेरित करने का उसका तरीका है।</w:t>
      </w:r>
    </w:p>
    <w:p>
      <w:pPr/>
      <w:r>
        <w:rPr>
          <w:lang w:val="hi_IN" w:bidi="hi_IN"/>
        </w:rPr>
      </w:r>
      <w:r>
        <w:rPr>
          <w:lang w:val="hi_IN" w:bidi="hi_IN"/>
        </w:rPr>
        <w:t>पौलुस का पहला प्रश्न है, "जब हम कटोरे के लिए परमेश्वर का धन्यवाद करते हैं, तो हम मसीह के लहू में भाग लेते हैं, क्या हम नहीं करते?" पौलुस विश्वासियों से उम्मीद करता है कि वे उत्तर दें: "हाँ, यह सच है!"</w:t>
      </w:r>
    </w:p>
    <w:p>
      <w:pPr/>
      <w:r>
        <w:rPr>
          <w:lang w:val="hi_IN" w:bidi="hi_IN"/>
        </w:rPr>
      </w:r>
      <w:r>
        <w:rPr>
          <w:lang w:val="hi_IN" w:bidi="hi_IN"/>
        </w:rPr>
        <w:t>जब लोग आपस में संगति करते हैं, तो वे एक कटोरे से पीते हैं। पौलुस इसे आशीष का कटोरा, या धन्यवाद कहता है। पौलुस का अर्थ है कि जब भी लोग इस कटोरे में से पीते हैं, तो वे इसके लिए परमेश्वर का धन्यवाद करते हैं। लोग वास्तव में प्याले के लिए परमेश्वर का धन्यवाद नहीं करते, बल्कि उस बात के लिए करते हैं कि उस प्याले में जो दाखरस है, उसे पीने का क्या अर्थ है। जब लोग आपसी संगति के दौरान कटोरे से पीते हैं, तो वे मसीह के लहू में भागीदार होते हैं। यीशु ने लोगों को बचाने के लिए अपना लहू दिया। इसका अर्थ है कि यीशु लोगों को बचाने के लिए मर गया। जब लोग आपस में संगति करते हैं, तो यह ऐसा होता है जैसे यीशु उनसे कहता है, "मैंने तुम्हारे लिए अपना लहू भी दिया! तुम भी उद्धार पाए हो, क्योंकि मैंने तुम्हारे लिए प्राण दिए! इसलिए, अब तुम मेरे हो। तुम्हारा और मेरा एक-दूसरे से संबंध है।"</w:t>
      </w:r>
    </w:p>
    <w:p>
      <w:pPr/>
      <w:r>
        <w:rPr>
          <w:lang w:val="hi_IN" w:bidi="hi_IN"/>
        </w:rPr>
      </w:r>
      <w:r>
        <w:rPr>
          <w:lang w:val="hi_IN" w:bidi="hi_IN"/>
        </w:rPr>
        <w:t>पौलुस का दूसरा प्रश्न है, "जब हम रोटी तोड़ते हैं, तो हम मसीह के देह में भाग लेते हैं, क्या हम नहीं लेते हैं?" पौलुस फिर से विश्वासियों से उत्तर देने की उम्मीद करता है: "हाँ, यह सच है!"</w:t>
      </w:r>
    </w:p>
    <w:p>
      <w:pPr/>
      <w:r>
        <w:rPr>
          <w:lang w:val="hi_IN" w:bidi="hi_IN"/>
        </w:rPr>
      </w:r>
      <w:r>
        <w:rPr>
          <w:lang w:val="hi_IN" w:bidi="hi_IN"/>
        </w:rPr>
        <w:t>जब इस्राएली एक साथ भोजन करते थे, तो उनके पास एक ही बड़ी रोटी होती थी। भोजन की शुरुआत में, परिवार का मुखिया रोटी को छोटे-छोटे टुकड़ों में तोड़ता था। फिर हर कोई खाने के लिए एक-एक टुकड़ा लेता था। जब भी मसीही विश्वासी एक साथ मिलकर आपस में मिलते हैं, तो वे भी वही काम करते हैं। विश्वासियों में से एक रोटी के टुकड़े तोड़ता था और दूसरे लोगों को देता था।</w:t>
      </w:r>
    </w:p>
    <w:p>
      <w:pPr/>
      <w:r>
        <w:rPr>
          <w:lang w:val="hi_IN" w:bidi="hi_IN"/>
        </w:rPr>
      </w:r>
      <w:r>
        <w:rPr>
          <w:lang w:val="hi_IN" w:bidi="hi_IN"/>
        </w:rPr>
        <w:t xml:space="preserve">यहाँ रुकें और एक बड़ी </w:t>
      </w:r>
      <w:r>
        <w:rPr>
          <w:lang w:val="hi_IN" w:bidi="hi_IN"/>
        </w:rPr>
        <w:t>रोटी</w:t>
      </w:r>
      <w:r>
        <w:rPr>
          <w:lang w:val="hi_IN" w:bidi="hi_IN"/>
        </w:rPr>
        <w:t xml:space="preserve"> की तस्वीर देखें जैसे लोग उपयोग करते थे। इस ऑडियो को यहाँ रोकें।</w:t>
      </w:r>
    </w:p>
    <w:p>
      <w:pPr/>
      <w:r>
        <w:rPr>
          <w:lang w:val="hi_IN" w:bidi="hi_IN"/>
        </w:rPr>
      </w:r>
      <w:r>
        <w:rPr>
          <w:lang w:val="hi_IN" w:bidi="hi_IN"/>
        </w:rPr>
        <w:t>जब लोग प्रभु भोज लेते हैं, तो रोटी मसीह के शरीर का प्रतीक होती है। जब वे रोटी खाते हैं, तो यह विश्वासियों को दिखाता है कि वे मसीह के शरीर के हैं।</w:t>
      </w:r>
    </w:p>
    <w:p>
      <w:pPr/>
      <w:r>
        <w:rPr>
          <w:lang w:val="hi_IN" w:bidi="hi_IN"/>
        </w:rPr>
      </w:r>
      <w:r>
        <w:rPr>
          <w:lang w:val="hi_IN" w:bidi="hi_IN"/>
        </w:rPr>
        <w:t>जब पौलुस अपने पत्रों में मसीह के शरीर के बारे में बात करता है, तो पौलुस सभी विश्वासियों को एक साथ या कलीसिया का उल्लेख कर रहा है। हमारे शरीर के बहुत से अलग-अलग अंग होते हैं—हाथ, पैर, कान, आँखें, और भी बहुत कुछ—पर ये सब अंग एक साथ जुड़े रहते हैं। ये सभी भाग एक साथ एक ही शरीर हैं। इस तरह, सभी विश्वासी एक साथ रहते हैं। विश्वासी एक-दूसरे के हैं, क्योंकि वे सभी मसीह के हैं। जब भी विश्वासी आपसी संगति के दौरान रोटी तोड़कर खाते हैं, तो विश्वासी कहते हैं, "हमारा यीशु के साथ संबंध है, क्योंकि यीशु हमारे लिए मर गया। और हमारा एक-दूसरे के साथ भी संबंध है, क्योंकि यीशु हम में से प्रत्येक के लिए मरा।" जब पौलुस मसीह के शरीर की बात करता है, तो उसका अर्थ पूरी कलीसिया, अर्थात सब विश्वासियों से है। ये सभी लोग एक साथ मसीह की आत्मिक देह हैं।</w:t>
      </w:r>
    </w:p>
    <w:p>
      <w:pPr/>
      <w:r>
        <w:rPr>
          <w:lang w:val="hi_IN" w:bidi="hi_IN"/>
        </w:rPr>
      </w:r>
      <w:r>
        <w:rPr>
          <w:lang w:val="hi_IN" w:bidi="hi_IN"/>
        </w:rPr>
        <w:t>यहाँ रुकें और चर्चा करें कि जब विश्वासी रोटी तोड़ते हैं और खाते हैं, तो आप कैसे कहेंगे कि मसीह के शरीर में भाग लेते हैं। इस ऑडियो को यहाँ रोकें।</w:t>
      </w:r>
    </w:p>
    <w:p>
      <w:pPr/>
      <w:r>
        <w:rPr>
          <w:lang w:val="hi_IN" w:bidi="hi_IN"/>
        </w:rPr>
      </w:r>
      <w:r>
        <w:rPr>
          <w:lang w:val="hi_IN" w:bidi="hi_IN"/>
        </w:rPr>
        <w:t xml:space="preserve">पौलुस कहता है कि केवल एक ही रोटी है। हर विश्वासी एक ही रोटी से एक टुकड़ा लेता है। यह दिखाता है कि सभी विश्वासी एक साथ हैं। एक साथ, वे </w:t>
      </w:r>
      <w:r>
        <w:rPr>
          <w:b/>
          <w:lang w:val="hi_IN" w:bidi="hi_IN"/>
        </w:rPr>
        <w:t>एक</w:t>
      </w:r>
      <w:r>
        <w:rPr>
          <w:lang w:val="hi_IN" w:bidi="hi_IN"/>
        </w:rPr>
        <w:t xml:space="preserve"> ही आत्मिक शरीर हैं, न कि कई </w:t>
      </w:r>
      <w:r>
        <w:rPr>
          <w:b/>
          <w:lang w:val="hi_IN" w:bidi="hi_IN"/>
        </w:rPr>
        <w:t>अलग-अलग</w:t>
      </w:r>
      <w:r>
        <w:rPr>
          <w:lang w:val="hi_IN" w:bidi="hi_IN"/>
        </w:rPr>
        <w:t xml:space="preserve"> आत्मिक शरीर हैं! जब आपको याद आता है कि कुरिन्थुस के लोग कितने डरे हुए थे, तो आपको पता है कि पौलुस उन्हें यहाँ एक बहुत महत्वपूर्ण संदेश दे रहा है!</w:t>
      </w:r>
    </w:p>
    <w:p>
      <w:pPr/>
      <w:r>
        <w:rPr>
          <w:lang w:val="hi_IN" w:bidi="hi_IN"/>
        </w:rPr>
      </w:r>
      <w:r>
        <w:rPr>
          <w:lang w:val="hi_IN" w:bidi="hi_IN"/>
        </w:rPr>
        <w:t>यहाँ रुकें और यह गतिविधि करें: कुछ भोजन लें जिसे आप टुकड़ों में बाँट सकें, उदाहरण के लिए एक बड़ा फल। फल को टुकड़ों में विभाजित करें। हर व्यक्ति को एक टुकड़ा मिलता है और उसे रखता है। इनमें से प्रत्येक भाग स्वयं फल नहीं है। जब ये टुकड़े एक साथ होते हैं, तो वे एक ही फल बन जाते हैं। सभी का भाग एक ही फल से आता है। इन सभी फलों का एक-दूसरे से सम्बन्ध है, क्योंकि वे सभी एक ही फल से उत्पन्न होते हैं। मसीहियों के लिए भी ऐसा ही है। सभी मसीही मसीह के देह के हैं। एक पल के लिए इस बारे में सोचें, और फिर अपने फल का टुकड़ा खाने का आनंद लें! इस ऑडियो को यहाँ रोकें।</w:t>
      </w:r>
    </w:p>
    <w:p>
      <w:pPr/>
      <w:r>
        <w:rPr>
          <w:lang w:val="hi_IN" w:bidi="hi_IN"/>
        </w:rPr>
      </w:r>
      <w:r>
        <w:rPr>
          <w:lang w:val="hi_IN" w:bidi="hi_IN"/>
        </w:rPr>
        <w:t>फिर पौलुस कुरिन्थुओं से कहता है कि वे इस्राएल के लोगों को देखें। पौलुस का अर्थ है कि पौलुस कुरिन्थियों को एक उदाहरण के रूप में इस्राएलियों के बारे में कुछ बताने वाला है।</w:t>
      </w:r>
    </w:p>
    <w:p>
      <w:pPr/>
      <w:r>
        <w:rPr>
          <w:lang w:val="hi_IN" w:bidi="hi_IN"/>
        </w:rPr>
      </w:r>
      <w:r>
        <w:rPr>
          <w:lang w:val="hi_IN" w:bidi="hi_IN"/>
        </w:rPr>
        <w:t>इस्राएलियों के पास एक मन्दिर भी था। इस मंदिर में, उन्होंने परमेश्वर को बलिदान चढ़ाया। जब लोग परमेश्वर को बलिदान चढ़ाते थे, तो वे एक पशु को मारकर उसे एक स्थान पर जलाते थे, जिसे वेदी कहा जाता था। कुछ मांस पूरी तरह जला दिया जाता था, लेकिन बाकी मांस लोग खाते थे। यह ऐसा था जैसे लोग और परमेश्वर एक साथ भोजन कर रहे थे! इससे यह दिखाया गया कि परमेश्वर और लोगों का एक-दूसरे के साथ संबंध था।</w:t>
      </w:r>
    </w:p>
    <w:p>
      <w:pPr/>
      <w:r>
        <w:rPr>
          <w:lang w:val="hi_IN" w:bidi="hi_IN"/>
        </w:rPr>
      </w:r>
      <w:r>
        <w:rPr>
          <w:lang w:val="hi_IN" w:bidi="hi_IN"/>
        </w:rPr>
        <w:t>पौलुस फिर से यह सब एक प्रश्न के रूप में कहता है। पौलुस कुरिन्थुस के लोगों से यह सुनने की अपेक्षा करता, "हाँ, यह सच है—जब इस्राएली बलिदान से खाते थे, तो वे परमेश्वर के साथ भोजन साझा कर रहे थे। इससे यह दिखाया गया कि इस्राएलियों का परमेश्वर के साथ एक संबंध था।"</w:t>
      </w:r>
    </w:p>
    <w:p>
      <w:pPr/>
      <w:r>
        <w:rPr>
          <w:lang w:val="hi_IN" w:bidi="hi_IN"/>
        </w:rPr>
      </w:r>
      <w:r>
        <w:rPr>
          <w:lang w:val="hi_IN" w:bidi="hi_IN"/>
        </w:rPr>
        <w:t>खैर, अब पौलुस सच में अपनी बात बताने वाला है। कुरिन्थुस के घमंड वाले विश्वासी मूर्तियों के मंदिरों में जाकर वहाँ भोजन करना चाहते थे। लेकिन विश्वासियों को यह समझना चाहिए कि यदि वे मूर्तियों के लिए बलिदान किए गए भोजन में से कुछ खाते हैं, तो यह ऐसा होगा जैसे विश्वासियों ने मूर्तियों के साथ भोजन किया हो। विश्वासी मूर्तियों के साथ संबंध बनाते हैं, ठीक उसी तरह जैसे इस्राएली परमेश्वर के साथ संबंध बनाते हैं, जब वे परमेश्वर को भेंट किए गए मांस को खाते थे। यह भी ठीक वैसा ही है जैसे मसीही विश्वासी हर बार यीशु के साथ संबंध स्थापित करते हैं। पौलुस वास्तव में यह सब नहीं कहता है। पौलुस सीधे अगले बिन्दु पर जाता है, लेकिन यह स्पष्ट है कि पौलुस का यही अर्थ है।</w:t>
      </w:r>
    </w:p>
    <w:p>
      <w:pPr/>
      <w:r>
        <w:rPr>
          <w:lang w:val="hi_IN" w:bidi="hi_IN"/>
        </w:rPr>
      </w:r>
      <w:r>
        <w:rPr>
          <w:lang w:val="hi_IN" w:bidi="hi_IN"/>
        </w:rPr>
        <w:t xml:space="preserve">फिर पौलुस कहता है कि उसका यह अर्थ नहीं है कि मूर्ति वास्तव में एक देवता है। पौलुस पहले ही कुरिन्थुस के लोगों से सहमत हो गया था कि परमेश्वर के अलावा कोई और परमेश्वर नहीं है। पौलुस ने यह कहा कि जब उसने आठवें अध्याय में इस विषय के बारे में बात करना शुरू किया। परन्तु अब पौलुस कहता है कि भले ही कोई देवता न हों, फिर भी दुष्टात्माएँ </w:t>
      </w:r>
      <w:r>
        <w:rPr>
          <w:b/>
          <w:lang w:val="hi_IN" w:bidi="hi_IN"/>
        </w:rPr>
        <w:t>हैं</w:t>
      </w:r>
      <w:r>
        <w:rPr>
          <w:lang w:val="hi_IN" w:bidi="hi_IN"/>
        </w:rPr>
        <w:t>। दुष्टात्माएँ लोगों को परमेश्वर से दूर हटा देना चाहती हैं। दुष्टात्माएँ सच में चाहती हैं कि लोग परमेश्वर की आराधना करने के बजाय मूर्तियों की आराधना करें। जहाँ भी लोग मूर्तियों की उपासना करते हैं, दुष्टात्मा वहाँ जाना पसंद करती हैं। जब लोग किसी मूर्ति की उपासना करते हैं, तो वे वास्तव में दुष्टात्माओं की उपासना करते हैं।</w:t>
      </w:r>
    </w:p>
    <w:p>
      <w:pPr/>
      <w:r>
        <w:rPr>
          <w:lang w:val="hi_IN" w:bidi="hi_IN"/>
        </w:rPr>
      </w:r>
      <w:r>
        <w:rPr>
          <w:lang w:val="hi_IN" w:bidi="hi_IN"/>
        </w:rPr>
        <w:t>इसलिए यही मुख्य कारण है कि पौलुस नहीं चाहता कि विश्वासी कुरिन्थुस के देवताओं के मंदिरों में जाएँ। घमंड करने वाले विश्वासी सोच सकते हैं कि ऐसा करने में कोई नुकसान नहीं है। लेकिन पौलुस नहीं चाहता कि विश्वासी दुष्टात्माओं के साथ संबंध बनाएँ।</w:t>
      </w:r>
    </w:p>
    <w:p>
      <w:pPr/>
      <w:r>
        <w:rPr>
          <w:lang w:val="hi_IN" w:bidi="hi_IN"/>
        </w:rPr>
      </w:r>
      <w:r>
        <w:rPr>
          <w:lang w:val="hi_IN" w:bidi="hi_IN"/>
        </w:rPr>
        <w:t>विश्वासी पहले से ही यीशु के साथ संबंध में हैं। वे दुष्टात्माओं के साथ भी कोई संबंध नहीं रख सकते। यदि विश्वासी ऐसा करते हैं, तो यीशु बहुत जलन कर लेगा! यीशु घमंडी विश्वासियों से अधिक शक्तिशाली है। यदि यीशु जलन करने लगे, तो यीशु निश्चित रूप से उन्हें दंड देगा!</w:t>
      </w:r>
    </w:p>
    <w:p>
      <w:pPr/>
      <w:r>
        <w:rPr>
          <w:lang w:val="hi_IN" w:bidi="hi_IN"/>
        </w:rPr>
      </w:r>
      <w:r>
        <w:rPr>
          <w:lang w:val="hi_IN" w:bidi="hi_IN"/>
        </w:rPr>
        <w:t>पौलुस फिर से यह सब प्रश्नों के रूप में कहता है। यह कुरिन्थुस के लोगों को गहराई से सोचने का पौलुस का तरीका है।</w:t>
      </w:r>
    </w:p>
    <w:p>
      <w:pPr/>
      <w:r>
        <w:rPr>
          <w:lang w:val="hi_IN" w:bidi="hi_IN"/>
        </w:rPr>
      </w:r>
      <w:r>
        <w:rPr>
          <w:lang w:val="hi_IN" w:bidi="hi_IN"/>
        </w:rPr>
        <w:t xml:space="preserve">पौलुस कुरिन्थुस के लोगों को संबोधित कर रहा है, लेकिन अंत में पौलुस कहता है, "क्या </w:t>
      </w:r>
      <w:r>
        <w:rPr>
          <w:b/>
          <w:lang w:val="hi_IN" w:bidi="hi_IN"/>
        </w:rPr>
        <w:t>हम</w:t>
      </w:r>
      <w:r>
        <w:rPr>
          <w:lang w:val="hi_IN" w:bidi="hi_IN"/>
        </w:rPr>
        <w:t xml:space="preserve"> प्रभु को जलन दिलाने की कोशिश कर रहे हैं? क्या हम सच में उससे अधिक शक्तिशाली हैं?" पौलुस अभी भी कुरिन्थुस के लोगों को संबोधित कर रहा है, लेकिन पौलुस इस तरह बात कर रहा है जैसे पौलुस स्वयं लोगों में से एक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10:14–22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एक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मूर्तियाँ</w:t>
      </w:r>
    </w:p>
    <w:p>
      <w:pPr>
        <w:pStyle w:val="ListBullet"/>
        <w:spacing w:line="240" w:lineRule="auto"/>
        <w:ind w:left="720"/>
      </w:pPr>
      <w:r>
        <w:rPr>
          <w:lang w:val="hi_IN" w:bidi="hi_IN"/>
        </w:rPr>
      </w:r>
      <w:r>
        <w:rPr>
          <w:lang w:val="hi_IN" w:bidi="hi_IN"/>
        </w:rPr>
        <w:t>राक्षस</w:t>
      </w:r>
    </w:p>
    <w:p>
      <w:pPr>
        <w:pStyle w:val="ListBullet"/>
        <w:spacing w:line="240" w:lineRule="auto"/>
        <w:ind w:left="720"/>
      </w:pPr>
      <w:r>
        <w:rPr>
          <w:lang w:val="hi_IN" w:bidi="hi_IN"/>
        </w:rPr>
      </w:r>
      <w:r>
        <w:rPr>
          <w:lang w:val="hi_IN" w:bidi="hi_IN"/>
        </w:rPr>
        <w:t xml:space="preserve">और वे लोग जो यीशु को नहीं जानते और मूर्तियों को भोजन चढ़ाते हैं। </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सबसे पहले, आप यह अभिनय कर सकते हैं कि विश्वासियों ने प्रभु भोज किया है। इस बारे में सोचें कि आप कैसे दिखा सकते हैं कि यीशु उनके साथ खा रहा है।</w:t>
      </w:r>
    </w:p>
    <w:p>
      <w:pPr/>
      <w:r>
        <w:rPr>
          <w:lang w:val="hi_IN" w:bidi="hi_IN"/>
        </w:rPr>
      </w:r>
      <w:r>
        <w:rPr>
          <w:lang w:val="hi_IN" w:bidi="hi_IN"/>
        </w:rPr>
        <w:t>फिर, आप यह अभिनय कर सकते हैं कि इस्राएली परमेश्वर को बलिदान चढ़ा रहे हैं, और बलिदान का मांस खा रहे हैं। सोचें कि आप कैसे दिखा सकते हैं कि इस्राएली भोजन करते समय परमेश्वर उनके साथ है।</w:t>
      </w:r>
    </w:p>
    <w:p>
      <w:pPr/>
      <w:r>
        <w:rPr>
          <w:lang w:val="hi_IN" w:bidi="hi_IN"/>
        </w:rPr>
      </w:r>
      <w:r>
        <w:rPr>
          <w:lang w:val="hi_IN" w:bidi="hi_IN"/>
        </w:rPr>
        <w:t>उसके बाद, यह अभिनय करें कि कुरिन्थ के लोग अपने स्थानीय देवताओं के मंदिरों में जा रहे हैं और वहां मूर्तियों को चढ़ाए गए भोजन को खा रहे हैं। सोचें कि आप कैसे दिखा सकते हैं कि दुष्टात्माएँ इन लोगों के साथ हैं।</w:t>
      </w:r>
    </w:p>
    <w:p>
      <w:pPr/>
      <w:r>
        <w:rPr>
          <w:lang w:val="hi_IN" w:bidi="hi_IN"/>
        </w:rPr>
      </w:r>
      <w:r>
        <w:rPr>
          <w:lang w:val="hi_IN" w:bidi="hi_IN"/>
        </w:rPr>
        <w:t>उसके बाद, अभिनय करें कि पौलुस अपना संदेश बोलता है। जब कुरिन्थुस के लोग पौलुस की बात सुनें तो पौलुस को खड़े होने दें। जब भी पौलुस कोई प्रश्न पूछता है, तो विश्वासी उत्तर दे सकते हैं।</w:t>
      </w:r>
    </w:p>
    <w:p>
      <w:pPr/>
      <w:r>
        <w:rPr>
          <w:lang w:val="hi_IN" w:bidi="hi_IN"/>
        </w:rPr>
      </w:r>
      <w:r>
        <w:rPr>
          <w:lang w:val="hi_IN" w:bidi="hi_IN"/>
        </w:rPr>
        <w:t>एक तरफ, कुछ लोग प्रभु भोज करने, बलिदान देने, और मूर्तियों के मंदिरों में भोजन करने की क्रियाएँ कर सकते हैं।</w:t>
      </w:r>
    </w:p>
    <w:p>
      <w:pPr/>
      <w:r>
        <w:rPr>
          <w:lang w:val="hi_IN" w:bidi="hi_IN"/>
        </w:rPr>
      </w:r>
      <w:r>
        <w:rPr>
          <w:lang w:val="hi_IN" w:bidi="hi_IN"/>
        </w:rPr>
        <w:t>अभिनय करें कि पौलुस विश्वासियों को संबोधित कर रहा है। पौलुस कहता है, “प्रिय मित्रो, अब जब तुम जानते हो कि इस्राएलियों के साथ क्या हुआ, मैं वास्तव में चाहता हूँ कि तुम मूर्तियों की उपासना न करो!” तुम बुद्धिमान लोग हो, इसलिए ध्यान से सोचें। फिर आप देखेंगे कि मैं सही हूँ। हर बार जब हम प्रभु भोज करते हैं और उस प्याले के दाखरस के लिए परमेश्वर का धन्यवाद करते हैं, तो यह दिखाता है कि यीशु हमारे लिए मरे, है न?”</w:t>
      </w:r>
    </w:p>
    <w:p>
      <w:pPr/>
      <w:r>
        <w:rPr>
          <w:lang w:val="hi_IN" w:bidi="hi_IN"/>
        </w:rPr>
      </w:r>
      <w:r>
        <w:rPr>
          <w:lang w:val="hi_IN" w:bidi="hi_IN"/>
        </w:rPr>
        <w:t>विश्वासी उत्तर देते हुए कहते हैं, "हाँ पौलुस, यह सच है।"</w:t>
      </w:r>
    </w:p>
    <w:p>
      <w:pPr/>
      <w:r>
        <w:rPr>
          <w:lang w:val="hi_IN" w:bidi="hi_IN"/>
        </w:rPr>
      </w:r>
      <w:r>
        <w:rPr>
          <w:lang w:val="hi_IN" w:bidi="hi_IN"/>
        </w:rPr>
        <w:t>पौलुस कहता है, “और हर बार जब हम प्रभु भोज करते हैं और रोटी तोड़कर खाते हैं, तो यह दिखाता है कि हम सब मसीह के शरीर का हिस्सा हैं, है न?”</w:t>
      </w:r>
    </w:p>
    <w:p>
      <w:pPr/>
      <w:r>
        <w:rPr>
          <w:lang w:val="hi_IN" w:bidi="hi_IN"/>
        </w:rPr>
      </w:r>
      <w:r>
        <w:rPr>
          <w:lang w:val="hi_IN" w:bidi="hi_IN"/>
        </w:rPr>
        <w:t>विश्वासी उत्तर देते हुए कहते हैं, "हाँ पौलुस, यह सच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भूमिका निभाने वाले लोगों से पूछें, "आप क्या सोच रहे हैं या क्या महसूस कर रहे हैं?" लोग इस तरह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"केवल एक ही रोटी है, और हम सभी एक ही रोटी से खाते हैं। यह दिखाता है कि हम सभी एक साथ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सोच रहे हैं या क्या महसूस कर रहे हैं?" वह व्यक्ति इस तरह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पौलुस बोलना जारी रखता है। पौलुस कहता है, "इस्राएल के लोगों के बारे में फिर से सोचें। जब वे वेदी पर बलिदान का मांस खाते हैं, तो उनका परमेश्वर के साथ संबंध होता है, है न?”</w:t>
      </w:r>
    </w:p>
    <w:p>
      <w:pPr/>
      <w:r>
        <w:rPr>
          <w:lang w:val="hi_IN" w:bidi="hi_IN"/>
        </w:rPr>
      </w:r>
      <w:r>
        <w:rPr>
          <w:lang w:val="hi_IN" w:bidi="hi_IN"/>
        </w:rPr>
        <w:t>विश्वासी उत्तर देते हैं, "हाँ, पौलुस, यह सच है। जब भी लोग परमेश्वर को बलिदान किया गया भोजन खाते हैं, तो यह दिखाता है कि उनका परमेश्वर के साथ एक संबंध है।"</w:t>
      </w:r>
    </w:p>
    <w:p>
      <w:pPr/>
      <w:r>
        <w:rPr>
          <w:lang w:val="hi_IN" w:bidi="hi_IN"/>
        </w:rPr>
      </w:r>
      <w:r>
        <w:rPr>
          <w:lang w:val="hi_IN" w:bidi="hi_IN"/>
        </w:rPr>
        <w:t>अब, इस नाटक में एक छोटा भाग है जिसे हम जोड़ सकते हैं, भले ही पौलुस ने यह नहीं कहा हो। पौलुस ऐसा नहीं कहता है, लेकिन यह स्पष्ट है कि पौलुस का यही अर्थ है। पौलुस कहता है, “जैसे इस्राएलियों का परमेश्वर के साथ संबंध था जब उन्होंने परमेश्वर को चढ़ाए गए भोजन को खाया, वैसे ही यदि तुम मूर्ति को चढ़ाए गए भोजन को खाओगे, तो तुम्हारा मूर्ति के साथ संबंध हो जाएगा।”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में विश्वासियों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अब हम पौलुस की बात को जारी रखते हैं। पौलुस कहता है, "तो, क्या मेरा यह कहना है कि मूर्तियों को चढ़ाए गए भोजन में कोई विशेष शक्ति है, या ये मूर्तियाँ जिन देवताओं का प्रतिनिधित्व करती हैं, वे वास्तव में मौजूद हैं? नहीं, मेरा मतलब यह नहीं है! मूर्तियाँ कुछ भी नहीं हैं, और मूर्तियों को पेश किया जाने वाला भोजन केवल भोजन है, और कुछ नहीं है। हालाँकि, जब लोग मूर्तियों को भोजन चढ़ाते हैं, तो वे वास्तव में दुष्टात्माओं को भेंट करते हैं। मैं नहीं चाहता कि तुम दुष्टात्माओं के साथ संबंध बनाओ। आप यीशु के साथ भोजन नहीं कर सकते, और दुष्टात्माओं के साथ भोजन भी नहीं कर सकते!"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में लोगों की भूमिका निभाने वाले लोगों से पूछें, "आप क्या सोच रहे हैं या क्या महसूस कर रहे हैं?" लोग इस तरह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“क्या हम वास्तव में प्रभु को जलन करने पर मजबूर करना चाहते हैं?” क्या हम सोचते हैं कि हम उससे अधिक शक्तिशाली हैं?" या पौलुस कहता है, “यदि तुम दुष्टात्माओं के साथ संबंध रखोगे, तो प्रभु यीशु जलन करेगा और तुम्हें दंड देगा!” यह मत सोचो कि तुम प्रभु यीशु से अधिक शक्तिशाली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सोच रहे हैं या क्या महसूस कर रहे हैं?" वह व्यक्ति इस तरह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 xml:space="preserve">1 कुरिन्थियों 10:14–22 का ऑडियो संस्करण सबसे आसानी से समझ में आने वाले अनुवाद में सुनें। </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कुरिन्थुस के विश्वासियों को मूर्तिपूजा से भागना चाहिए। मूर्तिपूजा का अर्थ है किसी </w:t>
      </w:r>
      <w:r>
        <w:rPr>
          <w:b/>
          <w:lang w:val="hi_IN" w:bidi="hi_IN"/>
        </w:rPr>
        <w:t>मूर्ति</w:t>
      </w:r>
      <w:r>
        <w:rPr>
          <w:lang w:val="hi_IN" w:bidi="hi_IN"/>
        </w:rPr>
        <w:t xml:space="preserve"> की उपासना करना। मूर्ति एक वस्तु है जिसे लोग किसी देवता की आराधना करने के लिए बनाते हैं। यह वस्तु लोगों को इस देवता की कुछ विशेषताओं के बारे में याद दिलाती है। लोग इस मूर्ति की आराधना इस तरह करते हैं मानो यह स्वयं यही देवता है। परमेश्वर ने अपने लोगों को कभी भी किसी मूर्ति की उपासना करने से मना किया था। मूर्ति के लिए उसी शब्द का उपयोग करें जिसका उपयोग आपने पिछले भागों में किया है। </w:t>
      </w:r>
      <w:r>
        <w:rPr>
          <w:b/>
          <w:lang w:val="hi_IN" w:bidi="hi_IN"/>
        </w:rPr>
        <w:t>मूर्ति</w:t>
      </w:r>
      <w:r>
        <w:rPr>
          <w:lang w:val="hi_IN" w:bidi="hi_IN"/>
        </w:rPr>
        <w:t xml:space="preserve"> शब्द मुख्य शब्दावली में है।</w:t>
      </w:r>
    </w:p>
    <w:p>
      <w:pPr/>
      <w:r>
        <w:rPr>
          <w:lang w:val="hi_IN" w:bidi="hi_IN"/>
        </w:rPr>
      </w:r>
      <w:r>
        <w:rPr>
          <w:lang w:val="hi_IN" w:bidi="hi_IN"/>
        </w:rPr>
        <w:t xml:space="preserve">पौलुस कहता है कि वह </w:t>
      </w:r>
      <w:r>
        <w:rPr>
          <w:b/>
          <w:lang w:val="hi_IN" w:bidi="hi_IN"/>
        </w:rPr>
        <w:t>बुद्धिमान</w:t>
      </w:r>
      <w:r>
        <w:rPr>
          <w:lang w:val="hi_IN" w:bidi="hi_IN"/>
        </w:rPr>
        <w:t xml:space="preserve"> लोगों से बात कर रहा है, और ये लोग न्याय कर सकते हैं या तय कर सकते हैं कि पौलुस सही है या गलत। जो व्यक्ति बुद्धिमान होता है, वह कई बातें समझता है। बुद्धिमान और न्याय करने के लिए उन्हीं शब्दों का उपयोग करें जो आपने पिछले भागों में उपयोग किया है, यह तय करने के लिए कि कोई सही है या गलत। यदि आपको अधिक जानकारी की आवश्यकता है, तो </w:t>
      </w:r>
      <w:r>
        <w:rPr>
          <w:lang w:val="hi_IN" w:bidi="hi_IN"/>
        </w:rPr>
        <w:t>बुद्धि</w:t>
      </w:r>
      <w:r>
        <w:rPr>
          <w:lang w:val="hi_IN" w:bidi="hi_IN"/>
        </w:rPr>
        <w:t xml:space="preserve"> शब्द मुख्य शब्दावली में है।</w:t>
      </w:r>
    </w:p>
    <w:p>
      <w:pPr/>
      <w:r>
        <w:rPr>
          <w:lang w:val="hi_IN" w:bidi="hi_IN"/>
        </w:rPr>
      </w:r>
      <w:r>
        <w:rPr>
          <w:lang w:val="hi_IN" w:bidi="hi_IN"/>
        </w:rPr>
        <w:t xml:space="preserve">पौलुस उस </w:t>
      </w:r>
      <w:r>
        <w:rPr>
          <w:b/>
          <w:lang w:val="hi_IN" w:bidi="hi_IN"/>
        </w:rPr>
        <w:t>आशीष के कटोरे के बारे में बात करता है जिसे हम आशीष देते हैं</w:t>
      </w:r>
      <w:r>
        <w:rPr>
          <w:lang w:val="hi_IN" w:bidi="hi_IN"/>
        </w:rPr>
        <w:t>। जब लोग किसी बात को आशीष देते हैं, तो इसका अर्थ है कि वे उसके लिए परमेश्वर का धन्यवाद करते हैं। इसलिए, कई अनुवादों में कहा गया है, "धन्यवाद का कटोरा जिसके लिए हम परमेश्वर का धन्यवाद करते हैं।" पौलुस उस दाखरस या रस के बारे में बात कर रहा है जिसे लोग प्रभु भोज के समय पीते हैं। लोग कटोरे से पीने से पहले, वे इसके लिए परमेश्वर का धन्यवाद करते हैं।</w:t>
      </w:r>
    </w:p>
    <w:p>
      <w:pPr/>
      <w:r>
        <w:rPr>
          <w:lang w:val="hi_IN" w:bidi="hi_IN"/>
        </w:rPr>
      </w:r>
      <w:r>
        <w:rPr>
          <w:lang w:val="hi_IN" w:bidi="hi_IN"/>
        </w:rPr>
        <w:t>यहाँ रुकें और चर्चा करें कि आप अपने अनुवाद में इस कटोरे का वर्णन कैसे करेंगे। इस ऑडियो को यहाँ रोकें।</w:t>
      </w:r>
    </w:p>
    <w:p>
      <w:pPr/>
      <w:r>
        <w:rPr>
          <w:lang w:val="hi_IN" w:bidi="hi_IN"/>
        </w:rPr>
      </w:r>
      <w:r>
        <w:rPr>
          <w:lang w:val="hi_IN" w:bidi="hi_IN"/>
        </w:rPr>
        <w:t>पौलुस कहता है कि जब लोग इस कटोरे में से पीते हैं, तो ये लोग मसीह के लहू में भाग लेते हैं। यीशु ने लोगों को बचाने के लिए अपना लहू दिया। आप बिना लहू के जीवित नहीं रह सकते। इसलिए यदि कोई अपना लहू देता है, तो यह कहने का एक और तरीका है कि कोई मर जाता है। तो, इसका अर्थ है कि यीशु लोगों को बचाने के लिए मर गया। जब लोग आपस में संगति करते हैं, तो यह ऐसा होता है जैसे यीशु उनसे कहता है, "मैंने तुम्हारे लिए अपना लहू भी दिया! तुम भी उद्धार पाए हो, क्योंकि मैंने तुम्हारे लिए प्राण दिए! इसलिए, अब तू मेरा है।" इसलिए, विश्वासी यीशु के लहू के लाभ, या यीशु की मृत्यु के लाभों में साझा करते हैं।</w:t>
      </w:r>
    </w:p>
    <w:p>
      <w:pPr/>
      <w:r>
        <w:rPr>
          <w:lang w:val="hi_IN" w:bidi="hi_IN"/>
        </w:rPr>
      </w:r>
      <w:r>
        <w:rPr>
          <w:lang w:val="hi_IN" w:bidi="hi_IN"/>
        </w:rPr>
        <w:t xml:space="preserve">यहाँ रुकें और चर्चा करें कि आप कैसे कहेंगे कि जब लोग संगति के दौरान कटोरे से पीते हैं तो वे मसीह के </w:t>
      </w:r>
      <w:r>
        <w:rPr>
          <w:b/>
          <w:lang w:val="hi_IN" w:bidi="hi_IN"/>
        </w:rPr>
        <w:t>लहू</w:t>
      </w:r>
      <w:r>
        <w:rPr>
          <w:lang w:val="hi_IN" w:bidi="hi_IN"/>
        </w:rPr>
        <w:t xml:space="preserve"> में साझा कर रहे हैं। </w:t>
      </w:r>
      <w:r>
        <w:rPr>
          <w:b/>
          <w:lang w:val="hi_IN" w:bidi="hi_IN"/>
        </w:rPr>
        <w:t>लहू</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जब लोग </w:t>
      </w:r>
      <w:r>
        <w:rPr>
          <w:b/>
          <w:lang w:val="hi_IN" w:bidi="hi_IN"/>
        </w:rPr>
        <w:t>रोटी तोड़ते</w:t>
      </w:r>
      <w:r>
        <w:rPr>
          <w:lang w:val="hi_IN" w:bidi="hi_IN"/>
        </w:rPr>
        <w:t xml:space="preserve"> हैं, तो ये लोग मसीह के देह में भाग लेते हैं। रोटी तोड़ने का अर्थ है रोटी को छोटे-छोटे टुकड़ों में तोड़ना और उसे एक-दूसरे को खाने के लिए देना। पौलुस उस रोटी के बारे में बात कर रहा है जिसे लोग प्रभु भोज के समय खाते हैं।</w:t>
      </w:r>
    </w:p>
    <w:p>
      <w:pPr/>
      <w:r>
        <w:rPr>
          <w:lang w:val="hi_IN" w:bidi="hi_IN"/>
        </w:rPr>
      </w:r>
      <w:r>
        <w:rPr>
          <w:lang w:val="hi_IN" w:bidi="hi_IN"/>
        </w:rPr>
        <w:t>यहाँ रुकें और चर्चा करें कि आप कैसे कहेंगे कि लोग रोटी "तोड़कर खा लेंगे"। इस ऑडियो को यहाँ रोकें।</w:t>
      </w:r>
    </w:p>
    <w:p>
      <w:pPr/>
      <w:r>
        <w:rPr>
          <w:lang w:val="hi_IN" w:bidi="hi_IN"/>
        </w:rPr>
      </w:r>
      <w:r>
        <w:rPr>
          <w:lang w:val="hi_IN" w:bidi="hi_IN"/>
        </w:rPr>
        <w:t xml:space="preserve">जब लोग आपस में संगति के दौरान एक साथ रोटी खाते हैं, तो ये लोग </w:t>
      </w:r>
      <w:r>
        <w:rPr>
          <w:b/>
          <w:lang w:val="hi_IN" w:bidi="hi_IN"/>
        </w:rPr>
        <w:t>मसीह</w:t>
      </w:r>
      <w:r>
        <w:rPr>
          <w:lang w:val="hi_IN" w:bidi="hi_IN"/>
        </w:rPr>
        <w:t xml:space="preserve"> के शरीर में भाग लेते हैं। मसीह के लिए उसी शब्द का उपयोग करें जिसका उपयोग आपने अन्य भागों में किया है। </w:t>
      </w:r>
      <w:r>
        <w:rPr>
          <w:lang w:val="hi_IN" w:bidi="hi_IN"/>
        </w:rPr>
        <w:t>मसीह</w:t>
      </w:r>
      <w:r>
        <w:rPr>
          <w:lang w:val="hi_IN" w:bidi="hi_IN"/>
        </w:rPr>
        <w:t xml:space="preserve"> शब्द मुख्य शब्दावली में है।</w:t>
      </w:r>
    </w:p>
    <w:p>
      <w:pPr/>
      <w:r>
        <w:rPr>
          <w:lang w:val="hi_IN" w:bidi="hi_IN"/>
        </w:rPr>
      </w:r>
      <w:r>
        <w:rPr>
          <w:lang w:val="hi_IN" w:bidi="hi_IN"/>
        </w:rPr>
        <w:t xml:space="preserve">पौलुस विश्वासियों को </w:t>
      </w:r>
      <w:r>
        <w:rPr>
          <w:b/>
          <w:lang w:val="hi_IN" w:bidi="hi_IN"/>
        </w:rPr>
        <w:t>इस्राएल</w:t>
      </w:r>
      <w:r>
        <w:rPr>
          <w:lang w:val="hi_IN" w:bidi="hi_IN"/>
        </w:rPr>
        <w:t xml:space="preserve"> के लोगों के बारे में एक उदाहरण देता है। पौलुस कहता है कि जब लोग </w:t>
      </w:r>
      <w:r>
        <w:rPr>
          <w:b/>
          <w:lang w:val="hi_IN" w:bidi="hi_IN"/>
        </w:rPr>
        <w:t>बलिदान</w:t>
      </w:r>
      <w:r>
        <w:rPr>
          <w:lang w:val="hi_IN" w:bidi="hi_IN"/>
        </w:rPr>
        <w:t xml:space="preserve"> से खाते हैं, तो वे </w:t>
      </w:r>
      <w:r>
        <w:rPr>
          <w:b/>
          <w:lang w:val="hi_IN" w:bidi="hi_IN"/>
        </w:rPr>
        <w:t>वेदी</w:t>
      </w:r>
      <w:r>
        <w:rPr>
          <w:lang w:val="hi_IN" w:bidi="hi_IN"/>
        </w:rPr>
        <w:t xml:space="preserve"> में भाग लेते हैं। वेदी परमेश्वर के मन्दिर में एक महत्वपूर्ण स्थान थी। मंदिर में काम करने वाले लोग वेदी पर पशुओं को जलाते थे। उन्होंने इन पशुओं को परमेश्वर को चढ़ाया। यह परमेश्वर की आराधना करने का एक तरीका था। जब दूसरे लोगों ने इन पशुओं का मांस खाया, तो वे भी परमेश्वर की आराधना कर रहे थे। उन्होंने वेदी पर होने वाली आराधना में भाग लिया। </w:t>
      </w:r>
      <w:r>
        <w:rPr>
          <w:b/>
          <w:lang w:val="hi_IN" w:bidi="hi_IN"/>
        </w:rPr>
        <w:t>वेदी</w:t>
      </w:r>
      <w:r>
        <w:rPr>
          <w:lang w:val="hi_IN" w:bidi="hi_IN"/>
        </w:rPr>
        <w:t xml:space="preserve"> शब्द मुख्य शब्दावली में है। उसी शब्द का उपयोग करें जिसका उपयोग आपने बाइबल की अन्य पुस्तकों में किया है।</w:t>
      </w:r>
    </w:p>
    <w:p>
      <w:pPr/>
      <w:r>
        <w:rPr>
          <w:lang w:val="hi_IN" w:bidi="hi_IN"/>
        </w:rPr>
      </w:r>
      <w:r>
        <w:rPr>
          <w:lang w:val="hi_IN" w:bidi="hi_IN"/>
        </w:rPr>
        <w:t xml:space="preserve">जब लोग बलिदान में से खाते हैं, तो इसका अर्थ है कि वे उसी मांस को खाते हैं जो लोगों ने परमेश्वर को चढ़ाया था। </w:t>
      </w:r>
      <w:r>
        <w:rPr>
          <w:lang w:val="hi_IN" w:bidi="hi_IN"/>
        </w:rPr>
        <w:t>बलिदान</w:t>
      </w:r>
      <w:r>
        <w:rPr>
          <w:lang w:val="hi_IN" w:bidi="hi_IN"/>
        </w:rPr>
        <w:t xml:space="preserve"> शब्द मुख्य शब्दावली में है। उसी शब्द का उपयोग करें जिसका उपयोग आपने बाइबल की अन्य पुस्तकों में किया है।</w:t>
      </w:r>
    </w:p>
    <w:p>
      <w:pPr/>
      <w:r>
        <w:rPr>
          <w:lang w:val="hi_IN" w:bidi="hi_IN"/>
        </w:rPr>
      </w:r>
      <w:r>
        <w:rPr>
          <w:lang w:val="hi_IN" w:bidi="hi_IN"/>
        </w:rPr>
        <w:t xml:space="preserve">इस्राएल के लोग, या इस्राएली याकूब के वंशज थे। इस्राएलियों को अब यहूदी कहा जाता है। इस्राएल के लिए उसी शब्द का उपयोग करें जिसका उपयोग आपने बाइबल की अन्य पुस्तकों में किया है। </w:t>
      </w:r>
      <w:r>
        <w:rPr>
          <w:lang w:val="hi_IN" w:bidi="hi_IN"/>
        </w:rPr>
        <w:t>इस्राएल</w:t>
      </w:r>
      <w:r>
        <w:rPr>
          <w:lang w:val="hi_IN" w:bidi="hi_IN"/>
        </w:rPr>
        <w:t xml:space="preserve"> मुख्य शब्दावली में है।</w:t>
      </w:r>
    </w:p>
    <w:p>
      <w:pPr/>
      <w:r>
        <w:rPr>
          <w:lang w:val="hi_IN" w:bidi="hi_IN"/>
        </w:rPr>
      </w:r>
      <w:r>
        <w:rPr>
          <w:lang w:val="hi_IN" w:bidi="hi_IN"/>
        </w:rPr>
        <w:t>यहाँ रुकें और चर्चा करें कि जब इस्राएली परमेश्वर को चढ़ाए गए या बलिदान किए गए माँस में से कुछ खाते थे, तो वे वेदी पर होने वाली आराधना में भाग लेते थे। ऑडियो को यहाँ रोकें।</w:t>
      </w:r>
    </w:p>
    <w:p>
      <w:pPr/>
      <w:r>
        <w:rPr>
          <w:lang w:val="hi_IN" w:bidi="hi_IN"/>
        </w:rPr>
      </w:r>
      <w:r>
        <w:rPr>
          <w:lang w:val="hi_IN" w:bidi="hi_IN"/>
        </w:rPr>
        <w:t xml:space="preserve">जब लोग मूर्तियों को भोजन चढ़ाते हैं, तो वे </w:t>
      </w:r>
      <w:r>
        <w:rPr>
          <w:b/>
          <w:lang w:val="hi_IN" w:bidi="hi_IN"/>
        </w:rPr>
        <w:t>दुष्टात्माओं</w:t>
      </w:r>
      <w:r>
        <w:rPr>
          <w:lang w:val="hi_IN" w:bidi="hi_IN"/>
        </w:rPr>
        <w:t xml:space="preserve"> को भोजन चढ़ाते हैं। दुष्टात्माएँ वे आत्माएँ हैं जिन्होंने परमेश्वर के विरुद्ध विद्रोह किया है। वे लोगों को नष्ट करने के लिए कुछ भी करने को तैयार हैं। उसी शब्द का उपयोग करें जिसका उपयोग आपने अन्य भागों में किया है। </w:t>
      </w:r>
      <w:r>
        <w:rPr>
          <w:lang w:val="hi_IN" w:bidi="hi_IN"/>
        </w:rPr>
        <w:t>दुष्ट आत्मा</w:t>
      </w:r>
      <w:r>
        <w:rPr>
          <w:lang w:val="hi_IN" w:bidi="hi_IN"/>
        </w:rPr>
        <w:t xml:space="preserve"> शब्द मुख्य शब्दावली में है। </w:t>
      </w:r>
    </w:p>
    <w:p>
      <w:pPr/>
      <w:r>
        <w:rPr>
          <w:lang w:val="hi_IN" w:bidi="hi_IN"/>
        </w:rPr>
      </w:r>
      <w:r>
        <w:rPr>
          <w:lang w:val="hi_IN" w:bidi="hi_IN"/>
        </w:rPr>
        <w:t>यदि आवश्यकता हो, तो यहाँ रुकें और चर्चा करें कि इस भाग में आप दुष्टात्मा के लिए किस शब्द का उपयोग करेंगे। इस ऑडियो को यहाँ रोकें।</w:t>
      </w:r>
    </w:p>
    <w:p>
      <w:pPr/>
      <w:r>
        <w:rPr>
          <w:lang w:val="hi_IN" w:bidi="hi_IN"/>
        </w:rPr>
      </w:r>
      <w:r>
        <w:rPr>
          <w:b/>
          <w:lang w:val="hi_IN" w:bidi="hi_IN"/>
        </w:rPr>
        <w:t>प्रभु का कटोरा</w:t>
      </w:r>
      <w:r>
        <w:rPr>
          <w:lang w:val="hi_IN" w:bidi="hi_IN"/>
        </w:rPr>
        <w:t xml:space="preserve"> उस प्याले को दर्शाता है जिसमें दाखरस होता है, जिसे लोग प्रभु भोज के समय पीते हैं। यह धन्यवाद के कटोरे के समान है।</w:t>
      </w:r>
    </w:p>
    <w:p>
      <w:pPr/>
      <w:r>
        <w:rPr>
          <w:lang w:val="hi_IN" w:bidi="hi_IN"/>
        </w:rPr>
      </w:r>
      <w:r>
        <w:rPr>
          <w:b/>
          <w:lang w:val="hi_IN" w:bidi="hi_IN"/>
        </w:rPr>
        <w:t>प्रभु</w:t>
      </w:r>
      <w:r>
        <w:rPr>
          <w:lang w:val="hi_IN" w:bidi="hi_IN"/>
        </w:rPr>
        <w:t xml:space="preserve"> यीशु को दर्शाता है। प्रभु वह होता है जो दूसरों पर स्वामी होता है, जिसके पास पूरा अधिकार होता है, और जो लोगों से आदर पाने के योग्य होता है। परमेश्वर को प्रभु कहा जाता है क्योंकि परमेश्वर का पूरे संसार पर अधिकार है। यीशु भी प्रभु है। उसी शब्द का उपयोग करें जिसका उपयोग आपने अन्य भागों में किया है। </w:t>
      </w:r>
      <w:r>
        <w:rPr>
          <w:lang w:val="hi_IN" w:bidi="hi_IN"/>
        </w:rPr>
        <w:t>स्वामी</w:t>
      </w:r>
      <w:r>
        <w:rPr>
          <w:lang w:val="hi_IN" w:bidi="hi_IN"/>
        </w:rPr>
        <w:t xml:space="preserve"> शब्द मुख्य शब्दावली में है।</w:t>
      </w:r>
    </w:p>
    <w:p>
      <w:pPr/>
      <w:r>
        <w:rPr>
          <w:lang w:val="hi_IN" w:bidi="hi_IN"/>
        </w:rPr>
      </w:r>
      <w:r>
        <w:rPr>
          <w:lang w:val="hi_IN" w:bidi="hi_IN"/>
        </w:rPr>
        <w:t xml:space="preserve">यदि लोग </w:t>
      </w:r>
      <w:r>
        <w:rPr>
          <w:b/>
          <w:lang w:val="hi_IN" w:bidi="hi_IN"/>
        </w:rPr>
        <w:t>दुष्टात्माओं</w:t>
      </w:r>
      <w:r>
        <w:rPr>
          <w:lang w:val="hi_IN" w:bidi="hi_IN"/>
        </w:rPr>
        <w:t xml:space="preserve"> के कटोरे से पीते हैं, तो इसका अर्थ है कि वे कुछ पीते हैं और एक ही समय में एक दुष्टात्मा की प्रशंसा करते हैं।</w:t>
      </w:r>
    </w:p>
    <w:p>
      <w:pPr/>
      <w:r>
        <w:rPr>
          <w:lang w:val="hi_IN" w:bidi="hi_IN"/>
        </w:rPr>
      </w:r>
      <w:r>
        <w:rPr>
          <w:b/>
          <w:lang w:val="hi_IN" w:bidi="hi_IN"/>
        </w:rPr>
        <w:t>प्रभु की मेज</w:t>
      </w:r>
      <w:r>
        <w:rPr>
          <w:lang w:val="hi_IN" w:bidi="hi_IN"/>
        </w:rPr>
        <w:t xml:space="preserve"> का हिस्सा बनने का अर्थ है संगति करना। </w:t>
      </w:r>
      <w:r>
        <w:rPr>
          <w:b/>
          <w:lang w:val="hi_IN" w:bidi="hi_IN"/>
        </w:rPr>
        <w:t>दुष्टात्मा की मेज</w:t>
      </w:r>
      <w:r>
        <w:rPr>
          <w:lang w:val="hi_IN" w:bidi="hi_IN"/>
        </w:rPr>
        <w:t xml:space="preserve"> का हिस्सा लेने का अर्थ है दुष्टात्मा के सम्मान में भोजन करना।</w:t>
      </w:r>
    </w:p>
    <w:p>
      <w:pPr/>
      <w:r>
        <w:rPr>
          <w:lang w:val="hi_IN" w:bidi="hi_IN"/>
        </w:rPr>
      </w:r>
      <w:r>
        <w:rPr>
          <w:lang w:val="hi_IN" w:bidi="hi_IN"/>
        </w:rPr>
        <w:t>यहाँ रुकें और चर्चा करें कि आप कैसे अनुवाद करेंगे कि लोग प्रभु की मेज में भाग नहीं ले सकते और दुष्टात्माओं की मेज में भी भाग नहीं ले सकते।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10:23–11:1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10:23–11:1 को सुनें और अपने मन में रखें।</w:t>
      </w:r>
    </w:p>
    <w:p>
      <w:pPr/>
      <w:r>
        <w:rPr>
          <w:lang w:val="hi_IN" w:bidi="hi_IN"/>
        </w:rPr>
      </w:r>
      <w:r>
        <w:rPr>
          <w:lang w:val="hi_IN" w:bidi="hi_IN"/>
        </w:rPr>
        <w:t>यदि सम्भव हो, तो 1 कुरिन्थियों 10:23–11:1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10:23–11:1 का ऑडियो संस्करण सबसे आसानी से समझ में आने वाले अनुवाद में सुनें।</w:t>
      </w:r>
    </w:p>
    <w:p>
      <w:pPr/>
      <w:r>
        <w:rPr>
          <w:lang w:val="hi_IN" w:bidi="hi_IN"/>
        </w:rPr>
      </w:r>
      <w:r>
        <w:rPr>
          <w:lang w:val="hi_IN" w:bidi="hi_IN"/>
        </w:rPr>
        <w:t>पौलुस ने अभी कुरिन्थुस के घमंडी विश्वासियों को चेतावनी दी थी कि उन्हें उन भोजों में भाग नहीं लेना चाहिए जहाँ लोग मूर्तियों की उपासना करते हैं। विश्वासियों को मूर्तियों के मंदिरों में नहीं जाना चाहिए और वहाँ भोजन नहीं करना चाहिए। भले ही वहाँ लोग जिन देवताओं की उपासना करते थे, वे मौजूद न हों, फिर भी वहाँ दुष्टात्माएँ मौजूद</w:t>
      </w:r>
      <w:r>
        <w:rPr>
          <w:b/>
          <w:lang w:val="hi_IN" w:bidi="hi_IN"/>
        </w:rPr>
        <w:t>हैं</w:t>
      </w:r>
      <w:r>
        <w:rPr>
          <w:lang w:val="hi_IN" w:bidi="hi_IN"/>
        </w:rPr>
        <w:t>। जब कोई व्यक्ति मूर्ति की आराधना करता है, तो वास्तव में वह एक दुष्टात्मा की आराधना करता है। पौलुस ने कहा कि विश्वासियों को ऐसी गतिविधियों से जितनी जल्दी हो सके भाग जाना चाहिए!</w:t>
      </w:r>
    </w:p>
    <w:p>
      <w:pPr/>
      <w:r>
        <w:rPr>
          <w:lang w:val="hi_IN" w:bidi="hi_IN"/>
        </w:rPr>
      </w:r>
      <w:r>
        <w:rPr>
          <w:lang w:val="hi_IN" w:bidi="hi_IN"/>
        </w:rPr>
        <w:t>इसलिए, यह बहुत स्पष्ट है कि विश्वासियों को मूर्तियों के मंदिर में भोजन नहीं करना चाहिए। लेकिन बाज़ार से खरीदे गए भोजन के बारे में क्या? लोगों ने इस भोजन में से कुछ मूर्तियों को भी चढ़ाया था। क्या इस भोजन को खाने में भी समस्या थी? कुरिन्थुस के लोग शायद पौलुस से यह प्रश्न पूछना चाहते थे।</w:t>
      </w:r>
    </w:p>
    <w:p>
      <w:pPr/>
      <w:r>
        <w:rPr>
          <w:lang w:val="hi_IN" w:bidi="hi_IN"/>
        </w:rPr>
      </w:r>
      <w:r>
        <w:rPr>
          <w:lang w:val="hi_IN" w:bidi="hi_IN"/>
        </w:rPr>
        <w:t>इस भाग में, पौलुस समझाता है कि इस भोजन को खाना अपने आप में कोई समस्या नहीं है। जब भी विश्वासी भोजन खरीदते हैं, तो उन्हें यह पूछने की आवश्यकता नहीं होती कि भोजन पहले किसी मूर्ति को चढ़ाया गया है या नहीं। जब तक विश्वासी मंदिर में यह भोजन नहीं खा रहे हैं, तब तक भोजन का कोई विशेष अर्थ नहीं है। यह केवल भोजन है! भोजन परमेश्वर का है, जैसे पृथ्वी पर हर चीज़ परमेश्वर की है।</w:t>
      </w:r>
    </w:p>
    <w:p>
      <w:pPr/>
      <w:r>
        <w:rPr>
          <w:lang w:val="hi_IN" w:bidi="hi_IN"/>
        </w:rPr>
      </w:r>
      <w:r>
        <w:rPr>
          <w:lang w:val="hi_IN" w:bidi="hi_IN"/>
        </w:rPr>
        <w:t>इसके अलावा, यदि कोई व्यक्ति जो विश्वासी नहीं है, विश्वासियों को अपने घर में आमंत्रित करता है, तो विश्वासी केवल वही खा सकते हैं जो मेजबान उन्हें देता है। विश्वासियों को पहले अपने मेज़बान से यह पूछने की आवश्यकता नहीं थी कि भोजन मूर्तियों को चढ़ाया गया था या नहीं।</w:t>
      </w:r>
    </w:p>
    <w:p>
      <w:pPr/>
      <w:r>
        <w:rPr>
          <w:lang w:val="hi_IN" w:bidi="hi_IN"/>
        </w:rPr>
      </w:r>
      <w:r>
        <w:rPr>
          <w:lang w:val="hi_IN" w:bidi="hi_IN"/>
        </w:rPr>
        <w:t>लेकिन, यदि ऐसे भोजन के दौरान, कोई और विश्वासियों से कहता है, "यह मांस मूर्तियों को चढ़ाया गया है!" फिर विश्वासियों को मांस नहीं खाना चाहिए। दूसरे व्यक्ति ने सोचा कि इस भोजन को खाना गलत होगा, इसलिए विश्वासियों को भी इसे नहीं खाना चाहिए।</w:t>
      </w:r>
    </w:p>
    <w:p>
      <w:pPr/>
      <w:r>
        <w:rPr>
          <w:lang w:val="hi_IN" w:bidi="hi_IN"/>
        </w:rPr>
      </w:r>
      <w:r>
        <w:rPr>
          <w:lang w:val="hi_IN" w:bidi="hi_IN"/>
        </w:rPr>
        <w:t>यहाँ रुकें और चर्चा करें: क्या आप किसी ऐसी बात के बारे में एक कहानी बता सकते हैं जिसे आपके समुदाय में कुछ विश्वासी सही मानते हैं, लेकिन अन्य विश्वासी गलत मानते हैं? इस ऑडियो को यहाँ रोकें।</w:t>
      </w:r>
    </w:p>
    <w:p>
      <w:pPr/>
      <w:r>
        <w:rPr>
          <w:lang w:val="hi_IN" w:bidi="hi_IN"/>
        </w:rPr>
      </w:r>
      <w:r>
        <w:rPr>
          <w:lang w:val="hi_IN" w:bidi="hi_IN"/>
        </w:rPr>
        <w:t>घमंडी विश्वासियों ने सोचा कि परमेश्वर ने उन्हें कुछ भी करने की अनुमति दी है, और इसलिए वे सोचते थे कि वे हमेशा जो चाहें खा सकते हैं। परन्तु ये घमंडी विश्वासी कलीसिया में अपने भाइयों और बहनों के बारे में नहीं सोच रहे थे। विश्वासियों को ऐसे काम करने की आवश्यकता थी जो दूसरे लोगों के लिए अच्छे हों। विश्वासियों को ऐसे काम नहीं करने चाहिए जो दूसरों को नाराज़ करें या जिससे वे किसी बात के बारे में गलत सोचें, चाहे वे यहूदी हों, यूनानी हों, या कलीसिया के लोग हों।</w:t>
      </w:r>
    </w:p>
    <w:p>
      <w:pPr/>
      <w:r>
        <w:rPr>
          <w:lang w:val="hi_IN" w:bidi="hi_IN"/>
        </w:rPr>
      </w:r>
      <w:r>
        <w:rPr>
          <w:lang w:val="hi_IN" w:bidi="hi_IN"/>
        </w:rPr>
        <w:t>यहाँ रुकें और चर्चा करें: क्या आप विश्वासियों द्वारा किए गए कुछ कामों के बारे में एक कहानी बता सकते हैं और इससे अन्य लोगों को अपमानित हो सकते हैं जो विश्वासी नहीं हैं, या कलीसिया के अन्य लोग अपमानित हो सकते हैं? दूसरे शब्दों में, ये विश्वासी ऐसे कौन से काम करते हैं जो दूसरों को किसी बात के बारे में गलत सोचने के लिए प्रेरित करते हैं, या उन्हें कुछ गलत करने के लिए प्रेरित करते हैं, या उन्हें बुरा महसूस करने के लिए प्रेरित करते हैं? इस ऑडियो को यहाँ रोकें।</w:t>
      </w:r>
    </w:p>
    <w:p>
      <w:pPr/>
      <w:r>
        <w:rPr>
          <w:lang w:val="hi_IN" w:bidi="hi_IN"/>
        </w:rPr>
      </w:r>
      <w:r>
        <w:rPr>
          <w:lang w:val="hi_IN" w:bidi="hi_IN"/>
        </w:rPr>
        <w:t>पौलुस स्वयं हमेशा केवल वही काम करना चाहता है जो दूसरे लोगों के लिए अच्छे हों। पौलुस चाहता है कि परमेश्वर इन लोगों को बचाए। पौलुस यीशु के उदाहरण का पालन करता है। कुरिन्थुस के लोगों को पौलुस के उदाहरण का पालन करना चाहिए।</w:t>
      </w:r>
    </w:p>
    <w:p>
      <w:pPr/>
      <w:r>
        <w:rPr>
          <w:lang w:val="hi_IN" w:bidi="hi_IN"/>
        </w:rPr>
      </w:r>
      <w:r>
        <w:rPr>
          <w:lang w:val="hi_IN" w:bidi="hi_IN"/>
        </w:rPr>
        <w:t>इसलिए, इससे पौलुस की शिक्षा समाप्त होती है कि मूर्तियों को चढ़ाया जाने वाला भोजन खाना चाहिए या नहीं। पौलुस ने विश्वासियों से कहा कि उन्हें उन भोजन में शामिल नहीं होना चाहिए जो लोग मूर्तियों के मंदिरों में खाते थे। यदि विश्वासी ऐसा करते, तो वे वास्तव में दुष्टात्माओं की उपासना में भाग लेते। लेकिन बाजार में माँस खरीदना, या किसी और के घर में माँस खाना ठीक था। फिर यह केवल भोजन था जिसमें कोई विशेष शक्ति नहीं थी। विश्वासियों को चिंता करने की आवश्यकता नहीं थी कि यह मांस पहले मूर्तियों को चढ़ाया गया था या नहीं। हालाँकि, यदि अन्य लोग सोचते हैं कि इस माँस को खाना गलत है, तो विश्वासियों को भी इसे नहीं खाना चाहिए। विश्वासियों को इन अन्य विश्वासियों को दोषी और उलझन में महसूस नहीं कराना चाहिए। क्योंकि तब ये अन्य विश्वासी फिर से मूर्तियों की उपासना शुरू कर सकते हैं और यीशु का अनुसरण करना बंद कर सकते हैं। घमंड करने वाले विश्वासी सोचते थे कि उन्हें कुछ भी करने का अधिकार है। पौलुस ने इन विश्वासियों से कहा कि यदि इससे अन्य विश्वासियों को अपने विश्वास में मजबूत होने में मदद मिलेगी, तो अपने अधिकारों को छोड़ देना बहुत बेहतर होगा।</w:t>
      </w:r>
      <w:r>
        <w:rPr>
          <w:lang w:val="hi_IN" w:bidi="hi_IN"/>
        </w:rPr>
      </w:r>
    </w:p>
    <w:p>
      <w:pPr>
        <w:pStyle w:val="Heading3"/>
      </w:pPr>
      <w:r>
        <w:rPr>
          <w:lang w:val="hi_IN" w:bidi="hi_IN"/>
        </w:rPr>
        <w:t>घटनाओं को समझाना</w:t>
      </w:r>
    </w:p>
    <w:p>
      <w:pPr/>
      <w:r>
        <w:rPr>
          <w:lang w:val="hi_IN" w:bidi="hi_IN"/>
        </w:rPr>
      </w:r>
      <w:r>
        <w:rPr>
          <w:lang w:val="hi_IN" w:bidi="hi_IN"/>
        </w:rPr>
        <w:t>1 कुरिन्थियों 10:23–11:1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हिस्सा है।</w:t>
      </w:r>
    </w:p>
    <w:p>
      <w:pPr/>
      <w:r>
        <w:rPr>
          <w:lang w:val="hi_IN" w:bidi="hi_IN"/>
        </w:rPr>
      </w:r>
      <w:r>
        <w:rPr>
          <w:b/>
          <w:lang w:val="hi_IN" w:bidi="hi_IN"/>
        </w:rPr>
        <w:t>इस भाग में:</w:t>
      </w:r>
      <w:r>
        <w:rPr>
          <w:lang w:val="hi_IN" w:bidi="hi_IN"/>
        </w:rPr>
        <w:t xml:space="preserve"> पौलुस कुरिन्थुस के विश्वासियों से कहता है कि इन विश्वासियों को केवल वे काम करना चाहिए जो अन्य विश्वासियों के लिए अच्छे हों। विश्वासियों को मसीह के उदाहरण का पालन करना चाहिए।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 जो सोचते हैं कि वे कुछ भी कर सकते हैं</w:t>
      </w:r>
    </w:p>
    <w:p>
      <w:pPr>
        <w:pStyle w:val="ListBullet"/>
        <w:spacing w:line="240" w:lineRule="auto"/>
        <w:ind w:left="720"/>
      </w:pPr>
      <w:r>
        <w:rPr>
          <w:lang w:val="hi_IN" w:bidi="hi_IN"/>
        </w:rPr>
      </w:r>
      <w:r>
        <w:rPr>
          <w:lang w:val="hi_IN" w:bidi="hi_IN"/>
        </w:rPr>
        <w:t>कुरिन्थुस के विश्वासी जो सोचते हैं कि मूर्तियों को चढ़ाया गया भोजन खाना अच्छा नहीं है।</w:t>
      </w:r>
    </w:p>
    <w:p>
      <w:pPr>
        <w:pStyle w:val="ListBullet"/>
        <w:spacing w:line="240" w:lineRule="auto"/>
        <w:ind w:left="720"/>
      </w:pPr>
      <w:r>
        <w:rPr>
          <w:lang w:val="hi_IN" w:bidi="hi_IN"/>
        </w:rPr>
      </w:r>
      <w:r>
        <w:rPr>
          <w:lang w:val="hi_IN" w:bidi="hi_IN"/>
        </w:rPr>
        <w:t>वे लोग जो बाजार में खरीदते और बेचते हैं</w:t>
      </w:r>
    </w:p>
    <w:p>
      <w:pPr>
        <w:pStyle w:val="ListBullet"/>
        <w:spacing w:line="240" w:lineRule="auto"/>
        <w:ind w:left="720"/>
      </w:pPr>
      <w:r>
        <w:rPr>
          <w:lang w:val="hi_IN" w:bidi="hi_IN"/>
        </w:rPr>
      </w:r>
      <w:r>
        <w:rPr>
          <w:lang w:val="hi_IN" w:bidi="hi_IN"/>
        </w:rPr>
        <w:t>एक अविश्वासी जो एक विश्वासी को रात के भोजन के लिए आमंत्रित करता है</w:t>
      </w:r>
    </w:p>
    <w:p>
      <w:pPr>
        <w:pStyle w:val="ListBullet"/>
        <w:spacing w:line="240" w:lineRule="auto"/>
        <w:ind w:left="720"/>
      </w:pPr>
      <w:r>
        <w:rPr>
          <w:lang w:val="hi_IN" w:bidi="hi_IN"/>
        </w:rPr>
      </w:r>
      <w:r>
        <w:rPr>
          <w:lang w:val="hi_IN" w:bidi="hi_IN"/>
        </w:rPr>
        <w:t>यूनानी, या अविश्वासी, जो मसीह को नहीं जानते हैं</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मसीही, जो परमेश्वर की कलीसिया हैं</w:t>
      </w:r>
    </w:p>
    <w:p>
      <w:pPr>
        <w:pStyle w:val="ListBullet"/>
        <w:spacing w:line="240" w:lineRule="auto"/>
        <w:ind w:left="720"/>
      </w:pPr>
      <w:r>
        <w:rPr>
          <w:lang w:val="hi_IN" w:bidi="hi_IN"/>
        </w:rPr>
      </w:r>
      <w:r>
        <w:rPr>
          <w:lang w:val="hi_IN" w:bidi="hi_IN"/>
        </w:rPr>
        <w:t>मसीह, प्रभु</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इस भाग की शुरुआत में, ऐसा लगता है जैसे हम घमंड करने वाले विश्वासियों और पौलुस के बीच बातचीत सुन रहे हैं।</w:t>
      </w:r>
    </w:p>
    <w:p>
      <w:pPr/>
      <w:r>
        <w:rPr>
          <w:lang w:val="hi_IN" w:bidi="hi_IN"/>
        </w:rPr>
      </w:r>
      <w:r>
        <w:rPr>
          <w:lang w:val="hi_IN" w:bidi="hi_IN"/>
        </w:rPr>
        <w:t xml:space="preserve">कुरिन्थुस के घमंड वाले विश्वासी कहते हैं, "हम जो चाहें कर सकते हैं। परमेश्वर हमें कुछ भी करने की अनुमति देता है।" पौलुस यह कहकर उत्तर देता है, "भले ही यह सच हो, पर हर चीज़ जो हम कर </w:t>
      </w:r>
      <w:r>
        <w:rPr>
          <w:b/>
          <w:lang w:val="hi_IN" w:bidi="hi_IN"/>
        </w:rPr>
        <w:t>सकते</w:t>
      </w:r>
      <w:r>
        <w:rPr>
          <w:lang w:val="hi_IN" w:bidi="hi_IN"/>
        </w:rPr>
        <w:t xml:space="preserve"> हैं, वह हमारे लिए भी अच्छी नहीं होती।”</w:t>
      </w:r>
    </w:p>
    <w:p>
      <w:pPr/>
      <w:r>
        <w:rPr>
          <w:lang w:val="hi_IN" w:bidi="hi_IN"/>
        </w:rPr>
      </w:r>
      <w:r>
        <w:rPr>
          <w:lang w:val="hi_IN" w:bidi="hi_IN"/>
        </w:rPr>
        <w:t>कुरिन्थुस के घमंड वाले विश्वासी दोहराते हैं, "हम जो चाहें कर सकते हैं।" लेकिन पौलुस कहता है, “लेकिन हर चीज़ दूसरों को बढ़ने—अपने विश्वास में मजबूत होने—में मदद नहीं करती।” आपको केवल अपने बारे में नहीं सोचना चाहिए। आपको केवल ऐसे काम नहीं करना चाहिए जो आपके लिए अच्छे हों। आपको ऐसे काम करना चाहिए जो दूसरे लोगों के लिए अच्छे हों, या इससे दूसरे लोग मजबूत हों!</w:t>
      </w:r>
    </w:p>
    <w:p>
      <w:pPr/>
      <w:r>
        <w:rPr>
          <w:lang w:val="hi_IN" w:bidi="hi_IN"/>
        </w:rPr>
      </w:r>
      <w:r>
        <w:rPr>
          <w:lang w:val="hi_IN" w:bidi="hi_IN"/>
        </w:rPr>
        <w:t>पौलुस किसी ऐसे व्यक्ति की विशेष भाषा का उपयोग करता है जो एक घर या किसी अन्य संरचना का निर्माण कर रहा है। यदि आप कोई घर बनाते हैं, तो आप घर को मजबूत बना रहे हैं। यदि आप किसी व्यक्ति का निर्माण करते हैं, तो आप उस व्यक्ति को आत्मिक रूप से मजबूत बनने में मदद कर रहे हैं। आप उस व्यक्ति को परमेश्वर पर अधिक भरोसा करने में मदद करते हैं।</w:t>
      </w:r>
    </w:p>
    <w:p>
      <w:pPr/>
      <w:r>
        <w:rPr>
          <w:lang w:val="hi_IN" w:bidi="hi_IN"/>
        </w:rPr>
      </w:r>
      <w:r>
        <w:rPr>
          <w:lang w:val="hi_IN" w:bidi="hi_IN"/>
        </w:rPr>
        <w:t>फिर पौलुस मूर्तियों को चढ़ाए जाने वाले भोजन को खाने के बारे में थोड़ा और समझाना शुरू करता है। भले ही विश्वासी मूर्तियों के मंदिरों में न जाएँ, बाजारों में भोजन बेचने वाले बहुत से लोग भी उस भोजन को मूर्तियों को चढ़ाते थे। पौलुस कहता है कि विश्वासियों को इस भोजन के बारे में बहुत चिंतित होने की आवश्यकता नहीं है। यदि विश्वासी बाजार में भोजन खरीदते हैं, या यदि वे कुछ अविश्वासियों के घर में भोजन खाते हैं, तो वे केवल भोजन खा सकते हैं। विश्वासियों को यह पूछने की आवश्यकता नहीं है कि भोजन पहले मूर्तियों को चढ़ाया गया था या नहीं। भले ही लोगों ने मूर्तियों को भोजन चढ़ाया हो, फिर भी भोजन वास्तव में परमेश्वर का है! सारी पृथ्वी, और जो कुछ पृथ्वी पर जीवित और बढ़ता है, वह सब परमेश्वर का है। क्योंकि किसी भी मंदिर में लोग यह भोजन नहीं खा रहे हैं, इसलिए इसका मूर्तियों की उपासना करने से कोई लेना-देना नहीं है। यह केवल भोजन है, और इसलिए विश्वासियों के लिए इसे खाना ठीक है।</w:t>
      </w:r>
    </w:p>
    <w:p>
      <w:pPr/>
      <w:r>
        <w:rPr>
          <w:lang w:val="hi_IN" w:bidi="hi_IN"/>
        </w:rPr>
      </w:r>
      <w:r>
        <w:rPr>
          <w:lang w:val="hi_IN" w:bidi="hi_IN"/>
        </w:rPr>
        <w:t>लेकिन यदि विश्वासी किसी अविश्वासी के घर में भोजन करते हैं, और कोई उन्हें बताता है, "यह भोजन मूर्तियों को चढ़ाया गया है!" फिर विश्वासियों को वह भोजन नहीं खाना चाहिए। दूसरा व्यक्ति चिंतित है कि भोजन खाना अच्छा नहीं है, और इसलिए अन्य विश्वासियों को भी इसे नहीं खाना चाहिए। दूसरे व्यक्ति का विवेक उन्हें बताता है कि भोजन खाना गलत है। विवेक एक ऐसी भावना है जो लोगों को सही और गलत के बारे में पता होती है। इस भोज में विश्वासियों को भोजन नहीं करना चाहिए क्योंकि इससे दूसरे व्यक्ति के दोषी होने की भावना, या विवेक, को ठेस पहुँच सकती है। उन्हें इसे नहीं खाना चाहिए, भले ही उन्हें स्वयं यह गलत न लगें।</w:t>
      </w:r>
    </w:p>
    <w:p>
      <w:pPr/>
      <w:r>
        <w:rPr>
          <w:lang w:val="hi_IN" w:bidi="hi_IN"/>
        </w:rPr>
      </w:r>
      <w:r>
        <w:rPr>
          <w:lang w:val="hi_IN" w:bidi="hi_IN"/>
        </w:rPr>
        <w:t>यहाँ रुकें और चर्चा करें: अपने भाषा में आप उन दोषी भावनाओं के बारे में कैसे बात करते हैं जो लोगों को यह सोचने पर मजबूर करती हैं कि कोई काम सही है या गलत? इस ऑडियो को यहाँ रोकें।</w:t>
      </w:r>
    </w:p>
    <w:p>
      <w:pPr/>
      <w:r>
        <w:rPr>
          <w:lang w:val="hi_IN" w:bidi="hi_IN"/>
        </w:rPr>
      </w:r>
      <w:r>
        <w:rPr>
          <w:lang w:val="hi_IN" w:bidi="hi_IN"/>
        </w:rPr>
        <w:t>फिर हम फिर से कुछ सुनते हैं जो कुरिन्थुस के लोग शायद कह रहे हैं। कुरिन्थुस के लोग कहते हैं, "परन्तु अन्य लोग मुझे यह क्या करना चाहिए, क्यों बताएँ?” मैं जो चाहता हूँ उसे करने के लिए आज़ाद हूँ। यदि मुझे कोई चीज़ सही लगती है, तो कोई और मेरा क्यों न्याय करे और कहे कि मैं गलत हूँ? और यदि मैं अपने भोजन के लिए परमेश्वर का धन्यवाद करता हूँ, तो फिर कोई और कैसे कह सकता है कि उस भोजन को खाना गलत है?"</w:t>
      </w:r>
    </w:p>
    <w:p>
      <w:pPr/>
      <w:r>
        <w:rPr>
          <w:lang w:val="hi_IN" w:bidi="hi_IN"/>
        </w:rPr>
      </w:r>
      <w:r>
        <w:rPr>
          <w:lang w:val="hi_IN" w:bidi="hi_IN"/>
        </w:rPr>
        <w:t>लेकिन पौलुस इसका उत्तर देता है और कहता है, "तुम्हें सब कुछ परमेश्वर की महिमा के लिए करना चाहिए। यदि कोई ऐसा चीज़ खाओ जो परमेश्वर को आदर देने वाला हो, लेकिन यदि वह परमेश्वर को आदर नहीं दिलाए, तो उसे मत खाओ!"</w:t>
      </w:r>
    </w:p>
    <w:p>
      <w:pPr/>
      <w:r>
        <w:rPr>
          <w:lang w:val="hi_IN" w:bidi="hi_IN"/>
        </w:rPr>
      </w:r>
      <w:r>
        <w:rPr>
          <w:lang w:val="hi_IN" w:bidi="hi_IN"/>
        </w:rPr>
        <w:t>पौलुस विश्वासियों से कहता है कि विश्वासियों को अपने आसपास के सभी लोगों के बारे में सोचना होगा। यहूदी लोग विश्वासियों के समुदाय में रहते हैं। यहूदी लोग मसीहियों के समान ही परमेश्वर की आराधना करते हैं, लेकिन यहूदी लोग यीशु को नहीं जानते हैं। कई यूनानी लोग विश्वासियों के समुदाय में भी रहते हैं, क्योंकि कुरिन्थुस यूनान में है। इस मामले में, यूनानी लोगों का अर्थ है वे सभी लोग जो न तो परमेश्वर और न ही यीशु को जानते हैं। विश्वासियों को ऐसा कुछ नहीं करना चाहिए जिससे यहूदियों और अविश्वासियों के लिए यीशु का अनुसरण करना शुरू करना कठिन हो जाए।</w:t>
      </w:r>
    </w:p>
    <w:p>
      <w:pPr/>
      <w:r>
        <w:rPr>
          <w:lang w:val="hi_IN" w:bidi="hi_IN"/>
        </w:rPr>
      </w:r>
      <w:r>
        <w:rPr>
          <w:lang w:val="hi_IN" w:bidi="hi_IN"/>
        </w:rPr>
        <w:t>इसके अलावा, विश्वासियों को ऐसा कोई भी काम नहीं करना चाहिए जिससे कलीसिया के किसी भी दूसरे विश्वासी के लिए यीशु का अनुसरण करना और आज्ञा मानना अधिक कठिन हो जाए।</w:t>
      </w:r>
    </w:p>
    <w:p>
      <w:pPr/>
      <w:r>
        <w:rPr>
          <w:lang w:val="hi_IN" w:bidi="hi_IN"/>
        </w:rPr>
      </w:r>
      <w:r>
        <w:rPr>
          <w:lang w:val="hi_IN" w:bidi="hi_IN"/>
        </w:rPr>
        <w:t>विश्वासियों को वही करना चाहिए जो पौलुस कर रहा है। पौलुस किसी को अपमानित न करने की कोशिश करता है। पौलुस किसी की भावनाओं को चोट नहीं पहुँचाना या किसी को क्रोधित नहीं करना चाहता है। पौलुस हमेशा दूसरों को खुश करने या उन्हें प्रसन्न करने की कोशिश करता है। पौलुस इस बारे में नहीं सोचता कि पौलुस के लिए क्या अच्छा है। पौलुस अन्य लोगों के लिए क्या अच्छा है, इस बारे में सोचता है। पौलुस ऐसा इसलिए करता है क्योंकि पौलुस चाहता है कि बहुत से लोग यीशु को जानें और वह चाहता है कि परमेश्वर इन लोगों को बचाए। अन्य लोगों के बारे में इतना सोचकर, पौलुस यीशु के उदाहरण का अनुसरण कर रहा है। और पौलुस चाहता है कि कुरिन्थुस के विश्वासी पौलुस के उदाहरण का पालन करें।</w:t>
      </w:r>
    </w:p>
    <w:p>
      <w:pPr/>
      <w:r>
        <w:rPr>
          <w:lang w:val="hi_IN" w:bidi="hi_IN"/>
        </w:rPr>
      </w:r>
      <w:r>
        <w:rPr>
          <w:lang w:val="hi_IN" w:bidi="hi_IN"/>
        </w:rPr>
        <w:t>यहाँ रुकें और यह गतिविधि करें: एक खेल खेलें। एक व्यक्ति को कहीं ऐसी जगह खड़ा करें जहाँ समूह के बाकी सदस्य उस व्यक्ति को न देख सकें। किसी दूसरे व्यक्ति को कहीं खड़ा करें जहाँ वह पहले व्यक्ति को देख सके और समूह के बाकी लोगों को भी देख सकें। उदाहरण के लिए, एक व्यक्ति बाहर खड़ा होता है, दूसरा व्यक्ति दरवाजे के भीतर खड़ा होता है, और बाकी लोग अंदर खड़े होते हैं। उसके बाद, बाहर रहने वाले व्यक्ति से कुछ काम करने को कहें। वह व्यक्ति जो भी करे, बीच में रहने वाले व्यक्ति को भी वही करना चाहिए। और फिर बाकी लोगों को वही करना चाहिए जो बीच में मौजूद व्यक्ति को करते हुए देखें। इस ऑडियो को यहाँ रोकें।</w:t>
      </w:r>
    </w:p>
    <w:p>
      <w:pPr/>
      <w:r>
        <w:rPr>
          <w:lang w:val="hi_IN" w:bidi="hi_IN"/>
        </w:rPr>
      </w:r>
      <w:r>
        <w:rPr>
          <w:lang w:val="hi_IN" w:bidi="hi_IN"/>
        </w:rPr>
        <w:t>अब जब आपने यह खेल किया है, तो आप यह सोच सकते हैं कि यीशु ही बाहर का व्यक्ति है। पौलुस बीच का व्यक्ति है। पौलुस वही करता है जो वह यीशु को करते हुए देखता है। अन्य लोग कुरिन्थुस के विश्वासी हैं। ये लोग देखते हैं कि पौलुस क्या कर रहा है, और ये लोग पौलुस की तरह ही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10:23–11:1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एक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 जो सोचते हैं कि वे कुछ भी कर सकते हैं</w:t>
      </w:r>
    </w:p>
    <w:p>
      <w:pPr>
        <w:pStyle w:val="ListBullet"/>
        <w:spacing w:line="240" w:lineRule="auto"/>
        <w:ind w:left="720"/>
      </w:pPr>
      <w:r>
        <w:rPr>
          <w:lang w:val="hi_IN" w:bidi="hi_IN"/>
        </w:rPr>
      </w:r>
      <w:r>
        <w:rPr>
          <w:lang w:val="hi_IN" w:bidi="hi_IN"/>
        </w:rPr>
        <w:t>कुरिन्थुस के विश्वासी जो सोचते हैं कि मूर्तियों को चढ़ाया गया भोजन खाना अच्छा नहीं है।</w:t>
      </w:r>
    </w:p>
    <w:p>
      <w:pPr>
        <w:pStyle w:val="ListBullet"/>
        <w:spacing w:line="240" w:lineRule="auto"/>
        <w:ind w:left="720"/>
      </w:pPr>
      <w:r>
        <w:rPr>
          <w:lang w:val="hi_IN" w:bidi="hi_IN"/>
        </w:rPr>
      </w:r>
      <w:r>
        <w:rPr>
          <w:lang w:val="hi_IN" w:bidi="hi_IN"/>
        </w:rPr>
        <w:t>वे लोग जो बाजार में खरीदते और बेचते हैं</w:t>
      </w:r>
    </w:p>
    <w:p>
      <w:pPr>
        <w:pStyle w:val="ListBullet"/>
        <w:spacing w:line="240" w:lineRule="auto"/>
        <w:ind w:left="720"/>
      </w:pPr>
      <w:r>
        <w:rPr>
          <w:lang w:val="hi_IN" w:bidi="hi_IN"/>
        </w:rPr>
      </w:r>
      <w:r>
        <w:rPr>
          <w:lang w:val="hi_IN" w:bidi="hi_IN"/>
        </w:rPr>
        <w:t>एक अविश्वासी जो एक विश्वासी को रात के भोजन के लिए आमंत्रित करता है</w:t>
      </w:r>
    </w:p>
    <w:p>
      <w:pPr>
        <w:pStyle w:val="ListBullet"/>
        <w:spacing w:line="240" w:lineRule="auto"/>
        <w:ind w:left="720"/>
      </w:pPr>
      <w:r>
        <w:rPr>
          <w:lang w:val="hi_IN" w:bidi="hi_IN"/>
        </w:rPr>
      </w:r>
      <w:r>
        <w:rPr>
          <w:lang w:val="hi_IN" w:bidi="hi_IN"/>
        </w:rPr>
        <w:t>यूनानी, या अविश्वासी, जो मसीह को नहीं जानते हैं</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मसीही, जो परमेश्वर की कलीसिया हैं</w:t>
      </w:r>
    </w:p>
    <w:p>
      <w:pPr>
        <w:pStyle w:val="ListBullet"/>
        <w:spacing w:line="240" w:lineRule="auto"/>
        <w:ind w:left="720"/>
      </w:pPr>
      <w:r>
        <w:rPr>
          <w:lang w:val="hi_IN" w:bidi="hi_IN"/>
        </w:rPr>
      </w:r>
      <w:r>
        <w:rPr>
          <w:lang w:val="hi_IN" w:bidi="hi_IN"/>
        </w:rPr>
        <w:t>मसीह, प्रभु</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सबसे पहले, यह अभिनय करें कि लोग बाजार में भोजन खरीदते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भोजन खरीद रहे लोगों से पूछें, "आप क्या सोच रहे हैं या क्या महसूस कर रहे हैं?" लोग इस तरह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एक अविश्वासी कुछ विश्वासियों को अविश्वासी के घर में भोजन के लिए आमंत्रित करता है। अभिनय करें कि वे खाना शुरू करते हैं, परन्तु फिर कोई और विश्वासियों को बताता है कि यह भोजन मूर्तियों को चढ़ाया गया है। एक व्यक्ति भोजन न खाने का फैसला कर सकता है, और दूसरा व्यक्ति खाने का फैसला कर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उस व्यक्ति से पूछें जो भोजन करता रहता है, "आप क्या सोच रहे हैं या क्या महसूस कर रहे हैं?" वह व्यक्ति इस तरह उत्तर दे सकता है:</w:t>
      </w:r>
    </w:p>
    <w:p>
      <w:pPr>
        <w:pStyle w:val="ListBullet"/>
        <w:spacing w:line="240" w:lineRule="auto"/>
        <w:ind w:left="720"/>
      </w:pPr>
      <w:r>
        <w:rPr>
          <w:lang w:val="hi_IN" w:bidi="hi_IN"/>
        </w:rPr>
      </w:r>
      <w:r>
        <w:rPr>
          <w:lang w:val="hi_IN" w:bidi="hi_IN"/>
        </w:rPr>
        <w:t>जो व्यक्ति खाना बंद कर देता है, उससे पूछें, "आप क्या सोच रहे हैं या क्या महसूस कर रहे हैं?" वह व्यक्ति इस तरह उत्तर दे सकता है:</w:t>
      </w:r>
    </w:p>
    <w:p>
      <w:pPr>
        <w:pStyle w:val="ListBullet"/>
        <w:spacing w:line="240" w:lineRule="auto"/>
        <w:ind w:left="720"/>
      </w:pPr>
      <w:r>
        <w:rPr>
          <w:lang w:val="hi_IN" w:bidi="hi_IN"/>
        </w:rPr>
      </w:r>
      <w:r>
        <w:rPr>
          <w:lang w:val="hi_IN" w:bidi="hi_IN"/>
        </w:rPr>
        <w:t>उस व्यक्ति से पूछें जिसने अन्य लोगों से कहा कि भोजन मूर्तियों को चढ़ाया जाता है, "आप क्या सोच रहे हैं या क्या महसूस कर रहे हैं?" वह व्यक्ति इस तरह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अब आप उस बातचीत का अभिनय कर सकते हैं जो घमंड करने वाले विश्वासियों ने पौलुस के साथ किया। एक तरफ, दूसरे लोग भोजन खरीदने और खाने की क्रियाएँ कर सकते हैं।</w:t>
      </w:r>
    </w:p>
    <w:p>
      <w:pPr/>
      <w:r>
        <w:rPr>
          <w:lang w:val="hi_IN" w:bidi="hi_IN"/>
        </w:rPr>
      </w:r>
      <w:r>
        <w:rPr>
          <w:lang w:val="hi_IN" w:bidi="hi_IN"/>
        </w:rPr>
        <w:t>अभिनय करें कि घमंड करने वाले विश्वासी कहते हैं, "हम जो चाहें कर सकते हैं!" पौलुस उत्तर देता है, "परन्तु सब कुछ करना अच्छा नहीं है।" विश्वासी कहते हैं, "हम जो चाहें कर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घमंडी विश्वासियों की भूमिका निभाने वाले लोगों से पूछें, "आप क्या सोच रहे हैं या क्या महसूस कर रहे हैं?" लोग इस तरह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उत्तर देता है, "परन्तु सब कुछ दूसरे लोगों की मदद नहीं करेगा। आपको केवल इस बारे में नहीं सोचना चाहिए कि आपके लिए क्या अच्छा है। आपको इस बारे में सोचना चाहिए कि अन्य लोगों के लिए क्या अच्छा है। आप बाजार में जो कुछ भी खरीदते हैं, उसे खा सकते हैं। आपको चिंता करने की आवश्यकता नहीं है कि भोजन मूर्तियों को चढ़ाया गया है या नहीं। संसार का सारा भोजन परमेश्वर का है! और यदि कोई अविश्वासी तुम्हें भोज के लिए बुलाए, तो तुम्हें भोजन को लेकर भी चिंता करने की जरूरत नहीं है। आप केवल इसे खा सकते हैं। लेकिन, यदि कोई दूसरा विश्वासी इसे देखता है और आपको बताता है कि भोजन मूर्तियों को चढ़ाया गया है, तो आपको खाना बंद कर देना चाहिए! आपको रुकना चाहिए, इसलिए नहीं कि आपको लगता है कि यह गलत है, बल्कि इसलिए कि दूसरा व्यक्ति सोचता है कि यह गलत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घमंडी विश्वासियों की भूमिका निभाने वाले लोगों से पूछें, "आप क्या सोच रहे हैं या क्या महसूस कर रहे हैं?" लोग इस तरह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विश्वासी उत्तर देते हैं, "लेकिन मैं जो चाहता हूँ खाने के लिए आज़ाद हूँ! अगर कोई दूसरा महसूस करता है कि मैं जो कर रहा हूँ वह गलत है, तो मुझे अपनी स्वतंत्रता क्यों छोड़नी पड़ेगी? मैं उस भोजन के लिए परमेश्वर का धन्यवाद करता हूँ जो मैं खाता हूँ। फिर कोई क्यों कहे कि मैं गलत हूँ?"</w:t>
      </w:r>
    </w:p>
    <w:p>
      <w:pPr/>
      <w:r>
        <w:rPr>
          <w:lang w:val="hi_IN" w:bidi="hi_IN"/>
        </w:rPr>
      </w:r>
      <w:r>
        <w:rPr>
          <w:lang w:val="hi_IN" w:bidi="hi_IN"/>
        </w:rPr>
        <w:t>पौलुस उत्तर देता है, "तुम्हें सब कुछ परमेश्वर की महिमा के लिए करना चाहिए। यदि यह परमेश्वर को महिमा देता है, तो इसे खाओ, लेकिन यदि यह परमेश्वर को महिमा नहीं लाता है, तो इसे मत खाओ। आप जो काम करते हैं वे यहूदियों या अविश्वासियों को परेशान नहीं करना चाहिए, और आप जो काम करते हैं वे निश्चित रूप से अन्य विश्वासियों को परेशान नहीं करना चाहिए। तुम को वही करना चाहिए जो मैं कर रहा हूँ। मैं हमेशा दूसरों को प्रसन्न करने की कोशिश करता हूँ। मैं ऐसे काम नहीं करना चाहता जो मेरे लिए अच्छे हों, लेकिन मैं ऐसे काम करना चाहता हूँ जो दूसरे लोगों के लिए अच्छे हों। मैं यह इसलिए करता हूँ क्योंकि मैं चाहता हूँ कि परमेश्वर बहुत से लोगों को बचाए। मैं वही कर रहा हूँ जो मसीह कर रहा है। तुम्हें वही करना चाहिए जो मैं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सोच रहे हैं या क्या महसूस कर रहे हैं?" वह व्यक्ति इस तरह उत्तर दे सकता है:</w:t>
      </w:r>
    </w:p>
    <w:p>
      <w:pPr>
        <w:pStyle w:val="ListBullet"/>
        <w:spacing w:line="240" w:lineRule="auto"/>
        <w:ind w:left="720"/>
      </w:pPr>
      <w:r>
        <w:rPr>
          <w:lang w:val="hi_IN" w:bidi="hi_IN"/>
        </w:rPr>
      </w:r>
      <w:r>
        <w:rPr>
          <w:lang w:val="hi_IN" w:bidi="hi_IN"/>
        </w:rPr>
        <w:t>घमंडी विश्वासियों की भूमिका निभाने वाले लोगों से पूछें, "आप क्या सोच रहे हैं या क्या महसूस कर रहे हैं?" लोग इस तरह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10:23–11:1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कुरिन्थुस के विश्वासी कहते हैं कि सब कुछ </w:t>
      </w:r>
      <w:r>
        <w:rPr>
          <w:b/>
          <w:lang w:val="hi_IN" w:bidi="hi_IN"/>
        </w:rPr>
        <w:t>वैध</w:t>
      </w:r>
      <w:r>
        <w:rPr>
          <w:lang w:val="hi_IN" w:bidi="hi_IN"/>
        </w:rPr>
        <w:t xml:space="preserve"> है। विश्वासियों का अर्थ है कि व्यवस्था के अनुसार, विश्वासी जो कुछ भी चाहते हैं, कर सकते हैं। विश्वासी शायद किसी विशेष व्यवस्था के बारे में नहीं सोचते हैं, जैसे परमेश्वर की व्यवस्था या देश की व्यवस्था। विश्वासियों का अर्थ केवल यह है कि कोई भी नियम ऐसा नहीं है जो कहता है कि विश्वासी कुछ </w:t>
      </w:r>
      <w:r>
        <w:rPr>
          <w:b/>
          <w:lang w:val="hi_IN" w:bidi="hi_IN"/>
        </w:rPr>
        <w:t>नहीं</w:t>
      </w:r>
      <w:r>
        <w:rPr>
          <w:lang w:val="hi_IN" w:bidi="hi_IN"/>
        </w:rPr>
        <w:t xml:space="preserve"> कर सकते।</w:t>
      </w:r>
    </w:p>
    <w:p>
      <w:pPr/>
      <w:r>
        <w:rPr>
          <w:lang w:val="hi_IN" w:bidi="hi_IN"/>
        </w:rPr>
      </w:r>
      <w:r>
        <w:rPr>
          <w:lang w:val="hi_IN" w:bidi="hi_IN"/>
        </w:rPr>
        <w:t xml:space="preserve">पौलुस कहता है कि सब कुछ सहायक या </w:t>
      </w:r>
      <w:r>
        <w:rPr>
          <w:b/>
          <w:lang w:val="hi_IN" w:bidi="hi_IN"/>
        </w:rPr>
        <w:t>लाभदायक</w:t>
      </w:r>
      <w:r>
        <w:rPr>
          <w:lang w:val="hi_IN" w:bidi="hi_IN"/>
        </w:rPr>
        <w:t xml:space="preserve"> नहीं है। लाभदायक काम का अर्थ है कुछ अच्छा करना। इस पत्र के अध्याय 6 पद 12 में, पौलुस लगभग उसी वाक्य का उपयोग करता है। उस भाग में, पौलुस उन लोगों से बात कर रहा था जो सोचते थे कि वेश्या के साथ सोना ठीक है। उसी वाक्यांश का उपयोग करें जिसका उपयोग आपने उस भाग में किया है।</w:t>
      </w:r>
    </w:p>
    <w:p>
      <w:pPr/>
      <w:r>
        <w:rPr>
          <w:lang w:val="hi_IN" w:bidi="hi_IN"/>
        </w:rPr>
      </w:r>
      <w:r>
        <w:rPr>
          <w:lang w:val="hi_IN" w:bidi="hi_IN"/>
        </w:rPr>
        <w:t xml:space="preserve">पौलुस </w:t>
      </w:r>
      <w:r>
        <w:rPr>
          <w:b/>
          <w:lang w:val="hi_IN" w:bidi="hi_IN"/>
        </w:rPr>
        <w:t>लोगों के निर्माण</w:t>
      </w:r>
      <w:r>
        <w:rPr>
          <w:lang w:val="hi_IN" w:bidi="hi_IN"/>
        </w:rPr>
        <w:t xml:space="preserve"> के लिए विशेष भाषा का उपयोग करता है। यदि आप किसी व्यक्ति का निर्माण कर रहे हैं, तो आप उस व्यक्ति को आत्मिक रूप से मजबूत बनने में मदद कर रहे हैं। आप उस व्यक्ति को अधिक विश्वास रखने और परमेश्वर की इच्छा के अनुसार अधिक करने में मदद करते हैं। पौलुस ने उन्हीं शब्दों का उपयोग किया है जब पौलुस ने आठ अध्याय में मूर्तियों को चढ़ाए गए भोजन के बारे में अपनी शिक्षा शुरू की थी। उन्हीं शब्दों या वाक्यांशों का उपयोग करें जिनका उपयोग आपने वहाँ किया है।</w:t>
      </w:r>
    </w:p>
    <w:p>
      <w:pPr/>
      <w:r>
        <w:rPr>
          <w:lang w:val="hi_IN" w:bidi="hi_IN"/>
        </w:rPr>
      </w:r>
      <w:r>
        <w:rPr>
          <w:b/>
          <w:lang w:val="hi_IN" w:bidi="hi_IN"/>
        </w:rPr>
        <w:t>बाजार</w:t>
      </w:r>
      <w:r>
        <w:rPr>
          <w:lang w:val="hi_IN" w:bidi="hi_IN"/>
        </w:rPr>
        <w:t xml:space="preserve"> वह स्थान है जहाँ लोग चीजें खरीदते और बेचते हैं। लोग अपने </w:t>
      </w:r>
      <w:r>
        <w:rPr>
          <w:b/>
          <w:lang w:val="hi_IN" w:bidi="hi_IN"/>
        </w:rPr>
        <w:t>विवेक</w:t>
      </w:r>
      <w:r>
        <w:rPr>
          <w:lang w:val="hi_IN" w:bidi="hi_IN"/>
        </w:rPr>
        <w:t xml:space="preserve"> पर सवाल उठाए बिना बाजार में जो कुछ भी वे खरीदते हैं, उसे खा सकते हैं। इसका अर्थ है कि लोगों को इस बारे में सोचने की आवश्यकता नहीं है कि यह सही है या गलत। विवेक एक दोषी भावना है जो लोगों के भीतर होती है। इस भाग में बाद में, पौलुस घमंड करने वाले विश्वासियों से कहता है कि विश्वासियों को दूसरे व्यक्ति के विवेक के कारण भोजन नहीं खाना चाहिए। इसका अर्थ है कि विश्वासियों को भोजन नहीं खाना चाहिए, यदि किसी व्यक्ति को लगता है कि भोजन खाना गलत है। यदि वह व्यक्ति भोजन करता है, तो वह भोजन खाने के बारे में दोषी महसूस करेगा। विवेक के लिए उसी शब्द या वाक्यांश का उपयोग करें जिसका उपयोग आपने पिछले भागों में किया है। </w:t>
      </w:r>
      <w:r>
        <w:rPr>
          <w:b/>
          <w:lang w:val="hi_IN" w:bidi="hi_IN"/>
        </w:rPr>
        <w:t>विवेक</w:t>
      </w:r>
      <w:r>
        <w:rPr>
          <w:lang w:val="hi_IN" w:bidi="hi_IN"/>
        </w:rPr>
        <w:t xml:space="preserve"> शब्द मुख्य शब्दावली में है।</w:t>
      </w:r>
    </w:p>
    <w:p>
      <w:pPr/>
      <w:r>
        <w:rPr>
          <w:lang w:val="hi_IN" w:bidi="hi_IN"/>
        </w:rPr>
      </w:r>
      <w:r>
        <w:rPr>
          <w:lang w:val="hi_IN" w:bidi="hi_IN"/>
        </w:rPr>
        <w:t xml:space="preserve">विश्वासियों को अपने भोजन के बारे में चिंता करने की आवश्यकता नहीं है, क्योंकि </w:t>
      </w:r>
      <w:r>
        <w:rPr>
          <w:b/>
          <w:lang w:val="hi_IN" w:bidi="hi_IN"/>
        </w:rPr>
        <w:t>पृथ्वी और उसकी बहुतायत</w:t>
      </w:r>
      <w:r>
        <w:rPr>
          <w:lang w:val="hi_IN" w:bidi="hi_IN"/>
        </w:rPr>
        <w:t xml:space="preserve"> प्रभु की है। इसका अर्थ है कि पृथ्वी पर जो कुछ भी बढ़ता है वह सब परमेश्वर का है। भोजन मूर्तियों का नहीं है, लेकिन वह भोजन परमेश्वर का है। परमेश्वर ही है जिसने भोजन बनाया है।</w:t>
      </w:r>
    </w:p>
    <w:p>
      <w:pPr/>
      <w:r>
        <w:rPr>
          <w:lang w:val="hi_IN" w:bidi="hi_IN"/>
        </w:rPr>
      </w:r>
      <w:r>
        <w:rPr>
          <w:lang w:val="hi_IN" w:bidi="hi_IN"/>
        </w:rPr>
        <w:t>यहाँ रुकें और तय करें कि आप अपनी भाषा में "पृथ्वी और उसमें मौजूद हर चीज़" कहने के लिए किस शब्द या वाक्यांश का उपयोग करेंगे। इस ऑडियो को यहाँ रोकें।</w:t>
      </w:r>
    </w:p>
    <w:p>
      <w:pPr/>
      <w:r>
        <w:rPr>
          <w:lang w:val="hi_IN" w:bidi="hi_IN"/>
        </w:rPr>
      </w:r>
      <w:r>
        <w:rPr>
          <w:b/>
          <w:lang w:val="hi_IN" w:bidi="hi_IN"/>
        </w:rPr>
        <w:t>प्रभु</w:t>
      </w:r>
      <w:r>
        <w:rPr>
          <w:lang w:val="hi_IN" w:bidi="hi_IN"/>
        </w:rPr>
        <w:t xml:space="preserve"> परमेश्वर या यीशु को दर्शाता है। प्रभु वह होता है जो दूसरों पर स्वामी होता है, जिसके पास पूरा अधिकार होता है, और जो लोगों से आदर पाने के योग्य होता है। परमेश्वर को प्रभु कहा जाता है क्योंकि परमेश्वर का पूरे संसार पर अधिकार है। यीशु भी प्रभु है। उसी शब्द का उपयोग करें जिसका उपयोग आपने अन्य भागों में किया है। </w:t>
      </w:r>
      <w:r>
        <w:rPr>
          <w:lang w:val="hi_IN" w:bidi="hi_IN"/>
        </w:rPr>
        <w:t>स्वामी</w:t>
      </w:r>
      <w:r>
        <w:rPr>
          <w:lang w:val="hi_IN" w:bidi="hi_IN"/>
        </w:rPr>
        <w:t xml:space="preserve"> शब्द मुख्य शब्दावली में है।</w:t>
      </w:r>
    </w:p>
    <w:p>
      <w:pPr/>
      <w:r>
        <w:rPr>
          <w:lang w:val="hi_IN" w:bidi="hi_IN"/>
        </w:rPr>
      </w:r>
      <w:r>
        <w:rPr>
          <w:lang w:val="hi_IN" w:bidi="hi_IN"/>
        </w:rPr>
        <w:t xml:space="preserve">एक </w:t>
      </w:r>
      <w:r>
        <w:rPr>
          <w:b/>
          <w:lang w:val="hi_IN" w:bidi="hi_IN"/>
        </w:rPr>
        <w:t>अविश्वासी</w:t>
      </w:r>
      <w:r>
        <w:rPr>
          <w:lang w:val="hi_IN" w:bidi="hi_IN"/>
        </w:rPr>
        <w:t xml:space="preserve"> किसी विश्वासी को रात के भोजन के लिए आमंत्रित कर सकता है। अविश्वासी का अर्थ है वह व्यक्ति जो यीशु को नहीं जानता और उसका अनुसरण नहीं करता है। उसी शब्द का उपयोग करें जिसका उपयोग आपने अन्य भागों में किया है। अधिक जानकारी के लिए, </w:t>
      </w:r>
      <w:r>
        <w:rPr>
          <w:b/>
          <w:lang w:val="hi_IN" w:bidi="hi_IN"/>
        </w:rPr>
        <w:t>विश्वासी</w:t>
      </w:r>
      <w:r>
        <w:rPr>
          <w:lang w:val="hi_IN" w:bidi="hi_IN"/>
        </w:rPr>
        <w:t xml:space="preserve"> मुख्य शब्दावली में है।</w:t>
      </w:r>
    </w:p>
    <w:p>
      <w:pPr/>
      <w:r>
        <w:rPr>
          <w:lang w:val="hi_IN" w:bidi="hi_IN"/>
        </w:rPr>
      </w:r>
      <w:r>
        <w:rPr>
          <w:lang w:val="hi_IN" w:bidi="hi_IN"/>
        </w:rPr>
        <w:t xml:space="preserve">भोजन कर रहे किसी दूसरे व्यक्ति से कोई कह सकता है, "यह भोजन </w:t>
      </w:r>
      <w:r>
        <w:rPr>
          <w:b/>
          <w:lang w:val="hi_IN" w:bidi="hi_IN"/>
        </w:rPr>
        <w:t>बलिदान</w:t>
      </w:r>
      <w:r>
        <w:rPr>
          <w:lang w:val="hi_IN" w:bidi="hi_IN"/>
        </w:rPr>
        <w:t xml:space="preserve"> से है।" बलिदान का अर्थ वह चीज़ है जो परमेश्वर को चढ़ाई गई हो, लेकिन इस मामले में इसका अर्थ वह भोजन है जो किसी मूर्ति को चढ़ाई गई हो। </w:t>
      </w:r>
      <w:r>
        <w:rPr>
          <w:lang w:val="hi_IN" w:bidi="hi_IN"/>
        </w:rPr>
        <w:t>बलिदान</w:t>
      </w:r>
      <w:r>
        <w:rPr>
          <w:lang w:val="hi_IN" w:bidi="hi_IN"/>
        </w:rPr>
        <w:t xml:space="preserve"> शब्द मुख्य शब्दावली में है, लेकिन मूर्तियों को चढ़ाए गए भोजन के बारे में बात करने के लिए उसी शब्द या वाक्यांश का उपयोग करें जिसका उपयोग आपने पिछले भागों में किया है।</w:t>
      </w:r>
    </w:p>
    <w:p>
      <w:pPr/>
      <w:r>
        <w:rPr>
          <w:lang w:val="hi_IN" w:bidi="hi_IN"/>
        </w:rPr>
      </w:r>
      <w:r>
        <w:rPr>
          <w:lang w:val="hi_IN" w:bidi="hi_IN"/>
        </w:rPr>
        <w:t xml:space="preserve">विश्वासी जो भी करें, उन्हें केवल वही करना चाहिए जो परमेश्वर को </w:t>
      </w:r>
      <w:r>
        <w:rPr>
          <w:b/>
          <w:lang w:val="hi_IN" w:bidi="hi_IN"/>
        </w:rPr>
        <w:t>महिमा</w:t>
      </w:r>
      <w:r>
        <w:rPr>
          <w:lang w:val="hi_IN" w:bidi="hi_IN"/>
        </w:rPr>
        <w:t xml:space="preserve"> या सम्मान दें। उसी शब्द या वाक्यांश का उपयोग करें जिसका उपयोग आपने पिछले भागों में किया है। </w:t>
      </w:r>
      <w:r>
        <w:rPr>
          <w:lang w:val="hi_IN" w:bidi="hi_IN"/>
        </w:rPr>
        <w:t>महिमा</w:t>
      </w:r>
      <w:r>
        <w:rPr>
          <w:lang w:val="hi_IN" w:bidi="hi_IN"/>
        </w:rPr>
        <w:t xml:space="preserve"> शब्द मुख्य शब्दावली में है।</w:t>
      </w:r>
    </w:p>
    <w:p>
      <w:pPr/>
      <w:r>
        <w:rPr>
          <w:lang w:val="hi_IN" w:bidi="hi_IN"/>
        </w:rPr>
      </w:r>
      <w:r>
        <w:rPr>
          <w:lang w:val="hi_IN" w:bidi="hi_IN"/>
        </w:rPr>
        <w:t xml:space="preserve">विश्वासियों को यहूदियों, यूनानियों या परमेश्वर की कलीसिया को </w:t>
      </w:r>
      <w:r>
        <w:rPr>
          <w:b/>
          <w:lang w:val="hi_IN" w:bidi="hi_IN"/>
        </w:rPr>
        <w:t>अपमान</w:t>
      </w:r>
      <w:r>
        <w:rPr>
          <w:lang w:val="hi_IN" w:bidi="hi_IN"/>
        </w:rPr>
        <w:t xml:space="preserve"> नहीं करना चाहिए। इसका अर्थ है कि विश्वासियों को दूसरे लोगों का अपमान नहीं करना चाहिए या उन्हें क्रोधित नहीं करना चाहिए। विश्वासियों को दूसरे लोगों को ठोकर देने का कारण नहीं बनना चाहिए, या उन्हें आत्मिक नुकसान नहीं पहुँचाना चाहिए।</w:t>
      </w:r>
    </w:p>
    <w:p>
      <w:pPr/>
      <w:r>
        <w:rPr>
          <w:lang w:val="hi_IN" w:bidi="hi_IN"/>
        </w:rPr>
      </w:r>
      <w:r>
        <w:rPr>
          <w:lang w:val="hi_IN" w:bidi="hi_IN"/>
        </w:rPr>
        <w:t>यहाँ रुकें और चर्चा करें कि आप कैसे कहेंगे कि लोगों को दूसरों को "अपमानित" नहीं करना चाहिए। इस ऑडियो को यहाँ रोकें।</w:t>
      </w:r>
    </w:p>
    <w:p>
      <w:pPr/>
      <w:r>
        <w:rPr>
          <w:lang w:val="hi_IN" w:bidi="hi_IN"/>
        </w:rPr>
      </w:r>
      <w:r>
        <w:rPr>
          <w:b/>
          <w:lang w:val="hi_IN" w:bidi="hi_IN"/>
        </w:rPr>
        <w:t>यहूदी</w:t>
      </w:r>
      <w:r>
        <w:rPr>
          <w:lang w:val="hi_IN" w:bidi="hi_IN"/>
        </w:rPr>
        <w:t xml:space="preserve"> शब्द उन्हीं लोगों को दर्शाता है जो इस्राएली होते हैं। उसी शब्द का उपयोग करें जिसका उपयोग आपने अन्य भागों में किया है। </w:t>
      </w:r>
      <w:r>
        <w:rPr>
          <w:lang w:val="hi_IN" w:bidi="hi_IN"/>
        </w:rPr>
        <w:t>यहूदी</w:t>
      </w:r>
      <w:r>
        <w:rPr>
          <w:lang w:val="hi_IN" w:bidi="hi_IN"/>
        </w:rPr>
        <w:t xml:space="preserve"> शब्द मुख्य शब्दावली में है।</w:t>
      </w:r>
    </w:p>
    <w:p>
      <w:pPr/>
      <w:r>
        <w:rPr>
          <w:lang w:val="hi_IN" w:bidi="hi_IN"/>
        </w:rPr>
      </w:r>
      <w:r>
        <w:rPr>
          <w:b/>
          <w:lang w:val="hi_IN" w:bidi="hi_IN"/>
        </w:rPr>
        <w:t>यूनानी</w:t>
      </w:r>
      <w:r>
        <w:rPr>
          <w:lang w:val="hi_IN" w:bidi="hi_IN"/>
        </w:rPr>
        <w:t xml:space="preserve"> वे लोग हैं जो यूनान नाम के देश से हैं। कुरिन्थुस नगर यूनान में है। यूनानी संस्कृति का अन्य देशों पर बहुत प्रभाव पड़ा था। समय के साथ, लोग अन्य लोगों को यूनानी बुलाते थे जो यूनानी रीति-रिवाजों का पालन करते थे, तब भी जब वे यूनानी देश से नहीं आए थे। एक अच्छा यहूदी यूनानी संस्कृति को नहीं अपनाएगा, क्योंकि यूनानी संस्कृति में मूर्तिपूजा शामिल थी। इसलिए, लोग अक्सर यूनानी शब्द का उपयोग किसी भी व्यक्ति के बारे में बात करने के लिए करते थे जो यहूदी नहीं था। यूनानियों के लिए उसी शब्द का उपयोग करें जिसका उपयोग आपने पिछले भागों में किया है। अधिक जानकारी के लिए मुख्य शब्दावली में </w:t>
      </w:r>
      <w:r>
        <w:rPr>
          <w:lang w:val="hi_IN" w:bidi="hi_IN"/>
        </w:rPr>
        <w:t>यूनानी</w:t>
      </w:r>
      <w:r>
        <w:rPr>
          <w:lang w:val="hi_IN" w:bidi="hi_IN"/>
        </w:rPr>
        <w:t xml:space="preserve"> शब्द देखें।</w:t>
      </w:r>
    </w:p>
    <w:p>
      <w:pPr/>
      <w:r>
        <w:rPr>
          <w:lang w:val="hi_IN" w:bidi="hi_IN"/>
        </w:rPr>
      </w:r>
      <w:r>
        <w:rPr>
          <w:lang w:val="hi_IN" w:bidi="hi_IN"/>
        </w:rPr>
        <w:t xml:space="preserve">लोगों को परमेश्वर की </w:t>
      </w:r>
      <w:r>
        <w:rPr>
          <w:b/>
          <w:lang w:val="hi_IN" w:bidi="hi_IN"/>
        </w:rPr>
        <w:t>कलीसिया</w:t>
      </w:r>
      <w:r>
        <w:rPr>
          <w:lang w:val="hi_IN" w:bidi="hi_IN"/>
        </w:rPr>
        <w:t xml:space="preserve"> को अपमान नहीं करना चाहिए। परमेश्वर की कलीसिया का अर्थ है वे सभी लोग जो विश्वासी हैं। लोगों को अपने किसी भी साथी विश्वासियों को नाराज नहीं करना चाहिए। पौलुस परमेश्वर की कलीसिया के बारे में बात करता है, क्योंकि परमेश्वर कलीसिया का स्वामी है। कलीसिया के लिए उसी शब्द का उपयोग करें जिसका उपयोग आपने अन्य भागों में किया है। </w:t>
      </w:r>
      <w:r>
        <w:rPr>
          <w:b/>
          <w:lang w:val="hi_IN" w:bidi="hi_IN"/>
        </w:rPr>
        <w:t>कलीसिया</w:t>
      </w:r>
      <w:r>
        <w:rPr>
          <w:lang w:val="hi_IN" w:bidi="hi_IN"/>
        </w:rPr>
        <w:t xml:space="preserve"> शब्द मुख्य शब्दावली में है।</w:t>
      </w:r>
    </w:p>
    <w:p>
      <w:pPr/>
      <w:r>
        <w:rPr>
          <w:lang w:val="hi_IN" w:bidi="hi_IN"/>
        </w:rPr>
      </w:r>
      <w:r>
        <w:rPr>
          <w:lang w:val="hi_IN" w:bidi="hi_IN"/>
        </w:rPr>
        <w:t xml:space="preserve">पौलुस सभी को प्रसन्न करने की कोशिश करता है ताकि परमेश्वर उन लोगों को </w:t>
      </w:r>
      <w:r>
        <w:rPr>
          <w:b/>
          <w:lang w:val="hi_IN" w:bidi="hi_IN"/>
        </w:rPr>
        <w:t>बचा</w:t>
      </w:r>
      <w:r>
        <w:rPr>
          <w:lang w:val="hi_IN" w:bidi="hi_IN"/>
        </w:rPr>
        <w:t xml:space="preserve"> सके, या उन लोगों को परमेश्वर के साथ सही संबंध में ला सके। </w:t>
      </w:r>
      <w:r>
        <w:rPr>
          <w:lang w:val="hi_IN" w:bidi="hi_IN"/>
        </w:rPr>
        <w:t>उद्धार</w:t>
      </w:r>
      <w:r>
        <w:rPr>
          <w:lang w:val="hi_IN" w:bidi="hi_IN"/>
        </w:rPr>
        <w:t xml:space="preserve"> के बारे में अधिक जानकारी के लिए, मुख्य शब्दावली देखें।</w:t>
      </w:r>
    </w:p>
    <w:p>
      <w:pPr/>
      <w:r>
        <w:rPr>
          <w:lang w:val="hi_IN" w:bidi="hi_IN"/>
        </w:rPr>
      </w:r>
      <w:r>
        <w:rPr>
          <w:lang w:val="hi_IN" w:bidi="hi_IN"/>
        </w:rPr>
        <w:t xml:space="preserve">पौलुस कुरिन्थुस के विश्वासियों से कहता है कि वे पौलुस का </w:t>
      </w:r>
      <w:r>
        <w:rPr>
          <w:b/>
          <w:lang w:val="hi_IN" w:bidi="hi_IN"/>
        </w:rPr>
        <w:t>अनुकरण</w:t>
      </w:r>
      <w:r>
        <w:rPr>
          <w:lang w:val="hi_IN" w:bidi="hi_IN"/>
        </w:rPr>
        <w:t xml:space="preserve"> करें। यदि आप किसी का अनुकरण करते हैं, तो आप वही काम करते हैं जो वह करता है। पौलुस </w:t>
      </w:r>
      <w:r>
        <w:rPr>
          <w:b/>
          <w:lang w:val="hi_IN" w:bidi="hi_IN"/>
        </w:rPr>
        <w:t>मसीह</w:t>
      </w:r>
      <w:r>
        <w:rPr>
          <w:lang w:val="hi_IN" w:bidi="hi_IN"/>
        </w:rPr>
        <w:t xml:space="preserve"> का अनुकरण करता है, और विश्वासियों को पौलुस का अनुकरण करना चाहिए। जब विश्वासी पौलुस का अनुकरण करते हैं, तो वे मसीह का अनुकरण भी कर रहे हैं। मसीह के लिए उसी शब्द का उपयोग करें जिसका उपयोग आपने पिछले भागों में किया है। </w:t>
      </w:r>
      <w:r>
        <w:rPr>
          <w:lang w:val="hi_IN" w:bidi="hi_IN"/>
        </w:rPr>
        <w:t>मसीह</w:t>
      </w:r>
      <w:r>
        <w:rPr>
          <w:lang w:val="hi_IN" w:bidi="hi_IN"/>
        </w:rPr>
        <w:t xml:space="preserve">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11:2–16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11:2–16 को सुनें और अपने मन में रखें।</w:t>
      </w:r>
    </w:p>
    <w:p>
      <w:pPr/>
      <w:r>
        <w:rPr>
          <w:lang w:val="hi_IN" w:bidi="hi_IN"/>
        </w:rPr>
      </w:r>
      <w:r>
        <w:rPr>
          <w:lang w:val="hi_IN" w:bidi="hi_IN"/>
        </w:rPr>
        <w:t>यदि सम्भव हो, तो 1 कुरिन्थियों 11:2–16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11:2–16 का ऑडियो संस्करण सबसे आसानी से समझ में आने वाले अनुवाद में सुनें।</w:t>
      </w:r>
    </w:p>
    <w:p>
      <w:pPr/>
      <w:r>
        <w:rPr>
          <w:lang w:val="hi_IN" w:bidi="hi_IN"/>
        </w:rPr>
      </w:r>
      <w:r>
        <w:rPr>
          <w:lang w:val="hi_IN" w:bidi="hi_IN"/>
        </w:rPr>
        <w:t>पिछले भाग में, पौलुस ने मूर्तियों को चढ़ाए जाने वाले भोजन के मुद्दे के बारे में बात की। पौलुस ने कुरिन्थुस के विश्वासियों से कहा कि हालाँकि उन्हें मसीह में स्वतंत्रता है, फिर भी उन्हें अपने व्यवहार से परमेश्वर का सम्मान करना चाहिए। विश्वासियों को केवल अपने बारे में सोचने के बजाय दूसरों के लिए भी अच्छा काम करना चाहिए। पौलुस ने कुरिन्थुस के लोगों को प्रोत्साहित किया कि वे पौलुस के उदाहरण का अनुसरण करें, ठीक उसी तरह जैसे पौलुस मसीह के उदाहरण का अनुसरण करता है।</w:t>
      </w:r>
    </w:p>
    <w:p>
      <w:pPr/>
      <w:r>
        <w:rPr>
          <w:lang w:val="hi_IN" w:bidi="hi_IN"/>
        </w:rPr>
      </w:r>
      <w:r>
        <w:rPr>
          <w:lang w:val="hi_IN" w:bidi="hi_IN"/>
        </w:rPr>
        <w:t>इस भाग में, पौलुस आराधना के लिए इकट्ठा होने से सम्बन्धित कई मुद्दों में से पहले को संबोधित करता है। पौलुस विश्वासियों की प्रशंसा करके शुरू करता है कि वे उन शिक्षाओं या परंपराओं का पालन करते हैं जो पौलुस ने विश्वासियों को सिखाई थी। हम ठीक से नहीं जानते कि पौलुस किन शिक्षाओं या परंपराओं के बारे में बात करता है। फिर पौलुस उन चीज़ों को सुधारना शुरू करता है जो ठीक नहीं चल रही थीं।</w:t>
      </w:r>
    </w:p>
    <w:p>
      <w:pPr/>
      <w:r>
        <w:rPr>
          <w:lang w:val="hi_IN" w:bidi="hi_IN"/>
        </w:rPr>
      </w:r>
      <w:r>
        <w:rPr>
          <w:lang w:val="hi_IN" w:bidi="hi_IN"/>
        </w:rPr>
        <w:t>पिछले भागों की तरह, पौलुस की मुख्य चिंता यह है कि उपासना के दौरान लोग ऐसे आचरण करें जो परमेश्वर की महिमा बढ़ाएँ। जैसे पौलुस विश्वासियों से कह रहा है कि वे अन्य लोगों के बारे में सोचें, उसी तरह पौलुस चाहता है कि लोग इस बात पर विचार करें कि उनके कार्य दूसरों को परमेश्वर की आराधना करते समय कैसे प्रभावित करते हैं। यीशु में विश्वासियों को दूसरों के प्रति सम्मान दिखाना चाहिए, भले ही विश्वासियों को मसीह में स्वतंत्रता है और उन्हें अब मूसा की सभी व्यवस्थाओं का पालन करने की आवश्यकता न हो।</w:t>
      </w:r>
    </w:p>
    <w:p>
      <w:pPr/>
      <w:r>
        <w:rPr>
          <w:lang w:val="hi_IN" w:bidi="hi_IN"/>
        </w:rPr>
      </w:r>
      <w:r>
        <w:rPr>
          <w:lang w:val="hi_IN" w:bidi="hi_IN"/>
        </w:rPr>
        <w:t>आपको याद होगा कि हालाँकि कुरिन्थुस यूनान देश में स्थित था, फिर भी इस समय रोमियों ने कुरिन्थुस पर शासन किया था। लोग रोमी सांस्कृतिक प्रथाओं का पालन करते थे। लोग अपने बालों को जिस तरह सजाते थे, वह उनके यौन व्यवहार और विचारों को दर्शाता था। लंबे बाल रखने वाला व्यक्ति अक्सर यह दिखाता था कि वह यौन रूप से पापी है। यदि कोई व्यक्ति अपना सिर मुंडता है, तो यह इस बात का संकेत था कि वह ब्रहंचर बन गया है या किसी के साथ यौन संबंध बनाने से दूर है। जो पुरुष अपने बाल छोटे कर लेते थे, या जो स्त्री सिर ढकती थी या घूंघट पहनती थी, वह लोगों को यह बता रहे थे कि वे एक प्रतिबद्ध यौन संबंध में हैं, संभवतः विवाहित व्यक्ति के रूप में।</w:t>
      </w:r>
    </w:p>
    <w:p>
      <w:pPr/>
      <w:r>
        <w:rPr>
          <w:lang w:val="hi_IN" w:bidi="hi_IN"/>
        </w:rPr>
      </w:r>
      <w:r>
        <w:rPr>
          <w:lang w:val="hi_IN" w:bidi="hi_IN"/>
        </w:rPr>
        <w:t>यहाँ रुकें और समूह में इस प्रश्न पर चर्चा करें: आपकी संस्कृति में, किसी व्यक्ति का रूप आपको उसके बारे में क्या बताता है? आपकी संस्कृति में व्यक्ति के रूप में कौन से भाग प्रतीक हैं जो दिखाते हैं कि व्यक्ति सम्मानजनक है? कौन से चिन्ह दिखाते हैं कि उस व्यक्ति का चरित्र बुरा है? इस ऑडियो को यहाँ रोकें।</w:t>
      </w:r>
    </w:p>
    <w:p>
      <w:pPr/>
      <w:r>
        <w:rPr>
          <w:lang w:val="hi_IN" w:bidi="hi_IN"/>
        </w:rPr>
      </w:r>
      <w:r>
        <w:rPr>
          <w:lang w:val="hi_IN" w:bidi="hi_IN"/>
        </w:rPr>
        <w:t>रोमी कानून उन स्त्रियों की रक्षा करता था जो घूँट या सिर ढक रखती थीं। सिर ढकना यह संकेत था कि वह एक सम्मानित स्त्री थी और आत्म-अनुशासन वाली थी। यदि कोई पुरुष उस स्त्री की ओर यौन रूप से बढ़ता जिसने सिर ढका रखा था, तो शासक अधिकारि उस पुरुष को गिरफ्तार कर सकते थे और दंड दे सकते थे। इस संस्कृति में, स्त्री अपने कपड़े और बालों से यह दिखाती थी कि वह अपने निकट लोगों का सम्मान करती है या अनादर करती है। यदि कोई स्त्री सिर ढकने वाली होती है, तो वह अपने पति, बच्चों, माता-पिता और भाइयों का सम्मान करती है। यदि महिला सिर नहीं ढकती, तो वह अपने परिवार का अपमान करती और कलंक लाती।</w:t>
      </w:r>
    </w:p>
    <w:p>
      <w:pPr/>
      <w:r>
        <w:rPr>
          <w:lang w:val="hi_IN" w:bidi="hi_IN"/>
        </w:rPr>
      </w:r>
      <w:r>
        <w:rPr>
          <w:lang w:val="hi_IN" w:bidi="hi_IN"/>
        </w:rPr>
        <w:t>रोमन संस्कृति में पुरुष आमतौर पर सिर नहीं ढकते थे। इसमें कुछ अपवाद हैं। जो व्यक्ति किसी की मृत्यु पर शोक करता है, वह अपना सिर ढक सकता है। संभव है कि वे पुरुष जो किसी अन्य देवता को बलि चढ़ाते थे, अपने सिर को भी ढकते हों। हमें नहीं पता कि पौलुस पुरुषों के लिए सिर ढकने का उल्लेख क्यों करता है, क्योंकि रोमी संस्कृति में पुरुष आमतौर पर सिर ढकने का उल्लेख नहीं करते थे।</w:t>
      </w:r>
    </w:p>
    <w:p>
      <w:pPr/>
      <w:r>
        <w:rPr>
          <w:lang w:val="hi_IN" w:bidi="hi_IN"/>
        </w:rPr>
      </w:r>
      <w:r>
        <w:rPr>
          <w:lang w:val="hi_IN" w:bidi="hi_IN"/>
        </w:rPr>
        <w:t>पौलुस समुदाय में संबंधों के महत्व और एक ऐसी व्यवस्था के महत्व पर जोर देते हैं, जिसमें समुदाय के विभिन्न हिस्से एक-दूसरे के साथ एकता और अनुशासन में संबंध रख सकें। पौलुस दिखाता है कि हर रिश्ते की अलग-अलग भूमिकाएँ, प्राथमिकताएँ और जिम्मेदारियाँ होती हैं। उदाहरण के लिए, एक पुरुष मसीह के प्रति जिम्मेदार है, एक स्त्री एक पुरुष के प्रति जिम्मेदार है, और मसीह परमेश्वर के प्रति जिम्मेदार है। यहाँ याद रखने वाली सबसे महत्वपूर्ण बात यह है कि यह पूरा भाग रिश्तों के बारे में बात कर रहा है और आप जहाँ रहते हैं उन संस्कृतियों में एक-दूसरे के प्रति सम्मान कैसे दिखाया जाए।</w:t>
      </w:r>
    </w:p>
    <w:p>
      <w:pPr/>
      <w:r>
        <w:rPr>
          <w:lang w:val="hi_IN" w:bidi="hi_IN"/>
        </w:rPr>
      </w:r>
      <w:r>
        <w:rPr>
          <w:lang w:val="hi_IN" w:bidi="hi_IN"/>
        </w:rPr>
        <w:t>पौलुस समझाता है कि यद्यपि पुरुष और स्त्रियाँ दोनों प्रार्थना कर सकते हैं और भविष्यद्वाणी कर सकते हैं, या परमेश्वर से संदेश दे सकते हैं, लेकिन दोनों पुरुषों और स्त्रियाँ एक-दूसरे का सम्मान करना चाहिए और परमेश्वर द्वारा उन्हें दी गई भूमिकाओं का सम्मान करना चाहिए। पौलुस समझाता है कि भले ही वे सभी एक ही कलीसिया, या मसीह के शरीर के अंग हैं, फिर भी वे विशिष्ट रूप से पुरुष और स्त्रियाँ हैं। उन्हें मसीह में पुरुष और स्त्रियों के रूप में उत्तर देना होगा। पौलुस विश्वासियों को याद दिलाता है कि परमेश्वर ने मनुष्य को परमेश्वर के अपने स्वरूप में बनाया है। परमेश्वर मनुष्य को परमेश्वर की स्तुति और सम्मान देने के लिए सृजित करता है। परमेश्वर ने स्त्री को पुरुष से बनाया। स्त्री भी परमेश्वर के स्वरूप में बनाई गई है, लेकिन स्त्री मनुष्य की महिमा या सम्मान को भी दर्शाती है। पौलुस लोगों को निर्देश दे रहा है कि वे इस तरह कपड़े पहनें जो उनकी ओर ध्यान न आकर्षित करे, बल्कि परमेश्वर का सम्मान करे। पौलुस विश्वासियों को याद दिलाता है कि पुरुष और स्त्रियाँ एक-दूसरे से स्वतंत्र नहीं हैं, लेकिन पुरुष और स्त्रियाँ एक-दूसरे की आवश्यकता हैं। सबसे महत्वपूर्ण बात यह है कि परमेश्वर सभी को और हर चीज़ को जीवन देता है।</w:t>
      </w:r>
    </w:p>
    <w:p>
      <w:pPr/>
      <w:r>
        <w:rPr>
          <w:lang w:val="hi_IN" w:bidi="hi_IN"/>
        </w:rPr>
      </w:r>
      <w:r>
        <w:rPr>
          <w:lang w:val="hi_IN" w:bidi="hi_IN"/>
        </w:rPr>
        <w:t>पौलुस स्पष्ट रूप से कहता है कि यह निर्देश पौलुस की राय नहीं है, बल्कि सभी कलीसियाओं की पारंपरिक शिक्षा को दर्शाता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11:2–16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कुरिन्थुस के विश्वासियों की प्रशंसा करता है क्योंकि वे पौलुस की शिक्षा का पालन करते हैं। फिर पौलुस विश्वासियों को उन भूमिकाओं और जिम्मेदारियों का सम्मान करने के मुद्दे पर सुधार करता है जो परमेश्वर ने स्थापित की हैं। पौलुस विश्वासियों को निर्देश देता है कि वे परमेश्वर का सम्मान करें और प्रत्येक विश्वासी प्रार्थना और भविष्यद्वाणी करते समय अपने आप को कैसे प्रस्तुत करें।</w:t>
      </w:r>
    </w:p>
    <w:p>
      <w:pPr/>
      <w:r>
        <w:rPr>
          <w:lang w:val="hi_IN" w:bidi="hi_IN"/>
        </w:rPr>
      </w:r>
      <w:r>
        <w:rPr>
          <w:b/>
          <w:lang w:val="hi_IN" w:bidi="hi_IN"/>
        </w:rPr>
        <w:t>दूसरे भाग में:</w:t>
      </w:r>
      <w:r>
        <w:rPr>
          <w:lang w:val="hi_IN" w:bidi="hi_IN"/>
        </w:rPr>
        <w:t xml:space="preserve"> पौलुस पुरुष और स्त्री के बीच अंतर की पुष्टि करता है। पौलुस कहता है कि मनुष्य परमेश्वर के स्वरूप में बनाया गया है और परमेश्वर की महिमा को दर्शाता है। परमेश्वर ने मनुष्य से स्त्री बनाई, इसलिए स्त्री परमेश्वर की महिमा और मनुष्य की महिमा को भी दर्शाती है। इस कारण एक स्त्री को आराधना करते समय विनम्र कपड़े पहनने चाहिए। पुरुष और स्त्रियाँ स्वतंत्र नहीं हैं, लेकिन एक-दूसरे की आवश्यकता हैं। परमेश्वर ने पुरुष और स्त्री दोनों को बनाया।</w:t>
      </w:r>
    </w:p>
    <w:p>
      <w:pPr/>
      <w:r>
        <w:rPr>
          <w:lang w:val="hi_IN" w:bidi="hi_IN"/>
        </w:rPr>
      </w:r>
      <w:r>
        <w:rPr>
          <w:b/>
          <w:lang w:val="hi_IN" w:bidi="hi_IN"/>
        </w:rPr>
        <w:t>तीसरे भाग में:</w:t>
      </w:r>
      <w:r>
        <w:rPr>
          <w:lang w:val="hi_IN" w:bidi="hi_IN"/>
        </w:rPr>
        <w:t xml:space="preserve"> पौलुस अपने कथन पर जोर देने के लिए दो प्रश्न पूछता है। पौलुस उत्तर की उम्मीद नहीं करता है। पौलुस कहता है कि चाहे वे असहमत हों, फिर भी यही कलीसिया की 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कुरिन्थुस की कलीसिया के पुरुष</w:t>
      </w:r>
    </w:p>
    <w:p>
      <w:pPr>
        <w:pStyle w:val="ListBullet"/>
        <w:spacing w:line="240" w:lineRule="auto"/>
        <w:ind w:left="720"/>
      </w:pPr>
      <w:r>
        <w:rPr>
          <w:lang w:val="hi_IN" w:bidi="hi_IN"/>
        </w:rPr>
      </w:r>
      <w:r>
        <w:rPr>
          <w:lang w:val="hi_IN" w:bidi="hi_IN"/>
        </w:rPr>
        <w:t>कुरिन्थुस की कलीसिया में स्त्रियाँ</w:t>
      </w:r>
    </w:p>
    <w:p>
      <w:pPr>
        <w:pStyle w:val="ListBullet"/>
        <w:spacing w:line="240" w:lineRule="auto"/>
        <w:ind w:left="720"/>
      </w:pPr>
      <w:r>
        <w:rPr>
          <w:lang w:val="hi_IN" w:bidi="hi_IN"/>
        </w:rPr>
      </w:r>
      <w:r>
        <w:rPr>
          <w:lang w:val="hi_IN" w:bidi="hi_IN"/>
        </w:rPr>
        <w:t>और स्वर्गदूत</w:t>
      </w:r>
    </w:p>
    <w:p>
      <w:pPr/>
      <w:r>
        <w:rPr>
          <w:lang w:val="hi_IN" w:bidi="hi_IN"/>
        </w:rPr>
      </w:r>
      <w:r>
        <w:rPr>
          <w:lang w:val="hi_IN" w:bidi="hi_IN"/>
        </w:rPr>
        <w:t>पौलुस इस भाग की शुरुआत में कुरिन्थुस के विश्वासियों की प्रशंसा करता है कि उन्होंने उन शिक्षाओं और परंपराओं का पालन किया है जो पौलुस ने उन्हें दी थीं। पौलुस एक कठिन शब्द का प्रयोग करता है, जिसमें वह विश्वासियों को पूरा श्रेय देता है कि उन्होंने शिक्षाओं को ठीक वैसे ही स्मरण रखा और उनका पालन किया जैसा पौलुस ने उन्हें दिया था। परन्तु फिर पौलुस उन बातों के लिए विश्वासियों को सुधारने लगता है जो उचित नहीं हैं।</w:t>
      </w:r>
    </w:p>
    <w:p>
      <w:pPr/>
      <w:r>
        <w:rPr>
          <w:lang w:val="hi_IN" w:bidi="hi_IN"/>
        </w:rPr>
      </w:r>
      <w:r>
        <w:rPr>
          <w:lang w:val="hi_IN" w:bidi="hi_IN"/>
        </w:rPr>
        <w:t>यहाँ रुकें और चर्चा करें कि आप प्रशंसा से सुधार की ओर जाने को कैसे अनुवाद करेंगे, ताकि प्रशंसा कमजोर न हो। इस ऑडियो को यहाँ रोकें।</w:t>
      </w:r>
    </w:p>
    <w:p>
      <w:pPr/>
      <w:r>
        <w:rPr>
          <w:lang w:val="hi_IN" w:bidi="hi_IN"/>
        </w:rPr>
      </w:r>
      <w:r>
        <w:rPr>
          <w:lang w:val="hi_IN" w:bidi="hi_IN"/>
        </w:rPr>
        <w:t>पहले भाग में, पौलुस कहता है कि मसीह पुरुष का सिर या अगुवा है, पुरुष स्त्री का सिर या अगुवा है, और परमेश्वर मसीह का सिर या अगुवा है। पौलुस यहाँ विशेष भाषा का उपयोग कर रहा है। मूल भाषा में, पौलुस "सिर" शब्द का उपयोग शरीर के सिर की तरह करता है। पौलुस इस पत्र में अक्सर शरीर की तस्वीर का उपयोग करता है। बाद के भाग में, पौलुस समझाएगा कि शरीर के विभिन्न भाग एक साथ कैसे काम करते हैं। पौलुस इस शब्द का उपयोग शरीर के भौतिक सिर के लिए करता है क्योंकि इसके कई अर्थ हैं, जो इस भाग में सभी महत्वपूर्ण हैं। सिर बाकी शरीर की अगुवाई करता है। सिर बाकी शरीर के लिए जीवन का स्रोत है। शरीर बिना सिर के काम नहीं कर सकता। सिर शरीर का सबसे ऊपरी हिस्सा है और सबसे सम्मानित हिस्सा है। सिर शरीर में एक विशेष भूमिका निभाता है। सिर की शरीर के भीतर विशेष जिम्मेदारियाँ होती हैं।</w:t>
      </w:r>
    </w:p>
    <w:p>
      <w:pPr/>
      <w:r>
        <w:rPr>
          <w:lang w:val="hi_IN" w:bidi="hi_IN"/>
        </w:rPr>
      </w:r>
      <w:r>
        <w:rPr>
          <w:lang w:val="hi_IN" w:bidi="hi_IN"/>
        </w:rPr>
        <w:t>यहाँ रुकें और चर्चा करें कि आप सिर के विचार का अनुवाद कैसे करेंगे ताकि लोग समझ सकें कि यह एक विशेष भूमिका है जिसमें अगुवाई, सम्मान और जिम्मेदारी शामिल है। क्योंकि पौलुस का सटीक अर्थ स्पष्ट नहीं है, इसलिए हम सलाह देते हैं कि यदि सम्भव हो, तो किसी व्यक्ति के शारीरिक शरीर के सिर के लिए इस शब्द का उपयोग करें। इस ऑडियो को यहाँ रोकें।</w:t>
      </w:r>
    </w:p>
    <w:p>
      <w:pPr/>
      <w:r>
        <w:rPr>
          <w:lang w:val="hi_IN" w:bidi="hi_IN"/>
        </w:rPr>
      </w:r>
      <w:r>
        <w:rPr>
          <w:lang w:val="hi_IN" w:bidi="hi_IN"/>
        </w:rPr>
        <w:t>इस भाग में, पौलुस पुरुष और स्त्री को दर्शाता है। मूल भाषा में, पौलुस ने एक पुरुष और एक स्त्री के लिए सामान्य शब्दों का उपयोग किया। कुछ अनुवादों में पति और पत्नी के लिए शब्दों का उपयोग किया गया है जब पौलुस एक पुरुष और स्त्री के बीच संबंध के बारे में बात करता है। मूल भाषा में, पुरुष और पति दोनों के लिए केवल एक शब्द है। स्त्री और पत्नी दोनों के लिए केवल एक ही शब्द है। हम अनुशंसा करते हैं कि आप अपनी भाषा में पुरुष और स्त्री के लिए सामान्य शब्द का उपयोग करें।</w:t>
      </w:r>
    </w:p>
    <w:p>
      <w:pPr/>
      <w:r>
        <w:rPr>
          <w:lang w:val="hi_IN" w:bidi="hi_IN"/>
        </w:rPr>
      </w:r>
      <w:r>
        <w:rPr>
          <w:lang w:val="hi_IN" w:bidi="hi_IN"/>
        </w:rPr>
        <w:t>यहाँ रुकें और चर्चा करें कि आप इस भाग में पुरुष और स्त्री के शब्दों का अनुवाद कैसे करेंगे। इस ऑडियो को यहाँ रोकें।</w:t>
      </w:r>
    </w:p>
    <w:p>
      <w:pPr/>
      <w:r>
        <w:rPr>
          <w:lang w:val="hi_IN" w:bidi="hi_IN"/>
        </w:rPr>
      </w:r>
      <w:r>
        <w:rPr>
          <w:lang w:val="hi_IN" w:bidi="hi_IN"/>
        </w:rPr>
        <w:t>आराधना के दौरान पुरुष और स्त्रियाँ दोनों प्रार्थना करते थे और भविष्यद्वाणी करते थे। पौलुस कहता है कि जब कोई पुरुष या स्त्री सार्वजनिक आराधना के दौरान प्रार्थना करता है या भविष्यद्वाणी करता है, तो उस पुरुष या स्त्री को ऐसा इस तरह करना चाहिए कि उनके सिर का अपमान न किया जाए। रोमी संस्कृति में, किसी व्यक्ति के बालों का कटौती उनके चरित्र का प्रतीक था। क्योंकि सम्मानित पुरुष अपने सिर नहीं ढकते और न ही अपने बाल लंबे रखते थे, इसलिए मसीही पुरुषों को जब वे प्रार्थना करते या भविष्यवाणी करते हैं, तब सिर न ढककर यह दिखाना चाहिए कि वे सम्मानित हैं। परन्तु सम्मानित महिलाएँ लंबे बाल रखती थीं और सिर ढकती थीं या घूंघट पहनती थीं। इसलिए पौलुस ने मसीही स्त्रियों से कहा कि प्रार्थना और भविष्यद्वाणी करते समय उन्हें सम्मानजनक स्त्रियों की तरह दिखना चाहिए, अन्यथा वे अपने सिर पर लज्जा लाएँगी—दूसरे शब्दों में, वे अपने अगुवों और अंततः मसीह और परमेश्वर पर लज्जा लाएँगी।</w:t>
      </w:r>
    </w:p>
    <w:p>
      <w:pPr/>
      <w:r>
        <w:rPr>
          <w:lang w:val="hi_IN" w:bidi="hi_IN"/>
        </w:rPr>
      </w:r>
      <w:r>
        <w:rPr>
          <w:lang w:val="hi_IN" w:bidi="hi_IN"/>
        </w:rPr>
        <w:t>दूसरे भाग में, पौलुस कुरिन्थुस के लोगों को पुरुष और स्त्री की सृष्टि के बारे में याद दिलाता है। पौलुस कहता है कि परमेश्वर ने पुरुष को परमेश्वर के स्वरूप में बनाया और वह पुरुष परमेश्वर की महिमा को दर्शाता है। परमेश्वर ने पहली स्त्री को पहले पुरुष से बनाया, इसलिए स्त्री परमेश्वर की महिमा और पुरुष की महिमा को भी दर्शाती है। हम सृष्टि की कहानी से जानते हैं कि परमेश्वर ने स्त्री बनाई क्योंकि पुरुष अकेला था। पशुओं के विपरीत, उस व्यक्ति की कोई स्त्री साथी नहीं थी। इसलिए, परमेश्वर ने पुरुष के लिए स्त्री बनाई। इन कारणों से, एक स्त्री को आराधना करते समय विनम्र कपड़े पहनने चाहिए। पौलुस कहता है कि यह अधिकार का चिन्ह है। यह स्पष्ट नहीं है कि स्त्री का सिर ढकना यह संकेत है कि वह उस पर अधिकार रखने वालों के प्रति आज्ञाकारी है या एक विश्वासी स्त्री के रूप में उसका विनम्र कपड़ा उसे सार्वजनिक रूप से प्रार्थना करने और भविष्यद्वाणी करने का अधिकार देता है।</w:t>
      </w:r>
    </w:p>
    <w:p>
      <w:pPr/>
      <w:r>
        <w:rPr>
          <w:lang w:val="hi_IN" w:bidi="hi_IN"/>
        </w:rPr>
      </w:r>
      <w:r>
        <w:rPr>
          <w:lang w:val="hi_IN" w:bidi="hi_IN"/>
        </w:rPr>
        <w:t>यहाँ रुकें और चर्चा करें कि आप इस भाग में अधिकार के चिन्ह का अनुवाद कैसे करेंगे। चूँकि पौलुस का अर्थ स्पष्ट नहीं है, इसलिए इस विचार का बिना किसी व्याख्या के शाब्दिक अनुवाद करें। इस ऑडियो को यहाँ रोकें।</w:t>
      </w:r>
    </w:p>
    <w:p>
      <w:pPr/>
      <w:r>
        <w:rPr>
          <w:lang w:val="hi_IN" w:bidi="hi_IN"/>
        </w:rPr>
      </w:r>
      <w:r>
        <w:rPr>
          <w:lang w:val="hi_IN" w:bidi="hi_IN"/>
        </w:rPr>
        <w:t>पौलुस उल्लेख करता है कि स्त्री उन स्वर्गदूतों के कारण अपना सिर ढक लेती है जो तब मौजूद होते हैं जब परमेश्वर के लोग परमेश्वर की आराधना करते हैं। यह स्पष्ट नहीं है कि पौलुस ऐसा क्यों कहता है। पौलुस मानता था कि आराधना सेवाओं के दौरान स्वर्गदूत मौजूद थे। पौलुस शायद यह मानता था कि स्वर्गदूत आराधना में अच्छी व्यवस्था और व्यवहार की फ़िक्र करते थे।</w:t>
      </w:r>
    </w:p>
    <w:p>
      <w:pPr/>
      <w:r>
        <w:rPr>
          <w:lang w:val="hi_IN" w:bidi="hi_IN"/>
        </w:rPr>
      </w:r>
      <w:r>
        <w:rPr>
          <w:lang w:val="hi_IN" w:bidi="hi_IN"/>
        </w:rPr>
        <w:t>पुरुषों और स्त्रियों के बीच अंतर होने के बारे में समझाने के बाद, पौलुस लोगों को एक-दूसरे की आवश्यकता के विषय पर लौटता है। पौलुस कहता है कि जो प्रभु के हैं, उनमें स्त्री पुरुष से अलग नहीं है, और पुरुष भी स्त्री से अलग नहीं हैं। पौलुस इसका एक उदाहरण देता है: हालाँकि पहली स्त्री एक पुरुष से आई थी, लेकिन अन्य सभी पुरुष एक स्त्री से पैदा हुए हैं। सबसे महत्वपूर्ण बात यह है कि परमेश्वर सभी को और हर चीज़ को जीवन देता है। सब कुछ वास्तव में परमेश्वर से आता है!</w:t>
      </w:r>
    </w:p>
    <w:p>
      <w:pPr/>
      <w:r>
        <w:rPr>
          <w:lang w:val="hi_IN" w:bidi="hi_IN"/>
        </w:rPr>
      </w:r>
      <w:r>
        <w:rPr>
          <w:lang w:val="hi_IN" w:bidi="hi_IN"/>
        </w:rPr>
        <w:t>तीसरे भाग में, पौलुस दो प्रश्न पूछता है जिनके उत्तर पाने की उम्मीद नहीं करता है। पौलुस इन प्रश्नों का उपयोग एक स्पष्ट बात बताने के लिए करता है जो पौलुस सोचता है कि कुरिन्थुस के विश्वासियों के लिए स्पष्ट होना चाहिए। पौलुस पूछता है, "क्या स्त्री के लिए सही है कि वह अपना सिर बिना ढकें परमेश्वर से प्रार्थना करे? क्या रोजमर्रा का जीवन आपको यह नहीं सिखाता कि यदि किसी पुरुष के लंबे बाल हों, तो यह उस पुरुष के लिए लज्जित है, लेकिन यदि किसी स्त्री के लंबे बाल हों, तो वह बाल स्त्री को सम्मान देता है?</w:t>
      </w:r>
    </w:p>
    <w:p>
      <w:pPr/>
      <w:r>
        <w:rPr>
          <w:lang w:val="hi_IN" w:bidi="hi_IN"/>
        </w:rPr>
      </w:r>
      <w:r>
        <w:rPr>
          <w:lang w:val="hi_IN" w:bidi="hi_IN"/>
        </w:rPr>
        <w:t>पौलुस आशा करता है कि विश्वासी पहले प्रश्न का उत्तर "नहीं" और दूसरे प्रश्न का उत्तर "हाँ" देंगे। इन प्रश्नों में, पौलुस कह रहा है कि भले ही लोगों को मसीह में स्वतंत्रता है, फिर भी लोगों को एक-दूसरे का सम्मान करना चाहिए और परमेश्वर द्वारा स्थापित संरचना या व्यवस्था का सम्मान करना चाहिए।</w:t>
      </w:r>
    </w:p>
    <w:p>
      <w:pPr/>
      <w:r>
        <w:rPr>
          <w:lang w:val="hi_IN" w:bidi="hi_IN"/>
        </w:rPr>
      </w:r>
      <w:r>
        <w:rPr>
          <w:lang w:val="hi_IN" w:bidi="hi_IN"/>
        </w:rPr>
        <w:t>यहाँ रुकें और चर्चा करें कि आप इन प्रश्नों का अनुवाद कैसे करेंगे। यदि आप अपनी संस्कृति में इस प्रकार के प्रश्न नहीं पूछते हैं, तो आप उन प्रश्नों का अनुवाद कड़े कथनों के रूप में कर सकते हैं। उदाहरण के लिए:</w:t>
      </w:r>
    </w:p>
    <w:p>
      <w:pPr/>
      <w:r>
        <w:rPr>
          <w:lang w:val="hi_IN" w:bidi="hi_IN"/>
        </w:rPr>
      </w:r>
      <w:r>
        <w:rPr>
          <w:lang w:val="hi_IN" w:bidi="hi_IN"/>
        </w:rPr>
        <w:t>पौलुस स्पष्ट रूप से बताता है कि यह पौलुस की राय या आज्ञा नहीं है, बल्कि यह सभी कलीसियाओं की पारंपरिक शिक्षा को दर्शाता है। जब पौलुस कहता है, "हमारी कोई और प्रथा नहीं है," तो यह स्पष्ट नहीं है कि "हम" शब्द किसको दर्शाता है। यह संभव है कि पौलुस यह कह रहा हो कि पौलुस और उसके साथ काम करने वाले अन्य शिक्षक यह सिखाते हैं। एक और संभावना यह है कि पौलुस उस कलीसिया को दर्शाता है जहाँ पौलुस वर्तमान में स्थित है। हो सकता है कि पौलुस सामान्य रूप से कलीसियाओं या मसीहियों का उल्लेख कर रहा है। इस भाग का अनुवाद करने का एक संभावित तरीका है, "न तो मेरा और न ही परमेश्वर की दूसरी कलीसियाओं का इसके अलावा कोई दूसरी रीति-रिवाज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11:2–16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कुरिन्थुस की कलीसिया के पुरुष</w:t>
      </w:r>
    </w:p>
    <w:p>
      <w:pPr>
        <w:pStyle w:val="ListBullet"/>
        <w:spacing w:line="240" w:lineRule="auto"/>
        <w:ind w:left="720"/>
      </w:pPr>
      <w:r>
        <w:rPr>
          <w:lang w:val="hi_IN" w:bidi="hi_IN"/>
        </w:rPr>
      </w:r>
      <w:r>
        <w:rPr>
          <w:lang w:val="hi_IN" w:bidi="hi_IN"/>
        </w:rPr>
        <w:t>कुरिन्थुस की कलीसिया में स्त्रियाँ</w:t>
      </w:r>
    </w:p>
    <w:p>
      <w:pPr>
        <w:pStyle w:val="ListBullet"/>
        <w:spacing w:line="240" w:lineRule="auto"/>
        <w:ind w:left="720"/>
      </w:pPr>
      <w:r>
        <w:rPr>
          <w:lang w:val="hi_IN" w:bidi="hi_IN"/>
        </w:rPr>
      </w:r>
      <w:r>
        <w:rPr>
          <w:lang w:val="hi_IN" w:bidi="hi_IN"/>
        </w:rPr>
        <w:t>और स्वर्गदूत</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कुरिन्थुस के विश्वासियों से कहता है, "मुझे तुम्हें श्रेय देना होगा क्योंकि तुमने उन शिक्षाओं और परंपराओं को याद रखने में अच्छा किया है जो मैंने तुम्हें दी हैं। परन्तु मैं चाहता हूँ कि तुम एक बात समझो: मसीह पुरुष का सिर है, पुरुष स्त्री का सिर है, और परमेश्वर मसीह का सिर है। यदि कोई पुरुष सिर ढक कर प्रार्थना करता है या भविष्यद्वाणी करता है, तो वह अपने सिर का अपमान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कुरिन्थुस के पुरुष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"लेकिन कोई स्त्री बिना सिर ढके प्रार्थना करती है या भविष्यद्वाणी करती है, तो वह अपने सिर का अपमान करती है। यदि कोई स्त्री सिर ढकने से मना कर देती है, तो उसे अपने बाल काट देना चाहिए या अपना सिर मुंडवा देना चाहिए! लेकिन चूँकि यदि वह अपने बाल काटती है, तो वह अपने और अपने परिवार को शर्मिंदा करेगी, इसलिए एक स्त्री को सिर ढकने की आवश्यकता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स्त्री की भूमिका निभाने वाले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"जब पुरुष आराधना करता है, तो पुरुष को अपना सिर नहीं ढकना चाहिए, क्योंकि परमेश्वर ने पुरुष को परमेश्वर के स्वरूप में बनाया है और पुरुष परमेश्वर की महिमा को दर्शाता है, या परमेश्वर को सम्मान देता है। परमेश्वर ने पहली स्त्री को पहले पुरुष से बनाया, इसलिए स्त्री परमेश्वर की महिमा और मनुष्य की महिमा को भी दर्शाती है। परमेश्वर ने स्त्री को पुरुष के लिए सहायक बनाया। इन कारणों से, और स्वर्गदूतों के कारण, एक स्त्री को अधिकार के चिन्ह के रूप में आराधना करते समय विनम्र कपड़े पहनने चाहिए।</w:t>
      </w:r>
    </w:p>
    <w:p>
      <w:pPr/>
      <w:r>
        <w:rPr>
          <w:lang w:val="hi_IN" w:bidi="hi_IN"/>
        </w:rPr>
      </w:r>
      <w:r>
        <w:rPr>
          <w:lang w:val="hi_IN" w:bidi="hi_IN"/>
        </w:rPr>
        <w:t>"प्रभु यीशु में विश्वासियों के रूप में, स्त्री पुरुष से स्वतंत्र नहीं है, और न ही पुरुष स्त्री से स्वतंत्र है। हम यह इसलिए जानते हैं क्योंकि जैसे पहली स्त्री पुरुष से बनाई गई थी, वैसे ही अब पुरुष स्त्री से पैदा हुआ है। परमेश्वर ही है जिसने सब कुछ बनाया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"इस बारे में सोचें: क्या स्त्री के लिए बिना सिर ढाके परमेश्वर से प्रार्थना करना उचित है? बेशक यह नहीं है। क्या प्रकृति ही तुम्हें नहीं सिखाता कि यदि कोई पुरुष लंबे बाल रखता है, तो उसके लिए यह अपमान की बात है? और क्या प्रकृति ही तुम्हें नहीं सिखाता कि यदि कोई महिला लंबे बाल रखती है, तो वह उसके लिए सम्मान की बात है? परमेश्वर ने स्त्री को आवरण के रूप में लंबे बाल दिए। यदि कोई हमारे साथ बहस करना चाहता है और इस प्रथा के बारे में असहमति रखना चाहता है, तो हमारे बीच कोई और रीति नहीं है और न ही परमेश्वर की दूसरी कलीसियाएँ।"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स्त्री की भूमिका निभाने वाले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11:2–16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कुरिन्थ के लोगों से कहता है, "मैं तुम्हारी </w:t>
      </w:r>
      <w:r>
        <w:rPr>
          <w:b/>
          <w:lang w:val="hi_IN" w:bidi="hi_IN"/>
        </w:rPr>
        <w:t>प्रशंसा</w:t>
      </w:r>
      <w:r>
        <w:rPr>
          <w:lang w:val="hi_IN" w:bidi="hi_IN"/>
        </w:rPr>
        <w:t xml:space="preserve"> करता हूँ या बड़ाई करता हूँ।" पौलुस कुरिन्थियों से कह रहा है कि उन्होंने अच्छा किया है। पौलुस कुरिन्थुस के लोगों को उन निर्देशों का पालन करने का पूरा श्रेय देता है जो पौलुस ने उन्हें दिए थे। यह उसी प्रकार की प्रशंसा नहीं है जैसे कोई व्यक्ति परमेश्वर की प्रशंसा करता है।</w:t>
      </w:r>
    </w:p>
    <w:p>
      <w:pPr/>
      <w:r>
        <w:rPr>
          <w:lang w:val="hi_IN" w:bidi="hi_IN"/>
        </w:rPr>
      </w:r>
      <w:r>
        <w:rPr>
          <w:lang w:val="hi_IN" w:bidi="hi_IN"/>
        </w:rPr>
        <w:t xml:space="preserve">यहाँ रुकें और समूह में चर्चा करें कि आप </w:t>
      </w:r>
      <w:r>
        <w:rPr>
          <w:b/>
          <w:lang w:val="hi_IN" w:bidi="hi_IN"/>
        </w:rPr>
        <w:t>प्रशंसा</w:t>
      </w:r>
      <w:r>
        <w:rPr>
          <w:lang w:val="hi_IN" w:bidi="hi_IN"/>
        </w:rPr>
        <w:t xml:space="preserve"> या बड़ाई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विश्वासियों से कहता है कि </w:t>
      </w:r>
      <w:r>
        <w:rPr>
          <w:b/>
          <w:lang w:val="hi_IN" w:bidi="hi_IN"/>
        </w:rPr>
        <w:t>मसीह</w:t>
      </w:r>
      <w:r>
        <w:rPr>
          <w:lang w:val="hi_IN" w:bidi="hi_IN"/>
        </w:rPr>
        <w:t xml:space="preserve"> हर व्यक्ति का सिर है और परमेश्वर मसीह का सिर है। मसीह के लिए उसी शब्द का प्रयोग करें जिसका प्रयोग आपने पिछले भागों में किया है। </w:t>
      </w:r>
      <w:r>
        <w:rPr>
          <w:lang w:val="hi_IN" w:bidi="hi_IN"/>
        </w:rPr>
        <w:t>मसीह</w:t>
      </w:r>
      <w:r>
        <w:rPr>
          <w:lang w:val="hi_IN" w:bidi="hi_IN"/>
        </w:rPr>
        <w:t xml:space="preserve"> के बारे में अधिक जानकारी के लिए मुख्य शब्दावली देखें।</w:t>
      </w:r>
    </w:p>
    <w:p>
      <w:pPr/>
      <w:r>
        <w:rPr>
          <w:lang w:val="hi_IN" w:bidi="hi_IN"/>
        </w:rPr>
      </w:r>
      <w:r>
        <w:rPr>
          <w:lang w:val="hi_IN" w:bidi="hi_IN"/>
        </w:rPr>
        <w:t xml:space="preserve">पौलुस कहता है कि जो कोई भी व्यक्ति सिर ढक कर </w:t>
      </w:r>
      <w:r>
        <w:rPr>
          <w:b/>
          <w:lang w:val="hi_IN" w:bidi="hi_IN"/>
        </w:rPr>
        <w:t>प्रार्थना</w:t>
      </w:r>
      <w:r>
        <w:rPr>
          <w:lang w:val="hi_IN" w:bidi="hi_IN"/>
        </w:rPr>
        <w:t xml:space="preserve"> करता है या </w:t>
      </w:r>
      <w:r>
        <w:rPr>
          <w:b/>
          <w:lang w:val="hi_IN" w:bidi="hi_IN"/>
        </w:rPr>
        <w:t>भविष्यद्वाणी</w:t>
      </w:r>
      <w:r>
        <w:rPr>
          <w:lang w:val="hi_IN" w:bidi="hi_IN"/>
        </w:rPr>
        <w:t xml:space="preserve"> करता है, वह उसके सिर का अपमान करता है। जब कोई व्यक्ति प्रार्थना करता है, तो वह व्यक्ति परमेश्वर से बात कर रहा है। कोई व्यक्ति सार्वजनिक रूप से या निजी रूप से प्रार्थना कर सकता है। इस भाग में पौलुस सार्वजनिक आराधना में प्रार्थना करने के बारे में बात कर रहा है।</w:t>
      </w:r>
    </w:p>
    <w:p>
      <w:pPr/>
      <w:r>
        <w:rPr>
          <w:lang w:val="hi_IN" w:bidi="hi_IN"/>
        </w:rPr>
      </w:r>
      <w:r>
        <w:rPr>
          <w:lang w:val="hi_IN" w:bidi="hi_IN"/>
        </w:rPr>
        <w:t xml:space="preserve">यहाँ रुकें और समूह में चर्चा करें कि आप </w:t>
      </w:r>
      <w:r>
        <w:rPr>
          <w:b/>
          <w:lang w:val="hi_IN" w:bidi="hi_IN"/>
        </w:rPr>
        <w:t>प्रार्थना</w:t>
      </w:r>
      <w:r>
        <w:rPr>
          <w:lang w:val="hi_IN" w:bidi="hi_IN"/>
        </w:rPr>
        <w:t xml:space="preserve"> के लिए किस शब्द या वाक्यांश का उपयोग करेंगे। अधिक जानकारी के लिए मुख्य शब्दावली में </w:t>
      </w:r>
      <w:r>
        <w:rPr>
          <w:b/>
          <w:lang w:val="hi_IN" w:bidi="hi_IN"/>
        </w:rPr>
        <w:t>प्रार्थना</w:t>
      </w:r>
      <w:r>
        <w:rPr>
          <w:lang w:val="hi_IN" w:bidi="hi_IN"/>
        </w:rPr>
        <w:t xml:space="preserve"> शब्द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b/>
          <w:lang w:val="hi_IN" w:bidi="hi_IN"/>
        </w:rPr>
        <w:t>भविष्यद्वाणी</w:t>
      </w:r>
      <w:r>
        <w:rPr>
          <w:lang w:val="hi_IN" w:bidi="hi_IN"/>
        </w:rPr>
        <w:t xml:space="preserve"> तब होती है जब कोई व्यक्ति परमेश्वर की ओर से एक संदेश देता है। पवित्र आत्मा के द्वारा, परमेश्वर विश्वासी को एक विशेष ज्ञान या अंतर्दृष्टि देता है जो कलीसिया की भलाई के लिए है। वह व्यक्ति एक भविष्यद्वाणी दे सकता है जो भविष्य के बारे में शिक्षा, चेतावनी या संदेश दे।</w:t>
      </w:r>
    </w:p>
    <w:p>
      <w:pPr/>
      <w:r>
        <w:rPr>
          <w:lang w:val="hi_IN" w:bidi="hi_IN"/>
        </w:rPr>
      </w:r>
      <w:r>
        <w:rPr>
          <w:lang w:val="hi_IN" w:bidi="hi_IN"/>
        </w:rPr>
        <w:t xml:space="preserve">यहाँ रुकें और समूह में चर्चा करें कि आप </w:t>
      </w:r>
      <w:r>
        <w:rPr>
          <w:b/>
          <w:lang w:val="hi_IN" w:bidi="hi_IN"/>
        </w:rPr>
        <w:t>भविष्यवाणी</w:t>
      </w:r>
      <w:r>
        <w:rPr>
          <w:lang w:val="hi_IN" w:bidi="hi_IN"/>
        </w:rPr>
        <w:t xml:space="preserve"> के लिए किस शब्द या वाक्यांश का उपयोग करेंगे। अधिक जानकारी के लिए मुख्य शब्दावली में </w:t>
      </w:r>
      <w:r>
        <w:rPr>
          <w:lang w:val="hi_IN" w:bidi="hi_IN"/>
        </w:rPr>
        <w:t>भविष्यद्वाणी</w:t>
      </w:r>
      <w:r>
        <w:rPr>
          <w:lang w:val="hi_IN" w:bidi="hi_IN"/>
        </w:rPr>
        <w:t xml:space="preserve">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पौलुस विश्वासियों को याद दिलाता है कि मनुष्य परमेश्वर की छवि और महिमा है। परमेश्वर ने सभी लोगों को </w:t>
      </w:r>
      <w:r>
        <w:rPr>
          <w:b/>
          <w:lang w:val="hi_IN" w:bidi="hi_IN"/>
        </w:rPr>
        <w:t>परमेश्वर के स्वरूप</w:t>
      </w:r>
      <w:r>
        <w:rPr>
          <w:lang w:val="hi_IN" w:bidi="hi_IN"/>
        </w:rPr>
        <w:t xml:space="preserve"> में बनाया है। इसका अर्थ यह नहीं है कि लोग शारीरिक रूप से परमेश्वर के समान दिखते हैं। इसका अर्थ है कि परमेश्वर ने मनुष्य को अपने जैसे गुणों के साथ बनाया, जैसे सोचने, प्रेम करने, सुंदर वस्तुओं को सराहने और बनाने, और भलाई करने की क्षमता। लोग पृथ्वी पर परमेश्वर का प्रतिनिधित्व करते हैं।</w:t>
      </w:r>
    </w:p>
    <w:p>
      <w:pPr/>
      <w:r>
        <w:rPr>
          <w:lang w:val="hi_IN" w:bidi="hi_IN"/>
        </w:rPr>
      </w:r>
      <w:r>
        <w:rPr>
          <w:lang w:val="hi_IN" w:bidi="hi_IN"/>
        </w:rPr>
        <w:t xml:space="preserve">यहाँ रुकें और समूह के रूप में चर्चा करें कि "परमेश्वर के स्वरूप" के लिए किस शब्द या वाक्यांश का उपयोग करेंगे। अधिक जानकारी के लिए मुख्य शब्दावली में </w:t>
      </w:r>
      <w:r>
        <w:rPr>
          <w:b/>
          <w:lang w:val="hi_IN" w:bidi="hi_IN"/>
        </w:rPr>
        <w:t>परमेश्वर के स्वरूप</w:t>
      </w:r>
      <w:r>
        <w:rPr>
          <w:lang w:val="hi_IN" w:bidi="hi_IN"/>
        </w:rPr>
        <w:t xml:space="preserve">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परमेश्वर ने पुरुष को परमेश्वर की </w:t>
      </w:r>
      <w:r>
        <w:rPr>
          <w:b/>
          <w:lang w:val="hi_IN" w:bidi="hi_IN"/>
        </w:rPr>
        <w:t>महिमा</w:t>
      </w:r>
      <w:r>
        <w:rPr>
          <w:lang w:val="hi_IN" w:bidi="hi_IN"/>
        </w:rPr>
        <w:t xml:space="preserve"> को प्रतिबिंबित करने के लिए बनाया। जब लोग पुरुष को देखते हैं, तो लोग परमेश्वर की सुंदरता, महानता और सामर्थ्य को देख सकते हैं। इस तरह, पुरुष परमेश्वर का सम्मान करता है। महिमा के लिए उसी शब्द का इस्तेमाल करें जो आपने पिछले भाग में इस्तेमाल किया है। अधिक जानकारी के लिए, मुख्य शब्दावली में </w:t>
      </w:r>
      <w:r>
        <w:rPr>
          <w:lang w:val="hi_IN" w:bidi="hi_IN"/>
        </w:rPr>
        <w:t>महिमा</w:t>
      </w:r>
      <w:r>
        <w:rPr>
          <w:lang w:val="hi_IN" w:bidi="hi_IN"/>
        </w:rPr>
        <w:t xml:space="preserve"> शब्द देखें।</w:t>
      </w:r>
    </w:p>
    <w:p>
      <w:pPr/>
      <w:r>
        <w:rPr>
          <w:lang w:val="hi_IN" w:bidi="hi_IN"/>
        </w:rPr>
      </w:r>
      <w:r>
        <w:rPr>
          <w:lang w:val="hi_IN" w:bidi="hi_IN"/>
        </w:rPr>
        <w:t xml:space="preserve">पौलुस कहते हैं कि क्योंकि महिला पुरुष की महिमा को प्रकट करती है, और </w:t>
      </w:r>
      <w:r>
        <w:rPr>
          <w:b/>
          <w:lang w:val="hi_IN" w:bidi="hi_IN"/>
        </w:rPr>
        <w:t>स्वर्गदूतों</w:t>
      </w:r>
      <w:r>
        <w:rPr>
          <w:lang w:val="hi_IN" w:bidi="hi_IN"/>
        </w:rPr>
        <w:t xml:space="preserve"> के कारण, इसलिए महिला को अपने सिर पर </w:t>
      </w:r>
      <w:r>
        <w:rPr>
          <w:b/>
          <w:lang w:val="hi_IN" w:bidi="hi_IN"/>
        </w:rPr>
        <w:t>अधिकार</w:t>
      </w:r>
      <w:r>
        <w:rPr>
          <w:lang w:val="hi_IN" w:bidi="hi_IN"/>
        </w:rPr>
        <w:t xml:space="preserve"> का चिन्ह रखना चाहिए।” स्वर्गदूत आत्मिक प्राणी हैं जो परमेश्वर के दास हैं। अधिकार वह अधिकार है जो किसी व्यक्ति को निर्णय लेने या कुछ करने के लिए होता है। स्वर्गदूत और अधिकार के लिए उसी शब्द का उपयोग करें जिसका उपयोग आपने पिछले भागों में किया है। अधिक जानकारी के लिए मुख्य शब्दावली में </w:t>
      </w:r>
      <w:r>
        <w:rPr>
          <w:lang w:val="hi_IN" w:bidi="hi_IN"/>
        </w:rPr>
        <w:t>स्वर्गदूत</w:t>
      </w:r>
      <w:r>
        <w:rPr>
          <w:lang w:val="hi_IN" w:bidi="hi_IN"/>
        </w:rPr>
        <w:t xml:space="preserve"> और </w:t>
      </w:r>
      <w:r>
        <w:rPr>
          <w:lang w:val="hi_IN" w:bidi="hi_IN"/>
        </w:rPr>
        <w:t>अधिकार</w:t>
      </w:r>
      <w:r>
        <w:rPr>
          <w:lang w:val="hi_IN" w:bidi="hi_IN"/>
        </w:rPr>
        <w:t xml:space="preserve"> देखें।</w:t>
      </w:r>
    </w:p>
    <w:p>
      <w:pPr/>
      <w:r>
        <w:rPr>
          <w:lang w:val="hi_IN" w:bidi="hi_IN"/>
        </w:rPr>
      </w:r>
      <w:r>
        <w:rPr>
          <w:lang w:val="hi_IN" w:bidi="hi_IN"/>
        </w:rPr>
        <w:t>पौलुस कहता है कि "</w:t>
      </w:r>
      <w:r>
        <w:rPr>
          <w:b/>
          <w:lang w:val="hi_IN" w:bidi="hi_IN"/>
        </w:rPr>
        <w:t>प्रभु</w:t>
      </w:r>
      <w:r>
        <w:rPr>
          <w:lang w:val="hi_IN" w:bidi="hi_IN"/>
        </w:rPr>
        <w:t xml:space="preserve"> में," या "प्रभु के लोगों के बीच," स्त्रियाँ पुरुषों से स्वतंत्र नहीं हैं और पुरुष स्त्रियों से स्वतंत्र नहीं हैं। इस उदाहरण में, प्रभु प्रभु यीशु को दर्शाता है। प्रभु के लिए उसी शब्द का उपयोग करें जिसका उपयोग आपने पिछले भागों में किया है। </w:t>
      </w:r>
      <w:r>
        <w:rPr>
          <w:lang w:val="hi_IN" w:bidi="hi_IN"/>
        </w:rPr>
        <w:t>प्रभु</w:t>
      </w:r>
      <w:r>
        <w:rPr>
          <w:lang w:val="hi_IN" w:bidi="hi_IN"/>
        </w:rPr>
        <w:t xml:space="preserve"> के बारे में अधिक जानकारी के लिए, मुख्य शब्दावली देखें।</w:t>
      </w:r>
    </w:p>
    <w:p>
      <w:pPr/>
      <w:r>
        <w:rPr>
          <w:lang w:val="hi_IN" w:bidi="hi_IN"/>
        </w:rPr>
      </w:r>
      <w:r>
        <w:rPr>
          <w:lang w:val="hi_IN" w:bidi="hi_IN"/>
        </w:rPr>
        <w:t xml:space="preserve">पौलुस कहता है कि यह परमेश्वर की कलीसियाओं में प्रथा या परंपरा है। </w:t>
      </w:r>
      <w:r>
        <w:rPr>
          <w:b/>
          <w:lang w:val="hi_IN" w:bidi="hi_IN"/>
        </w:rPr>
        <w:t>कलीसिया</w:t>
      </w:r>
      <w:r>
        <w:rPr>
          <w:lang w:val="hi_IN" w:bidi="hi_IN"/>
        </w:rPr>
        <w:t xml:space="preserve"> यीशु के अनुयायियों का समुदाय है। कलीसिया के लिए उसी शब्द का उपयोग करें जिसका उपयोग आपने पिछले भागों में किया है। </w:t>
      </w:r>
      <w:r>
        <w:rPr>
          <w:b/>
          <w:lang w:val="hi_IN" w:bidi="hi_IN"/>
        </w:rPr>
        <w:t>कलीसिया</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11:17–26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11:17–26 को सुनें और अपने मन में रखें।</w:t>
      </w:r>
    </w:p>
    <w:p>
      <w:pPr/>
      <w:r>
        <w:rPr>
          <w:lang w:val="hi_IN" w:bidi="hi_IN"/>
        </w:rPr>
      </w:r>
      <w:r>
        <w:rPr>
          <w:lang w:val="hi_IN" w:bidi="hi_IN"/>
        </w:rPr>
        <w:t>यदि सम्भव हो, तो 1 कुरिन्थियों 11:17–26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11:17–26 का ऑडियो संस्करण सबसे आसानी से समझ में आने वाले अनुवाद में सुनें।</w:t>
      </w:r>
    </w:p>
    <w:p>
      <w:pPr/>
      <w:r>
        <w:rPr>
          <w:lang w:val="hi_IN" w:bidi="hi_IN"/>
        </w:rPr>
      </w:r>
      <w:r>
        <w:rPr>
          <w:lang w:val="hi_IN" w:bidi="hi_IN"/>
        </w:rPr>
        <w:t>पिछले भाग में, पौलुस ने निर्देश दिए कि जब कुरिन्थुस के विश्वासी परमेश्वर की आराधना करने के लिए इकट्ठा होते हैं, तो उन्हें उचित कपड़े कैसे पहनना चाहिए। पौलुस पुरुषों से कहता है कि पुरुषों को आराधना के दौरान अपना सिर नहीं ढकना चाहिए। हालाँकि, पौलुस कहता है कि स्त्रियों को अपना सिर ढकना चाहिए। अन्यथा, पौलुस कहता है कि वे स्त्रियाँ अपने ऊपर, अपने परिवारों पर, और अन्ततः परमेश्वर पर लज्जा या अपमान लाएँगी। पौलुस विश्वासियों से कहता है कि विश्वासियों को अपने आप को सम्मानजनक तरीके से प्रस्तुत करना चाहिए ताकि लोग परमेश्वर की महिमा करें और उसका सम्मान करें।</w:t>
      </w:r>
    </w:p>
    <w:p>
      <w:pPr/>
      <w:r>
        <w:rPr>
          <w:lang w:val="hi_IN" w:bidi="hi_IN"/>
        </w:rPr>
      </w:r>
      <w:r>
        <w:rPr>
          <w:lang w:val="hi_IN" w:bidi="hi_IN"/>
        </w:rPr>
        <w:t>पिछले भाग में, पौलुस ने कुरिन्थुस के लोगों की प्रशंसा की क्योंकि वे उन निर्देशों और परंपराओं का पालन करते हैं जो पौलुस ने उन्हें दिए थे। परन्तु, पौलुस इस भाग की शुरुआत यह कहकर करता है कि वह प्रभु यीशु के भोज के विषय में दी गई अपनी शिक्षाओं का पालन करने के लिए कुरिन्थियों की प्रशंसा नहीं कर सकता। आपको याद होगा कि विश्वासी एक विशेष भोजन करने के लिए एक साथ इकट्ठा होते हैं, जिसे विश्वासी प्रभु भोज कहते हैं, ताकि यह याद रखा जा सके कि परमेश्वर ने विश्वासियों से वादा किया है कि वह उन्हें उनके पापों से बचाएगा। पौलुस ने सुना है कि कुरिन्थुस के लोग इस भोजन को खाते समय बंट जाते हैं। पौलुस को शायद यह जानकारी उन लोगों से मिली थी जिन्होंने पौलुस से सीधे बात की थी।</w:t>
      </w:r>
    </w:p>
    <w:p>
      <w:pPr/>
      <w:r>
        <w:rPr>
          <w:lang w:val="hi_IN" w:bidi="hi_IN"/>
        </w:rPr>
      </w:r>
      <w:r>
        <w:rPr>
          <w:lang w:val="hi_IN" w:bidi="hi_IN"/>
        </w:rPr>
        <w:t>यहाँ रुकें और इस प्रश्न पर समूह में चर्चा करें: जब आपके पास किसी बहुत दूर स्थित व्यक्ति के साथ साझा करने के लिए महत्वपूर्ण जानकारी होती है, तो आप उस व्यक्ति तक उस जानकारी को पहुँचाने के लिए किन अलग-अलग तरीकों का उपयोग कर सकते हैं? आपकी संस्कृति में, लोग इनमें से किस तरीके पर सबसे ज़्यादा भरोसा करते हैं? इस ऑडियो को यहाँ रोकें।</w:t>
      </w:r>
    </w:p>
    <w:p>
      <w:pPr/>
      <w:r>
        <w:rPr>
          <w:lang w:val="hi_IN" w:bidi="hi_IN"/>
        </w:rPr>
      </w:r>
      <w:r>
        <w:rPr>
          <w:lang w:val="hi_IN" w:bidi="hi_IN"/>
        </w:rPr>
        <w:t>पौलुस ने कुरिन्थुस के लोगों से कहा कि कुरिन्थुस के लोग इस तरह व्यवहार करते हैं जो प्रभु के भोज के उद्देश्य के विरुद्ध है। वास्तव में, पौलुस कहता है कि जब विश्वासी एक साथ मिलते हैं, तो विश्वासियों का एक-दूसरे के प्रति व्यवहार एक-दूसरे को मदद से अधिक नुकसान पहुँचाता है। पौलुस ने कई बार दोहराया है कि विश्वासियों को एक-दूसरे का निर्माण करना चाहिए और दूसरों के लिए सबसे अच्छे काम करना चाहिए। हालाँकि, कुरिन्थुस के कुछ विश्वासी जब आराधना के लिए इकट्ठा होते हैं, तो वे और अधिक विभाजन पैदा कर रहे हैं। पौलुस अलग-अलग अगुवों का अनुसरण करने के बजाय एक अलग प्रकार के विभाजन के बारे में बात कर रहा है। कुछ कुरिन्थुस के लोग समाज में अपनी स्थिति या उनके पास कितना धन है, इसके आधार पर विभाजन पैदा कर रहे हैं। एक-दूसरे की देखभाल करने और उनका सम्मान करने के बजाय, धनी कुरिन्थुस के लोग गरीब कुरिन्थुस के साथ शर्मनाक या अपमानजनक तरीके से व्यवहार कर रहे हैं। पौलुस कुरिन्थुस के व्यवहार और विभाजन के तरीके से खुश नहीं है। लेकिन पौलुस स्वीकार करता है कि कम से कम जब विभाजन होते हैं, तो हर कोई स्पष्ट रूप से देख सकता है कि कौन सचमुच परमेश्वर का अनुसरण करता है और कौन नहीं। पौलुस सम्भवतः उस बात के बारे में सोच रहा था जो यीशु ने लोगों के एक दूसरे के विरुद्ध विभाजित होने के विषय में कही थी क्योंकि वे उस पर विश्वास करते हैं।</w:t>
      </w:r>
    </w:p>
    <w:p>
      <w:pPr/>
      <w:r>
        <w:rPr>
          <w:lang w:val="hi_IN" w:bidi="hi_IN"/>
        </w:rPr>
      </w:r>
      <w:r>
        <w:rPr>
          <w:lang w:val="hi_IN" w:bidi="hi_IN"/>
        </w:rPr>
        <w:t>पौलुस कुरिन्थुस के लोगों से कहता है कि उनका इकट्ठा होना प्रभु का भोज नहीं था क्योंकि कुरिन्थुस के लोग एक-दूसरे का सम्मान नहीं करते थे और न ही परमेश्वर को महिमा देते थे। बहुत से लोग केवल अपने बारे में सोचते थे। ये लोग बहुत अधिक खाते और पीते थे, जबकि अन्य लोग भूखे रहते थे। इस समय विश्वासियों के लिए नियमित भोजन के लिए इकट्ठा होना सामान्य बात थी, जिसका अन्त रोटी खाने और प्रभु के भोज के कटोरे से दाखरस पीने के साथ होता था। कुरिन्थुस में, सामुदायिक भोजन के बजाय, कलीसिया की एक सभा के दौरान सभी लोग निजी भोजन करते थे। पौलुस ने कुरिन्थुस के लोगों से कहा कि यदि वे इस तरह भोजन करना चाहते हैं, तो कुरिन्थुस के लोगों को अपने घरों में जाकर भोजन करना चाहिए, न कि किसी कलीसिया की सभा में।</w:t>
      </w:r>
    </w:p>
    <w:p>
      <w:pPr/>
      <w:r>
        <w:rPr>
          <w:lang w:val="hi_IN" w:bidi="hi_IN"/>
        </w:rPr>
      </w:r>
      <w:r>
        <w:rPr>
          <w:lang w:val="hi_IN" w:bidi="hi_IN"/>
        </w:rPr>
        <w:t>पौलुस एक ऐसा प्रश्न पूछता है जिसका उत्तर पौलुस कुरिन्थियों से देने की उम्मीद नहीं करता है। पौलुस कहता है, "क्या खाने-पीने के लिये तुम्हारे घर नहीं?" स्पष्ट उत्तर “हाँ” है, इसलिए यह दिखाता है कि पौलुस सम्भवतः धनी विश्वासियों से बात कर रहा था क्योंकि वही ऐसे लोग होते जो अपने घरों के स्वामी होते थे। हम प्रेरितों के काम की पुस्तक से जानते हैं कि कई कलीसियाँ लोगों के घरों में इकट्ठा होती थीं। कुरिन्थुस के धनी लोगों के पास रोमी शैली के घर होते थे, जिनमें एक भोजन कक्ष और एक आंगन या सभा कक्ष शामिल होता था। लोग औपचारिक भोजन करने के लिए टिककर लेटते थे, इसलिए भोजन कक्ष के आकार के अनुसार उस कक्ष में 9 से 20 लोग भोजन कर सकते थे। रोमी परम्परा के अनुसार, मेजबान लोगों को समाज में उनके महत्व के अनुसार बैठाता था। मेजबान अपने अधिक महत्वपूर्ण मेहमानों को बेहतर भोजन भी परोसता था। आंगन एक बहुत बड़ा कक्ष था जहाँ लोग इकट्ठा होते थे। लगभग 50 लोग आँगन में इकट्ठा हो सकते हैं। आँगन शायद वह स्थान है जहाँ कलीसिया आराधना के लिए इकट्ठा होती थी। कुछ विद्वानों का मानना है कि कुरिन्थुस के धनी लोग मेजबान के भोजन कक्ष में खाने के लिए पहले आ जाते थे। जब गरीब विश्वासी पहुँचे, तो इन गरीब विश्वासियों को भोजन कक्ष में जगह नहीं मिलती थी जहाँ अन्य लोग भोजन कर रहे थे। गरीब कुरिन्थुस के लोग उत्तम भोजन देने में सक्षम नहीं थे, और ऐसा लगता है कि अधिक धनी लोग दूसरे लोगों के लिए भोजन नहीं छोड़ते थे।</w:t>
      </w:r>
    </w:p>
    <w:p>
      <w:pPr/>
      <w:r>
        <w:rPr>
          <w:lang w:val="hi_IN" w:bidi="hi_IN"/>
        </w:rPr>
      </w:r>
      <w:r>
        <w:rPr>
          <w:lang w:val="hi_IN" w:bidi="hi_IN"/>
        </w:rPr>
        <w:t>यहाँ रुकें और इस प्रश्न पर समूह में चर्चा करें: आपके घर में लोग आमतौर पर कहाँ खाते हैं? उस जगह में कितने लोग आराम से खा सकते हैं? जब आपके कमरे या स्थान में बैठने की क्षमता से अधिक लोग हों, तो आप कहाँ इकट्ठा होते हैं? आप कैसे तय करते हैं कि किसको भोजन मिलता है और किसको नहीं? इस ऑडियो को यहाँ रोकें।</w:t>
      </w:r>
    </w:p>
    <w:p>
      <w:pPr/>
      <w:r>
        <w:rPr>
          <w:lang w:val="hi_IN" w:bidi="hi_IN"/>
        </w:rPr>
      </w:r>
      <w:r>
        <w:rPr>
          <w:lang w:val="hi_IN" w:bidi="hi_IN"/>
        </w:rPr>
        <w:t>फिर पौलुस यह प्रश्न पूछता है, "क्या तुम कलीसिया को तुच्छ समझते हो और उन लोगों को अपमानित करते हो जिनके पास कुछ नहीं है?" पौलुस कुरिन्थुस के लोगों से कह रहा है कि जब कोई घर का स्वामी कलीसिया के लिए अपना घर खोलता है, तो वह अब एक घर नहीं होता, बल्कि एक आराधना स्थान बन जाता है। लोगों को समाज के सामाजिक नियमों के बजाय परमेश्वर के समुदाय के नियमों का पालन करना होगा। सामाजिक नियमों या रीति-रिवाजों के विपरीत, जो स्थान-स्थान बदलते हैं, कलीसिया को यीशु की शिक्षाओं का पालन करना होगा। पौलुस दोहराता है कि पौलुस कुरिन्थियों के इस प्रकार के व्यवहार के लिए उनकी प्रशंसा नहीं कर सकता।</w:t>
      </w:r>
    </w:p>
    <w:p>
      <w:pPr/>
      <w:r>
        <w:rPr>
          <w:lang w:val="hi_IN" w:bidi="hi_IN"/>
        </w:rPr>
      </w:r>
      <w:r>
        <w:rPr>
          <w:lang w:val="hi_IN" w:bidi="hi_IN"/>
        </w:rPr>
        <w:t>पौलुस कुरिन्थुस के लोगों को याद दिलाता है कि पौलुस पहले ही कुरिन्थुस के लोगों को सिखा चुका है जो यीशु ने प्रभु के भोज के बारे में निर्देश दिए थे। पौलुस केवल उस क्षण की कहानी दोबारा बताता है जब यीशु ने प्रभु भोज की परम्परा शुरू की थी। पौलुस यह इसलिए करता है कि वह कुरिन्थुस के लोगो को दिखाए कि वे अपनी सभाओं में जो कर रहे थे, वह उस बात के समान नहीं था जो यीशु ने किया और अपने अनुयायियों को करने की आज्ञा दी। पौलुस कुरिन्थुस के लोगों को याद दिलाता है कि उस रात क्या हुआ था जब यीशु के चेलों में से एक ने यीशु को धोखा दिया था। यीशु ने अपने के चेलों के साथ एक पर्व का भोजन किया, जिसे फसह का भोजन कहा जाता है। फसह ने लोगों को यह स्मरण कराने में सहायता की कि परमेश्वर ने इस्राएलियों को दासत्व से कैसे छुड़ाया। इसी तरह यीशु ने यीशु के चेलों से कहा कि यह भोजन चेलों को इस बात की याद दिलाएगा कि कैसे यीशु ने चेलों को पाप के दासत्व से बचाया था। बाद में, यीशु में विश्वासी इस भोजन को नियमित रूप से एक साथ खाते थे और इसे प्रभु का भोज कहते थे।</w:t>
      </w:r>
    </w:p>
    <w:p>
      <w:pPr/>
      <w:r>
        <w:rPr>
          <w:lang w:val="hi_IN" w:bidi="hi_IN"/>
        </w:rPr>
      </w:r>
      <w:r>
        <w:rPr>
          <w:lang w:val="hi_IN" w:bidi="hi_IN"/>
        </w:rPr>
        <w:t>यहाँ रुकें और समूह में इस प्रश्न पर चर्चा करें: आपकी संस्कृति में कौन से उत्सव या घटनाएँ पिछली घटना की याद दिलाती हैं? पिछली घटना की कहानी सुनाएँ जो आपने मनाई थी। इस ऑडियो को यहाँ रोकें।</w:t>
      </w:r>
    </w:p>
    <w:p>
      <w:pPr/>
      <w:r>
        <w:rPr>
          <w:lang w:val="hi_IN" w:bidi="hi_IN"/>
        </w:rPr>
      </w:r>
      <w:r>
        <w:rPr>
          <w:lang w:val="hi_IN" w:bidi="hi_IN"/>
        </w:rPr>
        <w:t>पौलुस ने कुरिन्थुस के लोगों को याद दिलाया कि यीशु ने परमेश्वर और यीशु पर भरोसा करने वाले लोगों के बीच एक नई वाचा, या गंभीर प्रतिज्ञा की घोषणा की थी। जो लोग इस नई वाचा को स्वीकार करते हैं, वे वाचा समुदाय का हिस्सा बन जाते हैं। हर बार जब विश्वासी प्रभु भोज में सहभागी होते हैं, तो वे यीशु के लौटने तक प्रभु यीशु की मृत्यु की कहानी को फिर से बताते हैं। पौलुस ने दिखाया कि पहला प्रभु भोज उस बात से कितना भिन्न था जो कुरिन्थुस के लोग कर रहे थे। कुरिन्थुस के लोग प्रभु के भोज के दौरान अपने कार्यों में मसीह का अनुकरण नहीं कर रहे थे।</w:t>
      </w:r>
      <w:r>
        <w:rPr>
          <w:lang w:val="hi_IN" w:bidi="hi_IN"/>
        </w:rPr>
      </w:r>
    </w:p>
    <w:p>
      <w:pPr>
        <w:pStyle w:val="Heading3"/>
      </w:pPr>
      <w:r>
        <w:rPr>
          <w:lang w:val="hi_IN" w:bidi="hi_IN"/>
        </w:rPr>
        <w:t>घटनाओं को समझाना</w:t>
      </w:r>
    </w:p>
    <w:p>
      <w:pPr/>
      <w:r>
        <w:rPr>
          <w:lang w:val="hi_IN" w:bidi="hi_IN"/>
        </w:rPr>
      </w:r>
      <w:r>
        <w:rPr>
          <w:lang w:val="hi_IN" w:bidi="hi_IN"/>
        </w:rPr>
        <w:t>1 कुरिन्थियों 11:17–26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कुरिन्थुस के लोगों से कहता है कि वह प्रभु भोज के लिए उनके इकट्ठा होने के तरीके के लिए उनकी प्रशंसा या सराहना नहीं कर सकता। कुरिन्थुस के लोग जब मिलते हैं तो विभाजन पैदा कर रहे हैं। जब कुरिन्थुस के लोग एक साथ इकट्ठा होते हैं, तो वे स्थिति को बेहतर नहीं बल्कि बदतर बना देते हैं।</w:t>
      </w:r>
    </w:p>
    <w:p>
      <w:pPr/>
      <w:r>
        <w:rPr>
          <w:lang w:val="hi_IN" w:bidi="hi_IN"/>
        </w:rPr>
      </w:r>
      <w:r>
        <w:rPr>
          <w:b/>
          <w:lang w:val="hi_IN" w:bidi="hi_IN"/>
        </w:rPr>
        <w:t>दूसरे भाग में:</w:t>
      </w:r>
      <w:r>
        <w:rPr>
          <w:lang w:val="hi_IN" w:bidi="hi_IN"/>
        </w:rPr>
        <w:t xml:space="preserve"> पौलुस कुरिन्थुस के लोगों से कहता है कि हालाँकि कुरिन्थुस के लोग कहते हैं कि वे प्रभु का भोज खा रहे हैं, लेकिन कुरिन्थुस के लोग जो करते हैं वह प्रभु के भोज से मेल नहीं खाता। कुछ लोग दूसरे भूखे लोगों के साथ साझा किए बिना बहुत अधिक खाते और पीते हैं। पौलुस कहता है कि कुरिन्थुस के लोग कलीसिया का अपमान करते हैं और अपने साथी विश्वासियों को लज्जित करते हैं।</w:t>
      </w:r>
    </w:p>
    <w:p>
      <w:pPr/>
      <w:r>
        <w:rPr>
          <w:lang w:val="hi_IN" w:bidi="hi_IN"/>
        </w:rPr>
      </w:r>
      <w:r>
        <w:rPr>
          <w:b/>
          <w:lang w:val="hi_IN" w:bidi="hi_IN"/>
        </w:rPr>
        <w:t>तीसरे भाग में:</w:t>
      </w:r>
      <w:r>
        <w:rPr>
          <w:lang w:val="hi_IN" w:bidi="hi_IN"/>
        </w:rPr>
        <w:t xml:space="preserve"> पौलुस कुरिन्थुस के लोगों को याद दिलाता है कि पौलुस ने कुरिन्थुस के लोगों को प्रभु के भोज के बारे में निर्देश दिए थे। पौलुस कुरिन्थुस के लिए उन शब्दों को याद करता है जिनका उपयोग यीशु ने पहले प्रभु भोज में किया था। पौलुस कुरिन्थुस के लोगों को याद दिलाता है कि प्रभु भोज एक ऐसा भोजन है जो यीशु ने विश्वासियों के लिए जो किया है उसकी याद दिलाता है। कुरिन्थुस के लोग हर बार जब विश्वासी प्रभु भोज में सहभागी होते हैं, तो प्रभु यीशु की मृत्यु की कहानी फिर से बताते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धनी विश्वासी</w:t>
      </w:r>
    </w:p>
    <w:p>
      <w:pPr>
        <w:pStyle w:val="ListBullet"/>
        <w:spacing w:line="240" w:lineRule="auto"/>
        <w:ind w:left="720"/>
      </w:pPr>
      <w:r>
        <w:rPr>
          <w:lang w:val="hi_IN" w:bidi="hi_IN"/>
        </w:rPr>
      </w:r>
      <w:r>
        <w:rPr>
          <w:lang w:val="hi_IN" w:bidi="hi_IN"/>
        </w:rPr>
        <w:t>कुरिन्थुस के गरीब विश्वासी</w:t>
      </w:r>
    </w:p>
    <w:p>
      <w:pPr>
        <w:pStyle w:val="ListBullet"/>
        <w:spacing w:line="240" w:lineRule="auto"/>
        <w:ind w:left="720"/>
      </w:pPr>
      <w:r>
        <w:rPr>
          <w:lang w:val="hi_IN" w:bidi="hi_IN"/>
        </w:rPr>
      </w:r>
      <w:r>
        <w:rPr>
          <w:lang w:val="hi_IN" w:bidi="hi_IN"/>
        </w:rPr>
        <w:t>और प्रभु यीशु</w:t>
      </w:r>
    </w:p>
    <w:p>
      <w:pPr/>
      <w:r>
        <w:rPr>
          <w:lang w:val="hi_IN" w:bidi="hi_IN"/>
        </w:rPr>
      </w:r>
      <w:r>
        <w:rPr>
          <w:lang w:val="hi_IN" w:bidi="hi_IN"/>
        </w:rPr>
        <w:t>पिछले भाग में, पौलुस ने कुरिन्थुस के लोगों की प्रशंसा की क्योंकि वे उन निर्देशों और परंपराओं का पालन करते थे जो पौलुस ने उन्हें दिए थे। परन्तु पौलुस इस भाग की शुरुआत यह कहकर करता है कि वह प्रभु भोज के विषय में दी गई अपनी शिक्षाओं का पालन करने के लिए कुरिन्थियों की प्रशंसा या सराहना नहीं कर सकता। पौलुस दो बार कहता है कि पौलुस कुरिन्थियों की स्तुति या सराहना नहीं करता है। पौलुस कुरिन्थुस के लोगों से कहता है कि जब कुरिन्थुस के लोग आराधना करने के लिए इकट्ठा होते हैं, तो वे एक-दूसरे को नुकसान पहुँचाते हैं।</w:t>
      </w:r>
    </w:p>
    <w:p>
      <w:pPr/>
      <w:r>
        <w:rPr>
          <w:lang w:val="hi_IN" w:bidi="hi_IN"/>
        </w:rPr>
      </w:r>
      <w:r>
        <w:rPr>
          <w:lang w:val="hi_IN" w:bidi="hi_IN"/>
        </w:rPr>
        <w:t>पौलुस कुरिन्थुस के लोगों को बताता है कि वे एक-दूसरे को कैसे नुकसान पहुँचाते हैं। जब पौलुस कहता है, “पहले,” तो वह अपने कथन पर बल देने के लिए ऐसा करता है। पौलुस किसी "दूसरे" बात का उल्लेख नहीं करता है। इसे कहने का एक और तरीका है, "सबसे महत्वपूर्ण रूप से।"</w:t>
      </w:r>
    </w:p>
    <w:p>
      <w:pPr/>
      <w:r>
        <w:rPr>
          <w:lang w:val="hi_IN" w:bidi="hi_IN"/>
        </w:rPr>
      </w:r>
      <w:r>
        <w:rPr>
          <w:lang w:val="hi_IN" w:bidi="hi_IN"/>
        </w:rPr>
        <w:t>यहाँ रुकें और चर्चा करें: आपकी भाषा में लोग एक बहुत महत्वपूर्ण बात पर जोर देने के लिए क्या करते हैं? आप अपनी भाषा में "पहले" के अर्थ का अनुवाद कैसे करेंगे? इस ऑडियो को यहाँ रोकें।</w:t>
      </w:r>
    </w:p>
    <w:p>
      <w:pPr/>
      <w:r>
        <w:rPr>
          <w:lang w:val="hi_IN" w:bidi="hi_IN"/>
        </w:rPr>
      </w:r>
      <w:r>
        <w:rPr>
          <w:lang w:val="hi_IN" w:bidi="hi_IN"/>
        </w:rPr>
        <w:t>जब पौलुस कहता है, "मैं सुनता हूँ कि विभाजन हैं," तो पौलुस कुरिन्थुस के लोगों से कह रहा है कि किसी ने सीधे पौलुस को इसकी सूचना दी है, शायद व्यक्तिगत रूप से पौलुस सूचना का उत्तर यह कहकर देता है कि पौलुस मानता है कि ये लोग जो कहते हैं उनमें से कुछ सच हैं। पौलुस ने शायद कुछ कारणों से इस तरह उत्तर देना चुना है। सबसे पहले, पौलुस ने यह किसी ऐसे व्यक्ति से सुना जिस पर पौलुस भरोसा करता था, लेकिन पौलुस ने स्वयं इसका अनुभव नहीं किया था, इसलिए पौलुस सावधान रहना चाहता था। साथ ही, पौलुस एक बुद्धिमान चरवाहे या अगुवे के रूप में यह बताने का प्रयास कर रहा होगा कि वह जानता है कि हर कोई विभाजन का कारण नहीं है। पौलुस केवल उन लोगों का सामना कर रहा है जो समस्या पैदा कर रहे हैं।</w:t>
      </w:r>
    </w:p>
    <w:p>
      <w:pPr/>
      <w:r>
        <w:rPr>
          <w:lang w:val="hi_IN" w:bidi="hi_IN"/>
        </w:rPr>
      </w:r>
      <w:r>
        <w:rPr>
          <w:lang w:val="hi_IN" w:bidi="hi_IN"/>
        </w:rPr>
        <w:t>यहाँ रुकें और चर्चा करें: आप लोगों को यह बताने के लिए क्या कहते हैं कि आपको किसी विश्वसनीय स्रोत से जानकारी मिली है? आपकी संस्कृति में, आप किसी समूह के साथ किसी समस्या के बारे में कैसे बात करते हैं, जब आपको पता हो कि केवल कुछ लोग ही समस्या पैदा कर रहे हैं? आप इस विचार का अनुवाद कैसे करेंगे कि पौलुस सूचना पर विश्वास करता है, लेकिन पौलुस यह भी समझता है कि केवल कुछ लोग ही समस्या पैदा कर रहे हैं? इस ऑडियो को यहाँ रोकें।</w:t>
      </w:r>
    </w:p>
    <w:p>
      <w:pPr/>
      <w:r>
        <w:rPr>
          <w:lang w:val="hi_IN" w:bidi="hi_IN"/>
        </w:rPr>
      </w:r>
      <w:r>
        <w:rPr>
          <w:lang w:val="hi_IN" w:bidi="hi_IN"/>
        </w:rPr>
        <w:t>फिर पौलुस अपने आप का विरोध करता प्रतीत होता है। पौलुस कहता है कि विभाजन सहायक हो सकते हैं! विभाजन स्पष्ट रूप से बताते हैं कि कौन से लोग परमेश्वर पर सच्चा विश्वास रखते हैं। पौलुस शायद यह सुझाव दे रहा है कि परमेश्वर ने इन विभागों की योजना बनाई थी। आपको याद होगा कि यीशु ने कहा था कि लोग उन लोगों के विरुद्ध होंगे जो सच में यीशु का अनुसरण करते हैं। पहले के भाग में, पौलुस ने कुरिन्थुस के लोगों से कहा कि परमेश्वर प्रत्येक व्यक्ति के कार्यों की परीक्षा करेगा, और हर कोई वास्तव में बनी हुई अच्छी बातों को देखेगा।</w:t>
      </w:r>
    </w:p>
    <w:p>
      <w:pPr/>
      <w:r>
        <w:rPr>
          <w:lang w:val="hi_IN" w:bidi="hi_IN"/>
        </w:rPr>
      </w:r>
      <w:r>
        <w:rPr>
          <w:lang w:val="hi_IN" w:bidi="hi_IN"/>
        </w:rPr>
        <w:t>कुरिन्थुस के लोग सोचते थे कि वे प्रभु भोज खा रहे हैं, या वह भोजन जिसे यीशु के अनुयायी प्रभु यीशु की मृत्यु को याद रखने के लिए एक साथ खाते हैं। पौलुस ने कुरिन्थुस के लोगों से कहा कि कुरिन्थुस के लोग जो कर रहे थे, वह बिल्कुल भी प्रभु के भोज से मेल खाता नहीं था। कुरिन्थुस के लोग इस तरह व्यवहार कर रहे थे जो यीशु का सम्मान नहीं करता था। जो लोग एक साथ प्रभु का भोज खाते हैं, उन्हें याद होता है कि यीशु ने क्या किया था ताकि वे परमेश्वर के लोग बन सकें। कुछ लोगों ने अपना भोजन दूसरे लोगों के साथ साझा किए बिना स्वयं खा लिया। कुछ लोगों के पास खाने के लिए कुछ नहीं था, जबकि कुछ लोगों के पास इतना अधिक था कि वे दाखरस से नशे में हो गए।</w:t>
      </w:r>
    </w:p>
    <w:p>
      <w:pPr/>
      <w:r>
        <w:rPr>
          <w:lang w:val="hi_IN" w:bidi="hi_IN"/>
        </w:rPr>
      </w:r>
      <w:r>
        <w:rPr>
          <w:lang w:val="hi_IN" w:bidi="hi_IN"/>
        </w:rPr>
        <w:t>पौलुस विश्वासियों से कई प्रश्न पूछता है जिनके उत्तर पौलुस विश्वासियों से देने की उम्मीद नहीं करता है। पौलुस इन प्रश्नों का उपयोग कुरिन्थियों को बताने के लिए करता है कि पौलुस विश्वासियों से बहुत दुखी और क्रोधित है। पौलुस इन प्रश्नों से विश्वासियों को डाँट रहा है। जब पौलुस पूछता है, "क्या तुम्हारे पास खाने या पीने के लिए घर नहीं हैं?" पौलुस विश्वासियों से कह रहा है कि वे अपने घरों में खा और पी सकते हैं। जब पौलुस पूछता है, "क्या तुम परमेश्वर की कलीसिया को तुच्छ समझते हो और उन लोगों को अपमानित करते हो जिनके पास कुछ नहीं है?" पौलुस इन लोगों से कह रहा है कि वे विश्वासियों के समुदाय को महत्वपूर्ण नहीं समझते, क्योंकि वे उस समुदाय का अनादर कर रहे हैं। गरीब विश्वासी लज्जित अनुभव करते हैं क्योंकि अन्य विश्वासी उनके साथ जिस प्रकार व्यवहार कर रहे हैं।</w:t>
      </w:r>
    </w:p>
    <w:p>
      <w:pPr/>
      <w:r>
        <w:rPr>
          <w:lang w:val="hi_IN" w:bidi="hi_IN"/>
        </w:rPr>
      </w:r>
      <w:r>
        <w:rPr>
          <w:lang w:val="hi_IN" w:bidi="hi_IN"/>
        </w:rPr>
        <w:t>यहाँ रुकें और चर्चा करें कि आप इन प्रश्नों का अनुवाद कैसे करेंगे। यदि आप अपनी भाषा में इस प्रकार के प्रश्नों का उपयोग नहीं करते हैं, तो आपको उन्हें कथनों में बदलना होगा। इस ऑडियो को यहाँ रोकें।</w:t>
      </w:r>
    </w:p>
    <w:p>
      <w:pPr/>
      <w:r>
        <w:rPr>
          <w:lang w:val="hi_IN" w:bidi="hi_IN"/>
        </w:rPr>
      </w:r>
      <w:r>
        <w:rPr>
          <w:lang w:val="hi_IN" w:bidi="hi_IN"/>
        </w:rPr>
        <w:t>पौलुस का अगला प्रश्न, "मैं तुमसे क्या कहूँ?" विश्वासियों के प्रति पौलुस की निराशा दिखाता है। पौलुस विश्वासियों से इतना निराश है कि पौलुस लगभग नहीं जानता कि क्या कहना है।</w:t>
      </w:r>
    </w:p>
    <w:p>
      <w:pPr/>
      <w:r>
        <w:rPr>
          <w:lang w:val="hi_IN" w:bidi="hi_IN"/>
        </w:rPr>
      </w:r>
      <w:r>
        <w:rPr>
          <w:lang w:val="hi_IN" w:bidi="hi_IN"/>
        </w:rPr>
        <w:t>यहाँ रुकें और चर्चा करें: आप अपनी भाषा में अत्यधिक निराशा और खेद को कैसे व्यक्त करते हैं। चर्चा करें कि आप अपनी भाषा में इस विचार का अनुवाद कैसे करेंगे। इस ऑडियो को यहाँ रोकें।</w:t>
      </w:r>
    </w:p>
    <w:p>
      <w:pPr/>
      <w:r>
        <w:rPr>
          <w:lang w:val="hi_IN" w:bidi="hi_IN"/>
        </w:rPr>
      </w:r>
      <w:r>
        <w:rPr>
          <w:lang w:val="hi_IN" w:bidi="hi_IN"/>
        </w:rPr>
        <w:t>पौलुस विश्वासियों से एक अन्तिम प्रश्न पूछता है, लेकिन पौलुस विश्वासियों को उस प्रश्न का उत्तर भी देता है: "क्या मैं इसके लिए तेरी सराहना करूँ? नहीं, मैं नहीं करूँगा!" पौलुस कहता है कि कुरिन्थुस के लोग इस तरह व्यवहार कर रहे हैं कि पौलुस को कुरिन्थुस के लोगों की सराहना करने के बजाय उन्हें डाँटना पड़े।</w:t>
      </w:r>
    </w:p>
    <w:p>
      <w:pPr/>
      <w:r>
        <w:rPr>
          <w:lang w:val="hi_IN" w:bidi="hi_IN"/>
        </w:rPr>
      </w:r>
      <w:r>
        <w:rPr>
          <w:lang w:val="hi_IN" w:bidi="hi_IN"/>
        </w:rPr>
        <w:t>पौलुस कुरिन्थियों से कहता है कि वह उन्हें वही सिखा रहा है जो प्रभु ने उसे सिखाने के लिए दिया। मूल भाषा में, पौलुस इस तरह बोलता है कि यह एक परम्परा है जो यीशु ने यीशु के चेलों से शुरू की थी। जो चेले उस भोजन में उपस्थित थे, सम्भव है कि उन्होंने ही यह जानकारी पौलुस को दी थी। पौलुस पहले प्रभु के भोज की कहानी उसी तरह बताता है जैसे लूका ने लूका के सुसमाचार में बताई थी। आपको याद होगा कि लूका ने पौलुस की कुछ यात्राओं में पौलुस के साथ यात्रा की थी।</w:t>
      </w:r>
    </w:p>
    <w:p>
      <w:pPr/>
      <w:r>
        <w:rPr>
          <w:lang w:val="hi_IN" w:bidi="hi_IN"/>
        </w:rPr>
      </w:r>
      <w:r>
        <w:rPr>
          <w:lang w:val="hi_IN" w:bidi="hi_IN"/>
        </w:rPr>
        <w:t>यहाँ रुकें और चर्चा करें कि आप इस विचार का अनुवाद कैसे करेंगे कि पौलुस ने प्रभु भोज के बारे में पौलुस के निर्देश उन चेलों से प्राप्त किए थे जो पहले प्रभु के भोज में यीशु के साथ वहाँ थे। इस ऑडियो को यहाँ रोकें।</w:t>
      </w:r>
    </w:p>
    <w:p>
      <w:pPr/>
      <w:r>
        <w:rPr>
          <w:lang w:val="hi_IN" w:bidi="hi_IN"/>
        </w:rPr>
      </w:r>
      <w:r>
        <w:rPr>
          <w:lang w:val="hi_IN" w:bidi="hi_IN"/>
        </w:rPr>
        <w:t>यहाँ रुकें और इस गतिविधि को करें: यदि आपने लूका के सुसमाचार का अनुवाद किया है, तो लूका 22:17–20 का अपना अनुवाद सुनें या अपने समूह के किसी सदस्य से यह कहानी लूका से बताने के लिए कहें। इस ऑडियो को यहाँ रोकें।</w:t>
      </w:r>
    </w:p>
    <w:p>
      <w:pPr/>
      <w:r>
        <w:rPr>
          <w:lang w:val="hi_IN" w:bidi="hi_IN"/>
        </w:rPr>
      </w:r>
      <w:r>
        <w:rPr>
          <w:lang w:val="hi_IN" w:bidi="hi_IN"/>
        </w:rPr>
        <w:t>पौलुस केवल उस क्षण को दोबारा बताता है जब यीशु ने प्रभु भोज की परम्परा शुरू की थी। यीशु ने यह उस रात किया जब यहूदा ने यीशु को धोखा दिया था। यीशु और यीशु के चेलों ने एक साथ फसह के भोजन का आनन्द लिया। भोजन के दौरान, यीशु ने कुछ रोटी और एक प्याला दाखरस लिया और प्रतीकों को नए अर्थ दिए। यीशु ने रोटी के लिए परमेश्वर का धन्यवाद किया और रोटी को दो या अधिक टुकड़ों में तोड़ दिया। यीशु ने कहा, "यह रोटी मेरा शरीर है, जो तुम्हारे लिए है। मेरी स्मरण के लिए यही किया करो।" मूल भाषा में, यहाँ किए गए कार्य का या तो अर्थ है कि रोटी शरीर है, या रोटी यीशु के शरीर के समान है, या उसका प्रतीक है। इसके बाद, यीशु ने रोटी के समान ही दाखरस का कटोरा लिया; अर्थात् यीशु ने रोटी उठाई और उसके लिए परमेश्वर का धन्यवाद किया। फिर यीशु ने कहा, "यह कटोरा परमेश्वर और लोगों के बीच नई और अलग प्रकार की वाचा, या समझौता है। मैं अपना लहू बहाकर, या मरकर यह वाचा बाँधता हूँ। जब तुम इसे पीओ, तो मेरे स्मरण के लिए ऐसा करो।" पौलुस कुरिन्थुस के लोगों से कहता है कि जब कुरिन्थुस के लोग रोटी खाते हैं और कटोरे का दाखरस पीते हैं, तो वे दूसरों को प्रभु यीशु की मृत्यु के बारे में बताते हैं जब तक कि यीशु वापस नहीं आता। पौलुस कहता है कि जब यीशु के अनुयायी एक साथ प्रभु भोज मनाते हैं, और प्रतीकों का अर्थ याद करते हैं, तो यीशु के अनुयायी संसार के पापों के लिए यीशु की मृत्यु की कहानी दोबारा सुना रहे हैं। आपको याद होगा कि यीशु ने कहा था कि जब यीशु परमेश्वर के राज्य में शासन करने के लिए वापस आएगा, तो यीशु यह भोजन फिर से करेगा।</w:t>
      </w:r>
    </w:p>
    <w:p>
      <w:pPr/>
      <w:r>
        <w:rPr>
          <w:lang w:val="hi_IN" w:bidi="hi_IN"/>
        </w:rPr>
      </w:r>
      <w:r>
        <w:rPr>
          <w:lang w:val="hi_IN" w:bidi="hi_IN"/>
        </w:rPr>
        <w:t xml:space="preserve">यहाँ रुकें और </w:t>
      </w:r>
      <w:r>
        <w:rPr>
          <w:lang w:val="hi_IN" w:bidi="hi_IN"/>
        </w:rPr>
        <w:t>अखमीरी रोटी</w:t>
      </w:r>
      <w:r>
        <w:rPr>
          <w:lang w:val="hi_IN" w:bidi="hi_IN"/>
        </w:rPr>
        <w:t xml:space="preserve"> और </w:t>
      </w:r>
      <w:r>
        <w:rPr>
          <w:b/>
          <w:lang w:val="hi_IN" w:bidi="hi_IN"/>
        </w:rPr>
        <w:t>एक प्याले दाखरस</w:t>
      </w:r>
      <w:r>
        <w:rPr>
          <w:lang w:val="hi_IN" w:bidi="hi_IN"/>
        </w:rPr>
        <w:t xml:space="preserve"> की तस्वीर देखें।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11:17–26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धनी विश्वासी</w:t>
      </w:r>
    </w:p>
    <w:p>
      <w:pPr>
        <w:pStyle w:val="ListBullet"/>
        <w:spacing w:line="240" w:lineRule="auto"/>
        <w:ind w:left="720"/>
      </w:pPr>
      <w:r>
        <w:rPr>
          <w:lang w:val="hi_IN" w:bidi="hi_IN"/>
        </w:rPr>
      </w:r>
      <w:r>
        <w:rPr>
          <w:lang w:val="hi_IN" w:bidi="hi_IN"/>
        </w:rPr>
        <w:t>कुरिन्थुस के गरीब विश्वासी</w:t>
      </w:r>
    </w:p>
    <w:p>
      <w:pPr>
        <w:pStyle w:val="ListBullet"/>
        <w:spacing w:line="240" w:lineRule="auto"/>
        <w:ind w:left="720"/>
      </w:pPr>
      <w:r>
        <w:rPr>
          <w:lang w:val="hi_IN" w:bidi="hi_IN"/>
        </w:rPr>
      </w:r>
      <w:r>
        <w:rPr>
          <w:lang w:val="hi_IN" w:bidi="hi_IN"/>
        </w:rPr>
        <w:t>और प्रभु यीशु</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कुरिन्थुस के विश्वासियों से कहता है, "मैं तुम्हारी सराहना या स्तुति नहीं कर सकता, क्योंकि जब तुम कलीसिया के रूप में इकट्ठा होते हो, तो तुम ऐसे व्यवहार करते हो जो एक-दूसरे की मदद करने के बजाय एक-दूसरे को नुकसान पहुँचाते हो। मैंने सुना है कि तुम बंट गए हो। मुझे लगता है कि इसमें कुछ सच्चाई है। विभाजन यह स्पष्ट कर सकता है कि कौन सच में यीशु का अनुसरण कर रहा है और कौन नहीं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आगे कहता है, “जब तुम आराधना के लिए इकट्ठा होते हो, तो तुम दावा करते हो कि तुम प्रभु भोज खा रहे हो, परन्तु तुम ऐसा नहीं कर रहे! कुछ पहले जाकर अपना भोजन खा रहे हैं। कुछ भूखे हैं, जबकि अन्य नशे में हो जाते हैं। तुम्हारे पास खाने और पीने के लिए अपने घर हैं। तुम जो कर रहे हैं वह परमेश्वर और परमेश्वर की कलीसिया का अपमान है। तुम अपने गरीब भाइयों और बहनों का अनादर कर रहे हो! मुझे नहीं पता है कि क्या कहना है। मैं निश्चित रूप से इसके लिए तुम्हारी सराहना नहीं कर सकता!"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धनी कुरिन्थुस के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गरीब कुरिन्थुस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जारी रखता है, "मैं तुम्हें वही निर्देश दूँगा जो प्रभु यीशु ने मुझे दिए थे। जिस रात यीशु के एक चेले ने प्रभु यीशु के साथ विश्वासघात किया, उस रात यीशु ने कुछ रोटी ली और उसके लिए परमेश्वर का धन्यवाद किया। यीशु ने रोटी को तोड़ा और कहा, 'यह रोटी मेरा शरीर है जो तुम्हारे लिए दिया गया है। जब तुम यह रोटी खाओ तो मुझे याद रखना।' भोजन के बाद, यीशु ने एक कटोरा दाखरस लिया। यीशु ने इसे उठाया और इसके लिए परमेश्वर का धन्यवाद किया। फिर यीशु ने कहा, 'दाखरस का यह कटोरा परमेश्वर और परमेश्वर के लोगों के बीच नई वाचा है। मैं अपना लहू बहाकर यह वाचा बाँधता हूँ। जब भी तुम इस कटोरे में से पीओ, तो मेरी स्मरण के लिए ऐसा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कुरिन्थुस के लोगों से कहता है, "जब भी हम रोटी खाते हैं और कटोरा पीते हैं, हम दूसरों को प्रभु यीशु की मृत्यु के बारे में बताते रहते हैं जब तक कि वह वापस नहीं आए।"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के विश्वासियों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11:17–26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कुरिन्थियों से कहता है कि वह प्रभु भोज के विषय में दी गई अपनी आज्ञाओं का पालन करने के लिए कुरिन्थियों की प्रशंसा या </w:t>
      </w:r>
      <w:r>
        <w:rPr>
          <w:b/>
          <w:lang w:val="hi_IN" w:bidi="hi_IN"/>
        </w:rPr>
        <w:t>सराहना</w:t>
      </w:r>
      <w:r>
        <w:rPr>
          <w:lang w:val="hi_IN" w:bidi="hi_IN"/>
        </w:rPr>
        <w:t xml:space="preserve"> नहीं करेगा। स्तुति या सराहना के लिए उसी शब्द या वाक्यांश का उपयोग करें जिसका उपयोग आपने पिछले भाग में किया है।</w:t>
      </w:r>
    </w:p>
    <w:p>
      <w:pPr/>
      <w:r>
        <w:rPr>
          <w:lang w:val="hi_IN" w:bidi="hi_IN"/>
        </w:rPr>
      </w:r>
      <w:r>
        <w:rPr>
          <w:lang w:val="hi_IN" w:bidi="hi_IN"/>
        </w:rPr>
        <w:t xml:space="preserve">पौलुस कहता है कि जब कुरिन्थुस के लोग एक </w:t>
      </w:r>
      <w:r>
        <w:rPr>
          <w:b/>
          <w:lang w:val="hi_IN" w:bidi="hi_IN"/>
        </w:rPr>
        <w:t>कलीसिया</w:t>
      </w:r>
      <w:r>
        <w:rPr>
          <w:lang w:val="hi_IN" w:bidi="hi_IN"/>
        </w:rPr>
        <w:t xml:space="preserve"> के रूप में एक साथ आते हैं, तो विश्वासी अलग-अलग समूहों में बंट जाते हैं। कलीसिया यीशु के अनुयायियों का समुदाय है। कलीसिया के लिए उसी शब्द का उपयोग करें जिसका उपयोग आपने पिछले भागों के लिए किया है। </w:t>
      </w:r>
      <w:r>
        <w:rPr>
          <w:b/>
          <w:lang w:val="hi_IN" w:bidi="hi_IN"/>
        </w:rPr>
        <w:t>कलीसिया</w:t>
      </w:r>
      <w:r>
        <w:rPr>
          <w:lang w:val="hi_IN" w:bidi="hi_IN"/>
        </w:rPr>
        <w:t xml:space="preserve"> के बारे में अधिक जानकारी के लिए, मुख्य शब्दावली देखें।</w:t>
      </w:r>
    </w:p>
    <w:p>
      <w:pPr/>
      <w:r>
        <w:rPr>
          <w:lang w:val="hi_IN" w:bidi="hi_IN"/>
        </w:rPr>
      </w:r>
      <w:r>
        <w:rPr>
          <w:lang w:val="hi_IN" w:bidi="hi_IN"/>
        </w:rPr>
        <w:t xml:space="preserve">पौलुस कुरिन्थुस के लोगों से कहता है कि यह </w:t>
      </w:r>
      <w:r>
        <w:rPr>
          <w:b/>
          <w:lang w:val="hi_IN" w:bidi="hi_IN"/>
        </w:rPr>
        <w:t>प्रभु भोज</w:t>
      </w:r>
      <w:r>
        <w:rPr>
          <w:lang w:val="hi_IN" w:bidi="hi_IN"/>
        </w:rPr>
        <w:t xml:space="preserve"> नहीं है जिसे विश्वासी खा रहे हैं। इस भाग में, प्रभु प्रभु यीशु को दर्शाता है। पहला प्रभु भोज उस समय हुआ जब यीशु ने अपने चेलों के साथ फसह का भोजन किया, इससे पहले कि उसे क्रूस पर चढ़ाया गया। जब मसीही प्रभु भोज खाते हैं, तो वे यीशु के टूटे हुए शरीर और बहाए गए लहू को याद कर रहे हैं जब यीशु उनके लिए मरा था।</w:t>
      </w:r>
    </w:p>
    <w:p>
      <w:pPr/>
      <w:r>
        <w:rPr>
          <w:lang w:val="hi_IN" w:bidi="hi_IN"/>
        </w:rPr>
      </w:r>
      <w:r>
        <w:rPr>
          <w:lang w:val="hi_IN" w:bidi="hi_IN"/>
        </w:rPr>
        <w:t xml:space="preserve">यहाँ रुकें और समूह में चर्चा करें कि आप </w:t>
      </w:r>
      <w:r>
        <w:rPr>
          <w:b/>
          <w:lang w:val="hi_IN" w:bidi="hi_IN"/>
        </w:rPr>
        <w:t>प्रभु भोज</w:t>
      </w:r>
      <w:r>
        <w:rPr>
          <w:lang w:val="hi_IN" w:bidi="hi_IN"/>
        </w:rPr>
        <w:t xml:space="preserve"> के लिए किस शब्द या वाक्यांश का उपयोग करेंगे। </w:t>
      </w:r>
      <w:r>
        <w:rPr>
          <w:lang w:val="hi_IN" w:bidi="hi_IN"/>
        </w:rPr>
        <w:t>प्रभु</w:t>
      </w:r>
      <w:r>
        <w:rPr>
          <w:lang w:val="hi_IN" w:bidi="hi_IN"/>
        </w:rPr>
        <w:t xml:space="preserve"> के बारे में अधिक जानकारी के लिए, मुख्य शब्दावली को देखें। इस ऑडियो को यहाँ रोकें।</w:t>
      </w:r>
    </w:p>
    <w:p>
      <w:pPr/>
      <w:r>
        <w:rPr>
          <w:lang w:val="hi_IN" w:bidi="hi_IN"/>
        </w:rPr>
      </w:r>
      <w:r>
        <w:rPr>
          <w:lang w:val="hi_IN" w:bidi="hi_IN"/>
        </w:rPr>
        <w:t xml:space="preserve">पहले प्रभु के भोज के दौरान, यीशु ने </w:t>
      </w:r>
      <w:r>
        <w:rPr>
          <w:b/>
          <w:lang w:val="hi_IN" w:bidi="hi_IN"/>
        </w:rPr>
        <w:t>एक कटोरा दाखरस</w:t>
      </w:r>
      <w:r>
        <w:rPr>
          <w:lang w:val="hi_IN" w:bidi="hi_IN"/>
        </w:rPr>
        <w:t xml:space="preserve"> लिया और कहा, "यह कटोरा परमेश्वर और परमेश्वर के लोगों के बीच नई वाचा या समझौता है।" हालाँकि यीशु केवल एक कटोरे के बारे में बात करता है, फिर भी हर कोई जानता होगा कि इस कटोरे में दाखरस है। आपको अपने अनुवाद में "दाखरस का कटोरा" वाक्यांश शामिल करने की आवश्यकता हो सकती है। लोग किण्वित अंगूर के रस से दाखरस बनाते हैं। बाइबल में दाखरस आमतौर पर लाल रंग का होता है और जब लोग दाखरस अच्छी तरह से उपयोग करते हैं, तो यह जीवन, लहू, आनन्द और उत्सव का प्रतीक हो सकता है।</w:t>
      </w:r>
    </w:p>
    <w:p>
      <w:pPr/>
      <w:r>
        <w:rPr>
          <w:lang w:val="hi_IN" w:bidi="hi_IN"/>
        </w:rPr>
      </w:r>
      <w:r>
        <w:rPr>
          <w:lang w:val="hi_IN" w:bidi="hi_IN"/>
        </w:rPr>
        <w:t xml:space="preserve">यहाँ रुकें और समूह में चर्चा करें कि आप </w:t>
      </w:r>
      <w:r>
        <w:rPr>
          <w:b/>
          <w:lang w:val="hi_IN" w:bidi="hi_IN"/>
        </w:rPr>
        <w:t>कटोरा,</w:t>
      </w:r>
      <w:r>
        <w:rPr>
          <w:lang w:val="hi_IN" w:bidi="hi_IN"/>
        </w:rPr>
        <w:t xml:space="preserve">, या </w:t>
      </w:r>
      <w:r>
        <w:rPr>
          <w:b/>
          <w:lang w:val="hi_IN" w:bidi="hi_IN"/>
        </w:rPr>
        <w:t>दाखरस का कटोरा</w:t>
      </w:r>
      <w:r>
        <w:rPr>
          <w:lang w:val="hi_IN" w:bidi="hi_IN"/>
        </w:rPr>
        <w:t xml:space="preserve"> के लिए किस शब्द या वाक्यांश का उपयोग करेंगे। यदि आवश्यकता हो, तो एक </w:t>
      </w:r>
      <w:r>
        <w:rPr>
          <w:b/>
          <w:lang w:val="hi_IN" w:bidi="hi_IN"/>
        </w:rPr>
        <w:t>दाखरस का कटोरा</w:t>
      </w:r>
      <w:r>
        <w:rPr>
          <w:lang w:val="hi_IN" w:bidi="hi_IN"/>
        </w:rPr>
        <w:t xml:space="preserve"> की तस्वीर देखें। अधिक जानकारी के लिए मुख्य शब्दावली में </w:t>
      </w:r>
      <w:r>
        <w:rPr>
          <w:b/>
          <w:lang w:val="hi_IN" w:bidi="hi_IN"/>
        </w:rPr>
        <w:t>दाखरस</w:t>
      </w:r>
      <w:r>
        <w:rPr>
          <w:lang w:val="hi_IN" w:bidi="hi_IN"/>
        </w:rPr>
        <w:t xml:space="preserve">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b/>
          <w:lang w:val="hi_IN" w:bidi="hi_IN"/>
        </w:rPr>
        <w:t>वाचा</w:t>
      </w:r>
      <w:r>
        <w:rPr>
          <w:lang w:val="hi_IN" w:bidi="hi_IN"/>
        </w:rPr>
        <w:t xml:space="preserve"> लोगों या लोगों के समूहों के बीच एक कड़ा वादा या समझौता है। ये लोग इस वादे को तोड़ नहीं सकते।</w:t>
      </w:r>
    </w:p>
    <w:p>
      <w:pPr/>
      <w:r>
        <w:rPr>
          <w:lang w:val="hi_IN" w:bidi="hi_IN"/>
        </w:rPr>
      </w:r>
      <w:r>
        <w:rPr>
          <w:lang w:val="hi_IN" w:bidi="hi_IN"/>
        </w:rPr>
        <w:t xml:space="preserve">यहाँ रुकें और समूह के रूप में चर्चा करें कि आप </w:t>
      </w:r>
      <w:r>
        <w:rPr>
          <w:b/>
          <w:lang w:val="hi_IN" w:bidi="hi_IN"/>
        </w:rPr>
        <w:t>वाचा</w:t>
      </w:r>
      <w:r>
        <w:rPr>
          <w:lang w:val="hi_IN" w:bidi="hi_IN"/>
        </w:rPr>
        <w:t xml:space="preserve"> के लिए किस शब्द या वाक्यांश का उपयोग करेंगे। अधिक जानकारी के लिए मुख्य शब्दावली में </w:t>
      </w:r>
      <w:r>
        <w:rPr>
          <w:lang w:val="hi_IN" w:bidi="hi_IN"/>
        </w:rPr>
        <w:t>वाचा</w:t>
      </w:r>
      <w:r>
        <w:rPr>
          <w:lang w:val="hi_IN" w:bidi="hi_IN"/>
        </w:rPr>
        <w:t xml:space="preserve"> देखें। यदि आपने पहले ही बाइबल की किसी अन्य पुस्तक में इस शब्द का अनुवाद किया है, तो उसी शब्द का इस्तेमाल करें जिसका इस्तेमाल आपने वहाँ किया है।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11:27–34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11:27–34 को सुनें और अपने मन में रखें।</w:t>
      </w:r>
    </w:p>
    <w:p>
      <w:pPr/>
      <w:r>
        <w:rPr>
          <w:lang w:val="hi_IN" w:bidi="hi_IN"/>
        </w:rPr>
      </w:r>
      <w:r>
        <w:rPr>
          <w:lang w:val="hi_IN" w:bidi="hi_IN"/>
        </w:rPr>
        <w:t>यदि सम्भव हो, तो 1 कुरिन्थियों 11:27–34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11:27–34 का ऑडियो संस्करण सबसे आसानी से समझ में आने वाले अनुवाद में सुनें।</w:t>
      </w:r>
    </w:p>
    <w:p>
      <w:pPr/>
      <w:r>
        <w:rPr>
          <w:lang w:val="hi_IN" w:bidi="hi_IN"/>
        </w:rPr>
      </w:r>
      <w:r>
        <w:rPr>
          <w:lang w:val="hi_IN" w:bidi="hi_IN"/>
        </w:rPr>
        <w:t>पिछले भाग में, पौलुस ने कुरिन्थुस के विश्वासियों को प्रभु भोज के दौरान उनके व्यवहार के लिए डाँटा। कुछ कुरिन्थुस के लोग बहुत अधिक खा रहे थे और यहाँ तक कि नशे में भी थे, जबकि दूसरे कुरिन्थुस के लोग भूखे थे। पौलुस कुरिन्थुस के लोगों को यीशु के उस उदाहरण की याद दिलाता है जब यीशु ने पहली प्रभु भोज लिया था। यीशु ने चेलों से कहा कि वे यीशु की मृत्यु की कहानी को याद रखने के लिए रोटी खाएँ और दाखरस पीएँ।</w:t>
      </w:r>
    </w:p>
    <w:p>
      <w:pPr/>
      <w:r>
        <w:rPr>
          <w:lang w:val="hi_IN" w:bidi="hi_IN"/>
        </w:rPr>
      </w:r>
      <w:r>
        <w:rPr>
          <w:lang w:val="hi_IN" w:bidi="hi_IN"/>
        </w:rPr>
        <w:t>इस भाग में, पौलुस प्रभु भोज के बारे में बात करना जारी रखता है और कुरिन्थुस के लोगों को प्रभु भोज को गलत तरीके से लेने के बारे में चेतावनी देता है। कुरिन्थुस के लोगों को एक-दूसरे के प्रति सही दृष्टिकोण रखते हुए प्रभु की रोटी खाने या उसके कटोरे में से पीने में सावधानी बरतनी चाहिए। जो कोई भी सही रीति से प्रभु भोज नहीं खाएगा, वह यीशु के शरीर और लहू के प्रति अनादर या अपमान का दोषी होगा, जिसे यीशु ने बलिदान के रूप में दिया था। पौलुस कहता है कि प्रत्येक व्यक्ति को रोटी खाने और दाखरस के कटोरे से पीने से पहले अपने व्यवहार की जांच या परीक्षा करनी चाहिए। दूसरे शब्दों में, उस व्यक्ति को अपने व्यवहार और कार्यों के बारे में ध्यान से सोचने की आवश्यकता है ताकि यह सुनिश्चित किया जा सके कि उसका व्यवहार और कार्य सही हैं।</w:t>
      </w:r>
    </w:p>
    <w:p>
      <w:pPr/>
      <w:r>
        <w:rPr>
          <w:lang w:val="hi_IN" w:bidi="hi_IN"/>
        </w:rPr>
      </w:r>
      <w:r>
        <w:rPr>
          <w:lang w:val="hi_IN" w:bidi="hi_IN"/>
        </w:rPr>
        <w:t>यहाँ रुकें और उस समय की कोई कहानी सुनाएँ, जब आपने रुककर अपने कामों या व्यवहार पर विचार किया, और इस वजह से आपने जो करने की योजना बनाई थी, उसे बदल दिया। इस ऑडियो को यहाँ रोकें।</w:t>
      </w:r>
    </w:p>
    <w:p>
      <w:pPr/>
      <w:r>
        <w:rPr>
          <w:lang w:val="hi_IN" w:bidi="hi_IN"/>
        </w:rPr>
      </w:r>
      <w:r>
        <w:rPr>
          <w:lang w:val="hi_IN" w:bidi="hi_IN"/>
        </w:rPr>
        <w:t xml:space="preserve">यदि लोग बिना सोचे या शरीर का सम्मान किए बिना खाते और पीते हैं, तो परमेश्वर उन लोगों को उनके खाने और पीने के तरीके के कारण दंड देगा। हमें नहीं पता कि क्या पौलुस विश्वासियों के शरीर को दर्शाता है, जो कलीसिया है, या यीशु के शरीर को दर्शाता है जो विश्वासियों के लिए मर गया था। विश्वासी अपने कामों से न तो यीशु का </w:t>
      </w:r>
      <w:r>
        <w:rPr>
          <w:b/>
          <w:lang w:val="hi_IN" w:bidi="hi_IN"/>
        </w:rPr>
        <w:t>और</w:t>
      </w:r>
      <w:r>
        <w:rPr>
          <w:lang w:val="hi_IN" w:bidi="hi_IN"/>
        </w:rPr>
        <w:t xml:space="preserve"> न ही एक-दूसरे का सम्मान करते हैं। पौलुस विश्वासियों से कहता है कि कुछ विश्वासी बीमार और कमजोर हैं, और अन्य विश्वासी मर गए हैं क्योंकि परमेश्वर ने इन विश्वासियों को इस तरह प्रभु यीशु का अपमान करने के लिए न्याय किया है। पौलुस कहता है कि यदि हम खाने और पीने से पहले हमारे मन में क्या है उससे जाँचे, तो परमेश्वर हमारा न्याय नहीं करेगा। जब प्रभु हमारा न्याय करता है या दंड देता है, तो प्रभु हमें सिखा रहा है और हमें प्रशिक्षण दे रहा है कि हम उसी तरह व्यवहार करना सीखें जैसे प्रभु चाहता है। प्रभु ऐसा इसलिए करता है ताकि प्रभु को अन्त में हमें और संसार के उन लोगों को दोषी ठहराना या दंड देना न पड़े जो परमेश्वर का अनुसरण बिल्कुल नहीं करते हैं।</w:t>
      </w:r>
    </w:p>
    <w:p>
      <w:pPr/>
      <w:r>
        <w:rPr>
          <w:lang w:val="hi_IN" w:bidi="hi_IN"/>
        </w:rPr>
      </w:r>
      <w:r>
        <w:rPr>
          <w:lang w:val="hi_IN" w:bidi="hi_IN"/>
        </w:rPr>
        <w:t>यहाँ रुकें और इस प्रश्न पर चर्चा करें: किसी ऐसे समय के बारे में बताएँ जब किसी शिक्षक या माता-पिता ने आपको कुछ गलत करने के लिए अनुशासित किया था। आपने कैसा महसूस किया? अनुशासन ने भविष्य में आपके व्यवहार को कैसे बदला? इस ऑडियो को यहाँ रोकें।</w:t>
      </w:r>
    </w:p>
    <w:p>
      <w:pPr/>
      <w:r>
        <w:rPr>
          <w:lang w:val="hi_IN" w:bidi="hi_IN"/>
        </w:rPr>
      </w:r>
      <w:r>
        <w:rPr>
          <w:lang w:val="hi_IN" w:bidi="hi_IN"/>
        </w:rPr>
        <w:t>पौलुस प्रभु भोज के विषय में पौलुस की चर्चा को कुछ अंतिम निर्देशों के साथ समाप्त करता है। जब मसीही लोग संगति भोजन या प्रभु भोज के लिए इकट्ठे होते हैं, तब उन्हें सबके आने तक रुकना चाहिए और फिर साथ मिलकर भोजन करना चाहिए। पौलुस केवल इस विषय में बात नहीं कर रहा है कि विश्वासियों को कब खाना शुरू करना चाहिए, बल्कि वह इससे कहीं अधिक गंभीर बात कह रहा है! पौलुस विश्वासियों को बता रहा है कि जब वे खाने के लिए इकट्ठे होते हैं, तब एक-दूसरे का स्वागत और सम्मान करना बहुत महत्वपूर्ण है, क्योंकि सभी विश्वासी एक ही समुदाय हैं, जो मिलकर परमेश्वर की आराधना और उसका अनुसरण करते हैं—विश्वासी एक ही देह हैं!</w:t>
      </w:r>
    </w:p>
    <w:p>
      <w:pPr/>
      <w:r>
        <w:rPr>
          <w:lang w:val="hi_IN" w:bidi="hi_IN"/>
        </w:rPr>
      </w:r>
      <w:r>
        <w:rPr>
          <w:lang w:val="hi_IN" w:bidi="hi_IN"/>
        </w:rPr>
        <w:t>जो विश्वासी इतने भूखे हैं कि वे इंतजार नहीं कर सकते, उन्हें सभा में आने से पहले अपने घर पर ही भोजन कर लेना चाहिए। इस तरह, परमेश्वर इन विश्वासियों को गलत काम करने के लिए दंड नहीं देगा। पौलुस के पास कुछ और बातें भी थीं जो वह विश्वासियों को प्रभु भोज के विषय में बताना चाहता था। जब पौलुस विश्वासियों से मिलने आएगा, तब पौलुस विश्वासियों को उन सारी बातों को बताएगा।</w:t>
      </w:r>
      <w:r>
        <w:rPr>
          <w:lang w:val="hi_IN" w:bidi="hi_IN"/>
        </w:rPr>
      </w:r>
    </w:p>
    <w:p>
      <w:pPr>
        <w:pStyle w:val="Heading3"/>
      </w:pPr>
      <w:r>
        <w:rPr>
          <w:lang w:val="hi_IN" w:bidi="hi_IN"/>
        </w:rPr>
        <w:t>घटनाओं को समझाना</w:t>
      </w:r>
    </w:p>
    <w:p>
      <w:pPr/>
      <w:r>
        <w:rPr>
          <w:lang w:val="hi_IN" w:bidi="hi_IN"/>
        </w:rPr>
      </w:r>
      <w:r>
        <w:rPr>
          <w:lang w:val="hi_IN" w:bidi="hi_IN"/>
        </w:rPr>
        <w:t>1 कुरिन्थियों 11:27–34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विश्वासियों को गलत तरीके से प्रभु भोज खाने के विषय में चेतावनी देता है। लोगों को रोटी खाने और दाखरस के कटोरे से पीने से पहले अपने व्यवहार और कार्यों की जांच अवश्य करनी चाहिए। यदि लोग गलत इरादों से खाते या पीते हैं, तो परमेश्वर ऐसे लोगों को अनुशासित करेगा या दंड देगा।</w:t>
      </w:r>
    </w:p>
    <w:p>
      <w:pPr/>
      <w:r>
        <w:rPr>
          <w:lang w:val="hi_IN" w:bidi="hi_IN"/>
        </w:rPr>
      </w:r>
      <w:r>
        <w:rPr>
          <w:b/>
          <w:lang w:val="hi_IN" w:bidi="hi_IN"/>
        </w:rPr>
        <w:t>दूसरे भाग में:</w:t>
      </w:r>
      <w:r>
        <w:rPr>
          <w:lang w:val="hi_IN" w:bidi="hi_IN"/>
        </w:rPr>
        <w:t xml:space="preserve"> पौलुस विश्वासियों को निर्देश देता है कि वे एक साथ प्रभु भोज में भाग लें। पौलुस वादा करता है कि जब पौलुस विश्वासियों से मिलने आएगा, तो वह विश्वासियों को इस बारे में और अधिक निर्देश देगा।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प्रभु यीशु</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पौलुस पहले भाग की शुरुआत एक ऐसे शब्द से करता है जो दिखाता है कि अब पौलुस कुरिन्थियों को उन बातों के आधार पर कुछ बातें समझाने जा रहा है, जो पौलुस ने अभी-अभी कही हैं।</w:t>
      </w:r>
    </w:p>
    <w:p>
      <w:pPr/>
      <w:r>
        <w:rPr>
          <w:lang w:val="hi_IN" w:bidi="hi_IN"/>
        </w:rPr>
      </w:r>
      <w:r>
        <w:rPr>
          <w:lang w:val="hi_IN" w:bidi="hi_IN"/>
        </w:rPr>
        <w:t>यहाँ रुकें और चर्चा करें: आपकी भाषा में लोग क्या कहते हैं या क्या करते हैं ताकि सुनने वाले को यह पता चल सके कि बोलने वाला व्यक्ति अभी-अभी कही हुई बातों के आधार पर सलाह या सुझाव दे रहा है? आप पौलुस के पत्र के इस भाग की शुरुआत कैसे करेंगे ताकि लोग समझ सकें कि पौलुस अपनी पिछली बातों के आधार पर निर्देश दे रहा है? इस ऑडियो को यहाँ रोकें।</w:t>
      </w:r>
    </w:p>
    <w:p>
      <w:pPr/>
      <w:r>
        <w:rPr>
          <w:lang w:val="hi_IN" w:bidi="hi_IN"/>
        </w:rPr>
      </w:r>
      <w:r>
        <w:rPr>
          <w:lang w:val="hi_IN" w:bidi="hi_IN"/>
        </w:rPr>
        <w:t>पौलुस कहता है कि यदि कोई व्यक्ति प्रभु यीशु के भोज में रोटी खाता है या कटोरे का दाखरस अनुचित रीति से पीता है, तो वह प्रभु यीशु के शरीर और लहू के विरुद्ध पाप करने का दोषी ठहरता है। पौलुस उन लोगों की ओर संकेत करता है जो इस भोज को लापरवाही से या अनुचित रीति से खाते हैं। लोगों को इस भोज में इस प्रकार भाग लेना चाहिए कि वह यीशु और एक-दूसरे का सम्मान करे। यीशु हमारे पापों से हमें बचाने के लिए मर गया, और यीशु चाहता है कि विश्वासी एक देह में एकजुट हों। यदि विश्वासी उस भोज को सही रीति से नहीं खाते जो यीशु की मृत्यु की याद दिलाता है, तो विश्वासी न तो यीशु का सम्मान कर रहे हैं और न ही उस काम का जो यीशु ने हमारे लिए किया!</w:t>
      </w:r>
    </w:p>
    <w:p>
      <w:pPr/>
      <w:r>
        <w:rPr>
          <w:lang w:val="hi_IN" w:bidi="hi_IN"/>
        </w:rPr>
      </w:r>
      <w:r>
        <w:rPr>
          <w:lang w:val="hi_IN" w:bidi="hi_IN"/>
        </w:rPr>
        <w:t>इस भाग में, पौलुस उस भाषा का उपयोग करता है जिसका उपयोग न्यायी और वकील अदालत में करते हैं। सबसे पहले, पौलुस कहता है कि विश्वासी "दोषी" हैं। कानून के अनुसार, दोषी व्यक्ति उस हर बात के लिए जिम्मेदार होता है जो उसके कारण हुई है। अधिकांश विद्वान मानते हैं कि पौलुस कह रहा है कि यह व्यक्ति प्रभु यीशु के शरीर और लहू का अनादर करने के पाप के लिए जिम्मेदार है। दूसरे विद्वानों का मानना है कि पौलुस शायद यह भी कह रहा है कि इस व्यक्ति का न्याय ठीक वैसे ही किया जाएगा, जैसे उन लोगों का न्याय किया जाएगा जिन्होंने यीशु को मारा था। क्योंकि विद्वान इसके अर्थ के बारे में निश्चित नहीं हैं, इसलिए आपको इस विचार का अनुवाद ऐसे तटस्थ तरीके से करना चाहिए जिससे दोनों अर्थों की संभावना बनी रहे।</w:t>
      </w:r>
    </w:p>
    <w:p>
      <w:pPr/>
      <w:r>
        <w:rPr>
          <w:lang w:val="hi_IN" w:bidi="hi_IN"/>
        </w:rPr>
      </w:r>
      <w:r>
        <w:rPr>
          <w:lang w:val="hi_IN" w:bidi="hi_IN"/>
        </w:rPr>
        <w:t>यहाँ रुकें और समूह में चर्चा करें कि आप अपनी भाषा में इस बात का अनुवाद कैसे करेंगे कि वह व्यक्ति "प्रभु यीशु के शरीर और लहू का दोषी है।" इस ऑडियो को यहाँ रोकें।</w:t>
      </w:r>
    </w:p>
    <w:p>
      <w:pPr/>
      <w:r>
        <w:rPr>
          <w:lang w:val="hi_IN" w:bidi="hi_IN"/>
        </w:rPr>
      </w:r>
      <w:r>
        <w:rPr>
          <w:lang w:val="hi_IN" w:bidi="hi_IN"/>
        </w:rPr>
        <w:t>इसके बाद पौलुस कहता है कि हर व्यक्ति को अपने आप को जाँचना या परखना चाहिए, ताकि वह सुनिश्चित कर सके कि वह प्रभु भोज में सही कामों और सही व्यवहार के साथ भाग ले रहा है। यह ऐसा है जैसे वह व्यक्ति अपने आप से इस प्रकार के प्रश्न पूछकर अपने आप को परख रहा हो, जैसे, “कलीसिया में अपने भाइयों और बहनों के प्रति मेरा व्यवहार कैसा है?” क्या मैं यीशु का अनुसरण करने के लिए अपनी पूरी कोशिश कर रहा हूँ?” इससे उस व्यक्ति को यह समझने में सहायता मिलती है कि क्या वह प्रभु के भोज में सही उद्देश्यों के साथ भाग ले रहा है।</w:t>
      </w:r>
    </w:p>
    <w:p>
      <w:pPr/>
      <w:r>
        <w:rPr>
          <w:lang w:val="hi_IN" w:bidi="hi_IN"/>
        </w:rPr>
      </w:r>
      <w:r>
        <w:rPr>
          <w:lang w:val="hi_IN" w:bidi="hi_IN"/>
        </w:rPr>
        <w:t>यहाँ रुकें और समूह में चर्चा करें कि आप अपनी भाषा में इस विचार का अनुवाद कैसे करेंगे कि प्रभु के भोज में रोटी खाने या कटोरे से पीने से पहले व्यक्ति को अपने आप की जाँच या परीक्षा करनी चाहिए। इस ऑडियो को यहाँ रोकें।</w:t>
      </w:r>
    </w:p>
    <w:p>
      <w:pPr/>
      <w:r>
        <w:rPr>
          <w:lang w:val="hi_IN" w:bidi="hi_IN"/>
        </w:rPr>
      </w:r>
      <w:r>
        <w:rPr>
          <w:lang w:val="hi_IN" w:bidi="hi_IN"/>
        </w:rPr>
        <w:t>फिर पौलुस कहता है कि एक व्यक्ति को शरीर को परखना चाहिए या उसका सम्मान करना चाहिए। इस मामले में, एक व्यक्ति को यह पहचानना या समझना चाहिए कि शरीर के साथ उसके संबंध का क्या महत्व है। दूसरे शब्दों में, उस व्यक्ति को शरीर का सम्मान करना चाहिए! यदि कोई व्यक्ति शरीर को परखे या उसका सम्मान किए बिना खाता और पीता है, तो वह व्यक्ति परमेश्वर द्वारा उस व्यक्ति का न्याय करने या दंड देने के लिए प्रेरित करता है। क्योंकि पौलुस केवल "शरीर" कहता है, न कि "यीशु का देह और लहू," इसलिए विद्वान इस बात पर सहमत नहीं हैं कि यहाँ शरीर से पौलुस का क्या अर्थ है। कुछ लोग मानते हैं कि पौलुस प्रभु यीशु के शरीर के बारे में बात कर रहा है जिसे यीशु ने हमारे लिए बलिदान किया था। कुछ अन्य लोग मानते हैं कि पौलुस यहाँ प्रभु यीशु में विश्वास करने वालों के बारे में कह रहा है, जो कलीसिया हैं या मसीह की देह हैं। पौलुस एक ही समय पर दोनों बातों के बारे में भी बात कर रहा हो सकता है। क्योंकि लोग इसके अर्थ के बारे में निश्चित नहीं हैं, इसलिए आपको इसका अनुवाद भी ऐसे तरीके से करना चाहिए जिससे दोनों अर्थों की संभावना बनी रहे। यदि आपकी भाषा में आपको एक ही अर्थ चुनना पड़े, तो आपको इसका अनुवाद इस प्रकार करना चाहिए कि इसका अर्थ प्रभु यीशु के वास्तविक शरीर से हो।</w:t>
      </w:r>
    </w:p>
    <w:p>
      <w:pPr/>
      <w:r>
        <w:rPr>
          <w:lang w:val="hi_IN" w:bidi="hi_IN"/>
        </w:rPr>
      </w:r>
      <w:r>
        <w:rPr>
          <w:lang w:val="hi_IN" w:bidi="hi_IN"/>
        </w:rPr>
        <w:t>यहाँ रुकें और समूह में चर्चा करें कि आप अपने अनुवाद में "शरीर" का सम्मान करने के इस विचार का अनुवाद कैसे करेंगे। इस ऑडियो को यहाँ रोकें।</w:t>
      </w:r>
    </w:p>
    <w:p>
      <w:pPr/>
      <w:r>
        <w:rPr>
          <w:lang w:val="hi_IN" w:bidi="hi_IN"/>
        </w:rPr>
      </w:r>
      <w:r>
        <w:rPr>
          <w:lang w:val="hi_IN" w:bidi="hi_IN"/>
        </w:rPr>
        <w:t>पौलुस उल्लेख करता है कि कुछ लोग कमजोर और बीमार हो गए हैं क्योंकि परमेश्वर ने इन लोगों का न्याय किया है। परमेश्वर ने अन्य लोगों का न्याय किया है, और वे सो गए हैं। “सो गए” कहना किसी व्यक्ति की मृत्यु होने का एक और तरीका है।</w:t>
      </w:r>
    </w:p>
    <w:p>
      <w:pPr/>
      <w:r>
        <w:rPr>
          <w:lang w:val="hi_IN" w:bidi="hi_IN"/>
        </w:rPr>
      </w:r>
      <w:r>
        <w:rPr>
          <w:lang w:val="hi_IN" w:bidi="hi_IN"/>
        </w:rPr>
        <w:t>यहाँ रुकें और चर्चा करेंः आप शिष्टाचार के साथ इस तथ्य के बारे में कैसे बात करते हैं कि किसी की मृत्यु हो गई है? एक समूह के तौर पर तय करें कि आप यह बात कैसे कहेंगे कि कुछ लोग मर गए हैं। इस ऑडियो को यहाँ रोकें।</w:t>
      </w:r>
    </w:p>
    <w:p>
      <w:pPr/>
      <w:r>
        <w:rPr>
          <w:lang w:val="hi_IN" w:bidi="hi_IN"/>
        </w:rPr>
      </w:r>
      <w:r>
        <w:rPr>
          <w:lang w:val="hi_IN" w:bidi="hi_IN"/>
        </w:rPr>
        <w:t>पौलुस कहता है कि जब परमेश्वर मसीहियों का न्याय करता है, तो परमेश्वर उन मसीहियों का न्याय एक अनुशासनात्मक प्रकार के न्याय से करता है। अनुशासनात्मक न्याय वह स्थिति है, जब कोई व्यक्ति, जैसे माता-पिता या शिक्षक, किसी बच्चे को कुछ सिखाने के उद्देश्य से उसे सुधारता है। परमेश्वर मसीहियों को इस तरह अनुशासित करता है ताकि जब परमेश्वर उन लोगों का न्याय करे और दंड दे, जो दुनिया में रहते हैं या जो परमेश्वर पर भरोसा नहीं करते, तो मसीही दोषित न ठहरें।</w:t>
      </w:r>
    </w:p>
    <w:p>
      <w:pPr/>
      <w:r>
        <w:rPr>
          <w:lang w:val="hi_IN" w:bidi="hi_IN"/>
        </w:rPr>
      </w:r>
      <w:r>
        <w:rPr>
          <w:lang w:val="hi_IN" w:bidi="hi_IN"/>
        </w:rPr>
        <w:t>दूसरे भाग में, पौलुस प्रभु भोज के बारे में पौलुस की चर्चा समाप्त करता है। पौलुसने विश्वासियों के बुरे व्यवहार को सुधारने का काम पूरा कर लिया है और अब वह विश्वासियों को कुछ निर्देश देगा। पौलुस मूल भाषा में एक ऐसे शब्द का उपयोग करता है जो विश्वासियों को बताता है कि पौलुस विश्वासियों को बताने वाला है कि उन्हें क्या करना है।</w:t>
      </w:r>
    </w:p>
    <w:p>
      <w:pPr/>
      <w:r>
        <w:rPr>
          <w:lang w:val="hi_IN" w:bidi="hi_IN"/>
        </w:rPr>
      </w:r>
      <w:r>
        <w:rPr>
          <w:lang w:val="hi_IN" w:bidi="hi_IN"/>
        </w:rPr>
        <w:t>यहाँ रुकें और चर्चा करें: जब आप अपनी चर्चा के नतीजे बताने वाले होते हैं, तो आप अपनी भाषा में क्या कहते या करते हैं? चर्चा करें कि आप पौलुस के सुधार से निर्देश की ओर हुए बदलाव का अनुवाद किस प्रकार करेंगे। इस ऑडियो को यहाँ रोकें।</w:t>
      </w:r>
    </w:p>
    <w:p>
      <w:pPr/>
      <w:r>
        <w:rPr>
          <w:lang w:val="hi_IN" w:bidi="hi_IN"/>
        </w:rPr>
      </w:r>
      <w:r>
        <w:rPr>
          <w:lang w:val="hi_IN" w:bidi="hi_IN"/>
        </w:rPr>
        <w:t>पौलुस विश्वासियों को भाई कहता है। मूल भाषा में, पौलुस उस व्यक्ति के लिए एक सामान्य शब्द का उपयोग करता है जो एक परिवार का सदस्य है, या जो परिवार के सदस्य जैसा है। पौलुस पुरुषों और स्त्रियों दोनों से बात कर रहा है। कुछ अनुवादकों ने इसे "भाइयों और बहनों" के रूप में अनुवादित करने का विकल्प चुना है। पौलुस, पौलुस के मसीही भाइयों और बहनों से कहता है कि वे किसी भी संगती भोज या प्रभु भोज को शुरू करने से पहले एक-दूसरे का इंतजार करें। पौलुस केवल इस विषय में बात नहीं कर रहा है कि विश्वासियों को कब खाना शुरू करना चाहिए, बल्कि वह इससे कहीं अधिक गंभीर बात कह रहा है! पौलुस विश्वासियों से बता रहा है कि जब विश्वासी भोजन के लिए इकट्ठे होते हैं, तब एक-दूसरे का स्वागत और सम्मान करना बहुत महत्वपूर्ण है।</w:t>
      </w:r>
    </w:p>
    <w:p>
      <w:pPr/>
      <w:r>
        <w:rPr>
          <w:lang w:val="hi_IN" w:bidi="hi_IN"/>
        </w:rPr>
      </w:r>
      <w:r>
        <w:rPr>
          <w:lang w:val="hi_IN" w:bidi="hi_IN"/>
        </w:rPr>
        <w:t>वे विश्वासी जो बहुत भूखे हैं और सभी के आने का इंतजार नहीं कर सकते, उन्हें सभा में आने से पहले घर पर भोजन करना चाहिए। इस तरह, परमेश्वर इन विश्वासियों को गलत काम करने के लिए दंड नहीं देगा। पौलुस इन विश्वासियों को प्रभु भोज के बारे में अन्य बातें भी बताना चाहता है। जब पौलुस विश्वासियों से मिलने आएगा, तब पौलुस विश्वासियों को उन सारी बातों को बताएगा।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11:27–34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प्रभु यीशु</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चाहता है कि कुरिन्थुस के लोग इस बात के महत्व पर विचार करें कि पौलुस ने अभी-अभी विश्वासियों को प्रभु भोज के बारे में क्या बताया है। पौलुस विश्वासियों को चेतावनी देता है, "मैं चाहता हूँ कि तुम जान लो कि जो कोई अनुचित रीति से या लापरवाही से प्रभु भोज की रोटी खाए, या उसके कटोरे में से पीए, तो परमेश्वर उसका न्याय करेगा। परमेश्वर उन्हें प्रभु यीशु के शरीर और लहू का अपमान करने के लिए दोषी मानेगा। इसलिए, हर व्यक्ति को रोटी खाने और दाखरस के कटोरे को पीने से पहले अपने आप को जाँचना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समझाता है, "यदि तुम शरीर का सम्मान किए बिना रोटी खाते या कटोरे से दाखरस पीते हो, तो तुम अपने ऊपर परमेश्वर का न्याय लाते हो। तुम में से कुछ को इसके लिए परमेश्वर का न्याय प्राप्त हुआ है। तुम में से कुछ बीमार और कमजोर हैं, जबकि कुछ तो मर भी गए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के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जारी रखता है, "यदि हम अपने आप को जाँचें, तो परमेश्वर हमारा इस तरह न्याय नहीं करेगा। परन्तु जब परमेश्वर हमारा न्याय करता है, तो वह हमें अनुशासित करता और सुधारता है, ताकि हम संसार के बाकी लोगों की तरह दोषी ठहराए न जाएँ।"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 xml:space="preserve">अन्त में, पौलुस कहता है, "इसलिए हे मेरे भाइयों और बहनों, जब कभी तुम प्रभु भोज के लिए इकट्ठे होते हो, तो शुरू करने से पहले सबके आने का इंतजार किया करो। यदि तुम्हें सच में बहुत भूख लगी हो, तो तुम्हें पहले ही घर पर खाना खा लेना चाहिए। यदि तुम ऐसा करोगे, तो जब तुम इकट्ठे होगे तब तुम अपने ऊपर परमेश्वर का न्याय नहीं लाओगे। मेरे पास इस बारे में तुम्हें बताने के लिए और भी बहुत कुछ है, लकिन इसके लिए तब तक इंतजार किया जा सकता है जब तक मैं तुमसे मिलने नहीं आता।"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के विश्वासियों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11:27–34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प्रभु भोज के बारे में बात करना जारी रखता है। पौलुस कुरिन्थियों से कहता है कि जो कोई प्रभु भोज में रोटी खाता है या कटोरे का </w:t>
      </w:r>
      <w:r>
        <w:rPr>
          <w:b/>
          <w:lang w:val="hi_IN" w:bidi="hi_IN"/>
        </w:rPr>
        <w:t>दाखरस</w:t>
      </w:r>
      <w:r>
        <w:rPr>
          <w:lang w:val="hi_IN" w:bidi="hi_IN"/>
        </w:rPr>
        <w:t xml:space="preserve"> अनुचित रीति से पीता है, वह प्रभु के शरीर और </w:t>
      </w:r>
      <w:r>
        <w:rPr>
          <w:b/>
          <w:lang w:val="hi_IN" w:bidi="hi_IN"/>
        </w:rPr>
        <w:t>लहू</w:t>
      </w:r>
      <w:r>
        <w:rPr>
          <w:lang w:val="hi_IN" w:bidi="hi_IN"/>
        </w:rPr>
        <w:t xml:space="preserve"> के विरुद्ध पाप करने का दोषी होता है। "</w:t>
      </w:r>
      <w:r>
        <w:rPr>
          <w:b/>
          <w:lang w:val="hi_IN" w:bidi="hi_IN"/>
        </w:rPr>
        <w:t>प्रभु</w:t>
      </w:r>
      <w:r>
        <w:rPr>
          <w:lang w:val="hi_IN" w:bidi="hi_IN"/>
        </w:rPr>
        <w:t xml:space="preserve"> के कटोरे" उस दाखरस के कटोरे को कहते हैं जिसे लोग प्रभु भोज के दौरान पीते थे। जब पौलुस इस भाग में "प्रभु" कहता है, तो पौलुस प्रभु यीशु के बारे में बात कर रहा है। दाखरस का कटोरा, प्रभु और लहू के लिए उन्हीं शब्दों या वाक्यांशों का उपयोग करें जिनका उपयोग आपने पिछले भागों में किया है। यदि आवश्यकता हो तो </w:t>
      </w:r>
      <w:r>
        <w:rPr>
          <w:b/>
          <w:lang w:val="hi_IN" w:bidi="hi_IN"/>
        </w:rPr>
        <w:t>दाखरस</w:t>
      </w:r>
      <w:r>
        <w:rPr>
          <w:lang w:val="hi_IN" w:bidi="hi_IN"/>
        </w:rPr>
        <w:t xml:space="preserve">, </w:t>
      </w:r>
      <w:r>
        <w:rPr>
          <w:lang w:val="hi_IN" w:bidi="hi_IN"/>
        </w:rPr>
        <w:t>प्रभु</w:t>
      </w:r>
      <w:r>
        <w:rPr>
          <w:lang w:val="hi_IN" w:bidi="hi_IN"/>
        </w:rPr>
        <w:t xml:space="preserve"> और </w:t>
      </w:r>
      <w:r>
        <w:rPr>
          <w:b/>
          <w:lang w:val="hi_IN" w:bidi="hi_IN"/>
        </w:rPr>
        <w:t>लहू</w:t>
      </w:r>
      <w:r>
        <w:rPr>
          <w:lang w:val="hi_IN" w:bidi="hi_IN"/>
        </w:rPr>
        <w:t xml:space="preserve"> के बारे में अधिक जानकारी के लिए, मुख्य शब्दावली देखें।</w:t>
      </w:r>
    </w:p>
    <w:p>
      <w:pPr/>
      <w:r>
        <w:rPr>
          <w:lang w:val="hi_IN" w:bidi="hi_IN"/>
        </w:rPr>
      </w:r>
      <w:r>
        <w:rPr>
          <w:lang w:val="hi_IN" w:bidi="hi_IN"/>
        </w:rPr>
        <w:t xml:space="preserve">व्यवस्था के अनुसार </w:t>
      </w:r>
      <w:r>
        <w:rPr>
          <w:b/>
          <w:lang w:val="hi_IN" w:bidi="hi_IN"/>
        </w:rPr>
        <w:t>दोषी</w:t>
      </w:r>
      <w:r>
        <w:rPr>
          <w:lang w:val="hi_IN" w:bidi="hi_IN"/>
        </w:rPr>
        <w:t xml:space="preserve"> व्यक्ति उस हर बात के लिए जिम्मेदार होता है जो उसके कारण हुई है। पौलुस कहता है कि यह व्यक्ति प्रभु यीशु की मृत्यु के विरुद्ध दोषी ठहरता है या उसका अपमान करता है। हालाँकि मूल भाषा में </w:t>
      </w:r>
      <w:r>
        <w:rPr>
          <w:b/>
          <w:lang w:val="hi_IN" w:bidi="hi_IN"/>
        </w:rPr>
        <w:t>पाप</w:t>
      </w:r>
      <w:r>
        <w:rPr>
          <w:lang w:val="hi_IN" w:bidi="hi_IN"/>
        </w:rPr>
        <w:t xml:space="preserve"> शब्द का उपयोग नहीं किया गया है, फिर भी आपको यह कहने की आवश्यकता हो सकती है कि लोग प्रभु यीशु के विरुद्ध पाप करने के दोषी हैं। यदि ऐसा है, तो दोषी और पाप के लिए उन्हीं शब्दों का उपयोग जिनका उपयोग आपने पिछले भागों में किया है। अधिक जानकारी के लिए मुख्य शब्दावली में </w:t>
      </w:r>
      <w:r>
        <w:rPr>
          <w:lang w:val="hi_IN" w:bidi="hi_IN"/>
        </w:rPr>
        <w:t>पाप</w:t>
      </w:r>
      <w:r>
        <w:rPr>
          <w:lang w:val="hi_IN" w:bidi="hi_IN"/>
        </w:rPr>
        <w:t xml:space="preserve"> देखें।</w:t>
      </w:r>
    </w:p>
    <w:p>
      <w:pPr/>
      <w:r>
        <w:rPr>
          <w:lang w:val="hi_IN" w:bidi="hi_IN"/>
        </w:rPr>
      </w:r>
      <w:r>
        <w:rPr>
          <w:lang w:val="hi_IN" w:bidi="hi_IN"/>
        </w:rPr>
        <w:t xml:space="preserve">पौलुस ने कहा कि यदि कोई व्यक्ति शरीर का सम्मान किए बिना रोटी खाता है और दाखरस के कटोरे में से पीता है, तो वह व्यक्ति अपने ऊपर ही </w:t>
      </w:r>
      <w:r>
        <w:rPr>
          <w:b/>
          <w:lang w:val="hi_IN" w:bidi="hi_IN"/>
        </w:rPr>
        <w:t>न्याय</w:t>
      </w:r>
      <w:r>
        <w:rPr>
          <w:lang w:val="hi_IN" w:bidi="hi_IN"/>
        </w:rPr>
        <w:t xml:space="preserve"> खा या पी रहा है। दूसरे शब्दों में, परमेश्वर उस व्यक्ति को कुछ गलत करने के लिए न्याय करेगा। न्याय तब होता है जब कोई अधिकार रखने वाला व्यक्ति यह तय करता है कि कोई गलत या दोषी है, और अधिकार रखने वाला व्यक्ति दोषी व्यक्ति को उसके गलत काम के लिए दंडित करता है। जब न्याय शब्द दण्ड के अर्थ में प्रयोग हो, तो उसके लिए वही शब्द उपयोग करें जिसे आपने पिछले भागों में उपयोग किया है।</w:t>
      </w:r>
    </w:p>
    <w:p>
      <w:pPr/>
      <w:r>
        <w:rPr>
          <w:lang w:val="hi_IN" w:bidi="hi_IN"/>
        </w:rPr>
      </w:r>
      <w:r>
        <w:rPr>
          <w:lang w:val="hi_IN" w:bidi="hi_IN"/>
        </w:rPr>
        <w:t xml:space="preserve">पौलुस कुरिन्थुस के विश्वासियों को </w:t>
      </w:r>
      <w:r>
        <w:rPr>
          <w:b/>
          <w:lang w:val="hi_IN" w:bidi="hi_IN"/>
        </w:rPr>
        <w:t>भाइयों</w:t>
      </w:r>
      <w:r>
        <w:rPr>
          <w:lang w:val="hi_IN" w:bidi="hi_IN"/>
        </w:rPr>
        <w:t xml:space="preserve"> कहता है। मूल भाषा में, पौलुस एक ऐसे सामान्य शब्द का उपयोग करता है जो किसी परिवार के सदस्य के लिए, या ऐसे व्यक्ति के लिए प्रयोग होता है जो परिवार के सदस्य जैसा हो। पौलुस पुरुषों और स्त्रियों दोनों से बात कर रहा है। कुछ अनुवादकों ने इसे "भाइयों और बहनों" के रूप में अनुवादित करने का विकल्प चुना है। भाइयों के लिए उसी शब्द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12:1–11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12:1–11 को सुनें और अपने मन में रखें।</w:t>
      </w:r>
    </w:p>
    <w:p>
      <w:pPr/>
      <w:r>
        <w:rPr>
          <w:lang w:val="hi_IN" w:bidi="hi_IN"/>
        </w:rPr>
      </w:r>
      <w:r>
        <w:rPr>
          <w:lang w:val="hi_IN" w:bidi="hi_IN"/>
        </w:rPr>
        <w:t>यदि सम्भव हो, तो 1 कुरिन्थियों 12:1–11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12:1–11 का ऑडियो संस्करण सबसे आसानी से समझ में आने वाले अनुवाद में सुनें।</w:t>
      </w:r>
    </w:p>
    <w:p>
      <w:pPr/>
      <w:r>
        <w:rPr>
          <w:lang w:val="hi_IN" w:bidi="hi_IN"/>
        </w:rPr>
      </w:r>
      <w:r>
        <w:rPr>
          <w:lang w:val="hi_IN" w:bidi="hi_IN"/>
        </w:rPr>
        <w:t>पिछले भागों में, पौलुस ने एक ऐसी खबर के बारे में बताया था जो पौलुस ने सुना था कि कुरिन्थुस के लोग प्रभु भोज के समय एक-दूसरे और प्रभु यीशु का अनादर करते थे। पौलुस कुरिन्थुस के लोगों को निर्देश देता है कि वे अपने आप को जाँचें ताकि परमेश्वर यीशु के शरीर का अपमान करने वाले विश्वासियों का न्याय न करे। पौलुस विश्वासियों को निर्देश देता है कि जब भी विश्वासी प्रभु भोज के लिए इकट्ठे होते हैं, तो वे एक-दूसरे का इंतजार करें और एक-दूसरे का सम्मान करें।</w:t>
      </w:r>
    </w:p>
    <w:p>
      <w:pPr/>
      <w:r>
        <w:rPr>
          <w:lang w:val="hi_IN" w:bidi="hi_IN"/>
        </w:rPr>
      </w:r>
      <w:r>
        <w:rPr>
          <w:lang w:val="hi_IN" w:bidi="hi_IN"/>
        </w:rPr>
        <w:t>इस भाग में, पौलुस एक और मुद्दे को संबोधित करता है जिसके बारे में कुरिन्थियों ने पौलुस को लिखे पिछले पत्र में पूछा था। कुरिन्थियों के पास उन विशेष वरदानों और क्षमताओं के बारे में प्रश्न या चिंताएँ थीं जिन्हें परमेश्वर का आत्मा लोगों को देता है। पौलुस चाहता है कि कुरिन्थुस के लोग इन बातों के बारे में जानें।</w:t>
      </w:r>
    </w:p>
    <w:p>
      <w:pPr/>
      <w:r>
        <w:rPr>
          <w:lang w:val="hi_IN" w:bidi="hi_IN"/>
        </w:rPr>
      </w:r>
      <w:r>
        <w:rPr>
          <w:lang w:val="hi_IN" w:bidi="hi_IN"/>
        </w:rPr>
        <w:t xml:space="preserve">इससे पहले कि कुरिन्थुस के विश्वासी यीशु का अनुसरण करें, किसी ने इन कुरिन्थुस के लोगों को प्रभावित किया और उन्हें गलत काम करने के लिए प्रेरित किया। ये कुरिन्थुस के लोग गूँगी मूरतों की आराधना करते थे, यानी उन देवताओं की जिनके पास कहने के लिए कुछ भी अच्छा या आत्मिक नहीं था। पौलुस चाहता है कि विश्वासी समझें कि परमेश्वर का आत्मा कभी भी किसी व्यक्ति को यह कहने के लिए मजबूर नहीं करेगा, "यीशु श्रापित है।" उसी तरह, कोई व्यक्ति यह नहीं कह सकता, "यीशु मेरा प्रभु और स्वामी है," जब तक कि पवित्र आत्मा उस व्यक्ति की अगुआई नहीं कर रहा हो। इस समय में, मसीही लोग नियमित रूप से "यीशु प्रभु है" कहते थे, जो उनके विश्वास की एक सामान्य स्वीकारोक्ति थी और एक-दूसरे को यीशु के अनुयायी के रूप में पहचानने का एक तरीका भी था। </w:t>
      </w:r>
    </w:p>
    <w:p>
      <w:pPr/>
      <w:r>
        <w:rPr>
          <w:lang w:val="hi_IN" w:bidi="hi_IN"/>
        </w:rPr>
      </w:r>
      <w:r>
        <w:rPr>
          <w:lang w:val="hi_IN" w:bidi="hi_IN"/>
        </w:rPr>
        <w:t>यहाँ रुकें और इस प्रश्न पर समूह में चर्चा करें: आपकी समुदाय में ऐसे कौन से सामान्य वाक्यांश हैं जो किसी व्यक्ति को किसी विशेष समूह का सदस्य होने के रूप में पहचान देते हैं? इस ऑडियो को यहाँ रोकें।</w:t>
      </w:r>
    </w:p>
    <w:p>
      <w:pPr/>
      <w:r>
        <w:rPr>
          <w:lang w:val="hi_IN" w:bidi="hi_IN"/>
        </w:rPr>
      </w:r>
      <w:r>
        <w:rPr>
          <w:lang w:val="hi_IN" w:bidi="hi_IN"/>
        </w:rPr>
        <w:t>पौलुस कुरिन्थुस के विश्वासियों से कह रहा था कि जो कोई भी यीशु को प्रभु करके स्वीकार करता है, वह हर दूसरे यीशु के अनुयायी के समान है। ये सभी लोग समान हैं। मसीहियों में अलग-अलग प्रकार के आत्मिक वरदान या क्षमताएँ हैं, लेकिन वही पवित्र आत्मा प्रत्येक व्यक्ति को ये अलग-अलग वरदान देता है। मसीहियों के पास सेवा करने के कई अलग-अलग तरीके हैं, लेकिन सभी मसीही एक ही प्रभु यीशु की सेवा करते हैं। मसीही अलग-अलग तरीकों से काम करते हैं, या अलग-अलग काम करते हैं, लेकिन वही परमेश्वर सभी के लिए इन अलग-अलग कामों को करना संभव बनाता है। परमेश्वर पवित्र आत्मा के द्वारा हर एक मसीही को वरदान देता है, ताकि पूरी मसीही समुदाय को उससे लाभ मिले।</w:t>
      </w:r>
    </w:p>
    <w:p>
      <w:pPr/>
      <w:r>
        <w:rPr>
          <w:lang w:val="hi_IN" w:bidi="hi_IN"/>
        </w:rPr>
      </w:r>
      <w:r>
        <w:rPr>
          <w:lang w:val="hi_IN" w:bidi="hi_IN"/>
        </w:rPr>
        <w:t>इसके बाद, पौलुस पवित्र आत्मा के कुछ संभावित वरदानों को सूचीबद्ध करता है जो परमेश्वर अलग-अलग मसीहियों को देता है। पवित्र आत्मा एक व्यक्ति को एक वरदान देता है और दूसरे व्यक्ति को एक अलग वरदान देता है। हालाँकि हर वरदान अलग है, फिर भी पवित्र आत्मा एक ही है। पवित्र आत्मा प्रत्येक वरदान देता है। पवित्र आत्मा तय करता है कि प्रत्येक व्यक्ति को कौन-सा वरदान देना है।</w:t>
      </w:r>
    </w:p>
    <w:p>
      <w:pPr/>
      <w:r>
        <w:rPr>
          <w:lang w:val="hi_IN" w:bidi="hi_IN"/>
        </w:rPr>
      </w:r>
      <w:r>
        <w:rPr>
          <w:lang w:val="hi_IN" w:bidi="hi_IN"/>
        </w:rPr>
        <w:t>पौलुस हर वरदान की व्याख्या नहीं करता या यह नहीं समझाता कि एक मसीही उस वरदान का उपयोग कैसे करता है। पौलुस केवल उन अलग-अलग तरीकों की एक सूची देता है कि परमेश्वर कैसे पवित्र आत्मा के द्वारा विश्वासियों को दिए गए वरदानों के माध्यम से आत्मा के कार्य को उनके जीवन में दिखाता है। पौलुस सभी संभावित वरदानों के नाम नहीं बताता है। पौलुस यहाँ जिन वरदानों का उल्लेख करते हैं, वे हैं:</w:t>
      </w:r>
    </w:p>
    <w:p>
      <w:pPr>
        <w:pStyle w:val="ListBullet"/>
        <w:spacing w:line="240" w:lineRule="auto"/>
        <w:ind w:left="720"/>
      </w:pPr>
      <w:r>
        <w:rPr>
          <w:lang w:val="hi_IN" w:bidi="hi_IN"/>
        </w:rPr>
      </w:r>
      <w:r>
        <w:rPr>
          <w:lang w:val="hi_IN" w:bidi="hi_IN"/>
        </w:rPr>
        <w:t>पवित्र आत्मा कुछ लोगों को परमेश्वर की बुद्धि से भरे बातें देता है।</w:t>
      </w:r>
    </w:p>
    <w:p>
      <w:pPr>
        <w:pStyle w:val="ListBullet"/>
        <w:spacing w:line="240" w:lineRule="auto"/>
        <w:ind w:left="720"/>
      </w:pPr>
      <w:r>
        <w:rPr>
          <w:lang w:val="hi_IN" w:bidi="hi_IN"/>
        </w:rPr>
      </w:r>
      <w:r>
        <w:rPr>
          <w:lang w:val="hi_IN" w:bidi="hi_IN"/>
        </w:rPr>
        <w:t>पवित्र आत्मा कुछ लोगों को ज्ञान से भरे बातें देता है, या ऐसे संदेश जो अच्छी जानकारी और शिक्षाएँ प्रदान करते हैं।</w:t>
      </w:r>
    </w:p>
    <w:p>
      <w:pPr>
        <w:pStyle w:val="ListBullet"/>
        <w:spacing w:line="240" w:lineRule="auto"/>
        <w:ind w:left="720"/>
      </w:pPr>
      <w:r>
        <w:rPr>
          <w:lang w:val="hi_IN" w:bidi="hi_IN"/>
        </w:rPr>
      </w:r>
      <w:r>
        <w:rPr>
          <w:lang w:val="hi_IN" w:bidi="hi_IN"/>
        </w:rPr>
        <w:t>पवित्र आत्मा कुछ लोगों को अद्भुत कार्य करने के लिए परमेश्वर में दृढ़ विश्वास या भरोसा देता है।</w:t>
      </w:r>
    </w:p>
    <w:p>
      <w:pPr>
        <w:pStyle w:val="ListBullet"/>
        <w:spacing w:line="240" w:lineRule="auto"/>
        <w:ind w:left="720"/>
      </w:pPr>
      <w:r>
        <w:rPr>
          <w:lang w:val="hi_IN" w:bidi="hi_IN"/>
        </w:rPr>
      </w:r>
      <w:r>
        <w:rPr>
          <w:lang w:val="hi_IN" w:bidi="hi_IN"/>
        </w:rPr>
        <w:t>पवित्र आत्मा कुछ लोगों को बीमार लोगों को चंगा करने की क्षमता देता है।</w:t>
      </w:r>
    </w:p>
    <w:p>
      <w:pPr>
        <w:pStyle w:val="ListBullet"/>
        <w:spacing w:line="240" w:lineRule="auto"/>
        <w:ind w:left="720"/>
      </w:pPr>
      <w:r>
        <w:rPr>
          <w:lang w:val="hi_IN" w:bidi="hi_IN"/>
        </w:rPr>
      </w:r>
      <w:r>
        <w:rPr>
          <w:lang w:val="hi_IN" w:bidi="hi_IN"/>
        </w:rPr>
        <w:t>पवित्र आत्मा कुछ लोगों को सामर्थी चमत्कार करने या परमेश्वर से ऐसे अलौकिक काम करने के लिए कहने की क्षमता देता है, जो केवल परमेश्वर ही कर सकता है।</w:t>
      </w:r>
    </w:p>
    <w:p>
      <w:pPr>
        <w:pStyle w:val="ListBullet"/>
        <w:spacing w:line="240" w:lineRule="auto"/>
        <w:ind w:left="720"/>
      </w:pPr>
      <w:r>
        <w:rPr>
          <w:lang w:val="hi_IN" w:bidi="hi_IN"/>
        </w:rPr>
      </w:r>
      <w:r>
        <w:rPr>
          <w:lang w:val="hi_IN" w:bidi="hi_IN"/>
        </w:rPr>
        <w:t>पवित्र आत्मा कुछ लोगों को भविष्यवाणी करने या परमेश्वर की ओर से संदेश बोलने की क्षमता देता है।</w:t>
      </w:r>
    </w:p>
    <w:p>
      <w:pPr>
        <w:pStyle w:val="ListBullet"/>
        <w:spacing w:line="240" w:lineRule="auto"/>
        <w:ind w:left="720"/>
      </w:pPr>
      <w:r>
        <w:rPr>
          <w:lang w:val="hi_IN" w:bidi="hi_IN"/>
        </w:rPr>
      </w:r>
      <w:r>
        <w:rPr>
          <w:lang w:val="hi_IN" w:bidi="hi_IN"/>
        </w:rPr>
        <w:t>पवित्र आत्मा कुछ लोगों को यह परखने की क्षमता देता है कि कौन से संदेश और वरदान दुष्ट आत्मा से आते हैं और कौन सी बातें पवित्र आत्मा से आती हैं।</w:t>
      </w:r>
    </w:p>
    <w:p>
      <w:pPr>
        <w:pStyle w:val="ListBullet"/>
        <w:spacing w:line="240" w:lineRule="auto"/>
        <w:ind w:left="720"/>
      </w:pPr>
      <w:r>
        <w:rPr>
          <w:lang w:val="hi_IN" w:bidi="hi_IN"/>
        </w:rPr>
      </w:r>
      <w:r>
        <w:rPr>
          <w:lang w:val="hi_IN" w:bidi="hi_IN"/>
        </w:rPr>
        <w:t>पवित्र आत्मा कुछ लोगों को ऐसी भाषाओं में बोलने की क्षमता देता है, जिन्हें उन लोगों ने सीखा नहीं है।</w:t>
      </w:r>
    </w:p>
    <w:p>
      <w:pPr>
        <w:pStyle w:val="ListBullet"/>
        <w:spacing w:line="240" w:lineRule="auto"/>
        <w:ind w:left="720"/>
      </w:pPr>
      <w:r>
        <w:rPr>
          <w:lang w:val="hi_IN" w:bidi="hi_IN"/>
        </w:rPr>
      </w:r>
      <w:r>
        <w:rPr>
          <w:lang w:val="hi_IN" w:bidi="hi_IN"/>
        </w:rPr>
        <w:t>पवित्र आत्मा कुछ लोगों को यह क्षमता देता है कि वे उन दूसरी भाषाओं में कही गई बातों का अनुवाद कर सकें।</w:t>
      </w:r>
    </w:p>
    <w:p>
      <w:pPr/>
      <w:r>
        <w:rPr>
          <w:lang w:val="hi_IN" w:bidi="hi_IN"/>
        </w:rPr>
      </w:r>
      <w:r>
        <w:rPr>
          <w:lang w:val="hi_IN" w:bidi="hi_IN"/>
        </w:rPr>
        <w:t>यहाँ रुकें और समूह में इस प्रश्न पर चर्चा करें: चूँकि यह आत्मिक वरदानों की केवल एक आंशिक सूची है, इसलिए पौलुस ने इस सूची में जिन वरदानों को शामिल किया है, उन्हें देखकर आपको किस तरह हैरानी हुई? आपको क्या लगता है, पौलुस को इस सूची में कौन से वरदान जोड़ने चाहिए थे? उन मसीहियों के बारे में सोचें जिन्हें आप जानते हैं। आप उन मसीहियों में पवित्र आत्मा की कौन से वरदान काम करते हुए देखते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12:1–11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उन विशेष वरदानों के बारे में कुरिन्थियों के प्रश्न का उत्तर देना शुरू करता है, जो पवित्र आत्मा प्रदान करता है। पौलुस चाहता है कि कुरिन्थुस के लोग बातों को स्पष्ट रूप से समझें। केवल पवित्र आत्मा ही किसी व्यक्ति को यह कहने के लिए प्रेरित कर सकता है, "यीशु प्रभु है।"</w:t>
      </w:r>
    </w:p>
    <w:p>
      <w:pPr/>
      <w:r>
        <w:rPr>
          <w:lang w:val="hi_IN" w:bidi="hi_IN"/>
        </w:rPr>
      </w:r>
      <w:r>
        <w:rPr>
          <w:b/>
          <w:lang w:val="hi_IN" w:bidi="hi_IN"/>
        </w:rPr>
        <w:t>दूसरे भाग में:</w:t>
      </w:r>
      <w:r>
        <w:rPr>
          <w:lang w:val="hi_IN" w:bidi="hi_IN"/>
        </w:rPr>
        <w:t xml:space="preserve"> पौलुस समझाता है कि मसीहियों के पास परमेश्वर की सेवा करने के अलग-अलग वरदान और तरीके हैं, लेकिन परमेश्वर, प्रभु यीशु और पवित्र आत्मा एक ही हैं।</w:t>
      </w:r>
    </w:p>
    <w:p>
      <w:pPr/>
      <w:r>
        <w:rPr>
          <w:lang w:val="hi_IN" w:bidi="hi_IN"/>
        </w:rPr>
      </w:r>
      <w:r>
        <w:rPr>
          <w:b/>
          <w:lang w:val="hi_IN" w:bidi="hi_IN"/>
        </w:rPr>
        <w:t>तीसरे भाग में:</w:t>
      </w:r>
      <w:r>
        <w:rPr>
          <w:lang w:val="hi_IN" w:bidi="hi_IN"/>
        </w:rPr>
        <w:t xml:space="preserve"> प्रत्येक मसीही को पूरे समुदाय के लाभ के लिए परमेश्वर से एक वरदान प्राप्त होता है। हर व्यक्ति को एक अलग वरदान मिलता है, जो यह दिखाता है कि प्रत्येक मसीही में वही पवित्र आत्मा काम कर रहा है। पौलुस कुछ तरीकों को सूचीबद्ध करता है जिनसे पवित्र आत्मा मसीहियों में काम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प्रभु यीशु</w:t>
      </w:r>
    </w:p>
    <w:p>
      <w:pPr>
        <w:pStyle w:val="ListBullet"/>
        <w:spacing w:line="240" w:lineRule="auto"/>
        <w:ind w:left="720"/>
      </w:pPr>
      <w:r>
        <w:rPr>
          <w:lang w:val="hi_IN" w:bidi="hi_IN"/>
        </w:rPr>
      </w:r>
      <w:r>
        <w:rPr>
          <w:lang w:val="hi_IN" w:bidi="hi_IN"/>
        </w:rPr>
        <w:t>और पवित्र आत्मा</w:t>
      </w:r>
    </w:p>
    <w:p>
      <w:pPr/>
      <w:r>
        <w:rPr>
          <w:lang w:val="hi_IN" w:bidi="hi_IN"/>
        </w:rPr>
      </w:r>
      <w:r>
        <w:rPr>
          <w:lang w:val="hi_IN" w:bidi="hi_IN"/>
        </w:rPr>
        <w:t>पौलुस इस भाग की शुरुआत कुरिन्थियों को यह बताकर करता है कि पौलुस किसी दूसरे विषय पर आ रहा है। पौलुस अब एक और प्रश्न के बारे में बात करना चाहता है जिसके बारे में कुरिन्थियों ने एक पत्र में पौलुस से पूछा था। पौलुस चाहता है कि पौलुस के मसीही भाई और बहनें आत्मिक वरदानों या आत्मिक बातों के बारे में और अधिक बातें समझें।</w:t>
      </w:r>
    </w:p>
    <w:p>
      <w:pPr/>
      <w:r>
        <w:rPr>
          <w:lang w:val="hi_IN" w:bidi="hi_IN"/>
        </w:rPr>
      </w:r>
      <w:r>
        <w:rPr>
          <w:lang w:val="hi_IN" w:bidi="hi_IN"/>
        </w:rPr>
        <w:t>यहाँ रुकें और इस प्रश्न पर समूह में चर्चा करें: पौलुस कुरिन्थुस के विश्वासियों के एक नए प्रश्न का उत्तर दे रहा है। आप अपनी भाषा में किसी एक विषय से नए विषय पर कैसे जाते हैं? आप अपने अनुवाद में इस नए विषय में इस परिवर्तन को कैसे बनाएँगे? इस ऑडियो को यहाँ रोकें।</w:t>
      </w:r>
    </w:p>
    <w:p>
      <w:pPr/>
      <w:r>
        <w:rPr>
          <w:lang w:val="hi_IN" w:bidi="hi_IN"/>
        </w:rPr>
      </w:r>
      <w:r>
        <w:rPr>
          <w:lang w:val="hi_IN" w:bidi="hi_IN"/>
        </w:rPr>
        <w:t>कई अनुवादों में कहा गया है कि पौलुस कुरिन्थियों से आत्मिक वरदानों के विषय में बात करना चाहता है। हालाँकि, मूल भाषा में, पौलुस एक ऐसे शब्द का उपयोग करता है जो आत्मिक बातों को दर्शाता है। यह शब्द उस शब्द से अलग है जिसका उपयोग पौलुस ने पहले के भागों में वरदानों के लिए किया था। जब पौलुस इस भाग में विभिन्न आत्मिक वरदानों के बारे में बात करता है, तो पौलुस भी इस शब्द का उपयोग नहीं करता है। अन्य तरीकों से लोग इस विचार का अनुवाद कर सकते हैं, "मैं तुमसे आत्मिक बातों के बारे में बात करना चाहता हूँ," या, "मैं तुमसे आत्मिक लोगों के बारे में बात करना चाहता हूँ," या, "मैं तुमसे आत्मिक अभ्यासों के बारे में बात करना चाहता हूँ।" कई अनुवादों ने "आत्मिक वरदान" वाक्यांश को बनाए रखना चुना है क्योंकि पौलुस उन तरीकों का ज़िक्र करता है जिनसे पवित्र आत्मा लोगों के जीवन में काम करता है, और इस भाग में यही आत्मिक वरदान हैं।</w:t>
      </w:r>
    </w:p>
    <w:p>
      <w:pPr/>
      <w:r>
        <w:rPr>
          <w:lang w:val="hi_IN" w:bidi="hi_IN"/>
        </w:rPr>
      </w:r>
      <w:r>
        <w:rPr>
          <w:lang w:val="hi_IN" w:bidi="hi_IN"/>
        </w:rPr>
        <w:t>यहाँ रुकें और समूह में चर्चा करें कि आप आत्मिक बातों के इस विचार को अपनी भाषा में कैसे अनुवाद करेंगे। इस ऑडियो को यहाँ रोकें।</w:t>
      </w:r>
    </w:p>
    <w:p>
      <w:pPr/>
      <w:r>
        <w:rPr>
          <w:lang w:val="hi_IN" w:bidi="hi_IN"/>
        </w:rPr>
      </w:r>
      <w:r>
        <w:rPr>
          <w:lang w:val="hi_IN" w:bidi="hi_IN"/>
        </w:rPr>
        <w:t>इस पहले भाग में, पौलुस कुरिन्थुस के विश्वासियों को आत्मिक बातों के बारे में अधिक जानकारी देता है। पौलुस कुरिन्थुस के लोगों को याद दिलाता है कि जब कुरिन्थुस मूर्तिपूजक थे, या झूठे देवताओं की उपासना करने वाले लोग थे, तो किसी ने इन कुरिन्थियों को भटका दिया था। दूसरे शब्दों में, किसी ने इन कुरिन्थियों को मूर्तियों का अनुसरण करने के लिए प्रेरित किया।</w:t>
      </w:r>
    </w:p>
    <w:p>
      <w:pPr/>
      <w:r>
        <w:rPr>
          <w:lang w:val="hi_IN" w:bidi="hi_IN"/>
        </w:rPr>
      </w:r>
      <w:r>
        <w:rPr>
          <w:lang w:val="hi_IN" w:bidi="hi_IN"/>
        </w:rPr>
        <w:t>यहाँ रुकें और यह गतिविधि करें: लोगों के एक समूह को सीधे रास्ते पर चलने के लिए कहें। इस समूह के एक तरफ एक व्यक्ति को खड़ा करें। जैसे ही लोगों का समूह रास्ते पर आगे बढ़ता है, किनारे पर मौजूद व्यक्ति से कहें कि वह लोगों को रास्ते से हटाकर, किसी दूसरे रास्ते पर चलना शुरू करवा दे। आप लोगों को किसी विशेष दिशा में ले जाने के बारे में कैसे बात करेंगे? इस ऑडियो को यहाँ रोकें।</w:t>
      </w:r>
    </w:p>
    <w:p>
      <w:pPr/>
      <w:r>
        <w:rPr>
          <w:lang w:val="hi_IN" w:bidi="hi_IN"/>
        </w:rPr>
      </w:r>
      <w:r>
        <w:rPr>
          <w:lang w:val="hi_IN" w:bidi="hi_IN"/>
        </w:rPr>
        <w:t>जब विश्वासी मूर्तिपूजक थे, तो किसी ने इन लोगों को गूंगी या बोल न सकने वाली मूर्तियों की आराधना करने के लिए प्रेरित किया। इस पत्र के पिछले भाग से हम जानते हैं कि जब लोग मूर्तियों की पूजा करते हैं, तो दुष्टात्माओं के साथ भी उपस्थित होते हैं, इसलिए शायद पौलुस का यह अर्थ नहीं है कि ये झूठे देवता बोलते नहीं हैं। पौलुस का शायद अर्थ यह है कि मूर्तियाँ, या झूठे देवता, किसी महत्वपूर्ण बात के बारे में या परमेश्वर से आने वाली आत्मिक बातों के बारे में कुछ भी नहीं कह सकते। पौलुस चाहता है कि विश्वासी जानें कि परमेश्वर का आत्मा कभी भी किसी व्यक्ति को यह कहने के लिए मजबूर नहीं करेगा कि "यीशु श्रापित है," जिसका अर्थ है कि वे यीशु को किसी प्रकार का नुकसान पहुँचाना चाहते हैं। उसी तरह, यदि कोई व्यक्ति कहता है, "यीशु प्रभु और स्वामी है, "तो पवित्र आत्मा ही उस व्यक्ति की अगुवाई कर रहा होता है या उसके द्वारा बोल रहा होता है।</w:t>
      </w:r>
    </w:p>
    <w:p>
      <w:pPr/>
      <w:r>
        <w:rPr>
          <w:lang w:val="hi_IN" w:bidi="hi_IN"/>
        </w:rPr>
      </w:r>
      <w:r>
        <w:rPr>
          <w:lang w:val="hi_IN" w:bidi="hi_IN"/>
        </w:rPr>
        <w:t>दूसरे भाग में, पौलुस समझाता है कि वरदान कई तरह के या अलग-अलग प्रकार के होते हैं लेकिन वही पवित्र आत्मा हमें ये वरदान देता है। इस बार, पौलुस वरदानों के लिए मूल भाषा का एक ऐसा शब्द उपयोग करता है जिसका अर्थ है "अनुग्रह- वरदान" या "अनुग्रह के वरदान।" पवित्र आत्मा हमें ये अच्छी और विशेष क्षमताएँ देता है जिनके हम योग्य नहीं हैं। यह वह शब्द है जिसका उपयोग पौलुस इस भाग के बाकी भाग में वरदानों के लिए करेगा।</w:t>
      </w:r>
    </w:p>
    <w:p>
      <w:pPr/>
      <w:r>
        <w:rPr>
          <w:lang w:val="hi_IN" w:bidi="hi_IN"/>
        </w:rPr>
      </w:r>
      <w:r>
        <w:rPr>
          <w:lang w:val="hi_IN" w:bidi="hi_IN"/>
        </w:rPr>
        <w:t>यहाँ रुकें और इस प्रश्न पर समूह में चर्चा करें: आप अपने अनुवाद में अनुग्रह-वरदानों के इस विचार का अनुवाद कैसे करेंगे? यह विचार, उस आत्मिक बातों से जुड़े शब्द से किस तरह अलग है जिसकी चर्चा आपने इस भाग की शुरुआत में की थी? इस ऑडियो को यहाँ रोकें।</w:t>
      </w:r>
    </w:p>
    <w:p>
      <w:pPr/>
      <w:r>
        <w:rPr>
          <w:lang w:val="hi_IN" w:bidi="hi_IN"/>
        </w:rPr>
      </w:r>
      <w:r>
        <w:rPr>
          <w:lang w:val="hi_IN" w:bidi="hi_IN"/>
        </w:rPr>
        <w:t>पौलुस समझाना जारी रखता है कि प्रत्येक मसीही अलग-अलग तरीकों से परमेश्वर की सेवा करता है, लेकिन सभी मसीही एक ही प्रभु यीशु की सेवा करते हैं। लोग दूसरों की सेवा तब करते हैं, जब वे उनके लिए दयालुता भरे काम करते हैं और उन लोगों की मदद करते हैं जिन्हें किसी चीज़ की ज़रूरत होती है।</w:t>
      </w:r>
    </w:p>
    <w:p>
      <w:pPr/>
      <w:r>
        <w:rPr>
          <w:lang w:val="hi_IN" w:bidi="hi_IN"/>
        </w:rPr>
      </w:r>
      <w:r>
        <w:rPr>
          <w:lang w:val="hi_IN" w:bidi="hi_IN"/>
        </w:rPr>
        <w:t>यहाँ रुकें और एक समूह के रूप में निम्नलिखित विषय पर चर्चा करें: किसी ऐसे समय के बारे में बात करें जब लोगों ने दूसरों की सेवा की हो या उनकी मदद की हो। हो सकता है कि इन लोगों ने ऐसा दूसरों को खाना देकर, उनके लिए घर बनाकर, या उनके खेतों में उनकी मदद करके किया हो। आप इस तरह से दूसरों की सेवा करने के बारे में कैसे बात करते हैं? आप इस तथ्य के बारे में कैसे बात कर सकते हैं कि लोगों की सेवा करने के अलग-अलग प्रकार की सेवा, या तरीके हैं? इस ऑडियो को यहाँ रोकें।</w:t>
      </w:r>
    </w:p>
    <w:p>
      <w:pPr/>
      <w:r>
        <w:rPr>
          <w:lang w:val="hi_IN" w:bidi="hi_IN"/>
        </w:rPr>
      </w:r>
      <w:r>
        <w:rPr>
          <w:lang w:val="hi_IN" w:bidi="hi_IN"/>
        </w:rPr>
        <w:t>फिर पौलुस कहता है कि कई तरह की गतिविधियाँ या काम हैं, लेकिन उन सभी में एक ही परमेश्वर काम कर रहा है। पौलुस अलग-अलग कामों के बारे में जो कुछ कह रहा है, उसके बारे में लोगों के दो अलग-अलग विचार हैं। कुछ लोग मानते हैं कि पौलुस कह रहा है कि परमेश्वर अलग-अलग लोगों को अलग-अलग काम देता है। दूसरे मानते हैं कि पौलुस कह रहा है कि परमेश्वर लोगों के जीवन में अलग-अलग तरीकों से काम कर रहा है ताकि उन्हें आत्मिक रूप से बढ़ने में मदद मिल सके। दोनों ही बातें सही हैं, इसलिए इस विचार का अनुवाद इस तरह करने का प्रयास करें कि उससे दोनों ही अर्थ निकल सकें।</w:t>
      </w:r>
    </w:p>
    <w:p>
      <w:pPr/>
      <w:r>
        <w:rPr>
          <w:lang w:val="hi_IN" w:bidi="hi_IN"/>
        </w:rPr>
      </w:r>
      <w:r>
        <w:rPr>
          <w:lang w:val="hi_IN" w:bidi="hi_IN"/>
        </w:rPr>
        <w:t>यहाँ रुकें और इस प्रश्न पर समूह में चर्चा करें: आप अपने अनुवाद में कैसे अनुवाद करेंगे कि काम करने के अलग-अलग तरीके हैं? इस ऑडियो को यहाँ रोकें।</w:t>
      </w:r>
    </w:p>
    <w:p>
      <w:pPr/>
      <w:r>
        <w:rPr>
          <w:lang w:val="hi_IN" w:bidi="hi_IN"/>
        </w:rPr>
      </w:r>
      <w:r>
        <w:rPr>
          <w:lang w:val="hi_IN" w:bidi="hi_IN"/>
        </w:rPr>
        <w:t>अगले भाग में, पौलुस कुछ आत्मिक वरदानों को सूचीबद्ध करता है। पौलुस उनसे कहता है कि परमेश्वर हर विश्वासी में पवित्र आत्मा की उपस्थिति को प्रकट करता है, दर्शाता है या उसका प्रमाण देता है। परमेश्वर ऐसा इसलिए करता है ताकि हम सभी एक-दूसरे की मदद कर सकें और अपने वरदानों का उपयोग सभी लोगों की भलाई के लिए कर सकें।</w:t>
      </w:r>
    </w:p>
    <w:p>
      <w:pPr/>
      <w:r>
        <w:rPr>
          <w:lang w:val="hi_IN" w:bidi="hi_IN"/>
        </w:rPr>
      </w:r>
      <w:r>
        <w:rPr>
          <w:lang w:val="hi_IN" w:bidi="hi_IN"/>
        </w:rPr>
        <w:t>पौलुस अब कुछ अलग-अलग आत्मिक वरदानों को सूचीबद्ध करता है। पौलुस हर बार, जब भी किसी वरदान का उल्लेख करता है, तो पौलुस वैसी ही शब्दावली का उपयोग करता है। पौलुस इस भाग में नौ अलग-अलग वरदानों को सूचीबद्ध करता है। पौलुस यह कहकर शुरू करता है कि पवित्र आत्मा एक व्यक्ति को बुद्धि की बातें देता है। पौलुस यह नहीं कह रहा है कि केवल एक व्यक्ति को यह वरदान मिलता है। पौलुस कह रहा है कि यह उस एक वरदान का उदाहरण है, जो आत्मा कुछ लोगों को देता है। फिर पौलुस कहता है, "दूसरे को," और फिर पौलुस एक और वरदान का नाम बताता है जो आत्मा कुछ विश्वासियों को देता है। पौलुस तब तक इसी तरह बात करता रहता है जब तक कि पौलुस नौ वरदानों को सूचीबद्ध नहीं कर लेता।</w:t>
      </w:r>
    </w:p>
    <w:p>
      <w:pPr/>
      <w:r>
        <w:rPr>
          <w:lang w:val="hi_IN" w:bidi="hi_IN"/>
        </w:rPr>
      </w:r>
      <w:r>
        <w:rPr>
          <w:lang w:val="hi_IN" w:bidi="hi_IN"/>
        </w:rPr>
        <w:t>यहाँ रुकें और यह गतिविधि एक समूह के रूप में करें: अलग-अलग तरह की वस्तुओं को इकट्ठा करें। आपको उतनी ही अलग-अलग वस्तुओं को इकट्ठा करना चाहिए जितनी आपके समूह में लोग हैं। उदाहरण के लिए, यदि आपके समूह में छह लोग हैं, तो छह अलग-अलग वस्तुओं को इकट्ठा करें। सभी वस्तुओं को एक साथ रखें। अब, समूह के किसी एक सदस्य से अपने समूह के प्रत्येक व्यक्ति को एक-एक वस्तु देने के लिए कहें। इस ऑडियो को यहाँ रोकें।</w:t>
      </w:r>
    </w:p>
    <w:p>
      <w:pPr/>
      <w:r>
        <w:rPr>
          <w:lang w:val="hi_IN" w:bidi="hi_IN"/>
        </w:rPr>
      </w:r>
      <w:r>
        <w:rPr>
          <w:lang w:val="hi_IN" w:bidi="hi_IN"/>
        </w:rPr>
        <w:t>अब उस व्यक्ति के कार्यों का वर्णन करें जो समूह के सदस्यों को वस्तुएँ देता है। उन शब्दों पर ध्यान दें जिनका उपयोग आप यह बताने के लिए करते हैं कि उस व्यक्ति ने समूह के प्रत्येक सदस्य को अलग-अलग वस्तुएँ कैसे दीं। इस ऑडियो को यहाँ रोकें।</w:t>
      </w:r>
    </w:p>
    <w:p>
      <w:pPr/>
      <w:r>
        <w:rPr>
          <w:lang w:val="hi_IN" w:bidi="hi_IN"/>
        </w:rPr>
      </w:r>
      <w:r>
        <w:rPr>
          <w:lang w:val="hi_IN" w:bidi="hi_IN"/>
        </w:rPr>
        <w:t>पौलुस प्रत्येक वरदान के बारे में और वह वरदान कैसे काम करता है, इसके बारे में ज़्यादा व्याख्या नहीं देता है। पौलुस हमें केवल यह बताता है कि उस वरदान को क्या कहा जाता है। पवित्र आत्मा एक व्यक्ति को बुद्धि की बातें कहने की क्षमता प्रदान करता है। दूसरे शब्दों में, पवित्र आत्मा उस व्यक्ति को बुद्धिमानी से बोलने की क्षमता देता है। आत्मा दूसरे व्यक्ति को ज्ञान का एक ज्ञान की बातें देता है जो लोगों को परमेश्वर के सत्य के बारे में जानने में मदद करता है। आत्मा एक और व्यक्ति को विश्वास देता है जो उस व्यक्ति को परमेश्वर पर बहुत अधिक भरोसा करने में मदद करता है। वही पवित्र आत्मा दूसरे लोगों को बीमारों को चंगा करने की क्षमता देता है। इस समय, पौलुस आत्मिक वरदानों के नाम लगातार बताता है, लेकिन यह नहीं बताता कि ये वरदान पवित्र आत्मा से आते हैं। पौलुस यह मानकर चलता है कि कुरिन्थियों अब समझते हैं कि ये सभी वरदान भी परमेश्वर के आत्मा से आते हैं।</w:t>
      </w:r>
    </w:p>
    <w:p>
      <w:pPr/>
      <w:r>
        <w:rPr>
          <w:lang w:val="hi_IN" w:bidi="hi_IN"/>
        </w:rPr>
      </w:r>
      <w:r>
        <w:rPr>
          <w:lang w:val="hi_IN" w:bidi="hi_IN"/>
        </w:rPr>
        <w:t>यहाँ रुकें और समूह में चर्चा करें: आपकी संस्कृति में लोग इस तरह की सूचियाँ कैसे देते हैं? क्या आपको यह बताना होगा कि वरदान कहाँ से आते हैं, या क्या लोग समझेंगे कि सभी वरदान पवित्र आत्मा से आते हैं? एक अनुवाद समूह के तौर पर यह तय करें कि आप अपनी सूची कैसे देंगे। आप दूसरे वरदानों में "उसी आत्मा से" जोड़ सकते हैं यदि आपकी भाषा बोलने वाले लोगों को यह समझने के लिए इसकी आवश्यकता है कि पौलुस क्या कह रहा है। इस ऑडियो को यहाँ रोकें।</w:t>
      </w:r>
    </w:p>
    <w:p>
      <w:pPr/>
      <w:r>
        <w:rPr>
          <w:lang w:val="hi_IN" w:bidi="hi_IN"/>
        </w:rPr>
      </w:r>
      <w:r>
        <w:rPr>
          <w:lang w:val="hi_IN" w:bidi="hi_IN"/>
        </w:rPr>
        <w:t>कुछ मसीहियों में चमत्कार करने या सामर्थी काम करने की क्षमता है। दूसरे लोग लोगों के सामने परमेश्वर के संदेशों की भविष्यवाणी कर सकते हैं या उन्हें घोषित कर सकते हैं। अन्य लोगों में यह परखने की क्षमता होती है कि कौन सी बातें दुष्ट आत्मा से आती हैं और कौन सी बातें पवित्र आत्मा से आती हैं। दूसरे मसीही ऐसी भाषाएँ बोल सकते हैं जो उन्होंने नहीं सीखी हैं। यह स्पष्ट नहीं है कि ये विदेशी भाषाएँ हैं या स्वर्ग से आई कोई विशेष भाषा है। दूसरे लोग उन भाषाओं के अर्थ को समझाने में सक्षम हैं। यह केवल परमेश्वर का आत्मा है जो प्रत्येक व्यक्ति को ये काम करने की सामर्थ्य देता है। परमेश्वर का आत्मा तय करता है कि प्रत्येक मसीही को कौन से वरदान देना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12:1–11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मसीही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प्रभु यीशु</w:t>
      </w:r>
    </w:p>
    <w:p>
      <w:pPr>
        <w:pStyle w:val="ListBullet"/>
        <w:spacing w:line="240" w:lineRule="auto"/>
        <w:ind w:left="720"/>
      </w:pPr>
      <w:r>
        <w:rPr>
          <w:lang w:val="hi_IN" w:bidi="hi_IN"/>
        </w:rPr>
      </w:r>
      <w:r>
        <w:rPr>
          <w:lang w:val="hi_IN" w:bidi="hi_IN"/>
        </w:rPr>
        <w:t>और पवित्र आत्मा</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कुरिन्थुस के लोगों से कहता है, "अब, भाइयों और बहनों, मैं आत्मिक बातों के बारे में आपके प्रश्न का उत्तर देना चाहता हूँ। मैं नहीं चाहता कि इन चीज़ों के बारे में तुम्हें गलत जानकारी मिले। आप जानते हैं कि जब आप अपने पुराने धर्म का पालन करते थे, तो लोगों ने आपको प्रभावित किया और आपको गूँगी मूर्तियों की उपासना करने के लिए प्रेरित किया। मैं चाहता हूँ कि तुम जान लो कि जो लोग परमेश्वर के पवित्र आत्मा से बात करते हैं, वे कहेंगे कि यीशु प्रभु है और वह कभी यीशु को श्राप नहीं दे सकता।"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के मसीहियों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जारी रखता है, "विभिन्न प्रकार के आत्मिक अनुग्रह-वरदान हैं, लेकिन परमेश्वर का एक ही आत्मा हमें उन्हें देता है। सेवा करने के अलग-अलग तरीके हैं, लेकिन हम सभी एक ही प्रभु यीशु की सेवा करते हैं। परमेश्वर हमारे भीतर और हमारे माध्यम से अलग-अलग तरीकों से काम करता है, लेकिन यह वही परमेश्वर है जो काम कर रहा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परमेश्वर का पवित्र आत्मा हम में से प्रत्येक को एक आत्मिक वरदान देता है ताकि हम एक-दूसरे की मदद कर सकें। पवित्र आत्मा एक व्यक्ति को बुद्धि की बातें देता है, और वही आत्मा दूसरे व्यक्ति को ज्ञान की बातें देता है। वही पवित्र आत्मा किसी दूसरे व्यक्ति को परमेश्वर पर गहराई से विश्वास रखने की क्षमता देता है। और किसी दूसरे व्यक्ति को पवित्र आत्मा लोगों को बीमारी से चंगा करने की क्षमता देता है। फिर एक और व्यक्ति के पास सामर्थी चमत्कार करने की क्षमता है, और दूसरा परमेश्वर की ओर से संदेश सुनाने में समर्थ है। पवित्र आत्मा अन्य लोगों को यह परखने में मदद करता है कि कौन सी चीजें बुरी हैं और कौन सी चीजें परमेश्वर से आती हैं। इसके अलावा, कुछ लोग उन भाषाओं में बोल सकते हैं जो उन्होंने नहीं सीखी हैं, और कुछ उन भाषाओं का अनुवाद कर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पवित्र आत्मा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एकमात्र पवित्र आत्मा ही यीशु में विश्वास करने वालों को ये क्षमताएँ देता है। परमेश्वर का पवित्र आत्मा तय करता है कि प्रत्येक मसीही को कौन सा वरदान देना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12:1–11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इस भाग को इस तरह शुरू करता है, "हे </w:t>
      </w:r>
      <w:r>
        <w:rPr>
          <w:b/>
          <w:lang w:val="hi_IN" w:bidi="hi_IN"/>
        </w:rPr>
        <w:t>भाइयों</w:t>
      </w:r>
      <w:r>
        <w:rPr>
          <w:lang w:val="hi_IN" w:bidi="hi_IN"/>
        </w:rPr>
        <w:t>, मैं नहीं चाहता कि तुम आत्मिक वरदानों के विषय में।" पौलुस पुरुषों और स्त्रियों दोनों से बात कर रहा है। कुछ अनुवादकों ने इसे "भाइयों और बहनों" के रूप में अनुवादित करने का विकल्प चुना है।" भाइयों, या भाइयों और बहनों के लिए उसी शब्द का उपयोग करें जिसका उपयोग आपने पिछले भागों में किया है।</w:t>
      </w:r>
    </w:p>
    <w:p>
      <w:pPr/>
      <w:r>
        <w:rPr>
          <w:lang w:val="hi_IN" w:bidi="hi_IN"/>
        </w:rPr>
      </w:r>
      <w:r>
        <w:rPr>
          <w:lang w:val="hi_IN" w:bidi="hi_IN"/>
        </w:rPr>
        <w:t xml:space="preserve">कई अनुवादों में कहा गया है कि पौलुस विश्वासियों से आत्मिक वरदानों के विषय में बात करना चाहता है। हालाँकि, मूल भाषा में, पौलुस एक ऐसे शब्द का उपयोग करता है जो </w:t>
      </w:r>
      <w:r>
        <w:rPr>
          <w:b/>
          <w:lang w:val="hi_IN" w:bidi="hi_IN"/>
        </w:rPr>
        <w:t>आत्मिक बातों</w:t>
      </w:r>
      <w:r>
        <w:rPr>
          <w:lang w:val="hi_IN" w:bidi="hi_IN"/>
        </w:rPr>
        <w:t xml:space="preserve"> को दर्शाता है। यह शब्द उस शब्द से अलग है जिसका उपयोग पौलुस ने पहले के भागों में वरदान के लिए किया था। जब पौलुस इस भाग में विभिन्न आत्मिक वरदानों के बारे में बात करता है, तो पौलुस इस शब्द का उपयोग भी नहीं करता है। अन्य तरीकों से लोग इस विचार का अनुवाद कर सकते हैं, "मैं तुमसे आत्मिक बातों के बारे में बात करना चाहता हूँ," या, "मैं तुमसे आत्मिक लोगों के बारे में बात करना चाहता हूँ," या, "मैं तुमसे आत्मिक प्रथाओं के बारे में बात करना चाहता हूँ।" कई अनुवादों में "आत्मिक वरदान" वाक्यांश को रखने का विकल्प चुना गया है क्योंकि इस भाग में पौलुस ज्यादातर आत्मिक वरदानों के बारे में बात करता है।</w:t>
      </w:r>
    </w:p>
    <w:p>
      <w:pPr/>
      <w:r>
        <w:rPr>
          <w:lang w:val="hi_IN" w:bidi="hi_IN"/>
        </w:rPr>
      </w:r>
      <w:r>
        <w:rPr>
          <w:lang w:val="hi_IN" w:bidi="hi_IN"/>
        </w:rPr>
        <w:t>यहाँ रुकें और समूह में चर्चा करें कि आप आत्मिक बातों के इस विचार को अपनी भाषा में कैसे अनुवाद करेंगे। इस ऑडियो को यहाँ रोकें।</w:t>
      </w:r>
    </w:p>
    <w:p>
      <w:pPr/>
      <w:r>
        <w:rPr>
          <w:lang w:val="hi_IN" w:bidi="hi_IN"/>
        </w:rPr>
      </w:r>
      <w:r>
        <w:rPr>
          <w:lang w:val="hi_IN" w:bidi="hi_IN"/>
        </w:rPr>
        <w:t xml:space="preserve">पौलुस ने कुरिन्थुस के लोगों से कहा कि जब कुरिन्थुस के लोग </w:t>
      </w:r>
      <w:r>
        <w:rPr>
          <w:b/>
          <w:lang w:val="hi_IN" w:bidi="hi_IN"/>
        </w:rPr>
        <w:t>मूर्तिपूजक</w:t>
      </w:r>
      <w:r>
        <w:rPr>
          <w:lang w:val="hi_IN" w:bidi="hi_IN"/>
        </w:rPr>
        <w:t xml:space="preserve"> थे, या झूठे देवताओं की उपासना करने वाले लोग थे, तो कुरिन्थुस के लोग को गूंगी या बोलने में असमर्थ </w:t>
      </w:r>
      <w:r>
        <w:rPr>
          <w:b/>
          <w:lang w:val="hi_IN" w:bidi="hi_IN"/>
        </w:rPr>
        <w:t>मूर्तियों</w:t>
      </w:r>
      <w:r>
        <w:rPr>
          <w:lang w:val="hi_IN" w:bidi="hi_IN"/>
        </w:rPr>
        <w:t xml:space="preserve"> का अनुसरण करने के लिए भटकाया गया था। मूर्तियाँ झूठे देवताओं की चित्र या प्रतिमाएँ हैं। मूर्तिपूजक और मूर्ति के लिए उसी शब्द का उपयोग करें जिसका उपयोग आपने पिछले भागों में किया है। अधिक जानकारी के लिए, मुख्य शब्दावली में </w:t>
      </w:r>
      <w:r>
        <w:rPr>
          <w:b/>
          <w:lang w:val="hi_IN" w:bidi="hi_IN"/>
        </w:rPr>
        <w:t>मूर्तिपूजक देवता</w:t>
      </w:r>
      <w:r>
        <w:rPr>
          <w:lang w:val="hi_IN" w:bidi="hi_IN"/>
        </w:rPr>
        <w:t xml:space="preserve"> और </w:t>
      </w:r>
      <w:r>
        <w:rPr>
          <w:b/>
          <w:lang w:val="hi_IN" w:bidi="hi_IN"/>
        </w:rPr>
        <w:t>मूर्ति</w:t>
      </w:r>
      <w:r>
        <w:rPr>
          <w:lang w:val="hi_IN" w:bidi="hi_IN"/>
        </w:rPr>
        <w:t xml:space="preserve"> देखें।</w:t>
      </w:r>
    </w:p>
    <w:p>
      <w:pPr/>
      <w:r>
        <w:rPr>
          <w:lang w:val="hi_IN" w:bidi="hi_IN"/>
        </w:rPr>
      </w:r>
      <w:r>
        <w:rPr>
          <w:lang w:val="hi_IN" w:bidi="hi_IN"/>
        </w:rPr>
        <w:t xml:space="preserve">पौलुस ने कहा कि परमेश्वर का आत्मा, या </w:t>
      </w:r>
      <w:r>
        <w:rPr>
          <w:b/>
          <w:lang w:val="hi_IN" w:bidi="hi_IN"/>
        </w:rPr>
        <w:t>पवित्र आत्मा</w:t>
      </w:r>
      <w:r>
        <w:rPr>
          <w:lang w:val="hi_IN" w:bidi="hi_IN"/>
        </w:rPr>
        <w:t xml:space="preserve">, लोगों को यीशु को </w:t>
      </w:r>
      <w:r>
        <w:rPr>
          <w:b/>
          <w:lang w:val="hi_IN" w:bidi="hi_IN"/>
        </w:rPr>
        <w:t>श्राप</w:t>
      </w:r>
      <w:r>
        <w:rPr>
          <w:lang w:val="hi_IN" w:bidi="hi_IN"/>
        </w:rPr>
        <w:t xml:space="preserve"> देने के लिए प्रेरित नहीं करता है। जो लोग कहते हैं "यीशु </w:t>
      </w:r>
      <w:r>
        <w:rPr>
          <w:b/>
          <w:lang w:val="hi_IN" w:bidi="hi_IN"/>
        </w:rPr>
        <w:t>प्रभु</w:t>
      </w:r>
      <w:r>
        <w:rPr>
          <w:lang w:val="hi_IN" w:bidi="hi_IN"/>
        </w:rPr>
        <w:t xml:space="preserve"> या स्वामी है" वे पवित्र आत्मा द्वारा निर्देशित होते हैं। पवित्र आत्मा, श्राप और प्रभु के लिए उन्हीं शब्दों का उपयोग करें जिनका उपयोग आपने पिछले भागों में किया है। </w:t>
      </w:r>
      <w:r>
        <w:rPr>
          <w:lang w:val="hi_IN" w:bidi="hi_IN"/>
        </w:rPr>
        <w:t>पवित्र आत्मा</w:t>
      </w:r>
      <w:r>
        <w:rPr>
          <w:lang w:val="hi_IN" w:bidi="hi_IN"/>
        </w:rPr>
        <w:t xml:space="preserve">, </w:t>
      </w:r>
      <w:r>
        <w:rPr>
          <w:lang w:val="hi_IN" w:bidi="hi_IN"/>
        </w:rPr>
        <w:t>प्रभु</w:t>
      </w:r>
      <w:r>
        <w:rPr>
          <w:lang w:val="hi_IN" w:bidi="hi_IN"/>
        </w:rPr>
        <w:t xml:space="preserve"> और </w:t>
      </w:r>
      <w:r>
        <w:rPr>
          <w:lang w:val="hi_IN" w:bidi="hi_IN"/>
        </w:rPr>
        <w:t>श्राप</w:t>
      </w:r>
      <w:r>
        <w:rPr>
          <w:lang w:val="hi_IN" w:bidi="hi_IN"/>
        </w:rPr>
        <w:t xml:space="preserve"> के बारे में अधिक जानकारी के लिए, मुख्य शब्दावली देखें।</w:t>
      </w:r>
    </w:p>
    <w:p>
      <w:pPr/>
      <w:r>
        <w:rPr>
          <w:lang w:val="hi_IN" w:bidi="hi_IN"/>
        </w:rPr>
      </w:r>
      <w:r>
        <w:rPr>
          <w:lang w:val="hi_IN" w:bidi="hi_IN"/>
        </w:rPr>
        <w:t xml:space="preserve">पौलुस कुरिन्थुस के लोगों से कहता है कि पवित्र आत्मा विभिन्न प्रकार के </w:t>
      </w:r>
      <w:r>
        <w:rPr>
          <w:b/>
          <w:lang w:val="hi_IN" w:bidi="hi_IN"/>
        </w:rPr>
        <w:t>वरदान</w:t>
      </w:r>
      <w:r>
        <w:rPr>
          <w:lang w:val="hi_IN" w:bidi="hi_IN"/>
        </w:rPr>
        <w:t xml:space="preserve"> देता है। इस बार, पौलुस मूल भाषा में वरदानों के लिए एक ऐसे शब्द का उपयोग करता है जिसका अर्थ है "अनुग्रह-वरदान" या "अनुग्रह के वरदान।" पवित्र आत्मा विश्वासियों को ये अच्छी और विशेष क्षमताएँ या कौशल देता है जिनके वे योग्य नहीं हैं। विश्वासी इन क्षमताओं का उपयोग परमेश्वर और एक-दूसरे की सेवा करने के लिए करते हैं।</w:t>
      </w:r>
    </w:p>
    <w:p>
      <w:pPr/>
      <w:r>
        <w:rPr>
          <w:lang w:val="hi_IN" w:bidi="hi_IN"/>
        </w:rPr>
      </w:r>
      <w:r>
        <w:rPr>
          <w:lang w:val="hi_IN" w:bidi="hi_IN"/>
        </w:rPr>
        <w:t xml:space="preserve">यहाँ रुकें और समूह में चर्चा करें कि आप </w:t>
      </w:r>
      <w:r>
        <w:rPr>
          <w:b/>
          <w:lang w:val="hi_IN" w:bidi="hi_IN"/>
        </w:rPr>
        <w:t>वरदान</w:t>
      </w:r>
      <w:r>
        <w:rPr>
          <w:lang w:val="hi_IN" w:bidi="hi_IN"/>
        </w:rPr>
        <w:t xml:space="preserve"> के लिए किस शब्द या वाक्यांश का उपयोग करेंगे। अधिक जानकारी के लिए मुख्य शब्दावली में </w:t>
      </w:r>
      <w:r>
        <w:rPr>
          <w:b/>
          <w:lang w:val="hi_IN" w:bidi="hi_IN"/>
        </w:rPr>
        <w:t>वरदान</w:t>
      </w:r>
      <w:r>
        <w:rPr>
          <w:lang w:val="hi_IN" w:bidi="hi_IN"/>
        </w:rPr>
        <w:t xml:space="preserve">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पवित्र आत्मा एक विश्वासी को </w:t>
      </w:r>
      <w:r>
        <w:rPr>
          <w:b/>
          <w:lang w:val="hi_IN" w:bidi="hi_IN"/>
        </w:rPr>
        <w:t>बुद्धि</w:t>
      </w:r>
      <w:r>
        <w:rPr>
          <w:lang w:val="hi_IN" w:bidi="hi_IN"/>
        </w:rPr>
        <w:t xml:space="preserve"> की बातें या बुद्धिमानी से बोलने की क्षमता का देता है। पवित्र आत्मा किसी दूसरे विश्वासी को </w:t>
      </w:r>
      <w:r>
        <w:rPr>
          <w:b/>
          <w:lang w:val="hi_IN" w:bidi="hi_IN"/>
        </w:rPr>
        <w:t>ज्ञान</w:t>
      </w:r>
      <w:r>
        <w:rPr>
          <w:lang w:val="hi_IN" w:bidi="hi_IN"/>
        </w:rPr>
        <w:t xml:space="preserve"> की बातें देता है। पवित्र आत्मा किसी दूसरे विश्वासी को महान </w:t>
      </w:r>
      <w:r>
        <w:rPr>
          <w:b/>
          <w:lang w:val="hi_IN" w:bidi="hi_IN"/>
        </w:rPr>
        <w:t>विश्वास</w:t>
      </w:r>
      <w:r>
        <w:rPr>
          <w:lang w:val="hi_IN" w:bidi="hi_IN"/>
        </w:rPr>
        <w:t xml:space="preserve"> रखने की या बड़ी चीज़ों के लिए परमेश्वर पर विश्वास करने की क्षमता देता है। बुद्धि, ज्ञान और विश्वास के लिए उन्हीं शब्दों का उपयोग करें जिनका उपयोग आपने पिछले भागों में किया है। </w:t>
      </w:r>
      <w:r>
        <w:rPr>
          <w:lang w:val="hi_IN" w:bidi="hi_IN"/>
        </w:rPr>
        <w:t>बुद्धि</w:t>
      </w:r>
      <w:r>
        <w:rPr>
          <w:lang w:val="hi_IN" w:bidi="hi_IN"/>
        </w:rPr>
        <w:t xml:space="preserve"> और </w:t>
      </w:r>
      <w:r>
        <w:rPr>
          <w:lang w:val="hi_IN" w:bidi="hi_IN"/>
        </w:rPr>
        <w:t>विश्वास</w:t>
      </w:r>
      <w:r>
        <w:rPr>
          <w:lang w:val="hi_IN" w:bidi="hi_IN"/>
        </w:rPr>
        <w:t xml:space="preserve"> के बारे में अधिक जानकारी के लिए, मुख्य शब्दावली देखें।</w:t>
      </w:r>
    </w:p>
    <w:p>
      <w:pPr/>
      <w:r>
        <w:rPr>
          <w:lang w:val="hi_IN" w:bidi="hi_IN"/>
        </w:rPr>
      </w:r>
      <w:r>
        <w:rPr>
          <w:lang w:val="hi_IN" w:bidi="hi_IN"/>
        </w:rPr>
        <w:t xml:space="preserve">पवित्र आत्मा कुछ विश्वासियों को बीमार लोगों को बीमारियों से </w:t>
      </w:r>
      <w:r>
        <w:rPr>
          <w:b/>
          <w:lang w:val="hi_IN" w:bidi="hi_IN"/>
        </w:rPr>
        <w:t>चंगा</w:t>
      </w:r>
      <w:r>
        <w:rPr>
          <w:lang w:val="hi_IN" w:bidi="hi_IN"/>
        </w:rPr>
        <w:t xml:space="preserve"> करने की क्षमता देता है। इस प्रकार का चंगाई केवल भौतिक शरीर की ही थी।</w:t>
      </w:r>
    </w:p>
    <w:p>
      <w:pPr/>
      <w:r>
        <w:rPr>
          <w:lang w:val="hi_IN" w:bidi="hi_IN"/>
        </w:rPr>
      </w:r>
      <w:r>
        <w:rPr>
          <w:lang w:val="hi_IN" w:bidi="hi_IN"/>
        </w:rPr>
        <w:t xml:space="preserve">यहाँ रुकें और समूह में चर्चा करें कि आप </w:t>
      </w:r>
      <w:r>
        <w:rPr>
          <w:b/>
          <w:lang w:val="hi_IN" w:bidi="hi_IN"/>
        </w:rPr>
        <w:t>शारीरिक चंगाई</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पवित्र आत्मा कुछ अन्य विश्वासियों को </w:t>
      </w:r>
      <w:r>
        <w:rPr>
          <w:b/>
          <w:lang w:val="hi_IN" w:bidi="hi_IN"/>
        </w:rPr>
        <w:t>चमत्कार</w:t>
      </w:r>
      <w:r>
        <w:rPr>
          <w:lang w:val="hi_IN" w:bidi="hi_IN"/>
        </w:rPr>
        <w:t xml:space="preserve"> करने या सामर्थी काम करने की क्षमता देता है। चमत्कार एक ऐसी घटना है जो असामान्य और आश्चर्यजनक होती है, और असंभव प्रतीत होती है।</w:t>
      </w:r>
    </w:p>
    <w:p>
      <w:pPr/>
      <w:r>
        <w:rPr>
          <w:lang w:val="hi_IN" w:bidi="hi_IN"/>
        </w:rPr>
      </w:r>
      <w:r>
        <w:rPr>
          <w:lang w:val="hi_IN" w:bidi="hi_IN"/>
        </w:rPr>
        <w:t xml:space="preserve">यहाँ रुकें और समूह में चर्चा करें कि आप </w:t>
      </w:r>
      <w:r>
        <w:rPr>
          <w:b/>
          <w:lang w:val="hi_IN" w:bidi="hi_IN"/>
        </w:rPr>
        <w:t>चमत्कार</w:t>
      </w:r>
      <w:r>
        <w:rPr>
          <w:lang w:val="hi_IN" w:bidi="hi_IN"/>
        </w:rPr>
        <w:t xml:space="preserve"> के लिए किस शब्द या वाक्यांश का उपयोग करेंगे। अधिक जानकारी के लिए मुख्य शब्दावली में </w:t>
      </w:r>
      <w:r>
        <w:rPr>
          <w:lang w:val="hi_IN" w:bidi="hi_IN"/>
        </w:rPr>
        <w:t>चमत्कार</w:t>
      </w:r>
      <w:r>
        <w:rPr>
          <w:lang w:val="hi_IN" w:bidi="hi_IN"/>
        </w:rPr>
        <w:t xml:space="preserve">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पवित्र आत्मा कुछ विश्वासियों को </w:t>
      </w:r>
      <w:r>
        <w:rPr>
          <w:b/>
          <w:lang w:val="hi_IN" w:bidi="hi_IN"/>
        </w:rPr>
        <w:t>भविष्यद्वाणी</w:t>
      </w:r>
      <w:r>
        <w:rPr>
          <w:lang w:val="hi_IN" w:bidi="hi_IN"/>
        </w:rPr>
        <w:t xml:space="preserve"> करने या लोगों के सामने परमेश्वर के वचन की घोषणा करने की क्षमता देता है। </w:t>
      </w:r>
      <w:r>
        <w:rPr>
          <w:b/>
          <w:lang w:val="hi_IN" w:bidi="hi_IN"/>
        </w:rPr>
        <w:t>भविष्यवाणी</w:t>
      </w:r>
      <w:r>
        <w:rPr>
          <w:lang w:val="hi_IN" w:bidi="hi_IN"/>
        </w:rPr>
        <w:t xml:space="preserve"> परमेश्वर की ओर से किसी ऐसे कार्य के संबंध में एक निर्देश हो सकती है, जिसे किया जाना आवश्यक है। यह एक संदेश हो सकता है जो भविष्य में होने वाली किसी घटना के बारे में बताता है। पवित्र आत्मा के द्वारा, परमेश्वर इन विश्वासियों को कुछ विशेष ज्ञान या समझ दे सकता है जो कलीसिया की भलाई के लिए है। भविष्यद्वाणी के लिए उसी शब्द का उपयोग करें जिसका उपयोग आपने पिछले भागों में किया है। </w:t>
      </w:r>
      <w:r>
        <w:rPr>
          <w:lang w:val="hi_IN" w:bidi="hi_IN"/>
        </w:rPr>
        <w:t>भविष्यद्वाणी</w:t>
      </w:r>
      <w:r>
        <w:rPr>
          <w:lang w:val="hi_IN" w:bidi="hi_IN"/>
        </w:rPr>
        <w:t xml:space="preserve"> के बारे में अधिक जानकारी के लिए, मुख्य शब्दावली देखें।</w:t>
      </w:r>
    </w:p>
    <w:p>
      <w:pPr/>
      <w:r>
        <w:rPr>
          <w:lang w:val="hi_IN" w:bidi="hi_IN"/>
        </w:rPr>
      </w:r>
      <w:r>
        <w:rPr>
          <w:lang w:val="hi_IN" w:bidi="hi_IN"/>
        </w:rPr>
        <w:t xml:space="preserve">पवित्र आत्मा कुछ लोगों को आत्माओं के बीच </w:t>
      </w:r>
      <w:r>
        <w:rPr>
          <w:b/>
          <w:lang w:val="hi_IN" w:bidi="hi_IN"/>
        </w:rPr>
        <w:t>अंतर करने</w:t>
      </w:r>
      <w:r>
        <w:rPr>
          <w:lang w:val="hi_IN" w:bidi="hi_IN"/>
        </w:rPr>
        <w:t xml:space="preserve"> या उन्हें </w:t>
      </w:r>
      <w:r>
        <w:rPr>
          <w:b/>
          <w:lang w:val="hi_IN" w:bidi="hi_IN"/>
        </w:rPr>
        <w:t>परखने</w:t>
      </w:r>
      <w:r>
        <w:rPr>
          <w:lang w:val="hi_IN" w:bidi="hi_IN"/>
        </w:rPr>
        <w:t xml:space="preserve"> की क्षमता देता है। ये लोग बता सकते हैं कि कौन सी बातें दुष्ट आत्मा से आती हैं और कौन सी बातें पवित्र आत्मा से आती हैं।</w:t>
      </w:r>
    </w:p>
    <w:p>
      <w:pPr/>
      <w:r>
        <w:rPr>
          <w:lang w:val="hi_IN" w:bidi="hi_IN"/>
        </w:rPr>
      </w:r>
      <w:r>
        <w:rPr>
          <w:lang w:val="hi_IN" w:bidi="hi_IN"/>
        </w:rPr>
        <w:t xml:space="preserve">यहाँ रुकें और चर्चा करें कि आप आत्माओं के बीच </w:t>
      </w:r>
      <w:r>
        <w:rPr>
          <w:b/>
          <w:lang w:val="hi_IN" w:bidi="hi_IN"/>
        </w:rPr>
        <w:t>परखने</w:t>
      </w:r>
      <w:r>
        <w:rPr>
          <w:lang w:val="hi_IN" w:bidi="hi_IN"/>
        </w:rPr>
        <w:t xml:space="preserve"> या </w:t>
      </w:r>
      <w:r>
        <w:rPr>
          <w:b/>
          <w:lang w:val="hi_IN" w:bidi="hi_IN"/>
        </w:rPr>
        <w:t>न्याय</w:t>
      </w:r>
      <w:r>
        <w:rPr>
          <w:lang w:val="hi_IN" w:bidi="hi_IN"/>
        </w:rPr>
        <w:t xml:space="preserve"> करने का अनुवाद कैसे करेंगे।। पूरी संभावना है कि आप आत्मा के लिए उसी शब्द का उपयोग कर सकते हैं जिसका उपयोग आपने अन्य भागों में किया है। हालाँकि, यदि आवश्यकता हो, तो अधिक जानकारी के लिए मुख्य शब्दावली में </w:t>
      </w:r>
      <w:r>
        <w:rPr>
          <w:b/>
          <w:lang w:val="hi_IN" w:bidi="hi_IN"/>
        </w:rPr>
        <w:t>आत्मा-अलौकिक प्राणी</w:t>
      </w:r>
      <w:r>
        <w:rPr>
          <w:lang w:val="hi_IN" w:bidi="hi_IN"/>
        </w:rPr>
        <w:t xml:space="preserve"> देखें। इस ऑडियो को यहाँ रोकें।</w:t>
      </w:r>
    </w:p>
    <w:p>
      <w:pPr/>
      <w:r>
        <w:rPr>
          <w:lang w:val="hi_IN" w:bidi="hi_IN"/>
        </w:rPr>
      </w:r>
      <w:r>
        <w:rPr>
          <w:lang w:val="hi_IN" w:bidi="hi_IN"/>
        </w:rPr>
        <w:t xml:space="preserve">पवित्र आत्मा कुछ मसीहियों को ऐसी भाषाएँ या </w:t>
      </w:r>
      <w:r>
        <w:rPr>
          <w:b/>
          <w:lang w:val="hi_IN" w:bidi="hi_IN"/>
        </w:rPr>
        <w:t>अन्य भाषा</w:t>
      </w:r>
      <w:r>
        <w:rPr>
          <w:lang w:val="hi_IN" w:bidi="hi_IN"/>
        </w:rPr>
        <w:t xml:space="preserve"> बोलने की क्षमता देता है जो उन्होंने नहीं सीखी हैं। यह स्पष्ट नहीं है कि ये विदेशी भाषाएँ हैं या स्वर्ग से आई कोई विशेष भाषा है।</w:t>
      </w:r>
    </w:p>
    <w:p>
      <w:pPr/>
      <w:r>
        <w:rPr>
          <w:lang w:val="hi_IN" w:bidi="hi_IN"/>
        </w:rPr>
      </w:r>
      <w:r>
        <w:rPr>
          <w:lang w:val="hi_IN" w:bidi="hi_IN"/>
        </w:rPr>
        <w:t xml:space="preserve">यहाँ रुकें और समूह में चर्चा करें कि आप “अन्य भाषा में बोलने” के लिए किस शब्द या वाक्यांश का उपयोग करेंगे। अधिक जानकारी के लिए मुख्य शब्दावली में </w:t>
      </w:r>
      <w:r>
        <w:rPr>
          <w:lang w:val="hi_IN" w:bidi="hi_IN"/>
        </w:rPr>
        <w:t>अन्य भाषा</w:t>
      </w:r>
      <w:r>
        <w:rPr>
          <w:lang w:val="hi_IN" w:bidi="hi_IN"/>
        </w:rPr>
        <w:t xml:space="preserve">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b/>
          <w:lang w:val="hi_IN" w:bidi="hi_IN"/>
        </w:rPr>
        <w:t>यह रिकॉर्डिंग का अंत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12:12–26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12:12–26 को सुनें और अपने मन में रखें।</w:t>
      </w:r>
    </w:p>
    <w:p>
      <w:pPr/>
      <w:r>
        <w:rPr>
          <w:lang w:val="hi_IN" w:bidi="hi_IN"/>
        </w:rPr>
      </w:r>
      <w:r>
        <w:rPr>
          <w:lang w:val="hi_IN" w:bidi="hi_IN"/>
        </w:rPr>
        <w:t>यदि सम्भव हो, तो 1 कुरिन्थियों 12:12–26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12:12–26 का ऑडियो संस्करण सबसे आसानी से समझ में आने वाले अनुवाद में सुनें।</w:t>
      </w:r>
    </w:p>
    <w:p>
      <w:pPr/>
      <w:r>
        <w:rPr>
          <w:lang w:val="hi_IN" w:bidi="hi_IN"/>
        </w:rPr>
      </w:r>
      <w:r>
        <w:rPr>
          <w:lang w:val="hi_IN" w:bidi="hi_IN"/>
        </w:rPr>
        <w:t>पिछले भाग में, पौलुस ने कुरिन्थुस के लोगों को समझाया कि पवित्र आत्मा विभिन्न प्रकार के आत्मिक वरदान देता है। पवित्र आत्मा विश्वासियों को ये वरदान इसलिए देता है, ताकि वे इनका उपयोग सभी के लाभ के लिए कर सकें। पवित्र आत्मा कुछ लोगों को एक वरदान देता है और दूसरे लोगों को एक अलग वरदान देता है। परमेश्वर का पवित्र आत्मा तय करता है कि प्रत्येक मसीही को कौन सा वरदान देना है।</w:t>
      </w:r>
    </w:p>
    <w:p>
      <w:pPr/>
      <w:r>
        <w:rPr>
          <w:lang w:val="hi_IN" w:bidi="hi_IN"/>
        </w:rPr>
      </w:r>
      <w:r>
        <w:rPr>
          <w:lang w:val="hi_IN" w:bidi="hi_IN"/>
        </w:rPr>
        <w:t>इस भाग में, पौलुस मानव शरीर के उदाहरण का उपयोग करता है ताकि कुरिन्थुस के लोगों को बेहतर ढंग से समझने में मदद मिल सके कि यह कैसे काम करता है। पौलुस कलीसिया, या मसीह के शरीर की तुलना शारीरिक मानव शरीर से करता है। पौलुस ने कुरिन्थियों के नाम पत्र के पहले भागों में शरीर की उपमा का उपयोग किया था। आपको यौन अनैतिकता और प्रभु भोज पर पौलुस की पिछली चर्चाएँ याद होंगी, जिनमें पौलुस ने विश्वासियों को मसीह के शरीर का अंग बताया था। यहाँ, पौलुस इस विचार को और अधिक विस्तार से समझाता है।</w:t>
      </w:r>
    </w:p>
    <w:p>
      <w:pPr/>
      <w:r>
        <w:rPr>
          <w:lang w:val="hi_IN" w:bidi="hi_IN"/>
        </w:rPr>
      </w:r>
      <w:r>
        <w:rPr>
          <w:lang w:val="hi_IN" w:bidi="hi_IN"/>
        </w:rPr>
        <w:t>कुरिन्थुस के लोग शायद इस विशेष भाषा से परिचित थे, जिसमें शरीर का उपयोग लोगों के एक समूह को दर्शाने के लिए किया जाता है। प्रसिद्ध यूनानी और रोमी शिक्षकों और अगुवों ने मानव शरीर को एकता और आपसी संबंध के उदाहरण के रूप में बताया था। एक रोमी सम्राट ने एक बार पौलुस की बताई हुई कहानी के समान एक कहानी सुनाई थी। सम्राट उन लोगों और अगुवों को एकजुट करने की कोशिश कर रहा था जो आपस में झगड़ रहे थे।</w:t>
      </w:r>
    </w:p>
    <w:p>
      <w:pPr/>
      <w:r>
        <w:rPr>
          <w:lang w:val="hi_IN" w:bidi="hi_IN"/>
        </w:rPr>
      </w:r>
      <w:r>
        <w:rPr>
          <w:lang w:val="hi_IN" w:bidi="hi_IN"/>
        </w:rPr>
        <w:t>यहाँ रुकें और अपनी संस्कृति की एक प्रसिद्ध कहानी सुनाएँ जो लोगों को एकजुट रहना या एक-दूसरे के साथ सहयोग करना सिखाती है। इस ऑडियो को यहाँ रोकें।</w:t>
      </w:r>
    </w:p>
    <w:p>
      <w:pPr/>
      <w:r>
        <w:rPr>
          <w:lang w:val="hi_IN" w:bidi="hi_IN"/>
        </w:rPr>
      </w:r>
      <w:r>
        <w:rPr>
          <w:lang w:val="hi_IN" w:bidi="hi_IN"/>
        </w:rPr>
        <w:t>पौलुस ने कहा कि यीशु में विश्वास करने वाले सभी लोग, चाहे वे किसी भी जाति के हों या समाज में किसी भी स्थान पर हों, एक ही प्रकार से मसीही बने हैं। परमेश्वर ने प्रत्येक विश्वासी को एक ही परमेश्वर के आत्मा में बपतिस्मा दिया या डुबोया है। इसका अर्थ है कि सभी विश्वासियों को परमेश्वर का आत्मा प्राप्त हुआ। परमेश्वर ने विश्वासियों को एक ही परमेश्वर के आत्मा से पिलाया है। इसका अर्थ है कि सभी विश्वासियों ने परमेश्वर के उसी आत्मा का अनुभव किया है। जब परमेश्वर ने ऐसा किया, तो विश्वासी मसीह के शरीर के अंग या हिस्सा बन गए। यह किसी दल या सामाजिक समूह का सदस्य होने से अलग था।</w:t>
      </w:r>
    </w:p>
    <w:p>
      <w:pPr/>
      <w:r>
        <w:rPr>
          <w:lang w:val="hi_IN" w:bidi="hi_IN"/>
        </w:rPr>
      </w:r>
      <w:r>
        <w:rPr>
          <w:lang w:val="hi_IN" w:bidi="hi_IN"/>
        </w:rPr>
        <w:t>जब पौलुस शरीर के "अंगों" या "हिस्सों" को संदर्भित करता है, तो वह उन हाथ-पैर, अंदरूनी अंगों और अन्य हिस्सों के बारे में बात कर रहा है जो मिलकर एक पूरा शारीरिक शरीर बनाते हैं। कुरिन्थुस नगर के पास, कुछ लोगों ने चंगाई के देवता के लिए एक मूर्तिपूजक मन्दिर बनाया था। लोग विभिन्न बीमारियों के इलाज के लिए इस क्षेत्र से आते थे। यदि कोई व्यक्ति चंगा हो जाता था, तो वह किसी कारीगर से अपने ठीक हुए अंग की मिट्टी की मूर्ति बनवाता था। चंगा हुआ व्यक्ति उस मूर्ति को उस देवता को भेंट के रूप में मंदिर में छोड़ देता था। ये चित्र शरीर के केवल एक हिस्से को दर्शाते थे, लेकिन पूरे शरीर को नहीं। कुरिन्थुस में रहने वाला हर व्यक्ति शरीर के अलग-अलग अंगों की इन मूर्तियों के बारे में जानता होगा। शायद कुरिन्थियों ने इन चित्रों के बारे में तब सोचा होगा, जब पौलुस ने शरीर के अंगों के बारे में बात की थी।</w:t>
      </w:r>
    </w:p>
    <w:p>
      <w:pPr/>
      <w:r>
        <w:rPr>
          <w:lang w:val="hi_IN" w:bidi="hi_IN"/>
        </w:rPr>
      </w:r>
      <w:r>
        <w:rPr>
          <w:lang w:val="hi_IN" w:bidi="hi_IN"/>
        </w:rPr>
        <w:t>पौलुस, पौलुस के विचारों को साझा करने के लिए एक मज़ेदार कहानी का उपयोग करता है। पौलुस की कहानी के पात्र मानव शरीर के अंग हैं। शरीर के अलग-अलग अंग एक-दूसरे से और अपने आप से बात करते हैं। शायद इससे लोगों का मनोरंजन हुआ। विश्वासी यह समझ जाएँगे कि शरीर के अंग मूर्खतापूर्ण और अनुचित बातें कह रहे थे।</w:t>
      </w:r>
    </w:p>
    <w:p>
      <w:pPr/>
      <w:r>
        <w:rPr>
          <w:lang w:val="hi_IN" w:bidi="hi_IN"/>
        </w:rPr>
      </w:r>
      <w:r>
        <w:rPr>
          <w:lang w:val="hi_IN" w:bidi="hi_IN"/>
        </w:rPr>
        <w:t>यहाँ रुकें और समूह में इस प्रश्न पर चर्चा करें: कई संस्कृतियाँ ऐसी लोककहानियाँ या दृष्टान्त सुनाती हैं जिनमें अमानवीय पात्र बात करते हैं। अगर आपकी संस्कृति में इस तरह की कहानियाँ सुनाई जाती हैं, तो अपने समूह के किसी सदस्य से ऐसी कहानी सुनाने को कहें जिसमें कोई अमानवीय पात्र बोलता हो। इस ऑडियो को यहाँ रोकें।</w:t>
      </w:r>
    </w:p>
    <w:p>
      <w:pPr/>
      <w:r>
        <w:rPr>
          <w:lang w:val="hi_IN" w:bidi="hi_IN"/>
        </w:rPr>
      </w:r>
      <w:r>
        <w:rPr>
          <w:lang w:val="hi_IN" w:bidi="hi_IN"/>
        </w:rPr>
        <w:t>पौलुस की कहानी का मुख्य बिन्दु यह है कि जैसे परमेश्वर ने मानव शरीर को बनाया, उसी तरह परमेश्वर ने मसीह के शरीर को भी बनाया। परमेश्वर ने मानव शरीर में प्रत्येक अंग को इसलिए रखा ताकि शरीर सही ढंग से काम कर सके। परमेश्वर ने प्रत्येक व्यक्ति को मसीह के शरीर में भी रखा है। परमेश्वर ने प्रत्येक व्यक्ति को मसीह के शरीर में एक महत्वपूर्ण कार्य दिया है। विश्वासी एक साथ एक ही देह हैं, और हर भाग या व्यक्ति महत्वपूर्ण है। यदि शरीर का हर हिस्सा एक आँख या कान होता, तो शरीर बहुत अजीब दिखता। उस अजीब शरीर में शरीर के कुछ बहुत ही महत्वपूर्ण कार्य नहीं होंगे।</w:t>
      </w:r>
    </w:p>
    <w:p>
      <w:pPr/>
      <w:r>
        <w:rPr>
          <w:lang w:val="hi_IN" w:bidi="hi_IN"/>
        </w:rPr>
      </w:r>
      <w:r>
        <w:rPr>
          <w:lang w:val="hi_IN" w:bidi="hi_IN"/>
        </w:rPr>
        <w:t>पौलुस इस बात पर जोर देने के लिए उदाहरण देता है कि जो हिस्से महत्वपूर्ण नहीं लगते, वे भी असल में बहुत महत्वपूर्ण होते हैं। पहले उदाहरण में, पौलुस समझाता है कि शरीर के जिन हिस्सों को हम कमजोर मानते हैं, वे बहुत महत्वपूर्ण हैं। फिर, पौलुस समझाता है कि लोग शरीर के उन हिस्सों को ढक देते हैं जो कम सम्मानजनक या दिखाने लायक नहीं लगते हैं। पौलुस शायद निजी यौन अंगों और स्तनों को दर्शाता है। ये शारीरिक अंग इसलिए महत्वपूर्ण हैं, ताकि लोग बच्चे पैदा कर सकें और फिर उन बच्चों को दूध पिला सकें। वे शरीर के अन्य महत्वपूर्ण कार्य भी करते हैं। लोग शरीर के इन अंगों के साथ सावधानी और शालीनता से पेश आते हैं, और उन्हें कपड़ों से ढककर उन्हें अधिक स्वीकार्य और सम्मानजनक बनाते हैं।</w:t>
      </w:r>
    </w:p>
    <w:p>
      <w:pPr/>
      <w:r>
        <w:rPr>
          <w:lang w:val="hi_IN" w:bidi="hi_IN"/>
        </w:rPr>
      </w:r>
      <w:r>
        <w:rPr>
          <w:lang w:val="hi_IN" w:bidi="hi_IN"/>
        </w:rPr>
        <w:t>यहाँ रुकें और इस प्रश्न पर समूह में चर्चा करें: आपकी संस्कृति में, शरीर के किन हिस्सों को कपड़ों से ढकना चाहिए? यदि कोई व्यक्ति शरीर के इस अंग को न ढके, तो क्या होगा? अगर वह व्यक्ति अपने शरीर के इस अंग को नहीं ढकता है, तो समुदाय के दूसरे लोग उसके बारे में क्या कहते या सोचते हैं? इस ऑडियो को यहाँ रोकें।</w:t>
      </w:r>
    </w:p>
    <w:p>
      <w:pPr/>
      <w:r>
        <w:rPr>
          <w:lang w:val="hi_IN" w:bidi="hi_IN"/>
        </w:rPr>
      </w:r>
      <w:r>
        <w:rPr>
          <w:lang w:val="hi_IN" w:bidi="hi_IN"/>
        </w:rPr>
        <w:t>पौलुस कुरिन्थुस के लोगों को याद दिलाता है कि जब उनके शरीर का एक अंग दर्द करता है और कष्ट उठाता है, तो पूरा शरीर भी दर्द में होता है। जब शरीर का एक अंग किसी प्रकार का सम्मान पाता है, तो पूरा शरीर आनन्दित होता है और उत्सव मनाता है।</w:t>
      </w:r>
    </w:p>
    <w:p>
      <w:pPr/>
      <w:r>
        <w:rPr>
          <w:lang w:val="hi_IN" w:bidi="hi_IN"/>
        </w:rPr>
      </w:r>
      <w:r>
        <w:rPr>
          <w:lang w:val="hi_IN" w:bidi="hi_IN"/>
        </w:rPr>
        <w:t>यहाँ रुकें और एक समूह के रूप में इस पर चर्चा करें: शरीर के किन अंगों के बारे में आप शायद ही कभी सोचते हैं, सिवाय तब, जब वे आपको दर्द या खुशी देते हैं? किसी ऐसे समय के बारे में बताएँ जब आपको शरीर के किसी छोटे या छिपे हुए हिस्से में चोट लगी हो। उदाहरण के लिए, जब आपका कोई दाँत, पैर की छोटी उँगली या हाथ की उँगली दुखती है, तो आपको कैसा महसूस होता है? आपके शरीर के बाकी हिस्सों ने कैसी प्रतिक्रिया दी? इस ऑडियो को यहाँ रोकें।</w:t>
      </w:r>
    </w:p>
    <w:p>
      <w:pPr/>
      <w:r>
        <w:rPr>
          <w:lang w:val="hi_IN" w:bidi="hi_IN"/>
        </w:rPr>
      </w:r>
      <w:r>
        <w:rPr>
          <w:lang w:val="hi_IN" w:bidi="hi_IN"/>
        </w:rPr>
        <w:t>पौलुस ने इस मजेदार कहानी का उपयोग यह दिखाने के लिए किया कि शरीर के काम करने के लिए अलग-अलग हिस्सों का होना महत्वपूर्ण है। लेकिन, भले ही शरीर के अलग-अलग अंग हों, फिर भी वह एक ही शरीर है। परमेश्वर ने शरीर को इस तरह बनाया। पौलुस के पत्र के अगले भाग में, पौलुस समझाएगा कि यह मसीह के शरीर—कलीसिया में कैसे काम करता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12:12–26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पौलुस का बड़ा विचार बताता है। पौलुस कलीसिया, या मसीह के शरीर की तुलना मानव शरीर से करता है। कई तरह के लोग हैं—यहूदी और अन्यजाति, दास और स्वतंत्र लोग—लेकिन पवित्र आत्मा इन सभी लोगों को एक साथ लाता है।</w:t>
      </w:r>
    </w:p>
    <w:p>
      <w:pPr/>
      <w:r>
        <w:rPr>
          <w:lang w:val="hi_IN" w:bidi="hi_IN"/>
        </w:rPr>
      </w:r>
      <w:r>
        <w:rPr>
          <w:b/>
          <w:lang w:val="hi_IN" w:bidi="hi_IN"/>
        </w:rPr>
        <w:t>दूसरे भाग में:</w:t>
      </w:r>
      <w:r>
        <w:rPr>
          <w:lang w:val="hi_IN" w:bidi="hi_IN"/>
        </w:rPr>
        <w:t xml:space="preserve"> पौलुस इस बात पर जोर देता है कि मानव शरीर के अनेक अंग होते हैं। परमेश्वर ने मानव शरीर को और उसके प्रत्येक अंग के कार्य करने के तरीके को इस प्रकार बनाया है, ताकि शरीर स्वस्थ रह सके। परमेश्वर ने एक शरीर बनाने के लिए अनेक अंग बनाए।</w:t>
      </w:r>
    </w:p>
    <w:p>
      <w:pPr/>
      <w:r>
        <w:rPr>
          <w:lang w:val="hi_IN" w:bidi="hi_IN"/>
        </w:rPr>
      </w:r>
      <w:r>
        <w:rPr>
          <w:b/>
          <w:lang w:val="hi_IN" w:bidi="hi_IN"/>
        </w:rPr>
        <w:t>तीसरे भाग में:</w:t>
      </w:r>
      <w:r>
        <w:rPr>
          <w:lang w:val="hi_IN" w:bidi="hi_IN"/>
        </w:rPr>
        <w:t xml:space="preserve"> पौलुस विश्वासियों से कहता है कि शरीर के अलग-अलग अंगों को एक-दूसरे की आवश्यकता है। उदाहरण के लिए, लोग अपने शरीर के कमज़ोर अंगों का विशेष ध्यान रखते हैं, क्योंकि उन्हें उनकी आवश्यकता होती है! वे शरीर के उन अंगों को ढकते हैं जो कम सम्मानजनक या निजी होते हैं। यदि शरीर का कोई एक अंग दर्द में हो, तो पूरा शरीर उस दर्द को महसूस करता है। यदि एक अंग का सम्मान किया जाता है, तो पूरा शरीर आनन्दित होता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और शरीर के हिस्से जैसे कि:</w:t>
      </w:r>
    </w:p>
    <w:p>
      <w:pPr>
        <w:pStyle w:val="ListBullet"/>
        <w:spacing w:line="240" w:lineRule="auto"/>
        <w:ind w:left="720"/>
      </w:pPr>
      <w:r>
        <w:rPr>
          <w:lang w:val="hi_IN" w:bidi="hi_IN"/>
        </w:rPr>
      </w:r>
      <w:r>
        <w:rPr>
          <w:lang w:val="hi_IN" w:bidi="hi_IN"/>
        </w:rPr>
        <w:t>पैर</w:t>
      </w:r>
    </w:p>
    <w:p>
      <w:pPr>
        <w:pStyle w:val="ListBullet"/>
        <w:spacing w:line="240" w:lineRule="auto"/>
        <w:ind w:left="720"/>
      </w:pPr>
      <w:r>
        <w:rPr>
          <w:lang w:val="hi_IN" w:bidi="hi_IN"/>
        </w:rPr>
      </w:r>
      <w:r>
        <w:rPr>
          <w:lang w:val="hi_IN" w:bidi="hi_IN"/>
        </w:rPr>
        <w:t>हाथ</w:t>
      </w:r>
    </w:p>
    <w:p>
      <w:pPr>
        <w:pStyle w:val="ListBullet"/>
        <w:spacing w:line="240" w:lineRule="auto"/>
        <w:ind w:left="720"/>
      </w:pPr>
      <w:r>
        <w:rPr>
          <w:lang w:val="hi_IN" w:bidi="hi_IN"/>
        </w:rPr>
      </w:r>
      <w:r>
        <w:rPr>
          <w:lang w:val="hi_IN" w:bidi="hi_IN"/>
        </w:rPr>
        <w:t>कान</w:t>
      </w:r>
    </w:p>
    <w:p>
      <w:pPr>
        <w:pStyle w:val="ListBullet"/>
        <w:spacing w:line="240" w:lineRule="auto"/>
        <w:ind w:left="720"/>
      </w:pPr>
      <w:r>
        <w:rPr>
          <w:lang w:val="hi_IN" w:bidi="hi_IN"/>
        </w:rPr>
      </w:r>
      <w:r>
        <w:rPr>
          <w:lang w:val="hi_IN" w:bidi="hi_IN"/>
        </w:rPr>
        <w:t>आँख</w:t>
      </w:r>
    </w:p>
    <w:p>
      <w:pPr>
        <w:pStyle w:val="ListBullet"/>
        <w:spacing w:line="240" w:lineRule="auto"/>
        <w:ind w:left="720"/>
      </w:pPr>
      <w:r>
        <w:rPr>
          <w:lang w:val="hi_IN" w:bidi="hi_IN"/>
        </w:rPr>
      </w:r>
      <w:r>
        <w:rPr>
          <w:lang w:val="hi_IN" w:bidi="hi_IN"/>
        </w:rPr>
        <w:t>सिर</w:t>
      </w:r>
    </w:p>
    <w:p>
      <w:pPr>
        <w:pStyle w:val="ListBullet"/>
        <w:spacing w:line="240" w:lineRule="auto"/>
        <w:ind w:left="720"/>
      </w:pPr>
      <w:r>
        <w:rPr>
          <w:lang w:val="hi_IN" w:bidi="hi_IN"/>
        </w:rPr>
      </w:r>
      <w:r>
        <w:rPr>
          <w:lang w:val="hi_IN" w:bidi="hi_IN"/>
        </w:rPr>
        <w:t>शरीर का कमजोर अंग</w:t>
      </w:r>
    </w:p>
    <w:p>
      <w:pPr>
        <w:pStyle w:val="ListBullet"/>
        <w:spacing w:line="240" w:lineRule="auto"/>
        <w:ind w:left="720"/>
      </w:pPr>
      <w:r>
        <w:rPr>
          <w:lang w:val="hi_IN" w:bidi="hi_IN"/>
        </w:rPr>
      </w:r>
      <w:r>
        <w:rPr>
          <w:lang w:val="hi_IN" w:bidi="hi_IN"/>
        </w:rPr>
        <w:t>शरीर के वे अंग जिन्हें हम महत्व नहीं देते</w:t>
      </w:r>
    </w:p>
    <w:p>
      <w:pPr>
        <w:pStyle w:val="ListBullet"/>
        <w:spacing w:line="240" w:lineRule="auto"/>
        <w:ind w:left="720"/>
      </w:pPr>
      <w:r>
        <w:rPr>
          <w:lang w:val="hi_IN" w:bidi="hi_IN"/>
        </w:rPr>
      </w:r>
      <w:r>
        <w:rPr>
          <w:lang w:val="hi_IN" w:bidi="hi_IN"/>
        </w:rPr>
        <w:t>और शरीर के अंग जिन्हें हम नहीं देखना चाहते</w:t>
      </w:r>
    </w:p>
    <w:p>
      <w:pPr/>
      <w:r>
        <w:rPr>
          <w:lang w:val="hi_IN" w:bidi="hi_IN"/>
        </w:rPr>
      </w:r>
      <w:r>
        <w:rPr>
          <w:lang w:val="hi_IN" w:bidi="hi_IN"/>
        </w:rPr>
        <w:t>पौलुस के पत्र के पिछले भाग में, पौलुस समझाता है कि परमेश्वर का पवित्र आत्मा अलग-अलग लोगों को अलग-अलग वरदान कैसे देता है। परमेश्वर यह पूरे समुदाय के लाभ के लिए करता है। भले ही पवित्र आत्मा विश्वासियों को अलग-अलग वरदान देती है, फिर भी मसीही एक ही परमेश्वर की सेवा करते हैं।</w:t>
      </w:r>
    </w:p>
    <w:p>
      <w:pPr/>
      <w:r>
        <w:rPr>
          <w:lang w:val="hi_IN" w:bidi="hi_IN"/>
        </w:rPr>
      </w:r>
      <w:r>
        <w:rPr>
          <w:lang w:val="hi_IN" w:bidi="hi_IN"/>
        </w:rPr>
        <w:t>अब पौलुस इस भाग में पौलुस की एकता के विषय को जारी रखता है। इस भाग के पहले भाग में, पौलुस हमें तुलना करने के लिए विशेष, रचनात्मक भाषा का उपयोग करके यह बड़ा विचार देता है। पौलुस तुरन्त दो तुलनाएँ करता है। पौलुस कहता है कि कलीसिया मसीह के शरीर के समान हैं। पौलुस यह भी कहता है कि विश्वासी मसीह के इस शरीर के अलग-अलग अंगों के समान हैं।</w:t>
      </w:r>
    </w:p>
    <w:p>
      <w:pPr/>
      <w:r>
        <w:rPr>
          <w:lang w:val="hi_IN" w:bidi="hi_IN"/>
        </w:rPr>
      </w:r>
      <w:r>
        <w:rPr>
          <w:lang w:val="hi_IN" w:bidi="hi_IN"/>
        </w:rPr>
        <w:t>इस पहले भाग में, पौलुस एकता के महत्व को जोर देने के लिए छह अलग-अलग बार "एक" शब्द कहता है। पौलुस पहले भाग की शुरुआत और अंत में समानांतर, साथी कथनों के साथ करता है, जिसमें वह एक ही बात को दो अलग-अलग तरीकों से कहता है। सबसे पहले, पौलुस कहता है कि शरीर एक ही है जिसमें कई अंग हैं, या भाग हैं। बाद में, पौलुस उसी विचार को थोड़े अलग तरीके से कहता है। पौलुस कहता है, "शरीर में एक अंग नहीं, बल्कि अनेक अंग या हिस्से होते हैं।" पौलुस यह बात पौलुस के मुख्य विचार को दिखाने के लिए कहता है कि प्रत्येक व्यक्ति मानव शरीर के एक अंग की तरह है। ये सभी अंग मिलकर एक ही शरीर बनाते हैं।</w:t>
      </w:r>
    </w:p>
    <w:p>
      <w:pPr/>
      <w:r>
        <w:rPr>
          <w:lang w:val="hi_IN" w:bidi="hi_IN"/>
        </w:rPr>
      </w:r>
      <w:r>
        <w:rPr>
          <w:lang w:val="hi_IN" w:bidi="hi_IN"/>
        </w:rPr>
        <w:t>यहाँ रुकें और इस प्रश्न पर समूह में चर्चा करें: आप अपनी भाषा में ऐसा क्या कहते या करते हैं, जिससे लोगों को पता चल जाए कि आपका मुख्य मुद्दा क्या है? इस ऑडियो को यहाँ रोकें।</w:t>
      </w:r>
    </w:p>
    <w:p>
      <w:pPr/>
      <w:r>
        <w:rPr>
          <w:lang w:val="hi_IN" w:bidi="hi_IN"/>
        </w:rPr>
      </w:r>
      <w:r>
        <w:rPr>
          <w:lang w:val="hi_IN" w:bidi="hi_IN"/>
        </w:rPr>
        <w:t xml:space="preserve">जब पौलुस शरीर के "अंगों" या "हिस्सों" को संदर्भित करता है, तो वह उन हाथ-पैर, अंदरूनी अंगों और अन्य हिस्सों के बारे में बात कर रहा है जो मिलकर एक पूरा शारीरिक शरीर बनाते हैं। </w:t>
      </w:r>
    </w:p>
    <w:p>
      <w:pPr/>
      <w:r>
        <w:rPr>
          <w:lang w:val="hi_IN" w:bidi="hi_IN"/>
        </w:rPr>
      </w:r>
      <w:r>
        <w:rPr>
          <w:lang w:val="hi_IN" w:bidi="hi_IN"/>
        </w:rPr>
        <w:t>फिर पौलुस मसीह के साथ तुलना करता है जब पौलुस कहता है, "उसी प्रकार मसीह भी है" मूल भाषा में, पौलुस "मसीह का शरीर" नहीं कहता है, भले ही पौलुस इसी बात का संकेत दे रहा है। क्योंकि पौलुस एक भौतिक शरीर के बारे में बात कर रहा था, इसलिए कुरिन्थुस के लोगों को पता था कि पौलुस अब मसीह के शरीर के बारे में बात कर रहा था, जो कलीसिया है।</w:t>
      </w:r>
    </w:p>
    <w:p>
      <w:pPr/>
      <w:r>
        <w:rPr>
          <w:lang w:val="hi_IN" w:bidi="hi_IN"/>
        </w:rPr>
      </w:r>
      <w:r>
        <w:rPr>
          <w:lang w:val="hi_IN" w:bidi="hi_IN"/>
        </w:rPr>
        <w:t>यहाँ रुकें और चर्चा करें कि आप अपनी भाषा में "उसी प्रकार मसीह भी है" का अनुवाद कैसे करेंगे। इसका अनुवाद करने के लिए कुछ संभावित विकल्प ये हैं:</w:t>
      </w:r>
    </w:p>
    <w:p>
      <w:pPr/>
      <w:r>
        <w:rPr>
          <w:lang w:val="hi_IN" w:bidi="hi_IN"/>
        </w:rPr>
      </w:r>
      <w:r>
        <w:rPr>
          <w:lang w:val="hi_IN" w:bidi="hi_IN"/>
        </w:rPr>
        <w:t>फिर से, पौलुस उसी बात को स्पष्ट करने के लिए समानांतर या साथी कथनों का उपयोग करता है। कुरिन्थुस के लोग उसी तरह मसीह के शरीर के अंग बने—अर्थात परमेश्वर के आत्मा के द्वारा। कुरिन्थुस के सभी विश्वासियों के पास अब परमेश्वर का वही एक आत्मा है। विश्वासी अब मसीह के एक शरीर, अर्थात कलीसिया में एकजुट हैं। पौलुस इस विचार का वर्णन करने के लिए दो चित्रों का उपयोग करता है।</w:t>
      </w:r>
    </w:p>
    <w:p>
      <w:pPr/>
      <w:r>
        <w:rPr>
          <w:lang w:val="hi_IN" w:bidi="hi_IN"/>
        </w:rPr>
      </w:r>
      <w:r>
        <w:rPr>
          <w:lang w:val="hi_IN" w:bidi="hi_IN"/>
        </w:rPr>
        <w:t>पहली तस्वीर एकमात्र पवित्र आत्मा द्वारा या पवित्र आत्मा में बपतिस्मा है। चित्र का सटीक अर्थ स्पष्ट नहीं है। कुछ लोगों का मानना है कि पौलुस कह रहा है कि परमेश्वर विश्वासियों को पवित्र आत्मा में डुबोता है या बपतिस्मा देता है, और फिर उन सभी को एक ही शरीर, या कलीसिया का अंग बना देता है। दूसरे लोग सोचते हैं कि पौलुस कह रहा है कि पवित्र आत्मा ही विश्वासियों को मसीह के शरीर में डुबाया है। दोनों ही मामलों में, परिणाम एक ही है: सभी विश्वासियों के पास एक ही पवित्र आत्मा है, जो उन्हें मसीह का एक एकजुट शरीर, यानी कलीसिया बनाता है।</w:t>
      </w:r>
    </w:p>
    <w:p>
      <w:pPr/>
      <w:r>
        <w:rPr>
          <w:lang w:val="hi_IN" w:bidi="hi_IN"/>
        </w:rPr>
      </w:r>
      <w:r>
        <w:rPr>
          <w:lang w:val="hi_IN" w:bidi="hi_IN"/>
        </w:rPr>
        <w:t>यहाँ रुकें और समूह में इस पर चर्चा करें: क्योंकि हमें ठीक-ठीक पता नहीं है कि पौलुस का वास्तव में क्या मतलब है जब वह कहता है कि सभी विश्वासी पवित्र आत्मा में या उसके द्वारा बपतिस्मा पाए थे, इसलिए सबसे अच्छा यही होगा कि इस बात को सामान्य रूप से कहा जाए। किसी भी स्थिति में, सभी विश्वासियों में एक ही पवित्र आत्मा है और वे मसीह के एक ही शरीर, अर्थात कलीसिया, का हिस्सा हैं। आप इस भाग के इस हिस्से का वर्णन कैसे करेंगे? इस ऑडियो को यहाँ रोकें।</w:t>
      </w:r>
    </w:p>
    <w:p>
      <w:pPr/>
      <w:r>
        <w:rPr>
          <w:lang w:val="hi_IN" w:bidi="hi_IN"/>
        </w:rPr>
      </w:r>
      <w:r>
        <w:rPr>
          <w:lang w:val="hi_IN" w:bidi="hi_IN"/>
        </w:rPr>
        <w:t>दूसरी तस्वीर यह है कि परमेश्वर ने विश्वासियों को एकमात्र पवित्र आत्मा को पीने, या उसका अनुभव करने दिया। पौलुस कह रहा है कि परमेश्वर ने सभी विश्वासियों को परमेश्वर का पवित्र आत्मा दिया है, जो उन्हें उसी तरह जीवन देता है जैसे लोग जीवित रहने के लिए पानी पीते हैं।</w:t>
      </w:r>
    </w:p>
    <w:p>
      <w:pPr/>
      <w:r>
        <w:rPr>
          <w:lang w:val="hi_IN" w:bidi="hi_IN"/>
        </w:rPr>
      </w:r>
      <w:r>
        <w:rPr>
          <w:lang w:val="hi_IN" w:bidi="hi_IN"/>
        </w:rPr>
        <w:t>यहाँ रुकें और एक समूह के रूप में निम्नलिखित विषय पर चर्चा करें: किसी ऐसे समय की कहानी सुनाएँ, जब आप किसी अनुभव को पूरी तरह से जीना चाहते थे। आप इसके बारे में कैसे बात करते हैं? आप इस बारे में कैसे बात करेंगे कि विश्वासी अपने जीवन में पवित्र आत्मा को पूरी तरह से कैसे पीते हैं या उसका अनुभव करते हैं? इस ऑडियो को यहाँ रोकें।</w:t>
      </w:r>
    </w:p>
    <w:p>
      <w:pPr/>
      <w:r>
        <w:rPr>
          <w:lang w:val="hi_IN" w:bidi="hi_IN"/>
        </w:rPr>
      </w:r>
      <w:r>
        <w:rPr>
          <w:lang w:val="hi_IN" w:bidi="hi_IN"/>
        </w:rPr>
        <w:t>जब पौलुस हमें ये चित्र देता है, तो पौलुस यह भी स्पष्ट करता है कि हर विश्वासी चाहे कोई भी हो, मसीह के एक ही शरीर का हिस्सा है और उसमें परमेश्वर का एक ही आत्मा है। विश्वासी यहूदी लोग हो सकते हैं, जो याकूब के वंशज हैं और जो लंबे समय तक परमेश्वर के विशेष लोग रहे हैं। विश्वासी यूनानी या अन्यजाति हो सकते हैं, यानी ऐसे लोग जो परमेश्वर के विशेष लोगों में से नहीं थे, लेकिन अब वे परमेश्वर के लोगों का हिस्सा बन गए हैं, क्योंकि वे यीशु पर विश्वास करते हैं। विश्वासी दास भी हो सकते हैं, या ऐसे लोग जिनके बारे में दूसरों को लगता है कि उनके पास कोई अधिकार ही नहीं हैं।</w:t>
      </w:r>
    </w:p>
    <w:p>
      <w:pPr/>
      <w:r>
        <w:rPr>
          <w:lang w:val="hi_IN" w:bidi="hi_IN"/>
        </w:rPr>
      </w:r>
      <w:r>
        <w:rPr>
          <w:lang w:val="hi_IN" w:bidi="hi_IN"/>
        </w:rPr>
        <w:t xml:space="preserve">पौलुस पहला भाग फिर से कहकर समाप्त करता है कि मानव शरीर के अनेक अंग होते हैं, जो मिलकर एक ही शरीर बनाते हैं। अब पौलुस उदाहरण देगा कि कैसे शरीर के अनेक अंग अलग-अलग होते हुए भी मिलकर काम करते हैं। </w:t>
      </w:r>
    </w:p>
    <w:p>
      <w:pPr/>
      <w:r>
        <w:rPr>
          <w:lang w:val="hi_IN" w:bidi="hi_IN"/>
        </w:rPr>
      </w:r>
      <w:r>
        <w:rPr>
          <w:lang w:val="hi_IN" w:bidi="hi_IN"/>
        </w:rPr>
        <w:t>दूसरे भाग में, पौलुस एक विशेष तकनीक का उपयोग करता है जो विशेष तर्क प्रस्तुत करने के लिए सामान्य थी। पौलुस शरीर के अंगों के बारे में इस तरह बात करता है जैसे वे अंग बात कर सकते हैं और सोच सकते हैं। शरीर के अलग-अलग अंग एक-दूसरे से और अपने आप से बात करते हैं। कुरिन्थुस के लोग जानते थे कि शरीर के अंग बात नहीं कर सकते। पौलुस ने शरीर के अलग-अलग अंगों को बोलते हुए दिखाया, ताकि वे मूर्खतापूर्ण और अनुचित बातें कह सकें। कल्पना करें कि एक पैर कहता है, "मैं हाथ नहीं हूँ, इसलिए मैं शरीर का हिस्सा नहीं हूँ।" भले ही पैर ऐसा कहता है, फिर भी पैर शरीर का हिस्सा है। इस विचार को बिना पैर के बोलते हुए इस प्रकार भी अनुवाद किया जा सकता है: “यदि पैर यह कहे कि वह हाथ नहीं है, इसलिए वह शरीर का हिस्सा नहीं है, तो भी वह ऐसा कहने पर भी शरीर का ही हिस्सा है।” इसके बाद, कान भी आँख के बारे में यही बात कहता है कि वह आँख नहीं है।</w:t>
      </w:r>
    </w:p>
    <w:p>
      <w:pPr/>
      <w:r>
        <w:rPr>
          <w:lang w:val="hi_IN" w:bidi="hi_IN"/>
        </w:rPr>
      </w:r>
      <w:r>
        <w:rPr>
          <w:lang w:val="hi_IN" w:bidi="hi_IN"/>
        </w:rPr>
        <w:t>यहाँ रुकें और समूह में चर्चा करें कि जब शरीर के अंग बोल रहे हों, तो आप अंगों का अनुवाद कैसे करेंगे। यदि आपकी भाषा में ऐसी ही कहानी कहने की शैली है जो अमानवीय वस्तुओं को बोलने की अनुमति देती है, तो आप इसका अनुवाद उसी तरह करने का फैसला कर सकते हैं। यदि आपकी भाषा अमानवीय वस्तुओं को बोलने की अनुमति नहीं देती है, तो आप इस भाग को कैसे समझाएँगे ताकि लोग समझ सकें? इस ऑडियो को यहाँ रोकें।</w:t>
      </w:r>
    </w:p>
    <w:p>
      <w:pPr/>
      <w:r>
        <w:rPr>
          <w:lang w:val="hi_IN" w:bidi="hi_IN"/>
        </w:rPr>
      </w:r>
      <w:r>
        <w:rPr>
          <w:lang w:val="hi_IN" w:bidi="hi_IN"/>
        </w:rPr>
        <w:t>पौलुस तीन समान प्रश्न पूछता है जिनका उत्तर स्पष्ट है। पौलुस पूछता है, "यदि सारी देह आँख ही होती तो सुनना कहाँ से होता?" और, "यदि पूरा शरीर ही कान होता, तो शरीर सूंघ कैसे पाता?" पौलुस को उम्मीद है कि कुरिन्थियों का उत्तर होगा, "बेशक, शरीर सुन नहीं सकता था!" या "बेशक शरीर सूँघ नहीं सकता!" फिर पौलुस पूछता है, "यदि शरीर का केवल एक ही अंग होता, तो वह असली शरीर कैसे होता?" इन प्रश्नों के माध्यम से पौलुस इस बात पर जोर दे रहा है कि परमेश्वर ने एक शरीर को कई हिस्सों से बनाया है और हर हिस्से को जहाँ परमेश्वर चाहता है, वहां रखा है।</w:t>
      </w:r>
    </w:p>
    <w:p>
      <w:pPr/>
      <w:r>
        <w:rPr>
          <w:lang w:val="hi_IN" w:bidi="hi_IN"/>
        </w:rPr>
      </w:r>
      <w:r>
        <w:rPr>
          <w:lang w:val="hi_IN" w:bidi="hi_IN"/>
        </w:rPr>
        <w:t>तीसरे भाग में, पौलुस दिखाता है कि शरीर के अंग अपने आप कार्य नहीं कर सकते। अंगों को एक-दूसरे की आवश्यकता है। पौलुस उन काल्पनिक शरीर के अंगों के उदाहरण जारी रखता है जो बोल सकते हैं। पौलुस कहता है कि आँख हाथ से नहीं कह सकती, "मुझे तेरी आवश्यकता नहीं है।" सिर पैरों से नहीं कह सकता, "मुझे तेरी आवश्यकता नहीं है।" बिना शरीर का अंग बोले हुए इसे अनुवाद करने का एक तरीका है, "इसी कारण आँखें यह नहीं कह सकती कि उन्हें हाथों की आवश्यकता नहीं है। यही कारण है कि सिर भी यह नहीं कह सकता कि उसे पैरों की आवश्यकता नहीं है।" पौलुस इस बात पर जोर दे रहा है कि शरीर के अंग अकेले नहीं रह सकते। एक पूरा शरीर बनाने के लिए, अंगों को एक-दूसरे की आवश्यकता होती है।</w:t>
      </w:r>
    </w:p>
    <w:p>
      <w:pPr/>
      <w:r>
        <w:rPr>
          <w:lang w:val="hi_IN" w:bidi="hi_IN"/>
        </w:rPr>
      </w:r>
      <w:r>
        <w:rPr>
          <w:lang w:val="hi_IN" w:bidi="hi_IN"/>
        </w:rPr>
        <w:t>यहाँ रुकें और चर्चा करें कि आपका समूह इस हिस्से में शरीर के अंगों के बीच की बातचीत का अनुवाद कैसे करेगा। आपको ऐसा उसी तरह करना चाहिए जैसे आपने दूसरे भाग में इस भाषण का अनुवाद किया है। इस ऑडियो को यहाँ रोकें।</w:t>
      </w:r>
    </w:p>
    <w:p>
      <w:pPr/>
      <w:r>
        <w:rPr>
          <w:lang w:val="hi_IN" w:bidi="hi_IN"/>
        </w:rPr>
      </w:r>
      <w:r>
        <w:rPr>
          <w:lang w:val="hi_IN" w:bidi="hi_IN"/>
        </w:rPr>
        <w:t>पौलुस एक वाक्यांश का उपयोग यह दिखाने के लिए करता है कि पौलुस जो कहने वाला है वह सच्ची स्थिति है, जो कि शरीर के अंगों के बीच की काल्पनिक बातचीत के बिल्कुल विपरीत है। पौलुस विश्वासियों से बता रहा है कि पौलुस विश्वासियों को वास्तविक सत्य बताने वाला है।</w:t>
      </w:r>
    </w:p>
    <w:p>
      <w:pPr/>
      <w:r>
        <w:rPr>
          <w:lang w:val="hi_IN" w:bidi="hi_IN"/>
        </w:rPr>
      </w:r>
      <w:r>
        <w:rPr>
          <w:lang w:val="hi_IN" w:bidi="hi_IN"/>
        </w:rPr>
        <w:t>यहाँ रुकें और चर्चा करें कि आप अपनी भाषा में किस शब्द या वाक्यांश का उपयोग करेंगे ताकि अपने सुनने वालों को पता चल सके कि पौलुस अब विश्वासियों की गलत सोच को सुधारने के लिए उन्हें सच्चाई बता रहा है। इस ऑडियो को यहाँ रोकें।</w:t>
      </w:r>
    </w:p>
    <w:p>
      <w:pPr/>
      <w:r>
        <w:rPr>
          <w:lang w:val="hi_IN" w:bidi="hi_IN"/>
        </w:rPr>
      </w:r>
      <w:r>
        <w:rPr>
          <w:lang w:val="hi_IN" w:bidi="hi_IN"/>
        </w:rPr>
        <w:t>पौलुस शरीर के तीन अंगों के बारे में बात करता है, लेकिन पौलुस यह नहीं बताता कि इनमें से प्रत्येक श्रेणी क्या है। पौलुस समझाता है कि शरीर के जिन अंगों को हम कमजोर या मजबूत नहीं मानते हैं, वे आवश्यक हैं। हम इन अंगों के बिना नहीं रह सकते। पौलुस शायद हमारे शरीर के अंदर के अंगों के बारे में सोच रहा था, जैसे पेट, हृदय या यकृत। इसके बाद, पौलुस कहता है कि शरीर के जिन अंगों को हम महत्व नहीं देते हैं, हम उनके साथ सम्मानपूर्वक व्यवहार करते हैं। पौलुस शायद शरीर के उन अंगों के बारे में सोच रहा था जिन्हें हम अक्सर कपड़ों से ढक देते थे। अन्त में, पौलुस कहता है कि शरीर के जिन अंगों को हमें लगता है कि कोई भी नहीं देखना चाहिए, उन्हें भी विनम्र रूप से कपड़ों से ढक देते हैं। पौलुस शायद हमारे निजी अंगों या यौन अंगों को दर्शाता है।</w:t>
      </w:r>
    </w:p>
    <w:p>
      <w:pPr/>
      <w:r>
        <w:rPr>
          <w:lang w:val="hi_IN" w:bidi="hi_IN"/>
        </w:rPr>
      </w:r>
      <w:r>
        <w:rPr>
          <w:lang w:val="hi_IN" w:bidi="hi_IN"/>
        </w:rPr>
        <w:t>जिन अंगों को हम मानते हैं कि लोग देख सकते हैं—यानी वे अंग जो सम्मानजनक या मज़बूत हैं—उन्हें कोई विशेष व्यवहार नहीं मिलता।</w:t>
      </w:r>
    </w:p>
    <w:p>
      <w:pPr/>
      <w:r>
        <w:rPr>
          <w:lang w:val="hi_IN" w:bidi="hi_IN"/>
        </w:rPr>
      </w:r>
      <w:r>
        <w:rPr>
          <w:lang w:val="hi_IN" w:bidi="hi_IN"/>
        </w:rPr>
        <w:t>पौलुस इस भाग का अंत में विश्वासियों को यह याद दिलाकर कहता है कि जब उनके शरीर के किसी एक अंग में दर्द होता है और वह तकलीफ़ उठाता है, तो पूरे शरीर को भी दर्द होता है। जब शरीर का एक अंग किसी प्रकार का सम्मान प्राप्त करता है, तो पूरा शरीर खुश होता है और उत्सव मनाता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12:12–26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और शरीर के हिस्से जैसे कि:</w:t>
      </w:r>
    </w:p>
    <w:p>
      <w:pPr>
        <w:pStyle w:val="ListBullet"/>
        <w:spacing w:line="240" w:lineRule="auto"/>
        <w:ind w:left="720"/>
      </w:pPr>
      <w:r>
        <w:rPr>
          <w:lang w:val="hi_IN" w:bidi="hi_IN"/>
        </w:rPr>
      </w:r>
      <w:r>
        <w:rPr>
          <w:lang w:val="hi_IN" w:bidi="hi_IN"/>
        </w:rPr>
        <w:t>पैर</w:t>
      </w:r>
    </w:p>
    <w:p>
      <w:pPr>
        <w:pStyle w:val="ListBullet"/>
        <w:spacing w:line="240" w:lineRule="auto"/>
        <w:ind w:left="720"/>
      </w:pPr>
      <w:r>
        <w:rPr>
          <w:lang w:val="hi_IN" w:bidi="hi_IN"/>
        </w:rPr>
      </w:r>
      <w:r>
        <w:rPr>
          <w:lang w:val="hi_IN" w:bidi="hi_IN"/>
        </w:rPr>
        <w:t>हाथ</w:t>
      </w:r>
    </w:p>
    <w:p>
      <w:pPr>
        <w:pStyle w:val="ListBullet"/>
        <w:spacing w:line="240" w:lineRule="auto"/>
        <w:ind w:left="720"/>
      </w:pPr>
      <w:r>
        <w:rPr>
          <w:lang w:val="hi_IN" w:bidi="hi_IN"/>
        </w:rPr>
      </w:r>
      <w:r>
        <w:rPr>
          <w:lang w:val="hi_IN" w:bidi="hi_IN"/>
        </w:rPr>
        <w:t>कान</w:t>
      </w:r>
    </w:p>
    <w:p>
      <w:pPr>
        <w:pStyle w:val="ListBullet"/>
        <w:spacing w:line="240" w:lineRule="auto"/>
        <w:ind w:left="720"/>
      </w:pPr>
      <w:r>
        <w:rPr>
          <w:lang w:val="hi_IN" w:bidi="hi_IN"/>
        </w:rPr>
      </w:r>
      <w:r>
        <w:rPr>
          <w:lang w:val="hi_IN" w:bidi="hi_IN"/>
        </w:rPr>
        <w:t>आँख</w:t>
      </w:r>
    </w:p>
    <w:p>
      <w:pPr>
        <w:pStyle w:val="ListBullet"/>
        <w:spacing w:line="240" w:lineRule="auto"/>
        <w:ind w:left="720"/>
      </w:pPr>
      <w:r>
        <w:rPr>
          <w:lang w:val="hi_IN" w:bidi="hi_IN"/>
        </w:rPr>
      </w:r>
      <w:r>
        <w:rPr>
          <w:lang w:val="hi_IN" w:bidi="hi_IN"/>
        </w:rPr>
        <w:t>सिर</w:t>
      </w:r>
    </w:p>
    <w:p>
      <w:pPr>
        <w:pStyle w:val="ListBullet"/>
        <w:spacing w:line="240" w:lineRule="auto"/>
        <w:ind w:left="720"/>
      </w:pPr>
      <w:r>
        <w:rPr>
          <w:lang w:val="hi_IN" w:bidi="hi_IN"/>
        </w:rPr>
      </w:r>
      <w:r>
        <w:rPr>
          <w:lang w:val="hi_IN" w:bidi="hi_IN"/>
        </w:rPr>
        <w:t>शरीर का कमजोर अंग</w:t>
      </w:r>
    </w:p>
    <w:p>
      <w:pPr>
        <w:pStyle w:val="ListBullet"/>
        <w:spacing w:line="240" w:lineRule="auto"/>
        <w:ind w:left="720"/>
      </w:pPr>
      <w:r>
        <w:rPr>
          <w:lang w:val="hi_IN" w:bidi="hi_IN"/>
        </w:rPr>
      </w:r>
      <w:r>
        <w:rPr>
          <w:lang w:val="hi_IN" w:bidi="hi_IN"/>
        </w:rPr>
        <w:t>शरीर के वे अंग जिनकी हम कद्र नहीं करते</w:t>
      </w:r>
    </w:p>
    <w:p>
      <w:pPr>
        <w:pStyle w:val="ListBullet"/>
        <w:spacing w:line="240" w:lineRule="auto"/>
        <w:ind w:left="720"/>
      </w:pPr>
      <w:r>
        <w:rPr>
          <w:lang w:val="hi_IN" w:bidi="hi_IN"/>
        </w:rPr>
      </w:r>
      <w:r>
        <w:rPr>
          <w:lang w:val="hi_IN" w:bidi="hi_IN"/>
        </w:rPr>
        <w:t>और शरीर के वे अंग जिन्हें हम देखना नहीं चाहते</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कुरिन्थुस के विश्वासियों से कहता है, "मानव शरीर के अनेक अंग होते हैं, जैसे हाथ-पैर और भीतरी अंग, फिर भी वह एक ही शरीर है।" मसीह का शरीर भी उसी तरह है। हम में से कुछ यहूदी हैं, कुछ यूनानी हैं, कुछ दास हैं, और कुछ स्वतंत्र हैं। परमेश्वर ने हमें एकमात्र पवित्र आत्मा के द्वारा एक ही शरीर में बपतिस्मा दिया है। परमेश्वर ने हमें एक ही पवित्र आत्मा से पीने के लिए बनाया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जारी रखता है, "शरीर का एक ही अंग नहीं है, बल्कि उसके अनेक अंग हैं। कल्पना करें कि एक पैर कहता है, "मैं हाथ नहीं हूँ, इसलिए मैं शरीर का हिस्सा नहीं हूँ।" भले ही पैर ऐसा कहता है, फिर भी पैर शरीर का हिस्सा है। या कल्पना करें कि कान कह रहा है, 'मैं आँख नहीं हूँ, इसलिए मैं शरीर का हिस्सा नहीं हूँ।' भले ही आँख ने ऐसा कहा हो, फिर भी आँख शरीर का अंग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 और कान की भूमिका निभाने वाले लोगों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यदि पूरा शरीर एक आँख होता, तो शरीर सुन नहीं पाता। यदि पूरा शरीर एक कान होता, तो शरीर सूंघ नहीं पाता। सत्य यह है कि परमेश्वर ने शरीर के हर अंग को ठीक वहाँ रखा है जहाँ परमेश्वर चाहता है। यदि पूरा शरीर केवल एक ही अंग होता, जैसे कि एक हाथ या एक आँख, तो वह शरीर नहीं कहलाता। अनेक अंग हैं, परन्तु वे एक ही शरीर बनाते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के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एक आँख किसी हाथ से यह नहीं कह सकती, "मुझे तेरी आवश्यकता नहीं!" सिर पैर से नहीं कह सकता, "मुझे तेरी आवश्यकता नहीं!" वास्तव में, शरीर के कुछ अंग जो कमजोर या कम महत्वपूर्ण लगते हैं, वास्तव में सबसे ज़रूरी होते हैं। शरीर के जिन अंगों को हम ज़्यादा महत्व नहीं देते, उन्हें हम कपड़ों से ढक लेते हैं। और शरीर के निजी अंगों को हम विनम्रता से कपड़ों से छिपा देते हैं, ताकि कोई उन्हें देख न सके। हालाँकि, हमें शर्मीला होने की ज़रूरत नहीं है और शरीर के उन अंगों को छिपाने की ज़रूरत नहीं है जिन्हें हम दिखा सकते हैं। परमेश्वर ने शरीर के अंगों को इस प्रकार जोड़ा है कि शरीर के जिन अंगों को हम महत्वपूर्ण नहीं समझते, परमेश्वर ने उन्हें महत्वपूर्ण बना दिया है। परमेश्वर ने ऐसा इसलिए किया है ताकि शरीर में तालमेल बना रहे और वह बँटा हुआ न हो। शरीर का हर एक अंग दूसरे अंगों की देखभाल करता है। जब एक अंग घायल होता है, तो शरीर के दूसरे अंग भी पीड़ित होते हैं। जब शरीर का एक अंग किसी प्रकार का सम्मान प्राप्त करता है, तो पूरा शरीर खुश होता है और उत्सव मनाता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आँख और सिर की भूमिका निभाने वाले लोगों से पूछें, "आप क्या महसूस कर रहे हैं या क्या सोच रहे हैं?" कोई व्यक्ति इस तरह से उत्तर दे सकता है:</w:t>
      </w:r>
    </w:p>
    <w:p>
      <w:pPr>
        <w:pStyle w:val="ListBullet"/>
        <w:spacing w:line="240" w:lineRule="auto"/>
        <w:ind w:left="720"/>
      </w:pPr>
      <w:r>
        <w:rPr>
          <w:lang w:val="hi_IN" w:bidi="hi_IN"/>
        </w:rPr>
      </w:r>
      <w:r>
        <w:rPr>
          <w:lang w:val="hi_IN" w:bidi="hi_IN"/>
        </w:rPr>
        <w:t>कम सम्मानित शरीर का अंग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कुरिन्थुस के विश्वासियों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12:12–26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मानव शरीर के अनेक अंग या हिस्से हैं। पौलुस उन अंगों और अंदरूनी अंगों के बारे में बात कर रहा है जो पूरे शरीर को बनाते हैं, जैसे हाथ, पैर, आँख, कान, हृदय या पेट। </w:t>
      </w:r>
      <w:r>
        <w:rPr>
          <w:b/>
          <w:lang w:val="hi_IN" w:bidi="hi_IN"/>
        </w:rPr>
        <w:t>अंग</w:t>
      </w:r>
      <w:r>
        <w:rPr>
          <w:lang w:val="hi_IN" w:bidi="hi_IN"/>
        </w:rPr>
        <w:t xml:space="preserve">, या </w:t>
      </w:r>
      <w:r>
        <w:rPr>
          <w:b/>
          <w:lang w:val="hi_IN" w:bidi="hi_IN"/>
        </w:rPr>
        <w:t>शरीर के हिस्से</w:t>
      </w:r>
      <w:r>
        <w:rPr>
          <w:lang w:val="hi_IN" w:bidi="hi_IN"/>
        </w:rPr>
        <w:t>, उन सभी वस्तुओं के लिए एक सामान्य शब्द है जो भौतिक शरीर बनाते हैं। मानव या भौतिक शरीर के लिए उसी शब्द का उपयोग करें जिसका उपयोग आप पिछले भागों में करते आ रहे हैं।</w:t>
      </w:r>
    </w:p>
    <w:p>
      <w:pPr/>
      <w:r>
        <w:rPr>
          <w:lang w:val="hi_IN" w:bidi="hi_IN"/>
        </w:rPr>
      </w:r>
      <w:r>
        <w:rPr>
          <w:lang w:val="hi_IN" w:bidi="hi_IN"/>
        </w:rPr>
        <w:t xml:space="preserve">यहाँ रुकें और समूह में चर्चा करें कि आप </w:t>
      </w:r>
      <w:r>
        <w:rPr>
          <w:b/>
          <w:lang w:val="hi_IN" w:bidi="hi_IN"/>
        </w:rPr>
        <w:t>अंगों</w:t>
      </w:r>
      <w:r>
        <w:rPr>
          <w:lang w:val="hi_IN" w:bidi="hi_IN"/>
        </w:rPr>
        <w:t xml:space="preserve"> या </w:t>
      </w:r>
      <w:r>
        <w:rPr>
          <w:b/>
          <w:lang w:val="hi_IN" w:bidi="hi_IN"/>
        </w:rPr>
        <w:t>शरीर के हिस्सों</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कहता है कि </w:t>
      </w:r>
      <w:r>
        <w:rPr>
          <w:b/>
          <w:lang w:val="hi_IN" w:bidi="hi_IN"/>
        </w:rPr>
        <w:t>मसीह</w:t>
      </w:r>
      <w:r>
        <w:rPr>
          <w:lang w:val="hi_IN" w:bidi="hi_IN"/>
        </w:rPr>
        <w:t xml:space="preserve"> के शरीर के साथ भी ऐसा ही है। मसीह के लिए उसी शब्द का प्रयोग करें जिसका प्रयोग आपने पिछले भागों में किया है। अधिक जानकारी के लिए मुख्य शब्दावली में </w:t>
      </w:r>
      <w:r>
        <w:rPr>
          <w:lang w:val="hi_IN" w:bidi="hi_IN"/>
        </w:rPr>
        <w:t>मसीह</w:t>
      </w:r>
      <w:r>
        <w:rPr>
          <w:lang w:val="hi_IN" w:bidi="hi_IN"/>
        </w:rPr>
        <w:t xml:space="preserve"> देखें।</w:t>
      </w:r>
    </w:p>
    <w:p>
      <w:pPr/>
      <w:r>
        <w:rPr>
          <w:lang w:val="hi_IN" w:bidi="hi_IN"/>
        </w:rPr>
      </w:r>
      <w:r>
        <w:rPr>
          <w:lang w:val="hi_IN" w:bidi="hi_IN"/>
        </w:rPr>
        <w:t xml:space="preserve">पौलुस ने कहा कि ने सभी विश्वासियों को बपतिस्मा दिया, या आत्मा में डुबो दिया, जिसका अर्थ है परमेश्वर का आत्मा। परमेश्वर ने सभी विश्वासियों को </w:t>
      </w:r>
      <w:r>
        <w:rPr>
          <w:b/>
          <w:lang w:val="hi_IN" w:bidi="hi_IN"/>
        </w:rPr>
        <w:t>आत्मा</w:t>
      </w:r>
      <w:r>
        <w:rPr>
          <w:lang w:val="hi_IN" w:bidi="hi_IN"/>
        </w:rPr>
        <w:t xml:space="preserve"> में </w:t>
      </w:r>
      <w:r>
        <w:rPr>
          <w:b/>
          <w:lang w:val="hi_IN" w:bidi="hi_IN"/>
        </w:rPr>
        <w:t>बपतिस्मा</w:t>
      </w:r>
      <w:r>
        <w:rPr>
          <w:lang w:val="hi_IN" w:bidi="hi_IN"/>
        </w:rPr>
        <w:t xml:space="preserve"> दिया—या डुबोया—जिसका अर्थ है परमेश्वर की आत्मा। परमेश्वर ने उन्हें उसी आत्मा से पिलाया। कभी-कभी हम परमेश्वर के आत्मा को पवित्र आत्मा या केवल आत्मा कहते हैं। बपतिस्मा और आत्मा, परमेश्वर के आत्मा, या पवित्र आत्मा के लिए उन्हीं शब्दों का उपयोग करें जिनका उपयोग आपने पिछले भागों में किया है। </w:t>
      </w:r>
      <w:r>
        <w:rPr>
          <w:lang w:val="hi_IN" w:bidi="hi_IN"/>
        </w:rPr>
        <w:t>बपतिस्मा</w:t>
      </w:r>
      <w:r>
        <w:rPr>
          <w:lang w:val="hi_IN" w:bidi="hi_IN"/>
        </w:rPr>
        <w:t xml:space="preserve"> और </w:t>
      </w:r>
      <w:r>
        <w:rPr>
          <w:lang w:val="hi_IN" w:bidi="hi_IN"/>
        </w:rPr>
        <w:t>पवित्र आत्मा</w:t>
      </w:r>
      <w:r>
        <w:rPr>
          <w:lang w:val="hi_IN" w:bidi="hi_IN"/>
        </w:rPr>
        <w:t xml:space="preserve"> के बारे में अधिक जानकारी के लिए मुख्य शब्दावली देखें।</w:t>
      </w:r>
    </w:p>
    <w:p>
      <w:pPr/>
      <w:r>
        <w:rPr>
          <w:lang w:val="hi_IN" w:bidi="hi_IN"/>
        </w:rPr>
      </w:r>
      <w:r>
        <w:rPr>
          <w:lang w:val="hi_IN" w:bidi="hi_IN"/>
        </w:rPr>
        <w:t xml:space="preserve">परमेश्वर ने सभी विश्वासियों – </w:t>
      </w:r>
      <w:r>
        <w:rPr>
          <w:b/>
          <w:lang w:val="hi_IN" w:bidi="hi_IN"/>
        </w:rPr>
        <w:t>यहूदी</w:t>
      </w:r>
      <w:r>
        <w:rPr>
          <w:lang w:val="hi_IN" w:bidi="hi_IN"/>
        </w:rPr>
        <w:t xml:space="preserve">, </w:t>
      </w:r>
      <w:r>
        <w:rPr>
          <w:b/>
          <w:lang w:val="hi_IN" w:bidi="hi_IN"/>
        </w:rPr>
        <w:t>यूनानी</w:t>
      </w:r>
      <w:r>
        <w:rPr>
          <w:lang w:val="hi_IN" w:bidi="hi_IN"/>
        </w:rPr>
        <w:t xml:space="preserve"> या अन्यजाति, और </w:t>
      </w:r>
      <w:r>
        <w:rPr>
          <w:b/>
          <w:lang w:val="hi_IN" w:bidi="hi_IN"/>
        </w:rPr>
        <w:t>दास</w:t>
      </w:r>
      <w:r>
        <w:rPr>
          <w:lang w:val="hi_IN" w:bidi="hi_IN"/>
        </w:rPr>
        <w:t xml:space="preserve"> या </w:t>
      </w:r>
      <w:r>
        <w:rPr>
          <w:b/>
          <w:lang w:val="hi_IN" w:bidi="hi_IN"/>
        </w:rPr>
        <w:t>स्वतंत्र</w:t>
      </w:r>
      <w:r>
        <w:rPr>
          <w:lang w:val="hi_IN" w:bidi="hi_IN"/>
        </w:rPr>
        <w:t xml:space="preserve"> लोगों – को एक देह या कलीसिया में बपतिस्मा दिया। इस भाग में पौलुस यूनानी शब्द का उपयोग करता है, जिसका कभी-कभी अर्थ यूनान देश के लोगों से होता है। हालाँकि, याद रखें कि इस संदर्भ में यूनानी शब्द का अर्थ केवल उस व्यक्ति से भी है जो यहूदी नहीं है। हम इन लोगों को अन्यजाति कहते हैं। आप यूनानी शब्द का उपयोग कर सकते हैं यदि आपके दर्शकों को यह समझ आता है कि यह वह व्यक्ति है जो यहूदी नहीं है, या आप अन्यजातियों के लिए अधिक सामान्य शब्द का उपयोग कर सकते हैं, जिसका अर्थ है कोई भी व्यक्ति जो यहूदी नहीं है। यहूदी, यूनानी या अन्यजाति और दास के लिए उन्हीं शब्दों का प्रयोग करें जिनका प्रयोग आपने पिछले भागों में किया है। अधिक जानकारी के लिए, </w:t>
      </w:r>
      <w:r>
        <w:rPr>
          <w:lang w:val="hi_IN" w:bidi="hi_IN"/>
        </w:rPr>
        <w:t>यहूदी</w:t>
      </w:r>
      <w:r>
        <w:rPr>
          <w:lang w:val="hi_IN" w:bidi="hi_IN"/>
        </w:rPr>
        <w:t xml:space="preserve">, </w:t>
      </w:r>
      <w:r>
        <w:rPr>
          <w:lang w:val="hi_IN" w:bidi="hi_IN"/>
        </w:rPr>
        <w:t>अन्यजाति</w:t>
      </w:r>
      <w:r>
        <w:rPr>
          <w:lang w:val="hi_IN" w:bidi="hi_IN"/>
        </w:rPr>
        <w:t xml:space="preserve">, </w:t>
      </w:r>
      <w:r>
        <w:rPr>
          <w:lang w:val="hi_IN" w:bidi="hi_IN"/>
        </w:rPr>
        <w:t>यूनानी</w:t>
      </w:r>
      <w:r>
        <w:rPr>
          <w:lang w:val="hi_IN" w:bidi="hi_IN"/>
        </w:rPr>
        <w:t xml:space="preserve"> और </w:t>
      </w:r>
      <w:r>
        <w:rPr>
          <w:lang w:val="hi_IN" w:bidi="hi_IN"/>
        </w:rPr>
        <w:t>दास</w:t>
      </w:r>
      <w:r>
        <w:rPr>
          <w:lang w:val="hi_IN" w:bidi="hi_IN"/>
        </w:rPr>
        <w:t xml:space="preserve"> को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12:27–31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12:27–31 को सुनें और अपने मन में रखें।</w:t>
      </w:r>
    </w:p>
    <w:p>
      <w:pPr/>
      <w:r>
        <w:rPr>
          <w:lang w:val="hi_IN" w:bidi="hi_IN"/>
        </w:rPr>
      </w:r>
      <w:r>
        <w:rPr>
          <w:lang w:val="hi_IN" w:bidi="hi_IN"/>
        </w:rPr>
        <w:t>यदि सम्भव हो, तो 1 कुरिन्थियों 12:27–31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12:27–31 का ऑडियो संस्करण सबसे आसानी से समझ में आने वाले अनुवाद में सुनें।</w:t>
      </w:r>
    </w:p>
    <w:p>
      <w:pPr/>
      <w:r>
        <w:rPr>
          <w:lang w:val="hi_IN" w:bidi="hi_IN"/>
        </w:rPr>
      </w:r>
      <w:r>
        <w:rPr>
          <w:lang w:val="hi_IN" w:bidi="hi_IN"/>
        </w:rPr>
        <w:t>पौलुस के पत्र के पिछले भाग में, पौलुस मसीह के शरीर की तुलना एक शारीरिक मानव शरीर से करता है। पौलुस बताता है कि कैसे शरीर के अलग-अलग अंग या हिस्से हैं, लेकिन वह फिर भी एक शरीर है। हर अंग महत्वपूर्ण है और उसकी एक महत्वपूर्ण भूमिका है। परमेश्वर ने शरीर को इसी तरह बनाया है।</w:t>
      </w:r>
    </w:p>
    <w:p>
      <w:pPr/>
      <w:r>
        <w:rPr>
          <w:lang w:val="hi_IN" w:bidi="hi_IN"/>
        </w:rPr>
      </w:r>
      <w:r>
        <w:rPr>
          <w:lang w:val="hi_IN" w:bidi="hi_IN"/>
        </w:rPr>
        <w:t>पौलुस के पत्र के इस भाग में, पौलुस आत्मिक वरदानों और शरीर के बारे में पौलुस की शिक्षा को जोड़ता है और चर्चा करता है कि ये मसीह के शरीर, यानी कलीसिया, पर कैसे लागू होते हैं। आपको पहले के एक भाग से याद होगा कि पौलुस ने कहा था कि परमेश्वर पूरे समुदाय की मदद करने के लिए अलग-अलग लोगों को अलग-अलग वरदान देता है। जैसे परमेश्वर ने अलग-अलग अंगों को भौतिक शरीर में रखा था, उसी तरह परमेश्वर ने प्रत्येक विश्वासी को मसीह के शरीर के अंग के रूप में रखा है। फिर पौलुस कुछ उन अंगों को सूचीबद्ध करता है जिन्हें परमेश्वर ने मसीह के शरीर में रहने के लिए चुना है।</w:t>
      </w:r>
    </w:p>
    <w:p>
      <w:pPr/>
      <w:r>
        <w:rPr>
          <w:lang w:val="hi_IN" w:bidi="hi_IN"/>
        </w:rPr>
      </w:r>
      <w:r>
        <w:rPr>
          <w:lang w:val="hi_IN" w:bidi="hi_IN"/>
        </w:rPr>
        <w:t>यहाँ रुकें और चर्चा करें कि पौलुस पहले ही कुरिन्थियों को आत्मिक वरदानों के बारे में क्या बताया था। उन सभी आत्मिक वरदानों के नाम बताने की कोशिश करें जिनका उल्लेख पौलुस ने पहले भाग में किया था। इस ऑडियो को यहाँ रोकें।</w:t>
      </w:r>
    </w:p>
    <w:p>
      <w:pPr/>
      <w:r>
        <w:rPr>
          <w:lang w:val="hi_IN" w:bidi="hi_IN"/>
        </w:rPr>
      </w:r>
      <w:r>
        <w:rPr>
          <w:lang w:val="hi_IN" w:bidi="hi_IN"/>
        </w:rPr>
        <w:t>यह सूची उस सूची से थोड़ी अलग है जो पौलुस ने पिछले भाग में दी थी। पौलुस उस सूची से पाँच वरदानों को दोहराता है और चार अलग वरदान जोड़ता है। पौलुस फिर से भविष्यवाणी, चमत्कार, चंगाई, अन्य भाषा बोलने और अन्य भाषा के अनुवाद करने के वरदानों का उल्लेख करता है। इस सूची में, पौलुस प्रेरित होने, शिक्षक होने, उपकर करने और प्रशासन या अगुवाई करने के वरदानों को जोड़ता है।</w:t>
      </w:r>
    </w:p>
    <w:p>
      <w:pPr/>
      <w:r>
        <w:rPr>
          <w:lang w:val="hi_IN" w:bidi="hi_IN"/>
        </w:rPr>
      </w:r>
      <w:r>
        <w:rPr>
          <w:lang w:val="hi_IN" w:bidi="hi_IN"/>
        </w:rPr>
        <w:t>इस सूची में, पौलुस कलीसिया में कुछ पदों या भूमिकाओं के नाम बताता है: प्रेरित या भेजे गए, भविष्यद्वक्ता और शिक्षक। पौलुस कहता है कि ये पहली, दूसरी और तीसरी भूमिकाएँ हैं। कुछ मानते हैं कि पौलुस ने इन्हें उनके महत्व के क्रम में दिया था। यह भी संभव है कि पौलुस केवल यह कह रहा था कि ये वही वरदान थे जिनकी लोगों को कलीसिया की शुरुआत करने के लिए आवश्यकता थी। प्रेरित वह व्यक्ति होता है जिसे यीशु, यीशु का प्रतिनिधित्व करने और यीशु का सुसमाचार साझा करने के लिए अधिकार के साथ भेजता है। भविष्यद्वक्ता वह व्यक्ति होता है जो परमेश्वर का संदेश प्रचार करता है। शिक्षक वह व्यक्ति होता है जो परमेश्वर का संदेश समझाता है। इन वरदानों वाले लोग अक्सर वही होते हैं जो एक नई स्थानीय कलीसिया की शुरुआत करते हैं।</w:t>
      </w:r>
    </w:p>
    <w:p>
      <w:pPr/>
      <w:r>
        <w:rPr>
          <w:lang w:val="hi_IN" w:bidi="hi_IN"/>
        </w:rPr>
      </w:r>
      <w:r>
        <w:rPr>
          <w:lang w:val="hi_IN" w:bidi="hi_IN"/>
        </w:rPr>
        <w:t>इसके बाद पौलुस कुछ और वरदानों की सूची देता है जिनकी विश्वासियों को मसीह की देह में आवश्यकता होती है। पौलुस इन्हें किसी भी महत्व के क्रम में नहीं देता है। पौलुस सहायता करने का वरदान और अगुवाई या प्रबन्ध करने का वरदान भी जोड़ता है। पौलुस ने पहले भाग में इन वरदानों के बारे में बात नहीं की थी। सहायता करने का वरदान रखने वाला व्यक्ति वह विश्वासी होता है जिसे परमेश्वर अन्य लोगों की व्यावहारिक तरीकों से सहायता करने के लिए विशेष क्षमता और इच्छा देता है। प्रशासन या अगुवाई करने का उपहार रखने वाला व्यक्ति वह व्यक्ति होता है जिसे परमेश्वर ने कलीसिया के काम को व्यवस्थित करने और प्रबंधित करने की क्षमता दी है। ये सभी वरदान स्थानीय कलीसिया, यानी मसीह की देह में एक साथ काम करते हैं।</w:t>
      </w:r>
    </w:p>
    <w:p>
      <w:pPr/>
      <w:r>
        <w:rPr>
          <w:lang w:val="hi_IN" w:bidi="hi_IN"/>
        </w:rPr>
      </w:r>
      <w:r>
        <w:rPr>
          <w:lang w:val="hi_IN" w:bidi="hi_IN"/>
        </w:rPr>
        <w:t>यहाँ रुकें और समूह में इस प्रश्न पर चर्चा करें: उन मसीहियों के बारे में सोचें जिन्हें आप जानते हैं। आपने कब देखा है कि लोगों को सहायता करने या अगुवाई करने के वरदान का उपयोग करते हैं? चूँकि यह केवल कुछ वरदानों की एक सूची है, इसलिए आप मसीह की देह में और कौन से ऐसे वरदान काम करते हुए देखते हैं जो इन सूचियों में शामिल नहीं हैं? इस ऑडियो को यहाँ रोकें।</w:t>
      </w:r>
    </w:p>
    <w:p>
      <w:pPr/>
      <w:r>
        <w:rPr>
          <w:lang w:val="hi_IN" w:bidi="hi_IN"/>
        </w:rPr>
      </w:r>
      <w:r>
        <w:rPr>
          <w:lang w:val="hi_IN" w:bidi="hi_IN"/>
        </w:rPr>
        <w:t>इसके बाद पौलुस इन विभिन्न वरदानों के विषय में एक ही प्रश्न सात बार पूछता है। इन सभी प्रश्नों के द्वारा पौलुस यह कह रहा है “क्या हम सबके पास एक ही आत्मिक वरदान नहीं है, है ना?” पौलुस किसी से इन प्रश्नों का उत्तर देने की उम्मीद नहीं करता है, क्योंकि हर प्रश्न के लिए उत्तर एक ही है: "नहीं, बिल्कुल नहीं!"</w:t>
      </w:r>
    </w:p>
    <w:p>
      <w:pPr/>
      <w:r>
        <w:rPr>
          <w:lang w:val="hi_IN" w:bidi="hi_IN"/>
        </w:rPr>
      </w:r>
      <w:r>
        <w:rPr>
          <w:lang w:val="hi_IN" w:bidi="hi_IN"/>
        </w:rPr>
        <w:t>इसके बाद पौलुस कुछ ऐसा कहता है जो उलझन भरा प्रतीत होता है। पौलुस विश्वासियों से कहता है कि वे "बड़े वरदानों की इच्छा करें," परन्तु पौलुस यह भी सिखाता रहा है कि सभी वरदान महत्वपूर्ण हैं। कुछ लोग मानते हैं कि पौलुस कह रहा है कि कुछ वरदान दूसरों से बेहतर हैं, परन्तु यह उस बात के विरुद्ध है जो पौलुस पहले से कहता आ रहा है। पौलुस शायद यह कह रहा है कि बड़ा वरदान यह है कि हर विश्वासी यह पहचाने कि परमेश्वर ने हर विश्वासी को वरदान दिए हैं। हर विश्वासी को अन्य विश्वासियों का आदर करना चाहिए और इस बात का भी कि परमेश्वर ने उन विश्वासियों को किस प्रकार वरदान दिया है। विश्वासियों को उत्साहपूर्वक यह चाह रखना चाहिए कि वे अपने वरदानों का उपयोग मसीह की देह के लाभ के लिए करें।</w:t>
      </w:r>
    </w:p>
    <w:p>
      <w:pPr/>
      <w:r>
        <w:rPr>
          <w:lang w:val="hi_IN" w:bidi="hi_IN"/>
        </w:rPr>
      </w:r>
      <w:r>
        <w:rPr>
          <w:lang w:val="hi_IN" w:bidi="hi_IN"/>
        </w:rPr>
        <w:t>कुरिन्थुस के लोग उन वरदानों को चाहते थे जिन्हें कुरिन्थुस के लोग सबसे अधिक महत्वपूर्ण मानते थे। पौलुस ने कुरिन्थियों से कहा कि एक ऐसी बात है जो इससे भी अधिक उत्तम और महत्वपूर्ण है, जिसका पीछा कुरिन्थियों को करना चाहिए। पौलुस, पौलुस के पत्र के अगले भाग में विश्वासियों को इस बात के बारे में बताएगा।</w:t>
      </w:r>
      <w:r>
        <w:rPr>
          <w:lang w:val="hi_IN" w:bidi="hi_IN"/>
        </w:rPr>
      </w:r>
    </w:p>
    <w:p>
      <w:pPr>
        <w:pStyle w:val="Heading3"/>
      </w:pPr>
      <w:r>
        <w:rPr>
          <w:lang w:val="hi_IN" w:bidi="hi_IN"/>
        </w:rPr>
        <w:t>घटनाओं को समझाना</w:t>
      </w:r>
    </w:p>
    <w:p>
      <w:pPr/>
      <w:r>
        <w:rPr>
          <w:lang w:val="hi_IN" w:bidi="hi_IN"/>
        </w:rPr>
      </w:r>
      <w:r>
        <w:rPr>
          <w:lang w:val="hi_IN" w:bidi="hi_IN"/>
        </w:rPr>
        <w:t>1 कुरिन्थियों 12:27–31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हिस्सा है।</w:t>
      </w:r>
    </w:p>
    <w:p>
      <w:pPr/>
      <w:r>
        <w:rPr>
          <w:lang w:val="hi_IN" w:bidi="hi_IN"/>
        </w:rPr>
      </w:r>
      <w:r>
        <w:rPr>
          <w:b/>
          <w:lang w:val="hi_IN" w:bidi="hi_IN"/>
        </w:rPr>
        <w:t>पहले भाग में:</w:t>
      </w:r>
      <w:r>
        <w:rPr>
          <w:lang w:val="hi_IN" w:bidi="hi_IN"/>
        </w:rPr>
        <w:t xml:space="preserve"> पौलुस समझाता है कि परमेश्वर अलग-अलग भूमिकाओं और आत्मिक वरदानों वाले लोगों को मसीह के शरीर, अर्थात कलीसिया, में कैसे रखता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और कुरिन्थुस के विश्वासी, जिनमें शामिल हैं:</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भविष्यद्वक्ता</w:t>
      </w:r>
    </w:p>
    <w:p>
      <w:pPr>
        <w:pStyle w:val="ListBullet"/>
        <w:spacing w:line="240" w:lineRule="auto"/>
        <w:ind w:left="720"/>
      </w:pPr>
      <w:r>
        <w:rPr>
          <w:lang w:val="hi_IN" w:bidi="hi_IN"/>
        </w:rPr>
      </w:r>
      <w:r>
        <w:rPr>
          <w:lang w:val="hi_IN" w:bidi="hi_IN"/>
        </w:rPr>
        <w:t>शिक्षक</w:t>
      </w:r>
    </w:p>
    <w:p>
      <w:pPr>
        <w:pStyle w:val="ListBullet"/>
        <w:spacing w:line="240" w:lineRule="auto"/>
        <w:ind w:left="720"/>
      </w:pPr>
      <w:r>
        <w:rPr>
          <w:lang w:val="hi_IN" w:bidi="hi_IN"/>
        </w:rPr>
      </w:r>
      <w:r>
        <w:rPr>
          <w:lang w:val="hi_IN" w:bidi="hi_IN"/>
        </w:rPr>
        <w:t>चमत्कार करने का वरदान रखने वाले लोग</w:t>
      </w:r>
    </w:p>
    <w:p>
      <w:pPr>
        <w:pStyle w:val="ListBullet"/>
        <w:spacing w:line="240" w:lineRule="auto"/>
        <w:ind w:left="720"/>
      </w:pPr>
      <w:r>
        <w:rPr>
          <w:lang w:val="hi_IN" w:bidi="hi_IN"/>
        </w:rPr>
      </w:r>
      <w:r>
        <w:rPr>
          <w:lang w:val="hi_IN" w:bidi="hi_IN"/>
        </w:rPr>
        <w:t>चंगा करने का वरदान रखने वाले लोग</w:t>
      </w:r>
    </w:p>
    <w:p>
      <w:pPr>
        <w:pStyle w:val="ListBullet"/>
        <w:spacing w:line="240" w:lineRule="auto"/>
        <w:ind w:left="720"/>
      </w:pPr>
      <w:r>
        <w:rPr>
          <w:lang w:val="hi_IN" w:bidi="hi_IN"/>
        </w:rPr>
      </w:r>
      <w:r>
        <w:rPr>
          <w:lang w:val="hi_IN" w:bidi="hi_IN"/>
        </w:rPr>
        <w:t>उपकार करने का वरदान रखने वाले लोग</w:t>
      </w:r>
    </w:p>
    <w:p>
      <w:pPr>
        <w:pStyle w:val="ListBullet"/>
        <w:spacing w:line="240" w:lineRule="auto"/>
        <w:ind w:left="720"/>
      </w:pPr>
      <w:r>
        <w:rPr>
          <w:lang w:val="hi_IN" w:bidi="hi_IN"/>
        </w:rPr>
      </w:r>
      <w:r>
        <w:rPr>
          <w:lang w:val="hi_IN" w:bidi="hi_IN"/>
        </w:rPr>
        <w:t>अगुवाई का वरदान रखने वाले लोग</w:t>
      </w:r>
    </w:p>
    <w:p>
      <w:pPr>
        <w:pStyle w:val="ListBullet"/>
        <w:spacing w:line="240" w:lineRule="auto"/>
        <w:ind w:left="720"/>
      </w:pPr>
      <w:r>
        <w:rPr>
          <w:lang w:val="hi_IN" w:bidi="hi_IN"/>
        </w:rPr>
      </w:r>
      <w:r>
        <w:rPr>
          <w:lang w:val="hi_IN" w:bidi="hi_IN"/>
        </w:rPr>
        <w:t>अन्य भाषा बोलने का वरदान रखने वाले लोग</w:t>
      </w:r>
    </w:p>
    <w:p>
      <w:pPr>
        <w:pStyle w:val="ListBullet"/>
        <w:spacing w:line="240" w:lineRule="auto"/>
        <w:ind w:left="720"/>
      </w:pPr>
      <w:r>
        <w:rPr>
          <w:lang w:val="hi_IN" w:bidi="hi_IN"/>
        </w:rPr>
      </w:r>
      <w:r>
        <w:rPr>
          <w:lang w:val="hi_IN" w:bidi="hi_IN"/>
        </w:rPr>
        <w:t>और अन्य भाषाओं के अर्थ बताने का वरदान रखने वाले लोग</w:t>
      </w:r>
    </w:p>
    <w:p>
      <w:pPr/>
      <w:r>
        <w:rPr>
          <w:lang w:val="hi_IN" w:bidi="hi_IN"/>
        </w:rPr>
      </w:r>
      <w:r>
        <w:rPr>
          <w:lang w:val="hi_IN" w:bidi="hi_IN"/>
        </w:rPr>
        <w:t>पिछले भाग में, पौलुस ने समझाया कि परमेश्वर ने शरीर को अलग-अलग अंगों के साथ कैसे बनाया। परमेश्वर ने शरीर में हर अंग को एक आवश्यक भूमिका दी है।</w:t>
      </w:r>
    </w:p>
    <w:p>
      <w:pPr/>
      <w:r>
        <w:rPr>
          <w:lang w:val="hi_IN" w:bidi="hi_IN"/>
        </w:rPr>
      </w:r>
      <w:r>
        <w:rPr>
          <w:lang w:val="hi_IN" w:bidi="hi_IN"/>
        </w:rPr>
        <w:t>इस भाग में पौलुस समझाता है कि कलीसिया किस प्रकार इस देह की छवि के समान है। पौलुस इस भाग की शुरुआत एक ऐसे शब्द से करता है जो लोगों को बताता है कि पौलुस विषय को बदल रहा है। पौलुस अब शारीरिक शरीर के बारे में बात नहीं कर रहा है। पौलुस अब मसीह के शरीर के बारे में बात कर रहा है।</w:t>
      </w:r>
    </w:p>
    <w:p>
      <w:pPr/>
      <w:r>
        <w:rPr>
          <w:lang w:val="hi_IN" w:bidi="hi_IN"/>
        </w:rPr>
      </w:r>
      <w:r>
        <w:rPr>
          <w:lang w:val="hi_IN" w:bidi="hi_IN"/>
        </w:rPr>
        <w:t>यहाँ रुकें और चर्चा करें कि आपका समूह अपनी भाषा में किस शब्द या वाक्यांश का उपयोग यह दिखाने के लिए करेगा कि पौलुस विषय को बदल रहा है। इस ऑडियो को यहाँ रोकें।</w:t>
      </w:r>
    </w:p>
    <w:p>
      <w:pPr/>
      <w:r>
        <w:rPr>
          <w:lang w:val="hi_IN" w:bidi="hi_IN"/>
        </w:rPr>
      </w:r>
      <w:r>
        <w:rPr>
          <w:lang w:val="hi_IN" w:bidi="hi_IN"/>
        </w:rPr>
        <w:t>पौलुस कुरिन्थुस के लोगों से कहता है कि प्रत्येक विश्वासी शरीर का एक अंग है। विश्वासी मिलकर मसीह का शरीर हैं। इसके बाद पौलुस कुछ ऐसे अंगों की सूची देता है जिन्हें परमेश्वर ने मसीह के शरीर में ठहराया या चुना है। परमेश्वर ने प्रत्येक अंग को मसीह की शरीर, यानी कलीसिया, में एक काम करने के लिए चुना है।</w:t>
      </w:r>
    </w:p>
    <w:p>
      <w:pPr/>
      <w:r>
        <w:rPr>
          <w:lang w:val="hi_IN" w:bidi="hi_IN"/>
        </w:rPr>
      </w:r>
      <w:r>
        <w:rPr>
          <w:lang w:val="hi_IN" w:bidi="hi_IN"/>
        </w:rPr>
        <w:t>पौलुस सूची की शुरुआत यह कहकर करता है, "प्रथम प्रेरित, दूसरे भविष्यद्वक्ता, तीसरे शिक्षक।" पौलुस बिना संख्या का क्रम दिए सूची को जारी रखता है। हमें नहीं पता कि पौलुस ने सूची इस तरह देने के लिए क्यों चुना। कुछ लोग मानते हैं कि पौलुस ने इन वरदानों को वरदानों के महत्व के क्रम में सूचीबद्ध किया था। यह भी संभव है कि पौलुस यह कह रहा था कि ये पहले तीन वरदान वही हैं जिनकी विश्वासियों को कलीसिया की शुरुआत करने के लिए आवश्यकता थी। दूसरे मानते हैं कि पौलुस केवल सूची दे रहा था बिना किसी प्राथमिकता के क्रम में। क्योंकि पौलुस को यह स्पष्ट नहीं था कि संख्याएँ महत्व के क्रम में हैं या केवल सूची में बताए गए क्रम के अनुसार, इसलिए हम सलाह देते हैं कि यदि सम्भव हो तो आप अपनी भाषा में उसी प्रकार के ढाँचे का पालन करें जैसे पौलुस ने उपयोग किया है।</w:t>
      </w:r>
    </w:p>
    <w:p>
      <w:pPr/>
      <w:r>
        <w:rPr>
          <w:lang w:val="hi_IN" w:bidi="hi_IN"/>
        </w:rPr>
      </w:r>
      <w:r>
        <w:rPr>
          <w:lang w:val="hi_IN" w:bidi="hi_IN"/>
        </w:rPr>
        <w:t>यहाँ रुकें और चर्चा करें कि आप इस सूची की संख्याओं को अपनी भाषा में अनुवाद कैसे करेंगे। इस ऑडियो को यहाँ रोकें।</w:t>
      </w:r>
    </w:p>
    <w:p>
      <w:pPr/>
      <w:r>
        <w:rPr>
          <w:lang w:val="hi_IN" w:bidi="hi_IN"/>
        </w:rPr>
      </w:r>
      <w:r>
        <w:rPr>
          <w:lang w:val="hi_IN" w:bidi="hi_IN"/>
        </w:rPr>
        <w:t>पौलुस सूची के पहले तीन वरदानों को कलीसिया में उनके स्थान या भूमिका के नाम से बताता है। प्रेरित वह व्यक्ति होता है जिसे यीशु, यीशु का प्रतिनिधित्व करने और यीशु का सुसमाचार साझा करने के लिए अधिकार के साथ भेजता है। भविष्यद्वक्ता वह व्यक्ति होता है जो परमेश्वर का संदेश प्रचार करता है। शिक्षक वह व्यक्ति होता है जो परमेश्वर का संदेश समझाता है। पौलुस सूची में बाकी लोगों को उन विशेष क्षमताओं या आत्मिक वरदानों के अनुसार बताता है जो परमेश्वर ने हर व्यक्ति को दिया है। यदि आपकी भाषा में इस प्रकार की सूची असामान्य है, तो इसे इस प्रकार अनुवाद करना संभव है कि आप वरदानों और क्षमताओं के बजाय लोगों का उल्लेख करें। चमत्कारों का अनुवाद करने के कुछ उदाहरण इस प्रकार हैं, "वे लोग जो चमत्कार करते हैं," "चमत्कार करने वाले," या "वे लोग जिन्हें परमेश्वर ने चमत्कार करने का काम दिया है।" "चंगाई के वरदान" को अनुवादित करने के अन्य प्रकार "चंगा करने वाले," "वे व्यक्ति जिनमें रोगियों को स्वस्थ करने की क्षमता है," अथवा "वे लोग जिन्हें परमेश्वर ने अन्यों को चंगा करने का कार्य सौंपा है," हो सकते हैं।</w:t>
      </w:r>
    </w:p>
    <w:p>
      <w:pPr/>
      <w:r>
        <w:rPr>
          <w:lang w:val="hi_IN" w:bidi="hi_IN"/>
        </w:rPr>
      </w:r>
      <w:r>
        <w:rPr>
          <w:lang w:val="hi_IN" w:bidi="hi_IN"/>
        </w:rPr>
        <w:t>यहाँ रुकें और चर्चा करें कि आप उन क्षमताओं की इस सूची का अनुवाद कैसे करेंगे, जिन्हें परमेश्वर ने कलीसिया में रखा है, ताकि वह आपकी भाषा में स्वाभाविक और समझने में आसान लगे। आप सूची को उसी तरह चुन सकते हैं जैसे पौलुस ने सूची दी थी, या आप लोगों और क्षमताओं के मिश्रण के बजाय लोगों की सूची बना सकते हैं। इस ऑडियो को यहाँ रोकें।</w:t>
      </w:r>
    </w:p>
    <w:p>
      <w:pPr/>
      <w:r>
        <w:rPr>
          <w:lang w:val="hi_IN" w:bidi="hi_IN"/>
        </w:rPr>
      </w:r>
      <w:r>
        <w:rPr>
          <w:lang w:val="hi_IN" w:bidi="hi_IN"/>
        </w:rPr>
        <w:t>पौलुस उपकार करने का वरदान और अगुवाई या प्रबन्धन का वरदान जोड़ता है। पौलुस ने पौलुस के पत्र के पहले भाग में इन वरदानों के बारे में नहीं बताया था। उपकार करने का वरदान रखने वाला व्यक्ति वह विश्वासी होता है जिसे परमेश्वर दूसरों की व्यावहारिक रूप से मदद करने की विशेष क्षमता और इच्छा देता है। “उपकार करने का वरदान” का अनुवाद करने के कुछ उदाहरण इस प्रकार हैं “सहायक लोग,” “वे लोग जिनमें दूसरों की मदद करने की क्षमता है,” या “वे लोग जिन्हें परमेश्वर ने दूसरों की मदद करने का काम दिया है।” प्रबन्धन या अगुवाई करने का वरदान रखने वाला व्यक्ति वह व्यक्ति होता है जिसे परमेश्वर ने कलीसिया के काम को व्यवस्थित करने और प्रबंधित करने की क्षमता दी है। “प्रबन्धन का वरदान” का अनुवाद करने के कुछ तरीके इस प्रकार हैं "अगुवे," "प्रबन्धक," "वे लोग जिनमें व्यवस्थित करने की क्षमता है," या "वे लोग जिन्हें परमेश्वर ने प्रबन्धन का काम दिया है।" “अन्य भाषा का वरदान” का अनुवाद करने के कुछ तरीके इस प्रकार हैं, "वे लोग जो अज्ञात भाषाओं में बोल सकते हैं" या "वे लोग जो पवित्र आत्मा द्वारा दी गई भाषाओं में बोल सकते हैं।"</w:t>
      </w:r>
    </w:p>
    <w:p>
      <w:pPr/>
      <w:r>
        <w:rPr>
          <w:lang w:val="hi_IN" w:bidi="hi_IN"/>
        </w:rPr>
      </w:r>
      <w:r>
        <w:rPr>
          <w:lang w:val="hi_IN" w:bidi="hi_IN"/>
        </w:rPr>
        <w:t>यहाँ रुकें और चर्चा करें कि आप अपनी भाषा में क्षमताओं की इस सूची का अनुवाद कैसे करेंगे। सुनिश्चित करें कि आप इस सूची का अनुवाद उसी तरीके से करें जिसे आपने अन्य वरदानों के लिए अपनाने का निर्णय लिया था। इस ऑडियो को यहाँ रोकें।</w:t>
      </w:r>
    </w:p>
    <w:p>
      <w:pPr/>
      <w:r>
        <w:rPr>
          <w:lang w:val="hi_IN" w:bidi="hi_IN"/>
        </w:rPr>
      </w:r>
      <w:r>
        <w:rPr>
          <w:lang w:val="hi_IN" w:bidi="hi_IN"/>
        </w:rPr>
        <w:t>इसके बाद पौलुस इन अलग-अलग वरदानों के बारे में एक ही प्रश्न सात बार पूछता है। पौलुस किसी से इन प्रश्नों का उत्तर देने की अपेक्षा नहीं करता, क्योंकि उत्तर स्पष्ट है। उत्तर है, "नहीं, बिल्कुल नहीं!" इन सभी प्रश्नों के द्वारा पौलुस यह कह रहा है “क्या हम सबके पास एक ही आत्मिक वरदान नहीं है, है न?” यदि आपकी भाषा में इस प्रकार के प्रश्नों का उपयोग नहीं किया गया है, तो आप इन प्रश्नों का अनुवाद कथनों के रूप में कर सकते हैं। उदाहरण के लिए, यह पूछने के बजाय, "क्या सभी प्रेरित हैं?" आप कह सकते हैं, "हर कोई प्रेरित नहीं है।"</w:t>
      </w:r>
    </w:p>
    <w:p>
      <w:pPr/>
      <w:r>
        <w:rPr>
          <w:lang w:val="hi_IN" w:bidi="hi_IN"/>
        </w:rPr>
      </w:r>
      <w:r>
        <w:rPr>
          <w:lang w:val="hi_IN" w:bidi="hi_IN"/>
        </w:rPr>
        <w:t>यहाँ रुकें और चर्चा करें कि आप पौलुस द्वारा पूछे गए सात प्रश्नों का अनुवाद कैसे करेंगे। इस ऑडियो को यहाँ रोकें।</w:t>
      </w:r>
    </w:p>
    <w:p>
      <w:pPr/>
      <w:r>
        <w:rPr>
          <w:lang w:val="hi_IN" w:bidi="hi_IN"/>
        </w:rPr>
      </w:r>
      <w:r>
        <w:rPr>
          <w:lang w:val="hi_IN" w:bidi="hi_IN"/>
        </w:rPr>
        <w:t>पौलुस कुरिन्थुस के लोगों से कहता है कि वे "बड़े वरदानों की इच्छा करें।" यह स्पष्ट नहीं है कि पौलुस आत्मिक वरदानों की खोज करने का आदेश दे रहा है, या वह केवल यह बता रहा है कि कुरिन्थुस के लोग कुछ वरदानों को दूसरों से अधिक चाहते थे। कुछ लोग मानते हैं कि पौलुस कह रहा है कि कुछ वरदान दूसरों से बेहतर हैं, परन्तु यह उस बात के विरुद्ध है जो पौलुस पहले से कहता आ रहा है। कुछ लोगों ने सुझाव दिया है कि सबसे बड़ा वरदान वह है जो स्थानीय कलीसिया के लिए सबसे अधिक उपयोगी या सहायक हो। चूँकि पौलुस यह कहता रहा है कि सभी आत्मिक वरदानों का महत्व है, इसलिए सबसे अधिक संभव है कि पौलुस कह रहा है कि यह वरदान अधिक महत्वपूर्ण है क्योंकि यह कलीसिया के लिए उपयोगी है। एक वरदान दूसरे वरदान से अधिक महत्वपूर्ण नहीं है। वरदान तब बड़ा होता है जब कोई व्यक्ति वरदान का उपयोग मसीह के शरीर को ठीक से काम करने में मदद करने के लिए करता है।</w:t>
      </w:r>
    </w:p>
    <w:p>
      <w:pPr/>
      <w:r>
        <w:rPr>
          <w:lang w:val="hi_IN" w:bidi="hi_IN"/>
        </w:rPr>
      </w:r>
      <w:r>
        <w:rPr>
          <w:lang w:val="hi_IN" w:bidi="hi_IN"/>
        </w:rPr>
        <w:t>यहाँ रुकें और चर्चा करें कि आप "बड़े वरदान" का अनुवाद कैसे करेंगे। इसका अनुवाद करने के कुछ अन्य संभावित तरीके हैं, "सबसे उपयोगी," "सबसे ऊँचा," या "महत्वपूर्ण।" इस ऑडियो को यहाँ रोकें।</w:t>
      </w:r>
    </w:p>
    <w:p>
      <w:pPr/>
      <w:r>
        <w:rPr>
          <w:lang w:val="hi_IN" w:bidi="hi_IN"/>
        </w:rPr>
      </w:r>
      <w:r>
        <w:rPr>
          <w:lang w:val="hi_IN" w:bidi="hi_IN"/>
        </w:rPr>
        <w:t>कुरिन्थुस के लोग उन वरदानों को चाहते थे जिन्हें वे सबसे अधिक महत्वपूर्ण मानते थे। पौलुस ने कुरिन्थियों से कहा कि कुरिन्थियों को कुछ ऐसा पीछा करना चाहिए जो इससे भी अधिक उत्तम और महत्वपूर्ण है। पौलुस एक अधिक उत्कृष्ट या बेहतर मार्ग पर चलने के बारे में बात करता है। पौलुस किसी बेहतर आत्मिक वरदान की बात नहीं कर रहा है, बल्कि बेहतर व्यवहार करने के तरीके की बात कर रहा है। जब लोग इस प्रकार व्यवहार करते हैं, तो प्रत्येक व्यक्ति का आत्मिक वरदान कलीसिया के लिए और अधिक उपयोगी हो जाता है।</w:t>
      </w:r>
    </w:p>
    <w:p>
      <w:pPr/>
      <w:r>
        <w:rPr>
          <w:lang w:val="hi_IN" w:bidi="hi_IN"/>
        </w:rPr>
      </w:r>
      <w:r>
        <w:rPr>
          <w:lang w:val="hi_IN" w:bidi="hi_IN"/>
        </w:rPr>
        <w:t>यहाँ रुकें और समूह में निम्नलिखित पर चर्चा करें: पौलुस कुछ विशेष प्रकार से व्यवहार करने की तुलना एक रास्ते पर चलने से करता है। आप इस बारे में कैसे बात करेंगे कि पौलुस कुरिन्थियों को बेहतर व्यवहार करने का तरीका दिखा रहा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12:27–31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एक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और कुरिन्थुस के विश्वासी, जिनमें शामिल हैं:</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भविष्यद्वक्ता</w:t>
      </w:r>
    </w:p>
    <w:p>
      <w:pPr>
        <w:pStyle w:val="ListBullet"/>
        <w:spacing w:line="240" w:lineRule="auto"/>
        <w:ind w:left="720"/>
      </w:pPr>
      <w:r>
        <w:rPr>
          <w:lang w:val="hi_IN" w:bidi="hi_IN"/>
        </w:rPr>
      </w:r>
      <w:r>
        <w:rPr>
          <w:lang w:val="hi_IN" w:bidi="hi_IN"/>
        </w:rPr>
        <w:t>शिक्षक</w:t>
      </w:r>
    </w:p>
    <w:p>
      <w:pPr>
        <w:pStyle w:val="ListBullet"/>
        <w:spacing w:line="240" w:lineRule="auto"/>
        <w:ind w:left="720"/>
      </w:pPr>
      <w:r>
        <w:rPr>
          <w:lang w:val="hi_IN" w:bidi="hi_IN"/>
        </w:rPr>
      </w:r>
      <w:r>
        <w:rPr>
          <w:lang w:val="hi_IN" w:bidi="hi_IN"/>
        </w:rPr>
        <w:t>चमत्कार करने का वरदान रखने वाले लोग</w:t>
      </w:r>
    </w:p>
    <w:p>
      <w:pPr>
        <w:pStyle w:val="ListBullet"/>
        <w:spacing w:line="240" w:lineRule="auto"/>
        <w:ind w:left="720"/>
      </w:pPr>
      <w:r>
        <w:rPr>
          <w:lang w:val="hi_IN" w:bidi="hi_IN"/>
        </w:rPr>
      </w:r>
      <w:r>
        <w:rPr>
          <w:lang w:val="hi_IN" w:bidi="hi_IN"/>
        </w:rPr>
        <w:t>चंगा करने का वरदान रखने वाले लोग</w:t>
      </w:r>
    </w:p>
    <w:p>
      <w:pPr>
        <w:pStyle w:val="ListBullet"/>
        <w:spacing w:line="240" w:lineRule="auto"/>
        <w:ind w:left="720"/>
      </w:pPr>
      <w:r>
        <w:rPr>
          <w:lang w:val="hi_IN" w:bidi="hi_IN"/>
        </w:rPr>
      </w:r>
      <w:r>
        <w:rPr>
          <w:lang w:val="hi_IN" w:bidi="hi_IN"/>
        </w:rPr>
        <w:t>उपकार करने का वरदान रखने वाले लोग</w:t>
      </w:r>
    </w:p>
    <w:p>
      <w:pPr>
        <w:pStyle w:val="ListBullet"/>
        <w:spacing w:line="240" w:lineRule="auto"/>
        <w:ind w:left="720"/>
      </w:pPr>
      <w:r>
        <w:rPr>
          <w:lang w:val="hi_IN" w:bidi="hi_IN"/>
        </w:rPr>
      </w:r>
      <w:r>
        <w:rPr>
          <w:lang w:val="hi_IN" w:bidi="hi_IN"/>
        </w:rPr>
        <w:t>अगुवाई का वरदान रखने वाले लोग</w:t>
      </w:r>
    </w:p>
    <w:p>
      <w:pPr>
        <w:pStyle w:val="ListBullet"/>
        <w:spacing w:line="240" w:lineRule="auto"/>
        <w:ind w:left="720"/>
      </w:pPr>
      <w:r>
        <w:rPr>
          <w:lang w:val="hi_IN" w:bidi="hi_IN"/>
        </w:rPr>
      </w:r>
      <w:r>
        <w:rPr>
          <w:lang w:val="hi_IN" w:bidi="hi_IN"/>
        </w:rPr>
        <w:t>अन्य भाषा बोलने का वरदान रखने वाले लोग</w:t>
      </w:r>
    </w:p>
    <w:p>
      <w:pPr>
        <w:pStyle w:val="ListBullet"/>
        <w:spacing w:line="240" w:lineRule="auto"/>
        <w:ind w:left="720"/>
      </w:pPr>
      <w:r>
        <w:rPr>
          <w:lang w:val="hi_IN" w:bidi="hi_IN"/>
        </w:rPr>
      </w:r>
      <w:r>
        <w:rPr>
          <w:lang w:val="hi_IN" w:bidi="hi_IN"/>
        </w:rPr>
        <w:t>और अन्य भाषाओं के अर्थ बताने का वरदान रखने वाले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कुरिन्थुस के विश्वासियों से कहता है, "तुम सब मिलकर मसीह की देह, अर्थात कलीसिया हो। तुम में से प्रत्येक मसीह के शरीर का अंग है। परमेश्वर ने कलीसिया के लिए अलग-अलग अंगों को चुना है। मैं आपको बताऊँगा कि इनमें से कुछ अंग कौन-कौन से हैं: पहला है प्रेरित, दूसरा है भविष्यवक्ता, तीसरा है शिक्षक।"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के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सूची को तब जारी रखता है जब पौलुस कहता है, “ऐसे लोग हैं जिन्हें परमेश्वर चमत्कार करने की क्षमता देता है और ऐसे लोग जिन्हें परमेश्वर बीमारों को चंगा करने का वरदान देता है। परमेश्वर कुछ लोगों को दूसरों की मदद करने की क्षमता देता है। अन्य लोगों को परमेश्वर आयोजन करने का वरदान देता है। और परमेश्वर कुछ लोगों को ऐसी भाषाएँ बोलने की क्षमता देता है, जिन्हें उन लोगों ने सीखा नहीं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फिर पौलुस कहता है, "हर कोई प्रेरित नहीं है। हर कोई भविष्यद्वक्ता या शिक्षक नहीं है। हम सभी चमत्कार नहीं कर सकते हैं। हर कोई बीमार लोगों को चंगा नहीं कर सकता। हम सभी अन्य भाषाओं में नहीं बोलते हैं, और हम सभी उन भाषाओं का अर्थ नहीं बता सकते हैं। हम सभी के पास एक जैसा आत्मिक वरदान नहीं है, है न? बिल्कुल नहीं! तुम आत्मिक वरदानों की इच्छा रखते हो, इसलिए उन वरदानों की इच्छा करो जो कलीसिया के लिए सबसे अधिक उपयोगी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के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विश्वासियों से कहता है, "अब मैं तुम्हें सबसे महान मार्ग के बारे में बताता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12:27–31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ने कुरिन्थियों से कहा कि प्रत्येक विश्वासी </w:t>
      </w:r>
      <w:r>
        <w:rPr>
          <w:b/>
          <w:lang w:val="hi_IN" w:bidi="hi_IN"/>
        </w:rPr>
        <w:t>मसीह के शरीर</w:t>
      </w:r>
      <w:r>
        <w:rPr>
          <w:lang w:val="hi_IN" w:bidi="hi_IN"/>
        </w:rPr>
        <w:t xml:space="preserve"> का अंग है। मसीह और मसीह के शरीर के लिए उसी शब्द का उपयोग करें जिसका उपयोग आपने पिछले भागों में किया है। </w:t>
      </w:r>
      <w:r>
        <w:rPr>
          <w:lang w:val="hi_IN" w:bidi="hi_IN"/>
        </w:rPr>
        <w:t>मसीह</w:t>
      </w:r>
      <w:r>
        <w:rPr>
          <w:lang w:val="hi_IN" w:bidi="hi_IN"/>
        </w:rPr>
        <w:t xml:space="preserve"> के बारे में अधिक जानकारी के लिए मुख्य शब्दावली देखें।</w:t>
      </w:r>
    </w:p>
    <w:p>
      <w:pPr/>
      <w:r>
        <w:rPr>
          <w:lang w:val="hi_IN" w:bidi="hi_IN"/>
        </w:rPr>
      </w:r>
      <w:r>
        <w:rPr>
          <w:lang w:val="hi_IN" w:bidi="hi_IN"/>
        </w:rPr>
        <w:t xml:space="preserve">परमेश्वर ने </w:t>
      </w:r>
      <w:r>
        <w:rPr>
          <w:b/>
          <w:lang w:val="hi_IN" w:bidi="hi_IN"/>
        </w:rPr>
        <w:t>कलीसिया</w:t>
      </w:r>
      <w:r>
        <w:rPr>
          <w:lang w:val="hi_IN" w:bidi="hi_IN"/>
        </w:rPr>
        <w:t xml:space="preserve"> में रहने के लिए विभिन्न अंगों को ठहराया या चुना है। कलीसिया के लिए उसी शब्द का उपयोग करें जिसका उपयोग आपने पिछले भागों में किया है। </w:t>
      </w:r>
      <w:r>
        <w:rPr>
          <w:b/>
          <w:lang w:val="hi_IN" w:bidi="hi_IN"/>
        </w:rPr>
        <w:t>कलीसिया</w:t>
      </w:r>
      <w:r>
        <w:rPr>
          <w:lang w:val="hi_IN" w:bidi="hi_IN"/>
        </w:rPr>
        <w:t xml:space="preserve"> के बारे में अधिक जानकारी के लिए, मुख्य शब्दावली को देखें।</w:t>
      </w:r>
    </w:p>
    <w:p>
      <w:pPr/>
      <w:r>
        <w:rPr>
          <w:lang w:val="hi_IN" w:bidi="hi_IN"/>
        </w:rPr>
      </w:r>
      <w:r>
        <w:rPr>
          <w:lang w:val="hi_IN" w:bidi="hi_IN"/>
        </w:rPr>
        <w:t xml:space="preserve">सबसे पहले, परमेश्वर ने </w:t>
      </w:r>
      <w:r>
        <w:rPr>
          <w:b/>
          <w:lang w:val="hi_IN" w:bidi="hi_IN"/>
        </w:rPr>
        <w:t>प्रेरितों</w:t>
      </w:r>
      <w:r>
        <w:rPr>
          <w:lang w:val="hi_IN" w:bidi="hi_IN"/>
        </w:rPr>
        <w:t xml:space="preserve"> को ठहराया, यानी ऐसे लोग जिन्हें मसीह ने भेजा। दूसरा, परमेश्वर ने </w:t>
      </w:r>
      <w:r>
        <w:rPr>
          <w:b/>
          <w:lang w:val="hi_IN" w:bidi="hi_IN"/>
        </w:rPr>
        <w:t>भविष्यद्वक्ताओं</w:t>
      </w:r>
      <w:r>
        <w:rPr>
          <w:lang w:val="hi_IN" w:bidi="hi_IN"/>
        </w:rPr>
        <w:t xml:space="preserve"> को ठहराया, या उन लोगों को जो परमेश्वर के लिए संदेश बोलते हैं। और तीसरा, परमेश्वर ने </w:t>
      </w:r>
      <w:r>
        <w:rPr>
          <w:b/>
          <w:lang w:val="hi_IN" w:bidi="hi_IN"/>
        </w:rPr>
        <w:t>शिक्षक</w:t>
      </w:r>
      <w:r>
        <w:rPr>
          <w:lang w:val="hi_IN" w:bidi="hi_IN"/>
        </w:rPr>
        <w:t xml:space="preserve"> को ठहराया। प्रेरितों और भविष्यद्वक्ताओं के लिए उसी शब्द का उपयोग करें जिसका उपयोग आपने पिछले भागों में किया है। </w:t>
      </w:r>
      <w:r>
        <w:rPr>
          <w:lang w:val="hi_IN" w:bidi="hi_IN"/>
        </w:rPr>
        <w:t>प्रेरित</w:t>
      </w:r>
      <w:r>
        <w:rPr>
          <w:lang w:val="hi_IN" w:bidi="hi_IN"/>
        </w:rPr>
        <w:t xml:space="preserve"> और </w:t>
      </w:r>
      <w:r>
        <w:rPr>
          <w:b/>
          <w:lang w:val="hi_IN" w:bidi="hi_IN"/>
        </w:rPr>
        <w:t>भविष्यद्वक्ता</w:t>
      </w:r>
      <w:r>
        <w:rPr>
          <w:lang w:val="hi_IN" w:bidi="hi_IN"/>
        </w:rPr>
        <w:t xml:space="preserve"> के बारे में अधिक जानकारी के लिए मुख्य शब्दावली देखें। इस संदर्भ में शिक्षक एक धार्मिक शिक्षक है जो लोगों को परमेश्वर का वचन समझाता है।</w:t>
      </w:r>
    </w:p>
    <w:p>
      <w:pPr/>
      <w:r>
        <w:rPr>
          <w:lang w:val="hi_IN" w:bidi="hi_IN"/>
        </w:rPr>
      </w:r>
      <w:r>
        <w:rPr>
          <w:lang w:val="hi_IN" w:bidi="hi_IN"/>
        </w:rPr>
        <w:t xml:space="preserve">यहाँ रुकें और समूह के रूप में चर्चा करें कि आप </w:t>
      </w:r>
      <w:r>
        <w:rPr>
          <w:b/>
          <w:lang w:val="hi_IN" w:bidi="hi_IN"/>
        </w:rPr>
        <w:t>शिक्षक</w:t>
      </w:r>
      <w:r>
        <w:rPr>
          <w:lang w:val="hi_IN" w:bidi="hi_IN"/>
        </w:rPr>
        <w:t xml:space="preserve"> के लिए किस शब्द या वाक्यांश का उपयोग करेंगे। अधिक जानकारी के लिए मुख्य शब्दावली में </w:t>
      </w:r>
      <w:r>
        <w:rPr>
          <w:lang w:val="hi_IN" w:bidi="hi_IN"/>
        </w:rPr>
        <w:t>शिक्षक</w:t>
      </w:r>
      <w:r>
        <w:rPr>
          <w:lang w:val="hi_IN" w:bidi="hi_IN"/>
        </w:rPr>
        <w:t xml:space="preserve">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परमेश्वर ने कुछ लोगों को </w:t>
      </w:r>
      <w:r>
        <w:rPr>
          <w:b/>
          <w:lang w:val="hi_IN" w:bidi="hi_IN"/>
        </w:rPr>
        <w:t>चमत्कार</w:t>
      </w:r>
      <w:r>
        <w:rPr>
          <w:lang w:val="hi_IN" w:bidi="hi_IN"/>
        </w:rPr>
        <w:t xml:space="preserve"> करने का </w:t>
      </w:r>
      <w:r>
        <w:rPr>
          <w:b/>
          <w:lang w:val="hi_IN" w:bidi="hi_IN"/>
        </w:rPr>
        <w:t>आत्मिक वरदान</w:t>
      </w:r>
      <w:r>
        <w:rPr>
          <w:lang w:val="hi_IN" w:bidi="hi_IN"/>
        </w:rPr>
        <w:t xml:space="preserve"> और </w:t>
      </w:r>
      <w:r>
        <w:rPr>
          <w:b/>
          <w:lang w:val="hi_IN" w:bidi="hi_IN"/>
        </w:rPr>
        <w:t>चंगा करने</w:t>
      </w:r>
      <w:r>
        <w:rPr>
          <w:lang w:val="hi_IN" w:bidi="hi_IN"/>
        </w:rPr>
        <w:t xml:space="preserve"> का वरदान सौंपा है। चमत्कार और चंगाई के वरदान के लिए उसी शब्द या वाक्यांश का उपयोग करें जिसका उपयोग आपने पिछले भागों में किया है। </w:t>
      </w:r>
      <w:r>
        <w:rPr>
          <w:b/>
          <w:lang w:val="hi_IN" w:bidi="hi_IN"/>
        </w:rPr>
        <w:t>आत्मिक वरदान</w:t>
      </w:r>
      <w:r>
        <w:rPr>
          <w:lang w:val="hi_IN" w:bidi="hi_IN"/>
        </w:rPr>
        <w:t xml:space="preserve"> और </w:t>
      </w:r>
      <w:r>
        <w:rPr>
          <w:lang w:val="hi_IN" w:bidi="hi_IN"/>
        </w:rPr>
        <w:t>चमत्कार</w:t>
      </w:r>
      <w:r>
        <w:rPr>
          <w:lang w:val="hi_IN" w:bidi="hi_IN"/>
        </w:rPr>
        <w:t xml:space="preserve"> के बारे में अधिक जानकारी के लिए, मुख्य शब्दावली देखें।</w:t>
      </w:r>
    </w:p>
    <w:p>
      <w:pPr/>
      <w:r>
        <w:rPr>
          <w:lang w:val="hi_IN" w:bidi="hi_IN"/>
        </w:rPr>
      </w:r>
      <w:r>
        <w:rPr>
          <w:lang w:val="hi_IN" w:bidi="hi_IN"/>
        </w:rPr>
        <w:t xml:space="preserve">परमेश्वर ने कुछ लोगों को दूसरों पर </w:t>
      </w:r>
      <w:r>
        <w:rPr>
          <w:b/>
          <w:lang w:val="hi_IN" w:bidi="hi_IN"/>
        </w:rPr>
        <w:t>उपकार करने का वरदान</w:t>
      </w:r>
      <w:r>
        <w:rPr>
          <w:lang w:val="hi_IN" w:bidi="hi_IN"/>
        </w:rPr>
        <w:t xml:space="preserve"> सौंपा है। उपकार करने का वरदान रखने वाला व्यक्ति वह विश्वासी होता है जिसे परमेश्वर अन्य लोगों की व्यावहारिक तरीकों से सहायता करने के लिए विशेष क्षमता और इच्छा देता है।</w:t>
      </w:r>
    </w:p>
    <w:p>
      <w:pPr/>
      <w:r>
        <w:rPr>
          <w:lang w:val="hi_IN" w:bidi="hi_IN"/>
        </w:rPr>
      </w:r>
      <w:r>
        <w:rPr>
          <w:lang w:val="hi_IN" w:bidi="hi_IN"/>
        </w:rPr>
        <w:t xml:space="preserve">यहाँ रुकें और समूह में चर्चा करें कि </w:t>
      </w:r>
      <w:r>
        <w:rPr>
          <w:b/>
          <w:lang w:val="hi_IN" w:bidi="hi_IN"/>
        </w:rPr>
        <w:t>उपहार करने का वरदान</w:t>
      </w:r>
      <w:r>
        <w:rPr>
          <w:lang w:val="hi_IN" w:bidi="hi_IN"/>
        </w:rPr>
        <w:t xml:space="preserve"> के लिए आप कौन सा शब्द या वाक्यांश उपयोग करेंगे। यदि आपने पहले ही बाइबल की किसी अन्य पुस्तक में इस शब्द या वाक्यांश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परमेश्वर ने </w:t>
      </w:r>
      <w:r>
        <w:rPr>
          <w:b/>
          <w:lang w:val="hi_IN" w:bidi="hi_IN"/>
        </w:rPr>
        <w:t>प्रबन्धन</w:t>
      </w:r>
      <w:r>
        <w:rPr>
          <w:lang w:val="hi_IN" w:bidi="hi_IN"/>
        </w:rPr>
        <w:t xml:space="preserve"> या </w:t>
      </w:r>
      <w:r>
        <w:rPr>
          <w:b/>
          <w:lang w:val="hi_IN" w:bidi="hi_IN"/>
        </w:rPr>
        <w:t>अगुवाई का वरदान</w:t>
      </w:r>
      <w:r>
        <w:rPr>
          <w:lang w:val="hi_IN" w:bidi="hi_IN"/>
        </w:rPr>
        <w:t xml:space="preserve"> ठहराया। प्रबन्धन या अगुवाई करने का वरदान रखने वाला व्यक्ति वह व्यक्ति होता है जिसे परमेश्वर ने कलीसिया के काम को व्यवस्थित करने और प्रबंधित करने की क्षमता दी है। </w:t>
      </w:r>
    </w:p>
    <w:p>
      <w:pPr/>
      <w:r>
        <w:rPr>
          <w:lang w:val="hi_IN" w:bidi="hi_IN"/>
        </w:rPr>
      </w:r>
      <w:r>
        <w:rPr>
          <w:lang w:val="hi_IN" w:bidi="hi_IN"/>
        </w:rPr>
        <w:t xml:space="preserve">यहाँ रुकें और समूह में चर्चा करें कि आप </w:t>
      </w:r>
      <w:r>
        <w:rPr>
          <w:b/>
          <w:lang w:val="hi_IN" w:bidi="hi_IN"/>
        </w:rPr>
        <w:t>प्रबन्धन</w:t>
      </w:r>
      <w:r>
        <w:rPr>
          <w:lang w:val="hi_IN" w:bidi="hi_IN"/>
        </w:rPr>
        <w:t xml:space="preserve"> या </w:t>
      </w:r>
      <w:r>
        <w:rPr>
          <w:b/>
          <w:lang w:val="hi_IN" w:bidi="hi_IN"/>
        </w:rPr>
        <w:t>अगुवाई के वरदान</w:t>
      </w:r>
      <w:r>
        <w:rPr>
          <w:lang w:val="hi_IN" w:bidi="hi_IN"/>
        </w:rPr>
        <w:t xml:space="preserve"> के लिए किस शब्द या वाक्यांश का उपयोग करेंगे। यदि आपने पहले ही बाइबल की किसी अन्य पुस्तक में इस शब्द या वाक्यांश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परमेश्वर ने कुछ विश्वासियों को </w:t>
      </w:r>
      <w:r>
        <w:rPr>
          <w:b/>
          <w:lang w:val="hi_IN" w:bidi="hi_IN"/>
        </w:rPr>
        <w:t xml:space="preserve">अन्य भाषा बोलने </w:t>
      </w:r>
      <w:r>
        <w:rPr>
          <w:lang w:val="hi_IN" w:bidi="hi_IN"/>
        </w:rPr>
        <w:t xml:space="preserve"> का वरदान दिया और दूसरों को </w:t>
      </w:r>
      <w:r>
        <w:rPr>
          <w:b/>
          <w:lang w:val="hi_IN" w:bidi="hi_IN"/>
        </w:rPr>
        <w:t>अन्य भाषा का अर्थ बताने</w:t>
      </w:r>
      <w:r>
        <w:rPr>
          <w:lang w:val="hi_IN" w:bidi="hi_IN"/>
        </w:rPr>
        <w:t xml:space="preserve"> का वरदान दिया है। अन्य भाषा और अन्य भाषा का अर्थ बताने के लिए उसी शब्द या वाक्यांश का उपयोग करें जिसका उपयोग आपने पिछले भागों में किया है। अधिक जानकारी के लिए, मुख्य शब्दावली में </w:t>
      </w:r>
      <w:r>
        <w:rPr>
          <w:lang w:val="hi_IN" w:bidi="hi_IN"/>
        </w:rPr>
        <w:t>अन्य भाषा</w:t>
      </w:r>
      <w:r>
        <w:rPr>
          <w:lang w:val="hi_IN" w:bidi="hi_IN"/>
        </w:rPr>
        <w:t xml:space="preserve">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13:1–7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13:1–7 को सुनें और अपने मन में रखें।</w:t>
      </w:r>
    </w:p>
    <w:p>
      <w:pPr/>
      <w:r>
        <w:rPr>
          <w:lang w:val="hi_IN" w:bidi="hi_IN"/>
        </w:rPr>
      </w:r>
      <w:r>
        <w:rPr>
          <w:lang w:val="hi_IN" w:bidi="hi_IN"/>
        </w:rPr>
        <w:t>यदि सम्भव हो, तो 1 कुरिन्थियों 13:1–7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13:1–7 का ऑडियो संस्करण सबसे आसानी से समझ में आने वाले अनुवाद में सुनें।</w:t>
      </w:r>
    </w:p>
    <w:p>
      <w:pPr/>
      <w:r>
        <w:rPr>
          <w:lang w:val="hi_IN" w:bidi="hi_IN"/>
        </w:rPr>
      </w:r>
      <w:r>
        <w:rPr>
          <w:lang w:val="hi_IN" w:bidi="hi_IN"/>
        </w:rPr>
        <w:t>1 कुरिन्थियों 13 अध्याय के पहले भाग, पद 1 से 7 में, पौलुस कुरिन्थियों से विभिन्न प्रकार के वरदानों के बारे में बात करता है। पौलुस ने अभी-अभी कुरिन्थियों से उन विभिन्न वरदानों के बारे में बात करना समाप्त किया जिन्हें वे चाह सकते हैं। पौलुस ने अपने पत्र के पिछले भाग में यह बात बताई कि कुछ वरदान दूसरों से अधिक मूल्यवान हैं। परन्तु अब पौलुस विश्वासियों को कुछ ऐसी बात बताता है जो उनके जानने के लिए और भी अधिक महत्वपूर्ण है। पौलुस विश्वासियों से कहता है कि यदि विश्वासियों के पास ये महान वरदान हों—जैसे कि अन्यभाषाओं में बोलना, भविष्यद्वाणी करना, समस्त रहस्यों और ज्ञान को जानना, इतना दृढ़ विश्वास रखना कि वे पर्वतों को हटा सकें, अपनी सारी संपत्ति दान कर देना, यहाँ तक कि अपने शरीर को जलने के लिए सौंप देना—फिर भी यदि उनमें प्रेम नहीं है, तो ये वरदान न तो महत्वपूर्ण हैं और न ही उपयोगी। ये वरदान न तो विश्वासियों के लिए और न ही अन्य लोगों के लिए कुछ भी अच्छा परिणाम लाएंगे। वास्तव में, पौलुस कहता है कि यदि किसी के पास ये उपहार हैं और उसमें प्रेम नहीं है, तो वह ठनठनाता हुआ पीतल, और झंझनाती हुई झाँझ के समान है। पीतल और झाँझ ऐसे वाद्य यंत्र हैं जिन्हें लोग चपटी धातु से बनाते हैं। लोग इन यंत्रों को छड़ी या हथौड़े से मारते हैं, जिससे बहुत तेज़ झनझनाहट वाली आवाज़ निकलती है। लोग इन वाद्ययंत्रों का उपयोग ढोल के समान करते हैं ताकि एक लय या बार-बार दोहराई जाने वाली ध्वनि उत्पन्न हो सके। लोग पीतल और झाँझ को बहुत कुशलता से बजा सकते थे। परंतु यदि कोई कुशल व्यक्ति इन्हें सलीके से न बजाए, तो इनसे मधुर संगीत नहीं निकलता—ये केवल बहुत शोर मचाते हैं।</w:t>
      </w:r>
    </w:p>
    <w:p>
      <w:pPr/>
      <w:r>
        <w:rPr>
          <w:lang w:val="hi_IN" w:bidi="hi_IN"/>
        </w:rPr>
      </w:r>
      <w:r>
        <w:rPr>
          <w:lang w:val="hi_IN" w:bidi="hi_IN"/>
        </w:rPr>
        <w:t>यहाँ रुकें और समूह के रूप में इस प्रश्न पर चर्चा करें। जब कोई व्यक्ति किसी वाद्य यंत्र को बुरी तरह से बजाता है, तो आप उस आवाज़ का वर्णन कैसे करेंगे? इस ऑडियो को यहाँ रोकें।</w:t>
      </w:r>
    </w:p>
    <w:p>
      <w:pPr/>
      <w:r>
        <w:rPr>
          <w:lang w:val="hi_IN" w:bidi="hi_IN"/>
        </w:rPr>
      </w:r>
      <w:r>
        <w:rPr>
          <w:lang w:val="hi_IN" w:bidi="hi_IN"/>
        </w:rPr>
        <w:t>इस हिस्से के दूसरे भाग में, पौलुस इस बारे में बात करता है कि प्रेम वास्तव में कैसा दिखता है। पौलुस यह बात बताता है कि प्रेम कार्य करने या जीवन जीने का एक निश्चित तरीका है। पौलुस प्रेम के बारे में इस तरह बात करता है जैसे प्रेम एक ऐसा पात्र हो जो कुछ कर सकता है या कार्य कर सकता है। पौलुस का अर्थ यह है कि यदि कोई व्यक्ति प्रेम करने वाला इंसान है जो दूसरों से अच्छे और ईश्वर का सम्मान करने वाले तरीके से प्रेम करता है, तो वह व्यक्ति कुछ विशिष्ट कार्य करेगा और कुछ कार्यों से दूर रहेगा। पौलुस कहता है कि प्रेम धीरजवन्त और कृपालु है। फिर पौलुस कुछ बातों के बारे में बात करता है जो प्रेम नहीं करता। फिर पौलुस उन बातों के विषय में बताता है जो प्रेम नहीं करेगा। यह स्पष्ट लगता है कि कुरिन्थुस के लोग इनमें से कुछ अनुचित कार्य कर रहे थे। कुरिन्थुस के लोग अभिमानी होने और घमंड करने के लिए प्रसिद्ध थे। कुरिन्थुस के लोग सोचते थे कि कुरिन्थुस के सभी लोगों की महान शिक्षा के कारण उनके पास महान ज्ञान और बुद्धि है। कुरिन्थुस के लोग अक्सर गर्व करते थे। कुरिन्थुस के लोग तब जलन करने लगते थे जब किसी के पास कुछ होता था, जैसे कि किसी प्रकार का ज्ञान या बुद्धि, जो कुरिन्थुस के पास नहीं था। कुरिन्थुस के लोग इन बातों को अपने लिए चाहते थे ताकि लोग कुरिन्थुस के लोगों को विशेष, महत्वपूर्ण और बुद्धि और ज्ञान से भरा हुआ देखें। जब पौलुस इन बातों को कहता है, तो शायद वह सोच रहा था कि कुरिन्थुस के लोग सोचते हैं कि कुरिन्थुस के लोग बहुत महत्वपूर्ण और विशेष लोग हैं क्योंकि कुरिन्थुस के लोग कितने बुद्धिमान हैं और कुरिन्थुस के लोग बहुत कुछ जानते हैं। इसलिए पौलुस कुरिन्थुस के लोगों से अलग-अलग बातें बताता है कि यदि कुरिन्थुस के लोग प्रेम करते हैं, तो उन्हें नहीं करना चाहिए।</w:t>
      </w:r>
    </w:p>
    <w:p>
      <w:pPr/>
      <w:r>
        <w:rPr>
          <w:lang w:val="hi_IN" w:bidi="hi_IN"/>
        </w:rPr>
      </w:r>
      <w:r>
        <w:rPr>
          <w:lang w:val="hi_IN" w:bidi="hi_IN"/>
        </w:rPr>
        <w:t xml:space="preserve">फिर पौलुस इस बारे में बात करता है कि यदि कोई व्यक्ति उसी तरह प्रेम करता है जैसे उसे प्रेम करना </w:t>
      </w:r>
      <w:r>
        <w:rPr>
          <w:b/>
          <w:lang w:val="hi_IN" w:bidi="hi_IN"/>
        </w:rPr>
        <w:t>चाहिए</w:t>
      </w:r>
      <w:r>
        <w:rPr>
          <w:lang w:val="hi_IN" w:bidi="hi_IN"/>
        </w:rPr>
        <w:t>, तो वह कैसा दिखता है। पौलुस प्रेम को एक ऐसे व्यक्ति के रूप में दर्शाता है जो कुछ विशिष्ट कार्य कर सकता है। पौलुस कहता है कि प्रेम सब बातें सह लेता है, सब बातों पर विश्वास करता है, सब बातों की आशा रखता है, सब बातों में धीरज धरता है। जब पौलुस कहता है कि प्रेम सब बातें सह लेता है, तो पौलुस एक ऐसे शब्द का उपयोग करता है जिसका अर्थ है भार उठाना—प्रेम सब कुछ उठा लेता है। पौलुस उन बातों के बारे में सोच रहा है जो बहुत कठिन हैं। पौलुस इन कठिन बातों के बारे में ऐसे बताता है मानो यह कोई भारी बोझ हो जिसे लोग उठाते हैं। यदि कोई इस प्रकार प्रेम करता है जो परमेश्वर को भाता है, तो वह व्यक्ति कठिन बातों को उठाने के लिए तैयार रहेगा।</w:t>
      </w:r>
    </w:p>
    <w:p>
      <w:pPr/>
      <w:r>
        <w:rPr>
          <w:lang w:val="hi_IN" w:bidi="hi_IN"/>
        </w:rPr>
      </w:r>
      <w:r>
        <w:rPr>
          <w:lang w:val="hi_IN" w:bidi="hi_IN"/>
        </w:rPr>
        <w:t>अब, विशेष रूप से, जब पौलुस इन कठिन बातों के बारे में सोचता है, तो यह संभावना प्रतीत होती है कि पौलुस उन समस्याओं के बारे में सोच रहा था जिनका सामना कुरिन्थुस के लोग कर रहे थे। हमें याद है कि, अन्य बातों के अलावा, कुरिन्थुस के लोग एक-दूसरे को न्यायी के सामने ले जाने की कोशिश कर रहे थे क्योंकि कुरिन्थुस के लोग सोचते थे कि किसी दूसरे व्यक्ति ने कुरिन्थुस के लोगों के साथ अन्याय किया है, और कुरिन्थुस के लोग चाहते थे कि न्यायी उस दूसरे व्यक्ति को उसके किए का दण्ड दे। पौलुस इन बातों के बारे में कुरिन्थियों के सोचने के तरीके को बदलने की कोशिश कर रहा है। पौलुस कहता है कि प्रेम केवल उस अच्छी चीज़ को पाने के बारे में नहीं है जिसके आप योग्य हैं, या अपने लिए सबसे अधिक ज्ञान या भविष्यद्वाणियाँ प्राप्त करने के बारे में है। ये बातें अच्छी हो सकती हैं, परन्तु पौलुस के अनुसार, जब कोई प्रेम करता है, तो वह व्यक्ति कठिन बातों को उठाने या सहने के लिए तैयार रहता है, यहाँ तक कि जब कोई उसके साथ गलत भी करता है। पौलुस विशेष रूप से कलीसिया के अंदर के लोगों के बारे में बात कर रहा है। यही कारण है कि पौलुस ने कुरिन्थुस के लोगों से पहले कहा था कि यदि कोई मसीही सोचता है कि किसी दूसरे मसीही ने उसके साथ अन्याय किया है, तो उस मसीही को दूसरे मसीही को अदालत में नहीं ले जाना चाहिए। उस मसीही को किसी भी स्थिति में दूसरे मसीही को न्यायी के सामने इसलिए नहीं ले जाना चाहिए ताकि वह मसीही उस दूसरे मसीही से वह अच्छी वस्तु या लाभ प्राप्त करने का प्रयत्न न करे जो वह मसीही समझता है कि उसे उस दूसरे मसीही से प्राप्त करना चाहिए। इसके बजाय, उस मसीही को उस कठिन बात को उठाने के लिए तैयार रहना चाहिए कि दूसरे मसीही ने उसके साथ गलत किया है, ताकि वह प्रेम प्रकट कर सके।</w:t>
      </w:r>
    </w:p>
    <w:p>
      <w:pPr/>
      <w:r>
        <w:rPr>
          <w:lang w:val="hi_IN" w:bidi="hi_IN"/>
        </w:rPr>
      </w:r>
      <w:r>
        <w:rPr>
          <w:lang w:val="hi_IN" w:bidi="hi_IN"/>
        </w:rPr>
        <w:t>प्रेम को सब बातों पर विश्वास करना चाहिए। इसका अर्थ यह नहीं है कि यदि कोई किसी से प्रेम करता है, तो उसे उस व्यक्ति की हर बात पर आँख मूँद कर विश्वास कर लेना चाहिए जो उससे दूसरा व्यक्ति कहता है। इसके बजाय, इसका वास्तविक अर्थ यह है कि हर परिस्थिति में, यदि कोई प्रेम करता है, तो वह यह विश्वास करना जारी रखता है कि कुछ अच्छा हो सकता है। इसलिए वह व्यक्ति कठिन चीजें उठाना जारी रखता है। वह व्यक्ति विश्वास करना जारी रखता है। वह व्यक्ति लगातार आशा करता है, या विश्वास से उम्मीद करता है कि यीशु ने उस व्यक्ति को उसके पापों से बचाया है। चाहे जो भी हो, पौलुस की बातों के अनुसार प्रेम यही होता है।</w:t>
      </w:r>
    </w:p>
    <w:p>
      <w:pPr/>
      <w:r>
        <w:rPr>
          <w:lang w:val="hi_IN" w:bidi="hi_IN"/>
        </w:rPr>
      </w:r>
      <w:r>
        <w:rPr>
          <w:lang w:val="hi_IN" w:bidi="hi_IN"/>
        </w:rPr>
        <w:t>यहाँ रुकें और समूह के रूप में इस प्रश्न पर चर्चा करें। आपकी संस्कृति में ऐसे कौन से तरीके हैं जिनसे कोई व्यक्ति उस प्रकार प्रेम कर सकता है जैसा पौलुस बता रहा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13:1–7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लोगों से कहता है कि वे जिन वरदानों की खोज कर रहे हैं, वे तभी सार्थक हैं जब वे परस्पर प्रेम रखें।</w:t>
      </w:r>
    </w:p>
    <w:p>
      <w:pPr/>
      <w:r>
        <w:rPr>
          <w:lang w:val="hi_IN" w:bidi="hi_IN"/>
        </w:rPr>
      </w:r>
      <w:r>
        <w:rPr>
          <w:b/>
          <w:lang w:val="hi_IN" w:bidi="hi_IN"/>
        </w:rPr>
        <w:t>दूसरे भाग में:</w:t>
      </w:r>
      <w:r>
        <w:rPr>
          <w:lang w:val="hi_IN" w:bidi="hi_IN"/>
        </w:rPr>
        <w:t xml:space="preserve"> पौलुस लोगों को बताता है कि प्रेम का स्वरूप कैसा होता है। पौलुस लोगों को यह भी बताता है कि प्रेम किस प्रकार का नहीं है। पौलुस उन विभिन्न प्रकार की बातों को बताकर यह समझाता है जो प्रेम नहीं करता।</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और दूसरे लोग</w:t>
      </w:r>
    </w:p>
    <w:p>
      <w:pPr/>
      <w:r>
        <w:rPr>
          <w:lang w:val="hi_IN" w:bidi="hi_IN"/>
        </w:rPr>
      </w:r>
      <w:r>
        <w:rPr>
          <w:lang w:val="hi_IN" w:bidi="hi_IN"/>
        </w:rPr>
        <w:t>पहले भाग में, पौलुस उन विभिन्न वरदानों के विषय में चर्चा कर रहा है जिनकी खोज कुरिन्थुस के विश्वासी करते रहे हैं। पौलुस विश्वासियों को बताता है कि यदि किसी विश्वासी को वे वरदान मिल भी जाएँ, परंतु उसमें प्रेम न हो, तो वह विश्वासी असल में वैसा व्यक्ति बन जाएगा जो उस सोच के बिल्कुल उलट है जो वह अपने वरदान के बारे में रखता है।</w:t>
      </w:r>
    </w:p>
    <w:p>
      <w:pPr/>
      <w:r>
        <w:rPr>
          <w:lang w:val="hi_IN" w:bidi="hi_IN"/>
        </w:rPr>
      </w:r>
      <w:r>
        <w:rPr>
          <w:lang w:val="hi_IN" w:bidi="hi_IN"/>
        </w:rPr>
        <w:t>पौलुस जिस पहले वरदान के बारे में बात करता है, वह अन्य भाषाओं में बोलने का वरदान है। अब, हम यह याद कर सकते हैं कि कुरिन्थुस में, ज्ञान और बुद्धि का होना दूसरे लोगों से सम्मान पाने का एक तरीका था। इसलिए कुरिन्थुस के विश्वासियों के लिए, अन्य भाषाओं में बोलने का अर्थ यह था कि वह व्यक्ति विशेष रूप से ज्ञानी और बुद्धिमान था। लेकिन पौलुस कहता है कि यदि कोई विश्वासी यह वरदान पा भी ले, और वह मनुष्यों और स्वर्गदूतों की बोलियाँ बोल सके, पर उसमें प्रेम न हो, तो वह विश्वासी अब कोई भी ज्ञान या बुद्धि की बात नहीं कह रहा है। वह विश्वासी अब ज्ञान की बातें नहीं कह रहा है। वास्तव में, पौलुस कहता है कि वह विश्वासी एक ऐसे वाद्य यंत्र के समान है जो मधुर संगीत बजाने के स्थान पर केवल शोर कर रहा है।</w:t>
      </w:r>
    </w:p>
    <w:p>
      <w:pPr/>
      <w:r>
        <w:rPr>
          <w:lang w:val="hi_IN" w:bidi="hi_IN"/>
        </w:rPr>
      </w:r>
      <w:r>
        <w:rPr>
          <w:lang w:val="hi_IN" w:bidi="hi_IN"/>
        </w:rPr>
        <w:t>इसके बाद, पौलुस भविष्यद्वाणी का वरदान पाने, सभी रहस्यों को जानने और सारा ज्ञान रखने के बारे में बात करता है। इसके उपरांत, पौलुस एक ऐसे व्यक्ति के विषय में चर्चा करता है जिसके पास इतना विश्वास या भरोसा है कि वह पहाड़ों को भी हटा सकता है। जिन लोगों के पास भविष्यवाणी का वरदान है, और जो सभी भेदों को जानते हैं और पूरा ज्ञान रखते हैं, वे कुरिंथियों के लिए बहुत आकर्षक होंगे, क्योंकि कुरिंथियों को बुद्धि और ज्ञान से बहुत प्रेम था, क्योंकि बुद्धि और ज्ञान कुरिंथियों को सम्मान दिलाते थे और उन्हें अन्य लोगों के सामने महान दिखाते थे। कुरिन्थुस के विश्वासियों के लिए, भविष्यवाणी का वरदान होने का अर्थ यह था कि विश्वासियों को सीधे परमेश्वर से विशेष ज्ञान प्राप्त होगा। सभी भेदों को जानने का अर्थ यह था कि सुसमाचार के बारे में जो सभी बातें समझने के लिए महत्वपूर्ण थीं, वे सभी कुछ ऐसा होगी जिन्हें विश्वासी समझ सकेंगे। और सारा ज्ञान होने का अर्थ यह था कि ऐसी कोई भी बात नहीं थी, जिसे विश्वासी न जानते हों। इससे विश्वासी बाकी सभी लोगों की दृष्टि में महान हो जाएँगे। और यदि विश्वासियों के पास इतना विश्वास हो, या इतना भरोसा रखें कि पहाड़ों को हटा सकें, तो न केवल विश्वासियों के पास वह सारा ज्ञान और बुद्धि होगी जो वे चाहते थे, बल्कि विश्वासी उस ज्ञान और बुद्धि से कुछ करने में सक्षम भी होंगे। विश्वासी बड़े काम करने में सक्षम होंगे। और विश्वासियों के आसपास के सभी लोगों को यह स्पष्ट होगा कि विश्वासी वे लोग थे जो सबसे बुद्धिमान और सबसे महान थे। लेकिन पौलुस विश्वासियों से कहता है कि यदि विश्वासियों के पास यह सब ज्ञान और बुद्धि और विश्वास है, लेकिन विश्वासियों में प्रेम नहीं है, तो वास्तव में विश्वासी सबसे महान नहीं हैं। विश्वासी कुछ भी नहीं हैं। विश्वासी कोई भी नहीं हैं।</w:t>
      </w:r>
    </w:p>
    <w:p>
      <w:pPr/>
      <w:r>
        <w:rPr>
          <w:lang w:val="hi_IN" w:bidi="hi_IN"/>
        </w:rPr>
      </w:r>
      <w:r>
        <w:rPr>
          <w:lang w:val="hi_IN" w:bidi="hi_IN"/>
        </w:rPr>
        <w:t>अन्त में, पौलुस कहता है कि विश्वासियों को कुछ भी लाभ नहीं होगा, चाहे विश्वासी अपना सब कुछ गरीबों को दे दें, और चाहे विश्वासी अपने शरीर को जलाने के लिए भी दे दें। जब पौलुस कहता है कि लोग अपने शरीर को जलाने के लिए देते हैं, तो यह स्पष्ट लगता है कि पौलुस उस तरीके के बारे में बात करता है जिसमें सत्ताधीश लोग मसीहियों का शिकार करते थे, मसीहियों को चोट पहुँचाते थे, मसीहियों को मार देते थे, और आग का उपयोग करते हुए मसीहियों को जलाते थे। पौलुस कह रहा है कि यदि मसीही अपना सब कुछ गरीबों को दे देते हैं, और यदि मसीही अपने आपको भी सौंप दें, यहाँ तक कि मसीह के नाम के लिए अपने आप को मार डालने दें, तो भी मसीहियों को कुछ भी लाभ नहीं होगा। यदि मसीहियों में प्रेम नहीं है, तो परमेश्वर ने इन सभी अच्छी कार्यों के लिए जिन सभी चीजों का वादा किया था, वे मसीहियों को नहीं मिलेगा, क्योंकि मसीहियों ने इन कार्यों को बिना प्रेम के किया था। आप किस अनुवाद का उपयोग कर रहे हैं, उसके आधार पर संभव है कि उस अनुवाद में यह न लिखा हो कि मसीहियों ने अपने शरीर जलने के लिए सौंप दिए थे। हो सकता है कि अनुवाद में यह लिखा हो कि मसीहियों ने अपने शरीर घमंड करने के लिए सौंप दिए थे। इस बात के अलग-अलग कारण हो सकते हैं कि कोई अनुवाद जलने शब्द को चुनता है या घमंड करने के शब्द को। लेकिन दोनों ही मामलों में, संदेश एक ही है। यदि मसीहियों ने गरीबों को सब कुछ दिया होता और यहाँ तक कि लोगों को मसीहियों को मारने की अनुमति दी होती क्योंकि मसीहियों ने मसीह का अनुसरण किया था, तो भी वे अच्छी बातें जिनकी मसीहियों ने आशा की थी, मसीहियों को सच में प्राप्त नहीं होंगी, क्योंकि मसीहियों में प्रेम नहीं था।</w:t>
      </w:r>
    </w:p>
    <w:p>
      <w:pPr/>
      <w:r>
        <w:rPr>
          <w:lang w:val="hi_IN" w:bidi="hi_IN"/>
        </w:rPr>
      </w:r>
      <w:r>
        <w:rPr>
          <w:lang w:val="hi_IN" w:bidi="hi_IN"/>
        </w:rPr>
        <w:t>दूसरे भाग में, पौलुस प्रेम के बारे में और अधिक कहता है। पौलुस ने अभी-अभी मसीहियों को यह बताना समाप्त किया है कि प्रेम कितना महत्वपूर्ण है। और अब पौलुस मसीहियों को बताने वाला है कि यदि मसीही प्रेम से व्यवहार करते हैं तो वे कैसा दिखाई देंगे। पौलुस मसीहियों को यह भी बताने वाला है कि यदि मसीही प्रेम से व्यवहार नहीं करते हैं तो वे कैसा दिखाई देंगे। पौलुस द्वारा बताए गए विवरण के आधार पर की प्रेम क्या है और प्रेम क्या नहीं है, यह उन सभी बातों पर आधारित है जिनके बारे में पौलुस जानता है कि मसीहियों का व्यवहार कैसा रहा है। पौलुस मसीहियों से यह कहकर शुरू करता है कि प्रेम धीरजवन्त, कृपालु और डाह नहीं करता है। पौलुस यह इसलिए कहता है क्योंकि पौलुस जानता है कि कुरिन्थुस के लोग दूसरे लोगों से जलन करते रहे हैं। मसीही उन अच्छी वस्तुओं—ज्ञान और बुद्धि—को देखते रहे हैं जो मसीही सोचते हैं कि दूसरों के पास हैं। मसीही उन वस्तुओं को अपने लिए पाना चाहते रहे हैं। पौलुस कहता है कि प्रेम अपनी बड़ाई नहीं करता और वह फूलता नहीं, या अभिमानी नहीं होता। यह कहने के केवल ढंग हैं कि यदि कोई प्रेमी है, तो वह व्यक्ति अपना परिश्रम दूसरों को यह बताने में नहीं लगाएगा कि वह कितना महान है। पौलुस कहता है कि प्रेम अशोभनीय व्यवहार नहीं करता और प्रेम अपनी भलाई नहीं चाहता। यह दिखाने के ढंग हैं कि यदि मसीहियों के कार्य प्रेमपूर्ण हैं, तो मसीही अन्य लोगों के प्रति प्रेमी बने रहेंगे। मसीही केवल अपने बारे में नहीं सोचेंगे, और मसीही दूसरों के साथ बुरा व्यवहार नहीं करेंगे। पौलुस कहता है कि प्रेम आसानी से क्रोधित नहीं होता। प्रेम आसानी से नाराज नहीं होता। ये केवल बात करने के तरीके हैं कि एक प्रेमपूर्ण व्यक्ति दूसरे लोगों के साथ कैसे व्यवहार करेगा—वह व्यक्ति किसी और के काम के कारण आसानी से क्रोधित नहीं होगा और वह व्यक्ति दूसरे व्यक्ति से नाराज नहीं होगा, या अतीत में हुई किसी घटना के कारण दूसरे व्यक्ति से क्रोधित नहीं होगा। पौलुस कहता है कि प्रेम अन्यायपूर्ण बातों से खुश नहीं होता है। इसके बजाय, जब कोई व्यक्ति प्रेम करता है, तो वह व्यक्ति सत्य के कारण खुशी महसूस करता है। यह कुरिन्थुस के लोगों को एक अनुस्मारक है कि यदि कुरिन्थुस के लोग दूसरों से प्रेम करने पर ध्यान केंद्रित करते हैं, तो कुरिन्थुस के लोग गलत बातों की प्रशंसा नहीं करेंगे, बल्कि वे अच्छी और सच्ची, सही और सुंदर बातों की ही प्रशंसा करेंगे।</w:t>
      </w:r>
    </w:p>
    <w:p>
      <w:pPr/>
      <w:r>
        <w:rPr>
          <w:lang w:val="hi_IN" w:bidi="hi_IN"/>
        </w:rPr>
      </w:r>
      <w:r>
        <w:rPr>
          <w:lang w:val="hi_IN" w:bidi="hi_IN"/>
        </w:rPr>
        <w:t>अंत में, पौलुस प्रेम के विषय में वह सब बताता है जो जानना आवश्यक है: कि प्रेम सब बातें सह लेता है, सब बातों पर विश्वास करता है, सब बातों की आशा रखता है, और सब बातों में धीरज धरता है, या कठिन समय आने पर भी प्रेम बना रहता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13:1–7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और दूसरे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कुरिन्थुस की कलीसिया के लोगों से बात करता है। पौलुस लोगों से उन अलग-अलग वरदानों के बारे में बात करता है जिन्हें लोगों को ढूँढना चाहिए। इस अध्याय से पहले के अध्याय में, पौलुस ने लोगों को अभी-अभी बताया कि कौन से वरदान सबसे महत्वपूर्ण हैं। अब इस भाग में, पौलुस लोगों से कहता है कि यदि लोगों के पास वे वरदान हैं, लेकिन उनमें प्रेम नहीं है, तो लोगों में अभी भी कुछ बहुत महत्वपूर्ण कमी है। जब आप यह अभिनय करते हैं, तो आप यह निर्णय ले सकते हैं कि पौलुस यह दिखाए कि जब किसी के पास ये वरदान होते हैं तो वह कैसा दिखता है, और फिर यह दिखाए कि जब किसी के पास ये वरदान तो होते हैं परंतु प्रेम नहीं होता, तब वह कैसा दिखता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अब, दूसरे भाग में, पौलुस प्रेम के बारे में बात करता है, जो सबसे महत्वपूर्ण बात है जो मसीहियों को ढूँढनी चाहिए। आप यह चुन सकते हैं कि प्रेम कैसा दिखता है। दिखाएँ कि प्रेम धीरजवन्त और कृपालु है। आप यह भी उदाहरण दिखा सकते हैं कि प्रेम न करना कैसा दिखता है, और फिर पौलुस को लोगों से यह कहते हुए दिखा सकते हैं कि वे ऐसा काम न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13:1–7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जब पौलुस कुरिन्थियों के साथ उन अलग-अलग वरदानों के विषय में चर्चा करता है जिनकी कुरिन्थुस के लोग चाह रखते हैं, तब पौलुस कुरिन्थुस के लोगों से इस बारे में बात करता है कि यदि कुरिन्थियों के पास ये वरदान तो हों परंतु प्रेम न हो, तो क्या होगा। पौलुस जिस पहले वरदान के बारे में बात करता है, वह </w:t>
      </w:r>
      <w:r>
        <w:rPr>
          <w:b/>
          <w:lang w:val="hi_IN" w:bidi="hi_IN"/>
        </w:rPr>
        <w:t>अन्य भाषाओं</w:t>
      </w:r>
      <w:r>
        <w:rPr>
          <w:lang w:val="hi_IN" w:bidi="hi_IN"/>
        </w:rPr>
        <w:t xml:space="preserve"> का वरदान है। "अन्य भाषा" वह वरदान है जो पवित्र आत्मा लोगों को इस योग्य बनाने के लिए देता है कि वे उस भाषा में बोल सकें जिसे वे स्वयं नहीं समझते। यह अन्य लोगों द्वारा बोली जाने वाली भाषा हो सकती है, या यह स्वर्गदूत द्वारा बोली जाने वाली भाषा भी हो सकती है। अन्य भाषा के लिए उसी शब्द या वाक्यांश का उपयोग करें जिसका उपयोग आपने पिछले भागों में किया है। </w:t>
      </w:r>
      <w:r>
        <w:rPr>
          <w:lang w:val="hi_IN" w:bidi="hi_IN"/>
        </w:rPr>
        <w:t>अन्य भाषाओं</w:t>
      </w:r>
      <w:r>
        <w:rPr>
          <w:lang w:val="hi_IN" w:bidi="hi_IN"/>
        </w:rPr>
        <w:t xml:space="preserve"> के बारे में अधिक जानकारी के लिए, मुख्य शब्दावली देखें।</w:t>
      </w:r>
    </w:p>
    <w:p>
      <w:pPr/>
      <w:r>
        <w:rPr>
          <w:lang w:val="hi_IN" w:bidi="hi_IN"/>
        </w:rPr>
      </w:r>
      <w:r>
        <w:rPr>
          <w:lang w:val="hi_IN" w:bidi="hi_IN"/>
        </w:rPr>
        <w:t xml:space="preserve">पौलुस </w:t>
      </w:r>
      <w:r>
        <w:rPr>
          <w:b/>
          <w:lang w:val="hi_IN" w:bidi="hi_IN"/>
        </w:rPr>
        <w:t>स्वर्गदूतों</w:t>
      </w:r>
      <w:r>
        <w:rPr>
          <w:lang w:val="hi_IN" w:bidi="hi_IN"/>
        </w:rPr>
        <w:t xml:space="preserve"> का भी उल्लेख करता है। स्वर्गदूत अलौकिक प्राणी या आत्मिक प्राणी हैं। परमेश्वर ने स्वर्गदूत बनाया ताकि स्वर्गदूत परमेश्वर की सेवा करें और परमेश्वर के लोगों की मदद करें। स्वर्गदूत अक्सर परमेश्वर के लोगों को संदेश लाते हैं। स्वर्गदूतों के लिए उसी शब्द या वाक्यांश का उपयोग करें जिसका उपयोग आपने पिछले भागों में किया है। </w:t>
      </w:r>
      <w:r>
        <w:rPr>
          <w:lang w:val="hi_IN" w:bidi="hi_IN"/>
        </w:rPr>
        <w:t>स्वर्गदूत</w:t>
      </w:r>
      <w:r>
        <w:rPr>
          <w:lang w:val="hi_IN" w:bidi="hi_IN"/>
        </w:rPr>
        <w:t xml:space="preserve"> के बारे में अधिक जानकारी के लिए, मुख्य शब्दावली को देखें।</w:t>
      </w:r>
    </w:p>
    <w:p>
      <w:pPr/>
      <w:r>
        <w:rPr>
          <w:lang w:val="hi_IN" w:bidi="hi_IN"/>
        </w:rPr>
      </w:r>
      <w:r>
        <w:rPr>
          <w:lang w:val="hi_IN" w:bidi="hi_IN"/>
        </w:rPr>
        <w:t xml:space="preserve">पौलुस जिस एक अन्य वरदान के विषय में बात करता है, वह है </w:t>
      </w:r>
      <w:r>
        <w:rPr>
          <w:b/>
          <w:lang w:val="hi_IN" w:bidi="hi_IN"/>
        </w:rPr>
        <w:t>भविष्यद्वाणी</w:t>
      </w:r>
      <w:r>
        <w:rPr>
          <w:lang w:val="hi_IN" w:bidi="hi_IN"/>
        </w:rPr>
        <w:t xml:space="preserve"> करने का वरदान। जब कोई व्यक्ति ऐसा संदेश देता है जो उसे परमेश्वर ने दिया हो, तो उसे हम भविष्यवाणी कहते हैं। भविष्यद्वाणी एक ऐसा संदेश है जो परमेश्वर ने उस व्यक्ति को परमेश्वर के पवित्र आत्मा के द्वारा दिया है। इस अर्थ में, भविष्यद्वाणी एक ऐसा संदेश है जो सीधे परमेश्वर से आता है, हालाँकि वह संदेश किसी अन्य व्यक्ति की आवाज़ के द्वारा आता है जब वे बोलते हैं। भविष्यद्वाणी आमतौर पर एक संदेश होता है जो परमेश्वर के लोगों के लिए महत्वपूर्ण है। यह न्याय के विषय में लोगों को चेतावनी देने वाला संदेश हो सकता है या उन्हें आने वाले कठिन समय के विषय में सचेत कर सकता है। यह प्रोत्साहन का संदेश भी हो सकता है। परन्तु सभी स्थितियों में, इन संदेशों का उद्देश्य कलीसिया की उन्नति करना और परमेश्वर के लोगों को सुदृढ़ करना था। बाइबल यह भी स्पष्ट करती है कि लोगों को इन भविष्यद्वाणी के संदेशों को परखना चाहिए ताकि यह देखा जा सके कि वे संदेश सत्य हैं या नहीं। यदि संदेश सच हैं, तो संदेश परमेश्वर की ओर से आए हैं। यदि संदेश सच नहीं हैं, तो संदेश परमेश्वर की ओर से नहीं आए हैं। और यदि भविष्यद्वाणी कलीसिया को बनाने के लिए नहीं है, तो यह भविष्यद्वाणी परमेश्वर की ओर से नहीं आई है। भविष्यद्वाणी के लिए उसी शब्द या वाक्यांश का उपयोग करें जिसका उपयोग आपने पिछले भागों में किया है। </w:t>
      </w:r>
      <w:r>
        <w:rPr>
          <w:lang w:val="hi_IN" w:bidi="hi_IN"/>
        </w:rPr>
        <w:t>भविष्यद्वाणी</w:t>
      </w:r>
      <w:r>
        <w:rPr>
          <w:lang w:val="hi_IN" w:bidi="hi_IN"/>
        </w:rPr>
        <w:t xml:space="preserve"> के बारे में अधिक जानकारी के लिए, मुख्य शब्दावली को देखें।</w:t>
      </w:r>
    </w:p>
    <w:p>
      <w:pPr/>
      <w:r>
        <w:rPr>
          <w:lang w:val="hi_IN" w:bidi="hi_IN"/>
        </w:rPr>
      </w:r>
      <w:r>
        <w:rPr>
          <w:lang w:val="hi_IN" w:bidi="hi_IN"/>
        </w:rPr>
        <w:t xml:space="preserve">इसके बाद, पौलुस सभी </w:t>
      </w:r>
      <w:r>
        <w:rPr>
          <w:b/>
          <w:lang w:val="hi_IN" w:bidi="hi_IN"/>
        </w:rPr>
        <w:t>भेदों</w:t>
      </w:r>
      <w:r>
        <w:rPr>
          <w:lang w:val="hi_IN" w:bidi="hi_IN"/>
        </w:rPr>
        <w:t xml:space="preserve"> को जानने और पूरा ज्ञान रखने के बारे में बात करता है। पौलुस के पत्रों में, जब पौलुस भेदों के विषय में चर्चा करता है, तब पौलुस उन बातों के बारे में बताता है जो मसीह के द्वारा जगत का उद्धार करने की परमेश्वर की योजना को जानने के लिए आवश्यक हैं। ये ऐसी बातें हैं जो लोग अतीत में नहीं जानते थे, लेकिन अब मसीह के समय में स्पष्ट कर दी गई हैं।</w:t>
      </w:r>
    </w:p>
    <w:p>
      <w:pPr/>
      <w:r>
        <w:rPr>
          <w:lang w:val="hi_IN" w:bidi="hi_IN"/>
        </w:rPr>
      </w:r>
      <w:r>
        <w:rPr>
          <w:lang w:val="hi_IN" w:bidi="hi_IN"/>
        </w:rPr>
        <w:t xml:space="preserve">यहाँ रुकें और समूह में चर्चा करें कि आप </w:t>
      </w:r>
      <w:r>
        <w:rPr>
          <w:b/>
          <w:lang w:val="hi_IN" w:bidi="hi_IN"/>
        </w:rPr>
        <w:t>भेदों</w:t>
      </w:r>
      <w:r>
        <w:rPr>
          <w:lang w:val="hi_IN" w:bidi="hi_IN"/>
        </w:rPr>
        <w:t xml:space="preserve"> के लिए किस शब्द या वाक्यांश का उपयोग करेंगे। यहाँ उसी शब्द का उपयोग करें जिसका उपयोग आपने पिछले भागों में किया है। इस ऑडियो को यहाँ रोकें।</w:t>
      </w:r>
    </w:p>
    <w:p>
      <w:pPr/>
      <w:r>
        <w:rPr>
          <w:lang w:val="hi_IN" w:bidi="hi_IN"/>
        </w:rPr>
      </w:r>
      <w:r>
        <w:rPr>
          <w:lang w:val="hi_IN" w:bidi="hi_IN"/>
        </w:rPr>
        <w:t xml:space="preserve">पौलुस </w:t>
      </w:r>
      <w:r>
        <w:rPr>
          <w:b/>
          <w:lang w:val="hi_IN" w:bidi="hi_IN"/>
        </w:rPr>
        <w:t>विश्वास</w:t>
      </w:r>
      <w:r>
        <w:rPr>
          <w:lang w:val="hi_IN" w:bidi="hi_IN"/>
        </w:rPr>
        <w:t xml:space="preserve"> के बारे में भी बात करता है। जब पौलुस विश्वास के बारे में बात करता है, तो वह केवल परमेश्वर पर सामान्य विश्वास के बारे में बात नहीं करता है। पौलुस इस बात पर विश्वास करने के बारे में बात करता है कि परमेश्वर कौन है और यह विश्वास करने के लिए कि परमेश्वर प्रार्थनाओं का उत्तर देता है। हम यह जानते हैं क्योंकि यह भाग विशेष रूप से एक ऐसे विश्वास के बारे में बात करता है जो पहाड़ों को हटा सकता है। इसलिए यह भाग एक ऐसे व्यक्ति के विचार के बारे में बात करता है, जिसका विश्वास इतना गहरा है कि वह यीशु के नाम पर यह प्रार्थना कर सकता है कि कोई पहाड़ अपनी जगह से हट जाए और वह पहाड़ सचमुच अपनी जगह से हट जाएगा।</w:t>
      </w:r>
    </w:p>
    <w:p>
      <w:pPr/>
      <w:r>
        <w:rPr>
          <w:lang w:val="hi_IN" w:bidi="hi_IN"/>
        </w:rPr>
      </w:r>
      <w:r>
        <w:rPr>
          <w:lang w:val="hi_IN" w:bidi="hi_IN"/>
        </w:rPr>
        <w:t xml:space="preserve">यहाँ रुकें और समूह के रूप में चर्चा करें कि आप </w:t>
      </w:r>
      <w:r>
        <w:rPr>
          <w:b/>
          <w:lang w:val="hi_IN" w:bidi="hi_IN"/>
        </w:rPr>
        <w:t>विश्वास</w:t>
      </w:r>
      <w:r>
        <w:rPr>
          <w:lang w:val="hi_IN" w:bidi="hi_IN"/>
        </w:rPr>
        <w:t xml:space="preserve"> के लिए किस शब्द या वाक्यांश का उपयोग करेंगे। अधिक जानकारी के लिए मुख्य शब्दावली में </w:t>
      </w:r>
      <w:r>
        <w:rPr>
          <w:lang w:val="hi_IN" w:bidi="hi_IN"/>
        </w:rPr>
        <w:t>विश्वास</w:t>
      </w:r>
      <w:r>
        <w:rPr>
          <w:lang w:val="hi_IN" w:bidi="hi_IN"/>
        </w:rPr>
        <w:t xml:space="preserve"> शब्द देखें। यदि आपने इस शब्द का अनुवाद बाइबल की किसी अन्य पुस्तक में, या बाइबल की इसी पुस्तक में पहले ही कर लिया है, तो वही शब्द इस्तेमाल करें जो आपने वहाँ इस्तेमाल किया था। इस ऑडियो को यहाँ रोकें।</w:t>
      </w:r>
    </w:p>
    <w:p>
      <w:pPr/>
      <w:r>
        <w:rPr>
          <w:lang w:val="hi_IN" w:bidi="hi_IN"/>
        </w:rPr>
      </w:r>
      <w:r>
        <w:rPr>
          <w:lang w:val="hi_IN" w:bidi="hi_IN"/>
        </w:rPr>
        <w:t>इसके बाद, पौलुस इस बारे में बात करता है कि यदि कोई व्यक्ति अपना सब कुछ दे दे, यहाँ तक कि अपना शरीर भी दे दे, तो क्या होगा। अब, आप जो अनुवाद पढ़ रहे हैं, उसके आधार पर आपको कुछ ऐसा लिखा हुआ दिख सकता है, "अपने शरीर को जलाए जाने के लिए दे दूँ।" या आप कुछ ऐसा देख सकते हैं जिसमें कहा गया हो, "घमंड करने के लिए मैं अपना शरीर दान कर दूँ" इनमें से हर अनुवाद के समर्थन में अच्छे तर्क मौजूद हैं, लेकिन शायद सबसे अच्छा यही होगा कि आप इस बात पर विचार करें कि आपके लोग किन अन्य अनुवादों से परिचित होंगे। यदि आपके लोग "जलाए जाने" सुनने के अभ्यस्त हैं, तो यहाँ जल जाए कहना ही सर्वोत्तम होगा। यदि आपके लोग "घमण्ड" सुनने के आदी हैं, तो यहाँ घमण्ड कहना ही सबसे उचित होगा।</w:t>
      </w:r>
    </w:p>
    <w:p>
      <w:pPr/>
      <w:r>
        <w:rPr>
          <w:lang w:val="hi_IN" w:bidi="hi_IN"/>
        </w:rPr>
      </w:r>
      <w:r>
        <w:rPr>
          <w:lang w:val="hi_IN" w:bidi="hi_IN"/>
        </w:rPr>
        <w:t>यहाँ रुकें और चर्चा करें कि क्या आप कहेंगे कि पौलुस अपना शरीर जलाने के लिए या घमंड करने के लिए दे देता है। इस ऑडियो को यहाँ रोकें।</w:t>
      </w:r>
    </w:p>
    <w:p>
      <w:pPr/>
      <w:r>
        <w:rPr>
          <w:lang w:val="hi_IN" w:bidi="hi_IN"/>
        </w:rPr>
      </w:r>
      <w:r>
        <w:rPr>
          <w:lang w:val="hi_IN" w:bidi="hi_IN"/>
        </w:rPr>
        <w:t>इसके बाद, पौलुस प्रेम के बारे में कुछ बातें कहता है। पौलुस प्रेम के विषय में कुछ ऐसी बातें कहता है जो सत्य हैं। पौलुस कहता है कि प्रेम धीरजवन्त और प्रेम कृपालु है। फिर पौलुस कुछ बातें कहता है जो सच्चे प्रेम में निश्चित रूप से नहीं होनी चाहिए। पौलुस कहता है कि प्रेम घमण्ड नहीं करता और यह फूलता नहीं। "फूलता" किसी ऐसे व्यक्ति के बारे में बात करने का एक तरीका है, जो यह सोचता है कि वह असल में जितना महत्वपूर्ण है, उससे कहीं ज़्यादा महत्वपूर्ण है। फूलता किसी ऐसे व्यक्ति का वर्णन करने का एक तरीका है जो अपने आप को दूसरों से बेहतर मानता है।</w:t>
      </w:r>
    </w:p>
    <w:p>
      <w:pPr/>
      <w:r>
        <w:rPr>
          <w:lang w:val="hi_IN" w:bidi="hi_IN"/>
        </w:rPr>
      </w:r>
      <w:r>
        <w:rPr>
          <w:lang w:val="hi_IN" w:bidi="hi_IN"/>
        </w:rPr>
        <w:t>यहाँ रुकें और समूह में चर्चा करें कि आप "फूलता" के लिए किस शब्द या वाक्यांश का उपयोग करेंगे। फूलता या घमंड के लिए उसी शब्द या वाक्यांश का उपयोग करें जिसका उपयोग आपने पिछले भागों में किया है। इस ऑडियो को यहाँ रोकें।</w:t>
      </w:r>
    </w:p>
    <w:p>
      <w:pPr/>
      <w:r>
        <w:rPr>
          <w:lang w:val="hi_IN" w:bidi="hi_IN"/>
        </w:rPr>
      </w:r>
      <w:r>
        <w:rPr>
          <w:lang w:val="hi_IN" w:bidi="hi_IN"/>
        </w:rPr>
        <w:t xml:space="preserve">पौलुस कहता है कि प्रेम कुकर्म, या </w:t>
      </w:r>
      <w:r>
        <w:rPr>
          <w:b/>
          <w:lang w:val="hi_IN" w:bidi="hi_IN"/>
        </w:rPr>
        <w:t>बुराई</w:t>
      </w:r>
      <w:r>
        <w:rPr>
          <w:lang w:val="hi_IN" w:bidi="hi_IN"/>
        </w:rPr>
        <w:t xml:space="preserve"> से आनन्दित नहीं होता। बुराई तब होती है जब लोग गलत या बुरे काम करते हैं जो सही या उचित नहीं होते। बुराई के लिए उसी शब्द का उपयोग करें जिसका उपयोग आपने पिछले भागों में किया है, और अधिक जानकारी के लिए मुख्य शब्दावली में </w:t>
      </w:r>
      <w:r>
        <w:rPr>
          <w:lang w:val="hi_IN" w:bidi="hi_IN"/>
        </w:rPr>
        <w:t>बुराई</w:t>
      </w:r>
      <w:r>
        <w:rPr>
          <w:lang w:val="hi_IN" w:bidi="hi_IN"/>
        </w:rPr>
        <w:t xml:space="preserve"> देखें।</w:t>
      </w:r>
    </w:p>
    <w:p>
      <w:pPr/>
      <w:r>
        <w:rPr>
          <w:lang w:val="hi_IN" w:bidi="hi_IN"/>
        </w:rPr>
      </w:r>
      <w:r>
        <w:rPr>
          <w:lang w:val="hi_IN" w:bidi="hi_IN"/>
        </w:rPr>
        <w:t xml:space="preserve">पौलुस कहता है कि प्रेम हमेशा किसी व्यक्ति या किसी स्थिति में सबसे अच्छे की </w:t>
      </w:r>
      <w:r>
        <w:rPr>
          <w:b/>
          <w:lang w:val="hi_IN" w:bidi="hi_IN"/>
        </w:rPr>
        <w:t>आशा</w:t>
      </w:r>
      <w:r>
        <w:rPr>
          <w:lang w:val="hi_IN" w:bidi="hi_IN"/>
        </w:rPr>
        <w:t xml:space="preserve"> करता है, या आत्मविश्वास से उम्मीद करता है।</w:t>
      </w:r>
    </w:p>
    <w:p>
      <w:pPr/>
      <w:r>
        <w:rPr>
          <w:lang w:val="hi_IN" w:bidi="hi_IN"/>
        </w:rPr>
      </w:r>
      <w:r>
        <w:rPr>
          <w:lang w:val="hi_IN" w:bidi="hi_IN"/>
        </w:rPr>
        <w:t xml:space="preserve">यहाँ रुकें और समूह में चर्चा करें कि आप </w:t>
      </w:r>
      <w:r>
        <w:rPr>
          <w:b/>
          <w:lang w:val="hi_IN" w:bidi="hi_IN"/>
        </w:rPr>
        <w:t>आशा</w:t>
      </w:r>
      <w:r>
        <w:rPr>
          <w:lang w:val="hi_IN" w:bidi="hi_IN"/>
        </w:rPr>
        <w:t xml:space="preserve"> के लिए किस शब्द या वाक्यांश का उपयोग करेंगे। यदि आपने बाइबल की किसी अन्य पुस्तक में आशा का अनुवाद किया है, तो यहाँ उस शब्द का उपयोग करें। </w:t>
      </w:r>
      <w:r>
        <w:rPr>
          <w:b/>
          <w:lang w:val="hi_IN" w:bidi="hi_IN"/>
        </w:rPr>
        <w:t>आशा</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13:8–13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13:8–13 को सुनें और अपने मन में रखें।</w:t>
      </w:r>
    </w:p>
    <w:p>
      <w:pPr/>
      <w:r>
        <w:rPr>
          <w:lang w:val="hi_IN" w:bidi="hi_IN"/>
        </w:rPr>
      </w:r>
      <w:r>
        <w:rPr>
          <w:lang w:val="hi_IN" w:bidi="hi_IN"/>
        </w:rPr>
        <w:t>यदि सम्भव हो, तो 1 कुरिन्थियों 13:8–13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13:8–13 का ऑडियो संस्करण सबसे आसानी से समझ में आने वाले अनुवाद में सुनें।</w:t>
      </w:r>
    </w:p>
    <w:p>
      <w:pPr/>
      <w:r>
        <w:rPr>
          <w:lang w:val="hi_IN" w:bidi="hi_IN"/>
        </w:rPr>
      </w:r>
      <w:r>
        <w:rPr>
          <w:lang w:val="hi_IN" w:bidi="hi_IN"/>
        </w:rPr>
        <w:t>इस भाग में, पौलुस यह बात स्पष्ट करता है कि विश्वासियों के लिए प्रेम सबसे महत्वपूर्ण वस्तु है क्योंकि प्रेम कभी खत्म नहीं होगा। हम जानते हैं कि यह पौलुस का मुख्य मुद्दा है क्योंकि पौलुस इस भाग की शुरुआत में और इस भाग के अंत में इस बात को बताता है। हम इस भाग से पहले भाग से याद करते हैं कि पौलुस कुरिन्थुस के विश्वासियों से कह रहा था कि विश्वासी जो सभी वरदान प्राप्त करने की कोशिश कर रहे थे—भविष्यद्वाणी का वरदान, अन्य भाषाओं में बोलने का वरदान, और सुसमाचार के बारे में विशेष ज्ञान का वरदान—सभी अच्छी चीजें थीं। परन्तु यदि विश्वासियों में प्रेम न हो, तो वे वरदान किसी भी रीति से अच्छे नहीं थे। वे वरदान उन लोगों के लिए कोई अच्छा कार्य नहीं कर रहे थे जिनके पास वे वरदान थे।</w:t>
      </w:r>
    </w:p>
    <w:p>
      <w:pPr/>
      <w:r>
        <w:rPr>
          <w:lang w:val="hi_IN" w:bidi="hi_IN"/>
        </w:rPr>
      </w:r>
      <w:r>
        <w:rPr>
          <w:lang w:val="hi_IN" w:bidi="hi_IN"/>
        </w:rPr>
        <w:t>इस भाग में, पौलुस समझाता है कि प्रेम इतना बेहतर क्यों है। पौलुस जो बात कहता है वह यह है कि प्रेम कभी खत्म नहीं होगा। भविष्यद्वाणी के वरदान और अन्य भाषा बोलने के वरदान और सुसमाचार के विषय में विशेष ज्ञान—ये बातें किसी दिन खत्म हो जाएँगी। पौलुस यह ठीक से नहीं बताता कि यह कब होगा, लेकिन हम नए नियम के अन्य भागों और पौलुस द्वारा लिखी गई अन्य बातों से जानते हैं कि पौलुस उस समय के बारे में सोच रहा है जब यीशु वापस आएगा। यीशु लौटेगा और संसार को नया बनाएगा। यीशु संसार को दोबारा बनाएगा, और यीशु संसार को बिना किसी पाप के दोबारा बनाएगा। सभी पाप समाप्त कर दिए जाएँगे। पाप को रोक दिया जाएगा। फिर कोई पाप नहीं होगा। संसार नया और उत्तम बनाया जाएगा।</w:t>
      </w:r>
    </w:p>
    <w:p>
      <w:pPr/>
      <w:r>
        <w:rPr>
          <w:lang w:val="hi_IN" w:bidi="hi_IN"/>
        </w:rPr>
      </w:r>
      <w:r>
        <w:rPr>
          <w:lang w:val="hi_IN" w:bidi="hi_IN"/>
        </w:rPr>
        <w:t>क्योंकि यीशु वहाँ होगा, और क्योंकि इस नई पृथ्वी पर परमेश्वर उपस्थित होगा, इसलिए हम परमेश्वर के विषय में और अधिक समझेंगे क्योंकि स्वयं सच्चा परमेश्वर हमारे साथ वहाँ होगा। भविष्यद्वाणी का वरदान केवल परमेश्वर की आत्मा के द्वारा सीधे परमेश्वर से संदेश प्राप्त करना है। जब परमेश्वर हमारे बीच होगा, तो हमें अब किसी संदेश की आवश्यकता नहीं होगी। जब यीशु वहाँ होगा और हम उससे बातें कर सकेंगे, तब हमें मनुष्यों और स्वर्गदूतों की भाषा की और अधिक आवश्यकता नहीं होगी। सब कुछ सही कर दिया जाएगा। हम एक-दूसरे से और यीशु से बात कर सकेंगे।</w:t>
      </w:r>
    </w:p>
    <w:p>
      <w:pPr/>
      <w:r>
        <w:rPr>
          <w:lang w:val="hi_IN" w:bidi="hi_IN"/>
        </w:rPr>
      </w:r>
      <w:r>
        <w:rPr>
          <w:lang w:val="hi_IN" w:bidi="hi_IN"/>
        </w:rPr>
        <w:t>हमें इस सुसमाचार के अर्थ के बारे में सभी विवरणों के बारे में पूरी जानकारी नहीं है। हम उद्धार पाने के लिए पर्याप्त जानते हैं। हम उन बातों को जानते हैं जो परमेश्वर ने हमें परमेश्वर के वचन में यीशु के सुसमाचार के बारे में दिखाई हैं। लेकिन जब यीशु लौटेगा, तो यीशु पाप को नष्ट करेगा और संसार को नया बना देगा। सभी लोग जो विश्वासी हैं, वे इस सुसमाचार के बारे में सभी पूर्ण और अच्छे विवरणों को समझेंगे, क्योंकि हम परमेश्वर के राज्य में उसके पूरे अर्थ के साथ निवास करेंगे, और हमारे पास वह सब ज्ञान और समझ होगी जिसकी हमें आवश्यकता है। इसलिए पौलुस कह रहा है कि ये बातें जो हमें सुसमाचार के बारे में आंशिक विचार देती हैं—भविष्यद्वाणी, अन्य भाषाओं में बोलना और सुसमाचार के बारे में विशेष ज्ञान—ये बातें अच्छी हैं। परन्तु तब वह और भी अच्छी बातें आएगी—एक नए बने संसार में परमेश्वर की वास्तविक और पूरी उपस्थिति, जहाँ सब कुछ ठीक होगा और पाप सदा के लिए पूरी तरह से खत्म कर दिया जाएगा। तब वे बातें जो हमें सुसमाचार का अधूरा चित्र दिखाती हैं, खत्म हो जाएँगी और हमें हर बात की पूरी समझ होगी क्योंकि परमेश्वर हमारे साथ वहाँ होगा।</w:t>
      </w:r>
    </w:p>
    <w:p>
      <w:pPr/>
      <w:r>
        <w:rPr>
          <w:lang w:val="hi_IN" w:bidi="hi_IN"/>
        </w:rPr>
      </w:r>
      <w:r>
        <w:rPr>
          <w:lang w:val="hi_IN" w:bidi="hi_IN"/>
        </w:rPr>
        <w:t>अब पौलुस पौलुस के ज्ञान की तुलना एक बच्चे से करता है। एक बच्चे का सोचने और चीजों को समझने का एक तरीका होता है। और वह तरीका बालक के लिए अच्छा है। लेकिन आमतौर पर, जब कोई बच्चा बड़ा हो जाता है, तब उस व्यक्ति के सोचने और समझने का तरीका और भी ज्यादा पूर्ण होता है। और इसलिए सोचने और समझने का बचकाना तरीका—हालाँकि यह एक बच्चे के लिए अच्छा था—तब ख़तम हो जाता है जब बच्चा बड़ा हो जाता है। और बचकानी सोच के तरीके के बजाय, अब उस व्यक्ति के पास एक परिपक्व सोच और समझ का तरीका है जो अधिक पूर्ण है।</w:t>
      </w:r>
    </w:p>
    <w:p>
      <w:pPr/>
      <w:r>
        <w:rPr>
          <w:lang w:val="hi_IN" w:bidi="hi_IN"/>
        </w:rPr>
      </w:r>
      <w:r>
        <w:rPr>
          <w:lang w:val="hi_IN" w:bidi="hi_IN"/>
        </w:rPr>
        <w:t>यहाँ रुकें और समूह में इस प्रश्न पर चर्चा करें: एक बच्चे की चीजों के बारे में समझ और एक वयस्क की चीजों की समझ से कैसे अलग है? इस ऑडियो को यहाँ रोकें।</w:t>
      </w:r>
    </w:p>
    <w:p>
      <w:pPr/>
      <w:r>
        <w:rPr>
          <w:lang w:val="hi_IN" w:bidi="hi_IN"/>
        </w:rPr>
      </w:r>
      <w:r>
        <w:rPr>
          <w:lang w:val="hi_IN" w:bidi="hi_IN"/>
        </w:rPr>
        <w:t>पौलुस यह भी स्पष्ट करता है कि यह एक प्रकार से आईने में देखने के समान है। कुरिन्थुस अच्छे आईने बनाने के लिए प्रसिद्ध था। उस समय आईने केवल धातु के टुकड़े होते थे जिन्हें लोग अच्छी तरह चमकाते थे। लोगों ने धातु को तब तक रगड़ा, जब तक कि उन्हें उसमें अपनी परछाई दिखाई नहीं देने लगी।</w:t>
      </w:r>
    </w:p>
    <w:p>
      <w:pPr/>
      <w:r>
        <w:rPr>
          <w:lang w:val="hi_IN" w:bidi="hi_IN"/>
        </w:rPr>
      </w:r>
      <w:r>
        <w:rPr>
          <w:lang w:val="hi_IN" w:bidi="hi_IN"/>
        </w:rPr>
        <w:t xml:space="preserve">यहाँ रुकें और एक </w:t>
      </w:r>
      <w:r>
        <w:rPr>
          <w:lang w:val="hi_IN" w:bidi="hi_IN"/>
        </w:rPr>
        <w:t>आईने</w:t>
      </w:r>
      <w:r>
        <w:rPr>
          <w:lang w:val="hi_IN" w:bidi="hi_IN"/>
        </w:rPr>
        <w:t xml:space="preserve"> की तस्वीर देखें जो कुरिन्थुस के लोग के द्वारा उपयोग किए जाने वाले आईने के समान हो। इस ऑडियो को यहाँ रोकें।</w:t>
      </w:r>
    </w:p>
    <w:p>
      <w:pPr/>
      <w:r>
        <w:rPr>
          <w:lang w:val="hi_IN" w:bidi="hi_IN"/>
        </w:rPr>
      </w:r>
      <w:r>
        <w:rPr>
          <w:lang w:val="hi_IN" w:bidi="hi_IN"/>
        </w:rPr>
        <w:t>कभी-कभी ये आईने अच्छे होते थे। दूसरे समयों में, आईने उतने अच्छे नहीं होते थे जितने आज हमारे पास हैं। चाहे आप उस समय के उन आईनों में से किसी एक को देख रहे हों या आज के किसी आईने में, आप असल चीज़ की ही एक तस्वीर देख रहे होते हैं—लेकिन वह असल चीज़ जितनी अच्छी नहीं होती। यह असली चीज जितना साफ़ नहीं है। यह असली चीज नहीं है। और जब असली वस्तु आपके सामने होती है, तो उसकी तस्वीर ओझल हो सकती है। और इसलिए पौलुस का यही कहना है: हमारे पास भविष्यवाणी का वचन हो सकता है, हम अन्य भाषाओं में बोल सकते हैं, और हमारे पास सुसमाचार का ज्ञान हो सकता है। वे चीज़ें अच्छी हैं, लेकिन वे केवल एक प्रतिबिंब हैं। वे केवल वास्तविक चीज की एक तस्वीर हैं। और किसी दिन वास्तविक वस्तु—स्वयं यीशु—हमारे पास आएगा जब यीशु लौटेगा। भविष्यवाणी के संदेश, अन्य भाषाओं में बोलना और सुसमाचार के बारे में विशेष ज्ञान ये सब एक दिन समाप्त हो जाएँगे। जब यीशु लौटेगा तो तीन चीज़ें जो कभी समाप्त नहीं होगी वे हैं: विश्वास, आशा और प्रेम। विश्वास का अर्थ है—मसीह में और मसीह कौन हैं, इस पर लगातार विश्वास करते रहना है। आशा वह उम्मीद है कि परमेश्वर वही करता रहेगा जो परमेश्वर ने करने का वादा किया है। और यह स्थायी नहीं रहेगी। और प्रेम वह है, जब हम परमेश्वर और दूसरों से प्रेम करते रहते हैं। और यह भी स्थायी नहीं रहेगी। ये तीनों बातें स्थायी नहीं रहेंगी। पौलुस कहता है कि इन तीनों बातों में सबसे महत्वपूर्ण प्रेम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13:8–13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कुरिन्थुस के विश्वासियों से कह रहा है कि प्रेम कभी नहीं टलेगा। प्रेम कभी नहीं टलेगा। परन्तु भविष्यद्वाणी के वरदान, और अन्य भाषा बोलने के वरदान, और सुसमाचार के विषय में विशेष ज्ञान, ये बातें टल जाएँगी। वे बातें समाप्त हो जाएँगी।</w:t>
      </w:r>
    </w:p>
    <w:p>
      <w:pPr/>
      <w:r>
        <w:rPr>
          <w:lang w:val="hi_IN" w:bidi="hi_IN"/>
        </w:rPr>
      </w:r>
      <w:r>
        <w:rPr>
          <w:b/>
          <w:lang w:val="hi_IN" w:bidi="hi_IN"/>
        </w:rPr>
        <w:t>दूसरे भाग में:</w:t>
      </w:r>
      <w:r>
        <w:rPr>
          <w:lang w:val="hi_IN" w:bidi="hi_IN"/>
        </w:rPr>
        <w:t xml:space="preserve"> पौलुस इन बातों को समझाने में मदद करने के लिए अधिक जानकारी देता है।</w:t>
      </w:r>
    </w:p>
    <w:p>
      <w:pPr/>
      <w:r>
        <w:rPr>
          <w:lang w:val="hi_IN" w:bidi="hi_IN"/>
        </w:rPr>
      </w:r>
      <w:r>
        <w:rPr>
          <w:b/>
          <w:lang w:val="hi_IN" w:bidi="hi_IN"/>
        </w:rPr>
        <w:t>तीसरे भाग में:</w:t>
      </w:r>
      <w:r>
        <w:rPr>
          <w:lang w:val="hi_IN" w:bidi="hi_IN"/>
        </w:rPr>
        <w:t xml:space="preserve"> पौलुस फिर से कहता है कि कुछ बातें हैं जो स्थायी हैं—विश्वास, आशा और प्रेम। लेकिन पौलुस कहता है कि इनमें सबसे बड़ा प्रेम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 एक बच्चे और वयस्क के रूप में</w:t>
      </w:r>
    </w:p>
    <w:p>
      <w:pPr>
        <w:pStyle w:val="ListBullet"/>
        <w:spacing w:line="240" w:lineRule="auto"/>
        <w:ind w:left="720"/>
      </w:pPr>
      <w:r>
        <w:rPr>
          <w:lang w:val="hi_IN" w:bidi="hi_IN"/>
        </w:rPr>
      </w:r>
      <w:r>
        <w:rPr>
          <w:lang w:val="hi_IN" w:bidi="hi_IN"/>
        </w:rPr>
        <w:t>और दूसरे विश्वासी</w:t>
      </w:r>
    </w:p>
    <w:p>
      <w:pPr/>
      <w:r>
        <w:rPr>
          <w:lang w:val="hi_IN" w:bidi="hi_IN"/>
        </w:rPr>
      </w:r>
      <w:r>
        <w:rPr>
          <w:lang w:val="hi_IN" w:bidi="hi_IN"/>
        </w:rPr>
        <w:t xml:space="preserve">इस भाग का अभिनय करते समय, आप यह दिखा सकते हैं कि मसीह के लौटने पर भी प्रेम बना रहता है और खत्म नहीं होता। आप किसी को भविष्यद्वाणी का संदेश देते हुए, अन्य भाषा में बोलते हुए, और सुसमाचार के विषय में बहुत ज्ञान के साथ बोलते हुए दिखा सकते हैं। आप यह दिखा सकते हैं कि जब मसीह लौटकर आता है, तब ये बातें सचमुच टल जाती हैं। इस बात को स्पष्ट करना सुनिश्चित करें कि पौलुस का यहाँ क्या अर्थ है। आपके अनुवाद में इस विषय में अलग-अलग तरीकों से बताया गया हो, पर सामान्य रूप से, जब पौलुस इसके विषय में बात करता है, तो वह कहता है कि </w:t>
      </w:r>
      <w:r>
        <w:rPr>
          <w:b/>
          <w:lang w:val="hi_IN" w:bidi="hi_IN"/>
        </w:rPr>
        <w:t>यदि</w:t>
      </w:r>
      <w:r>
        <w:rPr>
          <w:lang w:val="hi_IN" w:bidi="hi_IN"/>
        </w:rPr>
        <w:t xml:space="preserve"> भविष्यद्वाणी हो, </w:t>
      </w:r>
      <w:r>
        <w:rPr>
          <w:b/>
          <w:lang w:val="hi_IN" w:bidi="hi_IN"/>
        </w:rPr>
        <w:t>यदि</w:t>
      </w:r>
      <w:r>
        <w:rPr>
          <w:lang w:val="hi_IN" w:bidi="hi_IN"/>
        </w:rPr>
        <w:t xml:space="preserve"> अन्य भाषाएँ हों, </w:t>
      </w:r>
      <w:r>
        <w:rPr>
          <w:b/>
          <w:lang w:val="hi_IN" w:bidi="hi_IN"/>
        </w:rPr>
        <w:t>यदि</w:t>
      </w:r>
      <w:r>
        <w:rPr>
          <w:lang w:val="hi_IN" w:bidi="hi_IN"/>
        </w:rPr>
        <w:t xml:space="preserve"> ज्ञान हो। बेशक, पौलुस का यह अर्थ नहीं है कि पौलुस को यह निश्चित नहीं है कि ये चीजें मौजूद हैं या नहीं। पौलुस कह रहा है कि हो सकता है कि आपकी कलीसिया में कोई ऐसा व्यक्ति हो जो ये सब बातें कर सकता हो। आपकी कलीसिया में कोई ऐसा व्यक्ति हो सकता है जो अन्य भाषाओं में बोल सकता है, कोई ऐसा व्यक्ति हो जो भविष्यद्वाणी कर सकता है, या कोई ऐसा व्यक्ति हो जिसके पास ज्ञान हो। लेकिन वे सारी बातें टल जाएँगी।</w:t>
      </w:r>
    </w:p>
    <w:p>
      <w:pPr/>
      <w:r>
        <w:rPr>
          <w:lang w:val="hi_IN" w:bidi="hi_IN"/>
        </w:rPr>
      </w:r>
      <w:r>
        <w:rPr>
          <w:lang w:val="hi_IN" w:bidi="hi_IN"/>
        </w:rPr>
        <w:t>आप पौलुस को एक बच्चे के रूप में भी दिखा सकते हैं। आप दिखा सकते हैं कि पौलुस एक बच्चे की तरह ही सोच रहा है और एक बच्चे की तरह ही बात कर रहा है। लेकिन फिर पौलुस को वयस्क होते हुए दिखाएँ। दिखाएँ कि पौलुस अब उस बचकाने तरीके से न तो सोच रहा है और न ही बात कर रहा है। अब जब पौलुस वयस्क हो गया है, तो पौलुस के पास सोचने और बात करने का एक नया तरीका है। और आप पौलुस और दूसरे विश्वासियों को एक आईने में देखते हुए दिखा सकते हैं। आप यह दिखाने पर विचार कर सकते हैं कि पौलुस और दूसरे विश्वासी आईने में क्या है, यह देखने के लिए कड़ी मेहनत कर रहे हैं। लेकिन फिर जब यीशु आता है, तो यीशु आईना हटा देता है। और अब पौलुस और दूसरे विश्वासी सब कुछ बहुत स्पष्ट रूप से देखते हैं। पौलुस और दूसरे विश्वासी सब कुछ स्पष्ट रूप से और अधिक विस्तार से देखकर खुश हैं क्योंकि उनके सामने वास्तविक चीज है, न कि केवल आईने में दिखाई देने वाली चीज।</w:t>
      </w:r>
    </w:p>
    <w:p>
      <w:pPr/>
      <w:r>
        <w:rPr>
          <w:lang w:val="hi_IN" w:bidi="hi_IN"/>
        </w:rPr>
      </w:r>
      <w:r>
        <w:rPr>
          <w:lang w:val="hi_IN" w:bidi="hi_IN"/>
        </w:rPr>
        <w:t>आप इस बारे में भी बात कर सकते हैं कि किसी बात को आंशिक रूप से जानना और फिर उसे पूरी तरह जानना कैसा लगता है। शायद आपको कुछ विवरणों से कुछ पता हो, लेकिन आपको उस बात की पूरी समझ नहीं है। और फिर बाद में आप उस बात को अधिक विवरण के साथ और पूरी समझ के साथ जान जाते हैं। इसका एक उदाहरण कोई ऐसा व्यक्ति हो सकता है जो गाँव में पला-बढ़ा हो, और जिसे इस बात का अंदाज़ा हो कि बड़े शहर में रहना कैसा होता है। उस व्यक्ति को बड़े शहर में रहने के बारे में कुछ बातें पता थीं, लेकिन उसे सब कुछ नहीं पता था। फिर बाद में, जब वह व्यक्ति बड़े शहर गया, तो उसे पूरी तरह अंदाज़ा हो गया कि बड़ा शहर कैसा होता है।</w:t>
      </w:r>
    </w:p>
    <w:p>
      <w:pPr/>
      <w:r>
        <w:rPr>
          <w:lang w:val="hi_IN" w:bidi="hi_IN"/>
        </w:rPr>
      </w:r>
      <w:r>
        <w:rPr>
          <w:lang w:val="hi_IN" w:bidi="hi_IN"/>
        </w:rPr>
        <w:t>यहाँ रुकें और समूह में नीचे दिए गए प्रश्न पर चर्चा करें: जब आप किसी ऐसे बच्चे के बारे में सोचते हैं जो गाँव में पला-बढ़ा हो, और जिस तरह से उसने बड़े शहर को समझा हो, तो यह बात उस समझ से कितनी अलग है जो उसी व्यक्ति को, एक वयस्क के तौर पर, असल में उस शहर का दौरा करने के बाद होती है? इस ऑडियो को यहाँ रोकें।</w:t>
      </w:r>
    </w:p>
    <w:p>
      <w:pPr/>
      <w:r>
        <w:rPr>
          <w:lang w:val="hi_IN" w:bidi="hi_IN"/>
        </w:rPr>
      </w:r>
      <w:r>
        <w:rPr>
          <w:lang w:val="hi_IN" w:bidi="hi_IN"/>
        </w:rPr>
        <w:t>जब पौलुस पूरी तरह जानने के बारे में बात करता है ठीक वैसे ही जैसे पौलुस पूरी तरह से जाना गया है, तो पौलुस उस समय के बारे में बात कर रहा होता है जब यीशु लौटता है। और उस समय, सुसमाचार के बारे में पौलुस का ज्ञान, और पौलुस का यीशु के साथ उसके संबंध के ज्ञान, पूर्ण और सम्पूर्ण होगा। ठीक इसी तरह, यीशु पौलुस को पहले से ही पूरी तरह से जानता है—परमेश्वर पौलुस को पहले से ही पूरी तरह से जानता है।</w:t>
      </w:r>
    </w:p>
    <w:p>
      <w:pPr/>
      <w:r>
        <w:rPr>
          <w:lang w:val="hi_IN" w:bidi="hi_IN"/>
        </w:rPr>
      </w:r>
      <w:r>
        <w:rPr>
          <w:lang w:val="hi_IN" w:bidi="hi_IN"/>
        </w:rPr>
        <w:t>आप किस अनुवाद को पढ़ रहे हैं, इस बात के आधार पर, पौलुस अब कुछ कह सकता है ताकि पौलुस द्वारा दिए गए सभी विस्तृत विवरणों से ध्यान हटाया जा सके और पौलुस के मुख्य बात पर वापस आ जाए। पौलुस का मुख्य मुद्दा यह है कि यीशु के लौटने के बाद भी विश्वास, आशा और प्रेम बना रहता है। याद रखें कि भविष्यद्वाणियाँ, अन्य भाषा और सुसमाचार के बारे में विशेष ज्ञान समाप्त हो जाएगा। लेकिन प्रेम का अंत नहीं होगा। शायद यह दिखाने का कोई तरीका ढूँढ़ना अच्छा रहेगा कि पौलुस अब पौलुस के मुख्य मुद्दे के बारे में बात कर रहा है।</w:t>
      </w:r>
    </w:p>
    <w:p>
      <w:pPr/>
      <w:r>
        <w:rPr>
          <w:lang w:val="hi_IN" w:bidi="hi_IN"/>
        </w:rPr>
      </w:r>
      <w:r>
        <w:rPr>
          <w:lang w:val="hi_IN" w:bidi="hi_IN"/>
        </w:rPr>
        <w:t>यहाँ रुकें और समूह के रूप में इस प्रश्न पर चर्चा करें। आप कैसे स्पष्ट करेंगे कि पौलुस, पौलुस की व्याख्या समाप्त कर रहा है और अब पौलुस, पौलुस के मुख्य बात पर वापस आ रहा है? इस ऑडियो को यहाँ रोकें।</w:t>
      </w:r>
    </w:p>
    <w:p>
      <w:pPr/>
      <w:r>
        <w:rPr>
          <w:lang w:val="hi_IN" w:bidi="hi_IN"/>
        </w:rPr>
      </w:r>
      <w:r>
        <w:rPr>
          <w:lang w:val="hi_IN" w:bidi="hi_IN"/>
        </w:rPr>
        <w:t>इसलिए, पौलुस यह बताता है कि विश्वास, आशा और प्रेम स्थायी है। ये बातें बानी रहती हैं। ये बातें टलती नहीं हैं। और इसलिए आप इन सभी बातों को दिखा सकते हैं, और आप यह दिखा सकते हैं कि प्रेम इन सभी बातों में सबसे महत्वपूर्ण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13:8–13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 एक बच्चे और वयस्क के रूप में</w:t>
      </w:r>
    </w:p>
    <w:p>
      <w:pPr>
        <w:pStyle w:val="ListBullet"/>
        <w:spacing w:line="240" w:lineRule="auto"/>
        <w:ind w:left="720"/>
      </w:pPr>
      <w:r>
        <w:rPr>
          <w:lang w:val="hi_IN" w:bidi="hi_IN"/>
        </w:rPr>
      </w:r>
      <w:r>
        <w:rPr>
          <w:lang w:val="hi_IN" w:bidi="hi_IN"/>
        </w:rPr>
        <w:t>और दूसरे विश्वासी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 xml:space="preserve">आप यह तय कर सकते हैं कि आप पौलुस को प्रेम करने वाला दिखाना चाहते हैं, और यह भी दिखाना चाहते हैं कि यह सिलसिला कभी थमता नहीं है। और आप यह दिखा सकते हैं कि पौलुस भविष्यद्वाणी का संदेश दे रहा है, और फिर पौलुस वह संदेश देना बंद कर देता है। फिर यह दिखाएँ कि पौलुस अन्य भाषा में बोल रहा है, और फिर पौलुस बोलना बंद कर देता है। फिर यह दिखाएँ कि पौलुस ऐसे बोल रहा है जिससे पौलुस का महान ज्ञान प्रकट होता है, और फिर पौलुस इस तरह बोलना भी बंद कर देता है। अब, केवल स्पष्ट करने के लिए, यह जरूरी नहीं है कि ये काम पौलुस ही करता हो। आप यह निर्णय ले सकते हैं कि जब आप यह अभिनय करते हैं, तब आपकी कलीसिया का कोई जन ये कार्य करे: भविष्यद्वाणी करना, अन्य भाषा में बोलना, और यह दिखाना कि उस जन को सुसमाचार का ज्ञान है। इनमें से कोई भी ठीक हो सकता है। और वास्तव में, यह बात सही हो सकती है, क्योंकि जब पौलुस इस विषय में बात करता है, तो वह कहता है कि </w:t>
      </w:r>
      <w:r>
        <w:rPr>
          <w:b/>
          <w:lang w:val="hi_IN" w:bidi="hi_IN"/>
        </w:rPr>
        <w:t>यदि</w:t>
      </w:r>
      <w:r>
        <w:rPr>
          <w:lang w:val="hi_IN" w:bidi="hi_IN"/>
        </w:rPr>
        <w:t xml:space="preserve"> भविष्यद्वाणी हो, </w:t>
      </w:r>
      <w:r>
        <w:rPr>
          <w:b/>
          <w:lang w:val="hi_IN" w:bidi="hi_IN"/>
        </w:rPr>
        <w:t>यदि</w:t>
      </w:r>
      <w:r>
        <w:rPr>
          <w:lang w:val="hi_IN" w:bidi="hi_IN"/>
        </w:rPr>
        <w:t xml:space="preserve"> अन्य भाषाएँ हों, </w:t>
      </w:r>
      <w:r>
        <w:rPr>
          <w:b/>
          <w:lang w:val="hi_IN" w:bidi="hi_IN"/>
        </w:rPr>
        <w:t>यदि</w:t>
      </w:r>
      <w:r>
        <w:rPr>
          <w:lang w:val="hi_IN" w:bidi="hi_IN"/>
        </w:rPr>
        <w:t xml:space="preserve"> ज्ञान हो। बेशक, पौलुस यहाँ </w:t>
      </w:r>
      <w:r>
        <w:rPr>
          <w:b/>
          <w:lang w:val="hi_IN" w:bidi="hi_IN"/>
        </w:rPr>
        <w:t>यदि</w:t>
      </w:r>
      <w:r>
        <w:rPr>
          <w:lang w:val="hi_IN" w:bidi="hi_IN"/>
        </w:rPr>
        <w:t xml:space="preserve"> का अर्थ इस प्रकार नहीं लेता कि यदि इन बातों के अस्तित्व के बारे में कोई निश्चित जानकारी है या नहीं। पौलुस यह नहीं कह रहा है, "खैर, मुझे नहीं पता कि वे मौजूद हैं या असली हैं।" पौलुस जो कह रहा है, वह यह है, "आपकी कलीसिया में कोई ऐसा हो सकता है जो यह कर सकता है। आपकी कलीसिया में कोई ऐसा व्यक्ति हो सकता है जो अन्य भाषाओं में बोल सकता है, कोई ऐसा व्यक्ति हो जो भविष्यद्वाणी कर सकता है, कोई ऐसा व्यक्ति हो जिसके पास ज्ञान हो। लेकिन वे सारी बातें टल जाएँगी।</w:t>
      </w:r>
    </w:p>
    <w:p>
      <w:pPr/>
      <w:r>
        <w:rPr>
          <w:lang w:val="hi_IN" w:bidi="hi_IN"/>
        </w:rPr>
      </w:r>
      <w:r>
        <w:rPr>
          <w:lang w:val="hi_IN" w:bidi="hi_IN"/>
        </w:rPr>
        <w:t>अब आप पौलुस को एक बच्चे के रूप में रखने का फैसला कर सकते हैं। आप दिखा सकते हैं कि पौलुस एक बच्चे की तरह सोच रहा है और एक बच्चे की तरह बात कर रहा है और एक बच्चे की तरह समझ रहा है। और फिर आप दिखा सकते हैं कि पौलुस वयस्क हो गया है। यह दिखाएँ कि पौलुस अब उस बालक के समान सोचना, बोलना और समझना छोड़ चुका है। लेकिन अब पौलुस एक वयस्क की तरह बोलता है और सोचता है और बात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उसके बाद, आप पौलुस और दूसरे लोगों से आईने में देखने के लिए कह सकते हैं। आप यह दिखा सकते हैं कि वे यह समझने के लिए बहुत कड़ी मेहनत कर रहे हैं कि वे आईने में क्या देख रहे हैं, क्योंकि आईने में अच्छा प्रतिबिंब नहीं है। अब आप दिखा सकते हैं कि पौलुस और दूसरे लोग जिस चीज को आईने में देखने की कोशिश कर रहे हैं, वह स्पष्ट रूप से पौलुस और दूसरे लोगों के सामने खड़ी है, और आईने गायब हो चुका है। और आप दिखा सकते हैं कि पौलुस और दूसरे उस चीज़ को स्पष्ट रूप से देखने से बहुत खुश हैं जिसे वे आईने में देखने की कोशिश कर रहे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इन दूसरे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अब आप दिखा सकते हैं कि विश्वास, आशा और प्रेम स्थायी है। ये बातें टलती नहीं हैं। लेकिन आप दिखा सकते हैं कि सबसे महत्वपूर्ण और सबसे बड़ा प्रेम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13:8–13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भाग में, पौलुस </w:t>
      </w:r>
      <w:r>
        <w:rPr>
          <w:b/>
          <w:lang w:val="hi_IN" w:bidi="hi_IN"/>
        </w:rPr>
        <w:t>भविष्यद्वाणी</w:t>
      </w:r>
      <w:r>
        <w:rPr>
          <w:lang w:val="hi_IN" w:bidi="hi_IN"/>
        </w:rPr>
        <w:t xml:space="preserve"> का उल्लेख करता है। भविष्यद्वाणी एक ऐसा संदेश है जो सीधे परमेश्वर के पवित्र आत्मा के माध्यम से परमेश्वर से आता है। यह संदेश आमतौर पर परमेश्वर के लोगों की मदद करता है। कभी-कभी यह न्याय का संदेश होता है, जो लोगों को पाप के लिए आने वाले न्याय के बारे में बताता है। यह या तो परमेश्वर के लोगों के पाप हो सकते हैं या दूसरों के पाप हो सकते हैं। और कभी-कभी यह प्रोत्साहन का संदेश होता है। भविष्यद्वाणी के लिए उसी शब्द या वाक्यांश का उपयोग करें जिसका उपयोग आपने पिछले भागों में किया है। </w:t>
      </w:r>
      <w:r>
        <w:rPr>
          <w:lang w:val="hi_IN" w:bidi="hi_IN"/>
        </w:rPr>
        <w:t>भविष्यद्वाणी</w:t>
      </w:r>
      <w:r>
        <w:rPr>
          <w:lang w:val="hi_IN" w:bidi="hi_IN"/>
        </w:rPr>
        <w:t xml:space="preserve"> के बारे में अधिक जानकारी के लिए, मुख्य शब्दावली को देखें।</w:t>
      </w:r>
    </w:p>
    <w:p>
      <w:pPr/>
      <w:r>
        <w:rPr>
          <w:lang w:val="hi_IN" w:bidi="hi_IN"/>
        </w:rPr>
      </w:r>
      <w:r>
        <w:rPr>
          <w:lang w:val="hi_IN" w:bidi="hi_IN"/>
        </w:rPr>
        <w:t xml:space="preserve">पौलुस </w:t>
      </w:r>
      <w:r>
        <w:rPr>
          <w:b/>
          <w:lang w:val="hi_IN" w:bidi="hi_IN"/>
        </w:rPr>
        <w:t>अन्य भाषा</w:t>
      </w:r>
      <w:r>
        <w:rPr>
          <w:lang w:val="hi_IN" w:bidi="hi_IN"/>
        </w:rPr>
        <w:t xml:space="preserve"> के बारे में भी बात करता है। अन्य भाषा का वरदान वह है जब कोई ऐसी भाषा में बोलता है जिसे वह सामान्य रूप से समझ नहीं पाता। यह अन्य लोगों की भाषा हो सकती है, या यह स्वर्गदूतों की भाषा हो सकती है। अन्य भाषा के लिए उसी शब्द या वाक्यांश का उपयोग करें जिसका उपयोग आपने पिछले भागों में किया है। </w:t>
      </w:r>
      <w:r>
        <w:rPr>
          <w:lang w:val="hi_IN" w:bidi="hi_IN"/>
        </w:rPr>
        <w:t>अन्य भाषाओं</w:t>
      </w:r>
      <w:r>
        <w:rPr>
          <w:lang w:val="hi_IN" w:bidi="hi_IN"/>
        </w:rPr>
        <w:t xml:space="preserve"> के बारे में अधिक जानकारी के लिए, मुख्य शब्दावली देखें।</w:t>
      </w:r>
    </w:p>
    <w:p>
      <w:pPr/>
      <w:r>
        <w:rPr>
          <w:lang w:val="hi_IN" w:bidi="hi_IN"/>
        </w:rPr>
      </w:r>
      <w:r>
        <w:rPr>
          <w:lang w:val="hi_IN" w:bidi="hi_IN"/>
        </w:rPr>
        <w:t xml:space="preserve">पौलुस </w:t>
      </w:r>
      <w:r>
        <w:rPr>
          <w:b/>
          <w:lang w:val="hi_IN" w:bidi="hi_IN"/>
        </w:rPr>
        <w:t>विश्वास</w:t>
      </w:r>
      <w:r>
        <w:rPr>
          <w:lang w:val="hi_IN" w:bidi="hi_IN"/>
        </w:rPr>
        <w:t xml:space="preserve"> के बारे में बात करता है। विश्वास भरोसा है। यहाँ पौलुस परमेश्वर पर विश्वास करने और भरोसा करने के बारे में बात कर रहा है। विश्वास के लिए उसी शब्द का इस्तेमाल करें जो आपने पिछले भागों में इस्तेमाल किया है। </w:t>
      </w:r>
      <w:r>
        <w:rPr>
          <w:lang w:val="hi_IN" w:bidi="hi_IN"/>
        </w:rPr>
        <w:t>विश्वास</w:t>
      </w:r>
      <w:r>
        <w:rPr>
          <w:lang w:val="hi_IN" w:bidi="hi_IN"/>
        </w:rPr>
        <w:t xml:space="preserve"> के बारे में अधिक जानकारी के लिए, मुख्य शब्दावली को देखें।</w:t>
      </w:r>
    </w:p>
    <w:p>
      <w:pPr/>
      <w:r>
        <w:rPr>
          <w:lang w:val="hi_IN" w:bidi="hi_IN"/>
        </w:rPr>
      </w:r>
      <w:r>
        <w:rPr>
          <w:lang w:val="hi_IN" w:bidi="hi_IN"/>
        </w:rPr>
        <w:t xml:space="preserve">पौलुस </w:t>
      </w:r>
      <w:r>
        <w:rPr>
          <w:b/>
          <w:lang w:val="hi_IN" w:bidi="hi_IN"/>
        </w:rPr>
        <w:t>आशा</w:t>
      </w:r>
      <w:r>
        <w:rPr>
          <w:lang w:val="hi_IN" w:bidi="hi_IN"/>
        </w:rPr>
        <w:t xml:space="preserve"> के बारे में भी बात करता है। इस मामले में आशा वह है जब कोई दृढ़ता से यह विश्वास करता है कि परमेश्वर अपने वादों को पूरा करेगा। आशा के लिए उसी शब्द या वाक्यांश का उपयोग करें जो आपने पिछले भागों में उपयोग किया है। </w:t>
      </w:r>
      <w:r>
        <w:rPr>
          <w:b/>
          <w:lang w:val="hi_IN" w:bidi="hi_IN"/>
        </w:rPr>
        <w:t>आशा</w:t>
      </w:r>
      <w:r>
        <w:rPr>
          <w:lang w:val="hi_IN" w:bidi="hi_IN"/>
        </w:rPr>
        <w:t xml:space="preserve"> के बारे में अधिक जानकारी के लिए, मुख्य शब्दावली को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14:1–5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14:1–5 को सुनें और अपने मन में रखें।</w:t>
      </w:r>
    </w:p>
    <w:p>
      <w:pPr/>
      <w:r>
        <w:rPr>
          <w:lang w:val="hi_IN" w:bidi="hi_IN"/>
        </w:rPr>
      </w:r>
      <w:r>
        <w:rPr>
          <w:lang w:val="hi_IN" w:bidi="hi_IN"/>
        </w:rPr>
        <w:t>यदि सम्भव हो, तो 1 कुरिन्थियों 14:1–5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14:1–5 का ऑडियो संस्करण सबसे आसानी से समझ में आने वाले अनुवाद में सुनें।</w:t>
      </w:r>
    </w:p>
    <w:p>
      <w:pPr/>
      <w:r>
        <w:rPr>
          <w:lang w:val="hi_IN" w:bidi="hi_IN"/>
        </w:rPr>
      </w:r>
      <w:r>
        <w:rPr>
          <w:lang w:val="hi_IN" w:bidi="hi_IN"/>
        </w:rPr>
        <w:t>पौलुस के पत्र के इस भाग में, पौलुस अन्य भाषा बोलने और भविष्यद्वाणी करने के आत्मिक वरदानों के बारे में बात करता है। पौलुस समझाता है कि लोगों को सार्वजनिक सभाओं में इन वरदानों का उपयोग कैसे करना चाहिए। पौलुस कहता है कि अन्य लोगों से प्रेम करना सबसे महत्वपूर्ण बात है। लेकिन पौलुस कुरिन्थुस की कलीसिया के विश्वासियों को यह भी प्रोत्साहित करता है कि वे आत्मिक वरदान या विशेष क्षमताएँ प्राप्त करें, विशेष रूप से परमेश्वर के संदेश सुनाने की क्षमता जो अन्य लोगों की सहायता करती है। फिर पौलुस दो विशेष वरदानों के बारे में बात करता है। सबसे पहले, पौलुस एक विशेष भाषा में बोलने में सक्षम होने के वरदान के बारे में बात करता है जिसे केवल परमेश्वर ही समझ सकता है। इस वरदान को अन्य भाषा का वरदान कहा जाता है। पौलुस उन वरदानों के विषय में भी बात करता है जिनके द्वारा परमेश्वर के ऐसे संदेश दिए जा सकें जिन्हें सब लोग समझ सकें। इस वरदान को भविष्यद्वाणी का वरदान कहा जाता है। पौलुस कहता है कि भविष्यद्वाणी का वरदान पूरी कलीसिया के लिए एक अधिक उपयोगी वरदान है, क्योंकि जब कोई इस वरदान का उपयोग करता है, तो वह व्यक्ति विश्वासियों को प्रोत्साहित कर सकता है और सिखा सकता है।</w:t>
      </w:r>
    </w:p>
    <w:p>
      <w:pPr/>
      <w:r>
        <w:rPr>
          <w:lang w:val="hi_IN" w:bidi="hi_IN"/>
        </w:rPr>
      </w:r>
      <w:r>
        <w:rPr>
          <w:lang w:val="hi_IN" w:bidi="hi_IN"/>
        </w:rPr>
        <w:t>पौलुस के पत्र के पिछले भागों में, पौलुस ने यह समझाया है कि जीवन जीने का सबसे अच्छा मार्ग प्रेम के मार्ग पर चलना है, या परमेश्वर और दूसरे लोगों से सबसे अच्छे तरीके से प्रेम करना है। यदि हम परमेश्वर और दूसरे लोगों से प्रेम नहीं करते हैं, तो परमेश्वर पर हमारा सारा भरोसा और हमारे सभी आत्मिक वरदान किसी काम के नहीं हैं। पौलुस अब पौलुस के निर्देशों की शुरुआत करता है कि कुरिन्थुस के विश्वासियों को एक साथ मिलकर आराधना कैसे करनी चाहिए और दूसरे विश्वासियों को कैसे प्रोत्साहित करना चाहिए। पौलुस विश्वासियों से कहता है कि वे पहले दूसरे लोगों से प्रेम करने पर ध्यान दें। विश्वासियो को दूसरे लोगों से प्रेम करने का और आत्मिक वरदान पाने का, दोनों ही प्रयास करने चाहिए। पौलुस कहता है कि विश्वासियों को आत्मिक वरदानों की दृढ़ इच्छा या चाह रखनी चाहिए। आत्मिक वरदान वे वरदान हैं जो पवित्र आत्मा किसी व्यक्ति को देता है। जब पवित्र आत्मा किसी व्यक्ति पर उतरता है, तो उस व्यक्ति को एक विशेष शक्ति या क्षमता प्राप्त होती है। सभी आत्मिक वरदानों में से, पौलुस कहता है कि विश्वासियों को विशेष रूप से भविष्यद्वाणी करने या परमेश्वर के संदेश सुनाने की योग्यता की चाह रखनी चाहिए क्योंकि इससे कुरिन्थियों के अन्य विश्वासियों को सहायता मिलेगी।</w:t>
      </w:r>
    </w:p>
    <w:p>
      <w:pPr/>
      <w:r>
        <w:rPr>
          <w:lang w:val="hi_IN" w:bidi="hi_IN"/>
        </w:rPr>
      </w:r>
      <w:r>
        <w:rPr>
          <w:lang w:val="hi_IN" w:bidi="hi_IN"/>
        </w:rPr>
        <w:t>पौलुस यह समझाता है कि कलीसिया की सभा के लिए अन्य भाषा में बोलने की तुलना में भविष्यद्वाणी का वरदान अधिक महत्वपूर्ण क्यों है। अन्य भाषा में बोलना एक आत्मिक वरदान है जो लोगों को एक ऐसी विशेष भाषा में बोलने की अनुमति देता है जिसे केवल परमेश्वर ही समझता है, जब तक कि कोई उसका अनुवाद न करे या उन शब्दों का अर्थ न समझाए। जब कोई व्यक्ति अन्य भाषा में बोलता है, तो वह व्यक्ति ऐसी भाषा में बात कर रहा होता है जिसे उसके आसपास के दूसरे लोग नहीं समझ पाते हैं। वह व्यक्ति केवल परमेश्वर से बात कर रहा है, परमेश्वर से प्रार्थना कर रहा है, और परमेश्वर की आराधना कर रहा है। वह व्यक्ति पवित्र आत्मा की मदद से गुप्त या अज्ञात बातों के बारे में बात कर रहा है। जब कोई व्यक्ति अन्य भाषा बोलता है, तो वह व्यक्ति परमेश्वर के करीब महसूस कर सकता है, लेकिन यह केवल उस व्यक्ति की मदद करता है जो बोल रहा है। यह अन्य विश्वासियों को मजबूत नहीं करता है या प्रोत्साहित नहीं करता है। लेकिन जो व्यक्ति भविष्यद्वाणी करता है, या परमेश्वर की ओर से संदेश बोलता है, वह ऐसी भाषा में बोलता है जिसे हर कोई समझ सकता है। ये संदेश लोगों को राहत, बलवंत और प्रोत्साहित महसूस करने में मदद करते हैं। जब कोई भविष्यद्वाणी करता है, तो वह व्यक्ति पूरी कलीसिया की सहायता करता है, इसलिए पौलुस कहता है कि जब सब एक साथ हों तब उपयोग करने के लिए यह एक अधिक अच्छा वरदान है। यहाँ कलीसिया कुरिन्थुस के विश्वासियों के समूह को दर्शाती है, न कि किसी भौतिक भवन को।</w:t>
      </w:r>
    </w:p>
    <w:p>
      <w:pPr/>
      <w:r>
        <w:rPr>
          <w:lang w:val="hi_IN" w:bidi="hi_IN"/>
        </w:rPr>
      </w:r>
      <w:r>
        <w:rPr>
          <w:lang w:val="hi_IN" w:bidi="hi_IN"/>
        </w:rPr>
        <w:t>यहाँ रुकें और समूह में इस प्रश्न पर चर्चा करें: उस समय के बारे में बात करें जब आपने किसी को आवश्यकता के समय सलाह या प्रोत्साहन देकर मदद की थी। उस व्यक्ति ने कैसे प्रतिक्रिया दी? यह जानकर कैसा महसूस होता है कि आप दूसरों की मदद करके एक फर्क ला सकते हैं? इस ऑडियो को यहाँ रोकें।</w:t>
      </w:r>
    </w:p>
    <w:p>
      <w:pPr/>
      <w:r>
        <w:rPr>
          <w:lang w:val="hi_IN" w:bidi="hi_IN"/>
        </w:rPr>
      </w:r>
      <w:r>
        <w:rPr>
          <w:lang w:val="hi_IN" w:bidi="hi_IN"/>
        </w:rPr>
        <w:t>पौलुस कहता है कि पौलुस चाहता है कि हर कोई अन्य भाषा बोले, लेकिन पौलुस सोचता है कि विश्वासियों के लिए परमेश्वर के संदेश बोलना और भी महत्वपूर्ण है जिन्हें अन्य विश्वासी समझ सकें। पौलुस कहता है कि अन्य भाषा में बोलना समूह में दूसरे लोगों को प्रोत्साहित करने के लिए एक उपयोगी वरदान हो सकता है। अन्य भाषा उपयोगी हो सकता है यदि कोई व्यक्ति उस व्यक्ति की बात का अर्थ ऐसी भाषा में समझाए जिसे दूसरे लोग समझ सकें। यदि अन्य भाषा में बोलने वाला व्यक्ति दूसरों को उसका अर्थ नहीं समझा सकता, या उसके पास कोई अन्य व्यक्ति नहीं है जो उसका अर्थ समझा सके, तो वह जो कुछ भी कहता है वह उस व्यक्ति के अलावा और किसी के लिए भी उपयोगी नहीं है। लेकिन जब कोई परमेश्वर की ओर से कोई संदेश साझा करता है जिसे हर कोई समझ सकता है, तो यह पूरी कलीसिया या लोगों के समूह की मदद करता है।</w:t>
      </w:r>
    </w:p>
    <w:p>
      <w:pPr/>
      <w:r>
        <w:rPr>
          <w:lang w:val="hi_IN" w:bidi="hi_IN"/>
        </w:rPr>
      </w:r>
      <w:r>
        <w:rPr>
          <w:lang w:val="hi_IN" w:bidi="hi_IN"/>
        </w:rPr>
        <w:t>यहाँ रुकें और समूह में इस प्रश्न पर चर्चा करें: किसी ऐसे समय के बारे में बात करें जब आप किसी ऐसे समूह का हिस्सा रहे हों, जिसमें किसी एक व्यक्ति के काम से सिर्फ़ उसी को नहीं, बल्कि समूह में मौजूद सभी लोगों को फ़ायदा पहुँचा हो। उस व्यक्ति की मदद से समूह को कैसा महसूस हुआ? आपको क्या लगता है कि दूसरों की मदद करने से समुदाय कैसे मज़बूत बनता है? इस ऑडियो को यहाँ रोकें।</w:t>
      </w:r>
    </w:p>
    <w:p>
      <w:pPr/>
      <w:r>
        <w:rPr>
          <w:lang w:val="hi_IN" w:bidi="hi_IN"/>
        </w:rPr>
      </w:r>
      <w:r>
        <w:rPr>
          <w:lang w:val="hi_IN" w:bidi="hi_IN"/>
        </w:rPr>
        <w:t>पौलुस चाहता है कि कुरिन्थुस के विश्वासी समझें कि लोगों को उन आत्मिक वरदानों या विशेष क्षमताओं का उपयोग करना चाहिए जो परमेश्वर प्रत्येक विश्वासी को देता है, ताकि वे न केवल अपनी परंतु सभी की मदद कर सकें। ये वरदान पूरे समूह को अधिक मज़बूत और खुशहाल बनाने, और समूह को आगे बढ़ने में मदद करने के लिए हैं। इसलिए लोगों को पूरी कलीसिया के भलाई के लिए भविष्यद्वाणी जैसे वरदानों का उपयोग करना चाहिए।</w:t>
      </w:r>
      <w:r>
        <w:rPr>
          <w:lang w:val="hi_IN" w:bidi="hi_IN"/>
        </w:rPr>
      </w:r>
    </w:p>
    <w:p>
      <w:pPr>
        <w:pStyle w:val="Heading3"/>
      </w:pPr>
      <w:r>
        <w:rPr>
          <w:lang w:val="hi_IN" w:bidi="hi_IN"/>
        </w:rPr>
        <w:t>घटनाओं को समझाना</w:t>
      </w:r>
    </w:p>
    <w:p>
      <w:pPr/>
      <w:r>
        <w:rPr>
          <w:lang w:val="hi_IN" w:bidi="hi_IN"/>
        </w:rPr>
      </w:r>
      <w:r>
        <w:rPr>
          <w:lang w:val="hi_IN" w:bidi="hi_IN"/>
        </w:rPr>
        <w:t>1 कुरिन्थियों 14:1–5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पिछले भागों की तरह ही, पौलुस कुरिन्थुस के विश्वासियों को प्रोत्साहित करता है कि वे दूसरे लोगों से प्रेम करने पर ध्यान दें। पौलुस विश्वासियों को प्रोत्साहित करता है कि वे उन आत्मिक वरदानों की चाह करें जो पूरे समूह की मदद करें, न कि उन वरदानों की चाह करें जो केवल उस व्यक्ति की मदद करें। पौलुस समझाता है कि ऐसी भाषा में बात करना जिसे केवल परमेश्वर समझ सके, वह दूसरे लोगों की मदद नहीं करता है। लेकिन ऐसा संदेश देना जो हर कोई समझ सके, यह दूसरे विश्वासियों के लिए अधिक उपयोगी है।</w:t>
      </w:r>
    </w:p>
    <w:p>
      <w:pPr/>
      <w:r>
        <w:rPr>
          <w:lang w:val="hi_IN" w:bidi="hi_IN"/>
        </w:rPr>
      </w:r>
      <w:r>
        <w:rPr>
          <w:b/>
          <w:lang w:val="hi_IN" w:bidi="hi_IN"/>
        </w:rPr>
        <w:t>दूसरे भाग में:</w:t>
      </w:r>
      <w:r>
        <w:rPr>
          <w:lang w:val="hi_IN" w:bidi="hi_IN"/>
        </w:rPr>
        <w:t xml:space="preserve"> पौलुस समझाता है कि जब कोई व्यक्ति परमेश्वर की ओर से कोई संदेश बोलता है जो समझ में आसान है, तो यह संदेश समूह के विश्वास को बढ़ाने, प्रोत्साहित करने और मजबूत करने में मदद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वे विश्वासी जो किसी के द्वारा ज़ोर से पत्र पढ़े जाने पर उसे सुनते हैं</w:t>
      </w:r>
    </w:p>
    <w:p>
      <w:pPr>
        <w:pStyle w:val="ListBullet"/>
        <w:spacing w:line="240" w:lineRule="auto"/>
        <w:ind w:left="720"/>
      </w:pPr>
      <w:r>
        <w:rPr>
          <w:lang w:val="hi_IN" w:bidi="hi_IN"/>
        </w:rPr>
      </w:r>
      <w:r>
        <w:rPr>
          <w:lang w:val="hi_IN" w:bidi="hi_IN"/>
        </w:rPr>
        <w:t xml:space="preserve">विश्वासी जो अन्य भाषा बोलते हैं </w:t>
      </w:r>
    </w:p>
    <w:p>
      <w:pPr>
        <w:pStyle w:val="ListBullet"/>
        <w:spacing w:line="240" w:lineRule="auto"/>
        <w:ind w:left="720"/>
      </w:pPr>
      <w:r>
        <w:rPr>
          <w:lang w:val="hi_IN" w:bidi="hi_IN"/>
        </w:rPr>
      </w:r>
      <w:r>
        <w:rPr>
          <w:lang w:val="hi_IN" w:bidi="hi_IN"/>
        </w:rPr>
        <w:t>और भविष्यवाणी का वरदान पाए हुए विश्वासी</w:t>
      </w:r>
    </w:p>
    <w:p>
      <w:pPr/>
      <w:r>
        <w:rPr>
          <w:lang w:val="hi_IN" w:bidi="hi_IN"/>
        </w:rPr>
      </w:r>
      <w:r>
        <w:rPr>
          <w:lang w:val="hi_IN" w:bidi="hi_IN"/>
        </w:rPr>
        <w:t>पौलुस कुरिन्थुस के विश्वासियों को सिखा रहा है कि जब वे आराधना के लिए एक साथ इकट्ठा होते हैं, तो उन्हें अपनी सभाओं में कैसा व्यवहार करना चाहिए। पौलुस एक ऐसी शैली का उपयोग करता है जो बताती है कि क्या महत्वपूर्ण है और क्यों महत्वपूर्ण है। पौलुस के पत्र के शुरुआती भाग में, पौलुस ने पहले ही आत्मिक वरदानों के बारे में बात की थी। फिर पौलुस ने समझाया कि वरदान तब तक उपयोगी नहीं होते जब तक कि विश्वासी परमेश्वर से प्रेम न करें और एक-दूसरे से प्रेम न करें। अब, पौलुस एक बार फिर विश्वासियों से आत्मिक वरदानों के बारे में बात करता है और बताता है कि उन वरदानों का उपयोग कैसे किया जाए, विशेष रूप से जब विश्वासी एक-दूसरे से अच्छी तरह प्रेम कर रहे हैं। पौलुस चाहता है कि विश्वासी अपने आत्मिक वरदानों का इस तरह उपयोग करने पर ध्यान केंद्रित करें जो दूसरे विश्वासियों की मदद करें और केवल वरदान का उपयोग करने वाले व्यक्ति की मदद न करें।</w:t>
      </w:r>
    </w:p>
    <w:p>
      <w:pPr/>
      <w:r>
        <w:rPr>
          <w:lang w:val="hi_IN" w:bidi="hi_IN"/>
        </w:rPr>
      </w:r>
      <w:r>
        <w:rPr>
          <w:lang w:val="hi_IN" w:bidi="hi_IN"/>
        </w:rPr>
        <w:t>इस भाग के पहले हिस्से में, पौलुस विश्वासियों से कहता है कि वे प्रेम का पीछा करें, या प्रेम के मार्ग पर चलें। पौलुस चाहता है कि विश्वासी दूसरे विश्वासियों से प्रेम करने और उनकी परवाह करने के यत्न में उत्साही रहें। मूल भाषा में, पीछा करने के शब्द का अर्थ है शिकार करना। पौलुस चाहता है कि विश्वासी प्रेम का ऐसा पीछा करें जैसे वह कोई मूल्यवान और महत्वपूर्ण चीज़ हो। विश्वासियों को दूसरे लोगों के प्रति प्रेम का पीछा करना चाहिए, जैसे पौलुस ने विश्वासियों को सिखाया है।</w:t>
      </w:r>
    </w:p>
    <w:p>
      <w:pPr/>
      <w:r>
        <w:rPr>
          <w:lang w:val="hi_IN" w:bidi="hi_IN"/>
        </w:rPr>
      </w:r>
      <w:r>
        <w:rPr>
          <w:lang w:val="hi_IN" w:bidi="hi_IN"/>
        </w:rPr>
        <w:t>पौलुस अपना ध्यान प्रेम की बात से हटाकर इस बात पर लगाता है कि आत्मिक वरदानों का उपयोग कैसे किया जाए। पौलुस कहता है कि विश्वासियों को आत्मिक वरदानों की चाह रखनी चाहिए, परंतु विश्वासियों को उन वरदानों को चाहने पर ध्यान देना चाहिए जो अन्य विश्वासियों की सहायता करते हैं और न कि केवल उस व्यक्ति की जो उस वरदान का उपयोग करता है पौलुस कहता है कि सबसे अच्छा वरदान भविष्यद्वाणी का वरदान है। भविष्यवाणी का वरदान, परमेश्वर की ओर से दूसरे विश्वासियों को ऐसा संदेश देने की क्षमता है, जिसे विश्वासी समझ सकें।</w:t>
      </w:r>
    </w:p>
    <w:p>
      <w:pPr/>
      <w:r>
        <w:rPr>
          <w:lang w:val="hi_IN" w:bidi="hi_IN"/>
        </w:rPr>
      </w:r>
      <w:r>
        <w:rPr>
          <w:lang w:val="hi_IN" w:bidi="hi_IN"/>
        </w:rPr>
        <w:t>पौलुस समझाता है कि यदि कोई व्यक्ति अन्य भाषा बोलता है—ऐसी भाषा जिसे केवल परमेश्वर ही समझ सकता है—तो वह व्यक्ति केवल परमेश्वर से बात करता है। समूह में कोई और व्यक्ति इन शब्दों से न तो कुछ सीख सकता है, और न ही इनसे लाभ उठा सकता है। लेकिन यदि कोई व्यक्ति कोई संदेश साझा करता है जिसे हर कोई समझ सकता है, तो यह दूसरे विश्वासियों को बढ़ने और आत्मिक रूप से मजबूत होने में मदद करता है। पौलुस चाहता है कि विश्वासी उन वरदानों के उपयोग पर ध्यान दें जो दूसरे विश्वासियों को उन्नति देते हैं, उन्हें प्रोत्साहित करते हैं और उन्हें मजबूत करते हैं। पौलुस शायद विश्वासियों को यह इसलिए समझाता है क्योंकि उनमें से बहुत से सार्वजनिक सभाओं में अन्य भाषा बोल रहे थे। सार्वजनिक सभाओं में अन्य भाषा बोलने वाले लोग शायद यह नहीं समझ पा रहे थे कि यह दूसरे विश्वासियों के लिए उपयोगी नहीं है। या शायद अन्य भाषा में बोलने वाले कुछ लोग दूसरे विश्वासियों को अपने आत्मिक वरदान दिखाना चाहते थे। पौलुस कहता है कि अन्य भाषा में बोलने वाला व्यक्ति आत्मा में गुप्त बातें या भेद बोलता है। गुप्त या भेद का अर्थ वे बातें या सत्य हैं जिन्हें अधिकांश लोग नहीं जानते हैं। जब कोई व्यक्ति अन्य भाषा बोलता है, तो उस व्यक्ति को पता नहीं होता कि वह क्या कह रहा है। कुछ लोगों को लगता है कि यहाँ आत्मा का अर्थ व्यक्ति की अपनी आत्मा है—व्यक्ति का वह अनदेखा भाग जिसमें विचार और भावनाएँ होती हैं। लेकिन अधिकांश लोगों को लगता है कि आत्मा परमेश्वर की आत्मा या पवित्र आत्मा को दर्शाता है। जब कोई व्यक्ति अन्य भाषा में बोल रहा होता है, तब पवित्र आत्मा उस व्यक्ति से ये सत्य बुलवाता है।</w:t>
      </w:r>
    </w:p>
    <w:p>
      <w:pPr/>
      <w:r>
        <w:rPr>
          <w:lang w:val="hi_IN" w:bidi="hi_IN"/>
        </w:rPr>
      </w:r>
      <w:r>
        <w:rPr>
          <w:lang w:val="hi_IN" w:bidi="hi_IN"/>
        </w:rPr>
        <w:t>यहाँ रुकें और समूह में चर्चा करें: आप इन छिपे हुए सच्चाइयों को "आत्मा में," या पवित्र आत्मा की सामर्थ्य से बोलने के विचार का अनुवाद कैसे करेंगे? इस ऑडियो को यहाँ रोकें।</w:t>
      </w:r>
    </w:p>
    <w:p>
      <w:pPr/>
      <w:r>
        <w:rPr>
          <w:lang w:val="hi_IN" w:bidi="hi_IN"/>
        </w:rPr>
      </w:r>
      <w:r>
        <w:rPr>
          <w:lang w:val="hi_IN" w:bidi="hi_IN"/>
        </w:rPr>
        <w:t>इस भाग के दूसरे हिस्से में, पौलुस इस बारे में बात करता है कि सभाओं में भविष्यद्वाणी के वरदान का उपयोग करना बेहतर क्यों है। पौलुस कहता है कि जब कोई व्यक्ति परमेश्वर की ओर से कोई संदेश इस तरह बोलता है कि हर कोई समझ सके, तो यह दूसरे विश्वासियों की मदद करता है। इस प्रकार का संदेश विश्वासियों की उन्नति करता है, यह विश्वासियों को और भी मजबूत बनाता है, और यह विश्वासियों को उनके विश्वास में बढ़ने में मदद करता है।</w:t>
      </w:r>
    </w:p>
    <w:p>
      <w:pPr/>
      <w:r>
        <w:rPr>
          <w:lang w:val="hi_IN" w:bidi="hi_IN"/>
        </w:rPr>
      </w:r>
      <w:r>
        <w:rPr>
          <w:lang w:val="hi_IN" w:bidi="hi_IN"/>
        </w:rPr>
        <w:t>पौलुस विश्वासियों को यह याद दिलाते हुए अंत करता है कि विश्वासियों की सभाओं का लक्ष्य अन्य विश्वासियों की उन्नति करना होना चाहिए। ऐसी भाषा में बोलना जिसे कोई न समझे, केवल बोलने वाले की ही मदद करता है, परंतु परमेश्वर की ओर से एक स्पष्ट संदेश साझा करना सभी की मदद करता है।</w:t>
      </w:r>
    </w:p>
    <w:p>
      <w:pPr/>
      <w:r>
        <w:rPr>
          <w:lang w:val="hi_IN" w:bidi="hi_IN"/>
        </w:rPr>
      </w:r>
      <w:r>
        <w:rPr>
          <w:lang w:val="hi_IN" w:bidi="hi_IN"/>
        </w:rPr>
        <w:t>पौलुस यह स्पष्ट करता है कि अन्य भाषा में बोलना एक विश्वासी के लिए एक अच्छा वरदान है। वास्तव में, पौलुस चाहता है कि हर कोई अन्य भाषा में बोलने के योग्य हो। समस्या तभी उत्पन्न होती है जब लोग सार्वजनिक सभाओं में अन्य भाषा में बोलते हैं जहाँ उनके द्वारा बोले जा रहे शब्दों के अर्थ का कोई स्पष्टीकरण नहीं होता। अन्य भाषा में बोलना और उसका अर्थ न समझाना, शायद वही था जो कुरिन्थुस के विश्वासी कर रहे थे। अन्य भाषा में बोलने वाला व्यक्ति, या शायद अन्य भाषा में बोलने वाले व्यक्ति को सुनने वाला कोई दूसरा व्यक्ति, उन शब्दों का अर्थ समझाने के योग्य हो सकता है। पवित्र आत्मा कभी-कभी व्यक्ति को समझने में मदद करता है और उस व्यक्ति को उसका अर्थ देता है। यदि इन शब्दों का अर्थ समझाया जा सकता है, तो पौलुस कहता है कि अन्य भाषा बोलना दूसरे लोगों के लिए सहायक और अच्छा हो सकता है। लेकिन अगर कोई भी यह नहीं समझा पाता कि अन्य भाषा में बोलने वाला व्यक्ति क्या कह रहा है, तो ऐसी भाषा में बोलना सुनने वाले किसी भी अन्य व्यक्ति के लिए कोई लाभ नहीं है। पौलुस जानता है कि अन्य भाषा में बोलना किसी व्यक्ति के लिए एक मूल्यवान वरदान है। अन्य भाषा में बोलना एक व्यक्ति को परमेश्वर के साथ ऐसी रीति से बातचीत करने में मदद करता है जो उस व्यक्ति की अपनी समझ से परे है। पौलुस स्वयं अन्य भाषा बोलता है। हालाँकि, पौलुस चाहता है कि विश्वासी उन वरदानों के उपयोग पर ध्यान दें जो कुरिन्थुस की कलीसिया के सभी लोगों के लाभ के लिए हों। यहाँ कलीसिया का तात्पर्य किसी भौतिक भवन से नहीं है। कलीसिया का तात्पर्य कुरिन्थुस के विश्वासियों से है। पौलुस इस भाग को यह कहकर समाप्त करता है कि भविष्यवाणी का वरदान, कलीसिया या सार्वजनिक सभाओं में अन्य भाषा बोलने के वरदान से बड़ा वरदान है। पौलुस का मतलब है कि जब कोई भविष्यवाणी के वरदान का उपयोग करता है, तो वह लोगों की ज़्यादा मदद कर रहा होता है।</w:t>
      </w:r>
    </w:p>
    <w:p>
      <w:pPr/>
      <w:r>
        <w:rPr>
          <w:lang w:val="hi_IN" w:bidi="hi_IN"/>
        </w:rPr>
      </w:r>
      <w:r>
        <w:rPr>
          <w:lang w:val="hi_IN" w:bidi="hi_IN"/>
        </w:rPr>
        <w:t>यहाँ रुकें और समूह में नीचे दिए गए प्रश्न पर चर्चा करें: आप दो अलग-अलग व्यवहार का वर्णन कैसे कर सकते हैं जो दोनों ही अच्छे हैं, लेकिन एक व्यवहार दूसरे व्यवहार से बेहतर या अधिक सहायक होता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पौलुस, विश्वासियों, परमेश्वर और पवित्र आत्मा का प्रतिनिधित्व करने वाले चित्र, वस्तुएँ या यहाँ तक कि लोगों को भी शामिल कर सकते हैं। आप विश्वासियों का प्रतिनिधित्व करने वाले लोगों या वस्तुओं को दो समूहों में विभाजित कर सकते हैं। जब आप इन पदों की कहानी दोबारा सुनाना शुरू करें, तो याद रखें कि पौलुस विश्वासियों को यह बताने की कोशिश कर रहा है कि उन्हें अपने आत्मिक वरदानों का उपयोग कैसे करना है। पौलुस इस अंतर के बारे में बात करता है कि एक तरह से बोलना सिर्फ़ एक व्यक्ति की मदद करता है, जबकि दूसरी तरह से बोलना अन्य विश्वासियों की मदद करता है। फिर पौलुस विश्वासियों को परमेश्वर के उन संदेशों पर ध्यान केंद्रित करने के लिए प्रोत्साहित करता है जो स्पष्ट हैं और सभी के लिए सहायक हैं। शायद, किसी एक समूह का कोई एक व्यक्ति उसी समूह के अन्य लोगों से इस तरह से बात करे या संवाद करे कि वे अन्य लोग उसे समझ ही न सकें। अब दूसरे समूह के एक व्यक्ति से कहें कि वह अपने समूह के दूसरों के साथ कुछ उत्साहजनक बात साझा करे।</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14:1–5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वे विश्वासी जो किसी के द्वारा ज़ोर से पत्र पढ़े जाने पर उसे सुनते हैं</w:t>
      </w:r>
    </w:p>
    <w:p>
      <w:pPr>
        <w:pStyle w:val="ListBullet"/>
        <w:spacing w:line="240" w:lineRule="auto"/>
        <w:ind w:left="720"/>
      </w:pPr>
      <w:r>
        <w:rPr>
          <w:lang w:val="hi_IN" w:bidi="hi_IN"/>
        </w:rPr>
      </w:r>
      <w:r>
        <w:rPr>
          <w:lang w:val="hi_IN" w:bidi="hi_IN"/>
        </w:rPr>
        <w:t>वे विश्वासी जो अन्य भाषा बोलते हैं</w:t>
      </w:r>
    </w:p>
    <w:p>
      <w:pPr>
        <w:pStyle w:val="ListBullet"/>
        <w:spacing w:line="240" w:lineRule="auto"/>
        <w:ind w:left="720"/>
      </w:pPr>
      <w:r>
        <w:rPr>
          <w:lang w:val="hi_IN" w:bidi="hi_IN"/>
        </w:rPr>
      </w:r>
      <w:r>
        <w:rPr>
          <w:lang w:val="hi_IN" w:bidi="hi_IN"/>
        </w:rPr>
        <w:t>और भविष्यवाणी का वरदान पाए हुए विश्वासी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"प्रेम के मार्ग पर चलो और आत्मिक वरदानों की चाह रखो, खास तौर पर भविष्यद्वाणी के वरदान की। यदि आप ऐसी भाषा में बोलते हैं जिसे कोई नहीं समझता, तो आप लोगों से नहीं, बल्कि परमेश्वर से बात कर रहे होते हैं। कोई भी यह नहीं समझ सकता कि आप क्या कह रहे हैं। तुम आत्मा में रहस्य बोल रहे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वह व्यक्ति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इसके बाद, पौलुस कहता है, "लेकिन जो भविष्यद्वाणी करता है, वह लोगों से बात करता है ताकि उन लोगों को मजबूत किया जा सके, प्रोत्साहित किया जा सके और सांत्वना दिया जा सके। जो कोई अन्य भाषा में बोलता है, वह अपनी ही उन्नति करता है, परंतु जो भविष्यद्वाणी करता है, वह कलीसिया की उन्नति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किरदार निभाने वाले लोगों से पूछें, “आप क्या महसूस कर रहे हैं या क्या सोच रहे हैं?” एक विश्वासी इस तरह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"मैं चाहता हूँ कि तुम सब अन्य भाषाओं में बोलो, लेकिन मैं चाहता हूँ कि तुम भविष्यद्वाणी करो। जो भविष्यद्वाणी करता है, वह अन्य भाषा में बोलने वाले से बड़ा है, जब तक कि कोई उसका अर्थ न समझाए, ताकि परमेश्वर कलीसिया को सुदृढ़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वह व्यक्ति उत्तर दे सकता है:</w:t>
      </w:r>
    </w:p>
    <w:p>
      <w:pPr>
        <w:pStyle w:val="ListBullet"/>
        <w:spacing w:line="240" w:lineRule="auto"/>
        <w:ind w:left="720"/>
      </w:pPr>
      <w:r>
        <w:rPr>
          <w:lang w:val="hi_IN" w:bidi="hi_IN"/>
        </w:rPr>
      </w:r>
      <w:r>
        <w:rPr>
          <w:lang w:val="hi_IN" w:bidi="hi_IN"/>
        </w:rPr>
        <w:t>विश्वासियों का किरदार निभाने वाले लोगों से पूछें, “आप क्या महसूस कर रहे हैं या क्या सोच रहे हैं?” लोग इस तरह के उत्तर दे सकते हैं, जैसे:</w:t>
      </w:r>
      <w:r>
        <w:rPr>
          <w:lang w:val="hi_IN" w:bidi="hi_IN"/>
        </w:rPr>
      </w:r>
    </w:p>
    <w:p>
      <w:pPr>
        <w:pStyle w:val="Heading3"/>
      </w:pPr>
      <w:r>
        <w:rPr>
          <w:lang w:val="hi_IN" w:bidi="hi_IN"/>
        </w:rPr>
        <w:t>आवश्यक जानकारी</w:t>
      </w:r>
    </w:p>
    <w:p>
      <w:pPr/>
      <w:r>
        <w:rPr>
          <w:lang w:val="hi_IN" w:bidi="hi_IN"/>
        </w:rPr>
      </w:r>
      <w:r>
        <w:rPr>
          <w:lang w:val="hi_IN" w:bidi="hi_IN"/>
        </w:rPr>
        <w:t>1 कुरिन्थियों 14:1–5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विश्वासियों को </w:t>
      </w:r>
      <w:r>
        <w:rPr>
          <w:b/>
          <w:lang w:val="hi_IN" w:bidi="hi_IN"/>
        </w:rPr>
        <w:t>प्रेम के मार्ग</w:t>
      </w:r>
      <w:r>
        <w:rPr>
          <w:lang w:val="hi_IN" w:bidi="hi_IN"/>
        </w:rPr>
        <w:t xml:space="preserve"> पर चलने और आत्मिक वरदानों की चाह रखने के लिए कहकर शुरुआत करता है। सोचें कि आपने अध्याय 12 के अंत में बेहतर या अधिक उत्कृष्ट मार्ग के विचार का अनुवाद कैसे किया था। अब, "प्रेम के मार्ग" के विचार का अनुवाद भी ठीक उसी तरह करने की कोशिश कीजिए, जैसा आपने वहाँ किया था।</w:t>
      </w:r>
    </w:p>
    <w:p>
      <w:pPr/>
      <w:r>
        <w:rPr>
          <w:lang w:val="hi_IN" w:bidi="hi_IN"/>
        </w:rPr>
      </w:r>
      <w:r>
        <w:rPr>
          <w:b/>
          <w:lang w:val="hi_IN" w:bidi="hi_IN"/>
        </w:rPr>
        <w:t>आत्मिक वरदान</w:t>
      </w:r>
      <w:r>
        <w:rPr>
          <w:lang w:val="hi_IN" w:bidi="hi_IN"/>
        </w:rPr>
        <w:t xml:space="preserve"> वे विशेष क्षमताएँ हैं जो पवित्र आत्मा लोगों को देता है। 1 कुरिन्थियों अध्याय 12 के पद 1 की तरह ही मूल भाषा में शब्द वास्तव में "आत्मिक बातें" है, लेकिन अधिकांश अनुवादों में आत्मिक वरदान कहा गया है, क्योंकि पौलुस आगे इसी बारे में बात करता है। यदि आप चाहें, तो आत्मिक वरदानों के लिए उसी शब्द या वाक्यांश का उपयोग करें जो आपने पिछले भागों में उपयोग किया था। </w:t>
      </w:r>
      <w:r>
        <w:rPr>
          <w:b/>
          <w:lang w:val="hi_IN" w:bidi="hi_IN"/>
        </w:rPr>
        <w:t>वरदान</w:t>
      </w:r>
      <w:r>
        <w:rPr>
          <w:lang w:val="hi_IN" w:bidi="hi_IN"/>
        </w:rPr>
        <w:t>, या आत्मिक वरदान, मुख्य शब्दावली में है।</w:t>
      </w:r>
    </w:p>
    <w:p>
      <w:pPr/>
      <w:r>
        <w:rPr>
          <w:lang w:val="hi_IN" w:bidi="hi_IN"/>
        </w:rPr>
      </w:r>
      <w:r>
        <w:rPr>
          <w:lang w:val="hi_IN" w:bidi="hi_IN"/>
        </w:rPr>
        <w:t xml:space="preserve">पौलुस कहता है कि विश्वासियों को विशेष रूप से </w:t>
      </w:r>
      <w:r>
        <w:rPr>
          <w:b/>
          <w:lang w:val="hi_IN" w:bidi="hi_IN"/>
        </w:rPr>
        <w:t>भविष्यद्वाणी</w:t>
      </w:r>
      <w:r>
        <w:rPr>
          <w:lang w:val="hi_IN" w:bidi="hi_IN"/>
        </w:rPr>
        <w:t xml:space="preserve"> के वरदान की चाह रखनी चाहिए। नए नियम में, पौलुस हमें सिखाता है कि पवित्र आत्मा कुछ लोगों को भविष्यवाणी करने की सामर्थ देता है। पवित्र आत्मा के द्वारा, परमेश्वर इन विश्वासियों को कुछ विशेष ज्ञान या समझ दे सकता है जो कलीसिया की भलाई के लिए है। पौलुस इसे भविष्यवाणी करने का वरदान कहता है। हर विश्वासी के पास यह वरदान नहीं हो सकता, क्योंकि पवित्र आत्मा अलग-अलग लोगों को अलग-अलग वरदान देता है। भविष्यद्वाणी के लिए उसी शब्द या वाक्यांश का उपयोग करें जिसका उपयोग आपने पिछले भागों में किया है। भविष्यवाणी के वरदान के बारे में अधिक जानकारी के लिए, मुख्य शब्दावली में </w:t>
      </w:r>
      <w:r>
        <w:rPr>
          <w:lang w:val="hi_IN" w:bidi="hi_IN"/>
        </w:rPr>
        <w:t>भविष्यवाणी</w:t>
      </w:r>
      <w:r>
        <w:rPr>
          <w:lang w:val="hi_IN" w:bidi="hi_IN"/>
        </w:rPr>
        <w:t xml:space="preserve"> देखें।</w:t>
      </w:r>
    </w:p>
    <w:p>
      <w:pPr/>
      <w:r>
        <w:rPr>
          <w:lang w:val="hi_IN" w:bidi="hi_IN"/>
        </w:rPr>
      </w:r>
      <w:r>
        <w:rPr>
          <w:lang w:val="hi_IN" w:bidi="hi_IN"/>
        </w:rPr>
        <w:t xml:space="preserve">पौलुस समझाता है कि जो व्यक्ति </w:t>
      </w:r>
      <w:r>
        <w:rPr>
          <w:b/>
          <w:lang w:val="hi_IN" w:bidi="hi_IN"/>
        </w:rPr>
        <w:t>अन्य भाषा</w:t>
      </w:r>
      <w:r>
        <w:rPr>
          <w:lang w:val="hi_IN" w:bidi="hi_IN"/>
        </w:rPr>
        <w:t xml:space="preserve"> बोलता है, वह परमेश्वर से बात करता है, न कि लोगों से, क्योंकि दूसरे लोग यह नहीं समझ सकते कि वह व्यक्ति क्या कह रहा है। जब कोई "अन्य भाषा" में बोलता है, तो इसका अर्थ है कि उस व्यक्ति के पास पवित्र आत्मा से मिला एक विशेष वरदान है जिससे वह ऐसी भाषा में बोलता है जिसे वह स्वयं नहीं समझता। अन्य भाषा के लिए उसी शब्द या वाक्यांश का उपयोग करें जिसका उपयोग आपने पिछले भागों में किया है। अधिक जानकारी के लिए, मुख्य शब्दावली में </w:t>
      </w:r>
      <w:r>
        <w:rPr>
          <w:lang w:val="hi_IN" w:bidi="hi_IN"/>
        </w:rPr>
        <w:t>अन्य भाषा</w:t>
      </w:r>
      <w:r>
        <w:rPr>
          <w:lang w:val="hi_IN" w:bidi="hi_IN"/>
        </w:rPr>
        <w:t xml:space="preserve"> को देखें।</w:t>
      </w:r>
    </w:p>
    <w:p>
      <w:pPr/>
      <w:r>
        <w:rPr>
          <w:lang w:val="hi_IN" w:bidi="hi_IN"/>
        </w:rPr>
      </w:r>
      <w:r>
        <w:rPr>
          <w:lang w:val="hi_IN" w:bidi="hi_IN"/>
        </w:rPr>
        <w:t xml:space="preserve">जब कोई व्यक्ति अन्य भाषा बोलता है, तो वह व्यक्ति आत्मा की सामर्थ्य से बोलता है। यह </w:t>
      </w:r>
      <w:r>
        <w:rPr>
          <w:b/>
          <w:lang w:val="hi_IN" w:bidi="hi_IN"/>
        </w:rPr>
        <w:t>पवित्र आत्मा</w:t>
      </w:r>
      <w:r>
        <w:rPr>
          <w:lang w:val="hi_IN" w:bidi="hi_IN"/>
        </w:rPr>
        <w:t xml:space="preserve"> है, या परमेश्वर का आत्मा है। जब परमेश्वर का आत्मा किसी व्यक्ति पर आता है, तो उस व्यक्ति को एक विशेष सामर्थ्य या क्षमता प्राप्त होती है। आत्मा या पवित्र आत्मा के लिए उसी शब्द या वाक्यांश का उपयोग करें जिसका उपयोग आपने पिछले भागों में किया है। अधिक जानकारी के लिए, मुख्य शब्दावली में </w:t>
      </w:r>
      <w:r>
        <w:rPr>
          <w:lang w:val="hi_IN" w:bidi="hi_IN"/>
        </w:rPr>
        <w:t>पवित्र आत्मा</w:t>
      </w:r>
      <w:r>
        <w:rPr>
          <w:lang w:val="hi_IN" w:bidi="hi_IN"/>
        </w:rPr>
        <w:t xml:space="preserve"> देखें।</w:t>
      </w:r>
    </w:p>
    <w:p>
      <w:pPr/>
      <w:r>
        <w:rPr>
          <w:lang w:val="hi_IN" w:bidi="hi_IN"/>
        </w:rPr>
      </w:r>
      <w:r>
        <w:rPr>
          <w:lang w:val="hi_IN" w:bidi="hi_IN"/>
        </w:rPr>
        <w:t xml:space="preserve">इस अनजानी भाषा में, लोग परमेश्वर की स्तुति कर रहे होते हैं या परमेश्वर के विषय में कोई </w:t>
      </w:r>
      <w:r>
        <w:rPr>
          <w:b/>
          <w:lang w:val="hi_IN" w:bidi="hi_IN"/>
        </w:rPr>
        <w:t>भेद</w:t>
      </w:r>
      <w:r>
        <w:rPr>
          <w:lang w:val="hi_IN" w:bidi="hi_IN"/>
        </w:rPr>
        <w:t xml:space="preserve"> बोल रहे होते हैं। आपको याद होगा कि भेद वे सत्य हैं जो एक रहस्य थे, लेकिन अब परमेश्वर उस रहस्य को बता रहा है या प्रकट कर रहा है। यह कोई रहस्य नहीं है जो लोग अपने लिए खोज रहे हैं, बल्कि परमेश्वर का आत्मा लोगों को इस सत्य को दिखा रहा है। भेद के लिए उसी शब्द या वाक्यांश का उपयोग करें जिसका उपयोग आपने पिछले भागों में किया है।</w:t>
      </w:r>
    </w:p>
    <w:p>
      <w:pPr/>
      <w:r>
        <w:rPr>
          <w:lang w:val="hi_IN" w:bidi="hi_IN"/>
        </w:rPr>
      </w:r>
      <w:r>
        <w:rPr>
          <w:lang w:val="hi_IN" w:bidi="hi_IN"/>
        </w:rPr>
        <w:t xml:space="preserve">पौलुस अन्य भाषा में बोलने और भविष्यद्वाणी के बीच अंतर स्पष्ट करता है। जब कोई व्यक्ति भविष्यद्वाणी करता है, तो वह व्यक्ति लोगों की </w:t>
      </w:r>
      <w:r>
        <w:rPr>
          <w:b/>
          <w:lang w:val="hi_IN" w:bidi="hi_IN"/>
        </w:rPr>
        <w:t>उन्नति</w:t>
      </w:r>
      <w:r>
        <w:rPr>
          <w:lang w:val="hi_IN" w:bidi="hi_IN"/>
        </w:rPr>
        <w:t xml:space="preserve">, </w:t>
      </w:r>
      <w:r>
        <w:rPr>
          <w:b/>
          <w:lang w:val="hi_IN" w:bidi="hi_IN"/>
        </w:rPr>
        <w:t>प्रोत्साहना</w:t>
      </w:r>
      <w:r>
        <w:rPr>
          <w:lang w:val="hi_IN" w:bidi="hi_IN"/>
        </w:rPr>
        <w:t xml:space="preserve"> और </w:t>
      </w:r>
      <w:r>
        <w:rPr>
          <w:b/>
          <w:lang w:val="hi_IN" w:bidi="hi_IN"/>
        </w:rPr>
        <w:t>सांत्वना</w:t>
      </w:r>
      <w:r>
        <w:rPr>
          <w:lang w:val="hi_IN" w:bidi="hi_IN"/>
        </w:rPr>
        <w:t xml:space="preserve"> के लिए लोगों से बात करता है। जब कोई किसी की उन्नति करता है, तो वह लोगों के विश्वास और चरित्र को और भी मजबूत बनाने में सहायता करता है। तब लोग परमेश्वर पर और अधिक विश्वास करना और उसे समझना सीखेंगे और उस रीति से चलने और जीने की कोशिश करेंगे जो परमेश्वर को प्रसन्न करती हो। जब कोई व्यक्ति किसी दूसरे को प्रोत्साहित करता है, तो वह व्यक्ति उसको सामर्थ और आशा प्रदान करता है। जब कोई किसी दूसरे व्यक्ति को सांत्वना देता है, तो वह किसी परेशान व्यक्ति को राहत पहुँचाता है या उसे शांत करता है। परमेश्वर का उद्देश्य यह है कि लोग पूरी कलीसिया की सहायता के लिए भविष्यद्वाणी का उपयोग करें, जबकि अन्य भाषा में बोलना केवल बोलने वाले की ही उन्नति करता है, जब तक कि कोई उस व्यक्ति की बातों का अर्थ न समझा सके।</w:t>
      </w:r>
    </w:p>
    <w:p>
      <w:pPr/>
      <w:r>
        <w:rPr>
          <w:lang w:val="hi_IN" w:bidi="hi_IN"/>
        </w:rPr>
      </w:r>
      <w:r>
        <w:rPr>
          <w:lang w:val="hi_IN" w:bidi="hi_IN"/>
        </w:rPr>
        <w:t>यहाँ रुकें और समूह में चर्चा करें कि आप लोगों की उन्नति करने, प्रोत्साहित करने और सांत्वना देने के लिए किन शब्दों या वाक्यांशों का उपयोग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14:6–19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14:6–19 को सुनें और अपने मन में रखें।</w:t>
      </w:r>
    </w:p>
    <w:p>
      <w:pPr/>
      <w:r>
        <w:rPr>
          <w:lang w:val="hi_IN" w:bidi="hi_IN"/>
        </w:rPr>
      </w:r>
      <w:r>
        <w:rPr>
          <w:lang w:val="hi_IN" w:bidi="hi_IN"/>
        </w:rPr>
        <w:t>यदि सम्भव हो, तो 1 कुरिन्थियों 14:6–19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14:6–19 का ऑडियो संस्करण सबसे आसानी से समझ में आने वाले अनुवाद में सुनें।</w:t>
      </w:r>
    </w:p>
    <w:p>
      <w:pPr/>
      <w:r>
        <w:rPr>
          <w:lang w:val="hi_IN" w:bidi="hi_IN"/>
        </w:rPr>
      </w:r>
      <w:r>
        <w:rPr>
          <w:lang w:val="hi_IN" w:bidi="hi_IN"/>
        </w:rPr>
        <w:t>पौलुस के पत्र के इस भाग में, पौलुस इस बात को स्पष्ट करना जारी रखता है कि जब विश्वासी आराधना के लिए इकट्ठा हों, तब विश्वासियों के लिए केवल उन्हीं प्रकारों से बोलना क्यों महत्वपूर्ण है जिन्हें दूसरे लोग समझ सकें। पौलुस फिर से अन्य भाषा के वरदान पर ध्यान केन्द्रित करता है, जो तब होता है जब कोई ऐसी विशेष भाषा में बोलता है जिसे केवल परमेश्वर समझता है। पौलुस ने अभी-अभी यह समझाना समाप्त किया है कि कलीसिया की सभाओं में अन्य भाषा का वरदान भविष्यद्वाणी के वरदान जितना महत्वपूर्ण नहीं है।</w:t>
      </w:r>
    </w:p>
    <w:p>
      <w:pPr/>
      <w:r>
        <w:rPr>
          <w:lang w:val="hi_IN" w:bidi="hi_IN"/>
        </w:rPr>
      </w:r>
      <w:r>
        <w:rPr>
          <w:lang w:val="hi_IN" w:bidi="hi_IN"/>
        </w:rPr>
        <w:t>अब पौलुस विश्वासियों को कारण बताना जारी रखता है कि कलीसिया की सभाओं में लोगों के लिए एक-दूसरे की बात को समझना क्यों महत्वपूर्ण है। पौलुस अन्य भाषा में बोलने की तुलना निर्जीव ध्वनियों से करता है, जैसे कि वाद्य यंत्रों से निकलने वाले स्वर, या किसी व्यक्ति को पराई भाषा में बोलते हुए सुनना, जो उस देश की सामान्य बोलचाल की भाषा से भिन्न होती है। पौलुस इन तुलनाओं का उपयोग विश्वासियों को यह दिखाने के लिए करता है कि यदि कोई व्यक्ति दूसरे की बात नहीं समझ सकता, तो वे शब्द सुनने वाले के लिए व्यर्थ या मूल्यहीन होते हैं। पौलुस जोर देता है कि स्पष्ट संचार महत्वपूर्ण है ताकि कलीसिया अपने विश्वास में बढ़ सके।</w:t>
      </w:r>
    </w:p>
    <w:p>
      <w:pPr/>
      <w:r>
        <w:rPr>
          <w:lang w:val="hi_IN" w:bidi="hi_IN"/>
        </w:rPr>
      </w:r>
      <w:r>
        <w:rPr>
          <w:lang w:val="hi_IN" w:bidi="hi_IN"/>
        </w:rPr>
        <w:t>पौलुस कुरिन्थुस के सभी विश्वासियों, पुरुषों और स्त्रियों दोनों से बात करता है। पौलुस अपने आप को एक उदाहरण के रूप में उपयोग करता है, और पौलुस एक प्रश्न पूछकर शुरू करता है। पौलुस विश्वासियों से कहता है कि वे कल्पना करें कि पौलुस कुरिन्थुस की कलीसिया में आता है और अन्य भाषा में बोलता है, ऐसी भाषा जो केवल परमेश्वर ही समझ सकता है। पौलुस पूछता है, "यह विश्वासियों की मदद कैसे करेगा?" चूँकि विश्वासी यह समझ नहीं सकते कि पौलुस क्या कह रहा है, इसलिए पौलुस के वचन विश्वासियों की मदद नहीं कर सकते। यदि पौलुस विश्वासियों के पास आता है और समझ में आने वाले तरीके से बात करता है, और पौलुस परमेश्वर की ओर से विशेष संदेश और सत्य साझा करता है, या परमेश्वर के बारे में शिक्षा लाता है, तो पौलुस विश्वासियों को प्रोत्साहित करके और विश्वासियों को आत्मिक रूप से बढ़ने में मदद करके विश्वासियों की मदद कर सकता है।</w:t>
      </w:r>
    </w:p>
    <w:p>
      <w:pPr/>
      <w:r>
        <w:rPr>
          <w:lang w:val="hi_IN" w:bidi="hi_IN"/>
        </w:rPr>
      </w:r>
      <w:r>
        <w:rPr>
          <w:lang w:val="hi_IN" w:bidi="hi_IN"/>
        </w:rPr>
        <w:t>पौलुस विश्वासियों को यह समझने में सहायता करने के लिए उदाहरणों या तुलनाओं का प्रयोग करता है कि जब विश्वासी मिलकर आराधना करें, तब उनके लिए उन आत्मिक वरदानों का प्रयोग करना क्यों महत्वपूर्ण है जिन्हें अन्य लोग समझ सकें। पौलुस अन्य भाषा में बोलने की तुलना वाद्य यंत्रों को बजाने से करता है, जैसे कि बाँसुरी या वीणा। यदि कोई व्यक्ति इन वाद्य यंत्रों को स्पष्ट स्वर निकाले बिना या एक-दूसरे से भिन्न सुर बजाए बिना बजाता है, तो यंत्र से निकलने वाली ध्वनि सुनने वाले व्यक्ति के लिए अर्थहीन होगी। लोग नरकट, हाथीदांत, कांसा, चांदी या सोने से बांसुरी या पाइप बनाते हैं। बाँसुरी या पाइप खोखली होती है, जिसमें बाँसुरी या पाइप की पूरी लंबाई में छेद होते हैं। जब कोई व्यक्ति वाद्य यंत्र में फूँक मारता है, तब वह उसी समय अपनी उंगलियों से उसकी लंबाई में बने अलग-अलग छेदों को ढकता है ताकि अलग-अलग आवाजें निकल सकें। वीणा लकड़ी के ढांचे वाला एक बड़ा तार वाला वाद्य यंत्र है। लोग आवाज उत्पन्न करने के लिए तारों को झंकृत करते हैं।</w:t>
      </w:r>
    </w:p>
    <w:p>
      <w:pPr/>
      <w:r>
        <w:rPr>
          <w:lang w:val="hi_IN" w:bidi="hi_IN"/>
        </w:rPr>
      </w:r>
      <w:r>
        <w:rPr>
          <w:lang w:val="hi_IN" w:bidi="hi_IN"/>
        </w:rPr>
        <w:t xml:space="preserve">यहाँ रुकें और समूह में </w:t>
      </w:r>
      <w:r>
        <w:rPr>
          <w:lang w:val="hi_IN" w:bidi="hi_IN"/>
        </w:rPr>
        <w:t>बाँसुरी</w:t>
      </w:r>
      <w:r>
        <w:rPr>
          <w:lang w:val="hi_IN" w:bidi="hi_IN"/>
        </w:rPr>
        <w:t xml:space="preserve"> और </w:t>
      </w:r>
      <w:r>
        <w:rPr>
          <w:lang w:val="hi_IN" w:bidi="hi_IN"/>
        </w:rPr>
        <w:t>वीणा</w:t>
      </w:r>
      <w:r>
        <w:rPr>
          <w:lang w:val="hi_IN" w:bidi="hi_IN"/>
        </w:rPr>
        <w:t xml:space="preserve"> की तस्वीर देखें। आपने किसी को कोई वाद्य-यंत्र अच्छी तरह बजाते हुए कब सुना है, और किसी को वाद्य-यंत्र को बुरी तरह बजाते हुए कब सुना है? जब आपने लोगों को अच्छा और बुरा बजाते हुए सुना तो आपको कैसा महसूस हुआ? इस ऑडियो को यहाँ रोकें।</w:t>
      </w:r>
    </w:p>
    <w:p>
      <w:pPr/>
      <w:r>
        <w:rPr>
          <w:lang w:val="hi_IN" w:bidi="hi_IN"/>
        </w:rPr>
      </w:r>
      <w:r>
        <w:rPr>
          <w:lang w:val="hi_IN" w:bidi="hi_IN"/>
        </w:rPr>
        <w:t>यहाँ रुकें और नीचे दिए गए प्रश्न पर भी चर्चा करें: किसी ऐसे समय के बारे में बात करें जब आप ऐसी स्थिति में रहे हों जहाँ कोई बात कर रहा था, लेकिन आप उस व्यक्ति को समझ नहीं पा रहे थे। इसका आपकी यह समझने की क्षमता पर क्या असर पड़ा कि क्या हो रहा था? इस ऑडियो को यहाँ रोकें।</w:t>
      </w:r>
    </w:p>
    <w:p>
      <w:pPr/>
      <w:r>
        <w:rPr>
          <w:lang w:val="hi_IN" w:bidi="hi_IN"/>
        </w:rPr>
      </w:r>
      <w:r>
        <w:rPr>
          <w:lang w:val="hi_IN" w:bidi="hi_IN"/>
        </w:rPr>
        <w:t>पौलुस वाद्य यंत्र का उपयोग करने का एक और उदाहरण देता है, लेकिन इस बार युद्ध की परिवेश में। युद्ध के दौरान सैनिकों को यह निर्देश देने के लिए कि हमला करने या पीछे हटने का समय कब है, सैन्य अधिकारी तुरही या बिगुल पर बजाए जाने वाले अलग-अलग संकेतों का इस्तेमाल करते थे। अगर तुरही से सिर्फ़ आवाज आती है, लेकिन सैनिकों को यह नहीं पता कि उस आवाज का क्या मतलब है, तो सैनिकों को यह नहीं पता चलेगा कि उन्हें क्या करना है। इन मामलों में ध्वनि अपने आप में बेकार है। पौलुस विश्वासियों को यह दिखा रहा है कि यह वैसा ही है जैसे विश्वासी अन्य भाषाओं में बोलें और कोई उन शब्दों का अर्थ समझाने वाला न हो। यदि अन्य विश्वासी उन शब्दों को नहीं समझते जो विश्वासी अन्य भाषा में बोलते हैं, तो उन शब्दों का सुनने वालों के लिए कोई महत्व नहीं है। पौलुस कहता है कि यह हवा से बात करने के समान होगा, जिसका अर्थ है कि शब्द बर्बाद हो जाएँगे और शब्द किसी की मदद नहीं करेंगे। पौलुस कहता है कि जब विश्वासी बोलें, तो विश्वासियों को इस तरह बोलना चाहिए कि अन्य विश्वासी समझ सकें, ताकि हर कोई सीख सकें और प्रोत्साहित हो सके। तुरही या बिगुल एक सुषिर वाद्य यंत्र है। लोग आमतौर पर चाँदी या पीतल से बना एक तुरही या बिगुल बनाते हैं। तुरही या बिगुल धातु की एक सीधी नली होती है, जिसका एक सिरा शंकु के आकार में फैला हुआ होता है। लोग तुरही या बिगुल में फूँक मारकर तीव्र आवाज निकालते हैं।</w:t>
      </w:r>
    </w:p>
    <w:p>
      <w:pPr/>
      <w:r>
        <w:rPr>
          <w:lang w:val="hi_IN" w:bidi="hi_IN"/>
        </w:rPr>
      </w:r>
      <w:r>
        <w:rPr>
          <w:lang w:val="hi_IN" w:bidi="hi_IN"/>
        </w:rPr>
        <w:t xml:space="preserve">यहाँ रुकें और समूह में </w:t>
      </w:r>
      <w:r>
        <w:rPr>
          <w:b/>
          <w:lang w:val="hi_IN" w:bidi="hi_IN"/>
        </w:rPr>
        <w:t>तुरही</w:t>
      </w:r>
      <w:r>
        <w:rPr>
          <w:lang w:val="hi_IN" w:bidi="hi_IN"/>
        </w:rPr>
        <w:t xml:space="preserve"> या बिगुल की तस्वीर देखें। नीचे दिए गए प्रश्न पर भी चर्चा करें: आपकी संस्कृति में, किस तरह की ध्वनि है जो आपको कार्य करने के लिए सतर्क करती है, जैसे कि चेतावनी देना? क्या होगा अगर आप इस आवाज को समझ न पाएँ? इस ऑडियो को यहाँ रोकें।</w:t>
      </w:r>
    </w:p>
    <w:p>
      <w:pPr/>
      <w:r>
        <w:rPr>
          <w:lang w:val="hi_IN" w:bidi="hi_IN"/>
        </w:rPr>
      </w:r>
      <w:r>
        <w:rPr>
          <w:lang w:val="hi_IN" w:bidi="hi_IN"/>
        </w:rPr>
        <w:t>पौलुस इस बात के और उदाहरण देना जारी रखता है कि शब्द कितने बेकार होते हैं, अगर कोई उन्हें समझ ही न पाए। पौलुस कहता है कि लोग संसार में कई भाषाएँ बोलते हैं। दुनिया की सभी भाषाओं का, उन्हें बोलने वाले व्यक्ति के लिए कोई न कोई अर्थ होता है। लेकिन अगर भाषा सुनने वाला व्यक्ति उसे समझ नहीं पाता, तो वे शब्द सुनने वाले के लिए बिना किसी मोल के महज़ आवाज बनकर रह जाते हैं। जो लोग आपस में बात कर रहे हैं, वे विदेशियों या अलग-अलग देशों के लोगों जैसे हैं। पौलुस फिर से कहता है कि यह वैसा ही है जैसा कुरिन्थुस के विश्वासी अपनी सभाओं में अन्य भाषा बोलते समय कर रहे हैं। पौलुस चाहता है कि जो विश्वासी सार्वजनिक रूप से अन्य भाषा में बोले, वह प्रार्थना करे और परमेश्वर से उन शब्दों का अर्थ समझने में सहायता माँगे, ताकि अन्य लोग उनसे लाभ उठा सकें। पौलुस कहता है कि विश्वासी आत्मिक वरदान पाने के लिए उत्सुक हैं, या बहुत इच्छा रखते हैं। लेकिन पौलुस कहता है कि यदि विश्वासी अपने आत्मिक वरदानों का प्रयोग इसलिए करते हैं क्योंकि वे अन्य लोगों से प्रेम करना चाहते हैं, तो विश्वासियों को उन आत्मिक वरदानों या विशेष क्षमताओं की इच्छा रखनी चाहिए जो अन्य विश्वासियों की सहायता करें।</w:t>
      </w:r>
    </w:p>
    <w:p>
      <w:pPr/>
      <w:r>
        <w:rPr>
          <w:lang w:val="hi_IN" w:bidi="hi_IN"/>
        </w:rPr>
      </w:r>
      <w:r>
        <w:rPr>
          <w:lang w:val="hi_IN" w:bidi="hi_IN"/>
        </w:rPr>
        <w:t>यहाँ रुकें और समूह में नीचे दिए गए प्रश्न पर चर्चा करें: आपके पास कौन से अनोखे वरदान या प्रतिभाएँ हैं, और उन वरदानों या प्रतिभाओं ने व्यक्तिगत रूप से आपकी किस प्रकार सहायता की है? यदि आप इन वरदानों का प्रयोग मुख्य रूप से दूसरों से प्रेम करने और उन्हें प्रोत्साहित करने के लिए कर रहे होते, तो आप इनका उपयोग किस प्रकार भिन्न रूप में करते? इस ऑडियो को यहाँ रोकें।</w:t>
      </w:r>
    </w:p>
    <w:p>
      <w:pPr/>
      <w:r>
        <w:rPr>
          <w:lang w:val="hi_IN" w:bidi="hi_IN"/>
        </w:rPr>
      </w:r>
      <w:r>
        <w:rPr>
          <w:lang w:val="hi_IN" w:bidi="hi_IN"/>
        </w:rPr>
        <w:t>पौलुस एक व्यक्तिगत उदाहरण देता है कि कैसे पौलुस ऐसी भाषा में प्रार्थना करता है और परमेश्वर की स्तुति करता है जिसे केवल परमेश्वर ही समझ सकता है। जब पौलुस अन्य भाषा बोलता है, तो पौलुस केवल पौलुस की आत्मा में या पौलुस उस अदृश्य भाग में ही परमेश्वर से बात करते हैं या उसकी स्तुति करता है, जो सोचता और महसूस करता है। पौलुस पवित्र आत्मा की सहायता से पौलुस के आत्मा में प्रार्थना कर रहा है, लेकिन पौलुस यह भी चाहता है कि पौलुस का मन यह समझे कि पौलुस क्या कह रहा है, ताकि पौलुस के शब्द अन्य लोगों के लिए उपयोगी हो सकें। सभा में, पौलुस चाहता है कि विश्वासी विश्वासियों की आत्मा से प्रार्थना करें और गाएँ और आराधना करें, लेकिन एक समझ में आने वाली भाषा में विचारशील स्तुति भी करें। पौलुस कुरिन्थुस के विश्वासियों से कहता है कि यदि विश्वासी सार्वजनिक सभाओं में परमेश्वर से प्रार्थना करते हैं या स्तुति करते हैं, तो विश्वासियों को प्रार्थना इस तरह करना चाहिए और गाना चाहिए जो उनका मन समझ सके। यदि बाहरी लोग प्रार्थना और स्तुति को समझ सकते हैं, तो बाहरी लोग शामिल हो सकते हैं या "आमीन" कह सकते हैं, जिसका अर्थ है "ऐसा ही हो।" यद्यपि कोई व्यक्ति परमेश्वर की स्तुति और धन्यवाद भली-भाँति कर रहा हो, फिर भी उसके आस-पास उपस्थित बाहरी लोग कुछ सीख नहीं पाएँगे क्योंकि वे उसे समझ नहीं सकते। बाहरी लोग या तो विश्वासी हो सकते हैं या अविश्वासी—वे सभा में वे लोग हैं जो अन्य भाषा में बोलने वालों की बात को नहीं समझ पाते हैं।</w:t>
      </w:r>
    </w:p>
    <w:p>
      <w:pPr/>
      <w:r>
        <w:rPr>
          <w:lang w:val="hi_IN" w:bidi="hi_IN"/>
        </w:rPr>
      </w:r>
      <w:r>
        <w:rPr>
          <w:lang w:val="hi_IN" w:bidi="hi_IN"/>
        </w:rPr>
        <w:t>पौलुस स्पष्ट करता है कि अन्य भाषा में बोलना उत्तम है। पौलुस आभारी है कि पवित्र आत्मा ने पौलुस को अन्य भाषा में बोलने का यह वरदान दिया है, और पौलुस कहता है कि पौलुस किसी भी अन्य व्यक्ति से अधिक अन्य भाषा बोलता है। लेकिन जब पौलुस विश्वासियों के समूह में होता है, तो वह ऐसी भाषा में बहुत सारी बातें कहने के बजाय, कुछ ही शब्द कहना पसंद करता है जिन्हें दूसरे विश्वासी समझ सकें—बजाय इसके कि वह ऐसी भाषा में बहुत सारी बातें कहें जिसे दूसरे विश्वासी न समझते हों। पौलुस चाहता है कि विश्वासी सभी को अपने विश्वास में सीखने और बढ़ने में मदद करें, और कुरिन्थुस के लोगों को भी ऐसा ही करना चाहिए।</w:t>
      </w:r>
    </w:p>
    <w:p>
      <w:pPr/>
      <w:r>
        <w:rPr>
          <w:lang w:val="hi_IN" w:bidi="hi_IN"/>
        </w:rPr>
      </w:r>
      <w:r>
        <w:rPr>
          <w:lang w:val="hi_IN" w:bidi="hi_IN"/>
        </w:rPr>
        <w:t>यहाँ रुकें और समूह में इस प्रश्न पर चर्चा करें: कल्पना करें कि आप एक ऐसे समूह का हिस्सा हैं जो किसी परियोजना पर काम करता है। समूह में सभी लोगों के लिए इस उद्देश्य को समझना कितना महत्वपूर्ण है? स्पष्ट संवाद समूह को एक साथ बेहतर काम करने में कैसे मदद करता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1 कुरिन्थियों 14:6–19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यह समझाना जारी रखता है कि सभाओं में परमेश्वर की स्तुति करना और उसकी आराधना करना इस तरह करना कितना महत्वपूर्ण है जिसे हर कोई समझ सके। पौलुस ऐसे उदाहरणों का उपयोग करता है जिनमें कोई व्यक्ति बिना किसी समझ में आने वाली धुन के कोई वाद्य यंत्र बजा रहा हो, या कोई किसी विदेशी भाषा—यानी किसी दूसरे देश की भाषा—में बात कर रहा हो।</w:t>
      </w:r>
    </w:p>
    <w:p>
      <w:pPr/>
      <w:r>
        <w:rPr>
          <w:lang w:val="hi_IN" w:bidi="hi_IN"/>
        </w:rPr>
      </w:r>
      <w:r>
        <w:rPr>
          <w:b/>
          <w:lang w:val="hi_IN" w:bidi="hi_IN"/>
        </w:rPr>
        <w:t>दूसरे भाग में:</w:t>
      </w:r>
      <w:r>
        <w:rPr>
          <w:lang w:val="hi_IN" w:bidi="hi_IN"/>
        </w:rPr>
        <w:t xml:space="preserve"> पौलुस अपने आप को एक उदाहरण के रूप में उपयोग करता है ताकि विश्वासियों को यह अंतर दिखाया जा सके कि सिर्फ़ विश्वासियों की आत्मा में प्रार्थना और आराधना करने में, और दूसरों की भलाई के लिए अपनी आत्मा और मन दोनों से प्रार्थना करने में क्या फ़र्क है। पौलुस स्पष्ट रूप से बताता है कि जब विश्वासी एक साथ इकट्ठा होते हैं, तो विश्वासियों को एक-दूसरे का निर्माण करना चाहिए और एक-दूसरे को अपने विश्वास, भरोसा और परमेश्वर के बारे में समझ में मजबूत होने में मदद करनी चाहिए।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बाँसुरी या वीणा बजाने वाला व्यक्ति</w:t>
      </w:r>
    </w:p>
    <w:p>
      <w:pPr>
        <w:pStyle w:val="ListBullet"/>
        <w:spacing w:line="240" w:lineRule="auto"/>
        <w:ind w:left="720"/>
      </w:pPr>
      <w:r>
        <w:rPr>
          <w:lang w:val="hi_IN" w:bidi="hi_IN"/>
        </w:rPr>
      </w:r>
      <w:r>
        <w:rPr>
          <w:lang w:val="hi_IN" w:bidi="hi_IN"/>
        </w:rPr>
        <w:t>सैन्य अधिकारी जो तुरही बजाता है।</w:t>
      </w:r>
    </w:p>
    <w:p>
      <w:pPr>
        <w:pStyle w:val="ListBullet"/>
        <w:spacing w:line="240" w:lineRule="auto"/>
        <w:ind w:left="720"/>
      </w:pPr>
      <w:r>
        <w:rPr>
          <w:lang w:val="hi_IN" w:bidi="hi_IN"/>
        </w:rPr>
      </w:r>
      <w:r>
        <w:rPr>
          <w:lang w:val="hi_IN" w:bidi="hi_IN"/>
        </w:rPr>
        <w:t>तुरही की आवाज सुन रहे सैनिक</w:t>
      </w:r>
    </w:p>
    <w:p>
      <w:pPr>
        <w:pStyle w:val="ListBullet"/>
        <w:spacing w:line="240" w:lineRule="auto"/>
        <w:ind w:left="720"/>
      </w:pPr>
      <w:r>
        <w:rPr>
          <w:lang w:val="hi_IN" w:bidi="hi_IN"/>
        </w:rPr>
      </w:r>
      <w:r>
        <w:rPr>
          <w:lang w:val="hi_IN" w:bidi="hi_IN"/>
        </w:rPr>
        <w:t>और दूसरे देशों के विदेशी जो एक अलग भाषा बोलते हैं</w:t>
      </w:r>
    </w:p>
    <w:p>
      <w:pPr/>
      <w:r>
        <w:rPr>
          <w:lang w:val="hi_IN" w:bidi="hi_IN"/>
        </w:rPr>
      </w:r>
      <w:r>
        <w:rPr>
          <w:lang w:val="hi_IN" w:bidi="hi_IN"/>
        </w:rPr>
        <w:t>पौलुस का संदेश कुरिन्थुस के सभी विश्वासियों के लिए है। कुछ अनुवादों में इस भाग की शुरुआत में "भाइयों" शब्द का उपयोग किया गया है, लेकिन पौलुस कुरिन्थुस के पुरुषों और स्त्रियों दोनों से बात कर रहा है। पौलुस पिछले भाग में जिन महत्वपूर्ण बातों के बारे में बात करना शुरू किया था, उन्हें अधिक गहराई से समझाकर विश्वासियों को पौलुस के संदेश को समझने में मदद करना चाहता है। फिर पौलुस विश्वासियों को व्यावहारिक सलाह देना चाहता है। इस भाग में, पौलुस यह सुनिश्चित करना चाहता है कि विश्वासी समझें कि उन्हें अपने आत्मिक वरदानों का उपयोग और संचार किस प्रकार करना है, जिससे अन्य विश्वासियों को परमेश्वर के बारे में उनके विश्वास, भरोसा और समझ में बढ़ने में मदद मिले।</w:t>
      </w:r>
    </w:p>
    <w:p>
      <w:pPr/>
      <w:r>
        <w:rPr>
          <w:lang w:val="hi_IN" w:bidi="hi_IN"/>
        </w:rPr>
      </w:r>
      <w:r>
        <w:rPr>
          <w:lang w:val="hi_IN" w:bidi="hi_IN"/>
        </w:rPr>
        <w:t>पौलुस विश्वासियों से एक प्रश्न पूछकर शुरुआत करता है जिसका उत्तर पौलुस विश्वासियों से देने की उम्मीद नहीं करता है। पौलुस विश्वासियों से कहता है कि वे एक ऐसी स्थिति की कल्पना करें जहाँ पौलुस विश्वासियों के पास आता है, जब विश्वासी एक साथ इकट्ठा होते हैं और अन्य भाषा में बात करते हैं। यदि विश्वासी यह समझ नहीं सकते थे कि पौलुस क्या कह रहा था, तो पौलुस के शब्दों से विश्वासियों को कैसे लाभ होगा? पौलुस इस प्रश्न का उपयोग विश्वासियों को यह देखने में मदद करने के लिए करता है कि यदि विश्वासी पौलुस के शब्दों को समझ ही न पाएँ, तो उन शब्दों का उनके लिए कोई मोल नहीं होगा। फिर पौलुस विश्वासियों को यह सोचने में मदद करता है कि इसके बजाय विश्वासियों के लिए क्या सहायक होगा। प्रकाशन और भविष्यवाणी विश्वासियों की सहायता करेंगी, क्योंकि वे परमेश्वर के संदेश हैं। ज्ञान और शिक्षा लोगों को आत्मिक ज्ञान देते हैं, और इससे लोगों को परमेश्वर को अच्छे तरीके से जानने और परमेश्वर की आज्ञा का पालन और भी बेहतर तरीके से करने में सहायता करता है।</w:t>
      </w:r>
    </w:p>
    <w:p>
      <w:pPr/>
      <w:r>
        <w:rPr>
          <w:lang w:val="hi_IN" w:bidi="hi_IN"/>
        </w:rPr>
      </w:r>
      <w:r>
        <w:rPr>
          <w:lang w:val="hi_IN" w:bidi="hi_IN"/>
        </w:rPr>
        <w:t xml:space="preserve">पौलुस समझाता है कि अन्य भाषा में, या अन्यान भाषा में बात करना तब तक सहायक नहीं है जब तक कि कोई व्यक्ति कही गई बातों का अर्थ समझाने में सक्षम न हो। पौलुस एक बार फिर ऐसे प्रश्नों का उपयोग करता है जिनके उत्तर पौलुस विश्वासियों से देने की उम्मीद नहीं करता है: कोई व्यक्ति संगीत से कैसे लाभ उठा सकता है, यदि संगीत में कोई स्पष्ट स्वर ही न हों? पौलुस कुरिन्थुस के विश्वासियों को यह दिखाने की कोशिश कर रहा है कि जब विश्वासी अन्य भाषा बोलते हैं, तो वे ठीक वैसा ही कर रहे होते हैं, जैसा कोई व्यक्ति बिना किसी धुन के बाँसुरी या वीणा जैसा कोई वाद्य यंत्र बजा रहा हो। </w:t>
      </w:r>
    </w:p>
    <w:p>
      <w:pPr/>
      <w:r>
        <w:rPr>
          <w:lang w:val="hi_IN" w:bidi="hi_IN"/>
        </w:rPr>
      </w:r>
      <w:r>
        <w:rPr>
          <w:lang w:val="hi_IN" w:bidi="hi_IN"/>
        </w:rPr>
        <w:t>पौलुस एक और उदाहरण देता है जो दिखाता है कि जब संचार स्पष्ट नहीं होता है तो क्या हो सकता है। युद्ध के मैदान में, सैनिकों को पता होता था कि अधिकारी द्वारा तुरही या बिगुल पर बजाई गई किसी खास आवाज़ या संकेत के आधार पर उन्हें किस तरह से कार्रवाई करनी है। यदि अधिकारी ने ये विशेष संकेत नहीं दिए, बल्कि इसके बजाय कोई स्पष्ट आवाज़ नहीं निकाली, तो सैनिकों को यह पता नहीं चलता कि उन्हें कैसे कार्रवाई करनी है और वे भ्रमित हो जाएँगे। ये वाद्य यंत्र अपने उद्देश्य को पूरा नहीं करेंगे—संगीत आनन्द नहीं लाएगा, और तुरही कोई निर्देश नहीं देगा। इसी प्रकार, अन्य भाषा में बोलना, जब कोई अन्य व्यक्ति उसका अर्थ न समझ सके, उन शब्दों को सुनने वाले किसी भी व्यक्ति के लिए व्यर्थ है। पौलुस इस बात पर बल देता है कि अपनी जीभ से ऐसी स्पष्ट रीति में संवाद करना जिसे प्रत्येक व्यक्ति समझ सके, कलीसिया की उन्नति के लिए अनिवार्य है। जब पौलुस कहता है, "अपनी जीभ से," तो उसका संकेत मनुष्य के मुख की उस भौतिक जीभ की ओर हो सकता है जो बोलने में सक्षम बनाती है, या पौलुस का संकेत उस समय की ओर हो सकता है जब कोई व्यक्ति अन्य भाषा के वरदान में बोलता है। अधिकांश लोग मानते हैं कि यहाँ जीभ का अर्थ किसी व्यक्ति की शारीरिक जीभ है। पौलुस कह रहा है कि विश्वासियों को स्पष्ट और समझ में आने वाले तरीके से बात करनी चाहिए।</w:t>
      </w:r>
    </w:p>
    <w:p>
      <w:pPr/>
      <w:r>
        <w:rPr>
          <w:lang w:val="hi_IN" w:bidi="hi_IN"/>
        </w:rPr>
      </w:r>
      <w:r>
        <w:rPr>
          <w:lang w:val="hi_IN" w:bidi="hi_IN"/>
        </w:rPr>
        <w:t xml:space="preserve">यदि आवश्यकता हो तो यहाँ रुकें और </w:t>
      </w:r>
      <w:r>
        <w:rPr>
          <w:lang w:val="hi_IN" w:bidi="hi_IN"/>
        </w:rPr>
        <w:t>बाँसुरी</w:t>
      </w:r>
      <w:r>
        <w:rPr>
          <w:lang w:val="hi_IN" w:bidi="hi_IN"/>
        </w:rPr>
        <w:t xml:space="preserve">, </w:t>
      </w:r>
      <w:r>
        <w:rPr>
          <w:lang w:val="hi_IN" w:bidi="hi_IN"/>
        </w:rPr>
        <w:t>वीणा</w:t>
      </w:r>
      <w:r>
        <w:rPr>
          <w:lang w:val="hi_IN" w:bidi="hi_IN"/>
        </w:rPr>
        <w:t xml:space="preserve"> और </w:t>
      </w:r>
      <w:r>
        <w:rPr>
          <w:b/>
          <w:lang w:val="hi_IN" w:bidi="hi_IN"/>
        </w:rPr>
        <w:t>तुरही</w:t>
      </w:r>
      <w:r>
        <w:rPr>
          <w:lang w:val="hi_IN" w:bidi="hi_IN"/>
        </w:rPr>
        <w:t>की तस्वीर फिर से देखें। नीचे दिए गए प्रश्न पर भी चर्चा करें: आपकी संस्कृति में लोग किसी विचार को सिखाने या किसी बात को ज़्यादा स्पष्ट करने के लिए भाषा का इस्तेमाल किस तरह करते हैं—जैसे, लोगों से किसी खास स्थिति की कल्पना करने के लिए कहना या दो चीज़ों की आपस में तुलना करना? क्या आप किसी ऐसे उदाहरण के बारे में सोच सकते हैं, जब किसी ने आपको कुछ सिखाने या समझाने के लिए भाषा का इस तरह से इस्तेमाल किया हो? इस ऑडियो को यहाँ रोकें।</w:t>
      </w:r>
    </w:p>
    <w:p>
      <w:pPr/>
      <w:r>
        <w:rPr>
          <w:lang w:val="hi_IN" w:bidi="hi_IN"/>
        </w:rPr>
      </w:r>
      <w:r>
        <w:rPr>
          <w:lang w:val="hi_IN" w:bidi="hi_IN"/>
        </w:rPr>
        <w:t>यदि कोई व्यक्ति सार्वजनिक रूप से इस तरह बोलता है कि किसी को कुछ समझ ही न आए, तो उसका बोलना ठीक वैसा ही है, जैसे कोई हवा में बातें कर रहा हो। यह एक अभिव्यक्ति है जिसका अर्थ है कि ये शब्द बेकार होंगे—कोई भी इन शब्दों के अर्थ को समझ नहीं पाएगा और इसलिए ये शब्द किसी के लिए उपयोग के नहीं होंगे।</w:t>
      </w:r>
    </w:p>
    <w:p>
      <w:pPr/>
      <w:r>
        <w:rPr>
          <w:lang w:val="hi_IN" w:bidi="hi_IN"/>
        </w:rPr>
      </w:r>
      <w:r>
        <w:rPr>
          <w:lang w:val="hi_IN" w:bidi="hi_IN"/>
        </w:rPr>
        <w:t>यहाँ रुकें और नीचे दिए गए प्रश्न पर चर्चा करें: किसी ऐसे समय के बारे में सोचें जब कोई बोल रहा था, लेकिन किसी को उसकी बात समझ नहीं आई। आपकी भाषा में कौन से ऐसे अभिव्यक्ति हैं, यदि कोई हो, तो क्या इसका अर्थ है कि कोई व्यक्ति बोलने से अपना समय बर्बाद कर रहा है? आप इस अभिव्यक्ति का अनुवाद कैसे करेंगे? इस ऑडियो को यहाँ रोकें।</w:t>
      </w:r>
    </w:p>
    <w:p>
      <w:pPr/>
      <w:r>
        <w:rPr>
          <w:lang w:val="hi_IN" w:bidi="hi_IN"/>
        </w:rPr>
      </w:r>
      <w:r>
        <w:rPr>
          <w:lang w:val="hi_IN" w:bidi="hi_IN"/>
        </w:rPr>
        <w:t>पौलुस फिर से एक व्यावहारिक उदाहरण देता है कि कैसे ऐसे शब्द जो कोई समझ नहीं सकता, बेकार हैं। पौलुस ऐसी स्थिति के उदाहरण देता है जो अभी तक घटित नहीं हुई है, ताकि लोगों को यह सोचने में मदद मिल सके कि क्या हो सकता है या कोई व्यक्ति क्या कर सकता है। पौलुस कहता है कि दुनिया भर में लोग कई भाषाएँ बोलते हैं। संसार भर में लोग जिन भाषाओं को बोलते हैं, वे सभी भाषाएँ उन भाषाओं को बोलने वाले लोगों के लिए सार्थक हैं, लेकिन किसी दूसरे देश के विदेशी के लिए उन भाषाओं का कोई अर्थ नहीं है जो उन भाषाओं को सुनता है। कुछ अनुवादों में विदेशी शब्द के बजाय "बर्बर" शब्द का उपयोग किया गया है। बर्बर वह व्यक्ति होता है जो यूनान से नहीं है और यूनानी लोगों से अलग भाषा बोलता है। पौलुस इस काल्पनिक स्थिति की तुलना वास्तविक स्थिति से कर रहा है जब विश्वासी अन्य भाषाओं में बात करते हैं। जब विश्वासी अन्य भाषा में बोलते हैं, तो विश्वासी द्वारा बोले गए शब्दों का उन अन्य विश्वासियों के लिए कोई अभिप्राय नहीं होता जो उन शब्दों को सुनते हैं। कुरिन्थुस के विश्वासी कई आत्मिक वरदानों का अनुभव कर रहे थे और आत्मिक वरदानों के लिए उत्सुक थे, जिसका अर्थ है कि विश्वासी आत्मिक वरदानों की बहुत इच्छा रखते थे। विश्वासी अक्सर दूसरों को अपने आत्मिक वरदान दिखाना चाहते थे। लेकिन पौलुस विश्वासियों से कहता है कि वे उन आत्मिक वरदानों को पाने और उपयोग करने की इच्छा रखें जिनका उपयोग विश्वासी अन्य विश्वासियों की उन्नति के लिए कर सकें। ठीक उसी तरह जैसे जब हम भौतिक भवन बनाते हैं तो उन्हें मजबूत बनाते हैं, पौलुस चाहता है कि विश्वासी एक-दूसरे का निर्माण करें ताकि विश्वासी मजबूत रहें। इन सब कारणों से, पौलुस विश्वासियों को यह निर्देश देता है कि जब विश्वासी अन्य भाषा में बोलें, तो विश्वासी उन शब्दों का अर्थ समझने के लिए प्रार्थना करें—ताकि वे केवल स्वयं की ही नहीं, बल्कि अन्य लोगों की भी सहायता कर सकें।</w:t>
      </w:r>
    </w:p>
    <w:p>
      <w:pPr/>
      <w:r>
        <w:rPr>
          <w:lang w:val="hi_IN" w:bidi="hi_IN"/>
        </w:rPr>
      </w:r>
      <w:r>
        <w:rPr>
          <w:lang w:val="hi_IN" w:bidi="hi_IN"/>
        </w:rPr>
        <w:t>यहाँ रुकें और समूह में नीचे दिए गए प्रश्न पर चर्चा करें: उन लोगों के बारे में एक कहानी सुनाएँ जो घर की तरह मजबूत कुछ बनाते हैं। आपको क्या लगता है कि लोगों के किसी समूह को क्या चीज मज़बूत बनाती है? चर्चा करें कि आप इस भाग में उसी विचार का अनुवाद कैसे करेंगे। इस ऑडियो को यहाँ रोकें।</w:t>
      </w:r>
    </w:p>
    <w:p>
      <w:pPr/>
      <w:r>
        <w:rPr>
          <w:lang w:val="hi_IN" w:bidi="hi_IN"/>
        </w:rPr>
      </w:r>
      <w:r>
        <w:rPr>
          <w:lang w:val="hi_IN" w:bidi="hi_IN"/>
        </w:rPr>
        <w:t>इस भाग के दूसरे भाग में, पौलुस एक अधिक व्यक्तिगत उदाहरण देता है। लोग अन्य भाषा में बोल सकते हैं या गा सकते हैं, और पौलुस दोनों कर सकते हैं, इसलिए पौलुस इस बारे में बात करता है कि जब पौलुस स्वयं अन्य भाषा बोलता है, तो ऐसा होता है। पौलुस ऐसी भाषा में परमेश्वर से प्रार्थना करता है और परमेश्वर की स्तुति करता है जिसे केवल परमेश्वर ही समझ सकता है। पौलुस ऐसा पौलुस की आत्मा में करता है, अर्थात पौलुस का अदृश्य हिस्सा जो पौलुस के विचार, भावनाएँ और इच्छाएँ हैं। पौलुस का मन—पौलुस के सचेत विचार—उन शब्दों को नहीं समझता जो पौलुस बोल रहा है। पौलुस का मन फलदायक नहीं है—उसका मन ऐसे विचार नहीं उत्पन्न करता जो पौलुस बोल सकता है, ठीक वैसे ही जैसे एक पेड़ फल नहीं उत्पन्न करता है। इसलिए पौलुस का मन दूसरों की मदद करने के लिए कुछ भी नहीं पैदा करता है, लेकिन पौलुस का आत्मा स्वयं पौलुस को लाभ देता है। पौलुस के अन्य भाषा में बोलने से कोई और लाभ नहीं हो सकता जब तक कि कोई व्यक्ति पौलुस द्वारा बोले गए शब्दों का अर्थ समझाने के लिए नहीं समझाए।</w:t>
      </w:r>
    </w:p>
    <w:p>
      <w:pPr/>
      <w:r>
        <w:rPr>
          <w:lang w:val="hi_IN" w:bidi="hi_IN"/>
        </w:rPr>
      </w:r>
      <w:r>
        <w:rPr>
          <w:lang w:val="hi_IN" w:bidi="hi_IN"/>
        </w:rPr>
        <w:t>यहाँ रुकें और समूह में नीचे दिए गए प्रश्न पर चर्चा करें: उस समय के बारे में सोचिए जब आपने कोई तीव्र भावना जैसे खुशी या उदासी महसूस की हो, लेकिन आप यह न समझा पाए हों कि आपको ऐसी भावना क्यों महसूस हुई। आप किसी काम को आत्मा से करने और मन में करने के बीच अंतर के विचार का अनुवाद कैसे कर सकते हैं? इस ऑडियो को यहाँ रोकें।</w:t>
      </w:r>
    </w:p>
    <w:p>
      <w:pPr/>
      <w:r>
        <w:rPr>
          <w:lang w:val="hi_IN" w:bidi="hi_IN"/>
        </w:rPr>
      </w:r>
      <w:r>
        <w:rPr>
          <w:lang w:val="hi_IN" w:bidi="hi_IN"/>
        </w:rPr>
        <w:t xml:space="preserve">पौलुस कहता है कि यह वही है यदि पौलुस पौलुस की आत्मा में गाता है। पौलुस पौलुस के सचेत मन से गा नहीं रहा है। पौलुस फिर से एक प्रश्न पूछता है—पौलुस पूछता है कि इसके बारे में पौलुस को क्या करना चाहिए? फिर पौलुस अपने स्वयं के प्रश्न का उत्तर देता है। पौलुस को पौलुस की आत्मा और पौलुस के मन दोनों के साथ विचारपूर्वक प्रार्थना करना और गाना चाहिए। यदि कोई व्यक्ति उस व्यक्ति की आत्मा में प्रार्थना करता है या अन्य भाषा में गाता है, तो पवित्र आत्मा उस व्यक्ति का मार्गदर्शन करता है और वह व्यक्ति पवित्र आत्मा की सहायता से अपनी आत्मा में प्रार्थना करता है। हालाँकि, पौलुस प्रार्थना करना और गाना चाहता है और यह समझना चाहता है कि पौलुस क्या प्रार्थना कर रहा है और गाना चाहता है ताकि पौलुस के आसपास के दूसरे लोग भी समझ सकें। जब पौलुस अपने बारे में पौलुस के अपने प्रश्न का उत्तर देता है, तो पौलुस वास्तव में कुरिन्थुस की कलीसिया को व्यावहारिक निर्देश दे रहा है कि </w:t>
      </w:r>
      <w:r>
        <w:rPr>
          <w:b/>
          <w:lang w:val="hi_IN" w:bidi="hi_IN"/>
        </w:rPr>
        <w:t>उन्हें</w:t>
      </w:r>
      <w:r>
        <w:rPr>
          <w:lang w:val="hi_IN" w:bidi="hi_IN"/>
        </w:rPr>
        <w:t xml:space="preserve"> सार्वजनिक सभाओं में क्या करना चाहिए। पौलुस चाहता है कि सभा में उपस्थित सभी लोग समझें कि लोग क्या प्रार्थना करते हैं और क्या गाते हैं, ताकि दूसरे विश्वासी "आमीन" कह सकें और उस व्यक्ति की स्तुति और धन्यवाद में सहमत हो सकें या शामिल हो सकें। इस तरह कलीसिया को एक साथ एकजुट किया जाएगा। इस तरह कलीसिया एक साथ आत्मिक रूप से मजबूत होगी।</w:t>
      </w:r>
    </w:p>
    <w:p>
      <w:pPr/>
      <w:r>
        <w:rPr>
          <w:lang w:val="hi_IN" w:bidi="hi_IN"/>
        </w:rPr>
      </w:r>
      <w:r>
        <w:rPr>
          <w:lang w:val="hi_IN" w:bidi="hi_IN"/>
        </w:rPr>
        <w:t>पौलुस अन्य भाषा के वरदान के प्रति अपनी सहमति यह कहकर प्रकट करता है कि पौलुस अन्य सभी विश्वासियों की तुलना में अधिक अन्य भाषा में बोलता है। हालाँकि, पिछले भागों की तरह ही, पौलुस अपने स्वयं के अधिकारों की अपेक्षा दूसरे लोगों के विषय में अधिक सोचता है। पौलुस उन 10,000 शब्दों की बजाय, जिन्हें विश्वासी समझ न सकें, केवल पाँच ऐसे शब्द कहना अधिक उत्तम समझता है जिन्हें अन्य विश्वासी समझ सकें और उत्साहित अनुभव कर सकें। पौलुस का संदेश स्पष्ट है, कि स्पष्ट रूप से बोलना और दूसरों को समझना, हर किसी को उनके विश्वास, यानी परमेश्वर पर उनके भरोसे और समझ में आगे बढ़ने में मदद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पौलुस और विश्वासियों का प्रतिनिधित्व करने के लिए चित्र, वस्तुओं, या यहाँ तक कि लोगों का उपयोग कर सकते हैं। पौलुस द्वारा दिए गए प्रत्येक पात्र और उदाहरण या कथित स्थिति का प्रतिनिधित्व करने के लिए लोग या वस्तुओं को चुनें। जब आप इस भाग की कहानी दोबारा सुनाएँ, तो याद रखें कि पौलुस स्पष्ट रूप से बोलने के महत्व पर जोर देता है और स्पष्ट रूप से बोलने से एकता बढ़ती है और कलीसिया को मजबूत बनाता है जैसे एक निर्माता मजबूत इमारत बनाता है। पौलुस यह काम वाद्य यंत्र का उपयोग करके और विदेशी भाषाओं में बात करके, व्यावहारिक उदाहरणों के माध्यम से करता है। पौलुस सार्वजनिक सभाओं में अपने बारे में बात करता है ताकि पौलुस कुरिन्थुस के विश्वासियों को एक उदाहरण दे सके। पौलुस इस बारे में बात करता है कि कैसे पौलुस अन्य भाषा में कम बोलेगा और गाएगा और ऐसे शब्द बोलेगा जिन्हें हर कोई अधिक समझ सके! आप दिखा सकते हैं कि कैसे पौलुस अन्य भाषाओं में बोलना बंद कर देता है और ऐसे शब्द बोलता है जिन्हें हर कोई समझ सकता है।</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14:6–19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बाँसुरी या वीणा बजाने वाला व्यक्ति</w:t>
      </w:r>
    </w:p>
    <w:p>
      <w:pPr>
        <w:pStyle w:val="ListBullet"/>
        <w:spacing w:line="240" w:lineRule="auto"/>
        <w:ind w:left="720"/>
      </w:pPr>
      <w:r>
        <w:rPr>
          <w:lang w:val="hi_IN" w:bidi="hi_IN"/>
        </w:rPr>
      </w:r>
      <w:r>
        <w:rPr>
          <w:lang w:val="hi_IN" w:bidi="hi_IN"/>
        </w:rPr>
        <w:t>सैन्य अधिकारी जो तुरही बजाता है</w:t>
      </w:r>
    </w:p>
    <w:p>
      <w:pPr>
        <w:pStyle w:val="ListBullet"/>
        <w:spacing w:line="240" w:lineRule="auto"/>
        <w:ind w:left="720"/>
      </w:pPr>
      <w:r>
        <w:rPr>
          <w:lang w:val="hi_IN" w:bidi="hi_IN"/>
        </w:rPr>
      </w:r>
      <w:r>
        <w:rPr>
          <w:lang w:val="hi_IN" w:bidi="hi_IN"/>
        </w:rPr>
        <w:t>तुरही की आवाज सुन रहे सैनिक</w:t>
      </w:r>
    </w:p>
    <w:p>
      <w:pPr>
        <w:pStyle w:val="ListBullet"/>
        <w:spacing w:line="240" w:lineRule="auto"/>
        <w:ind w:left="720"/>
      </w:pPr>
      <w:r>
        <w:rPr>
          <w:lang w:val="hi_IN" w:bidi="hi_IN"/>
        </w:rPr>
      </w:r>
      <w:r>
        <w:rPr>
          <w:lang w:val="hi_IN" w:bidi="hi_IN"/>
        </w:rPr>
        <w:t>और दूसरे देशों के विदेशी जो एक अलग भाषा बोलते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"भाइयों और बहनों, यदि मैं तुम्हारे पास आकर अन्य भाषाओं में बोलूँ, तो उससे तुम्हें क्या लाभ होगा? जब तक कि मैं तुम्हारे लिए कोई प्रकाशन, या ज्ञान, या भविष्यवाणी, या शिक्षा का वचन न लाऊँ?"</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"निर्जीव वस्तुएँ भी जो शब्द करती हैं, जैसे कि बाँसुरी या वीणा, यदि उनके स्वरों में भेद न हो, तो कोई कैसे जान सकेगा कि क्या बजाया जा रहा है? और यदि तुरही का शब्द स्पष्ट न हो, तो कौन युद्ध के लिए तैयार होगा? आपके साथ भी ऐसा ही है। जब तक आप ऐसे शब्द नहीं बोलते हैं जिन्हें हर कोई समझ सके, आपके शब्द व्यर्थ हैं—आप केवल हवा में बोल रहे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किरदार निभाने वाले लोगों से पूछें, “आप क्या महसूस कर रहे हैं या क्या सोच रहे हैं?” विश्वासी इस तरह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"संसार में अनेक भाषाएँ हैं, और उन सभी का अपना अर्थ है। लेकिन यदि मैं उस व्यक्ति की बात का अर्थ नहीं समझता जो बोल रहा है, तो मैं बोलने वाले के लिए एक विदेशी हूँ और बोलने वाला मेरे लिए एक विदेशी है। आपके साथ भी ऐसा ही है। तुम आत्मिक वरदान पाने के लिए उत्सुक हो। ऐसे वरदान पाने की कोशिश करें जो कलीसिया को मजबूत करें। इन सब कारणों से, यदि आप अन्य भाषा में बोलते हैं, तो आपको प्रार्थना करनी चाहिए और यह माँगना चाहिए कि परमेश्वर आपको उन बातों का अर्थ समझने की अनुमति प्रदान करे जो आप कहते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विश्वासियों की भूमिका निभाने वाले लोगों से भी पूछें, "आप क्या महसूस कर रहे हैं या क्या सोच रहे हैं?" विश्वासी इस तरह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इसके बाद, पौलुस कहता है, "यदि आप ऐसी भाषा में परमेश्वर की स्तुति करते हैं जो दूसरे नहीं समझ सकते हैं, तो दूसरे आपसे सहमत कैसे हो सकते हैं और 'आमीन' कह सकते हैं? दूसरे लोग इसमें शामिल नहीं हो सकते क्योंकि वे नहीं जानते कि आप क्या कह रहे हैं। आप अच्छी तरह से धन्यवाद तो दे रहे हैं, परंतु इससे दूसरे लोगों की उन्नति नहीं 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किरदार निभाने वाले लोगों से पूछें, “आप क्या महसूस कर रहे हैं या क्या सोच रहे हैं?” कोई व्यक्ति इस तरह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"यदि मैं ऐसी भाषा में प्रार्थना करता हूँ जिसे दूसरे समझ नहीं सकते हैं, तो मेरी आत्मा प्रार्थना कर रही है, लेकिन मेरा मन अन्य विश्वासियों को समझने में मदद नहीं कर रहा है। इसलिए, मुझे क्या करना चाहिए? मैं अपनी आत्मा से प्रार्थना करूँगा, लेकिन मैं समझ के साथ भी प्रार्थना करूँगा। मैं अपनी आत्मा से गाऊँगा, लेकिन मैं समझ के साथ भी गाऊँगा। यदि आप अपनी आत्मा से परमेश्वर की स्तुति करते हैं, तो कोई और जो समझ नहीं पा रहा है, आपके धन्यवाद के लिए 'आमीन' कैसे कह सकता है, क्योंकि वे नहीं जानते कि आप क्या कह रहे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अन्त में, पौलुस कहता है, "मैं परमेश्वर का धन्यवाद करता हूँ कि मैं तुम सभी से अधिक अन्य भाषा बोलता हूँ। लेकिन मैं अन्य भाषा में 10,000 शब्द बोलने के बजाय पाँच समझ योग्य शब्द बोलना पसंद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14:6–19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विश्वासियों को </w:t>
      </w:r>
      <w:r>
        <w:rPr>
          <w:b/>
          <w:lang w:val="hi_IN" w:bidi="hi_IN"/>
        </w:rPr>
        <w:t>भाईयों</w:t>
      </w:r>
      <w:r>
        <w:rPr>
          <w:lang w:val="hi_IN" w:bidi="hi_IN"/>
        </w:rPr>
        <w:t xml:space="preserve">, या </w:t>
      </w:r>
      <w:r>
        <w:rPr>
          <w:b/>
          <w:lang w:val="hi_IN" w:bidi="hi_IN"/>
        </w:rPr>
        <w:t>भाईयों और बहनों</w:t>
      </w:r>
      <w:r>
        <w:rPr>
          <w:lang w:val="hi_IN" w:bidi="hi_IN"/>
        </w:rPr>
        <w:t xml:space="preserve"> कहता है। पौलुस पुरुषों और स्त्रियों दोनों से बात कर रहा है। भाइयों और बहनों के लिए उन्हीं शब्दों या वाक्यांशों का उपयोग करें जिनका उपयोग आप पिछले भागों में करते आ रहे हैं।</w:t>
      </w:r>
    </w:p>
    <w:p>
      <w:pPr/>
      <w:r>
        <w:rPr>
          <w:lang w:val="hi_IN" w:bidi="hi_IN"/>
        </w:rPr>
      </w:r>
      <w:r>
        <w:rPr>
          <w:lang w:val="hi_IN" w:bidi="hi_IN"/>
        </w:rPr>
        <w:t xml:space="preserve">पौलुस कहता है कि यदि पौलुस कुरिन्थुस के विश्वासियों से मिलने जाता है और </w:t>
      </w:r>
      <w:r>
        <w:rPr>
          <w:b/>
          <w:lang w:val="hi_IN" w:bidi="hi_IN"/>
        </w:rPr>
        <w:t>अन्य भाषा</w:t>
      </w:r>
      <w:r>
        <w:rPr>
          <w:lang w:val="hi_IN" w:bidi="hi_IN"/>
        </w:rPr>
        <w:t xml:space="preserve"> में बात करता है, तो पौलुस के वचन विश्वासियों की मदद नहीं करेंगे। जो कोई "अन्य भाषा" बोलता है या "अन्य भाषाओं में" बोलता है, इसका अर्थ यह है कि उस व्यक्ति को पवित्र आत्मा से एक विशेष वरदान मिला है। जब लोग इस तरह अन्य भाषा में बोलते हैं, तो आमतौर पर वे खुद नहीं समझ पाते कि वे क्या कह रहे हैं। पवित्र आत्मा इन लोगों को ऐसी भाषा में बात करवाता है जिसे वे खुद नहीं जानते। इस अनजान भाषा में, लोग परमेश्वर की स्तुति कर रहे होते हैं या परमेश्वर के बारे में कुछ सच्चाई बोल रहे होते हैं। भाषाओं के लिए उसी शब्द या वाक्यांश का उपयोग करें जिसका उपयोग आपने पिछले भागों में किया है। अन्य भाषा के बारे में अधिक जानकारी के लिए, मुख्य शब्दावली में </w:t>
      </w:r>
      <w:r>
        <w:rPr>
          <w:lang w:val="hi_IN" w:bidi="hi_IN"/>
        </w:rPr>
        <w:t>अन्य भाषा</w:t>
      </w:r>
      <w:r>
        <w:rPr>
          <w:lang w:val="hi_IN" w:bidi="hi_IN"/>
        </w:rPr>
        <w:t xml:space="preserve"> को देखें।</w:t>
      </w:r>
    </w:p>
    <w:p>
      <w:pPr/>
      <w:r>
        <w:rPr>
          <w:lang w:val="hi_IN" w:bidi="hi_IN"/>
        </w:rPr>
      </w:r>
      <w:r>
        <w:rPr>
          <w:lang w:val="hi_IN" w:bidi="hi_IN"/>
        </w:rPr>
        <w:t xml:space="preserve">पौलुस विश्वासियों की सहायता कर सकता था यदि वह उनके पास आता और प्रकाशन, </w:t>
      </w:r>
      <w:r>
        <w:rPr>
          <w:b/>
          <w:lang w:val="hi_IN" w:bidi="hi_IN"/>
        </w:rPr>
        <w:t>ज्ञान</w:t>
      </w:r>
      <w:r>
        <w:rPr>
          <w:lang w:val="hi_IN" w:bidi="hi_IN"/>
        </w:rPr>
        <w:t xml:space="preserve">, भविष्यद्वाणी या </w:t>
      </w:r>
      <w:r>
        <w:rPr>
          <w:b/>
          <w:lang w:val="hi_IN" w:bidi="hi_IN"/>
        </w:rPr>
        <w:t>शिक्षा</w:t>
      </w:r>
      <w:r>
        <w:rPr>
          <w:lang w:val="hi_IN" w:bidi="hi_IN"/>
        </w:rPr>
        <w:t xml:space="preserve"> के वचन बोले। परमेश्वर ज्ञान तब देता है जब वह परमेश्वर के बारे में और संसार में परमेश्वर के आत्मा के काम के बारे में सभी प्रकार की जानकारी देता है। जब परमेश्वर सिखाता है, तो परमेश्वर लोगों को व्यवहार करने के सबसे अच्छे तरीके के बारे में निर्देश देता है। ज्ञान और शिक्षा के लिए उन्हीं शब्दों का उपयोग करें जिनका उपयोग आपने पिछले भागों में किया है।</w:t>
      </w:r>
    </w:p>
    <w:p>
      <w:pPr/>
      <w:r>
        <w:rPr>
          <w:lang w:val="hi_IN" w:bidi="hi_IN"/>
        </w:rPr>
      </w:r>
      <w:r>
        <w:rPr>
          <w:b/>
          <w:lang w:val="hi_IN" w:bidi="hi_IN"/>
        </w:rPr>
        <w:t>प्रकाशन</w:t>
      </w:r>
      <w:r>
        <w:rPr>
          <w:lang w:val="hi_IN" w:bidi="hi_IN"/>
        </w:rPr>
        <w:t xml:space="preserve"> वह है जब परमेश्वर ऐसी बात प्रकट करता है या ज्ञात कराता है जिसे लोग पूर्व में नहीं जानते थे। शायद लोग परमेश्वर के स्वभाव, परमेश्वर की इच्छा, या उन विशेष सच्चाइयों के बारे में कुछ नया सीखते हैं जिन्हें परमेश्वर चाहता है कि लोग समझें। इस भाग में प्रकाशन और भविष्यद्वाणी बहुत समान हैं। पौलुस इस पूरे भाग में परमेश्वर की ओर से संदेश के लिए दोनों शब्दों का उपयोग करता है। प्रकाशन का विशेष रूप से यह अर्थ हो सकता है कि परमेश्वर द्वारा साझा किया गया संदेश आश्चर्यजनक या असामान्य हो सकता है।</w:t>
      </w:r>
    </w:p>
    <w:p>
      <w:pPr/>
      <w:r>
        <w:rPr>
          <w:lang w:val="hi_IN" w:bidi="hi_IN"/>
        </w:rPr>
      </w:r>
      <w:r>
        <w:rPr>
          <w:lang w:val="hi_IN" w:bidi="hi_IN"/>
        </w:rPr>
        <w:t xml:space="preserve">यहाँ रुकें और समूह में चर्चा करें कि आप </w:t>
      </w:r>
      <w:r>
        <w:rPr>
          <w:b/>
          <w:lang w:val="hi_IN" w:bidi="hi_IN"/>
        </w:rPr>
        <w:t>प्रकाशन</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प्रकाशन के बारे में अधिक जानकारी के लिए, मुख्य शब्दावली में </w:t>
      </w:r>
      <w:r>
        <w:rPr>
          <w:b/>
          <w:lang w:val="hi_IN" w:bidi="hi_IN"/>
        </w:rPr>
        <w:t>प्रकाशन</w:t>
      </w:r>
      <w:r>
        <w:rPr>
          <w:lang w:val="hi_IN" w:bidi="hi_IN"/>
        </w:rPr>
        <w:t xml:space="preserve"> देखें। इस ऑडियो को यहाँ रोकें।</w:t>
      </w:r>
    </w:p>
    <w:p>
      <w:pPr/>
      <w:r>
        <w:rPr>
          <w:lang w:val="hi_IN" w:bidi="hi_IN"/>
        </w:rPr>
      </w:r>
      <w:r>
        <w:rPr>
          <w:b/>
          <w:lang w:val="hi_IN" w:bidi="hi_IN"/>
        </w:rPr>
        <w:t>भविष्यद्वाणी</w:t>
      </w:r>
      <w:r>
        <w:rPr>
          <w:lang w:val="hi_IN" w:bidi="hi_IN"/>
        </w:rPr>
        <w:t xml:space="preserve"> परमेश्वर की ओर से एक निर्देश हो सकती है जो लोगों को करना है। यह कोई संदेश हो सकता है जो भविष्य में होने वाली किसी बात के बारे में बताता है। भविष्यद्वाणी के लिए उसी शब्द या वाक्यांश का उपयोग करें जिसका उपयोग आपने पिछले भागों में किया है। भविष्यद्वाणी के बारे में अधिक जानकारी के लिए, मुख्य शब्दावली में </w:t>
      </w:r>
      <w:r>
        <w:rPr>
          <w:lang w:val="hi_IN" w:bidi="hi_IN"/>
        </w:rPr>
        <w:t>भविष्यद्वाणी</w:t>
      </w:r>
      <w:r>
        <w:rPr>
          <w:lang w:val="hi_IN" w:bidi="hi_IN"/>
        </w:rPr>
        <w:t xml:space="preserve"> देखें।</w:t>
      </w:r>
    </w:p>
    <w:p>
      <w:pPr/>
      <w:r>
        <w:rPr>
          <w:lang w:val="hi_IN" w:bidi="hi_IN"/>
        </w:rPr>
      </w:r>
      <w:r>
        <w:rPr>
          <w:lang w:val="hi_IN" w:bidi="hi_IN"/>
        </w:rPr>
        <w:t xml:space="preserve">पौलुस सभाओं में अन्य भाषाओं में बोलने की तुलना उन निर्जीव चीजों से करता है जो ध्वनि बनाती हैं, जैसे </w:t>
      </w:r>
      <w:r>
        <w:rPr>
          <w:b/>
          <w:lang w:val="hi_IN" w:bidi="hi_IN"/>
        </w:rPr>
        <w:t>बाँसुरी</w:t>
      </w:r>
      <w:r>
        <w:rPr>
          <w:lang w:val="hi_IN" w:bidi="hi_IN"/>
        </w:rPr>
        <w:t xml:space="preserve">, </w:t>
      </w:r>
      <w:r>
        <w:rPr>
          <w:b/>
          <w:lang w:val="hi_IN" w:bidi="hi_IN"/>
        </w:rPr>
        <w:t>वीणा</w:t>
      </w:r>
      <w:r>
        <w:rPr>
          <w:lang w:val="hi_IN" w:bidi="hi_IN"/>
        </w:rPr>
        <w:t xml:space="preserve"> या </w:t>
      </w:r>
      <w:r>
        <w:rPr>
          <w:b/>
          <w:lang w:val="hi_IN" w:bidi="hi_IN"/>
        </w:rPr>
        <w:t>तुरही</w:t>
      </w:r>
      <w:r>
        <w:rPr>
          <w:lang w:val="hi_IN" w:bidi="hi_IN"/>
        </w:rPr>
        <w:t>। बांसुरी या पाइप एक वायु वाद्य यंत्र है जिसे लोग या तो प्राकृतिक नरकट से या फिर हाथीदांत, कांसा, चांदी या सोने से बनाते हैं। बांसुरी खोखली होती है और उसकी पूरी लंबाई में छेद बने होते हैं। एक व्यक्ति ध्वनि निकालने के लिए बाँसुरी या पाइप फूँक मारता है। वीणा एक बड़ा तार वाला वाद्य यंत्र है, जो आमतौर पर आयताकार आकार का होता है, जिसका ढांचा लकड़ी का बना होता है और जिसमें 4 से 8 तार होते हैं। ध्वनि उत्पन्न करने के लिए लोग तारों को झंकृत करते हैं। लोग चाँदी या काँसे का तुरही या बिगुल बनाते हैं। तुरही या बिगुल एक सीधी, धातु की नली होती है, जिसका एक सिरा शंकु के आकार में फैला हुआ होता है। लोग ज़ोरदार आवाज़ निकालने के लिए तुरही या बिगुल में फूँक मारते हैं।</w:t>
      </w:r>
    </w:p>
    <w:p>
      <w:pPr/>
      <w:r>
        <w:rPr>
          <w:lang w:val="hi_IN" w:bidi="hi_IN"/>
        </w:rPr>
      </w:r>
      <w:r>
        <w:rPr>
          <w:lang w:val="hi_IN" w:bidi="hi_IN"/>
        </w:rPr>
        <w:t xml:space="preserve">यदि आवश्यकता हो, यहाँ रुकें और समूह में फिर से </w:t>
      </w:r>
      <w:r>
        <w:rPr>
          <w:lang w:val="hi_IN" w:bidi="hi_IN"/>
        </w:rPr>
        <w:t>बांसुरी</w:t>
      </w:r>
      <w:r>
        <w:rPr>
          <w:lang w:val="hi_IN" w:bidi="hi_IN"/>
        </w:rPr>
        <w:t xml:space="preserve">, </w:t>
      </w:r>
      <w:r>
        <w:rPr>
          <w:lang w:val="hi_IN" w:bidi="hi_IN"/>
        </w:rPr>
        <w:t>वीणा</w:t>
      </w:r>
      <w:r>
        <w:rPr>
          <w:lang w:val="hi_IN" w:bidi="hi_IN"/>
        </w:rPr>
        <w:t xml:space="preserve"> और </w:t>
      </w:r>
      <w:r>
        <w:rPr>
          <w:b/>
          <w:lang w:val="hi_IN" w:bidi="hi_IN"/>
        </w:rPr>
        <w:t>तुरही</w:t>
      </w:r>
      <w:r>
        <w:rPr>
          <w:lang w:val="hi_IN" w:bidi="hi_IN"/>
        </w:rPr>
        <w:t xml:space="preserve"> की तस्वीर देखें। यदि आपकी संस्कृति में ये वाद्य यंत्र नहीं हैं, तो अन्य मिलते-जुलते वाद्य यंत्रों के बारे में सोचें। आप इन वाद्य यंत्रों का वर्णन करने के लिए किन शब्दों या वाक्यांशों का उपयोग करेंगे?</w:t>
      </w:r>
    </w:p>
    <w:p>
      <w:pPr/>
      <w:r>
        <w:rPr>
          <w:lang w:val="hi_IN" w:bidi="hi_IN"/>
        </w:rPr>
      </w:r>
      <w:r>
        <w:rPr>
          <w:lang w:val="hi_IN" w:bidi="hi_IN"/>
        </w:rPr>
        <w:t xml:space="preserve">विश्वासी </w:t>
      </w:r>
      <w:r>
        <w:rPr>
          <w:b/>
          <w:lang w:val="hi_IN" w:bidi="hi_IN"/>
        </w:rPr>
        <w:t>आत्मिक वरदानों</w:t>
      </w:r>
      <w:r>
        <w:rPr>
          <w:lang w:val="hi_IN" w:bidi="hi_IN"/>
        </w:rPr>
        <w:t xml:space="preserve"> के लिए उत्सुक हैं या बहुत इच्छा रखते हैं। आत्मिक वरदान वे विशेष क्षमताएँ हैं जो पवित्र आत्मा एक व्यक्ति को देता है। आत्मिक वरदानों के लिए उसी शब्द या वाक्यांश का उपयोग करें जिसका उपयोग आपने पिछले भागों में किया है। अधिक जानकारी के लिए, मुख्य शब्दावली में </w:t>
      </w:r>
      <w:r>
        <w:rPr>
          <w:b/>
          <w:lang w:val="hi_IN" w:bidi="hi_IN"/>
        </w:rPr>
        <w:t>वरदान</w:t>
      </w:r>
      <w:r>
        <w:rPr>
          <w:lang w:val="hi_IN" w:bidi="hi_IN"/>
        </w:rPr>
        <w:t xml:space="preserve"> देखें।</w:t>
      </w:r>
    </w:p>
    <w:p>
      <w:pPr/>
      <w:r>
        <w:rPr>
          <w:lang w:val="hi_IN" w:bidi="hi_IN"/>
        </w:rPr>
      </w:r>
      <w:r>
        <w:rPr>
          <w:lang w:val="hi_IN" w:bidi="hi_IN"/>
        </w:rPr>
        <w:t xml:space="preserve">पौलुस कहता है कि संसार भर में लोग अनेक भाषाएँ बोलते हैं जिनका उन भाषाओं को बोलने वालों के लिए अभिप्राय होता है, परंतु जब हम उन भाषाओं को नहीं समझ पाते, तो वह ऐसा होता है जैसे बोलने वाला सुनने वाले के लिए कोई </w:t>
      </w:r>
      <w:r>
        <w:rPr>
          <w:b/>
          <w:lang w:val="hi_IN" w:bidi="hi_IN"/>
        </w:rPr>
        <w:t>विदेशी</w:t>
      </w:r>
      <w:r>
        <w:rPr>
          <w:lang w:val="hi_IN" w:bidi="hi_IN"/>
        </w:rPr>
        <w:t xml:space="preserve"> या बर्बर हो। कोई व्यक्ति किसी देश में तब विदेशी होता है जब वह उस देश में जाता है जहाँ उसका जन्म नहीं हुआ था। विदेशी के बारे में अधिक जानकारी के लिए, मुख्य शब्दावली में </w:t>
      </w:r>
      <w:r>
        <w:rPr>
          <w:b/>
          <w:lang w:val="hi_IN" w:bidi="hi_IN"/>
        </w:rPr>
        <w:t>विदेशी</w:t>
      </w:r>
      <w:r>
        <w:rPr>
          <w:lang w:val="hi_IN" w:bidi="hi_IN"/>
        </w:rPr>
        <w:t xml:space="preserve"> शब्द देखें।</w:t>
      </w:r>
    </w:p>
    <w:p>
      <w:pPr/>
      <w:r>
        <w:rPr>
          <w:lang w:val="hi_IN" w:bidi="hi_IN"/>
        </w:rPr>
      </w:r>
      <w:r>
        <w:rPr>
          <w:lang w:val="hi_IN" w:bidi="hi_IN"/>
        </w:rPr>
        <w:t xml:space="preserve">पौलुस कहता है कि पौलुस </w:t>
      </w:r>
      <w:r>
        <w:rPr>
          <w:b/>
          <w:lang w:val="hi_IN" w:bidi="hi_IN"/>
        </w:rPr>
        <w:t>आत्मा</w:t>
      </w:r>
      <w:r>
        <w:rPr>
          <w:lang w:val="hi_IN" w:bidi="hi_IN"/>
        </w:rPr>
        <w:t xml:space="preserve"> में प्रार्थना करता है, गाता है, और परमेश्वर की स्तुति करता है, लेकिन सभाओं में, पौलुस को आत्मा में प्रार्थना करना और गाना और स्तुति करनी चाहिए, लेकिन पौलुस के सचेत मन में पौलुस की समझ से भी प्रार्थना करना चाहिए। किसी व्यक्ति का आत्मा उस व्यक्ति का अदृश्य हिस्सा है—उस व्यक्ति के विचार, भावनाएँ और इच्छाएँ। जब बाइबल इस संदर्भ में आत्मा शब्द का उपयोग करती है, तो ध्यान किसी व्यक्ति के परमेश्वर के साथ संबंध पर दिया जाता है। जब हम प्रार्थना कर रहे होते हैं, तो हमारी आत्मा परमेश्वर से बात कर रही होती है। आत्मा के लिए उसी शब्द या वाक्यांश का उपयोग करें जिसका उपयोग आपने पिछले भागों में किया है। आत्मा के बारे में अधिक जानकारी के लिए, मुख्य शब्दावली में किसी </w:t>
      </w:r>
      <w:r>
        <w:rPr>
          <w:lang w:val="hi_IN" w:bidi="hi_IN"/>
        </w:rPr>
        <w:t>व्यक्ति की आत्मा</w:t>
      </w:r>
      <w:r>
        <w:rPr>
          <w:lang w:val="hi_IN" w:bidi="hi_IN"/>
        </w:rPr>
        <w:t xml:space="preserve"> देखें।</w:t>
      </w:r>
    </w:p>
    <w:p>
      <w:pPr/>
      <w:r>
        <w:rPr>
          <w:lang w:val="hi_IN" w:bidi="hi_IN"/>
        </w:rPr>
      </w:r>
      <w:r>
        <w:rPr>
          <w:lang w:val="hi_IN" w:bidi="hi_IN"/>
        </w:rPr>
        <w:t>पौलुस कहता है कि यदि हम ऐसे शब्दों का उपयोग नहीं करते हैं जिन्हें लोग समझ सकें, तो लोग हमसे सहमत नहीं हो सकते और न ही "</w:t>
      </w:r>
      <w:r>
        <w:rPr>
          <w:b/>
          <w:lang w:val="hi_IN" w:bidi="hi_IN"/>
        </w:rPr>
        <w:t>आमीन</w:t>
      </w:r>
      <w:r>
        <w:rPr>
          <w:lang w:val="hi_IN" w:bidi="hi_IN"/>
        </w:rPr>
        <w:t>" कह सकते हैं। आमीन वह तरीका है जिससे विश्वासी अक्सर कहते हैं, "मैं तुमसे सहमत हूँ," या "ऐसा ही हो!"</w:t>
      </w:r>
    </w:p>
    <w:p>
      <w:pPr/>
      <w:r>
        <w:rPr>
          <w:lang w:val="hi_IN" w:bidi="hi_IN"/>
        </w:rPr>
      </w:r>
      <w:r>
        <w:rPr>
          <w:lang w:val="hi_IN" w:bidi="hi_IN"/>
        </w:rPr>
        <w:t xml:space="preserve">यहाँ रुकें और समूह में चर्चा करें कि आप </w:t>
      </w:r>
      <w:r>
        <w:rPr>
          <w:b/>
          <w:lang w:val="hi_IN" w:bidi="hi_IN"/>
        </w:rPr>
        <w:t>आमीन</w:t>
      </w:r>
      <w:r>
        <w:rPr>
          <w:lang w:val="hi_IN" w:bidi="hi_IN"/>
        </w:rPr>
        <w:t xml:space="preserve"> का अनुवाद कैसे करेंगे। अधिक जानकारी के लिए </w:t>
      </w:r>
      <w:r>
        <w:rPr>
          <w:lang w:val="hi_IN" w:bidi="hi_IN"/>
        </w:rPr>
        <w:t>आमीन</w:t>
      </w:r>
      <w:r>
        <w:rPr>
          <w:lang w:val="hi_IN" w:bidi="hi_IN"/>
        </w:rPr>
        <w:t xml:space="preserve"> को मुख्य शब्दावली में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14:20–25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14:20–25 को सुनें और अपने मन में रखें।</w:t>
      </w:r>
    </w:p>
    <w:p>
      <w:pPr/>
      <w:r>
        <w:rPr>
          <w:lang w:val="hi_IN" w:bidi="hi_IN"/>
        </w:rPr>
      </w:r>
      <w:r>
        <w:rPr>
          <w:lang w:val="hi_IN" w:bidi="hi_IN"/>
        </w:rPr>
        <w:t>यदि सम्भव हो, तो 1 कुरिन्थियों 14:20–25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14:20–25 का ऑडियो संस्करण सबसे आसानी से समझ में आने वाले अनुवाद में सुनें।</w:t>
      </w:r>
    </w:p>
    <w:p>
      <w:pPr/>
      <w:r>
        <w:rPr>
          <w:lang w:val="hi_IN" w:bidi="hi_IN"/>
        </w:rPr>
      </w:r>
      <w:r>
        <w:rPr>
          <w:lang w:val="hi_IN" w:bidi="hi_IN"/>
        </w:rPr>
        <w:t>पौलुस के पत्र के इस भाग में, पौलुस कुरिन्थुस के विश्वासियों से अन्य भाषा और भविष्यद्वाणियों के आत्मिक वरदानों के बारे में बात करना जारी रखता है। पहले के भागों में, पौलुस ने अन्य भाषा और भविष्यद्वाणी के वरदानों की तुलना की और वर्णन किया कि जब विश्वासी आराधना करने के लिए इकट्ठा होते हैं, तो ये वरदान अन्य विश्वासियों के लिए कैसे उपयोगी हो सकते हैं या नहीं। पौलुस अब फिर से अन्य भाषा और भविष्यद्वाणियों के वरदानों के बारे में बात करता है, और ये वरदान उन्हें सुनने वाले अविश्वासियों को कैसे प्रभावित करते हैं।</w:t>
      </w:r>
    </w:p>
    <w:p>
      <w:pPr/>
      <w:r>
        <w:rPr>
          <w:lang w:val="hi_IN" w:bidi="hi_IN"/>
        </w:rPr>
      </w:r>
      <w:r>
        <w:rPr>
          <w:lang w:val="hi_IN" w:bidi="hi_IN"/>
        </w:rPr>
        <w:t>पौलुस विश्वासियों से कहकर शुरू करता है कि वे बच्चों की तरह सोचना बंद कर दें। बच्चों के सोचने का तरीका अक्सर सरल होता है। बच्चे हमेशा अपने कार्यों के प्रभाव को नहीं समझते हैं। पौलुस शायद चाहता है कि विश्वासी अन्य भाषा के वरदान के बारे में केवल कुछ ऐसा न सोचें जो रोमांचक या प्रभावशाली हो, या अन्य विश्वासियों को यह दिखाने के लिए कि विश्वासी कितने आत्मिक हैं। इसके बजाय, विश्वासियों को परिपक्व, विचारशील और बुद्धिमान होना चाहिए, और विश्वासियों को इस बारे में सोचना चाहिए कि उन्हें इस तरह से व्यवहार करना चाहिए जो दूसरे लोगों के लिए अच्छा हो। हालाँकि पौलुस विश्वासियों से कहता है कि जब आत्मिक वरदानों की बात आती है, तो वे बच्चों की तरह सोचना बंद कर दें, लेकिन पौलुस चाहता है कि विश्वासी शिशुओं या बालकों की तरह हों, ताकि विश्वासी बुरी बातों के बारे में जानें और समझें। बुरी बातें वे विचार और कार्य होते हैं जो अच्छे नहीं होते और दूसरों को चोट पहुँचाते हैं। विश्वासियों को बच्चों की तरह निर्दोष होना चाहिए और बुरे या गलत काम करने या सोचने से बचना चाहिए।</w:t>
      </w:r>
    </w:p>
    <w:p>
      <w:pPr/>
      <w:r>
        <w:rPr>
          <w:lang w:val="hi_IN" w:bidi="hi_IN"/>
        </w:rPr>
      </w:r>
      <w:r>
        <w:rPr>
          <w:lang w:val="hi_IN" w:bidi="hi_IN"/>
        </w:rPr>
        <w:t>यहाँ रुकें और इस प्रश्न पर समूह में चर्चा करें: क्या आप किसी ऐसे समय के बारे में सोच सकते हैं जब आपने एक बच्चे की तरह अपरिपक्व व्यवहार किया था—जब आपने यह नहीं सोचा था कि आपके कार्य दूसरे लोगों को कैसे प्रभावित कर सकते हैं? यदि आपने अधिक सोच-समझकर या जिम्मेदार तरीके से व्यवहार किया होता, तो स्थिति कैसे बेहतर होती? इस ऑडियो को यहाँ रोकें।</w:t>
      </w:r>
    </w:p>
    <w:p>
      <w:pPr/>
      <w:r>
        <w:rPr>
          <w:lang w:val="hi_IN" w:bidi="hi_IN"/>
        </w:rPr>
      </w:r>
      <w:r>
        <w:rPr>
          <w:lang w:val="hi_IN" w:bidi="hi_IN"/>
        </w:rPr>
        <w:t>पौलुस विश्वासियों को एक बात की याद दिलाता है जो भविष्यद्वक्ता यशायाह ने कहा था। पौलुस कहता है, "व्यवस्था में, यह लिखा है।" व्यवस्था यहूदी पवित्रशास्त्र या पुराने नियम की सभी पुस्तकें हैं। भविष्यद्वक्ता यशायाह ने इस्राएल के लोगों को चेतावनी दी थी कि लोग परमेश्वर की बात नहीं सुन रहे हैं और न ही परमेश्वर की आज्ञा मान रहे हैं और परमेश्वर लोगों का न्याय करेगा क्योंकि लोग नहीं सुनेंगे। यशायाह ने भविष्यद्वाणी की थी कि परमेश्वर यह चिन्ह भेजेगा कि इस्राएलियों ने परमेश्वर को अस्वीकार कर दिया है—विदेशी जो दूसरी भाषाओं में बोलेंगे आकर इस्राएलियों पर शासन करेंगे। लेकिन परमेश्वर के लोगों ने तब भी नहीं सुना जब विदेशियों ने उनसे बात की। जब परमेश्वर के लोगों ने इन विदेशी भाषाओं को सुना, तो इसने प्राचीन काल के उन लोगों को आज्ञापालन के लिए विवश नहीं किया, तो फिर अब अन्य भाषाएँ अविश्वासियों को क्यों विवश करेंगी? यशायाह का यह अर्थ नहीं था कि लोग आकर अन्य भाषा में बोलेंगे, जो ऐसी भाषा है जिसे केवल परमेश्वर ही समझता है। यशायाह का अर्थ यह था कि विदेशी राष्ट्रों के लोग उन राष्ट्रों की भाषाओं में बोलेंगे, जिन्हें इस्राएली नहीं समझ सकेंगे। उसी तरह, जब विश्वासी किसी व्यक्ति को अन्य भाषा में बोलते हुए सुनते हैं, और ये विश्वासी उन शब्दों को समझ नहीं सकते हैं जो उन्होंने सुना है, तो जो विश्वासी अन्य भाषा में बोल नहीं सकते, उसे ऐसा महसूस हो सकता है कि दूसरे उसका न्याय कर रहे हैं, जैसे वे परमेश्वर के या अन्य विश्वासियों के समुदाय के नहीं हैं। जिस प्रकार विदेशी भाषाओं में बोलने वाले लोगों ने इस्राएलियों को परमेश्वर की आज्ञा मानने के लिए विवश नहीं किया, उसी प्रकार कलीसिया में अन्य भाषा बोलने वाले विश्वासी अविश्वासियों को परमेश्वर पर विश्वास करने और उसकी आज्ञा मानने के लिए विवश नहीं करेंगे। वास्तव में, अविश्वासी अन्य भाषा को परमेश्वर की ओर से एक स्पष्ट संदेश सुनने के स्थान पर एक भ्रामक कार्य के रूप में देख सकते हैं। न तो विश्वासी और न ही अविश्वासी जो अन्य भाषा नहीं समझ सकता, परमेश्वर के करीब महसूस करेंगे। इसके बजाय, ये लोग परमेश्वर से अधिक दूरी महसूस करेंगे।</w:t>
      </w:r>
    </w:p>
    <w:p>
      <w:pPr/>
      <w:r>
        <w:rPr>
          <w:lang w:val="hi_IN" w:bidi="hi_IN"/>
        </w:rPr>
      </w:r>
      <w:r>
        <w:rPr>
          <w:lang w:val="hi_IN" w:bidi="hi_IN"/>
        </w:rPr>
        <w:t>यहाँ रुकें और इस प्रश्न पर समूह में चर्चा करें: क्या आपने कभी ऐसी कोई चीज़ देखी है जिसने आपको रुककर यह सोचने पर मजबूर कर दिया हो कि, "यह सचमुच बहुत खास या अलग है"? इससे आपको कैसा महसूस हुआ? अब, कल्पना कीजिए कि आप कुछ ऐसा देखते हैं, लेकिन यह नहीं समझ पाते कि उस चीज का मतलब क्या है। उससे आपकी प्रतिक्रिया कैसे बदल जाएगी? इस ऑडियो को यहाँ रोकें।</w:t>
      </w:r>
    </w:p>
    <w:p>
      <w:pPr/>
      <w:r>
        <w:rPr>
          <w:lang w:val="hi_IN" w:bidi="hi_IN"/>
        </w:rPr>
      </w:r>
      <w:r>
        <w:rPr>
          <w:lang w:val="hi_IN" w:bidi="hi_IN"/>
        </w:rPr>
        <w:t>एक बार फिर, पौलुस अन्य भाषा के वरदान की तुलना भविष्यवाणी से करता है। पौलुस कहता है कि अन्य भाषा का वरदान अविश्वासियों के लिए एक चिन्ह है, न कि विश्वासियों के लिए। जब अविश्वासी किसी व्यक्ति को अन्य भाषा बोलते हुए सुनते हैं, तो यह उनका ध्यान आकर्षित कर सकता है क्योंकि यह कुछ असामान्य और अलौकिक है। इससे अविश्वासियों को एहसास हो सकता है कि कुछ असामान्य हो रहा है। लेकिन क्योंकि अन्य भाषा अविश्वासियों को अजीब और भ्रमित करने वाली लग सकती है, इसलिए अन्य भाषा जरूरी नहीं कि एक सकारात्मक चिन्ह हो। पौलुस कहता है कि भविष्यद्वाणी, परमेश्वर का संदेश बताना, विश्वासियों के लिए एक चिन्ह है, न कि अविश्वासियों के लिए। भविष्यद्वाणी समझ में आने वाली है और अन्य विश्वासियों की मदद करती है।</w:t>
      </w:r>
    </w:p>
    <w:p>
      <w:pPr/>
      <w:r>
        <w:rPr>
          <w:lang w:val="hi_IN" w:bidi="hi_IN"/>
        </w:rPr>
      </w:r>
      <w:r>
        <w:rPr>
          <w:lang w:val="hi_IN" w:bidi="hi_IN"/>
        </w:rPr>
        <w:t>पौलुस अधिक विस्तार से समझाता है कि पौलुस का अर्थ क्या है। पौलुस दिखाता है कि अन्य भाषा या भविष्यद्वाणियों का अविश्वासियों या बाहरी लोगों पर क्या प्रभाव पड़ेगा—साधारण लोग जिन्होंने यीशु का संदेश या सुसमाचार नहीं सुना है। यदि कोई अविश्वासी या बाहरी व्यक्ति विश्वासियों के किसी सभा में शामिल होता है, और वह बिना किसी अर्थ के लोगों को भाषाओं में बात करते हुए सुनता है, तो अविश्वासी लोग सोचेंगे कि वे पागल हैं या उन्होंने अपने ऊपर नियंत्रण खो दिया है। यह भ्रम में डाल रहा है क्योंकि पौलुस ने अभी-अभी कहा है कि अन्य भाषा अविश्वासियों के लिए एक चिन्ह है, और अब, पौलुस कह रहा है कि यदि अविश्वासी बहुत से लोगों को अन्य भाषा में बोलते हुए सुनें, तो वे अविश्वासी लोग सोचेंगे कि वे पागल या सनकी हैं। हालाँकि, पौलुस का संदेश वही है जो पिछले भागों में दिया गया है। यद्यपि अन्य भाषाओं में बोलना एक आत्मिक वरदान है, और वह वरदान एक अविश्वासी के लिए परमेश्वर की सामर्थ्य या किसी अलौकिक चीज़ का चिन्ह हो सकता है, लेकिन वह वरदान सकारात्मक चिन्ह नहीं है। सार्वजनिक सभा में, जब कोई बोले गए शब्दों का विवरण नहीं देता, तो वे शब्द लोगों की सहायता नहीं करते हैं। इसके बजाय, अन्य भाषा विपरीत प्रभाव डाल सकती है और एक अविश्वासी को परमेश्वर से दूर कर सकती है।</w:t>
      </w:r>
    </w:p>
    <w:p>
      <w:pPr/>
      <w:r>
        <w:rPr>
          <w:lang w:val="hi_IN" w:bidi="hi_IN"/>
        </w:rPr>
      </w:r>
      <w:r>
        <w:rPr>
          <w:lang w:val="hi_IN" w:bidi="hi_IN"/>
        </w:rPr>
        <w:t>पौलुस यह प्रकट करता है कि भविष्यवाणी किस प्रकार किसी अविश्वासी या साधारण व्यक्ति की सहायता कर सकती है जो विश्वासियों की सभा में सम्मिलित होता है। पहले यह भी भ्रमित करने वाला लग सकता है क्योंकि पौलुस ने अभी-अभी कहा है कि भविष्यद्वाणी विश्वासियों के लिए एक चिन्ह है, न कि अविश्वासियों के लिए, और अब पौलुस समझाता है कि यह अविश्वासियों के लिए कैसे अच्छा हो सकता है। पौलुस कहता है कि भविष्यद्वाणी विश्वासियों के लिए एक चिन्ह है क्योंकि भविष्यद्वाणी करने वाला व्यक्ति स्पष्ट और समझ में आने वाले तरीके से परमेश्वर की ओर से एक संदेश देता है। भविष्यद्वाणी विश्वासियों को मजबूत करती है, प्रोत्साहित करती है और उन्हें बढ़ने में मदद करती है। भविष्यद्वाणी उन लोगों को मजबूत करती है जो पहले से ही यीशु का अनुसरण करते हैं, क्योंकि भविष्यद्वाणी विश्वासियों को परमेश्वर की इच्छा को जानने में मदद करती है। भले ही पौलुस कहता है कि भविष्यद्वाणी विश्वासियों के लिए है, फिर भी पौलुस आगे यह प्रकट करता है कि जब अविश्वासी उस भविष्यवाणी को सुनते हैं, तो उसका उन पर भी एक प्रभावशाली और सकारात्मक प्रभाव पड़ सकता है।</w:t>
      </w:r>
    </w:p>
    <w:p>
      <w:pPr/>
      <w:r>
        <w:rPr>
          <w:lang w:val="hi_IN" w:bidi="hi_IN"/>
        </w:rPr>
      </w:r>
      <w:r>
        <w:rPr>
          <w:lang w:val="hi_IN" w:bidi="hi_IN"/>
        </w:rPr>
        <w:t>जब कोई अविश्वासी या बाहरी व्यक्ति भविष्यवाणी सुनता है, तो वे शब्द उस व्यक्ति के हृदय के गुप्त रहस्यों को प्रकट कर देते हैं। किसी व्यक्ति के हृदय के रहस्य वे विचार और कार्य होते हैं जिनके बारे में दूसरे लोग नहीं जानते हैं। पौलुस कहता है कि अविश्वासी या बाहरी लोग अपने ही पापों या गलत कामों को पहचान लेंगे। परिणामस्वरूप, वह अविश्वासी उन सभी के संदेशों द्वारा प्रभावित होता है। अविश्वासी को पता चल जाता है कि परमेश्वर वास्तव में उनके साथ है। अविश्वासी या बाहरी लोग परमेश्वर के प्रति आदर और आराधना में घुटने टेकेंगे और अपना मुख भूमि की ओर झुकाएंगे। अविश्वासी या बाहरी लोग यह विश्वास करेंगे कि परमेश्वर वास्तव में विश्वासियों के बीच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14:20–25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विश्वासियों से कहता है कि वे विश्वासियों के सोचने के तरीके में परिपक्व बनें, विशेष रूप से विश्वासियों के आत्मिक वरदानों के बारे में लेकिन विश्वासियों को बुरी या गलत बातों के बारे में ज्ञान के मामले में शिशुओं या बालकों की तरह होना चाहिए।</w:t>
      </w:r>
    </w:p>
    <w:p>
      <w:pPr/>
      <w:r>
        <w:rPr>
          <w:lang w:val="hi_IN" w:bidi="hi_IN"/>
        </w:rPr>
      </w:r>
      <w:r>
        <w:rPr>
          <w:b/>
          <w:lang w:val="hi_IN" w:bidi="hi_IN"/>
        </w:rPr>
        <w:t>दूसरे भाग में:</w:t>
      </w:r>
      <w:r>
        <w:rPr>
          <w:lang w:val="hi_IN" w:bidi="hi_IN"/>
        </w:rPr>
        <w:t xml:space="preserve"> पौलुस भविष्यद्वक्ता यशायाह के वचनों को उद्धृत करता है, जिसने इस्राएल के लोगों को चेतावनी दी थी कि विदेशी आक्रमणकारी इस्राएलियों से अपरिचित भाषाओं में बात करेंगे, यह परमेश्वर के न्याय का एक चिह्न होगा क्योंकि उन्होंने परमेश्वर की बात नहीं सुनी थी। परमेश्वर के लोगों ने जब विदेशी भाषाओं को सुना, तो वे परमेश्वर की आज्ञा मानने के लिए विवश नहीं हुए। उसी रीति से, अन्य भाषा का वरदान कुरिन्थुस के अविश्वासियों को भी विवश नहीं करेगा।</w:t>
      </w:r>
    </w:p>
    <w:p>
      <w:pPr/>
      <w:r>
        <w:rPr>
          <w:lang w:val="hi_IN" w:bidi="hi_IN"/>
        </w:rPr>
      </w:r>
      <w:r>
        <w:rPr>
          <w:b/>
          <w:lang w:val="hi_IN" w:bidi="hi_IN"/>
        </w:rPr>
        <w:t>तीसरे भाग में:</w:t>
      </w:r>
      <w:r>
        <w:rPr>
          <w:lang w:val="hi_IN" w:bidi="hi_IN"/>
        </w:rPr>
        <w:t xml:space="preserve"> पौलुस समझाता है कि अन्य भाषा और भविष्यद्वाणी विश्वासियों और अविश्वासियों दोनों को कैसे प्रभावित करती है। अन्य भाषा किसी व्यक्ति को उलझन में डाल सकती है और अविश्वासियों को परमेश्वर से दूर कर सकती है। लेकिन यदि कोई अविश्वासी व्यक्ति भविष्यद्वाणी के माध्यम से परमेश्वर का संदेश सुनता है, तो वह अविश्वासी परमेश्वर के सत्य को जान जाएगा और यह समझ जाएगा कि परमेश्वर उस व्यक्ति के सभी विचारों और कार्यों को जानता है। यह किसी अविश्वासी को यह घोषणा करने के लिए आश्वस्त करेगा कि परमेश्वर सच में उनके साथ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यशायाह</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विदेशी राष्ट्रों के लोग</w:t>
      </w:r>
    </w:p>
    <w:p>
      <w:pPr>
        <w:pStyle w:val="ListBullet"/>
        <w:spacing w:line="240" w:lineRule="auto"/>
        <w:ind w:left="720"/>
      </w:pPr>
      <w:r>
        <w:rPr>
          <w:lang w:val="hi_IN" w:bidi="hi_IN"/>
        </w:rPr>
      </w:r>
      <w:r>
        <w:rPr>
          <w:lang w:val="hi_IN" w:bidi="hi_IN"/>
        </w:rPr>
        <w:t>अविश्वासी और बाहरी लोग जो कलीसिया की सभा में आ सकते हैं</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पौलुस एक ऐसी स्थिति के बारे में उत्तर देता है जिसमें कुरिन्थुस के विश्वासी समझ नहीं पा रहे थे कि अपने आत्मिक वरदानों का उपयोग कैसे करें, विशेष रूप से अन्य भाषा का उपयोग करें। पौलुस इस व्यवहार को सुधार के लिए पौलुस के पत्र का उपयोग करता है। पौलुस विश्वासियों को स्पष्ट निर्देश और पवित्रशास्त्र से उद्धरण देता है ताकि पौलुस के संदेश को स्पष्ट करने में मदद मिल सके। पौलुस विश्वासियों से कहता है कि वे परिस्थितियों की कल्पना करें ताकि वे समझ सकें कि पौलुस विश्वासियों को क्या करने के लिए निर्देश दे रहा है। पौलुस विश्वासियों को विश्वासियों के वरदानों का उपयोग विशेष रूप से अन्य लोगों की भलाई के लिए करने की शिक्षा देता है, विशेष रूप से सार्वजनिक सभाओं में। विश्वासियों को इस बात से अवगत होने की आवश्यकता है कि विश्वासियों के कार्य विश्वासियों और अविश्वासियों दोनों को कैसे प्रभावित करते हैं।</w:t>
      </w:r>
    </w:p>
    <w:p>
      <w:pPr/>
      <w:r>
        <w:rPr>
          <w:lang w:val="hi_IN" w:bidi="hi_IN"/>
        </w:rPr>
      </w:r>
      <w:r>
        <w:rPr>
          <w:lang w:val="hi_IN" w:bidi="hi_IN"/>
        </w:rPr>
        <w:t>इस भाग के पहले हिस्से में, पौलुस विश्वासियों के सोचने के तरीके को सुधार करना चाहता है। पौलुस स्पष्ट निर्देश देता है, लेकिन जब पौलुस विश्वासियों को भाइयों और बहनों कहता है, तो वह प्रेम और मित्रता से ऐसा करता है। पौलुस विश्वासियों को निर्देश देता है कि वे बच्चों की तरह सोचना बंद करें। बच्चे अक्सर केवल उन बातों के बारे में ही सोचते हैं जो मजेदार या रोमांचक लगती हैं और अपने कार्यों के प्रभाव पर ध्यान नहीं देते हैं। उसी तरह, कुरिन्थुस के विश्वासियों ने उन आत्मिक वरदानों पर बहुत अधिक ध्यान केंद्रित किया, जिन्हें वे अपने लिए अच्छा मानते थे, जैसे कि अन्य भाषाओं में बोलना, इस बारे में सोचे बिना कि ये वरदान अन्य लोगों को कैसे प्रभावित कर सकते हैं। पौलुस विश्वासियों से कहता है कि वे बुद्धिमान और विचारशील बनें, खासकर जब विश्वासी सार्वजनिक रूप से अपने आत्मिक वरदानों का उपयोग करते हैं। फिर पौलुस एक विरोधाभास बताता है। पौलुस कहता है कि विश्वासियों को "बुराई के मामले में शिशु" होना चाहिए। पौलुस का अर्थ है कि विश्वासियों को निष्पाप रहना चाहिए और गलत या हानिकारक विचारों तथा कार्यों से बचना चाहिए, ठीक वैसे ही जैसे बच्चे निष्पाप होते हैं या गलत कामों से अनजान होते हैं। पौलुस बालकों और शिशुओं के लिए दो अलग-अलग शब्दों का उपयोग करता है। बालकों से तात्पर्य उन छोटे बच्चों से है, जिनकी उम्र इतनी हो गई हो कि लोग उन्हें कुछ सिखा सकें या अनुशासित कर सकें। पौलुस बालकों शब्द का उपयोग किसी ऐसे व्यक्ति का वर्णन करने के लिए करता है जो सोचने या चीज़ों को समझने के मामले में अभी भी अपरिपक्व है। शिशु या बच्चे उन नवजात या बहुत छोटे बच्चों को कहते हैं, जो अभी भी असहाय या मासूम होते हैं। शिशु या बच्चे अभी भी चीजों को समझने के लिए बहुत छोटे हैं। पौलुस शिशु शब्द का उपयोग यह दिखाने के लिए करता है कि विश्वासियों को निर्दोष होना चाहिए और बुराई के ज्ञान या अनुभव से मुक्त होना चाहिए।</w:t>
      </w:r>
    </w:p>
    <w:p>
      <w:pPr/>
      <w:r>
        <w:rPr>
          <w:lang w:val="hi_IN" w:bidi="hi_IN"/>
        </w:rPr>
      </w:r>
      <w:r>
        <w:rPr>
          <w:lang w:val="hi_IN" w:bidi="hi_IN"/>
        </w:rPr>
        <w:t>यहाँ रुकें और समूह में इस प्रश्न पर चर्चा करें: किसी ऐसे व्यक्ति का वर्णन करें जो अपनी सोच में परिपक्व है, और किसी ऐसे व्यक्ति का वर्णन करें जो एक बच्चे की तरह व्यवहार करता है। आपकी संस्कृति में किसी ऐसे व्यक्ति का वर्णन करने के लिए कौन से वाक्यांश या शब्द उपयोग किए जाते हैं जो अपनी सोच में "परिपक्व" है? ऐसे शब्दों या वाक्यांशों के बारे में बात करें जो दिखाते हैं कि कोई व्यक्ति बुद्धिमान नहीं है, या एक बच्चे की तरह व्यवहार करता है। इस ऑडियो को यहाँ रोकें।</w:t>
      </w:r>
    </w:p>
    <w:p>
      <w:pPr/>
      <w:r>
        <w:rPr>
          <w:lang w:val="hi_IN" w:bidi="hi_IN"/>
        </w:rPr>
      </w:r>
      <w:r>
        <w:rPr>
          <w:lang w:val="hi_IN" w:bidi="hi_IN"/>
        </w:rPr>
        <w:t>भाग के दूसरे हिस्से में, पौलुस भविष्यद्वक्ता यशायाह के वचनों को उद्धृत करता है। जब पौलुस कहता है, "व्यवस्था में यह लिखा है," तो पौलुस पूरे यहूदी पवित्रशास्त्र को दर्शाता है, या पुराने नियम की सभी पुस्तकों को दर्शाता है। पौलुस उस समय के विषय में वार्तालाप करता है जब परमेश्वर ने इस्राएल के लोगों को यह चेतावनी देने के लिए विदेशी राष्ट्रों के लोगों का उपयोग किया था, जो विदेशी भाषाओं में बोलते थे, कि परमेश्वर इस्राएलियों का न्याय करेगा। यशायाह के समय में, इस्राएल के लोग परमेश्वर के संदेशों को अनदेखा कर रहे थे, इसलिए परमेश्वर ने विदेशी राष्ट्रों को इस्राएल के लोगों पर आक्रमण करने की अनुमति दी। यह एक चिन्ह था कि परमेश्वर इस्राएल के लोगों को दंड दे रहा था, या परमेश्वर की आज्ञा न मानने के लिए उनका न्याय कर रहा था। उस समय भी, इस्राएली परमेश्वर यहोवा की बात नहीं सुनते थे। पौलुस कहता है कि विदेशी अपने होंठों से, या अपने मुँह से, अपने ही देशों की अपनी ही भाषाएँ बोलेंगे। पौलुस यह नहीं कह रहा है कि इन विदेशियों के पास अन्य भाषा का वरदान है। पौलुस कह रहा है कि जैसे इस्राएली इन विदेशियों को समझ नहीं सकते थे, उसी प्रकार जब विश्वासी अन्य भाषा में बोलते हैं, तो लोग उसे नहीं समझ पाते।</w:t>
      </w:r>
    </w:p>
    <w:p>
      <w:pPr/>
      <w:r>
        <w:rPr>
          <w:lang w:val="hi_IN" w:bidi="hi_IN"/>
        </w:rPr>
      </w:r>
      <w:r>
        <w:rPr>
          <w:lang w:val="hi_IN" w:bidi="hi_IN"/>
        </w:rPr>
        <w:t>यहाँ रुकें और समूह में नीचे दिए गए प्रश्न पर चर्चा करें: आपकी संस्कृति में ऐसी कौन-सी कहानियाँ या कहावतें हैं, जो लोगों को इस बात की चेतावनी देती हैं कि यदि वे परमेश्वर या अपने अगुवों की आज्ञा का उल्लंघन करेंगे, तो उनके साथ क्या होगा? इस ऑडियो को यहाँ रोकें।</w:t>
      </w:r>
    </w:p>
    <w:p>
      <w:pPr/>
      <w:r>
        <w:rPr>
          <w:lang w:val="hi_IN" w:bidi="hi_IN"/>
        </w:rPr>
      </w:r>
      <w:r>
        <w:rPr>
          <w:lang w:val="hi_IN" w:bidi="hi_IN"/>
        </w:rPr>
        <w:t>पौलुस यशायाह के इस उद्धरण का उपयोग विश्वासियों को यह समझने में मदद करने के लिए करता है कि जब लोग अन्य भाषा में बोलते हैं, और अन्य लोग उन शब्दों को नहीं समझ पाते, तो यह एक नकारात्मक चिह्न के समान है जो अन्य लोगों को परमेश्वर से दूर और भ्रमित अनुभव कराता है, ठीक उसी प्रकार जैसे पूर्व काल में इस्राएलियों ने परमेश्वर से दूरी अनुभव की थी। यह भविष्यवाणी के विपरीत है, जो लोगों को यह अनुभव कराती है कि परमेश्वर उनके निकट है और परमेश्वर उनसे सीधे बात करता है। इसलिए, जब विश्वासी अन्य भाषा में बोलते हैं और उसका अर्थ नहीं समझाते, तो वे अनजाने में अन्य लोगों को परमेश्वर के निकट और एक-दूसरे के समीप लाने के स्थान पर, उन्हें दोषी और परमेश्वर से अलग अनुभव कराते हैं।</w:t>
      </w:r>
    </w:p>
    <w:p>
      <w:pPr/>
      <w:r>
        <w:rPr>
          <w:lang w:val="hi_IN" w:bidi="hi_IN"/>
        </w:rPr>
      </w:r>
      <w:r>
        <w:rPr>
          <w:lang w:val="hi_IN" w:bidi="hi_IN"/>
        </w:rPr>
        <w:t>इसके पश्चात, पौलुस एक ऐसा कथन प्रस्तुत करता है जो आरम्भ में भ्रमित करने वाला प्रतीत हो सकता है। पौलुस कहता है कि अन्य भाषा अविश्वासियों के लिए एक चिह्न है, न कि विश्वासियों के लिए। चिह्न वह असाधारण घटना है जो किसी विशेष प्रयोजन के लिए घटित होती है। चिन्ह लोगों को परमेश्वर पर विश्वास करने में मदद करते हैं। अन्य भाषा अविश्वासियों के लिए एक चिन्ह हो सकता है क्योंकि अन्य भाषा असामान्य और अलौकिक लगती है। अन्य भाषा परमेश्वर की सामर्थ्य को दिखा सकती है और एक अविश्वासी का ध्यान आकर्षित कर सकती है। हालाँकि, पौलुस आगे यह दिखाएगा कि यद्यपि अन्य भाषा एक चिन्ह हो सकती है, लेकिन अन्य भाषा हमेशा एक सकारात्मक चिन्ह नहीं होती है।</w:t>
      </w:r>
    </w:p>
    <w:p>
      <w:pPr/>
      <w:r>
        <w:rPr>
          <w:lang w:val="hi_IN" w:bidi="hi_IN"/>
        </w:rPr>
      </w:r>
      <w:r>
        <w:rPr>
          <w:lang w:val="hi_IN" w:bidi="hi_IN"/>
        </w:rPr>
        <w:t>जब पौलुस कहता है कि भविष्यद्वाणी विश्वासियों के लिए एक चिन्ह है, न कि अविश्वासियों के लिए एक चिन्ह, तो यह भ्रमित करने वाला लग सकता है। जब विश्वासी भविष्यवाणी के वरदान का उपयोग करते हैं, तो वे इस रीति से बात करते हैं जिसे प्रत्येक व्यक्ति समझ सके। भविष्यवाणी का उद्देश्य उन लोगों की सहायता करना है जो पहले से परमेश्वर पर विश्वास करते हैं, ताकि वे अपने विश्वास में और बढ़ सकें। भविष्यद्वाणी विश्वासियों को दिखाती है कि परमेश्वर क्या कहना चाहता है, और ये वचन विश्वासियों को प्रोत्साहित करते हैं और उनके विचारों और व्यवहार को सुधारने में सहायता करते हैं। भविष्यवाणी से विश्वासियों को बोध होता है और उन्हें लाभ मिलता है क्योंकि विश्वासियों का परमेश्वर के साथ पहले से ही संबंध है, और जब विश्वासी भविष्यवाणी सुनते हैं, तो विश्वासी परमेश्वर के संदेशों को सुनते हैं। अविश्वासी भविष्यवाणी को उसी रीति से नहीं समझ सकते क्योंकि अविश्वासी का अभी तक परमेश्वर के साथ व्यक्तिगत संबंध नहीं है। लेकिन फिर से, पौलुस यह दिखाता है कि भविष्यद्वाणी से अविश्वासियों को भी कैसे लाभ होता है।</w:t>
      </w:r>
    </w:p>
    <w:p>
      <w:pPr/>
      <w:r>
        <w:rPr>
          <w:lang w:val="hi_IN" w:bidi="hi_IN"/>
        </w:rPr>
      </w:r>
      <w:r>
        <w:rPr>
          <w:lang w:val="hi_IN" w:bidi="hi_IN"/>
        </w:rPr>
        <w:t>पौलुस अपने दर्शकों से कहता है कि वे एक ऐसी स्थिति की कल्पना करें जिसमें अविश्वासी या बाहरी लोग विश्वासियों की सभा में शामिल हों और बहुत से लोगों को अन्य भाषा या भविष्यद्वाणियों को बोलते हुए सुनें। पौलुस ये बातें यह दिखाने के लिए कहता है कि भविष्यद्वाणी सार्वजनिक रूप से एक अधिक मूल्यवान वरदान कैसे है। यदि अविश्वासी या बाहरी व्यक्ति बिना किसी अर्थ के "सभी को अन्य भाषा बोलते" सुनेंगे, तो इससे अविश्वासी या बाहरी व्यक्ति को यह आभास होगा कि विश्वासियों का स्वयं पर नियंत्रण नहीं है। पौलुस का अर्थ यह नहीं है कि सभा में उपस्थित हर व्यक्ति अन्य भाषा बोल रहा है; पौलुस का अर्थ है कि जब बहुत से लोग एक साथ बोलने लगते हैं, तो वह सभा किसी अविश्वासी या बाहरी व्यक्ति के लिए अव्यवस्थित और भ्रामक प्रतीत होने लगती है। पौलुस विश्वासियों से एक प्रश्न पूछता है जो पौलुस विश्वासियों से उत्तर देने की उम्मीद नहीं करता है। पौलुस इस कथित स्थिति में पूछता है, "क्या अविश्वासी और बाहरी लोग नहीं सोचेंगे कि तुम लोगों का दिमाग खराब हो गया है, या तुम खुद पर काबू नहीं रख पा रहे हो?" यहाँ पौलुस का स्वर अत्यंत गंभीर है। पौलुस नहीं चाहता कि अविश्वासी और बाहरी लोग परमेश्वर से दूर भागें, क्योंकि ये लोग जो देखते या सुनते हैं वह अजीब और भ्रमित करने वाला है। इसके बजाय पौलुस चाहता है कि अविश्वासी और बाहरी लोग परमेश्वर पर विश्वास करें।</w:t>
      </w:r>
    </w:p>
    <w:p>
      <w:pPr/>
      <w:r>
        <w:rPr>
          <w:lang w:val="hi_IN" w:bidi="hi_IN"/>
        </w:rPr>
      </w:r>
      <w:r>
        <w:rPr>
          <w:lang w:val="hi_IN" w:bidi="hi_IN"/>
        </w:rPr>
        <w:t>पौलुस, पौलुस के दर्शकों से कहता है कि वे एक अलग स्थिति की कल्पना करें जहाँ एक अविश्वासी या बाहरी व्यक्ति उस समय सभा में आता है "जब हर कोई भविष्यवाणी कर रहा हो।" पौलुस अविश्वासी और बाहरी व्यक्ति के लिए अलग-अलग शब्दों का उपयोग करता है। बाहरी व्यक्ति का अर्थ शायद उस व्यक्ति से है जो विश्वासी तो है, लेकिन वह अन्य भाषा के अर्थ को समझने या समझाने में सक्षम नहीं है। अविश्वासी वह व्यक्ति है जो यीशु का अनुसरण नहीं करता है। पौलुस शायद कुरिन्थुस के उन लोगों के बारे में सोच रहा था जो दूसरे देवताओं की उपासना करते थे या उनका कोई धर्म नहीं था।</w:t>
      </w:r>
    </w:p>
    <w:p>
      <w:pPr/>
      <w:r>
        <w:rPr>
          <w:lang w:val="hi_IN" w:bidi="hi_IN"/>
        </w:rPr>
      </w:r>
      <w:r>
        <w:rPr>
          <w:lang w:val="hi_IN" w:bidi="hi_IN"/>
        </w:rPr>
        <w:t>यहाँ रुकें और समूह में नीचे दिए गए प्रश्नों पर चर्चा करें: आप अपनी भाषा में "अविश्वासी" और "बाहरी व्यक्ति" के बीच के अंतर का अनुवाद कैसे करेंगे? आपकी संस्कृति में लोग उस व्यक्ति का वर्णन कैसे करते हैं जो किसी विश्वास या धर्म का पालन नहीं करता, और ऐसे व्यक्ति का जो समूह का हिस्सा तो है, लेकिन हर बात को पूरी तरह समझता या उसमें हिस्सा नहीं लेता? इस ऑडियो को यहाँ रोकें।</w:t>
      </w:r>
    </w:p>
    <w:p>
      <w:pPr/>
      <w:r>
        <w:rPr>
          <w:lang w:val="hi_IN" w:bidi="hi_IN"/>
        </w:rPr>
      </w:r>
      <w:r>
        <w:rPr>
          <w:lang w:val="hi_IN" w:bidi="hi_IN"/>
        </w:rPr>
        <w:t>शायद कलीसिया में उपस्थित होने वाला हर व्यक्ति भविष्यद्वाणी नहीं करता, लेकिन बहुत से लोग परमेश्वर के संदेशों को सुना सकते हैं। कोई अविश्वासी या बाहरी व्यक्ति इस सभा में आ सकता है, भविष्यवाणी सुन सकता है, और अपने ही गलत कामों के प्रति सचेत हो सकता है, या उसे अपनी गलती का एहसास हो सकता है। इससे एक अविश्वासी यह पहचान पाएगा कि परमेश्वर वास्तविक है, और उसे अपने सोचने और काम करने के तरीके में बदलाव लाने की ज़रूरत है। भविष्यद्वाणी अविश्वासी के मन में सत्य को प्रकट करती है, इसलिए भविष्यद्वाणी अविश्वासियों का न्याय करती है। क्योंकि अविश्वासी या बाहरी व्यक्ति परमेश्वर के सत्य को जानेगा और यह समझेगा कि परमेश्वर उनके सभी विचारों और कार्यों को जानता है, इसलिए अविश्वासी या बाहरी व्यक्ति अपने पाप या गलत कामों के लिए दुखी होगा और परमेश्वर से उन्हें क्षमा करने के लिए प्रार्थना करेगा। फिर अविश्वासी या बाहरी लोग परमेश्वर के प्रति सम्मान और आराधना करने के लिए फर्श पर घुटने टेकेंगे। अविश्वासी या बाहरी व्यक्ति यह पहचानता है कि परमेश्वर सच में विश्वासियों के साथ उपस्थित है।</w:t>
      </w:r>
    </w:p>
    <w:p>
      <w:pPr/>
      <w:r>
        <w:rPr>
          <w:lang w:val="hi_IN" w:bidi="hi_IN"/>
        </w:rPr>
      </w:r>
      <w:r>
        <w:rPr>
          <w:lang w:val="hi_IN" w:bidi="hi_IN"/>
        </w:rPr>
        <w:t>पौलुस चाहता है कि कुरिन्थुस के विश्वासी इस बात से अवगत रहें कि जब वे एक साथ इकट्ठा होते हैं, तो वे एक-दूसरे पर किस तरह प्रभाव डाल रहे होते हैं। पौलुस यह भी चाहता है कि विश्वासी अपने व्यवहार के उस प्रभाव पर विचार करें जो अविश्वासियों या बाहरी लोगों, यानी उन आम लोगों पर पड़ता है, जिन्होंने यीशु का संदेश या सुसमाचार अभी तक नहीं सुना है। बिना किसी अर्थ के अन्य भाषा बोलने से न तो विश्वासियों को और न ही अविश्वासियों को कोई लाभ होगा। बिना किसी अर्थ के अन्य भाषा विश्वासियों और अविश्वासियों दोनों को ही परमेश्वर से और अधिक दूर अनुभव करा सकता है। हालाँकि, भविष्यवाणी विश्वासियों और अविश्वासियों, दोनों को ही सुदृढ़ बनाती है, उन्हें प्रोत्साहित करती है और उनके सम्मुख परमेश्वर के सत्य को प्रकट करती है। जब कुरिन्थुस के विश्वासी एक साथ इकट्ठा होते हैं, तो विश्वासियों को हमेशा एक-दूसरे के विश्वास में बढ़ने में मदद करने पर ध्यान देना चाहिए।</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पात्रों का प्रतिनिधित्व करने के लिए चित्र, वस्तुओं, या यहाँ तक कि लोगों का उपयोग कर सकते हैं। कल्पना करें कि पौलुस कुरिन्थुस के विश्वासियों से बात कर रहा है और विश्वासियों को प्रोत्साहित कर रहा है कि वे बालकों की तरह व्यवहार करना बंद करें और अपने वरदानों का उपयोग कैसे करें। शायद शुरुआत बालकों की तरह अपरिपक्व अभिनय से करें, फिर पौलुस के निर्देशों का पालन करें और परिपक्व वयस्कों की तरह अभिनय करना शुरू करें। फिर एक ऐसी कलीसिया की सभा की कल्पना कीजिए जहाँ लोग अन्य भाषा बोल रहे हैं, और अविश्वासी वहाँ आकर भ्रमित हो जाते हैं और उन्हें यह समझ नहीं आता कि वहाँ क्या हो रहा है। अब एक अलग सभा की कल्पना करें, जहाँ लोग भविष्यद्वाणी कर रहे हैं, और वही अविश्वासी सत्य सुनते हैं और परमेश्वर पर विश्वास करते हैं।</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14:20–25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यशायाह</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विदेशी राष्ट्रों के लोग</w:t>
      </w:r>
    </w:p>
    <w:p>
      <w:pPr>
        <w:pStyle w:val="ListBullet"/>
        <w:spacing w:line="240" w:lineRule="auto"/>
        <w:ind w:left="720"/>
      </w:pPr>
      <w:r>
        <w:rPr>
          <w:lang w:val="hi_IN" w:bidi="hi_IN"/>
        </w:rPr>
      </w:r>
      <w:r>
        <w:rPr>
          <w:lang w:val="hi_IN" w:bidi="hi_IN"/>
        </w:rPr>
        <w:t>अविश्वासी और बाहरी लोग जो कलीसिया की सभा में आ सकते हैं</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"भाइयों और बहनों, बालकों की तरह सोचना बंद करें। बुराई के मामले में भोले बनो, लेकिन अपनी समझ में परिपक्व रहो।”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विश्वासियों का किरदार निभाने वाले लोगों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"व्यवस्था में यह लिखा है, 'मैं अन्य भाषाओं के द्वारा और विदेशी लोगों के मुख से इस जाति से बातें करूँगा, परन्तु फिर भी वे मेरी बात नहीं सुनेंगे,' प्रभु कहता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"इसलिए अन्य भाषा विश्वासियों के लिए नहीं बल्कि अविश्वासियों के लिए एक चिन्ह हैं; हालाँकि, भविष्यद्वाणी अविश्वासियों के लिए नहीं बल्कि विश्वासियों के लिए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अब विश्वासी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पूछता है, "तो अगर पूरी कलीसिया एक साथ जमा हो और हर कोई अन्य भाषाओं में बोलने लगे, और कोई बाहरी व्यक्ति या अविश्वासी वहाँ आ जाए, तो क्या वे बाहरी लोग या अविश्वासी यह नहीं कहेंगे कि तुम सब पागल हो गए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अब विश्वासी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अब अविश्वासी की भूमिका निभाने वाले व्यक्ति से पूछें, "जब आप एक ऐसे सभा में जाते हैं जहाँ सब लोग अन्य भाषा बोल रहे हैं, तो आप क्या महसूस कर रहे हैं 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"लेकिन अगर बहुत से लोग भविष्यवाणी करते हैं, और कोई अविश्वासी या बाहरी व्यक्ति अंदर आता है, तो वह व्यक्ति उन सभी के द्वारा दोषी ठहराया जाता है, और उन सभी के द्वारा उससे जवाब-तलब किया जाता है। जब उस व्यक्ति के हृदय के रहस्य प्रकट हो जाते हैं, तो वह व्यक्ति नीचे गिर कर परमेश्वर की आराधना करेगा और कहेगा, 'परमेश्वर सच में तुम्हारे बीच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अब अविश्वासी की भूमिका निभाने वाले व्यक्ति से पूछें, "जब आप भविष्यवाणी सुनते हैं तो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14:20–25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विश्वासियों से कहता है कि वे </w:t>
      </w:r>
      <w:r>
        <w:rPr>
          <w:b/>
          <w:lang w:val="hi_IN" w:bidi="hi_IN"/>
        </w:rPr>
        <w:t>बालकों</w:t>
      </w:r>
      <w:r>
        <w:rPr>
          <w:lang w:val="hi_IN" w:bidi="hi_IN"/>
        </w:rPr>
        <w:t xml:space="preserve"> की तरह सोचना बंद करें, लेकिन बुराई के मामले में </w:t>
      </w:r>
      <w:r>
        <w:rPr>
          <w:b/>
          <w:lang w:val="hi_IN" w:bidi="hi_IN"/>
        </w:rPr>
        <w:t>शिशु</w:t>
      </w:r>
      <w:r>
        <w:rPr>
          <w:lang w:val="hi_IN" w:bidi="hi_IN"/>
        </w:rPr>
        <w:t xml:space="preserve"> बने रहें। इस भाग में बालकों और शिशुओं के लिए यूनानी शब्द अलग हैं। शिशु उन बच्चों के स्थान पर नन्हे बालकों को कहते हैं जिन्हें बातों की कुछ समझ होती है। शिशु पूरी तरह से भोले होते हैं और उन्हें अभी किसी बात की समझ नहीं होती। </w:t>
      </w:r>
      <w:r>
        <w:rPr>
          <w:b/>
          <w:lang w:val="hi_IN" w:bidi="hi_IN"/>
        </w:rPr>
        <w:t>बुराई</w:t>
      </w:r>
      <w:r>
        <w:rPr>
          <w:lang w:val="hi_IN" w:bidi="hi_IN"/>
        </w:rPr>
        <w:t xml:space="preserve"> तब होती है जब कोई व्यक्ति जान-बूझकर ऐसे बुरे काम करता है, जिनसे दूसरों को तकलीफ़ पहुँचती है। जब लोग परमेश्वर की आज्ञा मानना छोड़ देते हैं, तो वे बुरे काम करना शुरू कर देते हैं।</w:t>
      </w:r>
    </w:p>
    <w:p>
      <w:pPr/>
      <w:r>
        <w:rPr>
          <w:lang w:val="hi_IN" w:bidi="hi_IN"/>
        </w:rPr>
      </w:r>
      <w:r>
        <w:rPr>
          <w:lang w:val="hi_IN" w:bidi="hi_IN"/>
        </w:rPr>
        <w:t xml:space="preserve">यहाँ रुकें और चर्चा करें कि आप </w:t>
      </w:r>
      <w:r>
        <w:rPr>
          <w:b/>
          <w:lang w:val="hi_IN" w:bidi="hi_IN"/>
        </w:rPr>
        <w:t>बालकों</w:t>
      </w:r>
      <w:r>
        <w:rPr>
          <w:lang w:val="hi_IN" w:bidi="hi_IN"/>
        </w:rPr>
        <w:t xml:space="preserve"> और </w:t>
      </w:r>
      <w:r>
        <w:rPr>
          <w:b/>
          <w:lang w:val="hi_IN" w:bidi="hi_IN"/>
        </w:rPr>
        <w:t>शिशुओं</w:t>
      </w:r>
      <w:r>
        <w:rPr>
          <w:lang w:val="hi_IN" w:bidi="hi_IN"/>
        </w:rPr>
        <w:t xml:space="preserve"> के लिए किन शब्दों या वाक्यांशों का उपयोग करेंगे। आप कैसे दिखाएँगे कि बालक और शिशु अलग हैं? </w:t>
      </w:r>
      <w:r>
        <w:rPr>
          <w:b/>
          <w:lang w:val="hi_IN" w:bidi="hi_IN"/>
        </w:rPr>
        <w:t>बुराई</w:t>
      </w:r>
      <w:r>
        <w:rPr>
          <w:lang w:val="hi_IN" w:bidi="hi_IN"/>
        </w:rPr>
        <w:t xml:space="preserve"> के लिए उसी शब्द या वाक्यांश का उपयोग करें जिसका उपयोग आपने पिछले भागों में किया है। बुराई के बारे में अधिक जानकारी के लिए, मुख्य शब्दावली में </w:t>
      </w:r>
      <w:r>
        <w:rPr>
          <w:lang w:val="hi_IN" w:bidi="hi_IN"/>
        </w:rPr>
        <w:t>बुराई</w:t>
      </w:r>
      <w:r>
        <w:rPr>
          <w:lang w:val="hi_IN" w:bidi="hi_IN"/>
        </w:rPr>
        <w:t xml:space="preserve"> शब्द देखें। इस ऑडियो को यहाँ रोकें।</w:t>
      </w:r>
    </w:p>
    <w:p>
      <w:pPr/>
      <w:r>
        <w:rPr>
          <w:lang w:val="hi_IN" w:bidi="hi_IN"/>
        </w:rPr>
      </w:r>
      <w:r>
        <w:rPr>
          <w:lang w:val="hi_IN" w:bidi="hi_IN"/>
        </w:rPr>
        <w:t>पौलुस भविष्यद्वक्ता यशायाह के वचन को उद्धृत करता है। पौलुस कहता है, "</w:t>
      </w:r>
      <w:r>
        <w:rPr>
          <w:b/>
          <w:lang w:val="hi_IN" w:bidi="hi_IN"/>
        </w:rPr>
        <w:t>व्यवस्था</w:t>
      </w:r>
      <w:r>
        <w:rPr>
          <w:lang w:val="hi_IN" w:bidi="hi_IN"/>
        </w:rPr>
        <w:t xml:space="preserve"> में यह लिखा है।" कभी-कभी बाइबल में, व्यवस्था का अर्थ उन निर्देशों का समूह हो सकता है जो परमेश्वर ने इस्राएल के लोगों के लिए मूसा को दिए थे। हालाँकि, यहाँ व्यवस्था का अर्थ है पूरा यहूदी पवित्रशास्त्र, जो बाइबल का वह हिस्सा है जिसे अब हम पुराना नियम कहते हैं। व्यवस्था के लिए उसी शब्द या वाक्यांश का उपयोग करें जिसका उपयोग आपने पिछले भागों में किया है। </w:t>
      </w:r>
      <w:r>
        <w:rPr>
          <w:lang w:val="hi_IN" w:bidi="hi_IN"/>
        </w:rPr>
        <w:t>व्यवस्था</w:t>
      </w:r>
      <w:r>
        <w:rPr>
          <w:lang w:val="hi_IN" w:bidi="hi_IN"/>
        </w:rPr>
        <w:t xml:space="preserve"> के बारे में अधिक जानकारी के लिए, मुख्य शब्दावली देखें।</w:t>
      </w:r>
    </w:p>
    <w:p>
      <w:pPr/>
      <w:r>
        <w:rPr>
          <w:lang w:val="hi_IN" w:bidi="hi_IN"/>
        </w:rPr>
      </w:r>
      <w:r>
        <w:rPr>
          <w:b/>
          <w:lang w:val="hi_IN" w:bidi="hi_IN"/>
        </w:rPr>
        <w:t>प्रभु</w:t>
      </w:r>
      <w:r>
        <w:rPr>
          <w:lang w:val="hi_IN" w:bidi="hi_IN"/>
        </w:rPr>
        <w:t xml:space="preserve"> ने कहा कि यशायाह की चेतावनी के बावजूद इस्राएल के लोग प्रभु की बात नहीं सुनेंगे। इस भाग में प्रभु का तात्पर्य स्वयं परमेश्वर से है, परन्तु अधिकांश अनुवाद प्रभु शब्द का प्रयोग तभी करते हैं जब वह स्वामी के रूप में यीशु के लिए हो और जब वह पिता परमेश्वर के लिए हो। प्रभु के बारे में अधिक जानकारी के लिए, मुख्य शब्दावली में </w:t>
      </w:r>
      <w:r>
        <w:rPr>
          <w:lang w:val="hi_IN" w:bidi="hi_IN"/>
        </w:rPr>
        <w:t>प्रभु</w:t>
      </w:r>
      <w:r>
        <w:rPr>
          <w:lang w:val="hi_IN" w:bidi="hi_IN"/>
        </w:rPr>
        <w:t xml:space="preserve"> देखें।</w:t>
      </w:r>
    </w:p>
    <w:p>
      <w:pPr/>
      <w:r>
        <w:rPr>
          <w:lang w:val="hi_IN" w:bidi="hi_IN"/>
        </w:rPr>
      </w:r>
      <w:r>
        <w:rPr>
          <w:lang w:val="hi_IN" w:bidi="hi_IN"/>
        </w:rPr>
        <w:t xml:space="preserve">यशायाह ने विदेशियों के मुख से "अजीब भाषा" बोलने वालों के </w:t>
      </w:r>
      <w:r>
        <w:rPr>
          <w:b/>
          <w:lang w:val="hi_IN" w:bidi="hi_IN"/>
        </w:rPr>
        <w:t>विषय</w:t>
      </w:r>
      <w:r>
        <w:rPr>
          <w:lang w:val="hi_IN" w:bidi="hi_IN"/>
        </w:rPr>
        <w:t xml:space="preserve"> में बातें कीं। विदेशियों के मुखों का अर्थ है वे शब्द जो दूसरे देशों या संस्कृतियों के लोग बोलते थे। कोई व्यक्ति किसी देश में तब विदेशी होता है, जब वह ऐसे देश में हो जहाँ उसका जन्म नहीं हुआ हो। विदेशी के लिए उसी शब्द या वाक्यांश का उपयोग करें जिसका उपयोग आपने पिछले भागों में किया है। विदेशियों के बारे में अधिक जानकारी के लिए, मुख्य शब्दावली में </w:t>
      </w:r>
      <w:r>
        <w:rPr>
          <w:b/>
          <w:lang w:val="hi_IN" w:bidi="hi_IN"/>
        </w:rPr>
        <w:t>विदेशी</w:t>
      </w:r>
      <w:r>
        <w:rPr>
          <w:lang w:val="hi_IN" w:bidi="hi_IN"/>
        </w:rPr>
        <w:t xml:space="preserve"> शब्द देखें।</w:t>
      </w:r>
    </w:p>
    <w:p>
      <w:pPr/>
      <w:r>
        <w:rPr>
          <w:lang w:val="hi_IN" w:bidi="hi_IN"/>
        </w:rPr>
      </w:r>
      <w:r>
        <w:rPr>
          <w:lang w:val="hi_IN" w:bidi="hi_IN"/>
        </w:rPr>
        <w:t xml:space="preserve">यहाँ </w:t>
      </w:r>
      <w:r>
        <w:rPr>
          <w:b/>
          <w:lang w:val="hi_IN" w:bidi="hi_IN"/>
        </w:rPr>
        <w:t>अजीब भाषाओं</w:t>
      </w:r>
      <w:r>
        <w:rPr>
          <w:lang w:val="hi_IN" w:bidi="hi_IN"/>
        </w:rPr>
        <w:t xml:space="preserve"> का अर्थ शायद उन अलग-अलग या विदेशी भाषाओं से है, जिन्हें दूसरे देशों के लोग अपने-अपने देशों में बोलते हैं। इसका अर्थ अन्य भाषा का वरदान नहीं है।</w:t>
      </w:r>
    </w:p>
    <w:p>
      <w:pPr/>
      <w:r>
        <w:rPr>
          <w:lang w:val="hi_IN" w:bidi="hi_IN"/>
        </w:rPr>
      </w:r>
      <w:r>
        <w:rPr>
          <w:lang w:val="hi_IN" w:bidi="hi_IN"/>
        </w:rPr>
        <w:t>यहाँ रुकें और चर्चा करें कि आप यह बात कैसे स्पष्ट कर सकते हैं कि अजीब भाषा का अर्थ विदेशी भाषाएँ है, न कि अन्य भाषा का वरदान। इस ऑडियो को यहाँ रोकें।</w:t>
      </w:r>
    </w:p>
    <w:p>
      <w:pPr/>
      <w:r>
        <w:rPr>
          <w:lang w:val="hi_IN" w:bidi="hi_IN"/>
        </w:rPr>
      </w:r>
      <w:r>
        <w:rPr>
          <w:lang w:val="hi_IN" w:bidi="hi_IN"/>
        </w:rPr>
        <w:t xml:space="preserve">पौलुस कहता है कि अन्य भाषा का वरदान अविश्वासियों के लिए एक </w:t>
      </w:r>
      <w:r>
        <w:rPr>
          <w:b/>
          <w:lang w:val="hi_IN" w:bidi="hi_IN"/>
        </w:rPr>
        <w:t>चिन्ह</w:t>
      </w:r>
      <w:r>
        <w:rPr>
          <w:lang w:val="hi_IN" w:bidi="hi_IN"/>
        </w:rPr>
        <w:t xml:space="preserve"> है, न कि विश्वासियों के लिए, और भविष्यद्वाणी विश्वासियों के लिए एक चिन्ह है, न कि अविश्वासियों के लिए। चिन्ह वह असामान्य घटना है जो किसी विशेष कारण से होती है। परमेश्वर लोगों को यह बताने के लिए एक चिन्ह दे सकता है कि जो कुछ परमेश्वर उन्हें बताता है वह सच है। चिन्ह के लिए उसी शब्द या वाक्यांश का उपयोग करें जिसका उपयोग आपने पिछले भागों में किया है। चिन्हों के बारे में अधिक जानकारी के लिए, मुख्य शब्दावली में </w:t>
      </w:r>
      <w:r>
        <w:rPr>
          <w:lang w:val="hi_IN" w:bidi="hi_IN"/>
        </w:rPr>
        <w:t>चिन्ह</w:t>
      </w:r>
      <w:r>
        <w:rPr>
          <w:lang w:val="hi_IN" w:bidi="hi_IN"/>
        </w:rPr>
        <w:t xml:space="preserve"> देखें।</w:t>
      </w:r>
    </w:p>
    <w:p>
      <w:pPr/>
      <w:r>
        <w:rPr>
          <w:lang w:val="hi_IN" w:bidi="hi_IN"/>
        </w:rPr>
      </w:r>
      <w:r>
        <w:rPr>
          <w:lang w:val="hi_IN" w:bidi="hi_IN"/>
        </w:rPr>
        <w:t xml:space="preserve">पौलुस इस भाग में </w:t>
      </w:r>
      <w:r>
        <w:rPr>
          <w:b/>
          <w:lang w:val="hi_IN" w:bidi="hi_IN"/>
        </w:rPr>
        <w:t>अन्य भाषा</w:t>
      </w:r>
      <w:r>
        <w:rPr>
          <w:lang w:val="hi_IN" w:bidi="hi_IN"/>
        </w:rPr>
        <w:t xml:space="preserve"> और </w:t>
      </w:r>
      <w:r>
        <w:rPr>
          <w:b/>
          <w:lang w:val="hi_IN" w:bidi="hi_IN"/>
        </w:rPr>
        <w:t>भविष्यद्वाणी</w:t>
      </w:r>
      <w:r>
        <w:rPr>
          <w:lang w:val="hi_IN" w:bidi="hi_IN"/>
        </w:rPr>
        <w:t xml:space="preserve"> के वरदानों के बारे में बात करता है। जो कोई "अन्य भाषा" बोलता है या "अन्य भाषाओं में" बोलता है, इसका अर्थ यह है कि उस व्यक्ति को पवित्र आत्मा से एक विशेष वरदान मिला है। जब लोग इस तरह अन्य भाषा में बोलते हैं, तो आमतौर पर वे खुद नहीं समझ पाते कि वे क्या कह रहे हैं। पवित्र आत्मा इन लोगों को ऐसी भाषा में बोलने के लिए प्रेरित कर रहा है जिसे ये लोग स्वयं नहीं जानते हैं। इस अनजान भाषा में, लोग परमेश्वर की स्तुति कर रहे होते हैं या परमेश्वर के बारे में कुछ सच्चाई बोल रहे होते हैं। भविष्यवाणी परमेश्वर की ओर से ऐसा निर्देश हो सकता है जो पूरा होना चाहिए। यह कोई संदेश हो सकता है जो भविष्य में होने वाली किसी बात के बारे में बताता है। अन्य भाषा और भविष्यद्वाणी के लिए उसी शब्द या वाक्यांश का उपयोग करें जिसका उपयोग आपने पिछले भागों में किया है। अन्य भाषा और भविष्यद्वाणी के बारे में अधिक जानकारी के लिए, मुख्य शब्दावली में </w:t>
      </w:r>
      <w:r>
        <w:rPr>
          <w:lang w:val="hi_IN" w:bidi="hi_IN"/>
        </w:rPr>
        <w:t>अन्य भाषा</w:t>
      </w:r>
      <w:r>
        <w:rPr>
          <w:lang w:val="hi_IN" w:bidi="hi_IN"/>
        </w:rPr>
        <w:t xml:space="preserve"> और </w:t>
      </w:r>
      <w:r>
        <w:rPr>
          <w:lang w:val="hi_IN" w:bidi="hi_IN"/>
        </w:rPr>
        <w:t>भविष्यद्वाणी</w:t>
      </w:r>
      <w:r>
        <w:rPr>
          <w:lang w:val="hi_IN" w:bidi="hi_IN"/>
        </w:rPr>
        <w:t xml:space="preserve"> देखें।</w:t>
      </w:r>
    </w:p>
    <w:p>
      <w:pPr/>
      <w:r>
        <w:rPr>
          <w:lang w:val="hi_IN" w:bidi="hi_IN"/>
        </w:rPr>
      </w:r>
      <w:r>
        <w:rPr>
          <w:lang w:val="hi_IN" w:bidi="hi_IN"/>
        </w:rPr>
        <w:t xml:space="preserve">पौलुस विश्वासियों को यह दिखाता है कि क्या होगा यदि पूरी </w:t>
      </w:r>
      <w:r>
        <w:rPr>
          <w:b/>
          <w:lang w:val="hi_IN" w:bidi="hi_IN"/>
        </w:rPr>
        <w:t>कलीसिया</w:t>
      </w:r>
      <w:r>
        <w:rPr>
          <w:lang w:val="hi_IN" w:bidi="hi_IN"/>
        </w:rPr>
        <w:t xml:space="preserve"> एक साथ आए और बहुत से लोग अन्य भाषाओं में बोलें या भविष्यवाणी करें। बाइबल में कलीसिया शब्द का उपयोग कभी भी भवन के लिए नहीं किया गया है। इसके बजाय, कलीसिया शब्द का अर्थ उन लोगों का समुदाय है जो यीशु पर विश्वास करते हैं। कलीसिया के लिए उसी शब्द या वाक्यांश का उपयोग करें जो आपने पिछले भागों में उपयोग किया है। कलीसिया के बारे में अधिक जानकारी के लिए, मुख्य शब्दावली में </w:t>
      </w:r>
      <w:r>
        <w:rPr>
          <w:b/>
          <w:lang w:val="hi_IN" w:bidi="hi_IN"/>
        </w:rPr>
        <w:t>कलीसिया</w:t>
      </w:r>
      <w:r>
        <w:rPr>
          <w:lang w:val="hi_IN" w:bidi="hi_IN"/>
        </w:rPr>
        <w:t xml:space="preserve"> देखें।</w:t>
      </w:r>
    </w:p>
    <w:p>
      <w:pPr/>
      <w:r>
        <w:rPr>
          <w:lang w:val="hi_IN" w:bidi="hi_IN"/>
        </w:rPr>
      </w:r>
      <w:r>
        <w:rPr>
          <w:lang w:val="hi_IN" w:bidi="hi_IN"/>
        </w:rPr>
        <w:t xml:space="preserve">जब कोई व्यक्ति कोई भविष्यवाणी सुनता है, तो उसे यह पता चल जाता है कि परमेश्वर उसके हृदय के रहस्यों को जानता है—उसके उन विचारों और कार्यों को, जिनके बारे में कोई और नहीं जानता। उस व्यक्ति को </w:t>
      </w:r>
      <w:r>
        <w:rPr>
          <w:b/>
          <w:lang w:val="hi_IN" w:bidi="hi_IN"/>
        </w:rPr>
        <w:t>सभी दोषी ठहराएँगे</w:t>
      </w:r>
      <w:r>
        <w:rPr>
          <w:lang w:val="hi_IN" w:bidi="hi_IN"/>
        </w:rPr>
        <w:t xml:space="preserve">। एक व्यक्ति </w:t>
      </w:r>
      <w:r>
        <w:rPr>
          <w:b/>
          <w:lang w:val="hi_IN" w:bidi="hi_IN"/>
        </w:rPr>
        <w:t>अपने पाप या गलत काम के बारे में गहराई से जागरूक</w:t>
      </w:r>
      <w:r>
        <w:rPr>
          <w:lang w:val="hi_IN" w:bidi="hi_IN"/>
        </w:rPr>
        <w:t xml:space="preserve"> हो जाएगा।</w:t>
      </w:r>
    </w:p>
    <w:p>
      <w:pPr/>
      <w:r>
        <w:rPr>
          <w:lang w:val="hi_IN" w:bidi="hi_IN"/>
        </w:rPr>
      </w:r>
      <w:r>
        <w:rPr>
          <w:lang w:val="hi_IN" w:bidi="hi_IN"/>
        </w:rPr>
        <w:t xml:space="preserve">यहाँ रुकें और चर्चा करें कि आप "सब उसे दोषी ठहरा देंगे" या "पाप के प्रति गहरी जागरूकता" के विचार का अनुवाद कैसे करेंगे। इस भाग में पाप शब्द का उपयोग नहीं किया गया है, लेकिन आप यहाँ इस शब्द का उपयोग कर सकते हैं। पाप के बारे में अधिक जानकारी के लिए, मुख्य शब्दावली में </w:t>
      </w:r>
      <w:r>
        <w:rPr>
          <w:lang w:val="hi_IN" w:bidi="hi_IN"/>
        </w:rPr>
        <w:t>पाप</w:t>
      </w:r>
      <w:r>
        <w:rPr>
          <w:lang w:val="hi_IN" w:bidi="hi_IN"/>
        </w:rPr>
        <w:t xml:space="preserve"> देखें। इस ऑडियो को यहाँ रोकें।</w:t>
      </w:r>
    </w:p>
    <w:p>
      <w:pPr/>
      <w:r>
        <w:rPr>
          <w:lang w:val="hi_IN" w:bidi="hi_IN"/>
        </w:rPr>
      </w:r>
      <w:r>
        <w:rPr>
          <w:lang w:val="hi_IN" w:bidi="hi_IN"/>
        </w:rPr>
        <w:t xml:space="preserve">जब कोई व्यक्ति परमेश्वर की </w:t>
      </w:r>
      <w:r>
        <w:rPr>
          <w:b/>
          <w:lang w:val="hi_IN" w:bidi="hi_IN"/>
        </w:rPr>
        <w:t>आराधना</w:t>
      </w:r>
      <w:r>
        <w:rPr>
          <w:lang w:val="hi_IN" w:bidi="hi_IN"/>
        </w:rPr>
        <w:t xml:space="preserve"> करता है, तो वह व्यक्ति परमेश्वर को सम्मान देता है। एक व्यक्ति परमेश्वर को धन्यवाद, स्तुति और सम्मान देता है। आराधना के लिए उसी शब्द या वाक्यांश का इस्तेमाल करें जो आपने पिछले भागों में किया था। आराधना के बारे में अधिक जानकारी के लिए, मुख्य शब्दावली में </w:t>
      </w:r>
      <w:r>
        <w:rPr>
          <w:b/>
          <w:lang w:val="hi_IN" w:bidi="hi_IN"/>
        </w:rPr>
        <w:t>आराधना</w:t>
      </w:r>
      <w:r>
        <w:rPr>
          <w:lang w:val="hi_IN" w:bidi="hi_IN"/>
        </w:rPr>
        <w:t xml:space="preserve">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14:26–33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14:26–33 को सुनें और अपने मन में रखें।</w:t>
      </w:r>
    </w:p>
    <w:p>
      <w:pPr/>
      <w:r>
        <w:rPr>
          <w:lang w:val="hi_IN" w:bidi="hi_IN"/>
        </w:rPr>
      </w:r>
      <w:r>
        <w:rPr>
          <w:lang w:val="hi_IN" w:bidi="hi_IN"/>
        </w:rPr>
        <w:t>यदि सम्भव हो, तो 1 कुरिन्थियों 14:26–33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14:26–33 का ऑडियो संस्करण सबसे आसानी से समझ में आने वाले अनुवाद में सुनें।</w:t>
      </w:r>
    </w:p>
    <w:p>
      <w:pPr/>
      <w:r>
        <w:rPr>
          <w:lang w:val="hi_IN" w:bidi="hi_IN"/>
        </w:rPr>
      </w:r>
      <w:r>
        <w:rPr>
          <w:lang w:val="hi_IN" w:bidi="hi_IN"/>
        </w:rPr>
        <w:t>पौलुस के पत्र के पिछले भागों में, पौलुस ने विश्वासियों को यह समझने में मदद की कि अन्य भाषा और भविष्यद्वाणी के वरदान अन्य लोगों को कैसे प्रभावित कर सकते हैं जो उन्हें सुनते हैं। पौलुस अब पौलुस की कही हुई बातों का सारांश देता है और इस बारे में विशेष निर्देश देता है कि विश्वासियों को शांतिपूर्ण और व्यवस्थित तरीके से आराधना करने के लिए कैसे इकट्ठा होना चाहिए। विश्वासी अक्सर ऐसे तरीकों से मिलते थे जो कई बार भ्रम पैदा करने वाले होते थे - विशेष रूप से जब आत्मिक वरदानों की बात आती थी, जैसे अन्य भाषा बोलना और भविष्यद्वाणी करना। पौलुस विश्वासियों से कहता है कि जब वे परमेश्वर की आराधना करने के लिए इकट्ठा होते हैं, तो यह भ्रमित और अराजक नहीं होना चाहिए, क्योंकि परमेश्वर स्वयं शांति और व्यवस्था को पसंद करता है।</w:t>
      </w:r>
    </w:p>
    <w:p>
      <w:pPr/>
      <w:r>
        <w:rPr>
          <w:lang w:val="hi_IN" w:bidi="hi_IN"/>
        </w:rPr>
      </w:r>
      <w:r>
        <w:rPr>
          <w:lang w:val="hi_IN" w:bidi="hi_IN"/>
        </w:rPr>
        <w:t>पौलुस एक प्रश्न पूछकर शुरू करता है जो पौलुस विश्वासियों से उत्तर देने की उम्मीद नहीं करता है। पौलुस पूछता है, "क्या करना चाहिए?" पौलुस पूछता है, जब विश्वासी आराधना करने के लिए इकट्ठा होते हैं तो अगले चरण क्या होने चाहिए? पौलुस जानता है कि जब विश्वासी इकट्ठा होते हैं, तो कई विश्वासियों के पास कुछ महत्वपूर्ण होगा जो वे अन्य विश्वासियों के साथ साझा करना चाहते हैं। हर विश्वासी के पास कोई-न-कोई आत्मिक वरदान हो सकता है, जिसका वह उपयोग करना या जिसे वह दिखाना चाहता हो। पौलुस उन कुछ वरदानों की सूची देता है जो पवित्र आत्मा किसी व्यक्ति को देता है। ये वे सभी संभावित वरदान नहीं हैं जो पवित्र आत्मा दे सकता है। पौलुस कहता है कि कुछ विश्वासी स्तुतिगान या भजन साझा करना चाह सकते हैं। स्तुतिगान या भजन परमेश्वर की स्तुति, महिमा का एक गीत है। कुछ विश्वासी परमेश्वर के बारे में कुछ सिखाना या समझाना चाह सकते हैं। अन्य विश्वासियों के पास प्रकाशन, या परमेश्वर की ओर से एक विशेष संदेश हो सकता है। कुछ विश्वासी अन्य भाषाओं में बोलना चाह सकते हैं और अन्य लोगों के पास उन भाषाओं का अर्थ बताने का वरदान हो सकता है। पौलुस कहता है कि विश्वासी सभाओं में जो कुछ भी साझा करें, उससे अन्य विश्वासियों की उन्नति होनी चाहिए और लोगों में उलझन उत्पन्न नहीं होनी चाहिए।</w:t>
      </w:r>
    </w:p>
    <w:p>
      <w:pPr/>
      <w:r>
        <w:rPr>
          <w:lang w:val="hi_IN" w:bidi="hi_IN"/>
        </w:rPr>
      </w:r>
      <w:r>
        <w:rPr>
          <w:lang w:val="hi_IN" w:bidi="hi_IN"/>
        </w:rPr>
        <w:t>पौलुस विश्वासियों को निर्देश देता है कि वे विश्वासियों की सभा के दौरान अन्य भाषा बोलने वाले लोगों की संख्या को सीमित करें। पौलुस कहता है कि केवल दो या तीन विश्वासियों को ही अन्य भाषाओं में बोलना चाहिए। अन्य भाषाओं में बोलने वाले विश्वासियों को बारी-बारी से बोलना चाहिए। यदि कोई विश्वासी अन्य भाषाओं में बोलना चाहता है, तो या तो बोलने वाले विश्वासी को, या सुनने वाले किसी अन्य विश्वासी को उसका अर्थ समझाना होगा। यदि कोई उसका अर्थ नहीं समझा सकता, तो अन्य भाषाओं में बोलने की इच्छा रखने वाले विश्वासी को मौन रहना चाहिए और स्वयं से और परमेश्वर से बातें करनी चाहिए। कुछ लोगों का मानना है कि जब पौलुस यह कहता है, तो उसका अर्थ यह है कि विश्वासी को सभा के पश्चात, एकांत होने तक प्रतीक्षा करनी चाहिए, और फिर परमेश्वर से अन्य भाषाओं में बातें करनी चाहिए। दूसरे लोगों का मानना है कि पौलुस यह कह रहा है कि विश्वासी को सभा के समय शांत रहना चाहिए और अपने मन में परमेश्वर से बातें करनी चाहिए ताकि कोई और उनकी बातों को सुन न सके। यह स्पष्ट नहीं है कि पौलुस का इनमें से कौन सा अर्थ है, परंतु पौलुस का उद्देश्य यह सुनिश्चित करना है कि कोई भी बिना व्याख्या के ऊँचे स्वर में अन्य भाषा न बोले और अन्य विश्वासियों के लिए उलझन का कारण न बने।</w:t>
      </w:r>
    </w:p>
    <w:p>
      <w:pPr/>
      <w:r>
        <w:rPr>
          <w:lang w:val="hi_IN" w:bidi="hi_IN"/>
        </w:rPr>
      </w:r>
      <w:r>
        <w:rPr>
          <w:lang w:val="hi_IN" w:bidi="hi_IN"/>
        </w:rPr>
        <w:t>इसके बाद, पौलुस भविष्यद्वाणी के बारे में बात करता है। पौलुस के पास इस विषय में समान निर्देश हैं कि विश्वासियों को अपने भविष्यवाणी के वरदानों का उपयोग कैसे करना चाहिए। पौलुस कहता है कि दो या तीन से अधिक लोगों को भविष्यद्वाणी नहीं करनी चाहिए। कुछ अनुवाद कहते हैं कि केवल दो या तीन भविष्यद्वक्ताओं को बोलना चाहिए। भविष्यद्वक्ता कभी-कभी उन लोगों के एक विशेष समूह को दर्शाता है जिनका काम कलीसिया में परमेश्वर से संदेश पहुँचाना था। लोग कभी-कभी भविष्यद्वक्ताओं से पूछते थे कि उन्हें क्या करना है, ताकि भविष्यद्वक्ता लोगों को बता सकें कि परमेश्वर क्या कहता है। पौलुस इन भविष्यद्वक्ताओं का उल्लेख नहीं कर रहा है। पौलुस का अभिप्राय सभा में उपस्थित उस किसी भी व्यक्ति से है जिसके पास भविष्यवाणी का वरदान है। पौलुस कहता है कि दो या तीन विश्वासियों को भविष्यद्वाणी करना चाहिए, और अन्य विश्वासियों को ध्यान से सुनना चाहिए। पौलुस चाहता है कि अन्य विश्वासी उन सन्देशों को परखें जिन्हें वे सुनते हैं और यह निर्णय लें कि क्या वे सन्देश वास्तव में परमेश्वर की ओर से हैं। यदि किसी विश्वासी को लगता है कि परमेश्वर ने उस विश्वासी को एक संदेश या भविष्यवाणी दी है, ताकि वह साझा कर सके, जब दूसरा व्यक्ति भविष्यवाणी कर रहा हो, तो भविष्यवाणी करने वाले व्यक्ति को रुक जाना चाहिए और दूसरे विश्वासी को बोलने देना चाहिए। अक्सर, यदि कोई व्यक्ति परमेश्वर का सन्देश साझा कर रहा होता था, तो वह व्यक्ति बोलने के लिए खड़ा होता था। पौलुस कह रहा है कि परमेश्वर उस विश्वासी को सन्देश देने का चुनाव कर सकता है जो बैठा हुआ सुन रहा है। जिस प्रकार अन्य भाषाओं के विषय में पौलुस के निर्देश हैं, पौलुस चाहता है कि विश्वासी भविष्यवाणी करते समय बारी-बारी से बोलें और सभी एक साथ न बोलें। पौलुस चाहता है कि सभाएँ शांतिपूर्ण रहें, ताकि सभी विश्वासी परमेश्वर के संदेश सुन सकें, उन संदेशों से सीख सकें, और प्रोत्साहित हो सकें।</w:t>
      </w:r>
    </w:p>
    <w:p>
      <w:pPr/>
      <w:r>
        <w:rPr>
          <w:lang w:val="hi_IN" w:bidi="hi_IN"/>
        </w:rPr>
      </w:r>
      <w:r>
        <w:rPr>
          <w:lang w:val="hi_IN" w:bidi="hi_IN"/>
        </w:rPr>
        <w:t>यहाँ रुकें और समूह में नीचे दिए गए प्रश्न पर चर्चा करें: आपकी कलीसिया या सभा में, आप आराधना या शिक्षा के दौरान कैसे सुनिश्चित करते हैं कि सब कुछ व्यवस्थित रहे? आप ऐसी कौन-सी चीज़ें करते हैं, जिनसे सभी को बारी-बारी से बोलने और ध्यान से सुनने में मदद मिलती है? आपको क्यों लगता है कि यह पूरे समूह के लिए महत्वपूर्ण है? इस ऑडियो को यहाँ रोकें।</w:t>
      </w:r>
    </w:p>
    <w:p>
      <w:pPr/>
      <w:r>
        <w:rPr>
          <w:lang w:val="hi_IN" w:bidi="hi_IN"/>
        </w:rPr>
      </w:r>
      <w:r>
        <w:rPr>
          <w:lang w:val="hi_IN" w:bidi="hi_IN"/>
        </w:rPr>
        <w:t>पौलुस नहीं चाहता कि विश्वासियों की सभाएँ अराजक हों और सभी एक ही समय में बात करें। पौलुस कहता है कि जो लोग भविष्यवाणी करते हैं, उनमें आत्म-संयम होना चाहिए। यद्यपि परमेश्वर पवित्र आत्मा के द्वारा उन विश्वासियों को अपना संदेश दे रहा है जो भविष्यवाणी करते हैं, फिर भी वे विश्वासी इस बात पर अपना नियंत्रण रखते हैं कि वे कब बोलेंगे। पवित्र आत्मा किसी व्यक्ति को नियंत्रित नहीं करता है। पौलुस कहता है कि भविष्यद्वक्ताओं की आत्मा, या उनके भीतर के विचार और भावनाएँ, भविष्यद्वक्ताओं के नियंत्रण में हैं। भले ही किसी विश्वासी को अपनी बात साझा करने को लेकर बहुत अधिक उत्साह महसूस हो रहा हो, फिर भी उसे अपनी बारी का इंतज़ार करना चाहिए और अव्यवस्था नहीं फैलानी चाहिए।</w:t>
      </w:r>
    </w:p>
    <w:p>
      <w:pPr/>
      <w:r>
        <w:rPr>
          <w:lang w:val="hi_IN" w:bidi="hi_IN"/>
        </w:rPr>
      </w:r>
      <w:r>
        <w:rPr>
          <w:lang w:val="hi_IN" w:bidi="hi_IN"/>
        </w:rPr>
        <w:t>यहाँ रुकें और समूह में इस प्रश्न पर चर्चा करें: जब आप ऐसे समूहों में होते हैं जहाँ सभी लोग एक ही समय में बात करते थे, तो वह अनुभव कैसा था? सभी की बात सुनना और समझना कितना कठिन था? इससे आपको कैसा महसूस हुआ? इस ऑडियो को यहाँ रोकें।</w:t>
      </w:r>
    </w:p>
    <w:p>
      <w:pPr/>
      <w:r>
        <w:rPr>
          <w:lang w:val="hi_IN" w:bidi="hi_IN"/>
        </w:rPr>
      </w:r>
      <w:r>
        <w:rPr>
          <w:lang w:val="hi_IN" w:bidi="hi_IN"/>
        </w:rPr>
        <w:t>पौलुस इस भाग के इस हिस्से को विश्वासियों को परमेश्वर के स्वभाव की याद दिलाते हुए समाप्त करता है। परमेश्वर शांति का परमेश्वर है, न कि अराजकता और अव्यवस्था का। विश्वासियों द्वारा आराधना करने के लिए इकट्ठा होने का तरीका परमेश्वर के चरित्र और स्वभाव को दर्शाना चाहिए और यह दिखाना चाहिए कि परमेश्वर कौन है। परमेश्वर सभाओं में शांति, सम्मान और व्यवस्था चाहता है, न कि भ्रम। यहाँ शांति का अर्थ खामोशी नहीं है; शांति का अर्थ है समूह के भीतर सामंजस्य। यदि विश्वासी पौलुस के निर्देशों का पालन करते हैं, तो उनकी सभाएँ शांति से परिपूर्ण होंगी, और हर कोई अपने विश्वास में बढ़ेगा। संतों, या परमेश्वर के लोगों की सभी सभाओं में, इसी तरह परमेश्वर के चरित्र को दर्शाना चाहिए।</w:t>
      </w:r>
      <w:r>
        <w:rPr>
          <w:lang w:val="hi_IN" w:bidi="hi_IN"/>
        </w:rPr>
      </w:r>
    </w:p>
    <w:p>
      <w:pPr>
        <w:pStyle w:val="Heading3"/>
      </w:pPr>
      <w:r>
        <w:rPr>
          <w:lang w:val="hi_IN" w:bidi="hi_IN"/>
        </w:rPr>
        <w:t>घटनाओं को समझाना</w:t>
      </w:r>
    </w:p>
    <w:p>
      <w:pPr/>
      <w:r>
        <w:rPr>
          <w:lang w:val="hi_IN" w:bidi="hi_IN"/>
        </w:rPr>
      </w:r>
      <w:r>
        <w:rPr>
          <w:lang w:val="hi_IN" w:bidi="hi_IN"/>
        </w:rPr>
        <w:t>1 कुरिन्थियों 14:26–33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हिस्से हैं।</w:t>
      </w:r>
    </w:p>
    <w:p>
      <w:pPr/>
      <w:r>
        <w:rPr>
          <w:lang w:val="hi_IN" w:bidi="hi_IN"/>
        </w:rPr>
      </w:r>
      <w:r>
        <w:rPr>
          <w:b/>
          <w:lang w:val="hi_IN" w:bidi="hi_IN"/>
        </w:rPr>
        <w:t>पहले भाग में:</w:t>
      </w:r>
      <w:r>
        <w:rPr>
          <w:lang w:val="hi_IN" w:bidi="hi_IN"/>
        </w:rPr>
        <w:t xml:space="preserve"> पौलुस इस बारे में बात करता है कि जब विश्वासियों को एक साथ इकट्ठा होते हैं तो उन्हें अपने वरदानों का उपयोग कैसे करना चाहिए। पौलुस कुछ भिन्न आत्मिक वरदानों की सूची देता है और स्पष्ट करता है कि विश्वासियों को इन वरदानों का उपयोग व्यवस्थित रीति से करना चाहिए ताकि वे अन्य विश्वासियों को प्रोत्साहित कर सकें।</w:t>
      </w:r>
    </w:p>
    <w:p>
      <w:pPr/>
      <w:r>
        <w:rPr>
          <w:lang w:val="hi_IN" w:bidi="hi_IN"/>
        </w:rPr>
      </w:r>
      <w:r>
        <w:rPr>
          <w:b/>
          <w:lang w:val="hi_IN" w:bidi="hi_IN"/>
        </w:rPr>
        <w:t>दूसरे भाग में:</w:t>
      </w:r>
      <w:r>
        <w:rPr>
          <w:lang w:val="hi_IN" w:bidi="hi_IN"/>
        </w:rPr>
        <w:t xml:space="preserve"> पौलुस अन्य भाषा बोलने के बारे में विशेष निर्देश देता है।</w:t>
      </w:r>
    </w:p>
    <w:p>
      <w:pPr/>
      <w:r>
        <w:rPr>
          <w:lang w:val="hi_IN" w:bidi="hi_IN"/>
        </w:rPr>
      </w:r>
      <w:r>
        <w:rPr>
          <w:b/>
          <w:lang w:val="hi_IN" w:bidi="hi_IN"/>
        </w:rPr>
        <w:t>तीसरे भाग में:</w:t>
      </w:r>
      <w:r>
        <w:rPr>
          <w:lang w:val="hi_IN" w:bidi="hi_IN"/>
        </w:rPr>
        <w:t xml:space="preserve"> पौलुस भविष्यद्वाणी करने के बारे में विशेष निर्देश देता है।</w:t>
      </w:r>
    </w:p>
    <w:p>
      <w:pPr/>
      <w:r>
        <w:rPr>
          <w:lang w:val="hi_IN" w:bidi="hi_IN"/>
        </w:rPr>
      </w:r>
      <w:r>
        <w:rPr>
          <w:b/>
          <w:lang w:val="hi_IN" w:bidi="hi_IN"/>
        </w:rPr>
        <w:t>चौथे भाग में:</w:t>
      </w:r>
      <w:r>
        <w:rPr>
          <w:lang w:val="hi_IN" w:bidi="hi_IN"/>
        </w:rPr>
        <w:t xml:space="preserve"> पौलुस समझाता है कि परमेश्वर अशांति का परमेश्वर नहीं, बल्कि शांति का परमेश्वर है। इसका अर्थ है कि विश्वासी कलीसिया की सभाओं में जो कुछ भी करते हैं, वह परमेश्वर के चरित्र को प्रतिबिंबित करना चाहिए।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वे विश्वासी जो अन्य भाषा बोलते हैं</w:t>
      </w:r>
    </w:p>
    <w:p>
      <w:pPr>
        <w:pStyle w:val="ListBullet"/>
        <w:spacing w:line="240" w:lineRule="auto"/>
        <w:ind w:left="720"/>
      </w:pPr>
      <w:r>
        <w:rPr>
          <w:lang w:val="hi_IN" w:bidi="hi_IN"/>
        </w:rPr>
      </w:r>
      <w:r>
        <w:rPr>
          <w:lang w:val="hi_IN" w:bidi="hi_IN"/>
        </w:rPr>
        <w:t>और भविष्यद्वाणी करने वाले लोग</w:t>
      </w:r>
    </w:p>
    <w:p>
      <w:pPr/>
      <w:r>
        <w:rPr>
          <w:lang w:val="hi_IN" w:bidi="hi_IN"/>
        </w:rPr>
      </w:r>
      <w:r>
        <w:rPr>
          <w:lang w:val="hi_IN" w:bidi="hi_IN"/>
        </w:rPr>
        <w:t>इस भाग के पहले हिस्से में, पौलुस एक ऐसा प्रश्न पूछता है जो विश्वासियों से उत्तर देने की उम्मीद नहीं करता है: "इसलिए हे भाइयों क्या करना चाहिए?" यह सवाल ध्यान का केंद्र बदल देता है—पहले यह विश्वासियों को यह समझने में मदद करता था कि उन्हें अपने आत्मिक वरदानों का उपयोग कुछ खास तरीकों से क्यों करना चाहिए, और अब यह इस बात के व्यावहारिक उपयोग पर आ जाता है कि विश्वासियों को आराधना सभा का आयोजन कैसे करना चाहिए। पौलुस विश्वासियों के एकत्रित होने के समय उनके व्यवहार को सुधारना चाहता है, क्योंकि विश्वासियों की सभाएँ अव्यवस्थित थीं। सभी विश्वासी एक ही समय में बात करते थे और एक-दूसरे की बात नहीं सुनते थे। विश्वासी अपने आत्मिक वरदानों का उपयोग सभी के लाभ के लिए करने के बजाय दिखावा करने के लिए करते थे। पौलुस के निर्देश विश्वासियों को इस प्रकार एकत्रित होने में सहायता करने के लिए हैं जो शांतिपूर्ण और व्यवस्थित हो और जिससे सबका निर्माण हो सके।</w:t>
      </w:r>
    </w:p>
    <w:p>
      <w:pPr/>
      <w:r>
        <w:rPr>
          <w:lang w:val="hi_IN" w:bidi="hi_IN"/>
        </w:rPr>
      </w:r>
      <w:r>
        <w:rPr>
          <w:lang w:val="hi_IN" w:bidi="hi_IN"/>
        </w:rPr>
        <w:t>यहाँ रुकें और समूह में नीचे दिए गए प्रश्न पर चर्चा करें: आपको ऐसा क्यों लगता है कि पौलुस सीधे निर्देश देने के बजाय ऐसे सवालों का इस्तेमाल करते हैं, जिनके जवाब की उम्मीद पौलुस विश्वासियों से नहीं करता है? यह पौलुस को पौलुस की बात बताने में कैसे मदद करता है? आप इसका अनुवाद किस प्रकार करेंगे, ताकि इसका ज़ोर इस बात पर आ जाए कि विश्वासियों को आराधना सभा का आयोजन कैसे करना चाहिए? इस ऑडियो को यहाँ रोकें।</w:t>
      </w:r>
    </w:p>
    <w:p>
      <w:pPr/>
      <w:r>
        <w:rPr>
          <w:lang w:val="hi_IN" w:bidi="hi_IN"/>
        </w:rPr>
      </w:r>
      <w:r>
        <w:rPr>
          <w:lang w:val="hi_IN" w:bidi="hi_IN"/>
        </w:rPr>
        <w:t>पौलुस समझता है कि जब विश्वासी आराधना करने के लिए इकट्ठा होते हैं, तो हर विश्वासी दूसरे विश्वासियों के साथ कुछ-न-कुछ बाँटना चाह सकता है। कुछ विश्वासी स्तुतिगान या भजन गा सकते हैं—जो परमेश्वर की स्तुति का गीत। कुछ विश्वासियों के पास कोई शिक्षा—परमेश्वर के बारे में कोई शिक्षा हो सकती है जिसे वे साझा करना चाहते हैं। दूसरे विश्वासी शायद अन्य भाषा बोलें—जो परमेश्वर की ओर से एक विशेष भाषा है—और कुछ लोग शायद कोई प्रकाशन या भविष्यवाणी करें। इस भाग में प्रकाशन और भविष्यद्वाणी बहुत समान हैं। पौलुस इस पूरे भाग में परमेश्वर की ओर से संदेश के लिए दोनों शब्दों का उपयोग करता है। प्रकाशन का विशेष रूप से यह अर्थ हो सकता है कि परमेश्वर द्वारा साझा किया गया संदेश आश्चर्यजनक या असामान्य हो सकता है। पौलुस कह रहा है कि ये सभी बातें महत्वपूर्ण हैं, लेकिन हर काम इस तरह से किया जाना चाहिए जिससे सभी को सीखने और आगे बढ़ने में मदद मिले। पौलुस किसी भी विशेष क्रम में आत्मिक वरदानों को सूचीबद्ध नहीं करता है। पौलुस यह नहीं कह रहा है कि कलीसिया में लोगों को इसी क्रम में काम करना चाहिए, या यह कि कोई भी वरदान दूसरे वरदानों से अधिक महत्वपूर्ण है।</w:t>
      </w:r>
    </w:p>
    <w:p>
      <w:pPr/>
      <w:r>
        <w:rPr>
          <w:lang w:val="hi_IN" w:bidi="hi_IN"/>
        </w:rPr>
      </w:r>
      <w:r>
        <w:rPr>
          <w:lang w:val="hi_IN" w:bidi="hi_IN"/>
        </w:rPr>
        <w:t>इस भाग के दूसरे भाग में, पौलुस स्पष्ट और विशेष निर्देश देता है कि विश्वासियों को सार्वजनिक सभाओं में अन्य भाषाओं के वरदान का उपयोग किस प्रकार करना चाहिए। पौलुस विश्वासियों से कहता है कि अन्य भाषाओं में बोलने वालों की संख्या तीन से अधिक न हो। पौलुस का अर्थ यह हो सकता है कि विश्वासियों के एकत्रित होने के संपूर्ण समय में तीन से अधिक विश्वासी अन्य भाषाओं में न बोलें, या पौलुस का अर्थ यह हो सकता है कि तीन से अधिक विश्वासी एक के पश्चात एक अन्य भाषाओं में न बोलें। चाहे जो भी हो, पौलुस का ध्यान यह स्पष्ट करने पर है कि विश्वासियों को बोलने के लिए अपनी बारी की प्रतीक्षा करनी चाहिए और अन्य भाषाओं में केवल तभी बोलना चाहिए यदि कोई व्याख्या कर सके। पौलुस और भी आगे कहता है कि यदि एकत्रित हुए विश्वासियों में से कोई भी अन्य भाषा की व्याख्या नहीं कर सकता, तो अन्य भाषाओं में बोलने की इच्छा रखने वाले विश्वासी को सभा के समय शांत रहना चाहिए। इसका यह अर्थ नहीं है कि विश्वासी को बिल्कुल भी अन्य भाषा में बोलने की अनुमति नहीं है। इसके बजाय, पौलुस कहता है, विश्वासी को "अपने आप से और परमेश्वर से बात करनी चाहिए।" विश्वासी अभी भी एकांत में अन्य भाषा में बोल सकता है, परंतु उस व्यक्ति का बोलना बिना व्याख्या के सार्वजनिक रूप से साझा करना लाभदायक नहीं है, क्योंकि इससे समूह के बाकी लोगों में भ्रम पैदा होता है। आत्मिक वरदानों का उद्देश्य कलीसिया को बनाना है, और यदि लोग जो देखते या सुनते हैं उसे समझ नहीं पाते हैं, तो वे उससे लाभ नहीं पा सकते।</w:t>
      </w:r>
    </w:p>
    <w:p>
      <w:pPr/>
      <w:r>
        <w:rPr>
          <w:lang w:val="hi_IN" w:bidi="hi_IN"/>
        </w:rPr>
      </w:r>
      <w:r>
        <w:rPr>
          <w:lang w:val="hi_IN" w:bidi="hi_IN"/>
        </w:rPr>
        <w:t>यहाँ रुकें और समूह में नीचे दिए गए प्रश्न पर चर्चा करें: पौलुस सीधी भाषा का उपयोग करता है ताकि यह स्पष्ट किया जा सके कि कुरिन्थुस के विश्वासियों को अपनी सभाओं का आयोजन किस प्रकार करना चाहिए। अपने जीवन में, आपको कब ऐसा लगा है कि बहुत ही खास निर्देश देना मददगार होता है, जैसे पौलुस यहाँ करता है, ताकि हर कोई समझ सके कि कोई काम कैसे करना है? इस ऑडियो को यहाँ रोकें।</w:t>
      </w:r>
    </w:p>
    <w:p>
      <w:pPr/>
      <w:r>
        <w:rPr>
          <w:lang w:val="hi_IN" w:bidi="hi_IN"/>
        </w:rPr>
      </w:r>
      <w:r>
        <w:rPr>
          <w:lang w:val="hi_IN" w:bidi="hi_IN"/>
        </w:rPr>
        <w:t>इस भाग के तीसरे हिस्से में, पौलुस भविष्यद्वाणी के बारे में उसी तरह निर्देश देता है जैसे पौलुस अन्य भाषा के बारे में निर्देश देता है। पौलुस फिर से कहता है कि विश्वासियों को यह सीमित करना चाहिए कि कितने विश्वासी भविष्यवाणी कर सकते हैं। पौलुस कहता है कि अन्य विश्वासियों को अपने सुनने वाले संदेश के बारे में ध्यान से सोचना चाहिए और तय करना चाहिए कि यह एक अच्छा संदेश है या बुरा। अन्त में, फिर से, पौलुस उन विश्वासियों से कहता है जो भविष्यवाणी कर रहे हैं कि कुछ विशेष परिस्थितियों में वे चुप रहें।</w:t>
      </w:r>
    </w:p>
    <w:p>
      <w:pPr/>
      <w:r>
        <w:rPr>
          <w:lang w:val="hi_IN" w:bidi="hi_IN"/>
        </w:rPr>
      </w:r>
      <w:r>
        <w:rPr>
          <w:lang w:val="hi_IN" w:bidi="hi_IN"/>
        </w:rPr>
        <w:t>पौलुस कहता है कि तीन से अधिक लोगों को भविष्यद्वाणी नहीं करनी चाहिए। यह स्पष्ट नहीं है कि पौलुस का मतलब पूरी सभा के दौरान तीन से ज़्यादा लोगों से नहीं है, या फिर किसी भी एक समय पर एक के बाद एक तीन से ज़्यादा लोगों से नहीं है। पौलुस कहता है कि दो या तीन भविष्यद्वक्ताओं को बोलना चाहिए, लेकिन पौलुस आगे निर्देश भी देता है। पौलुस चाहता है कि शेष विश्वासी उनके कहे हुए वचनो को "परखें" यह अन्य भाषा से अलग है, जहाँ किसी को यह समझाना होता है कि वह व्यक्ति क्या कह रहा है। भविष्यवाणी लोगों से यह अपेक्षा करती है कि वे जो कुछ भी सुनते हैं, उस पर ध्यानपूर्वक विचार करें। "उनके वचन को परखें" वाक्यांश का अर्थ है कि अन्य विश्वासियों को ध्यान से सुनना चाहिए और यह न्याय करना चाहिए कि यह भविष्यवाणी परमेश्वर के सत्य से सहमत है या नहीं—जो पवित्रशास्त्र सिखाता है। विश्वासियों को कही गई हर बात को यूँ ही सच नहीं मान लेना चाहिए। अलग-अलग लोग परमेश्वर की ओर से बोलने का दावा कर सकते हैं, लेकिन ये लोग हमेशा सच्चे नहीं होते। पौलुस विश्वासियों को सलाह देता है कि वे भविष्यद्वाणियों को बुद्धि से सुनें और तय करें कि क्या यह संदेश अन्य विश्वासियों को प्रोत्साहित करता है और उन्हें सांत्वना देता है। यह सभी विश्वासियों की जिम्मेदारी है कि वे तय करें कि क्या सच और सही है।</w:t>
      </w:r>
    </w:p>
    <w:p>
      <w:pPr/>
      <w:r>
        <w:rPr>
          <w:lang w:val="hi_IN" w:bidi="hi_IN"/>
        </w:rPr>
      </w:r>
      <w:r>
        <w:rPr>
          <w:lang w:val="hi_IN" w:bidi="hi_IN"/>
        </w:rPr>
        <w:t>यहाँ रुकें और समूह में नीचे दिए गए प्रश्न पर चर्चा करें: जब आप रोजमर्रा के जीवन में जानकारी और राय सुनते हैं तो आप कैसे तय करते हैं कि क्या सच है? क्या आप किसी ऐसे समय के बारे में सोच सकते हैं जब आपको किसी की बात को "परखना" पड़ा ताकि यह सुनिश्चित किया जा सके कि वह आपके मूल्यों या विश्वासों के साथ संरेखित हो? इस बात पर ध्यान दें कि आप कैसे तय करते हैं कि कौन सी जानकारी सच और अच्छी है। इस ऑडियो को यहाँ रोकें।</w:t>
      </w:r>
    </w:p>
    <w:p>
      <w:pPr/>
      <w:r>
        <w:rPr>
          <w:lang w:val="hi_IN" w:bidi="hi_IN"/>
        </w:rPr>
      </w:r>
      <w:r>
        <w:rPr>
          <w:lang w:val="hi_IN" w:bidi="hi_IN"/>
        </w:rPr>
        <w:t>पौलुस, पौलुस के निर्देशों को यह कहकर समाप्त करता है कि यदि कोई विश्वासी परमेश्वर से कोई संदेश प्राप्त करता है, जबकि कोई दूसरा विश्वासी पहले से ही परमेश्वर की ओर से कोई संदेश साझा कर रहा है, तो पहला विश्वासी या जो विश्वासी बोल रहा है, रुक जाए, और दूसरे विश्वासियों को बोलने दे। जब विश्वासि भविष्यद्वाणियाँ साझा करते हैं तो बारी-बारी से आगे बढ़ना चाहिए ताकि सभी विश्वासी सीख सकें और प्रोत्साहित हो सकें।</w:t>
      </w:r>
    </w:p>
    <w:p>
      <w:pPr/>
      <w:r>
        <w:rPr>
          <w:lang w:val="hi_IN" w:bidi="hi_IN"/>
        </w:rPr>
      </w:r>
      <w:r>
        <w:rPr>
          <w:lang w:val="hi_IN" w:bidi="hi_IN"/>
        </w:rPr>
        <w:t>इस भाग के पिछले हिस्से में पौलुस विश्वासियों को दिखाता है कि पौलुस के निर्देश परमेश्वर के अपने चरित्र पर आधारित हैं। पौलुस कहता है कि परमेश्वर भ्रम का नहीं, बल्कि शांति का परमेश्वर है। जब विश्वासी आराधना करने के लिए इकट्ठा होते हैं, तो विश्वासियों की सभाओं में भी यही व्यवस्था और शांति झलकनी चाहिए। उदाहरण के लिए, भविष्यद्वाणी करने वाले लोगों में आत्म-संयम होना चाहिए और बारी से बात करना चाहिए, क्योंकि शांति का अर्थ है एक-दूसरे के साथ सामंजस्य से रहना। जिस प्रकार परमेश्वर का स्वभाव सामंजस्यपूर्ण है, न कि अराजक, ठीक उसी प्रकार सभाएँ भी ऐसे स्थान होने चाहिए जहाँ हर कोई व्यवस्थित ढंग से कार्य करे। इन सभाओं का लक्ष्य सभी विश्वासियों को एकजुट करना है। सभाओं का स्थान ऐसा नहीं होना चाहिए जहाँ व्यक्तिगत विश्वासी अपने आत्मिक वरदानों का उपयोग अपने लाभ के लिए कर सकें। लोगों को भ्रमित नहीं होना चाहिए, और आराधना का समय अराजक नहीं होना चाहिए। विश्वासियों को आत्मिक रूप से मजबूत होना चाहिए। जब विश्वासी पौलुस के निर्देशों का पालन करेंगे, तो विश्वासियों की सभाएँ परमेश्वर की शांति, या सद्भाव और व्यवस्था दिखाएँगी।</w:t>
      </w:r>
    </w:p>
    <w:p>
      <w:pPr/>
      <w:r>
        <w:rPr>
          <w:lang w:val="hi_IN" w:bidi="hi_IN"/>
        </w:rPr>
      </w:r>
      <w:r>
        <w:rPr>
          <w:lang w:val="hi_IN" w:bidi="hi_IN"/>
        </w:rPr>
        <w:t>यहाँ रुकें और समूह में नीचे दिए गए प्रश्न पर चर्चा करें: उन स्थितियों के बारे में सोचिए जहाँ आपको लगता है कि अफ़रा-तफ़री मची हुई है और लोग भ्रमित हैं, क्योंकि हर कोई चीज़ों को अपने ही तरीके से करने की कोशिश कर रहा है। फिर किसी ऐसी स्थिति के बारे में सोचें जहाँ आपको लगता है कि सभी लोग मिलकर अच्छे तरीके से काम कर रहे हैं और एक ही काम को पूरा कर रहे हैं। आप इन दोनों स्थितियों का वर्णन कैसे करेंगे? आप अपनी भाषा या सांस्कृतिक परिवेश में व्यवस्था और सामंजस्य के इस विचार को कैसे समझाएँगे? आप इस विचार का अनुवाद कैसे करेंगे कि पौलुस चाहता है कि विश्वासियों की सभाएँ परमेश्वर के चरित्र को दिखाएँ? इस ऑडियो को यहाँ रोकें।</w:t>
      </w:r>
    </w:p>
    <w:p>
      <w:pPr/>
      <w:r>
        <w:rPr>
          <w:lang w:val="hi_IN" w:bidi="hi_IN"/>
        </w:rPr>
      </w:r>
      <w:r>
        <w:rPr>
          <w:lang w:val="hi_IN" w:bidi="hi_IN"/>
        </w:rPr>
        <w:t>कुछ अनुवादों में यहाँ एक अंतिम वाक्य शामिल है, जिसके बारे में कुछ लोगों का मानना है कि यह विश्वासियों के एक साथ इकट्ठा होने पर उनके व्यवहार के संबंध में पौलुस के निर्देशों का समापन करता है। कलीसिया में सभाएँ व्यवस्थित और शांतिपूर्ण होनी चाहिए, और यह परमेश्वर के लोगों की सभी सभाओं में समान है, न कि केवल कुरिन्थुस के विश्वासियों के लिए। पौलुस कुरिन्थुस के लोगों को याद दिलाता है कि कुरिन्थुस के लोग परमेश्वर की कलीसिया के "संत" हैं, या वे पवित्र लोग हैं जिन्हें परमेश्वर ने परमेश्वर के लिए विशेष रूप से अलग किया है। अन्य अनुवादों में इस वाक्य को यहाँ शामिल नहीं किया गया है। कुछ लोगों का मानना है कि यह वाक्य पौलुस के पत्र के अगले भाग का आरम्भ करता है जहाँ पौलुस इस विषय में चर्चा करता है कि जब सभी विश्वासी एकत्रित हों, तब स्त्रियों का आचरण कैसा होना चाहिए।</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कलीसिया में विभिन्न वरदानों को दर्शाने के लिए चित्रों, वस्तुओं या लोगों का उपयोग करें: एक व्यक्ति स्तुतिगान या भजन गा सकता है, दूसरा व्यक्ति शिक्षा दे सकता है, दूसरा व्यक्ति अन्य भाषाओं में बोल सकता है, और दूसरा व्यक्ति भविष्यवाणी साझा कर सकता है। यह सुनिश्चित करें कि ये सभी लोग बारी-बारी से आएँ, ठीक उसी तरह जैसे पौलुस वर्णन करता है, ताकि सभा शांतिपूर्ण रहे। फिर, यह दिखाएँ कि अगर हर कोई एक ही समय पर बोलने की कोशिश करे, तो यह कैसा लगेगा—यह कितना भ्रम पैदा करने वाला और शोरगुल भरा होगा! इसके बाद, दिखाएँ कि बारी-बारी से काम करने से सभी के लिए सुनना और सीखना कितना आसान हो जाता है।</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14:26–33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वे विश्वासी जो अन्य भाषा बोलते हैं</w:t>
      </w:r>
    </w:p>
    <w:p>
      <w:pPr>
        <w:pStyle w:val="ListBullet"/>
        <w:spacing w:line="240" w:lineRule="auto"/>
        <w:ind w:left="720"/>
      </w:pPr>
      <w:r>
        <w:rPr>
          <w:lang w:val="hi_IN" w:bidi="hi_IN"/>
        </w:rPr>
      </w:r>
      <w:r>
        <w:rPr>
          <w:lang w:val="hi_IN" w:bidi="hi_IN"/>
        </w:rPr>
        <w:t>और भविष्यद्वाणी करने वाले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"इसलिए हे भाइयों क्या करना चाहिए? जब तुम सब एकत्रित होते हो, तो प्रत्येक के पास एक स्तुतिगान, एक शिक्षा, एक प्रकाशन, एक अन्य भाषा, या उसकी व्याख्या होती है। सब कुछ उन्नति के लिए किया जाना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"यदि कोई अन्य भाषा में बोले, तो दो या अधिक से अधिक तीन जन हों, और वे बारी-बारी से बोलें, और कोई व्यक्ति व्याख्या करे। लेकिन अगर कोई अनुवाद करने वाला न हो, तो वह व्यक्ति कलीसिया में चुप रहे, और अपने आप से और परमेश्वर से बात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"दो या तीन भविष्यवक्ता बोलें, और बाकी लोग उनके कहे हुए को परखें। यदि वहाँ बैठे किसी दूसरे व्यक्ति को कोई प्रकाशन प्राप्त हो, तो पहला व्यक्ति चुप हो जाए। क्योंकि तुम सभी एक-एक करके भविष्यद्वाणी कर सकते हो, ताकि सभी लोग सीख सकें और सभी लोग प्रोत्साहित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किरदार निभाने वाले लोगों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"और भविष्यद्वक्ता की आत्मा भविष्यद्वक्ता के अधीन हैं। क्योंकि परमेश्वर गड़बड़ी का नहीं, बल्कि शांति का परमेश्वर है। जैसे संतों की सभी कलीसियाओं में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किरदार निभाने वाले लोगों से पूछें, “आप क्या महसूस कर रहे हैं या क्या सोच रहे हैं?” लोग इस तरह के उत्तर दे सकते हैं, जैसे:</w:t>
      </w:r>
      <w:r>
        <w:rPr>
          <w:lang w:val="hi_IN" w:bidi="hi_IN"/>
        </w:rPr>
      </w:r>
    </w:p>
    <w:p>
      <w:pPr>
        <w:pStyle w:val="Heading3"/>
      </w:pPr>
      <w:r>
        <w:rPr>
          <w:lang w:val="hi_IN" w:bidi="hi_IN"/>
        </w:rPr>
        <w:t>आवश्यक जानकारी</w:t>
      </w:r>
    </w:p>
    <w:p>
      <w:pPr/>
      <w:r>
        <w:rPr>
          <w:lang w:val="hi_IN" w:bidi="hi_IN"/>
        </w:rPr>
      </w:r>
      <w:r>
        <w:rPr>
          <w:lang w:val="hi_IN" w:bidi="hi_IN"/>
        </w:rPr>
        <w:t>1 कुरिन्थियों 14:26–33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विश्वासियों को </w:t>
      </w:r>
      <w:r>
        <w:rPr>
          <w:b/>
          <w:lang w:val="hi_IN" w:bidi="hi_IN"/>
        </w:rPr>
        <w:t>भाइयों</w:t>
      </w:r>
      <w:r>
        <w:rPr>
          <w:lang w:val="hi_IN" w:bidi="hi_IN"/>
        </w:rPr>
        <w:t xml:space="preserve">, या </w:t>
      </w:r>
      <w:r>
        <w:rPr>
          <w:b/>
          <w:lang w:val="hi_IN" w:bidi="hi_IN"/>
        </w:rPr>
        <w:t>भाइयों और बहनों</w:t>
      </w:r>
      <w:r>
        <w:rPr>
          <w:lang w:val="hi_IN" w:bidi="hi_IN"/>
        </w:rPr>
        <w:t xml:space="preserve"> कहता है। भाइयों, या भाइयों और बहनों के लिए उसी शब्द या वाक्यांश का उपयोग करें जिसका उपयोग आपने पिछले भागों में किया है।</w:t>
      </w:r>
    </w:p>
    <w:p>
      <w:pPr/>
      <w:r>
        <w:rPr>
          <w:lang w:val="hi_IN" w:bidi="hi_IN"/>
        </w:rPr>
      </w:r>
      <w:r>
        <w:rPr>
          <w:lang w:val="hi_IN" w:bidi="hi_IN"/>
        </w:rPr>
        <w:t xml:space="preserve">पौलुस समझता है कि जब विश्वासी एक साथ इकट्ठा होते हैं, तो सभी विश्वासियों के पास अलग-अलग </w:t>
      </w:r>
      <w:r>
        <w:rPr>
          <w:b/>
          <w:lang w:val="hi_IN" w:bidi="hi_IN"/>
        </w:rPr>
        <w:t>आत्मिक वरदान</w:t>
      </w:r>
      <w:r>
        <w:rPr>
          <w:lang w:val="hi_IN" w:bidi="hi_IN"/>
        </w:rPr>
        <w:t xml:space="preserve"> होते हैं जिन्हें वे साझा करना चाहते हैं, जैसे कि एक </w:t>
      </w:r>
      <w:r>
        <w:rPr>
          <w:b/>
          <w:lang w:val="hi_IN" w:bidi="hi_IN"/>
        </w:rPr>
        <w:t>स्तुतिगान</w:t>
      </w:r>
      <w:r>
        <w:rPr>
          <w:lang w:val="hi_IN" w:bidi="hi_IN"/>
        </w:rPr>
        <w:t xml:space="preserve"> या भजन। स्तुतिगान परमेश्वर की स्तुति का एक गीत होता है। जब यीशु के अनुयायी एक साथ आए, तो वे स्तुतिगान गाते थे।</w:t>
      </w:r>
    </w:p>
    <w:p>
      <w:pPr/>
      <w:r>
        <w:rPr>
          <w:lang w:val="hi_IN" w:bidi="hi_IN"/>
        </w:rPr>
      </w:r>
      <w:r>
        <w:rPr>
          <w:lang w:val="hi_IN" w:bidi="hi_IN"/>
        </w:rPr>
        <w:t xml:space="preserve">यहाँ रुकें और समूह में चर्चा करें कि आप </w:t>
      </w:r>
      <w:r>
        <w:rPr>
          <w:b/>
          <w:lang w:val="hi_IN" w:bidi="hi_IN"/>
        </w:rPr>
        <w:t>स्तुतिगान</w:t>
      </w:r>
      <w:r>
        <w:rPr>
          <w:lang w:val="hi_IN" w:bidi="hi_IN"/>
        </w:rPr>
        <w:t xml:space="preserve"> के लिए किस शब्द या वाक्यांश का उपयोग करेंगे। स्तुतिगान के बारे में अधिक जानकारी के लिए, मुख्य शब्दावली में </w:t>
      </w:r>
      <w:r>
        <w:rPr>
          <w:lang w:val="hi_IN" w:bidi="hi_IN"/>
        </w:rPr>
        <w:t>स्तुतिगान</w:t>
      </w:r>
      <w:r>
        <w:rPr>
          <w:lang w:val="hi_IN" w:bidi="hi_IN"/>
        </w:rPr>
        <w:t xml:space="preserve"> देखें। इस ऑडियो को यहाँ रोकें।</w:t>
      </w:r>
    </w:p>
    <w:p>
      <w:pPr/>
      <w:r>
        <w:rPr>
          <w:lang w:val="hi_IN" w:bidi="hi_IN"/>
        </w:rPr>
      </w:r>
      <w:r>
        <w:rPr>
          <w:lang w:val="hi_IN" w:bidi="hi_IN"/>
        </w:rPr>
        <w:t xml:space="preserve">अन्य विश्वासियों के पास कोई </w:t>
      </w:r>
      <w:r>
        <w:rPr>
          <w:b/>
          <w:lang w:val="hi_IN" w:bidi="hi_IN"/>
        </w:rPr>
        <w:t>प्रकाशन</w:t>
      </w:r>
      <w:r>
        <w:rPr>
          <w:lang w:val="hi_IN" w:bidi="hi_IN"/>
        </w:rPr>
        <w:t xml:space="preserve"> हो सकता है जो वे साझा करना चाहते हैं। प्रकाशन वह है जब परमेश्वर किसी ऐसी बात को प्रकट करता है या ज्ञात कराता है जो पहले गुप्त या अज्ञात थी। प्रकाशन में परमेश्वर के स्वभाव, परमेश्वर की इच्छा, या उन विशेष सच्चाइयों के बारे में जानकारी हो सकती है जिन्हें परमेश्वर चाहता है कि लोग समझें। इस भाग में, प्रकाशन और भविष्यद्वाणी बहुत समान हैं। पौलुस इस पूरे भाग में परमेश्वर की ओर से संदेश के लिए दोनों शब्दों का उपयोग करता है। प्रकाशन का विशेष रूप से यह अर्थ हो सकता है कि परमेश्वर द्वारा साझा किया गया संदेश आश्चर्यजनक या असामान्य हो सकता है। प्रकाशन के लिए उसी शब्द या वाक्यांश का उपयोग करें जिसका उपयोग आपने पिछले भागों में किया है। प्रकाशन के बारे में अधिक जानकारी के लिए, मुख्य शब्दावली में </w:t>
      </w:r>
      <w:r>
        <w:rPr>
          <w:b/>
          <w:lang w:val="hi_IN" w:bidi="hi_IN"/>
        </w:rPr>
        <w:t>प्रकाशन</w:t>
      </w:r>
      <w:r>
        <w:rPr>
          <w:lang w:val="hi_IN" w:bidi="hi_IN"/>
        </w:rPr>
        <w:t xml:space="preserve"> देखें।</w:t>
      </w:r>
    </w:p>
    <w:p>
      <w:pPr/>
      <w:r>
        <w:rPr>
          <w:lang w:val="hi_IN" w:bidi="hi_IN"/>
        </w:rPr>
      </w:r>
      <w:r>
        <w:rPr>
          <w:lang w:val="hi_IN" w:bidi="hi_IN"/>
        </w:rPr>
        <w:t xml:space="preserve">कुछ विश्वासी </w:t>
      </w:r>
      <w:r>
        <w:rPr>
          <w:b/>
          <w:lang w:val="hi_IN" w:bidi="hi_IN"/>
        </w:rPr>
        <w:t>अन्य भाषा</w:t>
      </w:r>
      <w:r>
        <w:rPr>
          <w:lang w:val="hi_IN" w:bidi="hi_IN"/>
        </w:rPr>
        <w:t xml:space="preserve"> बोलना चाहते हैं। अन्य भाषा का वरदान वह है जब पवित्र आत्मा किसी व्यक्ति को ऐसी अज्ञात भाषा में बुलवाता है जिसे केवल परमेश्वर समझता है। इस अज्ञात भाषा में, लोग परमेश्वर की स्तुति करते हैं या परमेश्वर के बारे में कुछ सत्य बोलते हैं। भाषाओं के लिए उसी शब्द या वाक्यांश का उपयोग करें जिसका उपयोग आपने पिछले भागों में किया है। </w:t>
      </w:r>
      <w:r>
        <w:rPr>
          <w:lang w:val="hi_IN" w:bidi="hi_IN"/>
        </w:rPr>
        <w:t>अन्य भाषा</w:t>
      </w:r>
      <w:r>
        <w:rPr>
          <w:lang w:val="hi_IN" w:bidi="hi_IN"/>
        </w:rPr>
        <w:t xml:space="preserve"> के बारे में अधिक जानकारी के लिए, मुख्य शब्दावली में अन्य भाषा को देखें।</w:t>
      </w:r>
    </w:p>
    <w:p>
      <w:pPr/>
      <w:r>
        <w:rPr>
          <w:lang w:val="hi_IN" w:bidi="hi_IN"/>
        </w:rPr>
      </w:r>
      <w:r>
        <w:rPr>
          <w:lang w:val="hi_IN" w:bidi="hi_IN"/>
        </w:rPr>
        <w:t xml:space="preserve">पौलुस कहता है कि यदि कोई अन्य भाषा का अर्थ समझा नहीं सकता है, तो जो व्यक्ति अन्य भाषा बोलना चाहता है, उसे </w:t>
      </w:r>
      <w:r>
        <w:rPr>
          <w:b/>
          <w:lang w:val="hi_IN" w:bidi="hi_IN"/>
        </w:rPr>
        <w:t>कलीसिया</w:t>
      </w:r>
      <w:r>
        <w:rPr>
          <w:lang w:val="hi_IN" w:bidi="hi_IN"/>
        </w:rPr>
        <w:t xml:space="preserve"> में चुप रहना चाहिए और अपने आप से और परमेश्वर से बात करनी चाहिए। कलीसिया के लिए उसी शब्द या वाक्यांश का उपयोग करें जो आपने पिछले भागों में उपयोग किया है। कलीसिया के बारे में अधिक जानकारी के लिए, मुख्य शब्दावली में </w:t>
      </w:r>
      <w:r>
        <w:rPr>
          <w:b/>
          <w:lang w:val="hi_IN" w:bidi="hi_IN"/>
        </w:rPr>
        <w:t>कलीसिया</w:t>
      </w:r>
      <w:r>
        <w:rPr>
          <w:lang w:val="hi_IN" w:bidi="hi_IN"/>
        </w:rPr>
        <w:t xml:space="preserve"> देखें।</w:t>
      </w:r>
    </w:p>
    <w:p>
      <w:pPr/>
      <w:r>
        <w:rPr>
          <w:lang w:val="hi_IN" w:bidi="hi_IN"/>
        </w:rPr>
      </w:r>
      <w:r>
        <w:rPr>
          <w:lang w:val="hi_IN" w:bidi="hi_IN"/>
        </w:rPr>
        <w:t xml:space="preserve">पौलुस कहता है कि विश्वासियों को एकत्रित होने के समय अन्य भाषाओं में बोलने या </w:t>
      </w:r>
      <w:r>
        <w:rPr>
          <w:b/>
          <w:lang w:val="hi_IN" w:bidi="hi_IN"/>
        </w:rPr>
        <w:t>भविष्यवाणी</w:t>
      </w:r>
      <w:r>
        <w:rPr>
          <w:lang w:val="hi_IN" w:bidi="hi_IN"/>
        </w:rPr>
        <w:t xml:space="preserve"> साझा करने वालों की संख्या को सीमित रखना चाहिए। कुछ अनुवादों में यहाँ भविष्यद्वक्ताओं शब्द का उपयोग किया गया है। ये पुराने नियम के भविष्यद्वक्ताओं के समान नहीं हैं। नए नियम में, पौलुस हमें सिखाता है कि पवित्र आत्मा कुछ लोगों को भविष्यवाणी करने की सामर्थ देता है। पवित्र आत्मा के द्वारा, परमेश्वर इन विश्वासियों को कुछ विशेष ज्ञान या समझ दे सकता है जो कलीसिया की भलाई के लिए है। पौलुस इसे भविष्यवाणी करने का वरदान कहता है। हर विश्वासी के पास यह वरदान नहीं होता, क्योंकि पवित्र आत्मा हर किसी को अलग-अलग वरदान देता है। भविष्यद्वाणी के लिए उसी शब्द या वाक्यांश का उपयोग करें जिसका उपयोग आपने पिछले भागों में किया है। भविष्यद्वाणी के बारे में अधिक जानकारी के लिए, मुख्य शब्दावली में </w:t>
      </w:r>
      <w:r>
        <w:rPr>
          <w:lang w:val="hi_IN" w:bidi="hi_IN"/>
        </w:rPr>
        <w:t>भविष्यद्वाणी</w:t>
      </w:r>
      <w:r>
        <w:rPr>
          <w:lang w:val="hi_IN" w:bidi="hi_IN"/>
        </w:rPr>
        <w:t xml:space="preserve"> देखें।</w:t>
      </w:r>
    </w:p>
    <w:p>
      <w:pPr/>
      <w:r>
        <w:rPr>
          <w:lang w:val="hi_IN" w:bidi="hi_IN"/>
        </w:rPr>
      </w:r>
      <w:r>
        <w:rPr>
          <w:lang w:val="hi_IN" w:bidi="hi_IN"/>
        </w:rPr>
        <w:t xml:space="preserve">जब पवित्र आत्मा किसी व्यक्ति को भविष्यवाणी का वरदान देता है, तब भविष्यवाणी करने वाले व्यक्ति की </w:t>
      </w:r>
      <w:r>
        <w:rPr>
          <w:b/>
          <w:lang w:val="hi_IN" w:bidi="hi_IN"/>
        </w:rPr>
        <w:t>आत्मा</w:t>
      </w:r>
      <w:r>
        <w:rPr>
          <w:lang w:val="hi_IN" w:bidi="hi_IN"/>
        </w:rPr>
        <w:t xml:space="preserve"> स्वयं उस व्यक्ति के वश में रहती है। आत्मा से तात्पर्य किसी व्यक्ति की उस आत्मा से है जो व्यक्ति का अदृश्य भाग है—यानी व्यक्ति के विचार, भावनाएँ और इच्छाएँ। आत्मा के लिए उसी शब्द या वाक्यांश का उपयोग करें जिसका उपयोग आपने पिछले भागों में किया है। आत्मा के बारे में अधिक जानकारी के लिए, मुख्य शब्दावली में </w:t>
      </w:r>
      <w:r>
        <w:rPr>
          <w:lang w:val="hi_IN" w:bidi="hi_IN"/>
        </w:rPr>
        <w:t>आत्मा</w:t>
      </w:r>
      <w:r>
        <w:rPr>
          <w:lang w:val="hi_IN" w:bidi="hi_IN"/>
        </w:rPr>
        <w:t xml:space="preserve"> देखें।</w:t>
      </w:r>
    </w:p>
    <w:p>
      <w:pPr/>
      <w:r>
        <w:rPr>
          <w:lang w:val="hi_IN" w:bidi="hi_IN"/>
        </w:rPr>
      </w:r>
      <w:r>
        <w:rPr>
          <w:lang w:val="hi_IN" w:bidi="hi_IN"/>
        </w:rPr>
        <w:t xml:space="preserve">पौलुस विश्वासियों को याद दिलाता है कि विश्वासियों को शांतिपूर्ण और व्यवस्थित तरीके से क्यों इकट्ठा होना चाहिए। पौलुस कहता है कि परमेश्वर भ्रम का नहीं, बल्कि </w:t>
      </w:r>
      <w:r>
        <w:rPr>
          <w:b/>
          <w:lang w:val="hi_IN" w:bidi="hi_IN"/>
        </w:rPr>
        <w:t>शांति</w:t>
      </w:r>
      <w:r>
        <w:rPr>
          <w:lang w:val="hi_IN" w:bidi="hi_IN"/>
        </w:rPr>
        <w:t xml:space="preserve"> का परमेश्वर है। शांति का अर्थ है पूरी तरह से स्वस्थ होना और सद्भाव से जीना। शांति के लिए उसी शब्द या वाक्यांश का उपयोग करें जिसका उपयोग आपने पिछले भागों में किया है। शांति के बारे में अधिक जानकारी के लिए, मुख्य शब्दावली में </w:t>
      </w:r>
      <w:r>
        <w:rPr>
          <w:b/>
          <w:lang w:val="hi_IN" w:bidi="hi_IN"/>
        </w:rPr>
        <w:t>शांति</w:t>
      </w:r>
      <w:r>
        <w:rPr>
          <w:lang w:val="hi_IN" w:bidi="hi_IN"/>
        </w:rPr>
        <w:t xml:space="preserve"> देखें।</w:t>
      </w:r>
    </w:p>
    <w:p>
      <w:pPr/>
      <w:r>
        <w:rPr>
          <w:lang w:val="hi_IN" w:bidi="hi_IN"/>
        </w:rPr>
      </w:r>
      <w:r>
        <w:rPr>
          <w:lang w:val="hi_IN" w:bidi="hi_IN"/>
        </w:rPr>
        <w:t xml:space="preserve">पौलुस कहता है कि सभी कलीसियाओं के सभी </w:t>
      </w:r>
      <w:r>
        <w:rPr>
          <w:b/>
          <w:lang w:val="hi_IN" w:bidi="hi_IN"/>
        </w:rPr>
        <w:t>संतों</w:t>
      </w:r>
      <w:r>
        <w:rPr>
          <w:lang w:val="hi_IN" w:bidi="hi_IN"/>
        </w:rPr>
        <w:t xml:space="preserve"> को उसी तरह व्यवहार करना चाहिए जैसे पौलुस ने कुरिन्थुस के विश्वासियों को निर्देश दिया है। संतों का अर्थ है पवित्र लोग। ये वे लोग हैं जो परमेश्वर के हैं क्योंकि वे विश्वासी या यीशु के अनुयायी हैं। संतों के लिए उसी शब्द या वाक्यांश का उपयोग करें जिसका उपयोग आपने पिछले भागों में किया है। संतों के बारे में अधिक जानकारी के लिए, मुख्य शब्दावली में </w:t>
      </w:r>
      <w:r>
        <w:rPr>
          <w:b/>
          <w:lang w:val="hi_IN" w:bidi="hi_IN"/>
        </w:rPr>
        <w:t>संतों</w:t>
      </w:r>
      <w:r>
        <w:rPr>
          <w:lang w:val="hi_IN" w:bidi="hi_IN"/>
        </w:rPr>
        <w:t xml:space="preserve">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14:34–40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14:34–40 को सुनें और अपने मन में रखें।</w:t>
      </w:r>
    </w:p>
    <w:p>
      <w:pPr/>
      <w:r>
        <w:rPr>
          <w:lang w:val="hi_IN" w:bidi="hi_IN"/>
        </w:rPr>
      </w:r>
      <w:r>
        <w:rPr>
          <w:lang w:val="hi_IN" w:bidi="hi_IN"/>
        </w:rPr>
        <w:t>यदि सम्भव हो, तो 1 कुरिन्थियों 14:34–40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14:34–40 का ऑडियो संस्करण सबसे आसानी से समझ में आने वाले अनुवाद में सुनें।</w:t>
      </w:r>
    </w:p>
    <w:p>
      <w:pPr/>
      <w:r>
        <w:rPr>
          <w:lang w:val="hi_IN" w:bidi="hi_IN"/>
        </w:rPr>
      </w:r>
      <w:r>
        <w:rPr>
          <w:lang w:val="hi_IN" w:bidi="hi_IN"/>
        </w:rPr>
        <w:t>पिछले भागों में, पौलुस विश्वासियों को स्पष्ट निर्देश देता है कि जब विश्वासी एक साथ इकट्ठा होते हैं तो उन्हें कैसा व्यवहार करना चाहिए। पौलुस कहता है कि जब कलीसिया में लोग इकट्ठा होते हैं, तो लोगों में अच्छी व्यवस्था होनी चाहिए और गड़बड़ी पैदा नहीं करना चाहिए। विश्वासियों को इस तरह व्यवहार करना चाहिए जो परमेश्वर के अपने चरित्र को दर्शाए। इस भाग में, पौलुस और अधिक निर्देश देता है, विशेष रूप से कलीसिया की स्त्रियों के बारे में। पौलुस उन निर्देशों के उद्देश्य को फिर से सारांश देते हुए समाप्त करता है जो पौलुस ने विश्वासियों को दिए हैं। पौलुस कहता है कि विश्वासियों को आत्मिक वरदानों की तीव्र इच्छा रखनी चाहिए, लेकिन जब विश्वासी इकट्ठा होते हैं तो वे जो कुछ भी करते हैं, उससे कलीसिया का निर्माण होना चाहिए और सभी को लाभ मिलना चाहिए।</w:t>
      </w:r>
    </w:p>
    <w:p>
      <w:pPr/>
      <w:r>
        <w:rPr>
          <w:lang w:val="hi_IN" w:bidi="hi_IN"/>
        </w:rPr>
      </w:r>
      <w:r>
        <w:rPr>
          <w:lang w:val="hi_IN" w:bidi="hi_IN"/>
        </w:rPr>
        <w:t>पौलुस इस भाग की शुरुआत इन निर्देशों के साथ करता है कि स्त्रियों को कलीसिया में कैसे व्यवहार करना चाहिए। पौलुस कहता है कि स्त्रियों को कलीसिया में चुप रहना चाहिए। स्त्रियों को बोलने की अनुमति नहीं है। कुछ लोग सोचते हैं कि पौलुस केवल कुरिन्थुस की विशेष कलीसिया के लिए निर्देश दे रहा था, जहाँ सब कुछ अव्यवस्थित और असंगठित था। उस स्थिति में, पौलुस शायद स्त्रियों से चुप रहने के लिए इसलिए कह रहा था क्योंकि वे स्त्रियाँ बीच में दखल दे रही थीं या अव्यवस्था पैदा कर रही थीं। कुरिन्थुस के विश्वासियों के नाम पौलुस के पत्र के पहले भागों में, हम देखते हैं कि पौलुस स्त्रियों को सार्वजनिक रूप से प्रार्थना करने और भविष्यद्वाणी करने की अनुमति देता है। इसलिए, यह संभव है कि पौलुस इस विशेष कलीसिया में एक विशेष समस्या के बारे में बात कर रहा था। दूसरे लोग सोचते हैं कि पौलुस का अर्थ यह है कि स्त्रियों को किसी भी कलीसिया में बिल्कुल भी बोलना या नेतृत्व नहीं करना चाहिए। हमें ठीक-ठीक नहीं पता कि पौलुस यहाँ क्या कहना चाहते हैं, लेकिन हम जानते हैं कि पौलुस का ध्यान यह सुनिश्चित करना है कि कलीसिया में सामंजस्य और व्यवस्था हो।</w:t>
      </w:r>
    </w:p>
    <w:p>
      <w:pPr/>
      <w:r>
        <w:rPr>
          <w:lang w:val="hi_IN" w:bidi="hi_IN"/>
        </w:rPr>
      </w:r>
      <w:r>
        <w:rPr>
          <w:lang w:val="hi_IN" w:bidi="hi_IN"/>
        </w:rPr>
        <w:t>यहाँ रुकें और समूह में इस प्रश्न पर चर्चा करें: आपकी कलीसिया या समुदाय में स्त्रियों की क्या भूमिका है? स्त्रियों के लिए किस तरह का व्यवहार शर्मिंदगी या अपमानजनक हो सकता है? इस ऑडियो को यहाँ रोकें।</w:t>
      </w:r>
    </w:p>
    <w:p>
      <w:pPr/>
      <w:r>
        <w:rPr>
          <w:lang w:val="hi_IN" w:bidi="hi_IN"/>
        </w:rPr>
      </w:r>
      <w:r>
        <w:rPr>
          <w:lang w:val="hi_IN" w:bidi="hi_IN"/>
        </w:rPr>
        <w:t>पौलुस कहता है कि स्त्रियों को आज्ञाकारी होना चाहिए, जिसका अर्थ है कि स्त्रियों को सम्मान दिखाना चाहिए और स्त्रियों पर अधिकार रखने वाले लोगों की आज्ञा माननी चाहिए। पौलुस उल्लेख करता है कि "व्यवस्था यही कहती है," लेकिन अलग-अलग लोगों के पास अलग-अलग विचार होते हैं कि पौलुस के "व्यवस्था" कहने पर क्या मतलब करता है। कुछ लोग सोचते हैं कि पौलुस पवित्रशास्त्र का उल्लेख कर रहा है, भले ही पुराने नियम में ऐसा कुछ भी विशेष रूप से नहीं कहा गया है कि जब लोग एकत्रित हों तो स्त्रियां नहीं बोल सकतीं। दूसरे लोग सोचते हैं कि पौलुस उस समय के सांस्कृतिक नियमों और रीति-रिवाजों के बारे में बात कर रहा है, जहाँ लोग अक्सर स्त्रियों से सार्वजनिक रूप से चुप रहने की उम्मीद करते थे।</w:t>
      </w:r>
    </w:p>
    <w:p>
      <w:pPr/>
      <w:r>
        <w:rPr>
          <w:lang w:val="hi_IN" w:bidi="hi_IN"/>
        </w:rPr>
      </w:r>
      <w:r>
        <w:rPr>
          <w:lang w:val="hi_IN" w:bidi="hi_IN"/>
        </w:rPr>
        <w:t>यहाँ रुकें और समूह में चर्चा करें: किसी ऐसे व्यक्ति का वर्णन करें जिसे आप जानते हैं, जो विनम्र है और जो सभी का सम्मान करता है। यह व्यक्ति कैसे व्यवहार करता है? अन्य लोग इस व्यक्ति के प्रति कैसे प्रतिक्रिया देते हैं या इस व्यक्ति के बारे में कैसे सोचते हैं? इस ऑडियो को यहाँ रोकें।</w:t>
      </w:r>
    </w:p>
    <w:p>
      <w:pPr/>
      <w:r>
        <w:rPr>
          <w:lang w:val="hi_IN" w:bidi="hi_IN"/>
        </w:rPr>
      </w:r>
      <w:r>
        <w:rPr>
          <w:lang w:val="hi_IN" w:bidi="hi_IN"/>
        </w:rPr>
        <w:t>कुरिन्थुस की कलीसिया में, जब लोग एक साथ इकट्ठा होते थे, तो लोग अराजक हो जाते थे, और शायद कुछ स्त्रियाँ प्रश्न पूछकर सभा में बाधा उत्पन्न कर रही थीं, जब अन्य लोग बात कर रहे थे या शिक्षा दे रहे थे। पौलुस कहता है कि यदि स्त्रियाँ सीखना चाहती हैं, तो उन्हें घर में अपने पतियों से प्रश्न पूछना चाहिए ताकि वे बाधा न उत्पन्न करें। इस तरह बात करना या बाधित करना किसी स्त्री पर शर्म या अपमान का अनुभव करा सकती है। याद रखें कि पौलुस ने अभी-अभी कुरिन्थुस की कलीसिया को व्यवस्थित तरीके से परमेश्वर की आराधना करने और बारी से बोलने के लिए नियम दिए हैं। पौलुस शायद स्त्रियों से यह इसलिए कह रहा है क्योंकि पौलुस चाहता है कि लोग विशेष रूप से कुरिन्थुस की कलीसिया में एक व्यवस्थित और शांतिपूर्ण तरीके से व्यवहार करें। या फिर यह हो सकता है कि उस समय की संस्कृति में स्त्रियों के लिए सार्वजनिक रूप से शिक्षा या भविष्यद्वाणी पर सवाल उठाना उचित नहीं था।</w:t>
      </w:r>
    </w:p>
    <w:p>
      <w:pPr/>
      <w:r>
        <w:rPr>
          <w:lang w:val="hi_IN" w:bidi="hi_IN"/>
        </w:rPr>
      </w:r>
      <w:r>
        <w:rPr>
          <w:lang w:val="hi_IN" w:bidi="hi_IN"/>
        </w:rPr>
        <w:t>यहाँ रुकें और समूह में इस प्रश्न पर चर्चा करें: पौलुस कलीसिया की सभाओं में व्यवस्थित होने के बारे में बहुत बात करता है। वर्णन करें कि अपने जीवन के विभिन्न क्षेत्रों में व्यवस्थित और सम्मानजनक तरीके से काम करना कैसा लगता है, जैसे काम पर, स्कूल या आपके परिवार में। इन क्षेत्रों में व्यवस्था और सम्मान होना क्यों महत्वपूर्ण है? इस ऑडियो को यहाँ रोकें।</w:t>
      </w:r>
    </w:p>
    <w:p>
      <w:pPr/>
      <w:r>
        <w:rPr>
          <w:lang w:val="hi_IN" w:bidi="hi_IN"/>
        </w:rPr>
      </w:r>
      <w:r>
        <w:rPr>
          <w:lang w:val="hi_IN" w:bidi="hi_IN"/>
        </w:rPr>
        <w:t>पौलुस विश्वासियों के दृष्टिकोण को चुनौती देता है एक ऐसा प्रश्न पूछकर, जिसका उत्तर पाने की वह विश्वासियों से उम्मीद नहीं करता। पौलुस का प्रश्न उपहास करता है। पौलुस विश्वासियों को याद दिलाना चाहता है कि परमेश्वर का वचन विश्वासियों से शुरू नहीं हुआ था। कुरिन्थुस के लोग पहले लोग नहीं थे जिन्होंने परमेश्वर का संदेश सुना था, और यह कुरिन्थुस के लोग नहीं थे जो अन्य लोगों के साथ परमेश्वर का संदेश साझा करते थे। परमेश्वर ने कई अन्य विश्वासियों को परमेश्वर का संदेश दिया। केवल कुरिन्थुस के विश्वासी ने ही परमेश्वर का संदेश सुना नहीं है। कुरिन्थुस के विश्वासी अपने ज्ञान या आत्मिक वरदानों में अन्य विश्वासियों से अधिक महत्वपूर्ण या अलग नहीं हैं। जब कुरिन्थुस के विश्वासी अपने तरीके से आराधना करते हैं, न कि उस तरीके से जो पौलुस कहता है कि सभी कलीसियाओं को करना चाहिए, तो कुरिन्थुस के विश्वासी अहंकारी हो रहे हैं। पौलुस चाहता है कि विश्वासी यह महसूस करें कि कई अन्य कलीसियाएँ हैं, और सभी कलीसियाओं को अपने व्यवहार के माध्यम से परमेश्वर के चरित्र को प्रतिबिंबित करना चाहिए।</w:t>
      </w:r>
    </w:p>
    <w:p>
      <w:pPr/>
      <w:r>
        <w:rPr>
          <w:lang w:val="hi_IN" w:bidi="hi_IN"/>
        </w:rPr>
      </w:r>
      <w:r>
        <w:rPr>
          <w:lang w:val="hi_IN" w:bidi="hi_IN"/>
        </w:rPr>
        <w:t>पौलुस यह कहकर बोलना जारी रखता है कि जो कोई भी अपने आप को भविष्यद्वक्ता मानता है, या जिसके पास अन्य आत्मिक वरदान हैं, उसे यह स्वीकार करना चाहिए कि पौलुस के निर्देश प्रभु यीशु से आते हैं। इस संदर्भ में भविष्यद्वक्ता वह व्यक्ति है जिसके पास भविष्यद्वाणी का उपहार है। जो लोग पौलुस के अधिकार और शिक्षा को अस्वीकार करते हैं, वे यीशु की आज्ञा को अस्वीकार कर रहे हैं। पौलुस कहता है कि पौलुस जो बातें सिखाता है वे प्रभु से आती हैं। यदि कोई पौलुस की शिक्षा को अनदेखा करना चाहता है, तो दूसरे भी उस व्यक्ति को अनदेखा करेंगे। यहाँ फिर से अलग-अलग विचार हैं कि जब पौलुस कहता है कि "यदि कोई इसे नहीं पहचानता, तो दूसरे उसे नहीं पहचानेंगे।" कुछ लोग सोचते हैं कि पौलुस विश्वासियों को चेतावनी दे रहा है कि परमेश्वर उन सभी को अस्वीकार कर देगा जो पौलुस की शिक्षा को अनदेखा करते हैं। अन्य लोग सोचते हैं कि पौलुस कह रहा है कि अन्य विश्वासियों को किसी व्यक्ति को अनुशासन देना चाहिए या विश्वासियों के समुदाय से दूर भेज देना चाहिए यदि वह व्यक्ति पौलुस के निर्देशों का पालन करने से इनकार करता है।</w:t>
      </w:r>
    </w:p>
    <w:p>
      <w:pPr/>
      <w:r>
        <w:rPr>
          <w:lang w:val="hi_IN" w:bidi="hi_IN"/>
        </w:rPr>
      </w:r>
      <w:r>
        <w:rPr>
          <w:lang w:val="hi_IN" w:bidi="hi_IN"/>
        </w:rPr>
        <w:t>यहाँ रुकें और समूह में इस प्रश्न पर चर्चा करें: आपके समुदाय में लोग कैसे प्रतिक्रिया देते हैं जब कोई महत्वपूर्ण दिशानिर्देशों या नियमों का पालन करने से इनकार करता है? समुदाय पर इसका क्या प्रभाव पड़ता है? इस ऑडियो को यहाँ रोकें।</w:t>
      </w:r>
    </w:p>
    <w:p>
      <w:pPr/>
      <w:r>
        <w:rPr>
          <w:lang w:val="hi_IN" w:bidi="hi_IN"/>
        </w:rPr>
      </w:r>
      <w:r>
        <w:rPr>
          <w:lang w:val="hi_IN" w:bidi="hi_IN"/>
        </w:rPr>
        <w:t>पौलुस एक बड़ा और महत्वपूर्ण कथन कहता है, जो उन सभी बातों के बारे में है जो उसने विश्वासियों के एक साथ इकट्ठा होने पर उनके व्यवहार के बारे में कही हैं। पौलुस कहता है कि विश्वासियों को भविष्यद्वाणी के उपहार की दृढ़ता से इच्छा रखनी चाहिए क्योंकि यह कलीसिया को बनाने और कलीसिया को मजबूत करने में मदद करता है। पौलुस यह भी कहता है कि कलीसिया में अन्य भाषा बोलने की अनुमति दी जानी चाहिए, यदि कोई इसका अर्थ समझाने में सक्षम हो। विश्वासियों को हमेशा सम्मान, देखभाल और व्यवस्था दिखानी चाहिए, क्योंकि परमेश्वर भी इसी तरह कार्य करता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14:34–40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हिस्से हैं।</w:t>
      </w:r>
    </w:p>
    <w:p>
      <w:pPr/>
      <w:r>
        <w:rPr>
          <w:lang w:val="hi_IN" w:bidi="hi_IN"/>
        </w:rPr>
      </w:r>
      <w:r>
        <w:rPr>
          <w:b/>
          <w:lang w:val="hi_IN" w:bidi="hi_IN"/>
        </w:rPr>
        <w:t>पहले भाग में:</w:t>
      </w:r>
      <w:r>
        <w:rPr>
          <w:lang w:val="hi_IN" w:bidi="hi_IN"/>
        </w:rPr>
        <w:t xml:space="preserve"> पौलुस स्त्रियों से कहता है कि वे कलीसिया में चुप रहें और व्यवस्था के अनुसार अधिकार वाले लोगों की आज्ञा मानें। यदि स्त्रियों के कोई प्रश्न हैं, तो उन्हें घर में अपने पतियों से पूछना चाहिए। यदि एक स्त्री कलीसिया में बोलती है और अव्यवस्था पैदा करती है तो वह अपने आप को लज्जित करती है।</w:t>
      </w:r>
    </w:p>
    <w:p>
      <w:pPr/>
      <w:r>
        <w:rPr>
          <w:lang w:val="hi_IN" w:bidi="hi_IN"/>
        </w:rPr>
      </w:r>
      <w:r>
        <w:rPr>
          <w:b/>
          <w:lang w:val="hi_IN" w:bidi="hi_IN"/>
        </w:rPr>
        <w:t>दूसरे भाग में:</w:t>
      </w:r>
      <w:r>
        <w:rPr>
          <w:lang w:val="hi_IN" w:bidi="hi_IN"/>
        </w:rPr>
        <w:t xml:space="preserve"> पौलुस विश्वासियों के अहंकारी व्यवहार को चुनौती देता है। पौलुस कुरिन्थुस के विश्वासियों से पूछता है कि क्या परमेश्वर का वचन उनसे शुरू हुआ था या केवल विश्वासी ही वे लोग हैं जिन्होंने इसे सुना है।</w:t>
      </w:r>
    </w:p>
    <w:p>
      <w:pPr/>
      <w:r>
        <w:rPr>
          <w:lang w:val="hi_IN" w:bidi="hi_IN"/>
        </w:rPr>
      </w:r>
      <w:r>
        <w:rPr>
          <w:b/>
          <w:lang w:val="hi_IN" w:bidi="hi_IN"/>
        </w:rPr>
        <w:t>तीसरे भाग में:</w:t>
      </w:r>
      <w:r>
        <w:rPr>
          <w:lang w:val="hi_IN" w:bidi="hi_IN"/>
        </w:rPr>
        <w:t xml:space="preserve"> पौलुस एक कड़ी चेतावनी देता है। पौलुस कहता है कि जो कोई भी अपने आप को भविष्यद्वक्ता मानता है, या उसके पास आत्मिक वरदान है, उसे यह समझना चाहिए या इसे अनदेखा नहीं करना चाहिए कि पौलुस की शिक्षा प्रभु यीशु से आती है। यदि कोई इस शिक्षा को अनदेखा करता है, तो दूसरे उन्हें अनदेखा करेंगे और उन्हें स्वीकार नहीं करेंगे।</w:t>
      </w:r>
    </w:p>
    <w:p>
      <w:pPr/>
      <w:r>
        <w:rPr>
          <w:lang w:val="hi_IN" w:bidi="hi_IN"/>
        </w:rPr>
      </w:r>
      <w:r>
        <w:rPr>
          <w:b/>
          <w:lang w:val="hi_IN" w:bidi="hi_IN"/>
        </w:rPr>
        <w:t>चौथे भाग में:</w:t>
      </w:r>
      <w:r>
        <w:rPr>
          <w:lang w:val="hi_IN" w:bidi="hi_IN"/>
        </w:rPr>
        <w:t xml:space="preserve"> पौलुस विश्वासियों को प्रोत्साहित करता है कि वे भविष्यद्वाणी के उपहार की दृढ़ता से इच्छा करें और अन्य भाषाओं में बोलने की अनुमति दें, बशर्ते वे इसे व्यवस्थित तरीके से करें। पौलुस कलीसिया के निर्माण और व्यवस्थित तरीके से आराधना करने के महत्व पर जोर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कलीसिया में स्त्रियाँ</w:t>
      </w:r>
    </w:p>
    <w:p>
      <w:pPr>
        <w:pStyle w:val="ListBullet"/>
        <w:spacing w:line="240" w:lineRule="auto"/>
        <w:ind w:left="720"/>
      </w:pPr>
      <w:r>
        <w:rPr>
          <w:lang w:val="hi_IN" w:bidi="hi_IN"/>
        </w:rPr>
      </w:r>
      <w:r>
        <w:rPr>
          <w:lang w:val="hi_IN" w:bidi="hi_IN"/>
        </w:rPr>
        <w:t>कलीसिया के स्त्रियों के पति</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भविष्यद्वक्ता या आत्मिक वरदान वाले लोग</w:t>
      </w:r>
    </w:p>
    <w:p>
      <w:pPr>
        <w:pStyle w:val="ListBullet"/>
        <w:spacing w:line="240" w:lineRule="auto"/>
        <w:ind w:left="720"/>
      </w:pPr>
      <w:r>
        <w:rPr>
          <w:lang w:val="hi_IN" w:bidi="hi_IN"/>
        </w:rPr>
      </w:r>
      <w:r>
        <w:rPr>
          <w:lang w:val="hi_IN" w:bidi="hi_IN"/>
        </w:rPr>
        <w:t>और यीशु</w:t>
      </w:r>
    </w:p>
    <w:p>
      <w:pPr/>
      <w:r>
        <w:rPr>
          <w:lang w:val="hi_IN" w:bidi="hi_IN"/>
        </w:rPr>
      </w:r>
      <w:r>
        <w:rPr>
          <w:lang w:val="hi_IN" w:bidi="hi_IN"/>
        </w:rPr>
        <w:t>पौलुस कुरिन्थुस की कलीसिया को निर्देश देता है ताकि यह सुनिश्चित किया जा सके कि विश्वासी एक व्यवस्थित और सम्मानजनक तरीके से इकट्ठा हों। पौलुस विशेष रूप से कलीसिया की स्त्रियों को संबोधित करता है। ऐसा शायद इसलिए है क्योंकि विश्वासियों की सभाओं के दौरान अव्यवस्था थी। पौलुस विश्वासियों का मज़ाक उड़ाता है और ऐसे प्रश्न पूछता है जिनके उत्तर की आवश्यकता नहीं होती ताकि विश्वासियों के व्यवहार को चुनौती दी जा सके, और वह विश्वासियों को याद दिलाता है कि केवल वही लोग नहीं हैं जिन्हें परमेश्वर का वचन प्राप्त हुआ है। फिर पौलुस विश्वासियों को यह पहचानने के महत्व के बारे में कड़ी चेतावनी देता है कि पौलुस की शिक्षाएँ प्रभु यीशु से हैं। पौलुस कलीसिया समुदाय के भीतर विश्वासियों के सम्मान और आज्ञाकारिता की कमी के बारे में चिंतित है। पौलुस नहीं चाहता कि विश्वासी अभिमानी हों, बल्कि इसके बजाय विश्वासियों को सम्मानजनक और विनम्र होना चाहिए।</w:t>
      </w:r>
    </w:p>
    <w:p>
      <w:pPr/>
      <w:r>
        <w:rPr>
          <w:lang w:val="hi_IN" w:bidi="hi_IN"/>
        </w:rPr>
      </w:r>
      <w:r>
        <w:rPr>
          <w:lang w:val="hi_IN" w:bidi="hi_IN"/>
        </w:rPr>
        <w:t>इस भाग के पहले हिस्से में, पौलुस इस बारे में बात करता है कि स्त्रियों को कलीसिया में कैसा व्यवहार करना चाहिए। जब पौलुस यहाँ स्त्रियों को दर्शाता है, तो उसका अर्थ सभी उम्र और परिस्थिति की स्त्रियाँ हैं—अविवाहित, विवाहित या विधवा। पौलुस केवल पत्नियों से बात नहीं कर रहा है। पौलुस कहता है, "स्त्रियों को कलीसियाओं में चुप रहना चाहिए।" पौलुस दोनों बातें कह रहा है कि स्त्रियों को बोलना नहीं चाहिए, और यह भी कह रहा है कि स्त्रियों को शांत और आज्ञाकारिता का सामान्य मनोभाव रखना चाहिए। स्त्रियों को सार्वजनिक रूप से भविष्यद्वाणी और शिक्षा पर प्रश्न नहीं करना चाहिए जब लोग साझा करते हैं। मूल भाषा में, बोलने शब्द का अर्थ सामान्य रूप से बात करना हो सकता है, लेकिन इसका अर्थ बाधित करने वाले तरीके से बात करना भी हो सकता है, जैसे टोकना या अव्यवस्था पैदा करना। कुछ लोगों को लगता है कि पौलुस कह रहा है कि स्त्रियों को कलीसिया में कभी भी बिल्कुल नहीं बोलना चाहिए। इसके बजाय कुछ लोग सोचते हैं कि पौलुस का अर्थ यह है कि स्त्रियों को इस तरह से नहीं बोलना चाहिए जिससे असमंजस पैदा हो या सेवा में बाधा आए।</w:t>
      </w:r>
    </w:p>
    <w:p>
      <w:pPr/>
      <w:r>
        <w:rPr>
          <w:lang w:val="hi_IN" w:bidi="hi_IN"/>
        </w:rPr>
      </w:r>
      <w:r>
        <w:rPr>
          <w:lang w:val="hi_IN" w:bidi="hi_IN"/>
        </w:rPr>
        <w:t>पौलुस कहता है कि स्त्रियों को अगुवों के अधीन रहना चाहिए, ठीक जैसे व्यवस्था कहती है कि स्त्रियों को करना चाहिए। इसका अर्थ है कि स्त्रियों को आज्ञा माननी चाहिए और किसी दूसरे के अधिकार और अगुवाई को स्वीकार करना चाहिए। कुछ लोग सोचते हैं कि यहाँ "व्यवस्था" पवित्रशास्त्र को दर्शाता है, हालाँकि पुराने नियम या मूसा की व्यवस्था में ऐसा कहीं विशेष रूप से नहीं कहा गया है कि स्त्रियों को धार्मिक सभाओं में बात नहीं करनी चाहिए। अन्य लोग सोचते हैं कि पौलुस उस समय की स्थानीय नियमों और संस्कृति के बारे में बात कर रहा है, जहाँ स्त्रियों को कुछ सार्वजनिक स्थितियों में चुप रहना था। हमें पिछले भाग से याद है कि पौलुस की मुख्य चिंता यह है कि जब विश्वासी इकट्ठा होते हैं, तो विश्वासी एक-दूसरे का सम्मान करें और वे यह दिखाएं कि वे उद्देश्य में एकजुट हैं और एक-दूसरे के साथ शांति में हैं। यदि स्त्रियाँ प्रश्नों के द्वारा बाधा डालती थीं, तो वे उस क्रम को बिगाड़ देतीं। पौलुस स्त्रियों को व्यावहारिक निर्देश देता है जब वह कहता है कि यदि स्त्रियों के पास कोई प्रश्न है या सीखना चाहती हैं, तो उन्हें घर आने तक इंतजार करना चाहिए और अपने पतियों से पूछना चाहिए। अविवाहित या विधवा स्त्रियाँ शायद परिवार के किसी दूसरे पुरुष सदस्य से पूछती थीं। यदि स्त्रियाँ कलीसिया में गड़बड़ी पैदा करती हैं और खुलकर बोलती हैं, तो वे अपने आप को शर्मिंदा या अपमानित कर देती थीं। पौलुस स्त्रियों का अनादर नहीं कर रहा है, लेकिन पौलुस का ध्यान आराधना में व्यवस्थित व्यवहार पर है।</w:t>
      </w:r>
    </w:p>
    <w:p>
      <w:pPr/>
      <w:r>
        <w:rPr>
          <w:lang w:val="hi_IN" w:bidi="hi_IN"/>
        </w:rPr>
      </w:r>
      <w:r>
        <w:rPr>
          <w:lang w:val="hi_IN" w:bidi="hi_IN"/>
        </w:rPr>
        <w:t>यहाँ रुकें और समूह में नीचे दिए गए प्रश्न पर चर्चा करें: आप कलीसिया में स्त्रियों के चुप रहने के लिए पौलुस के निर्देशों को अपनी भाषा में कैसे अनुवाद करेंगे? आप कैसे दिखा सकते हैं कि पौलुस का उद्देश्य कलीसिया में शांति और व्यवस्था देना है? इस ऑडियो को यहाँ रोकें।</w:t>
      </w:r>
    </w:p>
    <w:p>
      <w:pPr/>
      <w:r>
        <w:rPr>
          <w:lang w:val="hi_IN" w:bidi="hi_IN"/>
        </w:rPr>
      </w:r>
      <w:r>
        <w:rPr>
          <w:lang w:val="hi_IN" w:bidi="hi_IN"/>
        </w:rPr>
        <w:t>इस भाग के दूसरे हिस्से में, पौलुस उन प्रश्नों का उपयोग करता है जिनके उत्तर वह कुरिन्थुस के लोगों से अपेक्षा नहीं करता, ताकि वह उनके दृष्टिकोण को चुनौती दे सके। पौलुस एक मज़ाक वाले लहजे का उपयोग करता है। जब पौलुस पूछता है कि क्या परमेश्वर का वचन, या परमेश्वर का संदेश, कुरिन्थुस के लोगों से शुरू हुआ था, या यदि केवल कुरिन्थुस के लोग ही हैं जिन्हें परमेश्वर का संदेश प्राप्त हुआ था, तो पौलुस विश्वासियों के गर्व को संबोधित कर रहा है। कुरिन्थुस के विश्वासी मानते हैं कि वे विशेष या अधिक महत्वपूर्ण हैं। शायद कुरिन्थुस के विश्वासी सोचते हैं कि वे एकमात्र विश्वासी हैं जिनके पास आत्मिक वरदान हैं, या कुरिन्थुस के विश्वासियों के पास जो आत्मिक वरदान हैं, वे अन्य विश्वासियों के आत्मिक वरदान से बेहतर हैं। लेकिन पौलुस चाहता है कि कुरिन्थुस के विश्वासी यह महसूस करें कि कई अन्य विश्वासी हैं, और कुरिन्थुस के विश्वासी संसार में एक बड़े कलीसिया समुदाय का हिस्सा हैं। पौलुस विश्वासियों को याद दिलाता है कि विश्वासियों को परमेश्वर के सत्य और शुभ समाचार, या सुसमाचार, के बारे में जो संदेश मिला, वही संदेश है जो अन्य विश्वासियों को प्राप्त हुआ है।</w:t>
      </w:r>
    </w:p>
    <w:p>
      <w:pPr/>
      <w:r>
        <w:rPr>
          <w:lang w:val="hi_IN" w:bidi="hi_IN"/>
        </w:rPr>
      </w:r>
      <w:r>
        <w:rPr>
          <w:lang w:val="hi_IN" w:bidi="hi_IN"/>
        </w:rPr>
        <w:t>यहाँ रुकें और समूह में इस प्रश्न पर चर्चा करें: क्या आपको ऐसा कोई समय याद है जब आपको लगता था कि आप समूह में दूसरों से बेहतर हैं, या जब आपने किसी को ऐसा व्यवहार करते हुए देखा जैसे वह आपसे बेहतर है? आप उनकी सोच बदलने में मदद करने के लिए क्या कह सकते हैं? आप यह कैसे कहेंगे? इस ऑडियो को यहाँ रोकें।</w:t>
      </w:r>
    </w:p>
    <w:p>
      <w:pPr/>
      <w:r>
        <w:rPr>
          <w:lang w:val="hi_IN" w:bidi="hi_IN"/>
        </w:rPr>
      </w:r>
      <w:r>
        <w:rPr>
          <w:lang w:val="hi_IN" w:bidi="hi_IN"/>
        </w:rPr>
        <w:t>इस भाग के तीसरे हिस्से में, पौलुस विश्वासियों को चेतावनी देता है कि जो कोई अपने आप को भविष्यद्वाणी का वरदान या किसी अन्य आत्मिक वरदान का अधिकारी मानता है, उसे यह स्वीकार करना चाहिए कि पौलुस के निर्देश प्रभु यीशु से हैं। इसका अर्थ है कि पौलुस केवल व्यक्तिगत राय नहीं दे रहा है, बल्कि पौलुस विश्वासियों को बता रहा है कि यीशु क्या आज्ञा देता है। पौलुस विश्वासियों को दिखा रहा है कि पौलुस यीशु के अधिकार के साथ बात करता है। जब पौलुस कहता है, "यदि कोई इसे अनदेखा करता है, तो उसे अनदेखा किया जाएगा," कुछ लोग सोचते हैं कि पौलुस का अर्थ यह है कि परमेश्वर उन लोगों को अस्वीकार कर देगा या अनदेखा कर देगा जो इन निर्देशों का पालन नहीं करते हैं, जबकि कुछ लोग सोचते हैं कि इसका अर्थ यह है कि विश्वासियों को उन लोगों को अनुशासन देना चाहिए या कलीसिया से बाहर निकाल देना चाहिए जो इन शिक्षाओं को अस्वीकार कर देते हैं। किसी भी तरह से, पौलुस के निर्देशों को अनदेखा करने का उस व्यक्ति पर गंभीर प्रभाव पड़ेगा जो उन निर्देशों को अनदेखा करता है। पौलुस चाहता है कि कलीसिया पौलुस के निर्देशों को गंभीरता से ले।</w:t>
      </w:r>
    </w:p>
    <w:p>
      <w:pPr/>
      <w:r>
        <w:rPr>
          <w:lang w:val="hi_IN" w:bidi="hi_IN"/>
        </w:rPr>
      </w:r>
      <w:r>
        <w:rPr>
          <w:lang w:val="hi_IN" w:bidi="hi_IN"/>
        </w:rPr>
        <w:t>यहाँ रुकें और समूह में नीचे दिए गए प्रश्न पर चर्चा करें: पौलुस विश्वासियों को स्पष्ट रूप से दिखाने के लिए कड़ी भाषा का उपयोग करता है कि पौलुस यीशु के अधिकार के साथ बात कर रहा है, और लोगों को उस अधिकार का सम्मान करना चाहिए और उसे पहचानना चाहिए। आपके समुदाय में किस तरह के लोगों का अधिकार है? शायद सामुदायिक अगुवे या परिवार के सदस्य? आप कैसे दिखाते हैं कि आप उन लोगों के अधिकार का सम्मान करते हैं और उन्हें स्वीकार करते हैं? इस ऑडियो को यहाँ रोकें।</w:t>
      </w:r>
    </w:p>
    <w:p>
      <w:pPr/>
      <w:r>
        <w:rPr>
          <w:lang w:val="hi_IN" w:bidi="hi_IN"/>
        </w:rPr>
      </w:r>
      <w:r>
        <w:rPr>
          <w:lang w:val="hi_IN" w:bidi="hi_IN"/>
        </w:rPr>
        <w:t>इस भाग के चौथे भाग में, पौलुस विश्वासियों के लिए एक साथ इकट्ठा होना और आराधना कैसे करना है उसके बारे में अपने निर्देशों को समाप्त करता है। पौलुस विश्वासियों को स्नेह के प्रतीक के रूप में "भाइयों और बहनों" कहता है, जैसा कि पौलुस ने इस पूरे पत्र में किया है। पौलुस सच में चाहता है कि विश्वासी सुनें और समझें कि पौलुस विश्वासियों की देखभाल कैसे करता है। पौलुस एक बार फिर कहता है कि विश्वासियों को भविष्यद्वाणी के उपहार की दृढ़ता से इच्छा रखनी चाहिए। भविष्यद्वाणी कलीसिया को बनाने और मजबूत करने में मदद करती है। पौलुस यह भी कहता है कि विश्वासियों को अन्य भाषाओं में बोलने से मना नहीं करना चाहिए। विश्वासियों को सार्वजनिक रूप से अन्य भाषाओं में बोलने में स्वतंत्र महसूस करना चाहिए, जब तक वे इसे व्यवस्थित रूप से करते हैं, और कोई उन्हें अर्थ समझाने में सक्षम हो।</w:t>
      </w:r>
    </w:p>
    <w:p>
      <w:pPr/>
      <w:r>
        <w:rPr>
          <w:lang w:val="hi_IN" w:bidi="hi_IN"/>
        </w:rPr>
      </w:r>
      <w:r>
        <w:rPr>
          <w:lang w:val="hi_IN" w:bidi="hi_IN"/>
        </w:rPr>
        <w:t>इस भाग में पौलुस यह सुनिश्चित करने पर केंद्रित है कि विश्वासी एक साथ इकट्ठा होते समय एक-दूसरे का सम्मान करें। पौलुस दिखाता है कि आज्ञा मानना, विनम्र होना और यह स्वीकार करना कितना महत्वपूर्ण है कि पौलुस की शिक्षाएँ यीशु से हैं। पौलुस स्त्रियों और पुरुषों दोनों को चुनौती देता है कि वे इस तरह से व्यवहार करें जो परमेश्वर के शांति और व्यवस्था में कार्य करने के तरीके को प्रतिबिंबित करे।</w:t>
      </w:r>
    </w:p>
    <w:p>
      <w:pPr/>
      <w:r>
        <w:rPr>
          <w:lang w:val="hi_IN" w:bidi="hi_IN"/>
        </w:rPr>
      </w:r>
      <w:r>
        <w:rPr>
          <w:lang w:val="hi_IN" w:bidi="hi_IN"/>
        </w:rPr>
        <w:t>अब समूह को इस भाग और उसके कार्यों को दृश्य रूप से दिखाने के लिए चित्र बनाना, कथापट तैयार करना या वस्तुओं का उपयोग करना चाहिए। किसी व्यक्ति या किसी चीज़ को पौलुस का प्रतिनिधित्व करने दें जो कलीसिया को निर्देश दे रहा है। पहले पौलुस स्त्रियों से बात करता है। स्त्रियों के एक समूह को गड़बड़ी उत्पन्न करने और बाधा डालने का अभिनय करने को कहें। अब एक और समूह का प्रतिनिधित्व करें जो स्त्रियों को दर्शाता है, जो शांत व्यवहार रखती हैं और घर पर प्रश्न पूछती हैं। जब आप ऐसा करते हैं, तो सोचें कि दोनों अलग-अलग परिस्थितियों में सभी को कैसा महसूस होता है। इसके बाद पौलुस सभी विश्वासियों से बात करता है। पौलुस के लहजे के बारे में सोचें जब पौलुस विश्वासियों को चुनौती देता है कि वे अभिमानी या घमंड न हों। फिर से, एक समूह में विश्वासियों का प्रतिनिधित्व करें जो पौलुस की बात सुनते हैं और विनम्र हैं, और एक व्यक्ति भी शामिल करें जो किसी ऐसे व्यक्ति का प्रतिनिधित्व करता है जो पौलुस के अधिकार और शिक्षा का सम्मान नहीं करता है। समूह के बाकी लोगों से कहें कि उस व्यक्ति को बाहर रखें। पूछें कि जब समूह किसी व्यक्ति को बाहर कर देता है, तो वह कैसा महसूस करता है। याद रखें कि पौलुस का मुख्य ध्यान विश्वासियों से एक-दूसरे को मजबूत होने और प्रोत्साहित होने में मदद करने पर है, इसलिए पौलुस चाहता है कि विश्वासियों की सभाएँ शांतिपूर्ण और व्यवस्थित हों।</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14:34–40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कलीसिया में स्त्रियाँ</w:t>
      </w:r>
    </w:p>
    <w:p>
      <w:pPr>
        <w:pStyle w:val="ListBullet"/>
        <w:spacing w:line="240" w:lineRule="auto"/>
        <w:ind w:left="720"/>
      </w:pPr>
      <w:r>
        <w:rPr>
          <w:lang w:val="hi_IN" w:bidi="hi_IN"/>
        </w:rPr>
      </w:r>
      <w:r>
        <w:rPr>
          <w:lang w:val="hi_IN" w:bidi="hi_IN"/>
        </w:rPr>
        <w:t>कलीसिया के स्त्रियों के पति</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भविष्यद्वक्ता या आत्मिक वरदान वाले लोग</w:t>
      </w:r>
    </w:p>
    <w:p>
      <w:pPr>
        <w:pStyle w:val="ListBullet"/>
        <w:spacing w:line="240" w:lineRule="auto"/>
        <w:ind w:left="720"/>
      </w:pPr>
      <w:r>
        <w:rPr>
          <w:lang w:val="hi_IN" w:bidi="hi_IN"/>
        </w:rPr>
      </w:r>
      <w:r>
        <w:rPr>
          <w:lang w:val="hi_IN" w:bidi="hi_IN"/>
        </w:rPr>
        <w:t>और यीशु</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"स्त्रियों को कलीसियाओं में चुप रहना चाहिए। स्त्रियों को बोलने की अनुमति नहीं है, लेकिन व्यवस्था के अनुसार उन्हें आज्ञाकारी होना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कलीसिया में स्त्री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"क्या परमेश्वर का वचन तुम्हारी ओर से आया था? या केवल तुम लोगों ही तक यह पहुँचा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कुरिन्थुस में विश्वासी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"यदि कोई सोचता है कि वह भविष्यद्वक्ता है या उसे आत्मा द्वारा अन्य प्रकार के उपहार प्राप्त है, तो उसे स्वीकार करना चाहिए कि मैं जो कुछ तुम्हें लिख रहा हूँ वह प्रभु की आज्ञा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भविष्यद्वक्ता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"जो कोई भी इसे अनदेखा करेगा, वह स्वयं अनदेखा किया जाएगा।"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विश्वासी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"इसलिए, मेरे भाइयों और बहनों, भविष्यद्वाणी करने के लिए उत्सुक रहें और अन्य भाषाओं में बोलने से मना न करें। लेकिन सब कुछ उचित और व्यवस्थित तरीके से किया जाना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विश्वासी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14:34–40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स्त्रियों को कलीसियाओं में चुप रहना चाहिए। बाइबल में, </w:t>
      </w:r>
      <w:r>
        <w:rPr>
          <w:b/>
          <w:lang w:val="hi_IN" w:bidi="hi_IN"/>
        </w:rPr>
        <w:t>कलीसिया</w:t>
      </w:r>
      <w:r>
        <w:rPr>
          <w:lang w:val="hi_IN" w:bidi="hi_IN"/>
        </w:rPr>
        <w:t xml:space="preserve"> शब्द का उपयोग कभी भी भवन के लिए नहीं किया गया है। इसके बजाय, कलीसिया शब्द का अर्थ उन लोगों का समुदाय है जो यीशु पर विश्वास करते हैं। कलीसिया के लिए उसी शब्द या वाक्यांश का उपयोग करें जो आपने पिछले भागों में उपयोग किया है। </w:t>
      </w:r>
      <w:r>
        <w:rPr>
          <w:b/>
          <w:lang w:val="hi_IN" w:bidi="hi_IN"/>
        </w:rPr>
        <w:t>कलीसिया</w:t>
      </w:r>
      <w:r>
        <w:rPr>
          <w:lang w:val="hi_IN" w:bidi="hi_IN"/>
        </w:rPr>
        <w:t xml:space="preserve"> के बारे में अधिक जानकारी के लिए, मुख्य शब्दावली में कलीसिया देखें।</w:t>
      </w:r>
    </w:p>
    <w:p>
      <w:pPr/>
      <w:r>
        <w:rPr>
          <w:lang w:val="hi_IN" w:bidi="hi_IN"/>
        </w:rPr>
      </w:r>
      <w:r>
        <w:rPr>
          <w:lang w:val="hi_IN" w:bidi="hi_IN"/>
        </w:rPr>
        <w:t xml:space="preserve">स्त्रियों को बोलने की अनुमति नहीं है और उन्हें </w:t>
      </w:r>
      <w:r>
        <w:rPr>
          <w:b/>
          <w:lang w:val="hi_IN" w:bidi="hi_IN"/>
        </w:rPr>
        <w:t>व्यवस्था</w:t>
      </w:r>
      <w:r>
        <w:rPr>
          <w:lang w:val="hi_IN" w:bidi="hi_IN"/>
        </w:rPr>
        <w:t xml:space="preserve"> के अनुसार आज्ञा माननी चाहिए। व्यवस्था सभी पवित्रशास्त्र को एक साथ संदर्भित कर सकती है — पुराने नियम। या व्यवस्था उस समय की संस्कृति के नियमों को दर्शाती है। जब आप इस शब्द का अनुवाद करते हैं, तो व्यवस्था के लिए एक सामान्य शब्द का उपयोग करें।</w:t>
      </w:r>
    </w:p>
    <w:p>
      <w:pPr/>
      <w:r>
        <w:rPr>
          <w:lang w:val="hi_IN" w:bidi="hi_IN"/>
        </w:rPr>
      </w:r>
      <w:r>
        <w:rPr>
          <w:lang w:val="hi_IN" w:bidi="hi_IN"/>
        </w:rPr>
        <w:t xml:space="preserve">पौलुस सभी विश्वासियों से बात करता है ताकि वह स्वयं विश्वासियों के अहंकारी रवैए को चुनौती दे। पौलुस पूछता है, "क्या </w:t>
      </w:r>
      <w:r>
        <w:rPr>
          <w:b/>
          <w:lang w:val="hi_IN" w:bidi="hi_IN"/>
        </w:rPr>
        <w:t>परमेश्वर का वचन</w:t>
      </w:r>
      <w:r>
        <w:rPr>
          <w:lang w:val="hi_IN" w:bidi="hi_IN"/>
        </w:rPr>
        <w:t xml:space="preserve"> तुम्हारी ओर से आया था?" परमेश्वर के वचन का अर्थ है वह सब कुछ जो परमेश्वर लोगों को बताता है। नए नियम में जब लोग "वचन," या "परमेश्वर का वचन," या "प्रभु का वचन" के बारे में बात करते हैं, तो लोग आमतौर पर इस सुसमाचार को कहते हैं कि यीशु संसार में आया है। परमेश्वर के वचन के लिए उसी शब्द या वाक्यांश का उपयोग करें जिसका उपयोग आपने पिछले भागों में किया है। </w:t>
      </w:r>
      <w:r>
        <w:rPr>
          <w:lang w:val="hi_IN" w:bidi="hi_IN"/>
        </w:rPr>
        <w:t>परमेश्वर के वचन</w:t>
      </w:r>
      <w:r>
        <w:rPr>
          <w:lang w:val="hi_IN" w:bidi="hi_IN"/>
        </w:rPr>
        <w:t xml:space="preserve"> के बारे में अधिक जानकारी के लिए, मुख्य शब्दावली में वचन देखें।</w:t>
      </w:r>
    </w:p>
    <w:p>
      <w:pPr/>
      <w:r>
        <w:rPr>
          <w:lang w:val="hi_IN" w:bidi="hi_IN"/>
        </w:rPr>
      </w:r>
      <w:r>
        <w:rPr>
          <w:lang w:val="hi_IN" w:bidi="hi_IN"/>
        </w:rPr>
        <w:t xml:space="preserve">पौलुस कहता है, यदि कोई सोचता है कि वह एक </w:t>
      </w:r>
      <w:r>
        <w:rPr>
          <w:b/>
          <w:lang w:val="hi_IN" w:bidi="hi_IN"/>
        </w:rPr>
        <w:t>भविष्यद्वक्ता</w:t>
      </w:r>
      <w:r>
        <w:rPr>
          <w:lang w:val="hi_IN" w:bidi="hi_IN"/>
        </w:rPr>
        <w:t xml:space="preserve"> है, या वह सोचता है कि उसके पास </w:t>
      </w:r>
      <w:r>
        <w:rPr>
          <w:b/>
          <w:lang w:val="hi_IN" w:bidi="hi_IN"/>
        </w:rPr>
        <w:t>आत्मिक वरदान</w:t>
      </w:r>
      <w:r>
        <w:rPr>
          <w:lang w:val="hi_IN" w:bidi="hi_IN"/>
        </w:rPr>
        <w:t xml:space="preserve"> है, तो उन लोगों को यह स्वीकार करना चाहिए कि पौलुस की शिक्षा प्रभु से आती है। पौलुस विशेष रूप से पूछता है कि क्या लोग सोचते हैं कि वे आत्मिक लोग हैं, जिसका अर्थ शायद यहाँ वे लोग हैं जो सोचते हैं कि उनके पास पवित्र आत्मा से आत्मिक वरदान हैं। यदि आप यहाँ अपने अनुवाद में आत्मिक उपहारों वाक्यांश का उपयोग करते हैं, तो उसी शब्द का उपयोग करें जिसका उपयोग आपने पिछले भागों में आत्मिक उपहारों के लिए किया है, और याद रखें कि </w:t>
      </w:r>
      <w:r>
        <w:rPr>
          <w:b/>
          <w:lang w:val="hi_IN" w:bidi="hi_IN"/>
        </w:rPr>
        <w:t>उपहार</w:t>
      </w:r>
      <w:r>
        <w:rPr>
          <w:lang w:val="hi_IN" w:bidi="hi_IN"/>
        </w:rPr>
        <w:t xml:space="preserve"> मुख्य शब्दावली में शामिल है। भविष्यद्वक्ता वह होता है जो परमेश्वर की ओर से लोगों को सन्देश देता है। भविष्यद्वक्ता के लिए उसी शब्द या वाक्यांश का उपयोग करें जिसका उपयोग आपने पिछले भागों में किया है। भविष्यद्वक्ताओं के बारे में अधिक जानकारी के लिए, मुख्य शब्दावली में </w:t>
      </w:r>
      <w:r>
        <w:rPr>
          <w:b/>
          <w:lang w:val="hi_IN" w:bidi="hi_IN"/>
        </w:rPr>
        <w:t>भविष्यद्वक्ता</w:t>
      </w:r>
      <w:r>
        <w:rPr>
          <w:lang w:val="hi_IN" w:bidi="hi_IN"/>
        </w:rPr>
        <w:t xml:space="preserve"> शब्द देखें।</w:t>
      </w:r>
    </w:p>
    <w:p>
      <w:pPr/>
      <w:r>
        <w:rPr>
          <w:lang w:val="hi_IN" w:bidi="hi_IN"/>
        </w:rPr>
      </w:r>
      <w:r>
        <w:rPr>
          <w:lang w:val="hi_IN" w:bidi="hi_IN"/>
        </w:rPr>
        <w:t xml:space="preserve">यहाँ, </w:t>
      </w:r>
      <w:r>
        <w:rPr>
          <w:b/>
          <w:lang w:val="hi_IN" w:bidi="hi_IN"/>
        </w:rPr>
        <w:t>प्रभु</w:t>
      </w:r>
      <w:r>
        <w:rPr>
          <w:lang w:val="hi_IN" w:bidi="hi_IN"/>
        </w:rPr>
        <w:t xml:space="preserve"> यीशु को दर्शाता है। यीशु के पुनरुत्थान के बाद, जब लोग यीशु के बारे में बात करते हैं और यीशु को "प्रभु" कहते हैं, तो वे कह रहे हैं कि यीशु का उन पर अधिकार है, जैसे परमेश्वर का लोगों पर अधिकार है। जब लोग यीशु के पुनरुत्थान के बाद यीशु को प्रभु कहते हैं, तो वे कह रहे होते हैं कि यीशु ही परमेश्वर है। प्रभु के बारे में अधिक जानकारी के लिए, मुख्य शब्दावली में </w:t>
      </w:r>
      <w:r>
        <w:rPr>
          <w:lang w:val="hi_IN" w:bidi="hi_IN"/>
        </w:rPr>
        <w:t>प्रभु</w:t>
      </w:r>
      <w:r>
        <w:rPr>
          <w:lang w:val="hi_IN" w:bidi="hi_IN"/>
        </w:rPr>
        <w:t xml:space="preserve"> देखें।</w:t>
      </w:r>
    </w:p>
    <w:p>
      <w:pPr/>
      <w:r>
        <w:rPr>
          <w:lang w:val="hi_IN" w:bidi="hi_IN"/>
        </w:rPr>
      </w:r>
      <w:r>
        <w:rPr>
          <w:lang w:val="hi_IN" w:bidi="hi_IN"/>
        </w:rPr>
        <w:t xml:space="preserve">पौलुस विश्वासियों को </w:t>
      </w:r>
      <w:r>
        <w:rPr>
          <w:b/>
          <w:lang w:val="hi_IN" w:bidi="hi_IN"/>
        </w:rPr>
        <w:t>भाइयों</w:t>
      </w:r>
      <w:r>
        <w:rPr>
          <w:lang w:val="hi_IN" w:bidi="hi_IN"/>
        </w:rPr>
        <w:t xml:space="preserve">, या </w:t>
      </w:r>
      <w:r>
        <w:rPr>
          <w:b/>
          <w:lang w:val="hi_IN" w:bidi="hi_IN"/>
        </w:rPr>
        <w:t>भाइयों और बहनों</w:t>
      </w:r>
      <w:r>
        <w:rPr>
          <w:lang w:val="hi_IN" w:bidi="hi_IN"/>
        </w:rPr>
        <w:t xml:space="preserve"> कहता है, ठीक उसी तरह जैसे पौलुस इस पूरे पत्र में कहता है। भाइयों, या भाइयों और बहनों के लिए उसी शब्द या वाक्यांश का उपयोग करें जिसका उपयोग आपने पिछले भागों में किया है।</w:t>
      </w:r>
    </w:p>
    <w:p>
      <w:pPr/>
      <w:r>
        <w:rPr>
          <w:lang w:val="hi_IN" w:bidi="hi_IN"/>
        </w:rPr>
      </w:r>
      <w:r>
        <w:rPr>
          <w:lang w:val="hi_IN" w:bidi="hi_IN"/>
        </w:rPr>
        <w:t xml:space="preserve">पौलुस इस भाग को व्यवस्थित आराधना के बारे में यह दोहराकर समाप्त करता है कि विश्वासियों को भविष्यद्वाणी करने की दृढ़ इच्छा रखनी चाहिए। कोई व्यक्ति तब भविष्यद्वाणी करता है जब वह परमेश्वर की ओर से एक संदेश, या </w:t>
      </w:r>
      <w:r>
        <w:rPr>
          <w:b/>
          <w:lang w:val="hi_IN" w:bidi="hi_IN"/>
        </w:rPr>
        <w:t>भविष्यद्वाणी</w:t>
      </w:r>
      <w:r>
        <w:rPr>
          <w:lang w:val="hi_IN" w:bidi="hi_IN"/>
        </w:rPr>
        <w:t xml:space="preserve"> करता है। भविष्यद्वाणी के लिए उसी शब्द का उपयोग करें जिसका उपयोग आपने पिछले भागों में किया है। भविष्यद्वाणी करने के बारे में अधिक जानकारी के लिए, मुख्य शब्दावली में </w:t>
      </w:r>
      <w:r>
        <w:rPr>
          <w:b/>
          <w:lang w:val="hi_IN" w:bidi="hi_IN"/>
        </w:rPr>
        <w:t>भविष्यद्वाणी</w:t>
      </w:r>
      <w:r>
        <w:rPr>
          <w:lang w:val="hi_IN" w:bidi="hi_IN"/>
        </w:rPr>
        <w:t xml:space="preserve"> देखें।</w:t>
      </w:r>
    </w:p>
    <w:p>
      <w:pPr/>
      <w:r>
        <w:rPr>
          <w:lang w:val="hi_IN" w:bidi="hi_IN"/>
        </w:rPr>
      </w:r>
      <w:r>
        <w:rPr>
          <w:lang w:val="hi_IN" w:bidi="hi_IN"/>
        </w:rPr>
        <w:t xml:space="preserve">पौलुस यह भी कहता है कि विश्वासियों को </w:t>
      </w:r>
      <w:r>
        <w:rPr>
          <w:b/>
          <w:lang w:val="hi_IN" w:bidi="hi_IN"/>
        </w:rPr>
        <w:t>अन्य भाषाओं</w:t>
      </w:r>
      <w:r>
        <w:rPr>
          <w:lang w:val="hi_IN" w:bidi="hi_IN"/>
        </w:rPr>
        <w:t xml:space="preserve"> में बोलने की अनुमति दी जानी चाहिए, जब तक वे सब कुछ व्यवस्थित तरीके से करें। भाषाओं का वरदान तब होता है जब पवित्र आत्मा किसी व्यक्ति को ऐसी भाषा में बोलने की क्षमता देता है जिसे केवल परमेश्वर ही समझ सकता है। इस अज्ञात भाषा में, ये लोग परमेश्वर की स्तुति करते हैं या परमेश्वर के बारे में कुछ सत्य बोलते हैं। अन्य भाषाओं के लिए उसी शब्द या वाक्यांश का उपयोग करें जिसका उपयोग आपने पिछले भागों में किया है। अन्य भाषाओं के बारे में अधिक जानकारी के लिए, मुख्य शब्दावली में </w:t>
      </w:r>
      <w:r>
        <w:rPr>
          <w:lang w:val="hi_IN" w:bidi="hi_IN"/>
        </w:rPr>
        <w:t>अन्य भाषा</w:t>
      </w:r>
      <w:r>
        <w:rPr>
          <w:lang w:val="hi_IN" w:bidi="hi_IN"/>
        </w:rPr>
        <w:t xml:space="preserve"> और </w:t>
      </w:r>
      <w:r>
        <w:rPr>
          <w:lang w:val="hi_IN" w:bidi="hi_IN"/>
        </w:rPr>
        <w:t>भविष्यद्वाणी</w:t>
      </w:r>
      <w:r>
        <w:rPr>
          <w:lang w:val="hi_IN" w:bidi="hi_IN"/>
        </w:rPr>
        <w:t xml:space="preserve">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15:1–11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15:1–11 को सुनें और अपने मन में रखें।</w:t>
      </w:r>
    </w:p>
    <w:p>
      <w:pPr/>
      <w:r>
        <w:rPr>
          <w:lang w:val="hi_IN" w:bidi="hi_IN"/>
        </w:rPr>
      </w:r>
      <w:r>
        <w:rPr>
          <w:lang w:val="hi_IN" w:bidi="hi_IN"/>
        </w:rPr>
        <w:t>यदि सम्भव हो, तो 1 कुरिन्थियों 15:1–11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15:1–11 का ऑडियो संस्करण सबसे आसानी से समझ में आने वाले अनुवाद में सुनें।</w:t>
      </w:r>
    </w:p>
    <w:p>
      <w:pPr/>
      <w:r>
        <w:rPr>
          <w:lang w:val="hi_IN" w:bidi="hi_IN"/>
        </w:rPr>
      </w:r>
      <w:r>
        <w:rPr>
          <w:lang w:val="hi_IN" w:bidi="hi_IN"/>
        </w:rPr>
        <w:t>पत्र के पिछले भाग में, पौलुस ने विश्वासियों से आग्रह किया कि वे व्यवस्थित तरीके से व्यवहार करें। अब पौलुस कुरिन्थुस के विश्वासियों की एक और समस्या के बारे में बात करेगा। कुरिन्थुस के लोग पुनरुत्थान के बारे में उलझन में हैं, या परमेश्वर किस प्रकार मृत लोगों को फिर से जीवित करते हैं। लेकिन सबसे पहले, पौलुस विश्वासियों को सुसमाचार या यीशु के बारे में शुभ संदेश के बारे में याद दिलाना चाहता है, जो वे सभी विश्वास करते हैं। पौलुस दिखाता है कि पुनरुत्थान उस सुसमाचार का एक आवश्यक हिस्सा है जिस पर हम सभी विश्वास करते हैं। पौलुस इस विषय पर बात करने का अपना अधिकार भी दिखाता है। फिर पौलुस इस समस्या के बारे में कुरिन्थियों से बात करने के लिए तैयार होता है।</w:t>
      </w:r>
    </w:p>
    <w:p>
      <w:pPr/>
      <w:r>
        <w:rPr>
          <w:lang w:val="hi_IN" w:bidi="hi_IN"/>
        </w:rPr>
      </w:r>
      <w:r>
        <w:rPr>
          <w:lang w:val="hi_IN" w:bidi="hi_IN"/>
        </w:rPr>
        <w:t>पौलुस विश्वासियों को याद दिलाता है कि जब उसने पहली बार विश्वासियों को परमेश्वर की योजना का सुसमाचार सुनाया था, जो सभी लोगों को बचाने के लिए है, तो क्या हुआ था। कुरिन्थुस के लोगों ने यह सुसमाचार प्राप्त किया और स्वीकार किया कि यह सच है। पौलुस ने कुरिन्थुस के लोगों के सुसमाचार या शुभ संदेश पर भरोसा करने का तरीका देखा था। क्योंकि कुरिन्थुस के लोग जानते हैं कि सुसमाचार सच है, इसलिए कुरिन्थुस के लोग सुसमाचार पर उसी तरह निर्भर थे जैसे लोग खड़े होने के लिए एक अच्छी, मजबूत जगह पर निर्भर होते हैं।</w:t>
      </w:r>
    </w:p>
    <w:p>
      <w:pPr/>
      <w:r>
        <w:rPr>
          <w:lang w:val="hi_IN" w:bidi="hi_IN"/>
        </w:rPr>
      </w:r>
      <w:r>
        <w:rPr>
          <w:lang w:val="hi_IN" w:bidi="hi_IN"/>
        </w:rPr>
        <w:t>यदि विश्वासी सुसमाचार पर भरोसा करते रहें, तो परमेश्वर इस सुसमाचार के माध्यम से विश्वासियों को बचाता है। पौलुस विश्वासियों के सुसमाचार को महत्व देने के तरीके की तुलना उस व्यक्ति से करता है जो रस्सी को मजबूती से या कसकर पकड़े रहता है। यदि विश्वासी सुसमाचार को कसकर नहीं पकड़ते हैं, तो वे व्यर्थ में, या बिना परिणाम के विश्वास करते हैं।</w:t>
      </w:r>
    </w:p>
    <w:p>
      <w:pPr/>
      <w:r>
        <w:rPr>
          <w:lang w:val="hi_IN" w:bidi="hi_IN"/>
        </w:rPr>
      </w:r>
      <w:r>
        <w:rPr>
          <w:lang w:val="hi_IN" w:bidi="hi_IN"/>
        </w:rPr>
        <w:t>यहाँ रुकें और समूह में इस प्रश्न पर चर्चा करें: उस समय की कहानी सुनाएँ जब किसी ने कोई परियोजना शुरू की थी, जैसे कि घर बनाना या घर की सफाई करना, लेकिन वे आधे रास्ते में रुक गए और कभी पूरा नहीं किया। वह आधी तैयार परियोजना कितनी उपयोगी थी? इस ऑडियो को यहाँ रोकें।</w:t>
      </w:r>
    </w:p>
    <w:p>
      <w:pPr/>
      <w:r>
        <w:rPr>
          <w:lang w:val="hi_IN" w:bidi="hi_IN"/>
        </w:rPr>
      </w:r>
      <w:r>
        <w:rPr>
          <w:lang w:val="hi_IN" w:bidi="hi_IN"/>
        </w:rPr>
        <w:t>पौलुस कहता है कि उसने अन्य विश्वासियों से इस सुसमाचार को सुना, और फिर पौलुस ने कुरिन्थियों को सुसमाचार बताया। फिर पौलुस सुसमाचार के सबसे महत्वपूर्ण हिस्सों का वर्णन करता है जो उसने कुरिन्थियों को बताए थे। पौलुस इन महत्वपूर्ण भागों को विश्वास के एक औपचारिक कथन में साझा करता है जिसे विश्वासियों के लिए दोहराना और याद रखना आसान होगा।</w:t>
      </w:r>
    </w:p>
    <w:p>
      <w:pPr/>
      <w:r>
        <w:rPr>
          <w:lang w:val="hi_IN" w:bidi="hi_IN"/>
        </w:rPr>
      </w:r>
      <w:r>
        <w:rPr>
          <w:lang w:val="hi_IN" w:bidi="hi_IN"/>
        </w:rPr>
        <w:t>यहाँ रुकें और समूह में इस प्रश्न पर चर्चा करें: जब आप लोगों को कोई महत्वपूर्ण बात सिखा रहे हैं, तो कुछ ऐसे तरीके कौन से होते हैं जिनसे आप उन्हें याद रखना आसान बनाते हैं, जैसे कि गीतों के माध्यम से या विशेष तरीके से बोलने के द्वारा? इस ऑडियो को यहाँ रोकें।</w:t>
      </w:r>
    </w:p>
    <w:p>
      <w:pPr/>
      <w:r>
        <w:rPr>
          <w:lang w:val="hi_IN" w:bidi="hi_IN"/>
        </w:rPr>
      </w:r>
      <w:r>
        <w:rPr>
          <w:lang w:val="hi_IN" w:bidi="hi_IN"/>
        </w:rPr>
        <w:t>सबसे पहले, पौलुस कहता है कि मसीह ने हमें हमारे पापों के परिणामों से बचाने के लिए अपना प्राण त्याग दिया। पवित्रशास्त्र की कहानी, या बाइबल के पुराने नियम में, वास्तव में लोगों को यह दिखाया गया था कि उन्हें एक उद्धारकर्ता की आवश्यकता थी जो हमें हमारे पाप से बचाने के लिए बलिदान के रूप में आए। लोगों ने मसीह को दफनाया और मसीह के शरीर को पहाड़ की गुफा में बनी एक कब्र में रखा। ये लोग देख सकते थे कि मसीह वास्तव में मर गया था। फिर तीसरे दिन, परमेश्वर ने मसीह को फिर से जीवित किया, जैसे परमेश्वर ने अपने पवित्रशास्त्र में कहा था।</w:t>
      </w:r>
    </w:p>
    <w:p>
      <w:pPr/>
      <w:r>
        <w:rPr>
          <w:lang w:val="hi_IN" w:bidi="hi_IN"/>
        </w:rPr>
      </w:r>
      <w:r>
        <w:rPr>
          <w:lang w:val="hi_IN" w:bidi="hi_IN"/>
        </w:rPr>
        <w:t>यह दिखाने के लिए कि मसीह वास्तव में फिर से जीवित था और केवल एक भूत या सपने के रूप में नहीं था, मसीह बहुत से लोगों के सामने फिर प्रकट हुआ या अपने आप को दिखाया। पौलुस कुरिन्थुस के लोगों को उन कुछ समयों की याद दिलाता है जब मसीह प्रकट हुआ था। मसीह केफा के सामने प्रकट हुआ, जो पतरस का दूसरा नाम है। मसीह "बारह" के सामने भी प्रकट हुआ। पौलुस का अर्थ मसीह के मूल 12 चेलों या अनुयायियों से है। पौलुस संख्या 12 का उपयोग करता है, भले ही मूल 12 में से 1 सदस्य, यहूदा, अब अन्य 11 चेलों के साथ नहीं था।</w:t>
      </w:r>
    </w:p>
    <w:p>
      <w:pPr/>
      <w:r>
        <w:rPr>
          <w:lang w:val="hi_IN" w:bidi="hi_IN"/>
        </w:rPr>
      </w:r>
      <w:r>
        <w:rPr>
          <w:lang w:val="hi_IN" w:bidi="hi_IN"/>
        </w:rPr>
        <w:t>यहाँ रुकें और इस प्रश्न पर समूह में चर्चा करें: कुछ ऐसे समूहों के बारे में सोचें जिनका आप हिस्सा हैं और जिनका कोई नाम है, जैसे कि खेल समूह या गाने वाला समूह। लोगों ने समूह का नाम कैसे चुना? उन समूहों के बारे में सोचें जो तब बदल गए जब लोग चले गए या समूह ने कोई अलग कार्य करना शुरू किया। आप कब यह तय करते हैं कि उसी नाम को रखना है या नाम बदलना है? इस ऑडियो को यहाँ रोकें।</w:t>
      </w:r>
    </w:p>
    <w:p>
      <w:pPr/>
      <w:r>
        <w:rPr>
          <w:lang w:val="hi_IN" w:bidi="hi_IN"/>
        </w:rPr>
      </w:r>
      <w:r>
        <w:rPr>
          <w:lang w:val="hi_IN" w:bidi="hi_IN"/>
        </w:rPr>
        <w:t>फिर मसीह एक ही समय में 500 से अधिक विश्वासियों के सामने प्रकट हुआ। इन विश्वासियों में से अधिकांश अभी भी जीवित हैं, लेकिन उनमें से कुछ मर गए हैं। पौलुस कहता है कि ये विश्वासी सो गए हैं, जो कहने का एक तरीका है कि कोई मर गया है।</w:t>
      </w:r>
    </w:p>
    <w:p>
      <w:pPr/>
      <w:r>
        <w:rPr>
          <w:lang w:val="hi_IN" w:bidi="hi_IN"/>
        </w:rPr>
      </w:r>
      <w:r>
        <w:rPr>
          <w:lang w:val="hi_IN" w:bidi="hi_IN"/>
        </w:rPr>
        <w:t>बाद में मसीह याकूब के सामने प्रकट हुआ, जो मसीह का भाई था। मसीह सभी प्रेरितों के सामने भी प्रकट हुआ, जो केवल 12 शिष्यों से बड़ा एक समूह था। इस समूह में शायद याकूब और शुरुआती कलीसिया के अन्य अगुवे शामिल थे। पौलुस उस समय उन प्रेरितों का हिस्सा नहीं था। अन्त में मसीह पौलुस के सामने प्रकट हुआ। पौलुस कहता है कि यह अजीब था। जब मसीह पौलुस के सामने प्रकट हुआ, तो यह उतना ही आश्चर्यजनक था जितना गर्भपात के बाद, जब सभी को लगता था कि बच्चा मर चुका है, एक बच्चे का चमत्कारिक रूप से जन्म होना।</w:t>
      </w:r>
    </w:p>
    <w:p>
      <w:pPr/>
      <w:r>
        <w:rPr>
          <w:lang w:val="hi_IN" w:bidi="hi_IN"/>
        </w:rPr>
      </w:r>
      <w:r>
        <w:rPr>
          <w:lang w:val="hi_IN" w:bidi="hi_IN"/>
        </w:rPr>
        <w:t>फिर पौलुस समझाता है कि वह ऐसा क्यों कहता है। पौलुस कहता है कि वह सबसे कम महत्वपूर्ण प्रेरित है। लोग पौलुस को प्रेरित कहते हैं, लेकिन पौलुस कहता है कि वह उस उपाधि के योग्य नहीं है। ऐसा इसलिए है क्योंकि पौलुस परमेश्वर की कलीसिया के सभी विश्वासियों को सताता था। पौलुस ने इन विश्वासियों के साथ कठोर और अनुचित व्यवहार किया। पौलुस ने इन विश्वासियों में से कुछ को मारने की कोशिश भी की!</w:t>
      </w:r>
    </w:p>
    <w:p>
      <w:pPr/>
      <w:r>
        <w:rPr>
          <w:lang w:val="hi_IN" w:bidi="hi_IN"/>
        </w:rPr>
      </w:r>
      <w:r>
        <w:rPr>
          <w:lang w:val="hi_IN" w:bidi="hi_IN"/>
        </w:rPr>
        <w:t>लेकिन परमेश्वर के अनुग्रह के कारण, परमेश्वर ने पौलुस को प्रेरित बना दिया, और अब वह प्रेरित पौलुस है। यह अनुग्रह परमेश्वर की दया है, या परमेश्वर उन लोगों से कैसे प्रेम करता है जो परमेश्वर के प्रेम के योग्य नहीं हैं। परमेश्वर पौलुस के प्रति दयालु था और पौलुस को प्रेरित के रूप में चुना, भले ही पौलुस इसके योग्य नहीं था। पौलुस कहता है कि उसने अन्य प्रेरितों की तुलना में अधिक कड़ी मेहनत की। हालाँकि, पौलुस कहता है, यह परमेश्वर का अनुग्रह था जिसने काम किया, न कि पौलुस ने। यह परमेश्वर था जिसने पौलुस को इतनी कड़ी मेहनत करने में मदद की।</w:t>
      </w:r>
    </w:p>
    <w:p>
      <w:pPr/>
      <w:r>
        <w:rPr>
          <w:lang w:val="hi_IN" w:bidi="hi_IN"/>
        </w:rPr>
      </w:r>
      <w:r>
        <w:rPr>
          <w:lang w:val="hi_IN" w:bidi="hi_IN"/>
        </w:rPr>
        <w:t>अन्त में, पौलुस एक महत्वपूर्ण बिन्दु के साथ समाप्त करता है। पौलुस विश्वासियों को याद दिलाता है कि यह महत्वपूर्ण नहीं है कि वह पौलुस था, या अन्य प्रेरित थे, जिन्होंने उन्हें सुसमाचार प्रचार किया था, क्योंकि वे सभी एक ही सुसमाचार प्रचार करते थे। कुरिन्थुस के लोग इस सुसमाचार की पूरी और संपूर्ण कहानी पर विश्वास करते थे—मसीह की मृत्यु, दफनाना, पुनरुत्थान और उसके बाद विश्वासियों के सामने प्रकट होना। अब जब पौलुस ने कुरिन्थुस के लोगों को इन विश्वासों की याद दिलाई है, तो अब पौलुस उनके असमंजस को दूर करेगा।</w:t>
      </w:r>
      <w:r>
        <w:rPr>
          <w:lang w:val="hi_IN" w:bidi="hi_IN"/>
        </w:rPr>
      </w:r>
    </w:p>
    <w:p>
      <w:pPr>
        <w:pStyle w:val="Heading3"/>
      </w:pPr>
      <w:r>
        <w:rPr>
          <w:lang w:val="hi_IN" w:bidi="hi_IN"/>
        </w:rPr>
        <w:t>घटनाओं को समझाना</w:t>
      </w:r>
    </w:p>
    <w:p>
      <w:pPr/>
      <w:r>
        <w:rPr>
          <w:lang w:val="hi_IN" w:bidi="hi_IN"/>
        </w:rPr>
      </w:r>
      <w:r>
        <w:rPr>
          <w:lang w:val="hi_IN" w:bidi="hi_IN"/>
        </w:rPr>
        <w:t>1 कुरिन्थियों 15:1–11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हिस्से हैं।</w:t>
      </w:r>
    </w:p>
    <w:p>
      <w:pPr/>
      <w:r>
        <w:rPr>
          <w:lang w:val="hi_IN" w:bidi="hi_IN"/>
        </w:rPr>
      </w:r>
      <w:r>
        <w:rPr>
          <w:b/>
          <w:lang w:val="hi_IN" w:bidi="hi_IN"/>
        </w:rPr>
        <w:t>पहले भाग में:</w:t>
      </w:r>
      <w:r>
        <w:rPr>
          <w:lang w:val="hi_IN" w:bidi="hi_IN"/>
        </w:rPr>
        <w:t xml:space="preserve"> पौलुस कुरिन्थुओं को याद दिलाता है कि कुरिन्थु के लोगों ने उस सुसमाचार को स्वीकार कर लिया है और उस पर निर्भर हैं जो पौलुस ने कुरिन्थुओं को प्रचार किया था। यदि विश्वासी सुसमाचार पर भरोसा करना जारी रखते हैं, तो परमेश्वर इस सुसमाचार के माध्यम से विश्वासियों को बचाता है।</w:t>
      </w:r>
    </w:p>
    <w:p>
      <w:pPr/>
      <w:r>
        <w:rPr>
          <w:lang w:val="hi_IN" w:bidi="hi_IN"/>
        </w:rPr>
      </w:r>
      <w:r>
        <w:rPr>
          <w:b/>
          <w:lang w:val="hi_IN" w:bidi="hi_IN"/>
        </w:rPr>
        <w:t>दूसरे भाग में:</w:t>
      </w:r>
      <w:r>
        <w:rPr>
          <w:lang w:val="hi_IN" w:bidi="hi_IN"/>
        </w:rPr>
        <w:t xml:space="preserve"> पौलुस विश्वासियों को याद दिलाता है कि सभी विश्वासी एक ही सुसमाचार पर विश्वास करते हैं। प्रेरितों ने पौलुस को यह सुसमाचार सिखाया, और फिर पौलुस ने कुरिन्थियों को सिखाया। पौलुस एक औपचारिक कथन का उपयोग यह समझाने के लिए करता है कि मसीह में सभी विश्वासी क्या विश्वास करते हैं। वे सभी मानते हैं कि मसीह मरा और लोगों ने मसीह को दफनाया था। परमेश्वर ने मसीह को फिर से जीवित किया, और फिर मसीह बहुत से लोगों के सामने प्रकट हुआ।</w:t>
      </w:r>
    </w:p>
    <w:p>
      <w:pPr/>
      <w:r>
        <w:rPr>
          <w:lang w:val="hi_IN" w:bidi="hi_IN"/>
        </w:rPr>
      </w:r>
      <w:r>
        <w:rPr>
          <w:b/>
          <w:lang w:val="hi_IN" w:bidi="hi_IN"/>
        </w:rPr>
        <w:t>तीसरे भाग में:</w:t>
      </w:r>
      <w:r>
        <w:rPr>
          <w:lang w:val="hi_IN" w:bidi="hi_IN"/>
        </w:rPr>
        <w:t xml:space="preserve"> पौलुस कुछ लोगों को सूचीबद्ध करता है जिनके सामने मसीह प्रकट हुआ था।</w:t>
      </w:r>
    </w:p>
    <w:p>
      <w:pPr/>
      <w:r>
        <w:rPr>
          <w:lang w:val="hi_IN" w:bidi="hi_IN"/>
        </w:rPr>
      </w:r>
      <w:r>
        <w:rPr>
          <w:b/>
          <w:lang w:val="hi_IN" w:bidi="hi_IN"/>
        </w:rPr>
        <w:t>चौथे भाग में:</w:t>
      </w:r>
      <w:r>
        <w:rPr>
          <w:lang w:val="hi_IN" w:bidi="hi_IN"/>
        </w:rPr>
        <w:t xml:space="preserve"> पौलुस समझाता है कि कैसे परमेश्वर ने पौलुस पर दया दिखाई और पौलुस को प्रेरित होने के लिए चुना। पौलुस जोर देकर कहता है कि उसने उसी सुसमाचार का प्रचार किया था जैसे अन्य प्रेरितों ने किया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केफा, या पतरस</w:t>
      </w:r>
    </w:p>
    <w:p>
      <w:pPr>
        <w:pStyle w:val="ListBullet"/>
        <w:spacing w:line="240" w:lineRule="auto"/>
        <w:ind w:left="720"/>
      </w:pPr>
      <w:r>
        <w:rPr>
          <w:lang w:val="hi_IN" w:bidi="hi_IN"/>
        </w:rPr>
      </w:r>
      <w:r>
        <w:rPr>
          <w:lang w:val="hi_IN" w:bidi="hi_IN"/>
        </w:rPr>
        <w:t>बारह</w:t>
      </w:r>
    </w:p>
    <w:p>
      <w:pPr>
        <w:pStyle w:val="ListBullet"/>
        <w:spacing w:line="240" w:lineRule="auto"/>
        <w:ind w:left="720"/>
      </w:pPr>
      <w:r>
        <w:rPr>
          <w:lang w:val="hi_IN" w:bidi="hi_IN"/>
        </w:rPr>
      </w:r>
      <w:r>
        <w:rPr>
          <w:lang w:val="hi_IN" w:bidi="hi_IN"/>
        </w:rPr>
        <w:t>पाँच सौ विश्वासी</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पौलुस ने अभी-अभी निर्देश देना समाप्त किया है कि विश्वासियों को आराधना करने समय कैसे व्यवहार करना चाहिए। अब पौलुस एक ऐसे मुद्दे के बारे में बात करने वाला है जिसके बारे में कुछ कुरिन्थुस के लोग उलझन में हैं। सबसे पहले, हम उस कहानी के बारे में बात करें जो पौलुस बताएगा। मसीह पृथ्वी पर आया और हमारे पापों के लिए मर गया। लोगों ने मसीह को दफनाया, लेकिन फिर परमेश्वर ने मसीह को मृतकों में से जिलाया। मसीह बहुत से लोगों के सामने प्रकट हुआ। हालाँकि पौलुस विश्वासियों पर हमला कर रहा था, लेकिन मसीह पौलुस के सामने भी प्रकट हुआ। परमेश्वर पौलुस के प्रति दयालु था। परमेश्वर ने पौलुस को प्रेरित बनने के लिए बुलाया। विश्वासियों ने पौलुस को यीशु के बारे में शुभ संदेश के सत्य के बारे में सिखाया। फिर पौलुस ने दूसरों को भी शिक्षा देना शुरू किया। पौलुस ने कुरिन्थुस के लोगों को सिखाया, जिन्होंने यीशु के बारे में सुसमाचार को स्वीकार किया। अब पौलुस कुरिन्थुस के लोगों को इस कहानी की याद दिलाने वाला है।</w:t>
      </w:r>
    </w:p>
    <w:p>
      <w:pPr/>
      <w:r>
        <w:rPr>
          <w:lang w:val="hi_IN" w:bidi="hi_IN"/>
        </w:rPr>
      </w:r>
      <w:r>
        <w:rPr>
          <w:lang w:val="hi_IN" w:bidi="hi_IN"/>
        </w:rPr>
        <w:t>पौलुस यह दिखाने के लिए एक परिवर्तन शब्द का उपयोग करता है कि वह किसी नए बारे में बात कर रहा है। इस मुद्दे के बारे में बात करने की तैयारी के लिए, पौलुस विश्वासियों को उन महत्वपूर्ण सच्चाइयों की याद दिलाता है जिन पर पौलुस और कुरिन्थियों दोनों का विश्वास है। ये सत्य वे बातें हैं जिन्हें विश्वासी पहले से जानते थे। फिर पौलुस इन महत्वपूर्ण सच्चाइयों के आधार पर विश्वासियों की समस्या का उत्तर देगा। विश्वासी भरोसा कर सकते हैं कि इस मुद्दे पर पौलुस की प्रतिक्रिया अच्छी है, क्योंकि पौलुस ने दिखाया है कि वह उसी सत्य पर विश्वास करता है जैसे विश्वासियों का विश्वास है।</w:t>
      </w:r>
    </w:p>
    <w:p>
      <w:pPr/>
      <w:r>
        <w:rPr>
          <w:lang w:val="hi_IN" w:bidi="hi_IN"/>
        </w:rPr>
      </w:r>
      <w:r>
        <w:rPr>
          <w:lang w:val="hi_IN" w:bidi="hi_IN"/>
        </w:rPr>
        <w:t>यहाँ रुकें और इस प्रश्न पर समूह में चर्चा करें: एक कार्य के रूप में, किसी ऐसी बात के बारे में सोचें जो आपने हाल ही में सीखी हो। सबसे पहले, आश्चर्यजनक बात को संक्षेप में कहें। समूह के अन्य लोगों से पूछें कि उन्हें यह विश्वास करना कितना आसान या कठिन है कि यह जानकारी सच है। फिर उस आश्चर्यजनक बात को फिर से समझाएँ, लेकिन इस बार उस जानकारी से शुरू करें जो दूसरे लोग जानते हों कि यह आश्चर्यजनक बात कैसे संभव है या क्यों संभव है। फिर समूह के दूसरों से पूछें कि अब आपकी जानकारी पर विश्वास करना कितना आसान है। इस ऑडियो को यहाँ रोकें।</w:t>
      </w:r>
    </w:p>
    <w:p>
      <w:pPr/>
      <w:r>
        <w:rPr>
          <w:lang w:val="hi_IN" w:bidi="hi_IN"/>
        </w:rPr>
      </w:r>
      <w:r>
        <w:rPr>
          <w:lang w:val="hi_IN" w:bidi="hi_IN"/>
        </w:rPr>
        <w:t>इस भाग के पहले हिस्से में, पौलुस घोषणा करता है कि वह विश्वासियों को सुसमाचार की याद दिलाने वाला है। यह वही सुसमाचार है जिसे पौलुस ने कुरिन्थियों को सुनाया था, जब पौलुस उनके साथ था। पौलुस विश्वासियों को भाई कहता है, जो लोगों को संबोधित करने का एक दोस्ताना तरीका है। पौलुस कुरिन्थुस के सभी विश्वासियों - पुरुषों और स्त्रियों दोनों से बात कर रहा है।</w:t>
      </w:r>
    </w:p>
    <w:p>
      <w:pPr/>
      <w:r>
        <w:rPr>
          <w:lang w:val="hi_IN" w:bidi="hi_IN"/>
        </w:rPr>
      </w:r>
      <w:r>
        <w:rPr>
          <w:lang w:val="hi_IN" w:bidi="hi_IN"/>
        </w:rPr>
        <w:t>विश्वासियों ने पहले ही इस सुसमाचार को सच मानने के लिए स्वीकार कर लिया है और इस पर भरोसा कर लिया है, जैसे लोग एक अच्छी तरह से बनी इमारत की शक्ति पर भरोसा करते हैं। और यदि विश्वासी सुसमाचार पर भरोसा करते रहें, तो परमेश्वर इस सुसमाचार के माध्यम से विश्वासियों को बचाता है। यदि विश्वासी सुसमाचार पर निर्भर रहना जारी नहीं रखते हैं, तो मसीह में उनके विश्वास से जो कुछ भी वे उम्मीद करते हैं, वह कभी पूरा नहीं होगा। इससे उनका भरोसा व्यर्थ हो जाएगा, जैसे कोई व्यक्ति उस रस्सी को छोड़ देता है जो किसी महत्वपूर्ण चीज़ को चट्टान के ऊपर खींच रही हो।</w:t>
      </w:r>
    </w:p>
    <w:p>
      <w:pPr/>
      <w:r>
        <w:rPr>
          <w:lang w:val="hi_IN" w:bidi="hi_IN"/>
        </w:rPr>
      </w:r>
      <w:r>
        <w:rPr>
          <w:lang w:val="hi_IN" w:bidi="hi_IN"/>
        </w:rPr>
        <w:t>यहाँ रुकें और समूह में इस प्रश्न पर चर्चा करें: उस समय की एक कहानी सुनाएँ जब कोई व्यक्ति किसी बात पर बहुत दृढ़ता से विश्वास करता रहा, भले ही कुछ ऐसा हो गया हो जिसकी वजह से उस सत्य या बात पर विश्वास करना कठिन हो गया हो। आप उस व्यक्ति के मजबूत विश्वास या भरोसे का वर्णन करने के लिए किन शब्दों या वाक्यांशों का उपयोग करेंगे? इस ऑडियो को यहाँ रोकें।</w:t>
      </w:r>
    </w:p>
    <w:p>
      <w:pPr/>
      <w:r>
        <w:rPr>
          <w:lang w:val="hi_IN" w:bidi="hi_IN"/>
        </w:rPr>
      </w:r>
      <w:r>
        <w:rPr>
          <w:lang w:val="hi_IN" w:bidi="hi_IN"/>
        </w:rPr>
        <w:t>फिर दूसरे भाग में, पौलुस उन सच्चाइयों को समझाता है जिन पर सभी विश्वासी विश्वास करते हैं। ये वही सत्य हैं जो अन्य विश्वासियों ने पौलुस को सिखाया था। फिर पौलुस ने उन्हें कुरिन्थियों को सिखाया। विश्वासियों को इन सच्चाइयों को याद करने में मदद करने के लिए, पौलुस विश्वास के एक औपचारिक कथन का उपयोग करता है। इसके चार भाग हैं: मसीह की मृत्यु होती है, लोग मसीह को दफनाते हैं, परमेश्वर मसीह को फिर से जीवित करता है, और फिर मसीह बहुत से लोगों के सामने प्रकट होता है। इन चारों हिस्से में से प्रत्येक एक ही शब्द से शुरू होता है, जो विश्वासियों को इन बातों को याद रखने में मदद करेगा।</w:t>
      </w:r>
    </w:p>
    <w:p>
      <w:pPr/>
      <w:r>
        <w:rPr>
          <w:lang w:val="hi_IN" w:bidi="hi_IN"/>
        </w:rPr>
      </w:r>
      <w:r>
        <w:rPr>
          <w:lang w:val="hi_IN" w:bidi="hi_IN"/>
        </w:rPr>
        <w:t>सबसे पहले, मसीह हमें हमारे पापों के परिणामों से बचाने के लिए मरा, ठीक जैसे परमेश्वर ने परमेश्वर के पवित्र लेखों में कहा था। पौलुस उन विशेष भागों का उल्लेख कर रहा है जो मसीह की मृत्यु के बारे में बात करते हैं, और पूरी बाइबल का उल्लेख कर रहा है, जो सभी मसीह की ओर इशारा करते हैं।</w:t>
      </w:r>
    </w:p>
    <w:p>
      <w:pPr/>
      <w:r>
        <w:rPr>
          <w:lang w:val="hi_IN" w:bidi="hi_IN"/>
        </w:rPr>
      </w:r>
      <w:r>
        <w:rPr>
          <w:lang w:val="hi_IN" w:bidi="hi_IN"/>
        </w:rPr>
        <w:t>यहाँ रुकें और इस प्रश्न पर समूह में चर्चा करें: इस कहानी को बताएँ कि मसीह ने क्या किया और मसीह ने ऐसा क्यों किया। इस बात पर ध्यान दें कि आप मसीह की मृत्यु के कारण के बारे में बात करने के लिए किन शब्दों और वाक्यांशों का उपयोग करते हैं। इस ऑडियो को यहाँ रोकें।</w:t>
      </w:r>
    </w:p>
    <w:p>
      <w:pPr/>
      <w:r>
        <w:rPr>
          <w:lang w:val="hi_IN" w:bidi="hi_IN"/>
        </w:rPr>
      </w:r>
      <w:r>
        <w:rPr>
          <w:lang w:val="hi_IN" w:bidi="hi_IN"/>
        </w:rPr>
        <w:t>अगला भाग यह है कि लोगों ने मसीह को दफनाया था, जो दिखाता है कि मसीह वास्तव में मर गया था। फिर, जैसा कि परमेश्वर ने पवित्रशास्त्र में कहा है, परमेश्वर ने तीसरे दिन मसीह को जीवित किया। अन्त में, मसीह कई विश्वासियों के सामने प्रकट हुआ।</w:t>
      </w:r>
    </w:p>
    <w:p>
      <w:pPr/>
      <w:r>
        <w:rPr>
          <w:lang w:val="hi_IN" w:bidi="hi_IN"/>
        </w:rPr>
      </w:r>
      <w:r>
        <w:rPr>
          <w:lang w:val="hi_IN" w:bidi="hi_IN"/>
        </w:rPr>
        <w:t>यहाँ रुकें और इस प्रश्न पर समूह में चर्चा करें: चर्चा करें कि आप इस औपचारिक कथन के चारों हिस्सों के बारे में या सभी विश्वासियों के साझा विश्वासों की याद दिलाने के बारे में कैसे बात करेंगे। उन विभिन्न तरीकों या उपकरणों के बारे में सोचें जो लोगों को जानकारी याद रखने में मदद कर सकते हैं और जिनकी आपने दूसरे चरण में चर्चा की थी। इस ऑडियो को यहाँ रोकें।</w:t>
      </w:r>
    </w:p>
    <w:p>
      <w:pPr/>
      <w:r>
        <w:rPr>
          <w:lang w:val="hi_IN" w:bidi="hi_IN"/>
        </w:rPr>
      </w:r>
      <w:r>
        <w:rPr>
          <w:lang w:val="hi_IN" w:bidi="hi_IN"/>
        </w:rPr>
        <w:t>यह शायद विश्वास के औपचारिक कथन का अंत था। अब, तीसरे भाग में, पौलुस कुछ लोगों को सूचीबद्ध करता है जिन्होंने मसीह को देखा था। इस समय, लोग उन लोगों के सबूतों को महत्व देते थे जिन्होंने वास्तव में देखा था कि क्या हुआ था। पौलुस इस बात पर जोर दे रहा है कि कितने लोगों ने वास्तव में मसीह को फिर से जीवित होते हुए देखा है, न कि केवल एक भूत या आत्मा । पौलुस उन लोगों का वर्णन करता है जिनके सामने मसीह प्रकट हुआ था, ताकि कुरिन्थुस के लोगों को यह दिखाया जा सके कि मसीह उन भरोसेमंद लोगों के सामने प्रकट हुआ था। इन लोगों ने यीशु को जीवित देखने के बारे में झूठ नहीं बोला है!</w:t>
      </w:r>
    </w:p>
    <w:p>
      <w:pPr/>
      <w:r>
        <w:rPr>
          <w:lang w:val="hi_IN" w:bidi="hi_IN"/>
        </w:rPr>
      </w:r>
      <w:r>
        <w:rPr>
          <w:lang w:val="hi_IN" w:bidi="hi_IN"/>
        </w:rPr>
        <w:t>मसीह ने अपने आप को कैफा को दिखाया, साथ ही साथ उन बाकी लोगों को भी दिखाया जो मसीह की मृत्यु से पहले मसीह का अनुसरण करते थे। पौलुस इन पुरुषों को "बारह" कहता है, भले ही एक सदस्य अब वहाँ नहीं था। समूह अक्सर सदस्यों की मूल संख्या के आधार पर शीर्षक रखते थे, भले ही सदस्यों की संख्या बदल जाए। लोग इन लोगों का सम्मान करते थे, इसलिए वे भरोसेमंद गवाह थे।</w:t>
      </w:r>
    </w:p>
    <w:p>
      <w:pPr/>
      <w:r>
        <w:rPr>
          <w:lang w:val="hi_IN" w:bidi="hi_IN"/>
        </w:rPr>
      </w:r>
      <w:r>
        <w:rPr>
          <w:lang w:val="hi_IN" w:bidi="hi_IN"/>
        </w:rPr>
        <w:t>मसीह एक ही समय में 500 विश्वासियों के सामने प्रकट हुआ। पौलुस कहता है कि इन 500 में से कुछ सो गए हैं, या मर गए हैं। हालाँकि, इन 500 विश्वासी में से अधिकांश अभी भी जीवित हैं, इसलिए कोई भी इन लोगों से बात कर सकता है ताकि यह पुष्टि हो सके कि उन्होंने क्या देखा है।</w:t>
      </w:r>
    </w:p>
    <w:p>
      <w:pPr/>
      <w:r>
        <w:rPr>
          <w:lang w:val="hi_IN" w:bidi="hi_IN"/>
        </w:rPr>
      </w:r>
      <w:r>
        <w:rPr>
          <w:lang w:val="hi_IN" w:bidi="hi_IN"/>
        </w:rPr>
        <w:t>यहाँ रुकें और इस प्रश्न पर समूह में चर्चा करें: आपकी भाषा में, आप सभ्य रीति से कहने के लिए कि कोई मर गया है किन शब्दों या वाक्यांशों का उपयोग करते हैं ? इस ऑडियो को यहाँ रोकें।</w:t>
      </w:r>
    </w:p>
    <w:p>
      <w:pPr/>
      <w:r>
        <w:rPr>
          <w:lang w:val="hi_IN" w:bidi="hi_IN"/>
        </w:rPr>
      </w:r>
      <w:r>
        <w:rPr>
          <w:lang w:val="hi_IN" w:bidi="hi_IN"/>
        </w:rPr>
        <w:t>मसीह याकूब, जो मसीह का भाई था, के सामने प्रकट हुआ, और फिर कलीसिया के सभी प्रेरितों या अगुवों के सामने प्रकट हुआ। पौलुस ने जिन सभी लोगों का उल्लेख किया है, उनमें से पौलुस मसीह को देखने वाला अंतिम व्यक्ति था। पौलुस विश्वासियों को याद दिलाता है कि पौलुस को सुसमाचार के बारे में बात करने का अधिकार प्राप्त है, क्योंकि मसीह ने पौलुस से कहा था कि वह सुसमाचार साझा करने को कहा था। हालाँकि, पौलुस कहता है कि यह अजीब या आश्चर्यजनक था कि मसीह ने पौलुस के सामने अपने आप को दिखाने का फैसला किया। पौलुस कहता है कि यह उतना ही आश्चर्यजनक था, जैसे कोई बच्चा जन्म ले, जबकि सब लोग सोचते थे कि वह बच्चा मरा हुआ है।</w:t>
      </w:r>
    </w:p>
    <w:p>
      <w:pPr/>
      <w:r>
        <w:rPr>
          <w:lang w:val="hi_IN" w:bidi="hi_IN"/>
        </w:rPr>
      </w:r>
      <w:r>
        <w:rPr>
          <w:lang w:val="hi_IN" w:bidi="hi_IN"/>
        </w:rPr>
        <w:t>यहाँ रुकें और इस प्रश्न पर समूह में चर्चा करें: आपकी भाषा में, आप किसी असामान्य या आश्चर्यजनक बात का वर्णन करने के लिए कौन से शब्द या वाक्यांश का उपयोग करेंगे—जो आपको नहीं लगता कि हो सकता है? इस ऑडियो को यहाँ रोकें।</w:t>
      </w:r>
    </w:p>
    <w:p>
      <w:pPr/>
      <w:r>
        <w:rPr>
          <w:lang w:val="hi_IN" w:bidi="hi_IN"/>
        </w:rPr>
      </w:r>
      <w:r>
        <w:rPr>
          <w:lang w:val="hi_IN" w:bidi="hi_IN"/>
        </w:rPr>
        <w:t>चौथे भाग में, पौलुस पौलुस के प्रति परमेश्वर की दया और फिर क्या हुआ उसका वर्णन करता है। पौलुस समझाता है कि उसका क्या अर्थ है जब वह कहता है कि यह अजीब है कि मसीह उसे प्रकट हुआ है। पौलुस पहले कलीसिया को सताया करता था, जिसका अर्थ है कि पौलुस ने कलीसिया के सभी विश्वासियों पर हमला किया। पौलुस ने जो किया उसके कारण, पौलुस कहता है कि पौलुस प्रेरितों में सबसे कम महत्वपूर्ण है। पौलुस प्रेरित की उपाधि के योग्य भी नहीं महसूस करता है। हालाँकि, पौलुस अपने किए हुए काम के कारण प्रेरित नहीं बना, बल्कि इसलिए कि परमेश्वर पौलुस के प्रति दयालु था। वह दयालुता व्यर्थ नहीं थी। इसके बजाय, परमेश्वर की दया ने पौलुस को कई अच्छे काम करने में मदद की। पौलुस ने किसी भी प्रेरित से अधिक मेहनत की। पौलुस यह नहीं कह रहा है कि वह अन्य प्रेरितों से बेहतर है क्योंकि पौलुस ने अधिक कड़ी मेहनत की थी। पौलुस कह रहा है कि यह कठोर काम दिखाता है कि परमेश्वर कितना दयालु था, या परमेश्वर ने पौलुस को कितना अनुग्रह दिखाया था। इसलिए, पौलुस के लिए यह मायने नहीं रखता कि पहले कुरिन्थुस के लोगों को परमेश्वर के अनुग्रह के बारे में किसने बताया था। यह कोई भी हो सकता था, लेकिन परमेश्वर ने पौलुस को प्रेरित होने के लिए चुना, ताकि वह सुसमाचार सिखाए, और कुरिन्थुस की समस्याओं के बारे में बात करे।</w:t>
      </w:r>
    </w:p>
    <w:p>
      <w:pPr/>
      <w:r>
        <w:rPr>
          <w:lang w:val="hi_IN" w:bidi="hi_IN"/>
        </w:rPr>
      </w:r>
      <w:r>
        <w:rPr>
          <w:lang w:val="hi_IN" w:bidi="hi_IN"/>
        </w:rPr>
        <w:t>इसलिए पौलुस एक भरोसेमंद शिक्षक है, परमेश्वर के अनुग्रह के कारण जो पौलुस में काम कर रहा है। पौलुस भी भरोसेमंद है क्योंकि, जैसा कि पौलुस ने अभी-अभी दिखाया है, पौलुस उसी बात को सिखाता है और विश्वास करता है जैसे दूसरे प्रेरित करते हैं। विश्वासी सभी उसी सत्य का प्रचार करते हैं, जिसका वर्णन पौलुस ने विश्वास के औपचारिक कथन में किया था। और यह वही सत्य है जिस पर कुरिन्थुस के लोग विश्वास करते थे। अब जब पौलुस ने अपने साझे विश्वासों को दिखाया है, तो पौलुस अगले भाग में कुरिन्थुस की समस्या या उलझन के बारे में बात करना शुरू कर सकता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पौलुस, पौलुस के श्रोता, मसीह यीशु, केफा, बारह, 500 विश्वासी, याकूब, प्रेरित और परमेश्वर का प्रतिनिधित्व करने के लिए चित्र, वस्तुओं, या यहाँ तक कि लोगों का उपयोग कर सकते हैं। पहले सुसमाचार की कहानी, या यीशु ने हमारे लिए जो किया, उसे चित्र बनाकर या अभिनय करके दिखाने पर विचार करें। फिर जब पौलुस बात करता है, तो उस कहानी को वापस देखें।</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15:1–11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केफा, या पतरस</w:t>
      </w:r>
    </w:p>
    <w:p>
      <w:pPr>
        <w:pStyle w:val="ListBullet"/>
        <w:spacing w:line="240" w:lineRule="auto"/>
        <w:ind w:left="720"/>
      </w:pPr>
      <w:r>
        <w:rPr>
          <w:lang w:val="hi_IN" w:bidi="hi_IN"/>
        </w:rPr>
      </w:r>
      <w:r>
        <w:rPr>
          <w:lang w:val="hi_IN" w:bidi="hi_IN"/>
        </w:rPr>
        <w:t>बारह</w:t>
      </w:r>
    </w:p>
    <w:p>
      <w:pPr>
        <w:pStyle w:val="ListBullet"/>
        <w:spacing w:line="240" w:lineRule="auto"/>
        <w:ind w:left="720"/>
      </w:pPr>
      <w:r>
        <w:rPr>
          <w:lang w:val="hi_IN" w:bidi="hi_IN"/>
        </w:rPr>
      </w:r>
      <w:r>
        <w:rPr>
          <w:lang w:val="hi_IN" w:bidi="hi_IN"/>
        </w:rPr>
        <w:t>पाँच सौ विश्वासी</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प्रेरित</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"इस समय, मेरे भाइयों और बहनों, मैं तुम्हें उस सुसमाचार के बारे में याद दिलाना चाहता हूँ जिसके बारे में मैंने तुम्हें बताया था। आपने स्वीकार किया कि यह सुसमाचार सच है, और इसके कारण आप परमेश्वर पर दृढ़ता से भरोसा करते हैं। इस सुसमाचार के कारण, परमेश्वर तुम्हें तब तक बचाता है, जब तक तुम मेरी बातों पर निर्भर रहते हो, जो मैंने तुम्हें सिखाया था। यदि आप परमेश्वर पर दृढ़ता से भरोसा नहीं करते हैं, तो आपका विश्वास आपकी मदद नहीं करेगा।"</w:t>
      </w:r>
    </w:p>
    <w:p>
      <w:pPr/>
      <w:r>
        <w:rPr>
          <w:lang w:val="hi_IN" w:bidi="hi_IN"/>
        </w:rPr>
      </w:r>
      <w:r>
        <w:rPr>
          <w:lang w:val="hi_IN" w:bidi="hi_IN"/>
        </w:rPr>
        <w:t>फिर पौलुस कहता है, "क्योंकि मैंने तुम्हें उन शिक्षाओं के बारे में बताया है जो दूसरे लोगों ने मुझे बताई थीं।" ये बातें बहुत महत्वपूर्ण हैं: मसीह हमारे पापों के कारण मर गया, जो पवित्रशास्त्र में कहा गया था कि होगा। लोगों ने मसीह को दफनाया। इसके बाद तीसरे दिन, परमेश्वर ने मसीह को जीवित किया। फिर से, पवित्रशास्त्र ने कहा था कि ऐसा होगा। मसीह पतरस के सामने प्रकट हुआ, और फिर मसीह बारह—उसके चेलों के सामने प्रकट हुआ। इसके बाद, मसीह एक बार में 500 से अधिक विश्वासियों के सामने प्रकट हुआ। इनमें से अधिकांश लोग अभी भी जीवित हैं, हालाँकि कुछ मर गए हैं। फिर मसीह याकूब के सामने प्रकट हुआ, और फिर अन्य सभी प्रेरितों के सामने प्रकट हुआ। और अन्त में मैंने भी मसीह को देखा, भले ही मैं उसे देखने के योग्य नहीं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उन सभी लोगों की भूमिका निभाने वाले लोगों से पूछें जिन पर मसीह प्रकट हुआ था, "जब मसीह आपके सामने प्रकट हुआ तो आप क्या महसूस कर रहे थे या क्या सोच रहे थे?" लोग इस तरह के उत्तर दे सकते हैं, जैसे:</w:t>
      </w:r>
    </w:p>
    <w:p>
      <w:pPr>
        <w:pStyle w:val="ListBullet"/>
        <w:spacing w:line="240" w:lineRule="auto"/>
        <w:ind w:left="720"/>
      </w:pPr>
      <w:r>
        <w:rPr>
          <w:lang w:val="hi_IN" w:bidi="hi_IN"/>
        </w:rPr>
      </w:r>
      <w:r>
        <w:rPr>
          <w:lang w:val="hi_IN" w:bidi="hi_IN"/>
        </w:rPr>
        <w:t>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"मैं यह इसलिए कहता हूँ क्योंकि मैं प्रेरितों में से सबसे कम महत्वपूर्ण हूँ। मैं 'प्रेरित' उपाधि के योग्य नहीं हूँ, क्योंकि मैंने परमेश्वर के लोगों को चोट पहुँचाई है। लेकिन परमेश्वर मेरे प्रति दयालु था और उसने मुझे प्रेरित बनाया, और उसकी दयालुता के मेरे जीवन में अच्छे परिणाम हुए। क्योंकि मैंने अन्य किसी भी प्रेरित से अधिक कड़ी मेहनत की। लेकिन वास्तव में मैं नहीं था, बल्कि परमेश्वर था जो काम कर रहा था। मैंने अपनी क्षमता से काम नहीं किया, लेकिन परमेश्वर मुझ पर दयालु रहा और मुझे काम करने में मदद की। इसलिए इससे कोई फर्क नहीं पड़ता कि मैंने तुम्हें प्रचार किया है, या अन्य प्रेरितों ने तुम्हें प्रचार किया है। हम सभी ने एक ही संदेश प्रचार किया। और यह वह संदेश है जिस पर तुमने विश्वास किया।"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15:1–11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पौलुस कुरिन्थुस के विश्वासियों को "</w:t>
      </w:r>
      <w:r>
        <w:rPr>
          <w:b/>
          <w:lang w:val="hi_IN" w:bidi="hi_IN"/>
        </w:rPr>
        <w:t>भाई</w:t>
      </w:r>
      <w:r>
        <w:rPr>
          <w:lang w:val="hi_IN" w:bidi="hi_IN"/>
        </w:rPr>
        <w:t>" कहता है। चूँकि परमेश्वर सभी विश्वासियों का पिता है, इसलिए सभी विश्वासी भाई और बहनों की तरह हैं। इसलिए पौलुस अक्सर किसी साथी विश्वासी का उल्लेख करते समय भाई शब्द का उपयोग करता है। जब एक से अधिक भाई होते हैं, तो इस शब्द का अर्थ भाईयों और बहनों भी हो सकता है। भाइयों के लिए उन्हीं शब्दों या वाक्यांशों का उपयोग करें जिनका उपयोग आपने पिछले भागों में किया है।</w:t>
      </w:r>
    </w:p>
    <w:p>
      <w:pPr/>
      <w:r>
        <w:rPr>
          <w:lang w:val="hi_IN" w:bidi="hi_IN"/>
        </w:rPr>
      </w:r>
      <w:r>
        <w:rPr>
          <w:lang w:val="hi_IN" w:bidi="hi_IN"/>
        </w:rPr>
        <w:t xml:space="preserve">पौलुस विश्वासियों को </w:t>
      </w:r>
      <w:r>
        <w:rPr>
          <w:b/>
          <w:lang w:val="hi_IN" w:bidi="hi_IN"/>
        </w:rPr>
        <w:t>सुसमाचार</w:t>
      </w:r>
      <w:r>
        <w:rPr>
          <w:lang w:val="hi_IN" w:bidi="hi_IN"/>
        </w:rPr>
        <w:t xml:space="preserve"> की याद दिलाना चाहता है। सुसमाचार शब्द का अर्थ है "अच्‍छा समाचार“। बाइबल में शुभ संदेश यह है कि परमेश्वर ने लोगों को बचाने का मार्ग बनाया है। </w:t>
      </w:r>
      <w:r>
        <w:rPr>
          <w:lang w:val="hi_IN" w:bidi="hi_IN"/>
        </w:rPr>
        <w:t>सुसमाचार</w:t>
      </w:r>
      <w:r>
        <w:rPr>
          <w:lang w:val="hi_IN" w:bidi="hi_IN"/>
        </w:rPr>
        <w:t xml:space="preserve"> के बारे में अधिक जानकारी के लिए, मुख्य शब्दावली देखें। सुसमाचार के लिए उसी शब्द या वाक्यांश का उपयोग करें जो आपने पिछले भागों में उपयोग किया है।</w:t>
      </w:r>
    </w:p>
    <w:p>
      <w:pPr/>
      <w:r>
        <w:rPr>
          <w:lang w:val="hi_IN" w:bidi="hi_IN"/>
        </w:rPr>
      </w:r>
      <w:r>
        <w:rPr>
          <w:lang w:val="hi_IN" w:bidi="hi_IN"/>
        </w:rPr>
        <w:t xml:space="preserve">पौलुस कहता है कि यह वह सुसमाचार है जिसने विश्वासियों को </w:t>
      </w:r>
      <w:r>
        <w:rPr>
          <w:b/>
          <w:lang w:val="hi_IN" w:bidi="hi_IN"/>
        </w:rPr>
        <w:t>बचाया</w:t>
      </w:r>
      <w:r>
        <w:rPr>
          <w:lang w:val="hi_IN" w:bidi="hi_IN"/>
        </w:rPr>
        <w:t xml:space="preserve"> है। सुसमाचार किसी को कैसे बचाता है, इस बारे में अधिक जानकारी के लिए, मुख्य शब्दावली में </w:t>
      </w:r>
      <w:r>
        <w:rPr>
          <w:lang w:val="hi_IN" w:bidi="hi_IN"/>
        </w:rPr>
        <w:t>उद्धार</w:t>
      </w:r>
      <w:r>
        <w:rPr>
          <w:lang w:val="hi_IN" w:bidi="hi_IN"/>
        </w:rPr>
        <w:t xml:space="preserve"> देखें। उद्धार के लिए उसी शब्द या वाक्यांश का उपयोग करें जिसका उपयोग आपने पिछले भागों में किया है।</w:t>
      </w:r>
    </w:p>
    <w:p>
      <w:pPr/>
      <w:r>
        <w:rPr>
          <w:lang w:val="hi_IN" w:bidi="hi_IN"/>
        </w:rPr>
      </w:r>
      <w:r>
        <w:rPr>
          <w:lang w:val="hi_IN" w:bidi="hi_IN"/>
        </w:rPr>
        <w:t xml:space="preserve">पौलुस कहता है कि विश्वासियों को इस संदेश पर भरोसा करना जारी रखना चाहिए, या वे बिना किसी परिणाम के </w:t>
      </w:r>
      <w:r>
        <w:rPr>
          <w:b/>
          <w:lang w:val="hi_IN" w:bidi="hi_IN"/>
        </w:rPr>
        <w:t>विश्वास</w:t>
      </w:r>
      <w:r>
        <w:rPr>
          <w:lang w:val="hi_IN" w:bidi="hi_IN"/>
        </w:rPr>
        <w:t xml:space="preserve"> कर लेंगे। यदि आप किसी संदेश पर विश्वास करते हैं, तो आप मानते हैं कि संदेश सच है। फिर आप उस संदेश पर भरोसा करते हैं और जो यह कहता है उसे करने के लिए प्रतिबद्ध हैं। </w:t>
      </w:r>
      <w:r>
        <w:rPr>
          <w:lang w:val="hi_IN" w:bidi="hi_IN"/>
        </w:rPr>
        <w:t>विश्वास</w:t>
      </w:r>
      <w:r>
        <w:rPr>
          <w:lang w:val="hi_IN" w:bidi="hi_IN"/>
        </w:rPr>
        <w:t xml:space="preserve"> के बारे में अधिक जानकारी के लिए, मुख्य शब्दावली देखें। विश्वास के लिए उसी शब्द या वाक्यांश का प्रयोग करें जो आपने पिछले भागों में किया है। </w:t>
      </w:r>
    </w:p>
    <w:p>
      <w:pPr/>
      <w:r>
        <w:rPr>
          <w:lang w:val="hi_IN" w:bidi="hi_IN"/>
        </w:rPr>
      </w:r>
      <w:r>
        <w:rPr>
          <w:b/>
          <w:lang w:val="hi_IN" w:bidi="hi_IN"/>
        </w:rPr>
        <w:t>मसीह</w:t>
      </w:r>
      <w:r>
        <w:rPr>
          <w:lang w:val="hi_IN" w:bidi="hi_IN"/>
        </w:rPr>
        <w:t xml:space="preserve"> हमारे पापों के लिए मर गया। मसीह "मसीहा" शब्द के समान है, जो उस विशेष राजा और उद्धारकर्ता को दर्शाता है जिसे परमेश्वर ने भेजने की प्रतिज्ञा की थी, जो यीशु है। </w:t>
      </w:r>
      <w:r>
        <w:rPr>
          <w:lang w:val="hi_IN" w:bidi="hi_IN"/>
        </w:rPr>
        <w:t>मसीह</w:t>
      </w:r>
      <w:r>
        <w:rPr>
          <w:lang w:val="hi_IN" w:bidi="hi_IN"/>
        </w:rPr>
        <w:t xml:space="preserve">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 xml:space="preserve">मसीह हमारे पापों के लिए मरा। यह कथन इस बारे में बात करता है कि कैसे मसीह ने हमारे पापों का </w:t>
      </w:r>
      <w:r>
        <w:rPr>
          <w:b/>
          <w:lang w:val="hi_IN" w:bidi="hi_IN"/>
        </w:rPr>
        <w:t>प्रायश्चित</w:t>
      </w:r>
      <w:r>
        <w:rPr>
          <w:lang w:val="hi_IN" w:bidi="hi_IN"/>
        </w:rPr>
        <w:t xml:space="preserve"> किया, या हमारे पापों को दूर कर दिया ताकि हम पूरी तरह से परमेश्वर के साथ संबंध स्थापित कर सकें। हमने पाप किया था और परमेश्वर के साथ अपना संबंध तोड़ दिया था, लेकिन मसीह की मृत्यु ने हमें परमेश्वर के साथ फिर से जोड़ दिया। इस मामले में, आप इस वाक्यांश का अनुवाद सामान्य तरीके से करना चाह सकते हैं—मसीह हमारे पापों के लिए मरा, या मसीह हमारे पापों की समस्या को हल करने के लिए मरा।</w:t>
      </w:r>
    </w:p>
    <w:p>
      <w:pPr/>
      <w:r>
        <w:rPr>
          <w:lang w:val="hi_IN" w:bidi="hi_IN"/>
        </w:rPr>
      </w:r>
      <w:r>
        <w:rPr>
          <w:lang w:val="hi_IN" w:bidi="hi_IN"/>
        </w:rPr>
        <w:t xml:space="preserve">यहाँ रुकें और समूह में चर्चा करें कि आप यहाँ किस शब्द या वाक्यांश का उपयोग करेंगे। याद रखें कि आपने तीसरे चरण में कैसे वर्णन किया था कि मसीह ने क्या किया था। आप इस बारे में कैसे बात करेंगे कि मसीह हमारे पापों के लिए क्यों मरा? इस विचार के बारे में अधिक जानकारी के लिए, मुख्य शब्दावली में </w:t>
      </w:r>
      <w:r>
        <w:rPr>
          <w:b/>
          <w:lang w:val="hi_IN" w:bidi="hi_IN"/>
        </w:rPr>
        <w:t>प्रायश्चित</w:t>
      </w:r>
      <w:r>
        <w:rPr>
          <w:lang w:val="hi_IN" w:bidi="hi_IN"/>
        </w:rPr>
        <w:t xml:space="preserve"> देखें। इस ऑडियो को यहाँ रोकें।</w:t>
      </w:r>
    </w:p>
    <w:p>
      <w:pPr/>
      <w:r>
        <w:rPr>
          <w:lang w:val="hi_IN" w:bidi="hi_IN"/>
        </w:rPr>
      </w:r>
      <w:r>
        <w:rPr>
          <w:b/>
          <w:lang w:val="hi_IN" w:bidi="hi_IN"/>
        </w:rPr>
        <w:t>पाप</w:t>
      </w:r>
      <w:r>
        <w:rPr>
          <w:lang w:val="hi_IN" w:bidi="hi_IN"/>
        </w:rPr>
        <w:t xml:space="preserve"> परमेश्वर के खिलाफ अनाज्ञाकारिता का कार्य है। जब भी कोई व्यक्ति परमेश्वर की व्यवस्थाओं का उल्लंघन करता है, तो वह व्यक्ति पाप करता है। </w:t>
      </w:r>
      <w:r>
        <w:rPr>
          <w:lang w:val="hi_IN" w:bidi="hi_IN"/>
        </w:rPr>
        <w:t>पाप</w:t>
      </w:r>
      <w:r>
        <w:rPr>
          <w:lang w:val="hi_IN" w:bidi="hi_IN"/>
        </w:rPr>
        <w:t xml:space="preserve"> के बारे में अधिक जानकारी के लिए, मुख्य शब्दावली को देखें। पाप के लिए उसी शब्द या वाक्यांश का उपयोग करें जिसका उपयोग आपने पिछले भागों में किया है।</w:t>
      </w:r>
    </w:p>
    <w:p>
      <w:pPr/>
      <w:r>
        <w:rPr>
          <w:lang w:val="hi_IN" w:bidi="hi_IN"/>
        </w:rPr>
      </w:r>
      <w:r>
        <w:rPr>
          <w:lang w:val="hi_IN" w:bidi="hi_IN"/>
        </w:rPr>
        <w:t xml:space="preserve">मसीह मर गया, जो </w:t>
      </w:r>
      <w:r>
        <w:rPr>
          <w:b/>
          <w:lang w:val="hi_IN" w:bidi="hi_IN"/>
        </w:rPr>
        <w:t>पवित्रशास्त्र</w:t>
      </w:r>
      <w:r>
        <w:rPr>
          <w:lang w:val="hi_IN" w:bidi="hi_IN"/>
        </w:rPr>
        <w:t xml:space="preserve"> में कहा गया था कि ऐसा होगा। नए नियम में जब लोग पवित्रशास्त्र के बारे में बात करते हैं, तो वे बाइबल के उस भाग के बारे में बात करते हैं जिसे विश्वासी अब पुराना नियम कहते हैं।</w:t>
      </w:r>
    </w:p>
    <w:p>
      <w:pPr/>
      <w:r>
        <w:rPr>
          <w:lang w:val="hi_IN" w:bidi="hi_IN"/>
        </w:rPr>
      </w:r>
      <w:r>
        <w:rPr>
          <w:lang w:val="hi_IN" w:bidi="hi_IN"/>
        </w:rPr>
        <w:t xml:space="preserve">यहाँ रुकें और समूह में चर्चा करें कि आप पवित्रशास्त्र के लिए किस शब्द या वाक्यांश का उपयोग करेंगे। अधिक जानकारी के लिए मुख्य शब्दावली में </w:t>
      </w:r>
      <w:r>
        <w:rPr>
          <w:lang w:val="hi_IN" w:bidi="hi_IN"/>
        </w:rPr>
        <w:t>पवित्रशास्त्र</w:t>
      </w:r>
      <w:r>
        <w:rPr>
          <w:lang w:val="hi_IN" w:bidi="hi_IN"/>
        </w:rPr>
        <w:t xml:space="preserve">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मसीह </w:t>
      </w:r>
      <w:r>
        <w:rPr>
          <w:b/>
          <w:lang w:val="hi_IN" w:bidi="hi_IN"/>
        </w:rPr>
        <w:t>बारहों</w:t>
      </w:r>
      <w:r>
        <w:rPr>
          <w:lang w:val="hi_IN" w:bidi="hi_IN"/>
        </w:rPr>
        <w:t xml:space="preserve"> के सामने प्रकट हुआ। मसीह ने 12 लोगों को अपने विशेष चेले या छात्र होने के लिए चुना। लोग इस छोटे समूह को "बारह चेले," या केवल "बारह" कहते थे। ये लोग हर जगह मसीह का अनुसरण करते थे, मसीह से सीखते थे और मसीह को देखते थे।</w:t>
      </w:r>
    </w:p>
    <w:p>
      <w:pPr/>
      <w:r>
        <w:rPr>
          <w:lang w:val="hi_IN" w:bidi="hi_IN"/>
        </w:rPr>
      </w:r>
      <w:r>
        <w:rPr>
          <w:lang w:val="hi_IN" w:bidi="hi_IN"/>
        </w:rPr>
        <w:t xml:space="preserve">यहाँ रुकें और समूह में चर्चा करें कि आप "बारह" के लिए किस शब्द या वाक्यांश का उपयोग करेंगे। अधिक जानकारी के लिए मुख्य शब्दावली में </w:t>
      </w:r>
      <w:r>
        <w:rPr>
          <w:lang w:val="hi_IN" w:bidi="hi_IN"/>
        </w:rPr>
        <w:t>चेलों</w:t>
      </w:r>
      <w:r>
        <w:rPr>
          <w:lang w:val="hi_IN" w:bidi="hi_IN"/>
        </w:rPr>
        <w:t xml:space="preserve">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मसीह </w:t>
      </w:r>
      <w:r>
        <w:rPr>
          <w:b/>
          <w:lang w:val="hi_IN" w:bidi="hi_IN"/>
        </w:rPr>
        <w:t>प्रेरितों</w:t>
      </w:r>
      <w:r>
        <w:rPr>
          <w:lang w:val="hi_IN" w:bidi="hi_IN"/>
        </w:rPr>
        <w:t xml:space="preserve"> के सामने भी प्रकट हुआ। प्रेरित वह व्यक्ति होता है जो अन्य लोगों के लिए गवाही देता है कि मसीह वास्तव में मरे हुओं में से जी उठा है। एक प्रेरित सुसमाचार प्रचार करता है, कलीसियाएँ स्थापित करता है, और आत्मिक मामलों के बारे में निर्णय लेने का परमेश्वर से अधिकार प्राप्त करता है। प्रेरितों के इस समूह में शायद बारह, याकूब और शुरुआती कलीसिया के अन्य अगुवे शामिल थे। </w:t>
      </w:r>
      <w:r>
        <w:rPr>
          <w:lang w:val="hi_IN" w:bidi="hi_IN"/>
        </w:rPr>
        <w:t>प्रेरित</w:t>
      </w:r>
      <w:r>
        <w:rPr>
          <w:lang w:val="hi_IN" w:bidi="hi_IN"/>
        </w:rPr>
        <w:t xml:space="preserve"> के बारे में अधिक जानकारी के लिए, मुख्य शब्दावली को देखें। प्रेरित के लिए उसी शब्द का उपयोग करें जिसका उपयोग आपने पिछले भागों में किया है।</w:t>
      </w:r>
    </w:p>
    <w:p>
      <w:pPr/>
      <w:r>
        <w:rPr>
          <w:lang w:val="hi_IN" w:bidi="hi_IN"/>
        </w:rPr>
      </w:r>
      <w:r>
        <w:rPr>
          <w:lang w:val="hi_IN" w:bidi="hi_IN"/>
        </w:rPr>
        <w:t xml:space="preserve">पौलुस परमेश्वर की कलीसिया को </w:t>
      </w:r>
      <w:r>
        <w:rPr>
          <w:b/>
          <w:lang w:val="hi_IN" w:bidi="hi_IN"/>
        </w:rPr>
        <w:t>सताता</w:t>
      </w:r>
      <w:r>
        <w:rPr>
          <w:lang w:val="hi_IN" w:bidi="hi_IN"/>
        </w:rPr>
        <w:t xml:space="preserve"> था। जब लोग तुम्हें सताते हैं, तो वे तुम्हारे साथ क्रूर और अनुचित व्यवहार करते हैं। लोग आपको पीट सकते हैं, या आपको समाज से बाहर कर सकते हैं, या आपके बारे में झूठ बोल सकते हैं और आपको अदालत में ले जा सकते हैं। सताव के बारे में अधिक जानकारी के लिए, मुख्य शब्दावली में </w:t>
      </w:r>
      <w:r>
        <w:rPr>
          <w:b/>
          <w:lang w:val="hi_IN" w:bidi="hi_IN"/>
        </w:rPr>
        <w:t>सताव</w:t>
      </w:r>
      <w:r>
        <w:rPr>
          <w:lang w:val="hi_IN" w:bidi="hi_IN"/>
        </w:rPr>
        <w:t xml:space="preserve"> देखें। सताव के लिए उसी शब्द का प्रयोग करें जिसका प्रयोग आपने पिछले भागों में किया है।</w:t>
      </w:r>
    </w:p>
    <w:p>
      <w:pPr/>
      <w:r>
        <w:rPr>
          <w:lang w:val="hi_IN" w:bidi="hi_IN"/>
        </w:rPr>
      </w:r>
      <w:r>
        <w:rPr>
          <w:b/>
          <w:lang w:val="hi_IN" w:bidi="hi_IN"/>
        </w:rPr>
        <w:t>परमेश्वर</w:t>
      </w:r>
      <w:r>
        <w:rPr>
          <w:lang w:val="hi_IN" w:bidi="hi_IN"/>
        </w:rPr>
        <w:t xml:space="preserve"> की कलीसिया का अर्थ है पृथ्वी के सभी लोग एक साथ जो मसीह यीशु पर विश्वास करते हैं। </w:t>
      </w:r>
      <w:r>
        <w:rPr>
          <w:b/>
          <w:lang w:val="hi_IN" w:bidi="hi_IN"/>
        </w:rPr>
        <w:t>कलीसिया</w:t>
      </w:r>
      <w:r>
        <w:rPr>
          <w:lang w:val="hi_IN" w:bidi="hi_IN"/>
        </w:rPr>
        <w:t xml:space="preserve"> के बारे में अधिक जानकारी के लिए, मुख्य शब्दावली देखें। कलीसिया या परमेश्वर की कलीसिया के लिए उसी शब्द का उपयोग करें जिसका उपयोग आपने पिछले भागों में किया है।</w:t>
      </w:r>
    </w:p>
    <w:p>
      <w:pPr/>
      <w:r>
        <w:rPr>
          <w:lang w:val="hi_IN" w:bidi="hi_IN"/>
        </w:rPr>
      </w:r>
      <w:r>
        <w:rPr>
          <w:lang w:val="hi_IN" w:bidi="hi_IN"/>
        </w:rPr>
        <w:t xml:space="preserve">पौलुस कहता है कि वह परमेश्वर के अनुग्रह के कारण एक </w:t>
      </w:r>
      <w:r>
        <w:rPr>
          <w:b/>
          <w:lang w:val="hi_IN" w:bidi="hi_IN"/>
        </w:rPr>
        <w:t>प्रेरित</w:t>
      </w:r>
      <w:r>
        <w:rPr>
          <w:lang w:val="hi_IN" w:bidi="hi_IN"/>
        </w:rPr>
        <w:t xml:space="preserve"> है। अनुग्रह दिखाने का अर्थ है किसी को कुछ अच्छा देना जिसके योग्य वह न हो। इसका अक्सर अर्थ वह उद्धार हो सकता है जो परमेश्वर देता है, लेकिन यहाँ इसका अर्थ शायद वह दया है जो परमेश्वर पौलुस को दिखाता है। </w:t>
      </w:r>
      <w:r>
        <w:rPr>
          <w:b/>
          <w:lang w:val="hi_IN" w:bidi="hi_IN"/>
        </w:rPr>
        <w:t>अनुग्रह</w:t>
      </w:r>
      <w:r>
        <w:rPr>
          <w:lang w:val="hi_IN" w:bidi="hi_IN"/>
        </w:rPr>
        <w:t xml:space="preserve"> के बारे में अधिक जानकारी के लिए, मुख्य शब्दावली देखें। अनुग्रह के लिए उसी शब्द या वाक्यांश का उपयोग करें जिसका उपयोग आपने पिछले भागों में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15:12–19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15:12–19 को सुनें और अपने मन में रखें।</w:t>
      </w:r>
    </w:p>
    <w:p>
      <w:pPr/>
      <w:r>
        <w:rPr>
          <w:lang w:val="hi_IN" w:bidi="hi_IN"/>
        </w:rPr>
      </w:r>
      <w:r>
        <w:rPr>
          <w:lang w:val="hi_IN" w:bidi="hi_IN"/>
        </w:rPr>
        <w:t>यदि सम्भव हो, तो 1 कुरिन्थियों 15:12–19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15:12–19 का ऑडियो संस्करण सबसे आसानी से समझ में आने वाले अनुवाद में सुनें।</w:t>
      </w:r>
    </w:p>
    <w:p>
      <w:pPr/>
      <w:r>
        <w:rPr>
          <w:lang w:val="hi_IN" w:bidi="hi_IN"/>
        </w:rPr>
      </w:r>
      <w:r>
        <w:rPr>
          <w:lang w:val="hi_IN" w:bidi="hi_IN"/>
        </w:rPr>
        <w:t>पौलुस ने अभी-अभी कुरिन्थुस के लोगों को उस सुसमाचार की याद दिलाया है जो सभी विश्वासी जानते हैं कि यह सच है। अब पौलुस दिखाएगा कि उसने कुरिन्थुस के लोगों को इस सत्य की याद क्यों दिलाया। कुरिन्थुस के कुछ विश्वासियों ने कहा है कि परमेश्वर मरे हुए लोगों को फिर से जीवित नहीं करता है। पौलुस कहता है कि यदि यह सच है, तो परमेश्वर ने मसीह को फिर से जीवित नहीं किया। और यदि परमेश्वर ने मसीह को फिर से जीवित नहीं किया है, तो प्रेरितों द्वारा प्रचार किए गए सुसमाचार का बिल्कुल भी कोई अर्थ नहीं है! फिर मसीह पर विश्वासियों का विश्वास उनकी मदद नहीं करेगा। विश्वासियों को भविष्य के लिए कोई आशा नहीं होगी। पौलुस दिखा रहा है कि कैसे यह कुरिन्थियों का विचार किसी भी तरह से समझ में नहीं आता।</w:t>
      </w:r>
    </w:p>
    <w:p>
      <w:pPr/>
      <w:r>
        <w:rPr>
          <w:lang w:val="hi_IN" w:bidi="hi_IN"/>
        </w:rPr>
      </w:r>
      <w:r>
        <w:rPr>
          <w:lang w:val="hi_IN" w:bidi="hi_IN"/>
        </w:rPr>
        <w:t>शुरू करने के लिए, पौलुस समझाता है कि उसने पिछले भाग में कुरिन्थुस के लोगों को सुसमाचार के महत्वपूर्ण सच्चाइयों की याद क्यों दिलाया था। पौलुस ने सुना है कि कुरिन्थुस के कुछ विश्वासी कहते हैं कि मरे हुए लोगों का कोई पुनरुत्थान नहीं है। यह एक ऐसी घटना है जो भविष्य में होगी। जब यीशु हमेशा के लिए राजा के रूप में शासन करने के लिए लौटेगा, तो जिन लोगों को परमेश्वर ने स्वीकार किया है, वे फिर से जीवित होंगे और एक नया शरीर प्राप्त करेंगे—एक ऐसा शरीर जो फिर कभी नहीं मरेगा। लोग इसे मरे हुओं का पुनरुत्थान या विश्वासियों का पुनरुत्थान कहते हैं। उस समय बहुत से लोग मानते थे कि जब कोई व्यक्ति मर जाता है, तो उस व्यक्ति की आत्मा—या उस व्यक्ति का अंदरूनी, अदृश्य हिस्सा—फिर से जीवित होगा, लेकिन उस व्यक्ति का शरीर जीवित नहीं होगा। शायद यही कारण है कि कुरिन्थुस के लोग सोच रहे थे कि क्या परमेश्वर सच में मरे हुए लोगों को उनके शरीर और प्राण के साथ फिर जीवित करेगा।</w:t>
      </w:r>
    </w:p>
    <w:p>
      <w:pPr/>
      <w:r>
        <w:rPr>
          <w:lang w:val="hi_IN" w:bidi="hi_IN"/>
        </w:rPr>
      </w:r>
      <w:r>
        <w:rPr>
          <w:lang w:val="hi_IN" w:bidi="hi_IN"/>
        </w:rPr>
        <w:t>यहाँ रुकें और इस प्रश्न पर समूह में चर्चा करें: आपकी संस्कृति में लोग क्या मानते हैं कि मरने के बाद लोगों का क्या होता है? किसी व्यक्ति के प्रत्येक भाग के साथ क्या होता है? इस ऑडियो को यहाँ रोकें।</w:t>
      </w:r>
    </w:p>
    <w:p>
      <w:pPr/>
      <w:r>
        <w:rPr>
          <w:lang w:val="hi_IN" w:bidi="hi_IN"/>
        </w:rPr>
      </w:r>
      <w:r>
        <w:rPr>
          <w:lang w:val="hi_IN" w:bidi="hi_IN"/>
        </w:rPr>
        <w:t>पौलुस पूछता है कि कुछ लोग क्यों कहते हैं कि कोई पुनरुत्थान नहीं है। पौलुस उत्तर की उम्मीद नहीं कर रहा है। पौलुस यह प्रकट कर रहा है कि वह आश्चर्यचकित है कि कुरिन्थुस के लोग ऐसा कह सकते हैं। फिर पौलुस समझाता है कि यह विचार सुसमाचार से मेल नहीं खाता है। याद रखें, मसीह मर गया था। यदि कुरिन्थुस के लोग कहते हैं कि परमेश्वर मरे हुए लोगों को जीवित नहीं करता है, तो परमेश्वर ने मसीह को जीवित नहीं किया। पौलुस जानता है कि यह झूठा है, और पौलुस पहले ही विश्वासियों को दिखा चुका है कि वे सभी मानते हैं कि परमेश्वर ने मसीह को जीवित किया है। हालाँकि, अब पौलुस एक अवास्तविक स्थिति सच होने का दिखावा करेगा। पौलुस कल्पना करेगा कि परमेश्वर किसी भी मरे हुए लोगों को जीवित नहीं करता है, जिसमें मसीह भी शामिल है, ताकि यह दिखाया जा सके कि क्या होगा।</w:t>
      </w:r>
    </w:p>
    <w:p>
      <w:pPr/>
      <w:r>
        <w:rPr>
          <w:lang w:val="hi_IN" w:bidi="hi_IN"/>
        </w:rPr>
      </w:r>
      <w:r>
        <w:rPr>
          <w:lang w:val="hi_IN" w:bidi="hi_IN"/>
        </w:rPr>
        <w:t>यहाँ रुकें और इस प्रश्न पर समूह में चर्चा करें: एक कार्य के रूप में, एक छोटा या मूर्खतापूर्ण विषय चुनें जिस पर लोगों की कई राय हो, जैसे आपके इतिहास में कोई घटना कैसे हुई थी। समूह के दो सदस्यों को अलग-अलग राय चुनने को कहें। फिर दोनों लोगों से कहें कि वे बारी से आएँ और विनम्रता से समझाएँ कि दूसरे व्यक्ति की राय क्यों समझ में नहीं आती है। दोनों लोगों को ऐसा यह समझाते हुए करना चाहिए कि यदि दूसरे व्यक्ति की राय सही होती, तो और कौन-सी गलत बातें सच हो जातीं। इस ऑडियो को यहाँ रोकें।</w:t>
      </w:r>
    </w:p>
    <w:p>
      <w:pPr/>
      <w:r>
        <w:rPr>
          <w:lang w:val="hi_IN" w:bidi="hi_IN"/>
        </w:rPr>
      </w:r>
      <w:r>
        <w:rPr>
          <w:lang w:val="hi_IN" w:bidi="hi_IN"/>
        </w:rPr>
        <w:t>पौलुस कहता है कि यदि परमेश्वर मसीह को नहीं जिलाता, तो विश्वासियों द्वारा दूसरों को बताने वाला प्रचार, या वह संदेश झूठ होगा और व्यर्थ होगा। इसका यह भी अर्थ है कि जब विश्वासियों ने मसीह पर भरोसा किया, तो इससे उनकी बिल्कुल भी मदद नहीं हुई क्योंकि मसीह तब भी मृत ही होते। चूँकि प्रेरित झूठ प्रचार कर रहे होंगे, इसलिए प्रेरित सभी झूठे गवाह होंगे। गवाह वे लोग होते हैं जो न्यायाधीश के सामने वह बात बताते हैं जो वे जानते हैं कि सच है। यदि पुनरुत्थान नहीं होता, तो प्रेरितों ने झूठ बोल दिया होता जब उन्होंने कहा कि परमेश्वर ने मसीह को फिर से जीवित किया है। यह झूठ एक बहुत गंभीर गलत काम है, जैसे कि जब कोई व्यक्ति अपनी सरकार के अदालत में न्यायाधीश के सामने झूठ बोलता है।</w:t>
      </w:r>
    </w:p>
    <w:p>
      <w:pPr/>
      <w:r>
        <w:rPr>
          <w:lang w:val="hi_IN" w:bidi="hi_IN"/>
        </w:rPr>
      </w:r>
      <w:r>
        <w:rPr>
          <w:lang w:val="hi_IN" w:bidi="hi_IN"/>
        </w:rPr>
        <w:t>यहाँ रुकें और समूह में इस प्रश्न पर चर्चा करें: आपकी संस्कृति में, जब आपको किसी दूसरे व्यक्ति के साथ शिकायत या समस्या होती है, और आपको किसी न्यायाधीश के सामने जाना पड़ता है, तो आप वास्तव में क्या हुआ था उसे कैसे साबित करते हैं? आपको किस प्रकार के गवाहों की आवश्यकता होती है? यदि ये गवाह झूठ बोलते हैं तो क्या होगा? इस ऑडियो को यहाँ रोकें।</w:t>
      </w:r>
    </w:p>
    <w:p>
      <w:pPr/>
      <w:r>
        <w:rPr>
          <w:lang w:val="hi_IN" w:bidi="hi_IN"/>
        </w:rPr>
      </w:r>
      <w:r>
        <w:rPr>
          <w:lang w:val="hi_IN" w:bidi="hi_IN"/>
        </w:rPr>
        <w:t>और यदि यह शुभ समाचार कि परमेश्वर ने मसीह को जीवित किया था, झूठ होती, तो लोग मसीह पर भरोसा नहीं कर सकते थे कि वह उन लोगों के पापों को क्षमा करेगा। परमेश्वर ने मसीह को फिर से जीवित किया ताकि यह दिखाया जा सके कि परमेश्वर पाप से अधिक सामर्थी है। यदि मसीह अभी भी मृत होता, तो परमेश्वर मृत्यु और पाप से अधिक सामर्थी नहीं होता। मसीह विश्वासियों को उनके पापों से बचाने में सक्षम नहीं होगा।</w:t>
      </w:r>
    </w:p>
    <w:p>
      <w:pPr/>
      <w:r>
        <w:rPr>
          <w:lang w:val="hi_IN" w:bidi="hi_IN"/>
        </w:rPr>
      </w:r>
      <w:r>
        <w:rPr>
          <w:lang w:val="hi_IN" w:bidi="hi_IN"/>
        </w:rPr>
        <w:t>यदि मसीह अभी भी मरा हुआ होता, तो जीवित विश्वासी और मरे हुए विश्वासी दोनों प्रभावित होते। वास्तव में, जो लोग सो गए हैं या मर गए हैं, वे जब मरे तब भी अपने पापों के लिए दोषी रहेंगे। इसलिए वे लोग पूरी तरह से मर गए हैं और फिर जीवित नहीं होंगे। वे विश्वासी भविष्य में परमेश्वर के राज्य का हिस्सा नहीं होंगे।</w:t>
      </w:r>
    </w:p>
    <w:p>
      <w:pPr/>
      <w:r>
        <w:rPr>
          <w:lang w:val="hi_IN" w:bidi="hi_IN"/>
        </w:rPr>
      </w:r>
      <w:r>
        <w:rPr>
          <w:lang w:val="hi_IN" w:bidi="hi_IN"/>
        </w:rPr>
        <w:t>अब विश्वासियों के लिए, इसका यह भी अर्थ होगा कि उनकी आशा व्यर्थ है। विश्वासी मसीह में आशा करते हैं और भरोसा करते हैं कि मसीह उन्हें बचाएगा। लेकिन यदि मसीह अभी भी मरा हुआ है, तो कोई भी विश्वासियों को नहीं बचा सकता था। यदि सुसमाचार झूठ होता, तो विश्वासियों का विश्वास व्यर्थ होता, और विश्वासियों के मरने के बाद भविष्य की कोई आशा नहीं होती। यह भयानक होगा! पौलुस कहता है कि यदि यह सच होता, तो विश्वासी संसार में सबसे दयनीय होते, या सबसे बुरी स्थिति में होते!</w:t>
      </w:r>
      <w:r>
        <w:rPr>
          <w:lang w:val="hi_IN" w:bidi="hi_IN"/>
        </w:rPr>
      </w:r>
    </w:p>
    <w:p>
      <w:pPr>
        <w:pStyle w:val="Heading3"/>
      </w:pPr>
      <w:r>
        <w:rPr>
          <w:lang w:val="hi_IN" w:bidi="hi_IN"/>
        </w:rPr>
        <w:t>घटनाओं को समझाना</w:t>
      </w:r>
    </w:p>
    <w:p>
      <w:pPr/>
      <w:r>
        <w:rPr>
          <w:lang w:val="hi_IN" w:bidi="hi_IN"/>
        </w:rPr>
      </w:r>
      <w:r>
        <w:rPr>
          <w:lang w:val="hi_IN" w:bidi="hi_IN"/>
        </w:rPr>
        <w:t>1 कुरिन्थियों 15:12–19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चूँकि विश्वासी सिखाते हैं कि परमेश्वर ने मसीह को फिर से जीवित किया है, इसलिए कुरिन्थुस के विश्वासियों के लिए यह कहना तर्कसंगत नहीं है कि मरे हुओं का पुनरुत्थान नहीं होता। पौलुस कहता है कि यदि यह सच है कि परमेश्वर मरे हुए लोगों को फिर से जीवित नहीं करता, तो परमेश्वर ने मसीह को फिर से जीवित नहीं किया।</w:t>
      </w:r>
    </w:p>
    <w:p>
      <w:pPr/>
      <w:r>
        <w:rPr>
          <w:lang w:val="hi_IN" w:bidi="hi_IN"/>
        </w:rPr>
      </w:r>
      <w:r>
        <w:rPr>
          <w:b/>
          <w:lang w:val="hi_IN" w:bidi="hi_IN"/>
        </w:rPr>
        <w:t>दूसरे भाग में:</w:t>
      </w:r>
      <w:r>
        <w:rPr>
          <w:lang w:val="hi_IN" w:bidi="hi_IN"/>
        </w:rPr>
        <w:t xml:space="preserve"> यदि मसीह जीवित न होते, तो विश्वासी परमेश्वर के कार्यों के बारे में झूठ बोलते हैं। यदि मसीह के बारे में सुसमाचार झूठ होता, तो यह व्यर्थ होता और लोगों को उसे सिखाने का कोई कारण नहीं होता। साथ ही, लोगों का विश्वास व्यर्थ होगा क्योंकि वे लोग झूठ पर विश्वास करते हैं।</w:t>
      </w:r>
    </w:p>
    <w:p>
      <w:pPr/>
      <w:r>
        <w:rPr>
          <w:lang w:val="hi_IN" w:bidi="hi_IN"/>
        </w:rPr>
      </w:r>
      <w:r>
        <w:rPr>
          <w:b/>
          <w:lang w:val="hi_IN" w:bidi="hi_IN"/>
        </w:rPr>
        <w:t>तीसरे भाग में:</w:t>
      </w:r>
      <w:r>
        <w:rPr>
          <w:lang w:val="hi_IN" w:bidi="hi_IN"/>
        </w:rPr>
        <w:t xml:space="preserve"> यदि मसीह जीवित नहीं होता, तो मसीह पापों को क्षमा नहीं कर सकता, इसलिए किसी के लिए कोई आशा नहीं होती। और इसका अर्थ यह होगा कि मसीह किसी को उनके पापों से नहीं बचा सकता, इसलिए सभी विश्वासी अपने पापों के लिए दोषी होंगे। इसलिए जो कोई भी विश्वासी मर जाता है, वह परमेश्वर के साथ नहीं होगा। यदि यह सच होता, तो विश्वासी सबसे बुरी स्थिति में होते, और लोगों को विश्वासियों पर किसी और से अधिक तरस खाना चाहिए या उनके लिए खेद महसूस करना चाहिए।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कुरिन्थुस के विश्वासी जो किसी को यह बात जोर से पढ़ते हुए सुन रहे हैं</w:t>
      </w:r>
    </w:p>
    <w:p>
      <w:pPr>
        <w:pStyle w:val="ListBullet"/>
        <w:spacing w:line="240" w:lineRule="auto"/>
        <w:ind w:left="720"/>
      </w:pPr>
      <w:r>
        <w:rPr>
          <w:lang w:val="hi_IN" w:bidi="hi_IN"/>
        </w:rPr>
      </w:r>
      <w:r>
        <w:rPr>
          <w:lang w:val="hi_IN" w:bidi="hi_IN"/>
        </w:rPr>
        <w:t>कुरिन्थुस के विश्वासियों का समूह जो कहते हैं कि मरे हुओं का कोई पुनरुत्थान नहीं होगा</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वे प्रेरित जिन्होंने पौलुस के समान ही बातों का प्रचार किया था</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और विश्वासी जो मर गए हैं</w:t>
      </w:r>
    </w:p>
    <w:p>
      <w:pPr/>
      <w:r>
        <w:rPr>
          <w:lang w:val="hi_IN" w:bidi="hi_IN"/>
        </w:rPr>
      </w:r>
      <w:r>
        <w:rPr>
          <w:lang w:val="hi_IN" w:bidi="hi_IN"/>
        </w:rPr>
        <w:t xml:space="preserve">पिछले भाग में, पौलुस ने विश्वासियों को याद दिलाया कि वे सभी किस बात पर विश्वास करते हैं। पौलुस अब कुरिन्थियों की समस्या के बारे में बात करने के लिए तैयार है। पौलुस दिखाता है कि कुरिन्थुस के उस समूह के लोग जो कहते हैं, "मरे हुओं का पुनरुत्थान नहीं है," कैसे गलत हैं। कुरिन्थुस के लोग शायद समझ नहीं पा रहे हैं कि वे गलत क्यों हैं। पौलुस यह दिखाने का नाटक करने वाला है कि मरे हुओं का पुनरुत्थान नहीं है और यह समझाने वाला है कि इसका क्या अर्थ होगा। पौलुस यह विश्वास नहीं करता है, लेकिन इस तरह पौलुस कुरिन्थुस को चेतावनी दे रहा है कि कुरिन्थुस के लोग सुसमाचार के सत्य पर विश्वास नहीं कर सकते </w:t>
      </w:r>
      <w:r>
        <w:rPr>
          <w:b/>
          <w:lang w:val="hi_IN" w:bidi="hi_IN"/>
        </w:rPr>
        <w:t>और</w:t>
      </w:r>
      <w:r>
        <w:rPr>
          <w:lang w:val="hi_IN" w:bidi="hi_IN"/>
        </w:rPr>
        <w:t xml:space="preserve"> यह नहीं कह सकते कि मरे हुओं का पुनरुत्थान नहीं है।</w:t>
      </w:r>
    </w:p>
    <w:p>
      <w:pPr/>
      <w:r>
        <w:rPr>
          <w:lang w:val="hi_IN" w:bidi="hi_IN"/>
        </w:rPr>
      </w:r>
      <w:r>
        <w:rPr>
          <w:lang w:val="hi_IN" w:bidi="hi_IN"/>
        </w:rPr>
        <w:t>यहाँ रुकें और इस प्रश्न पर समूह में चर्चा करें: आपकी भाषा में, जब आप किसी असंभव स्थिति का वर्णन करते हैं, तो आप कैसे दिखाते हैं कि आप यह विश्वास नहीं करते कि यह सच है? एक कार्य के रूप में, वर्णन करें कि यदि आपने कोई महत्वपूर्ण काम न किया होता, जैसे कि यदि आपने अपने पति से विवाह न किया होता या कोई निश्चित काम न किया होता, तो आपका जीवन कैसा होता। इस ऑडियो को यहाँ रोकें।</w:t>
      </w:r>
    </w:p>
    <w:p>
      <w:pPr/>
      <w:r>
        <w:rPr>
          <w:lang w:val="hi_IN" w:bidi="hi_IN"/>
        </w:rPr>
      </w:r>
      <w:r>
        <w:rPr>
          <w:lang w:val="hi_IN" w:bidi="hi_IN"/>
        </w:rPr>
        <w:t>पहले भाग में, पौलुस इस बात को दोहराता है कि प्रेरित प्रचार करते हैं कि परमेश्वर ने मसीह को फिर से जीवित किया है। पौलुस इस भाग में विशेष रूप से प्रेरितों का उल्लेख नहीं करता है। हालाँकि, जब पौलुस कहता है "हमने प्रचार किया," तो पौलुस अपने और अन्य प्रेरितों का उल्लेख कर रहा है। यदि विश्वासी प्रेरितों की बातों पर विश्वास करते हैं, तो पौलुस दृढ़ता से कहता है कि वह समझ नहीं सकता कि लोग कैसे कह सकते हैं कि परमेश्वर मरे हुओं को फिर से जीवित नहीं करता है। क्योंकि यदि परमेश्वर किसी भी लोगों को दोबारा जीवित नहीं करता है, तो परमेश्वर ने मसीह को दोबारा जीवित नहीं किया है। यह एक महत्वपूर्ण कथन है जिसे पौलुस कई बार दोहराता है, ताकि यह स्पष्ट हो सके कि यह कितना महत्वपूर्ण और भयानक होगा।</w:t>
      </w:r>
    </w:p>
    <w:p>
      <w:pPr/>
      <w:r>
        <w:rPr>
          <w:lang w:val="hi_IN" w:bidi="hi_IN"/>
        </w:rPr>
      </w:r>
      <w:r>
        <w:rPr>
          <w:lang w:val="hi_IN" w:bidi="hi_IN"/>
        </w:rPr>
        <w:t>यहाँ रुकें और इस प्रश्न पर समूह में चर्चा करें: आपकी भाषा में, जब आप किसी और को किसी बात के बारे में समझाने की कोशिश कर रहे हैं, तो आप अपनी मुख्य या सबसे महत्वपूर्ण बात पर कैसे जोर देते हैं? इस ऑडियो को यहाँ रोकें।</w:t>
      </w:r>
    </w:p>
    <w:p>
      <w:pPr/>
      <w:r>
        <w:rPr>
          <w:lang w:val="hi_IN" w:bidi="hi_IN"/>
        </w:rPr>
      </w:r>
      <w:r>
        <w:rPr>
          <w:lang w:val="hi_IN" w:bidi="hi_IN"/>
        </w:rPr>
        <w:t>दूसरे भाग में, पौलुस समझाता है कि यदि परमेश्वर मसीह को फिर से जीवित न करता तो क्या सच होता। प्रेरित और विश्वासी सिखाते रहे हैं कि परमेश्वर ने मसीह को फिर से जीवित किया है। लेकिन यदि यह सच नहीं होता, तो उन्होंने परमेश्वर के किए हुए कामों के बारे में झूठ बोला होता। विश्वासी एक न्यायाधीश के सामने गवाहों की तरह हैं। विश्वासियों द्वारा ज्ञात सत्य को बताने के बजाय, विश्वासियों ने परमेश्वर के बारे में झूठी गवाही दी होगी या झूठ बोला होगा। परमेश्वर के बारे में झूठ बोलना किसी व्यक्ति के लिए एक बहुत गंभीर और भयानक काम होगा—ठीक उसी तरह जैसे किसी न्यायाधीश या अधिकारी के सामने झूठ बोलना है। यदि प्रेरित और विश्वासी झूठ बोल रहे थे, तो लोगों के लिए इस संदेश का प्रचार करना या सिखाना व्यर्थ होगा। मसीह किसी की मदद नहीं कर सकेगा, इसलिए लोगों के लिए मसीह पर विश्वास करना भी व्यर्थ होगा।</w:t>
      </w:r>
    </w:p>
    <w:p>
      <w:pPr/>
      <w:r>
        <w:rPr>
          <w:lang w:val="hi_IN" w:bidi="hi_IN"/>
        </w:rPr>
      </w:r>
      <w:r>
        <w:rPr>
          <w:lang w:val="hi_IN" w:bidi="hi_IN"/>
        </w:rPr>
        <w:t>तीसरे भाग में, पौलुस कहता है कि यदि परमेश्वर मसीह को फिर से जीवित न करता, तो विश्वासियों के पास कोई आशा नहीं होती। जब परमेश्वर ने मसीह को फिर से जीवित किया, तो परमेश्वर ने दिखाया कि वह पाप और मृत्यु से अधिक सामर्थी है। हालाँकि, यदि परमेश्वर ने मसीह को फिर से जीवित नहीं किया, तो मसीह विश्वासियों को उनके पाप से नहीं बचाता था। विश्वासियों का अभी भी परमेश्वर के साथ अच्छा संबंध नहीं होता।</w:t>
      </w:r>
    </w:p>
    <w:p>
      <w:pPr/>
      <w:r>
        <w:rPr>
          <w:lang w:val="hi_IN" w:bidi="hi_IN"/>
        </w:rPr>
      </w:r>
      <w:r>
        <w:rPr>
          <w:lang w:val="hi_IN" w:bidi="hi_IN"/>
        </w:rPr>
        <w:t>यदि विश्वासी मरते समय भी अपने पापों के लिए दोषी होते, तो वे विश्वासी जो इस विश्वास में मर गए थे कि मसीह उन्हें बचाएगा, वे भी दोषी होते। और इसका अर्थ यह होगा कि मसीह ने इन विश्वासियों को नहीं बचाया, इसलिए विश्वासी मरने के बाद परमेश्वर के साथ नहीं रह सकते। विश्वासी खो जाएँगे, या पूरी तरह से मर जाएँगे। जो भी विश्वासी मरते है वे भी वैसे ही होंगे, इसलिए विश्वासियों के मरने के बाद उनके लिए कोई आशा नहीं रहेगी। विश्वासी जीवित रहते समय केवल झूठी पर आशा कर सकते हैं; फिर जब वे मर जाएँगे, तो विश्वासी देखेंगे कि उनकी आशा व्यर्थ है। तब लोगों को किसी और पर तरस खाने की तुलना में विश्वासियों पर अधिक तरस खाना चाहिए। जबकि अन्य लोग बुरा या कठिन जीवन जी रहे होंगे, विश्वासी और भी बुरा जीवन जी रहे होंगे क्योंकि वे एक झूठ पर विश्वास करते हैं। पौलुस कुरिन्थुस के लोगों को स्पष्ट रूप से दिखा रहा है कि कैसे यह विचार कि परमेश्वर मरे हुओं को फिर से जीवित नहीं करता है, यह विश्वास करने के लिए एक बहुत दुखद और निराशाजनक विचार होगा।</w:t>
      </w:r>
    </w:p>
    <w:p>
      <w:pPr/>
      <w:r>
        <w:rPr>
          <w:lang w:val="hi_IN" w:bidi="hi_IN"/>
        </w:rPr>
      </w:r>
      <w:r>
        <w:rPr>
          <w:lang w:val="hi_IN" w:bidi="hi_IN"/>
        </w:rPr>
        <w:t>यहाँ रुकें और इस प्रश्न पर समूह में चर्चा करें: किसी ऐसी स्थिति के बारे में सोचें जो आपको पूरी तरह दुखद या निराशाजनक लगती है। आपकी भाषा में, आप इस स्थिति का वर्णन करने के लिए किन शब्दों या वाक्यांशों का उपयोग करते हैं जो पूरी तरह दुखद या निराशाजनक हैं? इस ऑडियो को यहाँ रोकें।</w:t>
      </w:r>
    </w:p>
    <w:p>
      <w:pPr/>
      <w:r>
        <w:rPr>
          <w:lang w:val="hi_IN" w:bidi="hi_IN"/>
        </w:rPr>
      </w:r>
      <w:r>
        <w:rPr>
          <w:lang w:val="hi_IN" w:bidi="hi_IN"/>
        </w:rPr>
        <w:t>यहाँ रुकें और समूह में इस प्रश्न पर चर्चा करें: किसी ऐसे व्यक्ति के बारे में सोचें जो किसी बात पर विश्वास करता है जो गलत है, और उस विश्वास के कारण, उस व्यक्ति को भयानक परिणामों का अनुभव करना पड़ता है। आप इस व्यक्ति के बारे में कैसा महसूस करते हैं? आप अपने दुख का वर्णन कैसे करेंगे कि वे गलत चीज़ पर विश्वास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पौलुस, सुनने वाले लोग, उन विश्वासियों के समूह जो पुनरुत्थान पर विश्वास नहीं करते हैं, मसीह यीशु, परमेश्वर और उन विश्वासियों का प्रतिनिधित्व करने के लिए जो मर चुके हैं, चित्र, वस्तुओं या यहाँ तक कि लोगों का उपयोग कर सकते हैं।</w:t>
      </w:r>
    </w:p>
    <w:p>
      <w:pPr/>
      <w:r>
        <w:rPr>
          <w:lang w:val="hi_IN" w:bidi="hi_IN"/>
        </w:rPr>
      </w:r>
      <w:r>
        <w:rPr>
          <w:lang w:val="hi_IN" w:bidi="hi_IN"/>
        </w:rPr>
        <w:t>इनमें से प्रत्येक के लिए लोग, चित्र या वस्तुएँ चुनें। जब आप इन पदों की कहानी दोबारा सुनाना शुरू करें, तो याद रखें कि पौलुस ने प्रचार किया है कि परमेश्वर ने मसीह को फिर से जीवित किया है। आप यह प्रदर्शित कर सकते हैं कि कैसे परमेश्वर ने मसीह को फिर से जीवित किया है, जैसा कि पौलुस ने कुरिन्थियों को समझाया था। दिखाएँ कि कैसे एक दिन, परमेश्वर मरे हुओं को फिर से जीवित करेगा। हालाँकि कुरिन्थुस के समूह जो यह नहीं मानते कि ऐसा होगा, वे अविश्वास व्यक्त करने के लिए अपना सिर हिला सकते हैं और नजरें फेर सकते हैं। फिर पौलुस कहता है कि यदि परमेश्वर लोगों को फिर से जीवित नहीं करता है, तो परमेश्वर ने मसीह को नहीं जिलाया। पूरे समय मसीह को ऐसा दिखाने दें जैसे वह मृत हो, जबकि पौलुस यह समझाता है कि उस विश्वास का क्या अर्थ होगा। हर बार जब पौलुस कहता है कि यदि परमेश्वर ने मसीह को फिर से जीवित नहीं किया होता, तो पौलुस मसीह की भूमिका निभाने वाले व्यक्ति की ओर इशारा करता है, जो अभी भी मरा हुआ है। जब पौलुस वर्णन करता है कि प्रेरित कैसे झूठ बोल सकते हैं, तो न्यायाधीश के सामने होने का नाटक करें। विश्वासियों के पाप को दर्शाने के लिए वस्तुएँ चुनें, और विश्वासियों को उन वस्तुओं को लेकर घुमाने के लिए कहें। विश्वासियों को यह दिखावा करने दें कि वे मर गए हैं, जबकि वे अभी भी पाप को पकड़े हुए हैं। चूँकि विश्वासी मरने के बाद परमेश्वर के साथ नहीं होते हैं, इसलिए इन विश्वासियों को ऐसा दिखावा करना चाहिए कि वे परमेश्वर से बहुत दूर मृत हैं। विश्वासियों के पास कोई आशा नहीं है, इसलिए दिखाएँ कि विश्वासी कितने दुखी और निराश हैं।</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15:12–19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कुरिन्थुस के विश्वासी जो किसी को यह जोर से पढ़ते हुए सुन रहे हैं</w:t>
      </w:r>
    </w:p>
    <w:p>
      <w:pPr>
        <w:pStyle w:val="ListBullet"/>
        <w:spacing w:line="240" w:lineRule="auto"/>
        <w:ind w:left="720"/>
      </w:pPr>
      <w:r>
        <w:rPr>
          <w:lang w:val="hi_IN" w:bidi="hi_IN"/>
        </w:rPr>
      </w:r>
      <w:r>
        <w:rPr>
          <w:lang w:val="hi_IN" w:bidi="hi_IN"/>
        </w:rPr>
        <w:t>कुरिन्थुस के विश्वासियों का समूह जो कहता है कि मरे हुओं का कोई पुनरुत्थान नहीं होगा</w:t>
      </w:r>
    </w:p>
    <w:p>
      <w:pPr>
        <w:pStyle w:val="ListBullet"/>
        <w:spacing w:line="240" w:lineRule="auto"/>
        <w:ind w:left="720"/>
      </w:pPr>
      <w:r>
        <w:rPr>
          <w:lang w:val="hi_IN" w:bidi="hi_IN"/>
        </w:rPr>
      </w:r>
      <w:r>
        <w:rPr>
          <w:lang w:val="hi_IN" w:bidi="hi_IN"/>
        </w:rPr>
        <w:t>मसीह यीशु</w:t>
      </w:r>
    </w:p>
    <w:p>
      <w:pPr>
        <w:pStyle w:val="ListBullet"/>
        <w:spacing w:line="240" w:lineRule="auto"/>
        <w:ind w:left="720"/>
      </w:pPr>
      <w:r>
        <w:rPr>
          <w:lang w:val="hi_IN" w:bidi="hi_IN"/>
        </w:rPr>
      </w:r>
      <w:r>
        <w:rPr>
          <w:lang w:val="hi_IN" w:bidi="hi_IN"/>
        </w:rPr>
        <w:t>वे प्रेरित जिन्होंने पौलुस की तरह ही प्रचार किया था</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और विश्वासी जो मर गए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"हम प्रचार करते हैं कि परमेश्वर ने मसीह को फिर से जीवित किया है, इसलिए आपके लिए यह कहना तर्कसंगत नहीं है कि परमेश्वर एक दिन मरे हुए विश्वासियों को फिर से जीवित नहीं करेगा।" यदि परमेश्वर मरे हुए लोगों को फिर से जीवित नहीं करता है, तो परमेश्वर ने मसीह को फिर से जीवित नहीं किया। और यदि परमेश्वर ने मसीह को फिर से जीवित नहीं किया, तो हमारे लिए आपको सुसमाचार प्रचार करना व्यर्थ है, और तुम्हारे लिए सुसमाचार पर विश्वास करना व्यर्थ है। इसके अलावा, इसका यह भी अर्थ होगा कि हम प्रेरित वे लोग हैं जो परमेश्वर के किए हुए कामों के बारे में झूठ बोलते हैं। यदि परमेश्वर मरे हुओं को जीवित नहीं करता है, तो हमने परमेश्वर के बारे में यह कहकर झूठ बोला होगा कि उसने मसीह को जीवित किया है, जबकि उसने वास्तव में ऐसा नहीं किया।"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प्रेरितों की भूमिका निभाने वाले व्यक्ति से पूछें जिसने पौलुस के समान ही प्रचार किया था,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"क्योंकि यदि परमेश्वर मरे हुए लोगों को फिर से जीवित नहीं करता है, तो उसने मसीह को फिर से जीवित नहीं किया। और यदि परमेश्वर ने मसीह को फिर से जीवित नहीं किया, तो मसीह पर अपने पापों की क्षमा के लिए भरोसा करना व्यर्थ है। आप अभी भी अपने पापों के लिए दोषी हैं। फिर वे भी जो लोग मसीह पर विश्वास करते हुए मर गए हैं, वे पूरी तरह से मर गए हैं और फिर कभी जीवित नहीं होंगे। यदि हम केवल यह आशा कर सकते हैं कि मसीह हमारी मदद करेगा जब तक हम यहाँ जीवित हैं, तो लोगों को हम पर किसी और से अधिक तरस खाना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की भूमिका निभाने वाले व्यक्ति से पूछें जो मानता है कि मरे हुओं का पुनरुत्थान नहीं है,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15:12–19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विश्वासी </w:t>
      </w:r>
      <w:r>
        <w:rPr>
          <w:b/>
          <w:lang w:val="hi_IN" w:bidi="hi_IN"/>
        </w:rPr>
        <w:t>प्रचार</w:t>
      </w:r>
      <w:r>
        <w:rPr>
          <w:lang w:val="hi_IN" w:bidi="hi_IN"/>
        </w:rPr>
        <w:t xml:space="preserve"> करते हैं कि परमेश्वर ने </w:t>
      </w:r>
      <w:r>
        <w:rPr>
          <w:b/>
          <w:lang w:val="hi_IN" w:bidi="hi_IN"/>
        </w:rPr>
        <w:t>मसीह</w:t>
      </w:r>
      <w:r>
        <w:rPr>
          <w:lang w:val="hi_IN" w:bidi="hi_IN"/>
        </w:rPr>
        <w:t xml:space="preserve"> को मृतकों में से जिलाया। जब विश्वासी या प्रेरित प्रचार करते हैं, तो वे आधिकारिक तरीके से महत्वपूर्ण समाचार घोषित करते हैं। प्रचार के लिए उसी शब्द का उपयोग करें जिसका उपयोग आप पूरे 1 कुरिन्थियों में करते आ रहे हैं। मसीह "मसीहा" शब्द के समान है, जो उस विशेष राजा और उद्धारकर्ता को दर्शाता है जिसे परमेश्वर ने भेजने की प्रतिज्ञा की थी, जो यीशु है। </w:t>
      </w:r>
      <w:r>
        <w:rPr>
          <w:lang w:val="hi_IN" w:bidi="hi_IN"/>
        </w:rPr>
        <w:t>मसीह</w:t>
      </w:r>
      <w:r>
        <w:rPr>
          <w:lang w:val="hi_IN" w:bidi="hi_IN"/>
        </w:rPr>
        <w:t xml:space="preserve">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 xml:space="preserve">इसलिए पौलुस आश्चर्यचकित है कि कुरिन्थुस के लोग कहते हैं कि मरे हुए विश्वासियों का कोई </w:t>
      </w:r>
      <w:r>
        <w:rPr>
          <w:b/>
          <w:lang w:val="hi_IN" w:bidi="hi_IN"/>
        </w:rPr>
        <w:t>पुनरुत्थान</w:t>
      </w:r>
      <w:r>
        <w:rPr>
          <w:lang w:val="hi_IN" w:bidi="hi_IN"/>
        </w:rPr>
        <w:t xml:space="preserve"> नहीं है। जब यीशु हमेशा के लिए राजा के रूप में शासन करने के लिए लौटेगा, तो जिन लोगों को परमेश्वर ने स्वीकार किया है, वे फिर से जीवित होंगे और एक नया शरीर प्राप्त करेंगे—एक ऐसा शरीर जो फिर कभी नहीं मरेगा! इस घटना को विश्वासियों का पुनरुत्थान कहा जाता है। क्योंकि यीशु फिर से जीवित हो गया, इसलिए हम यह सुनिश्चित कर सकते हैं कि परमेश्वर हमें भी फिर से जिंदा करेगा।</w:t>
      </w:r>
    </w:p>
    <w:p>
      <w:pPr/>
      <w:r>
        <w:rPr>
          <w:lang w:val="hi_IN" w:bidi="hi_IN"/>
        </w:rPr>
      </w:r>
      <w:r>
        <w:rPr>
          <w:lang w:val="hi_IN" w:bidi="hi_IN"/>
        </w:rPr>
        <w:t xml:space="preserve">यहां रुकें और समूह में चर्चा करें कि आप </w:t>
      </w:r>
      <w:r>
        <w:rPr>
          <w:b/>
          <w:lang w:val="hi_IN" w:bidi="hi_IN"/>
        </w:rPr>
        <w:t>पुनरुत्थान</w:t>
      </w:r>
      <w:r>
        <w:rPr>
          <w:lang w:val="hi_IN" w:bidi="hi_IN"/>
        </w:rPr>
        <w:t xml:space="preserve"> के लिए किस शब्द या वाक्यांश का प्रयोग करेंगे। अधिक जानकारी के लिए मुख्य शब्दावली में </w:t>
      </w:r>
      <w:r>
        <w:rPr>
          <w:lang w:val="hi_IN" w:bidi="hi_IN"/>
        </w:rPr>
        <w:t>पुनरुत्थान</w:t>
      </w:r>
      <w:r>
        <w:rPr>
          <w:lang w:val="hi_IN" w:bidi="hi_IN"/>
        </w:rPr>
        <w:t xml:space="preserve">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यदि परमेश्वर ने मसीह को फिर से जीवित नहीं किया, तो पौलुस कहता है कि विश्वासियों का </w:t>
      </w:r>
      <w:r>
        <w:rPr>
          <w:b/>
          <w:lang w:val="hi_IN" w:bidi="hi_IN"/>
        </w:rPr>
        <w:t>विश्वास</w:t>
      </w:r>
      <w:r>
        <w:rPr>
          <w:lang w:val="hi_IN" w:bidi="hi_IN"/>
        </w:rPr>
        <w:t xml:space="preserve"> व्यर्थ है। यदि आपका किसी पर विश्वास है, तो आप मानते हैं कि वह व्यक्ति अपने बारे में जो कहता है वह सच है। फिर जब आप उस व्यक्ति पर भरोसा करते और जो वह आपसे करने को कहता है उसे करने के लिए आप तैयार रहते हैं। पौलुस जिस विश्वास के बारे में बात कर रहा है, वह तब होता है जब कोई यीशु पर विश्वास करता है। उस व्यक्ति को भरोसा है कि परमेश्वर सभी प्रतिज्ञाओं को पूरा करेगा, यहाँ तक कि जब परमेश्वर की वे प्रतिज्ञाएँ असंभव प्रतीत हों। </w:t>
      </w:r>
      <w:r>
        <w:rPr>
          <w:lang w:val="hi_IN" w:bidi="hi_IN"/>
        </w:rPr>
        <w:t xml:space="preserve">विश्वास </w:t>
      </w:r>
      <w:r>
        <w:rPr>
          <w:lang w:val="hi_IN" w:bidi="hi_IN"/>
        </w:rPr>
        <w:t xml:space="preserve"> के बारे में अधिक जानकारी के लिए, मुख्य शब्दावली को देखें। विश्वास के लिए उसी शब्द या वाक्यांश का उपयोग करें जो आपने पिछले भागों में उपयोग किया है।</w:t>
      </w:r>
    </w:p>
    <w:p>
      <w:pPr/>
      <w:r>
        <w:rPr>
          <w:lang w:val="hi_IN" w:bidi="hi_IN"/>
        </w:rPr>
      </w:r>
      <w:r>
        <w:rPr>
          <w:lang w:val="hi_IN" w:bidi="hi_IN"/>
        </w:rPr>
        <w:t xml:space="preserve">इसके अलावा, जिन विश्वासियों ने सुसमाचार प्रचार किया है, वे झूठे </w:t>
      </w:r>
      <w:r>
        <w:rPr>
          <w:b/>
          <w:lang w:val="hi_IN" w:bidi="hi_IN"/>
        </w:rPr>
        <w:t>गवाह</w:t>
      </w:r>
      <w:r>
        <w:rPr>
          <w:lang w:val="hi_IN" w:bidi="hi_IN"/>
        </w:rPr>
        <w:t xml:space="preserve"> होंगे, क्योंकि वे विश्वासी झूठी गवाही </w:t>
      </w:r>
      <w:r>
        <w:rPr>
          <w:b/>
          <w:lang w:val="hi_IN" w:bidi="hi_IN"/>
        </w:rPr>
        <w:t>देते हैं</w:t>
      </w:r>
      <w:r>
        <w:rPr>
          <w:lang w:val="hi_IN" w:bidi="hi_IN"/>
        </w:rPr>
        <w:t>, या झूठी जानकारी देते हैं। गवाह वह व्यक्ति होता है जो अपनी देखी हुई किसी बात के बारे में सत्य घोषणा करता है या गवाही देता है।</w:t>
      </w:r>
    </w:p>
    <w:p>
      <w:pPr/>
      <w:r>
        <w:rPr>
          <w:lang w:val="hi_IN" w:bidi="hi_IN"/>
        </w:rPr>
      </w:r>
      <w:r>
        <w:rPr>
          <w:lang w:val="hi_IN" w:bidi="hi_IN"/>
        </w:rPr>
        <w:t xml:space="preserve">यहाँ रुकें और समूह में चर्चा करें कि आप </w:t>
      </w:r>
      <w:r>
        <w:rPr>
          <w:b/>
          <w:lang w:val="hi_IN" w:bidi="hi_IN"/>
        </w:rPr>
        <w:t>गवाह</w:t>
      </w:r>
      <w:r>
        <w:rPr>
          <w:lang w:val="hi_IN" w:bidi="hi_IN"/>
        </w:rPr>
        <w:t xml:space="preserve"> और </w:t>
      </w:r>
      <w:r>
        <w:rPr>
          <w:b/>
          <w:lang w:val="hi_IN" w:bidi="hi_IN"/>
        </w:rPr>
        <w:t>गवाही देना</w:t>
      </w:r>
      <w:r>
        <w:rPr>
          <w:lang w:val="hi_IN" w:bidi="hi_IN"/>
        </w:rPr>
        <w:t xml:space="preserve"> के लिए किन शब्दों या वाक्यांशों का चयन करेंगे। यदि आपने पहले ही बाइबल की किसी अन्य पुस्तक में इन शब्दों का अनुवाद किया है, तो उन्हीं शब्दों का प्रयोग करें जिनका प्रयोग आपने वहाँ किया है। गवाही के बारे में अधिक जानकारी के लिए, मुख्य शब्दावली में </w:t>
      </w:r>
      <w:r>
        <w:rPr>
          <w:b/>
          <w:lang w:val="hi_IN" w:bidi="hi_IN"/>
        </w:rPr>
        <w:t>गवाही</w:t>
      </w:r>
      <w:r>
        <w:rPr>
          <w:lang w:val="hi_IN" w:bidi="hi_IN"/>
        </w:rPr>
        <w:t xml:space="preserve"> देखें। इस ऑडियो को यहाँ रोकें।</w:t>
      </w:r>
    </w:p>
    <w:p>
      <w:pPr/>
      <w:r>
        <w:rPr>
          <w:lang w:val="hi_IN" w:bidi="hi_IN"/>
        </w:rPr>
      </w:r>
      <w:r>
        <w:rPr>
          <w:lang w:val="hi_IN" w:bidi="hi_IN"/>
        </w:rPr>
        <w:t xml:space="preserve">यदि मसीह अभी भी मरा हुआ है, तो विश्वासी अभी भी अपने </w:t>
      </w:r>
      <w:r>
        <w:rPr>
          <w:b/>
          <w:lang w:val="hi_IN" w:bidi="hi_IN"/>
        </w:rPr>
        <w:t>पापों</w:t>
      </w:r>
      <w:r>
        <w:rPr>
          <w:lang w:val="hi_IN" w:bidi="hi_IN"/>
        </w:rPr>
        <w:t xml:space="preserve"> के लिए दोषी हैं। पाप परमेश्वर के खिलाफ अनाज्ञाकारिता का कार्य है। जब भी कोई व्यक्ति परमेश्वर की व्यवस्थाओं का उल्लंघन करता है, तो वह पाप करता है। </w:t>
      </w:r>
      <w:r>
        <w:rPr>
          <w:lang w:val="hi_IN" w:bidi="hi_IN"/>
        </w:rPr>
        <w:t>पाप</w:t>
      </w:r>
      <w:r>
        <w:rPr>
          <w:lang w:val="hi_IN" w:bidi="hi_IN"/>
        </w:rPr>
        <w:t xml:space="preserve"> के बारे में अधिक जानकारी के लिए, मुख्य शब्दावली को देखें। पाप के लिए उसी शब्द या वाक्यांश का उपयोग करें जिसका उपयोग आपने पिछले भागों में किया है।</w:t>
      </w:r>
    </w:p>
    <w:p>
      <w:pPr/>
      <w:r>
        <w:rPr>
          <w:lang w:val="hi_IN" w:bidi="hi_IN"/>
        </w:rPr>
      </w:r>
      <w:r>
        <w:rPr>
          <w:lang w:val="hi_IN" w:bidi="hi_IN"/>
        </w:rPr>
        <w:t xml:space="preserve">यदि विश्वासियों की इस जीवन में केवल मसीह में </w:t>
      </w:r>
      <w:r>
        <w:rPr>
          <w:b/>
          <w:lang w:val="hi_IN" w:bidi="hi_IN"/>
        </w:rPr>
        <w:t>आशा</w:t>
      </w:r>
      <w:r>
        <w:rPr>
          <w:lang w:val="hi_IN" w:bidi="hi_IN"/>
        </w:rPr>
        <w:t xml:space="preserve"> है, तो विश्वासी अन्य लोगों की </w:t>
      </w:r>
      <w:r>
        <w:rPr>
          <w:b/>
          <w:lang w:val="hi_IN" w:bidi="hi_IN"/>
        </w:rPr>
        <w:t>तरस</w:t>
      </w:r>
      <w:r>
        <w:rPr>
          <w:lang w:val="hi_IN" w:bidi="hi_IN"/>
        </w:rPr>
        <w:t xml:space="preserve"> के पात्र हैं। तरस तब होती है जब लोग दूसरों के दर्द और परेशानी के लिए दुख और करुणा महसूस करते हैं। आशा यह आश्वस्त उम्मीद है कि कुछ होगा। यह आशा विशेष रूप से यह उम्मीद है कि मसीह सभी विश्वासियों को बचाएगा। </w:t>
      </w:r>
      <w:r>
        <w:rPr>
          <w:b/>
          <w:lang w:val="hi_IN" w:bidi="hi_IN"/>
        </w:rPr>
        <w:t>आशा</w:t>
      </w:r>
      <w:r>
        <w:rPr>
          <w:lang w:val="hi_IN" w:bidi="hi_IN"/>
        </w:rPr>
        <w:t xml:space="preserve"> के बारे में अधिक जानकारी के लिए, मुख्य शब्दावली को देखें। आशा के लिए उसी शब्द या वाक्यांश का उपयोग करें जो आपने पिछले भागों में उपयोग किया है। तरस के लिए एक शब्द या वाक्यांश का उपयोग करें जिस पर आपने तीसरे चरण में चर्चा की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15:20–28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15:20–28 को सुनें और अपने मन में रखें।</w:t>
      </w:r>
    </w:p>
    <w:p>
      <w:pPr/>
      <w:r>
        <w:rPr>
          <w:lang w:val="hi_IN" w:bidi="hi_IN"/>
        </w:rPr>
      </w:r>
      <w:r>
        <w:rPr>
          <w:lang w:val="hi_IN" w:bidi="hi_IN"/>
        </w:rPr>
        <w:t>यदि सम्भव हो, तो 1 कुरिन्थियों 15:20–28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15:20–28 का ऑडियो संस्करण सबसे आसानी से समझ में आने वाले अनुवाद में सुनें।</w:t>
      </w:r>
    </w:p>
    <w:p>
      <w:pPr/>
      <w:r>
        <w:rPr>
          <w:lang w:val="hi_IN" w:bidi="hi_IN"/>
        </w:rPr>
      </w:r>
      <w:r>
        <w:rPr>
          <w:lang w:val="hi_IN" w:bidi="hi_IN"/>
        </w:rPr>
        <w:t>पिछले भाग में, पौलुस ने इस बारे में बात की थी कि यदि परमेश्वर मसीह को फिर से जीवित न करता तो क्या सच होगा। अब पौलुस इस बारे में बात करेगा कि वास्तव में क्या सच है। परमेश्वर ने मसीह को फिर से जीवित किया, यह प्रतिज्ञा के रूप में कि परमेश्वर एक दिन विश्वासियों को भी जिलाएगा। जब परमेश्वर विश्वासियों को जिलाएगा, तो मसीह अपने सभी शत्रुओं को हराएगा और संसार का अंत होगा। मसीह अपना अधिकार परमेश्वर को सौंप देगा, और परमेश्वर हर तरह से शासन करेगा।</w:t>
      </w:r>
    </w:p>
    <w:p>
      <w:pPr/>
      <w:r>
        <w:rPr>
          <w:lang w:val="hi_IN" w:bidi="hi_IN"/>
        </w:rPr>
      </w:r>
      <w:r>
        <w:rPr>
          <w:lang w:val="hi_IN" w:bidi="hi_IN"/>
        </w:rPr>
        <w:t>यह दिखाने के लिए कि पौलुस अब वास्तव में जो हुआ उसके बारे में बात कर रहा है, पौलुस कहता है कि परमेश्वर ने सच में मसीह को फिर से जीवित किया है। पौलुस मसीह की तुलना फसल के पहले फल से करता है। पहला फल वे पहली फसलें होती हैं जिन्हें लोग कटाई के समय पौधों से काटते हैं, अर्थात जब फसलें पूरी तरह विकसित हो जाती हैं और लोगों के खाने के लिए तैयार हो जाती हैं। परमेश्वर के लोग यह पहले फल परमेश्वर को उपहार के रूप में देते थे। ये पहले फल परमेश्वर के वादे और लोगों की आशा का प्रतीक थे कि लोग बाकी फसलें इकट्ठा कर सकेंगे। इसलिए जैसे पहला फल फसल की प्रतिज्ञा या गारंटी थे, उसी तरह मसीह विश्वासियों से प्रतिज्ञा के समान है। जैसे परमेश्वर ने मसीह को जीवित किया, उसी तरह परमेश्वर विश्वासियों को फिर से जीवित करेगा।</w:t>
      </w:r>
    </w:p>
    <w:p>
      <w:pPr/>
      <w:r>
        <w:rPr>
          <w:lang w:val="hi_IN" w:bidi="hi_IN"/>
        </w:rPr>
      </w:r>
      <w:r>
        <w:rPr>
          <w:lang w:val="hi_IN" w:bidi="hi_IN"/>
        </w:rPr>
        <w:t>यहाँ रुकें और इस प्रश्न पर समूह में चर्चा करें: आपकी संस्कृति में, लोग कटाई का समय कैसे मनाते हैं? लोग कब मनाते हैं? आपके लोग किस तरह के पर्व या उत्सव मनाते हैं, जहाँ वे किसी अच्छी बात की प्रतीक्षा करते हैं? इस ऑडियो को यहाँ रोकें।</w:t>
      </w:r>
    </w:p>
    <w:p>
      <w:pPr/>
      <w:r>
        <w:rPr>
          <w:lang w:val="hi_IN" w:bidi="hi_IN"/>
        </w:rPr>
      </w:r>
      <w:r>
        <w:rPr>
          <w:lang w:val="hi_IN" w:bidi="hi_IN"/>
        </w:rPr>
        <w:t>पौलुस कहता है कि एक ही व्यक्ति के कारण सभी लोग मर जाते हैं, आदम। आदम पहला व्यक्ति था, और आदम ने परमेश्वर की आज्ञा न मानी। आदम के पाप के कारण, अंततः सभी लोग मर जाते हैं। लेकिन उसी तरह, किसी दूसरे व्यक्ति के कारण, मसीह के लोग फिर से जीवित होंगे। यह दूसरा व्यक्ति मसीह है। पौलुस अगले वाक्य में इसे स्पष्ट करता है, जहाँ वह आदम द्वारा लोगों के लिए किए गए कार्यों की तुलना मसीह द्वारा किए गए कार्यों से करता है। क्योंकि आदम सभी लोगों का पूर्वज है, और क्योंकि सभी लोग आदम की तरह पाप करते हैं, इसलिए अंततः सभी लोग मर जाएँगे। लेकिन जब लोग मसीह पर भरोसा करते हैं, तो परमेश्वर उन विश्वासियों को फिर से जीवित करेगा।</w:t>
      </w:r>
    </w:p>
    <w:p>
      <w:pPr/>
      <w:r>
        <w:rPr>
          <w:lang w:val="hi_IN" w:bidi="hi_IN"/>
        </w:rPr>
      </w:r>
      <w:r>
        <w:rPr>
          <w:lang w:val="hi_IN" w:bidi="hi_IN"/>
        </w:rPr>
        <w:t>परमेश्वर ने मसीह को फिर से जीवित किया है, लेकिन परमेश्वर ने अभी तक उन विश्वासियों को नहीं जिलाया जो मर गए हैं। परमेश्वर लोगों को एक विशेष और सही क्रम में जीवित करता है। परमेश्वर एक दिन विश्वासियों को जीवित करेगा, जैसे उसने मसीह को जिलाया था। यह तब होगा जब मसीह पृथ्वी पर लौटेगा। पौलुस कहता है कि फिर संसार का अंत होगा। उस समय, मसीह अपने सभी शत्रुओं की शक्ति और शासन को नष्ट कर देगा। मसीह राज्य को अपने पिता परमेश्वर को सौंप देगा, या दे देगा। इसका अर्थ है कि मसीह राजा के रूप में शासन करना बंद कर देगा, और उसके बजाय परमेश्वर पिता शासन करेगा।</w:t>
      </w:r>
    </w:p>
    <w:p>
      <w:pPr/>
      <w:r>
        <w:rPr>
          <w:lang w:val="hi_IN" w:bidi="hi_IN"/>
        </w:rPr>
      </w:r>
      <w:r>
        <w:rPr>
          <w:lang w:val="hi_IN" w:bidi="hi_IN"/>
        </w:rPr>
        <w:t>पौलुस कहता है कि मसीह को तब तक शासन करना चाहिए जब तक वह सभी शत्रुओं को अपने पैरों के नीचे न कर दे। पौलुस के समय में, एक राजा शत्रु की गर्दन पर अपना पैर रखता था ताकि यह दिखाया जा सके कि राजा ने उस शत्रु को हराया है। इसलिए इसका अर्थ है कि मसीह अपने के सभी शत्रुओं को हराएगा। अंतिम शत्रु जिसे मसीह हराएगा, वह मृत्यु है। मसीह मृत्यु की शक्ति को छीन लेगा। इसका अर्थ है कि उस समय के बाद, परमेश्वर के लोग नहीं मरेंगे।</w:t>
      </w:r>
    </w:p>
    <w:p>
      <w:pPr/>
      <w:r>
        <w:rPr>
          <w:lang w:val="hi_IN" w:bidi="hi_IN"/>
        </w:rPr>
      </w:r>
      <w:r>
        <w:rPr>
          <w:lang w:val="hi_IN" w:bidi="hi_IN"/>
        </w:rPr>
        <w:t>यहाँ रुकें और इस प्रश्न पर समूह में चर्चा करें: आपकी संस्कृति या इतिहास में, राजा या अगुवे यह कैसे दिखाते है या घोषणा करते है कि उन राजाओं या अगुवों ने अपने शत्रु को हराया है? वे ऐसा क्यों करते हैं? इस ऑडियो को यहाँ रोकें।</w:t>
      </w:r>
    </w:p>
    <w:p>
      <w:pPr/>
      <w:r>
        <w:rPr>
          <w:lang w:val="hi_IN" w:bidi="hi_IN"/>
        </w:rPr>
      </w:r>
      <w:r>
        <w:rPr>
          <w:lang w:val="hi_IN" w:bidi="hi_IN"/>
        </w:rPr>
        <w:t>फिर पौलुस पवित्रशास्त्र से कुछ कहता है ताकि यह दिखाया जा सके कि परमेश्वर भी इस कहानी का हिस्सा है। पौलुस एक भजन या गीत से उद्धृत करता है जहाँ परमेश्वर "मनुष्य के पुत्र" से बात करता है, जिसका अर्थ है मनुष्य। इस भजन का पहला अर्थ शायद इस बारे में है कि कैसे परमेश्वर मनुष्यों को पृथ्वी की चीजों को नियंत्रित करने देता है। मसीह अक्सर अपने आप को “मनुष्य का पुत्र” कहता है, इसलिए पौलुस कहता है कि यह भजन परमेश्वर द्वारा मसीह से बात करने के बारे में है। परमेश्वर ने सब कुछ मसीह के पैरों के नीचे कर दिया है, जिसका अर्थ है कि परमेश्वर ने मसीह को हर चीज़ पर अधिकार दिया है।</w:t>
      </w:r>
    </w:p>
    <w:p>
      <w:pPr/>
      <w:r>
        <w:rPr>
          <w:lang w:val="hi_IN" w:bidi="hi_IN"/>
        </w:rPr>
      </w:r>
      <w:r>
        <w:rPr>
          <w:lang w:val="hi_IN" w:bidi="hi_IN"/>
        </w:rPr>
        <w:t>फिर पौलुस समझाता है कि "सब कुछ" में परमेश्वर शामिल नहीं है। ऐसा इसलिए है क्योंकि परमेश्वर ही है जो सब कुछ मसीह के अधिकार के तहत रखता है। लेकिन जब परमेश्वर सब कुछ मसीह के शासन के अधीन कर देगा, तो पुत्र, जो मसीह है, अपने आप को परमेश्वर के अधिकार के अधीन कर देगा। यह समझने में मुश्किल लग सकता है, लेकिन याद रखें कि पौलुस किससे बात कर रहा है। कुरिन्थुस के लोग अभिमानी हैं और अपने लिए निर्णय लेना चाहते हैं। वे कह रहे हैं कि पुनरुत्थान सच नहीं है। लेकिन मसीह दिखाता है कि मसीह कैसे अपने आप को परमेश्वर के अधिकार के तहत रखने का चुनाव करता है। मसीह अभी भी परमेश्वर है और परमेश्वर पिता के समान ही महत्वपूर्ण है। लेकिन मसीह भी परमेश्वर की बात सुन रहा है और उसके साथ सहयोग कर रहा है! पौलुस कहता है कि मसीह ऐसा करेगा ताकि परमेश्वर सब कुछ में रहे, जिसका अर्थ है कि परमेश्वर हर तरह से शासन करेगा।</w:t>
      </w:r>
    </w:p>
    <w:p>
      <w:pPr/>
      <w:r>
        <w:rPr>
          <w:lang w:val="hi_IN" w:bidi="hi_IN"/>
        </w:rPr>
      </w:r>
      <w:r>
        <w:rPr>
          <w:lang w:val="hi_IN" w:bidi="hi_IN"/>
        </w:rPr>
        <w:t>यहाँ रुकें और समूह में चर्चा करें: उस समय की एक कहानी सुनाएँ जब एक अगुवे ने अपने आप को किसी दूसरे अगुवे के अधिकार के अधीन रखने का फैसला किया। इस अगुवे ने ऐसा क्यों किया? इस अगुवे ने ऐसा कैसे किया? इस ऑडियो को यहाँ रोकें।</w:t>
      </w:r>
    </w:p>
    <w:p>
      <w:pPr/>
      <w:r>
        <w:rPr>
          <w:lang w:val="hi_IN" w:bidi="hi_IN"/>
        </w:rPr>
      </w:r>
      <w:r>
        <w:rPr>
          <w:lang w:val="hi_IN" w:bidi="hi_IN"/>
        </w:rPr>
        <w:t>पौलुस दिखाता है कि इस पूरी कहानी में परमेश्वर और मसीह दोनों एक साथ काम कर रहे हैं। परमेश्वर ने मसीह को फिर से जीवित किया ताकि विश्वासी उस दिन की प्रतीक्षा कर सकें जब मसीह मृत्यु को हराएगा और परमेश्वर विश्वासियों को फिर से जीवित करेगा।</w:t>
      </w:r>
      <w:r>
        <w:rPr>
          <w:lang w:val="hi_IN" w:bidi="hi_IN"/>
        </w:rPr>
      </w:r>
    </w:p>
    <w:p>
      <w:pPr>
        <w:pStyle w:val="Heading3"/>
      </w:pPr>
      <w:r>
        <w:rPr>
          <w:lang w:val="hi_IN" w:bidi="hi_IN"/>
        </w:rPr>
        <w:t>घटनाओं को समझाना</w:t>
      </w:r>
    </w:p>
    <w:p>
      <w:pPr/>
      <w:r>
        <w:rPr>
          <w:lang w:val="hi_IN" w:bidi="hi_IN"/>
        </w:rPr>
      </w:r>
      <w:r>
        <w:rPr>
          <w:lang w:val="hi_IN" w:bidi="hi_IN"/>
        </w:rPr>
        <w:t>1 कुरिन्थियों 15:20–28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कहता है कि परमेश्वर ने मसीह को मृतकों में से जिलाया है और यह प्रतिज्ञा की है कि परमेश्वर विश्वासियों को भी जिलाएगा। पौलुस समझाता है कि एक व्यक्ति, आदम, के कारण लोग मरते हैं, और उसी तरह, जो मसीह के हैं, वे दूसरे व्यक्ति, मसीह के कारण फिर से जीवित होंगे। परमेश्वर लोगों को एक उचित क्रम में फिर से जीवित करता है।</w:t>
      </w:r>
    </w:p>
    <w:p>
      <w:pPr/>
      <w:r>
        <w:rPr>
          <w:lang w:val="hi_IN" w:bidi="hi_IN"/>
        </w:rPr>
      </w:r>
      <w:r>
        <w:rPr>
          <w:b/>
          <w:lang w:val="hi_IN" w:bidi="hi_IN"/>
        </w:rPr>
        <w:t>दूसरे भाग में:</w:t>
      </w:r>
      <w:r>
        <w:rPr>
          <w:lang w:val="hi_IN" w:bidi="hi_IN"/>
        </w:rPr>
        <w:t xml:space="preserve"> पौलुस वर्णन करता है कि एक दिन क्या होगा। मसीह को तब तक शासन करना होगा जब तक कि मसीह अन्य सभी शक्तियों को, जिसमें मृत्यु भी शामिल है, हरा नहीं देता। परमेश्वर सभी विश्वासियों को फिर से जीवित करेगा। फिर यह संसार समाप्त हो जाएगा और मसीह परमेश्वर को सारा अधिकार देगा।</w:t>
      </w:r>
    </w:p>
    <w:p>
      <w:pPr/>
      <w:r>
        <w:rPr>
          <w:lang w:val="hi_IN" w:bidi="hi_IN"/>
        </w:rPr>
      </w:r>
      <w:r>
        <w:rPr>
          <w:b/>
          <w:lang w:val="hi_IN" w:bidi="hi_IN"/>
        </w:rPr>
        <w:t>तीसरे भाग में:</w:t>
      </w:r>
      <w:r>
        <w:rPr>
          <w:lang w:val="hi_IN" w:bidi="hi_IN"/>
        </w:rPr>
        <w:t xml:space="preserve"> पौलुस समझाता है कि इस कहानी में परमेश्वर और मसीह एक साथ कैसे काम करते हैं। पौलुस एक पवित्रशास्त्र को उद्धृत करता है जो बताता है कि कैसे परमेश्वर स्वयं को छोड़कर सब कुछ मसीह के अधिकार के तहत कर देगा। मसीह अपने आप को परमेश्वर के अधिकार के अधीन रखता है, इसलिए परमेश्वर हर चीज़ का शासक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 जो किसी को इस पत्र को जोर से पढ़ते हुए सुन रहे हैं</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मसीह, पुत्र</w:t>
      </w:r>
    </w:p>
    <w:p>
      <w:pPr>
        <w:pStyle w:val="ListBullet"/>
        <w:spacing w:line="240" w:lineRule="auto"/>
        <w:ind w:left="720"/>
      </w:pPr>
      <w:r>
        <w:rPr>
          <w:lang w:val="hi_IN" w:bidi="hi_IN"/>
        </w:rPr>
      </w:r>
      <w:r>
        <w:rPr>
          <w:lang w:val="hi_IN" w:bidi="hi_IN"/>
        </w:rPr>
        <w:t>आदम</w:t>
      </w:r>
    </w:p>
    <w:p>
      <w:pPr>
        <w:pStyle w:val="ListBullet"/>
        <w:spacing w:line="240" w:lineRule="auto"/>
        <w:ind w:left="720"/>
      </w:pPr>
      <w:r>
        <w:rPr>
          <w:lang w:val="hi_IN" w:bidi="hi_IN"/>
        </w:rPr>
      </w:r>
      <w:r>
        <w:rPr>
          <w:lang w:val="hi_IN" w:bidi="hi_IN"/>
        </w:rPr>
        <w:t>और शासक, अधिकारी और शक्तियाँ</w:t>
      </w:r>
    </w:p>
    <w:p>
      <w:pPr/>
      <w:r>
        <w:rPr>
          <w:lang w:val="hi_IN" w:bidi="hi_IN"/>
        </w:rPr>
      </w:r>
      <w:r>
        <w:rPr>
          <w:lang w:val="hi_IN" w:bidi="hi_IN"/>
        </w:rPr>
        <w:t>पिछले भाग में, पौलुस ने समझाया कि यदि परमेश्वर लोगों को जीवित नहीं करता तो क्या सच होगा। अब पौलुस दिखाएगा कि वास्तव में क्या सच है। परमेश्वर मसीह को फिर से जीवित करने में सक्षम था क्योंकि परमेश्वर के पास हर चीज़ पर अधिकार है। परमेश्वर विश्वासियों को फिर से जीवित करेगा ताकि यह दिखाया जा सके कि परमेश्वर किसी भी चीज़ से अधिक सामर्थी है, जिसमें लोगों के मरना भी शामिल है।</w:t>
      </w:r>
    </w:p>
    <w:p>
      <w:pPr/>
      <w:r>
        <w:rPr>
          <w:lang w:val="hi_IN" w:bidi="hi_IN"/>
        </w:rPr>
      </w:r>
      <w:r>
        <w:rPr>
          <w:lang w:val="hi_IN" w:bidi="hi_IN"/>
        </w:rPr>
        <w:t>पहले भाग में, पौलुस इस बात पर जोर देता है कि यह वास्तव में सच है कि परमेश्वर ने मसीह को फिर से जीवित किया। परमेश्वर ने यह वादा या गारंटी के रूप में किया कि परमेश्वर मर चुके विश्वासियों को भी जीवन प्रदान करेगा। पौलुस कहता है कि ये विश्वासी सो गए हैं, जिसका अर्थ है कि ये विश्वासी मर गए हैं।</w:t>
      </w:r>
    </w:p>
    <w:p>
      <w:pPr/>
      <w:r>
        <w:rPr>
          <w:lang w:val="hi_IN" w:bidi="hi_IN"/>
        </w:rPr>
      </w:r>
      <w:r>
        <w:rPr>
          <w:lang w:val="hi_IN" w:bidi="hi_IN"/>
        </w:rPr>
        <w:t>पौलुस समझाता है कि एक व्यक्ति के कारण सभी लोग मरते हैं। क्योंकि पहले मनुष्य, आदम, ने पाप किया, आदम और सभी आदम के वंशज आखिरकार मर जाएँगे। हालाँकि, किसी दूसरे व्यक्ति के कारण, लोग फिर से जीवित हो सकते हैं। यह व्यक्ति मसीह है। पौलुस इस बात पर जोर देता है कि मसीह एक मनुष्य था। यदि परमेश्वर एक मनुष्य मसीह को फिर से जीवन देने के लिए जीवित कर सकता है, तो परमेश्वर विश्वासियों को भी, जो मनुष्य हैं, फिर से जीवन देने के लिए ऐसा कर सकता है और करेगा।</w:t>
      </w:r>
    </w:p>
    <w:p>
      <w:pPr/>
      <w:r>
        <w:rPr>
          <w:lang w:val="hi_IN" w:bidi="hi_IN"/>
        </w:rPr>
      </w:r>
      <w:r>
        <w:rPr>
          <w:lang w:val="hi_IN" w:bidi="hi_IN"/>
        </w:rPr>
        <w:t>पौलुस समझाता है कि परमेश्वर ने अभी तक सभी विश्वासियों को फिर से जीवित नहीं किया है क्योंकि परमेश्वर एक प्रक्रिया के साथ और एक निश्चित क्रम में काम करता है। परमेश्वर ने विश्वासियों से की गई प्रतिज्ञा के रूप में मसीह को जीवित किया, ताकि विश्वासी इस आशा में रहें कि परमेश्वर एक दिन उन्हें भी जीवित करेगा। यह संसार के अंत में होगा।</w:t>
      </w:r>
    </w:p>
    <w:p>
      <w:pPr/>
      <w:r>
        <w:rPr>
          <w:lang w:val="hi_IN" w:bidi="hi_IN"/>
        </w:rPr>
      </w:r>
      <w:r>
        <w:rPr>
          <w:lang w:val="hi_IN" w:bidi="hi_IN"/>
        </w:rPr>
        <w:t>दूसरे भाग में, पौलुस समझाता है कि जब संसार का अंत हो जाएगा तो क्या होगा। पौलुस इन घटनाओं की समयरेखा पर ध्यान केंद्रित नहीं करता है। मसीह ने स्वयं हमें कहा था कि हमें नहीं पता होगा कि यह कब होगा। पौलुस केवल यह समझाता है कि निश्चित रूप से कौन सी घटनाएँ घटित होंगी क्योंकि परमेश्वर ने मसीह को मृतकों में से जिलाया है।</w:t>
      </w:r>
    </w:p>
    <w:p>
      <w:pPr/>
      <w:r>
        <w:rPr>
          <w:lang w:val="hi_IN" w:bidi="hi_IN"/>
        </w:rPr>
      </w:r>
      <w:r>
        <w:rPr>
          <w:lang w:val="hi_IN" w:bidi="hi_IN"/>
        </w:rPr>
        <w:t>यहाँ रुकें और समूह में इस प्रश्न पर चर्चा करें: एक कार्य के रूप में, किसी ऐसी यात्रा के बारे में बात करें जो आप एक दिन करने वाले हैं, जैसे कि किसी दुकान, बाजार में, या किसी मित्र से मिलने के लिए। इस बारे में बात करें कि आप उस यात्रा में निश्चित रूप से कौन से काम करेंगे। आप उन समयों पर ध्यान दें जब आप यह तय करते हैं कि आप क्या करेंगे, एक सटीक क्रम का वर्णन करें, और उन समयों पर भी जब आप ऐसा नहीं करते। इस ऑडियो को यहाँ रोकें।</w:t>
      </w:r>
    </w:p>
    <w:p>
      <w:pPr/>
      <w:r>
        <w:rPr>
          <w:lang w:val="hi_IN" w:bidi="hi_IN"/>
        </w:rPr>
      </w:r>
      <w:r>
        <w:rPr>
          <w:lang w:val="hi_IN" w:bidi="hi_IN"/>
        </w:rPr>
        <w:t>मसीह वर्तमान में मसीह के राज्य पर राजा के रूप में शासन करता है, या उन सभी लोगों पर जो मसीह पर विश्वास करते हैं। हालाँकि मसीह राजा के रूप में शासन करता है, फिर भी शत्रु भी काम कर रहा है। हम इसे देख सकते हैं क्योंकि लोग अभी भी मरते हैं। हालाँकि, एक दिन मसीह अपने सभी शत्रुओं की शक्ति और शासन को नष्ट कर देगा या समाप्त कर देगा। पौलुस इन शत्रुओं को शासक, अधिकारी और शक्तियाँ कहता है। जब पौलुस इन तीनों शब्दों का उपयोग करता है, तो पौलुस का आमतौर पर अर्थ किसी भी प्रकार का शासक होता है—या तो मनुष्य या आत्मा—जो परमेश्वर के विरुद्ध विद्रोह करता है या उसकी आज्ञा मानने से इनकार करता है।</w:t>
      </w:r>
    </w:p>
    <w:p>
      <w:pPr/>
      <w:r>
        <w:rPr>
          <w:lang w:val="hi_IN" w:bidi="hi_IN"/>
        </w:rPr>
      </w:r>
      <w:r>
        <w:rPr>
          <w:lang w:val="hi_IN" w:bidi="hi_IN"/>
        </w:rPr>
        <w:t>यहाँ रुकें और इस प्रश्न पर समूह में चर्चा करें: आपकी भाषा में, आप अधिकार या शक्ति रखने वाले लोगों का वर्णन करने के लिए कौन से शब्द या वाक्यांश उपयोग करते हैं? आप उन आत्माओं के लिए किन शब्दों का उपयोग करते हैं जो लोगों और स्थानों पर शासन करते हैं? चर्चा करें कि आप यहाँ शासक, अधिकारियों और शक्तियों के लिए किन शब्दों का उपयोग करेंगे। इस ऑडियो को यहाँ रोकें।</w:t>
      </w:r>
    </w:p>
    <w:p>
      <w:pPr/>
      <w:r>
        <w:rPr>
          <w:lang w:val="hi_IN" w:bidi="hi_IN"/>
        </w:rPr>
      </w:r>
      <w:r>
        <w:rPr>
          <w:lang w:val="hi_IN" w:bidi="hi_IN"/>
        </w:rPr>
        <w:t>मसीह अंत में मृत्यु को हराएगा। पौलुस मृत्यु के बारे में इस तरह बात करता है जैसे यह एक व्यक्ति है, जो शत्रु है। परमेश्वर उन सभी को फिर से जीवित करेगा जो मर गए हैं, और लोग अब नहीं मरेंगे। फिर इस संसार में जीवन जीने का तरीका समाप्त हो जाएगा। अब जब मसीह सब कुछ पर शासन कर लेगा, तो मसीह राजा के रूप में शासन करना बंद कर देगा और परमेश्वर पिता को शासन करने देगा।</w:t>
      </w:r>
    </w:p>
    <w:p>
      <w:pPr/>
      <w:r>
        <w:rPr>
          <w:lang w:val="hi_IN" w:bidi="hi_IN"/>
        </w:rPr>
      </w:r>
      <w:r>
        <w:rPr>
          <w:lang w:val="hi_IN" w:bidi="hi_IN"/>
        </w:rPr>
        <w:t>तीसरे भाग में, पौलुस समझाता है कि पौलुस कैसे जानता है कि यह होगा। पौलुस यह भी दिखाता है कि इस पूरी कहानी में परमेश्वर और मसीह एक साथ काम कर रहे हैं। पौलुस पवित्रशास्त्र या पुराने नियम से उद्धृत करता है। विश्वासी शायद इस उद्धरण को जानते हैं, इसलिए पौलुस यह नहीं बताता कि वह कहाँ से उद्धरण दे रहा है।</w:t>
      </w:r>
    </w:p>
    <w:p>
      <w:pPr/>
      <w:r>
        <w:rPr>
          <w:lang w:val="hi_IN" w:bidi="hi_IN"/>
        </w:rPr>
      </w:r>
      <w:r>
        <w:rPr>
          <w:lang w:val="hi_IN" w:bidi="hi_IN"/>
        </w:rPr>
        <w:t>यहाँ रुकें और इस प्रश्न पर समूह में चर्चा करें: आपकी भाषा में, आप कैसे दिखाते हैं कि आप किसी और की बात को उद्धृत कर रहे हैं? यदि आप किसी ऐसी बात को उद्धृत कर रहे हैं जो आपके सुनने वाले अच्छी तरह जानते हों, तो आप इसे कैसे दिखाएँगे? इस ऑडियो को यहाँ रोकें।</w:t>
      </w:r>
    </w:p>
    <w:p>
      <w:pPr/>
      <w:r>
        <w:rPr>
          <w:lang w:val="hi_IN" w:bidi="hi_IN"/>
        </w:rPr>
      </w:r>
      <w:r>
        <w:rPr>
          <w:lang w:val="hi_IN" w:bidi="hi_IN"/>
        </w:rPr>
        <w:t>पौलुस एक भजन या गीत से उद्धृत करता है, जहाँ परमेश्वर "मनुष्य के पुत्र" से बात करता है, जो मानव व्यक्ति के लिए दूसरा शब्द है। इस भजन का पहला अर्थ शायद इस बारे में है कि परमेश्वर मनुष्यों को अधिकार कैसे देता है। चूँकि मसीह अक्सर अपने आप को "मनुष्य का पुत्र" कहता था, इसलिए पौलुस कहता है कि यह भजन परमेश्वर और मसीह के बारे में भी है। पौलुस कहता है कि यह भजन यह समझाता है कि परमेश्वर सब कुछ मसीह के पैरों के नीचे या मसीह के अधिकार के तहत रखता है। हालाँकि भजन कहता है कि परमेश्वर ने अधिकार दिया है, लेकिन यह अभी तक पूरी तरह से नहीं हुआ है। यह उद्धरण एक भविष्यद्वाणी है, या ऐसी बात है जो बताती है कि भविष्य में क्या होगा। अक्सर, मूल भाषा में, लेखक भविष्य में आने वाली किसी बात के बारे में बात करते थे जैसे वह पहले हो चुकी थी, क्योंकि यह बहुत निश्चित है कि वह होगी। इसलिए संसार के अंत में, परमेश्वर निश्चित रूप से मसीह को हर चीज़ पर अधिकार देगा।</w:t>
      </w:r>
    </w:p>
    <w:p>
      <w:pPr/>
      <w:r>
        <w:rPr>
          <w:lang w:val="hi_IN" w:bidi="hi_IN"/>
        </w:rPr>
      </w:r>
      <w:r>
        <w:rPr>
          <w:lang w:val="hi_IN" w:bidi="hi_IN"/>
        </w:rPr>
        <w:t>यहाँ रुकें और इस प्रश्न पर समूह में चर्चा करें: आपकी संस्कृति में, लोग भविष्यद्वाणियों के बारे में कैसे बात करते हैं, या उन बातों के बारे में जो लोग जानते हैं कि भविष्य में होगी? लोग कैसे दिखाते हैं कि कोई भविष्यद्वाणी बोल रहा है? इस ऑडियो को यहाँ रोकें।</w:t>
      </w:r>
    </w:p>
    <w:p>
      <w:pPr/>
      <w:r>
        <w:rPr>
          <w:lang w:val="hi_IN" w:bidi="hi_IN"/>
        </w:rPr>
      </w:r>
      <w:r>
        <w:rPr>
          <w:lang w:val="hi_IN" w:bidi="hi_IN"/>
        </w:rPr>
        <w:t>क्योंकि परमेश्वर ही है जिसके पास यह करने की सामर्थ्य है, इसलिए परमेश्वर अपने आप को मसीह के अधिकार के तहत नहीं रखता। परमेश्वर स्वयं को छोड़कर मसीह को हर चीज़ पर शासन करने की अनुमति देता है। फिर पुत्र, मसीह, अपने आप को परमेश्वर के अधिकार के अधीन रखता है क्योंकि परमेश्वर ही सब का शासक है। पौलुस मसीह को "पुत्र" कहता है क्योंकि मसीह का परमेश्वर पिता के साथ विशेष संबंध है। परमेश्वर मसीह को ऐसा करने के लिए मजबूर नहीं करता क्योंकि मसीह परमेश्वर पिता के अधीन है। इसके बजाय, परमेश्वर मसीह को पूरा अधिकार देता है, और मसीह अपने आप को परमेश्वर के अधिकार के अधीन रखने का निर्णय लेता है। इसका अर्थ है कि मसीह पुत्र वही करता है जो परमेश्वर पिता उससे करने के लिए कहते हैं, जैसे मसीह ने क्रूस पर मरते समय किया था। इस तरह, परमेश्वर सब कुछ में है, यह एक ऐसा वाक्यांश है जिसका प्रयोग पौलुस यह दर्शाने के लिए करता है कि परमेश्वर हर तरह से शासन करेगा।</w:t>
      </w:r>
    </w:p>
    <w:p>
      <w:pPr/>
      <w:r>
        <w:rPr>
          <w:lang w:val="hi_IN" w:bidi="hi_IN"/>
        </w:rPr>
      </w:r>
      <w:r>
        <w:rPr>
          <w:lang w:val="hi_IN" w:bidi="hi_IN"/>
        </w:rPr>
        <w:t>यहाँ रुकें और इस प्रश्न पर समूह में चर्चा करें: आपकी भाषा में, आप एक ऐसे शासक का वर्णन कैसे करेंगे जिसके पास बहुत शक्ति और अधिकार है? अब परमेश्वर के बारे में सोचें, जिसके पास सारी शक्ति और अधिकार है! चर्चा करें कि आप कैसे वर्णन करेंगे कि परमेश्वर हर चीज़ पर हर तरीके से शासन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पौलुस, विश्वासियों, परमेश्वर पिता, मसीह, आदम और शासकों का प्रतिनिधित्व करने के लिए चित्र, वस्तुओं, या यहाँ तक कि लोगों का उपयोग कर सकते हैं।</w:t>
      </w:r>
    </w:p>
    <w:p>
      <w:pPr/>
      <w:r>
        <w:rPr>
          <w:lang w:val="hi_IN" w:bidi="hi_IN"/>
        </w:rPr>
      </w:r>
      <w:r>
        <w:rPr>
          <w:lang w:val="hi_IN" w:bidi="hi_IN"/>
        </w:rPr>
        <w:t>इनमें से प्रत्येक के लिए लोग, चित्र या वस्तुएँ चुनें। जब आप इन पदों की कहानी दोबारा सुनाना शुरू करें, तो याद रखें कि पौलुस कुरिन्थुस के विश्वासियों से बात कर रहा है क्योंकि पौलुस विश्वासियों को याद दिलाता है कि वास्तव में क्या हुआ था। आप उस तरह अभिनय कर सकते हैं जैसे मसीह मर गया था, लेकिन परमेश्वर ने मसीह को फिर से जीवित किया। जब पौलुस मसीह की तुलना पहले फलों से करता है, तो आप पहली फसलों की कटाई का अभिनय कर सकते हैं। जब आप एक दिन काटने वाली बाकी फसलों के बारे में सोचें, तो खुश और आशावान महसूस करें। जब पौलुस इस बारे में बात करता है कि आदम के कारण सभी लोग कैसे मर जाते हैं, तो समूह में लोगों को आदम के साथ खड़े होने और मरने का दिखावा करने के लिए कहा जाता है। परन्तु जब लोग मसीह का अनुसरण करते हैं, तो वे मसीह के पास जाकर खड़े होते हैं, और जब वे मरते हैं, तो यह दिखाएँ कि परमेश्वर उन्हें फिर से जीवित करता है। संसार में हर चीज़ का प्रतिनिधित्व करने के लिए कुछ वस्तुओं को चुनें। परमेश्वर उन वस्तुओं को मसीह को दे सकता है ताकि यह दिखाया जा सके कि कैसे परमेश्वर मसीह को सारा अधिकार देता है। आप अभिनय कर सकते हैं कि मसीह शासकों और शक्तियों को कैसे हराता है और उन्हें नष्ट कर देता है। मसीह इन शासकों और अधिकारियों की गर्दन पर अपने पैर भी रखता है। मसीह अपने आप को परमेश्वर के अधिकार के अधीन रखता है, इसलिए आप अभिनय कर सकते हैं कि मसीह वही करता है जो परमेश्वर मसीह से करने के लिए कहता है।</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15:20–28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 जो किसी को इस पत्र को जोर से पढ़ते हुए सुन रहे हैं</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मसीह, पुत्र</w:t>
      </w:r>
    </w:p>
    <w:p>
      <w:pPr>
        <w:pStyle w:val="ListBullet"/>
        <w:spacing w:line="240" w:lineRule="auto"/>
        <w:ind w:left="720"/>
      </w:pPr>
      <w:r>
        <w:rPr>
          <w:lang w:val="hi_IN" w:bidi="hi_IN"/>
        </w:rPr>
      </w:r>
      <w:r>
        <w:rPr>
          <w:lang w:val="hi_IN" w:bidi="hi_IN"/>
        </w:rPr>
        <w:t>आदम</w:t>
      </w:r>
    </w:p>
    <w:p>
      <w:pPr>
        <w:pStyle w:val="ListBullet"/>
        <w:spacing w:line="240" w:lineRule="auto"/>
        <w:ind w:left="720"/>
      </w:pPr>
      <w:r>
        <w:rPr>
          <w:lang w:val="hi_IN" w:bidi="hi_IN"/>
        </w:rPr>
      </w:r>
      <w:r>
        <w:rPr>
          <w:lang w:val="hi_IN" w:bidi="hi_IN"/>
        </w:rPr>
        <w:t>और शासक, अधिकारी और शक्तियाँ</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"लेकिन सत्य यह है कि परमेश्वर ने सच में मसीह को फिर से जीवित किया है। फसल की पहली उपज के समान, परमेश्वर ने मसीह को पहले जिलाया। मसीह के कारण, हम जानते हैं कि परमेश्वर उन सभी विश्वासियों को जिलाएगा जो मर गए हैं। क्योंकि एक मनुष्य के कारण लोगों को मरना होता है, और इसलिए किसी दूसरे मनुष्य के कारण लोग फिर से जीवित होंगे। क्योंकि आदम के कारण सभी मर जाते हैं, और मसीह के कारण परमेश्वर हम सभी को जीवित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किरदार निभाने वाले व्यक्ति से पूछो,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"लेकिन परमेश्वर हर एक को उचित क्रम में जिलाएगा: परमेश्वर ने मसीह को पहले जिलाया, जैसे फसल की पहली उपज होती है।" फिर, जब मसीह लौटेगा, तो परमेश्वर उन लोगों को भी जिलाएगा जो मसीह के हैं। फिर संसार समाप्त हो जाएगा। यह तब होगा जब मसीह परमेश्वर पिता को राज्य देगा। मसीह ऐसा तब करेगा जब मसीह ने उन सभी लोगों को हराया होगा जो इस संसार में शासन करते हैं, अधिकार रखते हैं, और शक्तिशाली हैं। क्योंकि मसीह को तब तक राजा के रूप में शासन करना होगा जब तक कि मसीह अपने सभी शत्रुओं को पराजित नहीं कर देता। अंतिम शत्रु जिसे मसीह नष्ट करेगा, वह स्वयं मृत्यु है—तब लोग अब और नहीं मरेंगे।"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"क्योंकि पवित्रशास्त्र कहता है कि परमेश्वर ने 'सब कुछ उसके अधीन कर दिया है।' इस पवित्रशास्त्र में 'सब कुछ' शब्द स्पष्ट रूप से स्वयं परमेश्वर को शामिल नहीं करता है। ऐसा इसलिए है क्योंकि परमेश्वर ही है जो सब कुछ मसीह के अधिकार के तहत रखता है। जब परमेश्वर यह कर लेगा, तो स्वयं मसीह, पुत्र, अपने आप को परमेश्वर के अधीन रखेगा, जिसने सब कुछ मसीह के अधीन किया है। मसीह यह इसलिए करेगा ताकि परमेश्वर हर तरह से हर चीज़ पर शासन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15:20–28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परमेश्वर ने सच में </w:t>
      </w:r>
      <w:r>
        <w:rPr>
          <w:b/>
          <w:lang w:val="hi_IN" w:bidi="hi_IN"/>
        </w:rPr>
        <w:t>मसीह</w:t>
      </w:r>
      <w:r>
        <w:rPr>
          <w:lang w:val="hi_IN" w:bidi="hi_IN"/>
        </w:rPr>
        <w:t xml:space="preserve"> को फिर से जीवित किया है। मसीह "मसीहा" शब्द के समान है, जो उस विशेष राजा और उद्धारकर्ता को दर्शाता है जिसे परमेश्वर ने भेजने की प्रतिज्ञा की थी, जो यीशु है। </w:t>
      </w:r>
      <w:r>
        <w:rPr>
          <w:lang w:val="hi_IN" w:bidi="hi_IN"/>
        </w:rPr>
        <w:t>मसीह</w:t>
      </w:r>
      <w:r>
        <w:rPr>
          <w:lang w:val="hi_IN" w:bidi="hi_IN"/>
        </w:rPr>
        <w:t xml:space="preserve"> के बारे में अधिक जानकारी के लिए, मुख्य शब्दावली को देखें। मसीह के लिए उसी शब्द या वाक्यांश का उपयोग करें जिसका उपयोग आपने पिछले भागों में किया है।</w:t>
      </w:r>
    </w:p>
    <w:p>
      <w:pPr/>
      <w:r>
        <w:rPr>
          <w:lang w:val="hi_IN" w:bidi="hi_IN"/>
        </w:rPr>
      </w:r>
      <w:r>
        <w:rPr>
          <w:lang w:val="hi_IN" w:bidi="hi_IN"/>
        </w:rPr>
        <w:t xml:space="preserve">मसीह फसल के </w:t>
      </w:r>
      <w:r>
        <w:rPr>
          <w:b/>
          <w:lang w:val="hi_IN" w:bidi="hi_IN"/>
        </w:rPr>
        <w:t>पहले फलों</w:t>
      </w:r>
      <w:r>
        <w:rPr>
          <w:lang w:val="hi_IN" w:bidi="hi_IN"/>
        </w:rPr>
        <w:t xml:space="preserve"> के समान है। पहले फल वे पहले अनाज या फल होते हैं जिन्हें लोग कटाई के समय पौधों से काटते हैं। परमेश्वर के लोग यह पहले फल परमेश्वर को उपहार के रूप में देते थे। ये पहले फल परमेश्वर के वादे और लोगों की आशा का प्रतीक थे कि वे बाकी फसलें इकट्ठा कर सकेंगे।</w:t>
      </w:r>
    </w:p>
    <w:p>
      <w:pPr/>
      <w:r>
        <w:rPr>
          <w:lang w:val="hi_IN" w:bidi="hi_IN"/>
        </w:rPr>
      </w:r>
      <w:r>
        <w:rPr>
          <w:lang w:val="hi_IN" w:bidi="hi_IN"/>
        </w:rPr>
        <w:t xml:space="preserve">यहाँ रुकें और समूह में चर्चा करें कि आप </w:t>
      </w:r>
      <w:r>
        <w:rPr>
          <w:b/>
          <w:lang w:val="hi_IN" w:bidi="hi_IN"/>
        </w:rPr>
        <w:t>पहले फल</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मरे हुओं का </w:t>
      </w:r>
      <w:r>
        <w:rPr>
          <w:b/>
          <w:lang w:val="hi_IN" w:bidi="hi_IN"/>
        </w:rPr>
        <w:t>पुनरुत्थान</w:t>
      </w:r>
      <w:r>
        <w:rPr>
          <w:lang w:val="hi_IN" w:bidi="hi_IN"/>
        </w:rPr>
        <w:t xml:space="preserve"> एक व्यक्ति के काम के कारण आता है, अर्थात मसीह। जब यीशु हमेशा के लिए राजा के रूप में शासन करने के लिए लौटेगा, तो जिन लोगों को परमेश्वर ने स्वीकार किया है, वे फिर से जीवित होंगे और एक नया शरीर प्राप्त करेंगे—एक ऐसा शरीर जो फिर कभी नहीं मरेगा! इस घटना को विश्वासियों का पुनरुत्थान, या मरे हुओं का पुनरुत्थान कहा जाता है। </w:t>
      </w:r>
      <w:r>
        <w:rPr>
          <w:lang w:val="hi_IN" w:bidi="hi_IN"/>
        </w:rPr>
        <w:t>पुनरुत्थान</w:t>
      </w:r>
      <w:r>
        <w:rPr>
          <w:lang w:val="hi_IN" w:bidi="hi_IN"/>
        </w:rPr>
        <w:t xml:space="preserve"> के बारे में अधिक जानकारी के लिए, मुख्य शब्दावली को देखें। मृतकों के पुनरुत्थान के लिए उसी शब्द या वाक्यांश का उपयोग करें जिसका उपयोग आपने पिछले भागों में किया है।</w:t>
      </w:r>
    </w:p>
    <w:p>
      <w:pPr/>
      <w:r>
        <w:rPr>
          <w:lang w:val="hi_IN" w:bidi="hi_IN"/>
        </w:rPr>
      </w:r>
      <w:r>
        <w:rPr>
          <w:lang w:val="hi_IN" w:bidi="hi_IN"/>
        </w:rPr>
        <w:t xml:space="preserve">जब संसार का अंत होगा, तो मसीह </w:t>
      </w:r>
      <w:r>
        <w:rPr>
          <w:b/>
          <w:lang w:val="hi_IN" w:bidi="hi_IN"/>
        </w:rPr>
        <w:t>राज्य</w:t>
      </w:r>
      <w:r>
        <w:rPr>
          <w:lang w:val="hi_IN" w:bidi="hi_IN"/>
        </w:rPr>
        <w:t xml:space="preserve"> को परमेश्वर को सौंप देगा। यह राज्य, जिसे लोग कभी-कभी परमेश्वर का राज्य भी कहते हैं, किसी भौतिक स्थान को नहीं दर्शाता है, जैसे इस पृथ्वी पर स्थित कोई देश। परमेश्वर का राज्य हर जगह है, जहाँ परमेश्वर शासन करता है, और जहाँ लोग परमेश्वर की आज्ञा मानते हैं और परमेश्वर के साथ सही संबंध में रहते हैं। अधिक जानकारी के लिए, मुख्य शब्दावली में </w:t>
      </w:r>
      <w:r>
        <w:rPr>
          <w:lang w:val="hi_IN" w:bidi="hi_IN"/>
        </w:rPr>
        <w:t>परमेश्वर का राज्य</w:t>
      </w:r>
      <w:r>
        <w:rPr>
          <w:lang w:val="hi_IN" w:bidi="hi_IN"/>
        </w:rPr>
        <w:t xml:space="preserve"> देखें। परमेश्वर के राज्य या राज्य के लिए उसी शब्द या वाक्यांश का उपयोग करें जिसका उपयोग आपने पिछले भागों में किया है।</w:t>
      </w:r>
    </w:p>
    <w:p>
      <w:pPr/>
      <w:r>
        <w:rPr>
          <w:lang w:val="hi_IN" w:bidi="hi_IN"/>
        </w:rPr>
      </w:r>
      <w:r>
        <w:rPr>
          <w:lang w:val="hi_IN" w:bidi="hi_IN"/>
        </w:rPr>
        <w:t xml:space="preserve">मसीह यह तब करेगा जब वह हर प्रकार के </w:t>
      </w:r>
      <w:r>
        <w:rPr>
          <w:b/>
          <w:lang w:val="hi_IN" w:bidi="hi_IN"/>
        </w:rPr>
        <w:t>शासन</w:t>
      </w:r>
      <w:r>
        <w:rPr>
          <w:lang w:val="hi_IN" w:bidi="hi_IN"/>
        </w:rPr>
        <w:t xml:space="preserve">, </w:t>
      </w:r>
      <w:r>
        <w:rPr>
          <w:b/>
          <w:lang w:val="hi_IN" w:bidi="hi_IN"/>
        </w:rPr>
        <w:t>अधिकार</w:t>
      </w:r>
      <w:r>
        <w:rPr>
          <w:lang w:val="hi_IN" w:bidi="hi_IN"/>
        </w:rPr>
        <w:t xml:space="preserve"> और </w:t>
      </w:r>
      <w:r>
        <w:rPr>
          <w:b/>
          <w:lang w:val="hi_IN" w:bidi="hi_IN"/>
        </w:rPr>
        <w:t>शक्ति</w:t>
      </w:r>
      <w:r>
        <w:rPr>
          <w:lang w:val="hi_IN" w:bidi="hi_IN"/>
        </w:rPr>
        <w:t xml:space="preserve"> को नष्ट कर देगा। पौलुस इन शब्दों का उपयोग मनुष्यों या दुष्ट आत्माओं दोनों के लिए करता है जो शासन करते हैं और लोगों पर अधिकार, शक्ति और नियंत्रण रखते हैं। जिसके पास अधिकार होता है उसके पास निर्णय लेने और न्याय करने का हक़ और शक्ति होती है। जिस व्यक्ति के पास शक्ति है, उसके पास लोगों को नियंत्रित करने या नुकसान पहुँचाने की ताकत और क्षमता है। इसलिए ये किसी भी प्रकार के शासक हैं जो परमेश्वर के विरुद्ध विद्रोह करते हैं।</w:t>
      </w:r>
    </w:p>
    <w:p>
      <w:pPr/>
      <w:r>
        <w:rPr>
          <w:lang w:val="hi_IN" w:bidi="hi_IN"/>
        </w:rPr>
      </w:r>
      <w:r>
        <w:rPr>
          <w:lang w:val="hi_IN" w:bidi="hi_IN"/>
        </w:rPr>
        <w:t xml:space="preserve">यहाँ रुकें और समूह में चर्चा करें कि आप "शासन, अधिकार और शक्ति" के लिए किस शब्द या वाक्यांश का उपयोग करेंगे। इन शब्दों के बारे में तीसरे चरण में आपने जो चर्चा की थी, उसे याद रखें। इन शब्दों के बारे में अधिक जानकारी के लिए मुख्य शब्दावली में </w:t>
      </w:r>
      <w:r>
        <w:rPr>
          <w:lang w:val="hi_IN" w:bidi="hi_IN"/>
        </w:rPr>
        <w:t>अधिकार</w:t>
      </w:r>
      <w:r>
        <w:rPr>
          <w:lang w:val="hi_IN" w:bidi="hi_IN"/>
        </w:rPr>
        <w:t xml:space="preserve">, </w:t>
      </w:r>
      <w:r>
        <w:rPr>
          <w:lang w:val="hi_IN" w:bidi="hi_IN"/>
        </w:rPr>
        <w:t>दुष्टात्मा</w:t>
      </w:r>
      <w:r>
        <w:rPr>
          <w:lang w:val="hi_IN" w:bidi="hi_IN"/>
        </w:rPr>
        <w:t xml:space="preserve"> और </w:t>
      </w:r>
      <w:r>
        <w:rPr>
          <w:b/>
          <w:lang w:val="hi_IN" w:bidi="hi_IN"/>
        </w:rPr>
        <w:t>अलौकिक आत्मा</w:t>
      </w:r>
      <w:r>
        <w:rPr>
          <w:lang w:val="hi_IN" w:bidi="hi_IN"/>
        </w:rPr>
        <w:t xml:space="preserve"> शब्द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फिर </w:t>
      </w:r>
      <w:r>
        <w:rPr>
          <w:b/>
          <w:lang w:val="hi_IN" w:bidi="hi_IN"/>
        </w:rPr>
        <w:t>पुत्र</w:t>
      </w:r>
      <w:r>
        <w:rPr>
          <w:lang w:val="hi_IN" w:bidi="hi_IN"/>
        </w:rPr>
        <w:t xml:space="preserve"> अपने आप को परमेश्वर के अधिकार के अधीन करेगा। पुत्र, या परमेश्वर का पुत्र, यीशु के लिए एक शीर्षक है। यीशु को परमेश्वर का पुत्र कहा जाता है क्योंकि यीशु का परमेश्वर पिता के साथ एक विशेष संबंध है। परमेश्वर और यीशु एक-दूसरे से प्रेम करते हैं जैसे पिता और पुत्र एक-दूसरे से प्रेम करते हैं।</w:t>
      </w:r>
    </w:p>
    <w:p>
      <w:pPr/>
      <w:r>
        <w:rPr>
          <w:lang w:val="hi_IN" w:bidi="hi_IN"/>
        </w:rPr>
      </w:r>
      <w:r>
        <w:rPr>
          <w:lang w:val="hi_IN" w:bidi="hi_IN"/>
        </w:rPr>
        <w:t xml:space="preserve">यहाँ रुकें और समूह में चर्चा करें कि आप </w:t>
      </w:r>
      <w:r>
        <w:rPr>
          <w:b/>
          <w:lang w:val="hi_IN" w:bidi="hi_IN"/>
        </w:rPr>
        <w:t>पुत्र</w:t>
      </w:r>
      <w:r>
        <w:rPr>
          <w:lang w:val="hi_IN" w:bidi="hi_IN"/>
        </w:rPr>
        <w:t xml:space="preserve"> के लिए किस शब्द या वाक्यांश का उपयोग करेंगे। अधिक जानकारी के लिए मुख्य शब्दावली में </w:t>
      </w:r>
      <w:r>
        <w:rPr>
          <w:lang w:val="hi_IN" w:bidi="hi_IN"/>
        </w:rPr>
        <w:t>परमेश्वर का पुत्र</w:t>
      </w:r>
      <w:r>
        <w:rPr>
          <w:lang w:val="hi_IN" w:bidi="hi_IN"/>
        </w:rPr>
        <w:t xml:space="preserve"> को देखें। यदि आपने पहले ही बाइबल की किसी अन्य पुस्तक में इन शब्दों का अनुवाद किया है, तो उन्हीं शब्दों का प्रयोग करें जिनका प्रयोग आपने वहाँ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15:29–34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15:29–34 को सुनें और अपने मन में रखें।</w:t>
      </w:r>
    </w:p>
    <w:p>
      <w:pPr/>
      <w:r>
        <w:rPr>
          <w:lang w:val="hi_IN" w:bidi="hi_IN"/>
        </w:rPr>
      </w:r>
      <w:r>
        <w:rPr>
          <w:lang w:val="hi_IN" w:bidi="hi_IN"/>
        </w:rPr>
        <w:t>यदि सम्भव हो, तो 1 कुरिन्थियों 15:29–34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15:29–34 का ऑडियो संस्करण सबसे आसानी से समझ में आने वाले अनुवाद में सुनें।</w:t>
      </w:r>
    </w:p>
    <w:p>
      <w:pPr/>
      <w:r>
        <w:rPr>
          <w:lang w:val="hi_IN" w:bidi="hi_IN"/>
        </w:rPr>
      </w:r>
      <w:r>
        <w:rPr>
          <w:lang w:val="hi_IN" w:bidi="hi_IN"/>
        </w:rPr>
        <w:t>पौलुस के पत्र के पिछले भाग में, पौलुस ने वर्णन किया कि जब परमेश्वर मसीह को फिर से जीवित करने का परमेश्वर का वादा पूरा करेगा, तो परमेश्वर क्या करेगा। पौलुस के पत्र के इस भाग में, पौलुस फिर से वर्णन करता है कि यदि परमेश्वर मरे हुए लोगों को फिर से जीवित न करता तो क्या सच होता। यदि मसीह का पुनरुत्थान सच नहीं होता, तो विश्वासी जिस तरह से व्यवहार कर रहे हैं, वह व्यर्थ होता। हालाँकि, चूँकि पुनरुत्थान सच है, इसलिए पौलुस लोगों से सही तरीके से जीने का आग्रह करता है।</w:t>
      </w:r>
    </w:p>
    <w:p>
      <w:pPr/>
      <w:r>
        <w:rPr>
          <w:lang w:val="hi_IN" w:bidi="hi_IN"/>
        </w:rPr>
      </w:r>
      <w:r>
        <w:rPr>
          <w:lang w:val="hi_IN" w:bidi="hi_IN"/>
        </w:rPr>
        <w:t>इस भाग में, पौलुस फिर से इस बारे में बात करता है कि यदि परमेश्वर मरे हुए लोगों को फिर से जीवित न करता, तो लोगों का जीवन कैसा होता। पौलुस ने सुना है कि कुरिन्थुस के कुछ विश्वासी मरे हुओं के लिए बपतिस्मा प्राप्त कर रहे हैं। उस समय, विश्वासी शायद एक-दूसरे को पूरी तरह से पानी में डुबकर बपतिस्मा देते थे। एक विश्वासी ऐसा यह दिखाने के लिए करता है कि वह परमेश्वर के सामने पश्चाताप कर रहा है और परमेश्वर से क्षमा माँग रहा है। विश्वासी ऐसा यह दिखाने के लिए भी करते हैं कि वे यीशु के हैं और यीशु का अनुसरण करना चाहते हैं।</w:t>
      </w:r>
    </w:p>
    <w:p>
      <w:pPr/>
      <w:r>
        <w:rPr>
          <w:lang w:val="hi_IN" w:bidi="hi_IN"/>
        </w:rPr>
      </w:r>
      <w:r>
        <w:rPr>
          <w:lang w:val="hi_IN" w:bidi="hi_IN"/>
        </w:rPr>
        <w:t>यह स्पष्ट नहीं है कि पौलुस का क्या अर्थ है जब वह कहता है कि विश्वासी मरे हुओं के लिए बपतिस्मा प्राप्त कर रहे हैं। शायद कुरिन्थुस के लोगों ने ये बपतिस्मा उन विश्वासियों की मदद करने के लिए किया था जो बिना बपतिस्मा लिए मर गए थे, और यह लोगों के लिए बपतिस्मा के बारे में सोचने का सही तरीका नहीं है। शायद कुरिन्थुस के लोगों ने ये बपतिस्मा इसलिए किया था ताकि विश्वासी पुनरुत्थान के समय फिर से उन मृत विश्वासियों को देखने की आशा कर सकें जिन्हें वे प्यार करते थे। बाइबल में कहीं और कोई भी इसका उल्लेख नहीं करता है, और हमें यह नहीं पता कि कुरिन्थुस के लोग ऐसा क्यों कर रहे थे।</w:t>
      </w:r>
    </w:p>
    <w:p>
      <w:pPr/>
      <w:r>
        <w:rPr>
          <w:lang w:val="hi_IN" w:bidi="hi_IN"/>
        </w:rPr>
      </w:r>
      <w:r>
        <w:rPr>
          <w:lang w:val="hi_IN" w:bidi="hi_IN"/>
        </w:rPr>
        <w:t>पौलुस स्पष्ट नहीं है कि उसका क्या अर्थ है जब वह कहता है कि विश्वासी मरे हुओं के लिए बपतिस्मा ले रहे हैं। पौलुस यह भी नहीं बताता कि विश्वासी जो कर रहे हैं, वह लोगों के लिए बपतिस्मा के बारे में सोचने का सही तरीका है या नहीं। कुरिन्थुस के लोगों ने यह किसी भी कारण से किया हो, पौलुस यह दिखाने की कोशिश कर रहा है कि यदि पुनरुत्थान न होता तो बपतिस्मा का यह तरीका समझ में नहीं आता। यदि परमेश्वर मरे हुओं को फिर से जीवित नहीं करता है, तो सभी विश्वासी हमेशा के लिए मर जाएँगे, भले ही वे विश्वासी बपतिस्मा ले लें।</w:t>
      </w:r>
    </w:p>
    <w:p>
      <w:pPr/>
      <w:r>
        <w:rPr>
          <w:lang w:val="hi_IN" w:bidi="hi_IN"/>
        </w:rPr>
      </w:r>
      <w:r>
        <w:rPr>
          <w:lang w:val="hi_IN" w:bidi="hi_IN"/>
        </w:rPr>
        <w:t>यदि परमेश्वर किसी को फिर से जीवित नहीं करता, यहाँ तक कि मसीह को भी नहीं, तो सुसमाचार झूठ होगा। और यदि सुसमाचार झूठ होता, तो पौलुस और प्रेरितों के पास सुसमाचार के बारे में बात करने के लिए अपने जीवन को जोखिम में डालने का कोई कारण नहीं होता। पौलुस कुरिन्थुस के लोगों को याद दिलाता है कि विश्वासी लगातार मरने के खतरे में हैं। पौलुस कहता है कि पौलुस भी खतरे में है। यह बात उतनी ही निश्चित है, जितनी कि यह सच्चाई कि पौलुस को इस बात पर गर्व है और वह इस पर घमंड करता है कि कुरिन्थियों ने हमारे प्रभु मसीह यीशु पर विश्वास किया।</w:t>
      </w:r>
    </w:p>
    <w:p>
      <w:pPr/>
      <w:r>
        <w:rPr>
          <w:lang w:val="hi_IN" w:bidi="hi_IN"/>
        </w:rPr>
      </w:r>
      <w:r>
        <w:rPr>
          <w:lang w:val="hi_IN" w:bidi="hi_IN"/>
        </w:rPr>
        <w:t>यहाँ रुकें और समूह में इस प्रश्न पर चर्चा करें: इस बारे में सोचें कि एक माता-पिता को इस बात पर कितना गर्व होता है कि उसका बच्चा शिक्षक से कैसे सीखा है। आपकी भाषा में, यह अभिभावक अपने बच्चे के बारे में कैसे बात करेगा? इस ऑडियो को यहाँ रोकें।</w:t>
      </w:r>
    </w:p>
    <w:p>
      <w:pPr/>
      <w:r>
        <w:rPr>
          <w:lang w:val="hi_IN" w:bidi="hi_IN"/>
        </w:rPr>
      </w:r>
      <w:r>
        <w:rPr>
          <w:lang w:val="hi_IN" w:bidi="hi_IN"/>
        </w:rPr>
        <w:t>अविश्वासी लगभग हर जगह पौलुस का विरोध करते थे जहाँ पौलुस जाते थे। जब पौलुस इफिसुस नगर में था, तो लोगों ने पौलुस पर उतनी ही क्रूरता से हमला किया जैसे हिंसक पशु दूसरे पशुओं पर हमला करते हैं। यदि पुनरुत्थान के बारे में सुसमाचार झूठा होता, तो पौलुस का इन खतरनाक परिस्थितियों में लगातार जाना पागलपन होता। पौलुस किसी की मदद नहीं कर रहा होता, और यदि कोई पौलुस को मार डाले, तो पौलुस हमेशा के लिए मर जाएगा! पौलुस को व्यर्थ ही दुख सहना पड़ता।</w:t>
      </w:r>
    </w:p>
    <w:p>
      <w:pPr/>
      <w:r>
        <w:rPr>
          <w:lang w:val="hi_IN" w:bidi="hi_IN"/>
        </w:rPr>
      </w:r>
      <w:r>
        <w:rPr>
          <w:lang w:val="hi_IN" w:bidi="hi_IN"/>
        </w:rPr>
        <w:t>यदि परमेश्वर मरे हुओं को फिर से जीवित नहीं करता है, तो पौलुस कहता है कि विश्वासियों को अपने जीवन को जोखिम में डालकर किसी असत्य के लिए प्रयास करने के बजाय इस जीवन का आनंद लेने की कोशिश करनी चाहिए। जैसा कि लोकप्रिय कहावत में कहा गया है, विश्वासियों को बस खूब खाना चाहिए और शराब पीकर मस्त हो जाना चाहिए। जीवन का कोई अर्थ नहीं होगा, क्योंकि आखिरकार सभी लोग मर जाएँगे और हमेशा के लिए मृत रहेंगे।</w:t>
      </w:r>
    </w:p>
    <w:p>
      <w:pPr/>
      <w:r>
        <w:rPr>
          <w:lang w:val="hi_IN" w:bidi="hi_IN"/>
        </w:rPr>
      </w:r>
      <w:r>
        <w:rPr>
          <w:lang w:val="hi_IN" w:bidi="hi_IN"/>
        </w:rPr>
        <w:t>लेकिन, मरे हुओं का पुनरुत्थान सच है। पौलुस विश्वासियों से कहता है कि वे किसी भी झूठे शिक्षक पर विश्वास करना बंद कर दें जो कहते हैं कि परमेश्वर लोगों को मृतकों में से नहीं जिलाता। जैसा कि लोग अक्सर कहते हैं, यदि आप बुरे लोगों से मित्रता करते हैं, तो आप स्वयं बुरा व्यवहार करने लगेंगे। पौलुस विश्वासियों से कहता है कि वे नशे में रहने वाले व्यक्ति की तरह मूर्खतापूर्ण व्यवहार करना बंद करें। चूँकि विश्वासियों को भविष्य के पुनरुत्थान में आशा है, इसलिए विश्वासियों को पाप नहीं करना चाहिए, लेकिन पाप से बचने के लिए जो भी संभव हो सके, करना चाहिए।</w:t>
      </w:r>
    </w:p>
    <w:p>
      <w:pPr/>
      <w:r>
        <w:rPr>
          <w:lang w:val="hi_IN" w:bidi="hi_IN"/>
        </w:rPr>
      </w:r>
      <w:r>
        <w:rPr>
          <w:lang w:val="hi_IN" w:bidi="hi_IN"/>
        </w:rPr>
        <w:t>यहाँ रुकें और समूह में इस प्रश्न पर चर्चा करें: कल्पना करें कि आप एक दिन किसी महत्वपूर्ण घटना में भाग लेने जा रहे थे, जैसे कि खेल प्रतियोगिता या एक बड़ा विवाह । जब आप उस दिन की प्रतीक्षा कर रहे थे, तो आपने तैयारी के लिए क्या किया? यदि आप उस महत्वपूर्ण घटना में नहीं जा रहे होते, तो आप अलग तरीके से कैसे व्यवहार करते? इस ऑडियो को यहाँ रोकें।</w:t>
      </w:r>
    </w:p>
    <w:p>
      <w:pPr/>
      <w:r>
        <w:rPr>
          <w:lang w:val="hi_IN" w:bidi="hi_IN"/>
        </w:rPr>
      </w:r>
      <w:r>
        <w:rPr>
          <w:lang w:val="hi_IN" w:bidi="hi_IN"/>
        </w:rPr>
        <w:t>पौलुस कहता है कि कुछ कुरिन्थुस के लोगों को परमेश्वर के बारे में कोई ज्ञान नहीं है। पौलुस का अर्थ है कि ये कुरिन्थुस के लोग परमेश्वर और परमेश्वर के मार्गों को नहीं जानते हैं। ये कुरिन्थुस के लोग पुनरुत्थान के बारे में सत्य पर विश्वास करने के बजाय पाप कर रहे हैं और झूठ पर विश्वास कर रहे हैं।</w:t>
      </w:r>
    </w:p>
    <w:p>
      <w:pPr/>
      <w:r>
        <w:rPr>
          <w:lang w:val="hi_IN" w:bidi="hi_IN"/>
        </w:rPr>
      </w:r>
      <w:r>
        <w:rPr>
          <w:lang w:val="hi_IN" w:bidi="hi_IN"/>
        </w:rPr>
        <w:t>यहाँ रुकें और समूह में इस प्रश्न पर चर्चा करें: परिवार के किसी ऐसे सदस्य के बारे में सोचें जिसे आप बहुत अच्छी तरह से नहीं जानते हैं। उस परिवार के सदस्य के लिए कौन-से विश्वास महत्वपूर्ण हैं? वह परिवार का सदस्य कैसे व्यवहार करता है? अब परिवार के एक सदस्य के बारे में सोचें जिसे आप अच्छी तरह से जानते हैं। उस परिवार के सदस्य के लिए कौन-से विश्वास महत्वपूर्ण हैं? वह परिवार का सदस्य कैसे व्यवहार करता है? परिवार के किस सदस्य के बारे में बात करना आसान था? इस ऑडियो को यहाँ रोकें।</w:t>
      </w:r>
    </w:p>
    <w:p>
      <w:pPr/>
      <w:r>
        <w:rPr>
          <w:lang w:val="hi_IN" w:bidi="hi_IN"/>
        </w:rPr>
      </w:r>
      <w:r>
        <w:rPr>
          <w:lang w:val="hi_IN" w:bidi="hi_IN"/>
        </w:rPr>
        <w:t>पौलुस कहता है कि कुरिन्थुस के लोगों को इससे शर्मिंदा होना चाहिए। पौलुस चाहता है कि इस शर्म के कारण कुरिन्थुस के लोगों पाप करना बंद करके परमेश्वर को जानना सीखना चाहिए। कुरिन्थुस के लोगों को इस तरह जीना चाहिए जैसे कि वे सुसमाचार पर विश्वास करते हैं: कि परमेश्वर ने मसीह को फिर से जीवित किया है, इसलिए मसीह ने विश्वासियों को उनके पापों से बचाया है। कुरिन्थुस के लोगों को परमेश्वर के जीवन जीने के तरीके का पालन करना चाहिए क्योंकि वे मरे हुओं के पुनरुत्थान की प्रतीक्षा करते हैं।</w:t>
      </w:r>
    </w:p>
    <w:p>
      <w:pPr/>
      <w:r>
        <w:rPr>
          <w:lang w:val="hi_IN" w:bidi="hi_IN"/>
        </w:rPr>
      </w:r>
      <w:r>
        <w:rPr>
          <w:lang w:val="hi_IN" w:bidi="hi_IN"/>
        </w:rPr>
        <w:t>यहाँ रुकें और इस प्रश्न पर समूह में चर्चा करें: आपकी संस्कृति में, ऐसे कौन से समय होते हैं जब माता-पिता या शिक्षक जैसे व्यक्ति किसी दूसरे को शर्म महसूस करा सकते हैं? जब आप शर्म महसूस करते हैं तो आप क्या करते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15:29–34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पुनरुत्थान विश्वासियों के जीवन को अर्थ देता है। यदि परमेश्वर किसी को फिर से जीवित नहीं करेगा, तो लोगों के लिए मरे हुओं के लिए बपतिस्मा लेना या सुसमाचार के लिए अपना जीवन जोखिम में डालना व्यर्थ होगा। इस जीवन में लोग जो कुछ भी करते, उससे यह तथ्य नहीं बदलता कि लोगों को हमेशा के लिए मरना ही है। इसलिए यदि परमेश्वर किसी को फिर से जीवित नहीं करता, तो विश्वासियों को बस अपने जीवित रहने के समय का आनंद लेना चाहिए।</w:t>
      </w:r>
    </w:p>
    <w:p>
      <w:pPr/>
      <w:r>
        <w:rPr>
          <w:lang w:val="hi_IN" w:bidi="hi_IN"/>
        </w:rPr>
      </w:r>
      <w:r>
        <w:rPr>
          <w:b/>
          <w:lang w:val="hi_IN" w:bidi="hi_IN"/>
        </w:rPr>
        <w:t>दूसरे भाग में:</w:t>
      </w:r>
      <w:r>
        <w:rPr>
          <w:lang w:val="hi_IN" w:bidi="hi_IN"/>
        </w:rPr>
        <w:t xml:space="preserve"> लेकिन, परमेश्वर लोगों को फिर से जीवित करेगा। पौलुस विश्वासियों से कहता है कि वे किसी भी व्यक्ति की बात न सुनें जो कहता है कि कोई पुनरुत्थान नहीं है। इसके बजाय, पौलुस विश्वासियों से आग्रह करता है कि वे पाप न करें। पौलुस कहता है कि कुरिन्थुस के लोगों को शर्मिंदा होना चाहिए क्योंकि वे परमेश्वर के मार्गों को नहीं जानते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कुरिन्थुस के विश्वासी जो किसी को इस पत्र को जोर से पढ़ते हुए सुन रहे हैं</w:t>
      </w:r>
    </w:p>
    <w:p>
      <w:pPr>
        <w:pStyle w:val="ListBullet"/>
        <w:spacing w:line="240" w:lineRule="auto"/>
        <w:ind w:left="720"/>
      </w:pPr>
      <w:r>
        <w:rPr>
          <w:lang w:val="hi_IN" w:bidi="hi_IN"/>
        </w:rPr>
      </w:r>
      <w:r>
        <w:rPr>
          <w:lang w:val="hi_IN" w:bidi="hi_IN"/>
        </w:rPr>
        <w:t>कुरिन्थुस के लोगों का समूह जो मरे हुओं के पुनरुत्थान पर विश्वास नहीं करता है</w:t>
      </w:r>
    </w:p>
    <w:p>
      <w:pPr>
        <w:pStyle w:val="ListBullet"/>
        <w:spacing w:line="240" w:lineRule="auto"/>
        <w:ind w:left="720"/>
      </w:pPr>
      <w:r>
        <w:rPr>
          <w:lang w:val="hi_IN" w:bidi="hi_IN"/>
        </w:rPr>
      </w:r>
      <w:r>
        <w:rPr>
          <w:lang w:val="hi_IN" w:bidi="hi_IN"/>
        </w:rPr>
        <w:t>विश्वासियों का समूह जो मरे हुओं के लिए बपतिस्मा प्राप्त कर रहा है</w:t>
      </w:r>
    </w:p>
    <w:p>
      <w:pPr>
        <w:pStyle w:val="ListBullet"/>
        <w:spacing w:line="240" w:lineRule="auto"/>
        <w:ind w:left="720"/>
      </w:pPr>
      <w:r>
        <w:rPr>
          <w:lang w:val="hi_IN" w:bidi="hi_IN"/>
        </w:rPr>
      </w:r>
      <w:r>
        <w:rPr>
          <w:lang w:val="hi_IN" w:bidi="hi_IN"/>
        </w:rPr>
        <w:t>वे विश्वासी जो पहले ही मर गए हैं</w:t>
      </w:r>
    </w:p>
    <w:p>
      <w:pPr>
        <w:pStyle w:val="ListBullet"/>
        <w:spacing w:line="240" w:lineRule="auto"/>
        <w:ind w:left="720"/>
      </w:pPr>
      <w:r>
        <w:rPr>
          <w:lang w:val="hi_IN" w:bidi="hi_IN"/>
        </w:rPr>
      </w:r>
      <w:r>
        <w:rPr>
          <w:lang w:val="hi_IN" w:bidi="hi_IN"/>
        </w:rPr>
        <w:t>प्रेरित और विश्वासी जो अपने जीवन को जोखिम में डालते हैं</w:t>
      </w:r>
    </w:p>
    <w:p>
      <w:pPr>
        <w:pStyle w:val="ListBullet"/>
        <w:spacing w:line="240" w:lineRule="auto"/>
        <w:ind w:left="720"/>
      </w:pPr>
      <w:r>
        <w:rPr>
          <w:lang w:val="hi_IN" w:bidi="hi_IN"/>
        </w:rPr>
      </w:r>
      <w:r>
        <w:rPr>
          <w:lang w:val="hi_IN" w:bidi="hi_IN"/>
        </w:rPr>
        <w:t>मसीह यीशु हमारा प्रभु</w:t>
      </w:r>
    </w:p>
    <w:p>
      <w:pPr>
        <w:pStyle w:val="ListBullet"/>
        <w:spacing w:line="240" w:lineRule="auto"/>
        <w:ind w:left="720"/>
      </w:pPr>
      <w:r>
        <w:rPr>
          <w:lang w:val="hi_IN" w:bidi="hi_IN"/>
        </w:rPr>
      </w:r>
      <w:r>
        <w:rPr>
          <w:lang w:val="hi_IN" w:bidi="hi_IN"/>
        </w:rPr>
        <w:t>इफिसुस के हिंसक लोग</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पहले भाग में, पौलुस फिर से यह दिखावा करेगा कि एक अवास्तविक स्थिति सच है। पौलुस कल्पना करेगा कि परमेश्वर किसी भी मरे हुए व्यक्ति को जीवित नहीं करता है, जिसमें मसीह भी शामिल है, ताकि यह दिखाया जा सके कि यदि यह सच होता, तो विश्वासियों के जीवन का कोई अर्थ नहीं होता। बार-बार, पौलुस प्रश्न पूछता है, जैसे कि पौलुस कुरिन्थुस के विश्वासियों से बात कर रहा है। पौलुस पूछता है कि यदि पुनरुत्थान सत्य नहीं होता, तो लोग कुछ निश्चित तरीकों से क्यों जीते। पौलुस उत्तर की उम्मीद नहीं कर रहा है, बल्कि यह दिखा रहा है कि यदि पुनरुत्थान नहीं होता, तो लोग जो कर रहे हैं, उसका कोई मतलब नहीं होता।</w:t>
      </w:r>
    </w:p>
    <w:p>
      <w:pPr/>
      <w:r>
        <w:rPr>
          <w:lang w:val="hi_IN" w:bidi="hi_IN"/>
        </w:rPr>
      </w:r>
      <w:r>
        <w:rPr>
          <w:lang w:val="hi_IN" w:bidi="hi_IN"/>
        </w:rPr>
        <w:t>यहाँ रुकें और इस प्रश्न पर समूह में चर्चा करें: एक कार्य के रूप में, एक ऐसी स्थिति की कल्पना करें जो वास्तविक नहीं है, जैसे कि सूरज रात के समय चमकता है। इस बारे में बात करें कि इस अवास्तविक स्थिति में लोगों को अपने जीवन जीने के तरीके को कैसे बदलना होगा। इस नई अवास्तविक स्थिति में लोगों द्वारा किए गए कार्य कैसे व्यर्थ हो सकते हैं, इसका वर्णन करते समय ध्यान दें। इस ऑडियो को यहाँ रोकें।</w:t>
      </w:r>
    </w:p>
    <w:p>
      <w:pPr/>
      <w:r>
        <w:rPr>
          <w:lang w:val="hi_IN" w:bidi="hi_IN"/>
        </w:rPr>
      </w:r>
      <w:r>
        <w:rPr>
          <w:lang w:val="hi_IN" w:bidi="hi_IN"/>
        </w:rPr>
        <w:t>पौलुस पहले उन लोगों का उल्लेख करता है जो मरे हुओं के लिए बपतिस्मा लेते हैं। हालाँकि यह स्पष्ट नहीं है कि कुरिन्थुस के लोग यहाँ क्या कर रहे थे, लेकिन शायद कुरिन्थुस के लोग मृत लोगों के लिए कुछ बदलने की उम्मीद कर रहे थे या अपने मरने के बाद अपने लिए कुछ पाने की आशा कर रहे थे। हालाँकि, यदि परमेश्वर मरे हुए विश्वासियों को फिर से जीवित नहीं करता है, तो विश्वासियों द्वारा अभी किया गया कुछ भी उनके मरने के बाद किसी के साथ होने वाली स्थिति को नहीं बदल सकता। यह बपतिस्मा व्यर्थ होगा।</w:t>
      </w:r>
    </w:p>
    <w:p>
      <w:pPr/>
      <w:r>
        <w:rPr>
          <w:lang w:val="hi_IN" w:bidi="hi_IN"/>
        </w:rPr>
      </w:r>
      <w:r>
        <w:rPr>
          <w:lang w:val="hi_IN" w:bidi="hi_IN"/>
        </w:rPr>
        <w:t>पौलुस यह भी कहता है कि यदि पुनरुत्थान न होता तो प्रेरितों के लिए सुसमाचार साझा करने के लिए अपने जीवन को जोखिम में डालना व्यर्थ होता। पौलुस इस भाग में विशेष रूप से प्रेरितों का उल्लेख नहीं करता है। हालाँकि, जब पौलुस कहता है “हम अपने जीवन को खतरे में डाल रहे हैं,” तो पौलुस अपने और अन्य प्रेरितों के बारे में बात कर रहा है। ये प्रेरित ऐसा झूठ बोल रहे होंगे जो किसी की मदद नहीं कर सकता, यहाँ तक कि स्वयं की भी नहीं कर सकता। फिर भी पौलुस कहता है कि वह और प्रेरित हर घंटे खतरे में हैं, जिसका अर्थ है कि वे लगातार खतरे में हैं। पौलुस कहता है, "मैं हर दिन मरता हूँ," जिसका अर्थ है कि कोई पौलुस को किसी भी दिन मार सकता है!</w:t>
      </w:r>
    </w:p>
    <w:p>
      <w:pPr/>
      <w:r>
        <w:rPr>
          <w:lang w:val="hi_IN" w:bidi="hi_IN"/>
        </w:rPr>
      </w:r>
      <w:r>
        <w:rPr>
          <w:lang w:val="hi_IN" w:bidi="hi_IN"/>
        </w:rPr>
        <w:t>यहाँ रुकें और इस प्रश्न पर समूह में चर्चा करें: आपकी भाषा में लगातार होने वाली घटनाओं का वर्णन करने के लिए कौन से तरीके हैं, जैसे कि लोगों का सांस लेना? आप किसी ऐसी घटना का वर्णन कैसे करेंगे जो किसी भी समय हो सकती है, जैसे कि उड़ने वाला कीड़ा? आप एक बहुत खतरनाक स्थिति में होने का वर्णन कैसे करेंगे? अब चर्चा करें कि आप कैसे वर्णन करेंगे कि पौलुस हर दिन खतरे में है और आप यह कैसे बताएंगे। इस ऑडियो को यहाँ रोकें।</w:t>
      </w:r>
    </w:p>
    <w:p>
      <w:pPr/>
      <w:r>
        <w:rPr>
          <w:lang w:val="hi_IN" w:bidi="hi_IN"/>
        </w:rPr>
      </w:r>
      <w:r>
        <w:rPr>
          <w:lang w:val="hi_IN" w:bidi="hi_IN"/>
        </w:rPr>
        <w:t>पौलुस घोषणा करता है कि यह वास्तव में सच है कि पौलुस खतरे में है। पौलुस शपथ लेता है, या गंभीर रूप से घोषणा करता है कि वह निश्चित रूप से खतरे में है, ठीक वैसे ही जैसे पौलुस कुरिन्थियों के बारे में घमण्ड करता है। पौलुस कुरिन्थियों को याद दिलाता है कि पौलुस कुरिन्थियों की परवाह करता है क्योंकि वह उन्हें भाई, या प्रिय दोस्त कहता है। पौलुस घमण्ड करता है, या गर्व करता है कि वे मसीह यीशु पर विश्वास करते हैं। पौलुस कहता है कि यीशु पौलुस का प्रभु, या स्वामी है, और साथ ही कुरिन्थियों का प्रभु है। पौलुस हमारे प्रभु यीशु द्वारा कुरिन्थियों के जीवन में किए गए कार्यों से प्रसन्न हैं।</w:t>
      </w:r>
    </w:p>
    <w:p>
      <w:pPr/>
      <w:r>
        <w:rPr>
          <w:lang w:val="hi_IN" w:bidi="hi_IN"/>
        </w:rPr>
      </w:r>
      <w:r>
        <w:rPr>
          <w:lang w:val="hi_IN" w:bidi="hi_IN"/>
        </w:rPr>
        <w:t>यहाँ रुकें और समूह में इस प्रश्न पर चर्चा करें: पौलुस गंभीरता से घोषणा करता है कि वह खतरे में है ताकि कुरिन्थुस के लोग यह समझ सकें कि वह खतरा कितना वास्तविक है। आपकी संस्कृति में, लोग कौन-सी बातें कहते हैं ताकि यह स्पष्ट हो सके कि ये लोग सच बोल रहे हैं? ऐसे कौन-कौन से समय होते हैं जब लोग कसम खाते हैं या गंभीरता से कुछ वादा करते हैं? इस ऑडियो को यहाँ रोकें।</w:t>
      </w:r>
    </w:p>
    <w:p>
      <w:pPr/>
      <w:r>
        <w:rPr>
          <w:lang w:val="hi_IN" w:bidi="hi_IN"/>
        </w:rPr>
      </w:r>
      <w:r>
        <w:rPr>
          <w:lang w:val="hi_IN" w:bidi="hi_IN"/>
        </w:rPr>
        <w:t>फिर पौलुस कुरिन्थुस के लोगों को एक बार जब पौलुस खतरे में था, उसके बारे में बताता है। पौलुस ने इफिसुस नगर में कुछ समय बिताया, जो कुरिन्थुस के पूर्व में एक नगर है। पौलुस कहता है कि वह इफिसुस में उन लोगों से लड़ा जो हिंसक जानवर जैसे क्रूर थे। कभी-कभी पौलुस का उन लोगों के साथ वाद-विवाद होता था। कभी-कभी लोग एक क्रोधित भीड़ बनकर विश्वासियों को चोट पहुँचाने की कोशिश करते थे। यदि पौलुस में केवल मानवीय आशा होती थी, या यदि पौलुस सोचता कि वह मरने के बाद भी मरा रहेगा, तो पौलुस का दुख उठाना व्यर्थ होता। पौलुस कहता है कि केवल उनसे झूठ बोलने के लिए इन खतरनाक लोगों का सामना करने का कोई कारण नहीं था।</w:t>
      </w:r>
    </w:p>
    <w:p>
      <w:pPr/>
      <w:r>
        <w:rPr>
          <w:lang w:val="hi_IN" w:bidi="hi_IN"/>
        </w:rPr>
      </w:r>
      <w:r>
        <w:rPr>
          <w:lang w:val="hi_IN" w:bidi="hi_IN"/>
        </w:rPr>
        <w:t xml:space="preserve">यहाँ रुकें और समूह के रूप में </w:t>
      </w:r>
      <w:r>
        <w:rPr>
          <w:b/>
          <w:lang w:val="hi_IN" w:bidi="hi_IN"/>
        </w:rPr>
        <w:t>इफिसुस</w:t>
      </w:r>
      <w:r>
        <w:rPr>
          <w:lang w:val="hi_IN" w:bidi="hi_IN"/>
        </w:rPr>
        <w:t xml:space="preserve"> का नक्शा देखें। इस ऑडियो को यहाँ रोकें।</w:t>
      </w:r>
    </w:p>
    <w:p>
      <w:pPr/>
      <w:r>
        <w:rPr>
          <w:lang w:val="hi_IN" w:bidi="hi_IN"/>
        </w:rPr>
      </w:r>
      <w:r>
        <w:rPr>
          <w:lang w:val="hi_IN" w:bidi="hi_IN"/>
        </w:rPr>
        <w:t>यहाँ रुकें और समूह में इस प्रश्न पर चर्चा करें: उस समय की एक कहानी सुनाएँ जब लोगों ने दूसरों पर हमला किया, चाहे वह कठोर शब्दों से हो, हिंसक कार्यों से हो, या दोनों से। उस हमले का वर्णन करने के तरीके पर ध्यान दें। इस ऑडियो को यहाँ रोकें।</w:t>
      </w:r>
    </w:p>
    <w:p>
      <w:pPr/>
      <w:r>
        <w:rPr>
          <w:lang w:val="hi_IN" w:bidi="hi_IN"/>
        </w:rPr>
      </w:r>
      <w:r>
        <w:rPr>
          <w:lang w:val="hi_IN" w:bidi="hi_IN"/>
        </w:rPr>
        <w:t>यदि परमेश्वर मरे हुओं को फिर से जीवित नहीं करता है, तो पौलुस कहता है कि सही तरीके से जीने की कोशिश करने का कोई कारण नहीं होगा। कोई भी कुछ नहीं कर सकता था जो इस तथ्य को बदल सके कि उन लोगों की एक दिन मृत्यु होगी और वे हमेशा के लिए मृत रहेंगे। इसलिए लोगों के लिए इस जीवन का आनंद लेना अधिक समझ में आएगा क्योंकि लोग फिर से जीवित नहीं रहेंगे। पौलुस एक लोकप्रिय कहावत को उद्धृत करता है जो कुरिन्थुस के लोग जानते हैं, इसलिए पौलुस यह नहीं बताता कि यह कहावत कहाँ से आई है। इस कहावत में कहा गया है कि लोगों को बहुत अधिक भोजन खाना चाहिए और बहुत अधिक शराब पीना चाहिए, क्योंकि लोग जो भी करें, लोग जल्द ही मर जाएँगे।</w:t>
      </w:r>
    </w:p>
    <w:p>
      <w:pPr/>
      <w:r>
        <w:rPr>
          <w:lang w:val="hi_IN" w:bidi="hi_IN"/>
        </w:rPr>
      </w:r>
      <w:r>
        <w:rPr>
          <w:lang w:val="hi_IN" w:bidi="hi_IN"/>
        </w:rPr>
        <w:t>लेकिन, परमेश्वर लोगों को मृतकों में से जिलाता है। दूसरे भाग में, पौलुस लोगों को बताता है कि लोगों को कैसे जीना चाहिए, क्योंकि पुनरुत्थान सच है। पौलुस लोगों से कहता है कि वे उन झूठे शिक्षकों की बात न सुनें जो कहते हैं कि पुनरुत्थान नहीं होगा। फिर से, पौलुस एक लोकप्रिय कहावत को उद्धृत करता है जिसे उसने और उसके सुनने वालों ने सच माना है। यह पवित्रशास्त्र से नहीं है, बल्कि एक यूनानी लेखक से है। इस लेखक ने कहा कि आप जिस संगति में रहते हैं, या जिन लोगों के साथ आप समय बिताते हैं, वे आपको प्रभावित करेंगे। यदि आप बुरे लोगों के साथ समय बिताते हैं, तो आपका चरित्र बुरा हो जाएगा, जिसका अर्थ है कि आप भी बुरा व्यवहार करने लगेंगे।</w:t>
      </w:r>
    </w:p>
    <w:p>
      <w:pPr/>
      <w:r>
        <w:rPr>
          <w:lang w:val="hi_IN" w:bidi="hi_IN"/>
        </w:rPr>
      </w:r>
      <w:r>
        <w:rPr>
          <w:lang w:val="hi_IN" w:bidi="hi_IN"/>
        </w:rPr>
        <w:t>यहाँ रुकें और इस प्रश्न पर समूह में चर्चा करें: आपकी भाषा में, कुछ कहावतें या कहानियाँ कौन सी हैं जिन्हें लोग सच मानते हैं? लोग इन बातों को कैसे साझा करते हैं? लोग ऐसा क्यों करते हैं? इस ऑडियो को यहाँ रोकें।</w:t>
      </w:r>
    </w:p>
    <w:p>
      <w:pPr/>
      <w:r>
        <w:rPr>
          <w:lang w:val="hi_IN" w:bidi="hi_IN"/>
        </w:rPr>
      </w:r>
      <w:r>
        <w:rPr>
          <w:lang w:val="hi_IN" w:bidi="hi_IN"/>
        </w:rPr>
        <w:t>पौलुस कहता है, "यह रोको!" नशे में रहने वाले लोगों की तरह अभिनय करने के बजाय, जो मूर्खतापूर्ण तरीके से व्यवहार करते हैं, विश्वासियों को शांत लोगों की तरह व्यवहार करना चाहिए। सचेत लोग सही तरीके से सीख सकते हैं और कार्य कर सकते हैं। पौलुस विश्वासियों से कहता है कि वे पाप करना बंद करें। जब पौलुस विश्वासियों की आलोचना करता है या उन्हें डाँटता है, तो वह कहता है कि कुछ लोग परमेश्वर को नहीं जानते हैं। ये लोग परमेश्वर और परमेश्वर के मार्गों के बारे में नहीं जानते हैं। ये लोग यह नहीं मानते कि परमेश्वर के पास लोगों को फिर से जीवित करने की सामर्थ्य है। इसके बजाय, ये लोग पाप करते हैं और परमेश्वर के साथ उनका अच्छा संबंध नहीं है। पौलुस कहता है कि इन लोगों को इसके बारे में शर्म महसूस करनी चाहिए। वह चाहता है कि इस शर्म के कारण इन लोगों को पाप करना छोड़ देना चाहिए और परमेश्वर को जानने का प्रयास करना चाहिए।</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पौलुस, पौलुस के दर्शकों, उन विश्वासियों को जो पुनरुत्थान में विश्वास नहीं करते हैं, मरे हुए लोगों के लिए बपतिस्मा लेने वाले विश्वासियों, पहले ही मर चुके विश्वासियों, प्रेरितों, मसीह यीशु, इफिसुस के हिंसक लोगों और परमेश्वर को दर्शाने के लिए चित्र, वस्तुओं या यहाँ तक कि लोगों का उपयोग कर सकते हैं।</w:t>
      </w:r>
    </w:p>
    <w:p>
      <w:pPr/>
      <w:r>
        <w:rPr>
          <w:lang w:val="hi_IN" w:bidi="hi_IN"/>
        </w:rPr>
      </w:r>
      <w:r>
        <w:rPr>
          <w:lang w:val="hi_IN" w:bidi="hi_IN"/>
        </w:rPr>
        <w:t>इनमें से प्रत्येक के लिए लोग, चित्र या वस्तुएँ चुनें। जब आप इन पदों की कहानी दोबारा बताना शुरू करते हैं, तो आप पौलुस से हर काम का वर्णन करने के लिए कह सकते हैं और विश्वासियों से पूछ सकते हैं कि यदि पुनरुत्थान न हो, तो क्या इन कामों को करना उचित है। विश्वासी उत्तर दे सकते हैं, "नहीं!" आप बपतिस्मा और लोग जिस तरह पौलुस और प्रेरितों पर हमला करते हैं, उसका अभिनय कर सकते हैं। जब पौलुस कहता है कि यदि परमेश्वर मरे हुओं को नहीं जिलाए, तो सभी को केवल खाना, पीना और अपनी इच्छानुसार कार्य करना चाहिए, तो लोगों को इसे अभिनय के रूप में प्रदर्शित करना चाहिए। फिर पौलुस उनसे कह सकता है, "रुक जाओ! यह सच है कि एक दिन परमेश्वर तुम्हें और सभी मरे हुए विश्वासियों को फिर से जीवित करेगा!" जब पौलुस विश्वासियों से कहता है कि वे झूठे शिक्षकों की बात न सुनें, तो विश्वासी उन लोगों से दूर जा सकते हैं जो कहते हैं कि पुनरुत्थान सच नहीं है। दिखाएँ कि इन लोगों को पाप करना कैसे बंद कर देना चाहिए और इसके बजाय परमेश्वर को जानना सीखना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15:29–34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कुरिन्थुस के विश्वासी जो किसी को इस पत्र को जोर से पढ़ते हुए सुन रहे हैं</w:t>
      </w:r>
    </w:p>
    <w:p>
      <w:pPr>
        <w:pStyle w:val="ListBullet"/>
        <w:spacing w:line="240" w:lineRule="auto"/>
        <w:ind w:left="720"/>
      </w:pPr>
      <w:r>
        <w:rPr>
          <w:lang w:val="hi_IN" w:bidi="hi_IN"/>
        </w:rPr>
      </w:r>
      <w:r>
        <w:rPr>
          <w:lang w:val="hi_IN" w:bidi="hi_IN"/>
        </w:rPr>
        <w:t>कुरिन्थुस का समूह जो मृतकों के पुनरुत्थान पर विश्वास नहीं करता है</w:t>
      </w:r>
    </w:p>
    <w:p>
      <w:pPr>
        <w:pStyle w:val="ListBullet"/>
        <w:spacing w:line="240" w:lineRule="auto"/>
        <w:ind w:left="720"/>
      </w:pPr>
      <w:r>
        <w:rPr>
          <w:lang w:val="hi_IN" w:bidi="hi_IN"/>
        </w:rPr>
      </w:r>
      <w:r>
        <w:rPr>
          <w:lang w:val="hi_IN" w:bidi="hi_IN"/>
        </w:rPr>
        <w:t>विश्वासियों का समूह जो मरे हुओं के लिए बपतिस्मा प्राप्त कर रहे हैं</w:t>
      </w:r>
    </w:p>
    <w:p>
      <w:pPr>
        <w:pStyle w:val="ListBullet"/>
        <w:spacing w:line="240" w:lineRule="auto"/>
        <w:ind w:left="720"/>
      </w:pPr>
      <w:r>
        <w:rPr>
          <w:lang w:val="hi_IN" w:bidi="hi_IN"/>
        </w:rPr>
      </w:r>
      <w:r>
        <w:rPr>
          <w:lang w:val="hi_IN" w:bidi="hi_IN"/>
        </w:rPr>
        <w:t>वे विश्वासी जो पहले ही मर गए हैं</w:t>
      </w:r>
    </w:p>
    <w:p>
      <w:pPr>
        <w:pStyle w:val="ListBullet"/>
        <w:spacing w:line="240" w:lineRule="auto"/>
        <w:ind w:left="720"/>
      </w:pPr>
      <w:r>
        <w:rPr>
          <w:lang w:val="hi_IN" w:bidi="hi_IN"/>
        </w:rPr>
      </w:r>
      <w:r>
        <w:rPr>
          <w:lang w:val="hi_IN" w:bidi="hi_IN"/>
        </w:rPr>
        <w:t>प्रेरित और विश्वासी जो अपने जीवन को जोखिम में डालते हैं</w:t>
      </w:r>
    </w:p>
    <w:p>
      <w:pPr>
        <w:pStyle w:val="ListBullet"/>
        <w:spacing w:line="240" w:lineRule="auto"/>
        <w:ind w:left="720"/>
      </w:pPr>
      <w:r>
        <w:rPr>
          <w:lang w:val="hi_IN" w:bidi="hi_IN"/>
        </w:rPr>
      </w:r>
      <w:r>
        <w:rPr>
          <w:lang w:val="hi_IN" w:bidi="hi_IN"/>
        </w:rPr>
        <w:t>मसीह यीशु हमारा प्रभु</w:t>
      </w:r>
    </w:p>
    <w:p>
      <w:pPr>
        <w:pStyle w:val="ListBullet"/>
        <w:spacing w:line="240" w:lineRule="auto"/>
        <w:ind w:left="720"/>
      </w:pPr>
      <w:r>
        <w:rPr>
          <w:lang w:val="hi_IN" w:bidi="hi_IN"/>
        </w:rPr>
      </w:r>
      <w:r>
        <w:rPr>
          <w:lang w:val="hi_IN" w:bidi="hi_IN"/>
        </w:rPr>
        <w:t>इफिसुस के हिंसक लोग</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"यदि परमेश्वर मरे हुओं को फिर से जीवित नहीं करता है, तो लोगों के लिए मरे हुओं के लिए बपतिस्मा लेने का कोई अर्थ नहीं है। यदि परमेश्वर मरे हुओं को फिर से जीवित नहीं करता है, तो वे लोग जो कर रहे हैं वह व्यर्थ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दूसरों के लिए बपतिस्मा लेने वाले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"और यदि कोई पुनरुत्थान न होता, तो हम पुनरुत्थान के बारे में प्रचार करने के लिए लगातार अपने जीवन को जोखिम में डालने के लिए क्यों तैयार हैं? हर दिन मैं मरने के खतरे में हूँ। यह सच है, प्रिय दोस्तों। यह उतना ही निश्चित है जितना मुझे गर्व है कि आप हमारे प्रभु मसीह यीशु का अनुसरण करते हैं। इफिसुस नगर में, मैं दुष्ट लोगों से लड़ा जो खतरनाक पशुओं की तरह मुझ पर हमला करते थे। मुझे इन लोगों से लड़ने से कोई मानवीय लाभ नहीं मिला। यदि परमेश्वर मरे हुओं को फिर से जीवित नहीं करेगा, तो जैसा कि यह कहावत है, 'हम बहुत खाएँगे और नशे में हो जाएँगे। वैसे भी, हम जल्द ही मर जाएँगे।'"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"झूठे शिक्षकों पर विश्वास न करें। लोग कहते हैं कि यदि तुम बुरे लोगों के साथ रहे, तो तुम भी उनके समान बुरे हो जाओगे। मूर्ख बनना बंद करें। गलत काम करना बंद करें। तुम में से कुछ लोग परमेश्वर के मार्गों के बारे में नहीं जानते हो। मैं यह लिखता हूँ ताकि तुम्हें शर्मिंदा महसूस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15:29–34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कहता है कि यदि </w:t>
      </w:r>
      <w:r>
        <w:rPr>
          <w:b/>
          <w:lang w:val="hi_IN" w:bidi="hi_IN"/>
        </w:rPr>
        <w:t>पुनरुत्थान</w:t>
      </w:r>
      <w:r>
        <w:rPr>
          <w:lang w:val="hi_IN" w:bidi="hi_IN"/>
        </w:rPr>
        <w:t xml:space="preserve"> न होता, तो लोगों के कुछ तरीकों से व्यवहार करने का कोई कारण नहीं होता। जब यीशु हमेशा के लिए राजा के रूप में शासन करने के लिए लौटेगा, तो जिन लोगों को परमेश्वर ने स्वीकार किया है, वे फिर से जीवित होंगे और एक नया शरीर प्राप्त करेंगे—एक ऐसा शरीर जो फिर कभी नहीं मरेगा! यह घटना पुनरुत्थान है। </w:t>
      </w:r>
      <w:r>
        <w:rPr>
          <w:lang w:val="hi_IN" w:bidi="hi_IN"/>
        </w:rPr>
        <w:t>पुनरुत्थान</w:t>
      </w:r>
      <w:r>
        <w:rPr>
          <w:lang w:val="hi_IN" w:bidi="hi_IN"/>
        </w:rPr>
        <w:t xml:space="preserve"> के बारे में अधिक जानकारी के लिए, मुख्य शब्दावली को देखें। मृतकों के पुनरुत्थान के लिए उसी शब्द या वाक्यांश का उपयोग करें जिसका उपयोग आपने पिछले भागों में किया है।</w:t>
      </w:r>
    </w:p>
    <w:p>
      <w:pPr/>
      <w:r>
        <w:rPr>
          <w:lang w:val="hi_IN" w:bidi="hi_IN"/>
        </w:rPr>
      </w:r>
      <w:r>
        <w:rPr>
          <w:lang w:val="hi_IN" w:bidi="hi_IN"/>
        </w:rPr>
        <w:t xml:space="preserve">पौलुस कहता है कि किसी व्यक्ति को मरे हुए लोगों के लिए </w:t>
      </w:r>
      <w:r>
        <w:rPr>
          <w:b/>
          <w:lang w:val="hi_IN" w:bidi="hi_IN"/>
        </w:rPr>
        <w:t>बपतिस्मा</w:t>
      </w:r>
      <w:r>
        <w:rPr>
          <w:lang w:val="hi_IN" w:bidi="hi_IN"/>
        </w:rPr>
        <w:t xml:space="preserve"> देने का कोई कारण नहीं होगा। किसी व्यक्ति को बपतिस्मा देने का अर्थ है उस व्यक्ति को पानी में डुबोना। एक व्यक्ति अपना पश्चाताप और क्षमा की आवश्यकता दिखाने के लिए बपतिस्मा लेता है। बपतिस्मा इस बात का भी चिन्ह है कि ये लोग अब यीशु के हैं और यीशु का अनुसरण करना चाहते हैं। बपतिस्मा के बारे में अधिक जानकारी के लिए, मुख्य शब्दावली में </w:t>
      </w:r>
      <w:r>
        <w:rPr>
          <w:lang w:val="hi_IN" w:bidi="hi_IN"/>
        </w:rPr>
        <w:t>बपतिस्मा</w:t>
      </w:r>
      <w:r>
        <w:rPr>
          <w:lang w:val="hi_IN" w:bidi="hi_IN"/>
        </w:rPr>
        <w:t xml:space="preserve"> देखें। बपतिस्मा के लिए उसी शब्द या वाक्यांश का उपयोग करें जिसका उपयोग आपने पिछले भागों में किया है।</w:t>
      </w:r>
    </w:p>
    <w:p>
      <w:pPr/>
      <w:r>
        <w:rPr>
          <w:lang w:val="hi_IN" w:bidi="hi_IN"/>
        </w:rPr>
      </w:r>
      <w:r>
        <w:rPr>
          <w:lang w:val="hi_IN" w:bidi="hi_IN"/>
        </w:rPr>
        <w:t xml:space="preserve">पौलुस कहता है कि पौलुस </w:t>
      </w:r>
      <w:r>
        <w:rPr>
          <w:b/>
          <w:lang w:val="hi_IN" w:bidi="hi_IN"/>
        </w:rPr>
        <w:t>घमण्ड</w:t>
      </w:r>
      <w:r>
        <w:rPr>
          <w:lang w:val="hi_IN" w:bidi="hi_IN"/>
        </w:rPr>
        <w:t xml:space="preserve"> करता है कि कुरिन्थुस के लोग मसीह पर विश्वास करते हैं। घमंड के लिए उसी शब्द या वाक्यांश का उपयोग करें जिसका उपयोग आपने पिछले भागों में किया है।</w:t>
      </w:r>
    </w:p>
    <w:p>
      <w:pPr/>
      <w:r>
        <w:rPr>
          <w:lang w:val="hi_IN" w:bidi="hi_IN"/>
        </w:rPr>
      </w:r>
      <w:r>
        <w:rPr>
          <w:lang w:val="hi_IN" w:bidi="hi_IN"/>
        </w:rPr>
        <w:t>पौलुस यीशु को "</w:t>
      </w:r>
      <w:r>
        <w:rPr>
          <w:b/>
          <w:lang w:val="hi_IN" w:bidi="hi_IN"/>
        </w:rPr>
        <w:t>मसीह</w:t>
      </w:r>
      <w:r>
        <w:rPr>
          <w:lang w:val="hi_IN" w:bidi="hi_IN"/>
        </w:rPr>
        <w:t>" और "</w:t>
      </w:r>
      <w:r>
        <w:rPr>
          <w:b/>
          <w:lang w:val="hi_IN" w:bidi="hi_IN"/>
        </w:rPr>
        <w:t>प्रभु</w:t>
      </w:r>
      <w:r>
        <w:rPr>
          <w:lang w:val="hi_IN" w:bidi="hi_IN"/>
        </w:rPr>
        <w:t xml:space="preserve">" कहता है। मसीह "मसीहा" शब्द के समान ही है, जो उस विशेष राजा और उद्धारकर्ता को दर्शाता है जिसे परमेश्वर ने भेजने की प्रतिज्ञा की थी। प्रभु अन्य लोगों पर स्वामी है, जिसके पास पूरा अधिकार है। </w:t>
      </w:r>
      <w:r>
        <w:rPr>
          <w:lang w:val="hi_IN" w:bidi="hi_IN"/>
        </w:rPr>
        <w:t>मसीह</w:t>
      </w:r>
      <w:r>
        <w:rPr>
          <w:lang w:val="hi_IN" w:bidi="hi_IN"/>
        </w:rPr>
        <w:t xml:space="preserve"> और </w:t>
      </w:r>
      <w:r>
        <w:rPr>
          <w:lang w:val="hi_IN" w:bidi="hi_IN"/>
        </w:rPr>
        <w:t>प्रभु</w:t>
      </w:r>
      <w:r>
        <w:rPr>
          <w:lang w:val="hi_IN" w:bidi="hi_IN"/>
        </w:rPr>
        <w:t xml:space="preserve"> के बारे में अधिक जानकारी के लिए, मुख्य शब्दावली देखें। मसीह और प्रभु के लिए उन्हीं शब्दों या वाक्यांशों का उपयोग करें जिनका उपयोग आपने पिछले भागों में किया है।</w:t>
      </w:r>
    </w:p>
    <w:p>
      <w:pPr/>
      <w:r>
        <w:rPr>
          <w:lang w:val="hi_IN" w:bidi="hi_IN"/>
        </w:rPr>
      </w:r>
      <w:r>
        <w:rPr>
          <w:lang w:val="hi_IN" w:bidi="hi_IN"/>
        </w:rPr>
        <w:t xml:space="preserve">पौलुस विश्वासियों से कहता है कि वे </w:t>
      </w:r>
      <w:r>
        <w:rPr>
          <w:b/>
          <w:lang w:val="hi_IN" w:bidi="hi_IN"/>
        </w:rPr>
        <w:t>पाप</w:t>
      </w:r>
      <w:r>
        <w:rPr>
          <w:lang w:val="hi_IN" w:bidi="hi_IN"/>
        </w:rPr>
        <w:t xml:space="preserve"> करना बंद करें। पाप परमेश्वर के खिलाफ अनाज्ञाकारिता का कार्य है। जब भी कोई व्यक्ति परमेश्वर की व्यवस्थाओं का उल्लंघन करता है, तो वह व्यक्ति पाप करता है। </w:t>
      </w:r>
      <w:r>
        <w:rPr>
          <w:lang w:val="hi_IN" w:bidi="hi_IN"/>
        </w:rPr>
        <w:t>पाप</w:t>
      </w:r>
      <w:r>
        <w:rPr>
          <w:lang w:val="hi_IN" w:bidi="hi_IN"/>
        </w:rPr>
        <w:t xml:space="preserve"> के बारे में अधिक जानकारी के लिए, मुख्य शब्दावली को देखें। पाप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15:35–41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15:35–41 को सुनें और अपने मन में रखें।</w:t>
      </w:r>
    </w:p>
    <w:p>
      <w:pPr/>
      <w:r>
        <w:rPr>
          <w:lang w:val="hi_IN" w:bidi="hi_IN"/>
        </w:rPr>
      </w:r>
      <w:r>
        <w:rPr>
          <w:lang w:val="hi_IN" w:bidi="hi_IN"/>
        </w:rPr>
        <w:t>यदि सम्भव हो, तो 1 कुरिन्थियों 15:35–41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15:35–41 का ऑडियो संस्करण सबसे आसानी से समझ में आने वाले अनुवाद में सुनें।</w:t>
      </w:r>
    </w:p>
    <w:p>
      <w:pPr/>
      <w:r>
        <w:rPr>
          <w:lang w:val="hi_IN" w:bidi="hi_IN"/>
        </w:rPr>
      </w:r>
      <w:r>
        <w:rPr>
          <w:lang w:val="hi_IN" w:bidi="hi_IN"/>
        </w:rPr>
        <w:t>पिछले भाग में, पौलुस ने विश्वासियों को बताया कि विश्वासियों को कैसे जीना चाहिए क्योंकि परमेश्वर ने वास्तव में मसीह को मृतकों में से जिलाया है। अब पौलुस उन शरीरों के बारे में बात करता है जो विश्वासियों के पास होंगे जब परमेश्वर उन्हें फिर से जीवित करेगा। कुरिन्थुस के विश्वासियों को उनके शरीरों के लिए परमेश्वर की योजना समझाने में मदद करने के लिए, पौलुस विश्वासियों के शरीरों को बदलने की प्रक्रिया की तुलना बीजों को पौधों में बदलने की प्रक्रिया से करते हैं। पौलुस विश्वासियों को यह भी याद दिलाता है कि परमेश्वर पहले ही अलग-अलग स्थानों पर रहने के लिए कई अलग-अलग शरीर या चीजें बना चुका है। परमेश्वर के पास पुनरुत्थान के लिए एक अच्छी योजना है!</w:t>
      </w:r>
    </w:p>
    <w:p>
      <w:pPr/>
      <w:r>
        <w:rPr>
          <w:lang w:val="hi_IN" w:bidi="hi_IN"/>
        </w:rPr>
      </w:r>
      <w:r>
        <w:rPr>
          <w:lang w:val="hi_IN" w:bidi="hi_IN"/>
        </w:rPr>
        <w:t>पौलुस जानता है कि कुरिन्थुस के लोग यह नहीं समझ रहे हैं कि परमेश्वर एक मरे हुए शरीर को कैसे फिर से जीवित करेगा। जब लोग किसी शव को दफनाते हैं, तो उसका शरीर सड़ने और गलने लगता है। कुरिन्थुस के लोगों ने सोचा, "निश्चित रूप से वे सड़ते शरीर फिर से जीवित नहीं हो सकते!" चूँकि कुरिन्थुस के लोग यह समझ नहीं पा रहे थे कि परमेश्वर मरे हुओं को कैसे जिलाता है, इसलिए कुछ लोगों ने सोचा कि कोई पुनरुत्थान नहीं हो सकता। लेकिन पौलुस कहता है कि ये लोग मूर्ख हैं! ये लोग भूल गए हैं कि परमेश्वर शरीर के क्षय के तरीके से अधिक सामर्थी है, और परमेश्वर उन्हें अच्छे तरीके से फिर जीवित करेगा!</w:t>
      </w:r>
    </w:p>
    <w:p>
      <w:pPr/>
      <w:r>
        <w:rPr>
          <w:lang w:val="hi_IN" w:bidi="hi_IN"/>
        </w:rPr>
      </w:r>
      <w:r>
        <w:rPr>
          <w:lang w:val="hi_IN" w:bidi="hi_IN"/>
        </w:rPr>
        <w:t>पौलुस एक पौधे के बढ़ने के तरीके का वर्णन करता है ताकि यह समझाया जा सके कि परमेश्वर लोगों को कैसे जीवित करता है। जब कोई व्यक्ति एक बीज, जैसे गेहूँ का दाना, ज़मीन में बोता है, तो परमेश्वर उस बीज को बढ़ाकर एक पौधा बनाता है। लोग जमीन में कोई पौधा नहीं लगाते हैं। और जब पौधा बढ़ता है, तो अब कोई बीज नहीं होगा, केवल पौधा होगा। बीज पौधा बन जाता है, इसलिए दोनों एक ही चीज़, या एक ही अस्तित्व हैं। परमेश्वर ही तय करता है कि प्रत्येक बीज किस रूप या आकार में बदलने के लिए सही है।</w:t>
      </w:r>
    </w:p>
    <w:p>
      <w:pPr/>
      <w:r>
        <w:rPr>
          <w:lang w:val="hi_IN" w:bidi="hi_IN"/>
        </w:rPr>
      </w:r>
      <w:r>
        <w:rPr>
          <w:lang w:val="hi_IN" w:bidi="hi_IN"/>
        </w:rPr>
        <w:t xml:space="preserve">यहाँ रुकें और समूह के रूप में </w:t>
      </w:r>
      <w:r>
        <w:rPr>
          <w:lang w:val="hi_IN" w:bidi="hi_IN"/>
        </w:rPr>
        <w:t>अनाज</w:t>
      </w:r>
      <w:r>
        <w:rPr>
          <w:lang w:val="hi_IN" w:bidi="hi_IN"/>
        </w:rPr>
        <w:t xml:space="preserve"> की तस्वीर देखें। आपकी संस्कृति में, एक सामान्य बीज क्या है जिसे बहुत से लोग जानते हैं? बीज बढ़कर कौन सा पूर्ण विकसित पौधा बनता है? इस ऑडियो को यहाँ रोकें।</w:t>
      </w:r>
    </w:p>
    <w:p>
      <w:pPr/>
      <w:r>
        <w:rPr>
          <w:lang w:val="hi_IN" w:bidi="hi_IN"/>
        </w:rPr>
      </w:r>
      <w:r>
        <w:rPr>
          <w:lang w:val="hi_IN" w:bidi="hi_IN"/>
        </w:rPr>
        <w:t>लोगों के शरीरों के साथ भी ऐसा ही है! जब व्यक्ति मर जाता है तो लोग किसी व्यक्ति के शव को जमीन में डाल देते हैं, जैसे वे जमीन में बीज डाल देते हैं। और जिस प्रकार परमेश्वर एक पौधे का बीज पौधा बनने के लिए बढ़ाता है, उसी तरह परमेश्वर उस व्यक्ति के शरीर को बदल देगा ताकि वह फिर से जीने के लिए तैयार हो।</w:t>
      </w:r>
    </w:p>
    <w:p>
      <w:pPr/>
      <w:r>
        <w:rPr>
          <w:lang w:val="hi_IN" w:bidi="hi_IN"/>
        </w:rPr>
      </w:r>
      <w:r>
        <w:rPr>
          <w:lang w:val="hi_IN" w:bidi="hi_IN"/>
        </w:rPr>
        <w:t>पौलुस कहता है कि परमेश्वर हर प्रकार के बीज को एक अलग आकार देता है, जैसे परमेश्वर ने सभी जीवित चीजों को उनका अपना आकार दिया था। परमेश्वर ने मनुष्यों, खेत के पशुओं, पक्षियों और मछलियों सभी को अलग-अलग प्रकार के शरीर दिए। ये सभी शरीर एक जैसे नहीं हैं। यदि परमेश्वर यहाँ पृथ्वी पर इतने सारे शरीर बना सकता है, तो निश्चित रूप से परमेश्वर पुनरुत्थान के लिए एक अलग प्रकार का शरीर बना सकता है।</w:t>
      </w:r>
    </w:p>
    <w:p>
      <w:pPr/>
      <w:r>
        <w:rPr>
          <w:lang w:val="hi_IN" w:bidi="hi_IN"/>
        </w:rPr>
      </w:r>
      <w:r>
        <w:rPr>
          <w:lang w:val="hi_IN" w:bidi="hi_IN"/>
        </w:rPr>
        <w:t>यहाँ रुकें और समूह में इस प्रश्न पर चर्चा करें: मानव शरीरों के बारे में सोचें। मनुष्य क्या ऐसे कुछ काम कर सकते हैं जो पशु नहीं कर सकते? अपने क्षेत्र में रहने वाले कुछ खेत के पशुओं के बारे में सोचें। उन पशुओं के शरीर किस कार्य में अच्छे हैं? अपने क्षेत्र में कुछ पक्षियों और मछलियों के बारे में सोचें। वे पशु कौन से विशेष या अलग काम कर सकते हैं? इस ऑडियो को यहाँ रोकें।</w:t>
      </w:r>
    </w:p>
    <w:p>
      <w:pPr/>
      <w:r>
        <w:rPr>
          <w:lang w:val="hi_IN" w:bidi="hi_IN"/>
        </w:rPr>
      </w:r>
      <w:r>
        <w:rPr>
          <w:lang w:val="hi_IN" w:bidi="hi_IN"/>
        </w:rPr>
        <w:t>पौलुस यह भी कहता है कि सांसारिक शरीर और स्वर्गीय शरीर हैं, या ऐसी चीजें हैं जिन्हें परमेश्वर ने पृथ्वी पर रहने के लिए बनाई हैं और ऐसी चीजें हैं जिन्हें परमेश्वर ने आकाश में रहने के लिए बनाई हैं। इनमें से प्रत्येक की अपनी अलग-अलग महिमा या सुंदरता है। सूर्य चंद्रमा से अलग तरीके से चमकता है। चाँद तारों से अलग तरीके से चमकता है। हर तारा भी दूसरे तारे से अलग तरह से चमकता है! और फिर भी वे सभी सुंदर हैं, केवल अलग-अलग तरीकों से। परमेश्वर पृथ्वी पर जीवित रहने के लिए शरीर बनाता है और आकाश में जीवित रहने के लिए शरीर बनाता है। और परमेश्वर ने दोनों प्रकार के शरीरों को अलग-अलग प्रकार की महिमा या सुंदरता दी है। परमेश्वर हमारे शरीर को स्वर्ग में रहने के लिए तैयार करेगा, जहाँ परमेश्वर रहता है, और वे शरीर सुंदर होंगे!</w:t>
      </w:r>
      <w:r>
        <w:rPr>
          <w:lang w:val="hi_IN" w:bidi="hi_IN"/>
        </w:rPr>
      </w:r>
    </w:p>
    <w:p>
      <w:pPr>
        <w:pStyle w:val="Heading3"/>
      </w:pPr>
      <w:r>
        <w:rPr>
          <w:lang w:val="hi_IN" w:bidi="hi_IN"/>
        </w:rPr>
        <w:t>घटनाओं को समझाना</w:t>
      </w:r>
    </w:p>
    <w:p>
      <w:pPr/>
      <w:r>
        <w:rPr>
          <w:lang w:val="hi_IN" w:bidi="hi_IN"/>
        </w:rPr>
      </w:r>
      <w:r>
        <w:rPr>
          <w:lang w:val="hi_IN" w:bidi="hi_IN"/>
        </w:rPr>
        <w:t>1 कुरिन्थियों 15:35–41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जानता है कि कुछ लोग सोचेंगे कि जब परमेश्वर मरे हुओं को जिलाएगा, तो विश्वासियों के पास किस तरह का शरीर होगा। समझाने के लिए, पौलुस लोगों के वर्तमान शरीरों और भविष्य के शरीरों की तुलना इस बात से करते हैं कि बीज किस तरह पौधों में बदलते हैं। परमेश्वर बीजों को पौधों में बदल देता है, उसी तरह परमेश्वर हमारे शरीर को बदल देगा, ताकि हमारे शरीर फिर से नए तरीके से जीने के लिए तैयार हो जाएंगे।</w:t>
      </w:r>
    </w:p>
    <w:p>
      <w:pPr/>
      <w:r>
        <w:rPr>
          <w:lang w:val="hi_IN" w:bidi="hi_IN"/>
        </w:rPr>
      </w:r>
      <w:r>
        <w:rPr>
          <w:b/>
          <w:lang w:val="hi_IN" w:bidi="hi_IN"/>
        </w:rPr>
        <w:t>दूसरे भाग में:</w:t>
      </w:r>
      <w:r>
        <w:rPr>
          <w:lang w:val="hi_IN" w:bidi="hi_IN"/>
        </w:rPr>
        <w:t xml:space="preserve"> परमेश्वर ने पृथ्वी और आकाश दोनों में कई अलग-अलग प्रकार के शरीर और चीजें बनाई हैं। प्रत्येक की अपनी अलग-अलग सुंदरता और रूप है। यदि परमेश्वर इतने सारे अलग-अलग प्रकार के शरीर बना सकता है, तो जब परमेश्वर विश्वासियों को फिर से जीवित करेगा, तो परमेश्वर निश्चित रूप से विश्वासियों के लिए एक अलग प्रकार का शरीर बना सकता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 जो किसी को इस पत्र को जोर से पढ़ते हुए सुन रहे हैं</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हालाँकि पौलुस पिछले कुछ भागों में समझाता रहा है कि पुनरुत्थान सच क्यों है, फिर भी पौलुस जानता है कि कुछ लोगों के पास अभी भी प्रश्न होंगे। पौलुस जानता है कि कुरिन्थुस के लोग सोचते होंगे कि परमेश्वर लोगों को फिर से जीवित कैसे करेगा और जब परमेश्वर ऐसा करेगा, तो लोगों के शरीर कैसा होंगे। पौलुस लोगों को आश्वस्त करता है कि परमेश्वर लोगों को फिर से जीवित रहने के लिए अच्छे शरीर देने में सक्षम है। समझाने के लिए, पौलुस एक व्यक्ति के शरीर की तुलना दूसरे शरीर, या प्रकृति की चीजों से करता है। मूल भाषा में, पौलुस शरीर के लिए एक शब्द का उपयोग करता है जिसका अर्थ है इन सभी चीजों का रूप या आकार है —किसी व्यक्ति का शरीर या प्राकृतिक चीज़ें। कभी-कभी, लोग मनुष्यों और पशुओं के शरीरों को “मांस” कहते हैं, क्योंकि शरीर में मांस होता है, जो किसी व्यक्ति के शरीर का नरम हिस्सा होता है।</w:t>
      </w:r>
    </w:p>
    <w:p>
      <w:pPr/>
      <w:r>
        <w:rPr>
          <w:lang w:val="hi_IN" w:bidi="hi_IN"/>
        </w:rPr>
      </w:r>
      <w:r>
        <w:rPr>
          <w:lang w:val="hi_IN" w:bidi="hi_IN"/>
        </w:rPr>
        <w:t>यहाँ रुकें और इस प्रश्न पर समूह में चर्चा करें: आपकी भाषा में, आप जीवित शरीर, जैसे मनुष्य और पशु शरीर, के लिए किन शब्दों या वाक्यांशों का उपयोग करते हैं? आप पौधों, तारों, सूर्य और चंद्रमा जैसी वस्तुओं के शरीर या आकार के लिए किन शब्दों या वाक्यांशों का उपयोग करते हैं? चर्चा करें कि इस पूरे भाग में आप प्रत्येक भाग के लिए किन शब्दों या वाक्यांशों का उपयोग करेंगे। इस ऑडियो को यहाँ रोकें।</w:t>
      </w:r>
    </w:p>
    <w:p>
      <w:pPr/>
      <w:r>
        <w:rPr>
          <w:lang w:val="hi_IN" w:bidi="hi_IN"/>
        </w:rPr>
      </w:r>
      <w:r>
        <w:rPr>
          <w:lang w:val="hi_IN" w:bidi="hi_IN"/>
        </w:rPr>
        <w:t>पहले भाग में, पौलुस दो प्रश्नों से शुरू करता है जो पौलुस जानता है कि कोई पूछेगा। ये दो सच्चे प्रश्न हैं। पौलुस किसी विशेष व्यक्ति के बारे में नहीं सोच रहा था जो यह प्रश्न पूछेगा। वास्तव में, पौलुस सोचता है कि कई लोग पूछेंगे, "जब परमेश्वर मरे हुए लोगों को फिर से जीवित करेगा, तो क्या लोगों का वही शरीर रहेगा जिसे लोग दफनाते थे?" जो कोई भी इन प्रश्नों को पूछेगा, वह उत्तर जानना चाहेगा।</w:t>
      </w:r>
    </w:p>
    <w:p>
      <w:pPr/>
      <w:r>
        <w:rPr>
          <w:lang w:val="hi_IN" w:bidi="hi_IN"/>
        </w:rPr>
      </w:r>
      <w:r>
        <w:rPr>
          <w:lang w:val="hi_IN" w:bidi="hi_IN"/>
        </w:rPr>
        <w:t>यहाँ रुकें और इस प्रश्न पर समूह में चर्चा करें: एक कार्य के रूप में, दिखावा करें कि आप शिक्षक हैं और समूह में दूसरों को समझाने के लिए एक छोटा विषय चुनें, जैसे कि कोई काम कैसे करना है या कोई वस्तु काम कैसे करता है। कुछ समय लें और कुछ प्रश्नों के बारे में सोचें जो लोग इस विषय के बारे में पूछ सकते हैं। फिर विषय को समझाएं और समझाते समय उन प्रश्नों के उत्तर दें। इस ऑडियो को यहाँ रोकें।</w:t>
      </w:r>
    </w:p>
    <w:p>
      <w:pPr/>
      <w:r>
        <w:rPr>
          <w:lang w:val="hi_IN" w:bidi="hi_IN"/>
        </w:rPr>
      </w:r>
      <w:r>
        <w:rPr>
          <w:lang w:val="hi_IN" w:bidi="hi_IN"/>
        </w:rPr>
        <w:t>पौलुस कहता है कि यह एक मूर्खतापूर्ण प्रश्न है! कुछ अनुवादों में कहा गया है "हे मूर्ख व्यक्ति!" पौलुस किसी विशेष व्यक्ति से बात नहीं कर रहा है। इसके बजाय, पौलुस कह रहा है कि जो कोई भी यह प्रश्न पूछता है उसे समझना चाहिए कि परमेश्वर क्या कर सकता है, लेकिन वे ऐसा नहीं करते। हालाँकि, पौलुस फिर भी प्रश्नों के उत्तर देता है, क्योंकि पौलुस चाहता है कि ये लोग समझें। पौलुस वर्णन करता है कि परमेश्वर पहले से पौधों के साथ कुछ कर रहा है ताकि यह समझाया जा सके कि परमेश्वर लोगों के शरीरों को फिर से जीवित रहने के लिए कैसे तैयार करेगा।</w:t>
      </w:r>
    </w:p>
    <w:p>
      <w:pPr/>
      <w:r>
        <w:rPr>
          <w:lang w:val="hi_IN" w:bidi="hi_IN"/>
        </w:rPr>
      </w:r>
      <w:r>
        <w:rPr>
          <w:lang w:val="hi_IN" w:bidi="hi_IN"/>
        </w:rPr>
        <w:t>यहाँ रुकें और समूह में इस प्रश्न पर चर्चा करें: आप किसी ऐसे व्यक्ति का वर्णन करने के लिए कौन-कौन से शब्द या वाक्यांश इस्तेमाल करेंगे, जो कुछ ऐसा नहीं जानता जो उस व्यक्ति को जानना चाहिए? इस ऑडियो को यहाँ रोकें।</w:t>
      </w:r>
    </w:p>
    <w:p>
      <w:pPr/>
      <w:r>
        <w:rPr>
          <w:lang w:val="hi_IN" w:bidi="hi_IN"/>
        </w:rPr>
      </w:r>
      <w:r>
        <w:rPr>
          <w:lang w:val="hi_IN" w:bidi="hi_IN"/>
        </w:rPr>
        <w:t>पौलुस कहता है कि जब कोई व्यक्ति भूमि में बीज बोता है, तो वह बीज अभी तक, वह पौधा नहीं बना जो वो बढ़कर बनेगा। लोग बिना किसी पत्ते या जड़ों के एक साधारण बीज जमीन में डालते हैं। पौलुस कहता है कि बीज को पौधा बनने से पहले मरना पड़ता है। जब पौलुस कहता है कि बीज को मरना होगा, तो पौलुस का अर्थ यह है कि बीज अब पहले जैसे अस्तित्व में नहीं रह सकता। परमेश्वर बीज को पौधे में बदल देता है। परमेश्वर बीज को एक नया शरीर या रूप देता है। परमेश्वर किसी व्यक्ति के शरीर के जीवन या अस्तित्व के तरीके को भी बदल सकता है। बीज की तरह, परमेश्वर लोगों को एक अच्छे शरीर में नया जीवन देता है, भले ही कोई मर गया हो।</w:t>
      </w:r>
    </w:p>
    <w:p>
      <w:pPr/>
      <w:r>
        <w:rPr>
          <w:lang w:val="hi_IN" w:bidi="hi_IN"/>
        </w:rPr>
      </w:r>
      <w:r>
        <w:rPr>
          <w:lang w:val="hi_IN" w:bidi="hi_IN"/>
        </w:rPr>
        <w:t>दूसरे भाग में, पौलुस समझाता है कि परमेश्वर ने पहले ही कई अलग-अलग प्रकार के शरीर बनाए हैं, जिनमें से प्रत्येक का अपना उद्देश्य और सुंदरता है। परमेश्वर ने कई अलग-अलग पौधे बनाए हैं जो बीजों से उगते हैं। पौलुस यह भी कहता है कि परमेश्वर ने हर प्रकार के जीवित प्राणी के लिए अलग-अलग मांस, या भौतिक शरीर बनाए हैं। मनुष्यों, या लोगों, का एक प्रकार का शरीर होता है, जो पशुओं के शरीरों से अलग है। पौलुस शायद खेत या घरेलू पशुओं के बारे में बात कर रहा है जिनका उपयोग लोग काम और भोजन के लिए करते हैं। पक्षियों और मछलियों के शरीर भी मनुष्यों और खेत के पशुओं की तुलना में अलग प्रकार के होते हैं। यह दिखाता है कि परमेश्वर कई अलग-अलग प्रकार के शरीर बना सकता है।</w:t>
      </w:r>
    </w:p>
    <w:p>
      <w:pPr/>
      <w:r>
        <w:rPr>
          <w:lang w:val="hi_IN" w:bidi="hi_IN"/>
        </w:rPr>
      </w:r>
      <w:r>
        <w:rPr>
          <w:lang w:val="hi_IN" w:bidi="hi_IN"/>
        </w:rPr>
        <w:t>जैसे परमेश्वर पृथ्वी पर अलग-अलग प्रकार के शरीर बनाता है, उसी तरह परमेश्वर अलग-अलग प्रकार के स्वर्गीय शरीर और सांसारिक शरीर बनाता है। यहाँ, स्वर्ग शब्द आकाश को दर्शाता है, या उस स्थान को जहाँ सूर्य और तारे स्थित हैं। सांसारिक शरीर पृथ्वी पर मौजूद किसी भी चीज़ का हिस्सा हैं, जैसे पौलुस ने अभी-अभी जिन लोगों और पशुओं का उल्लेख किया है। पौलुस कहता है कि प्रत्येक प्रकार के शरीर की एक अलग महिमा या वैभव है, जिसका अर्थ है कि उनकी अपनी सुंदरता है। इसमें लोगों के वर्तमान शरीर भी शामिल हैं, भले ही उन शरीरों को मरना पड़े। पौलुस समझाता है कि परमेश्वर ने इन सभी अलग-अलग प्रकार के शरीर बनाए हैं जो अच्छे और सुंदर हैं, और अलग-अलग स्थानों में रहने के लिए तैयार हैं, जैसे पृथ्वी या आकाश।</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पौलुस, पौलुस के दर्शक, पवित्र आत्मा और परमेश्वर का प्रतिनिधित्व करने के लिए चित्र, वस्तुओं, या यहाँ तक कि लोगों का उपयोग कर सकते हैं।</w:t>
      </w:r>
    </w:p>
    <w:p>
      <w:pPr/>
      <w:r>
        <w:rPr>
          <w:lang w:val="hi_IN" w:bidi="hi_IN"/>
        </w:rPr>
      </w:r>
      <w:r>
        <w:rPr>
          <w:lang w:val="hi_IN" w:bidi="hi_IN"/>
        </w:rPr>
        <w:t>इनमें से प्रत्येक के लिए लोग, चित्र या वस्तुएँ चुनें। जब आप इन पदों की कहानी दोबारा बताना शुरू करते हैं, तो कोई पौलुस से शुरुआत में ही प्रश्न पूछ सकता है। दिखाएँ कि एक व्यक्ति जमीन में कैसे बीज बोता है, फिर बीज कैसे बदलकर पौधे में बदल जाता है। दिखाएँ कि परमेश्वर ही है जो बीज को एक नए रूप या शरीर में बदल देता है। कुछ अलग-अलग प्रकार के पशुओं, पक्षियों और मछलियों के बारे में सोचें और चित्र बनाएँ। उनके शरीरों में अंतर को ध्यान दें। अब सूर्य, चंद्रमा और तारों के बारे में सोचें। यदि कोई अभी आकाश में है, तो बाहर जाकर उन्हें देखें! देखें कि प्रत्येक की अपनी अलग-अलग सुंदरता है।</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15:35–41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 जो किसी को इस पत्र को जोर से पढ़ते हुए सुन रहे हैं</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"लेकिन कोई पूछता है कि परमेश्वर मरे हुए लोगों को कैसे जीवित करता है और लोगों के शरीर कैसा होंगे। क्या ही मूर्खतापूर्ण प्रश्न! एक उदाहरण के रूप में एक बीज के बारे में सोचें। आपको एक बीज को दफनाना होगा ताकि वह बढ़े। जब आप बीज बोते हैं, तो उगने वाला पौधा वही नहीं होता जो आपने बोया था। क्योंकि आप केवल एक बीज बोते हैं, जैसे गेहूँ या कोई दूसरा पौधा। लेकिन परमेश्वर उसे वही रूप देता है जो परमेश्वर ने तय किया है कि पौधे को होना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किरदार निभाने वाले व्यक्ति से पूछो,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पौलुस कहता है, "परमेश्वर हर प्रकार के बीज को एक अलग रूप देता है। सभी जीवित चीज़ों के अलग-अलग प्रकार के शरीर होते हैं। मनुष्य, पशु, पक्षी और मछली के शरीर अलग-अलग प्रकार के होते हैं। और आकाश में और पृथ्वी पर दोनों जगह चीजें हैं। आकाश में जो चीजें हैं वे एक तरह से सुंदर हैं, और पृथ्वी पर जो चीजें हैं वे दूसरे तरह से सुंदर हैं। सूर्य एक तरह से सुंदर है, चंद्रमा दूसरे तरह से सुंदर है, और तारे अपने तरीके से सुंदर हैं। वास्तव में, प्रत्येक तारे की अपनी सुंदरता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किरदार निभाने वाले व्यक्ति से पूछो,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15:35–41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भाग में, पौलुस </w:t>
      </w:r>
      <w:r>
        <w:rPr>
          <w:b/>
          <w:lang w:val="hi_IN" w:bidi="hi_IN"/>
        </w:rPr>
        <w:t>पुनरुत्थान</w:t>
      </w:r>
      <w:r>
        <w:rPr>
          <w:lang w:val="hi_IN" w:bidi="hi_IN"/>
        </w:rPr>
        <w:t xml:space="preserve"> के बारे में दो प्रश्नों के उत्तर देता है। जब यीशु हमेशा के लिए राजा के रूप में शासन करने के लिए लौटेगा, तो जिन लोगों को परमेश्वर ने स्वीकार किया है, वे फिर से जीवित होंगे और एक नया शरीर प्राप्त करेंगे—एक ऐसा शरीर जो फिर कभी नहीं मरेगा! यह घटना पुनरुत्थान है। </w:t>
      </w:r>
      <w:r>
        <w:rPr>
          <w:lang w:val="hi_IN" w:bidi="hi_IN"/>
        </w:rPr>
        <w:t>पुनरुत्थान</w:t>
      </w:r>
      <w:r>
        <w:rPr>
          <w:lang w:val="hi_IN" w:bidi="hi_IN"/>
        </w:rPr>
        <w:t xml:space="preserve"> के बारे में अधिक जानकारी के लिए, मुख्य शब्दावली को देखें। मृतकों के पुनरुत्थान के लिए उसी शब्द या वाक्यांश का उपयोग करें जिसका उपयोग आपने पिछले भागों में किया है।</w:t>
      </w:r>
    </w:p>
    <w:p>
      <w:pPr/>
      <w:r>
        <w:rPr>
          <w:lang w:val="hi_IN" w:bidi="hi_IN"/>
        </w:rPr>
      </w:r>
      <w:r>
        <w:rPr>
          <w:lang w:val="hi_IN" w:bidi="hi_IN"/>
        </w:rPr>
        <w:t xml:space="preserve">पौलुस कहता है कि </w:t>
      </w:r>
      <w:r>
        <w:rPr>
          <w:b/>
          <w:lang w:val="hi_IN" w:bidi="hi_IN"/>
        </w:rPr>
        <w:t>स्वर्गीय</w:t>
      </w:r>
      <w:r>
        <w:rPr>
          <w:lang w:val="hi_IN" w:bidi="hi_IN"/>
        </w:rPr>
        <w:t xml:space="preserve"> शरीर और सांसारिक शरीर अलग हैं। यहाँ, स्वर्ग शब्द का अर्थ दिखाई देने वाला आकाश है: वह स्थान जहाँ पक्षी उड़ रहे हैं, जहाँ हम बादल देख सकते हैं, और जहाँ हम रात में तारे देख सकते हैं।</w:t>
      </w:r>
    </w:p>
    <w:p>
      <w:pPr/>
      <w:r>
        <w:rPr>
          <w:lang w:val="hi_IN" w:bidi="hi_IN"/>
        </w:rPr>
      </w:r>
      <w:r>
        <w:rPr>
          <w:lang w:val="hi_IN" w:bidi="hi_IN"/>
        </w:rPr>
        <w:t xml:space="preserve">यहाँ रुकें और समूह में चर्चा करें कि आप </w:t>
      </w:r>
      <w:r>
        <w:rPr>
          <w:b/>
          <w:lang w:val="hi_IN" w:bidi="hi_IN"/>
        </w:rPr>
        <w:t>स्वर्ग</w:t>
      </w:r>
      <w:r>
        <w:rPr>
          <w:lang w:val="hi_IN" w:bidi="hi_IN"/>
        </w:rPr>
        <w:t xml:space="preserve"> के लिए किस शब्द या वाक्यांश का उपयोग करेंगे। अधिक जानकारी के लिए मुख्य शब्दावली में </w:t>
      </w:r>
      <w:r>
        <w:rPr>
          <w:lang w:val="hi_IN" w:bidi="hi_IN"/>
        </w:rPr>
        <w:t>स्वर्ग</w:t>
      </w:r>
      <w:r>
        <w:rPr>
          <w:lang w:val="hi_IN" w:bidi="hi_IN"/>
        </w:rPr>
        <w:t xml:space="preserve"> शब्द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पौलुस कई प्रकार के </w:t>
      </w:r>
      <w:r>
        <w:rPr>
          <w:b/>
          <w:lang w:val="hi_IN" w:bidi="hi_IN"/>
        </w:rPr>
        <w:t>शरीरों</w:t>
      </w:r>
      <w:r>
        <w:rPr>
          <w:lang w:val="hi_IN" w:bidi="hi_IN"/>
        </w:rPr>
        <w:t xml:space="preserve"> के बारे में बात करता है। शरीर किसी व्यक्ति या पशु की संरचना या रूप होता है। इसमें मांस भी शामिल है, जो मांसपेशियाँ, चर्बी या मनुष्य का नरम हिस्सा होता है। इसलिए कभी-कभी लोग शरीर के लिए मांस शब्द का उपयोग करते हैं। शरीर का अर्थ पृथ्वी पर या आकाश में किसी भी चीज़ का रूप या आकार भी हो सकता है।</w:t>
      </w:r>
    </w:p>
    <w:p>
      <w:pPr/>
      <w:r>
        <w:rPr>
          <w:lang w:val="hi_IN" w:bidi="hi_IN"/>
        </w:rPr>
      </w:r>
      <w:r>
        <w:rPr>
          <w:lang w:val="hi_IN" w:bidi="hi_IN"/>
        </w:rPr>
        <w:t xml:space="preserve">यहाँ रुकें और समूह में चर्चा करें कि इस पूरे भाग में आप </w:t>
      </w:r>
      <w:r>
        <w:rPr>
          <w:b/>
          <w:lang w:val="hi_IN" w:bidi="hi_IN"/>
        </w:rPr>
        <w:t>शरीर</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पौलुस कहता है कि जब आप एक </w:t>
      </w:r>
      <w:r>
        <w:rPr>
          <w:b/>
          <w:lang w:val="hi_IN" w:bidi="hi_IN"/>
        </w:rPr>
        <w:t>बीज</w:t>
      </w:r>
      <w:r>
        <w:rPr>
          <w:lang w:val="hi_IN" w:bidi="hi_IN"/>
        </w:rPr>
        <w:t xml:space="preserve"> बोते हैं, तो बीज पौधा बन जाता है। आपने 1 कुरिन्थियों में पिछले दो भागों में बीज शब्द का उपयोग किया है। यहाँ उसी शब्द का उपयोग करें जिसका उपयोग आपने उन भागों में किया है। अधिक जानकारी के लिए, मुख्य शब्दावली में </w:t>
      </w:r>
      <w:r>
        <w:rPr>
          <w:lang w:val="hi_IN" w:bidi="hi_IN"/>
        </w:rPr>
        <w:t>बीज</w:t>
      </w:r>
      <w:r>
        <w:rPr>
          <w:lang w:val="hi_IN" w:bidi="hi_IN"/>
        </w:rPr>
        <w:t xml:space="preserve"> देखें।</w:t>
      </w:r>
    </w:p>
    <w:p>
      <w:pPr/>
      <w:r>
        <w:rPr>
          <w:lang w:val="hi_IN" w:bidi="hi_IN"/>
        </w:rPr>
      </w:r>
      <w:r>
        <w:rPr>
          <w:lang w:val="hi_IN" w:bidi="hi_IN"/>
        </w:rPr>
        <w:t xml:space="preserve">पौलुस कहता है कि हर प्रकार के शरीर की अपनी </w:t>
      </w:r>
      <w:r>
        <w:rPr>
          <w:b/>
          <w:lang w:val="hi_IN" w:bidi="hi_IN"/>
        </w:rPr>
        <w:t>महिमा</w:t>
      </w:r>
      <w:r>
        <w:rPr>
          <w:lang w:val="hi_IN" w:bidi="hi_IN"/>
        </w:rPr>
        <w:t xml:space="preserve"> या वैभव है। यहाँ, महिमा का अर्थ है सुंदरता, क्योंकि यह किसी चीज की सुंदरता को दर्शाता है। आप एक ऐसे शब्द या वाक्यांश का उपयोग कर सकते हैं जिसका अर्थ सुंदरता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15:42–49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15:42–49 को सुनें और अपने मन में रखें।</w:t>
      </w:r>
    </w:p>
    <w:p>
      <w:pPr/>
      <w:r>
        <w:rPr>
          <w:lang w:val="hi_IN" w:bidi="hi_IN"/>
        </w:rPr>
      </w:r>
      <w:r>
        <w:rPr>
          <w:lang w:val="hi_IN" w:bidi="hi_IN"/>
        </w:rPr>
        <w:t>यदि सम्भव हो, तो 1 कुरिन्थियों 15:42–49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15:42–49 का ऑडियो संस्करण सबसे आसानी से समझ में आने वाले अनुवाद में सुनें।</w:t>
      </w:r>
    </w:p>
    <w:p>
      <w:pPr/>
      <w:r>
        <w:rPr>
          <w:lang w:val="hi_IN" w:bidi="hi_IN"/>
        </w:rPr>
      </w:r>
      <w:r>
        <w:rPr>
          <w:lang w:val="hi_IN" w:bidi="hi_IN"/>
        </w:rPr>
        <w:t>पिछले भाग में, पौलुस ने कुरिन्थुस के लोगों को याद दिलाया कि परमेश्वर अलग-अलग स्थानों में रहने के लिए अलग-अलग प्रकार के शरीर कैसे बनाता है। परमेश्वर शरीरों को भी बदलता है, जैसे वह एक बीज को बढ़ाकर पौधा बना देता है। अब पौलुस समझाएगा कि परमेश्वर हमारे शरीरों के साथ भी ऐसा ही करता है। हमारे जीवनकाल में, हमारे शरीर मर जाएँगे और क्षय हो जाएँगे। जब परमेश्वर मरे हुओं को फिर से जीवित करेगा, तो परमेश्वर हमें बदल देगा और हमें स्वर्ग में रहने के लिए तैयार शरीर देगा।</w:t>
      </w:r>
    </w:p>
    <w:p>
      <w:pPr/>
      <w:r>
        <w:rPr>
          <w:lang w:val="hi_IN" w:bidi="hi_IN"/>
        </w:rPr>
      </w:r>
      <w:r>
        <w:rPr>
          <w:lang w:val="hi_IN" w:bidi="hi_IN"/>
        </w:rPr>
        <w:t>इसलिए पिछले भाग में बीज की तरह, पौलुस इस भाग में कहता है कि परमेश्वर हमारे शरीरों को भी बदल देगा। जब लोग किसी शरीर को दफनाते हैं, तो वह शरीर सड़ जाता है। यह बदसूरत है, यह अपमान लाता है, और कमजोर है। सभी मानव शरीर ऐसे ही होते हैं, और सभी लोग मर जाएँगे। हालाँकि, जब परमेश्वर किसी व्यक्ति को फिर से जीवित करेगा, तो परमेश्वर उस व्यक्ति के शरीर को बदल देगा। उस व्यक्ति का शरीर न सड़ेगा और न ही मरेगा, लेकिन उसका शरीर सुंदर और मजबूत होगा।</w:t>
      </w:r>
    </w:p>
    <w:p>
      <w:pPr/>
      <w:r>
        <w:rPr>
          <w:lang w:val="hi_IN" w:bidi="hi_IN"/>
        </w:rPr>
      </w:r>
      <w:r>
        <w:rPr>
          <w:lang w:val="hi_IN" w:bidi="hi_IN"/>
        </w:rPr>
        <w:t>यहाँ रुकें और समूह में इस प्रश्न पर चर्चा करें: किसी व्यक्ति के कुछ हिस्से होते हैं जिन्हें आप देख सकते हैं, जैसे उसका शरीर। ऐसे हिस्से भी होते हैं जिन्हें आप देख नहीं सकते, जैसे किसी व्यक्ति का अन्दर का हिस्सा जहाँ वह व्यक्ति सोचता और महसूस करता है। किसी व्यक्ति और उस व्यक्ति के अच्छे और बुरे हिस्सों को मनुष्य के रूप में वर्णित करें। लोग अपने शरीरों के बारे में कैसे बात करते हैं? क्या किसी व्यक्ति का शरीर उस व्यक्ति का अच्छा या बुरा हिस्सा है? किसी व्यक्ति का शरीर इस तरह क्यों बनता है? इस ऑडियो को यहाँ रोकें।</w:t>
      </w:r>
    </w:p>
    <w:p>
      <w:pPr/>
      <w:r>
        <w:rPr>
          <w:lang w:val="hi_IN" w:bidi="hi_IN"/>
        </w:rPr>
      </w:r>
      <w:r>
        <w:rPr>
          <w:lang w:val="hi_IN" w:bidi="hi_IN"/>
        </w:rPr>
        <w:t>अभी, लोगों के शरीर भौतिक हैं, या सांसारिक हैं, जिसका अर्थ है कि परमेश्वर ने उन्हें इस पृथ्वी पर और इस समय में रहने के लिए बनाया है। हालाँकि, परमेश्वर प्रत्येक व्यक्ति को एक आत्मिक या स्वर्गीय शरीर के साथ फिर से जीवित करेगा। इसका अर्थ है कि परमेश्वर का आत्मा उस व्यक्ति के शरीर को बनाएगा और उस शरीर को जीवन देगा। यह शरीर स्वर्ग में जीवन के लिए तैयार होगा, जहाँ परमेश्वर रहता है।</w:t>
      </w:r>
    </w:p>
    <w:p>
      <w:pPr/>
      <w:r>
        <w:rPr>
          <w:lang w:val="hi_IN" w:bidi="hi_IN"/>
        </w:rPr>
      </w:r>
      <w:r>
        <w:rPr>
          <w:lang w:val="hi_IN" w:bidi="hi_IN"/>
        </w:rPr>
        <w:t>यहाँ रुकें और इस प्रश्न पर समूह में चर्चा करें: आपकी संस्कृति में लोग की मान्यता के अनुसार देवता कहाँ रहते हैं? यह स्थान कहाँ है? इस स्थान में किस प्रकार के लोग या आत्माएँ हो सकती हैं? इस ऑडियो को यहाँ रोकें।</w:t>
      </w:r>
    </w:p>
    <w:p>
      <w:pPr/>
      <w:r>
        <w:rPr>
          <w:lang w:val="hi_IN" w:bidi="hi_IN"/>
        </w:rPr>
      </w:r>
      <w:r>
        <w:rPr>
          <w:lang w:val="hi_IN" w:bidi="hi_IN"/>
        </w:rPr>
        <w:t>चूँकि एक भौतिक शरीर है, इसलिए एक आत्मिक शरीर भी है। पौलुस पवित्रशास्त्र से प्रमाण देता है ताकि यह समझाया जा सके कि पौलुस यह कैसे जानता है। परमेश्वर ने पहले मनुष्य, आदम, को एक जीवित प्राणी के रूप में बनाया। याद रखें कि पौलुस ने पहले मसीह की तुलना आदम से कैसे की? पौलुस ने पहले कहा था कि सभी लोग आदम के समान हैं, इसलिए सभी लोग मर जाते हैं। लेकिन पौलुस ने यह भी कहा कि जो कोई मसीह में है, वह फिर से जीवित होगा।</w:t>
      </w:r>
    </w:p>
    <w:p>
      <w:pPr/>
      <w:r>
        <w:rPr>
          <w:lang w:val="hi_IN" w:bidi="hi_IN"/>
        </w:rPr>
      </w:r>
      <w:r>
        <w:rPr>
          <w:lang w:val="hi_IN" w:bidi="hi_IN"/>
        </w:rPr>
        <w:t>मूल भाषा में, आदम और “मनुष्य” के लिए एक ही शब्द है। इसलिए इस भाग में, पौलुस मसीह को दूसरा आदम, या दूसरे प्रकार का मनुष्य कहता है। पौलुस मसीह को दूसरे प्रकार का मनुष्य कहता है क्योंकि मसीह पहला व्यक्ति है जिसे परमेश्वर ने एक नए शरीर के साथ जीवित किया है। पौलुस कहता है कि मसीह एक जीवन देने वाला आत्मा है, या मसीह का आत्मा जीवन देता है। क्योंकि परमेश्वर ने मसीह के आत्मा और शरीर को फिर से जीवित किया, इसलिए मसीह का आत्मा दूसरों को जीवन दे सकता है। पौलुस ने कहा कि आत्मिक शरीर, जो मसीह का है, भौतिक शरीर के बाद आया है। पौलुस समझाता है कि भौतिक शरीर पहले आता है, और फिर आत्मिक शरीर भौतिक शरीर के स्थान पर आता है।</w:t>
      </w:r>
    </w:p>
    <w:p>
      <w:pPr/>
      <w:r>
        <w:rPr>
          <w:lang w:val="hi_IN" w:bidi="hi_IN"/>
        </w:rPr>
      </w:r>
      <w:r>
        <w:rPr>
          <w:lang w:val="hi_IN" w:bidi="hi_IN"/>
        </w:rPr>
        <w:t>परमेश्वर ने पहले मनुष्य को पृथ्वी की धूल से बनाया। मसीह, दूसरे प्रकार का मनुष्य, स्वर्ग में रहने के लिए एक शरीर है। आदम के वंशज, या सभी लोगों के पास आदम के शरीर जैसे शरीर हैं, जो केवल इस पृथ्वी पर रहने के लिए हैं। हालाँकि, जो लोग मसीह के हैं, वे मसीह के समान होंगे। उन लोगों के पास आत्मिक शरीर भी होंगे। अभी, लोग आदम की तरह जीते हैं और पाप करते हैं, और अब लोगों के पास जो शरीर हैं वे मर जाएँगे। हालाँकि, एक दिन, विश्वासी मसीह के समान हो जाएँगे, उस व्यक्ति के समान हो जाएँगे जो स्वर्ग का है। फिर विश्वासी परमेश्वर के साथ जीवन के लिए तैयार होंगे!</w:t>
      </w:r>
    </w:p>
    <w:p>
      <w:pPr/>
      <w:r>
        <w:rPr>
          <w:lang w:val="hi_IN" w:bidi="hi_IN"/>
        </w:rPr>
      </w:r>
      <w:r>
        <w:rPr>
          <w:lang w:val="hi_IN" w:bidi="hi_IN"/>
        </w:rPr>
        <w:t>यहाँ रुकें और समूह में इस प्रश्न पर चर्चा करें: किसी ऐसे व्यक्ति के बारे में सोचें जो उस व्यक्ति के माता-पिता में से एक जैसा दिखता है और उसी तरह व्यवहार करता है। आपको क्यों लगता है कि वे ऐसा करते हैं? आपके अनुसार, उस व्यक्ति के इसी प्रकार व्यवहार करने का कारण क्या हो सकता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15:42–49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हमारे शरीरों की तुलना उस तरीके से करता है जिसमें परमेश्वर एक बीज को पौधे में बदल देता है। जब लोग किसी शव को दफनाते हैं, तो वह क्षीण हो जाता है और बदसूरत और कमजोर हो जाता है। परमेश्वर मरे हुए विश्वासियों को जीवित करता है और उनके शरीरों को बदल देता है ताकि उनके शरीर सुन्दर और सामर्थी हों और कभी न मरें।</w:t>
      </w:r>
    </w:p>
    <w:p>
      <w:pPr/>
      <w:r>
        <w:rPr>
          <w:lang w:val="hi_IN" w:bidi="hi_IN"/>
        </w:rPr>
      </w:r>
      <w:r>
        <w:rPr>
          <w:b/>
          <w:lang w:val="hi_IN" w:bidi="hi_IN"/>
        </w:rPr>
        <w:t>दूसरे भाग में:</w:t>
      </w:r>
      <w:r>
        <w:rPr>
          <w:lang w:val="hi_IN" w:bidi="hi_IN"/>
        </w:rPr>
        <w:t xml:space="preserve"> पौलुस समझाता है कि पृथ्वी पर जीवन के लिए हमारे शरीर पहले आए, फिर आत्मिक शरीर। परमेश्वर ने पहले व्यक्ति, आदम, को इस पृथ्वी पर जीने के लिए एक शरीर के साथ बनाया। मसीह दूसरे प्रकार का व्यक्ति है। मसीह एक जीवन देने वाली आत्मा है और उसका एक आत्मिक शरीर है। जबकि अब लोगों के पास आदम की तरह सांसारिक शरीर हैं, जबकि विश्वासियों के पास एक दिन मसीह की तरह आत्मिक शरीर होंगे।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कुरिन्थुस के विश्वासी जो किसी को यह पत्र ऊँचे स्वर में पढ़ते हुए सुन रहे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आदम, पहला व्यक्ति</w:t>
      </w:r>
    </w:p>
    <w:p>
      <w:pPr>
        <w:pStyle w:val="ListBullet"/>
        <w:spacing w:line="240" w:lineRule="auto"/>
        <w:ind w:left="720"/>
      </w:pPr>
      <w:r>
        <w:rPr>
          <w:lang w:val="hi_IN" w:bidi="hi_IN"/>
        </w:rPr>
      </w:r>
      <w:r>
        <w:rPr>
          <w:lang w:val="hi_IN" w:bidi="hi_IN"/>
        </w:rPr>
        <w:t>और मसीह</w:t>
      </w:r>
    </w:p>
    <w:p>
      <w:pPr/>
      <w:r>
        <w:rPr>
          <w:lang w:val="hi_IN" w:bidi="hi_IN"/>
        </w:rPr>
      </w:r>
      <w:r>
        <w:rPr>
          <w:lang w:val="hi_IN" w:bidi="hi_IN"/>
        </w:rPr>
        <w:t>याद रखें, पौलुस पत्र के अन्तिम भाग के इस प्रश्न का उत्तर दे रहा है कि परमेश्वर मरे हुए शवों को कैसे जीवित करेगा। कुरिन्थुस के लोग जानते हैं कि कुरिन्थुस के शरीर कमजोर हैं और उनके मरने के बाद सड़ने लगेंगे। पिछले भाग में, पौलुस ने समझाया कि परमेश्वर अलग-अलग उद्देश्यों के लिए अलग-अलग प्रकार के शरीर बनाता है। और जब लोग भूमि में बीज बोते हैं, तो परमेश्वर बीज को पौधे के रूप में बढ़ने देता है।</w:t>
      </w:r>
    </w:p>
    <w:p>
      <w:pPr/>
      <w:r>
        <w:rPr>
          <w:lang w:val="hi_IN" w:bidi="hi_IN"/>
        </w:rPr>
      </w:r>
      <w:r>
        <w:rPr>
          <w:lang w:val="hi_IN" w:bidi="hi_IN"/>
        </w:rPr>
        <w:t>इस भाग के पहले हिस्से में, पौलुस समझाता है कि परमेश्वर लोगों के शरीर को एक सुंदर और अद्भुत तरीके से बदल देता है, ठीक वैसे ही जैसे परमेश्वर बीज को बदल देता है। जब लोग किसी शरीर को दफनाते हैं, तो वह शरीर नाश होने वाला होता है। इसका अर्थ है कि शरीर मर जाता है और क्षय हो जाता है। हालाँकि, परमेश्वर प्रत्येक विश्वासी के शरीर को एक नए प्रकार के जीवन में उठाएगा और उस शरीर को अविनाशी बना देगा। इसका अर्थ है कि शरीर कभी नहीं मरेगा और न ही सड़ेगा।</w:t>
      </w:r>
    </w:p>
    <w:p>
      <w:pPr/>
      <w:r>
        <w:rPr>
          <w:lang w:val="hi_IN" w:bidi="hi_IN"/>
        </w:rPr>
      </w:r>
      <w:r>
        <w:rPr>
          <w:lang w:val="hi_IN" w:bidi="hi_IN"/>
        </w:rPr>
        <w:t>यहाँ रुकें और इस प्रश्न पर समूह में चर्चा करें: आपकी भाषा में कौन से शब्द या वाक्यांश ऐसे हैं जो किसी ऐसी वस्तु के लिए प्रयोग होते हैं जो मर जाती है और स्थायी नहीं रहती, जैसे फूल या कुहासा। आप किसी ऐसी बात के लिए किन शब्दों या वाक्यांशों का उपयोग करेंगे जो हमेशा रहेगी? इस ऑडियो को यहाँ रोकें।</w:t>
      </w:r>
    </w:p>
    <w:p>
      <w:pPr/>
      <w:r>
        <w:rPr>
          <w:lang w:val="hi_IN" w:bidi="hi_IN"/>
        </w:rPr>
      </w:r>
      <w:r>
        <w:rPr>
          <w:lang w:val="hi_IN" w:bidi="hi_IN"/>
        </w:rPr>
        <w:t>जब लोग किसी शरीर को दफनाते हैं, तो उस शरीर में कोई आदर नहीं होता। पौलुस के समय में, लोग शवों को सम्मान के साथ दफनाते थे, लेकिन यदि कोई किसी मरे हुए शव को गलत तरीके से छूता था, तो वह व्यक्ति अशुद्ध होगा। इसके अलावा, लोग अपने शरीर से पाप करते हैं और अपमानजनक और शर्मनाक काम करते हैं। इसलिए यह शरीर बदसूरत है और इससे सम्मान नहीं मिलता। हालाँकि, परमेश्वर शरीर को जीवित करता है और उसे सुंदर और सम्मान से भरा बनाता है।</w:t>
      </w:r>
    </w:p>
    <w:p>
      <w:pPr/>
      <w:r>
        <w:rPr>
          <w:lang w:val="hi_IN" w:bidi="hi_IN"/>
        </w:rPr>
      </w:r>
      <w:r>
        <w:rPr>
          <w:lang w:val="hi_IN" w:bidi="hi_IN"/>
        </w:rPr>
        <w:t>यहाँ रुकें और समूह में इस प्रश्न पर चर्चा करें: आप किसी ऐसे व्यक्ति का वर्णन कैसे करेंगे जो इस तरह व्यवहार करता है कि वह खुद को शर्मिंदा करता है? इसके विपरीत, किसी ऐसे व्यक्ति के बारे में सोचें जो इस तरह व्यवहार करता है कि वह व्यक्ति परमेश्वर और उसके परिवार का सम्मान करे। आप इस व्यक्ति का वर्णन कैसे करेंगे? इस ऑडियो को यहाँ रोकें।</w:t>
      </w:r>
    </w:p>
    <w:p>
      <w:pPr/>
      <w:r>
        <w:rPr>
          <w:lang w:val="hi_IN" w:bidi="hi_IN"/>
        </w:rPr>
      </w:r>
      <w:r>
        <w:rPr>
          <w:lang w:val="hi_IN" w:bidi="hi_IN"/>
        </w:rPr>
        <w:t>पौलुस यह भी कहता है कि जब लोग किसी शरीर को दफनाते हैं, तो वह शरीर कमजोर हो जाता है। किसी व्यक्ति का शरीर थक जाता है, दर्द होता है, और शक्ति खो देता है। हालाँकि, एक दिन, परमेश्वर एक विश्वासी के शरीर को मजबूत होने के लिए जिलाता है।</w:t>
      </w:r>
    </w:p>
    <w:p>
      <w:pPr/>
      <w:r>
        <w:rPr>
          <w:lang w:val="hi_IN" w:bidi="hi_IN"/>
        </w:rPr>
      </w:r>
      <w:r>
        <w:rPr>
          <w:lang w:val="hi_IN" w:bidi="hi_IN"/>
        </w:rPr>
        <w:t>जब एक विश्वासी इस पृथ्वी पर रहता है, तो विश्वासियों का शरीर एक स्वाभाविक शरीर है, या पृथ्वी पर रहने के लिए एक शरीर है। लोग स्वाभाविक शरीर को दफनाते हैं और परमेश्वर उसे आत्मिक शरीर के रूप में जीवित करता है। पौलुस का यह अर्थ नहीं है कि लोग आत्मा या भूत की तरह होंगे। पौलुस का अर्थ है कि परमेश्वर का आत्मा नए शरीर को जीवन देता है। यह शरीर स्वर्ग में जीवन के लिए तैयार होगा।</w:t>
      </w:r>
    </w:p>
    <w:p>
      <w:pPr/>
      <w:r>
        <w:rPr>
          <w:lang w:val="hi_IN" w:bidi="hi_IN"/>
        </w:rPr>
      </w:r>
      <w:r>
        <w:rPr>
          <w:lang w:val="hi_IN" w:bidi="hi_IN"/>
        </w:rPr>
        <w:t>यहाँ रुकें और समूह में इस प्रश्न पर चर्चा करें: चर्चा करें कि आप स्वाभाविक शरीर और आत्मिक या स्वर्गीय शरीर के लिए किन शब्दों या वाक्यांशों का उपयोग करेंगे। इस ऑडियो को यहाँ रोकें।</w:t>
      </w:r>
    </w:p>
    <w:p>
      <w:pPr/>
      <w:r>
        <w:rPr>
          <w:lang w:val="hi_IN" w:bidi="hi_IN"/>
        </w:rPr>
      </w:r>
      <w:r>
        <w:rPr>
          <w:lang w:val="hi_IN" w:bidi="hi_IN"/>
        </w:rPr>
        <w:t>दूसरे भाग में, पौलुस समझाता है कि परमेश्वर ने पहले पृथ्वी पर रहने के लिए प्राकृतिक शरीर या शरीर कैसे बनाए। पौलुस कुरिन्थुस के लोगों को इस कहानी की याद दिलाता है कि परमेश्वर ने पृथ्वी को कैसे बनाया। पौलुस कहता है, "यह लिखा है," यह दिखाने के लिए कि पौलुस पवित्रशास्त्र, या परमेश्वर के वचन से उद्धृत कर रहा है। पौलुस कुरिन्थुस के लोगों को सत्य की याद दिलाने के लिए उद्धृत करते हुए कुछ स्पष्टीकरण जोड़ता है। पौलुस कहता है कि परमेश्वर ने पहले मनुष्य को, जिसका नाम आदम था, एक जीवित प्राणी या मनुष्य के रूप में बनाया।</w:t>
      </w:r>
    </w:p>
    <w:p>
      <w:pPr/>
      <w:r>
        <w:rPr>
          <w:lang w:val="hi_IN" w:bidi="hi_IN"/>
        </w:rPr>
      </w:r>
      <w:r>
        <w:rPr>
          <w:lang w:val="hi_IN" w:bidi="hi_IN"/>
        </w:rPr>
        <w:t>यहाँ रुकें और इस प्रश्न पर समूह में चर्चा करें: आपकी भाषा में कौन से शब्द या वाक्यांश हैं जिनका आप प्रयोग करते हैं यह दिखाने के लिए कि आप कुछ उद्धृत करने वाले हैं, या यह बताने के लिए कि किसी और ने क्या कहा है? यदि आप इस उद्धरण के बारे में अधिक जानकारी देना चाहते हैं, या उद्धरण को समझाना चाहते हैं, तो आप ऐसा कैसे और कब करेंगे? इस ऑडियो को यहाँ रोकें।</w:t>
      </w:r>
    </w:p>
    <w:p>
      <w:pPr/>
      <w:r>
        <w:rPr>
          <w:lang w:val="hi_IN" w:bidi="hi_IN"/>
        </w:rPr>
      </w:r>
      <w:r>
        <w:rPr>
          <w:lang w:val="hi_IN" w:bidi="hi_IN"/>
        </w:rPr>
        <w:t>परमेश्वर ने आदम को भूमि की धूल, या मिट्टी से बनाया, यही कारण है कि पौलुस कहता है कि आदम पृथ्वी की धूल, या मिट्टी से बना है। आदम का शरीर केवल इस पृथ्वी पर जीने के लिए है। पौलुस आदम को पहला आदम, या पहले प्रकार का व्यक्ति कहता है, क्योंकि आदम के नाम का अर्थ "मनुष्य" है। उसके पाप के कारण, आदम का शरीर निर्बल था और एक दिन मर गया। सभी लोग आदम के वंशज हैं और आदम के समान हैं, इसलिए अन्ततः सभी लोग भी मर जाते हैं।</w:t>
      </w:r>
    </w:p>
    <w:p>
      <w:pPr/>
      <w:r>
        <w:rPr>
          <w:lang w:val="hi_IN" w:bidi="hi_IN"/>
        </w:rPr>
      </w:r>
      <w:r>
        <w:rPr>
          <w:lang w:val="hi_IN" w:bidi="hi_IN"/>
        </w:rPr>
        <w:t>हालाँकि, पौलुस कहता है कि एक दूसरा आदम है, या दूसरे प्रकार का व्यक्ति है। हालाँकि इस भाग में पौलुस मसीह का नाम नहीं कहता है, फिर भी हम जानते हैं कि पौलुस मसीह के बारे में बात कर रहा है। मसीह एक जीवन देने वाली आत्मा है। इसका अर्थ यह है कि क्योंकि परमेश्वर ने मसीह को फिर से जीवित किया, इसलिए मसीह का आत्मा दूसरों को जीवन दे सकता है। परमेश्वर ने मसीह को स्वर्ग में रहने के लिए एक शरीर के साथ जिलाया। मसीह का शरीर क्षीण नहीं होता, लेकिन हमेशा जीवित रहेगा। उसका शरीर सुंदर और मजबूत है। पौलुस कहता है कि विश्वासी लोग, या जो मसीह के हैं, मसीह के समान होंगे। जब परमेश्वर विश्वासियों को फिर से जीवित करेगा, तो विश्वासियों के पास आत्मिक शरीर भी होंगे।</w:t>
      </w:r>
    </w:p>
    <w:p>
      <w:pPr/>
      <w:r>
        <w:rPr>
          <w:lang w:val="hi_IN" w:bidi="hi_IN"/>
        </w:rPr>
      </w:r>
      <w:r>
        <w:rPr>
          <w:lang w:val="hi_IN" w:bidi="hi_IN"/>
        </w:rPr>
        <w:t>सब लोगों ने आदम की छवि को धारण किया है, जैसे वे कपड़े पहनते या ओढ़ते हैं। इसका केवल यह अर्थ नहीं है कि लोगों के शरीर आदम के शरीर की तरह दिखते हैं। किसी व्यक्ति की समान रूप या प्रतिमा धारण करने का अर्थ है उस व्यक्ति के समान होना। हमारा भीतर का भाग आदम की तरह है, इसलिए हम आदम की तरह दिखते हैं, अभिनय करते हैं और सोचते हैं। बाद में, विश्वासी उस की छवि को धारण करेंगे जो स्वर्ग से आया है। हम मसीह के समान होंगे जब परमेश्वर हमें फिर से हमारे आत्मिक शरीरों के साथ पूरा जीवन देगा।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पौलुस, पौलुस के दर्शक, परमेश्वर, आदम और मसीह का प्रतिनिधित्व करने के लिए चित्र, वस्तुओं, या यहाँ तक कि लोगों का उपयोग कर सकते हैं।</w:t>
      </w:r>
    </w:p>
    <w:p>
      <w:pPr/>
      <w:r>
        <w:rPr>
          <w:lang w:val="hi_IN" w:bidi="hi_IN"/>
        </w:rPr>
      </w:r>
      <w:r>
        <w:rPr>
          <w:lang w:val="hi_IN" w:bidi="hi_IN"/>
        </w:rPr>
        <w:t>इनमें से प्रत्येक के लिए लोग, चित्र या वस्तुएँ चुनें। जब आप इन पदों की कहानी दोबारा बताना शुरू करें, तो दिखाएँ कि कैसे परमेश्वर ने मिट्टी ली और उससे पहला व्यक्ति आदम बनाया। अन्य लोग आदम के पास खड़े हो सकते हैं ताकि यह दिखाया जा सके कि पृथ्वी पर पैदा हुआ हर व्यक्ति आदम के समान रहा है। फिर दिखाएँ कि परमेश्वर ने मसीह को कैसे जीवित किया। मसीह का शरीर आदम और बाकी सभी लोगों से अलग है! एक विश्वासी मसीह के पास खड़े होकर दिखा सकता है कि वे मसीह के हैं। अभिनय करें कि जब वह विश्वासी मर जाता है तो क्या होता है। दिखाएँ कि लोग उस व्यक्ति के शरीर को दफनाते हैं, और सोचें कि जब वह जमीन में होता है तो उसका शरीर कैसा दिखता है। फिर दिखाएँ कि परमेश्वर शरीर को कैसे फिर से जीवित करता है और वह शरीर कितना सुंदर और मजबूत है। विश्वासी का शरीर मसीह के शरीर की तरह मजबूत और सुंदर दिखता है!</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15:42–49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 xml:space="preserve">कुरिन्थुस के वे विश्वासी जो किसी को यह पत्र ऊँचे स्वर में पढ़ते हुए सुन रहे हैं </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आदम, पहला व्यक्ति</w:t>
      </w:r>
    </w:p>
    <w:p>
      <w:pPr>
        <w:pStyle w:val="ListBullet"/>
        <w:spacing w:line="240" w:lineRule="auto"/>
        <w:ind w:left="720"/>
      </w:pPr>
      <w:r>
        <w:rPr>
          <w:lang w:val="hi_IN" w:bidi="hi_IN"/>
        </w:rPr>
      </w:r>
      <w:r>
        <w:rPr>
          <w:lang w:val="hi_IN" w:bidi="hi_IN"/>
        </w:rPr>
        <w:t>और मसीह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"एक बीज पौधे में अंकुरित होता है, और जब परमेश्वर मरे हुओं को फिर से जीवित करेगा, तब भी ऐसा ही होगा। लोग जिस शरीर को दफनाते हैं, वह सड़ जाएगा, लेकिन जब परमेश्वर उस शरीर को फिर से जीवित करेगा, तो वह फिर कभी नहीं सड़ेगा। जब लोग किसी शव को दफनाते हैं, तो यह अपमानजनक है, लेकिन जब परमेश्वर उसे फिर से जीवित करेगा, तो वह सुंदर और सम्मान से भरा होगा। लोग जिस शरीर को दफनाते हैं वह कमजोर है, लेकिन जब परमेश्वर उसे फिर से जीवित करेगा, तो वह शक्तिशाली और मजबूत होगा। अब हमारे शरीर इस संसार में जीवित रहने के लिए हैं, लेकिन जब परमेश्वर हमारे शरीर को जीवित करेगा, तो हमारे शरीर स्वर्ग में जीवित रहने के लिए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अभिनय करने वाले व्यक्ति से पूछो,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"अब हमारे पास इस संसार में रहने के लिए शरीर हैं, लेकिन फिर हमारे पास स्वर्ग में रहने के लिए शरीर होंगे। इसलिए पवित्रशास्त्र में कहा गया है, ‘परमेश्वर ने पहले मनुष्य आदम को इस संसार में जीने के लिए उसके प्राकृतिक शरीर में जीवन दिया।’ यीशु मसीह अन्तिम आदम है, और मसीह के पास स्वर्ग में रहने के लिए एक शरीर है। मसीह लोगों को फिर से जीवित करता है। शुरुआत में, परमेश्वर ने लोगों को इस संसार में रहने के लिए शरीर दिए थे। भविष्य में, परमेश्वर परमेश्वर के लोगों को स्वर्ग में रहने के लिए शरीर देगा।"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"परमेश्वर ने भूमि से प्रथम व्यक्ति आदम को बनाया। यीशु मसीह, दूसरे प्रकार के व्यक्ति के पास, स्वर्ग में रहने के लिए एक शरीर है। इस पृथ्वी के लोगों के पास आदम जैसे शरीर हैं, वह व्यक्ति जिसे परमेश्वर ने मिट्टी से बनाया है। स्वर्ग से आने वाले लोगों के पास यीशु जैसे शरीर होते हैं, जो स्वर्ग से आने वाला व्यक्ति है। और जैसे हमारे पास आदम, अर्थात् पृथ्वी के मनुष्य के समान शरीर हैं, वैसे ही हमारे पास मसीह, अर्थात् स्वर्गीय व्यक्ति के समान शरीर भी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15:42–49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जैसे परमेश्वर बीज को पौधे में बदल देता है, उसी तरह पौलुस कहता है कि परमेश्वर मरे हुओं के </w:t>
      </w:r>
      <w:r>
        <w:rPr>
          <w:b/>
          <w:lang w:val="hi_IN" w:bidi="hi_IN"/>
        </w:rPr>
        <w:t>पुनरुत्थान</w:t>
      </w:r>
      <w:r>
        <w:rPr>
          <w:lang w:val="hi_IN" w:bidi="hi_IN"/>
        </w:rPr>
        <w:t xml:space="preserve"> के समय हमारे शरीरों को बदल देगा। जब यीशु हमेशा के लिए राजा के रूप में शासन करने के लिए लौटेगा, तो जिन लोगों को परमेश्वर ने स्वीकार किया है, वे फिर से जीवित होंगे और एक नया शरीर प्राप्त करेंगे—एक ऐसा शरीर जो फिर कभी नहीं मरेगा! यह घटना पुनरुत्थान है। </w:t>
      </w:r>
      <w:r>
        <w:rPr>
          <w:lang w:val="hi_IN" w:bidi="hi_IN"/>
        </w:rPr>
        <w:t>पुनरुत्थान</w:t>
      </w:r>
      <w:r>
        <w:rPr>
          <w:lang w:val="hi_IN" w:bidi="hi_IN"/>
        </w:rPr>
        <w:t xml:space="preserve"> के बारे में अधिक जानकारी के लिए, मुख्य शब्दावली को देखें। मृतकों के पुनरुत्थान के लिए उसी शब्द या वाक्यांश का उपयोग करें जिसका उपयोग आपने पिछले भागों में किया है।</w:t>
      </w:r>
    </w:p>
    <w:p>
      <w:pPr/>
      <w:r>
        <w:rPr>
          <w:lang w:val="hi_IN" w:bidi="hi_IN"/>
        </w:rPr>
      </w:r>
      <w:r>
        <w:rPr>
          <w:lang w:val="hi_IN" w:bidi="hi_IN"/>
        </w:rPr>
        <w:t xml:space="preserve">पौलुस कहता है कि जब लोग किसी शरीर को दफनाते हैं, तो वह </w:t>
      </w:r>
      <w:r>
        <w:rPr>
          <w:b/>
          <w:lang w:val="hi_IN" w:bidi="hi_IN"/>
        </w:rPr>
        <w:t>नाशवान</w:t>
      </w:r>
      <w:r>
        <w:rPr>
          <w:lang w:val="hi_IN" w:bidi="hi_IN"/>
        </w:rPr>
        <w:t xml:space="preserve"> होता है, परन्तु परमेश्वर शरीर को जिलाएगा ताकि वह </w:t>
      </w:r>
      <w:r>
        <w:rPr>
          <w:b/>
          <w:lang w:val="hi_IN" w:bidi="hi_IN"/>
        </w:rPr>
        <w:t>अविनाशी</w:t>
      </w:r>
      <w:r>
        <w:rPr>
          <w:lang w:val="hi_IN" w:bidi="hi_IN"/>
        </w:rPr>
        <w:t xml:space="preserve"> हो जाए। जो नाशवान है, वह सड़ सकता है और मर सकता है। जो अविनाशी हो वह कभी नहीं मरेगा। नाशवान के लिए उसी शब्द या वाक्यांश का उपयोग करें जिसका उपयोग आपने पिछले भागों में किया है।</w:t>
      </w:r>
    </w:p>
    <w:p>
      <w:pPr/>
      <w:r>
        <w:rPr>
          <w:lang w:val="hi_IN" w:bidi="hi_IN"/>
        </w:rPr>
      </w:r>
      <w:r>
        <w:rPr>
          <w:lang w:val="hi_IN" w:bidi="hi_IN"/>
        </w:rPr>
        <w:t xml:space="preserve">यहाँ रुकें और समूह में चर्चा करें कि आप </w:t>
      </w:r>
      <w:r>
        <w:rPr>
          <w:b/>
          <w:lang w:val="hi_IN" w:bidi="hi_IN"/>
        </w:rPr>
        <w:t>अविनाशी</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जब लोग किसी शव को दफनाते हैं, तो वह </w:t>
      </w:r>
      <w:r>
        <w:rPr>
          <w:b/>
          <w:lang w:val="hi_IN" w:bidi="hi_IN"/>
        </w:rPr>
        <w:t>असम्मान</w:t>
      </w:r>
      <w:r>
        <w:rPr>
          <w:lang w:val="hi_IN" w:bidi="hi_IN"/>
        </w:rPr>
        <w:t xml:space="preserve"> की स्थिति में होता है, लेकिन परमेश्वर उसे </w:t>
      </w:r>
      <w:r>
        <w:rPr>
          <w:b/>
          <w:lang w:val="hi_IN" w:bidi="hi_IN"/>
        </w:rPr>
        <w:t>महिमा</w:t>
      </w:r>
      <w:r>
        <w:rPr>
          <w:lang w:val="hi_IN" w:bidi="hi_IN"/>
        </w:rPr>
        <w:t xml:space="preserve"> में जिलाएगा। यहाँ अपमान का अर्थ है कि कोई चीज़ बदसूरत है और इससे सम्मान नहीं मिलता। यहाँ महिमा का अर्थ है सुंदर और आदर के योग्य होना।</w:t>
      </w:r>
    </w:p>
    <w:p>
      <w:pPr/>
      <w:r>
        <w:rPr>
          <w:lang w:val="hi_IN" w:bidi="hi_IN"/>
        </w:rPr>
      </w:r>
      <w:r>
        <w:rPr>
          <w:lang w:val="hi_IN" w:bidi="hi_IN"/>
        </w:rPr>
        <w:t xml:space="preserve">यहाँ रुकें और समूह में चर्चा करें कि आप </w:t>
      </w:r>
      <w:r>
        <w:rPr>
          <w:b/>
          <w:lang w:val="hi_IN" w:bidi="hi_IN"/>
        </w:rPr>
        <w:t>अपमान</w:t>
      </w:r>
      <w:r>
        <w:rPr>
          <w:lang w:val="hi_IN" w:bidi="hi_IN"/>
        </w:rPr>
        <w:t xml:space="preserve"> के लिए किन शब्दों या वाक्यांशों का उपयोग करेंगे, साथ ही </w:t>
      </w:r>
      <w:r>
        <w:rPr>
          <w:b/>
          <w:lang w:val="hi_IN" w:bidi="hi_IN"/>
        </w:rPr>
        <w:t>महिमा</w:t>
      </w:r>
      <w:r>
        <w:rPr>
          <w:lang w:val="hi_IN" w:bidi="hi_IN"/>
        </w:rPr>
        <w:t xml:space="preserve"> या सुंदरता के लिए भी। याद रखें कि पिछले भाग में, आपने इस बारे में बात की थी कि महिमा का अनुवाद कैसे किया जाए जब इसका अर्थ कुछ सुंदर और सम्मानजनक हो। आप यहाँ उसी शब्द का उपयोग कर सकते हैं। यदि आपने पहले ही बाइबल की किसी अन्य पुस्तक में अपमान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जब लोग किसी शरीर को दफनाते हैं, तो वह शरीर एक </w:t>
      </w:r>
      <w:r>
        <w:rPr>
          <w:b/>
          <w:lang w:val="hi_IN" w:bidi="hi_IN"/>
        </w:rPr>
        <w:t>स्वाभाविक</w:t>
      </w:r>
      <w:r>
        <w:rPr>
          <w:lang w:val="hi_IN" w:bidi="hi_IN"/>
        </w:rPr>
        <w:t xml:space="preserve"> शरीर होता है, लेकिन परमेश्वर शरीर को एक </w:t>
      </w:r>
      <w:r>
        <w:rPr>
          <w:b/>
          <w:lang w:val="hi_IN" w:bidi="hi_IN"/>
        </w:rPr>
        <w:t>आत्मिक</w:t>
      </w:r>
      <w:r>
        <w:rPr>
          <w:lang w:val="hi_IN" w:bidi="hi_IN"/>
        </w:rPr>
        <w:t xml:space="preserve"> शरीर के रूप में उठाएगा। स्वाभाविक शरीर इस पृथ्वी पर जीवित रहने के लिए एक शरीर है। स्वाभाविक और पापपूर्ण इच्छाएँ इस व्यक्ति और उसके शरीर को नियंत्रित करती हैं। आत्मिक शरीर स्वर्ग में रहने के लिए है। परमेश्वर का आत्मा इस देह को जीवन देता है और उसकी अगुवाई करता है। आत्मिक के लिए उसी शब्द या वाक्यांश का उपयोग करें जिसका उपयोग आपने पिछले भागों में किया है।</w:t>
      </w:r>
    </w:p>
    <w:p>
      <w:pPr/>
      <w:r>
        <w:rPr>
          <w:lang w:val="hi_IN" w:bidi="hi_IN"/>
        </w:rPr>
      </w:r>
      <w:r>
        <w:rPr>
          <w:lang w:val="hi_IN" w:bidi="hi_IN"/>
        </w:rPr>
        <w:t xml:space="preserve">यहाँ रुकें और समूह में चर्चा करें कि आप </w:t>
      </w:r>
      <w:r>
        <w:rPr>
          <w:b/>
          <w:lang w:val="hi_IN" w:bidi="hi_IN"/>
        </w:rPr>
        <w:t>प्राकृतिक</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कहता है कि परमेश्वर ने पृथ्वी की </w:t>
      </w:r>
      <w:r>
        <w:rPr>
          <w:b/>
          <w:lang w:val="hi_IN" w:bidi="hi_IN"/>
        </w:rPr>
        <w:t>धूल</w:t>
      </w:r>
      <w:r>
        <w:rPr>
          <w:lang w:val="hi_IN" w:bidi="hi_IN"/>
        </w:rPr>
        <w:t xml:space="preserve"> या मिट्टी से पहले मनुष्य, आदम, को बनाया। यह धूल शायद जमीन की ऊपरी परत थी। यह ज़मीन की नीची मिट्टी से अधिक महीन और सूखी होगी।</w:t>
      </w:r>
    </w:p>
    <w:p>
      <w:pPr/>
      <w:r>
        <w:rPr>
          <w:lang w:val="hi_IN" w:bidi="hi_IN"/>
        </w:rPr>
      </w:r>
      <w:r>
        <w:rPr>
          <w:lang w:val="hi_IN" w:bidi="hi_IN"/>
        </w:rPr>
        <w:t xml:space="preserve">यहाँ रुकें और चर्चा करें कि आप </w:t>
      </w:r>
      <w:r>
        <w:rPr>
          <w:b/>
          <w:lang w:val="hi_IN" w:bidi="hi_IN"/>
        </w:rPr>
        <w:t>धूल</w:t>
      </w:r>
      <w:r>
        <w:rPr>
          <w:lang w:val="hi_IN" w:bidi="hi_IN"/>
        </w:rPr>
        <w:t xml:space="preserve"> के लिए किस शब्द या वाक्यांश का उपयोग करेंगे। यदि आपने उत्पत्ति का अनुवाद किया है, तो आप मिट्टी के लिए उसी शब्द का उपयोग कर सकते हैं जिसका उपयोग आपने उत्पत्ति 2 में किया था जब परमेश्वर ने आदम को बनाया था। आप जमीन पर पड़ी धूल या मिट्टी के लिए एक सामान्य शब्द का उपयोग कर सकते हैं। इस ऑडियो को यहाँ रोकें।</w:t>
      </w:r>
    </w:p>
    <w:p>
      <w:pPr/>
      <w:r>
        <w:rPr>
          <w:lang w:val="hi_IN" w:bidi="hi_IN"/>
        </w:rPr>
      </w:r>
      <w:r>
        <w:rPr>
          <w:lang w:val="hi_IN" w:bidi="hi_IN"/>
        </w:rPr>
        <w:t xml:space="preserve">पौलुस कहता है कि दूसरा मनुष्य, मसीह, एक जीवन देने वाली </w:t>
      </w:r>
      <w:r>
        <w:rPr>
          <w:b/>
          <w:lang w:val="hi_IN" w:bidi="hi_IN"/>
        </w:rPr>
        <w:t>आत्मा</w:t>
      </w:r>
      <w:r>
        <w:rPr>
          <w:lang w:val="hi_IN" w:bidi="hi_IN"/>
        </w:rPr>
        <w:t xml:space="preserve"> है। किसी व्यक्ति की आत्मा उस व्यक्ति का अंदरूनी, अदृश्य भाग है जो उस व्यक्ति के प्राकृतिक शरीर के मरने के बाद भी उसके आत्मिक शरीर में जीवित रहता है। मसीह के पास स्वर्गीय या आत्मिक शरीर है, और क्योंकि परमेश्वर ने मसीह को फिर से जीवित किया है, इसलिए मसीह का आत्मा दूसरों को आत्मिक शरीर दे सकता है। </w:t>
      </w:r>
      <w:r>
        <w:rPr>
          <w:lang w:val="hi_IN" w:bidi="hi_IN"/>
        </w:rPr>
        <w:t>आत्मा</w:t>
      </w:r>
      <w:r>
        <w:rPr>
          <w:lang w:val="hi_IN" w:bidi="hi_IN"/>
        </w:rPr>
        <w:t xml:space="preserve"> के बारे में अधिक जानकारी के लिए, मुख्य शब्दावली को देखें। आत्मा के लिए उसी शब्द या वाक्यांश का उपयोग करें जिसका उपयोग आपने पिछले भागों में किया है। </w:t>
      </w:r>
    </w:p>
    <w:p>
      <w:pPr/>
      <w:r>
        <w:rPr>
          <w:lang w:val="hi_IN" w:bidi="hi_IN"/>
        </w:rPr>
      </w:r>
      <w:r>
        <w:rPr>
          <w:lang w:val="hi_IN" w:bidi="hi_IN"/>
        </w:rPr>
        <w:t xml:space="preserve">पौलुस कहता है कि दूसरा मनुष्य, मसीह, </w:t>
      </w:r>
      <w:r>
        <w:rPr>
          <w:b/>
          <w:lang w:val="hi_IN" w:bidi="hi_IN"/>
        </w:rPr>
        <w:t>स्वर्ग</w:t>
      </w:r>
      <w:r>
        <w:rPr>
          <w:lang w:val="hi_IN" w:bidi="hi_IN"/>
        </w:rPr>
        <w:t xml:space="preserve"> का या स्वर्ग से है। यहाँ, स्वर्ग उस स्थान को दर्शाता है जहाँ परमेश्वर अपने स्वर्गदूतों के साथ रहता है। यह स्वर्ग, इस जगत में कहीं नहीं है; यह ऐसी जगह नहीं है, जहाँ मनुष्य यात्रा कर सकें। </w:t>
      </w:r>
      <w:r>
        <w:rPr>
          <w:lang w:val="hi_IN" w:bidi="hi_IN"/>
        </w:rPr>
        <w:t>स्वर्ग</w:t>
      </w:r>
      <w:r>
        <w:rPr>
          <w:lang w:val="hi_IN" w:bidi="hi_IN"/>
        </w:rPr>
        <w:t xml:space="preserve"> के बारे में अधिक जानकारी के लिए, मुख्य शब्दावली को देखें। स्वर्ग के लिए उसी शब्द या वाक्यांश का इस्तेमाल करें जो आपने पिछले भागों में किया है।</w:t>
      </w:r>
    </w:p>
    <w:p>
      <w:pPr/>
      <w:r>
        <w:rPr>
          <w:lang w:val="hi_IN" w:bidi="hi_IN"/>
        </w:rPr>
      </w:r>
      <w:r>
        <w:rPr>
          <w:lang w:val="hi_IN" w:bidi="hi_IN"/>
        </w:rPr>
        <w:t xml:space="preserve">पौलुस कहता है कि जैसे हमने आदम की </w:t>
      </w:r>
      <w:r>
        <w:rPr>
          <w:b/>
          <w:lang w:val="hi_IN" w:bidi="hi_IN"/>
        </w:rPr>
        <w:t>छवि धारण की है</w:t>
      </w:r>
      <w:r>
        <w:rPr>
          <w:lang w:val="hi_IN" w:bidi="hi_IN"/>
        </w:rPr>
        <w:t xml:space="preserve">, उसी तरह हम मसीह की </w:t>
      </w:r>
      <w:r>
        <w:rPr>
          <w:b/>
          <w:lang w:val="hi_IN" w:bidi="hi_IN"/>
        </w:rPr>
        <w:t>छवि धारण</w:t>
      </w:r>
      <w:r>
        <w:rPr>
          <w:lang w:val="hi_IN" w:bidi="hi_IN"/>
        </w:rPr>
        <w:t xml:space="preserve"> करेंगे। छवि किसी चीज़ की तस्वीर होती है। किसी व्यक्ति की छवि, एक चित्र, या प्रतिमा किसी व्यक्ति की तस्वीर होती है। यह छवि हमें इस बारे में कुछ बताती है कि वह व्यक्ति कैसा दिखता है, या उस व्यक्ति का चरित्र कैसा है। इसका अर्थ है कि हमारे पास आदम की तरह शरीर और आदम की तरह जीवन है। जब हम मसीह की छवि धारण करेंगे, तो हमारे पास मसीह की तरह शरीर और जीवन होगा। यह परमेश्वर की छवि धारण करने के तरीके से अलग है, जहाँ हम परमेश्वर का प्रतिनिधित्व करते हैं और परमेश्वर जैसे गुण रखते हैं, लेकिन हम परमेश्वर के समान नहीं दिखते, क्योंकि परमेश्वर आत्मा है। कुछ अनुवादों में कहा गया है कि "हम मसीह के समान बन जाएँगे" या "हम मसीह के समान शरीर होंगे।"</w:t>
      </w:r>
    </w:p>
    <w:p>
      <w:pPr/>
      <w:r>
        <w:rPr>
          <w:lang w:val="hi_IN" w:bidi="hi_IN"/>
        </w:rPr>
      </w:r>
      <w:r>
        <w:rPr>
          <w:lang w:val="hi_IN" w:bidi="hi_IN"/>
        </w:rPr>
        <w:t xml:space="preserve">यहाँ रुकें और समूह में चर्चा करें कि आप "छवि धारण करने" के लिए किस शब्द या वाक्यांश का उपयोग करेंगे। यदि आपने पहले ही बाइबल की किसी अन्य पुस्तक में इस वाक्यांश का अनुवाद किया है, तो उसी शब्द का उपयोग करें जिसका उपयोग आपने वहाँ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15:50–58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15:50–58 को सुनें और अपने मन में रखें।</w:t>
      </w:r>
    </w:p>
    <w:p>
      <w:pPr/>
      <w:r>
        <w:rPr>
          <w:lang w:val="hi_IN" w:bidi="hi_IN"/>
        </w:rPr>
      </w:r>
      <w:r>
        <w:rPr>
          <w:lang w:val="hi_IN" w:bidi="hi_IN"/>
        </w:rPr>
        <w:t>यदि सम्भव हो, तो 1 कुरिन्थियों 15:50–58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15:50–58 का ऑडियो संस्करण सबसे आसानी से समझ में आने वाले अनुवाद में सुनें।</w:t>
      </w:r>
    </w:p>
    <w:p>
      <w:pPr/>
      <w:r>
        <w:rPr>
          <w:lang w:val="hi_IN" w:bidi="hi_IN"/>
        </w:rPr>
      </w:r>
      <w:r>
        <w:rPr>
          <w:lang w:val="hi_IN" w:bidi="hi_IN"/>
        </w:rPr>
        <w:t>पौलुस के पत्र के पिछले भाग में, पौलुस ने वर्णन किया कि कैसे परमेश्वर विश्वासियों को मसीह की तरह नए, आत्मिक शरीर देगा। इस भाग में, पौलुस दृढ़ता से कहता है कि विश्वासियों के पास ये नए शरीर होने चाहिए। पौलुस इस अविश्वसनीय तरीके का वर्णन करता है जिसमें परमेश्वर संसार के अन्त में मृत्यु को हराएगा। चूँकि विश्वासी जानते हैं कि परमेश्वर सच में मृत्यु को हराएगा, इसलिए पौलुस विश्वासियों से आग्रह करता है कि वे प्रभु पर भरोसा करते रहें और काम करते रहें।</w:t>
      </w:r>
    </w:p>
    <w:p>
      <w:pPr/>
      <w:r>
        <w:rPr>
          <w:lang w:val="hi_IN" w:bidi="hi_IN"/>
        </w:rPr>
      </w:r>
      <w:r>
        <w:rPr>
          <w:lang w:val="hi_IN" w:bidi="hi_IN"/>
        </w:rPr>
        <w:t>पौलुस शुरुआत में, अपने पत्र के पिछले भाग की चर्चा को समाप्त करता है। पौलुस ने अभी-अभी कहा है कि परमेश्वर विश्वासियों को नए शरीर देगा जो स्वर्ग में रहने के लिए तैयार हैं। यहाँ पौलुस समझाता है कि यह आवश्यक है, क्योंकि विश्वासी उन शरीरों के साथ जो लोगों के पास अभी हैं, परमेश्वर के राज्य के अधिकारी नहीं हो सकते और न उसमें रह सकते हैं। परमेश्वर का राज्य कभी समाप्त नहीं होगा, परन्तु मनुष्यों के शरीर समाप्त हो जाते हैं। लोगों के मांस और लहू से बने शरीर सड़ जाएँगे। ये शरीर परमेश्वर के उस राज्य में सहभागी नहीं हो सकते जो सदा बना रहता है।</w:t>
      </w:r>
    </w:p>
    <w:p>
      <w:pPr/>
      <w:r>
        <w:rPr>
          <w:lang w:val="hi_IN" w:bidi="hi_IN"/>
        </w:rPr>
      </w:r>
      <w:r>
        <w:rPr>
          <w:lang w:val="hi_IN" w:bidi="hi_IN"/>
        </w:rPr>
        <w:t>पौलुस जानता है कि यह भ्रमित करने वाला है। लोग लम्बे समय से इस बात को लेकर उलझन में हैं कि संसार के अन्त में क्या होगा! हालाँकि, परमेश्वर ने पौलुस को इस रहस्य, या भ्रमित करने वाले रहस्य को समझाया है। अब पौलुस कुरिन्थुस के लोगों को रहस्य समझाएगा। पौलुस कहता है कि मसीह के लौटने से पहले सभी विश्वासी नहीं मरेंगे। लेकिन परमेश्वर हर विश्वासी को बदल देगा, दोनों को जो पहले ही मर चुके हैं और जो अभी भी जीवित हैं। परमेश्वर हर विश्वासी को एक नया शरीर देगा।</w:t>
      </w:r>
    </w:p>
    <w:p>
      <w:pPr/>
      <w:r>
        <w:rPr>
          <w:lang w:val="hi_IN" w:bidi="hi_IN"/>
        </w:rPr>
      </w:r>
      <w:r>
        <w:rPr>
          <w:lang w:val="hi_IN" w:bidi="hi_IN"/>
        </w:rPr>
        <w:t>परमेश्वर यह बहुत तेज़ी से करेगा, यहाँ तक कि लोग अपनी आँखों को झपका तक नहीं सकते! पौलुस समझाता है कि यह कैसे होगा। एक दिन, लोग तुरही नाम के एक संगीत यंत्र बजाने की आवाज सुनेंगे। तुरही एक हवा का यंत्र है। संगीतकार तुरही में फूँकता है ताकि ऊँची आवाज़ आए। जब कोई तुरही में फूँकाता था, तो वह अक्सर चाहता था कि लोग ध्यान दें और एक साथ इकट्ठा हों।</w:t>
      </w:r>
    </w:p>
    <w:p>
      <w:pPr/>
      <w:r>
        <w:rPr>
          <w:lang w:val="hi_IN" w:bidi="hi_IN"/>
        </w:rPr>
      </w:r>
      <w:r>
        <w:rPr>
          <w:lang w:val="hi_IN" w:bidi="hi_IN"/>
        </w:rPr>
        <w:t xml:space="preserve">यहाँ रुकें और समूह के रूप में </w:t>
      </w:r>
      <w:r>
        <w:rPr>
          <w:b/>
          <w:lang w:val="hi_IN" w:bidi="hi_IN"/>
        </w:rPr>
        <w:t>तुरही</w:t>
      </w:r>
      <w:r>
        <w:rPr>
          <w:lang w:val="hi_IN" w:bidi="hi_IN"/>
        </w:rPr>
        <w:t xml:space="preserve"> की तस्वीर देखें। आपकी संस्कृति में, लोग दूसरों को एक साथ इकट्ठा होने के लिए कैसे बुलाते हैं? किसी का ध्यान आकर्षित करने के लिए आप किस प्रकार के ऊँचे स्वर वाले वाद्ययंत्रों का उपयोग कर सकते हैं। इस ऑडियो को यहाँ रोकें।</w:t>
      </w:r>
    </w:p>
    <w:p>
      <w:pPr/>
      <w:r>
        <w:rPr>
          <w:lang w:val="hi_IN" w:bidi="hi_IN"/>
        </w:rPr>
      </w:r>
      <w:r>
        <w:rPr>
          <w:lang w:val="hi_IN" w:bidi="hi_IN"/>
        </w:rPr>
        <w:t>फिर परमेश्वर मरे हुए विश्वासियों को फिर से जीवित करेगा और सभी को ऐसा शरीर देगा जो कभी नहीं मरेगा। पौलुस फिर से कहता है कि हमारे वे शरीर जो सड़ते और मरते हैं, उन्हें ऐसे शरीरों में बदलना होगा जो न सड़ें और न मरें।</w:t>
      </w:r>
    </w:p>
    <w:p>
      <w:pPr/>
      <w:r>
        <w:rPr>
          <w:lang w:val="hi_IN" w:bidi="hi_IN"/>
        </w:rPr>
      </w:r>
      <w:r>
        <w:rPr>
          <w:lang w:val="hi_IN" w:bidi="hi_IN"/>
        </w:rPr>
        <w:t>परमेश्वर ने बहुत पहले इस दिन के बारे में एक व्यक्ति से बात की थी जिसने इसे पवित्रशास्त्र में लिखा है। परमेश्वर ने कहा कि परमेश्वर मृत्यु को हराएगा, इसलिए अब लोग नहीं मरेंगे। जब परमेश्वर ने हमारे शरीर को बदल दिया है, तो वह भविष्यवाणी, या भविष्य के बारे में परमेश्वर की व्याख्या, ठीक वैसे ही पूरी होगी जैसे परमेश्वर ने कहा था!</w:t>
      </w:r>
    </w:p>
    <w:p>
      <w:pPr/>
      <w:r>
        <w:rPr>
          <w:lang w:val="hi_IN" w:bidi="hi_IN"/>
        </w:rPr>
      </w:r>
      <w:r>
        <w:rPr>
          <w:lang w:val="hi_IN" w:bidi="hi_IN"/>
        </w:rPr>
        <w:t>पौलुस पवित्रशास्त्र के एक और उद्धरण के शब्दों से आनन्दित होता है। फिर से, परमेश्वर ने किसी दूसरे मनुष्य को बताया था कि परमेश्वर भविष्य में क्या करेगा। परमेश्वर विशेष भाषा का उपयोग करता है और मृत्यु से ऐसे बात करता है जैसे मृत्यु एक व्यक्ति हो। परमेश्वर कहता है कि मृत्यु ने न हम पर और न परमेश्वर पर विजय पाई है। मृत्यु निश्चित रूप से फिर किसी को डंक नहीं लगाएगी। कीट और साँप जैसे पशु लोगों को डंक मारते हैं या काटते हैं और किसी व्यक्ति की त्वचा में जहर छोड़ देते हैं। हालाँकि, मृत्यु अब लोगों को डंक या चोट नहीं पहुँचा सकती क्योंकि लोग अब नहीं मरेंगे!</w:t>
      </w:r>
    </w:p>
    <w:p>
      <w:pPr/>
      <w:r>
        <w:rPr>
          <w:lang w:val="hi_IN" w:bidi="hi_IN"/>
        </w:rPr>
      </w:r>
      <w:r>
        <w:rPr>
          <w:lang w:val="hi_IN" w:bidi="hi_IN"/>
        </w:rPr>
        <w:t>यहाँ रुकें और समूह में चर्चा करें: आपके क्षेत्र में कुछ ऐसे पशु कौन से हैं जो डंक मारते हैं या काटते हैं? इस ऑडियो को यहाँ रोकें।</w:t>
      </w:r>
    </w:p>
    <w:p>
      <w:pPr/>
      <w:r>
        <w:rPr>
          <w:lang w:val="hi_IN" w:bidi="hi_IN"/>
        </w:rPr>
      </w:r>
      <w:r>
        <w:rPr>
          <w:lang w:val="hi_IN" w:bidi="hi_IN"/>
        </w:rPr>
        <w:t>पौलुस संक्षेप में समझाता है कि लोग इसलिए मरते हैं क्योंकि वे पाप करते हैं। लोग जानते हैं कि उन्होंने पाप किया है क्योंकि परमेश्वर की व्यवस्था दिखाती है कि जब लोग उस व्यवस्था का पालन नहीं करते, तो वे पाप करते हैं। लेकिन अब, प्रभु मसीह यीशु द्वारा किए गए कामों के माध्यम से परमेश्वर ने लोगों को पाप के नियंत्रण से मुक्त किया है। पौलुस इतना आनन्द से भरा हुआ है कि पौलुस परमेश्वर का धन्यवाद करना चाहता है, और पौलुस अन्य विश्वासियों से भी परमेश्वर का धन्यवाद करने का आग्रह करता है!</w:t>
      </w:r>
    </w:p>
    <w:p>
      <w:pPr/>
      <w:r>
        <w:rPr>
          <w:lang w:val="hi_IN" w:bidi="hi_IN"/>
        </w:rPr>
      </w:r>
      <w:r>
        <w:rPr>
          <w:lang w:val="hi_IN" w:bidi="hi_IN"/>
        </w:rPr>
        <w:t>क्योंकि परमेश्वर ने वही किया है जो वह कहता है कि वह करेगा, और वही करेगा, इसलिए पौलुस विश्वासियों से आग्रह करता है कि वे परमेश्वर पर विश्वास करना जारी रखें। याद रखें, जब पौलुस ने इस बारे में बात करना शुरू किया कि परमेश्वर मरे हुए लोगों को कैसे जीवित करता है, तो पौलुस ने कुरिन्थुस के लोगों को याद दिलाया कि उसने पहली बार कुरिन्थुस के लोगों को कब प्रचार किया था। जब उन्होंने सत्य सुना, तो कुरिन्थियों ने परमेश्वर पर विश्वास किया और उसी पर निर्भर रहे। अब पौलुस कुरिन्थियों को प्रोत्साहित करता है कि वे उसी प्रकार विश्वास करें और निर्भर रहें जैसे उन्होंने पहली बार सुनते समय किया था! केवल इतना ही नहीं, बल्कि कुरिन्थुस के लोगों को परमेश्वर पर अधिक से अधिक भरोसा करना चाहिए। यदि परमेश्वर ही कुरिन्थुस को बचाता है, तो कुरिन्थुस के लोगों को दूर नहीं जाना चाहिए या परमेश्वर को अनदेखा नहीं करना चाहिए। इसके बजाय, कुरिन्थुस के लोगों को प्रभु यीशु के लिए कड़ी मेहनत करनी चाहिए। पौलुस कुरिन्थुस के लोगों को आश्वस्त करता है कि प्रभु के लिए काम करना हमेशा बहुमूल्य होता है।</w:t>
      </w:r>
    </w:p>
    <w:p>
      <w:pPr/>
      <w:r>
        <w:rPr>
          <w:lang w:val="hi_IN" w:bidi="hi_IN"/>
        </w:rPr>
      </w:r>
      <w:r>
        <w:rPr>
          <w:lang w:val="hi_IN" w:bidi="hi_IN"/>
        </w:rPr>
        <w:t>परमेश्वर सचमुच मरे हुए लोगों को फिर से जीवित करता है, इसलिए विश्वासियों को दूसरों को इस सुसमाचार के बारे में बताने के लिए हर संभव प्रयास करना चाहिए। फिर दूसरों को भी यह आशा हो सकती है कि परमेश्वर उन्हें परमेश्वर के साथ रहने के लिए फिर से जीवित करेगा!</w:t>
      </w:r>
    </w:p>
    <w:p>
      <w:pPr/>
      <w:r>
        <w:rPr>
          <w:lang w:val="hi_IN" w:bidi="hi_IN"/>
        </w:rPr>
      </w:r>
      <w:r>
        <w:rPr>
          <w:lang w:val="hi_IN" w:bidi="hi_IN"/>
        </w:rPr>
        <w:t>यहाँ रुकें और समूह में इस प्रश्न पर चर्चा करें: उस समय की एक कहानी सुनाएँ जब आप किसी ऐसी बात को लेकर उत्साहित थे जो होने वाली थी और आप चाहते थे कि जब वह घटित हो तो दूसरे लोग आपके साथ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15:50–58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हिस्से हैं।</w:t>
      </w:r>
    </w:p>
    <w:p>
      <w:pPr/>
      <w:r>
        <w:rPr>
          <w:lang w:val="hi_IN" w:bidi="hi_IN"/>
        </w:rPr>
      </w:r>
      <w:r>
        <w:rPr>
          <w:b/>
          <w:lang w:val="hi_IN" w:bidi="hi_IN"/>
        </w:rPr>
        <w:t>पहले भाग में:</w:t>
      </w:r>
      <w:r>
        <w:rPr>
          <w:lang w:val="hi_IN" w:bidi="hi_IN"/>
        </w:rPr>
        <w:t xml:space="preserve"> पौलुस कहता है कि हमारे शरीर, जिन्हें परमेश्वर ने पृथ्वी पर जीवित रहने के लिए बनाया है, परमेश्वर के राज्य में नहीं रह सकते। परमेश्वर का राज्य हमेशा के लिए रहता है, जबकि हमारे शरीर सड़ हो जाते हैं और मर जाते हैं।</w:t>
      </w:r>
    </w:p>
    <w:p>
      <w:pPr/>
      <w:r>
        <w:rPr>
          <w:lang w:val="hi_IN" w:bidi="hi_IN"/>
        </w:rPr>
      </w:r>
      <w:r>
        <w:rPr>
          <w:b/>
          <w:lang w:val="hi_IN" w:bidi="hi_IN"/>
        </w:rPr>
        <w:t>दूसरे भाग में:</w:t>
      </w:r>
      <w:r>
        <w:rPr>
          <w:lang w:val="hi_IN" w:bidi="hi_IN"/>
        </w:rPr>
        <w:t xml:space="preserve"> पौलुस वर्णन करता है कि परमेश्वर हमें परमेश्वर के राज्य में रहने के लिए कैसे तैयार करेगा। लोग तुरही की आवाज सुनेंगे। परमेश्वर मरे हुओं को फिर से जीवित करेगा, और फिर परमेश्वर तुरन्त सभी विश्वासियों के शरीरों को बदल देगा ताकि वे परमेश्वर के राज्य में रहने के लिए तैयार हो जाएँ। पौलुस दृढ़ता से कहता है कि हमारे शरीर जो सड़ और मर सकते हैं, उन्हें ऐसे शरीर में बदलना होगा जो न सड़े और न मरे।</w:t>
      </w:r>
    </w:p>
    <w:p>
      <w:pPr/>
      <w:r>
        <w:rPr>
          <w:lang w:val="hi_IN" w:bidi="hi_IN"/>
        </w:rPr>
      </w:r>
      <w:r>
        <w:rPr>
          <w:b/>
          <w:lang w:val="hi_IN" w:bidi="hi_IN"/>
        </w:rPr>
        <w:t>तीसरे भाग में:</w:t>
      </w:r>
      <w:r>
        <w:rPr>
          <w:lang w:val="hi_IN" w:bidi="hi_IN"/>
        </w:rPr>
        <w:t xml:space="preserve"> परमेश्वर हमें बदलता है, जैसा कि पवित्रशास्त्र की भविष्यवाणी में कहा गया है कि ऐसा होगा। इस भविष्यवाणी में परमेश्वर ने कहा कि परमेश्वर मृत्यु को हराएगा ताकि लोग अब न मरें। पौलुस समझाता है कि लोग मरते हैं क्योंकि वे पाप करते हैं, और व्यवस्था के कारण वे जानते हैं कि उन्होंने पाप किया है। लेकिन पौलुस यह मनाता है कि परमेश्वर ने मसीह को मृतकों में से जिलाया है, ताकि लोग अब हमेशा के लिए न मरें।</w:t>
      </w:r>
    </w:p>
    <w:p>
      <w:pPr/>
      <w:r>
        <w:rPr>
          <w:lang w:val="hi_IN" w:bidi="hi_IN"/>
        </w:rPr>
      </w:r>
      <w:r>
        <w:rPr>
          <w:b/>
          <w:lang w:val="hi_IN" w:bidi="hi_IN"/>
        </w:rPr>
        <w:t>चौथे भाग में:</w:t>
      </w:r>
      <w:r>
        <w:rPr>
          <w:lang w:val="hi_IN" w:bidi="hi_IN"/>
        </w:rPr>
        <w:t xml:space="preserve"> परमेश्वर ने जो कुछ किया है, उसके कारण, विश्वासियों को परमेश्वर पर अधिक से अधिक भरोसा करना चाहिए। उन्हें परमेश्वर से दूर नहीं जाना चाहिए, बल्कि हमेशा परमेश्वर के लिए कड़ी मेहनत करनी चाहिए। वे निश्चय कर सकते हैं कि प्रभु यीशु के लिए उनका कार्य सदा मूल्यवान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कुरिन्थुस के विश्वासी जो इस पत्र को किसी के द्वारा ऊँचे स्वर में पढ़ते हुए सुन रहे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और प्रभु यीशु मसीह</w:t>
      </w:r>
    </w:p>
    <w:p>
      <w:pPr/>
      <w:r>
        <w:rPr>
          <w:lang w:val="hi_IN" w:bidi="hi_IN"/>
        </w:rPr>
      </w:r>
      <w:r>
        <w:rPr>
          <w:lang w:val="hi_IN" w:bidi="hi_IN"/>
        </w:rPr>
        <w:t>अपने पत्र के पिछले भाग में, पौलुस ने कहा कि जब परमेश्वर मरे हुओं को फिर से जीवित करेगा, तो वह हम सबको आत्मिक शरीर देगा, ताकि हम मसीह के समान हो जाएँ।</w:t>
      </w:r>
    </w:p>
    <w:p>
      <w:pPr/>
      <w:r>
        <w:rPr>
          <w:lang w:val="hi_IN" w:bidi="hi_IN"/>
        </w:rPr>
      </w:r>
      <w:r>
        <w:rPr>
          <w:lang w:val="hi_IN" w:bidi="hi_IN"/>
        </w:rPr>
        <w:t>इस भाग के पहले हिस्से में, पौलुस कहता है कि विश्वासी उन शरीरों के साथ जो उनके पास अब हैं, परमेश्वर के राज्य में नहीं रह सकते। पौलुस चाहता है कि कुरिन्थुस के लोग समझें कि यह कितना महत्वपूर्ण है। पौलुस विश्वासियों को प्रिय भाई या प्रिय दोस्त कहता है ताकि उनका ध्यान आकर्षित किया जा सके। पौलुस कहता है, "मैं तुम से कहता हूँ कि यह वास्तव में सच है।" लोगों के शरीर मांस और लहू हैं, या स्वाभाविक शरीर हैं, जैसे पौलुस ने अपने पत्र के पिछले भाग में कहा था। ये शरीर सड़ जाएँगे और मर जाएँगे।</w:t>
      </w:r>
    </w:p>
    <w:p>
      <w:pPr/>
      <w:r>
        <w:rPr>
          <w:lang w:val="hi_IN" w:bidi="hi_IN"/>
        </w:rPr>
      </w:r>
      <w:r>
        <w:rPr>
          <w:lang w:val="hi_IN" w:bidi="hi_IN"/>
        </w:rPr>
        <w:t>परमेश्वर का राज्य वह समय और स्थान है जब परमेश्वर हर चीज़ पर शासन करेगा और वह हमेशा के लिए रहेगा। परमेश्वर पहले से ही परमेश्वर के लोगों पर शासन कर रहा है, लेकिन यहाँ पौलुस इस बारे में बात कर रहा है कि यीशु वापस आएगा और परमेश्वर हमेशा के लिए राजा के रूप में शासन करेगा।</w:t>
      </w:r>
    </w:p>
    <w:p>
      <w:pPr/>
      <w:r>
        <w:rPr>
          <w:lang w:val="hi_IN" w:bidi="hi_IN"/>
        </w:rPr>
      </w:r>
      <w:r>
        <w:rPr>
          <w:lang w:val="hi_IN" w:bidi="hi_IN"/>
        </w:rPr>
        <w:t>पौलुस कहता है कि हमारे शरीर जो नष्ट हो जाते हैं या मर जाते हैं, वे ऐसी चीज़ विरासत में नहीं पा सकते जो अविनाशी हो, या जो हमेशा रहेगी। आमतौर पर, विरासत में मिलने का अर्थ है किसी की मृत्यु के बाद कुछ प्राप्त करना। यहाँ, विरासत का अर्थ है कि परमेश्वर परमेश्वर के लोगों को परमेश्वर के राज्य में रहने का अधिकार देता है। लेकिन हमारे शरीरों को परमेश्वर के राज्य में रहने में सक्षम होने के लिए बदलना होगा।</w:t>
      </w:r>
    </w:p>
    <w:p>
      <w:pPr/>
      <w:r>
        <w:rPr>
          <w:lang w:val="hi_IN" w:bidi="hi_IN"/>
        </w:rPr>
      </w:r>
      <w:r>
        <w:rPr>
          <w:lang w:val="hi_IN" w:bidi="hi_IN"/>
        </w:rPr>
        <w:t>दूसरे भाग में, पौलुस कुरिन्थुस के लोगों को याद दिलाता है कि परमेश्वर हमारे शरीरों को बदल देता है ताकि हम परमेश्वर के राज्य में जीवन के लिए तैयार हो सकें। पौलुस कहता है, "सुन लो जो मैं कहने वाला हूँ!" पौलुस चाहता है कि विश्वासी ध्यान दें, क्योंकि पौलुस एक महत्वपूर्ण बात समझाएगा जो किसी समय रहस्य थी। परमेश्वर ने इस रहस्य को पौलुस के सामने प्रकट किया है। अब पौलुस कुरिन्थुस के लोगों को इस रहस्य को प्रकट करेगा।</w:t>
      </w:r>
    </w:p>
    <w:p>
      <w:pPr/>
      <w:r>
        <w:rPr>
          <w:lang w:val="hi_IN" w:bidi="hi_IN"/>
        </w:rPr>
      </w:r>
      <w:r>
        <w:rPr>
          <w:lang w:val="hi_IN" w:bidi="hi_IN"/>
        </w:rPr>
        <w:t>यहाँ रुकें और इस प्रश्न पर समूह में चर्चा करें: आपकी भाषा में, आप किसी का ध्यान आकर्षित करने के लिए किन शब्दों या वाक्यांशों का उपयोग करते हैं? आप यह दिखाने के लिए क्या कहते हैं कि आप किसी महत्वपूर्ण बात के बारे में बात कर रहे हैं? इस ऑडियो को यहाँ रोकें।</w:t>
      </w:r>
    </w:p>
    <w:p>
      <w:pPr/>
      <w:r>
        <w:rPr>
          <w:lang w:val="hi_IN" w:bidi="hi_IN"/>
        </w:rPr>
      </w:r>
      <w:r>
        <w:rPr>
          <w:lang w:val="hi_IN" w:bidi="hi_IN"/>
        </w:rPr>
        <w:t>पौलुस वर्णन करता है कि संसार के अन्त में क्या होगा। पौलुस समझाता है कि "हम सभी सोएँगे नहीं हैं," जिसका अर्थ है कि परमेश्वर विश्वासियों के शरीरों को बदलने के लिए विश्वासियों को मरने की आवश्यकता नहीं है। कुछ विश्वासी अभी भी जीवित होंगे। परन्तु परमेश्वर प्रत्येक विश्वासी को बदल देगा, चाहे वे जीवित हों या जो मर चुके हैं।</w:t>
      </w:r>
    </w:p>
    <w:p>
      <w:pPr/>
      <w:r>
        <w:rPr>
          <w:lang w:val="hi_IN" w:bidi="hi_IN"/>
        </w:rPr>
      </w:r>
      <w:r>
        <w:rPr>
          <w:lang w:val="hi_IN" w:bidi="hi_IN"/>
        </w:rPr>
        <w:t>पौलुस कहता है कि यह इस तरह होगा: सबसे पहले, लोग तुरही की आवाज सुनेंगे। परमेश्वर मरे हुओं को जीवित करेगा और सभी विश्वासियों को तुरन्त बदल देगा। पौलुस कहता है कि यह एक चमक में, या एक पल में होगा। परमेश्वर यह सब इतनी तेजी से करेगा कि कोई व्यक्ति अपनी पलक भी नहीं झपका पाएगा!</w:t>
      </w:r>
    </w:p>
    <w:p>
      <w:pPr/>
      <w:r>
        <w:rPr>
          <w:lang w:val="hi_IN" w:bidi="hi_IN"/>
        </w:rPr>
      </w:r>
      <w:r>
        <w:rPr>
          <w:lang w:val="hi_IN" w:bidi="hi_IN"/>
        </w:rPr>
        <w:t xml:space="preserve">यहाँ रुकें और आवश्यकता पड़ने पर समूह में फिर से </w:t>
      </w:r>
      <w:r>
        <w:rPr>
          <w:b/>
          <w:lang w:val="hi_IN" w:bidi="hi_IN"/>
        </w:rPr>
        <w:t>तुरही</w:t>
      </w:r>
      <w:r>
        <w:rPr>
          <w:lang w:val="hi_IN" w:bidi="hi_IN"/>
        </w:rPr>
        <w:t xml:space="preserve"> की तस्वीर देखें। किसी ऐसे समय के बारे में एक कहानी सुनाएँ जब आपने देखा कि कुछ बहुत तेजी से होता है, जैसे कि एक चमकता हुआ तारा या आग में जलने वाली घास का कोई टुकड़ा। यह बताने के लिए उपयोग किए गए शब्दों या वाक्यांशों पर ध्यान दें कि यह कितनी जल्दी हुआ। इस ऑडियो को यहाँ रोकें।</w:t>
      </w:r>
    </w:p>
    <w:p>
      <w:pPr/>
      <w:r>
        <w:rPr>
          <w:lang w:val="hi_IN" w:bidi="hi_IN"/>
        </w:rPr>
      </w:r>
      <w:r>
        <w:rPr>
          <w:lang w:val="hi_IN" w:bidi="hi_IN"/>
        </w:rPr>
        <w:t>फिर से, पौलुस दोहराता है कि मरने वाले लोगों के शरीर ऐसे शरीर बन जाएँगे जो कभी नहीं मरेंगे। मनुष्यों के शरीर नाशवान और मरणशील हैं, जिसका अर्थ है कि वे सड़ेंगे और मरेंगे। परमेश्वर को लोगों को नए शरीर देने होंगे, जैसे कोई व्यक्ति किसी दूसरे को नए कपड़े पहनता है। परमेश्वर इन शरीरों को अमर और अविनाशी बनाएगा, इसलिए ये शरीर कभी न मरेंगे और न ही सड़ेंगे।</w:t>
      </w:r>
    </w:p>
    <w:p>
      <w:pPr/>
      <w:r>
        <w:rPr>
          <w:lang w:val="hi_IN" w:bidi="hi_IN"/>
        </w:rPr>
      </w:r>
      <w:r>
        <w:rPr>
          <w:lang w:val="hi_IN" w:bidi="hi_IN"/>
        </w:rPr>
        <w:t>तीसरे भाग में, पौलुस समझाता है कि परमेश्वर ने बहुत पहले कहा था कि परमेश्वर लोगों को मरने से रोक देगा। बहुत समय पहले, परमेश्वर ने दो अलग-अलग लोगों से कहा कि वे दो भविष्यद्वाणियाँ लिखें, या जो परमेश्वर ने कहा था कि वे भविष्य में होंगी। ये भविष्यवाणियाँ तब पूरी होंगी जब लोगों के शरीर अविनाशी और अमर हो जाएँगे। परमेश्वर इन दोनों भविष्यद्वाणियों में विशेष भाषा का उपयोग करता है। पौलुस पहले शब्द की शुरुआत यह कहकर करता है, "यह लिखा गया है," जो एक सामान्य तरीका है जब कोई व्यक्ति किसी के द्वारा लिखे गए पवित्रशास्त्र को उद्धृत कर रहा हो। परमेश्वर मृत्यु से इस तरह बात करता है जैसे कोई व्यक्ति हो, अर्थात परमेश्वर का शत्रु हो। परमेश्वर कहता है कि परमेश्वर मृत्यु को विजय के साथ निगल जाएगा। इसका अर्थ है कि परमेश्वर मृत्यु को हराता है, इसलिए लोगों को फिर कभी नहीं मरना पड़ेगा।</w:t>
      </w:r>
    </w:p>
    <w:p>
      <w:pPr/>
      <w:r>
        <w:rPr>
          <w:lang w:val="hi_IN" w:bidi="hi_IN"/>
        </w:rPr>
      </w:r>
      <w:r>
        <w:rPr>
          <w:lang w:val="hi_IN" w:bidi="hi_IN"/>
        </w:rPr>
        <w:t>यहाँ रुकें और समूह में चर्चा करें: उस समय के बारे में सोचें जब आप कुछ खाना निगल जाते हैं और वह पूरी तरह समाप्त हो जाता है। आप अब भोजन को नहीं देख सकते, और भोजन का वह टुकड़ा फिर कभी नहीं दिखाई देगा। आप अपनी भाषा में कौन से शब्द या वाक्यांश उपयोग करेंगे यह बताने के लिए कि कोई वस्तु पूरी तरह समाप्त हो गई है? इस ऑडियो को यहाँ रोकें।</w:t>
      </w:r>
    </w:p>
    <w:p>
      <w:pPr/>
      <w:r>
        <w:rPr>
          <w:lang w:val="hi_IN" w:bidi="hi_IN"/>
        </w:rPr>
      </w:r>
      <w:r>
        <w:rPr>
          <w:lang w:val="hi_IN" w:bidi="hi_IN"/>
        </w:rPr>
        <w:t>फिर पौलुस पवित्रशास्त्र के एक दूसरे हिस्से से दूसरी भविष्यद्वाणी कहता है। फिर से, परमेश्वर मृत्यु से इस तरह बात करता है जैसे कोई व्यक्ति हो और मृत्यु से दो प्रश्न पूछता है। परमेश्वर यह उम्मीद नहीं करता कि मृत्यु उत्तर दे। इसके बजाय, परमेश्वर एक कड़ा कथन कहता है कि मृत्यु किसी को जीत नहीं सकती और न ही नुकसान पहुँचा सकती है। पौलुस इस दूसरी भविष्यवाणी को उद्धृत करता है ताकि वह भी कठोर कथन को बताए। इस भविष्यवाणी में, परमेश्वर कहता है कि मृत्यु निश्चित रूप से विजय नहीं होती, इसलिए लोग अब नहीं मरेंगे। परमेश्वर यह भी कहता है कि मृत्यु निश्चित रूप से फिर किसी को डंक नहीं मारेगी। कीड़े और साँप जैसे पशु लोगों को डंक मारते हैं या काटते हैं। लेकिन परमेश्वर मृत्यु को हराता है, इसलिए मृत्यु के पास अब लोगों को चोट पहुँचाने की शक्ति नहीं होगी।</w:t>
      </w:r>
    </w:p>
    <w:p>
      <w:pPr/>
      <w:r>
        <w:rPr>
          <w:lang w:val="hi_IN" w:bidi="hi_IN"/>
        </w:rPr>
      </w:r>
      <w:r>
        <w:rPr>
          <w:lang w:val="hi_IN" w:bidi="hi_IN"/>
        </w:rPr>
        <w:t>यहाँ रुकें और समूह में चर्चा करें: किसी खतरनाक बात के बारे में सोचें, जैसे कि एक जंगली पशु या एक खड़ा पर्वत। आप उस खतरनाक बात का वर्णन कैसे करेंगे? आप उस चीज़ की तुलना किस तरह करेंगे, ताकि किसी को यह समझने में मदद मिल सके कि वह चीज़ कितनी खतरनाक है? इस ऑडियो को यहाँ रोकें।</w:t>
      </w:r>
    </w:p>
    <w:p>
      <w:pPr/>
      <w:r>
        <w:rPr>
          <w:lang w:val="hi_IN" w:bidi="hi_IN"/>
        </w:rPr>
      </w:r>
      <w:r>
        <w:rPr>
          <w:lang w:val="hi_IN" w:bidi="hi_IN"/>
        </w:rPr>
        <w:t>यहाँ रुकें और समूह में चर्चा करें: आप इन भविष्यद्वाणियों को अपने अनुवाद में कैसे शामिल करेंगे? आप कैसे दिखाएँगे कि ये विशेष बातें या भविष्यद्वाणियाँ हैं? इस ऑडियो को यहाँ रोकें।</w:t>
      </w:r>
    </w:p>
    <w:p>
      <w:pPr/>
      <w:r>
        <w:rPr>
          <w:lang w:val="hi_IN" w:bidi="hi_IN"/>
        </w:rPr>
      </w:r>
      <w:r>
        <w:rPr>
          <w:lang w:val="hi_IN" w:bidi="hi_IN"/>
        </w:rPr>
        <w:t>पौलुस रुक जाता है यह समझाने के लिए कि पौलुस का मृत्यु के डंक और शक्ति से क्या अर्थ है। पाप किसी डंक से निकले जहर के समान है जो लोगों को मारता है। और यह व्यवस्था ही है जो पाप को शक्तिशाली बनाती है। यह वही व्यवस्था है जो परमेश्वर ने मूसा को दी थी। यह व्यवस्था अच्छी है, लेकिन यह व्यवस्था लोगों को दिखाती है कि वे कब पाप करते हैं या परमेश्वर की आज्ञा नहीं मानते हैं। जब लोग परमेश्वर की आज्ञा नही मानते हैं और परमेश्वर की व्यवस्था को तोड़ते हैं, तो उन्हें एक दिन दण्ड के रूप में मरना होगा।</w:t>
      </w:r>
    </w:p>
    <w:p>
      <w:pPr/>
      <w:r>
        <w:rPr>
          <w:lang w:val="hi_IN" w:bidi="hi_IN"/>
        </w:rPr>
      </w:r>
      <w:r>
        <w:rPr>
          <w:lang w:val="hi_IN" w:bidi="hi_IN"/>
        </w:rPr>
        <w:t>लेकिन, पौलुस कहता है, परमेश्वर ने हमें इस दण्ड से छुड़ाया है! परमेश्वर ने हमारे प्रभु या स्वामी यीशु मसीह को फिर से जीवित किया है, इसलिए परमेश्वर ने यह दिखाया है कि परमेश्वर ने मृत्यु को हराया है। और परमेश्वर एक दिन हमें फिर से जीवित करेगा, ताकि हम अब मृत्यु से हारें नहीं और सदा के लिए न मरें। पौलुस कहता है कि हमें उस तरीके के लिए परमेश्वर का धन्यवाद करना चाहिए जिसके द्वारा उसने सभी विश्वासियों के लिए यह विजय प्राप्त की है!</w:t>
      </w:r>
    </w:p>
    <w:p>
      <w:pPr/>
      <w:r>
        <w:rPr>
          <w:lang w:val="hi_IN" w:bidi="hi_IN"/>
        </w:rPr>
      </w:r>
      <w:r>
        <w:rPr>
          <w:lang w:val="hi_IN" w:bidi="hi_IN"/>
        </w:rPr>
        <w:t>चौथे भाग में, पौलुस विश्वासियों से आग्रह करता है कि वे इस तरह जीएँ जैसे यह सच है। जब विश्वासियों ने सुसमाचार सुना, तो वे उस पर दृढ़ता से खड़े हुए, अर्थात् उस पर भरोसा किया। विश्वासियों ने सुसमाचार को सत्य माना, और उस पर निर्भर रहे, जैसे वे खड़े होने के लिए किसी दृढ़ और सुरक्षित स्थान पर भरोसा करते हैं और उस पर निर्भर रहते हैं। पौलुस विश्वासियों से कहता है कि वे दृढ़ बने रहें, अर्थात् सुसमाचार पर विश्वास करते रहें और उस पर निर्भर रहें!</w:t>
      </w:r>
    </w:p>
    <w:p>
      <w:pPr/>
      <w:r>
        <w:rPr>
          <w:lang w:val="hi_IN" w:bidi="hi_IN"/>
        </w:rPr>
      </w:r>
      <w:r>
        <w:rPr>
          <w:lang w:val="hi_IN" w:bidi="hi_IN"/>
        </w:rPr>
        <w:t>पौलुस कुरिन्थुस के लोगों को "प्रिय मित्र" कहता है ताकि यह फिर से दिखाया जा सके कि पौलुस कुरिन्थुस के लोगों की कितनी परवाह करता है। पौलुस सच में चाहता है कि कुरिन्थुस के लोग परमेश्वर के साथ अच्छा सम्बन्ध रखें! इसलिए पौलुस विश्वासियों से आग्रह करता है कि वे परमेश्वर के करीब रहें, जैसे आप एक अच्छे दोस्त के पास रहते हैं! पौलुस कहता है कि विश्वासियों को अपने आप को पूरी तरह से परमेश्वर के काम के लिए दे देना चाहिए। पौलुस का अर्थ है कि विश्वासियों को कड़ी मेहनत करनी चाहिए और परमेश्वर की सेवा करने पर ध्यान देना चाहिए। पौलुस विश्वासियों को प्रोत्साहित करता है कि प्रभु यीशु यह सुनिश्चित करेगा कि विश्वासियों का काम व्यर्थ या बेकार न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पौलुस, विश्वासियों, परमेश्वर पिता और प्रभु यीशु मसीह का प्रतिनिधित्व करने के लिए चित्र, वस्तुओं, या यहाँ तक कि लोगों का उपयोग कर सकते हैं।</w:t>
      </w:r>
    </w:p>
    <w:p>
      <w:pPr/>
      <w:r>
        <w:rPr>
          <w:lang w:val="hi_IN" w:bidi="hi_IN"/>
        </w:rPr>
      </w:r>
      <w:r>
        <w:rPr>
          <w:lang w:val="hi_IN" w:bidi="hi_IN"/>
        </w:rPr>
        <w:t>इनमें से प्रत्येक के लिए लोग, चित्र या वस्तुएँ चुनें। जब आप इन पदों की कहानी दोबारा सुनाना शुरू करें, तो याद रखें कि पौलुस कुरिन्थुस के विश्वासियों को बता रहा है कि परमेश्वर एक दिन क्या करेगा। हमारे न टिकने वाले शरीरों का प्रतिनिधित्व करने के लिए कपड़े का कोई एक टुकड़ा चुनें, जैसे एक टोपी। ये शरीर हमेशा के लिए परमेश्वर के साथ नहीं रह सकते! पौलुस कहता है, "सुनो! मैं तुम्हें एक बड़ा रहस्य बताऊँगा!" दिखाएँ कि लोग तुरही कैसे सुनते हैं और परमेश्वर मरे हुओं को फिर से जीवित करता है। दिखाएँ कि परमेश्वर सांसारिक शरीर को पुराने कपड़ों के समान लेता है। फिर परमेश्वर सभी विश्वासियों को एक नया शरीर देता है, जैसे नए कपड़े। यह शरीर हमेशा रहेगा! दिखाएँ कि परमेश्वर मृत्यु को कैसे हराता है ताकि वह अब लोगों को चोट न पहुँचा सके। दिखाएँ कि परमेश्वर ने मसीह को फिर से कैसे जीवित किया। फिर मसीह को जिलाने और मृत्यु को हराने के लिए परमेश्वर का धन्यवाद करें! दिखाएँ कि कुरिन्थुस के लोगों को सुसमाचार पर कैसे निर्भर होना चाहिए, जैसे वे खड़े रहने के लिए किसी सुरक्षित स्थान पर निर्भर होते हैं। विश्वासियों को यीशु के लिए काम करते समय यीशु के पास खड़ा होना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15:50–58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कुरिन्थुस के विश्वासी जो इस पत्र को किसी के द्वारा ऊँचे स्वर में पढ़ते हुए सुन रहे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और प्रभु यीशु मसीह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"प्रिय मित्रों, इस बात पर ध्यान दें: हमारे माँस-लहू के शरीर उस स्थान पर नहीं रह सकते जहाँ परमेश्वर शासन करता है। जो वस्तुएँ सड़ती हैं, वे उस स्थान में नहीं रह सकतीं जहाँ कुछ भी नहीं सड़ता। इसे सुनें। मैं तुम्हें एक बात बताऊँगा जो तुम नहीं जानते। हम सभी विश्वासी नहीं मरेंगे, लेकिन परमेश्वर हम सभी को बदल देगा। यह एक ही क्षण में होगा, जैसे एक पलक झपकते ही, जब लोग अन्तिम तुरही की आवाज सुनेंगे। क्योंकि हम तुरही की आवाज सुनेंगे, और परमेश्वर उन लोगों को जो मर चुके हैं, जिलाएगा और उन्हें अनन्त जीवन देगा। फिर परमेश्वर हम सभी को बदल देगा। परमेश्वर हमारे शरीरों को नए शरीरों में बदल देगा।"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भूमिका निभाने वाले व्यक्ति से पूछो,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“क्योंकि हमारे वे शरीर जो सड़ सकते हैं, उन्हें ऐसे शरीरों में बदलना होगा जो नहीं सड़ते। और हमारे मरने वाले शरीर को हमेशा जीवित रहने वाले शरीर में बदलने चाहिए। जब हमारे वे शरीर जो सड़ सकते हैं, ऐसे शरीरों में बदल जाएँगे जो नहीं सड़ते, और हमारे वे शरीर जो मरते हैं, ऐसे शरीरों में बदल जाएँगे जो सदा जीवित रहते हैं, तब जो पवित्रशास्त्र में लिखा है वह पूरा होगा:</w:t>
      </w:r>
    </w:p>
    <w:p>
      <w:pPr/>
      <w:r>
        <w:rPr>
          <w:lang w:val="hi_IN" w:bidi="hi_IN"/>
        </w:rPr>
      </w:r>
      <w:r>
        <w:rPr>
          <w:lang w:val="hi_IN" w:bidi="hi_IN"/>
        </w:rPr>
        <w:t>'परमेश्वर ने मृत्यु को हराया है। उसके लोग अब नहीं मरेंगे।'</w:t>
      </w:r>
    </w:p>
    <w:p>
      <w:pPr/>
      <w:r>
        <w:rPr>
          <w:lang w:val="hi_IN" w:bidi="hi_IN"/>
        </w:rPr>
      </w:r>
      <w:r>
        <w:rPr>
          <w:lang w:val="hi_IN" w:bidi="hi_IN"/>
        </w:rPr>
        <w:t>‘मृत्यु ने विजय प्राप्त नहीं की है।</w:t>
      </w:r>
    </w:p>
    <w:p>
      <w:pPr/>
      <w:r>
        <w:rPr>
          <w:lang w:val="hi_IN" w:bidi="hi_IN"/>
        </w:rPr>
      </w:r>
      <w:r>
        <w:rPr>
          <w:lang w:val="hi_IN" w:bidi="hi_IN"/>
        </w:rPr>
        <w:t>मृत्यु अब लोगों को चोट नहीं पहुँचा सकती।'</w:t>
      </w:r>
    </w:p>
    <w:p>
      <w:pPr/>
      <w:r>
        <w:rPr>
          <w:lang w:val="hi_IN" w:bidi="hi_IN"/>
        </w:rPr>
      </w:r>
      <w:r>
        <w:rPr>
          <w:lang w:val="hi_IN" w:bidi="hi_IN"/>
        </w:rPr>
        <w:t>लोग मरते हैं क्योंकि वे पाप करते हैं, और व्यवस्था के कारण वे जानते हैं कि उन्होंने पाप किया है। लेकिन हम परमेश्वर का धन्यवाद करते हैं कि हमारे प्रभु यीशु मसीह के कामों के कारण हम फिर कभी नहीं मरेंगे।"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"प्रिय भाइयों और बहनों, इसलिए तुम्हें परमेश्वर पर दृढ़ता से विश्वास करना चाहिए। परमेश्वर से दूर न हो। हमेशा प्रभु के लिए कड़ी मेहनत करो। आप यह सुनिश्चित कर सकते हैं कि प्रभु के लिए काम करना हमेशा मूल्यवान 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15:50–58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पौलुस कुरिन्थुस के विश्वासियों को "</w:t>
      </w:r>
      <w:r>
        <w:rPr>
          <w:b/>
          <w:lang w:val="hi_IN" w:bidi="hi_IN"/>
        </w:rPr>
        <w:t>भाई</w:t>
      </w:r>
      <w:r>
        <w:rPr>
          <w:lang w:val="hi_IN" w:bidi="hi_IN"/>
        </w:rPr>
        <w:t xml:space="preserve">" कहता है। चूँकि परमेश्वर सभी </w:t>
      </w:r>
      <w:r>
        <w:rPr>
          <w:b/>
          <w:lang w:val="hi_IN" w:bidi="hi_IN"/>
        </w:rPr>
        <w:t>विश्वासियों</w:t>
      </w:r>
      <w:r>
        <w:rPr>
          <w:lang w:val="hi_IN" w:bidi="hi_IN"/>
        </w:rPr>
        <w:t xml:space="preserve"> का पिता है, इसलिए सभी विश्वासी भाई और बहनों की तरह हैं। इसलिए पौलुस अक्सर किसी साथी विश्वासी का उल्लेख करते समय भाई शब्द का उपयोग करता है। जब एक से अधिक भाई होते हैं, तो इस शब्द का अर्थ भाईयों और बहनों भी हो सकता है। भाईयों या भाईयों और बहनों के लिए उन्हीं शब्दों या वाक्यांशों का उपयोग करें जो आपने पिछले भागों में उपयोग किया है।</w:t>
      </w:r>
    </w:p>
    <w:p>
      <w:pPr/>
      <w:r>
        <w:rPr>
          <w:lang w:val="hi_IN" w:bidi="hi_IN"/>
        </w:rPr>
      </w:r>
      <w:r>
        <w:rPr>
          <w:lang w:val="hi_IN" w:bidi="hi_IN"/>
        </w:rPr>
        <w:t xml:space="preserve">पौलुस कहता है कि स्वाभाविक या मानव शरीर, या </w:t>
      </w:r>
      <w:r>
        <w:rPr>
          <w:b/>
          <w:lang w:val="hi_IN" w:bidi="hi_IN"/>
        </w:rPr>
        <w:t>माँस</w:t>
      </w:r>
      <w:r>
        <w:rPr>
          <w:lang w:val="hi_IN" w:bidi="hi_IN"/>
        </w:rPr>
        <w:t xml:space="preserve"> और </w:t>
      </w:r>
      <w:r>
        <w:rPr>
          <w:b/>
          <w:lang w:val="hi_IN" w:bidi="hi_IN"/>
        </w:rPr>
        <w:t>लहू</w:t>
      </w:r>
      <w:r>
        <w:rPr>
          <w:lang w:val="hi_IN" w:bidi="hi_IN"/>
        </w:rPr>
        <w:t xml:space="preserve"> वाले लोग </w:t>
      </w:r>
      <w:r>
        <w:rPr>
          <w:b/>
          <w:lang w:val="hi_IN" w:bidi="hi_IN"/>
        </w:rPr>
        <w:t>परमेश्वर के राज्य</w:t>
      </w:r>
      <w:r>
        <w:rPr>
          <w:lang w:val="hi_IN" w:bidi="hi_IN"/>
        </w:rPr>
        <w:t xml:space="preserve"> को विरासत में नहीं पा सकते। माँस और लहू को एक साथ रखने का एक और तरीका है, "स्वाभाविक शरीर," क्योंकि स्वाभाविक शरीर लहू और माँस, या शरीर के नरम हिस्सों से बना होता है। पौलुस और अन्य लोग कभी-कभी किसी व्यक्ति के स्वाभाविक शरीर के बारे में बात करने के लिए केवल "माँस और लहू" कहते थे।</w:t>
      </w:r>
    </w:p>
    <w:p>
      <w:pPr/>
      <w:r>
        <w:rPr>
          <w:lang w:val="hi_IN" w:bidi="hi_IN"/>
        </w:rPr>
      </w:r>
      <w:r>
        <w:rPr>
          <w:lang w:val="hi_IN" w:bidi="hi_IN"/>
        </w:rPr>
        <w:t>यहाँ रुकें और समूह में चर्चा करें कि आप "माँस और लहू," या स्वाभाविक शरीर के बारे में कैसे बात करेंगे। माँस और लहू के लिए उन्हीं शब्दों या वाक्यांशों का उपयोग करें जिनका उपयोग आपने पिछले भागों में किया है। इस ऑडियो को यहाँ रोकें।</w:t>
      </w:r>
    </w:p>
    <w:p>
      <w:pPr/>
      <w:r>
        <w:rPr>
          <w:lang w:val="hi_IN" w:bidi="hi_IN"/>
        </w:rPr>
      </w:r>
      <w:r>
        <w:rPr>
          <w:lang w:val="hi_IN" w:bidi="hi_IN"/>
        </w:rPr>
        <w:t xml:space="preserve">अभी, </w:t>
      </w:r>
      <w:r>
        <w:rPr>
          <w:b/>
          <w:lang w:val="hi_IN" w:bidi="hi_IN"/>
        </w:rPr>
        <w:t>परमेश्वर का राज्य</w:t>
      </w:r>
      <w:r>
        <w:rPr>
          <w:lang w:val="hi_IN" w:bidi="hi_IN"/>
        </w:rPr>
        <w:t xml:space="preserve"> हर जगह मौजूद है जहाँ परमेश्वर आदेश दे रहा है, और जहाँ लोग परमेश्वर की आज्ञा मान रहे हैं और परमेश्वर के साथ सही सम्बन्ध में रह रहे हैं। हालाँकि, यहाँ, पौलुस विशेष रूप से इस बारे में बात कर रहा है कि जब यीशु पृथ्वी पर लौटेगा और परमेश्वर मरे हुए विश्वासियों को फिर से जीवित करेगा, तो परमेश्वर सब कुछ पर कैसे शासन करेगा। परमेश्वर के सिद्ध राज्य में अब कोई दुख या बुराई नहीं होगी, और सभी लोग और सारी सृष्टि परमेश्वर की आज्ञा मानेंगे। </w:t>
      </w:r>
      <w:r>
        <w:rPr>
          <w:lang w:val="hi_IN" w:bidi="hi_IN"/>
        </w:rPr>
        <w:t>परमेश्वर का राज्य</w:t>
      </w:r>
      <w:r>
        <w:rPr>
          <w:lang w:val="hi_IN" w:bidi="hi_IN"/>
        </w:rPr>
        <w:t xml:space="preserve"> के बारे में अधिक जानकारी के लिए, मुख्य शब्दावली देखें। "परमेश्वर का राज्य" के लिए उसी शब्द या वाक्यांश का उपयोग करें जिसका उपयोग आपने पिछले भागों में किया है।</w:t>
      </w:r>
    </w:p>
    <w:p>
      <w:pPr/>
      <w:r>
        <w:rPr>
          <w:lang w:val="hi_IN" w:bidi="hi_IN"/>
        </w:rPr>
      </w:r>
      <w:r>
        <w:rPr>
          <w:lang w:val="hi_IN" w:bidi="hi_IN"/>
        </w:rPr>
        <w:t xml:space="preserve">सांसारिक शरीर वाले लोग परमेश्वर के राज्य को </w:t>
      </w:r>
      <w:r>
        <w:rPr>
          <w:b/>
          <w:lang w:val="hi_IN" w:bidi="hi_IN"/>
        </w:rPr>
        <w:t>विरासत</w:t>
      </w:r>
      <w:r>
        <w:rPr>
          <w:lang w:val="hi_IN" w:bidi="hi_IN"/>
        </w:rPr>
        <w:t xml:space="preserve"> में नहीं पा सकते। जब आप विरासत में कुछ पाते हैं, तो आप किसी दूसरे से कोई वस्तु या अधिकार प्राप्त करते हैं। इसलिए यहाँ, इसका अर्थ यह है कि सांसारिक शरीर वाले लोग परमेश्वर के राज्य में रहने का अधिकार नहीं प्राप्त कर सकते। विरासत के लिए उसी शब्द या वाक्यांश का उपयोग करें जिसका उपयोग आपने पिछले भागों में किया है।</w:t>
      </w:r>
    </w:p>
    <w:p>
      <w:pPr/>
      <w:r>
        <w:rPr>
          <w:lang w:val="hi_IN" w:bidi="hi_IN"/>
        </w:rPr>
      </w:r>
      <w:r>
        <w:rPr>
          <w:lang w:val="hi_IN" w:bidi="hi_IN"/>
        </w:rPr>
        <w:t xml:space="preserve">पौलुस कहता है कि हमारे </w:t>
      </w:r>
      <w:r>
        <w:rPr>
          <w:b/>
          <w:lang w:val="hi_IN" w:bidi="hi_IN"/>
        </w:rPr>
        <w:t>नाशवान</w:t>
      </w:r>
      <w:r>
        <w:rPr>
          <w:lang w:val="hi_IN" w:bidi="hi_IN"/>
        </w:rPr>
        <w:t xml:space="preserve"> शरीर कोई ऐसी चीज़ विरासत में नहीं पा सकते जो </w:t>
      </w:r>
      <w:r>
        <w:rPr>
          <w:b/>
          <w:lang w:val="hi_IN" w:bidi="hi_IN"/>
        </w:rPr>
        <w:t>अविनाशी</w:t>
      </w:r>
      <w:r>
        <w:rPr>
          <w:lang w:val="hi_IN" w:bidi="hi_IN"/>
        </w:rPr>
        <w:t xml:space="preserve"> हो। जो वस्तु नाशवान होती है, वह सड़ सकती है और मर सकती है। जो अविनाशी होती है, वह कभी नहीं मरती। नाशवान और अविनाशी के लिए उन्हीं शब्दों या वाक्यांशों का उपयोग करें जिनका उपयोग आपने पिछले भागों में किया है।</w:t>
      </w:r>
    </w:p>
    <w:p>
      <w:pPr/>
      <w:r>
        <w:rPr>
          <w:lang w:val="hi_IN" w:bidi="hi_IN"/>
        </w:rPr>
      </w:r>
      <w:r>
        <w:rPr>
          <w:lang w:val="hi_IN" w:bidi="hi_IN"/>
        </w:rPr>
        <w:t xml:space="preserve">पौलुस कुरिन्थुस के लोगों से कहता है कि वे सुनें! पौलुस कुरिन्थियों को एक </w:t>
      </w:r>
      <w:r>
        <w:rPr>
          <w:b/>
          <w:lang w:val="hi_IN" w:bidi="hi_IN"/>
        </w:rPr>
        <w:t>रहस्य</w:t>
      </w:r>
      <w:r>
        <w:rPr>
          <w:lang w:val="hi_IN" w:bidi="hi_IN"/>
        </w:rPr>
        <w:t xml:space="preserve"> बताने वाला है। रहस्य वह बात है जो लोग पहले नहीं जानते थे, लेकिन अब परमेश्वर ने इस बात को लोगों पर प्रकट किया है। रहस्य के लिए उसी शब्द का उपयोग करें जिसका उपयोग आपने पिछले भागों में किया है।</w:t>
      </w:r>
    </w:p>
    <w:p>
      <w:pPr/>
      <w:r>
        <w:rPr>
          <w:lang w:val="hi_IN" w:bidi="hi_IN"/>
        </w:rPr>
      </w:r>
      <w:r>
        <w:rPr>
          <w:lang w:val="hi_IN" w:bidi="hi_IN"/>
        </w:rPr>
        <w:t xml:space="preserve">संसार के अंत में, लोग किसी के </w:t>
      </w:r>
      <w:r>
        <w:rPr>
          <w:b/>
          <w:lang w:val="hi_IN" w:bidi="hi_IN"/>
        </w:rPr>
        <w:t>तुरही</w:t>
      </w:r>
      <w:r>
        <w:rPr>
          <w:lang w:val="hi_IN" w:bidi="hi_IN"/>
        </w:rPr>
        <w:t xml:space="preserve"> फूँकने की आवाज सुनेंगे। तुरही एक लम्बा और सीधा हवा वाला यंत्र है जिसे लोग अक्सर चाँदी से बनाते थे। संगीतकार तुरही में फूँक मारकर ऊँची ध्वनि उत्पन्न करता है। तुरही के लिए उसी शब्द का उपयोग करें जिसका उपयोग आपने 1 कुरिन्थियों में पिछले भागों में किया है।</w:t>
      </w:r>
    </w:p>
    <w:p>
      <w:pPr/>
      <w:r>
        <w:rPr>
          <w:lang w:val="hi_IN" w:bidi="hi_IN"/>
        </w:rPr>
      </w:r>
      <w:r>
        <w:rPr>
          <w:lang w:val="hi_IN" w:bidi="hi_IN"/>
        </w:rPr>
        <w:t xml:space="preserve">यहाँ रुकें और आवश्यकता पड़ने पर समूह में फिर से </w:t>
      </w:r>
      <w:r>
        <w:rPr>
          <w:b/>
          <w:lang w:val="hi_IN" w:bidi="hi_IN"/>
        </w:rPr>
        <w:t>तुरही</w:t>
      </w:r>
      <w:r>
        <w:rPr>
          <w:lang w:val="hi_IN" w:bidi="hi_IN"/>
        </w:rPr>
        <w:t xml:space="preserve"> की तस्वीर देखें। इस ऑडियो को यहाँ रोकें।</w:t>
      </w:r>
    </w:p>
    <w:p>
      <w:pPr/>
      <w:r>
        <w:rPr>
          <w:lang w:val="hi_IN" w:bidi="hi_IN"/>
        </w:rPr>
      </w:r>
      <w:r>
        <w:rPr>
          <w:lang w:val="hi_IN" w:bidi="hi_IN"/>
        </w:rPr>
        <w:t xml:space="preserve">पौलुस कहता है कि </w:t>
      </w:r>
      <w:r>
        <w:rPr>
          <w:b/>
          <w:lang w:val="hi_IN" w:bidi="hi_IN"/>
        </w:rPr>
        <w:t>नश्वर</w:t>
      </w:r>
      <w:r>
        <w:rPr>
          <w:lang w:val="hi_IN" w:bidi="hi_IN"/>
        </w:rPr>
        <w:t xml:space="preserve"> शरीरों को बदलकर </w:t>
      </w:r>
      <w:r>
        <w:rPr>
          <w:b/>
          <w:lang w:val="hi_IN" w:bidi="hi_IN"/>
        </w:rPr>
        <w:t>अमर</w:t>
      </w:r>
      <w:r>
        <w:rPr>
          <w:lang w:val="hi_IN" w:bidi="hi_IN"/>
        </w:rPr>
        <w:t xml:space="preserve"> होना चाहिए। जो कुछ नश्वर है, वह मर जाएगा। जो अमर है वह कभी नहीं मरेगा।</w:t>
      </w:r>
    </w:p>
    <w:p>
      <w:pPr/>
      <w:r>
        <w:rPr>
          <w:lang w:val="hi_IN" w:bidi="hi_IN"/>
        </w:rPr>
      </w:r>
      <w:r>
        <w:rPr>
          <w:lang w:val="hi_IN" w:bidi="hi_IN"/>
        </w:rPr>
        <w:t xml:space="preserve">यहाँ रुकें और समूह में चर्चा करें कि आप </w:t>
      </w:r>
      <w:r>
        <w:rPr>
          <w:b/>
          <w:lang w:val="hi_IN" w:bidi="hi_IN"/>
        </w:rPr>
        <w:t>नश्वर</w:t>
      </w:r>
      <w:r>
        <w:rPr>
          <w:lang w:val="hi_IN" w:bidi="hi_IN"/>
        </w:rPr>
        <w:t xml:space="preserve"> और </w:t>
      </w:r>
      <w:r>
        <w:rPr>
          <w:b/>
          <w:lang w:val="hi_IN" w:bidi="hi_IN"/>
        </w:rPr>
        <w:t>अमर</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पौलुस समझाता है कि लोग </w:t>
      </w:r>
      <w:r>
        <w:rPr>
          <w:b/>
          <w:lang w:val="hi_IN" w:bidi="hi_IN"/>
        </w:rPr>
        <w:t>पाप</w:t>
      </w:r>
      <w:r>
        <w:rPr>
          <w:lang w:val="hi_IN" w:bidi="hi_IN"/>
        </w:rPr>
        <w:t xml:space="preserve"> के कारण मरते हैं। पाप परमेश्वर के खिलाफ अनाज्ञाकारिता का कार्य है। जब भी कोई व्यक्ति परमेश्वर की व्यवस्थाओं का उल्लंघन करता है, तो वह व्यक्ति पाप करता है। </w:t>
      </w:r>
      <w:r>
        <w:rPr>
          <w:lang w:val="hi_IN" w:bidi="hi_IN"/>
        </w:rPr>
        <w:t>पाप</w:t>
      </w:r>
      <w:r>
        <w:rPr>
          <w:lang w:val="hi_IN" w:bidi="hi_IN"/>
        </w:rPr>
        <w:t xml:space="preserve"> के बारे में अधिक जानकारी के लिए, मुख्य शब्दावली को देखें। पाप के लिए उसी शब्द या वाक्यांश का उपयोग करें जिसका उपयोग आपने पिछले भागों में किया है।</w:t>
      </w:r>
    </w:p>
    <w:p>
      <w:pPr/>
      <w:r>
        <w:rPr>
          <w:lang w:val="hi_IN" w:bidi="hi_IN"/>
        </w:rPr>
      </w:r>
      <w:r>
        <w:rPr>
          <w:lang w:val="hi_IN" w:bidi="hi_IN"/>
        </w:rPr>
        <w:t xml:space="preserve">पौलुस समझाता है कि लोग </w:t>
      </w:r>
      <w:r>
        <w:rPr>
          <w:b/>
          <w:lang w:val="hi_IN" w:bidi="hi_IN"/>
        </w:rPr>
        <w:t>व्यवस्था</w:t>
      </w:r>
      <w:r>
        <w:rPr>
          <w:lang w:val="hi_IN" w:bidi="hi_IN"/>
        </w:rPr>
        <w:t xml:space="preserve"> के कारण जानते हैं कि उन्होंने पाप किया है। व्यवस्था उन निर्देशों का वह समूह है जो परमेश्वर ने इस्राएल के लोगों को दिया है। </w:t>
      </w:r>
      <w:r>
        <w:rPr>
          <w:lang w:val="hi_IN" w:bidi="hi_IN"/>
        </w:rPr>
        <w:t>व्यवस्था</w:t>
      </w:r>
      <w:r>
        <w:rPr>
          <w:lang w:val="hi_IN" w:bidi="hi_IN"/>
        </w:rPr>
        <w:t xml:space="preserve"> के बारे में अधिक जानकारी के लिए, मुख्य शब्दावली देखें। व्यवस्था के लिए उसी शब्द या वाक्यांश का उपयोग करें जिसका उपयोग आपने पिछले भागों में किया है।</w:t>
      </w:r>
    </w:p>
    <w:p>
      <w:pPr/>
      <w:r>
        <w:rPr>
          <w:lang w:val="hi_IN" w:bidi="hi_IN"/>
        </w:rPr>
      </w:r>
      <w:r>
        <w:rPr>
          <w:lang w:val="hi_IN" w:bidi="hi_IN"/>
        </w:rPr>
        <w:t xml:space="preserve">पौलुस यीशु </w:t>
      </w:r>
      <w:r>
        <w:rPr>
          <w:b/>
          <w:lang w:val="hi_IN" w:bidi="hi_IN"/>
        </w:rPr>
        <w:t>मसीह</w:t>
      </w:r>
      <w:r>
        <w:rPr>
          <w:lang w:val="hi_IN" w:bidi="hi_IN"/>
        </w:rPr>
        <w:t xml:space="preserve"> और </w:t>
      </w:r>
      <w:r>
        <w:rPr>
          <w:b/>
          <w:lang w:val="hi_IN" w:bidi="hi_IN"/>
        </w:rPr>
        <w:t>प्रभु</w:t>
      </w:r>
      <w:r>
        <w:rPr>
          <w:lang w:val="hi_IN" w:bidi="hi_IN"/>
        </w:rPr>
        <w:t xml:space="preserve"> कहता है। मसीह "मसीहा" शब्द के समान ही है, जो उस विशेष राजा और उद्धारकर्ता को दर्शाता है जिसे परमेश्वर ने भेजने की प्रतिज्ञा की थी। प्रभु अन्य लोगों पर स्वामी है, जिसके पास पूरा अधिकार है। </w:t>
      </w:r>
      <w:r>
        <w:rPr>
          <w:lang w:val="hi_IN" w:bidi="hi_IN"/>
        </w:rPr>
        <w:t>मसीह</w:t>
      </w:r>
      <w:r>
        <w:rPr>
          <w:lang w:val="hi_IN" w:bidi="hi_IN"/>
        </w:rPr>
        <w:t xml:space="preserve"> और </w:t>
      </w:r>
      <w:r>
        <w:rPr>
          <w:lang w:val="hi_IN" w:bidi="hi_IN"/>
        </w:rPr>
        <w:t>प्रभु</w:t>
      </w:r>
      <w:r>
        <w:rPr>
          <w:lang w:val="hi_IN" w:bidi="hi_IN"/>
        </w:rPr>
        <w:t xml:space="preserve"> के बारे में अधिक जानकारी के लिए, मुख्य शब्दावली देखें। मसीह और प्रभु के लिए उन्हीं शब्दों या वाक्यांशों का उपयोग करें जिनका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16:1–4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16:1–4 को सुनें और अपने मन में रखें।</w:t>
      </w:r>
    </w:p>
    <w:p>
      <w:pPr/>
      <w:r>
        <w:rPr>
          <w:lang w:val="hi_IN" w:bidi="hi_IN"/>
        </w:rPr>
      </w:r>
      <w:r>
        <w:rPr>
          <w:lang w:val="hi_IN" w:bidi="hi_IN"/>
        </w:rPr>
        <w:t>यदि सम्भव हो, तो 1 कुरिन्थियों 16:1–4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16:1–4 का ऑडियो संस्करण सबसे आसानी से समझ में आने वाले अनुवाद में सुनें।</w:t>
      </w:r>
    </w:p>
    <w:p>
      <w:pPr/>
      <w:r>
        <w:rPr>
          <w:lang w:val="hi_IN" w:bidi="hi_IN"/>
        </w:rPr>
      </w:r>
      <w:r>
        <w:rPr>
          <w:lang w:val="hi_IN" w:bidi="hi_IN"/>
        </w:rPr>
        <w:t xml:space="preserve">अपने पत्र के इस भाग में, पौलुस कुरिन्थियों के पिछले पत्र में पूछे गए एक और प्रश्न का उत्तर देता है। पौलुस व्यावहारिक निर्देश देता है कि विश्वासियों को यरूशलेम में परमेश्वर के लोगों या विश्वासियों की सहायता के लिए धन संग्रह कैसे करना चाहिए। पौलुस समझाता है कि विश्वासियों को धन कैसे इकट्ठा करना चाहिए, उसे कहाँ रखना चाहिए, और उसे यरूशलेम के विश्वासियों को उपहार के रूप में किसको देना चाहिए। पौलुस यह कहकर समाप्त करता है कि यदि उचित या आवश्यक हुआ, तो वह धन पहुँचाने के लिए कुरिन्थियों के साथ यात्रा करेगा। </w:t>
      </w:r>
    </w:p>
    <w:p>
      <w:pPr/>
      <w:r>
        <w:rPr>
          <w:lang w:val="hi_IN" w:bidi="hi_IN"/>
        </w:rPr>
      </w:r>
      <w:r>
        <w:rPr>
          <w:lang w:val="hi_IN" w:bidi="hi_IN"/>
        </w:rPr>
        <w:t>स्पष्ट रूप से, कुरिन्थुस के विश्वासियों ने पौलुस से कुछ कहा था कि विश्वासियों को यरूशलेम के संतों की मदद करने के लिए कैसे धन इकट्ठा करना चाहिए। संत, या परमेश्वर के लोग, वे लोग हैं जिन्हें परमेश्वर ने अपने लिए विशेष रूप से अलग किया है। जब पौलुस कुरिन्थुस के लोगों को पत्र लिख रहा था, तो यरूशलेम के विश्वासी बहुत गरीब थे। लोग यीशु के अनुयायी होने के कारण विश्वासियों के साथ अनुचित व्यवहार करते थे। यरूशलेम के कुछ विश्वासियों ने अपनी नौकरी खो दी। यरूशलेम के अधिकांश विश्वासी यहूदी पृष्ठभूमि से थे, और यहूदी लोग जो यीशु के अनुयायी नहीं थे, उन्होंने विश्वासियों को यहूदी समुदाय से बाहर कर दिया था। इसलिए यरूशलेम के विश्वासी अकेले और जरूरतमंद थे। अब पौलुस कुरिन्थियों से इस विषय में बात कर रहा है कि वह उन कलीसियाओं से, जिन्हें उसने संसार के विभिन्न स्थानों में स्थापित किया था, यरूशलेम के विश्वासियों की सहायता के लिए धन एकत्र कर रहा था। पौलुस चाहता है कि कलीसियाएँ एक-दूसरे की परवाह करें और एक समुदाय के रूप में एकजुट हों। पौलुस ने हाल ही में इफिसुस जाने के रास्ते पर गलातिया से होकर यात्रा की थी और गलातिया के विश्वासियों को वही निर्देश दिए थे जो पौलुस कुरिन्थुस के विश्वासियों को दे रहा है। गलातिया रोमी साम्राज्य का एक क्षेत्र था। यह क्षेत्र अब तुर्की देश है।</w:t>
      </w:r>
    </w:p>
    <w:p>
      <w:pPr/>
      <w:r>
        <w:rPr>
          <w:lang w:val="hi_IN" w:bidi="hi_IN"/>
        </w:rPr>
      </w:r>
      <w:r>
        <w:rPr>
          <w:lang w:val="hi_IN" w:bidi="hi_IN"/>
        </w:rPr>
        <w:t xml:space="preserve">यहाँ रुकें और समूह के रूप में </w:t>
      </w:r>
      <w:r>
        <w:rPr>
          <w:b/>
          <w:lang w:val="hi_IN" w:bidi="hi_IN"/>
        </w:rPr>
        <w:t>गलातिया और इफिसुस</w:t>
      </w:r>
      <w:r>
        <w:rPr>
          <w:lang w:val="hi_IN" w:bidi="hi_IN"/>
        </w:rPr>
        <w:t xml:space="preserve"> का नक्शा देखें। इस ऑडियो को यहाँ रोकें।</w:t>
      </w:r>
    </w:p>
    <w:p>
      <w:pPr/>
      <w:r>
        <w:rPr>
          <w:lang w:val="hi_IN" w:bidi="hi_IN"/>
        </w:rPr>
      </w:r>
      <w:r>
        <w:rPr>
          <w:lang w:val="hi_IN" w:bidi="hi_IN"/>
        </w:rPr>
        <w:t>पौलुस कुरिन्थुस के लोगों को समझाता है कि कुरिन्थुस के लोगों को यरूशलेम के विश्वासियों के लिए संग्रह कैसे व्यवस्थित करना चाहिए। पौलुस कुरिन्थुस के लोगों को प्रोत्साहित करता है कि वे हर सप्ताह के पहले दिन, जो रविवार का दिन था, अपनी कुछ आमदनी, या धन अलग रखें। कुरिन्थुस के लोगों को चाहिए कि वे जो धन अलग रख रहे हैं उसे अपने घरों में रखें। पौलुस विश्वासियों को प्रोत्साहित करता है कि वे हर सप्ताह विश्वासियों की क्षमता के अनुसार धन अलग रखें। इसका अर्थ है कि कोई निश्चित राशि नहीं थी जिसे सबको अलग रखना था, क्योंकि यह उन लोगों के लिए कठिन होता जिनके पास दूसरों की तुलना में कम धन था। पौलुस चाहता है कि विश्वासीयों के पास जो है या कमाई के अनुसार उचित राशि दें। पौलुस नहीं चाहता कि विश्वासियों को एक बार बड़ी मात्रा में धन देने के लिए दबाव महसूस हो, बल्कि समय के साथ धन को लगातार अलग रखना चाहिए। पौलुस यह भी चाहता है कि विश्वासी धन को इकट्ठा करके तैयार रखें ताकि जब वह कुरिन्थुस आए तो वह तैयार हो।</w:t>
      </w:r>
    </w:p>
    <w:p>
      <w:pPr/>
      <w:r>
        <w:rPr>
          <w:lang w:val="hi_IN" w:bidi="hi_IN"/>
        </w:rPr>
      </w:r>
      <w:r>
        <w:rPr>
          <w:lang w:val="hi_IN" w:bidi="hi_IN"/>
        </w:rPr>
        <w:t>यहाँ रुकें और समूह में नीचे दिए गए प्रश्न पर चर्चा करें: उस समय के बारे में बात करें जब आपको किसी महत्वपूर्ण काम के लिए धन बचाने की आवश्यकता थी। आपने उस धन को अलग रखने का आयोजन कैसे किया? आपने इसे कैसे सुरक्षित रखा? जब आपने अपनी आवश्यकता की मात्रा बचाई थी, तो आपको कैसा महसूस हुआ? इस ऑडियो को यहाँ रोकें।</w:t>
      </w:r>
    </w:p>
    <w:p>
      <w:pPr/>
      <w:r>
        <w:rPr>
          <w:lang w:val="hi_IN" w:bidi="hi_IN"/>
        </w:rPr>
      </w:r>
      <w:r>
        <w:rPr>
          <w:lang w:val="hi_IN" w:bidi="hi_IN"/>
        </w:rPr>
        <w:t>पौलुस विश्वासियों को प्रोत्साहित करता है कि वे विश्वासियों के अपने समुदाय में से भरोसेमंद लोगों को चुनें ताकि वे यरूशलेम को धन पहुँचाएँ। जो लोग धन देंगे, वे वे लोग होने चाहिए जिन्हें कुरिन्थुस के सभी विश्वासी स्वीकार करते हैं। विश्वासियों को उन लोगों को चुनना चाहिए जिन पर विश्वासी भरोसा कर सके और जो जिम्मेदार और भरोसेमंद हों। पौलुस कहता है कि जब वह कुरिन्थुस पहुँचेगा, तो पौलुस विश्वासियों द्वारा चुने गए लोगों को धन के साथ यरूशलेम भेजेगा। पौलुस यरूशलेम के विश्वासियों के लिए एक पत्र लिखेगा ताकि कुरिन्थ से जाने वाले विश्वासियों का परिचय करा सके। उस समय, लोग एक पत्र लिखकर दूसरे भरोसे वाले लोगों से परिचय देते थे और यह समझाते थे कि वे कौन थे। यदि विश्वासियों को पौलुस की आवश्यकता हो या चाहते हो तो पौलुस कुरिन्थुस के विश्वासियों के साथ यात्रा करने की भी पेशकश करता है।</w:t>
      </w:r>
    </w:p>
    <w:p>
      <w:pPr/>
      <w:r>
        <w:rPr>
          <w:lang w:val="hi_IN" w:bidi="hi_IN"/>
        </w:rPr>
      </w:r>
      <w:r>
        <w:rPr>
          <w:lang w:val="hi_IN" w:bidi="hi_IN"/>
        </w:rPr>
        <w:t>यहाँ रुकें और इस प्रश्न पर समूह में चर्चा करें: आपके समुदाय में लोगों की क्या आवश्यकताएँ हैं? आपके समुदाय में लोग इन आवश्यकताओं वाले लोगों की देखभाल कैसे करते हैं? जब आप अपना समय, धन या संसाधन दूसरों को देते हैं, तो आपको क्या लगता है कि यह किसी समुदाय में एकता और विश्वास बनाने में कैसे मदद करता है?</w:t>
      </w:r>
      <w:r>
        <w:rPr>
          <w:lang w:val="hi_IN" w:bidi="hi_IN"/>
        </w:rPr>
      </w:r>
    </w:p>
    <w:p>
      <w:pPr>
        <w:pStyle w:val="Heading3"/>
      </w:pPr>
      <w:r>
        <w:rPr>
          <w:lang w:val="hi_IN" w:bidi="hi_IN"/>
        </w:rPr>
        <w:t>घटनाओं को समझाना</w:t>
      </w:r>
    </w:p>
    <w:p>
      <w:pPr/>
      <w:r>
        <w:rPr>
          <w:lang w:val="hi_IN" w:bidi="hi_IN"/>
        </w:rPr>
      </w:r>
      <w:r>
        <w:rPr>
          <w:lang w:val="hi_IN" w:bidi="hi_IN"/>
        </w:rPr>
        <w:t>1 कुरिन्थियों 16:1–4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कल्पांकित करने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यरूशलेम के विश्वासियों की मदद करने के लिए पैसे इकट्ठा करने के बारे में एक नया विषय शुरू करता है। यरूशलेम के विश्वासी बहुत गरीब थे और उनके साथ अनुचित व्यवहार किया जाता था। पौलुस कुरिन्थुस के लोगों से कहता है कि वे इन विश्वासियों का समर्थन करने के लिए पैसे इकट्ठा करें, ठीक जैसे पौलुस ने गलातिया के विश्वासियों से करने के लिए कहा है।</w:t>
      </w:r>
    </w:p>
    <w:p>
      <w:pPr/>
      <w:r>
        <w:rPr>
          <w:lang w:val="hi_IN" w:bidi="hi_IN"/>
        </w:rPr>
      </w:r>
      <w:r>
        <w:rPr>
          <w:b/>
          <w:lang w:val="hi_IN" w:bidi="hi_IN"/>
        </w:rPr>
        <w:t>दूसरे भाग में:</w:t>
      </w:r>
      <w:r>
        <w:rPr>
          <w:lang w:val="hi_IN" w:bidi="hi_IN"/>
        </w:rPr>
        <w:t xml:space="preserve"> पौलुस व्यावहारिक निर्देश देता है और समझाता है कि विश्वासियों को पैसे कैसे इकट्ठा करना चाहिए। पौलुस विश्वासियों को प्रोत्साहित करता है कि वे हर सप्ताह विश्वासियों की कुछ आय अलग रखें और उसे बचाएँ जब तक कि पौलुस कुरिन्थुस नहीं पहुँच जाए।</w:t>
      </w:r>
    </w:p>
    <w:p>
      <w:pPr/>
      <w:r>
        <w:rPr>
          <w:lang w:val="hi_IN" w:bidi="hi_IN"/>
        </w:rPr>
      </w:r>
      <w:r>
        <w:rPr>
          <w:b/>
          <w:lang w:val="hi_IN" w:bidi="hi_IN"/>
        </w:rPr>
        <w:t>तीसरे भाग में:</w:t>
      </w:r>
      <w:r>
        <w:rPr>
          <w:lang w:val="hi_IN" w:bidi="hi_IN"/>
        </w:rPr>
        <w:t xml:space="preserve"> पौलुस विश्वासियों से कहता है कि वे विश्वासियों के अपने समुदाय में से उन लोगों को चुनें जिन पर वे भरोसा करते हैं, ताकि वे पैसे यरूशलेम ले जाएँ। पौलुस उन लोगों के लिए एक परिचय पत्र लिखेगा जिन्हें विश्वासी चुनेंगे। यदि आवश्यकता हो तो पौलुस उनके साथ यात्रा करने की भी पेशकश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यरूशलेम के विश्वासी</w:t>
      </w:r>
    </w:p>
    <w:p>
      <w:pPr>
        <w:pStyle w:val="ListBullet"/>
        <w:spacing w:line="240" w:lineRule="auto"/>
        <w:ind w:left="720"/>
      </w:pPr>
      <w:r>
        <w:rPr>
          <w:lang w:val="hi_IN" w:bidi="hi_IN"/>
        </w:rPr>
      </w:r>
      <w:r>
        <w:rPr>
          <w:lang w:val="hi_IN" w:bidi="hi_IN"/>
        </w:rPr>
        <w:t>और जो लोग उस धन को ले जाएँगे</w:t>
      </w:r>
    </w:p>
    <w:p>
      <w:pPr/>
      <w:r>
        <w:rPr>
          <w:lang w:val="hi_IN" w:bidi="hi_IN"/>
        </w:rPr>
      </w:r>
      <w:r>
        <w:rPr>
          <w:lang w:val="hi_IN" w:bidi="hi_IN"/>
        </w:rPr>
        <w:t>अपने पत्र के इस भाग में, पौलुस एक नए विषय को शुरू करता है। पौलुस यरूशलेम में संतों या परमेश्वर के लोगों की सहायता के लिए धन जुटाने की आवश्यकता के बारे में बात करना चाहता है। कुछ अनुवादों में यहाँ "यरूशलेम में" कहा गया है, लेकिन मूल पत्र में यरूशलेम का उल्लेख नहीं किया गया है, क्योंकि कुरिन्थुस के विश्वासी पहले से ही इस संग्रह के बारे में जानते थे और यह संग्रह किसके लिए था। पौलुस कुरिन्थुस के विश्वासियों को पैसे इकट्ठा करने और यरूशलेम ले जाने के लिए व्यावहारिक मार्गदर्शन दे रहा है। संग्रह करना कोई कर या ऐसा कुछ नहीं है जिसे विश्वासियों को करना था। इस संदर्भ में, संग्रह तब होता है जब लोग दूसरों की मदद करने के लिए स्वेच्छा से पैसे देते हैं। यह संग्रह यरूशलेम के विश्वासियों के लिए एक उपहार या आशीष है। यरूशलेम के विश्वासी संघर्ष कर रहे थे क्योंकि ये विश्वासी गरीब थे और लोग उनके साथ बुरा व्यवहार कर रहे थे। पौलुस चाहता है कि अन्य नगरों जैसे कुरिन्थुस के विश्वासी यरूशलेम के विश्वासियों का समर्थन करें। पौलुस कहता है कि पौलुस कुरिन्थुस के विश्वासियों को जो निर्देश देता है वे वही निर्देश हैं जो पौलुस ने गलातिया के विश्वासियों को दिए थे। पौलुस ने गलातिया से होकर इफिसुस जाने के रास्ते में यात्रा की थी, जहाँ पौलुस अब है।</w:t>
      </w:r>
    </w:p>
    <w:p>
      <w:pPr/>
      <w:r>
        <w:rPr>
          <w:lang w:val="hi_IN" w:bidi="hi_IN"/>
        </w:rPr>
      </w:r>
      <w:r>
        <w:rPr>
          <w:lang w:val="hi_IN" w:bidi="hi_IN"/>
        </w:rPr>
        <w:t xml:space="preserve">यहाँ रुकें और यदि आवश्यकता हो, तो </w:t>
      </w:r>
      <w:r>
        <w:rPr>
          <w:b/>
          <w:lang w:val="hi_IN" w:bidi="hi_IN"/>
        </w:rPr>
        <w:t>गलातिया और इफिसुस का नक्शा फिर</w:t>
      </w:r>
      <w:r>
        <w:rPr>
          <w:lang w:val="hi_IN" w:bidi="hi_IN"/>
        </w:rPr>
        <w:t xml:space="preserve"> से समूह के रूप में देखें। इस ऑडियो को यहाँ रोकें।</w:t>
      </w:r>
    </w:p>
    <w:p>
      <w:pPr/>
      <w:r>
        <w:rPr>
          <w:lang w:val="hi_IN" w:bidi="hi_IN"/>
        </w:rPr>
      </w:r>
      <w:r>
        <w:rPr>
          <w:lang w:val="hi_IN" w:bidi="hi_IN"/>
        </w:rPr>
        <w:t>इस भाग के दूसरे हिस्से में, पौलुस स्पष्ट निर्देश देते हैं कि विश्वासियों को संग्रह के लिए धन कैसे अलग रखना चाहिए। पौलुस विश्वासियों से कहता है कि वे हर सप्ताह के पहले दिन कुछ पैसे अलग रखें, जो यहूदी लोगों के लिए रविवार था। जब पौलुस कहता है, "तुम में से हर एक," तो उसका शायद अर्थ है कि प्रत्येक घर को कुछ पैसे इकट्ठा करना चाहिए। विश्वासियों को हर सप्ताह पैसे अलग रखना चाहिए और पौलुस के आने तक उसे घर में सुरक्षित रूप से रखना चाहिए। पौलुस विश्वासियों को प्रोत्साहित करता है कि वे अपने पास होने वाली चीजों के आधार पर एक अलग राशि रखें। यदि किसी व्यक्ति ने एक सप्ताह में बहुत अधिक पैसा कमाया है, तो उस व्यक्ति को अधिक पैसा अलग रखना चाहिए; यदि उस व्यक्ति ने कम पैसा कमाया है, तो उसे थोड़ी कम राशि अलग रखनी चाहिए। पौलुस जोर देकर कहते हैं कि जो धन विश्वासी दें, वह ऐसा होना चाहिए जिसे वे देने में समर्थ हों। पौलुस चाहता है कि विश्वासी यह काम नियमित रूप से करें, ताकि जब वह आए, तो सारा धन तैयार हो, और उसे अंतिम समय में संग्रह न करना पड़े।</w:t>
      </w:r>
    </w:p>
    <w:p>
      <w:pPr/>
      <w:r>
        <w:rPr>
          <w:lang w:val="hi_IN" w:bidi="hi_IN"/>
        </w:rPr>
      </w:r>
      <w:r>
        <w:rPr>
          <w:lang w:val="hi_IN" w:bidi="hi_IN"/>
        </w:rPr>
        <w:t>यहाँ रुकें और इस प्रश्न पर समूह में चर्चा करें: पौलुस स्पष्ट और व्यावहारिक निर्देश देकर विश्वासियों की मदद करता है। किसी ऐसे समय के बारे में सोचें जब आप सरल, चरण-दर-चरण निर्देशों का पालन करते थे, और उन निर्देशों से आपको किसी काम में मदद मिली थी। तुम क्या सोचते हो कि इस प्रकार की व्यावहारिक सलाह दूसरों की सहायता करने के लिए लगातार प्रतिबद्ध रहने को कैसे आसान बना सकती है? इस ऑडियो को यहाँ रोकें।</w:t>
      </w:r>
    </w:p>
    <w:p>
      <w:pPr/>
      <w:r>
        <w:rPr>
          <w:lang w:val="hi_IN" w:bidi="hi_IN"/>
        </w:rPr>
      </w:r>
      <w:r>
        <w:rPr>
          <w:lang w:val="hi_IN" w:bidi="hi_IN"/>
        </w:rPr>
        <w:t>इस भाग के तीसरे भाग में, पौलुस इस बारे में बात करता है कि जब पौलुस कुरिन्थुस पहुँचेगा तो क्या होगा और विश्वासियों को उस पैसे को यरूशलेम कैसे भेजना चाहिए। पौलुस कुरिन्थुस के विश्वासियों को यह जिम्मेदारी देता है कि वे अपने समुदाय में से किसी ऐसे व्यक्ति को चुनें और जिस पर विश्वासी भरोसा कर सकें, और वह पैसा यरूशलेम ले जाएँ। विश्वासी बड़ी मात्रा में पैसे इकट्ठा कर सकते हैं, इसलिए विश्वासी जिन लोगों को चुनते हैं, वे बड़ी मात्रा में पैसे लेकर यरूशलेम की यात्रा करेंगे। इसलिए विश्वासियों को ऐसे लोगों को चुनना चाहिए जो ईमानदार और भरोसेमंद होने के लिए जाने जाते हैं और जो अपने लिए कोई धन नहीं लेंगे। इन लोगों में वे लोग भी होना चाहिए जो जिम्मेदार और सावधान हैं। पौलुस यह नहीं बताता कि लोग पुरुष या स्त्रियाँ हों, लेकिन यह संभव है कि केवल पुरुष ही पैसे यरूशलेम को पहुँचाएँगे। कुरिन्थुस से यरूशलेम तक की यात्रा 1,300 किलोमीटर थी। समुद्र और जमीन के रास्ते यात्रा करने में कई सप्ताह लगेंगे।</w:t>
      </w:r>
    </w:p>
    <w:p>
      <w:pPr/>
      <w:r>
        <w:rPr>
          <w:lang w:val="hi_IN" w:bidi="hi_IN"/>
        </w:rPr>
      </w:r>
      <w:r>
        <w:rPr>
          <w:lang w:val="hi_IN" w:bidi="hi_IN"/>
        </w:rPr>
        <w:t xml:space="preserve">यहाँ रुकें और समूह में </w:t>
      </w:r>
      <w:r>
        <w:rPr>
          <w:b/>
          <w:lang w:val="hi_IN" w:bidi="hi_IN"/>
        </w:rPr>
        <w:t>कुरिन्थुस से यरूशलेम तक</w:t>
      </w:r>
      <w:r>
        <w:rPr>
          <w:lang w:val="hi_IN" w:bidi="hi_IN"/>
        </w:rPr>
        <w:t xml:space="preserve"> की यात्रा का नक्शा देखें। नीचे दिए गए प्रश्न पर भी चर्चा करें: आप कैसे तय करते हैं कि आपके समुदाय में कोई व्यक्ति भरोसेमंद है या कोई महत्वपूर्ण काम करने के लिए जिम्मेदार है? आप कैसे कहेंगे कि विश्वासी इन लोगों को स्वीकार करते हैं जो यरूशलेम में पैसे ले जाएँगे? इस ऑडियो को यहाँ रोकें।</w:t>
      </w:r>
    </w:p>
    <w:p>
      <w:pPr/>
      <w:r>
        <w:rPr>
          <w:lang w:val="hi_IN" w:bidi="hi_IN"/>
        </w:rPr>
      </w:r>
      <w:r>
        <w:rPr>
          <w:lang w:val="hi_IN" w:bidi="hi_IN"/>
        </w:rPr>
        <w:t>पौलुस कहता है कि पौलुस एक पत्र लिखेगा ताकि कुरिन्थुस के विश्वासियों की सिफारिश कर सके, जो धन को यरूशलेम के विश्वासियों के पास ले जाएंगे। पौलुस इन लोगों के साथ यात्रा करने की पेशकश भी करता है, यदि कुरिन्थुस के लोग सोचते हैं कि ऐसा करना अच्छा और सही है। पौलुस चाहता है कि विश्वासियों को धन की देखभाल ध्यान से और ईमानदारी से करना चाहिए। पौलुस चाहता है कि विश्वासी एक साथ काम करें और अपने द्वारा इकट्ठा किए गए पैसे के लिए जिम्मेदार हों। पौलुस अलग-अलग नगरों के विश्वासियों से कहता है कि वे यरूशलेम के विश्वासियों का समर्थन करें ताकि वे विश्वासियों के बड़े समुदाय के हिस्से के रूप में एकजुट हों और एक-दूसरे से प्रेम करें और समर्थन करें।</w:t>
      </w:r>
    </w:p>
    <w:p>
      <w:pPr/>
      <w:r>
        <w:rPr>
          <w:lang w:val="hi_IN" w:bidi="hi_IN"/>
        </w:rPr>
      </w:r>
      <w:r>
        <w:rPr>
          <w:lang w:val="hi_IN" w:bidi="hi_IN"/>
        </w:rPr>
        <w:t>अब समूह को इस भाग और उसके कार्यों को दृश्य रूप से दिखाने के लिए चित्र बनाना, कथापट तैयार करना या वस्तुओं का उपयोग करना चाहिए। लोगों को पैसे अलग रखने के लिए चुनें और फिर सभी को एक साथ लाएँ ताकि वे पैसे देने के लिए किसी एक पर भरोसा कर सकें। उस व्यक्ति से कहें वह धन उस समूह तक पहुँचवाओ जो यरूशलेम के विश्वासियों का प्रतिनिधित्व कर रहा है। इस बारे में सोचें कि एक साथ काम करना और अन्य विश्वासियों की मदद करना कितना महत्वपूर्ण है।</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16:1–4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w:t>
      </w:r>
    </w:p>
    <w:p>
      <w:pPr>
        <w:pStyle w:val="ListBullet"/>
        <w:spacing w:line="240" w:lineRule="auto"/>
        <w:ind w:left="720"/>
      </w:pPr>
      <w:r>
        <w:rPr>
          <w:lang w:val="hi_IN" w:bidi="hi_IN"/>
        </w:rPr>
      </w:r>
      <w:r>
        <w:rPr>
          <w:lang w:val="hi_IN" w:bidi="hi_IN"/>
        </w:rPr>
        <w:t>यरूशलेम के विश्वासी</w:t>
      </w:r>
    </w:p>
    <w:p>
      <w:pPr>
        <w:pStyle w:val="ListBullet"/>
        <w:spacing w:line="240" w:lineRule="auto"/>
        <w:ind w:left="720"/>
      </w:pPr>
      <w:r>
        <w:rPr>
          <w:lang w:val="hi_IN" w:bidi="hi_IN"/>
        </w:rPr>
      </w:r>
      <w:r>
        <w:rPr>
          <w:lang w:val="hi_IN" w:bidi="hi_IN"/>
        </w:rPr>
        <w:t>और वे लोग जो धन पहुँचायेंगे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“अब प्रभु के लोगों के लिए होने वाले संग्रह के विषय में: वैसा ही करो जैसा मैंने गलातिया की कलीसियाओं से कहा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"हर सप्ताह के पहले दिन, तुम में से प्रत्येक को कुछ पैसे अलग रख देना चाहिए और अपनी आय के अनुसार उसे घर में सुरक्षित रखना चाहिए। जब मैं आऊँगा तो सब कुछ तैयार हो जाएगा।"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कुरिन्थुस में विश्वासी की भूमिका निभाने वाले व्यक्ति से पूछें, "आप क्या महसूस कर रहे हैं या क्या सोच रहे हैं?" वह व्यक्ति कह सकता है:</w:t>
      </w:r>
    </w:p>
    <w:p>
      <w:pPr/>
      <w:r>
        <w:rPr>
          <w:lang w:val="hi_IN" w:bidi="hi_IN"/>
        </w:rPr>
      </w:r>
      <w:r>
        <w:rPr>
          <w:lang w:val="hi_IN" w:bidi="hi_IN"/>
        </w:rPr>
        <w:t>पौलुस कहता है, “फिर जब मैं आऊँगा, तो जिन लोगों को तुम योग्य ठहराओगे उन्हें मैं परिचय के पत्र दूँगा और उन्हें तुम्हारे दान के साथ यरूशलेम भेजूँगा।”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कुरिन्थुस में विश्वासी की भूमिका निभाने वाले व्यक्ति से पूछें, "आप क्या महसूस कर रहे हैं या क्या सोच रहे हैं?" वह व्यक्ति इस तरह से उत्तर दे सकता है:</w:t>
      </w:r>
    </w:p>
    <w:p>
      <w:pPr/>
      <w:r>
        <w:rPr>
          <w:lang w:val="hi_IN" w:bidi="hi_IN"/>
        </w:rPr>
      </w:r>
      <w:r>
        <w:rPr>
          <w:lang w:val="hi_IN" w:bidi="hi_IN"/>
        </w:rPr>
        <w:t>पौलुस कहता है, "यदि मुझे भी जाना उचित लगता है, तो वे मेरे साथ जाएँगे।"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कुरिन्थुस में विश्वासी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16:1–4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पौलुस कुरिन्थुस के विश्वासियों को यरूशलेम के </w:t>
      </w:r>
      <w:r>
        <w:rPr>
          <w:b/>
          <w:lang w:val="hi_IN" w:bidi="hi_IN"/>
        </w:rPr>
        <w:t>संतों</w:t>
      </w:r>
      <w:r>
        <w:rPr>
          <w:lang w:val="hi_IN" w:bidi="hi_IN"/>
        </w:rPr>
        <w:t xml:space="preserve"> का समर्थन करने के बारे में लिखता है। संतों का अर्थ है पवित्र लोग। ये वे लोग हैं जो परमेश्वर के हैं क्योंकि वे विश्वासी या यीशु के अनुयायी हैं। संतों के लिए उसी शब्द या वाक्यांश का उपयोग करें जिसका उपयोग आपने पिछले भागों में किया है। संतों के बारे में अधिक जानकारी के लिए, मुख्य शब्दावली में </w:t>
      </w:r>
      <w:r>
        <w:rPr>
          <w:b/>
          <w:lang w:val="hi_IN" w:bidi="hi_IN"/>
        </w:rPr>
        <w:t>संत</w:t>
      </w:r>
      <w:r>
        <w:rPr>
          <w:lang w:val="hi_IN" w:bidi="hi_IN"/>
        </w:rPr>
        <w:t xml:space="preserve"> शब्द देखें।</w:t>
      </w:r>
    </w:p>
    <w:p>
      <w:pPr/>
      <w:r>
        <w:rPr>
          <w:lang w:val="hi_IN" w:bidi="hi_IN"/>
        </w:rPr>
      </w:r>
      <w:r>
        <w:rPr>
          <w:lang w:val="hi_IN" w:bidi="hi_IN"/>
        </w:rPr>
        <w:t xml:space="preserve">पौलुस कहता है कि जो निर्देश वह कुरिन्थुस के लोगों को देता है, वही निर्देश उसने गलातिया की </w:t>
      </w:r>
      <w:r>
        <w:rPr>
          <w:b/>
          <w:lang w:val="hi_IN" w:bidi="hi_IN"/>
        </w:rPr>
        <w:t>कलीसियाओं</w:t>
      </w:r>
      <w:r>
        <w:rPr>
          <w:lang w:val="hi_IN" w:bidi="hi_IN"/>
        </w:rPr>
        <w:t xml:space="preserve"> को भी दिए हैं। बाइबल में, कलीसिया शब्द का उपयोग कभी भी भवन के लिए नहीं किया गया है। इसके बजाय, कलीसिया शब्द का अर्थ उन लोगों का समुदाय है जो यीशु पर विश्वास करते हैं। कभी-कभी कलीसिया शब्द एक स्थान के विश्वासियों के समूह के लिए उपयोग होता है, और कभी यह शब्द उन सब लोगों के लिए होता है जो पृथ्वी पर यीशु पर विश्वास करते हैं। कलीसियाओं के लिए उसी शब्द या वाक्यांश का उपयोग करें जिसका उपयोग आपने पिछले भागों में किया है। कलीसियाओं के बारे में अधिक जानकारी के लिए, मुख्य शब्दावली में </w:t>
      </w:r>
      <w:r>
        <w:rPr>
          <w:b/>
          <w:lang w:val="hi_IN" w:bidi="hi_IN"/>
        </w:rPr>
        <w:t>कलीसिया</w:t>
      </w:r>
      <w:r>
        <w:rPr>
          <w:lang w:val="hi_IN" w:bidi="hi_IN"/>
        </w:rPr>
        <w:t xml:space="preserve"> देखें।</w:t>
      </w:r>
    </w:p>
    <w:p>
      <w:pPr/>
      <w:r>
        <w:rPr>
          <w:lang w:val="hi_IN" w:bidi="hi_IN"/>
        </w:rPr>
      </w:r>
      <w:r>
        <w:rPr>
          <w:lang w:val="hi_IN" w:bidi="hi_IN"/>
        </w:rPr>
        <w:t xml:space="preserve">पौलुस कहता है कि विश्वासियों को ऐसे लोगों को चुनना चाहिए जिन पर वे भरोसा करते हैं, ताकि वे उस धन को </w:t>
      </w:r>
      <w:r>
        <w:rPr>
          <w:b/>
          <w:lang w:val="hi_IN" w:bidi="hi_IN"/>
        </w:rPr>
        <w:t>यरूशलेम</w:t>
      </w:r>
      <w:r>
        <w:rPr>
          <w:lang w:val="hi_IN" w:bidi="hi_IN"/>
        </w:rPr>
        <w:t xml:space="preserve"> के विश्वासियों तक ले जाएँ। यरूशलेम यहूदी लोगों के सबसे महत्वपूर्ण शहर का नाम है। यरूशलेम यहूदिया नामक प्रांत का हिस्सा था।</w:t>
      </w:r>
    </w:p>
    <w:p>
      <w:pPr/>
      <w:r>
        <w:rPr>
          <w:lang w:val="hi_IN" w:bidi="hi_IN"/>
        </w:rPr>
      </w:r>
      <w:r>
        <w:rPr>
          <w:lang w:val="hi_IN" w:bidi="hi_IN"/>
        </w:rPr>
        <w:t xml:space="preserve">यहाँ रुकें और समूह में चर्चा करें कि आप </w:t>
      </w:r>
      <w:r>
        <w:rPr>
          <w:b/>
          <w:lang w:val="hi_IN" w:bidi="hi_IN"/>
        </w:rPr>
        <w:t>यरूशलेम</w:t>
      </w:r>
      <w:r>
        <w:rPr>
          <w:lang w:val="hi_IN" w:bidi="hi_IN"/>
        </w:rPr>
        <w:t xml:space="preserve"> के लिए किस शब्द या वाक्यांश का उपयोग करेंगे। अधिक जानकारी के लिए मुख्य शब्दावली में </w:t>
      </w:r>
      <w:r>
        <w:rPr>
          <w:lang w:val="hi_IN" w:bidi="hi_IN"/>
        </w:rPr>
        <w:t>यरूशलेम</w:t>
      </w:r>
      <w:r>
        <w:rPr>
          <w:lang w:val="hi_IN" w:bidi="hi_IN"/>
        </w:rPr>
        <w:t xml:space="preserve"> देखें। यदि आपने पहले ही बाइबल की किसी अन्य पुस्तक में इस शब्द का अनुवाद किया है, तो उसी शब्द का उपयोग करें जिसका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16:5–12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16:5–12 को सुनें और अपने मन में रखें।</w:t>
      </w:r>
    </w:p>
    <w:p>
      <w:pPr/>
      <w:r>
        <w:rPr>
          <w:lang w:val="hi_IN" w:bidi="hi_IN"/>
        </w:rPr>
      </w:r>
      <w:r>
        <w:rPr>
          <w:lang w:val="hi_IN" w:bidi="hi_IN"/>
        </w:rPr>
        <w:t>यदि सम्भव हो, तो 1 कुरिन्थियों 16:5–12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16:5–12 का ऑडियो संस्करण सबसे आसानी से समझ में आने वाले अनुवाद में सुनें।</w:t>
      </w:r>
    </w:p>
    <w:p>
      <w:pPr/>
      <w:r>
        <w:rPr>
          <w:lang w:val="hi_IN" w:bidi="hi_IN"/>
        </w:rPr>
      </w:r>
      <w:r>
        <w:rPr>
          <w:lang w:val="hi_IN" w:bidi="hi_IN"/>
        </w:rPr>
        <w:t>पौलुस के पत्र के पिछले भाग में, पौलुस ने उस धन के बारे में निर्देश दिए जो कुरिन्थुस के यरूशलेम के विश्वासियों के लिए इकट्ठा कर रहे थे। अब पौलुस अपनी कुछ यात्रा योजनाओं पर चर्चा करेगा। पौलुस का मित्र, तीमुथियुस, वर्तमान में कुरिन्थुस जा रहा है, इसलिए पौलुस कुरिन्थुस के लोगों से कहता है कि वे तीमुथियुस के साथ भलाई से व्यवहार करें। तब पौलुस समझाता है कि अपुल्लोस, जो एक और विश्वासी है, इस समय कुरिन्थुस नहीं आएगा।</w:t>
      </w:r>
    </w:p>
    <w:p>
      <w:pPr/>
      <w:r>
        <w:rPr>
          <w:lang w:val="hi_IN" w:bidi="hi_IN"/>
        </w:rPr>
      </w:r>
      <w:r>
        <w:rPr>
          <w:lang w:val="hi_IN" w:bidi="hi_IN"/>
        </w:rPr>
        <w:t>इस भाग में, पौलुस अपनी यात्रा योजनाओं के बारे में बात करता है। पौलुस कुरिन्थुस के विश्वासियों से मिलना चाहता है। पौलुस ने शायद इफिसुस से यह पत्र लिखा था, शायद मार्च या अप्रैल में। पौलुस मकिदूनिया क्षेत्र में यात्रा करने की योजना बनाता है, और शायद रास्ते में कलीसियाओं का दौरा करेगा। जो व्यक्ति इफिसुस से कुरिन्थुस तक भूमि मार्ग से यात्रा करता, वह सामान्यतः मकिदुनिया होकर जाता था।</w:t>
      </w:r>
    </w:p>
    <w:p>
      <w:pPr/>
      <w:r>
        <w:rPr>
          <w:lang w:val="hi_IN" w:bidi="hi_IN"/>
        </w:rPr>
      </w:r>
      <w:r>
        <w:rPr>
          <w:lang w:val="hi_IN" w:bidi="hi_IN"/>
        </w:rPr>
        <w:t xml:space="preserve">यहाँ रुकें और इफिसुस से </w:t>
      </w:r>
      <w:r>
        <w:rPr>
          <w:b/>
          <w:lang w:val="hi_IN" w:bidi="hi_IN"/>
        </w:rPr>
        <w:t>मकिदुनिया के माध्यम से कुरिन्थुस</w:t>
      </w:r>
      <w:r>
        <w:rPr>
          <w:lang w:val="hi_IN" w:bidi="hi_IN"/>
        </w:rPr>
        <w:t xml:space="preserve"> तक की यात्रा का नक्शा देखें। इस ऑडियो को यहाँ रोकें।</w:t>
      </w:r>
    </w:p>
    <w:p>
      <w:pPr/>
      <w:r>
        <w:rPr>
          <w:lang w:val="hi_IN" w:bidi="hi_IN"/>
        </w:rPr>
      </w:r>
      <w:r>
        <w:rPr>
          <w:lang w:val="hi_IN" w:bidi="hi_IN"/>
        </w:rPr>
        <w:t>पौलुस को यह निश्चित नहीं है कि वह कुरिन्थुस के विश्वासियों के साथ कब तक रह सकता है। पौलुस पूरे सर्दियों के समय, या ठंड के मौसम में कुरिन्थुस में रह सकता है, क्योंकि उस समय यात्रा करना कठिन होगा। हालाँकि पौलुस को निश्चित नहीं है कि वह कुरिन्थुस के बाद कहाँ जाएगा, लेकिन कुरिन्थुस के लोग पौलुस की अगली यात्रा की तैयारी करने में मदद कर सकते हैं। उस समय विश्वासी अक्सर यात्रा करने वाले अन्य विश्वासियों को भोजन और धन प्रदान करते थे। इसके अलावा, विश्वासी अक्सर अपने साथ यात्रा करने के लिए किसी और को ढूँढते थे, ताकि यह सुनिश्चित किया जा सके कि सभी लोग सुरक्षित रूप से पहुँचे। इस संस्कृति में, लोग मेहमानवाधिकार को मानते थे, या मेहमानों और यात्रियों की देखभाल करना बहुत महत्वपूर्ण था। जब पौलुस कुरिन्थुस में अंतिम बार था, तो पौलुस ने विश्वासियों से कोई भी पैसा स्वीकार करने से इनकार कर दिया था। अब हालाँकि, पौलुस कहता है कि वह कुरिन्थुस के विश्वासियों को पौलुस की मदद करने देगा, ताकि वे पौलुस की ओर अपनी परवाह दिखा सकें।</w:t>
      </w:r>
    </w:p>
    <w:p>
      <w:pPr/>
      <w:r>
        <w:rPr>
          <w:lang w:val="hi_IN" w:bidi="hi_IN"/>
        </w:rPr>
      </w:r>
      <w:r>
        <w:rPr>
          <w:lang w:val="hi_IN" w:bidi="hi_IN"/>
        </w:rPr>
        <w:t>यहाँ रुकें और इस प्रश्न पर समूह में चर्चा करें: आपकी संस्कृति में, आप अपने साथ रहने वाले मेहमानों के साथ कैसे व्यवहार करते हैं? आप उन मेहमानों की मदद कैसे करते हैं या उनकी देखभाल कैसे करते हैं? इस ऑडियो को यहाँ रोकें।</w:t>
      </w:r>
    </w:p>
    <w:p>
      <w:pPr/>
      <w:r>
        <w:rPr>
          <w:lang w:val="hi_IN" w:bidi="hi_IN"/>
        </w:rPr>
      </w:r>
      <w:r>
        <w:rPr>
          <w:lang w:val="hi_IN" w:bidi="hi_IN"/>
        </w:rPr>
        <w:t>पौलुस अपनी योजनाओं के बारे में निश्चित नहीं है, परन्तु पौलुस कुरिन्थुस में लंबा समय बिताना चाहता है। यदि पौलुस निकट भविष्य में केवल एक छोटी यात्रा के लिए आ सकता है, तो पौलुस इंतजार करेगा और बाद में आएगा, जब वह लंबे समय तक रह सके। हालाँकि पौलुस कहता है कि प्रभु पौलुस की योजनाओं को नियंत्रित करता है, इसलिए पौलुस को अपनी योजनाओं को बदलना पड़ सकता है।</w:t>
      </w:r>
    </w:p>
    <w:p>
      <w:pPr/>
      <w:r>
        <w:rPr>
          <w:lang w:val="hi_IN" w:bidi="hi_IN"/>
        </w:rPr>
      </w:r>
      <w:r>
        <w:rPr>
          <w:lang w:val="hi_IN" w:bidi="hi_IN"/>
        </w:rPr>
        <w:t>अभी, पौलुस पिन्तेकुस्त तक इफिसुस में रहने की योजना बनाता है। पिन्तेकुस्त एक यहूदी त्योहार या धार्मिक उत्सव है। लोग आमतौर पर मई के अंत या जून की शुरुआत में पिन्तेकुस्त मनाते हैं। पौलुस यहीं रुकेगा क्योंकि परमेश्वर ने पौलुस को इफिसुस में एक बड़ा अवसर दिया है। बहुत से लोग ऐसे हैं जो सुसमाचार सुनना चाहते हैं! हालाँकि, बहुत से लोग यह भी चाहते हैं कि पौलुस सुसमाचार प्रचार करना बंद कर दे। पौलुस जानता है कि वह दोनों के साथ सुसमाचार साझा कर सकता है!</w:t>
      </w:r>
    </w:p>
    <w:p>
      <w:pPr/>
      <w:r>
        <w:rPr>
          <w:lang w:val="hi_IN" w:bidi="hi_IN"/>
        </w:rPr>
      </w:r>
      <w:r>
        <w:rPr>
          <w:lang w:val="hi_IN" w:bidi="hi_IN"/>
        </w:rPr>
        <w:t>फिर पौलुस तीमुथियुस के बारे में बात करता है। पौलुस की योजना है कि तीमुथियुस जल्द ही कुरिन्थुस पहुँचे परन्तु पौलुस तीमुथियुस के लिए चिंतित है। कुछ कुरिन्थुस के लोग पौलुस से क्रोधित हैं, और तीमुथियुस पौलुस का मित्र है। पौलुस सोचता है कि इस कारण कुरिन्थुस के लोग तीमुथियुस के साथ दोस्ताना व्यवहार नहीं करेंगे। पौलुस कुरिन्थुस के लोगों से कहता है कि वे तीमुथियुस के साथ नफ़रत के बजाय प्यार से पेश आएँ, क्योंकि तीमुथियुस प्रभु की सेवा कर रहा है, ठीक उसी तरह जैसे पौलुस करता है।</w:t>
      </w:r>
    </w:p>
    <w:p>
      <w:pPr/>
      <w:r>
        <w:rPr>
          <w:lang w:val="hi_IN" w:bidi="hi_IN"/>
        </w:rPr>
      </w:r>
      <w:r>
        <w:rPr>
          <w:lang w:val="hi_IN" w:bidi="hi_IN"/>
        </w:rPr>
        <w:t>यहाँ रुकें और इस प्रश्न पर समूह में चर्चा करें: किसी ऐसे समय की कहानी सुनाएँ जब आपने अपने किसी मित्र को लोगों के किसी दूसरे समूह से मिलवाया हो या उनके पास भेजा हो—जिन लोगों को आप पहले से जानते थे। आप क्या चाहते थे कि वह समूह आपके मित्र के साथ कैसा व्यवहार करे? आपने यह सुनिश्चित करने के लिए क्या किया कि आपका मित्र नए समूह में सहज और सुरक्षित महसूस करे? आपने लोगों के समूह को अपने मित्र के बारे में क्या बताया? इस ऑडियो को यहाँ रोकें।</w:t>
      </w:r>
    </w:p>
    <w:p>
      <w:pPr/>
      <w:r>
        <w:rPr>
          <w:lang w:val="hi_IN" w:bidi="hi_IN"/>
        </w:rPr>
      </w:r>
      <w:r>
        <w:rPr>
          <w:lang w:val="hi_IN" w:bidi="hi_IN"/>
        </w:rPr>
        <w:t>तीमुथियुस कुरिन्थुस से मिलने के बाद, तीमुथियुस पौलुस के पास वापस यात्रा करने की योजना बनाता है। पौलुस कुरिन्थुस के लोगों से कहता है कि वे तीमुथियुस को भोजन और आवश्यक वस्तुएँ देकर उसकी पौलुस के पास लौटने की यात्रा के लिए तैयारी में सहायता करें। पौलुस कुरिन्थुस के लोगों से यह भी कहता है कि वे तीमुथियुस को शांति से तीमुथियुस के मार्ग पर भेज दें। जब लोग एक-दूसरे से दूर जाते थे, तो वे पारंपरिक आशीष या अलविदा कहते थे, "शांति से जाओ।" पौलुस कुरिन्थुस के लोगों से कहता है कि वे तीमुथियुस को आशीष दें, ताकि यह प्रकट हो कि विश्वासियों और तीमुथियुस के बीच शांति है।</w:t>
      </w:r>
    </w:p>
    <w:p>
      <w:pPr/>
      <w:r>
        <w:rPr>
          <w:lang w:val="hi_IN" w:bidi="hi_IN"/>
        </w:rPr>
      </w:r>
      <w:r>
        <w:rPr>
          <w:lang w:val="hi_IN" w:bidi="hi_IN"/>
        </w:rPr>
        <w:t>यहाँ रुकें और इस प्रश्न पर समूह में चर्चा करें: आपकी संस्कृति में, लोग एक-दूसरे को अलविदा कैसे कहते हैं? लोग क्या करते हैं और क्या कहते हैं? लोग ऐसा क्यों करते हैं? इस ऑडियो को यहाँ रोकें।</w:t>
      </w:r>
    </w:p>
    <w:p>
      <w:pPr/>
      <w:r>
        <w:rPr>
          <w:lang w:val="hi_IN" w:bidi="hi_IN"/>
        </w:rPr>
      </w:r>
      <w:r>
        <w:rPr>
          <w:lang w:val="hi_IN" w:bidi="hi_IN"/>
        </w:rPr>
        <w:t>फिर पौलुस अपुल्लोस की योजनाओं के बारे में बात करता है। याद रखें, अपुल्लोस एक विश्वासी और एक अगुवा था जिसने कुरिन्थुस में सिखाया था। संभव है कि कुरिन्थुस के लोगों ने अपुल्लोस को कुरिन्थुस आने के लिए एक पत्र लिखा था। कुरिन्थुस के कुछ विश्वासियों ने समस्या उत्पन्न की, जब उन्होंने कहा कि वे अपुल्लोस के अनुयायी हैं और वे उन लोगों से सहमत नहीं थे जो किसी और अगुवे, जैसे पौलुस, का अनुसरण करते थे।</w:t>
      </w:r>
    </w:p>
    <w:p>
      <w:pPr/>
      <w:r>
        <w:rPr>
          <w:lang w:val="hi_IN" w:bidi="hi_IN"/>
        </w:rPr>
      </w:r>
      <w:r>
        <w:rPr>
          <w:lang w:val="hi_IN" w:bidi="hi_IN"/>
        </w:rPr>
        <w:t>पौलुस दिखाता है कि पौलुस और अपुल्लोस एक-दूसरे के साथ प्रतिस्पर्धा करने के बजाय एक साथ काम करते थे। पौलुस अपुल्लोस को पौलुस का भाई कहता है, जो मसीह में एक साथी विश्वासी है। पौलुस और अपुल्लोस एक-दूसरे से लड़ नहीं रहे हैं या जलन नहीं कर रहे हैं। पौलुस ने अपुल्लोस से भी आग्रह किया कि वह कुछ अन्य विश्वासियों के साथ कुरिन्थुस जाए। हालाँकि, पौलुस कहता है कि अपुल्लोस ने इस समय आने का निश्चय नहीं किया। अपुल्लोस को भविष्य में किसी समय कुरिन्थियों से मिलने की उम्मीद थी जो अपुल्लोस के लिए बेहतर होगा।</w:t>
      </w:r>
      <w:r>
        <w:rPr>
          <w:lang w:val="hi_IN" w:bidi="hi_IN"/>
        </w:rPr>
      </w:r>
    </w:p>
    <w:p>
      <w:pPr>
        <w:pStyle w:val="Heading3"/>
      </w:pPr>
      <w:r>
        <w:rPr>
          <w:lang w:val="hi_IN" w:bidi="hi_IN"/>
        </w:rPr>
        <w:t>घटनाओं को समझाना</w:t>
      </w:r>
    </w:p>
    <w:p>
      <w:pPr/>
      <w:r>
        <w:rPr>
          <w:lang w:val="hi_IN" w:bidi="hi_IN"/>
        </w:rPr>
      </w:r>
      <w:r>
        <w:rPr>
          <w:lang w:val="hi_IN" w:bidi="hi_IN"/>
        </w:rPr>
        <w:t>1 कुरिन्थियों 16:5–12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पौलुस अपनी योजनाओं का वर्णन करता है। पौलुस शुरुआती वसंत तक इफिसुस में रहेगा, क्योंकि बहुत से लोग हैं जिन्हें सुसमाचार बताना हैं। फिर पौलुस मकिदुनिया से होकर कुरिन्थुस की यात्रा करने की योजना बनाता है। पौलुस आशा रखते हैं कि यदि प्रभु की इच्छा हो, तो वे कुरिन्थुस के लोगों के साथ कुछ समय तक ठहरेगा।</w:t>
      </w:r>
    </w:p>
    <w:p>
      <w:pPr/>
      <w:r>
        <w:rPr>
          <w:lang w:val="hi_IN" w:bidi="hi_IN"/>
        </w:rPr>
      </w:r>
      <w:r>
        <w:rPr>
          <w:b/>
          <w:lang w:val="hi_IN" w:bidi="hi_IN"/>
        </w:rPr>
        <w:t>दूसरे भाग में:</w:t>
      </w:r>
      <w:r>
        <w:rPr>
          <w:lang w:val="hi_IN" w:bidi="hi_IN"/>
        </w:rPr>
        <w:t xml:space="preserve"> पौलुस कुरिन्थुस के लोगों से आग्रह करता है कि जब तीमुथियुस पहुँचे, तो वे तीमुथियुस के साथ भलाई से व्यवहार करें। पौलुस कुरिन्थुस के लोगों से कहता है कि जब तीमुथियुस वहाँ से पौलुस के पास लौटे, तो वे उसकी सहायता करें और जो कुछ उसे आवश्यक हो वह दें।</w:t>
      </w:r>
    </w:p>
    <w:p>
      <w:pPr/>
      <w:r>
        <w:rPr>
          <w:lang w:val="hi_IN" w:bidi="hi_IN"/>
        </w:rPr>
      </w:r>
      <w:r>
        <w:rPr>
          <w:b/>
          <w:lang w:val="hi_IN" w:bidi="hi_IN"/>
        </w:rPr>
        <w:t>तीसरे भाग में:</w:t>
      </w:r>
      <w:r>
        <w:rPr>
          <w:lang w:val="hi_IN" w:bidi="hi_IN"/>
        </w:rPr>
        <w:t xml:space="preserve"> पौलुस अपुल्लोस की योजनाओं को समझाता है। हालाँकि पौलुस ने अपुल्लोस को आने के लिए कहा, फिर भी वह इस समय नहीं आएगा। अपुल्लोस एक और बार कुरिन्थियों से मिलने की आशा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 विश्वासी जो किसी को यह पत्र ऊँचे स्वर में पढ़ते हुए सुन रहे हैं।</w:t>
      </w:r>
    </w:p>
    <w:p>
      <w:pPr>
        <w:pStyle w:val="ListBullet"/>
        <w:spacing w:line="240" w:lineRule="auto"/>
        <w:ind w:left="720"/>
      </w:pPr>
      <w:r>
        <w:rPr>
          <w:lang w:val="hi_IN" w:bidi="hi_IN"/>
        </w:rPr>
      </w:r>
      <w:r>
        <w:rPr>
          <w:lang w:val="hi_IN" w:bidi="hi_IN"/>
        </w:rPr>
        <w:t xml:space="preserve">प्रभु यीशु </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अन्य विश्वासी जो यात्रा कर रहे हैं</w:t>
      </w:r>
    </w:p>
    <w:p>
      <w:pPr>
        <w:pStyle w:val="ListBullet"/>
        <w:spacing w:line="240" w:lineRule="auto"/>
        <w:ind w:left="720"/>
      </w:pPr>
      <w:r>
        <w:rPr>
          <w:lang w:val="hi_IN" w:bidi="hi_IN"/>
        </w:rPr>
      </w:r>
      <w:r>
        <w:rPr>
          <w:lang w:val="hi_IN" w:bidi="hi_IN"/>
        </w:rPr>
        <w:t>और अपुल्लोस</w:t>
      </w:r>
    </w:p>
    <w:p>
      <w:pPr/>
      <w:r>
        <w:rPr>
          <w:lang w:val="hi_IN" w:bidi="hi_IN"/>
        </w:rPr>
      </w:r>
      <w:r>
        <w:rPr>
          <w:lang w:val="hi_IN" w:bidi="hi_IN"/>
        </w:rPr>
        <w:t>पौलुस के पत्र के पिछले भाग में, पौलुस ने इस बारे में बात की कि कुरिन्थुस के लोगों को अन्य विश्वासियों के लिए पैसे कैसे इकट्ठा करना चाहिए, क्योंकि कुरिन्थुस के लोग पौलुस की यात्रा की तैयारी करते हैं। अब इस भाग में, पौलुस कुरिन्थुस की यात्रा करने की पौलुस की योजनाओं के साथ-साथ तीमुथियुस और अपुल्लोस की योजनाओं के बारे में बात करेगा। पौलुस अक्सर पत्र के अंत में यात्रा योजनाओं के बारे में बात करता था।</w:t>
      </w:r>
    </w:p>
    <w:p>
      <w:pPr/>
      <w:r>
        <w:rPr>
          <w:lang w:val="hi_IN" w:bidi="hi_IN"/>
        </w:rPr>
      </w:r>
      <w:r>
        <w:rPr>
          <w:lang w:val="hi_IN" w:bidi="hi_IN"/>
        </w:rPr>
        <w:t>यहाँ रुकें और समूह में इस प्रश्न पर चर्चा करें: मान लें कि आप किसी दूसरे नगर में कुछ मित्रों से मिलने के लिए यात्रा की योजना बना रहे हैं। आप उन मित्रों को अपनी योजनाओं के बारे में कैसे बताएँगे? समूह को बताएँ कि आप उस नगर में कैसे पहुँचने की योजना बनाते हैं और आप कितने समय तक रहेंगे। आप उन्हें और क्या जानकारी बताएँगे? इस ऑडियो को यहाँ रोकें।</w:t>
      </w:r>
    </w:p>
    <w:p>
      <w:pPr/>
      <w:r>
        <w:rPr>
          <w:lang w:val="hi_IN" w:bidi="hi_IN"/>
        </w:rPr>
      </w:r>
      <w:r>
        <w:rPr>
          <w:lang w:val="hi_IN" w:bidi="hi_IN"/>
        </w:rPr>
        <w:t>पौलुस के पत्र के इस भाग के पहले भाग में, पौलुस की अपनी योजनाओं के बारे में बात करता है। संभव है कि जब पौलुस यह लिख रहा है, तब वह इफिसुस नगर में हो। परमेश्वर पौलुस को वहाँ सुसमाचार के बारे में बात करने के लिए अच्छे अवसर दे रहा है। पौलुस कहता है कि यह ऐसा है जैसे परमेश्वर ने एक दरवाजा खोला, ताकि पौलुस उसमें से होकर नए स्थानों में सुसमाचार सुनाए।</w:t>
      </w:r>
    </w:p>
    <w:p>
      <w:pPr/>
      <w:r>
        <w:rPr>
          <w:lang w:val="hi_IN" w:bidi="hi_IN"/>
        </w:rPr>
      </w:r>
      <w:r>
        <w:rPr>
          <w:lang w:val="hi_IN" w:bidi="hi_IN"/>
        </w:rPr>
        <w:t>यहाँ रुकें और समूह में इस प्रश्न पर चर्चा करें: एक ऐसे समय की कहानी सुनाएँ जब परमेश्वर ने आपको एक अच्छा अवसर दिया था। आप किन शब्दों या वाक्यांशों का उपयोग यह बताने के लिए करेंगे कि परमेश्वर ने यह कैसे किया? इस ऑडियो को यहाँ रोकें।</w:t>
      </w:r>
    </w:p>
    <w:p>
      <w:pPr/>
      <w:r>
        <w:rPr>
          <w:lang w:val="hi_IN" w:bidi="hi_IN"/>
        </w:rPr>
      </w:r>
      <w:r>
        <w:rPr>
          <w:lang w:val="hi_IN" w:bidi="hi_IN"/>
        </w:rPr>
        <w:t>पौलुस यह भी कहता है कि लोग पौलुस का विरोध कर रहे हैं। ये लोग नहीं चाहते कि पौलुस सुसमाचार के बारे में बात करे। लेकिन ये लोग पौलुस को रोक नहीं सकते! पौलुस इफिसुस में रहना चाहता है और पिन्तेकुस्त के पर्व तक शिक्षा देना चाहता है। लोग इस त्योहार को मई के अंत या जून की शुरुआत में मनाते हैं। किसी विशेष दिन के बजाय, लोग अक्सर कहते थे, "मैं इस त्योहार के समय के करीब कुछ कर रहा हूँ," क्योंकि लोग जानते थे कि त्योहार कब होंगे। संभव है कि पौलुस इस पर्व को मनाना चाहते थे, या उसने वर्ष के समय को बताने के लिए इस पर्व का उल्लेख किया।</w:t>
      </w:r>
    </w:p>
    <w:p>
      <w:pPr/>
      <w:r>
        <w:rPr>
          <w:lang w:val="hi_IN" w:bidi="hi_IN"/>
        </w:rPr>
      </w:r>
      <w:r>
        <w:rPr>
          <w:lang w:val="hi_IN" w:bidi="hi_IN"/>
        </w:rPr>
        <w:t>यहाँ रुकें और समूह में इस प्रश्न पर चर्चा करें: आप वर्ष के अलग-अलग समय के बारे में कैसे बात करते हैं? जब आप कुछ करने जा रहे हों, तो आप किन घटनाओं या मौसमों के बारे में बात करेंगे? इस ऑडियो को यहाँ रोकें।</w:t>
      </w:r>
    </w:p>
    <w:p>
      <w:pPr/>
      <w:r>
        <w:rPr>
          <w:lang w:val="hi_IN" w:bidi="hi_IN"/>
        </w:rPr>
      </w:r>
      <w:r>
        <w:rPr>
          <w:lang w:val="hi_IN" w:bidi="hi_IN"/>
        </w:rPr>
        <w:t>तब पौलुस भूमि मार्ग से कुरिन्थुस जाने की योजना बनाता है। पौलुस मकिदुनिया के क्षेत्र से होकर जाएगा, जो यूनान के उत्तरी भाग में है। पौलुस शायद रास्ते में विश्वासियों से मिलने और उनके साथ रहने की योजना बना रहा है। यदि पौलुस ऐसा करता है, तो वह कुरिन्थुस में सर्दी के समय, या जब उस क्षेत्र में मौसम ठंडा हो जाता है, तब पहुँच सकता है। जब पौलुस आएगा तो पौलुस कुरिन्थुस में लंबे समय तक रहना चाहता है। पौलुस पूरे सर्दियों में रहना चाहता था, जब वैसे भी यात्रा करना खतरनाक होगा। फिर कुरिन्थुस के लोग पौलुस की अगली यात्रा के लिए मदद कर सकते हैं और उसे तैयार कर सकते हैं। पौलुस निश्चित नहीं हैं कि कुरिन्थुस के बाद वह कहाँ जाएगा, परन्तु जहाँ भी वह जाएगा, उसे भोजन और आवश्यक वस्तुओं की आवश्यकता होगी।</w:t>
      </w:r>
    </w:p>
    <w:p>
      <w:pPr/>
      <w:r>
        <w:rPr>
          <w:lang w:val="hi_IN" w:bidi="hi_IN"/>
        </w:rPr>
      </w:r>
      <w:r>
        <w:rPr>
          <w:lang w:val="hi_IN" w:bidi="hi_IN"/>
        </w:rPr>
        <w:t xml:space="preserve">यहाँ रुकें और इफिसुस से </w:t>
      </w:r>
      <w:r>
        <w:rPr>
          <w:b/>
          <w:lang w:val="hi_IN" w:bidi="hi_IN"/>
        </w:rPr>
        <w:t>मकिदुनिया के माध्यम से कुरिन्थुस</w:t>
      </w:r>
      <w:r>
        <w:rPr>
          <w:lang w:val="hi_IN" w:bidi="hi_IN"/>
        </w:rPr>
        <w:t xml:space="preserve"> तक की यात्रा का नक्शा देखें। इस ऑडियो को यहाँ रोकें।</w:t>
      </w:r>
    </w:p>
    <w:p>
      <w:pPr/>
      <w:r>
        <w:rPr>
          <w:lang w:val="hi_IN" w:bidi="hi_IN"/>
        </w:rPr>
      </w:r>
      <w:r>
        <w:rPr>
          <w:lang w:val="hi_IN" w:bidi="hi_IN"/>
        </w:rPr>
        <w:t>दूसरे भाग में, पौलुस तीमुथियुस के बारे में बात करता है। पौलुस पहले ही तीमुथियुस को कुरिन्थुस भेज चुका है, जैसे पौलुस ने पहले भाग में कहा था। पौलुस नहीं जानता कि तीमुथियुस कब पहुँचेगा। तीमुथियुस कुरिन्थुस जा रहा है ताकि विश्वासियों को याद दिलाया जा सके कि विश्वासियों को क्या करना चाहिए। पौलुस जानता है कि कुरिन्थुस के कुछ लोग तीमुथियुस की बातों से नाराज़ हो सकते हैं, इसलिए उसे चिंता है कि लोग उसके साथ बुरा व्यवहार कर सकते हैं। पौलुस कहता है कि जब भी तीमुथियुस पहुँचे, कुरिन्थुस के लोग ऐसा कुछ नहीं करेंगे जिससे तीमुथियुस डर जाए। पौलुस कुरिन्थुस के लोगों को याद दिलाता है कि तीमुथियुस प्रभु के लिए काम कर रहा है, ठीक उसी तरह जैसे पौलुस करता है। इसलिए कुरिन्थुस के लोगों को तीमुथियुस से घृणा या अनादर करने के बजाय सम्मान के साथ व्यवहार करना चाहिए।</w:t>
      </w:r>
    </w:p>
    <w:p>
      <w:pPr/>
      <w:r>
        <w:rPr>
          <w:lang w:val="hi_IN" w:bidi="hi_IN"/>
        </w:rPr>
      </w:r>
      <w:r>
        <w:rPr>
          <w:lang w:val="hi_IN" w:bidi="hi_IN"/>
        </w:rPr>
        <w:t>पौलुस कहता है कि जब तीमुथियुस कुरिन्थुस से लौटकर पौलुस के पास जाए, तो कुरिन्थुस के लोग उसे शांति के साथ विदा करें। पौलुस चाहता है कि कुरिन्थुस के लोग तीमुथियुस को शांति के साथ पारंपरिक आशीष दें। पौलुस तीमुथियुस की परवाह करता है और चाहता है कि तीमुथियुस का कुरिन्थियों के साथ पूरा समय शांतिपूर्ण हो! पौलुस तीमुथियुस और उसके साथियों का इंतजार करेगा। पौलुस इन साथियों को "भाई" कहता है, जिसका अर्थ है साथी विश्वासी। यह शायद पुरुषों का एक समूह था जो तीमुथियुस के साथ यात्रा कर रहा था।</w:t>
      </w:r>
    </w:p>
    <w:p>
      <w:pPr/>
      <w:r>
        <w:rPr>
          <w:lang w:val="hi_IN" w:bidi="hi_IN"/>
        </w:rPr>
      </w:r>
      <w:r>
        <w:rPr>
          <w:lang w:val="hi_IN" w:bidi="hi_IN"/>
        </w:rPr>
        <w:t>यहाँ रुकें और समूह में चर्चा करें: दूसरे चरण में अपनी चर्चा को याद रखें कि आप अपनी संस्कृति में लोगों को अलविदा कैसे कहते हैं। जब तीमुथियुस जाता है, तब कुरिन्थुस के लोग उसे शांति का आशीष कैसे देंगे, इस विषय में आप कैसे बात करेंगे? इस ऑडियो को यहाँ रोकें।</w:t>
      </w:r>
    </w:p>
    <w:p>
      <w:pPr/>
      <w:r>
        <w:rPr>
          <w:lang w:val="hi_IN" w:bidi="hi_IN"/>
        </w:rPr>
      </w:r>
      <w:r>
        <w:rPr>
          <w:lang w:val="hi_IN" w:bidi="hi_IN"/>
        </w:rPr>
        <w:t>तीसरे भाग में, पौलुस अपुल्लोस के निर्णय के बारे में बात करता है। पौलुस अपुल्लोस को "हमारा भाई" भी कहता है। अपुल्लोस वास्तव में पौलुस का भाई नहीं है, परन्तु वह यीशु मसीह में एक सह-विश्वासी है। पौलुस दिखा रहा है कि अपुल्लोस एक मित्र है और पौलुस की तरह प्रभु की सेवा करता है।</w:t>
      </w:r>
    </w:p>
    <w:p>
      <w:pPr/>
      <w:r>
        <w:rPr>
          <w:lang w:val="hi_IN" w:bidi="hi_IN"/>
        </w:rPr>
      </w:r>
      <w:r>
        <w:rPr>
          <w:lang w:val="hi_IN" w:bidi="hi_IN"/>
        </w:rPr>
        <w:t>कुरिन्थुस के लोगों ने शायद एक पत्र या संदेश भेजा था जिसमें अपुल्लोस से कुरिन्थुस आने के लिए कहा था। पौलुस ने अपुल्लोस से आग्रह किया कि वह कुछ अन्य भाइयों या साथी विश्वासियों के साथ जाए, जो कुरिन्थुस जा रहे हैं। ये भाई तीमुथियुस के साथ यात्रा कर रहे समूह हो सकते हैं, या इस पत्र को कुरिन्थुस ले जाने वाले समूह हो सकते हैं। हालाँकि, अपुल्लोस ने फैसला किया कि यह यात्रा के लिए अच्छा समय नहीं था। परन्तु अपुल्लोस आशा रखता है कि वह किसी उचित समय पर भविष्य में कुरिन्थुस के लोगों से मिलने आएगा।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पौलुस, विश्वासियों, तीमुथियुस, अपुल्लोस, यात्रा करने वाले अन्य विश्वासियों और प्रभु यीशु मसीह का प्रतिनिधित्व करने के लिए चित्र, वस्तुओं, या यहाँ तक कि लोगों का उपयोग कर सकते हैं।</w:t>
      </w:r>
    </w:p>
    <w:p>
      <w:pPr/>
      <w:r>
        <w:rPr>
          <w:lang w:val="hi_IN" w:bidi="hi_IN"/>
        </w:rPr>
      </w:r>
      <w:r>
        <w:rPr>
          <w:lang w:val="hi_IN" w:bidi="hi_IN"/>
        </w:rPr>
        <w:t>इनमें से प्रत्येक के लिए लोग, चित्र या वस्तुएँ चुनें। जब आप इन पदों की कहानी दोबारा सुनाना शुरू करें, तो याद रखें कि पौलुस अलग-अलग स्थानों की यात्रा करने के बारे में बात कर रहा है। आप कमरे में अलग-अलग क्षेत्रों को चुन सकते हैं ताकि उन अलग-अलग शहरों को दर्शाए जा सके जिनके बारे में पौलुस बात कर रहा है। जब पौलुस इफिसुस में अच्छे अवसरों के बारे में बात करता है, तो दिखाएँ कि कुछ लोग कैसे सुन रहे हैं, जबकि अन्य पौलुस को शिक्षा देने से रोकने की कोशिश करते हैं। दिखाएँ कि पौलुस कुरिन्थुस जाने के रास्ते में मकिदुनिया के विश्वासियों से मिलने की योजना कैसे बनाता है। तीमुथियुस को कुरिन्थुस की यात्रा करते हुए दिखाएँ। दिखाएँ कि विश्वासियों को तीमुथियुस का भलाई से स्वागत कैसे करना चाहिए। फिर जब तीमुथियुस पौलुस के पास वापस यात्रा करने की योजना बनाता है, तो दिखाएँ कि विश्वासी उसकी यात्रा के लिए उसे भोजन और आवश्यक वस्तुएँ देते हैं। उन साथियों को दिखाएँ जो तीमुथियुस के साथ यात्रा करते हैं।</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16:5–12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 xml:space="preserve">कुरिन्थुस के वे विश्वासी जो किसी को यह पत्र ऊँचे स्वर में पढ़ते हुए सुन रहे हैं। </w:t>
      </w:r>
    </w:p>
    <w:p>
      <w:pPr>
        <w:pStyle w:val="ListBullet"/>
        <w:spacing w:line="240" w:lineRule="auto"/>
        <w:ind w:left="720"/>
      </w:pPr>
      <w:r>
        <w:rPr>
          <w:lang w:val="hi_IN" w:bidi="hi_IN"/>
        </w:rPr>
      </w:r>
      <w:r>
        <w:rPr>
          <w:lang w:val="hi_IN" w:bidi="hi_IN"/>
        </w:rPr>
        <w:t xml:space="preserve">प्रभु यीशु </w:t>
      </w:r>
    </w:p>
    <w:p>
      <w:pPr>
        <w:pStyle w:val="ListBullet"/>
        <w:spacing w:line="240" w:lineRule="auto"/>
        <w:ind w:left="720"/>
      </w:pPr>
      <w:r>
        <w:rPr>
          <w:lang w:val="hi_IN" w:bidi="hi_IN"/>
        </w:rPr>
      </w:r>
      <w:r>
        <w:rPr>
          <w:lang w:val="hi_IN" w:bidi="hi_IN"/>
        </w:rPr>
        <w:t>तीमुथियुस</w:t>
      </w:r>
    </w:p>
    <w:p>
      <w:pPr>
        <w:pStyle w:val="ListBullet"/>
        <w:spacing w:line="240" w:lineRule="auto"/>
        <w:ind w:left="720"/>
      </w:pPr>
      <w:r>
        <w:rPr>
          <w:lang w:val="hi_IN" w:bidi="hi_IN"/>
        </w:rPr>
      </w:r>
      <w:r>
        <w:rPr>
          <w:lang w:val="hi_IN" w:bidi="hi_IN"/>
        </w:rPr>
        <w:t>अन्य विश्वासी जो यात्रा कर रहे हैं</w:t>
      </w:r>
    </w:p>
    <w:p>
      <w:pPr>
        <w:pStyle w:val="ListBullet"/>
        <w:spacing w:line="240" w:lineRule="auto"/>
        <w:ind w:left="720"/>
      </w:pPr>
      <w:r>
        <w:rPr>
          <w:lang w:val="hi_IN" w:bidi="hi_IN"/>
        </w:rPr>
      </w:r>
      <w:r>
        <w:rPr>
          <w:lang w:val="hi_IN" w:bidi="hi_IN"/>
        </w:rPr>
        <w:t>और अपुल्लोस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"मैं मकिदुनिया के क्षेत्र से होकर यात्रा करूँगा, और तब मैं तुम्हारे पास आऊँगा। मैं मकिदुनिया से होकर जाने की योजना बनाता हूँ। यदि सम्भव हो, तो मैं कुछ समय तक तुम्हारे साथ रहूँगा, शायद जब तक ठंड का मौसम समाप्त नहीं हो जाता। फिर आप मुझे अपनी अगली यात्रा के लिए आवश्यक चीजें दे सकते हैं, चाहे मैं कहीं भी जाऊँ। मैं तुमसे लम्बे समय से मिलना चाहता हूँ, जितना समय मैं अभी ठहर सकता हूँ उससे भी अधिक। यदि प्रभु मुझे अनुमति दे, तो मुझे लंबी यात्रा करने की आशा है। लेकिन पहले मैं पिन्तेकुस्त के पर्व तक इफिसुस में रहूँगा। मैं यहाँ रहूँगा क्योंकि मैं यहाँ बहुत से लोगों से प्रभु के बारे में बात कर सकता हूँ। यहाँ भी बहुत से लोग हैं जो नहीं चाहते कि मैं प्रचार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के विश्वासियों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पौलुस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“जब भी तीमुथियुस तुम्हारे पास पहुँचे, तो उसे तुम्हारे साथ काम करने में डरने न दो। तीमुथियुस प्रभु के लिए काम कर रहा है, जैसे मैं करता हूँ। इसलिए कोई भी तीमुथियुस को महत्वहीन न समझे। जब तीमुथियुस मेरे पास लौटे, तो उसकी यात्रा के लिए उसे जो आवश्यक हो वह उसे दे देना। जब तीमुथियुस जाए, तो उसे शान्ति का आशीर्वाद देकर विदा करना। मुझे आशा है कि तीमुथियुस अपने साथियों के साथ जल्द ही मेरे पास लौटेगा।"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तीमुथियुस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“हमारे भाई अपुल्लोस के विषय में, मैंने उसे अन्य भाइयों के साथ तुम्हारे पास जाने के लिए बहुत प्रोत्साहित किया। अपुल्लोस इस समय नहीं जाना चाहता है, लेकिन जब अवसर मिलेगा तो अपुल्लोस तुमसे मिलेगा।"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अपुल्लोस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16:5–12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यदि </w:t>
      </w:r>
      <w:r>
        <w:rPr>
          <w:b/>
          <w:lang w:val="hi_IN" w:bidi="hi_IN"/>
        </w:rPr>
        <w:t>प्रभु</w:t>
      </w:r>
      <w:r>
        <w:rPr>
          <w:lang w:val="hi_IN" w:bidi="hi_IN"/>
        </w:rPr>
        <w:t xml:space="preserve"> अनुमति देता है, तो पौलुस कुरिन्थुस के साथ लंबे समय तक रहने की आशा करता है। प्रभु अन्य लोगों पर स्वामी है, जिसके पास पूरा अधिकार है। इस मामले में, पौलुस शायद प्रभु यीशु के बारे में बात कर रहा है। </w:t>
      </w:r>
      <w:r>
        <w:rPr>
          <w:lang w:val="hi_IN" w:bidi="hi_IN"/>
        </w:rPr>
        <w:t>प्रभु</w:t>
      </w:r>
      <w:r>
        <w:rPr>
          <w:lang w:val="hi_IN" w:bidi="hi_IN"/>
        </w:rPr>
        <w:t xml:space="preserve"> के बारे में अधिक जानकारी के लिए, मुख्य शब्दावली को देखें। प्रभु के लिए उसी शब्द या वाक्यांश का उपयोग करें जिसका उपयोग आपने पिछले भागों में किया है।</w:t>
      </w:r>
    </w:p>
    <w:p>
      <w:pPr/>
      <w:r>
        <w:rPr>
          <w:lang w:val="hi_IN" w:bidi="hi_IN"/>
        </w:rPr>
      </w:r>
      <w:r>
        <w:rPr>
          <w:lang w:val="hi_IN" w:bidi="hi_IN"/>
        </w:rPr>
        <w:t xml:space="preserve">पौलुस </w:t>
      </w:r>
      <w:r>
        <w:rPr>
          <w:b/>
          <w:lang w:val="hi_IN" w:bidi="hi_IN"/>
        </w:rPr>
        <w:t>पिन्तेकुस्त</w:t>
      </w:r>
      <w:r>
        <w:rPr>
          <w:lang w:val="hi_IN" w:bidi="hi_IN"/>
        </w:rPr>
        <w:t xml:space="preserve"> तक इफिसुस में रहने की योजना बनाता है। पिन्तेकुस्त यहूदियों के लिए एक पवित्र दिन को दर्शाता है। इसका अर्थ है "पचासवाँ।" यह सप्ताहों के पर्व का यूनानी नाम है जिसे परमेश्वर ने मूसा को फसह के पर्व के 50 दिन बाद मनाने का निर्देश दिया था।</w:t>
      </w:r>
    </w:p>
    <w:p>
      <w:pPr/>
      <w:r>
        <w:rPr>
          <w:lang w:val="hi_IN" w:bidi="hi_IN"/>
        </w:rPr>
      </w:r>
      <w:r>
        <w:rPr>
          <w:lang w:val="hi_IN" w:bidi="hi_IN"/>
        </w:rPr>
        <w:t xml:space="preserve">यहाँ रुकें और समूह में चर्चा करें कि आप </w:t>
      </w:r>
      <w:r>
        <w:rPr>
          <w:b/>
          <w:lang w:val="hi_IN" w:bidi="hi_IN"/>
        </w:rPr>
        <w:t>पिन्तेकुस्त</w:t>
      </w:r>
      <w:r>
        <w:rPr>
          <w:lang w:val="hi_IN" w:bidi="hi_IN"/>
        </w:rPr>
        <w:t xml:space="preserve"> के लिए किस शब्द या वाक्यांश का उपयोग करेंगे। अधिक जानकारी के लिए मुख्य शब्दावली में </w:t>
      </w:r>
      <w:r>
        <w:rPr>
          <w:b/>
          <w:lang w:val="hi_IN" w:bidi="hi_IN"/>
        </w:rPr>
        <w:t>पिन्तेकुस्त</w:t>
      </w:r>
      <w:r>
        <w:rPr>
          <w:lang w:val="hi_IN" w:bidi="hi_IN"/>
        </w:rPr>
        <w:t xml:space="preserve">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पौलुस कुरिन्थियों से कहता है कि वे तीमुथियुस को </w:t>
      </w:r>
      <w:r>
        <w:rPr>
          <w:b/>
          <w:lang w:val="hi_IN" w:bidi="hi_IN"/>
        </w:rPr>
        <w:t>शान्ति</w:t>
      </w:r>
      <w:r>
        <w:rPr>
          <w:lang w:val="hi_IN" w:bidi="hi_IN"/>
        </w:rPr>
        <w:t xml:space="preserve"> की आशीष दें। शान्ति शब्द का अर्थ, संघर्षों का अभाव और जीवन की सम्पूर्णता या परिपूर्णता दोनों है। </w:t>
      </w:r>
      <w:r>
        <w:rPr>
          <w:b/>
          <w:lang w:val="hi_IN" w:bidi="hi_IN"/>
        </w:rPr>
        <w:t>शांति</w:t>
      </w:r>
      <w:r>
        <w:rPr>
          <w:lang w:val="hi_IN" w:bidi="hi_IN"/>
        </w:rPr>
        <w:t xml:space="preserve"> के बारे में अधिक जानकारी के लिए मुख्य शब्दावली को देखें। शान्ति के लिए उसी शब्द या वाक्यांश का इस्तेमाल करें जो आपने पिछले भागों में किया था।</w:t>
      </w:r>
    </w:p>
    <w:p>
      <w:pPr/>
      <w:r>
        <w:rPr>
          <w:lang w:val="hi_IN" w:bidi="hi_IN"/>
        </w:rPr>
      </w:r>
      <w:r>
        <w:rPr>
          <w:lang w:val="hi_IN" w:bidi="hi_IN"/>
        </w:rPr>
        <w:t xml:space="preserve">पौलुस को आशा है कि तीमुथियुस अन्य </w:t>
      </w:r>
      <w:r>
        <w:rPr>
          <w:b/>
          <w:lang w:val="hi_IN" w:bidi="hi_IN"/>
        </w:rPr>
        <w:t>भाइयों</w:t>
      </w:r>
      <w:r>
        <w:rPr>
          <w:lang w:val="hi_IN" w:bidi="hi_IN"/>
        </w:rPr>
        <w:t xml:space="preserve"> के साथ सुरक्षित रूप से लौटेगा। चूँकि परमेश्वर सभी विश्वासियों का पिता है, इसलिए सभी </w:t>
      </w:r>
      <w:r>
        <w:rPr>
          <w:b/>
          <w:lang w:val="hi_IN" w:bidi="hi_IN"/>
        </w:rPr>
        <w:t>विश्वासी</w:t>
      </w:r>
      <w:r>
        <w:rPr>
          <w:lang w:val="hi_IN" w:bidi="hi_IN"/>
        </w:rPr>
        <w:t xml:space="preserve"> भाई और बहनों की तरह हैं। इसलिए पौलुस अक्सर किसी साथी विश्वासी का उल्लेख करते समय भाई शब्द का उपयोग करता है। भाइयों के लिए उन्हीं शब्दों या वाक्यांशों का उपयोग करें जिनका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16:13–18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16:13–18 को सुनें और अपने मन में रखें।</w:t>
      </w:r>
    </w:p>
    <w:p>
      <w:pPr/>
      <w:r>
        <w:rPr>
          <w:lang w:val="hi_IN" w:bidi="hi_IN"/>
        </w:rPr>
      </w:r>
      <w:r>
        <w:rPr>
          <w:lang w:val="hi_IN" w:bidi="hi_IN"/>
        </w:rPr>
        <w:t>यदि सम्भव हो, तो 1 कुरिन्थियों 16:13–18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पवित्र आत्मा,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16:13–18 का ऑडियो संस्करण सबसे आसानी से समझ में आने वाले अनुवाद में सुनें।</w:t>
      </w:r>
    </w:p>
    <w:p>
      <w:pPr/>
      <w:r>
        <w:rPr>
          <w:lang w:val="hi_IN" w:bidi="hi_IN"/>
        </w:rPr>
      </w:r>
      <w:r>
        <w:rPr>
          <w:lang w:val="hi_IN" w:bidi="hi_IN"/>
        </w:rPr>
        <w:t>पौलुस के पत्र के पिछले भाग में, पौलुस ने कुरिन्थुस की यात्रा करने की अपनी योजनाओं के बारे में बात की। फिर पौलुस ने तीमुथियुस और अपुल्लोस की यात्रा योजनाओं के बारे में बात की। इस भाग में, पौलुस कलीसिया को कुछ अंतिम सामान्य निर्देश देता है। फिर पौलुस स्तिफनास, फूरतूनातुस और अखइकुस और उनके जैसे दूसरों के बारे में बात करता है जो परमेश्वर के लोगों की सेवा करते हैं।</w:t>
      </w:r>
    </w:p>
    <w:p>
      <w:pPr/>
      <w:r>
        <w:rPr>
          <w:lang w:val="hi_IN" w:bidi="hi_IN"/>
        </w:rPr>
      </w:r>
      <w:r>
        <w:rPr>
          <w:lang w:val="hi_IN" w:bidi="hi_IN"/>
        </w:rPr>
        <w:t>पौलुस इस भाग की शुरुआत कुरिन्थियों को पाँच बड़े आदेश देकर करता है।</w:t>
      </w:r>
    </w:p>
    <w:p>
      <w:pPr/>
      <w:r>
        <w:rPr>
          <w:lang w:val="hi_IN" w:bidi="hi_IN"/>
        </w:rPr>
      </w:r>
      <w:r>
        <w:rPr>
          <w:lang w:val="hi_IN" w:bidi="hi_IN"/>
        </w:rPr>
        <w:t>सबसे पहले, पौलुस विश्वासियों को चौकस रहने की आज्ञा देता है। पौलुस संभवतः विश्वासियों से कह रहा है कि वे संसार का न्याय करने के लिए मसीह के लौटने के लिए तैयार रहें। मसीह के वापस आने के लिए तैयार रहने का एक भाग यह है कि विश्वासियों को उन सभी पापों से सावधान रहना चाहिए, जिनके लिए वे प्रलोभित हो सकते हैं और जिनके बारे में पौलुस ने इस पत्र में पहले विश्वासियों को चेतावनी दी थी।</w:t>
      </w:r>
    </w:p>
    <w:p>
      <w:pPr/>
      <w:r>
        <w:rPr>
          <w:lang w:val="hi_IN" w:bidi="hi_IN"/>
        </w:rPr>
      </w:r>
      <w:r>
        <w:rPr>
          <w:lang w:val="hi_IN" w:bidi="hi_IN"/>
        </w:rPr>
        <w:t>यहाँ रुकें और समूह में इस प्रश्न पर चर्चा करें: किसी ऐसे व्यक्ति के बारे में एक कहानी सुनाएँ जो शत्रु पर हमला करने की स्थिति में चौकस था, या सावधान रह रहा था। उस व्यक्ति ने आगे जो कुछ भी होने वाला था उसके लिए तैयार रहने के लिए किस प्रकार के कार्य किए? इस ऑडियो को यहाँ रोकें।</w:t>
      </w:r>
    </w:p>
    <w:p>
      <w:pPr/>
      <w:r>
        <w:rPr>
          <w:lang w:val="hi_IN" w:bidi="hi_IN"/>
        </w:rPr>
      </w:r>
      <w:r>
        <w:rPr>
          <w:lang w:val="hi_IN" w:bidi="hi_IN"/>
        </w:rPr>
        <w:t>दूसरा, पौलुस विश्वास में दृढ़ रहने के लिए, या मसीह का अनुसरण करते रहने के लिए कहता है। विश्वासियों को दृढ़ खड़े रहना चाहिए, और झूठे देवताओं की आराधना करके या अन्य तरीकों से पाप करके गिरना नहीं चाहिए।</w:t>
      </w:r>
    </w:p>
    <w:p>
      <w:pPr/>
      <w:r>
        <w:rPr>
          <w:lang w:val="hi_IN" w:bidi="hi_IN"/>
        </w:rPr>
      </w:r>
      <w:r>
        <w:rPr>
          <w:lang w:val="hi_IN" w:bidi="hi_IN"/>
        </w:rPr>
        <w:t>तीसरा, पौलुस साहसी या बहादुर होने के लिए कहता है। इससे पहले पौलुस के पत्र में, पौलुस ने लिखा था कि कुरिन्थुस के कई विश्वासी घमण्ड कर रहे थे, और कई परमेश्वर की व्यवस्थाओं का पालन नहीं कर रहे थे। पौलुस चाहता है कि कुरिन्थुस के विश्वासी यह जानें कि उन्हें साहसी होना चाहिए और परमेश्वर का अनुसरण करना चाहिए, यहाँ तक कि जब उनके आसपास के लोग सही रीति से परमेश्वर का अनुसरण नहीं कर रहे हों। इसलिए यहाँ पौलुस संभवतः पुराने नियम के एक भजन के बारे में सोच रहा है, जो कहता है कि यहोवा पर भरोसा रखो और दृढ़ तथा साहसी बनो, क्योंकि यहोवा उन लोगों की रक्षा करता है जो उसका अनुसरण करते हैं, परन्तु वह घमण्डी लोगों को लज्जित करता है।</w:t>
      </w:r>
    </w:p>
    <w:p>
      <w:pPr/>
      <w:r>
        <w:rPr>
          <w:lang w:val="hi_IN" w:bidi="hi_IN"/>
        </w:rPr>
      </w:r>
      <w:r>
        <w:rPr>
          <w:lang w:val="hi_IN" w:bidi="hi_IN"/>
        </w:rPr>
        <w:t>चौथा, पौलुस साहसी होने के लिए कहता है। पौलुस का अर्थ यह नहीं है कि विश्वासियों को शारीरिक रूप से मजबूत होना चाहिए। पौलुस विशेष भाषा का उपयोग कर रहा है ताकि विश्वासियों को चेतावनी दे सके कि वे पाप के प्रलोभन के आगे न झुकें। तुम्हें याद होगा कि कुरिन्थुस में बहुत से लोग मूर्तियों की पूजा करते थे, लैंगिक अनैतिकता में लिप्त थे, और अन्य ऐसे काम करते थे जिन्हें परमेश्वर घृणा करता है। क्योंकि कुरिन्थुस की संस्कृति भी विश्वासियों पर इन कामों को करने के लिए दबाव डालती थी, इसलिए पौलुस उन्हें चेतावनी दे रहा है कि वे आत्मिक रूप से मजबूत बनें—उस व्यक्ति की तरह जो शत्रु के विरुद्ध लड़ता है और उस लड़ाई में हारता नहीं है।</w:t>
      </w:r>
    </w:p>
    <w:p>
      <w:pPr/>
      <w:r>
        <w:rPr>
          <w:lang w:val="hi_IN" w:bidi="hi_IN"/>
        </w:rPr>
      </w:r>
      <w:r>
        <w:rPr>
          <w:lang w:val="hi_IN" w:bidi="hi_IN"/>
        </w:rPr>
        <w:t>यहाँ रुकें और समूह में इस प्रश्न पर चर्चा करें: एक व्यक्ति के बारे में एक कहानी सुनाओ, जिसने वही किया जो वह सही जानता था, भले ही दूसरों ने गलत करने का निर्णय लिया। अब किसी ऐसे व्यक्ति के बारे में बताएँ जो दूसरे लोगों के काम का अनुसरण करता था, भले ही वह व्यक्ति जानता था कि वह गलत काम कर रहा है। इस ऑडियो को यहाँ रोकें।</w:t>
      </w:r>
    </w:p>
    <w:p>
      <w:pPr/>
      <w:r>
        <w:rPr>
          <w:lang w:val="hi_IN" w:bidi="hi_IN"/>
        </w:rPr>
      </w:r>
      <w:r>
        <w:rPr>
          <w:lang w:val="hi_IN" w:bidi="hi_IN"/>
        </w:rPr>
        <w:t>पाँचवाँ, पौलुस विश्वासियों से कहता है कि वे जो कुछ भी करें, उसमें प्रेम दिखाएँ। तुम्हें याद होगा कि पौलुस ने अपने पत्र में पहले कहा था कि प्रेम उन्नति करता है, परन्तु ज्ञान घमण्ड उत्पन्न करता है या मनुष्य को घमण्डी बना देता है। इसलिए पौलुस विश्वासियों से कह रहा है कि वे जो कुछ भी करें उसमें प्रेम दिखाएँ, न कि ऐसा व्यवहार करें मानो वे दूसरों से अधिक बुद्धिमान हों।</w:t>
      </w:r>
    </w:p>
    <w:p>
      <w:pPr/>
      <w:r>
        <w:rPr>
          <w:lang w:val="hi_IN" w:bidi="hi_IN"/>
        </w:rPr>
      </w:r>
      <w:r>
        <w:rPr>
          <w:lang w:val="hi_IN" w:bidi="hi_IN"/>
        </w:rPr>
        <w:t>यहाँ रुकें और समूह में इस प्रश्न पर चर्चा करें: एक ऐसे व्यक्ति के बारे में एक कहानी सुनाएँ जो सोचता है कि वह व्यक्ति दूसरे लोगों से बेहतर है। उस व्यक्ति ने किस तरह के काम किए थे? अब एक ऐसे व्यक्ति के बारे में एक कहानी सुनाओ, जिसने दूसरों के लिए प्रेम से हर काम किया। उस व्यक्ति ने किस तरह के काम किए थे? इस ऑडियो को यहाँ रोकें।</w:t>
      </w:r>
    </w:p>
    <w:p>
      <w:pPr/>
      <w:r>
        <w:rPr>
          <w:lang w:val="hi_IN" w:bidi="hi_IN"/>
        </w:rPr>
      </w:r>
      <w:r>
        <w:rPr>
          <w:lang w:val="hi_IN" w:bidi="hi_IN"/>
        </w:rPr>
        <w:t>सबसे अधिक संभावना है, स्तिफनास, फूरतूनातुस और अखइकुस वे लोग थे जो कुरिन्थुस से पौलुस के पास कुरिन्थुस के लोगों का पत्र लाए थे। ये लोग शायद वही लोग होंगे जो पौलुस का पत्र वापस कुरिन्थियों के लोगों के पास ले जाएँगे। इसका अर्थ है कि कुरिन्थुस के लोग स्तिफनास और उसके घराने को जानते हैं, क्योंकि स्तिफनास कुरिन्थुस में रहता था और कुरिन्थुस की कलीसिया का हिस्सा था। एक घराने में परिवार के सदस्यों के साथ-साथ दास और सेवक भी शामिल हो सकते थे। स्तिफनुस और उसका घराना अखाया में मसीह पर विश्वास करने वाले पहले लोग थे। अखाया यूनान देश का एक प्रान्त या बड़ा क्षेत्र था, और कुरिन्थुस अखाया का राजधानी नगर था।</w:t>
      </w:r>
    </w:p>
    <w:p>
      <w:pPr/>
      <w:r>
        <w:rPr>
          <w:lang w:val="hi_IN" w:bidi="hi_IN"/>
        </w:rPr>
      </w:r>
      <w:r>
        <w:rPr>
          <w:lang w:val="hi_IN" w:bidi="hi_IN"/>
        </w:rPr>
        <w:t xml:space="preserve">यहाँ रुकें और समूह के रूप में </w:t>
      </w:r>
      <w:r>
        <w:rPr>
          <w:b/>
          <w:lang w:val="hi_IN" w:bidi="hi_IN"/>
        </w:rPr>
        <w:t>यूनान</w:t>
      </w:r>
      <w:r>
        <w:rPr>
          <w:lang w:val="hi_IN" w:bidi="hi_IN"/>
        </w:rPr>
        <w:t xml:space="preserve"> का नक्शा देखें। नक्शे पर अखाया प्रान्त और कुरिन्थुस नगर को ढूँढें। इस ऑडियो को यहाँ रोकें।</w:t>
      </w:r>
    </w:p>
    <w:p>
      <w:pPr/>
      <w:r>
        <w:rPr>
          <w:lang w:val="hi_IN" w:bidi="hi_IN"/>
        </w:rPr>
      </w:r>
      <w:r>
        <w:rPr>
          <w:lang w:val="hi_IN" w:bidi="hi_IN"/>
        </w:rPr>
        <w:t>पौलुस कहता है कि स्तिफनास और स्तिफनास के घराने ने अपने आप को परमेश्वर के लोगों की सेवा करने के लिए समर्पित कर दिया है, जिन्हें पौलुस संत कहता है। पौलुस विश्वासियों से आग्रह करता है, या उनसे दृढ़ता से कहता है, कि वे स्तिफनास और उसके घराने जैसे लोगों के अगुवाई का अनुसरण करते हुए उनके अधीन रहें। पौलुस यह भी कहता है कि जो लोग परमेश्वर के कार्य में मेहनत करते हैं, उनके जैसे सभी लोगों का आज्ञा पालन करें या उनका सम्मान करें।</w:t>
      </w:r>
    </w:p>
    <w:p>
      <w:pPr/>
      <w:r>
        <w:rPr>
          <w:lang w:val="hi_IN" w:bidi="hi_IN"/>
        </w:rPr>
      </w:r>
      <w:r>
        <w:rPr>
          <w:lang w:val="hi_IN" w:bidi="hi_IN"/>
        </w:rPr>
        <w:t>पौलुस कहता है कि जब स्तिफनास, फूरतूनातुस और अखइकुस पौलुस से मिलने पहुँचे तो पौलुस खुश था। हम निश्चित नहीं है कि फूरतूनातुस और अखइकुस कौन थे। ये उस समय के सामान्य नाम थे, विशेषकर दासों या उन लोगों के बीच जो पहले दास रह चुके थे। इसलिए, फूरतूनातुस और अखइकुस स्तिफनास के घराने का हिस्सा हो सकते हैं, या वे कुरिन्थुस की कलीसिया के केवल अन्य लोग हो सकते हैं।</w:t>
      </w:r>
    </w:p>
    <w:p>
      <w:pPr/>
      <w:r>
        <w:rPr>
          <w:lang w:val="hi_IN" w:bidi="hi_IN"/>
        </w:rPr>
      </w:r>
      <w:r>
        <w:rPr>
          <w:lang w:val="hi_IN" w:bidi="hi_IN"/>
        </w:rPr>
        <w:t>पौलुस कहता है कि जब स्तिफनास, फूरतूनातुस और अखइकुस आए तो वह इसलिए प्रसन्न हुआ क्योंकि इन लोगों ने कुरिन्थुस की कलीसिया की जो कमी थी, उसे पूरा किया। पौलुस का अर्थ है कि वह प्रोत्साहित हुआ, क्योंकि स्तिफनास, फूरतूनातुस और अखइकुस को देखना ऐसा था मानो पूरी कलीसिया उससे मिलने आ गई हो। यद्यपि स्तिफनास, फूरतूनातुस और अखइकुस ने पौलुस को कुरिन्थुस की कलीसिया की समस्याओं के बारे में बताया, जिनके विषय में पौलुस ने इस पत्र में लिखा, फिर भी इन लोगों ने विश्वासियों के बारे में अच्छी बातें भी साझा की होंगी। इसलिए पौलुस कहता है कि इस भेंट ने उसकी आत्मा को ताज़गी दी, और वह यह भी कहता है कि इस भेंट ने कुरिन्थुस की कलीसिया की आत्मा को भी ताज़गी दी, या कलीसिया को आनंदित किया। पौलुस ऐसा इसलिए कहता है क्योंकि स्तिफनास, फूरतूनातुस और अखइकुस पौलुस का पत्र कुरिन्थुस की कलीसिया के पास वापस ले जाने में सक्षम थे।</w:t>
      </w:r>
    </w:p>
    <w:p>
      <w:pPr/>
      <w:r>
        <w:rPr>
          <w:lang w:val="hi_IN" w:bidi="hi_IN"/>
        </w:rPr>
      </w:r>
      <w:r>
        <w:rPr>
          <w:lang w:val="hi_IN" w:bidi="hi_IN"/>
        </w:rPr>
        <w:t>यहाँ रुकें और समूह में इस प्रश्न पर चर्चा करें: एक ऐसे समय के बारे में बताएँ जब एक अच्छा दोस्त या परिवार का सदस्य जिसे आपने लंबे समय से नहीं देखा था, बहुत दूर से आपसे मिलने आया था। वर्णन करें कि जब आपने उन्हें देखा तो आपने कैसा महसूस किया। इस ऑडियो को यहाँ रोकें।</w:t>
      </w:r>
    </w:p>
    <w:p>
      <w:pPr/>
      <w:r>
        <w:rPr>
          <w:lang w:val="hi_IN" w:bidi="hi_IN"/>
        </w:rPr>
      </w:r>
      <w:r>
        <w:rPr>
          <w:lang w:val="hi_IN" w:bidi="hi_IN"/>
        </w:rPr>
        <w:t>अन्त में, पौलुस विश्वासियों से कहता है कि वे स्तिफनास, फूरतूनातुस और अखइकुस जैसे लोगों को पहचानें। पौलुस का अर्थ है कि विश्वासियों को ऐसे लोगों पर ध्यान देना चाहिए और उनकी बात सुननी चाहिए, जो इन पुरुषों की तरह नम्रता से परमेश्वर का काम करते हुए कलीसिया की सेवा करते हैं। पहले, पौलुस ने विश्वासियों को चेतावनी दी थी कि वे लोगों का आदर या उनका अनुसरण उनकी बुद्धिमानी, उनकी धन-संपत्ति, या उनके महत्व के कारण न करें। लेकिन अब पौलुस विश्वासियों को दिखा रहा है कि विश्वासियों को किस प्रकार के लोगों का अनुसरण करना चाहिए।</w:t>
      </w:r>
      <w:r>
        <w:rPr>
          <w:lang w:val="hi_IN" w:bidi="hi_IN"/>
        </w:rPr>
      </w:r>
    </w:p>
    <w:p>
      <w:pPr>
        <w:pStyle w:val="Heading3"/>
      </w:pPr>
      <w:r>
        <w:rPr>
          <w:lang w:val="hi_IN" w:bidi="hi_IN"/>
        </w:rPr>
        <w:t>घटनाओं को समझाना</w:t>
      </w:r>
    </w:p>
    <w:p>
      <w:pPr/>
      <w:r>
        <w:rPr>
          <w:lang w:val="hi_IN" w:bidi="hi_IN"/>
        </w:rPr>
      </w:r>
      <w:r>
        <w:rPr>
          <w:lang w:val="hi_IN" w:bidi="hi_IN"/>
        </w:rPr>
        <w:t>1 कुरिन्थियों 16:13–18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पौलुस कुरिन्थुस की कलीसिया को पाँच बड़ी आज्ञाएँ देता है: सबसे पहली, सावधान रहो। दूसरी, विश्वास में दृढ़ता से खड़े रहो। तीसरी, साहसी बनो। चौथी, मजबूत रहो। पाँचवीं, अपने हर काम में प्रेम दिखाओ।</w:t>
      </w:r>
    </w:p>
    <w:p>
      <w:pPr/>
      <w:r>
        <w:rPr>
          <w:lang w:val="hi_IN" w:bidi="hi_IN"/>
        </w:rPr>
      </w:r>
      <w:r>
        <w:rPr>
          <w:b/>
          <w:lang w:val="hi_IN" w:bidi="hi_IN"/>
        </w:rPr>
        <w:t>दूसरे भाग में:</w:t>
      </w:r>
      <w:r>
        <w:rPr>
          <w:lang w:val="hi_IN" w:bidi="hi_IN"/>
        </w:rPr>
        <w:t xml:space="preserve"> पौलुस स्तिफनास और स्तिफनास के घराने के बारे में बात करता है, जो अखाया में पहले विश्वासी थे और जिन्होंने परमेश्वर के लोगों की सेवा की है। पौलुस विश्वासियों से दृढ़ता से कहता है कि वे स्तिफनास और स्तिफनास के घराने के नेतृत्व के अधीन रहें। पौलुस यह भी कहता है कि जब स्तिफनास, फूरतूनातुस और अखइकुस पौलुस से मिलने आए, तो पौलुस खुश था, क्योंकि इस यात्रा ने पौलुस की आत्मा और कुरिन्थुस की कलीसिया के आत्मा को भी तरोताजा किया था। अन्त में, पौलुस कहता है कि कलीसिया को ऐसे लोगों का सम्मान करना चाहिए जो इन पुरुषों के समान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कलीसिया</w:t>
      </w:r>
    </w:p>
    <w:p>
      <w:pPr>
        <w:pStyle w:val="ListBullet"/>
        <w:spacing w:line="240" w:lineRule="auto"/>
        <w:ind w:left="720"/>
      </w:pPr>
      <w:r>
        <w:rPr>
          <w:lang w:val="hi_IN" w:bidi="hi_IN"/>
        </w:rPr>
      </w:r>
      <w:r>
        <w:rPr>
          <w:lang w:val="hi_IN" w:bidi="hi_IN"/>
        </w:rPr>
        <w:t>स्तिफनास का घराना</w:t>
      </w:r>
    </w:p>
    <w:p>
      <w:pPr>
        <w:pStyle w:val="ListBullet"/>
        <w:spacing w:line="240" w:lineRule="auto"/>
        <w:ind w:left="720"/>
      </w:pPr>
      <w:r>
        <w:rPr>
          <w:lang w:val="hi_IN" w:bidi="hi_IN"/>
        </w:rPr>
      </w:r>
      <w:r>
        <w:rPr>
          <w:lang w:val="hi_IN" w:bidi="hi_IN"/>
        </w:rPr>
        <w:t>स्तिफनास</w:t>
      </w:r>
    </w:p>
    <w:p>
      <w:pPr>
        <w:pStyle w:val="ListBullet"/>
        <w:spacing w:line="240" w:lineRule="auto"/>
        <w:ind w:left="720"/>
      </w:pPr>
      <w:r>
        <w:rPr>
          <w:lang w:val="hi_IN" w:bidi="hi_IN"/>
        </w:rPr>
      </w:r>
      <w:r>
        <w:rPr>
          <w:lang w:val="hi_IN" w:bidi="hi_IN"/>
        </w:rPr>
        <w:t>फूरतूनातुस</w:t>
      </w:r>
    </w:p>
    <w:p>
      <w:pPr>
        <w:pStyle w:val="ListBullet"/>
        <w:spacing w:line="240" w:lineRule="auto"/>
        <w:ind w:left="720"/>
      </w:pPr>
      <w:r>
        <w:rPr>
          <w:lang w:val="hi_IN" w:bidi="hi_IN"/>
        </w:rPr>
      </w:r>
      <w:r>
        <w:rPr>
          <w:lang w:val="hi_IN" w:bidi="hi_IN"/>
        </w:rPr>
        <w:t>और अखइकुस</w:t>
      </w:r>
    </w:p>
    <w:p>
      <w:pPr/>
      <w:r>
        <w:rPr>
          <w:lang w:val="hi_IN" w:bidi="hi_IN"/>
        </w:rPr>
      </w:r>
      <w:r>
        <w:rPr>
          <w:lang w:val="hi_IN" w:bidi="hi_IN"/>
        </w:rPr>
        <w:t>सबसे पहले, पौलुस के पत्र के इस हिस्से के बारे में पूरे रूप में सोचें। याद रखें कि पौलुस यह पत्र कुरिन्थुस की कलीसिया को कई समस्याओं को सुधारने के लिए लिख रहा था। कलीसिया की कुछ मुख्य समस्याएँ लैंगिक अनैतिकता और मूर्तिपूजा हैं, साथ ही आत्मिक बुद्धि के विषय में घमण्ड और विभाजन भी हैं। इस भाग में, पौलुस विश्वासियों को पाँच मुख्य आज्ञाएँ देगा, ताकि वे वैसे ही सोचें और कार्य करें जैसा विश्वासियों को करना चाहिए। फिर पौलुस उन पुरुषों के बारे में बात करेगा जो कुरिन्थुस की कलीसिया से उससे मिलने आए थे, और यह भी बताएगा कि कलीसिया को उनके जीवन के उदाहरण का अनुसरण कैसे करना चाहिए।</w:t>
      </w:r>
    </w:p>
    <w:p>
      <w:pPr/>
      <w:r>
        <w:rPr>
          <w:lang w:val="hi_IN" w:bidi="hi_IN"/>
        </w:rPr>
      </w:r>
      <w:r>
        <w:rPr>
          <w:lang w:val="hi_IN" w:bidi="hi_IN"/>
        </w:rPr>
        <w:t>पौलुस अपने पत्र के इस अंतिम भाग की शुरुआत बहुत ही सरल और संक्षिप्त रूप से करता है। पौलुस नए नियम की अन्य पुस्तकों में अपने पत्रों के अन्त में भी इसी प्रकार लिखता है। हर पत्र में, पौलुस ऐसे शब्दों के साथ समाप्त करता है जो लोगों को तुरंत उन बातों को करना शुरू करने के लिए उत्साहित करते हैं, जिन्हें वह उन्हें करने के लिए कहता है। पौलुस चाहता है कि लोग समझें कि ये काम करना बहुत महत्वपूर्ण है।</w:t>
      </w:r>
    </w:p>
    <w:p>
      <w:pPr/>
      <w:r>
        <w:rPr>
          <w:lang w:val="hi_IN" w:bidi="hi_IN"/>
        </w:rPr>
      </w:r>
      <w:r>
        <w:rPr>
          <w:lang w:val="hi_IN" w:bidi="hi_IN"/>
        </w:rPr>
        <w:t>यहाँ रुकें और इस प्रश्न पर समूह में चर्चा करें: यदि आपने लोगों को कुछ महत्वपूर्ण विचार बताए हैं, और आप चाहते हैं कि वे लोग जल्दी से जाकर उन विचारों पर कार्य करना शुरू करें, तो आप किन शब्दों का उपयोग करेंगे? इस ऑडियो को यहाँ रोकें।</w:t>
      </w:r>
    </w:p>
    <w:p>
      <w:pPr/>
      <w:r>
        <w:rPr>
          <w:lang w:val="hi_IN" w:bidi="hi_IN"/>
        </w:rPr>
      </w:r>
      <w:r>
        <w:rPr>
          <w:lang w:val="hi_IN" w:bidi="hi_IN"/>
        </w:rPr>
        <w:t>पहले, पौलुस कलीसिया से कहता है कि वे सावधान रहें, चौकस रहें, या जागरूक बने रहें। बाइबल की अन्य पुस्तकें, जिनमें पौलुस के कुछ पत्र भी शामिल हैं, इन्हीं शब्दों का उपयोग इस बात के लिए करती हैं कि मसीह के शीघ्र पृथ्वी पर लौटने के लिए तैयार रहें। हालाँकि, दूसरे लोग उन्हीं शब्दों का उपयोग विश्वासियों को याद दिलाने के लिए करते हैं कि वे बुराई और शत्रु शैतान से सावधान रहें। पौलुस यह नहीं बताता कि कलीसिया को किन बातों के प्रति सावधान रहना चाहिए, परन्तु उसका अर्थ यह हो सकता है कि कलीसिया को यीशु के लौटने के लिए तैयार रहना चाहिए, और साथ ही बुराई के विरुद्ध दृढ़ खड़े रहने के लिए भी तैयार रहना चाहिए।</w:t>
      </w:r>
    </w:p>
    <w:p>
      <w:pPr/>
      <w:r>
        <w:rPr>
          <w:lang w:val="hi_IN" w:bidi="hi_IN"/>
        </w:rPr>
      </w:r>
      <w:r>
        <w:rPr>
          <w:lang w:val="hi_IN" w:bidi="hi_IN"/>
        </w:rPr>
        <w:t>यहाँ रुकें और इस प्रश्न पर समूह में चर्चा करें: यदि आप चाहते हैं कि लोग ध्यान दें और पास के खतरे से सावधान रहें, तो आप लोगों को बताने के लिए किन शब्दों का उपयोग करेंगे? यदि आवश्यकता हो, तो दूसरे चरण में बताई गई कहानी को दोबारा देखें, ताकि यह पता चल सके कि आपने इसका वर्णन कैसे किया था। इस ऑडियो को यहाँ रोकें।</w:t>
      </w:r>
    </w:p>
    <w:p>
      <w:pPr/>
      <w:r>
        <w:rPr>
          <w:lang w:val="hi_IN" w:bidi="hi_IN"/>
        </w:rPr>
      </w:r>
      <w:r>
        <w:rPr>
          <w:lang w:val="hi_IN" w:bidi="hi_IN"/>
        </w:rPr>
        <w:t>दूसरा, पौलुस विश्वासियों से कहता है कि वे अपने विश्वास में दृढ़ बने रहें। दृढ़ बने रहना एक विशेष अभिव्यक्ति है, जिसका अर्थ है कि यदि कोई आपको बदलने के लिए मजबूर भी करे, तब भी आप अपने सोचने या कार्य करने के तरीके को न बदलें। मूल भाषा में, पौलुस द्वारा उपयोग किए गए विशेष शब्दों का अर्थ यह हो सकता है कि विश्वासियों को मसीह के बारे में शिक्षाओं पर विश्वास करते हुए दृढ़ बने रहना चाहिए, या इसका अर्थ यह भी हो सकता है कि वे परमेश्वर और मसीह पर भरोसा करते हुए दृढ़ बने रहें। आपको याद होगा कि पौलुस ने इस पत्र में पहले इस विशेष भाषा का उपयोग किया था। पौलुस नए नियम के अपने कुछ अन्य पत्रों में भी इसी प्रकार की भाषा का उपयोग करता है।</w:t>
      </w:r>
    </w:p>
    <w:p>
      <w:pPr/>
      <w:r>
        <w:rPr>
          <w:lang w:val="hi_IN" w:bidi="hi_IN"/>
        </w:rPr>
      </w:r>
      <w:r>
        <w:rPr>
          <w:lang w:val="hi_IN" w:bidi="hi_IN"/>
        </w:rPr>
        <w:t>यहाँ रुकें और इस प्रश्न पर समूह में चर्चा करें: यदि आप यह कहना चाहते हैं कि लोग सच बातों पर तब भी विश्वास करते रहते हैं, जब दूसरे लोग उन पर झूठी बातों पर विश्वास करने का दबाव डालते हैं, तो आप इसे कैसे कहेंगे? इस ऑडियो को यहाँ रोकें।</w:t>
      </w:r>
    </w:p>
    <w:p>
      <w:pPr/>
      <w:r>
        <w:rPr>
          <w:lang w:val="hi_IN" w:bidi="hi_IN"/>
        </w:rPr>
      </w:r>
      <w:r>
        <w:rPr>
          <w:lang w:val="hi_IN" w:bidi="hi_IN"/>
        </w:rPr>
        <w:t>तीसरा, पौलुस कहता है कि साहसी बनो, या बहादुर बनो। मूल भाषा में, पौलुस द्वारा उपयोग किया गया शब्द नए नियम में कहीं और नहीं पाया गया है। हालाँकि, यह शब्द पुराने नियम में कई स्थानों पर पाया जाता है, और लगभग हमेशा उन अन्य शब्दों के साथ आता है जिनका अर्थ है “मज़बूत बनो।” पौलुस कलीसिया के विश्वासियों को उत्साहित कर रहा है कि जब वे खतरे से घिरे हों, विशेषकर उन शत्रुओं से जो उन्हें हानि पहुँचाना चाहते हैं या उन्हें परमेश्वर की आज्ञा का उल्लंघन करने के लिए उकसाते हैं, तब वे साहस रखें।</w:t>
      </w:r>
    </w:p>
    <w:p>
      <w:pPr/>
      <w:r>
        <w:rPr>
          <w:lang w:val="hi_IN" w:bidi="hi_IN"/>
        </w:rPr>
      </w:r>
      <w:r>
        <w:rPr>
          <w:lang w:val="hi_IN" w:bidi="hi_IN"/>
        </w:rPr>
        <w:t>यहाँ रुकें और समूह में इस प्रश्न पर चर्चा करें: यदि आप लोगों से कहना चाहते हैं कि वे अपने शत्रुओं से डरें नहीं, तो आप यह कैसे कहेंगे? इस ऑडियो को यहाँ रोकें।</w:t>
      </w:r>
    </w:p>
    <w:p>
      <w:pPr/>
      <w:r>
        <w:rPr>
          <w:lang w:val="hi_IN" w:bidi="hi_IN"/>
        </w:rPr>
      </w:r>
      <w:r>
        <w:rPr>
          <w:lang w:val="hi_IN" w:bidi="hi_IN"/>
        </w:rPr>
        <w:t>चौथा, पौलुस मजबूत बनने के लिए कहता है। पौलुस का अर्थ है कि विश्वास में मज़बूत बनो, अर्थात आत्मिक बल रखो, न कि शारीरिक बल। विश्वासियों को इस सामर्थ्य की आवश्यकता है, साथ ही उस साहस की भी जिसका उल्लेख पौलुस पहले कर चुका है, ताकि वे लैंगिक अनैतिकता, मूर्तिपूजा, और अन्य पापमय कार्यों के प्रलोभनों के विरुद्ध दृढ़ खड़े रह सकें, जिन्हें कई कुरिन्थियों के लोग कर रहे थे।</w:t>
      </w:r>
    </w:p>
    <w:p>
      <w:pPr/>
      <w:r>
        <w:rPr>
          <w:lang w:val="hi_IN" w:bidi="hi_IN"/>
        </w:rPr>
      </w:r>
      <w:r>
        <w:rPr>
          <w:lang w:val="hi_IN" w:bidi="hi_IN"/>
        </w:rPr>
        <w:t>पाँचवाँ, पौलुस विश्वासियों से कहता है, "जो कुछ तुम करो वह प्रेम से करो।" पौलुस का अर्थ है कि विश्वासियों को हर काम प्रेम के साथ, या प्रेमपूर्ण भाव से करना चाहिए। मूल भाषा में, पौलुस जिस शब्द का उपयोग प्रेम के लिए करता है, उसका अर्थ है किसी व्यक्ति के प्रति सच्ची सराहना और उच्च सम्मान के आधार पर उससे प्रेम करना। यह आज्ञा पौलुस की पहली चार आज्ञाओं से अलग है। मूल भाषा में, पहले चार आज्ञाओं में पौलुस द्वारा उपयोग किए गए शब्द यह दिखाते हैं कि वह सभी विश्वासियों से एक समूह के रूप में बात कर रहा है। लेकिन इस पाँचवीं आज्ञा में, पौलुस ऐसे शब्दों का उपयोग करता है जो दिखाते हैं कि पौलुस प्रत्येक व्यक्ति से व्यक्तिगत रूप से बात कर रहा है। इस प्रकार, पौलुस प्रत्येक विश्वासी से कह रहा है कि यदि वे अधिक आत्मिक बनना चाहते हैं, तो उन्हें दूसरों के साथ इस प्रकार के प्रेम से व्यवहार करना सीखना चाहिए। आपको याद होगा कि विश्वासी यह समझते थे कि अधिक आत्मिक बनने का अर्थ है बुद्धिमानी भरे शब्द बोलना सीखना, और वे घमण्ड करते हुए कलीसिया में अलग-अलग अगुवों का अनुसरण करने के कारण विभाजित हो गए थे। लेकिन पौलुस कह रहा है कि यदि विश्वासी सच में आत्मिक बनना चाहते हैं, तो उन्हें एक-दूसरे के साथ सच्चे प्रेम और प्रशंसा के साथ व्यवहार करना चाहिए।</w:t>
      </w:r>
    </w:p>
    <w:p>
      <w:pPr/>
      <w:r>
        <w:rPr>
          <w:lang w:val="hi_IN" w:bidi="hi_IN"/>
        </w:rPr>
      </w:r>
      <w:r>
        <w:rPr>
          <w:lang w:val="hi_IN" w:bidi="hi_IN"/>
        </w:rPr>
        <w:t>यहाँ रुकें और समूह में इस प्रश्न पर चर्चा करें: किसी ऐसे व्यक्ति के बारे में एक कहानी सुनाएँ जो दूसरों के साथ ऐसा प्रेम व्यवहार करता है जिससे यह दिखाया जा सके कि वह व्यक्ति वास्तव में उन अन्य लोगों की सराहना करता है और उन्हें महत्व देता है। इस व्यक्ति ने ऐसे कौन से काम किए, या कौन से शब्द कहे, जिनसे यह प्रकट होता है कि उसने दूसरों से प्रेम किया? इस ऑडियो को यहाँ रोकें।</w:t>
      </w:r>
    </w:p>
    <w:p>
      <w:pPr/>
      <w:r>
        <w:rPr>
          <w:lang w:val="hi_IN" w:bidi="hi_IN"/>
        </w:rPr>
      </w:r>
      <w:r>
        <w:rPr>
          <w:lang w:val="hi_IN" w:bidi="hi_IN"/>
        </w:rPr>
        <w:t>पौलुस कहता है, "हे भाइयों, अब मैं तुमसे आग्रह करता हूँ।" इन शब्दों के द्वारा, पौलुस यह दिखाता है कि वह विश्वासियों से किसी बात को दृढ़ता से करने के लिए कहने वाला है, परन्तु पहले वह उन्हें कुछ महत्वपूर्ण पृष्ठभूमि की बातों की याद दिलाएगा। इसके बाद पौलुस कहता है, "तुम स्तिफनास के घराने को जानते हो, कि वे अखाया के पहले फल हैं, और पवित्र लोगों की सेवा के लिये तैयार रहते हैं।" आपको याद होगा कि पौलुस के पत्र की शुरुआत में, उसने उल्लेख किया था कि जब वह कुरिन्थुस में था, तो उसने स्तिफनास के घराने को बपतिस्मा दिया था। इसलिए जब पौलुस कहता है कि स्तिफनास का घराना पहले फल थे, तो पौलुस विशेष भाषा का उपयोग करके यह अर्थ दे रहा है कि स्तिफनास के घराने के लोग अखाया में पहले विश्वासी थे, ठीक उसी तरह जैसे एक पौधा कुछ फल देता है और फिर अधिक बढ़ता जाता है। उन विश्वासियों के विपरीत जो घमण्ड कर रहे हैं और कलीसिया को विभाजित कर रहे हैं, पौलुस कहता है कि स्तिफनास के घराने के लोगों ने परमेश्वर के लोगों की सेवा करने और मदद करने के लिए खुद को समर्पित कर दिया है।</w:t>
      </w:r>
    </w:p>
    <w:p>
      <w:pPr/>
      <w:r>
        <w:rPr>
          <w:lang w:val="hi_IN" w:bidi="hi_IN"/>
        </w:rPr>
      </w:r>
      <w:r>
        <w:rPr>
          <w:lang w:val="hi_IN" w:bidi="hi_IN"/>
        </w:rPr>
        <w:t>यहाँ रुकें और समूह में इस प्रश्न पर चर्चा करें: जब आप किसी ऐसी अच्छी चीज़ की पहली घटना के बारे में बात करते हैं जो आगे भी होती रहेगी, जैसे कि किसी पौधे पर उगने वाला पहला फल, तो आप अपनी भाषा में किन शब्दों का इस्तेमाल करते हैं? इस ऑडियो को यहाँ रोकें।</w:t>
      </w:r>
    </w:p>
    <w:p>
      <w:pPr/>
      <w:r>
        <w:rPr>
          <w:lang w:val="hi_IN" w:bidi="hi_IN"/>
        </w:rPr>
      </w:r>
      <w:r>
        <w:rPr>
          <w:lang w:val="hi_IN" w:bidi="hi_IN"/>
        </w:rPr>
        <w:t>अब पौलुस यह बता कर समाप्त करता है कि वह कलीसिया से क्या करवाना चाहता है। पौलुस विश्वासियों से आग्रह करता है, या बहुत दृढ़ता से उनसे कहता है, कि वे कलीसिया के अगुवों का अनुसरण करें, जैसे स्तिफनास का घराना, और हर उस व्यक्ति का भी जो मेहनत करके अन्य विश्वासियों की सहायता करता है और उनकी आवश्यकताओं को पूरा करता है।</w:t>
      </w:r>
    </w:p>
    <w:p>
      <w:pPr/>
      <w:r>
        <w:rPr>
          <w:lang w:val="hi_IN" w:bidi="hi_IN"/>
        </w:rPr>
      </w:r>
      <w:r>
        <w:rPr>
          <w:lang w:val="hi_IN" w:bidi="hi_IN"/>
        </w:rPr>
        <w:t>पौलुस कहता है कि जब स्तिफनास, फूरतूनातुस और अखइकुस उससे मिलने आए, तब वह बहुत आनंदित हुआ या अत्यंत प्रसन्न हुआ। पौलुस कहता है कि ऐसा इसलिए है क्योंकि स्तिफनास, फूरतूनातुस और अखइकुस को देखना पूरी कलीसिया को देखने के समान था। क्योंकि ये लोग कुरिन्थुस की कलीसिया में हो रही बातों का समाचार पौलुस के पास लाए, इसलिए पौलुस यह पत्र लिख सका और इसे वापस कुरिन्थुस भेज सका ताकि कलीसिया इसे पढ़ सके। इसलिए पौलुस कहता है कि स्तिफनास, फूरतूनातुस और अखइकुस ने पौलुस की आत्मा और कलीसिया की आत्मा को भी तरोताजा किया। पौलुस का अर्थ है कि एक-दूसरे के साथ संवाद करने से पौलुस और कलीसिया दोनों को प्रोत्साहित किया गया है।</w:t>
      </w:r>
    </w:p>
    <w:p>
      <w:pPr/>
      <w:r>
        <w:rPr>
          <w:lang w:val="hi_IN" w:bidi="hi_IN"/>
        </w:rPr>
      </w:r>
      <w:r>
        <w:rPr>
          <w:lang w:val="hi_IN" w:bidi="hi_IN"/>
        </w:rPr>
        <w:t>यहाँ रुकें और इस प्रश्न पर समूह में चर्चा करें: अगर आपके कोई प्रिय दोस्त या परिवार वाले, जिनसे आप लंबे समय से नहीं मिले हैं, आपसे मिलने आते हैं, तो एक-दूसरे को देखने पर आपको कैसा महसूस होता है, इसे बताने के लिए आप किन शब्दों का इस्तेमाल करेंगे? यदि आवश्यकता हो, तो दूसरे चरण में बताई गई कहानी को दोबारा देखें, ताकि यह पता चल सके कि आपने इसका वर्णन कैसे किया था। इस ऑडियो को यहाँ रोकें।</w:t>
      </w:r>
    </w:p>
    <w:p>
      <w:pPr/>
      <w:r>
        <w:rPr>
          <w:lang w:val="hi_IN" w:bidi="hi_IN"/>
        </w:rPr>
      </w:r>
      <w:r>
        <w:rPr>
          <w:lang w:val="hi_IN" w:bidi="hi_IN"/>
        </w:rPr>
        <w:t>अन्त में, पौलुस कलीसिया से कहता है कि वे स्तिफनास, फूरतूनातुस और अखइकुस को पहचानें, और उन सभी पर ध्यान दें जो इन लोगों के समान काम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ऐसा करते समय, आप पौलुस, कुरिन्थुस की कलीसिया, स्तिफनास के घराने, स्तिफनास, फूरतूनातुस और अखइकुस का प्रतिनिधित्व करने के लिए चित्र, वस्तुओं, या यहाँ तक कि लोगों का उपयोग कर सकते हैं।</w:t>
      </w:r>
    </w:p>
    <w:p>
      <w:pPr/>
      <w:r>
        <w:rPr>
          <w:lang w:val="hi_IN" w:bidi="hi_IN"/>
        </w:rPr>
      </w:r>
      <w:r>
        <w:rPr>
          <w:lang w:val="hi_IN" w:bidi="hi_IN"/>
        </w:rPr>
        <w:t>इनमें से प्रत्येक के लिए लोग, चित्र या वस्तुएँ चुनें। जब आप इन पदों की कहानी को दोबारा बताना शुरू करें, तो याद रखें कि पौलुस विश्वासियों को कुछ आज्ञाएँ दे रहा है ताकि वे अलग तरह से सोचें और कार्य करें, और वह उन्हें यह भी दिखा रहा है कि उन्हें किस प्रकार के लोगों और व्यवहारों का अनुसरण करना चाहिए। आप चाहें तो पौलुस द्वारा दी गई पाँचों आज्ञाओं के शब्दों और कार्यों को अभिनय के रूप में प्रस्तुत कर सकते हैं। उदाहरण के लिए, आप किसी व्यक्ति को पहरेदार के रूप में खड़ा कर सकते हैं, जो शत्रु पर नज़र रखे। आप किसी व्यक्ति को दृढ़ खड़ा दिखा सकते हैं, जबकि अन्य लोग उसे दबाव डालकर दिशा बदलने या गिराने की कोशिश कर रहें हों। आप किसी व्यक्ति को साहसी या बहादुर होने का अभिनय करते हुए दिखा सकते हैं, जबकि अन्य लोग ऐसा अभिनय करें जैसे वे उस पर हमला कर रहे हों या उसे डराने की कोशिश कर रहे हों। आप किसी को मजबूत होने का दिखावा करने के लिए भी कह सकते हैं, जबकि दूसरे उस व्यक्ति को गलत काम करने के लिए प्रलोभन देने की कोशिश करें। फिर आप पौलुस को प्रत्येक व्यक्ति को यह दिखाते हुए दिखा सकते हैं कि उसे दूसरों के साथ प्रेम से कैसे व्यवहार करना चाहिए। इसके बाद, आप यह अभिनय कर सकते हैं कि स्तिफनास का घराना कलीसिया की सेवा कैसे करता है, और फिर पौलुस को यह दिखाते हुए प्रस्तुत कर सकते हैं कि कलीसिया को ऐसे लोगों के समान अगुवों का अनुसरण करना चाहिए। आप यह दिखा सकते हैं कि स्तिफनास, फूरतूनातुस और अखइकुस पौलुस के पास यात्रा करके आते हैं और उसे कुरिन्थुस की कलीसिया में हो रही बातों के बारे में बताते हैं। आप यह दिखा सकते हैं कि पौलुस अपना पत्र लिखता है, और फिर स्तिफनास, फूरतूनातुस और अखइकुस उसे कलीसिया तक वापस लेकर जाते हैं ताकि सभी लोग वह सुन सकें जो पौलुस ने लिखा। और फिर आप यह दिखा सकते हैं कि पौलुस कलीसिया को सिखा रहा है कि वे स्तिफनास, फूरतूनातुस और अखइकुस तथा उनके जैसे अन्य लोगों की बात सुनें और उनके समान आचरण करें।</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16:13–18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कलीसिया</w:t>
      </w:r>
    </w:p>
    <w:p>
      <w:pPr>
        <w:pStyle w:val="ListBullet"/>
        <w:spacing w:line="240" w:lineRule="auto"/>
        <w:ind w:left="720"/>
      </w:pPr>
      <w:r>
        <w:rPr>
          <w:lang w:val="hi_IN" w:bidi="hi_IN"/>
        </w:rPr>
      </w:r>
      <w:r>
        <w:rPr>
          <w:lang w:val="hi_IN" w:bidi="hi_IN"/>
        </w:rPr>
        <w:t>स्तिफनास का घराना</w:t>
      </w:r>
    </w:p>
    <w:p>
      <w:pPr>
        <w:pStyle w:val="ListBullet"/>
        <w:spacing w:line="240" w:lineRule="auto"/>
        <w:ind w:left="720"/>
      </w:pPr>
      <w:r>
        <w:rPr>
          <w:lang w:val="hi_IN" w:bidi="hi_IN"/>
        </w:rPr>
      </w:r>
      <w:r>
        <w:rPr>
          <w:lang w:val="hi_IN" w:bidi="hi_IN"/>
        </w:rPr>
        <w:t>स्तिफनास</w:t>
      </w:r>
    </w:p>
    <w:p>
      <w:pPr>
        <w:pStyle w:val="ListBullet"/>
        <w:spacing w:line="240" w:lineRule="auto"/>
        <w:ind w:left="720"/>
      </w:pPr>
      <w:r>
        <w:rPr>
          <w:lang w:val="hi_IN" w:bidi="hi_IN"/>
        </w:rPr>
      </w:r>
      <w:r>
        <w:rPr>
          <w:lang w:val="hi_IN" w:bidi="hi_IN"/>
        </w:rPr>
        <w:t>फूरतूनातुस</w:t>
      </w:r>
    </w:p>
    <w:p>
      <w:pPr>
        <w:pStyle w:val="ListBullet"/>
        <w:spacing w:line="240" w:lineRule="auto"/>
        <w:ind w:left="720"/>
      </w:pPr>
      <w:r>
        <w:rPr>
          <w:lang w:val="hi_IN" w:bidi="hi_IN"/>
        </w:rPr>
      </w:r>
      <w:r>
        <w:rPr>
          <w:lang w:val="hi_IN" w:bidi="hi_IN"/>
        </w:rPr>
        <w:t>और अखइकुस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पौलुस कहता है, "सावधान रहो। विश्वास में दृढ़ रहो। साहसी रहो। मजबूत बनो।"</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कलीसिया में विश्वासियों की भूमिका निभाने वाले लोगों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"अपने हर काम में प्रेम दिखाओ।"</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"स्तिफनास का घराना स्वयं को परमेश्वर के लोगों की सेवा करने के लिए समर्पित कर चुका है। इसलिए मैं तुमसे आग्रह करता हूँ कि स्तिफनास के घराने जैसे अगुवों का अनुसरण करो और किसी भी ऐसे व्यक्ति का अनुसरण करो जो उसी काम को करने के लिए कड़ी मेहनत करता हो!"</w:t>
      </w:r>
    </w:p>
    <w:p>
      <w:pPr>
        <w:pStyle w:val="ListBullet"/>
        <w:spacing w:line="240" w:lineRule="auto"/>
        <w:ind w:left="720"/>
      </w:pPr>
      <w:r>
        <w:rPr>
          <w:lang w:val="hi_IN" w:bidi="hi_IN"/>
        </w:rPr>
      </w:r>
      <w:r>
        <w:rPr>
          <w:lang w:val="hi_IN" w:bidi="hi_IN"/>
        </w:rPr>
        <w:t>कलीसिया में विश्वासियों की भूमिका निभाने वाले लोगों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स्तिफनास के घराने की भूमिका निभाने वाले लोगों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पौलुस कहता है, "मैं बहुत खुश था कि स्तिफनास, फूरतूनातुस और अखइकुस यहाँ आए। इन पुरुषों का मुझसे मिलने आना ऐसा था मानो तुम स्वयं यहाँ उपस्थित हो। इन लोगों ने मुझे प्रोत्साहित किया है, और मुझे यकीन है कि इन लोगों ने तुम्हें भी प्रोत्साहित किया है। उन लोगों का सम्मान करो जो इन लोगों की तरह काम करते हैं।"</w:t>
      </w:r>
    </w:p>
    <w:p>
      <w:pPr>
        <w:pStyle w:val="ListBullet"/>
        <w:spacing w:line="240" w:lineRule="auto"/>
        <w:ind w:left="720"/>
      </w:pPr>
      <w:r>
        <w:rPr>
          <w:lang w:val="hi_IN" w:bidi="hi_IN"/>
        </w:rPr>
      </w:r>
      <w:r>
        <w:rPr>
          <w:lang w:val="hi_IN" w:bidi="hi_IN"/>
        </w:rPr>
        <w:t>कलीसिया में विश्वासियों की भूमिका निभाने वाले लोगों से पूछें, "आप क्या महसूस कर रहे हैं या क्या सोच रहे हैं?" लोग इस तरह के उत्तर दे सकते हैं, जैसे:</w:t>
      </w:r>
    </w:p>
    <w:p>
      <w:pPr>
        <w:pStyle w:val="ListBullet"/>
        <w:spacing w:line="240" w:lineRule="auto"/>
        <w:ind w:left="720"/>
      </w:pPr>
      <w:r>
        <w:rPr>
          <w:lang w:val="hi_IN" w:bidi="hi_IN"/>
        </w:rPr>
      </w:r>
      <w:r>
        <w:rPr>
          <w:lang w:val="hi_IN" w:bidi="hi_IN"/>
        </w:rPr>
        <w:t>स्तिफनास, फूरतूनातुस और अखइकुस की भूमिका निभाने वाले लोगों से पूछें, "आप क्या महसूस कर रहे हैं या क्या सोच रहे हैं?" लोग इस तरह के उत्तर दे सकते हैं, जैसे:</w:t>
      </w:r>
      <w:r>
        <w:rPr>
          <w:lang w:val="hi_IN" w:bidi="hi_IN"/>
        </w:rPr>
      </w:r>
    </w:p>
    <w:p>
      <w:pPr>
        <w:pStyle w:val="Heading3"/>
      </w:pPr>
      <w:r>
        <w:rPr>
          <w:lang w:val="hi_IN" w:bidi="hi_IN"/>
        </w:rPr>
        <w:t>आवश्यक जानकारी</w:t>
      </w:r>
    </w:p>
    <w:p>
      <w:pPr/>
      <w:r>
        <w:rPr>
          <w:lang w:val="hi_IN" w:bidi="hi_IN"/>
        </w:rPr>
      </w:r>
      <w:r>
        <w:rPr>
          <w:lang w:val="hi_IN" w:bidi="hi_IN"/>
        </w:rPr>
        <w:t>1 कुरिन्थियों 16:13–18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पौलुस इस भाग की शुरुआत कलीसिया से यह कहते हुए करता है कि वे “सावधान रहें।” यह एक विशेष अभिव्यक्ति है, जिसका अर्थ है जागते रहना, सचेत और चौकस रहना, और अपने आस-पास हो रही बातों पर ध्यान रखना, ठीक वैसे जैसे कोई सैनिक शत्रु के आक्रमण के प्रति सतर्क रहता है।</w:t>
      </w:r>
    </w:p>
    <w:p>
      <w:pPr/>
      <w:r>
        <w:rPr>
          <w:lang w:val="hi_IN" w:bidi="hi_IN"/>
        </w:rPr>
      </w:r>
      <w:r>
        <w:rPr>
          <w:lang w:val="hi_IN" w:bidi="hi_IN"/>
        </w:rPr>
        <w:t xml:space="preserve">यहाँ रुकें और समूह में चर्चा करें कि </w:t>
      </w:r>
      <w:r>
        <w:rPr>
          <w:b/>
          <w:lang w:val="hi_IN" w:bidi="hi_IN"/>
        </w:rPr>
        <w:t>सावधान रहें</w:t>
      </w:r>
      <w:r>
        <w:rPr>
          <w:lang w:val="hi_IN" w:bidi="hi_IN"/>
        </w:rPr>
        <w:t xml:space="preserve"> के लिए आप कौन सा शब्द या वाक्यांश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पौलुस यह भी कहता है कि </w:t>
      </w:r>
      <w:r>
        <w:rPr>
          <w:b/>
          <w:lang w:val="hi_IN" w:bidi="hi_IN"/>
        </w:rPr>
        <w:t>विश्वास</w:t>
      </w:r>
      <w:r>
        <w:rPr>
          <w:lang w:val="hi_IN" w:bidi="hi_IN"/>
        </w:rPr>
        <w:t xml:space="preserve"> में </w:t>
      </w:r>
      <w:r>
        <w:rPr>
          <w:b/>
          <w:lang w:val="hi_IN" w:bidi="hi_IN"/>
        </w:rPr>
        <w:t>दृढ़ बने</w:t>
      </w:r>
      <w:r>
        <w:rPr>
          <w:lang w:val="hi_IN" w:bidi="hi_IN"/>
        </w:rPr>
        <w:t xml:space="preserve"> रहो। यह एक विशेष अभिव्यक्ति है, जिसका अर्थ है कि जब आप परमेश्वर का अनुसरण करते हैं, तब यदि कोई आपको बदलने के लिए मजबूर भी करे, तो भी आप अपने सोचने या कार्य करने के तरीके को न बदलें। यह बिल्कुल उस व्यक्ति के समान है जो एक ही स्थान पर खड़ा रहता है, चाहे लोग उसे नीचे धकेलने की कोशिश करें। "दृढ़ता से खड़े रहे" के लिए उसी शब्द या वाक्यांश का उपयोग करें जिसका उपयोग आपने पिछले भागों में किया है। </w:t>
      </w:r>
      <w:r>
        <w:rPr>
          <w:lang w:val="hi_IN" w:bidi="hi_IN"/>
        </w:rPr>
        <w:t>विश्वास</w:t>
      </w:r>
      <w:r>
        <w:rPr>
          <w:lang w:val="hi_IN" w:bidi="hi_IN"/>
        </w:rPr>
        <w:t xml:space="preserve"> के बारे में अधिक जानकारी के लिए मुख्य शब्दावली देखें, और विश्वास का अनुवाद उसी तरह करें जैसे आपने पिछले भागों में किया है।</w:t>
      </w:r>
    </w:p>
    <w:p>
      <w:pPr/>
      <w:r>
        <w:rPr>
          <w:lang w:val="hi_IN" w:bidi="hi_IN"/>
        </w:rPr>
      </w:r>
      <w:r>
        <w:rPr>
          <w:lang w:val="hi_IN" w:bidi="hi_IN"/>
        </w:rPr>
        <w:t xml:space="preserve">पौलुस कहता है कि सब कुछ </w:t>
      </w:r>
      <w:r>
        <w:rPr>
          <w:b/>
          <w:lang w:val="hi_IN" w:bidi="hi_IN"/>
        </w:rPr>
        <w:t>प्रेम</w:t>
      </w:r>
      <w:r>
        <w:rPr>
          <w:lang w:val="hi_IN" w:bidi="hi_IN"/>
        </w:rPr>
        <w:t xml:space="preserve"> से करें। मूल भाषा में, इस पद में पौलुस जिस शब्द का उपयोग प्रेम के लिए करता है, उसका अर्थ है लोगों के साथ स्नेह और चिंता के साथ व्यवहार करना, क्योंकि आप वास्तव में उस व्यक्ति की सराहना करते हैं और उसका गहरा सम्मान करते हैं। जो व्यक्ति इस प्रकार प्रेम करता है, वह दूसरों के साथ बुरे काम नहीं करता, बल्कि लोगों के साथ वैसा ही व्यवहार करता है जैसा वह स्वयं अपने लिए चाहता है। इस प्रकार के प्रेम के लिए उसी शब्द या वाक्यांश का उपयोग करें जिसका उपयोग आपने पिछले भागों में किया है।</w:t>
      </w:r>
    </w:p>
    <w:p>
      <w:pPr/>
      <w:r>
        <w:rPr>
          <w:lang w:val="hi_IN" w:bidi="hi_IN"/>
        </w:rPr>
      </w:r>
      <w:r>
        <w:rPr>
          <w:lang w:val="hi_IN" w:bidi="hi_IN"/>
        </w:rPr>
        <w:t xml:space="preserve">पौलुस कहता है, "मैं तुमसे </w:t>
      </w:r>
      <w:r>
        <w:rPr>
          <w:b/>
          <w:lang w:val="hi_IN" w:bidi="hi_IN"/>
        </w:rPr>
        <w:t>आग्रह</w:t>
      </w:r>
      <w:r>
        <w:rPr>
          <w:lang w:val="hi_IN" w:bidi="hi_IN"/>
        </w:rPr>
        <w:t xml:space="preserve"> करता हूँ, </w:t>
      </w:r>
      <w:r>
        <w:rPr>
          <w:b/>
          <w:lang w:val="hi_IN" w:bidi="hi_IN"/>
        </w:rPr>
        <w:t>भाइयों</w:t>
      </w:r>
      <w:r>
        <w:rPr>
          <w:lang w:val="hi_IN" w:bidi="hi_IN"/>
        </w:rPr>
        <w:t>।" आग्रह करना का अर्थ है मन से, या गहरी भावना के साथ किसी से कुछ करने के लिए कहना। मूल भाषा में, “भाइयों” के लिए प्रयुक्त यह शब्द उन सगे भाइयों के लिए नहीं है जो एक ही माता-पिता से जन्मे होते हैं। इसके स्थान पर, यह एक विशेष अभिव्यक्ति है जिसका अर्थ है मसीह में सह-विश्वासी, जो एक ही आत्मिक परिवार का भाग हैं। आग्रह करना और भाइयों और बहनों के लिए उन्हीं शब्दों या वाक्यांशों का उपयोग करें जिनका उपयोग आपने पिछले भागों में किया है।</w:t>
      </w:r>
    </w:p>
    <w:p>
      <w:pPr/>
      <w:r>
        <w:rPr>
          <w:lang w:val="hi_IN" w:bidi="hi_IN"/>
        </w:rPr>
      </w:r>
      <w:r>
        <w:rPr>
          <w:lang w:val="hi_IN" w:bidi="hi_IN"/>
        </w:rPr>
        <w:t xml:space="preserve">पौलुस कहता है कि स्तिफनास और स्तिफनास का </w:t>
      </w:r>
      <w:r>
        <w:rPr>
          <w:b/>
          <w:lang w:val="hi_IN" w:bidi="hi_IN"/>
        </w:rPr>
        <w:t>घराना</w:t>
      </w:r>
      <w:r>
        <w:rPr>
          <w:lang w:val="hi_IN" w:bidi="hi_IN"/>
        </w:rPr>
        <w:t xml:space="preserve"> अखाया में </w:t>
      </w:r>
      <w:r>
        <w:rPr>
          <w:b/>
          <w:lang w:val="hi_IN" w:bidi="hi_IN"/>
        </w:rPr>
        <w:t>पहिले फल</w:t>
      </w:r>
      <w:r>
        <w:rPr>
          <w:lang w:val="hi_IN" w:bidi="hi_IN"/>
        </w:rPr>
        <w:t xml:space="preserve"> थे। किसी व्यक्ति के घराने का अर्थ है वह हर कोई जो उस व्यक्ति के घर में रहता है। एक घराने में किसी व्यक्ति के परिवार के सदस्यों के साथ-साथ दास और सेवक भी शामिल हो सकते हैं। पहिले फल एक विशेष अभिव्यक्ति है, जिसका अर्थ है वे पहले लोग जो मसीही बने। जब कोई व्यक्ति किसी पौधे या पेड़ पर पहले कुछ फल उगते हुए देखता है, तो वह समझ जाता है कि जल्द ही और भी फल उगने वाले हैं। इसलिए पौलुस उसी तरह कह रहा है कि यद्यपि स्तिफनास के घराने ने पहले मसीह का अनुसरण करना शुरू किया था, लेकिन अखाया में बहुत से लोग भी मसीही बनेंगे। घराने और पहिले फलों के लिए उन्हीं शब्दों या वाक्यांशों का उपयोग करें जिनका उपयोग आपने पिछले भागों में किया है। </w:t>
      </w:r>
      <w:r>
        <w:rPr>
          <w:lang w:val="hi_IN" w:bidi="hi_IN"/>
        </w:rPr>
        <w:t>घराने</w:t>
      </w:r>
      <w:r>
        <w:rPr>
          <w:lang w:val="hi_IN" w:bidi="hi_IN"/>
        </w:rPr>
        <w:t xml:space="preserve"> के बारे में अधिक जानकारी के लिए मुख्य शब्दावली देखें।</w:t>
      </w:r>
    </w:p>
    <w:p>
      <w:pPr/>
      <w:r>
        <w:rPr>
          <w:lang w:val="hi_IN" w:bidi="hi_IN"/>
        </w:rPr>
      </w:r>
      <w:r>
        <w:rPr>
          <w:lang w:val="hi_IN" w:bidi="hi_IN"/>
        </w:rPr>
        <w:t xml:space="preserve">पौलुस कहता है कि स्तिफनास और उसके घराने ने अपने आप को </w:t>
      </w:r>
      <w:r>
        <w:rPr>
          <w:b/>
          <w:lang w:val="hi_IN" w:bidi="hi_IN"/>
        </w:rPr>
        <w:t>संत लोगों</w:t>
      </w:r>
      <w:r>
        <w:rPr>
          <w:lang w:val="hi_IN" w:bidi="hi_IN"/>
        </w:rPr>
        <w:t xml:space="preserve"> की सेवा करने के लिए </w:t>
      </w:r>
      <w:r>
        <w:rPr>
          <w:b/>
          <w:lang w:val="hi_IN" w:bidi="hi_IN"/>
        </w:rPr>
        <w:t>समर्पित</w:t>
      </w:r>
      <w:r>
        <w:rPr>
          <w:lang w:val="hi_IN" w:bidi="hi_IN"/>
        </w:rPr>
        <w:t xml:space="preserve"> कर दिया था। संत लोग शब्द का अर्थ है पवित्र लोग अर्थात वे लोग जिन्हें परमेश्वर ने अपने लिए अलग ठहराया है ताकि वे उस पर विश्वास करें। संतों के लिए उसी शब्द या वाक्यांश का उपयोग करें जिसका उपयोग आपने पिछले भागों में किया है। </w:t>
      </w:r>
      <w:r>
        <w:rPr>
          <w:b/>
          <w:lang w:val="hi_IN" w:bidi="hi_IN"/>
        </w:rPr>
        <w:t>संतों</w:t>
      </w:r>
      <w:r>
        <w:rPr>
          <w:lang w:val="hi_IN" w:bidi="hi_IN"/>
        </w:rPr>
        <w:t xml:space="preserve"> के बारे में अधिक जानकारी के लिए, मुख्य शब्दावली देखें। किसी की सेवा के लिए अपने आप को समर्पित करने का अर्थ है उस व्यक्ति या लोगों के समूह के लिए अपना समय, ऊर्जा और ध्यान देना। इसका अर्थ है उस व्यक्ति की भलाई के लिए काम करते हुए या उसकी देखभाल करते हुए समर्पण और निष्ठा दिखाना।</w:t>
      </w:r>
    </w:p>
    <w:p>
      <w:pPr/>
      <w:r>
        <w:rPr>
          <w:lang w:val="hi_IN" w:bidi="hi_IN"/>
        </w:rPr>
      </w:r>
      <w:r>
        <w:rPr>
          <w:lang w:val="hi_IN" w:bidi="hi_IN"/>
        </w:rPr>
        <w:t xml:space="preserve">यहाँ रुकें और समूह में चर्चा करें कि </w:t>
      </w:r>
      <w:r>
        <w:rPr>
          <w:b/>
          <w:lang w:val="hi_IN" w:bidi="hi_IN"/>
        </w:rPr>
        <w:t>समर्पित</w:t>
      </w:r>
      <w:r>
        <w:rPr>
          <w:lang w:val="hi_IN" w:bidi="hi_IN"/>
        </w:rPr>
        <w:t xml:space="preserve"> के लिए आप कौन सा शब्द या वाक्यांश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पौलुस कहता है कि स्तिफनास, फूरतूनातुस और अखइकुस ने उसकी </w:t>
      </w:r>
      <w:r>
        <w:rPr>
          <w:b/>
          <w:lang w:val="hi_IN" w:bidi="hi_IN"/>
        </w:rPr>
        <w:t>आत्मा</w:t>
      </w:r>
      <w:r>
        <w:rPr>
          <w:lang w:val="hi_IN" w:bidi="hi_IN"/>
        </w:rPr>
        <w:t xml:space="preserve">, अर्थात उसके भीतरी मन को </w:t>
      </w:r>
      <w:r>
        <w:rPr>
          <w:b/>
          <w:lang w:val="hi_IN" w:bidi="hi_IN"/>
        </w:rPr>
        <w:t>ताज़गी</w:t>
      </w:r>
      <w:r>
        <w:rPr>
          <w:lang w:val="hi_IN" w:bidi="hi_IN"/>
        </w:rPr>
        <w:t xml:space="preserve"> दी। किसी व्यक्ति की आत्मा के लिए उसी शब्द का उपयोग करें जिसका उपयोग आपने पिछले भागों में किया है, और अधिक जानकारी के लिए मुख्य शब्दावली में </w:t>
      </w:r>
      <w:r>
        <w:rPr>
          <w:lang w:val="hi_IN" w:bidi="hi_IN"/>
        </w:rPr>
        <w:t>आत्मा</w:t>
      </w:r>
      <w:r>
        <w:rPr>
          <w:lang w:val="hi_IN" w:bidi="hi_IN"/>
        </w:rPr>
        <w:t xml:space="preserve"> देखें। मूल भाषा में, ताज़गी दी के लिए पौलुस जिस शब्द का उपयोग करता है, उसका अर्थ है “विश्राम देना” या प्रोत्साहित करना और सामर्थ्य देना। जब इसी शब्द का उपयोग शारीरिक ताज़गी के लिए किया जाता है, तो इसका अर्थ होता है काम से विश्राम करना।</w:t>
      </w:r>
    </w:p>
    <w:p>
      <w:pPr/>
      <w:r>
        <w:rPr>
          <w:lang w:val="hi_IN" w:bidi="hi_IN"/>
        </w:rPr>
      </w:r>
      <w:r>
        <w:rPr>
          <w:lang w:val="hi_IN" w:bidi="hi_IN"/>
        </w:rPr>
        <w:t xml:space="preserve">यहाँ रुकें और समूह में चर्चा करें कि आप </w:t>
      </w:r>
      <w:r>
        <w:rPr>
          <w:b/>
          <w:lang w:val="hi_IN" w:bidi="hi_IN"/>
        </w:rPr>
        <w:t>ताज़गी</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पौलुस इस भाग को यह कहकर समाप्त करता है कि कलीसिया से यह कहकर कि वे स्तिफनास, फूरतूनातुस और अखइकुस जैसे लोगों को </w:t>
      </w:r>
      <w:r>
        <w:rPr>
          <w:b/>
          <w:lang w:val="hi_IN" w:bidi="hi_IN"/>
        </w:rPr>
        <w:t>पहचानें</w:t>
      </w:r>
      <w:r>
        <w:rPr>
          <w:lang w:val="hi_IN" w:bidi="hi_IN"/>
        </w:rPr>
        <w:t xml:space="preserve"> क्योंकि ये लोग अन्य विश्वासियों की विनम्रता से सेवा करते हैं। पहचानने का अर्थ है स्वीकार करना, ध्यान देना, सुनना, या सम्मान करना।</w:t>
      </w:r>
    </w:p>
    <w:p>
      <w:pPr/>
      <w:r>
        <w:rPr>
          <w:lang w:val="hi_IN" w:bidi="hi_IN"/>
        </w:rPr>
      </w:r>
      <w:r>
        <w:rPr>
          <w:lang w:val="hi_IN" w:bidi="hi_IN"/>
        </w:rPr>
        <w:t xml:space="preserve">यहाँ रुकें और समूह में चर्चा करें कि आप </w:t>
      </w:r>
      <w:r>
        <w:rPr>
          <w:b/>
          <w:lang w:val="hi_IN" w:bidi="hi_IN"/>
        </w:rPr>
        <w:t>पहचानने</w:t>
      </w:r>
      <w:r>
        <w:rPr>
          <w:lang w:val="hi_IN" w:bidi="hi_IN"/>
        </w:rPr>
        <w:t xml:space="preserve"> के लिए किस शब्द या वाक्यांश का उपयोग करेंगे। यदि आपने पहले ही बाइबल की किसी अन्य पुस्तक में इस वाक्यांश का अनुवाद किया है, तो उसी शब्द का उपयोग करें जिसका उपयोग आपने वहाँ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कुरिन्थियों 16:19–24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कुरिन्थियों 16:19–24 को सुनें और अपने मन में रखें।</w:t>
      </w:r>
    </w:p>
    <w:p>
      <w:pPr/>
      <w:r>
        <w:rPr>
          <w:lang w:val="hi_IN" w:bidi="hi_IN"/>
        </w:rPr>
      </w:r>
      <w:r>
        <w:rPr>
          <w:lang w:val="hi_IN" w:bidi="hi_IN"/>
        </w:rPr>
        <w:t>यदि सम्भव हो, तो 1 कुरिन्थियों 16:19–24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कुरिन्थियों 16:19–24 का ऑडियो संस्करण सबसे आसानी से समझ में आने वाले अनुवाद में सुनें।</w:t>
      </w:r>
    </w:p>
    <w:p>
      <w:pPr/>
      <w:r>
        <w:rPr>
          <w:lang w:val="hi_IN" w:bidi="hi_IN"/>
        </w:rPr>
      </w:r>
      <w:r>
        <w:rPr>
          <w:lang w:val="hi_IN" w:bidi="hi_IN"/>
        </w:rPr>
        <w:t>पौलुस अब अपने पत्र को समाप्त करता है। पौलुस कुरिन्थुस के कुछ अन्य विश्वासियों की ओर से विश्वासियों को अभिवादन करता है। इसका अर्थ है कि ये लोग चाहते हैं कि पौलुस कुरिन्थुस के लोगों से कहे कि ये लोग कुरिन्थुस के लोगों के बारे में सोचें और आशा करें कि कुरिन्थुस के लोग ठीक हैं।</w:t>
      </w:r>
    </w:p>
    <w:p>
      <w:pPr/>
      <w:r>
        <w:rPr>
          <w:lang w:val="hi_IN" w:bidi="hi_IN"/>
        </w:rPr>
      </w:r>
      <w:r>
        <w:rPr>
          <w:lang w:val="hi_IN" w:bidi="hi_IN"/>
        </w:rPr>
        <w:t>यहाँ रुकें और, यदि आप चाहें, तो यह गतिविधि करें: कमरे में तीन लोगों को अलग-अलग स्थानों पर खड़ा करें। कमरे के एक छोर पर रहने वाला व्यक्ति कमरे के दूसरी छोर के लोगों को कुछ बताना चाहता है। कमरे के एक छोर पर खड़ा व्यक्ति बीच में खड़े व्यक्ति से कहता है कि वह संदेश आगे पहुँचा दे। इस ऑडियो को यहाँ रोकें।</w:t>
      </w:r>
    </w:p>
    <w:p>
      <w:pPr/>
      <w:r>
        <w:rPr>
          <w:lang w:val="hi_IN" w:bidi="hi_IN"/>
        </w:rPr>
      </w:r>
      <w:r>
        <w:rPr>
          <w:lang w:val="hi_IN" w:bidi="hi_IN"/>
        </w:rPr>
        <w:t>इस गतिविधि की तरह, पौलुस आसिया के विश्वासियों का संदेश कुरिन्थुस के विश्वासियों तक पहुँचाता है।</w:t>
      </w:r>
    </w:p>
    <w:p>
      <w:pPr/>
      <w:r>
        <w:rPr>
          <w:lang w:val="hi_IN" w:bidi="hi_IN"/>
        </w:rPr>
      </w:r>
      <w:r>
        <w:rPr>
          <w:lang w:val="hi_IN" w:bidi="hi_IN"/>
        </w:rPr>
        <w:t>पहले पौलुस आसिया की कलीसियाओं के विश्वासियों की ओर से अभिवादन देता है। आसिया उस क्षेत्र का नाम था जहाँ पौलुस इस पत्र को लिखते समय था। आसिया देश का हिस्सा है जिसे अब हम तुर्की कहते हैं।</w:t>
      </w:r>
    </w:p>
    <w:p>
      <w:pPr/>
      <w:r>
        <w:rPr>
          <w:lang w:val="hi_IN" w:bidi="hi_IN"/>
        </w:rPr>
      </w:r>
      <w:r>
        <w:rPr>
          <w:lang w:val="hi_IN" w:bidi="hi_IN"/>
        </w:rPr>
        <w:t>आप शायद कुछ अन्य पत्रों को जानते हैं जो पौलुस ने लिखे थे। इन पत्रों में से एक इफिसुस के विश्वासियों के लिए लिखा गया पत्र है। इफिसुस आसिया में है। संभवतः पौलुस इफिसुस में था जब उसने कुरिन्थियों के लिए अपना पत्र लिखा। पौलुस के समय में, इफिसुस से कुरिन्थुस तक यात्रा करने में किसी व्यक्ति को कई सप्ताह लगते थे। इफिसुस और कुरिन्थुस के बीच पानी है, इसलिए लोगों को यात्रा का कुछ भाग नाव से तय करना पड़ता था।</w:t>
      </w:r>
    </w:p>
    <w:p>
      <w:pPr/>
      <w:r>
        <w:rPr>
          <w:lang w:val="hi_IN" w:bidi="hi_IN"/>
        </w:rPr>
      </w:r>
      <w:r>
        <w:rPr>
          <w:lang w:val="hi_IN" w:bidi="hi_IN"/>
        </w:rPr>
        <w:t>यहाँ रुकें और एक नक्शे को देखें। नक्शे पर अखाया का कुरिन्थुस और आसिया का इफिसुस देखें। इस ऑडियो को यहाँ रोकें।</w:t>
      </w:r>
    </w:p>
    <w:p>
      <w:pPr/>
      <w:r>
        <w:rPr>
          <w:lang w:val="hi_IN" w:bidi="hi_IN"/>
        </w:rPr>
      </w:r>
      <w:r>
        <w:rPr>
          <w:lang w:val="hi_IN" w:bidi="hi_IN"/>
        </w:rPr>
        <w:t>फिर पौलुस दो विशेष विश्वासियों का उल्लेख करता है, अक्विला और प्रिस्का। प्रेरितों के काम की पुस्तक में, हमने सुना कि जब पौलुस पहली बार कुरिन्थुस आया, तो पौलुस एक यहूदी पति और पत्नी, अक्विला और प्रिस्किल्ला से मिला। ये वही लोग हैं। अक्विला और प्रिस्का भी यीशु का अनुसरण कर रहे थे। पौलुस और अक्विला का एक ही काम था—वे दोनों जीविका के लिए तम्बू बनाते थे। और इसलिए, उन्होंने एक साथ रहना और एक साथ काम करना शुरू किया। अक्विला और प्रिस्का अब शायद इफिसुस में पौलुस के साथ हैं। कुरिन्थुस के विश्वासी अक्विला और प्रिस्का को बहुत अच्छी तरह से जानते हैं। अक्विला और प्रिस्का चाहते हैं कि पौलुस कुरिन्थुस के विश्वासियों से कहे कि वे उनके बारे में सोच रहे हैं और यह कि वे बहुत आशा करते हैं कि विश्वासी कुशल हैं। विश्वासियों का एक समूह अक्सर अक्विला और प्रिस्का के घर में एक साथ मिलता है। ये सभी विश्वासी कुरिन्थुस के विश्वासियों को बताना चाहते हैं कि वे उन विश्वासियों के बारे में सोच रहे हैं।</w:t>
      </w:r>
    </w:p>
    <w:p>
      <w:pPr/>
      <w:r>
        <w:rPr>
          <w:lang w:val="hi_IN" w:bidi="hi_IN"/>
        </w:rPr>
      </w:r>
      <w:r>
        <w:rPr>
          <w:lang w:val="hi_IN" w:bidi="hi_IN"/>
        </w:rPr>
        <w:t>यहाँ रुकें और चर्चा करें: आपकी भाषा में, आप एक व्यक्ति से दूसरे व्यक्ति को अभिवादन कैसे देते हैं? अगर कोई व्यक्ति आपसे किसी दूसरे व्यक्ति को यह बताने के लिए कहे कि वह उसे याद कर रहा है, और उम्मीद करता है कि वह व्यक्ति ठीक होगा, तो ऐसे में आम तौर पर क्या कहना चाहिए? इस ऑडियो को यहाँ रोकें।</w:t>
      </w:r>
    </w:p>
    <w:p>
      <w:pPr/>
      <w:r>
        <w:rPr>
          <w:lang w:val="hi_IN" w:bidi="hi_IN"/>
        </w:rPr>
      </w:r>
      <w:r>
        <w:rPr>
          <w:lang w:val="hi_IN" w:bidi="hi_IN"/>
        </w:rPr>
        <w:t>फिर पौलुस कहता है कि सभी भाई और बहनें अभिवादन भेजते हैं। इसका अर्थ इन सभी लोगों से है जिनका उल्लेख पौलुस ने अभी-अभी एक साथ किया है। पौलुस ने शायद इफिसुस के विश्वासियों को कुरिन्थुस की कलीसिया की समस्याओं के बारे में बताया था। इफिसुस के लोगों ने शायद कुरिन्थुस के लोगों के लिए प्रार्थना की थी। यद्यपि ये सभी लोग एक-दूसरे से बहुत दूर थे, फिर भी वे सब मसीह के एक ही परिवार का हिस्सा थे। इफिसुस के लोग सभी कुरिन्थुस के लोगों के भाई और बहनें थे, क्योंकि वे सभी यीशु के थे, और इफिसुस के लोग कुरिन्थुस के लोगों की बहुत देखभाल करते थे।</w:t>
      </w:r>
    </w:p>
    <w:p>
      <w:pPr/>
      <w:r>
        <w:rPr>
          <w:lang w:val="hi_IN" w:bidi="hi_IN"/>
        </w:rPr>
      </w:r>
      <w:r>
        <w:rPr>
          <w:lang w:val="hi_IN" w:bidi="hi_IN"/>
        </w:rPr>
        <w:t>पौलुस कुरिन्थुस के विश्वासियों से कहता है कि विश्वासियों को एक-दूसरे को पवित्र चुम्बन से अभिवादन करना चाहिए। पौलुस के समय में, किसी व्यक्ति के गाल पर चूँबन देना परिवार के सदस्य को यह दिखाने का एक सामान्य तरीका था कि आप उस व्यक्ति से प्रेम करते हैं और उसका सम्मान करते हैं। विश्वासी आत्मिक भाई-बहन हैं, और इसलिए वे एक-दूसरे का अभिवादन परिवार के सदस्यों की तरह करने लगे। पौलुस इस चुम्बन को पवित्र कहता है, क्योंकि यह परमेश्वर के पवित्र लोगों के बीच सम्मान और प्रेम का चिन्ह है।</w:t>
      </w:r>
    </w:p>
    <w:p>
      <w:pPr/>
      <w:r>
        <w:rPr>
          <w:lang w:val="hi_IN" w:bidi="hi_IN"/>
        </w:rPr>
      </w:r>
      <w:r>
        <w:rPr>
          <w:lang w:val="hi_IN" w:bidi="hi_IN"/>
        </w:rPr>
        <w:t>यहाँ रुकें और चर्चा करें: आपके समुदाय में, दूसरों का अभिवादन करने का सम्मानजनक और प्रेम वाला तरीका क्या है? पुरुष और स्त्रियाँ एक-दूसरे को सम्मानपूर्वक और प्रेमपूर्वक अभिवादन कैसे करते हैं? इस ऑडियो को यहाँ रोकें।</w:t>
      </w:r>
    </w:p>
    <w:p>
      <w:pPr/>
      <w:r>
        <w:rPr>
          <w:lang w:val="hi_IN" w:bidi="hi_IN"/>
        </w:rPr>
      </w:r>
      <w:r>
        <w:rPr>
          <w:lang w:val="hi_IN" w:bidi="hi_IN"/>
        </w:rPr>
        <w:t>फिर, पौलुस कहता है कि वह अपना अभिवादन देता है। पौलुस स्वयं इस भाग को लिख रहा है। अधिकांश समय जब पौलुस बोल रहा था, तब कोई अन्य व्यक्ति उसकी बात सुन रहा था और वह सब कुछ लिख रहा था जो पौलुस कह रहा था। उस समय लोग सामान्यतः इसी प्रकार पत्र लिखा करते थे। परन्तु यहाँ अन्त में, पौलुस स्वयं कलम उठाता है और अपना स्वयं का अभिवादन लिखता है।</w:t>
      </w:r>
    </w:p>
    <w:p>
      <w:pPr/>
      <w:r>
        <w:rPr>
          <w:lang w:val="hi_IN" w:bidi="hi_IN"/>
        </w:rPr>
      </w:r>
      <w:r>
        <w:rPr>
          <w:lang w:val="hi_IN" w:bidi="hi_IN"/>
        </w:rPr>
        <w:t>पौलुस अपने पत्र के अन्त में कुछ असामान्य जोड़ता है। फिर पौलुस कहता है वह चाहता है कि जो कोई प्रभु से प्रेम नहीं करता, वह श्रापित हो। यदि कोई व्यक्ति प्रभु से प्रेम नहीं करता, तो यह इतनी गंभीर बात है कि ऐसे लोग परमेश्वर के दण्ड के योग्य ठहरते हैं। शायद पौलुस यह कहने के समय कुरिन्थुस की कलीसिया की सभी समस्याओं के बारे में सोच रहा है।</w:t>
      </w:r>
    </w:p>
    <w:p>
      <w:pPr/>
      <w:r>
        <w:rPr>
          <w:lang w:val="hi_IN" w:bidi="hi_IN"/>
        </w:rPr>
      </w:r>
      <w:r>
        <w:rPr>
          <w:lang w:val="hi_IN" w:bidi="hi_IN"/>
        </w:rPr>
        <w:t>फिर पौलुस एक प्रार्थना जोड़ता है। पौलुस प्रार्थना करता है कि यीशु जल्दी वापस आए। कुछ अनुवादों में यहाँ "मारानाथा" शब्द का उपयोग किया जा सकता है। यह अरामी भाषा का एक शब्द है, जो उस समय बहुत से यहूदी लोग बोलते थे। पौलुस यूनानी भाषा में अपना पत्र लिख रहा है, लेकिन यहाँ पौलुस अरामी भाषा में एक शब्द का उपयोग कर रहा है। इस शब्द का अर्थ है, "प्रभु, जल्दी वापस आ!"</w:t>
      </w:r>
    </w:p>
    <w:p>
      <w:pPr/>
      <w:r>
        <w:rPr>
          <w:lang w:val="hi_IN" w:bidi="hi_IN"/>
        </w:rPr>
      </w:r>
      <w:r>
        <w:rPr>
          <w:lang w:val="hi_IN" w:bidi="hi_IN"/>
        </w:rPr>
        <w:t xml:space="preserve">पौलुस कुरिन्थुस के लोगों के लिए प्रार्थना करके समाप्त करता है। पौलुस प्रार्थना करता है कि प्रभु यीशु विश्वासियों को अनुग्रह प्रदान करेंगे। जब परमेश्वर हमें अनुग्रह देता है, तो इसका अर्थ है कि परमेश्वर हमारे प्रति भला और दयालु है, भले ही हम इसके योग्य नहीं हैं। पौलुस के पत्र की शुरुआत में, पौलुस ने यही प्रार्थना की थी। </w:t>
      </w:r>
    </w:p>
    <w:p>
      <w:pPr/>
      <w:r>
        <w:rPr>
          <w:lang w:val="hi_IN" w:bidi="hi_IN"/>
        </w:rPr>
      </w:r>
      <w:r>
        <w:rPr>
          <w:lang w:val="hi_IN" w:bidi="hi_IN"/>
        </w:rPr>
        <w:t>फिर पौलुस कहता है कि वह कुरिन्थुस के सभी विश्वासियों से प्रेम करता है। पौलुस विश्वासियों से प्रेम करता है क्योंकि विश्वासी मसीह यीशु पर विश्वास करते हैं, ठीक उसी तरह जैसे पौलुस करता है।</w:t>
      </w:r>
    </w:p>
    <w:p>
      <w:pPr/>
      <w:r>
        <w:rPr>
          <w:lang w:val="hi_IN" w:bidi="hi_IN"/>
        </w:rPr>
      </w:r>
      <w:r>
        <w:rPr>
          <w:lang w:val="hi_IN" w:bidi="hi_IN"/>
        </w:rPr>
        <w:t xml:space="preserve">यह पौलुस की ओर से कुरिन्थुस के विश्वासियों को लिखे इस पत्र का अन्त है। हमें आशा है कि कुरिन्थुस के विश्वासियों ने इससे बहुत कुछ सीखा है। हम सोचते हैं कि </w:t>
      </w:r>
      <w:r>
        <w:rPr>
          <w:b/>
          <w:lang w:val="hi_IN" w:bidi="hi_IN"/>
        </w:rPr>
        <w:t>आपकी</w:t>
      </w:r>
      <w:r>
        <w:rPr>
          <w:lang w:val="hi_IN" w:bidi="hi_IN"/>
        </w:rPr>
        <w:t xml:space="preserve"> कलीसिया ने इस पत्र से क्या सीखा है?</w:t>
      </w:r>
    </w:p>
    <w:p>
      <w:pPr/>
      <w:r>
        <w:rPr>
          <w:lang w:val="hi_IN" w:bidi="hi_IN"/>
        </w:rPr>
      </w:r>
      <w:r>
        <w:rPr>
          <w:lang w:val="hi_IN" w:bidi="hi_IN"/>
        </w:rPr>
        <w:t>यहाँ रुकें और चर्चा करें: क्या आप इस पत्र से कुछ बातें बता सकते हैं जो आपको याद हैं, और जो आपके लिए या आपकी कलीसिया के लिए बहुत महत्वपूर्ण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1 कुरिन्थियों 16:19–24 का ऑडियो संस्करण सबसे आसानी से समझ में आने वाले अनुवाद में सुनें।</w:t>
      </w:r>
    </w:p>
    <w:p>
      <w:pPr/>
      <w:r>
        <w:rPr>
          <w:lang w:val="hi_IN" w:bidi="hi_IN"/>
        </w:rPr>
      </w:r>
      <w:r>
        <w:rPr>
          <w:lang w:val="hi_IN" w:bidi="hi_IN"/>
        </w:rPr>
        <w:t>इस चरण में,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हिस्सा है।</w:t>
      </w:r>
    </w:p>
    <w:p>
      <w:pPr/>
      <w:r>
        <w:rPr>
          <w:lang w:val="hi_IN" w:bidi="hi_IN"/>
        </w:rPr>
      </w:r>
      <w:r>
        <w:rPr>
          <w:b/>
          <w:lang w:val="hi_IN" w:bidi="hi_IN"/>
        </w:rPr>
        <w:t>इस भाग में:</w:t>
      </w:r>
      <w:r>
        <w:rPr>
          <w:lang w:val="hi_IN" w:bidi="hi_IN"/>
        </w:rPr>
        <w:t xml:space="preserve"> पौलुस अपना पत्र समाप्त करता है और अन्य विश्वासियों की ओर से कुछ अभिवादन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 जो पौलुस का संदेश सुन रहे हैं</w:t>
      </w:r>
    </w:p>
    <w:p>
      <w:pPr>
        <w:pStyle w:val="ListBullet"/>
        <w:spacing w:line="240" w:lineRule="auto"/>
        <w:ind w:left="720"/>
      </w:pPr>
      <w:r>
        <w:rPr>
          <w:lang w:val="hi_IN" w:bidi="hi_IN"/>
        </w:rPr>
      </w:r>
      <w:r>
        <w:rPr>
          <w:lang w:val="hi_IN" w:bidi="hi_IN"/>
        </w:rPr>
        <w:t>आसिया की कलीसियाओं के विश्वासी</w:t>
      </w:r>
    </w:p>
    <w:p>
      <w:pPr>
        <w:pStyle w:val="ListBullet"/>
        <w:spacing w:line="240" w:lineRule="auto"/>
        <w:ind w:left="720"/>
      </w:pPr>
      <w:r>
        <w:rPr>
          <w:lang w:val="hi_IN" w:bidi="hi_IN"/>
        </w:rPr>
      </w:r>
      <w:r>
        <w:rPr>
          <w:lang w:val="hi_IN" w:bidi="hi_IN"/>
        </w:rPr>
        <w:t>अक्विला और प्रिस्का</w:t>
      </w:r>
    </w:p>
    <w:p>
      <w:pPr>
        <w:pStyle w:val="ListBullet"/>
        <w:spacing w:line="240" w:lineRule="auto"/>
        <w:ind w:left="720"/>
      </w:pPr>
      <w:r>
        <w:rPr>
          <w:lang w:val="hi_IN" w:bidi="hi_IN"/>
        </w:rPr>
      </w:r>
      <w:r>
        <w:rPr>
          <w:lang w:val="hi_IN" w:bidi="hi_IN"/>
        </w:rPr>
        <w:t>कलीसिया के विश्वासी जो अक्विला और प्रिस्का के घर में मिलते हैं</w:t>
      </w:r>
    </w:p>
    <w:p>
      <w:pPr>
        <w:pStyle w:val="ListBullet"/>
        <w:spacing w:line="240" w:lineRule="auto"/>
        <w:ind w:left="720"/>
      </w:pPr>
      <w:r>
        <w:rPr>
          <w:lang w:val="hi_IN" w:bidi="hi_IN"/>
        </w:rPr>
      </w:r>
      <w:r>
        <w:rPr>
          <w:lang w:val="hi_IN" w:bidi="hi_IN"/>
        </w:rPr>
        <w:t>और प्रभु यीशु</w:t>
      </w:r>
    </w:p>
    <w:p>
      <w:pPr/>
      <w:r>
        <w:rPr>
          <w:lang w:val="hi_IN" w:bidi="hi_IN"/>
        </w:rPr>
      </w:r>
      <w:r>
        <w:rPr>
          <w:lang w:val="hi_IN" w:bidi="hi_IN"/>
        </w:rPr>
        <w:t>पौलुस आसिया की कलीसियाओं के विश्वासियों की ओर से अभिवादन करता है।</w:t>
      </w:r>
    </w:p>
    <w:p>
      <w:pPr/>
      <w:r>
        <w:rPr>
          <w:lang w:val="hi_IN" w:bidi="hi_IN"/>
        </w:rPr>
      </w:r>
      <w:r>
        <w:rPr>
          <w:lang w:val="hi_IN" w:bidi="hi_IN"/>
        </w:rPr>
        <w:t>पौलुस कहता है कि अक्विला और प्रिस्का कुरिन्थुस के विश्वासियों का बहुत स्नेहपूर्वक या दृढ़ता के साथ अभिवादन करते हैं। अक्विला और प्रिस्का कुरिन्थुस के विश्वासियों से बहुत प्रेम करते हैं। अक्विला और प्रिस्का वास्तव में आशा करते हैं कि विश्वासी ठीक होंगे। अक्विला और प्रिस्का के विश्वासियों को अभिवादन करने का कारण यह है कि वे सभी एक ही प्रभु—यीशु—पर विश्वास करते हैं।</w:t>
      </w:r>
    </w:p>
    <w:p>
      <w:pPr/>
      <w:r>
        <w:rPr>
          <w:lang w:val="hi_IN" w:bidi="hi_IN"/>
        </w:rPr>
      </w:r>
      <w:r>
        <w:rPr>
          <w:lang w:val="hi_IN" w:bidi="hi_IN"/>
        </w:rPr>
        <w:t>अक्विला और प्रिस्का पति और पत्नी थे। अक्विला और प्रिस्का यहूदी विश्वासी थे जो पौलुस के साथ थे। कुरिन्थुस के लोग अक्विला और प्रिस्का को अच्छी तरह जानते थे, परन्तु इस पत्र में यह पहली बार है कि पौलुस उनके नामों का उल्लेख करता है।</w:t>
      </w:r>
    </w:p>
    <w:p>
      <w:pPr/>
      <w:r>
        <w:rPr>
          <w:lang w:val="hi_IN" w:bidi="hi_IN"/>
        </w:rPr>
      </w:r>
      <w:r>
        <w:rPr>
          <w:lang w:val="hi_IN" w:bidi="hi_IN"/>
        </w:rPr>
        <w:t>यहाँ रुकें और चर्चा करें: इस भाग में आप अक्विला और प्रिस्का के बारे में कैसे बात करेंगे? इस ऑडियो को यहाँ रोकें।</w:t>
      </w:r>
    </w:p>
    <w:p>
      <w:pPr/>
      <w:r>
        <w:rPr>
          <w:lang w:val="hi_IN" w:bidi="hi_IN"/>
        </w:rPr>
      </w:r>
      <w:r>
        <w:rPr>
          <w:lang w:val="hi_IN" w:bidi="hi_IN"/>
        </w:rPr>
        <w:t>अन्य विश्वासी भी कुरिन्थुस के लोगों को अभिवादन भेजते हैं।</w:t>
      </w:r>
    </w:p>
    <w:p>
      <w:pPr>
        <w:pStyle w:val="ListBullet"/>
        <w:spacing w:line="240" w:lineRule="auto"/>
        <w:ind w:left="720"/>
      </w:pPr>
      <w:r>
        <w:rPr>
          <w:lang w:val="hi_IN" w:bidi="hi_IN"/>
        </w:rPr>
      </w:r>
      <w:r>
        <w:rPr>
          <w:lang w:val="hi_IN" w:bidi="hi_IN"/>
        </w:rPr>
        <w:t>यहाँ रुकें और, यदि आप चाहें, तो यह गतिविधि करें: समूहों में बंट जाएँ और पौलुस द्वारा पत्र लिखने और कुरिन्थुस भेजने की पूरी प्रक्रिया का अभिनय करें। कमरे के बीच में, पौलुस अपना पत्र लिख रहा है। पौलुस स्वयं पत्र नहीं लिख रहा है, बल्कि वह बोल रहा है और कोई अन्य व्यक्ति उसकी कही हुई हर बात को लिख रहा है। पौलुस के एक ओर आसिया के विश्वासी हैं। उसकी दूसरी ओर, थोड़ा दूर, कुरिन्थुस के विश्वासी हैं। अब, जब पौलुस अपना पत्र लिखने—या बोलने—के लगभग अन्त में है, तब अक्विला और प्रिस्का और आसिया के अन्य विश्वासी उसके पास आते हैं और उससे बात करते हैं। ये विश्वासी पौलुस से कहते हैं कि वह कुरिन्थुस के विश्वासियों से कहे कि वे उनके बारे में सोच रहे हैं।</w:t>
      </w:r>
    </w:p>
    <w:p>
      <w:pPr>
        <w:pStyle w:val="ListBullet"/>
        <w:spacing w:line="240" w:lineRule="auto"/>
        <w:ind w:left="720"/>
      </w:pPr>
      <w:r>
        <w:rPr>
          <w:lang w:val="hi_IN" w:bidi="hi_IN"/>
        </w:rPr>
      </w:r>
      <w:r>
        <w:rPr>
          <w:lang w:val="hi_IN" w:bidi="hi_IN"/>
        </w:rPr>
        <w:t>जब पौलुस अपना पत्र लिखना पूरा कर लेता है, तब वह उस पत्र को किसी व्यक्ति को देता है जो उसे कुरिन्थुस लेकर जाएगा। यह वही व्यक्ति भी हो सकता है जिसने पत्र को लिखकर उतारा था। फिर यह व्यक्ति कुरिन्थुस तक पूरे रास्ते यात्रा करता है। इस यात्रा में कुछ सप्ताह लगते होंगे। आप यह अभिनय कर सकते हैं कि जब यह व्यक्ति कुरिन्थुस पहुँचता है, तो वह कुरिन्थुस के विश्वासियों से कहता है कि उसके पास पौलुस की ओर से एक पत्र है। आप यह अभिनय कर सकते हैं कि सभी विश्वासी एक-दूसरे को बता रहे हैं कि पौलुस की ओर से एक पत्र आया है, और उन्हें इसे सुनने के लिए आना चाहिए। जब सभी विश्वासी एक साथ होते हैं, तो वे सभी बैठ जाते हैं और किसी ऐसे व्यक्ति की बात सुनते हैं जो उनके लिए पत्र पढ़ता है। संभवतः वही व्यक्ति जो पत्र को विश्वासियों के पास लाया था, वही उन्हें वह पत्र पढ़कर भी सुनाता था। यहाँ ऑडियो को रोकें और इस गतिविधि को करें।</w:t>
      </w:r>
    </w:p>
    <w:p>
      <w:pPr/>
      <w:r>
        <w:rPr>
          <w:lang w:val="hi_IN" w:bidi="hi_IN"/>
        </w:rPr>
      </w:r>
      <w:r>
        <w:rPr>
          <w:lang w:val="hi_IN" w:bidi="hi_IN"/>
        </w:rPr>
        <w:t>पौलुस कुरिन्थुस के विश्वासियों से कहता है कि वे एक-दूसरे का प्रेम और सम्मान से अभिवादन करें। यह इस पत्र का अन्त है। इस पूरे समय, विश्वासी बैठे हुए थे और किसी व्यक्ति को यह पूरा पत्र पढ़कर सुनाते हुए सुन रहे थे। बार-बार, विश्वासियों ने पौलुस को कहते हुए सुना कि विश्वासियों को एक-दूसरे से प्रेम करना चाहिए, उन्हें अलग-अलग समूह नहीं बनाना चाहिए, और उन्हें घमण्ड नहीं करना चाहिए। विश्वासियों को केवल इस बारे में नहीं सोचना चाहिए कि उनके लिए क्या अच्छा था, बल्कि अन्य लोगों के लिए क्या अच्छा था। अब, इस पत्र को सुनने के बाद, समय आ गया है कि विश्वासी उठें, एक-दूसरे की ओर मुड़ें, और एक-दूसरे से कहें कि वे एक-दूसरे से प्रेम करते हैं और एक-दूसरे का सम्मान करते हैं! कलीसिया में यह कितना उत्साहपूर्ण समय रहा होगा!</w:t>
      </w:r>
    </w:p>
    <w:p>
      <w:pPr/>
      <w:r>
        <w:rPr>
          <w:lang w:val="hi_IN" w:bidi="hi_IN"/>
        </w:rPr>
      </w:r>
      <w:r>
        <w:rPr>
          <w:lang w:val="hi_IN" w:bidi="hi_IN"/>
        </w:rPr>
        <w:t>यहाँ रुकें और यह गतिविधि करें: अपने समूह में घूमें और प्रत्येक सदस्य का प्रेम और आदर के साथ अभिवादन करें! शायद आप एक-दूसरे से यह कह सकते हैं कि आप कितने आनन्दित हैं कि ये आपके भाई-बहन हैं, क्योंकि आप सब मसीह के हैं।</w:t>
      </w:r>
      <w:r>
        <w:rPr>
          <w:lang w:val="hi_IN" w:bidi="hi_IN"/>
        </w:rPr>
      </w:r>
    </w:p>
    <w:p>
      <w:pPr>
        <w:pStyle w:val="Heading3"/>
      </w:pPr>
      <w:r>
        <w:rPr>
          <w:lang w:val="hi_IN" w:bidi="hi_IN"/>
        </w:rPr>
        <w:t>पाठ को नाटकीय रूप देना</w:t>
      </w:r>
    </w:p>
    <w:p>
      <w:pPr/>
      <w:r>
        <w:rPr>
          <w:lang w:val="hi_IN" w:bidi="hi_IN"/>
        </w:rPr>
      </w:r>
      <w:r>
        <w:rPr>
          <w:lang w:val="hi_IN" w:bidi="hi_IN"/>
        </w:rPr>
        <w:t>1 कुरिन्थियों 16:19–24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एक हिस्सा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पौलुस</w:t>
      </w:r>
    </w:p>
    <w:p>
      <w:pPr>
        <w:pStyle w:val="ListBullet"/>
        <w:spacing w:line="240" w:lineRule="auto"/>
        <w:ind w:left="720"/>
      </w:pPr>
      <w:r>
        <w:rPr>
          <w:lang w:val="hi_IN" w:bidi="hi_IN"/>
        </w:rPr>
      </w:r>
      <w:r>
        <w:rPr>
          <w:lang w:val="hi_IN" w:bidi="hi_IN"/>
        </w:rPr>
        <w:t>कुरिन्थुस के विश्वासी जो पौलुस का संदेश सुन रहे हैं</w:t>
      </w:r>
    </w:p>
    <w:p>
      <w:pPr>
        <w:pStyle w:val="ListBullet"/>
        <w:spacing w:line="240" w:lineRule="auto"/>
        <w:ind w:left="720"/>
      </w:pPr>
      <w:r>
        <w:rPr>
          <w:lang w:val="hi_IN" w:bidi="hi_IN"/>
        </w:rPr>
      </w:r>
      <w:r>
        <w:rPr>
          <w:lang w:val="hi_IN" w:bidi="hi_IN"/>
        </w:rPr>
        <w:t>आसिया की कलीसियाओं के विश्वासी</w:t>
      </w:r>
    </w:p>
    <w:p>
      <w:pPr>
        <w:pStyle w:val="ListBullet"/>
        <w:spacing w:line="240" w:lineRule="auto"/>
        <w:ind w:left="720"/>
      </w:pPr>
      <w:r>
        <w:rPr>
          <w:lang w:val="hi_IN" w:bidi="hi_IN"/>
        </w:rPr>
      </w:r>
      <w:r>
        <w:rPr>
          <w:lang w:val="hi_IN" w:bidi="hi_IN"/>
        </w:rPr>
        <w:t>अक्विला और प्रिस्का</w:t>
      </w:r>
    </w:p>
    <w:p>
      <w:pPr>
        <w:pStyle w:val="ListBullet"/>
        <w:spacing w:line="240" w:lineRule="auto"/>
        <w:ind w:left="720"/>
      </w:pPr>
      <w:r>
        <w:rPr>
          <w:lang w:val="hi_IN" w:bidi="hi_IN"/>
        </w:rPr>
      </w:r>
      <w:r>
        <w:rPr>
          <w:lang w:val="hi_IN" w:bidi="hi_IN"/>
        </w:rPr>
        <w:t>कलीसिया के विश्वासी जो अक्विला और प्रिस्का के घर में मिलते हैं</w:t>
      </w:r>
    </w:p>
    <w:p>
      <w:pPr>
        <w:pStyle w:val="ListBullet"/>
        <w:spacing w:line="240" w:lineRule="auto"/>
        <w:ind w:left="720"/>
      </w:pPr>
      <w:r>
        <w:rPr>
          <w:lang w:val="hi_IN" w:bidi="hi_IN"/>
        </w:rPr>
      </w:r>
      <w:r>
        <w:rPr>
          <w:lang w:val="hi_IN" w:bidi="hi_IN"/>
        </w:rPr>
        <w:t>और प्रभु यीशु</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अभिनय करें कि पौलुस कुरिन्थुस के विश्वासियों से कहता है कि आसिया के विश्वासी कुरिन्थुस के लोगों को अभिवादन भेजते हैं। अक्विला और प्रिस्का यह भी चाहते हैं कि कुरिन्थुस के लोग जानें कि अक्विला और प्रिस्का विश्वासियों से प्रेम करते हैं, क्योंकि वे सभी प्रभु पर विश्वास करते हैं। अक्विला और प्रिस्का के घर में आने वाले विश्वासी भी अभिवादन भेजते हैं। ये सभी लोग अभिवादन भेजते हैं क्योंकि वे सब कुरिन्थियों के लिए भाई-बहन के समान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आसिया के विश्वासियों से पूछें, "आप क्या महसूस कर रहे हैं या क्या सोच रहे हैं?" लोग इस तरह उत्तर दे सकते हैं:</w:t>
      </w:r>
    </w:p>
    <w:p>
      <w:pPr>
        <w:pStyle w:val="ListBullet"/>
        <w:spacing w:line="240" w:lineRule="auto"/>
        <w:ind w:left="720"/>
      </w:pPr>
      <w:r>
        <w:rPr>
          <w:lang w:val="hi_IN" w:bidi="hi_IN"/>
        </w:rPr>
      </w:r>
      <w:r>
        <w:rPr>
          <w:lang w:val="hi_IN" w:bidi="hi_IN"/>
        </w:rPr>
        <w:t>कुरिन्थुस के विश्वासियों से पूछें: "आप क्या सोच रहे हैं?" लोग इस तरह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पौलुस कुरिन्थुस के विश्वासियों से कहता है कि विश्वासियों को एक-दूसरे को प्रेम और सम्मान से अभिवादन करना चाहिए। पौलुस स्वयं एक अंतिम अभिवादन लिखता है। यदि कोई प्रभु से प्रेम नहीं करता है, तो परमेश्वर को उसे दण्ड देना चाहिए। प्रभु जल्द ही वापस आएगा!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कुरिन्थुस के विश्वासियों से पूछें, "आप क्या सोच रहे हैं?" लोग इस तरह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अभिनय करें कि पौलुस प्रार्थना करता है कि प्रभु कुरिन्थुस के विश्वासियों के प्रति अच्छा और दयालु होगा। पौलुस कुरिन्थुस के सभी विश्वासियों से प्रेम करता है। पौलुस विश्वासियों से प्रेम करता है क्योंकि वे मसीह यीशु पर विश्वास करते हैं, ठीक उसी तरह जैसे पौलुस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पौलुस की भूमिका निभाने वाले व्यक्ति से पूछें, "आप क्या सोच रहे हैं?" वह व्यक्ति इस तरह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कुरिन्थियों 16:19–24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आसिया की </w:t>
      </w:r>
      <w:r>
        <w:rPr>
          <w:b/>
          <w:lang w:val="hi_IN" w:bidi="hi_IN"/>
        </w:rPr>
        <w:t>कलीसियाएँ</w:t>
      </w:r>
      <w:r>
        <w:rPr>
          <w:lang w:val="hi_IN" w:bidi="hi_IN"/>
        </w:rPr>
        <w:t xml:space="preserve"> कुरिन्थुस के विश्वासियों को अभिवादन भेजती हैं। कलीसियाएँ आसिया में रहने वाले विश्वासियों के समूह हैं। कलीसिया के लिए उसी शब्द का उपयोग करें जिसका उपयोग आपने पिछले भागों में किया है। </w:t>
      </w:r>
      <w:r>
        <w:rPr>
          <w:b/>
          <w:lang w:val="hi_IN" w:bidi="hi_IN"/>
        </w:rPr>
        <w:t>कलीसिया</w:t>
      </w:r>
      <w:r>
        <w:rPr>
          <w:lang w:val="hi_IN" w:bidi="hi_IN"/>
        </w:rPr>
        <w:t xml:space="preserve"> शब्द मुख्य शब्दावली में है।</w:t>
      </w:r>
    </w:p>
    <w:p>
      <w:pPr/>
      <w:r>
        <w:rPr>
          <w:lang w:val="hi_IN" w:bidi="hi_IN"/>
        </w:rPr>
      </w:r>
      <w:r>
        <w:rPr>
          <w:lang w:val="hi_IN" w:bidi="hi_IN"/>
        </w:rPr>
        <w:t xml:space="preserve">अक्विला और प्रिस्का </w:t>
      </w:r>
      <w:r>
        <w:rPr>
          <w:b/>
          <w:lang w:val="hi_IN" w:bidi="hi_IN"/>
        </w:rPr>
        <w:t>प्रभु</w:t>
      </w:r>
      <w:r>
        <w:rPr>
          <w:lang w:val="hi_IN" w:bidi="hi_IN"/>
        </w:rPr>
        <w:t xml:space="preserve"> में विश्वासियों का अभिवादन करते हैं। प्रभु यीशु मसीह को दर्शाता है। मसीही यीशु को प्रभु कहते हैं क्योंकि यीशु उनका स्वामी है। उसी शब्द का उपयोग करें जिसका उपयोग आपने अन्य भागों में किया है। </w:t>
      </w:r>
      <w:r>
        <w:rPr>
          <w:lang w:val="hi_IN" w:bidi="hi_IN"/>
        </w:rPr>
        <w:t>स्वामी</w:t>
      </w:r>
      <w:r>
        <w:rPr>
          <w:lang w:val="hi_IN" w:bidi="hi_IN"/>
        </w:rPr>
        <w:t xml:space="preserve"> शब्द मुख्य शब्दावली में है।</w:t>
      </w:r>
    </w:p>
    <w:p>
      <w:pPr/>
      <w:r>
        <w:rPr>
          <w:lang w:val="hi_IN" w:bidi="hi_IN"/>
        </w:rPr>
      </w:r>
      <w:r>
        <w:rPr>
          <w:lang w:val="hi_IN" w:bidi="hi_IN"/>
        </w:rPr>
        <w:t xml:space="preserve">विश्वासियों को एक-दूसरे को </w:t>
      </w:r>
      <w:r>
        <w:rPr>
          <w:b/>
          <w:lang w:val="hi_IN" w:bidi="hi_IN"/>
        </w:rPr>
        <w:t>पवित्र</w:t>
      </w:r>
      <w:r>
        <w:rPr>
          <w:lang w:val="hi_IN" w:bidi="hi_IN"/>
        </w:rPr>
        <w:t xml:space="preserve"> चुम्बन से अभिवादन करना चाहिए। लोगों को अन्य विश्वासियों का आदर और प्रेम के साथ अभिवादन करना चाहिए, क्योंकि वे पवित्र हैं। विश्वासी पवित्र हैं क्योंकि वे अन्य सभी लोगों से अलग ठहराए गए हैं। विश्वासी परमेश्वर के हैं, जो पूरी तरह भला, पूरी तरह पवित्र, सामर्थी और महिमामय है। पवित्र के लिए उसी शब्द का उपयोग करें जिसका उपयोग आपने अन्य भागों में किया है। </w:t>
      </w:r>
      <w:r>
        <w:rPr>
          <w:lang w:val="hi_IN" w:bidi="hi_IN"/>
        </w:rPr>
        <w:t>पवित्र</w:t>
      </w:r>
      <w:r>
        <w:rPr>
          <w:lang w:val="hi_IN" w:bidi="hi_IN"/>
        </w:rPr>
        <w:t xml:space="preserve"> शब्द मुख्य शब्दावली में है। </w:t>
      </w:r>
    </w:p>
    <w:p>
      <w:pPr/>
      <w:r>
        <w:rPr>
          <w:lang w:val="hi_IN" w:bidi="hi_IN"/>
        </w:rPr>
      </w:r>
      <w:r>
        <w:rPr>
          <w:lang w:val="hi_IN" w:bidi="hi_IN"/>
        </w:rPr>
        <w:t>यहाँ रुकें और चर्चा करें: आप अपनी भाषा में, कैसे कहेंगे कि लोगों को एक-दूसरे का सम्मान और प्रेम से अभिवादन करना होगा, क्योंकि वे पवित्र हैं? इस ऑडियो को यहाँ रोकें।</w:t>
      </w:r>
    </w:p>
    <w:p>
      <w:pPr/>
      <w:r>
        <w:rPr>
          <w:lang w:val="hi_IN" w:bidi="hi_IN"/>
        </w:rPr>
      </w:r>
      <w:r>
        <w:rPr>
          <w:lang w:val="hi_IN" w:bidi="hi_IN"/>
        </w:rPr>
        <w:t xml:space="preserve">पौलुस कहता है कि परमेश्वर को उस व्यक्ति को </w:t>
      </w:r>
      <w:r>
        <w:rPr>
          <w:b/>
          <w:lang w:val="hi_IN" w:bidi="hi_IN"/>
        </w:rPr>
        <w:t>श्राप</w:t>
      </w:r>
      <w:r>
        <w:rPr>
          <w:lang w:val="hi_IN" w:bidi="hi_IN"/>
        </w:rPr>
        <w:t xml:space="preserve"> देना चाहिए जो प्रभु से प्रेम नहीं करता है। यदि आप किसी को श्राप देते हैं, तो आप आशा करते हैं कि उस व्यक्ति के साथ कुछ बुरा होगा। जब परमेश्वर लोगों को श्राप देता है, तो परमेश्वर उन लोगों को दण्ड देता है। </w:t>
      </w:r>
      <w:r>
        <w:rPr>
          <w:lang w:val="hi_IN" w:bidi="hi_IN"/>
        </w:rPr>
        <w:t>श्राप</w:t>
      </w:r>
      <w:r>
        <w:rPr>
          <w:lang w:val="hi_IN" w:bidi="hi_IN"/>
        </w:rPr>
        <w:t xml:space="preserve"> शब्द मुख्य शब्दावली में है।</w:t>
      </w:r>
    </w:p>
    <w:p>
      <w:pPr/>
      <w:r>
        <w:rPr>
          <w:lang w:val="hi_IN" w:bidi="hi_IN"/>
        </w:rPr>
      </w:r>
      <w:r>
        <w:rPr>
          <w:lang w:val="hi_IN" w:bidi="hi_IN"/>
        </w:rPr>
        <w:t>यहाँ रुकें और चर्चा करें: आप अपने अनुवाद में कैसे कहेंगे कि जो कोई प्रभु से प्रेम नहीं करता है, उसे श्रापित किया जाना चाहिए? इस ऑडियो को यहाँ रोकें।</w:t>
      </w:r>
    </w:p>
    <w:p>
      <w:pPr/>
      <w:r>
        <w:rPr>
          <w:lang w:val="hi_IN" w:bidi="hi_IN"/>
        </w:rPr>
      </w:r>
      <w:r>
        <w:rPr>
          <w:lang w:val="hi_IN" w:bidi="hi_IN"/>
        </w:rPr>
        <w:t xml:space="preserve">पौलुस प्रार्थना करता है कि हमारा </w:t>
      </w:r>
      <w:r>
        <w:rPr>
          <w:b/>
          <w:lang w:val="hi_IN" w:bidi="hi_IN"/>
        </w:rPr>
        <w:t>प्रभु आएगा</w:t>
      </w:r>
      <w:r>
        <w:rPr>
          <w:lang w:val="hi_IN" w:bidi="hi_IN"/>
        </w:rPr>
        <w:t>। पौलुस प्रार्थना कर रहा है कि प्रभु यीशु पृथ्वी पर वापस आए, और हमेशा के लिए राजा के रूप में शासन करे। पौलुस प्रभु को "हमारा प्रभु" कहता है, क्योंकि यीशु सभी विश्वासियों का प्रभु है।</w:t>
      </w:r>
    </w:p>
    <w:p>
      <w:pPr/>
      <w:r>
        <w:rPr>
          <w:lang w:val="hi_IN" w:bidi="hi_IN"/>
        </w:rPr>
      </w:r>
      <w:r>
        <w:rPr>
          <w:lang w:val="hi_IN" w:bidi="hi_IN"/>
        </w:rPr>
        <w:t>यहाँ रुकें और चर्चा करें कि आप अपने अनुवाद में कैसे कहेंगे कि पौलुस प्रार्थना करता है कि हमारा प्रभु आएगा।</w:t>
      </w:r>
    </w:p>
    <w:p>
      <w:pPr/>
      <w:r>
        <w:rPr>
          <w:lang w:val="hi_IN" w:bidi="hi_IN"/>
        </w:rPr>
      </w:r>
      <w:r>
        <w:rPr>
          <w:lang w:val="hi_IN" w:bidi="hi_IN"/>
        </w:rPr>
        <w:t xml:space="preserve">पौलुस प्रार्थना करता है कि प्रभु यीशु का </w:t>
      </w:r>
      <w:r>
        <w:rPr>
          <w:b/>
          <w:lang w:val="hi_IN" w:bidi="hi_IN"/>
        </w:rPr>
        <w:t>अनुग्रह</w:t>
      </w:r>
      <w:r>
        <w:rPr>
          <w:lang w:val="hi_IN" w:bidi="hi_IN"/>
        </w:rPr>
        <w:t xml:space="preserve"> विश्वासियों के साथ रहे। जब कोई हम पर अनुग्रह दिखाता है, तो वह व्यक्ति हमारे लिए कुछ अच्छा करता है, या हमें कुछ अच्छा देता है जिसके हम योग्य नहीं हैं। परमेश्वर लोगों पर अनुग्रह दिखाता है जब परमेश्वर उन लोगों को उनके पापों के लिए क्षमा करता है और उन्हें अपनी संतान बनाता है। पौलुस प्रार्थना करता है कि प्रभु विश्वासियों के लिए अच्छे काम करेगा, भले ही वे इसके योग्य न हों। अनुग्रह के लिए उसी शब्द का उपयोग करें जिसका उपयोग आपने पिछले भागों में किया है। </w:t>
      </w:r>
      <w:r>
        <w:rPr>
          <w:b/>
          <w:lang w:val="hi_IN" w:bidi="hi_IN"/>
        </w:rPr>
        <w:t>अनुग्रह</w:t>
      </w:r>
      <w:r>
        <w:rPr>
          <w:lang w:val="hi_IN" w:bidi="hi_IN"/>
        </w:rPr>
        <w:t xml:space="preserve"> शब्द मुख्य शब्दावली में है।</w:t>
      </w:r>
    </w:p>
    <w:p>
      <w:pPr/>
      <w:r>
        <w:rPr>
          <w:lang w:val="hi_IN" w:bidi="hi_IN"/>
        </w:rPr>
      </w:r>
      <w:r>
        <w:rPr>
          <w:lang w:val="hi_IN" w:bidi="hi_IN"/>
        </w:rPr>
        <w:t xml:space="preserve">पौलुस </w:t>
      </w:r>
      <w:r>
        <w:rPr>
          <w:b/>
          <w:lang w:val="hi_IN" w:bidi="hi_IN"/>
        </w:rPr>
        <w:t>मसीह</w:t>
      </w:r>
      <w:r>
        <w:rPr>
          <w:lang w:val="hi_IN" w:bidi="hi_IN"/>
        </w:rPr>
        <w:t xml:space="preserve"> यीशु में कुरिन्थुस के सभी विश्वासियों से </w:t>
      </w:r>
      <w:r>
        <w:rPr>
          <w:b/>
          <w:lang w:val="hi_IN" w:bidi="hi_IN"/>
        </w:rPr>
        <w:t>प्रेम</w:t>
      </w:r>
      <w:r>
        <w:rPr>
          <w:lang w:val="hi_IN" w:bidi="hi_IN"/>
        </w:rPr>
        <w:t xml:space="preserve"> करता है। पौलुस विश्वासियों से इसलिए प्रेम नहीं करता क्योंकि वे अच्छे लोग हैं, या इसलिए कि वे पौलुस के प्रति दयालु रहे हैं, लेकिन पौलुस उनसे प्रेम करता है क्योंकि वे सभी मसीह यीशु के हैं। प्रेम और मसीह के लिए उन्हीं शब्दों का उपयोग करें जिनका उपयोग आपने पहले भागों में किया है। </w:t>
      </w:r>
      <w:r>
        <w:rPr>
          <w:lang w:val="hi_IN" w:bidi="hi_IN"/>
        </w:rPr>
        <w:t>मसीह</w:t>
      </w:r>
      <w:r>
        <w:rPr>
          <w:lang w:val="hi_IN" w:bidi="hi_IN"/>
        </w:rPr>
        <w:t xml:space="preserve"> शब्द मुख्य शब्दावली में है।</w:t>
      </w:r>
    </w:p>
    <w:p>
      <w:pPr/>
      <w:r>
        <w:rPr>
          <w:lang w:val="hi_IN" w:bidi="hi_IN"/>
        </w:rPr>
      </w:r>
      <w:r>
        <w:rPr>
          <w:lang w:val="hi_IN" w:bidi="hi_IN"/>
        </w:rPr>
        <w:t>यहाँ रुकें और चर्चा करें कि आप कैसे कहेंगे कि पौलुस मसीह यीशु में विश्वासियों से प्रेम करता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