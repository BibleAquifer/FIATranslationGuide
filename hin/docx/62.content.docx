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w:t>
      </w:r>
      <w:r>
        <w:rPr>
          <w:lang w:val="hi_IN" w:bidi="hi_IN"/>
        </w:rPr>
      </w:r>
    </w:p>
    <w:p>
      <w:pPr/>
      <w:r>
        <w:rPr>
          <w:lang w:val="hi_IN" w:bidi="hi_IN"/>
        </w:rPr>
      </w:r>
      <w:r>
        <w:rPr>
          <w:b/>
          <w:lang w:val="hi_IN" w:bidi="hi_IN"/>
        </w:rPr>
        <w:t>Familiarization, Internalization, Articulation (FIA) Translation Guide</w:t>
      </w:r>
      <w:r>
        <w:rPr>
          <w:lang w:val="hi_IN" w:bidi="hi_IN"/>
        </w:rPr>
        <w:t xml:space="preserve"> © 2025 Word Collective Released under CC BY-SA 4.0 license. </w:t>
      </w:r>
      <w:r>
        <w:rPr>
          <w:lang w:val="hi_IN" w:bidi="hi_IN"/>
        </w:rPr>
        <w:t>Familiarization, Internalization, Articulation (FIA) Translation Guide</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1JN</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यूहन्ना 1:1–4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यूहन्ना 1:1–4 को सुनें और अपने मन में रखें।</w:t>
      </w:r>
    </w:p>
    <w:p>
      <w:pPr/>
      <w:r>
        <w:rPr>
          <w:lang w:val="hi_IN" w:bidi="hi_IN"/>
        </w:rPr>
      </w:r>
      <w:r>
        <w:rPr>
          <w:lang w:val="hi_IN" w:bidi="hi_IN"/>
        </w:rPr>
        <w:t>यदि सम्भव हो, तो 1 यूहन्ना 1:1–4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यूहन्ना 1:1–4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यूहन्ना के उपदेश की शुरुआत है। और यहाँ उपदेश की शुरुआत में, यूहन्ना पहले ही यीशु के बारे में कुछ बहुत महत्वपूर्ण बातें कहता है!</w:t>
      </w:r>
    </w:p>
    <w:p>
      <w:pPr/>
      <w:r>
        <w:rPr>
          <w:lang w:val="hi_IN" w:bidi="hi_IN"/>
        </w:rPr>
      </w:r>
      <w:r>
        <w:rPr>
          <w:lang w:val="hi_IN" w:bidi="hi_IN"/>
        </w:rPr>
        <w:t>यूहन्ना यह कहकर शुरू करता है कि वह अपने श्रोताओं को एक ऐसे व्यक्ति के बारे में बताना चाहता है जिसे उसने अपने कानों से सुना है, अपनी आँखों से देखा है, और अपने हाथों से छुआ है। इस व्यक्ति को यूहन्ना "जीवन का वचन" कहता है।</w:t>
      </w:r>
    </w:p>
    <w:p>
      <w:pPr/>
      <w:r>
        <w:rPr>
          <w:lang w:val="hi_IN" w:bidi="hi_IN"/>
        </w:rPr>
      </w:r>
      <w:r>
        <w:rPr>
          <w:lang w:val="hi_IN" w:bidi="hi_IN"/>
        </w:rPr>
        <w:t>हम जानते हैं कि यूहन्ना यीशु के बारे में बात कर रहा है, यद्यपि यूहन्ना ने अभी तक यीशु के नाम का उपयोग नहीं किया है।</w:t>
      </w:r>
    </w:p>
    <w:p>
      <w:pPr/>
      <w:r>
        <w:rPr>
          <w:lang w:val="hi_IN" w:bidi="hi_IN"/>
        </w:rPr>
      </w:r>
      <w:r>
        <w:rPr>
          <w:lang w:val="hi_IN" w:bidi="hi_IN"/>
        </w:rPr>
        <w:t>इसलिए, अपने उपदेश की शुरुआत में, यूहन्ना इस बात पर जोर देता है कि यीशु एक मनुष्य था, जिसका शरीर स्वयं यूहन्ना देख सकता था और छू सकता था!</w:t>
      </w:r>
    </w:p>
    <w:p>
      <w:pPr/>
      <w:r>
        <w:rPr>
          <w:lang w:val="hi_IN" w:bidi="hi_IN"/>
        </w:rPr>
      </w:r>
      <w:r>
        <w:rPr>
          <w:lang w:val="hi_IN" w:bidi="hi_IN"/>
        </w:rPr>
        <w:t>सैम और सैली, वे झूठे शिक्षक जिनकी हमने प्रस्तावना में कल्पना की थी, उन्हें यह पसंद नहीं आया होगा। वे यीशु के बारे में एक आत्मिक प्राणी के रूप में सोचना अधिक पसंद करते थे। शायद सैम और सैली ने सोचा होगा, "हो सकता है कि यह सच हो कि परमेश्वर का पुत्र मनुष्य बन गया, लेकिन इसके बारे में ज़्यादा बात करने की कोई आवश्यकता नहीं है! हम परमेश्वर के पुत्र के बारे में एक मनुष्य के रूप में बहुत अधिक सोचना पसंद नहीं करते। इंसान होना काफी गंदा काम है। हम आत्मिक यीशु को अधिक पसंद करते हैं!"</w:t>
      </w:r>
    </w:p>
    <w:p>
      <w:pPr/>
      <w:r>
        <w:rPr>
          <w:lang w:val="hi_IN" w:bidi="hi_IN"/>
        </w:rPr>
      </w:r>
      <w:r>
        <w:rPr>
          <w:lang w:val="hi_IN" w:bidi="hi_IN"/>
        </w:rPr>
        <w:t>जो लोग यूहन्ना का संदेश सुन रहे थे, वे जानते थे कि सैम और सैली जैसे लोग क्या सोच रहे थे। और उपदेश की शुरुआत में ही उन्हें पता चलता है: "यीशु, परमेश्वर का पुत्र, सचमुच एक मनुष्य था! यूहन्ना ने स्वयं उसे देखा है और उसे छुआ है। परमेश्वर के पुत्र ने केवल मनुष्य बनने का दिखावा नहीं किया, बल्कि वे वास्तव में एक मनुष्य थे! हाँ, यहाँ तक कि खाने-पीने, शरीर के तरल पदार्थों और रक्त जैसी सभी शारीरिक बातों के साथ भी! हमें इस तथ्य को अनदेखा नहीं करना चाहिए कि यीशु मनुष्य बन गया। यह वास्तव में महत्वपूर्ण है!"</w:t>
      </w:r>
    </w:p>
    <w:p>
      <w:pPr/>
      <w:r>
        <w:rPr>
          <w:lang w:val="hi_IN" w:bidi="hi_IN"/>
        </w:rPr>
      </w:r>
      <w:r>
        <w:rPr>
          <w:lang w:val="hi_IN" w:bidi="hi_IN"/>
        </w:rPr>
        <w:t>लेकिन यूहन्ना जारी रखता है। यूहन्ना कहता है कि वह “जीवन के वचन” के विषय में लिख रहा है, जो आदि से ही अस्तित्व में था। फिर से, यूहन्ना यीशु के बारे में बात कर रहा है।</w:t>
      </w:r>
    </w:p>
    <w:p>
      <w:pPr/>
      <w:r>
        <w:rPr>
          <w:lang w:val="hi_IN" w:bidi="hi_IN"/>
        </w:rPr>
      </w:r>
      <w:r>
        <w:rPr>
          <w:lang w:val="hi_IN" w:bidi="hi_IN"/>
        </w:rPr>
        <w:t>यूहन्ना यीशु को "जीवन का वचन" क्यों कहता है? हम परमेश्वर को उसके हर उस कार्य और वचन के द्वारा जान पाते हैं जो वह करता और कहता है। इसलिए यीशु को “वचन” कहकर यूहन्ना लोगों को यह बता रहा है कि परमेश्वर यीशु के द्वारा बोल रहा है और कार्य कर रहा है। जब हम यीशु की बात सुनते हैं, तो हम वास्तव में परमेश्वर की बात सुन रहे होते हैं। और जब हम देखते हैं कि यीशु क्या कर रहे हैं, तब वास्तव में हम वही देख रहे होते हैं जो परमेश्वर कर रहा है। और जब हम यीशु के माध्यम से परमेश्वर की बात सुनते हैं और उसकी आज्ञा मानते हैं, तो परमेश्वर हमें जीवन देगा।</w:t>
      </w:r>
    </w:p>
    <w:p>
      <w:pPr/>
      <w:r>
        <w:rPr>
          <w:lang w:val="hi_IN" w:bidi="hi_IN"/>
        </w:rPr>
      </w:r>
      <w:r>
        <w:rPr>
          <w:lang w:val="hi_IN" w:bidi="hi_IN"/>
        </w:rPr>
        <w:t>और इसलिए, यूहन्ना हमें दिखा रहा है कि यीशु परमेश्वर है। हाँ, यीशु एक मनुष्य था, परन्तु वह परमेश्वर भी था। यीशु परमेश्वर का पुत्र है, जो आदि से ही अस्तित्व में था। क्योंकि यीशु के मनुष्य बनने से पहले भी परमेश्वर का पुत्र पहले से ही विद्यमान था। परमेश्वर पिता की तरह, परमेश्वर का पुत्र भी सदा से विद्यमान रहा है और सदा विद्यमान रहेगा।</w:t>
      </w:r>
    </w:p>
    <w:p>
      <w:pPr/>
      <w:r>
        <w:rPr>
          <w:lang w:val="hi_IN" w:bidi="hi_IN"/>
        </w:rPr>
      </w:r>
      <w:r>
        <w:rPr>
          <w:lang w:val="hi_IN" w:bidi="hi_IN"/>
        </w:rPr>
        <w:t>यहाँ रुकें और यह गतिविधि करें: किसी से यीशु का प्रतिनिधित्व करने के लिए कहें। यह अभिनय करें कि "यीशु" परमेश्वर पिता के साथ है। फिर यह अभिनय करें कि यीशु पृथ्वी पर आता है। यह अभिनय करें कि यीशु के चेले यीशु को देखते हैं, उससे बात करते हैं, उसकी बात सुनें, और उसे छूते हैं। फिर, इस बात का अभिनय करें कि चेलों में से एक, जो यूहन्ना है, जाकर अन्य लोगों को बताता है कि उसने यीशु को देखा है, यीशु को बोलते हुए सुना है और यीशु को छुआ है। इस ऑडियो को यहाँ रोकें।</w:t>
      </w:r>
    </w:p>
    <w:p>
      <w:pPr/>
      <w:r>
        <w:rPr>
          <w:lang w:val="hi_IN" w:bidi="hi_IN"/>
        </w:rPr>
      </w:r>
      <w:r>
        <w:rPr>
          <w:lang w:val="hi_IN" w:bidi="hi_IN"/>
        </w:rPr>
        <w:t>यूहन्ना कहता है कि वह यह सब इसलिए लिख रहा है ताकि वह आनन्दित हो सके। यूहन्ना चाहता है कि उसके श्रोता सही बातों पर विश्वास करें। यदि लोग यूहन्ना की बात सुनते रहेंगे, और यीशु के बारे में सही बातों पर विश्वास करते रहेंगे, तो लोगों का यूहन्ना के साथ अच्छा संबंध होगा। यूहन्ना का स्वयं भी परमेश्वर पिता और उसके पुत्र यीशु मसीह के साथ अच्छा संबंध है। और यदि वे लोग यूहन्ना की बात सुनते रहेंगे, तो उनका भी परमेश्वर और यीशु के साथ एक अच्छा संबंध स्थापित होगा। यूहन्ना नहीं चाहता कि उसके श्रोता सैम और सैली के समान हो जाएँ, जिन्होंने यूहन्ना की बात सुनना बंद कर दिया था। क्योंकि सैम और सैली जैसे लोगों ने यीशु के बारे में सही बातों पर विश्वास करना छोड़ दिया था, इसलिए उन्होंने न केवल यूहन्ना के साथ अपनी सहभागिता खो दी, बल्कि स्वयं परमेश्वर के साथ भी अपनी सहभागिता खो दी!</w:t>
      </w:r>
    </w:p>
    <w:p>
      <w:pPr/>
      <w:r>
        <w:rPr>
          <w:lang w:val="hi_IN" w:bidi="hi_IN"/>
        </w:rPr>
      </w:r>
      <w:r>
        <w:rPr>
          <w:lang w:val="hi_IN" w:bidi="hi_IN"/>
        </w:rPr>
        <w:t>यहाँ रुकें और यह गतिविधि करें: तीन लोगों का एक घेरा बनाएँ। ये लोग परमेश्वर पिता, यीशु और यूहन्ना का प्रतिनिधित्व करते हैं। इन लोगों को हाथ पकड़ने को कहें। अब जो व्यक्ति यूहन्ना की भूमिका निभा रहा है, वह दूसरे लोगों को भी उस घेरे में शामिल होने के लिए आमंत्रित करे। यूहन्ना अपना हाथ आगे बढ़ाता है। अन्य लोगों को यूहन्ना का हाथ पकड़ने को कहें। फिर, यूहन्ना उन लोगों को घेरे में खींच लेता है। अब सभी लोग यूहन्ना, परमेश्वर और यीशु के साथ हाथ पकड़कर खड़े हो जाते हैं। इन सभी लोगों के बीच अच्छे संबंध हैं! अभिनय करके दिखाएं कि उन सभी को कितनी खुशी होगी! इस ऑडियो को यहाँ रोकें।</w:t>
      </w:r>
    </w:p>
    <w:p>
      <w:pPr/>
      <w:r>
        <w:rPr>
          <w:lang w:val="hi_IN" w:bidi="hi_IN"/>
        </w:rPr>
      </w:r>
      <w:r>
        <w:rPr>
          <w:lang w:val="hi_IN" w:bidi="hi_IN"/>
        </w:rPr>
        <w:t>यदि यूहन्ना के श्रोता परमेश्वर पिता और उसके पुत्र यीशु मसीह के साथ इस अच्छे संबंध में शामिल हो जाते हैं, तो यूहन्ना बहुत प्रसन्न होगा। यूहन्ना पहले से ही खुश है, क्योंकि उसका परमेश्वर के साथ अच्छा संबंध है। लेकिन यूहन्ना और भी अधिक प्रसन्न होगा यदि अन्य लोग भी इस अच्छे संबंध में शामिल हो जाएँ!</w:t>
      </w:r>
    </w:p>
    <w:p>
      <w:pPr/>
      <w:r>
        <w:rPr>
          <w:lang w:val="hi_IN" w:bidi="hi_IN"/>
        </w:rPr>
      </w:r>
      <w:r>
        <w:rPr>
          <w:lang w:val="hi_IN" w:bidi="hi_IN"/>
        </w:rPr>
        <w:t>यहाँ रुकें और यह गतिविधि करें: शायद आप एक-दूसरे के साथ और परमेश्वर के साथ अपने अच्छे संबंधों का जश्न मनाने के लिए अपने घेरे में एक साथ नाच सकते हैं!</w:t>
      </w:r>
      <w:r>
        <w:rPr>
          <w:lang w:val="hi_IN" w:bidi="hi_IN"/>
        </w:rPr>
      </w:r>
    </w:p>
    <w:p>
      <w:pPr>
        <w:pStyle w:val="Heading3"/>
      </w:pPr>
      <w:r>
        <w:rPr>
          <w:lang w:val="hi_IN" w:bidi="hi_IN"/>
        </w:rPr>
        <w:t>घटनाओं को समझाना</w:t>
      </w:r>
    </w:p>
    <w:p>
      <w:pPr/>
      <w:r>
        <w:rPr>
          <w:lang w:val="hi_IN" w:bidi="hi_IN"/>
        </w:rPr>
      </w:r>
      <w:r>
        <w:rPr>
          <w:lang w:val="hi_IN" w:bidi="hi_IN"/>
        </w:rPr>
        <w:t>1 यूहन्ना 1:1–4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और अधिक धीरे-धीरे पढ़ेगा। समूह इस भाग के दृश्यों, पात्रों और परिवेश को परिभाषित करेगा। फिर समूह इस वचन को अपने मन में समझने की कोशिश करेगा।</w:t>
      </w:r>
    </w:p>
    <w:p>
      <w:pPr/>
      <w:r>
        <w:rPr>
          <w:lang w:val="hi_IN" w:bidi="hi_IN"/>
        </w:rPr>
      </w:r>
      <w:r>
        <w:rPr>
          <w:lang w:val="hi_IN" w:bidi="hi_IN"/>
        </w:rPr>
        <w:t>इस भाग में एक हिस्सा है।</w:t>
      </w:r>
    </w:p>
    <w:p>
      <w:pPr/>
      <w:r>
        <w:rPr>
          <w:lang w:val="hi_IN" w:bidi="hi_IN"/>
        </w:rPr>
      </w:r>
      <w:r>
        <w:rPr>
          <w:lang w:val="hi_IN" w:bidi="hi_IN"/>
        </w:rPr>
        <w:t>इस भाग में, यूहन्ना समझाता है कि वह यह उपदेश क्यों लिख रहा है। यूहन्ना अपने श्रोताओं को यीशु के बारे में सही बातें बताना चाहता है।</w:t>
      </w:r>
    </w:p>
    <w:p>
      <w:pPr/>
      <w:r>
        <w:rPr>
          <w:lang w:val="hi_IN" w:bidi="hi_IN"/>
        </w:rPr>
      </w:r>
      <w:r>
        <w:rPr>
          <w:lang w:val="hi_IN" w:bidi="hi_IN"/>
        </w:rPr>
        <w:t>परिचय में हमने कहा था कि यूहन्ना का संदेश कुछ-कुछ बगीचे में टहलने के समान है। इस भाग में, यूहन्ना बाग के उस भाग में है, जहाँ वह कहता है कि परमेश्वर के संतान यीशु के बारे में सही बातों पर विश्वास करते हैं।</w:t>
      </w:r>
    </w:p>
    <w:p>
      <w:pPr/>
      <w:r>
        <w:rPr>
          <w:lang w:val="hi_IN" w:bidi="hi_IN"/>
        </w:rPr>
      </w:r>
      <w:r>
        <w:rPr>
          <w:lang w:val="hi_IN" w:bidi="hi_IN"/>
        </w:rPr>
        <w:t>यहाँ रुकें और यह गतिविधि करें: आगे बढ़ने से पहले, यह सुनिश्चित कर लें कि आपके पास वे चित्र या वस्तुएँ हैं जिनका उपयोग आपने परिचय में अपने कमरे में एक “बगीचा” बनाने के लिए किया था। कृपया अपने समूह के किसी एक सदस्य को यूहन्ना की भूमिका निभाने के लिए कहें। यूहन्ना की भूमिका निभाने वाले व्यक्ति को कमरे के उस भाग में खड़ा करें या बैठा दें, जो उस बगीचे का प्रतिनिधित्व करता है जहाँ यूहन्ना कहता है कि परमेश्वर के संतान यीशु के बारे में सही बातों पर विश्वास करते हैं। निश्चय ही, यह व्यक्ति सभी चर्चाओं और गतिविधियों में भाग लेता रहेगा। साथ ही, परिचय के समय आपने जो छोटे-छोटे पत्थरों या अन्य वस्तुओं में से एक तैयार रखी थी, उसे लेकर बगीचे के इस भाग में रख दें। इस तरह बाद में आप देख सकेंगे कि आप पहले भी बगीचे के इस भाग में आ चुके हैं। या, यदि आपके चित्र दीवार पर लगे हुए हैं, तो यह दिखाने के लिए कि आप वहाँ आए थे, एक पेन या मार्कर से कोई चिन्ह बना दें। इस ऑडियो को यहाँ रोकें।</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उपदेश देता है</w:t>
      </w:r>
    </w:p>
    <w:p>
      <w:pPr>
        <w:pStyle w:val="ListBullet"/>
        <w:spacing w:line="240" w:lineRule="auto"/>
        <w:ind w:left="720"/>
      </w:pPr>
      <w:r>
        <w:rPr>
          <w:lang w:val="hi_IN" w:bidi="hi_IN"/>
        </w:rPr>
      </w:r>
      <w:r>
        <w:rPr>
          <w:lang w:val="hi_IN" w:bidi="hi_IN"/>
        </w:rPr>
        <w:t>वे लोग जो यूहन्ना का उपदेश सुन रहे हैं</w:t>
      </w:r>
    </w:p>
    <w:p>
      <w:pPr>
        <w:pStyle w:val="ListBullet"/>
        <w:spacing w:line="240" w:lineRule="auto"/>
        <w:ind w:left="720"/>
      </w:pPr>
      <w:r>
        <w:rPr>
          <w:lang w:val="hi_IN" w:bidi="hi_IN"/>
        </w:rPr>
      </w:r>
      <w:r>
        <w:rPr>
          <w:lang w:val="hi_IN" w:bidi="hi_IN"/>
        </w:rPr>
        <w:t>"जीवन का वचन," जो परमेश्वर के पुत्र यीशु मसीह के बारे में बात करने का एक और तरीका है</w:t>
      </w:r>
    </w:p>
    <w:p>
      <w:pPr>
        <w:pStyle w:val="ListBullet"/>
        <w:spacing w:line="240" w:lineRule="auto"/>
        <w:ind w:left="720"/>
      </w:pPr>
      <w:r>
        <w:rPr>
          <w:lang w:val="hi_IN" w:bidi="hi_IN"/>
        </w:rPr>
      </w:r>
      <w:r>
        <w:rPr>
          <w:lang w:val="hi_IN" w:bidi="hi_IN"/>
        </w:rPr>
        <w:t>और परमेश्वर पिता</w:t>
      </w:r>
    </w:p>
    <w:p>
      <w:pPr/>
      <w:r>
        <w:rPr>
          <w:lang w:val="hi_IN" w:bidi="hi_IN"/>
        </w:rPr>
      </w:r>
      <w:r>
        <w:rPr>
          <w:lang w:val="hi_IN" w:bidi="hi_IN"/>
        </w:rPr>
        <w:t>यूहन्ना अपने श्रोताओं को किसी ऐसे व्यक्ति के बारे में बताता है जिसे उसने स्वयं देखा है। यूहन्ना कहता है कि "हमने उसे सुना है, उसे देखा है, उसे छुआ है।" जब यूहन्ना "हम" कहता है, तो उसका अर्थ स्वयं यूहन्ना और अन्य प्रेरितों से है।</w:t>
      </w:r>
    </w:p>
    <w:p>
      <w:pPr/>
      <w:r>
        <w:rPr>
          <w:lang w:val="hi_IN" w:bidi="hi_IN"/>
        </w:rPr>
      </w:r>
      <w:r>
        <w:rPr>
          <w:lang w:val="hi_IN" w:bidi="hi_IN"/>
        </w:rPr>
        <w:t>यूहन्ना के श्रोताओं ने स्वयं यीशु को नहीं देखा है। परन्तु यूहन्ना अपने श्रोताओं को बताता है कि यूहन्ना और अन्य प्रेरितों ने क्या देखा और सुना है, ताकि विश्वासी भी यीशु को जान सकें और यीशु के साथ एक अच्छा संबंध रख सकें। यूहन्ना के श्रोता विश्वास कर सकते हैं कि यूहन्ना जो कुछ कहता है, वह सत्य है, क्योंकि यूहन्ना ने स्वयं यीशु को देखा है और स्वयं उन्हें बोलते हुए सुना है। यूहन्ना उन विशेष लोगों के समूह का हिस्सा था जो यीशु के साथ बहुत निकट रहते थे!</w:t>
      </w:r>
    </w:p>
    <w:p>
      <w:pPr/>
      <w:r>
        <w:rPr>
          <w:lang w:val="hi_IN" w:bidi="hi_IN"/>
        </w:rPr>
      </w:r>
      <w:r>
        <w:rPr>
          <w:lang w:val="hi_IN" w:bidi="hi_IN"/>
        </w:rPr>
        <w:t>यूहन्ना अपने श्रोताओं को वह बताना चाहता है जो यूहन्ना और अन्य प्रेरितों ने देखा और सुना है। जब आप किसी बात की घोषणा करते हैं, तो आप कुछ महत्वपूर्ण बता रहे हैं जिसे आप चाहते हैं कि लोग जानें। आप यह बात खुलकर बता रहे हैं क्योंकि आप चाहते हैं कि हर कोई इसे सुने।</w:t>
      </w:r>
    </w:p>
    <w:p>
      <w:pPr/>
      <w:r>
        <w:rPr>
          <w:lang w:val="hi_IN" w:bidi="hi_IN"/>
        </w:rPr>
      </w:r>
      <w:r>
        <w:rPr>
          <w:lang w:val="hi_IN" w:bidi="hi_IN"/>
        </w:rPr>
        <w:t>यहाँ रुकें और यह गतिविधि करें: एक व्यक्ति दूसरे व्यक्ति के पास जाता है और उस व्यक्ति को कुछ बताता है, उदाहरण के लिए, कि भोजन तैयार है या कल एक जश्न होगा।</w:t>
      </w:r>
    </w:p>
    <w:p>
      <w:pPr/>
      <w:r>
        <w:rPr>
          <w:lang w:val="hi_IN" w:bidi="hi_IN"/>
        </w:rPr>
      </w:r>
      <w:r>
        <w:rPr>
          <w:lang w:val="hi_IN" w:bidi="hi_IN"/>
        </w:rPr>
        <w:t>फिर पहले व्यक्ति को कमरे के बीच में खड़ा करें और उससे कहें कि वह वही बात सबको ऊँची आवाज़ में बताए। इस ऑडियो को यहाँ रोकें।</w:t>
      </w:r>
    </w:p>
    <w:p>
      <w:pPr/>
      <w:r>
        <w:rPr>
          <w:lang w:val="hi_IN" w:bidi="hi_IN"/>
        </w:rPr>
      </w:r>
      <w:r>
        <w:rPr>
          <w:lang w:val="hi_IN" w:bidi="hi_IN"/>
        </w:rPr>
        <w:t>अब चर्चा करें: आपकी भाषा में, आप कैसे समझाएँगे कि उस व्यक्ति ने पहली बार क्या किया था? और आप यह कैसे समझाएँगे कि उस व्यक्ति ने दूसरी बार क्या किया? क्या आप अलग-अलग शब्दों का उपयोग करेंगे? इस ऑडियो को यहाँ रोकें।</w:t>
      </w:r>
    </w:p>
    <w:p>
      <w:pPr/>
      <w:r>
        <w:rPr>
          <w:lang w:val="hi_IN" w:bidi="hi_IN"/>
        </w:rPr>
      </w:r>
      <w:r>
        <w:rPr>
          <w:lang w:val="hi_IN" w:bidi="hi_IN"/>
        </w:rPr>
        <w:t>अब, यहाँ रुकें और चर्चा करें कि आप कैसे कहेंगे कि यूहन्ना वह बात बताता है जो उसने देखी और सुनी है। अब इस ऑडियो को यहाँ रोकें।</w:t>
      </w:r>
    </w:p>
    <w:p>
      <w:pPr/>
      <w:r>
        <w:rPr>
          <w:lang w:val="hi_IN" w:bidi="hi_IN"/>
        </w:rPr>
      </w:r>
      <w:r>
        <w:rPr>
          <w:lang w:val="hi_IN" w:bidi="hi_IN"/>
        </w:rPr>
        <w:t>जब यूहन्ना अपना संदेश आरम्भ करता है, तो वह शुरू में यह स्पष्ट नहीं करता कि वह यीशु के विषय में बात कर रहा है। यूहन्ना “वह जो आदि से था,” और “जीवन का वचन,” और “जीवन,” और “अनन्त जीवन” के बारे में बात करता है। यह सब यीशु को दर्शाता है। लेकिन इस भाग के अंत में ही यूहन्ना यीशु मसीह के नाम का उल्लेख करता है। यदि आपको लगता है कि आपके श्रोता इससे भ्रमित हो सकते हैं, तो आप आरम्भ से ही यह स्पष्ट कर सकते हैं कि यूहन्ना यीशु के विषय में बात कर रहा है।</w:t>
      </w:r>
    </w:p>
    <w:p>
      <w:pPr/>
      <w:r>
        <w:rPr>
          <w:lang w:val="hi_IN" w:bidi="hi_IN"/>
        </w:rPr>
      </w:r>
      <w:r>
        <w:rPr>
          <w:lang w:val="hi_IN" w:bidi="hi_IN"/>
        </w:rPr>
        <w:t>यीशु ही वह है जो "आदि से ही था," क्योंकि परमेश्वर का पुत्र अनादि से है और अनन्तकाल तक रहेगा। संसार की सृष्टि से पहले ही!</w:t>
      </w:r>
    </w:p>
    <w:p>
      <w:pPr/>
      <w:r>
        <w:rPr>
          <w:lang w:val="hi_IN" w:bidi="hi_IN"/>
        </w:rPr>
      </w:r>
      <w:r>
        <w:rPr>
          <w:lang w:val="hi_IN" w:bidi="hi_IN"/>
        </w:rPr>
        <w:t>यीशु “जीवन का वचन” है, क्योंकि परमेश्वर यीशु के द्वारा बोलता है, और परमेश्वर यीशु के द्वारा हमें जीवन देता है।</w:t>
      </w:r>
    </w:p>
    <w:p>
      <w:pPr/>
      <w:r>
        <w:rPr>
          <w:lang w:val="hi_IN" w:bidi="hi_IN"/>
        </w:rPr>
      </w:r>
      <w:r>
        <w:rPr>
          <w:lang w:val="hi_IN" w:bidi="hi_IN"/>
        </w:rPr>
        <w:t>यीशु "जीवन" है, क्योंकि परमेश्वर हमें यीशु के माध्यम से जीवन देता है।</w:t>
      </w:r>
    </w:p>
    <w:p>
      <w:pPr/>
      <w:r>
        <w:rPr>
          <w:lang w:val="hi_IN" w:bidi="hi_IN"/>
        </w:rPr>
      </w:r>
      <w:r>
        <w:rPr>
          <w:lang w:val="hi_IN" w:bidi="hi_IN"/>
        </w:rPr>
        <w:t xml:space="preserve">और यीशु “वह अनंत जीवन है जो पिता के साथ था।” इसका अर्थ यह हो सकता है कि यीशु, जो परमेश्वर पिता के साथ था, उसके </w:t>
      </w:r>
      <w:r>
        <w:rPr>
          <w:b/>
          <w:lang w:val="hi_IN" w:bidi="hi_IN"/>
        </w:rPr>
        <w:t>पास</w:t>
      </w:r>
      <w:r>
        <w:rPr>
          <w:lang w:val="hi_IN" w:bidi="hi_IN"/>
        </w:rPr>
        <w:t xml:space="preserve"> अनन्त जीवन है, या इसका अर्थ यह हो सकता है कि यीशु अनन्त जीवन </w:t>
      </w:r>
      <w:r>
        <w:rPr>
          <w:b/>
          <w:lang w:val="hi_IN" w:bidi="hi_IN"/>
        </w:rPr>
        <w:t>प्रदान</w:t>
      </w:r>
      <w:r>
        <w:rPr>
          <w:lang w:val="hi_IN" w:bidi="hi_IN"/>
        </w:rPr>
        <w:t xml:space="preserve"> करता है। दोनों सच हैं! अनन्त जीवन वह सर्वोत्तम जीवन है जिसे कोई भी व्यक्ति प्राप्त कर सकता है। अनन्त जीवन का अर्थ है कि केवल आपका शरीर ही नहीं, बल्कि आपकी आत्मा भी जीवित है। मृत्यु इस प्रकार के जीवन को नष्ट नहीं कर सकती!</w:t>
      </w:r>
    </w:p>
    <w:p>
      <w:pPr/>
      <w:r>
        <w:rPr>
          <w:lang w:val="hi_IN" w:bidi="hi_IN"/>
        </w:rPr>
      </w:r>
      <w:r>
        <w:rPr>
          <w:lang w:val="hi_IN" w:bidi="hi_IN"/>
        </w:rPr>
        <w:t>यहाँ रुकें और यह गतिविधि करें: चार ऐसे कार्य या हाव-भाव सोचें जो आपको यह याद रखने में सहायता करें कि यीशु “आदि से है,” “जीवन का वचन,” “जीवन,” और “अनन्त जीवन” है। और हाँ, ये सभी बहुत समान हैं! इस ऑडियो को यहाँ रोकें।</w:t>
      </w:r>
    </w:p>
    <w:p>
      <w:pPr/>
      <w:r>
        <w:rPr>
          <w:lang w:val="hi_IN" w:bidi="hi_IN"/>
        </w:rPr>
      </w:r>
      <w:r>
        <w:rPr>
          <w:lang w:val="hi_IN" w:bidi="hi_IN"/>
        </w:rPr>
        <w:t>यूहन्ना अपने श्रोताओं को यीशु के बारे में बता रहा है, जो अनन्त जीवन है। लेकिन साथ ही, इस उपदेश के माध्यम से, यूहन्ना अपने श्रोताओं को बताएगा कि वे अनन्त जीवन कैसे पा सकते हैं।</w:t>
      </w:r>
    </w:p>
    <w:p>
      <w:pPr/>
      <w:r>
        <w:rPr>
          <w:lang w:val="hi_IN" w:bidi="hi_IN"/>
        </w:rPr>
      </w:r>
      <w:r>
        <w:rPr>
          <w:lang w:val="hi_IN" w:bidi="hi_IN"/>
        </w:rPr>
        <w:t>यहाँ रुकें और यह गतिविधि करें: परिचय के समय आपने शायद कुछ फूल या पौधे बनाए होंगे, जो अनन्त जीवन का प्रतिनिधित्व करते थे। इन फूलों या पौधों में से एक लें और उसे अपने कमरे के उस भाग में रखें जो बगीचे के उस भाग का प्रतिनिधित्व करता है जहाँ यूहन्ना अब है, जो बगीचे का वह भाग है जहाँ यूहन्ना कहता है कि परमेश्वर के संतान यीशु के बारे में सही बातों पर विश्वास करते हैं। यदि आपने परिचय के समय ये फूल न बनाने का निर्णय लिया था, तो आप इस चरण को छोड़ सकते हैं। इस ऑडियो को यहाँ रोकें।</w:t>
      </w:r>
    </w:p>
    <w:p>
      <w:pPr/>
      <w:r>
        <w:rPr>
          <w:lang w:val="hi_IN" w:bidi="hi_IN"/>
        </w:rPr>
      </w:r>
      <w:r>
        <w:rPr>
          <w:lang w:val="hi_IN" w:bidi="hi_IN"/>
        </w:rPr>
        <w:t xml:space="preserve">यूहन्ना कहता है कि परमेश्वर ने इस जीवन को हम पर "प्रकट किया" है। जब परमेश्वर का पुत्र परमेश्वर के साथ था, तब हम लोग उसे नहीं देख सकते थे। परन्तु जब परमेश्वर का पुत्र मनुष्य बना, तब हम उसे देख सके! परमेश्वर ने हमें अपने पुत्र को दिखाया। </w:t>
      </w:r>
      <w:r>
        <w:rPr>
          <w:b/>
          <w:lang w:val="hi_IN" w:bidi="hi_IN"/>
        </w:rPr>
        <w:t>यीशु</w:t>
      </w:r>
      <w:r>
        <w:rPr>
          <w:lang w:val="hi_IN" w:bidi="hi_IN"/>
        </w:rPr>
        <w:t xml:space="preserve"> परमेश्वर का पुत्र है!</w:t>
      </w:r>
    </w:p>
    <w:p>
      <w:pPr/>
      <w:r>
        <w:rPr>
          <w:lang w:val="hi_IN" w:bidi="hi_IN"/>
        </w:rPr>
      </w:r>
      <w:r>
        <w:rPr>
          <w:lang w:val="hi_IN" w:bidi="hi_IN"/>
        </w:rPr>
        <w:t>यहाँ रुकें और यह गतिविधि करें: दो लोगों को चुनें जो परमेश्वर और परमेश्वर के पुत्र का प्रतिनिधित्व करेंगे। इन लोगों को ऐसी जगह खड़ा करें जहाँ अन्य लोग उन्हें न देख सकें, जैसे किसी दरवाजे के पीछे या किसी चादर के पीछे जिसे कुछ लोग परदे की तरह पकड़े हुए हों। अन्य लोग परमेश्वर या परमेश्वर के पुत्र को नहीं देख सकते। परन्तु फिर, परमेश्वर अपने पुत्र को दरवाजे या परदे के दूसरी ओर ले जाता है। तब लोग परमेश्वर के पुत्र को देख पाते हैं! परमेश्वर ने अपने पुत्र को प्रकट किया है! इस ऑडियो को यहाँ रोकें।</w:t>
      </w:r>
    </w:p>
    <w:p>
      <w:pPr/>
      <w:r>
        <w:rPr>
          <w:lang w:val="hi_IN" w:bidi="hi_IN"/>
        </w:rPr>
      </w:r>
      <w:r>
        <w:rPr>
          <w:lang w:val="hi_IN" w:bidi="hi_IN"/>
        </w:rPr>
        <w:t>जब यीशु का जन्म हुआ, तब परमेश्वर का पुत्र ऐसा मनुष्य बन गया जिसे हम देख सकते हैं और छू सकते हैं। और यीशु में, परमेश्वर ने अपने पुत्र को हम पर प्रकट किया है।</w:t>
      </w:r>
    </w:p>
    <w:p>
      <w:pPr/>
      <w:r>
        <w:rPr>
          <w:lang w:val="hi_IN" w:bidi="hi_IN"/>
        </w:rPr>
      </w:r>
      <w:r>
        <w:rPr>
          <w:lang w:val="hi_IN" w:bidi="hi_IN"/>
        </w:rPr>
        <w:t>अब पूरे भाग को कथापट, वस्तुओं, या अभिनय का उपयोग करके दृश्य रूप में प्रस्तुत कीजिए।</w:t>
      </w:r>
      <w:r>
        <w:rPr>
          <w:lang w:val="hi_IN" w:bidi="hi_IN"/>
        </w:rPr>
      </w:r>
    </w:p>
    <w:p>
      <w:pPr>
        <w:pStyle w:val="Heading3"/>
      </w:pPr>
      <w:r>
        <w:rPr>
          <w:lang w:val="hi_IN" w:bidi="hi_IN"/>
        </w:rPr>
        <w:t>पाठ को नाटकीय रूप देना</w:t>
      </w:r>
    </w:p>
    <w:p>
      <w:pPr/>
      <w:r>
        <w:rPr>
          <w:lang w:val="hi_IN" w:bidi="hi_IN"/>
        </w:rPr>
      </w:r>
      <w:r>
        <w:rPr>
          <w:lang w:val="hi_IN" w:bidi="hi_IN"/>
        </w:rPr>
        <w:t>1 यूहन्ना 1:1–4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एक हिस्सा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उपदेश देता है</w:t>
      </w:r>
    </w:p>
    <w:p>
      <w:pPr>
        <w:pStyle w:val="ListBullet"/>
        <w:spacing w:line="240" w:lineRule="auto"/>
        <w:ind w:left="720"/>
      </w:pPr>
      <w:r>
        <w:rPr>
          <w:lang w:val="hi_IN" w:bidi="hi_IN"/>
        </w:rPr>
      </w:r>
      <w:r>
        <w:rPr>
          <w:lang w:val="hi_IN" w:bidi="hi_IN"/>
        </w:rPr>
        <w:t>वे लोग जो यूहन्ना का उपदेश सुन रहे हैं</w:t>
      </w:r>
    </w:p>
    <w:p>
      <w:pPr>
        <w:pStyle w:val="ListBullet"/>
        <w:spacing w:line="240" w:lineRule="auto"/>
        <w:ind w:left="720"/>
      </w:pPr>
      <w:r>
        <w:rPr>
          <w:lang w:val="hi_IN" w:bidi="hi_IN"/>
        </w:rPr>
      </w:r>
      <w:r>
        <w:rPr>
          <w:lang w:val="hi_IN" w:bidi="hi_IN"/>
        </w:rPr>
        <w:t>"जीवन का वचन," जो परमेश्वर के पुत्र यीशु मसीह के बारे में बात करने का एक और तरीका है</w:t>
      </w:r>
    </w:p>
    <w:p>
      <w:pPr>
        <w:pStyle w:val="ListBullet"/>
        <w:spacing w:line="240" w:lineRule="auto"/>
        <w:ind w:left="720"/>
      </w:pPr>
      <w:r>
        <w:rPr>
          <w:lang w:val="hi_IN" w:bidi="hi_IN"/>
        </w:rPr>
      </w:r>
      <w:r>
        <w:rPr>
          <w:lang w:val="hi_IN" w:bidi="hi_IN"/>
        </w:rPr>
        <w:t>और परमेश्वर पिता</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प्रवाह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बिन्दुओं पर, नाटक को रोककर उस पात्र की भूमिका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प्रतिक्रियाएँ निम्नलिखित हैं।</w:t>
      </w:r>
    </w:p>
    <w:p>
      <w:pPr/>
      <w:r>
        <w:rPr>
          <w:lang w:val="hi_IN" w:bidi="hi_IN"/>
        </w:rPr>
      </w:r>
      <w:r>
        <w:rPr>
          <w:lang w:val="hi_IN" w:bidi="hi_IN"/>
        </w:rPr>
        <w:t>यह अभिनय करें कि यूहन्ना अपने श्रोताओं से बात कर रहा है। निस्संदेह, यूहन्ना अपने श्रोताओं से बहुत दूर है, और लिखते समय श्रोता उसे देख नहीं सकते हैं, लेकिन जब आप इसका अभिनय इस प्रकार करते हैं मानो यूहन्ना सीधे अपने श्रोताओं से बात कर रहा हो, तो इससे हमें उपदेश को और अच्छी तरह समझने में सहायता मिलेगी।</w:t>
      </w:r>
    </w:p>
    <w:p>
      <w:pPr/>
      <w:r>
        <w:rPr>
          <w:lang w:val="hi_IN" w:bidi="hi_IN"/>
        </w:rPr>
      </w:r>
      <w:r>
        <w:rPr>
          <w:lang w:val="hi_IN" w:bidi="hi_IN"/>
        </w:rPr>
        <w:t>यूहन्ना इस तरह कुछ कहता है:</w:t>
      </w:r>
    </w:p>
    <w:p>
      <w:pPr/>
      <w:r>
        <w:rPr>
          <w:lang w:val="hi_IN" w:bidi="hi_IN"/>
        </w:rPr>
      </w:r>
      <w:r>
        <w:rPr>
          <w:lang w:val="hi_IN" w:bidi="hi_IN"/>
        </w:rPr>
        <w:t>"हम आपको उस व्यक्ति के बारे में स्पष्ट रूप से बताना चाहते हैं जिसे हम ‘जीवन देने वाला वचन’ कहते हैं। " यह व्यक्ति बिल्कुल शुरुआत से ही अस्तित्व में था। हमने अपनी ही आँखों से उसे देखा है, अपने ही कानों से उसकी आवाज़ सुनी है, और अपने ही हाथों से उसके शरीर को छुआ है! हमने इस व्यक्ति को देखा है जो स्वयं जीवन है और हमें जीवन देता है। हमने उसे देखा है क्योंकि परमेश्वर ने उसे हमें दिखाया है। यह व्यक्ति वही है जिसने हमें अनन्त जीवन दिया है—जो सबसे अच्छा जीवन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की भूमिका निभाने वाले व्यक्ति से पूछें, "आप क्या सोच रहे हैं?" वह व्यक्ति इस तरह कुछ कह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यूहन्ना ऐसा कुछ कहता है:</w:t>
      </w:r>
    </w:p>
    <w:p>
      <w:pPr/>
      <w:r>
        <w:rPr>
          <w:lang w:val="hi_IN" w:bidi="hi_IN"/>
        </w:rPr>
      </w:r>
      <w:r>
        <w:rPr>
          <w:lang w:val="hi_IN" w:bidi="hi_IN"/>
        </w:rPr>
        <w:t>"और यह व्यक्ति यीशु मसीह है, जो परमेश्वर का पुत्र है। हमने जो कुछ देखा और सुना है, वह सब हम तुम्हें बता रहे हैं, ताकि तुम हमारी बातों पर विश्वास करो और हमारे साथ अच्छे संबंध रखो। तब तुम्हारा भी परमेश्वर पिता और उसके पुत्र, यीशु मसीह, के साथ वैसा ही अच्छा संबंध होगा जैसा हमारा है! इसी कारण हम तुम्हें यह लिख रहे हैं, क्योंकि यदि तुम भी इस संबंध में हमारे साथ शामिल हो जाओगे, तो मुझे उससे भी अधिक खुशी होगी जितनी अभी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की भूमिका निभाने वाले व्यक्ति से पूछें: "आप क्या सोच रहे हैं?" वह व्यक्ति इस तरह उत्तर दे सकता है:</w:t>
      </w:r>
    </w:p>
    <w:p>
      <w:pPr>
        <w:pStyle w:val="ListBullet"/>
        <w:spacing w:line="240" w:lineRule="auto"/>
        <w:ind w:left="720"/>
      </w:pPr>
      <w:r>
        <w:rPr>
          <w:lang w:val="hi_IN" w:bidi="hi_IN"/>
        </w:rPr>
      </w:r>
      <w:r>
        <w:rPr>
          <w:lang w:val="hi_IN" w:bidi="hi_IN"/>
        </w:rPr>
        <w:t>यूहन्ना के श्रोताओं के रूप में अभिनय करने वाले लोगों से पूछें, "आप क्या सोच रहे हैं या क्या महसूस कर रहे हैं?" लोग इस तरह बातें कह सकते हैं:</w:t>
      </w:r>
      <w:r>
        <w:rPr>
          <w:lang w:val="hi_IN" w:bidi="hi_IN"/>
        </w:rPr>
      </w:r>
    </w:p>
    <w:p>
      <w:pPr>
        <w:pStyle w:val="Heading3"/>
      </w:pPr>
      <w:r>
        <w:rPr>
          <w:lang w:val="hi_IN" w:bidi="hi_IN"/>
        </w:rPr>
        <w:t>आवश्यक जानकारी</w:t>
      </w:r>
    </w:p>
    <w:p>
      <w:pPr/>
      <w:r>
        <w:rPr>
          <w:lang w:val="hi_IN" w:bidi="hi_IN"/>
        </w:rPr>
      </w:r>
      <w:r>
        <w:rPr>
          <w:lang w:val="hi_IN" w:bidi="hi_IN"/>
        </w:rPr>
        <w:t>1 यूहन्ना 1:1–4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वाक्यांशों पर चर्चा करेगा।</w:t>
      </w:r>
    </w:p>
    <w:p>
      <w:pPr/>
      <w:r>
        <w:rPr>
          <w:lang w:val="hi_IN" w:bidi="hi_IN"/>
        </w:rPr>
      </w:r>
      <w:r>
        <w:rPr>
          <w:lang w:val="hi_IN" w:bidi="hi_IN"/>
        </w:rPr>
        <w:t xml:space="preserve">यूहन्ना विश्वासियों को </w:t>
      </w:r>
      <w:r>
        <w:rPr>
          <w:b/>
          <w:lang w:val="hi_IN" w:bidi="hi_IN"/>
        </w:rPr>
        <w:t>जीवन के वचन</w:t>
      </w:r>
      <w:r>
        <w:rPr>
          <w:lang w:val="hi_IN" w:bidi="hi_IN"/>
        </w:rPr>
        <w:t xml:space="preserve"> के बारे में लिखता है। परमेश्वर अपने कार्यों और अपने वचनों के द्वारा अपने लोगों से बात करता है। इसलिए, लोग अक्सर बाइबल को “परमेश्वर का वचन” कहते हैं, क्योंकि बाइबल के माध्यम से हम जान सकते हैं कि परमेश्वर ने क्या किया और क्या कहा। यूहन्ना यीशु को "वचन" या "जीवन का वचन" कहता है, क्योंकि परमेश्वर यीशु के द्वारा हमसे बात करता है। यीशु परमेश्वर का दिया हुआ सबसे महत्वपूर्ण संदेश है। और जब हम इस संदेश को सुनते हैं और विश्वास करते हैं कि यह सत्य है, तब हम वास्तव में जीवित हो जाते हैं। यूहन्ना यीशु को “</w:t>
      </w:r>
      <w:r>
        <w:rPr>
          <w:b/>
          <w:lang w:val="hi_IN" w:bidi="hi_IN"/>
        </w:rPr>
        <w:t>जीवन</w:t>
      </w:r>
      <w:r>
        <w:rPr>
          <w:lang w:val="hi_IN" w:bidi="hi_IN"/>
        </w:rPr>
        <w:t xml:space="preserve"> का वचन” कहता है, क्योंकि जीवन देने वाला वही है। यदि हम यीशु को नहीं जानते, तो हमारा शरीर तो जीवित हो सकता है, परन्तु हमारी आत्मा मृत है। हमें वास्तविक, पूर्ण और आत्मिक जीवन तभी प्राप्त होता है, जब हम यीशु के होते हैं। “वचन” के लिए वही शब्द इस्तेमाल करें जो आपने “परमेश्वर का वचन” जैसे वाक्यांशों में इस्तेमाल किया है।</w:t>
      </w:r>
    </w:p>
    <w:p>
      <w:pPr/>
      <w:r>
        <w:rPr>
          <w:lang w:val="hi_IN" w:bidi="hi_IN"/>
        </w:rPr>
      </w:r>
      <w:r>
        <w:rPr>
          <w:lang w:val="hi_IN" w:bidi="hi_IN"/>
        </w:rPr>
        <w:t>यहाँ रुकें और चर्चा करें कि आप "जीवन के वचन" के लिए किस शब्द या वाक्यांश का उपयोग करेंगे। आप मुख्य शब्दावली में "वचन" सुन सकते हैं, लेकिन याद रखें कि यूहन्ना यहाँ थोड़ा अलग अर्थ का उपयोग कर रहा है। इस ऑडियो को यहाँ रोकें।</w:t>
      </w:r>
    </w:p>
    <w:p>
      <w:pPr/>
      <w:r>
        <w:rPr>
          <w:lang w:val="hi_IN" w:bidi="hi_IN"/>
        </w:rPr>
      </w:r>
      <w:r>
        <w:rPr>
          <w:lang w:val="hi_IN" w:bidi="hi_IN"/>
        </w:rPr>
        <w:t xml:space="preserve">यूहन्ना कहता है कि यह “जीवन” अर्थात् यीशु </w:t>
      </w:r>
      <w:r>
        <w:rPr>
          <w:b/>
          <w:lang w:val="hi_IN" w:bidi="hi_IN"/>
        </w:rPr>
        <w:t>प्रकट</w:t>
      </w:r>
      <w:r>
        <w:rPr>
          <w:lang w:val="hi_IN" w:bidi="hi_IN"/>
        </w:rPr>
        <w:t xml:space="preserve"> किया गया, अर्थात् वह दिखाई देने लगा। जब आप कुछ प्रकट करते हैं, तो आप लोगों को कुछ ऐसा दिखाते हैं जिसे वे पहले नहीं देख सकते थे। परमेश्वर ने लोगों के सामने यीशु को प्रकट किया। लोग नहीं जानते थे कि यीशु कौन थे, परन्तु परमेश्वर ने लोगों को दिखाया कि यीशु ही जीवन देने वाले थे।</w:t>
      </w:r>
    </w:p>
    <w:p>
      <w:pPr/>
      <w:r>
        <w:rPr>
          <w:lang w:val="hi_IN" w:bidi="hi_IN"/>
        </w:rPr>
      </w:r>
      <w:r>
        <w:rPr>
          <w:lang w:val="hi_IN" w:bidi="hi_IN"/>
        </w:rPr>
        <w:t>यहाँ रुकें और चर्चा करें कि आप अपनी भाषा में कैसे कहेंगे कि “यह जीवन प्रकट हुआ” या “परमेश्वर ने यह जीवन प्रकट किया।” इस ऑडियो को यहाँ रोकें।</w:t>
      </w:r>
    </w:p>
    <w:p>
      <w:pPr/>
      <w:r>
        <w:rPr>
          <w:lang w:val="hi_IN" w:bidi="hi_IN"/>
        </w:rPr>
      </w:r>
      <w:r>
        <w:rPr>
          <w:lang w:val="hi_IN" w:bidi="hi_IN"/>
        </w:rPr>
        <w:t xml:space="preserve">यूहन्ना ने “जीवन” देखा है। इसका अर्थ है कि यूहन्ना ने वह जीवन देखा है जो यीशु है। यूहन्ना “जीवन” के विषय में </w:t>
      </w:r>
      <w:r>
        <w:rPr>
          <w:b/>
          <w:lang w:val="hi_IN" w:bidi="hi_IN"/>
        </w:rPr>
        <w:t>गवाही</w:t>
      </w:r>
      <w:r>
        <w:rPr>
          <w:lang w:val="hi_IN" w:bidi="hi_IN"/>
        </w:rPr>
        <w:t xml:space="preserve"> देता है। जब आप किसी बात के बारे में गवाही देते हैं, तो आपका यह कहना है कि आपने स्वयं उसे देखा है और जानते हैं कि यह वास्तव में सच है।</w:t>
      </w:r>
    </w:p>
    <w:p>
      <w:pPr/>
      <w:r>
        <w:rPr>
          <w:lang w:val="hi_IN" w:bidi="hi_IN"/>
        </w:rPr>
      </w:r>
      <w:r>
        <w:rPr>
          <w:lang w:val="hi_IN" w:bidi="hi_IN"/>
        </w:rPr>
        <w:t>यहाँ रुकें और चर्चा करें कि आप कैसे कहेंगे कि यूहन्ना "जीवन" के बारे में बताता है, या गवाही देता है। गवाही देने के लिए उसी शब्द या वाक्यांश का उपयोग करें जिसका उपयोग आपने बाइबल की अन्य पुस्तकों में किया है। गवाही शब्द मुख्य शब्दावली में है। इस ऑडियो को यहाँ रोकें।</w:t>
      </w:r>
    </w:p>
    <w:p>
      <w:pPr/>
      <w:r>
        <w:rPr>
          <w:lang w:val="hi_IN" w:bidi="hi_IN"/>
        </w:rPr>
      </w:r>
      <w:r>
        <w:rPr>
          <w:lang w:val="hi_IN" w:bidi="hi_IN"/>
        </w:rPr>
        <w:t>यूहन्ना लोगों को बताता है कि स्वयं उसने और अन्य प्रेरितों ने क्या देखा और सुना है। यूहन्ना अन्य लोगों को उन बातों की घोषणा करता है जो यूहन्ना ने देखी और सुनी हैं। जब आप किसी बात की घोषणा कर रहे हैं, तो आप कुछ महत्वपूर्ण बता रहे हैं जिसे आप चाहते हैं कि लोग जानें। आप यह बात खुलकर बता रहे हैं क्योंकि आप चाहते हैं कि हर कोई इसे सुने।</w:t>
      </w:r>
    </w:p>
    <w:p>
      <w:pPr/>
      <w:r>
        <w:rPr>
          <w:lang w:val="hi_IN" w:bidi="hi_IN"/>
        </w:rPr>
      </w:r>
      <w:r>
        <w:rPr>
          <w:lang w:val="hi_IN" w:bidi="hi_IN"/>
        </w:rPr>
        <w:t xml:space="preserve">यहाँ रुकें और चर्चा करें कि आप कैसे कहेंगे कि यूहन्ना उस बात की </w:t>
      </w:r>
      <w:r>
        <w:rPr>
          <w:b/>
          <w:lang w:val="hi_IN" w:bidi="hi_IN"/>
        </w:rPr>
        <w:t>घोषणा करता</w:t>
      </w:r>
      <w:r>
        <w:rPr>
          <w:lang w:val="hi_IN" w:bidi="hi_IN"/>
        </w:rPr>
        <w:t xml:space="preserve"> है जो उसने देखी और सुनी है। इस ऑडियो को यहाँ रोकें।</w:t>
      </w:r>
    </w:p>
    <w:p>
      <w:pPr/>
      <w:r>
        <w:rPr>
          <w:lang w:val="hi_IN" w:bidi="hi_IN"/>
        </w:rPr>
      </w:r>
      <w:r>
        <w:rPr>
          <w:lang w:val="hi_IN" w:bidi="hi_IN"/>
        </w:rPr>
        <w:t>यूहन्ना विश्वासियों को उस अनन्त जीवन के विषय में खुले रूप से बता रहा है, जो पिता के साथ था। "अनन्त जीवन" फिर से यीशु के बारे में बात करने का एक तरीका है। इससे पहले, यूहन्ना ने कहा था कि यह "जीवन" "प्रकट हुआ" या दिखाई देने लगा। अब यूहन्ना कहता है कि "अनन्त जीवन" पिता के साथ था। पिता का अर्थ है परमेश्वर पिता। "जीवन" और "अनन्त जीवन" का अर्थ एक ही है। यीशु ही वह है, जिसका जीवन पूर्णतः सिद्ध है और जिसका पिता के साथ एक सिद्ध संबंध है। और यीशु विश्वासियों को जीवन की यही उत्तम गुणवत्ता दे सकता है। यूहन्ना इस उत्तम जीवन को "अनन्त जीवन" कहता है।</w:t>
      </w:r>
    </w:p>
    <w:p>
      <w:pPr/>
      <w:r>
        <w:rPr>
          <w:lang w:val="hi_IN" w:bidi="hi_IN"/>
        </w:rPr>
      </w:r>
      <w:r>
        <w:rPr>
          <w:lang w:val="hi_IN" w:bidi="hi_IN"/>
        </w:rPr>
        <w:t>अनन्त जीवन साधारण जीवन से कहीं बेहतर और बहुतायत से भरा हुआ जीवन है। अनन्त जीवन के इस उपहार के बिना, हम जीते और साँस लेते तो हैं, पर यह केवल शरीरिक जीवन होता है, और यह हमारी मृत्यु के साथ ही ख़त्म हो जाएगा। लेकिन जो अनन्त जीवन परमेश्वर हमें देता है, वह जारी रहेगा! अनन्त जीवन अभी से आरम्भ हो जाता है, यह हमें बदलता है और हमें परमेश्वर के साथ घनिष्ठ sam में जीवन बिताने योग्य बनाता है। जब यीशु वापस आएगा और अपना राज्य हमेशा के लिए स्थापित करेगा, तो हम भी उसके साथ रहेंगे। यह परमेश्वर की ओर से उपहार है: भविष्य में मिलने वाला जीवन, और अभी से मिलने वाला सच्चा जीवन! मृत्यु इस प्रकार के जीवन को नष्ट नहीं कर सकती। यह संभवतः सबसे उत्तम प्रकार का जीवन है!</w:t>
      </w:r>
    </w:p>
    <w:p>
      <w:pPr/>
      <w:r>
        <w:rPr>
          <w:lang w:val="hi_IN" w:bidi="hi_IN"/>
        </w:rPr>
      </w:r>
      <w:r>
        <w:rPr>
          <w:lang w:val="hi_IN" w:bidi="hi_IN"/>
        </w:rPr>
        <w:t xml:space="preserve">यहीं रुकें और इस बात पर चर्चा करें कि आप कैसे बताएँगे कि यीशु विश्वासियों को उस </w:t>
      </w:r>
      <w:r>
        <w:rPr>
          <w:b/>
          <w:lang w:val="hi_IN" w:bidi="hi_IN"/>
        </w:rPr>
        <w:t>अनन्त जीवन</w:t>
      </w:r>
      <w:r>
        <w:rPr>
          <w:lang w:val="hi_IN" w:bidi="hi_IN"/>
        </w:rPr>
        <w:t xml:space="preserve"> के विषय में बता रहे हैं, जो पिता के साथ था। अनन्त जीवन शब्द मुख्य शब्दावली में है। इस ऑडियो को यहाँ रोकें।</w:t>
      </w:r>
    </w:p>
    <w:p>
      <w:pPr/>
      <w:r>
        <w:rPr>
          <w:lang w:val="hi_IN" w:bidi="hi_IN"/>
        </w:rPr>
      </w:r>
      <w:r>
        <w:rPr>
          <w:lang w:val="hi_IN" w:bidi="hi_IN"/>
        </w:rPr>
        <w:t>यूहन्ना विश्वासियों को वह सब कुछ बताता है जो उसने देखा और सुना है। इसका अर्थ है वह सब कुछ जो यूहन्ना ने यीशु को करते हुए देखा, और वह सब कुछ जो उसने यीशु को कहते हुए सुना। यूहन्ना ये बातें अपने श्रोताओं को इसलिए बताता है, ताकि वे उसके साथ सहभागिता रखें। जो लोग एक-दूसरे के साथ संगति करते हैं, उनका एक-दूसरे के साथ बहुत अच्छा संबंध होता है। ये लोग एक-दूसरे से प्रेम करते हैं। वे एक-दूसरे पर भरोसा करते हैं। वे एक-दूसरे से बात करते हैं। वे एक-दूसरे के साथ समय बिताने का आनंद लेते हैं।</w:t>
      </w:r>
    </w:p>
    <w:p>
      <w:pPr/>
      <w:r>
        <w:rPr>
          <w:lang w:val="hi_IN" w:bidi="hi_IN"/>
        </w:rPr>
      </w:r>
      <w:r>
        <w:rPr>
          <w:lang w:val="hi_IN" w:bidi="hi_IN"/>
        </w:rPr>
        <w:t>यूहन्ना चाहता है कि उसके श्रोताओं का उसके साथ यह अच्छा संबंध हो। यूहन्ना का परमेश्वर पिता और उसके पुत्र, यीशु मसीह, के साथ संगति है। यदि विश्वासी यूहन्ना की बात सुनते हैं और उसके साथ अच्छी संगति रखते हैं, तो उन्हें भी परमेश्वर पिता और उसके पुत्र यीशु मसीह के साथ यह अच्छी संगति प्राप्त होगी, जैसा यूहन्ना का है। संगति शब्द मुख्य शब्दावली में है।</w:t>
      </w:r>
    </w:p>
    <w:p>
      <w:pPr/>
      <w:r>
        <w:rPr>
          <w:lang w:val="hi_IN" w:bidi="hi_IN"/>
        </w:rPr>
      </w:r>
      <w:r>
        <w:rPr>
          <w:lang w:val="hi_IN" w:bidi="hi_IN"/>
        </w:rPr>
        <w:t xml:space="preserve">यहीं रुकें और इस बात पर चर्चा करें कि आप कैसे बताएँगे कि यूहन्ना की पिता और उसके पुत्र, यीशु मसीह, के साथ </w:t>
      </w:r>
      <w:r>
        <w:rPr>
          <w:b/>
          <w:lang w:val="hi_IN" w:bidi="hi_IN"/>
        </w:rPr>
        <w:t>संगति</w:t>
      </w:r>
      <w:r>
        <w:rPr>
          <w:lang w:val="hi_IN" w:bidi="hi_IN"/>
        </w:rPr>
        <w:t xml:space="preserve"> है। यूहन्ना चाहता है कि उसके श्रोता उसके साथ संगति करें, ताकि उसके श्रोता भी पिता और उसके पुत्र यीशु मसीह के साथ संगति कर सकें। इस ऑडियो को यहाँ रोकें।</w:t>
      </w:r>
    </w:p>
    <w:p>
      <w:pPr/>
      <w:r>
        <w:rPr>
          <w:lang w:val="hi_IN" w:bidi="hi_IN"/>
        </w:rPr>
      </w:r>
      <w:r>
        <w:rPr>
          <w:b/>
          <w:lang w:val="hi_IN" w:bidi="hi_IN"/>
        </w:rPr>
        <w:t>मसीह</w:t>
      </w:r>
      <w:r>
        <w:rPr>
          <w:lang w:val="hi_IN" w:bidi="hi_IN"/>
        </w:rPr>
        <w:t xml:space="preserve"> का अर्थ है वह विशेष राजा और उद्धारकर्ता जिसे परमेश्वर ने भेजने की प्रतिज्ञा की थी। मसीह और "मसीहा" एक ही हैं। मसीहा इब्रानी शब्द है, और मसीह इस शब्द का यूनानी अनुवाद है।</w:t>
      </w:r>
    </w:p>
    <w:p>
      <w:pPr/>
      <w:r>
        <w:rPr>
          <w:lang w:val="hi_IN" w:bidi="hi_IN"/>
        </w:rPr>
      </w:r>
      <w:r>
        <w:rPr>
          <w:lang w:val="hi_IN" w:bidi="hi_IN"/>
        </w:rPr>
        <w:t xml:space="preserve">जब यूहन्ना यीशु को मसीह कहता है, तो उसका अर्थ है कि यीशु परमेश्वर का पुत्र है। मसीह शब्द मुख्य शब्दावली में है। उसी शब्द का उपयोग करें जिसका उपयोग आपने अन्य भागों में किया है। </w:t>
      </w:r>
    </w:p>
    <w:p>
      <w:pPr/>
      <w:r>
        <w:rPr>
          <w:lang w:val="hi_IN" w:bidi="hi_IN"/>
        </w:rPr>
      </w:r>
      <w:r>
        <w:rPr>
          <w:lang w:val="hi_IN" w:bidi="hi_IN"/>
        </w:rPr>
        <w:t>जब यूहन्ना के श्रोता उस संगति में शामिल हो जाएँगे, जो यूहन्ना का परमेश्वर पिता और यीशु के साथ है, तब यूहन्ना का आनन्द पूर्ण और सिद्ध हो जाएगा। जिस व्यक्ति के पास आनन्द होता है, उसके मन में गहरी प्रसन्नता और संतोष की भावना होती है। आनन्द, खुशी से अलग है। एक व्यक्ति कठिन परिस्थितियों में भी आनन्द का अनुभव कर सकता है। इस प्रकार का आनन्द पवित्र आत्मा के द्वारा हमें दिया जाने वाला एक उपहार है।</w:t>
      </w:r>
    </w:p>
    <w:p>
      <w:pPr/>
      <w:r>
        <w:rPr>
          <w:lang w:val="hi_IN" w:bidi="hi_IN"/>
        </w:rPr>
      </w:r>
      <w:r>
        <w:rPr>
          <w:lang w:val="hi_IN" w:bidi="hi_IN"/>
        </w:rPr>
        <w:t xml:space="preserve">यहाँ रुकें और चर्चा करें कि आप </w:t>
      </w:r>
      <w:r>
        <w:rPr>
          <w:b/>
          <w:lang w:val="hi_IN" w:bidi="hi_IN"/>
        </w:rPr>
        <w:t>आनन्द</w:t>
      </w:r>
      <w:r>
        <w:rPr>
          <w:lang w:val="hi_IN" w:bidi="hi_IN"/>
        </w:rPr>
        <w:t xml:space="preserve"> के लिए किस शब्द का उपयोग करेंगे, और आप कैसे कहेंगे कि यूहन्ना का आनन्द पूर्ण होगा, या सिद्ध होगा। आनन्द के लिए उसी शब्द का उपयोग करें जिसका उपयोग आपने अन्य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यूहन्ना 1:5–2:2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यूहन्ना 1:5–2:2 को सुनें और अपने मन में रखें।</w:t>
      </w:r>
    </w:p>
    <w:p>
      <w:pPr/>
      <w:r>
        <w:rPr>
          <w:lang w:val="hi_IN" w:bidi="hi_IN"/>
        </w:rPr>
      </w:r>
      <w:r>
        <w:rPr>
          <w:lang w:val="hi_IN" w:bidi="hi_IN"/>
        </w:rPr>
        <w:t>यदि सम्भव हो, तो 1 यूहन्ना 1:5–2:2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यूहन्ना 1:5–2:2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अपने उपदेश की शुरुआत में यूहन्ना ने कहा कि वह अपने श्रोताओं को यीशु के बारे में बताना चाहता था। यूहन्ना ने समझाया कि यीशु “जीवन का वचन” है, जिसका अर्थ है कि यीशु परमेश्वर है। लेकिन यूहन्ना ने यह भी समझाया कि यीशु का वास्तविक शरीर था और इसलिए वह एक वास्तविक मनुष्य था। और यूहन्ना यह जान सकता था क्योंकि यूहन्ना ने स्वयं यीशु को छुआ था!</w:t>
      </w:r>
    </w:p>
    <w:p>
      <w:pPr/>
      <w:r>
        <w:rPr>
          <w:lang w:val="hi_IN" w:bidi="hi_IN"/>
        </w:rPr>
      </w:r>
      <w:r>
        <w:rPr>
          <w:lang w:val="hi_IN" w:bidi="hi_IN"/>
        </w:rPr>
        <w:t>यूहन्ना अपने श्रोताओं को ये बातें इसलिए बताना चाहता था, ताकि उनका उसके साथ, यानी यूहन्ना के साथ, अच्छा संबंध हो। जब लोगों का यूहन्ना के साथ अच्छा संबंध होगा, और वे यूहन्ना की कही हुई बातों पर विश्वास करेंगे, तब उनका परमेश्वर पिता और यीशु के साथ भी अच्छा संबंध होगा।</w:t>
      </w:r>
    </w:p>
    <w:p>
      <w:pPr/>
      <w:r>
        <w:rPr>
          <w:lang w:val="hi_IN" w:bidi="hi_IN"/>
        </w:rPr>
      </w:r>
      <w:r>
        <w:rPr>
          <w:lang w:val="hi_IN" w:bidi="hi_IN"/>
        </w:rPr>
        <w:t>अब यूहन्ना उन बातों के बारे में और अधिक बताने वाला है जो उसने यीशु को कहते सुना है। यीशु ने यूहन्ना और अन्य प्रेरितों को एक संदेश दिया। अब यूहन्ना इस संदेश को अपने श्रोताओं तक पहुँचा रहा है। संदेश यह है कि परमेश्वर ज्योति है। यह कहने का एक और तरीका है कि परमेश्वर पूरी तरह अच्छा और पूरी तरह सत्य है। यूहन्ना कहता है कि परमेश्वर में बिल्कुल भी अन्धकार नहीं है। इसका अर्थ है कि परमेश्वर में तनिक भी बुराई नहीं है, और परमेश्वर कभी झूठ नहीं बोलता।</w:t>
      </w:r>
    </w:p>
    <w:p>
      <w:pPr/>
      <w:r>
        <w:rPr>
          <w:lang w:val="hi_IN" w:bidi="hi_IN"/>
        </w:rPr>
      </w:r>
      <w:r>
        <w:rPr>
          <w:lang w:val="hi_IN" w:bidi="hi_IN"/>
        </w:rPr>
        <w:t>क्योंकि परमेश्वर "ज्योति" या भलाई है, इसलिए परमेश्वर तुरंत देख लेगा कि कोई चीज़ "गंदी" या बुरी है। मान लें कि आप अपने घर के भीतर काम कर रहे हैं और आपके कपड़े गंदे हो गए हैं। जब तक आप एक अँधेरे कमरे में हैं, तब तक किसी की नज़र उस पर नहीं पड़ेगी। लेकिन जैसे ही आप बाहर धूप में जाएँगे, लोगों को दिखाई देगा कि आपके कपड़े मैले हैं। उसी प्रकार, लोगों को स्वयं यह एहसास नहीं होता कि वे पापी हैं या वे गलत काम कर रहे हैं या गलत बातें सोच रहे हैं। लेकिन परमेश्वर हमेशा हमारे द्वारा किए गए गलत कामों को देखता है, क्योंकि परमेश्वर ज्योति है।</w:t>
      </w:r>
    </w:p>
    <w:p>
      <w:pPr/>
      <w:r>
        <w:rPr>
          <w:lang w:val="hi_IN" w:bidi="hi_IN"/>
        </w:rPr>
      </w:r>
      <w:r>
        <w:rPr>
          <w:lang w:val="hi_IN" w:bidi="hi_IN"/>
        </w:rPr>
        <w:t>यहाँ रुकें और चर्चा करें: क्या आप ज्योति और अंधकार के बारे में कोई कहानी बता सकते हैं? शायद ऐसी किसी घटना के बारे में, जो अंधकार में हुई हो, और अगर ज्योति होती तो नहीं होती। या अपने समुदाय की कोई ऐसी कहानी जिसमें ज्योति और अंधकार महत्वपूर्ण हों। इस ऑडियो को यहाँ रोकें।</w:t>
      </w:r>
    </w:p>
    <w:p>
      <w:pPr/>
      <w:r>
        <w:rPr>
          <w:lang w:val="hi_IN" w:bidi="hi_IN"/>
        </w:rPr>
      </w:r>
      <w:r>
        <w:rPr>
          <w:lang w:val="hi_IN" w:bidi="hi_IN"/>
        </w:rPr>
        <w:t xml:space="preserve">अब, परिचय में हमने सैम और सैली नाम के कुछ लोगों की कल्पना की थी, जो यीशु के बारे में गलत बातें मानते थे। सैम और सैली असली लोग नहीं हैं, परन्तु हम उनका उपयोग एक उदाहरण के रूप में यह समझाने के लिए करते हैं कि यूहन्ना के समय में गलत शिक्षा क्या रही होगी। खैर, सैम और सैली की रुचि यीशु को एक मनुष्य के रूप में देखने की अपेक्षा एक आत्मिक प्राणी के रूप में देखने में अधिक थी। और क्योंकि सैम और सैली की यीशु में एक आत्मिक प्राणी के रूप में इतनी अधिक रुचि थी, इसलिए वे स्वयं भी आत्मिक अनुभव प्राप्त करने में बहुत रुचि रखते थे। सैम और सैली ने यह भी कहा कि लोगों को कुछ आत्मिक अनुभव होने चाहिए, जो उन्हें परमेश्वर के बारे में विशेष और गुप्त ज्ञान प्रदान करें। सैम और सैली को लगता था कि उनके पास खुद यह विशेष और गुप्त ज्ञान है। और क्योंकि वे सोचते थे कि उनके पास यह विशेष और गुप्त ज्ञान है, इसलिए सैम और सैली ने कहा कि उनका परमेश्वर के साथ अच्छा संबंध है। और सैम और सैली यह नहीं सोचते थे कि सही तरीके से व्यवहार करना और पाप न करना महत्वपूर्ण है। लेकिन यूहन्ना कहता है कि यह बिल्कुल सच नहीं है! यूहन्ना कहता है कि जो लोग </w:t>
      </w:r>
      <w:r>
        <w:rPr>
          <w:b/>
          <w:lang w:val="hi_IN" w:bidi="hi_IN"/>
        </w:rPr>
        <w:t>कहते हैं</w:t>
      </w:r>
      <w:r>
        <w:rPr>
          <w:lang w:val="hi_IN" w:bidi="hi_IN"/>
        </w:rPr>
        <w:t xml:space="preserve"> कि उनका परमेश्वर के साथ अच्छा संबंध है, लेकिन पाप करते रहते हैं, वे झूठ बोल रहे हैं। ऐसे लोग अंधकार में चल रहे हैं, अर्थात् अंधकार का जीवन जी रहे हैं। यदि आप अंधकार में चलते हैं, तो आप गलत तरीके से व्यवहार कर रहे हैं। आप वह नहीं कर रहे हैं जो परमेश्वर चाहता है कि आप करें।</w:t>
      </w:r>
    </w:p>
    <w:p>
      <w:pPr/>
      <w:r>
        <w:rPr>
          <w:lang w:val="hi_IN" w:bidi="hi_IN"/>
        </w:rPr>
      </w:r>
      <w:r>
        <w:rPr>
          <w:lang w:val="hi_IN" w:bidi="hi_IN"/>
        </w:rPr>
        <w:t>यूहन्ना कहता है कि जो लोग परमेश्वर की इच्छा के अनुसार जीवन जीते हैं, वे ज्योति में चलते हैं। जब हम ज्योति में रहते हैं, तो हमारा उन अन्य लोगों के साथ अच्छा संबंध होता है जो ज्योति में रहते हैं। और इसलिए, जो लोग परमेश्वर की इच्छा के अनुसार जीवन जीते हैं, उनका अन्य विश्वासियों के साथ अच्छा संबंध होता है।</w:t>
      </w:r>
    </w:p>
    <w:p>
      <w:pPr/>
      <w:r>
        <w:rPr>
          <w:lang w:val="hi_IN" w:bidi="hi_IN"/>
        </w:rPr>
      </w:r>
      <w:r>
        <w:rPr>
          <w:lang w:val="hi_IN" w:bidi="hi_IN"/>
        </w:rPr>
        <w:t>यहाँ रुकें और यह गतिविधि करें: एक व्यक्ति परमेश्वर का प्रतिनिधित्व करेगा। इस व्यक्ति को एक ज्योति दें—एक मशाल या एक दीपक। यदि आप बाहर हैं, तो आप इस व्यक्ति को सूर्य के प्रकाश में खड़ा कर सकते हैं। कुछ अन्य लोग उस व्यक्ति के पास खड़े होंगे जो परमेश्वर का प्रतिनिधित्व करता है। ये लोग ज्योति में खड़े हैं। यह अभिनय करें कि इन लोगों का परमेश्वर और एक-दूसरे के साथ अच्छा संबंध है। इस ऑडियो को यहाँ रोकें।</w:t>
      </w:r>
    </w:p>
    <w:p>
      <w:pPr/>
      <w:r>
        <w:rPr>
          <w:lang w:val="hi_IN" w:bidi="hi_IN"/>
        </w:rPr>
      </w:r>
      <w:r>
        <w:rPr>
          <w:lang w:val="hi_IN" w:bidi="hi_IN"/>
        </w:rPr>
        <w:t xml:space="preserve">यूहन्ना के लिए यह कहना महत्वपूर्ण था क्योंकि सैम और सैली जैसे लोग अन्य विश्वासियों से झगड़ते थे और उन्हें तुच्छ समझते थे। सैम और सैली सोचते थे कि वे अन्य लोगों से बेहतर हैं, क्योंकि उन्होंने कहा था कि उनके पास परमेश्वर के बारे में विशेष और गुप्त ज्ञान है। लेकिन यूहन्ना स्पष्ट करता है कि </w:t>
      </w:r>
      <w:r>
        <w:rPr>
          <w:b/>
          <w:lang w:val="hi_IN" w:bidi="hi_IN"/>
        </w:rPr>
        <w:t>यदि वास्तव में</w:t>
      </w:r>
      <w:r>
        <w:rPr>
          <w:lang w:val="hi_IN" w:bidi="hi_IN"/>
        </w:rPr>
        <w:t xml:space="preserve"> आपका परमेश्वर के साथ अच्छा संबंध है, तो आपका अन्य विश्वासियों के साथ भी अच्छा संबंध होगा!</w:t>
      </w:r>
    </w:p>
    <w:p>
      <w:pPr/>
      <w:r>
        <w:rPr>
          <w:lang w:val="hi_IN" w:bidi="hi_IN"/>
        </w:rPr>
      </w:r>
      <w:r>
        <w:rPr>
          <w:lang w:val="hi_IN" w:bidi="hi_IN"/>
        </w:rPr>
        <w:t>यहाँ रुकें और चर्चा करें: क्या आप ऐसी कोई कहानी बता सकते हैं, जिसमें विश्वासियों को एक-दूसरे के साथ मिल-जुलकर रहने में कठिनाई हुई हो? इसका कलीसिया पर क्या प्रभाव पड़ा? इस ऑडियो को यहाँ रोकें।</w:t>
      </w:r>
    </w:p>
    <w:p>
      <w:pPr/>
      <w:r>
        <w:rPr>
          <w:lang w:val="hi_IN" w:bidi="hi_IN"/>
        </w:rPr>
      </w:r>
      <w:r>
        <w:rPr>
          <w:lang w:val="hi_IN" w:bidi="hi_IN"/>
        </w:rPr>
        <w:t xml:space="preserve">सैम और सैली जैसे लोग एक मनुष्य के रूप में यीशु में बहुत दिलचस्पी नहीं रखते थे। इसलिए, इन लोगों ने भी यह नहीं सोचा कि हमें उस तरह से व्यवहार करना चाहिए जिस तरह से यीशु ने किया था। परन्तु यूहन्ना कहता है कि हमें ज्योति में चलना चाहिए, जैसे यीशु स्वयं ज्योति में है। जो व्यक्ति ज्योति में चलता है, वह वे काम करता है जो परमेश्वर चाहता है कि हम करें। यीशु ने वही किया जो परमेश्वर चाहता था कि वह करे। और </w:t>
      </w:r>
      <w:r>
        <w:rPr>
          <w:b/>
          <w:lang w:val="hi_IN" w:bidi="hi_IN"/>
        </w:rPr>
        <w:t>हमें</w:t>
      </w:r>
      <w:r>
        <w:rPr>
          <w:lang w:val="hi_IN" w:bidi="hi_IN"/>
        </w:rPr>
        <w:t xml:space="preserve"> यीशु के समान होना चाहिए! और यदि हम यीशु के समान व्यवहार करते हैं और ज्योति में चलते हैं, तो हमारा एक-दूसरे के साथ अच्छा संबंध होगा। और परमेश्वर हमारे पापों को क्षमा करेगा!</w:t>
      </w:r>
    </w:p>
    <w:p>
      <w:pPr/>
      <w:r>
        <w:rPr>
          <w:lang w:val="hi_IN" w:bidi="hi_IN"/>
        </w:rPr>
      </w:r>
      <w:r>
        <w:rPr>
          <w:lang w:val="hi_IN" w:bidi="hi_IN"/>
        </w:rPr>
        <w:t>क्योंकि सैम और सैली जैसे लोग यीशु में एक मनुष्य के रूप में बहुत दिलचस्पी नहीं रखते थे, इसलिए वे यीशु की मृत्यु में भी बहुत दिलचस्पी नहीं रखते थे। ये लोग यह विश्वास नहीं करते थे कि परमेश्वर ने अपने पुत्र को हमारे लिए मरने के लिए भेजकर हमारा उद्धार किया। ये लोग सोचते थे, "परमेश्वर ने हमें बचाया क्योंकि हम उसे जानते हैं और क्योंकि हमारे पास विशेष, आत्मिक अनुभव हैं।" सैम और सैली यह नहीं सोचते थे कि पाप परमेश्वर के लिए एक बड़ी समस्या है। सैम और सैली को यह नहीं लगता था कि परमेश्वर के पुत्र को मरने की आवश्यकता थी ताकि परमेश्वर हमारे पापों को क्षमा कर सके।</w:t>
      </w:r>
    </w:p>
    <w:p>
      <w:pPr/>
      <w:r>
        <w:rPr>
          <w:lang w:val="hi_IN" w:bidi="hi_IN"/>
        </w:rPr>
      </w:r>
      <w:r>
        <w:rPr>
          <w:lang w:val="hi_IN" w:bidi="hi_IN"/>
        </w:rPr>
        <w:t>लेकिन यूहन्ना अपने श्रोताओं को बताता है कि यह गलत है। परमेश्वर हमें क्षमा करता है क्योंकि उसका पुत्र यीशु मरा! पुराने नियम में, हम सुनते हैं कि परमेश्वर लोगों को तभी क्षमा कर सकते थे जब वे किसी पशु को मारकर उसे परमेश्वर के लिए बलिदान देते थे। उस व्यक्ति के स्थान पर जिसने पाप किया था, एक पशु मर गया। कठिन भाषा में, हम कहते हैं कि पशु की बलि ने उस व्यक्ति के पापों का "</w:t>
      </w:r>
      <w:r>
        <w:rPr>
          <w:b/>
          <w:lang w:val="hi_IN" w:bidi="hi_IN"/>
        </w:rPr>
        <w:t>प्रायश्चित किया</w:t>
      </w:r>
      <w:r>
        <w:rPr>
          <w:lang w:val="hi_IN" w:bidi="hi_IN"/>
        </w:rPr>
        <w:t>"। इसका अर्थ है कि अब परमेश्वर उस व्यक्ति के पापों को क्षमा कर सकता है। कुछ विधियों में, याजक उस पशु का लहू लेते थे जिसकी मृत्यु हो गई थी और उस लहू को लोगों पर छिड़कते थे। लहू ने लोगों को अनुष्ठानिक रूप से शुद्ध किया। परमेश्वर ने लोगों के पापों को क्षमा कर दिया था, और अब उनके लिए फिर से परमेश्वर के साथ संबंध रखना संभव हो गया था। खैर, यीशु मर गया, और उसने लहू बहाया! और जब लोग विश्वास करते हैं कि यीशु उनके स्थान पर मरा, तब परमेश्वर उनके पापों को क्षमा कर देता है। यह ऐसा है मानो किसी ने हम पर यीशु का लहू छिड़का हो। अब हम शुद्ध हैं: परमेश्वर ने हमें क्षमा किया है, और हम फिर से परमेश्वर के साथ संबंध बना सकते हैं। इसलिए, यीशु की मृत्यु बहुत ही महत्वपूर्ण है!</w:t>
      </w:r>
    </w:p>
    <w:p>
      <w:pPr/>
      <w:r>
        <w:rPr>
          <w:lang w:val="hi_IN" w:bidi="hi_IN"/>
        </w:rPr>
      </w:r>
      <w:r>
        <w:rPr>
          <w:lang w:val="hi_IN" w:bidi="hi_IN"/>
        </w:rPr>
        <w:t xml:space="preserve">हर कोई पाप करता है। यदि लोग कहते हैं कि वे पाप नहीं करते हैं, तो वे झूठ बोल रहे हैं। और वे परमेश्वर को भी झूठा दिखाते हैं, क्योंकि </w:t>
      </w:r>
      <w:r>
        <w:rPr>
          <w:b/>
          <w:lang w:val="hi_IN" w:bidi="hi_IN"/>
        </w:rPr>
        <w:t>परमेश्वर कहता है</w:t>
      </w:r>
      <w:r>
        <w:rPr>
          <w:lang w:val="hi_IN" w:bidi="hi_IN"/>
        </w:rPr>
        <w:t xml:space="preserve"> कि हर कोई पाप करता है। लेकिन यदि हम स्वीकार करते हैं कि हमने पाप किया है और परमेश्वर से कहें कि हमें पछतावा है, तो परमेश्वर हमें क्षमा कर देता है। परमेश्वर हमें क्षमा करता है क्योंकि यीशु हमारे लिए मरा है।</w:t>
      </w:r>
    </w:p>
    <w:p>
      <w:pPr/>
      <w:r>
        <w:rPr>
          <w:lang w:val="hi_IN" w:bidi="hi_IN"/>
        </w:rPr>
      </w:r>
      <w:r>
        <w:rPr>
          <w:lang w:val="hi_IN" w:bidi="hi_IN"/>
        </w:rPr>
        <w:t>यूहन्ना अपने श्रोताओं को यह लिखता है क्योंकि वह चाहता है कि वे पाप न करें। यूहन्ना के श्रोताओं को ऐसा नहीं सोचना चाहिए, जैसा सैम और सैली जैसे लोगों ने सोचा था, कि परमेश्वर पाप की परवाह नहीं करता है। नहीं, हमें सचमुच अपनी पूरी कोशिश करनी चाहिए कि हम ऐसा कोई काम न करें जिसे परमेश्वर गलत कहता है। लेकिन, अपनी पूरी कोशिश करने पर भी हम पाप कर बैठते हैं। जब ऐसा होता है, तो हमें डरने की आवश्यकता नहीं है। यीशु मसीह स्वयं परमेश्वर पिता से हमें क्षमा करने के लिए कह रहा है! यीशु ऐसा इसलिए कह सकता है, क्योंकि वह हमारे पापों का दण्ड पहले ही अपने ऊपर ले चुका है।</w:t>
      </w:r>
    </w:p>
    <w:p>
      <w:pPr/>
      <w:r>
        <w:rPr>
          <w:lang w:val="hi_IN" w:bidi="hi_IN"/>
        </w:rPr>
      </w:r>
      <w:r>
        <w:rPr>
          <w:lang w:val="hi_IN" w:bidi="hi_IN"/>
        </w:rPr>
        <w:t>यहाँ रुकें, और यदि आपको थोड़ा गंदा होने में कोई आपत्ति नहीं है, तो यह गतिविधि करें: थोड़ी-सी मिट्टी, चिकनी मिट्टी, आटा या रंग लें, और उसे अपने चेहरे तथा बाँहों पर लगाकर इसका आनंद लें! दो लोगों को साफ रहना चाहिए। ये लोग परमेश्वर पिता और यीशु का प्रतिनिधित्व करेंगे। यीशु का प्रतिनिधित्व करने वाले व्यक्ति को कुछ पानी और एक साफ कपड़ा दें। अन्य लोग यीशु के पास जाते हैं। ये लोग यीशु से कहते हैं कि उन्हें पछतावा है। यीशु उन्हें शुद्ध करता है और उन्हें परमेश्वर पिता का प्रतिनिधित्व करने वाले व्यक्ति के सामने लाता है। यीशु परमेश्वर से लोगों को क्षमा करने के लिए कहता है। यीशु परमेश्वर को अपने हाथों में वे छेद दिखा सकते हैं जो उन्हें क्रूस पर चढ़ाए जाने के कारण हुए थे, यह दिखाने के लिए कि उसने लोगों के लिए दंड पहले ही अपने ऊपर ले लिया है। फिर परमेश्वर पिता लोगों का स्वागत करता है। शायद परमेश्वर उन्हें गले लगा सकता है, यदि आपकी संस्कृति में यह उचित है! शायद एक या दो लोग यीशु के पास न जाने का विकल्प चुन सकते हैं। ये लोग दूसरों से कहते हैं, "हम गंदे नहीं हैं! हमने पाप नहीं किया है!" और इसलिए, ये लोग गंदे रहते हैं। इस ऑडियो को यहाँ रोकें।</w:t>
      </w:r>
    </w:p>
    <w:p>
      <w:pPr/>
      <w:r>
        <w:rPr>
          <w:lang w:val="hi_IN" w:bidi="hi_IN"/>
        </w:rPr>
      </w:r>
      <w:r>
        <w:rPr>
          <w:lang w:val="hi_IN" w:bidi="hi_IN"/>
        </w:rPr>
        <w:t>इसलिए, इस भाग में, यूहन्ना कहता है कि परमेश्वर ज्योति है, जिसका अर्थ है कि परमेश्वर पूरी तरह से अच्छा और पूरी तरह से सच्चा है। परमेश्वर में बिल्कुल कुछ भी "अंधकार" या बुराई नहीं है। परमेश्वर हमेशा सत्य बोलता है और कभी झूठ नहीं बोलता है।</w:t>
      </w:r>
    </w:p>
    <w:p>
      <w:pPr/>
      <w:r>
        <w:rPr>
          <w:lang w:val="hi_IN" w:bidi="hi_IN"/>
        </w:rPr>
      </w:r>
      <w:r>
        <w:rPr>
          <w:lang w:val="hi_IN" w:bidi="hi_IN"/>
        </w:rPr>
        <w:t>केवल वे लोग जो परमेश्वर के विषय में सही बातों पर विश्वास करते हैं और वे अच्छे काम करते हैं जो परमेश्वर चाहता है कि हम करें, उनका ही परमेश्वर के साथ अच्छा संबंध होगा। और जब हमारा परमेश्वर के साथ अच्छा संबंध होगा, तो हमारा अन्य विश्वासियों के साथ भी अच्छा संबंध होगा!</w:t>
      </w:r>
    </w:p>
    <w:p>
      <w:pPr/>
      <w:r>
        <w:rPr>
          <w:lang w:val="hi_IN" w:bidi="hi_IN"/>
        </w:rPr>
      </w:r>
      <w:r>
        <w:rPr>
          <w:lang w:val="hi_IN" w:bidi="hi_IN"/>
        </w:rPr>
        <w:t>जब हमारा परमेश्वर के साथ अच्छा संबंध होगा, तो हम परमेश्वर के सामने अपने पापों को स्वीकार करेंगे। तब परमेश्वर हमें क्षमा करेगा, क्योंकि यीशु ने हमारे पापों का दण्ड अपने ऊपर ले लिया।</w:t>
      </w:r>
    </w:p>
    <w:p>
      <w:pPr/>
      <w:r>
        <w:rPr>
          <w:lang w:val="hi_IN" w:bidi="hi_IN"/>
        </w:rPr>
      </w:r>
      <w:r>
        <w:rPr>
          <w:lang w:val="hi_IN" w:bidi="hi_IN"/>
        </w:rPr>
        <w:t>हमें पाप नहीं करना चाहिए, परन्तु यदि हम पाप करते हैं, तो यीशु परमेश्वर से हमें क्षमा करने के लिए कहेगा।</w:t>
      </w:r>
      <w:r>
        <w:rPr>
          <w:lang w:val="hi_IN" w:bidi="hi_IN"/>
        </w:rPr>
      </w:r>
    </w:p>
    <w:p>
      <w:pPr>
        <w:pStyle w:val="Heading3"/>
      </w:pPr>
      <w:r>
        <w:rPr>
          <w:lang w:val="hi_IN" w:bidi="hi_IN"/>
        </w:rPr>
        <w:t>घटनाओं को समझाना</w:t>
      </w:r>
    </w:p>
    <w:p>
      <w:pPr/>
      <w:r>
        <w:rPr>
          <w:lang w:val="hi_IN" w:bidi="hi_IN"/>
        </w:rPr>
      </w:r>
      <w:r>
        <w:rPr>
          <w:lang w:val="hi_IN" w:bidi="hi_IN"/>
        </w:rPr>
        <w:t>1 यूहन्ना 1:5–2:2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और अधिक धीरे-धीरे पढ़ेगा। समूह इस भाग के दृश्यों, पात्रों और परिवेश को परिभाषित करेगा। फिर समूह इस वचन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यूहन्ना अपने श्रोताओं से कहता है कि परमेश्वर ज्योति है। क्योंकि परमेश्वर ज्योति है, इसलिए हमें पाप नहीं करना चाहिए। हमें झूठ नहीं बोलना चाहिए और यह नहीं कहना चाहिए कि हमने पाप नहीं किया है, बल्कि हमें अपने पापों को स्वीकार करना चाहिए।</w:t>
      </w:r>
    </w:p>
    <w:p>
      <w:pPr/>
      <w:r>
        <w:rPr>
          <w:lang w:val="hi_IN" w:bidi="hi_IN"/>
        </w:rPr>
      </w:r>
      <w:r>
        <w:rPr>
          <w:b/>
          <w:lang w:val="hi_IN" w:bidi="hi_IN"/>
        </w:rPr>
        <w:t>दूसरे भाग में:</w:t>
      </w:r>
      <w:r>
        <w:rPr>
          <w:lang w:val="hi_IN" w:bidi="hi_IN"/>
        </w:rPr>
        <w:t xml:space="preserve"> यूहन्ना कहता है कि वह श्रोताओं को इसलिए लिख रहा है ताकि वे पाप न करें। यदि श्रोता पाप करते हैं, तो यीशु परमेश्वर से उन्हें क्षमा करने के लिए विनती करेगा।</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उपदेश देता है</w:t>
      </w:r>
    </w:p>
    <w:p>
      <w:pPr>
        <w:pStyle w:val="ListBullet"/>
        <w:spacing w:line="240" w:lineRule="auto"/>
        <w:ind w:left="720"/>
      </w:pPr>
      <w:r>
        <w:rPr>
          <w:lang w:val="hi_IN" w:bidi="hi_IN"/>
        </w:rPr>
      </w:r>
      <w:r>
        <w:rPr>
          <w:lang w:val="hi_IN" w:bidi="hi_IN"/>
        </w:rPr>
        <w:t>वे लोग जो यूहन्ना का उपदेश सुन रहे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वे लोग जो परमेश्वर की आज्ञा नहीं मानते हैं, जो "अंधकार में चलते हैं"</w:t>
      </w:r>
    </w:p>
    <w:p>
      <w:pPr>
        <w:pStyle w:val="ListBullet"/>
        <w:spacing w:line="240" w:lineRule="auto"/>
        <w:ind w:left="720"/>
      </w:pPr>
      <w:r>
        <w:rPr>
          <w:lang w:val="hi_IN" w:bidi="hi_IN"/>
        </w:rPr>
      </w:r>
      <w:r>
        <w:rPr>
          <w:lang w:val="hi_IN" w:bidi="hi_IN"/>
        </w:rPr>
        <w:t>और वे लोग जो अपने पापों को स्वीकार करते हैं, और परमेश्वर उन्हें क्षमा करता है</w:t>
      </w:r>
    </w:p>
    <w:p>
      <w:pPr/>
      <w:r>
        <w:rPr>
          <w:lang w:val="hi_IN" w:bidi="hi_IN"/>
        </w:rPr>
      </w:r>
      <w:r>
        <w:rPr>
          <w:lang w:val="hi_IN" w:bidi="hi_IN"/>
        </w:rPr>
        <w:t>यहाँ रुकें और यह गतिविधि करें: इस भाग में, यूहन्ना बगीचे के उस हिस्से में है जहाँ वह हमें बताता है कि परमेश्वर की संतान पाप करना जारी नहीं रखते हैं। कृपया अपने समूह के किसी एक सदस्य को यूहन्ना की भूमिका निभाने के लिए कहें। यूहन्ना को अपने कमरे के उस हिस्से में खड़ा होने या बैठने दें जो बगीचे के इस हिस्से का प्रतिनिधित्व करता है। साथ ही, एक छोटा पत्थर या वस्तु लें और उसे बगीचे के इस भाग में रखें। इस तरह बाद में आप देख सकेंगे कि आप पहले भी बगीचे के इस भाग में आ चुके हैं। इस ऑडियो को यहाँ रोकें।</w:t>
      </w:r>
    </w:p>
    <w:p>
      <w:pPr/>
      <w:r>
        <w:rPr>
          <w:lang w:val="hi_IN" w:bidi="hi_IN"/>
        </w:rPr>
      </w:r>
      <w:r>
        <w:rPr>
          <w:lang w:val="hi_IN" w:bidi="hi_IN"/>
        </w:rPr>
        <w:t>यूहन्ना उस संदेश के बारे में बात करता है जो "हमने उससे सुना है।" "हम" का अर्थ है यूहन्ना और वे अन्य लोग जो उस समय यीशु से मिले थे जब यीशु पृथ्वी पर ही था। यूहन्ना और अन्य लोगों ने यीशु से परमेश्वर के बारे में कुछ सीखा है, और अब यूहन्ना अपने श्रोताओं को वह बता रहा है जो यूहन्ना और दूसरों ने सीखा है। संदेश यह है कि परमेश्वर ज्योति है! बाइबल में ज्योति का संबंध सत्य और भलाई से है। परमेश्वर पूरी तरह से सच्चा और पूरी तरह से अच्छा है।</w:t>
      </w:r>
    </w:p>
    <w:p>
      <w:pPr/>
      <w:r>
        <w:rPr>
          <w:lang w:val="hi_IN" w:bidi="hi_IN"/>
        </w:rPr>
      </w:r>
      <w:r>
        <w:rPr>
          <w:lang w:val="hi_IN" w:bidi="hi_IN"/>
        </w:rPr>
        <w:t>इस भाग में यूहन्ना उन लोगों के बारे में बात करता है जो "अंधकार में चलते हैं" और उन लोगों के बारे में भी जो "ज्योति में चलते हैं।" यूहन्ना "चलने" शब्द का एक विशेष तरीके से उपयोग करता है। जब यूहन्ना उन लोगों के बारे में बात करता है जो ज्योति में चलते हैं, तो यूहन्ना का अर्थ उन लोगों से है जो परमेश्वर के बारे में सच्चे संदेश पर विश्वास करते हैं और उसका पालन करते हैं। ये लोग वे काम करना चाहते हैं जो परमेश्वर चाहता है।</w:t>
      </w:r>
    </w:p>
    <w:p>
      <w:pPr/>
      <w:r>
        <w:rPr>
          <w:lang w:val="hi_IN" w:bidi="hi_IN"/>
        </w:rPr>
      </w:r>
      <w:r>
        <w:rPr>
          <w:lang w:val="hi_IN" w:bidi="hi_IN"/>
        </w:rPr>
        <w:t xml:space="preserve">जो लोग अंधकार में चलते हैं, वे सत्य को नहीं जानते हैं। ये लोग परमेश्वर के बारे में सही बातों पर विश्वास नहीं करते हैं। ये लोग गलत काम करते हैं, ऐसे काम जो परमेश्वर नहीं चाहता है। यूहन्ना </w:t>
      </w:r>
      <w:r>
        <w:rPr>
          <w:b/>
          <w:lang w:val="hi_IN" w:bidi="hi_IN"/>
        </w:rPr>
        <w:t>चलना</w:t>
      </w:r>
      <w:r>
        <w:rPr>
          <w:lang w:val="hi_IN" w:bidi="hi_IN"/>
        </w:rPr>
        <w:t xml:space="preserve"> शब्द का प्रयोग यह दिखाने के लिए करता है कि लोग लगातार ये काम कर रहे हैं। कुछ अनुवाद उन लोगों के बारे में बात करते हैं जो "अंधकार में </w:t>
      </w:r>
      <w:r>
        <w:rPr>
          <w:b/>
          <w:lang w:val="hi_IN" w:bidi="hi_IN"/>
        </w:rPr>
        <w:t>रहते</w:t>
      </w:r>
      <w:r>
        <w:rPr>
          <w:lang w:val="hi_IN" w:bidi="hi_IN"/>
        </w:rPr>
        <w:t xml:space="preserve"> हैं" और उन लोगों के बारे में जो "ज्योति में रहते हैं," और चलने शब्द का उपयोग नहीं करते हैं।</w:t>
      </w:r>
    </w:p>
    <w:p>
      <w:pPr/>
      <w:r>
        <w:rPr>
          <w:lang w:val="hi_IN" w:bidi="hi_IN"/>
        </w:rPr>
      </w:r>
      <w:r>
        <w:rPr>
          <w:lang w:val="hi_IN" w:bidi="hi_IN"/>
        </w:rPr>
        <w:t>यहाँ रुकें और चर्चा करें कि आप अपनी भाषा में कैसे कह सकते हैं कि लोग ज्योति में चल रहे हैं, या अंधकार में चल रहे हैं। इस ऑडियो को यहाँ रोकें।</w:t>
      </w:r>
    </w:p>
    <w:p>
      <w:pPr/>
      <w:r>
        <w:rPr>
          <w:lang w:val="hi_IN" w:bidi="hi_IN"/>
        </w:rPr>
      </w:r>
      <w:r>
        <w:rPr>
          <w:lang w:val="hi_IN" w:bidi="hi_IN"/>
        </w:rPr>
        <w:t>परिचय में, हमने कहा कि यूहन्ना अक्सर तीन के समूहों में बातें कहना पसंद करता है। इस भाग में, हम ऐसे तीन के एक समूह के बारे में सुनते हैं। इस भाग में तीन बार, यूहन्ना कहता है, "यदि हम यह कहें...." संभवतः ये तीन बातें थीं जो सैम और सैली जैसे झूठे शिक्षक अपने बारे में कह रहे थे।</w:t>
      </w:r>
    </w:p>
    <w:p>
      <w:pPr/>
      <w:r>
        <w:rPr>
          <w:lang w:val="hi_IN" w:bidi="hi_IN"/>
        </w:rPr>
      </w:r>
      <w:r>
        <w:rPr>
          <w:lang w:val="hi_IN" w:bidi="hi_IN"/>
        </w:rPr>
        <w:t>यहाँ रुकें और 1 यूहन्ना 1:5–2:2 की ऑडियो रिकॉर्डिंग फिर से सुनें। सुनिए, क्या आप वे तीन बातें सुन सकते हैं जो सैम और सैली जैसे लोगों ने कही हो सकती हैं! इस ऑडियो को यहाँ रोकें।</w:t>
      </w:r>
    </w:p>
    <w:p>
      <w:pPr/>
      <w:r>
        <w:rPr>
          <w:lang w:val="hi_IN" w:bidi="hi_IN"/>
        </w:rPr>
      </w:r>
      <w:r>
        <w:rPr>
          <w:lang w:val="hi_IN" w:bidi="hi_IN"/>
        </w:rPr>
        <w:t>तो, हम उन तीन बातों के बारे में बात करेंगे जो सैम और सैली जैसे झूठे शिक्षकों ने अपने बारे में कही थीं। यूहन्ना बताएगा कि क्या गलत है, और फिर यूहन्ना कहेगा कि इसके बजाय विश्वासियों को क्या करना चाहिए।</w:t>
      </w:r>
    </w:p>
    <w:p>
      <w:pPr/>
      <w:r>
        <w:rPr>
          <w:lang w:val="hi_IN" w:bidi="hi_IN"/>
        </w:rPr>
      </w:r>
      <w:r>
        <w:rPr>
          <w:lang w:val="hi_IN" w:bidi="hi_IN"/>
        </w:rPr>
        <w:t>सबसे पहले, झूठे शिक्षक कहते हैं कि उनका परमेश्वर के साथ अच्छा संबंध है। लेकिन यूहन्ना कहता है कि ये लोग झूठ बोल रहे हैं। ये लोग, वास्तव में, अंधकार में चल रहे हैं, जिसका अर्थ है कि वे सत्य को नहीं जानते हैं, और वे लगातार परमेश्वर की आज्ञा का उल्लंघन करते हैं और गलत काम करते हैं।</w:t>
      </w:r>
    </w:p>
    <w:p>
      <w:pPr/>
      <w:r>
        <w:rPr>
          <w:lang w:val="hi_IN" w:bidi="hi_IN"/>
        </w:rPr>
      </w:r>
      <w:r>
        <w:rPr>
          <w:lang w:val="hi_IN" w:bidi="hi_IN"/>
        </w:rPr>
        <w:t xml:space="preserve">यूहन्ना विश्वासियों को बताता है कि उन्हें इसके बजाय क्या करना चाहिए। क्योंकि परमेश्वर ज्योति है, इसलिए जो लोग </w:t>
      </w:r>
      <w:r>
        <w:rPr>
          <w:b/>
          <w:lang w:val="hi_IN" w:bidi="hi_IN"/>
        </w:rPr>
        <w:t>वास्तव में</w:t>
      </w:r>
      <w:r>
        <w:rPr>
          <w:lang w:val="hi_IN" w:bidi="hi_IN"/>
        </w:rPr>
        <w:t xml:space="preserve"> परमेश्वर के साथ संबंध रखते हैं, वे ज्योति में चलेंगे। इसका अर्थ है कि ये लोग वे काम करेंगे जो परमेश्वर चाहता है। और इसलिए, इन लोगों का अन्य विश्वासियों के साथ भी अच्छा संबंध होगा। जब विश्वासी ज्योति में चलते हैं और अन्य विश्वासियों के साथ अच्छा संबंध रखते हैं, तो परमेश्वर उनके पापों को क्षमा करता है। परमेश्वर विश्वासियों को क्षमा करता है क्योंकि यीशु उनके लिए मरा। जब यीशु मरा, तो मानो परमेश्वर ने हम पर यीशु का लहू छिड़क दिया, ठीक वैसे ही जैसे पुराने नियम में याजक पाप करने वाले लोगों पर बलि चढ़ाए गए पशुओं का लहू छिड़का करते थे। लहू ने लोगों को धार्मिक रूप से शुद्ध किया: परमेश्वर ने लोगों के पापों को क्षमा किया था, और अब लोगों के लिए फिर से परमेश्वर के साथ संबंध स्थापित करना संभव हो गया।</w:t>
      </w:r>
    </w:p>
    <w:p>
      <w:pPr/>
      <w:r>
        <w:rPr>
          <w:lang w:val="hi_IN" w:bidi="hi_IN"/>
        </w:rPr>
      </w:r>
      <w:r>
        <w:rPr>
          <w:lang w:val="hi_IN" w:bidi="hi_IN"/>
        </w:rPr>
        <w:t>यहाँ रुकें और यह अभिनय करें कि झूठे शिक्षक क्या कह रहे हैं या क्या कर रहे हैं, और इसके बजाय विश्वासियों को क्या करना चाहिए। अभिनय करें कि परमेश्वर क्या करेगा। इस ऑडियो को यहाँ रोकें।</w:t>
      </w:r>
    </w:p>
    <w:p>
      <w:pPr/>
      <w:r>
        <w:rPr>
          <w:lang w:val="hi_IN" w:bidi="hi_IN"/>
        </w:rPr>
      </w:r>
      <w:r>
        <w:rPr>
          <w:lang w:val="hi_IN" w:bidi="hi_IN"/>
        </w:rPr>
        <w:t>अगली बात जो झूठे शिक्षक अपने बारे में कहते हैं वह यह है कि वे पाप करने वाले लोग नहीं हैं। झूठे शिक्षक सोचते हैं कि परमेश्वर को परवाह नहीं है कि लोग क्या करते हैं। झूठे शिक्षक वास्तव में यह नहीं मानते कि पाप एक समस्या है। लेकिन यूहन्ना कहता है कि ये लोग अपने आप को धोखा दे रहे हैं। ये लोग अपने आप को कुछ ऐसी बातें बता रहे हैं जो सच नहीं हैं। यूहन्ना कहता है कि परमेश्वर का सत्य इन लोगों में नहीं है। यह कहने का एक और तरीका है कि ये लोग झूठ बोल रहे हैं। परमेश्वर जो कुछ भी करता है और कहता है वह सब सच है। लेकिन इन लोगों के लिए ऐसा नहीं है।</w:t>
      </w:r>
    </w:p>
    <w:p>
      <w:pPr/>
      <w:r>
        <w:rPr>
          <w:lang w:val="hi_IN" w:bidi="hi_IN"/>
        </w:rPr>
      </w:r>
      <w:r>
        <w:rPr>
          <w:lang w:val="hi_IN" w:bidi="hi_IN"/>
        </w:rPr>
        <w:t xml:space="preserve">इसके बजाय, विश्वासियों को परमेश्वर के सामने अपने पापों को स्वीकार करना चाहिए। फिर परमेश्वर विश्वासियों को क्षमा करेगा, और उन्हें पूरी तरह से शुद्ध करेगा। परमेश्वर ऐसा इसलिए करता है क्योंकि परमेश्वर विश्वासयोग्य और धर्मी है। परमेश्वर विश्वासयोग्य है क्योंकि परमेश्वर हमेशा वही करता है जो उसने वादा किया है। आप परमेश्वर पर पूरी तरह से भरोसा कर सकते हैं। परमेश्वर बदलता नहीं है। यदि हम परमेश्वर को अपने पापों के बारे में बताएँगे, तो परमेश्वर हमें क्षमा करेगा, क्योंकि परमेश्वर ने हमें क्षमा करने का </w:t>
      </w:r>
      <w:r>
        <w:rPr>
          <w:b/>
          <w:lang w:val="hi_IN" w:bidi="hi_IN"/>
        </w:rPr>
        <w:t>वादा</w:t>
      </w:r>
      <w:r>
        <w:rPr>
          <w:lang w:val="hi_IN" w:bidi="hi_IN"/>
        </w:rPr>
        <w:t xml:space="preserve"> किया है।</w:t>
      </w:r>
    </w:p>
    <w:p>
      <w:pPr/>
      <w:r>
        <w:rPr>
          <w:lang w:val="hi_IN" w:bidi="hi_IN"/>
        </w:rPr>
      </w:r>
      <w:r>
        <w:rPr>
          <w:lang w:val="hi_IN" w:bidi="hi_IN"/>
        </w:rPr>
        <w:t xml:space="preserve">परमेश्वर "धर्मी" है। इसका अर्थ है कि परमेश्वर हमेशा वही करता है जो सही है। परमेश्वर ही वह है जो यह तय करता है कि क्या सही है और क्या गलत है। और परमेश्वर ने निर्णय लिया है कि हमें क्षमा करना सही है। इसलिए, परमेश्वर यह करेगा; परमेश्वर हमें क्षमा </w:t>
      </w:r>
      <w:r>
        <w:rPr>
          <w:b/>
          <w:lang w:val="hi_IN" w:bidi="hi_IN"/>
        </w:rPr>
        <w:t>करेगा</w:t>
      </w:r>
      <w:r>
        <w:rPr>
          <w:lang w:val="hi_IN" w:bidi="hi_IN"/>
        </w:rPr>
        <w:t>।</w:t>
      </w:r>
    </w:p>
    <w:p>
      <w:pPr/>
      <w:r>
        <w:rPr>
          <w:lang w:val="hi_IN" w:bidi="hi_IN"/>
        </w:rPr>
      </w:r>
      <w:r>
        <w:rPr>
          <w:lang w:val="hi_IN" w:bidi="hi_IN"/>
        </w:rPr>
        <w:t>यहाँ रुकें और यह अभिनय करें कि झूठे विश्वासी क्या कह रहे हैं या कर रहे हैं, और इसके बजाय विश्वासियों को क्या करना चाहिए। अभिनय करें कि परमेश्वर क्या करेगा। इस ऑडियो को यहाँ रोकें।</w:t>
      </w:r>
    </w:p>
    <w:p>
      <w:pPr/>
      <w:r>
        <w:rPr>
          <w:lang w:val="hi_IN" w:bidi="hi_IN"/>
        </w:rPr>
      </w:r>
      <w:r>
        <w:rPr>
          <w:lang w:val="hi_IN" w:bidi="hi_IN"/>
        </w:rPr>
        <w:t xml:space="preserve">अन्त में, झूठे शिक्षक कहते हैं कि उन्होंने पाप नहीं किया है। यह बात लगभग पिछली बात जैसी ही लगती है। यह हो सकता है कि यूहन्ना वही बात कह रहा हो, लेकिन कुछ अलग शब्दों में, जैसा कि वह अक्सर करता है। लेकिन यह भी हो सकता है कि यूहन्ना का आशय इससे कुछ अलग हो। हो सकता है कि पहली बार इन लोगों का केवल यह कहना था कि वे पाप को कोई समस्या नहीं मानते थे, लेकिन दूसरी बार वे यह कह रहे हों कि भले ही </w:t>
      </w:r>
      <w:r>
        <w:rPr>
          <w:b/>
          <w:lang w:val="hi_IN" w:bidi="hi_IN"/>
        </w:rPr>
        <w:t>कुछ</w:t>
      </w:r>
      <w:r>
        <w:rPr>
          <w:lang w:val="hi_IN" w:bidi="hi_IN"/>
        </w:rPr>
        <w:t xml:space="preserve"> लोग कभी-कभी गलत काम कर बैठते हों, पर वे स्वयं कभी ऐसा नहीं करते हैं!</w:t>
      </w:r>
    </w:p>
    <w:p>
      <w:pPr/>
      <w:r>
        <w:rPr>
          <w:lang w:val="hi_IN" w:bidi="hi_IN"/>
        </w:rPr>
      </w:r>
      <w:r>
        <w:rPr>
          <w:lang w:val="hi_IN" w:bidi="hi_IN"/>
        </w:rPr>
        <w:t>यूहन्ना पहले ही कह चुका था कि ये लोग स्वयं को धोखा दे रहे हैं, और अब वह कहता है कि वे परमेश्वर को भी झूठा ठहरा रहे हैं। परमेश्वर कहता है कि हर कोई पाप करता है, परन्तु यदि ये लोग कहते हैं कि उन्होंने पाप नहीं किया है, तो वे वास्तव में कह रहे हैं कि परमेश्वर झूठ बोल रहा है।</w:t>
      </w:r>
    </w:p>
    <w:p>
      <w:pPr/>
      <w:r>
        <w:rPr>
          <w:lang w:val="hi_IN" w:bidi="hi_IN"/>
        </w:rPr>
      </w:r>
      <w:r>
        <w:rPr>
          <w:lang w:val="hi_IN" w:bidi="hi_IN"/>
        </w:rPr>
        <w:t xml:space="preserve">यूहन्ना यह भी कहता है कि परमेश्वर का </w:t>
      </w:r>
      <w:r>
        <w:rPr>
          <w:b/>
          <w:lang w:val="hi_IN" w:bidi="hi_IN"/>
        </w:rPr>
        <w:t>वचन</w:t>
      </w:r>
      <w:r>
        <w:rPr>
          <w:lang w:val="hi_IN" w:bidi="hi_IN"/>
        </w:rPr>
        <w:t xml:space="preserve"> उन लोगों में नहीं है जो इस तरह झूठ बोलते हैं। इसका अर्थ है कि परमेश्वर ने जो कुछ भी कहा है, उसका उन पर कोई प्रभाव नहीं पड़ा। परमेश्वर के वचन ने इन लोगों को नहीं बदला है।</w:t>
      </w:r>
    </w:p>
    <w:p>
      <w:pPr/>
      <w:r>
        <w:rPr>
          <w:lang w:val="hi_IN" w:bidi="hi_IN"/>
        </w:rPr>
      </w:r>
      <w:r>
        <w:rPr>
          <w:lang w:val="hi_IN" w:bidi="hi_IN"/>
        </w:rPr>
        <w:t>यहाँ रुकें और यह गतिविधि करें: एक अच्छा पात्र, घड़ा या कटोरा इकट्ठा करें। एक रिसने वाला बर्तन या कोई अन्य ऐसी वस्तु इकट्ठा करें जिसमें पानी न ठहर सके, जैसे छलनी, छेद वाला बर्तन या कपड़े का थैला। दोनों को पानी से भरें और देखें कि क्या होता है। इस ऑडियो को यहाँ रोकें।</w:t>
      </w:r>
    </w:p>
    <w:p>
      <w:pPr/>
      <w:r>
        <w:rPr>
          <w:lang w:val="hi_IN" w:bidi="hi_IN"/>
        </w:rPr>
      </w:r>
      <w:r>
        <w:rPr>
          <w:lang w:val="hi_IN" w:bidi="hi_IN"/>
        </w:rPr>
        <w:t>जब आपने यह गतिविधि की, तो जिस अच्छे बर्तन में आपने पानी भरा था, वह भरा ही रहा। लेकिन दूसरे बर्तन या वस्तु का पानी तुरंत निकल गया। यूहन्ना जिन सैम और सैली जैसे लोगों की बात कर रहा है, वे उस रिसने वाले बर्तन या कपड़े के थैले के समान हैं, जो पानी को रोककर नहीं रख सकता। परमेश्वर का वचन उनके जीवनों में काम नहीं करता है। ये लोग परमेश्वर के वचन का पालन नहीं करते हैं। वे नहीं बदलते और बढ़ते हैं।</w:t>
      </w:r>
    </w:p>
    <w:p>
      <w:pPr/>
      <w:r>
        <w:rPr>
          <w:lang w:val="hi_IN" w:bidi="hi_IN"/>
        </w:rPr>
      </w:r>
      <w:r>
        <w:rPr>
          <w:lang w:val="hi_IN" w:bidi="hi_IN"/>
        </w:rPr>
        <w:t>इसलिए, झूठे शिक्षक झूठ बोल रहे हैं। वे कहते हैं कि उन्होंने कभी पाप नहीं किया है। यूहन्ना के श्रोताओं को इन झूठे विश्वासियों के समान नहीं होना चाहिए। यूहन्ना के श्रोताओं को सावधान रहना चाहिए कि वे पाप न करें। लेकिन यूहन्ना जानता है कि लोग कभी-कभी पाप कर सकते हैं, भले ही वे ऐसा नहीं करना चाहते हों। जब विश्वासी पाप करते हैं, तो उन्हें परमेश्वर से डरना नहीं चाहिए। विश्वासियों को परमेश्वर के पास जाना चाहिए और परमेश्वर को बताना चाहिए कि उन्होंने क्या किया है। हमें परमेश्वर के पास जाने से डरने की आवश्यकता नहीं है, क्योंकि यीशु हमारे साथ जाएगा। यीशु परमेश्वर के सामने हमारे साथ खड़ा होगा। यीशु परमेश्वर से हमें क्षमा करने के लिए कहेगा। और हम जानते हैं कि परमेश्वर वह सब करेगा जो यीशु उससे माँगेगा!</w:t>
      </w:r>
    </w:p>
    <w:p>
      <w:pPr/>
      <w:r>
        <w:rPr>
          <w:lang w:val="hi_IN" w:bidi="hi_IN"/>
        </w:rPr>
      </w:r>
      <w:r>
        <w:rPr>
          <w:lang w:val="hi_IN" w:bidi="hi_IN"/>
        </w:rPr>
        <w:t>यहाँ रुकें और उस व्यक्ति का अभिनय करें जो परमेश्वर के पास जाता है और परमेश्वर को बताता है कि उसने पाप किया है। यह अभिनय करें कि यीशु इस व्यक्ति के साथ जाता है, उनके पास खड़ा होता है, और परमेश्वर से उन्हें क्षमा करने के लिए कहता है। यह अभिनय करें कि परमेश्वर उस व्यक्ति को क्षमा करता है। इस ऑडियो को यहाँ रोकें।</w:t>
      </w:r>
    </w:p>
    <w:p>
      <w:pPr/>
      <w:r>
        <w:rPr>
          <w:lang w:val="hi_IN" w:bidi="hi_IN"/>
        </w:rPr>
      </w:r>
      <w:r>
        <w:rPr>
          <w:lang w:val="hi_IN" w:bidi="hi_IN"/>
        </w:rPr>
        <w:t>यीशु मसीह ने कभी कुछ भी गलत नहीं किया है। यीशु परमेश्वर की दृष्टि में पूरी तरह से अच्छा है। लेकिन फिर भी, परमेश्वर ने यीशु को दण्ड दिया। परमेश्वर ने हमें दण्ड देने के बजाय यीशु को दण्ड दिया। इसी कारण परमेश्वर अब हमारे पापों को क्षमा कर सकता है, क्योंकि हमारे पापों का दण्ड पहले ही दिया जा चुका है। यीशु ने संसार के सभी लोगों के पापों का दण्ड अपने ऊपर ले लिया। यहाँ यूहन्ना एक कठिन कथन का प्रयोग करता है और कहता है कि यीशु हमारे पापों के लिए "प्रायश्चित" का बलिदान है। प्रायश्चित का अर्थ है संबंध को फिर से स्थापित करना। पुराने नियम में, परमेश्वर ने यह व्यवस्था दी थी कि लोग पाप करने के बाद किसी पशु को मारकर और बलिदान के द्वारा परमेश्वर के साथ अपने संबंध को कैसे पुनर्स्थापित कर सकते हैं। उस व्यक्ति के स्थान पर वह पशु मर गया जिसने पाप किया था। यीशु हमारे स्थान पर मर गया। क्योंकि यीशु हमारी जगह पर मरा, इसलिए हम परमेश्वर के साथ अच्छा संबंध बना सकते हैं।</w:t>
      </w:r>
    </w:p>
    <w:p>
      <w:pPr/>
      <w:r>
        <w:rPr>
          <w:lang w:val="hi_IN" w:bidi="hi_IN"/>
        </w:rPr>
      </w:r>
      <w:r>
        <w:rPr>
          <w:lang w:val="hi_IN" w:bidi="hi_IN"/>
        </w:rPr>
        <w:t>इसलिए, इस भाग में, यूहन्ना ने तीन झूठी बातें बताई हैं जो झूठे शिक्षक अपने बारे में कहते हैं:</w:t>
      </w:r>
    </w:p>
    <w:p>
      <w:pPr>
        <w:pStyle w:val="ListBullet"/>
        <w:spacing w:line="240" w:lineRule="auto"/>
        <w:ind w:left="720"/>
      </w:pPr>
      <w:r>
        <w:rPr>
          <w:lang w:val="hi_IN" w:bidi="hi_IN"/>
        </w:rPr>
      </w:r>
      <w:r>
        <w:rPr>
          <w:lang w:val="hi_IN" w:bidi="hi_IN"/>
        </w:rPr>
        <w:t>झूठे शिक्षक कहते हैं कि उनका परमेश्वर के साथ अच्छा संबंध है, भले ही वे वह नहीं कर रहे हैं जो परमेश्वर चाहता है, और इसलिए वे अंधकार में चल रहे हैं</w:t>
      </w:r>
    </w:p>
    <w:p>
      <w:pPr>
        <w:pStyle w:val="ListBullet"/>
        <w:spacing w:line="240" w:lineRule="auto"/>
        <w:ind w:left="720"/>
      </w:pPr>
      <w:r>
        <w:rPr>
          <w:lang w:val="hi_IN" w:bidi="hi_IN"/>
        </w:rPr>
      </w:r>
      <w:r>
        <w:rPr>
          <w:lang w:val="hi_IN" w:bidi="hi_IN"/>
        </w:rPr>
        <w:t>झूठे शिक्षक कहते हैं कि वे पापी नहीं हैं।</w:t>
      </w:r>
    </w:p>
    <w:p>
      <w:pPr>
        <w:pStyle w:val="ListBullet"/>
        <w:spacing w:line="240" w:lineRule="auto"/>
        <w:ind w:left="720"/>
      </w:pPr>
      <w:r>
        <w:rPr>
          <w:lang w:val="hi_IN" w:bidi="hi_IN"/>
        </w:rPr>
      </w:r>
      <w:r>
        <w:rPr>
          <w:lang w:val="hi_IN" w:bidi="hi_IN"/>
        </w:rPr>
        <w:t>और झूठे शिक्षक कहते हैं कि उन्होंने पाप नहीं किया है।</w:t>
      </w:r>
    </w:p>
    <w:p>
      <w:pPr/>
      <w:r>
        <w:rPr>
          <w:lang w:val="hi_IN" w:bidi="hi_IN"/>
        </w:rPr>
      </w:r>
      <w:r>
        <w:rPr>
          <w:lang w:val="hi_IN" w:bidi="hi_IN"/>
        </w:rPr>
        <w:t>यहाँ रुकें और इन तीन अलग-अलग बातों का अभिनय करें जो झूठे विश्वासी अपने बारे में कहते हैं। इस ऑडियो को यहाँ रोकें।</w:t>
      </w:r>
    </w:p>
    <w:p>
      <w:pPr/>
      <w:r>
        <w:rPr>
          <w:lang w:val="hi_IN" w:bidi="hi_IN"/>
        </w:rPr>
      </w:r>
      <w:r>
        <w:rPr>
          <w:lang w:val="hi_IN" w:bidi="hi_IN"/>
        </w:rPr>
        <w:t>यूहन्ना अपने श्रोताओं को "छोटे बच्चों" या "प्रिय बच्चों" कहकर संबोधित करता है। जब यूहन्ना अपने श्रोताओं को बच्चे कहता है, तो यूहन्ना उन्हें दिखा रहा है कि वह उनसे प्रेम करता है। "छोटा बच्चा" कहना किसी से बात करने का एक स्नेहपूर्ण तरीका था। साथ ही, यूहन्ना अब बहुत वृद्ध व्यक्ति है, इसलिए बाकी सभी लोग यूहन्ना के लिए एक छोटे बच्चे के समान लग सकते हैं! यह भी हो सकता है कि यूहन्ना विश्वासियों को अपने बच्चे कहता है क्योंकि यूहन्ना उनका आत्मिक पिता है। यूहन्ना के श्रोताओं ने यीशु के बारे में यूहन्ना से सीखा है।</w:t>
      </w:r>
    </w:p>
    <w:p>
      <w:pPr/>
      <w:r>
        <w:rPr>
          <w:lang w:val="hi_IN" w:bidi="hi_IN"/>
        </w:rPr>
      </w:r>
      <w:r>
        <w:rPr>
          <w:lang w:val="hi_IN" w:bidi="hi_IN"/>
        </w:rPr>
        <w:t>यहाँ रुकें और चर्चा करें: आपकी भाषा में, वृद्ध लोग अपने परिवार से बाहर के युवा लोगों को प्रेम जताने के लिए कैसे संबोधित करते हैं? इस ऑडियो को यहाँ रोकें।</w:t>
      </w:r>
    </w:p>
    <w:p>
      <w:pPr/>
      <w:r>
        <w:rPr>
          <w:lang w:val="hi_IN" w:bidi="hi_IN"/>
        </w:rPr>
      </w:r>
      <w:r>
        <w:rPr>
          <w:lang w:val="hi_IN" w:bidi="hi_IN"/>
        </w:rPr>
        <w:t xml:space="preserve">जब यूहन्ना ने उन गलत बातों के बारे में बात की जो झूठे शिक्षकों ने अपने बारे में कही थीं, तो यूहन्ना ने कहा, “यदि </w:t>
      </w:r>
      <w:r>
        <w:rPr>
          <w:b/>
          <w:lang w:val="hi_IN" w:bidi="hi_IN"/>
        </w:rPr>
        <w:t>हम</w:t>
      </w:r>
      <w:r>
        <w:rPr>
          <w:lang w:val="hi_IN" w:bidi="hi_IN"/>
        </w:rPr>
        <w:t xml:space="preserve"> कहें कि हमारी उसके साथ संगति है,” या “यदि </w:t>
      </w:r>
      <w:r>
        <w:rPr>
          <w:b/>
          <w:lang w:val="hi_IN" w:bidi="hi_IN"/>
        </w:rPr>
        <w:t>हम</w:t>
      </w:r>
      <w:r>
        <w:rPr>
          <w:lang w:val="hi_IN" w:bidi="hi_IN"/>
        </w:rPr>
        <w:t xml:space="preserve"> कहें कि हम पापी नहीं हैं।” यूहन्ना ने यह नहीं कहा, "यदि </w:t>
      </w:r>
      <w:r>
        <w:rPr>
          <w:b/>
          <w:lang w:val="hi_IN" w:bidi="hi_IN"/>
        </w:rPr>
        <w:t>ये लोग</w:t>
      </w:r>
      <w:r>
        <w:rPr>
          <w:lang w:val="hi_IN" w:bidi="hi_IN"/>
        </w:rPr>
        <w:t xml:space="preserve"> कहें।" </w:t>
      </w:r>
      <w:r>
        <w:rPr>
          <w:b/>
          <w:lang w:val="hi_IN" w:bidi="hi_IN"/>
        </w:rPr>
        <w:t>हर व्यक्ति</w:t>
      </w:r>
      <w:r>
        <w:rPr>
          <w:lang w:val="hi_IN" w:bidi="hi_IN"/>
        </w:rPr>
        <w:t xml:space="preserve"> को सावधान रहना चाहिए कि वह ये गलत बातें न कहे। यहाँ तक कि स्वयं यूहन्ना को भी इनमें से कोई भी गलत बात नहीं कहनी चाहिए।</w:t>
      </w:r>
    </w:p>
    <w:p>
      <w:pPr/>
      <w:r>
        <w:rPr>
          <w:lang w:val="hi_IN" w:bidi="hi_IN"/>
        </w:rPr>
      </w:r>
      <w:r>
        <w:rPr>
          <w:lang w:val="hi_IN" w:bidi="hi_IN"/>
        </w:rPr>
        <w:t>यूहन्ना ने "यदि हम कहें कि..." वाक्यांश का तीन बार उपयोग किया। हम बाद के भागों में देखेंगे कि यूहन्ना अक्सर एक ही बात को तीन बार दोहराएगा।</w:t>
      </w:r>
    </w:p>
    <w:p>
      <w:pPr/>
      <w:r>
        <w:rPr>
          <w:lang w:val="hi_IN" w:bidi="hi_IN"/>
        </w:rPr>
      </w:r>
      <w:r>
        <w:rPr>
          <w:lang w:val="hi_IN" w:bidi="hi_IN"/>
        </w:rPr>
        <w:t>अब पूरे भाग को कथापट, वस्तुओं, या अभिनय का उपयोग करके दृश्य रूप में प्रस्तुत कीजिए।</w:t>
      </w:r>
      <w:r>
        <w:rPr>
          <w:lang w:val="hi_IN" w:bidi="hi_IN"/>
        </w:rPr>
      </w:r>
    </w:p>
    <w:p>
      <w:pPr>
        <w:pStyle w:val="Heading3"/>
      </w:pPr>
      <w:r>
        <w:rPr>
          <w:lang w:val="hi_IN" w:bidi="hi_IN"/>
        </w:rPr>
        <w:t>पाठ को नाटकीय रूप देना</w:t>
      </w:r>
    </w:p>
    <w:p>
      <w:pPr/>
      <w:r>
        <w:rPr>
          <w:lang w:val="hi_IN" w:bidi="hi_IN"/>
        </w:rPr>
      </w:r>
      <w:r>
        <w:rPr>
          <w:lang w:val="hi_IN" w:bidi="hi_IN"/>
        </w:rPr>
        <w:t>1 यूहन्ना 1:5–2:2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उपदेश देता है</w:t>
      </w:r>
    </w:p>
    <w:p>
      <w:pPr>
        <w:pStyle w:val="ListBullet"/>
        <w:spacing w:line="240" w:lineRule="auto"/>
        <w:ind w:left="720"/>
      </w:pPr>
      <w:r>
        <w:rPr>
          <w:lang w:val="hi_IN" w:bidi="hi_IN"/>
        </w:rPr>
      </w:r>
      <w:r>
        <w:rPr>
          <w:lang w:val="hi_IN" w:bidi="hi_IN"/>
        </w:rPr>
        <w:t>वे लोग जो यूहन्ना का उपदेश सुन रहे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वे लोग जो परमेश्वर की आज्ञा नहीं मानते हैं, जो "अंधकार में चलते हैं"</w:t>
      </w:r>
    </w:p>
    <w:p>
      <w:pPr>
        <w:pStyle w:val="ListBullet"/>
        <w:spacing w:line="240" w:lineRule="auto"/>
        <w:ind w:left="720"/>
      </w:pPr>
      <w:r>
        <w:rPr>
          <w:lang w:val="hi_IN" w:bidi="hi_IN"/>
        </w:rPr>
      </w:r>
      <w:r>
        <w:rPr>
          <w:lang w:val="hi_IN" w:bidi="hi_IN"/>
        </w:rPr>
        <w:t>और वे लोग जो अपने पापों को स्वीकार करते हैं, और परमेश्वर उन्हें क्षमा करता है</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प्रवाह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बिन्दुओं पर, नाटक को रोककर उस पात्र की भूमिका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प्रतिक्रियाएँ निम्नलिखित हैं।</w:t>
      </w:r>
    </w:p>
    <w:p>
      <w:pPr/>
      <w:r>
        <w:rPr>
          <w:lang w:val="hi_IN" w:bidi="hi_IN"/>
        </w:rPr>
      </w:r>
      <w:r>
        <w:rPr>
          <w:lang w:val="hi_IN" w:bidi="hi_IN"/>
        </w:rPr>
        <w:t>यूहन्ना इस तरह कुछ कहता है:</w:t>
      </w:r>
    </w:p>
    <w:p>
      <w:pPr/>
      <w:r>
        <w:rPr>
          <w:lang w:val="hi_IN" w:bidi="hi_IN"/>
        </w:rPr>
      </w:r>
      <w:r>
        <w:rPr>
          <w:lang w:val="hi_IN" w:bidi="hi_IN"/>
        </w:rPr>
        <w:t>"मैं तुम्हें बताना चाहता हूँ कि हमने—मैं और वे अन्य लोग जिन्होंने यीशु को देखा है—यीशु से क्या सीखा है। मैं चाहता हूँ कि तुम जानो कि परमेश्वर ज्योति है। परमेश्वर में अंधकार का एक अंश भी नहीं है। परमेश्वर पूरी तरह से अच्छा है और वह कभी झूठ नहीं बोलता।"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की भूमिका निभाने वाले व्यक्ति से पूछें, "आप क्या सोच रहे हैं?" वह व्यक्ति इस तरह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यूहन्ना इस तरह कुछ कहता है:</w:t>
      </w:r>
    </w:p>
    <w:p>
      <w:pPr/>
      <w:r>
        <w:rPr>
          <w:lang w:val="hi_IN" w:bidi="hi_IN"/>
        </w:rPr>
      </w:r>
      <w:r>
        <w:rPr>
          <w:lang w:val="hi_IN" w:bidi="hi_IN"/>
        </w:rPr>
        <w:t>“यदि हम कहते हैं, ‘हमारा परमेश्वर के साथ अच्छा संबंध है’, लेकिन साथ ही हम परमेश्वर की ज्योति में नहीं बल्कि अंधकार में चल रहे हैं, तो हम झूठ बोल रहे हैं! हम जो कुछ भी कहते और करते हैं वह झूठ है। परन्तु यदि हम परमेश्वर की ज्योति में चलें, जैसे यीशु ज्योति में है, तो हमारा परमेश्वर के साथ और एक-दूसरे के साथ अच्छा संबंध होगा! और परमेश्वर हमारे पापों को क्षमा करेगा। परमेश्वर ऐसा इसलिए करता है, क्योंकि यीशु हमारे पापों से हमें शुद्ध करने के लिए मर गया।"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के श्रोताओं की भूमिका निभाने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यूहन्ना की भूमिका निभाने वाले व्यक्ति से पूछें, "आप क्या सोच रहे हैं?" लोग इस तरह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यूहन्ना इस तरह कुछ कहता है:</w:t>
      </w:r>
    </w:p>
    <w:p>
      <w:pPr/>
      <w:r>
        <w:rPr>
          <w:lang w:val="hi_IN" w:bidi="hi_IN"/>
        </w:rPr>
      </w:r>
      <w:r>
        <w:rPr>
          <w:lang w:val="hi_IN" w:bidi="hi_IN"/>
        </w:rPr>
        <w:t>“यदि हम कहते हैं कि हम पाप नहीं करते, तो हम झूठ भी बोल रहे हैं। हम अपने आप को मूर्ख बना रहे हैं। इसके बजाय, हमें परमेश्वर के सामने अपने पापों को स्वीकार करना चाहिए! यदि हम परमेश्वर को अपने पापों के बारे में बताएँगे, तो परमेश्वर हमें क्षमा करेगा। परमेश्वर हमारे भीतर की हर बुरी और दुष्ट बात को दूर कर देगा। परमेश्वर ऐसा इसलिए करता है क्योंकि परमेश्वर ने यह वादा किया है। परमेश्वर हमेशा वही करता है जो उसने वादा किया है, और परमेश्वर हमेशा वही करता है जो सही है।</w:t>
      </w:r>
    </w:p>
    <w:p>
      <w:pPr/>
      <w:r>
        <w:rPr>
          <w:lang w:val="hi_IN" w:bidi="hi_IN"/>
        </w:rPr>
      </w:r>
      <w:r>
        <w:rPr>
          <w:lang w:val="hi_IN" w:bidi="hi_IN"/>
        </w:rPr>
        <w:t>"परमेश्वर हमें बताता है कि हम पाप करते हैं। इसलिए यदि हम कहें कि हमने पाप नहीं किया है, तो हम वास्तव में कह रहे हैं कि परमेश्वर झूठ बोल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के श्रोताओं की भूमिका निभाने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यूहन्ना इस तरह कुछ कहता है:</w:t>
      </w:r>
    </w:p>
    <w:p>
      <w:pPr/>
      <w:r>
        <w:rPr>
          <w:lang w:val="hi_IN" w:bidi="hi_IN"/>
        </w:rPr>
      </w:r>
      <w:r>
        <w:rPr>
          <w:lang w:val="hi_IN" w:bidi="hi_IN"/>
        </w:rPr>
        <w:t>“मेरे प्रिय बच्चों, मैं यह बात तुम्हें बताने के लिए लिख रहा हूँ कि तुम्हें पाप नहीं करना चाहिए। लेकिन यदि आप पाप करते हैं, तो यीशु मसीह परमेश्वर पिता से हमें क्षमा करने के लिए विनती करेगा। यीशु मसीह ने स्वयं कभी कोई पाप नहीं किया है। यीशु सम्पूर्ण रीति से अच्छा है। यीशु हमारे स्थान पर मरा, ताकि परमेश्वर हमारे पापों को क्षमा कर सके। और सिर्फ़ हमारे ही पाप नहीं, बल्कि हर जगह के सभी लोगों के पाप भी!"</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की भूमिका निभाने वाले व्यक्ति से पूछें, "आप क्या सोच रहे हैं?" वह व्यक्ति इस तरह उत्तर दे सकता है:</w:t>
      </w:r>
    </w:p>
    <w:p>
      <w:pPr>
        <w:pStyle w:val="ListBullet"/>
        <w:spacing w:line="240" w:lineRule="auto"/>
        <w:ind w:left="720"/>
      </w:pPr>
      <w:r>
        <w:rPr>
          <w:lang w:val="hi_IN" w:bidi="hi_IN"/>
        </w:rPr>
      </w:r>
      <w:r>
        <w:rPr>
          <w:lang w:val="hi_IN" w:bidi="hi_IN"/>
        </w:rPr>
        <w:t>यूहन्ना के श्रोताओं की भूमिका निभाने वाले लोगों से पूछें, "आप क्या सोच रहे हैं?" लोग इस तरह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यूहन्ना 1:5–2:2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वाक्यांशों पर चर्चा करेगा।</w:t>
      </w:r>
    </w:p>
    <w:p>
      <w:pPr/>
      <w:r>
        <w:rPr>
          <w:lang w:val="hi_IN" w:bidi="hi_IN"/>
        </w:rPr>
      </w:r>
      <w:r>
        <w:rPr>
          <w:lang w:val="hi_IN" w:bidi="hi_IN"/>
        </w:rPr>
        <w:t xml:space="preserve">यूहन्ना अपने श्रोताओं को वे बातें </w:t>
      </w:r>
      <w:r>
        <w:rPr>
          <w:b/>
          <w:lang w:val="hi_IN" w:bidi="hi_IN"/>
        </w:rPr>
        <w:t>घोषित करता</w:t>
      </w:r>
      <w:r>
        <w:rPr>
          <w:lang w:val="hi_IN" w:bidi="hi_IN"/>
        </w:rPr>
        <w:t xml:space="preserve"> है जो उसने देखी या सुनी हैं। यदि आप किसी चीज़ की घोषणा करते हैं, तो आप कुछ खुले तौर पर बता रहे हैं। उसी शब्द का उपयोग करें जिसका उपयोग आपने पिछले भाग में किया है।</w:t>
      </w:r>
    </w:p>
    <w:p>
      <w:pPr/>
      <w:r>
        <w:rPr>
          <w:lang w:val="hi_IN" w:bidi="hi_IN"/>
        </w:rPr>
      </w:r>
      <w:r>
        <w:rPr>
          <w:lang w:val="hi_IN" w:bidi="hi_IN"/>
        </w:rPr>
        <w:t xml:space="preserve">पिछले भाग में, यूहन्ना ने कहा था कि वह चाहता था कि विश्वासी यूहन्ना के साथ </w:t>
      </w:r>
      <w:r>
        <w:rPr>
          <w:b/>
          <w:lang w:val="hi_IN" w:bidi="hi_IN"/>
        </w:rPr>
        <w:t>संगति</w:t>
      </w:r>
      <w:r>
        <w:rPr>
          <w:lang w:val="hi_IN" w:bidi="hi_IN"/>
        </w:rPr>
        <w:t xml:space="preserve"> करें, ताकि वे भी परमेश्वर पिता और परमेश्वर के पुत्र, यीशु मसीह के साथ संगति कर सकें। इस भाग में, यूहन्ना कहता है कि यदि हम अंधकार में चल रहे हैं, यदि हम वे काम कर रहे हैं जो परमेश्वर कहता है कि गलत हैं, तो हमारी परमेश्वर के साथ संगति नहीं है। जो लोग एक-दूसरे के साथ संगति करते हैं, उनका एक-दूसरे के साथ बहुत अच्छा संबंध होता है। ये लोग एक-दूसरे से प्रेम करते हैं। वे एक-दूसरे पर भरोसा करते हैं। वे एक-दूसरे से बात करते हैं। वे एक-दूसरे के साथ समय बिताने का आनंद लेते हैं। संगति के लिए उसी शब्द का उपयोग करें जिसका उपयोग आपने पिछले भाग में किया है। संगति शब्द मुख्य शब्दावली में है।</w:t>
      </w:r>
    </w:p>
    <w:p>
      <w:pPr/>
      <w:r>
        <w:rPr>
          <w:lang w:val="hi_IN" w:bidi="hi_IN"/>
        </w:rPr>
      </w:r>
      <w:r>
        <w:rPr>
          <w:b/>
          <w:lang w:val="hi_IN" w:bidi="hi_IN"/>
        </w:rPr>
        <w:t>मसीह</w:t>
      </w:r>
      <w:r>
        <w:rPr>
          <w:lang w:val="hi_IN" w:bidi="hi_IN"/>
        </w:rPr>
        <w:t xml:space="preserve"> का अर्थ है वह विशेष राजा और उद्धारकर्ता जिसे परमेश्वर ने भेजने की प्रतिज्ञा की थी। मसीह और "मसीहा" एक ही हैं। मसीहा इब्रानी शब्द है, और मसीह इस शब्द का यूनानी अनुवाद है। जब यूहन्ना यीशु को मसीह कहता है, तो उसका अर्थ है कि यीशु परमेश्वर का पुत्र है। मसीह शब्द मुख्य शब्दावली में है। उसी शब्द का उपयोग करें जो आपने अन्य भागों में उपयोग किया है।</w:t>
      </w:r>
    </w:p>
    <w:p>
      <w:pPr/>
      <w:r>
        <w:rPr>
          <w:lang w:val="hi_IN" w:bidi="hi_IN"/>
        </w:rPr>
      </w:r>
      <w:r>
        <w:rPr>
          <w:lang w:val="hi_IN" w:bidi="hi_IN"/>
        </w:rPr>
        <w:t>यूहन्ना उन लोगों के बारे में बात करता है जो अंधकार में चलते हैं और उन लोगों के बारे में जो ज्योति में चलते हैं। जब यूहन्ना उन लोगों के बारे में बात करता है जो ज्योति में चलते हैं, तो यूहन्ना का अर्थ उन लोगों से है जो परमेश्वर के बारे में सच्चे संदेश पर विश्वास करते हैं और उसका पालन करते हैं। ये लोग हमेशा वे काम करना चाहते हैं जो परमेश्वर चाहता है। जो लोग अंधकार में चलते हैं, वे सत्य को नहीं जानते हैं। ये लोग परमेश्वर के बारे में सही बातों पर विश्वास नहीं करते हैं। ये लोग हमेशा गलत काम करना चाहते हैं, ऐसे काम जो परमेश्वर नहीं चाहता है। कुछ अनुवाद उन लोगों के बारे में बात करते हैं जो अंधकार में रहते हैं और जो लोग ज्योति में रहते हैं, और चलना शब्द का उपयोग नहीं करते हैं।</w:t>
      </w:r>
    </w:p>
    <w:p>
      <w:pPr/>
      <w:r>
        <w:rPr>
          <w:lang w:val="hi_IN" w:bidi="hi_IN"/>
        </w:rPr>
      </w:r>
      <w:r>
        <w:rPr>
          <w:lang w:val="hi_IN" w:bidi="hi_IN"/>
        </w:rPr>
        <w:t xml:space="preserve">यहाँ रुकें और फिर से चर्चा करें कि आप अपनी भाषा में कैसे बता सकते हैं कि लोग </w:t>
      </w:r>
      <w:r>
        <w:rPr>
          <w:b/>
          <w:lang w:val="hi_IN" w:bidi="hi_IN"/>
        </w:rPr>
        <w:t>ज्योति में चल रहे</w:t>
      </w:r>
      <w:r>
        <w:rPr>
          <w:lang w:val="hi_IN" w:bidi="hi_IN"/>
        </w:rPr>
        <w:t xml:space="preserve"> हैं या </w:t>
      </w:r>
      <w:r>
        <w:rPr>
          <w:b/>
          <w:lang w:val="hi_IN" w:bidi="hi_IN"/>
        </w:rPr>
        <w:t>अंधकार में चल रहे</w:t>
      </w:r>
      <w:r>
        <w:rPr>
          <w:lang w:val="hi_IN" w:bidi="hi_IN"/>
        </w:rPr>
        <w:t xml:space="preserve"> हैं। इस ऑडियो को यहाँ रोकें।</w:t>
      </w:r>
    </w:p>
    <w:p>
      <w:pPr/>
      <w:r>
        <w:rPr>
          <w:lang w:val="hi_IN" w:bidi="hi_IN"/>
        </w:rPr>
      </w:r>
      <w:r>
        <w:rPr>
          <w:lang w:val="hi_IN" w:bidi="hi_IN"/>
        </w:rPr>
        <w:t>यूहन्ना कहता है कि यदि हम अपने पापों को स्वीकार करें, तो परमेश्वर हमें क्षमा करेगा। यदि आप अपने पापों को स्वीकार करते हैं, तो आप परमेश्वर को बताते हैं कि आपने क्या गलत काम किए हैं। आप अन्य लोगों के सामने भी अपने पापों को स्वीकार कर सकते हैं। फिर आप अन्य लोगों को बताते हैं कि आपने क्या गलत किया है, और आशा करते हैं कि वे आपको क्षमा कर देंगे।</w:t>
      </w:r>
    </w:p>
    <w:p>
      <w:pPr/>
      <w:r>
        <w:rPr>
          <w:lang w:val="hi_IN" w:bidi="hi_IN"/>
        </w:rPr>
      </w:r>
      <w:r>
        <w:rPr>
          <w:lang w:val="hi_IN" w:bidi="hi_IN"/>
        </w:rPr>
        <w:t xml:space="preserve">यहाँ रुकें और चर्चा करें कि आप अपनी भाषा में कैसे कह सकते हैं कि यदि हम अपने पापों को </w:t>
      </w:r>
      <w:r>
        <w:rPr>
          <w:b/>
          <w:lang w:val="hi_IN" w:bidi="hi_IN"/>
        </w:rPr>
        <w:t>स्वीकार करें</w:t>
      </w:r>
      <w:r>
        <w:rPr>
          <w:lang w:val="hi_IN" w:bidi="hi_IN"/>
        </w:rPr>
        <w:t>, तो परमेश्वर हमें क्षमा करेगा। उसी शब्द का उपयोग करें जो आपने अन्य पुस्तकों में उपयोग किया है जिसका अनुवाद आपने पहले ही किया है। इस ऑडियो को यहाँ रोकें।</w:t>
      </w:r>
    </w:p>
    <w:p>
      <w:pPr/>
      <w:r>
        <w:rPr>
          <w:lang w:val="hi_IN" w:bidi="hi_IN"/>
        </w:rPr>
      </w:r>
      <w:r>
        <w:rPr>
          <w:lang w:val="hi_IN" w:bidi="hi_IN"/>
        </w:rPr>
        <w:t>जब परमेश्वर हमें क्षमा करता है, तो हमने जो गलत किया है, उसके लिए वह हमसे क्रोधित होना बंद कर देता है। परमेश्वर अब इसके बारे में नहीं सोचेगा। यह ऐसा है मानो हमने कभी गलत काम ही नहीं किया है।</w:t>
      </w:r>
    </w:p>
    <w:p>
      <w:pPr/>
      <w:r>
        <w:rPr>
          <w:lang w:val="hi_IN" w:bidi="hi_IN"/>
        </w:rPr>
      </w:r>
      <w:r>
        <w:rPr>
          <w:lang w:val="hi_IN" w:bidi="hi_IN"/>
        </w:rPr>
        <w:t xml:space="preserve">यहीं रुकें और इस बात पर चर्चा करें कि आप अपनी भाषा में यह कैसे कहेंगे कि यदि हम अपने पापों को मान लें, तो परमेश्वर हमारे पापों को </w:t>
      </w:r>
      <w:r>
        <w:rPr>
          <w:b/>
          <w:lang w:val="hi_IN" w:bidi="hi_IN"/>
        </w:rPr>
        <w:t>क्षमा</w:t>
      </w:r>
      <w:r>
        <w:rPr>
          <w:lang w:val="hi_IN" w:bidi="hi_IN"/>
        </w:rPr>
        <w:t xml:space="preserve"> करेगा। क्षमा शब्द मुख्य शब्दावली में है। उसी शब्द का उपयोग करें जो आपने अन्य भागों में उपयोग किया है। इस ऑडियो को यहाँ रोकें।</w:t>
      </w:r>
    </w:p>
    <w:p>
      <w:pPr/>
      <w:r>
        <w:rPr>
          <w:lang w:val="hi_IN" w:bidi="hi_IN"/>
        </w:rPr>
      </w:r>
      <w:r>
        <w:rPr>
          <w:lang w:val="hi_IN" w:bidi="hi_IN"/>
        </w:rPr>
        <w:t xml:space="preserve">यूहन्ना कहता है कि परमेश्वर के पुत्र यीशु का लहू हमें हर पाप से शुद्ध करता है। जब कोई व्यक्ति परमेश्वर के विरुद्ध विद्रोह करता है, तो वह पाप करता है। जब भी कोई व्यक्ति परमेश्वर की व्यवस्थाओं का उल्लंघन करता है, तो वह पाप करता है। </w:t>
      </w:r>
    </w:p>
    <w:p>
      <w:pPr/>
      <w:r>
        <w:rPr>
          <w:lang w:val="hi_IN" w:bidi="hi_IN"/>
        </w:rPr>
      </w:r>
      <w:r>
        <w:rPr>
          <w:lang w:val="hi_IN" w:bidi="hi_IN"/>
        </w:rPr>
        <w:t xml:space="preserve">यहाँ रुकें और चर्चा करें कि आप अपनी भाषा में </w:t>
      </w:r>
      <w:r>
        <w:rPr>
          <w:b/>
          <w:lang w:val="hi_IN" w:bidi="hi_IN"/>
        </w:rPr>
        <w:t>पाप</w:t>
      </w:r>
      <w:r>
        <w:rPr>
          <w:lang w:val="hi_IN" w:bidi="hi_IN"/>
        </w:rPr>
        <w:t xml:space="preserve"> का अनुवाद कैसे करेंगे। पाप शब्द मुख्य शब्दावली में है। उसी शब्द का उपयोग करें जो आपने अन्य भागों में उपयोग किया है। इस ऑडियो को यहाँ रोकें।</w:t>
      </w:r>
    </w:p>
    <w:p>
      <w:pPr/>
      <w:r>
        <w:rPr>
          <w:lang w:val="hi_IN" w:bidi="hi_IN"/>
        </w:rPr>
      </w:r>
      <w:r>
        <w:rPr>
          <w:lang w:val="hi_IN" w:bidi="hi_IN"/>
        </w:rPr>
        <w:t>जब कोई व्यक्ति पाप करता है, तो वह अशुद्ध या अपवित्र हो जाता है। बाइबल में "शुद्ध" और "अशुद्ध" शब्दों का अर्थ यह नहीं है कि कोई व्यक्ति बाहरी रूप से साफ़ है या गंदा। बाइबल में, "</w:t>
      </w:r>
      <w:r>
        <w:rPr>
          <w:b/>
          <w:lang w:val="hi_IN" w:bidi="hi_IN"/>
        </w:rPr>
        <w:t>शुद्ध"</w:t>
      </w:r>
      <w:r>
        <w:rPr>
          <w:lang w:val="hi_IN" w:bidi="hi_IN"/>
        </w:rPr>
        <w:t xml:space="preserve"> व्यक्ति का अर्थ है वह व्यक्ति जो परमेश्वर की सेवा के लिए उपयुक्त है—वह व्यक्ति जो परमेश्वर की आराधना में भाग लेने के लिए स्वीकार्य है। जो व्यक्ति </w:t>
      </w:r>
      <w:r>
        <w:rPr>
          <w:b/>
          <w:lang w:val="hi_IN" w:bidi="hi_IN"/>
        </w:rPr>
        <w:t>अशुद्ध</w:t>
      </w:r>
      <w:r>
        <w:rPr>
          <w:lang w:val="hi_IN" w:bidi="hi_IN"/>
        </w:rPr>
        <w:t xml:space="preserve"> है, वह परमेश्वर की सेवा के योग्य नहीं है। जब कोई व्यक्ति परमेश्वर के विरुद्ध पाप करता है, तो वह अशुद्ध या अपवित्र हो सकता है। फिर किसी और को उस व्यक्ति को साफ़ करने, या उसे "शुद्ध" करने की आवश्यकता होती है। पुराने नियम में, एक याजक एक पशु की बलि देकर किसी व्यक्ति को शुद्ध करता था। पशु मर गया, और वह व्यक्ति जिसने पाप किया था, जीवित रह सका। पशु के लहू ने उस व्यक्ति को फिर से शुद्ध कर दिया, जिसने पाप किया। परमेश्वर ने उस व्यक्ति को क्षमा किया।</w:t>
      </w:r>
    </w:p>
    <w:p>
      <w:pPr/>
      <w:r>
        <w:rPr>
          <w:lang w:val="hi_IN" w:bidi="hi_IN"/>
        </w:rPr>
      </w:r>
      <w:r>
        <w:rPr>
          <w:lang w:val="hi_IN" w:bidi="hi_IN"/>
        </w:rPr>
        <w:t>क्योंकि यीशु मर गया, इसलिए लोगों को अब पशुओं के बलिदान की आवश्यकता नहीं है। यीशु की मृत्यु इसलिए हुई ताकि परमेश्वर उन लोगों को क्षमा कर सके जिन्होंने पाप किया है। यीशु का लहू लोगों को फिर से शुद्ध या साफ़ बनाता है। बेशक, यीशु का लहू वास्तव में हमारे शरीर को नहीं छूता। लेकिन "यीशु का लहू" का अर्थ है यीशु की मृत्यु। क्योंकि यीशु मर गया, इसलिए परमेश्वर हमें क्षमा करता है। हम फिर से साफ़ हैं।</w:t>
      </w:r>
    </w:p>
    <w:p>
      <w:pPr/>
      <w:r>
        <w:rPr>
          <w:lang w:val="hi_IN" w:bidi="hi_IN"/>
        </w:rPr>
      </w:r>
      <w:r>
        <w:rPr>
          <w:lang w:val="hi_IN" w:bidi="hi_IN"/>
        </w:rPr>
        <w:t xml:space="preserve">यहाँ रुकें और चर्चा करें कि आप कैसे कहेंगे कि यीशु का </w:t>
      </w:r>
      <w:r>
        <w:rPr>
          <w:b/>
          <w:lang w:val="hi_IN" w:bidi="hi_IN"/>
        </w:rPr>
        <w:t>लहू</w:t>
      </w:r>
      <w:r>
        <w:rPr>
          <w:lang w:val="hi_IN" w:bidi="hi_IN"/>
        </w:rPr>
        <w:t xml:space="preserve"> हमें हर पाप से </w:t>
      </w:r>
      <w:r>
        <w:rPr>
          <w:b/>
          <w:lang w:val="hi_IN" w:bidi="hi_IN"/>
        </w:rPr>
        <w:t>शुद्ध</w:t>
      </w:r>
      <w:r>
        <w:rPr>
          <w:lang w:val="hi_IN" w:bidi="hi_IN"/>
        </w:rPr>
        <w:t xml:space="preserve"> करता है। लहू और शुद्ध करना शब्द मुख्य शब्दावली में हैं। इस ऑडियो को यहाँ रोकें।</w:t>
      </w:r>
    </w:p>
    <w:p>
      <w:pPr/>
      <w:r>
        <w:rPr>
          <w:lang w:val="hi_IN" w:bidi="hi_IN"/>
        </w:rPr>
      </w:r>
      <w:r>
        <w:rPr>
          <w:lang w:val="hi_IN" w:bidi="hi_IN"/>
        </w:rPr>
        <w:t xml:space="preserve">परमेश्वर हमें क्षमा करता है क्योंकि वह विश्वासयोग्य और धर्मी है। परमेश्वर विश्वासयोग्य है, क्योंकि परमेश्वर हमेशा वही करता है जो उसने वादा किया है। आप परमेश्वर पर पूरी तरह से भरोसा कर सकते हैं। परमेश्वर बदलता नहीं है। यदि हम परमेश्वर को अपने पापों के बारे में बताएँगे, तो परमेश्वर हमें क्षमा करेगा, क्योंकि परमेश्वर ने हमें क्षमा करने का </w:t>
      </w:r>
      <w:r>
        <w:rPr>
          <w:b/>
          <w:lang w:val="hi_IN" w:bidi="hi_IN"/>
        </w:rPr>
        <w:t>वादा</w:t>
      </w:r>
      <w:r>
        <w:rPr>
          <w:lang w:val="hi_IN" w:bidi="hi_IN"/>
        </w:rPr>
        <w:t xml:space="preserve"> किया है।</w:t>
      </w:r>
    </w:p>
    <w:p>
      <w:pPr/>
      <w:r>
        <w:rPr>
          <w:lang w:val="hi_IN" w:bidi="hi_IN"/>
        </w:rPr>
      </w:r>
      <w:r>
        <w:rPr>
          <w:lang w:val="hi_IN" w:bidi="hi_IN"/>
        </w:rPr>
        <w:t xml:space="preserve">यहाँ रुकें और चर्चा करें कि आप अपनी भाषा में कैसे कहेंगे कि परमेश्वर </w:t>
      </w:r>
      <w:r>
        <w:rPr>
          <w:b/>
          <w:lang w:val="hi_IN" w:bidi="hi_IN"/>
        </w:rPr>
        <w:t>विश्वासयोग्य</w:t>
      </w:r>
      <w:r>
        <w:rPr>
          <w:lang w:val="hi_IN" w:bidi="hi_IN"/>
        </w:rPr>
        <w:t xml:space="preserve"> है। इस ऑडियो को यहाँ रोकें।</w:t>
      </w:r>
    </w:p>
    <w:p>
      <w:pPr/>
      <w:r>
        <w:rPr>
          <w:lang w:val="hi_IN" w:bidi="hi_IN"/>
        </w:rPr>
      </w:r>
      <w:r>
        <w:rPr>
          <w:lang w:val="hi_IN" w:bidi="hi_IN"/>
        </w:rPr>
        <w:t>परमेश्वर धर्मी है। इसका अर्थ है कि परमेश्वर हमेशा वही करता है जो परमेश्वर की दृष्टि में सही है। परमेश्वर ही वह है जो यह तय करता है कि क्या सही है और क्या गलत है। और परमेश्वर ने निर्णय लिया है कि हमें क्षमा करना सही है। इसलिए, परमेश्वर ऐसा करेगा। परमेश्वर हमें क्षमा करेगा।</w:t>
      </w:r>
    </w:p>
    <w:p>
      <w:pPr/>
      <w:r>
        <w:rPr>
          <w:lang w:val="hi_IN" w:bidi="hi_IN"/>
        </w:rPr>
      </w:r>
      <w:r>
        <w:rPr>
          <w:lang w:val="hi_IN" w:bidi="hi_IN"/>
        </w:rPr>
        <w:t xml:space="preserve">यहाँ रुकें और चर्चा करें कि आप अपनी भाषा में कैसे कहेंगे कि परमेश्वर </w:t>
      </w:r>
      <w:r>
        <w:rPr>
          <w:b/>
          <w:lang w:val="hi_IN" w:bidi="hi_IN"/>
        </w:rPr>
        <w:t>धर्मी</w:t>
      </w:r>
      <w:r>
        <w:rPr>
          <w:lang w:val="hi_IN" w:bidi="hi_IN"/>
        </w:rPr>
        <w:t xml:space="preserve"> है। धार्मिकता शब्द मुख्य शब्दावली में है। उसी शब्द का उपयोग करें जो आपने अन्य भागों में उपयोग किया है। इस ऑडियो को यहाँ रोकें।</w:t>
      </w:r>
    </w:p>
    <w:p>
      <w:pPr/>
      <w:r>
        <w:rPr>
          <w:lang w:val="hi_IN" w:bidi="hi_IN"/>
        </w:rPr>
      </w:r>
      <w:r>
        <w:rPr>
          <w:lang w:val="hi_IN" w:bidi="hi_IN"/>
        </w:rPr>
        <w:t>क्योंकि परमेश्वर विश्वासयोग्य और धर्मी है, इसलिए वह हमारे पापों को क्षमा करेगा और हमें हर प्रकार के अधर्म से स्वच्छ, या शुद्ध करेगा। अधर्म का अर्थ है वह सब कुछ जो परमेश्वर की दृष्टि में गलत है। यह धार्मिकता के विपरीत है। परमेश्वर हमेशा वही करता है जो सही है; परमेश्वर धर्मी है। हम पाप कर रहे हैं; हम वह कर रहे हैं जो परमेश्वर की दृष्टि में गलत है। हम अधर्मी हैं। हम जो पाप कर रहे हैं वे हमें अशुद्ध बना रहे हैं। लेकिन परमेश्वर हमें फिर से साफ करेगा। यह वैसा ही है जैसे यह कहना कि परमेश्वर हमें पवित्र करता है।</w:t>
      </w:r>
    </w:p>
    <w:p>
      <w:pPr/>
      <w:r>
        <w:rPr>
          <w:lang w:val="hi_IN" w:bidi="hi_IN"/>
        </w:rPr>
      </w:r>
      <w:r>
        <w:rPr>
          <w:lang w:val="hi_IN" w:bidi="hi_IN"/>
        </w:rPr>
        <w:t xml:space="preserve">यहाँ रुकें और चर्चा करें कि आप कैसे कहेंगे कि परमेश्वर हमें हर प्रकार के </w:t>
      </w:r>
      <w:r>
        <w:rPr>
          <w:b/>
          <w:lang w:val="hi_IN" w:bidi="hi_IN"/>
        </w:rPr>
        <w:t>अधर्म</w:t>
      </w:r>
      <w:r>
        <w:rPr>
          <w:lang w:val="hi_IN" w:bidi="hi_IN"/>
        </w:rPr>
        <w:t xml:space="preserve"> से </w:t>
      </w:r>
      <w:r>
        <w:rPr>
          <w:b/>
          <w:lang w:val="hi_IN" w:bidi="hi_IN"/>
        </w:rPr>
        <w:t>शुद्ध करेगा</w:t>
      </w:r>
      <w:r>
        <w:rPr>
          <w:lang w:val="hi_IN" w:bidi="hi_IN"/>
        </w:rPr>
        <w:t xml:space="preserve">, या </w:t>
      </w:r>
      <w:r>
        <w:rPr>
          <w:b/>
          <w:lang w:val="hi_IN" w:bidi="hi_IN"/>
        </w:rPr>
        <w:t>पवित्र करेगा</w:t>
      </w:r>
      <w:r>
        <w:rPr>
          <w:lang w:val="hi_IN" w:bidi="hi_IN"/>
        </w:rPr>
        <w:t>। याद रखें कि शुद्ध करने और धार्मिकता के लिए शब्द मुख्य शब्दावली में हैं। उन्हीं शब्दों का उपयोग करें जिनका उपयोग आपने पहले किया है। इस ऑडियो को यहाँ रोकें।</w:t>
      </w:r>
    </w:p>
    <w:p>
      <w:pPr/>
      <w:r>
        <w:rPr>
          <w:lang w:val="hi_IN" w:bidi="hi_IN"/>
        </w:rPr>
      </w:r>
      <w:r>
        <w:rPr>
          <w:lang w:val="hi_IN" w:bidi="hi_IN"/>
        </w:rPr>
        <w:t xml:space="preserve">यूहन्ना कहता है कि यदि हम कहें कि हमने पाप नहीं किया है, तो परमेश्वर का </w:t>
      </w:r>
      <w:r>
        <w:rPr>
          <w:b/>
          <w:lang w:val="hi_IN" w:bidi="hi_IN"/>
        </w:rPr>
        <w:t>वचन</w:t>
      </w:r>
      <w:r>
        <w:rPr>
          <w:lang w:val="hi_IN" w:bidi="hi_IN"/>
        </w:rPr>
        <w:t xml:space="preserve"> या संदेश हममें नहीं है। दूसरे शब्दों में, हम वैसे नहीं जीते जैसे परमेश्वर हमें अपने संदेश में जीने के लिए कहता है। "वचन" के लिए उसी शब्द या वाक्यांश का उपयोग करें जो आपने पिछले भाग में किया था, और अधिक जानकारी के लिए मुख्य शब्दावली में शब्द देखें।</w:t>
      </w:r>
    </w:p>
    <w:p>
      <w:pPr/>
      <w:r>
        <w:rPr>
          <w:lang w:val="hi_IN" w:bidi="hi_IN"/>
        </w:rPr>
      </w:r>
      <w:r>
        <w:rPr>
          <w:lang w:val="hi_IN" w:bidi="hi_IN"/>
        </w:rPr>
        <w:t>यूहन्ना अपने श्रोताओं को "छोटे बच्चों" या "</w:t>
      </w:r>
      <w:r>
        <w:rPr>
          <w:b/>
          <w:lang w:val="hi_IN" w:bidi="hi_IN"/>
        </w:rPr>
        <w:t>प्रिय बच्चों</w:t>
      </w:r>
      <w:r>
        <w:rPr>
          <w:lang w:val="hi_IN" w:bidi="hi_IN"/>
        </w:rPr>
        <w:t>" कहकर संबोधित करता है। यूहन्ना इस शब्द का उपयोग लोगों को दिखाने के लिए कर रहा है कि यूहन्ना उनसे प्रेम करता है। “छोटा बच्चा” कहना किसी से बात करने का एक स्नेहपूर्ण तरीका था, भले ही वे आपके अपने बच्चे न हों। यह भी हो सकता है कि यूहन्ना विश्वासियों को अपने बच्चे कहता है क्योंकि यूहन्ना उनका आत्मिक पिता है। यूहन्ना के श्रोताओं ने यीशु के बारे में यूहन्ना से सीखा है।</w:t>
      </w:r>
    </w:p>
    <w:p>
      <w:pPr/>
      <w:r>
        <w:rPr>
          <w:lang w:val="hi_IN" w:bidi="hi_IN"/>
        </w:rPr>
      </w:r>
      <w:r>
        <w:rPr>
          <w:lang w:val="hi_IN" w:bidi="hi_IN"/>
        </w:rPr>
        <w:t>यहाँ रुकें और खुद को याद दिलाएँ कि यूहन्ना अपने श्रोताओं को जिस तरह संबोधित करता है, उसके लिए आप किस शब्द या वाक्यांश का उपयोग करेंगे। इस ऑडियो को यहाँ रोकें।</w:t>
      </w:r>
    </w:p>
    <w:p>
      <w:pPr/>
      <w:r>
        <w:rPr>
          <w:lang w:val="hi_IN" w:bidi="hi_IN"/>
        </w:rPr>
      </w:r>
      <w:r>
        <w:rPr>
          <w:lang w:val="hi_IN" w:bidi="hi_IN"/>
        </w:rPr>
        <w:t>हमें पाप न करने की पूरी कोशिश करनी होगी, परन्तु यदि हम पाप करते हैं, तो यीशु मसीह परमेश्वर पिता के सामने हमारा पक्ष लेता है। यीशु परमेश्वर से हमें क्षमा करने के लिए कहता है। किसी अदालती मामले में, अक्सर कोई व्यक्ति होता है जिसे हम वकील कहते हैं। यह वह व्यक्ति होता है जो न्यायाधीश को यह समझाने का प्रयास करता है कि किसी दूसरे व्यक्ति ने कोई अपराध नहीं किया है, या यह कि न्यायाधीश को उस व्यक्ति को कोई दंड नहीं देना चाहिए। यीशु एक ऐसे वकील के समान हैं। यीशु परमेश्वर से कहता है कि वह हमारे पाप के लिए हमें दंडित न करे।</w:t>
      </w:r>
    </w:p>
    <w:p>
      <w:pPr/>
      <w:r>
        <w:rPr>
          <w:lang w:val="hi_IN" w:bidi="hi_IN"/>
        </w:rPr>
      </w:r>
      <w:r>
        <w:rPr>
          <w:lang w:val="hi_IN" w:bidi="hi_IN"/>
        </w:rPr>
        <w:t xml:space="preserve">यहाँ रुकें और चर्चा करें कि आप कैसे कहेंगे कि यीशु मसीह परमेश्वर पिता के सामने हमारा पक्ष लेता है, या यीशु मसीह परमेश्वर पिता के साथ हमारा </w:t>
      </w:r>
      <w:r>
        <w:rPr>
          <w:b/>
          <w:lang w:val="hi_IN" w:bidi="hi_IN"/>
        </w:rPr>
        <w:t>वकील</w:t>
      </w:r>
      <w:r>
        <w:rPr>
          <w:lang w:val="hi_IN" w:bidi="hi_IN"/>
        </w:rPr>
        <w:t xml:space="preserve"> है। वकील शब्द मुख्य शब्दावली में है। इस ऑडियो को यहाँ रोकें।</w:t>
      </w:r>
    </w:p>
    <w:p>
      <w:pPr/>
      <w:r>
        <w:rPr>
          <w:lang w:val="hi_IN" w:bidi="hi_IN"/>
        </w:rPr>
      </w:r>
      <w:r>
        <w:rPr>
          <w:lang w:val="hi_IN" w:bidi="hi_IN"/>
        </w:rPr>
        <w:t xml:space="preserve">यीशु मसीह ही वह </w:t>
      </w:r>
      <w:r>
        <w:rPr>
          <w:b/>
          <w:lang w:val="hi_IN" w:bidi="hi_IN"/>
        </w:rPr>
        <w:t>धर्मी</w:t>
      </w:r>
      <w:r>
        <w:rPr>
          <w:lang w:val="hi_IN" w:bidi="hi_IN"/>
        </w:rPr>
        <w:t xml:space="preserve"> जन है। इसका अर्थ है कि यीशु जो कुछ भी करता है वह परमेश्वर की दृष्टि में सही है। यह “धर्मी” शब्द वही शब्द है जिसका उपयोग यूहन्ना ने पहले किया था जब उसने कहा था कि परमेश्वर हमारे पापों को क्षमा करता है क्योंकि परमेश्वर विश्वासयोग्य और धर्मी है। धर्मी के लिए उसी शब्द का उपयोग करें जो आपने वहाँ उपयोग किया है। याद रखें कि धर्मी शब्द मुख्य शब्दावली में है।</w:t>
      </w:r>
    </w:p>
    <w:p>
      <w:pPr/>
      <w:r>
        <w:rPr>
          <w:lang w:val="hi_IN" w:bidi="hi_IN"/>
        </w:rPr>
      </w:r>
      <w:r>
        <w:rPr>
          <w:lang w:val="hi_IN" w:bidi="hi_IN"/>
        </w:rPr>
        <w:t xml:space="preserve">यीशु हमारे पापों के लिए प्रायश्चित का बलिदान है। जब लोग पाप करते हैं, तो वे परमेश्वर के साथ अपना अच्छा संबंध तोड़ देते हैं। पुराने नियम में, परमेश्वर ने यह व्यवस्था दी थी कि लोग पाप करने के बाद किसी पशु की हत्या और बलिदान के द्वारा परमेश्वर के साथ अपने संबंध को कैसे पुनर्स्थापित कर सकते हैं। यीशु वह अंतिम बलिदान बन गया जिसने परमेश्वर और मनुष्यों के बीच के संबंध को फिर से स्थापित किया। यीशु ने उन पापों के लिए </w:t>
      </w:r>
      <w:r>
        <w:rPr>
          <w:b/>
          <w:lang w:val="hi_IN" w:bidi="hi_IN"/>
        </w:rPr>
        <w:t>प्रायश्चित</w:t>
      </w:r>
      <w:r>
        <w:rPr>
          <w:lang w:val="hi_IN" w:bidi="hi_IN"/>
        </w:rPr>
        <w:t xml:space="preserve"> किया जो हमने किए हैं। क्योंकि यीशु हमारे स्थान पर मरा, इसलिए परमेश्वर के साथ हमारा संबंध फिर से स्थापित हो गया।</w:t>
      </w:r>
    </w:p>
    <w:p>
      <w:pPr/>
      <w:r>
        <w:rPr>
          <w:lang w:val="hi_IN" w:bidi="hi_IN"/>
        </w:rPr>
      </w:r>
      <w:r>
        <w:rPr>
          <w:lang w:val="hi_IN" w:bidi="hi_IN"/>
        </w:rPr>
        <w:t xml:space="preserve">यहाँ रुकें और चर्चा करें कि आप कैसे कहेंगे कि यीशु हमारे पापों के लिए </w:t>
      </w:r>
      <w:r>
        <w:rPr>
          <w:b/>
          <w:lang w:val="hi_IN" w:bidi="hi_IN"/>
        </w:rPr>
        <w:t>प्रायश्चित्त बलिदान</w:t>
      </w:r>
      <w:r>
        <w:rPr>
          <w:lang w:val="hi_IN" w:bidi="hi_IN"/>
        </w:rPr>
        <w:t xml:space="preserve"> है। प्रायश्चित और बलिदान शब्द मुख्य शब्दावली में हैं। उन्हीं शब्दों या वाक्यांशों का उपयोग करें जिनका उपयोग आपने अन्य पुस्तकों में किया है।</w:t>
      </w:r>
      <w:r>
        <w:rPr>
          <w:lang w:val="hi_IN" w:bidi="hi_IN"/>
        </w:rPr>
      </w:r>
    </w:p>
    <w:p>
      <w:pPr>
        <w:pStyle w:val="Heading3"/>
      </w:pPr>
      <w:r>
        <w:rPr>
          <w:lang w:val="hi_IN" w:bidi="hi_IN"/>
        </w:rPr>
        <w:t>वचन बोलना</w:t>
      </w:r>
    </w:p>
    <w:p>
      <w:pPr/>
      <w:r>
        <w:rPr>
          <w:lang w:val="hi_IN" w:bidi="hi_IN"/>
        </w:rPr>
      </w:r>
      <w:r>
        <w:rPr>
          <w:lang w:val="hi_IN" w:bidi="hi_IN"/>
        </w:rPr>
        <w:t>1 यूहन्ना 1:5–2:2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यूहन्ना 2:3–11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यूहन्ना 2:3–11 को सुनें और अपने मन में रखें।</w:t>
      </w:r>
    </w:p>
    <w:p>
      <w:pPr/>
      <w:r>
        <w:rPr>
          <w:lang w:val="hi_IN" w:bidi="hi_IN"/>
        </w:rPr>
      </w:r>
      <w:r>
        <w:rPr>
          <w:lang w:val="hi_IN" w:bidi="hi_IN"/>
        </w:rPr>
        <w:t>यदि सम्भव हो, तो 1 यूहन्ना 2:3–11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यूहन्ना 2:3–11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यूहन्ना ने तीन गलत बातों के बारे में बात की जो लोग अपने बारे में कह सकते हैं:</w:t>
      </w:r>
    </w:p>
    <w:p>
      <w:pPr>
        <w:pStyle w:val="ListBullet"/>
        <w:spacing w:line="240" w:lineRule="auto"/>
        <w:ind w:left="720"/>
      </w:pPr>
      <w:r>
        <w:rPr>
          <w:lang w:val="hi_IN" w:bidi="hi_IN"/>
        </w:rPr>
      </w:r>
      <w:r>
        <w:rPr>
          <w:lang w:val="hi_IN" w:bidi="hi_IN"/>
        </w:rPr>
        <w:t>यदि हम वह नहीं कर रहे हैं जो परमेश्वर चाहता है, तो यह कहना गलत है कि हमारा परमेश्वर के साथ अच्छा सम्बन्ध है।</w:t>
      </w:r>
    </w:p>
    <w:p>
      <w:pPr>
        <w:pStyle w:val="ListBullet"/>
        <w:spacing w:line="240" w:lineRule="auto"/>
        <w:ind w:left="720"/>
      </w:pPr>
      <w:r>
        <w:rPr>
          <w:lang w:val="hi_IN" w:bidi="hi_IN"/>
        </w:rPr>
      </w:r>
      <w:r>
        <w:rPr>
          <w:lang w:val="hi_IN" w:bidi="hi_IN"/>
        </w:rPr>
        <w:t>यह कहना गलत है कि हम पापी नहीं हैं और परमेश्वर पाप की परवाह नहीं करता है।</w:t>
      </w:r>
    </w:p>
    <w:p>
      <w:pPr>
        <w:pStyle w:val="ListBullet"/>
        <w:spacing w:line="240" w:lineRule="auto"/>
        <w:ind w:left="720"/>
      </w:pPr>
      <w:r>
        <w:rPr>
          <w:lang w:val="hi_IN" w:bidi="hi_IN"/>
        </w:rPr>
      </w:r>
      <w:r>
        <w:rPr>
          <w:lang w:val="hi_IN" w:bidi="hi_IN"/>
        </w:rPr>
        <w:t>यह कहना गलत है कि हमने पाप नहीं किया है, चाहे कुछ दूसरे लोगों ने पाप किया हो।</w:t>
      </w:r>
    </w:p>
    <w:p>
      <w:pPr/>
      <w:r>
        <w:rPr>
          <w:lang w:val="hi_IN" w:bidi="hi_IN"/>
        </w:rPr>
      </w:r>
      <w:r>
        <w:rPr>
          <w:lang w:val="hi_IN" w:bidi="hi_IN"/>
        </w:rPr>
        <w:t xml:space="preserve">यूहन्ना ने कहा कि केवल वे लोग जो परमेश्वर के विषय में सही बातों पर विश्वास करते हैं और वे अच्छे काम करते हैं जो परमेश्वर चाहता है कि हम करें, वही परमेश्वर के साथ अच्छा सम्बन्ध रख सकते हैं। और जब हमारा परमेश्वर के साथ अच्छा सम्बन्ध होगा, तब हमारा अन्य विश्वासियों के साथ भी अच्छा सम्बन्ध होगा! यूहन्ना ने यह भी कहा कि हमें पाप नहीं </w:t>
      </w:r>
      <w:r>
        <w:rPr>
          <w:b/>
          <w:lang w:val="hi_IN" w:bidi="hi_IN"/>
        </w:rPr>
        <w:t>करना</w:t>
      </w:r>
      <w:r>
        <w:rPr>
          <w:lang w:val="hi_IN" w:bidi="hi_IN"/>
        </w:rPr>
        <w:t xml:space="preserve"> चाहिए, परन्तु यदि हम ऐसा करते हैं, तो यीशु परमेश्वर से हमें क्षमा करने के लिए विनती करेगा।</w:t>
      </w:r>
    </w:p>
    <w:p>
      <w:pPr/>
      <w:r>
        <w:rPr>
          <w:lang w:val="hi_IN" w:bidi="hi_IN"/>
        </w:rPr>
      </w:r>
      <w:r>
        <w:rPr>
          <w:b/>
          <w:lang w:val="hi_IN" w:bidi="hi_IN"/>
        </w:rPr>
        <w:t>इस</w:t>
      </w:r>
      <w:r>
        <w:rPr>
          <w:lang w:val="hi_IN" w:bidi="hi_IN"/>
        </w:rPr>
        <w:t xml:space="preserve"> भाग में, यूहन्ना उन लोगों के बारे में बात करना जारी रखता है जो अपने बारे में ऐसी बातें कह रहे हैं जो सच नहीं हैं। फिर से, यूहन्ना तीन बातों का उल्लेख करेगा जो ये लोग कहते हैं। इसके बाद, यूहन्ना हमें तीन बातें बताएगा ताकि हम देख सकें कि ये लोग जो कह रहे हैं वे सत्य हैं या नहीं।</w:t>
      </w:r>
    </w:p>
    <w:p>
      <w:pPr/>
      <w:r>
        <w:rPr>
          <w:lang w:val="hi_IN" w:bidi="hi_IN"/>
        </w:rPr>
      </w:r>
      <w:r>
        <w:rPr>
          <w:lang w:val="hi_IN" w:bidi="hi_IN"/>
        </w:rPr>
        <w:t>यहाँ रुकें और चर्चा करें: जब आप बाजार में कुछ फल या सब्जियाँ खरीदते हैं, तो आप कैसे पहचानते हैं कि फल अच्छा है? क्या आप हमेशा फल बेचने वाले पर विश्वास करते हैं, या क्या आप यह जानने के लिए कुछ करते हैं कि फल अच्छा है या नहीं? इस ऑडियो को यहाँ रोकें।</w:t>
      </w:r>
    </w:p>
    <w:p>
      <w:pPr/>
      <w:r>
        <w:rPr>
          <w:lang w:val="hi_IN" w:bidi="hi_IN"/>
        </w:rPr>
      </w:r>
      <w:r>
        <w:rPr>
          <w:lang w:val="hi_IN" w:bidi="hi_IN"/>
        </w:rPr>
        <w:t>जिस प्रकार ऐसी बातें हैं जिनसे आप जान सकते हैं कि फल बेचने वाला सच बोल रहा है या नहीं, उसी प्रकार यूहन्ना हमें बताता है कि ऐसी बातें हैं जिनसे हम जान सकते हैं कि लोग अपने विषय में जो बातें कहते हैं, वे सच हैं या नहीं।</w:t>
      </w:r>
    </w:p>
    <w:p>
      <w:pPr/>
      <w:r>
        <w:rPr>
          <w:lang w:val="hi_IN" w:bidi="hi_IN"/>
        </w:rPr>
      </w:r>
      <w:r>
        <w:rPr>
          <w:lang w:val="hi_IN" w:bidi="hi_IN"/>
        </w:rPr>
        <w:t>हम फिर से सैम और सैली के उदाहरण का उपयोग करेंगे ताकि हमें यह समझने में मदद मिल सके कि किस तरह की गलत शिक्षा दी जा रही थी। याद रखें कि सैम और सैली वास्तविक व्यक्ति नहीं हैं, बल्कि हम सैम और सैली का उपयोग उन बातों के उदाहरण के रूप में करते हैं जिन पर उस समय कुछ लोग विश्वास करते थे।</w:t>
      </w:r>
    </w:p>
    <w:p>
      <w:pPr/>
      <w:r>
        <w:rPr>
          <w:lang w:val="hi_IN" w:bidi="hi_IN"/>
        </w:rPr>
      </w:r>
      <w:r>
        <w:rPr>
          <w:lang w:val="hi_IN" w:bidi="hi_IN"/>
        </w:rPr>
        <w:t>सैम और सैली जैसे लोगों ने जो पहली झूठी बात कही थी, वो यह है कि वे परमेश्वर को जानते हैं। याद रखें कि उन्होंने गलत तरीके से सोचा कि उनके पास परमेश्वर के बारे में कोई विशेष और गुप्त ज्ञान है। लेकिन यूहन्ना कहता है, "तू सोचता है कि तू परमेश्वर को जानता है। तो तुझे वही करना चाहिए जो परमेश्वर चाहता है और उसकी आज्ञा माननी चाहिए!"</w:t>
      </w:r>
    </w:p>
    <w:p>
      <w:pPr/>
      <w:r>
        <w:rPr>
          <w:lang w:val="hi_IN" w:bidi="hi_IN"/>
        </w:rPr>
      </w:r>
      <w:r>
        <w:rPr>
          <w:lang w:val="hi_IN" w:bidi="hi_IN"/>
        </w:rPr>
        <w:t xml:space="preserve">यह वही बात है जो यूहन्ना ने पिछले भाग में कही थी। वहाँ यूहन्ना ने कहा कि जो लोग परमेश्वर के साथ संगति करते हैं, </w:t>
      </w:r>
      <w:r>
        <w:rPr>
          <w:b/>
          <w:lang w:val="hi_IN" w:bidi="hi_IN"/>
        </w:rPr>
        <w:t>लेकिन परमेश्वर की आज्ञा नहीं मानते हैं</w:t>
      </w:r>
      <w:r>
        <w:rPr>
          <w:lang w:val="hi_IN" w:bidi="hi_IN"/>
        </w:rPr>
        <w:t>, वे झूठ बोलते हैं। परमेश्वर को जानना और उसके साथ संगति करना लगभग एक ही बात है। दोनों का अर्थ है कि आपका परमेश्वर के साथ अच्छा सम्बन्ध है।</w:t>
      </w:r>
    </w:p>
    <w:p>
      <w:pPr/>
      <w:r>
        <w:rPr>
          <w:lang w:val="hi_IN" w:bidi="hi_IN"/>
        </w:rPr>
      </w:r>
      <w:r>
        <w:rPr>
          <w:lang w:val="hi_IN" w:bidi="hi_IN"/>
        </w:rPr>
        <w:t>यहाँ रुकें और चर्चा करें: क्या आप उस समय की कोई कहानी बता सकते हैं जब आपने कुछ ऐसा किया था जो आपके दोस्त या परिवार का कोई सदस्य नहीं चाहता था? इसके कारण आपके रिश्ते को क्या हुआ? इस ऑडियो को यहाँ रोकें।</w:t>
      </w:r>
    </w:p>
    <w:p>
      <w:pPr/>
      <w:r>
        <w:rPr>
          <w:lang w:val="hi_IN" w:bidi="hi_IN"/>
        </w:rPr>
      </w:r>
      <w:r>
        <w:rPr>
          <w:lang w:val="hi_IN" w:bidi="hi_IN"/>
        </w:rPr>
        <w:t>इसलिए, यूहन्ना लोगों को सिखा रहा था कि परमेश्वर को जानने का गुप्त ज्ञान से कोई सम्बन्ध नहीं है! परमेश्वर को जानने का अर्थ केवल वही करना है जो परमेश्वर चाहता है।</w:t>
      </w:r>
    </w:p>
    <w:p>
      <w:pPr/>
      <w:r>
        <w:rPr>
          <w:lang w:val="hi_IN" w:bidi="hi_IN"/>
        </w:rPr>
      </w:r>
      <w:r>
        <w:rPr>
          <w:lang w:val="hi_IN" w:bidi="hi_IN"/>
        </w:rPr>
        <w:t>सैम और सैली जैसे लोगों ने जो दूसरी झूठी बात कही वह यह है कि वे यीशु में, या परमेश्वर में बने रहते हैं।</w:t>
      </w:r>
    </w:p>
    <w:p>
      <w:pPr/>
      <w:r>
        <w:rPr>
          <w:lang w:val="hi_IN" w:bidi="hi_IN"/>
        </w:rPr>
      </w:r>
      <w:r>
        <w:rPr>
          <w:lang w:val="hi_IN" w:bidi="hi_IN"/>
        </w:rPr>
        <w:t xml:space="preserve">जब यूहन्ना </w:t>
      </w:r>
      <w:r>
        <w:rPr>
          <w:b/>
          <w:lang w:val="hi_IN" w:bidi="hi_IN"/>
        </w:rPr>
        <w:t>"यीशु में" या "परमेश्वर में"</w:t>
      </w:r>
      <w:r>
        <w:rPr>
          <w:lang w:val="hi_IN" w:bidi="hi_IN"/>
        </w:rPr>
        <w:t xml:space="preserve"> होने की बात करता है, तो इसका अर्थ लगभग उसी तरह होता है जैसे परमेश्वर को जानने था। यदि आप परमेश्वर </w:t>
      </w:r>
      <w:r>
        <w:rPr>
          <w:b/>
          <w:lang w:val="hi_IN" w:bidi="hi_IN"/>
        </w:rPr>
        <w:t>में</w:t>
      </w:r>
      <w:r>
        <w:rPr>
          <w:lang w:val="hi_IN" w:bidi="hi_IN"/>
        </w:rPr>
        <w:t xml:space="preserve"> हैं, तो आपका परमेश्वर के साथ अच्छा सम्बन्ध है। आप वही करते हैं जो परमेश्वर चाहता है। और यदि आप परमेश्वर में </w:t>
      </w:r>
      <w:r>
        <w:rPr>
          <w:b/>
          <w:lang w:val="hi_IN" w:bidi="hi_IN"/>
        </w:rPr>
        <w:t>बने</w:t>
      </w:r>
      <w:r>
        <w:rPr>
          <w:lang w:val="hi_IN" w:bidi="hi_IN"/>
        </w:rPr>
        <w:t xml:space="preserve"> रहते हैं, तो आप </w:t>
      </w:r>
      <w:r>
        <w:rPr>
          <w:b/>
          <w:lang w:val="hi_IN" w:bidi="hi_IN"/>
        </w:rPr>
        <w:t>लगातार</w:t>
      </w:r>
      <w:r>
        <w:rPr>
          <w:lang w:val="hi_IN" w:bidi="hi_IN"/>
        </w:rPr>
        <w:t xml:space="preserve"> परमेश्वर के साथ अपने सम्बन्ध को बनाए रखते हैं, और लगातार वे काम करते हैं जो परमेश्वर चाहता है। इसलिए यह कहना कि कोई व्यक्ति परमेश्वर में है, या परमेश्वर में बना रहता है, यह फिर से यह कहने का एक और तरीका है कि किसी व्यक्ति का परमेश्वर के साथ अच्छा सम्बन्ध है।</w:t>
      </w:r>
    </w:p>
    <w:p>
      <w:pPr/>
      <w:r>
        <w:rPr>
          <w:lang w:val="hi_IN" w:bidi="hi_IN"/>
        </w:rPr>
      </w:r>
      <w:r>
        <w:rPr>
          <w:lang w:val="hi_IN" w:bidi="hi_IN"/>
        </w:rPr>
        <w:t>परिचय में हमने समझाया था कि परमेश्वर में बने रहने का क्या अर्थ है। इसे समझने के लिए आप एक छोटे चूजे के बारे में सोच सकते हैं, जो तब तक सुरक्षित रहता है जब तक वह घोंसले में अपनी माँ चिड़िया के पास रहता है। आप एक सुंदर और मजबूत घर के बारे में भी सोच सकते हैं। कल्पना करें कि आप इस घर में रह रहे हैं। उस घर का स्वामी आपसे प्रेम करता है और आपको अपने घर में सुरक्षित रखने का वादा करता है। हर दिन, आप खाते हैं और उसके स्वामी से बात करते हैं। आप स्वामी के साथ रहने से आनन्दित होते हैं, और वह आपके साथ रहने से आनन्दित होता है। बाहर, तूफान और खतरे हैं। जब आप अपनी खिड़की से बाहर देखते हैं, तो आप अन्य लोगों को देखते हैं। वे लोग चाहते हैं कि आप बाहर आकर गलत काम करें। लेकिन आप घर के स्वामी पर भरोसा करते हैं, और आप जानते हैं कि यदि आप बाहर निकलेंगे, तो आपको चोट लगेगी। जब आप उस घर में रहते हैं और घर के स्वामी के साथ हमेशा समय बिताते हैं, तब आप धीरे-धीरे उसके समान व्यवहार करने लगते हैं।</w:t>
      </w:r>
    </w:p>
    <w:p>
      <w:pPr/>
      <w:r>
        <w:rPr>
          <w:lang w:val="hi_IN" w:bidi="hi_IN"/>
        </w:rPr>
      </w:r>
      <w:r>
        <w:rPr>
          <w:lang w:val="hi_IN" w:bidi="hi_IN"/>
        </w:rPr>
        <w:t xml:space="preserve">इसी तरह, जो लोग परमेश्वर में </w:t>
      </w:r>
      <w:r>
        <w:rPr>
          <w:b/>
          <w:lang w:val="hi_IN" w:bidi="hi_IN"/>
        </w:rPr>
        <w:t>बने रहते</w:t>
      </w:r>
      <w:r>
        <w:rPr>
          <w:lang w:val="hi_IN" w:bidi="hi_IN"/>
        </w:rPr>
        <w:t xml:space="preserve"> हैं, वे यीशु के समान व्यवहार करने लगेंगे। इस प्रकार, यदि लोग </w:t>
      </w:r>
      <w:r>
        <w:rPr>
          <w:b/>
          <w:lang w:val="hi_IN" w:bidi="hi_IN"/>
        </w:rPr>
        <w:t>वास्तव</w:t>
      </w:r>
      <w:r>
        <w:rPr>
          <w:lang w:val="hi_IN" w:bidi="hi_IN"/>
        </w:rPr>
        <w:t xml:space="preserve"> में परमेश्वर में बने रहते हैं, तो हम जान सकते हैं कि उनका परमेश्वर के साथ </w:t>
      </w:r>
      <w:r>
        <w:rPr>
          <w:b/>
          <w:lang w:val="hi_IN" w:bidi="hi_IN"/>
        </w:rPr>
        <w:t>सचमुच</w:t>
      </w:r>
      <w:r>
        <w:rPr>
          <w:lang w:val="hi_IN" w:bidi="hi_IN"/>
        </w:rPr>
        <w:t xml:space="preserve"> अच्छा सम्बन्ध है। जो लोग यीशु के समान व्यवहार कर रहे हैं, वे परमेश्वर में बने रहते हैं।</w:t>
      </w:r>
    </w:p>
    <w:p>
      <w:pPr/>
      <w:r>
        <w:rPr>
          <w:lang w:val="hi_IN" w:bidi="hi_IN"/>
        </w:rPr>
      </w:r>
      <w:r>
        <w:rPr>
          <w:lang w:val="hi_IN" w:bidi="hi_IN"/>
        </w:rPr>
        <w:t>हमने पहले ही देखा है कि सैम और सैली जैसे लोग यह नहीं मानते थे कि यीशु के समान व्यवहार करना महत्वपूर्ण है। ये लोग सही तरीके से व्यवहार करने के बजाय आत्मिक अनुभवों में अधिक रुचि रखते थे, जैसे विशेष स्वप्न देखना, मंत्रमुग्ध होना, या बहुत उत्साहित होना। लेकिन यूहन्ना हमें बताता है कि यह गलत है। हमें यीशु के समान व्यवहार करना चाहिए!</w:t>
      </w:r>
    </w:p>
    <w:p>
      <w:pPr/>
      <w:r>
        <w:rPr>
          <w:lang w:val="hi_IN" w:bidi="hi_IN"/>
        </w:rPr>
      </w:r>
      <w:r>
        <w:rPr>
          <w:lang w:val="hi_IN" w:bidi="hi_IN"/>
        </w:rPr>
        <w:t>यहाँ रुकें और चर्चा करें: क्या आप किसी ऐसे व्यक्ति की कहानी बता सकते हैं जिसने यीशु की तरह व्यवहार किया था? इस ऑडियो को यहाँ रोकें।</w:t>
      </w:r>
    </w:p>
    <w:p>
      <w:pPr/>
      <w:r>
        <w:rPr>
          <w:lang w:val="hi_IN" w:bidi="hi_IN"/>
        </w:rPr>
      </w:r>
      <w:r>
        <w:rPr>
          <w:lang w:val="hi_IN" w:bidi="hi_IN"/>
        </w:rPr>
        <w:t xml:space="preserve">फिर यूहन्ना कहता है कि वह अपने श्रोताओं को एक आज्ञा दे रहा है। यूहन्ना वास्तव में यह नहीं बताता कि यह आज्ञा क्या है, परन्तु इस भाग के बाकी हिस्सों से हम समझते हैं कि यह अन्य विश्वासियों से प्रेम करने की आज्ञा है। यूहन्ना कहता है कि यह कोई नई आज्ञा नहीं है। यह ऐसी बात है जिसे विश्वासी उस समय से जानते हैं जब से वे विश्वासी बने हैं। साथ ही, यह एक नई आज्ञा भी है। इससे यूहन्ना के श्रोताओं को एक बात याद आएगी जो यीशु ने अपनी मृत्यु से कुछ समय पहले कही थी। यीशु ने अपने चेलों से कहा था: </w:t>
      </w:r>
      <w:r>
        <w:rPr>
          <w:b/>
          <w:lang w:val="hi_IN" w:bidi="hi_IN"/>
        </w:rPr>
        <w:t>"मैं तुम्हें एक नई आज्ञा देता हूँ। एक-दूसरे से प्रेम करो! तुम्हें एक-दूसरे से उतना ही प्रेम करना चाहिए जितना मैंने तुमसे प्रेम किया है। जब दूसरे लोग देखेंगे कि तुम एक-दूसरे से प्रेम रखते हो, तब वे जानेंगे कि तुम सचमुच मेरे चेले हो।"</w:t>
      </w:r>
      <w:r>
        <w:rPr>
          <w:lang w:val="hi_IN" w:bidi="hi_IN"/>
        </w:rPr>
        <w:t xml:space="preserve"> यह आप यूहन्ना के सुसमाचार में, अध्याय 13:34 में सुन सकते हैं।</w:t>
      </w:r>
    </w:p>
    <w:p>
      <w:pPr/>
      <w:r>
        <w:rPr>
          <w:lang w:val="hi_IN" w:bidi="hi_IN"/>
        </w:rPr>
      </w:r>
      <w:r>
        <w:rPr>
          <w:lang w:val="hi_IN" w:bidi="hi_IN"/>
        </w:rPr>
        <w:t>इसलिए, एक-दूसरे से प्रेम करने की यह आज्ञा पुरानी है, क्योंकि विश्वासी इसे पहले से ही जानते हैं। लेकिन साथ ही, यह नई आज्ञा भी है। जब यीशु ने यह आज्ञा दी थी, तब यह एक नई आज्ञा थी, और आज भी हमारे लिए नई और ताज़ी है। यह आज्ञा कभी पुरानी नहीं होती है!</w:t>
      </w:r>
    </w:p>
    <w:p>
      <w:pPr/>
      <w:r>
        <w:rPr>
          <w:lang w:val="hi_IN" w:bidi="hi_IN"/>
        </w:rPr>
      </w:r>
      <w:r>
        <w:rPr>
          <w:lang w:val="hi_IN" w:bidi="hi_IN"/>
        </w:rPr>
        <w:t>यह आज्ञा नई इसलिए भी है क्योंकि यह नई बातें लेकर आती है। जब लोग एक-दूसरे से प्रेम करते हैं, तो अंधकार दूर हो जाता है। “अन्धकार” से यूहन्ना का अभिप्राय उन सब बातों से है जो बुरी और दुष्ट हैं, और उन सभी गलत बातों से हैं जिन पर लोग विश्वास करते हैं। जब लोग एक-दूसरे से प्रेम करेंगे, तो अच्छी बातें होंगी! ऐसा होगा मानो परमेश्वर का प्रकाश चमक उठेगा। लोग यह देख सकेंगे कि परमेश्वर कितना अच्छा है।</w:t>
      </w:r>
    </w:p>
    <w:p>
      <w:pPr/>
      <w:r>
        <w:rPr>
          <w:lang w:val="hi_IN" w:bidi="hi_IN"/>
        </w:rPr>
      </w:r>
      <w:r>
        <w:rPr>
          <w:lang w:val="hi_IN" w:bidi="hi_IN"/>
        </w:rPr>
        <w:t>यहाँ रुकें और यदि आप चाहें, तो यह गतिविधि करें: अपने कमरे को जितना सम्भव हो उतना अन्धकारमय कर दें, या ऐसी जगह पर जाएँ जहाँ आप अन्धकार कर सकें। आपको फिर भी थोड़ा-बहुत दिखाई देना चाहिए, ताकि आप एक-दूसरे के कार्यों को देख सकें। हर किसी के पास मोमबत्ती या दीपक होना चाहिए, परन्तु वे बुझी हुई होनी चाहिए। इसके बाद, यह अभिनय करें कि लोग एक-दूसरे के लिए भले काम कर रहे हैं या एक-दूसरे से ऐसी बातें कह रहे हैं जो यह दिखाती हैं कि वे एक-दूसरे की परवाह करते हैं। जब भी कोई प्रेमपूर्ण बात करता है या कहता है, तो दूसरा व्यक्ति अपनी मोमबत्ती या दीपक जलाता है। ऐसा तब तक करें जब तक सभी के दीपक जल न जाएँ! फिर, आप परमेश्वर की स्तुति कर सकते हैं कि परमेश्वर की ज्योति चमक रही है! इस ऑडियो को यहाँ रोकें।</w:t>
      </w:r>
    </w:p>
    <w:p>
      <w:pPr/>
      <w:r>
        <w:rPr>
          <w:lang w:val="hi_IN" w:bidi="hi_IN"/>
        </w:rPr>
      </w:r>
      <w:r>
        <w:rPr>
          <w:lang w:val="hi_IN" w:bidi="hi_IN"/>
        </w:rPr>
        <w:t>तीसरी असत्य बात जो सैम और सैली जैसे लोग कहते हैं, वह यह है कि वे ज्योति में हैं। यूहन्ना ने पहले ही कहा था कि परमेश्वर ज्योति है। इसका अर्थ है कि परमेश्वर पूरी तरह से अच्छा और सच्चा है। यदि कोई कहता है कि वह ज्योति में है, तो वह व्यक्ति कहता है कि वह विश्वास करता है और वे काम करता है जो परमेश्वर चाहता है।</w:t>
      </w:r>
    </w:p>
    <w:p>
      <w:pPr/>
      <w:r>
        <w:rPr>
          <w:lang w:val="hi_IN" w:bidi="hi_IN"/>
        </w:rPr>
      </w:r>
      <w:r>
        <w:rPr>
          <w:lang w:val="hi_IN" w:bidi="hi_IN"/>
        </w:rPr>
        <w:t>यह जानने के लिए कि क्या ये लोग वास्तव में प्रकाश में हैं, यूहन्ना हमें यह देखने के लिए कहता है कि क्या वे दूसरे विश्वासियों से प्रेम रखते हैं। यूहन्ना का अर्थ यह नहीं है कि विश्वासियों को एक-दूसरे से रोमानी प्रेम करना चाहिए या एक-दूसरे के प्रति अच्छी भावनाएँ रखनी चाहिए। यूहन्ना का अर्थ है कि विश्वासियों को एक-दूसरे की परवाह करनी चाहिए, एक-दूसरे की मदद करनी चाहिए, एक-दूसरे के प्रति दयालु होना चाहिए, और एक-दूसरे का सम्मान करना चाहिए।</w:t>
      </w:r>
    </w:p>
    <w:p>
      <w:pPr/>
      <w:r>
        <w:rPr>
          <w:lang w:val="hi_IN" w:bidi="hi_IN"/>
        </w:rPr>
      </w:r>
      <w:r>
        <w:rPr>
          <w:lang w:val="hi_IN" w:bidi="hi_IN"/>
        </w:rPr>
        <w:t>यहाँ रुकें और चर्चा करें: उस समय की कोई कहानी सुनाएँ जब आपने देखा कि एक विश्वासी किसी और से सचमुच प्रेम कर रहा है। इस विश्वासी ने क्या किया? क्या आप विश्वासियों के एक-दूसरे से प्रेम करने के कुछ और उदाहरण दे सकते हैं? इस ऑडियो को यहाँ रोकें।</w:t>
      </w:r>
    </w:p>
    <w:p>
      <w:pPr/>
      <w:r>
        <w:rPr>
          <w:lang w:val="hi_IN" w:bidi="hi_IN"/>
        </w:rPr>
      </w:r>
      <w:r>
        <w:rPr>
          <w:lang w:val="hi_IN" w:bidi="hi_IN"/>
        </w:rPr>
        <w:t>यदि कोई व्यक्ति अन्य विश्वासियों से प्रेम नहीं करता है, तो वह व्यक्ति ज्योति में बिल्कुल नहीं है! वह व्यक्ति अभी भी आत्मिक अंधकार में जी रहा है। यह व्यक्ति परमेश्वर को बिल्कुल नहीं जानता है। यदि आप अंधेरे में चल रहे हैं, तो आप बहुत आसानी से फँस सकते हैं और गिर सकते हैं। इसलिए, जो लोग आत्मिक अंधकार में हैं, वे बहुत आसानी से पाप करेंगे। परन्तु जो लोग परमेश्वर के प्रकाश में रहते हैं, वे आसानी से पाप नहीं करेंगे।</w:t>
      </w:r>
    </w:p>
    <w:p>
      <w:pPr/>
      <w:r>
        <w:rPr>
          <w:lang w:val="hi_IN" w:bidi="hi_IN"/>
        </w:rPr>
      </w:r>
      <w:r>
        <w:rPr>
          <w:lang w:val="hi_IN" w:bidi="hi_IN"/>
        </w:rPr>
        <w:t>इसलिए, इस भाग में, यूहन्ना विश्वासियों को सिखा रहा है कि एक-दूसरे के साथ अच्छा सम्बन्ध रखना और एक-दूसरे से प्रेम करना कितना महत्वपूर्ण है। यदि हम अन्य विश्वासियों से प्रेम नहीं करते हैं, तो परमेश्वर के साथ अच्छा सम्बन्ध बनाना असंभव है!</w:t>
      </w:r>
      <w:r>
        <w:rPr>
          <w:lang w:val="hi_IN" w:bidi="hi_IN"/>
        </w:rPr>
      </w:r>
    </w:p>
    <w:p>
      <w:pPr>
        <w:pStyle w:val="Heading3"/>
      </w:pPr>
      <w:r>
        <w:rPr>
          <w:lang w:val="hi_IN" w:bidi="hi_IN"/>
        </w:rPr>
        <w:t>घटनाओं को समझाना</w:t>
      </w:r>
    </w:p>
    <w:p>
      <w:pPr/>
      <w:r>
        <w:rPr>
          <w:lang w:val="hi_IN" w:bidi="hi_IN"/>
        </w:rPr>
      </w:r>
      <w:r>
        <w:rPr>
          <w:lang w:val="hi_IN" w:bidi="hi_IN"/>
        </w:rPr>
        <w:t>1 यूहन्ना 2:3–11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और अधिक धीरे-धीरे पढ़ेगा। समूह इस भाग के दृश्यों, पात्रों और परिवेश को परिभाषित करेगा। फिर समूह इस वचन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यूहन्ना हमें दो बातों के बारे में बताता है जो हमें बताती हैं कि कोई वास्तव में परमेश्वर को जानता है या नहीं। जो व्यक्ति सचमुच परमेश्वर को जानता है, वह परमेश्वर की आज्ञा मानेगा और यीशु के समान व्यवहार करेगा। यूहन्ना अब बगीचे के उस भाग में है जहाँ वह हमें बताता है कि परमेश्वर की सन्तान परमेश्वर की आज्ञाओं का पालन करती है।</w:t>
      </w:r>
    </w:p>
    <w:p>
      <w:pPr/>
      <w:r>
        <w:rPr>
          <w:lang w:val="hi_IN" w:bidi="hi_IN"/>
        </w:rPr>
      </w:r>
      <w:r>
        <w:rPr>
          <w:b/>
          <w:lang w:val="hi_IN" w:bidi="hi_IN"/>
        </w:rPr>
        <w:t xml:space="preserve">दूसरे भाग </w:t>
      </w:r>
      <w:r>
        <w:rPr>
          <w:b/>
          <w:lang w:val="hi_IN" w:bidi="hi_IN"/>
        </w:rPr>
        <w:t>में:</w:t>
      </w:r>
      <w:r>
        <w:rPr>
          <w:lang w:val="hi_IN" w:bidi="hi_IN"/>
        </w:rPr>
        <w:t xml:space="preserve"> यूहन्ना परमेश्वर की आज्ञा के बारे में बात करता है कि हमें एक-दूसरे से प्रेम करना चाहिए। यूहन्ना हमें एक तीसरी बात भी बताता है जो हमें दिखाएगी कि क्या कोई सचमुच परमेश्वर को जानता है। जो व्यक्ति सचमुच परमेश्वर को जानता है, वह अन्य विश्वासियों से प्रेम करता है। यूहन्ना यहाँ बगीचे के उस भाग में आता है जहाँ वह हमें बताता है कि परमेश्वर की सन्तान को एक-दूसरे से प्रेम करना चाहिए।</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उपदेश देता है</w:t>
      </w:r>
    </w:p>
    <w:p>
      <w:pPr>
        <w:pStyle w:val="ListBullet"/>
        <w:spacing w:line="240" w:lineRule="auto"/>
        <w:ind w:left="720"/>
      </w:pPr>
      <w:r>
        <w:rPr>
          <w:lang w:val="hi_IN" w:bidi="hi_IN"/>
        </w:rPr>
      </w:r>
      <w:r>
        <w:rPr>
          <w:lang w:val="hi_IN" w:bidi="hi_IN"/>
        </w:rPr>
        <w:t>वे लोग जो यूहन्ना का उपदेश सुन रहे हैं</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यीशु, हालाँकि यूहन्ना यीशु के नाम का उपयोग नहीं करता है</w:t>
      </w:r>
    </w:p>
    <w:p>
      <w:pPr>
        <w:pStyle w:val="ListBullet"/>
        <w:spacing w:line="240" w:lineRule="auto"/>
        <w:ind w:left="720"/>
      </w:pPr>
      <w:r>
        <w:rPr>
          <w:lang w:val="hi_IN" w:bidi="hi_IN"/>
        </w:rPr>
      </w:r>
      <w:r>
        <w:rPr>
          <w:lang w:val="hi_IN" w:bidi="hi_IN"/>
        </w:rPr>
        <w:t>वे लोग जो परमेश्वर की आज्ञाओं का पालन नहीं करते हैं, भले ही वे कहते हैं कि वे परमेश्वर को जानते हैं</w:t>
      </w:r>
    </w:p>
    <w:p>
      <w:pPr>
        <w:pStyle w:val="ListBullet"/>
        <w:spacing w:line="240" w:lineRule="auto"/>
        <w:ind w:left="720"/>
      </w:pPr>
      <w:r>
        <w:rPr>
          <w:lang w:val="hi_IN" w:bidi="hi_IN"/>
        </w:rPr>
      </w:r>
      <w:r>
        <w:rPr>
          <w:lang w:val="hi_IN" w:bidi="hi_IN"/>
        </w:rPr>
        <w:t>वे लोग जो परमेश्वर की आज्ञा मानते हैं और अन्य विश्वासियों से प्रेम करते हैं</w:t>
      </w:r>
    </w:p>
    <w:p>
      <w:pPr>
        <w:pStyle w:val="ListBullet"/>
        <w:spacing w:line="240" w:lineRule="auto"/>
        <w:ind w:left="720"/>
      </w:pPr>
      <w:r>
        <w:rPr>
          <w:lang w:val="hi_IN" w:bidi="hi_IN"/>
        </w:rPr>
      </w:r>
      <w:r>
        <w:rPr>
          <w:lang w:val="hi_IN" w:bidi="hi_IN"/>
        </w:rPr>
        <w:t>और वे लोग जो अन्य विश्वासियों से नफरत करते हैं, भले ही वे कहते हैं कि वे प्रकाश में हैं</w:t>
      </w:r>
    </w:p>
    <w:p>
      <w:pPr/>
      <w:r>
        <w:rPr>
          <w:lang w:val="hi_IN" w:bidi="hi_IN"/>
        </w:rPr>
      </w:r>
      <w:r>
        <w:rPr>
          <w:lang w:val="hi_IN" w:bidi="hi_IN"/>
        </w:rPr>
        <w:t>जब हम इस भाग का आरम्भ करते हैं, तब यूहन्ना बगीचे के उस हिस्से में है जहाँ वह हमें बताता है कि परमेश्वर की सन्तान परमेश्वर की आज्ञाओं का पालन करती है।</w:t>
      </w:r>
    </w:p>
    <w:p>
      <w:pPr/>
      <w:r>
        <w:rPr>
          <w:lang w:val="hi_IN" w:bidi="hi_IN"/>
        </w:rPr>
      </w:r>
      <w:r>
        <w:rPr>
          <w:lang w:val="hi_IN" w:bidi="hi_IN"/>
        </w:rPr>
        <w:t>यहाँ रुकें और यह गतिविधि करें: कृपया अपने समूह के एक सदस्यों में से एक से यूहन्ना बनने के लिए कहें। यूहन्ना को अपने कमरे के उस हिस्से में खड़ा होने या बैठने दें जो बगीचे के इस हिस्से का प्रतिनिधित्व करता है। साथ ही, एक छोटा पत्थर या वस्तु लें और उसे बगीचे के इस भाग में रखें। इस तरह से आप बाद में देख सकेंगे कि आप पहले भी बगीचे के इस भाग में आ चुके हैं। इस ऑडियो को यहाँ रोकें।</w:t>
      </w:r>
    </w:p>
    <w:p>
      <w:pPr/>
      <w:r>
        <w:rPr>
          <w:lang w:val="hi_IN" w:bidi="hi_IN"/>
        </w:rPr>
      </w:r>
      <w:r>
        <w:rPr>
          <w:lang w:val="hi_IN" w:bidi="hi_IN"/>
        </w:rPr>
        <w:t xml:space="preserve">यूहन्ना के समय के लोग जो कहते थे कि उनके पास परमेश्वर के बारे में कुछ गुप्त ज्ञान है, वे अन्य विश्वासियों को तुच्छ समझते थे। परन्तु यूहन्ना विश्वासियों से कहता है कि यदि वे परमेश्वर की आज्ञाओं का पालन करते हैं, तो वे निश्चित रूप से जान सकते हैं कि वे परमेश्वर को जानते हैं। विश्वासियों को कोई गुप्त ज्ञान रखने की आवश्यकता नहीं है! परमेश्वर को जानना परमेश्वर के </w:t>
      </w:r>
      <w:r>
        <w:rPr>
          <w:b/>
          <w:lang w:val="hi_IN" w:bidi="hi_IN"/>
        </w:rPr>
        <w:t>बारे में</w:t>
      </w:r>
      <w:r>
        <w:rPr>
          <w:lang w:val="hi_IN" w:bidi="hi_IN"/>
        </w:rPr>
        <w:t xml:space="preserve"> जानने से अलग है। आप किसी व्यक्ति के </w:t>
      </w:r>
      <w:r>
        <w:rPr>
          <w:b/>
          <w:lang w:val="hi_IN" w:bidi="hi_IN"/>
        </w:rPr>
        <w:t>बारे में</w:t>
      </w:r>
      <w:r>
        <w:rPr>
          <w:lang w:val="hi_IN" w:bidi="hi_IN"/>
        </w:rPr>
        <w:t xml:space="preserve"> तब भी जान सकते हैं, जब आप उससे कभी मिले नहीं हो। लेकिन यदि आप किसी व्यक्ति के </w:t>
      </w:r>
      <w:r>
        <w:rPr>
          <w:b/>
          <w:lang w:val="hi_IN" w:bidi="hi_IN"/>
        </w:rPr>
        <w:t>बारे में</w:t>
      </w:r>
      <w:r>
        <w:rPr>
          <w:lang w:val="hi_IN" w:bidi="hi_IN"/>
        </w:rPr>
        <w:t xml:space="preserve"> जानते हैं, तो उस व्यक्ति के साथ आपका कोई सम्बन्ध नहीं है।</w:t>
      </w:r>
    </w:p>
    <w:p>
      <w:pPr/>
      <w:r>
        <w:rPr>
          <w:lang w:val="hi_IN" w:bidi="hi_IN"/>
        </w:rPr>
      </w:r>
      <w:r>
        <w:rPr>
          <w:lang w:val="hi_IN" w:bidi="hi_IN"/>
        </w:rPr>
        <w:t xml:space="preserve">लेकिन जब आप किसी अच्छे दोस्त को जानते हैं, तो आप केवल अपने दोस्त के </w:t>
      </w:r>
      <w:r>
        <w:rPr>
          <w:b/>
          <w:lang w:val="hi_IN" w:bidi="hi_IN"/>
        </w:rPr>
        <w:t>बारे में</w:t>
      </w:r>
      <w:r>
        <w:rPr>
          <w:lang w:val="hi_IN" w:bidi="hi_IN"/>
        </w:rPr>
        <w:t xml:space="preserve"> ही नहीं जानते हैं। आपका अपने दोस्त के साथ सम्बन्ध है। आप अक्सर अपने दोस्त से बात करते हैं। आप जानते हैं कि आपके दोस्त को क्या पसंद है और क्या पसंद नहीं है। और आप वे काम करते हैं जो आपके दोस्त को पसंद हैं।</w:t>
      </w:r>
    </w:p>
    <w:p>
      <w:pPr/>
      <w:r>
        <w:rPr>
          <w:lang w:val="hi_IN" w:bidi="hi_IN"/>
        </w:rPr>
      </w:r>
      <w:r>
        <w:rPr>
          <w:lang w:val="hi_IN" w:bidi="hi_IN"/>
        </w:rPr>
        <w:t xml:space="preserve">यहाँ रुकें और चर्चा करें: एक-दूसरे के साथ कुछ लोगों का एक उदाहरण साझा करें जिनके बारे में आप </w:t>
      </w:r>
      <w:r>
        <w:rPr>
          <w:b/>
          <w:lang w:val="hi_IN" w:bidi="hi_IN"/>
        </w:rPr>
        <w:t>जानते हैं,</w:t>
      </w:r>
      <w:r>
        <w:rPr>
          <w:lang w:val="hi_IN" w:bidi="hi_IN"/>
        </w:rPr>
        <w:t xml:space="preserve"> और कुछ अन्य लोग जिन्हें आप </w:t>
      </w:r>
      <w:r>
        <w:rPr>
          <w:b/>
          <w:lang w:val="hi_IN" w:bidi="hi_IN"/>
        </w:rPr>
        <w:t>व्यक्तिगत रूप से जानते हैं,</w:t>
      </w:r>
      <w:r>
        <w:rPr>
          <w:lang w:val="hi_IN" w:bidi="hi_IN"/>
        </w:rPr>
        <w:t xml:space="preserve"> या जिनसे आपका संबंध है* * इस ऑडियो को यहाँ रोकें।</w:t>
      </w:r>
    </w:p>
    <w:p>
      <w:pPr/>
      <w:r>
        <w:rPr>
          <w:lang w:val="hi_IN" w:bidi="hi_IN"/>
        </w:rPr>
      </w:r>
      <w:r>
        <w:rPr>
          <w:lang w:val="hi_IN" w:bidi="hi_IN"/>
        </w:rPr>
        <w:t>जब यूहन्ना परमेश्वर को जानने के बारे में बात करता है, तो यूहन्ना परमेश्वर को इस तरह जानने के बारे में बात करता है जैसे आप एक अच्छे दोस्त को जानते हैं।</w:t>
      </w:r>
    </w:p>
    <w:p>
      <w:pPr/>
      <w:r>
        <w:rPr>
          <w:lang w:val="hi_IN" w:bidi="hi_IN"/>
        </w:rPr>
      </w:r>
      <w:r>
        <w:rPr>
          <w:lang w:val="hi_IN" w:bidi="hi_IN"/>
        </w:rPr>
        <w:t xml:space="preserve">यूहन्ना विश्वासियों से कहता है कि यदि वे परमेश्वर की आज्ञाओं का पालन करेंगे, तो वे निश्चित हो सकते हैं कि वे परमेश्वर को जानते हैं। परमेश्वर की आज्ञाओं का अर्थ है वे सभी अच्छे नियम जो परमेश्वर ने दिए हैं। जो व्यक्ति कहता है कि वह परमेश्वर को जानता है, परन्तु परमेश्वर की आज्ञाओं का पालन नहीं करता है, वह झूठ बोल रहा है। यूहन्ना कहता है कि इस व्यक्ति में कोई सत्य नहीं है। पिछले भाग में यूहन्ना ने लगभग यही बात कही थी कि इन लोगों में </w:t>
      </w:r>
      <w:r>
        <w:rPr>
          <w:b/>
          <w:lang w:val="hi_IN" w:bidi="hi_IN"/>
        </w:rPr>
        <w:t>परमेश्वर का</w:t>
      </w:r>
      <w:r>
        <w:rPr>
          <w:lang w:val="hi_IN" w:bidi="hi_IN"/>
        </w:rPr>
        <w:t xml:space="preserve"> सत्य नहीं था। यहाँ यूहन्ना का अर्थ वही है। परमेश्वर जो कुछ भी करता है और कहता है वह सब सच है। लेकिन इन लोगों के लिए ऐसा नहीं है। ये लोग झूठ बोल रहे हैं। हम इन लोगों पर भरोसा नहीं कर सकते हैं।</w:t>
      </w:r>
    </w:p>
    <w:p>
      <w:pPr/>
      <w:r>
        <w:rPr>
          <w:lang w:val="hi_IN" w:bidi="hi_IN"/>
        </w:rPr>
      </w:r>
      <w:r>
        <w:rPr>
          <w:lang w:val="hi_IN" w:bidi="hi_IN"/>
        </w:rPr>
        <w:t xml:space="preserve">और इसलिए, यूहन्ना ने यह पता लगाने के एक तरीके के बारे में बताया कि क्या कोई व्यक्ति वास्तव में परमेश्वर को जानता है। यदि लोग परमेश्वर की आज्ञाओं का पालन करते हैं, </w:t>
      </w:r>
      <w:r>
        <w:rPr>
          <w:b/>
          <w:lang w:val="hi_IN" w:bidi="hi_IN"/>
        </w:rPr>
        <w:t>तो</w:t>
      </w:r>
      <w:r>
        <w:rPr>
          <w:lang w:val="hi_IN" w:bidi="hi_IN"/>
        </w:rPr>
        <w:t xml:space="preserve"> वे परमेश्वर को जानते हैं*! [!</w:t>
      </w:r>
    </w:p>
    <w:p>
      <w:pPr/>
      <w:r>
        <w:rPr>
          <w:lang w:val="hi_IN" w:bidi="hi_IN"/>
        </w:rPr>
      </w:r>
      <w:r>
        <w:rPr>
          <w:lang w:val="hi_IN" w:bidi="hi_IN"/>
        </w:rPr>
        <w:t xml:space="preserve">जो व्यक्ति परमेश्वर के वचन का पालन </w:t>
      </w:r>
      <w:r>
        <w:rPr>
          <w:b/>
          <w:lang w:val="hi_IN" w:bidi="hi_IN"/>
        </w:rPr>
        <w:t>करता</w:t>
      </w:r>
      <w:r>
        <w:rPr>
          <w:lang w:val="hi_IN" w:bidi="hi_IN"/>
        </w:rPr>
        <w:t xml:space="preserve"> है, अर्थात् परमेश्वर की आज्ञाओं का पालन करता है, वह वास्तव में परमेश्वर को जानता है। यूहन्ना कहता है कि इस व्यक्ति में, परमेश्वर का प्रेम सिद्ध हो गया है। यूहन्ना का अर्थ यह हो सकता है कि जब हम परमेश्वर की आज्ञाओं का पालन करते हैं और एक-दूसरे से प्रेम करते हैं, तो हम वही कर रहे हैं जो परमेश्वर चाहता है। परमेश्वर हमसे प्रेम करता है और चाहता है कि हम भी एक-दूसरे से प्रेम करें। मान लें कि आप एक फलों का पेड़ लगा रहे हैं। आप इस पेड़ से बहुत प्रेम करते हैं। आप पेड़ को पानी और खाद देते हैं, और यदि आवश्यक हो, तो गलत तरीके से बढ़ने वाली कुछ शाखाएँ काट देते हैं। जब पेड़ फल देने लगता है, तब आपने उसके लिए जो भी परिश्रम किया था, वह सफल हो जाता है। यूहन्ना कहेगा कि आपने उस पेड़ के लिए जो काम किया है, वह पूर्ण हो गया है, क्योंकि अब वह पेड़ फल लाता है। पेड़ फल देता है, और इसलिए पेड़ वही करता है जो आप चाहते थे कि वह करे। उसी प्रकार, जब हम परमेश्वर की आज्ञाओं का पालन करते हैं, तब परमेश्वर का हमारे लिए प्रेम सिद्ध हो जाता है। हम वही कर रहे हैं जो परमेश्वर ने हमसे प्रेम करके चाहा था कि हम करें। यह भी संभव है कि यूहन्ना का अर्थ यह है कि जब कोई व्यक्ति परमेश्वर की आज्ञाओं का पालन करता है, तो यह दिखाता है कि वह व्यक्ति परमेश्वर से पूरी तरह प्रेम करता है।</w:t>
      </w:r>
    </w:p>
    <w:p>
      <w:pPr/>
      <w:r>
        <w:rPr>
          <w:lang w:val="hi_IN" w:bidi="hi_IN"/>
        </w:rPr>
      </w:r>
      <w:r>
        <w:rPr>
          <w:lang w:val="hi_IN" w:bidi="hi_IN"/>
        </w:rPr>
        <w:t>यहाँ रुकें और चर्चा करें कि आप अपनी भाषा में कैसे कह सकते हैं कि यदि कोई व्यक्ति परमेश्वर की आज्ञा मानता है, तो उस व्यक्ति में परमेश्वर का प्रेम सिद्ध हो जाता है। इस ऑडियो को यहाँ रोकें।</w:t>
      </w:r>
    </w:p>
    <w:p>
      <w:pPr/>
      <w:r>
        <w:rPr>
          <w:lang w:val="hi_IN" w:bidi="hi_IN"/>
        </w:rPr>
      </w:r>
      <w:r>
        <w:rPr>
          <w:lang w:val="hi_IN" w:bidi="hi_IN"/>
        </w:rPr>
        <w:t xml:space="preserve">यह जानने का दूसरा तरीका कि कोई व्यक्ति वास्तव में परमेश्वर को जानता है या नहीं, यह देखना है कि क्या वह यीशु के समान व्यवहार करता है। इस बार यूहन्ना यह नहीं कहता कि यह इस बात की कसौटी है कि कोई परमेश्वर को </w:t>
      </w:r>
      <w:r>
        <w:rPr>
          <w:b/>
          <w:lang w:val="hi_IN" w:bidi="hi_IN"/>
        </w:rPr>
        <w:t>जानता</w:t>
      </w:r>
      <w:r>
        <w:rPr>
          <w:lang w:val="hi_IN" w:bidi="hi_IN"/>
        </w:rPr>
        <w:t xml:space="preserve"> है या नहीं, बल्कि यह इस बात की कसौटी है कि कोई परमेश्वर में </w:t>
      </w:r>
      <w:r>
        <w:rPr>
          <w:b/>
          <w:lang w:val="hi_IN" w:bidi="hi_IN"/>
        </w:rPr>
        <w:t>बना रहता</w:t>
      </w:r>
      <w:r>
        <w:rPr>
          <w:lang w:val="hi_IN" w:bidi="hi_IN"/>
        </w:rPr>
        <w:t xml:space="preserve"> है या नहीं। यदि आप परमेश्वर में </w:t>
      </w:r>
      <w:r>
        <w:rPr>
          <w:b/>
          <w:lang w:val="hi_IN" w:bidi="hi_IN"/>
        </w:rPr>
        <w:t>बने</w:t>
      </w:r>
      <w:r>
        <w:rPr>
          <w:lang w:val="hi_IN" w:bidi="hi_IN"/>
        </w:rPr>
        <w:t xml:space="preserve"> रहते हैं, तो आप </w:t>
      </w:r>
      <w:r>
        <w:rPr>
          <w:b/>
          <w:lang w:val="hi_IN" w:bidi="hi_IN"/>
        </w:rPr>
        <w:t>लगातार</w:t>
      </w:r>
      <w:r>
        <w:rPr>
          <w:lang w:val="hi_IN" w:bidi="hi_IN"/>
        </w:rPr>
        <w:t xml:space="preserve"> परमेश्वर के साथ अपने संबंध को बनाए रख रहे हैं; आप लगातार वे काम कर रहे हैं जो परमेश्वर चाहता है। इसलिए यह कहना कि कोई व्यक्ति परमेश्वर में बना रहता है, यह कहने का एक और तरीका है कि किसी व्यक्ति का परमेश्वर के साथ अच्छा सम्बन्ध है।</w:t>
      </w:r>
    </w:p>
    <w:p>
      <w:pPr/>
      <w:r>
        <w:rPr>
          <w:lang w:val="hi_IN" w:bidi="hi_IN"/>
        </w:rPr>
      </w:r>
      <w:r>
        <w:rPr>
          <w:lang w:val="hi_IN" w:bidi="hi_IN"/>
        </w:rPr>
        <w:t>यूहन्ना एक ही बात कहने के लिए अलग-अलग शब्दों का उपयोग करना पसंद करता है। परमेश्वर में होने और परमेश्वर में बने रहने का अर्थ लगभग एक ही है। और ये अर्थ परमेश्वर के साथ संगति करने और परमेश्वर को जानने के समान भी हैं।</w:t>
      </w:r>
    </w:p>
    <w:p>
      <w:pPr/>
      <w:r>
        <w:rPr>
          <w:lang w:val="hi_IN" w:bidi="hi_IN"/>
        </w:rPr>
      </w:r>
      <w:r>
        <w:rPr>
          <w:lang w:val="hi_IN" w:bidi="hi_IN"/>
        </w:rPr>
        <w:t xml:space="preserve">यहाँ रुकें और चर्चा करें कि आप अपनी भाषा में कैसे कहेंगे कि कोई व्यक्ति परमेश्वर में या यीशु में है। साथ ही, चर्चा करें कि आप कैसे कहेंगे कि कोई व्यक्ति परमेश्वर या यीशु में बना </w:t>
      </w:r>
      <w:r>
        <w:rPr>
          <w:b/>
          <w:lang w:val="hi_IN" w:bidi="hi_IN"/>
        </w:rPr>
        <w:t>रहता</w:t>
      </w:r>
      <w:r>
        <w:rPr>
          <w:lang w:val="hi_IN" w:bidi="hi_IN"/>
        </w:rPr>
        <w:t xml:space="preserve"> है। इस ऑडियो को यहाँ रोकें।</w:t>
      </w:r>
    </w:p>
    <w:p>
      <w:pPr/>
      <w:r>
        <w:rPr>
          <w:lang w:val="hi_IN" w:bidi="hi_IN"/>
        </w:rPr>
      </w:r>
      <w:r>
        <w:rPr>
          <w:lang w:val="hi_IN" w:bidi="hi_IN"/>
        </w:rPr>
        <w:t xml:space="preserve">इसलिए, जो लोग कहते हैं कि वे "परमेश्वर में हैं," और जो </w:t>
      </w:r>
      <w:r>
        <w:rPr>
          <w:b/>
          <w:lang w:val="hi_IN" w:bidi="hi_IN"/>
        </w:rPr>
        <w:t>कहते</w:t>
      </w:r>
      <w:r>
        <w:rPr>
          <w:lang w:val="hi_IN" w:bidi="hi_IN"/>
        </w:rPr>
        <w:t xml:space="preserve"> हैं कि उनका परमेश्वर के साथ संबंध है, उन्हें अपने व्यवहार से यह दिखाना चाहिए। यूहन्ना कहता है कि लोगों को वैसे ही “चलना” चाहिए जैसे “वह” चला। यहाँ यूहन्ना का अर्थ है कि लोगों को </w:t>
      </w:r>
      <w:r>
        <w:rPr>
          <w:b/>
          <w:lang w:val="hi_IN" w:bidi="hi_IN"/>
        </w:rPr>
        <w:t>यीशु</w:t>
      </w:r>
      <w:r>
        <w:rPr>
          <w:lang w:val="hi_IN" w:bidi="hi_IN"/>
        </w:rPr>
        <w:t xml:space="preserve"> की तरह चलना चाहिए, या व्यवहार करना चाहिए। बाइबल अक्सर हमारे जीने और व्यवहार करने के तरीके के लिए विशेष भाषा के रूप में "चलना" शब्द का उपयोग करती है। याद रखें कि पिछले भाग में, यूहन्ना ने ज्योति में चलने या अंधेरे में चलने के बारे में भी बात की थी।</w:t>
      </w:r>
    </w:p>
    <w:p>
      <w:pPr/>
      <w:r>
        <w:rPr>
          <w:lang w:val="hi_IN" w:bidi="hi_IN"/>
        </w:rPr>
      </w:r>
      <w:r>
        <w:rPr>
          <w:lang w:val="hi_IN" w:bidi="hi_IN"/>
        </w:rPr>
        <w:t>यहाँ रुकें और यह खेल खेलें: लोगों की एक पंक्ति बनाएँ। सामने वाला व्यक्ति अगुवा है। अगुवा कमरे के चारों ओर एक निश्चित तरीके से इशारे करता है या घूमता है। हर कोई अगुवे का अनुसरण करता है और जो कुछ अगुवा करता है, उसे करता है। और अनुयायी कहते हैं, "हम अगुवे का अनुसरण करते हैं!" यहाँ रुकें और इस गतिविधि को करें।</w:t>
      </w:r>
    </w:p>
    <w:p>
      <w:pPr/>
      <w:r>
        <w:rPr>
          <w:lang w:val="hi_IN" w:bidi="hi_IN"/>
        </w:rPr>
      </w:r>
      <w:r>
        <w:rPr>
          <w:lang w:val="hi_IN" w:bidi="hi_IN"/>
        </w:rPr>
        <w:t xml:space="preserve">अब, फिर से वही करें, लेकिन इस बार, लोग वह </w:t>
      </w:r>
      <w:r>
        <w:rPr>
          <w:b/>
          <w:lang w:val="hi_IN" w:bidi="hi_IN"/>
        </w:rPr>
        <w:t>नहीं</w:t>
      </w:r>
      <w:r>
        <w:rPr>
          <w:lang w:val="hi_IN" w:bidi="hi_IN"/>
        </w:rPr>
        <w:t xml:space="preserve"> करेंगे जो अगुवा करता है। लेकिन लोग </w:t>
      </w:r>
      <w:r>
        <w:rPr>
          <w:b/>
          <w:lang w:val="hi_IN" w:bidi="hi_IN"/>
        </w:rPr>
        <w:t>कहेंगे</w:t>
      </w:r>
      <w:r>
        <w:rPr>
          <w:lang w:val="hi_IN" w:bidi="hi_IN"/>
        </w:rPr>
        <w:t>, "हम अगुवे का अनुसरण करते हैं!" इस ऑडियो को यहाँ रोकें।</w:t>
      </w:r>
    </w:p>
    <w:p>
      <w:pPr/>
      <w:r>
        <w:rPr>
          <w:lang w:val="hi_IN" w:bidi="hi_IN"/>
        </w:rPr>
      </w:r>
      <w:r>
        <w:rPr>
          <w:lang w:val="hi_IN" w:bidi="hi_IN"/>
        </w:rPr>
        <w:t xml:space="preserve">इस गतिविधि में आपने देखा कि लोग यह </w:t>
      </w:r>
      <w:r>
        <w:rPr>
          <w:b/>
          <w:lang w:val="hi_IN" w:bidi="hi_IN"/>
        </w:rPr>
        <w:t>कहते</w:t>
      </w:r>
      <w:r>
        <w:rPr>
          <w:lang w:val="hi_IN" w:bidi="hi_IN"/>
        </w:rPr>
        <w:t xml:space="preserve"> हैं या नहीं कि वे अगुवे के पीछे चलते हैं, इससे कोई फर्क नहीं पड़ता था। केवल एक बात मायने रखती थी कि क्या लोगों ने वास्तव में वही किया जो अगुवे ने कहा था! उसी प्रकार, कोई व्यक्ति परमेश्वर के साथ अपने सम्बन्ध के विषय में क्या </w:t>
      </w:r>
      <w:r>
        <w:rPr>
          <w:b/>
          <w:lang w:val="hi_IN" w:bidi="hi_IN"/>
        </w:rPr>
        <w:t>कहता</w:t>
      </w:r>
      <w:r>
        <w:rPr>
          <w:lang w:val="hi_IN" w:bidi="hi_IN"/>
        </w:rPr>
        <w:t xml:space="preserve"> है, इससे अधिक फर्क नहीं पड़ता। कोई व्यक्ति क्या करता है और उसका व्यवहार कैसा है, यही हमें बताता है कि उसका परमेश्वर के साथ सम्बन्ध है या नहीं।</w:t>
      </w:r>
    </w:p>
    <w:p>
      <w:pPr/>
      <w:r>
        <w:rPr>
          <w:lang w:val="hi_IN" w:bidi="hi_IN"/>
        </w:rPr>
      </w:r>
      <w:r>
        <w:rPr>
          <w:lang w:val="hi_IN" w:bidi="hi_IN"/>
        </w:rPr>
        <w:t>इस भाग के दूसरे हिस्से में, यूहन्ना बगीचे के उस भाग में है जहाँ वह कहता है कि परमेश्वर की संतानें एक-दूसरे से प्रेम करती हैं।</w:t>
      </w:r>
    </w:p>
    <w:p>
      <w:pPr/>
      <w:r>
        <w:rPr>
          <w:lang w:val="hi_IN" w:bidi="hi_IN"/>
        </w:rPr>
      </w:r>
      <w:r>
        <w:rPr>
          <w:lang w:val="hi_IN" w:bidi="hi_IN"/>
        </w:rPr>
        <w:t>यहाँ रुकें और जो व्यक्ति यूहन्ना का प्रतिनिधित्व करता है, उसे बगीचे के इस भाग में जाने दें। साथ ही, बगीचे के इस भाग में एक वस्तु को बाद के लिए छोड़ दें। इस ऑडियो को यहाँ रोकें।</w:t>
      </w:r>
    </w:p>
    <w:p>
      <w:pPr/>
      <w:r>
        <w:rPr>
          <w:lang w:val="hi_IN" w:bidi="hi_IN"/>
        </w:rPr>
      </w:r>
      <w:r>
        <w:rPr>
          <w:lang w:val="hi_IN" w:bidi="hi_IN"/>
        </w:rPr>
        <w:t>यूहन्ना इस भाग की शुरुआत अपने श्रोताओं को “प्रिय” कहकर करता है। इसका अर्थ है कि यूहन्ना उन लोगों से प्रेम करता है जिन्हें वह लिख रहा है। इसका अर्थ यह भी हो सकता है कि परमेश्वर लोगों से प्रेम करता है। दोनों सच होंगे! अपने अनुवाद में ऐसा शब्द प्रयोग करें जिसे कोई आदरणीय और वरिष्ठ अगुवा दूसरों को बहुत प्रेमपूर्वक सम्बोधित करते समय प्रयोग कर सके।</w:t>
      </w:r>
    </w:p>
    <w:p>
      <w:pPr/>
      <w:r>
        <w:rPr>
          <w:lang w:val="hi_IN" w:bidi="hi_IN"/>
        </w:rPr>
      </w:r>
      <w:r>
        <w:rPr>
          <w:lang w:val="hi_IN" w:bidi="hi_IN"/>
        </w:rPr>
        <w:t>यहाँ रुककर चर्चा करें कि आप कैसे चाहते हैं कि यहाँ यूहन्ना अपने सुनने वालों को किस प्रकार सम्बोधित करे। इस ऑडियो को यहाँ रोकें।</w:t>
      </w:r>
    </w:p>
    <w:p>
      <w:pPr/>
      <w:r>
        <w:rPr>
          <w:lang w:val="hi_IN" w:bidi="hi_IN"/>
        </w:rPr>
      </w:r>
      <w:r>
        <w:rPr>
          <w:lang w:val="hi_IN" w:bidi="hi_IN"/>
        </w:rPr>
        <w:t>फिर यूहन्ना लोगों को एक ही समय में एक नई और पुरानी दोनों आज्ञा देता है। यह पुराना है क्योंकि विश्वासी पहले से ही इसे जानते हैं। लेकिन यह नया भी है, क्योंकि यह कभी पुराना नहीं होगा।</w:t>
      </w:r>
    </w:p>
    <w:p>
      <w:pPr/>
      <w:r>
        <w:rPr>
          <w:lang w:val="hi_IN" w:bidi="hi_IN"/>
        </w:rPr>
      </w:r>
      <w:r>
        <w:rPr>
          <w:lang w:val="hi_IN" w:bidi="hi_IN"/>
        </w:rPr>
        <w:t>यूहन्ना कहता है कि यह नई आज्ञा “</w:t>
      </w:r>
      <w:r>
        <w:rPr>
          <w:b/>
          <w:lang w:val="hi_IN" w:bidi="hi_IN"/>
        </w:rPr>
        <w:t>उसमें”</w:t>
      </w:r>
      <w:r>
        <w:rPr>
          <w:lang w:val="hi_IN" w:bidi="hi_IN"/>
        </w:rPr>
        <w:t xml:space="preserve">, अर्थात् यीशु में, सत्य है। यूहन्ना का अर्थ है कि यीशु ने वही किया जो यह आज्ञा कहती है। यीशु ने आज्ञा को सच किया। यीशु ने लोगों </w:t>
      </w:r>
      <w:r>
        <w:rPr>
          <w:b/>
          <w:lang w:val="hi_IN" w:bidi="hi_IN"/>
        </w:rPr>
        <w:t>से</w:t>
      </w:r>
      <w:r>
        <w:rPr>
          <w:lang w:val="hi_IN" w:bidi="hi_IN"/>
        </w:rPr>
        <w:t xml:space="preserve"> प्रेम किया था!</w:t>
      </w:r>
    </w:p>
    <w:p>
      <w:pPr/>
      <w:r>
        <w:rPr>
          <w:lang w:val="hi_IN" w:bidi="hi_IN"/>
        </w:rPr>
      </w:r>
      <w:r>
        <w:rPr>
          <w:lang w:val="hi_IN" w:bidi="hi_IN"/>
        </w:rPr>
        <w:t>यूहन्ना यह भी कहता है कि यह आज्ञा "तुम" में सच है, जिसका अर्थ है यूहन्ना के श्रोता। जो विश्वासी यूहन्ना की बात सुन रहे हैं, वे भी वही कर रहे हैं जो इस आज्ञा में कहा गया है। ये विश्वासी एक-दूसरे से प्रेम करते हैं।</w:t>
      </w:r>
    </w:p>
    <w:p>
      <w:pPr/>
      <w:r>
        <w:rPr>
          <w:lang w:val="hi_IN" w:bidi="hi_IN"/>
        </w:rPr>
      </w:r>
      <w:r>
        <w:rPr>
          <w:lang w:val="hi_IN" w:bidi="hi_IN"/>
        </w:rPr>
        <w:t>यहाँ रुकें और चर्चा करें कि आप अपनी भाषा में कैसे कह सकते हैं कि यूहन्ना लोगों को एक नई आज्ञा देता है जो यीशु और विश्वासियों में सच है। इस ऑडियो को यहाँ रोकें।</w:t>
      </w:r>
    </w:p>
    <w:p>
      <w:pPr/>
      <w:r>
        <w:rPr>
          <w:lang w:val="hi_IN" w:bidi="hi_IN"/>
        </w:rPr>
      </w:r>
      <w:r>
        <w:rPr>
          <w:lang w:val="hi_IN" w:bidi="hi_IN"/>
        </w:rPr>
        <w:t>युहन्ना कहता है कि अन्धकार दूर होता जा रहा है, और सच्चा प्रकाश पहले ही चमक रहा है। ऐसा लगता है मानो हम किसी नए दिन की शुरुआत में हैं। जब सूर्य उदय होता है, तब धीरे-धीरे रात का अंधकार दूर होता जाता है। इसी तरह, संसार में अभी भी बुराई और पाप है, परन्तु हम अब भी देख सकते हैं कि परमेश्वर की भलाई और प्रेम सब कुछ दूर कर रहा है! एक नया दिन शुरू हो रहा है! यह इसलिए हो रहा है क्योंकि विश्वासी एक-दूसरे से प्रेम कर रहे हैं। इसका यह अर्थ भी हो सकता है कि क्योंकि परमेश्वर की ज्योति चमक रही है, इसलिए विश्वासी एक-दूसरे से प्रेम कर रहे हैं।</w:t>
      </w:r>
    </w:p>
    <w:p>
      <w:pPr/>
      <w:r>
        <w:rPr>
          <w:lang w:val="hi_IN" w:bidi="hi_IN"/>
        </w:rPr>
      </w:r>
      <w:r>
        <w:rPr>
          <w:lang w:val="hi_IN" w:bidi="hi_IN"/>
        </w:rPr>
        <w:t>यूहन्ना इस ज्योति को "सच्चा" कहता है क्योंकि यह वास्तविक है, नकली नहीं है। जैसा कि हमने परिचय में कहा था, कि जो पुल अभी-अभी कागज़ से बनाया गया था, वह वास्तविक पुल नहीं था। आप पुल को सुरक्षित रूप से पार नहीं कर सके! लेकिन जो सच है, वह वास्तविक है, और आप उस पर भरोसा कर सकते हैं। इस तरह, परमेश्वर की ज्योति सच है। यह वास्तविक है, और हम इस पर भरोसा कर सकते हैं।</w:t>
      </w:r>
    </w:p>
    <w:p>
      <w:pPr/>
      <w:r>
        <w:rPr>
          <w:lang w:val="hi_IN" w:bidi="hi_IN"/>
        </w:rPr>
      </w:r>
      <w:r>
        <w:rPr>
          <w:lang w:val="hi_IN" w:bidi="hi_IN"/>
        </w:rPr>
        <w:t>यहाँ रुकें और चर्चा करें कि आप अपनी भाषा में कैसे कह सकते हैं कि अंधकार दूर हो रहा है, और सच्ची ज्योति चमक रही है। इस ऑडियो को यहाँ रोकें।</w:t>
      </w:r>
    </w:p>
    <w:p>
      <w:pPr/>
      <w:r>
        <w:rPr>
          <w:lang w:val="hi_IN" w:bidi="hi_IN"/>
        </w:rPr>
      </w:r>
      <w:r>
        <w:rPr>
          <w:lang w:val="hi_IN" w:bidi="hi_IN"/>
        </w:rPr>
        <w:t>इसके बाद, यूहन्ना हमें एक और तरीका बताता है कि हम देख सकते हैं कि कोई व्यक्ति वास्तव में परमेश्वर को जानता है या नहीं। जो व्यक्ति सचमुच परमेश्वर को जानता है, वह अन्य विश्वासियों से प्रेम करने की आज्ञा का पालन करता है।</w:t>
      </w:r>
    </w:p>
    <w:p>
      <w:pPr/>
      <w:r>
        <w:rPr>
          <w:lang w:val="hi_IN" w:bidi="hi_IN"/>
        </w:rPr>
      </w:r>
      <w:r>
        <w:rPr>
          <w:lang w:val="hi_IN" w:bidi="hi_IN"/>
        </w:rPr>
        <w:t>यदि हम अपने साथी विश्वासियों से प्रेम करते हैं, तो हम ज्योति में बने रहते हैं। जो व्यक्ति ज्योति में बना रहता है, वह परमेश्वर के सच्चे संदेश पर विश्वास करता है और उसका पालन करता है। यह व्यक्ति लगातार वही करता है जो परमेश्वर चाहता है। इस व्यक्ति का परमेश्वर के साथ अच्छा सम्बन्ध है।</w:t>
      </w:r>
    </w:p>
    <w:p>
      <w:pPr/>
      <w:r>
        <w:rPr>
          <w:lang w:val="hi_IN" w:bidi="hi_IN"/>
        </w:rPr>
      </w:r>
      <w:r>
        <w:rPr>
          <w:lang w:val="hi_IN" w:bidi="hi_IN"/>
        </w:rPr>
        <w:t>जो व्यक्ति प्रकाश में रहता है, वह देख सकता है कि वह कहाँ जा रहा है। ऐसा व्यक्ति आसानी से किसी वस्तु से ठोकर खाकर नहीं गिरेगा। यूहन्ना पाप करने के लिए "गिरना" शब्द का एक विशेष भाषा के रूप में उपयोग कर रहा है। यूहन्ना का शायद अर्थ है कि जो व्यक्ति अपने साथी विश्वासियों से प्रेम करता है, वह आसानी से पाप नहीं करेगा। या, यूहन्ना का अर्थ यह हो सकता है कि जो व्यक्ति अपने साथी विश्वासियों से प्रेम करता है, वह अन्य लोगों के विरुद्ध पाप नहीं करता है।</w:t>
      </w:r>
    </w:p>
    <w:p>
      <w:pPr/>
      <w:r>
        <w:rPr>
          <w:lang w:val="hi_IN" w:bidi="hi_IN"/>
        </w:rPr>
      </w:r>
      <w:r>
        <w:rPr>
          <w:lang w:val="hi_IN" w:bidi="hi_IN"/>
        </w:rPr>
        <w:t xml:space="preserve">लेकिन जो लोग दूसरे विश्वासी से </w:t>
      </w:r>
      <w:r>
        <w:rPr>
          <w:b/>
          <w:lang w:val="hi_IN" w:bidi="hi_IN"/>
        </w:rPr>
        <w:t>नफरत</w:t>
      </w:r>
      <w:r>
        <w:rPr>
          <w:lang w:val="hi_IN" w:bidi="hi_IN"/>
        </w:rPr>
        <w:t xml:space="preserve"> करते हैं, वे अंधेरे में हैं। ये लोग वह नहीं कर रहे हैं जो परमेश्वर चाहता है। यदि आप किसी से नफरत करते हैं, तो आप किसी के लिए अच्छे काम नहीं कर रहे हैं। जैसे किसी से प्रेम करने का अर्थ यह नहीं है कि आपको किसी के प्रति अच्छी भावनाएँ हैं, वैसे ही किसी से नफरत करने का अर्थ यह नहीं है कि आपको किसी के प्रति बुरी भावनाएँ हैं। यदि आप किसी से प्रेम करते हैं, तो आप उस व्यक्ति के लिए अच्छे काम करते हैं, भले ही यह आपके लिए असुविधाजनक हो। यदि आप किसी व्यक्ति से नफरत करते हैं, तो आप उसके लिए अच्छे काम नहीं कर रहे हैं, भले ही आप ऐसा कर सकते हैं!</w:t>
      </w:r>
    </w:p>
    <w:p>
      <w:pPr/>
      <w:r>
        <w:rPr>
          <w:lang w:val="hi_IN" w:bidi="hi_IN"/>
        </w:rPr>
      </w:r>
      <w:r>
        <w:rPr>
          <w:lang w:val="hi_IN" w:bidi="hi_IN"/>
        </w:rPr>
        <w:t>यहाँ रुकें और चर्चा करें कि आप अपनी भाषा में कैसे कह सकते हैं कि जो व्यक्ति किसी साथी विश्वासी से नफरत करता है, वह अभी भी अंधेरे में है। इस ऑडियो को यहाँ रोकें।</w:t>
      </w:r>
    </w:p>
    <w:p>
      <w:pPr/>
      <w:r>
        <w:rPr>
          <w:lang w:val="hi_IN" w:bidi="hi_IN"/>
        </w:rPr>
      </w:r>
      <w:r>
        <w:rPr>
          <w:lang w:val="hi_IN" w:bidi="hi_IN"/>
        </w:rPr>
        <w:t>यूहन्ना कहता है कि जो लोग दूसरे विश्वासियों से नफरत करते हैं—जो उन लोगों के लिए अच्छे काम नहीं करते—वे अन्धकार में चलते हैं। जो लोग अंधकार में चलते हैं, वे सत्य को नहीं जानते हैं। वे लोग परमेश्वर के बारे में सही बातों पर विश्वास नहीं करते हैं। वे लोग लगातार गलत काम करते हैं, वे काम जो परमेश्वर नहीं चाहता है।</w:t>
      </w:r>
    </w:p>
    <w:p>
      <w:pPr/>
      <w:r>
        <w:rPr>
          <w:lang w:val="hi_IN" w:bidi="hi_IN"/>
        </w:rPr>
      </w:r>
      <w:r>
        <w:rPr>
          <w:lang w:val="hi_IN" w:bidi="hi_IN"/>
        </w:rPr>
        <w:t>यदि आप अंधकार में चल रहे हैं, तो आप नहीं देख सकते कि आप कहाँ जा रहे हैं। यह वैसा ही है मानो आप अंधे हों। और क्योंकि आप यह नहीं देख सकते कि आप कहाँ जा रहे हैं, इसलिए आप हर प्रकार की कठिनाइयों में फँस जाएँगे!</w:t>
      </w:r>
    </w:p>
    <w:p>
      <w:pPr/>
      <w:r>
        <w:rPr>
          <w:lang w:val="hi_IN" w:bidi="hi_IN"/>
        </w:rPr>
      </w:r>
      <w:r>
        <w:rPr>
          <w:lang w:val="hi_IN" w:bidi="hi_IN"/>
        </w:rPr>
        <w:t>इस तरह, जो लोग दूसरे विश्वासी से नफरत करते हैं, वे पाप कर रहे हैं। वे उन लोगों के समान हैं जो अन्धकार में ठोकर खाते और गिरते रहते हैं।</w:t>
      </w:r>
    </w:p>
    <w:p>
      <w:pPr/>
      <w:r>
        <w:rPr>
          <w:lang w:val="hi_IN" w:bidi="hi_IN"/>
        </w:rPr>
      </w:r>
      <w:r>
        <w:rPr>
          <w:lang w:val="hi_IN" w:bidi="hi_IN"/>
        </w:rPr>
        <w:t>यहाँ रुकें और चर्चा करें कि आप अपनी भाषा में कैसे कह सकते हैं कि जो कोई किसी साथी विश्वासी से नफरत करता है, वह एक अंधे व्यक्ति की तरह अंधेरे में चलता है, और वे नहीं जानते कि कहाँ जाना है। इस ऑडियो को यहाँ रोकें।</w:t>
      </w:r>
    </w:p>
    <w:p>
      <w:pPr/>
      <w:r>
        <w:rPr>
          <w:lang w:val="hi_IN" w:bidi="hi_IN"/>
        </w:rPr>
      </w:r>
      <w:r>
        <w:rPr>
          <w:lang w:val="hi_IN" w:bidi="hi_IN"/>
        </w:rPr>
        <w:t>पिछले भाग में, यूहन्ना ने तीन झूठी बातों का उल्लेख किया हैं जो झूठे शिक्षकों—सैम और सैली जैसे लोगों ने अपने बारे में कही थीं। इस बार, यूहन्ना तीन अन्य झूठी बातों का उल्लेख करता है:</w:t>
      </w:r>
    </w:p>
    <w:p>
      <w:pPr>
        <w:pStyle w:val="ListBullet"/>
        <w:spacing w:line="240" w:lineRule="auto"/>
        <w:ind w:left="720"/>
      </w:pPr>
      <w:r>
        <w:rPr>
          <w:lang w:val="hi_IN" w:bidi="hi_IN"/>
        </w:rPr>
      </w:r>
      <w:r>
        <w:rPr>
          <w:lang w:val="hi_IN" w:bidi="hi_IN"/>
        </w:rPr>
        <w:t>झूठे विश्वासी कहते हैं कि वे परमेश्वर को जानते हैं।</w:t>
      </w:r>
    </w:p>
    <w:p>
      <w:pPr>
        <w:pStyle w:val="ListBullet"/>
        <w:spacing w:line="240" w:lineRule="auto"/>
        <w:ind w:left="720"/>
      </w:pPr>
      <w:r>
        <w:rPr>
          <w:lang w:val="hi_IN" w:bidi="hi_IN"/>
        </w:rPr>
      </w:r>
      <w:r>
        <w:rPr>
          <w:lang w:val="hi_IN" w:bidi="hi_IN"/>
        </w:rPr>
        <w:t>झूठे विश्वासी कहते हैं कि वे परमेश्वर में बने रहते हैं।</w:t>
      </w:r>
    </w:p>
    <w:p>
      <w:pPr>
        <w:pStyle w:val="ListBullet"/>
        <w:spacing w:line="240" w:lineRule="auto"/>
        <w:ind w:left="720"/>
      </w:pPr>
      <w:r>
        <w:rPr>
          <w:lang w:val="hi_IN" w:bidi="hi_IN"/>
        </w:rPr>
      </w:r>
      <w:r>
        <w:rPr>
          <w:lang w:val="hi_IN" w:bidi="hi_IN"/>
        </w:rPr>
        <w:t>झूठे विश्वासी कहते हैं कि वे ज्योति में बने रहते हैं।</w:t>
      </w:r>
    </w:p>
    <w:p>
      <w:pPr/>
      <w:r>
        <w:rPr>
          <w:lang w:val="hi_IN" w:bidi="hi_IN"/>
        </w:rPr>
      </w:r>
      <w:r>
        <w:rPr>
          <w:lang w:val="hi_IN" w:bidi="hi_IN"/>
        </w:rPr>
        <w:t>यहाँ रुकें और इन तीन अलग-अलग बातों का अभिनय करें जो झूठे विश्वासी अपने बारे में कहते हैं। इस ऑडियो को यहाँ रोकें।</w:t>
      </w:r>
    </w:p>
    <w:p>
      <w:pPr/>
      <w:r>
        <w:rPr>
          <w:lang w:val="hi_IN" w:bidi="hi_IN"/>
        </w:rPr>
      </w:r>
      <w:r>
        <w:rPr>
          <w:lang w:val="hi_IN" w:bidi="hi_IN"/>
        </w:rPr>
        <w:t>पिछले भाग में, यूहन्ना ने इस वाक्यांश को तीन बार दोहराया, "यदि हम कहें कि...." इस भाग में, यूहन्ना अलग-अलग शब्दों का उपयोग करता है और तीन बार "</w:t>
      </w:r>
      <w:r>
        <w:rPr>
          <w:b/>
          <w:lang w:val="hi_IN" w:bidi="hi_IN"/>
        </w:rPr>
        <w:t>जो कहता है</w:t>
      </w:r>
      <w:r>
        <w:rPr>
          <w:lang w:val="hi_IN" w:bidi="hi_IN"/>
        </w:rPr>
        <w:t>..." दोहराता है ताकि वह तीन झूठी बातों के बारे में बात कर सके जो झूठे विश्वासी अपने बारे में कहते हैं। जैसा कि हमने परिचय में उल्लेख किया है, यूहन्ना तीन के समूह को पसंद करता है! और यूहन्ना एक ही बात अलग-अलग शब्दों में कहना भी पसंद करता है।</w:t>
      </w:r>
    </w:p>
    <w:p>
      <w:pPr/>
      <w:r>
        <w:rPr>
          <w:lang w:val="hi_IN" w:bidi="hi_IN"/>
        </w:rPr>
      </w:r>
      <w:r>
        <w:rPr>
          <w:lang w:val="hi_IN" w:bidi="hi_IN"/>
        </w:rPr>
        <w:t xml:space="preserve">यूहन्ना इस भाग में दो बार </w:t>
      </w:r>
      <w:r>
        <w:rPr>
          <w:b/>
          <w:lang w:val="hi_IN" w:bidi="hi_IN"/>
        </w:rPr>
        <w:t>"हम निश्चित हो सकते हैं"</w:t>
      </w:r>
      <w:r>
        <w:rPr>
          <w:lang w:val="hi_IN" w:bidi="hi_IN"/>
        </w:rPr>
        <w:t xml:space="preserve"> वाक्यांश का उपयोग करता है। हम निश्चित हो सकते हैं कि यदि हम परमेश्वर की आज्ञाओं का पालन करते हैं, तो हम परमेश्वर को जानते हैं। और, यदि हम यीशु की तरह जीते हैं, तो हम निश्चित हो सकते हैं कि हम परमेश्वर में हैं।</w:t>
      </w:r>
    </w:p>
    <w:p>
      <w:pPr/>
      <w:r>
        <w:rPr>
          <w:lang w:val="hi_IN" w:bidi="hi_IN"/>
        </w:rPr>
      </w:r>
      <w:r>
        <w:rPr>
          <w:lang w:val="hi_IN" w:bidi="hi_IN"/>
        </w:rPr>
        <w:t>इस भाग के अन्त में यूहन्ना कुछ सकारात्मक-नकारात्मक जोड़ों का प्रयोग करता है, अर्थात् ऐसे वाक्यों का जो लगभग एक ही बात कहते हैं, परन्तु उनमें से एक सकारात्मक होता है और दूसरा नकारात्मक, या इसका उलटा। जब आप इस अनुवाद को फिर से सुनने वाले हैं, तो देखें कि क्या आप इन्हें पहचान सकते हैं!</w:t>
      </w:r>
    </w:p>
    <w:p>
      <w:pPr/>
      <w:r>
        <w:rPr>
          <w:lang w:val="hi_IN" w:bidi="hi_IN"/>
        </w:rPr>
      </w:r>
      <w:r>
        <w:rPr>
          <w:lang w:val="hi_IN" w:bidi="hi_IN"/>
        </w:rPr>
        <w:t>यूहन्ना शायद पुनरावृत्ति और जोड़े का उपयोग करता है ताकि लोग यूहन्ना के संदेश को बेहतर ढंग से याद रख सकें।</w:t>
      </w:r>
    </w:p>
    <w:p>
      <w:pPr/>
      <w:r>
        <w:rPr>
          <w:lang w:val="hi_IN" w:bidi="hi_IN"/>
        </w:rPr>
      </w:r>
      <w:r>
        <w:rPr>
          <w:lang w:val="hi_IN" w:bidi="hi_IN"/>
        </w:rPr>
        <w:t>यहाँ रुकें और इस भाग का अनुवाद एक बार फिर सुनें। दोहराव और जोड़े के लिए ध्यानपूर्वक सुनें। लेकिन ध्यान रखें कि जो अनुवाद आप सुन रहे हैं, वह शायद स्पष्ट रूप से दोहराव या जोड़े नहीं दिखाता है। इस ऑडियो को यहाँ रोकें।</w:t>
      </w:r>
    </w:p>
    <w:p>
      <w:pPr/>
      <w:r>
        <w:rPr>
          <w:lang w:val="hi_IN" w:bidi="hi_IN"/>
        </w:rPr>
      </w:r>
      <w:r>
        <w:rPr>
          <w:lang w:val="hi_IN" w:bidi="hi_IN"/>
        </w:rPr>
        <w:t>अब पूरे भाग को कथापट, वस्तुओं, या अभिनय का उपयोग करके दृश्य रूप में प्रस्तुत कीजिए।</w:t>
      </w:r>
      <w:r>
        <w:rPr>
          <w:lang w:val="hi_IN" w:bidi="hi_IN"/>
        </w:rPr>
      </w:r>
    </w:p>
    <w:p>
      <w:pPr>
        <w:pStyle w:val="Heading3"/>
      </w:pPr>
      <w:r>
        <w:rPr>
          <w:lang w:val="hi_IN" w:bidi="hi_IN"/>
        </w:rPr>
        <w:t>पाठ को नाटकीय रूप देना</w:t>
      </w:r>
    </w:p>
    <w:p>
      <w:pPr/>
      <w:r>
        <w:rPr>
          <w:lang w:val="hi_IN" w:bidi="hi_IN"/>
        </w:rPr>
      </w:r>
      <w:r>
        <w:rPr>
          <w:lang w:val="hi_IN" w:bidi="hi_IN"/>
        </w:rPr>
        <w:t>1 यूहन्ना 2:3–11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उपदेश देता है</w:t>
      </w:r>
    </w:p>
    <w:p>
      <w:pPr>
        <w:pStyle w:val="ListBullet"/>
        <w:spacing w:line="240" w:lineRule="auto"/>
        <w:ind w:left="720"/>
      </w:pPr>
      <w:r>
        <w:rPr>
          <w:lang w:val="hi_IN" w:bidi="hi_IN"/>
        </w:rPr>
      </w:r>
      <w:r>
        <w:rPr>
          <w:lang w:val="hi_IN" w:bidi="hi_IN"/>
        </w:rPr>
        <w:t>वे लोग जो यूहन्ना का उपदेश सुन रहे हैं</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यीशु, हालाँकि यूहन्ना यीशु के नाम का उपयोग नहीं करता है</w:t>
      </w:r>
    </w:p>
    <w:p>
      <w:pPr>
        <w:pStyle w:val="ListBullet"/>
        <w:spacing w:line="240" w:lineRule="auto"/>
        <w:ind w:left="720"/>
      </w:pPr>
      <w:r>
        <w:rPr>
          <w:lang w:val="hi_IN" w:bidi="hi_IN"/>
        </w:rPr>
      </w:r>
      <w:r>
        <w:rPr>
          <w:lang w:val="hi_IN" w:bidi="hi_IN"/>
        </w:rPr>
        <w:t>वे लोग जो परमेश्वर की आज्ञाओं का पालन नहीं करते हैं, भले ही वे कहते हैं कि वे परमेश्वर को जानते हैं</w:t>
      </w:r>
    </w:p>
    <w:p>
      <w:pPr>
        <w:pStyle w:val="ListBullet"/>
        <w:spacing w:line="240" w:lineRule="auto"/>
        <w:ind w:left="720"/>
      </w:pPr>
      <w:r>
        <w:rPr>
          <w:lang w:val="hi_IN" w:bidi="hi_IN"/>
        </w:rPr>
      </w:r>
      <w:r>
        <w:rPr>
          <w:lang w:val="hi_IN" w:bidi="hi_IN"/>
        </w:rPr>
        <w:t>वे लोग जो परमेश्वर की आज्ञा मानते हैं और अन्य विश्वासियों से प्रेम करते हैं</w:t>
      </w:r>
    </w:p>
    <w:p>
      <w:pPr>
        <w:pStyle w:val="ListBullet"/>
        <w:spacing w:line="240" w:lineRule="auto"/>
        <w:ind w:left="720"/>
      </w:pPr>
      <w:r>
        <w:rPr>
          <w:lang w:val="hi_IN" w:bidi="hi_IN"/>
        </w:rPr>
      </w:r>
      <w:r>
        <w:rPr>
          <w:lang w:val="hi_IN" w:bidi="hi_IN"/>
        </w:rPr>
        <w:t>और वे लोग जो अन्य विश्वासियों से नफरत करते हैं, भले ही वे कहते हैं कि वे प्रकाश में हैं</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प्रवाह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बिन्दुओं पर, नाटक को रोककर उस पात्र की भूमिका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प्रतिक्रियाएँ निम्नलिखित हैं।</w:t>
      </w:r>
    </w:p>
    <w:p>
      <w:pPr/>
      <w:r>
        <w:rPr>
          <w:lang w:val="hi_IN" w:bidi="hi_IN"/>
        </w:rPr>
      </w:r>
      <w:r>
        <w:rPr>
          <w:lang w:val="hi_IN" w:bidi="hi_IN"/>
        </w:rPr>
        <w:t>यूहन्ना इस तरह कुछ कहता है:</w:t>
      </w:r>
    </w:p>
    <w:p>
      <w:pPr/>
      <w:r>
        <w:rPr>
          <w:lang w:val="hi_IN" w:bidi="hi_IN"/>
        </w:rPr>
      </w:r>
      <w:r>
        <w:rPr>
          <w:lang w:val="hi_IN" w:bidi="hi_IN"/>
        </w:rPr>
        <w:t>"यदि हम परमेश्वर के अच्छे नियमों का पालन करते हैं, तो हम निश्चित हो सकते हैं कि हम परमेश्वर को जानते हैं। इसलिए आप कैसे जानते हैं कि कोई व्यक्ति वास्तव में परमेश्वर को जानता है या नहीं? आप इस व्यक्ति के व्यवहार को देख सकते हैं! यदि कोई परमेश्वर के अच्छे नियमों का पालन करता है, तो यह व्यक्ति वास्तव में परमेश्वर को जानता है! परमेश्वर का प्रेम इस व्यक्ति में सिद्ध हो गया है। लेकिन जो कोई कहता है कि वह परमेश्वर को जानता है, परन्तु परमेश्वर की बात का पालन नहीं करता है, वह झूठ बोल रहा है। यह सच नहीं है कि उनका परमेश्वर के साथ सम्बन्ध है! यदि हम यीशु की तरह व्यवहार करते हैं, तो हम निश्चित हो सकते हैं कि हम परमेश्वर में हैं। इसलिए, जो कोई कहता है कि वह परमेश्वर के साथ रहता है, उसे भी यीशु के समान व्यवहार करना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की भूमिका निभाने वाले व्यक्ति से पूछें, "आप क्या सोच रहे हैं?" वह व्यक्ति इस तरह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b/>
          <w:lang w:val="hi_IN" w:bidi="hi_IN"/>
        </w:rPr>
        <w:t>कुछ लोग कहते हैं कि वे परमेश्वर को जानते हैं, परन्तु यह सच नहीं है! मैं चाहता हूँ कि विश्वासी जानें कि वे कैसे पहचान सकते हैं कि कोई व्यक्ति वास्तव में परमेश्वर को जानता है या नहीं।</w:t>
      </w:r>
    </w:p>
    <w:p>
      <w:pPr/>
      <w:r>
        <w:rPr>
          <w:lang w:val="hi_IN" w:bidi="hi_IN"/>
        </w:rPr>
      </w:r>
      <w:r>
        <w:rPr>
          <w:b/>
          <w:lang w:val="hi_IN" w:bidi="hi_IN"/>
        </w:rPr>
        <w:t>यूहन्ना के श्रोताओं का अभिनय करने वाले लोगों से पूछें, "आप क्या सोच रहे हैं?" लोग इस तरह से उत्तर दे सकते हैं:</w:t>
      </w:r>
    </w:p>
    <w:p>
      <w:pPr>
        <w:pStyle w:val="ListBullet"/>
        <w:spacing w:line="240" w:lineRule="auto"/>
        <w:ind w:left="720"/>
      </w:pPr>
      <w:r>
        <w:rPr>
          <w:lang w:val="hi_IN" w:bidi="hi_IN"/>
        </w:rPr>
      </w:r>
      <w:r>
        <w:rPr>
          <w:b/>
          <w:lang w:val="hi_IN" w:bidi="hi_IN"/>
        </w:rPr>
        <w:t>हमें खुशी है कि हम सीख सकते हैं कि हम कैसे पहचान सकते हैं कि लोग वास्तव में परमेश्वर को जानते हैं या नहीं; या</w:t>
      </w:r>
    </w:p>
    <w:p>
      <w:pPr>
        <w:pStyle w:val="ListBullet"/>
        <w:spacing w:line="240" w:lineRule="auto"/>
        <w:ind w:left="720"/>
      </w:pPr>
      <w:r>
        <w:rPr>
          <w:lang w:val="hi_IN" w:bidi="hi_IN"/>
        </w:rPr>
      </w:r>
      <w:r>
        <w:rPr>
          <w:b/>
          <w:lang w:val="hi_IN" w:bidi="hi_IN"/>
        </w:rPr>
        <w:t>मुझे खुशी है कि मैं सीख रहा हूँ कि मुझे परमेश्वर की आज्ञा माननी होगी! मैं नहीं जानता था कि परमेश्वर की इच्छा के अनुसार चलना महत्त्वपूर्ण है।</w:t>
      </w:r>
    </w:p>
    <w:p>
      <w:pPr/>
      <w:r>
        <w:rPr>
          <w:lang w:val="hi_IN" w:bidi="hi_IN"/>
        </w:rPr>
      </w:r>
      <w:r>
        <w:rPr>
          <w:lang w:val="hi_IN" w:bidi="hi_IN"/>
        </w:rPr>
        <w:t>यूहन्ना इस तरह कुछ कहता है:</w:t>
      </w:r>
    </w:p>
    <w:p>
      <w:pPr/>
      <w:r>
        <w:rPr>
          <w:lang w:val="hi_IN" w:bidi="hi_IN"/>
        </w:rPr>
      </w:r>
      <w:r>
        <w:rPr>
          <w:lang w:val="hi_IN" w:bidi="hi_IN"/>
        </w:rPr>
        <w:t>"प्रिय मित्रों, आपको एक-दूसरे से प्रेम करना चाहिए। यह कोई ऐसी चीज़ नहीं है जिसे आप अभी तक नहीं जानते हैं। यह एक पुरानी आज्ञा है। लेकिन यह एक नई आज्ञा भी है! यीशु ने वही किया जो यह आज्ञा हमें करने के लिए कहती है। आप भी वही कर रहे हैं जो यह आज्ञा हमें करने के लिए कहती है। इसी कारण हम देख सकते हैं कि बुराई का अन्धकार पहले ही दूर होना आरम्भ हो गया है! हम अब भी परमेश्वर के सच्चे प्रकाश को चमकना आरम्भ होते हुए देख सकते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की भूमिका निभाने वाले व्यक्ति से पूछें, "आप क्या सोच रहे हैं?" वह व्यक्ति इस तरह उत्तर दे सकता है:</w:t>
      </w:r>
    </w:p>
    <w:p>
      <w:pPr>
        <w:pStyle w:val="ListBullet"/>
        <w:spacing w:line="240" w:lineRule="auto"/>
        <w:ind w:left="720"/>
      </w:pPr>
      <w:r>
        <w:rPr>
          <w:lang w:val="hi_IN" w:bidi="hi_IN"/>
        </w:rPr>
      </w:r>
      <w:r>
        <w:rPr>
          <w:lang w:val="hi_IN" w:bidi="hi_IN"/>
        </w:rPr>
        <w:t>यूहन्ना के श्रोताओं का अभिनय करने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यूहन्ना इस तरह कुछ कहता है:</w:t>
      </w:r>
    </w:p>
    <w:p>
      <w:pPr/>
      <w:r>
        <w:rPr>
          <w:lang w:val="hi_IN" w:bidi="hi_IN"/>
        </w:rPr>
      </w:r>
      <w:r>
        <w:rPr>
          <w:lang w:val="hi_IN" w:bidi="hi_IN"/>
        </w:rPr>
        <w:t>"लेकिन यदि आप एक-दूसरे से प्रेम नहीं करते हैं, तो आप अभी भी अंधकार में चल रहे हैं। जो कोई कहता है कि वह परमेश्वर की ज्योति में चल रहा है, परन्तु साथ ही किसी दूसरे विश्वासी से नफरत करता है, वह ऐसा है मानो लोग अंधकार में ठोकर खाते हो। वे नहीं जानते कि वे कहाँ जा रहे हैं! लेकिन यदि आप एक-दूसरे से प्रेम करते हैं, तो आप परमेश्वर की ज्योति में चल रहे हैं। तब आप अन्धकार में ठोकर नहीं खाएँगे, और आप आसानी से पाप नहीं करेंगे।"</w:t>
      </w:r>
    </w:p>
    <w:p>
      <w:pPr/>
      <w:r>
        <w:rPr>
          <w:lang w:val="hi_IN" w:bidi="hi_IN"/>
        </w:rPr>
      </w:r>
      <w:r>
        <w:rPr>
          <w:b/>
          <w:lang w:val="hi_IN" w:bidi="hi_IN"/>
        </w:rPr>
        <w:t>यूहन्ना के श्रोताओं का अभिनय करने वाले लोगों से पूछें: "आप क्या सोच रहे हैं?" लोग इस तरह से उत्तर दे सकते हैं:</w:t>
      </w:r>
    </w:p>
    <w:p>
      <w:pPr>
        <w:pStyle w:val="ListBullet"/>
        <w:spacing w:line="240" w:lineRule="auto"/>
        <w:ind w:left="720"/>
      </w:pPr>
      <w:r>
        <w:rPr>
          <w:lang w:val="hi_IN" w:bidi="hi_IN"/>
        </w:rPr>
      </w:r>
      <w:r>
        <w:rPr>
          <w:b/>
          <w:lang w:val="hi_IN" w:bidi="hi_IN"/>
        </w:rPr>
        <w:t>मैं परमेश्वर की ज्योति में चलना चाहता हूँ! मैं अपने साथी विश्वासियों से प्रेम करने की पूरी कोशिश करना चाहता हूँ। मैं पाप नहीं करना चाहता हूँ; या</w:t>
      </w:r>
    </w:p>
    <w:p>
      <w:pPr>
        <w:pStyle w:val="ListBullet"/>
        <w:spacing w:line="240" w:lineRule="auto"/>
        <w:ind w:left="720"/>
      </w:pPr>
      <w:r>
        <w:rPr>
          <w:lang w:val="hi_IN" w:bidi="hi_IN"/>
        </w:rPr>
      </w:r>
      <w:r>
        <w:rPr>
          <w:b/>
          <w:lang w:val="hi_IN" w:bidi="hi_IN"/>
        </w:rPr>
        <w:t>मेरी कलीसिया में कुछ लोग हैं जिनसे मैं प्रेम नहीं करता हूँ। अब मुझे पता चला है कि परमेश्वर यह नहीं चाहता है। मैं अन्धकार में नहीं चलना चाहता और न ही पाप करना चाहता हूँ! मैं परमेश्वर के साथ सम्बन्ध रखना चाहता हूँ और ज्योति में चलना चाहता हूँ, और अन्य विश्वासियों से प्रेम करना चाहता हूँ।</w:t>
      </w:r>
      <w:r>
        <w:rPr>
          <w:lang w:val="hi_IN" w:bidi="hi_IN"/>
        </w:rPr>
      </w:r>
    </w:p>
    <w:p>
      <w:pPr>
        <w:pStyle w:val="Heading3"/>
      </w:pPr>
      <w:r>
        <w:rPr>
          <w:lang w:val="hi_IN" w:bidi="hi_IN"/>
        </w:rPr>
        <w:t>आवश्यक जानकारी</w:t>
      </w:r>
    </w:p>
    <w:p>
      <w:pPr/>
      <w:r>
        <w:rPr>
          <w:lang w:val="hi_IN" w:bidi="hi_IN"/>
        </w:rPr>
      </w:r>
      <w:r>
        <w:rPr>
          <w:lang w:val="hi_IN" w:bidi="hi_IN"/>
        </w:rPr>
        <w:t>आवश्यक जानकारी (1 यूहन्ना 2:3–11)</w:t>
      </w:r>
    </w:p>
    <w:p>
      <w:pPr/>
      <w:r>
        <w:rPr>
          <w:lang w:val="hi_IN" w:bidi="hi_IN"/>
        </w:rPr>
      </w:r>
      <w:r>
        <w:rPr>
          <w:lang w:val="hi_IN" w:bidi="hi_IN"/>
        </w:rPr>
        <w:t>1 यूहन्ना 2:3–11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वाक्यांशों पर चर्चा करेगा।</w:t>
      </w:r>
    </w:p>
    <w:p>
      <w:pPr/>
      <w:r>
        <w:rPr>
          <w:lang w:val="hi_IN" w:bidi="hi_IN"/>
        </w:rPr>
      </w:r>
      <w:r>
        <w:rPr>
          <w:lang w:val="hi_IN" w:bidi="hi_IN"/>
        </w:rPr>
        <w:t xml:space="preserve">यूहन्ना कहता है कि यदि हम परमेश्वर की आज्ञाओं का पालन करते हैं, तो हमें निश्चित रूप से पता चलता है कि हम परमेश्वर को जानते हैं। यदि आप परमेश्वर को जानते हैं, तो आपका परमेश्वर के साथ एक सम्बन्ध है। आप केवल परमेश्वर के </w:t>
      </w:r>
      <w:r>
        <w:rPr>
          <w:b/>
          <w:lang w:val="hi_IN" w:bidi="hi_IN"/>
        </w:rPr>
        <w:t>बारे में</w:t>
      </w:r>
      <w:r>
        <w:rPr>
          <w:lang w:val="hi_IN" w:bidi="hi_IN"/>
        </w:rPr>
        <w:t xml:space="preserve"> नहीं जानते हैं, बल्कि उसके साथ आपका घनिष्ठ संबंध है।</w:t>
      </w:r>
    </w:p>
    <w:p>
      <w:pPr/>
      <w:r>
        <w:rPr>
          <w:lang w:val="hi_IN" w:bidi="hi_IN"/>
        </w:rPr>
      </w:r>
      <w:r>
        <w:rPr>
          <w:lang w:val="hi_IN" w:bidi="hi_IN"/>
        </w:rPr>
        <w:t xml:space="preserve">यहाँ रुकें और चर्चा करें कि आप परमेश्वर को </w:t>
      </w:r>
      <w:r>
        <w:rPr>
          <w:b/>
          <w:lang w:val="hi_IN" w:bidi="hi_IN"/>
        </w:rPr>
        <w:t>जानते हैं</w:t>
      </w:r>
      <w:r>
        <w:rPr>
          <w:lang w:val="hi_IN" w:bidi="hi_IN"/>
        </w:rPr>
        <w:t xml:space="preserve"> के लिए किस शब्द या वाक्यांश का उपयोग करेंगे। इस ऑडियो को यहाँ रोकें।</w:t>
      </w:r>
    </w:p>
    <w:p>
      <w:pPr/>
      <w:r>
        <w:rPr>
          <w:lang w:val="hi_IN" w:bidi="hi_IN"/>
        </w:rPr>
      </w:r>
      <w:r>
        <w:rPr>
          <w:lang w:val="hi_IN" w:bidi="hi_IN"/>
        </w:rPr>
        <w:t>यदि हम परमेश्वर की आज्ञाओं का पालन करते हैं, तो हम दिखाते हैं कि हम परमेश्वर को जानते हैं। परमेश्वर की आज्ञाओं का अर्थ उन सभी अच्छी आज्ञाओं और निर्देशों से है जो परमेश्वर ने दिए हैं।</w:t>
      </w:r>
    </w:p>
    <w:p>
      <w:pPr/>
      <w:r>
        <w:rPr>
          <w:lang w:val="hi_IN" w:bidi="hi_IN"/>
        </w:rPr>
      </w:r>
      <w:r>
        <w:rPr>
          <w:lang w:val="hi_IN" w:bidi="hi_IN"/>
        </w:rPr>
        <w:t xml:space="preserve">यहाँ रुकें और चर्चा करें कि आप परमेश्वर की </w:t>
      </w:r>
      <w:r>
        <w:rPr>
          <w:b/>
          <w:lang w:val="hi_IN" w:bidi="hi_IN"/>
        </w:rPr>
        <w:t>आज्ञाओं</w:t>
      </w:r>
      <w:r>
        <w:rPr>
          <w:lang w:val="hi_IN" w:bidi="hi_IN"/>
        </w:rPr>
        <w:t xml:space="preserve"> के लिए किस शब्द या वाक्यांश का उपयोग करेंगे। उसी शब्द का उपयोग करें जो आपने अन्य भागों में उपयोग किया है। आज्ञा शब्द मुख्य शब्दावली में है। इस ऑडियो को यहाँ रोकें।</w:t>
      </w:r>
    </w:p>
    <w:p>
      <w:pPr/>
      <w:r>
        <w:rPr>
          <w:lang w:val="hi_IN" w:bidi="hi_IN"/>
        </w:rPr>
      </w:r>
      <w:r>
        <w:rPr>
          <w:lang w:val="hi_IN" w:bidi="hi_IN"/>
        </w:rPr>
        <w:t xml:space="preserve">जो कोई परमेश्वर या यीशु में है, वह परमेश्वर के साथ अच्छा संबंध रखता है। जो व्यक्ति "यीशु में बना रहता है," वह </w:t>
      </w:r>
      <w:r>
        <w:rPr>
          <w:b/>
          <w:lang w:val="hi_IN" w:bidi="hi_IN"/>
        </w:rPr>
        <w:t>लगातार</w:t>
      </w:r>
      <w:r>
        <w:rPr>
          <w:lang w:val="hi_IN" w:bidi="hi_IN"/>
        </w:rPr>
        <w:t xml:space="preserve"> उसके साथ अपना संबंध बनाए रखता है और परमेश्वर की बात मानता है। यूहन्ना अपने उपदेश में "बना रहना" शब्द का बार-बार उपयोग करता है।</w:t>
      </w:r>
    </w:p>
    <w:p>
      <w:pPr/>
      <w:r>
        <w:rPr>
          <w:lang w:val="hi_IN" w:bidi="hi_IN"/>
        </w:rPr>
      </w:r>
      <w:r>
        <w:rPr>
          <w:lang w:val="hi_IN" w:bidi="hi_IN"/>
        </w:rPr>
        <w:t xml:space="preserve">यहाँ रुककर याद करें कि किसी के परमेश्वर में होने को और किसी के </w:t>
      </w:r>
      <w:r>
        <w:rPr>
          <w:b/>
          <w:lang w:val="hi_IN" w:bidi="hi_IN"/>
        </w:rPr>
        <w:t>परमेश्वर</w:t>
      </w:r>
      <w:r>
        <w:rPr>
          <w:lang w:val="hi_IN" w:bidi="hi_IN"/>
        </w:rPr>
        <w:t xml:space="preserve"> में </w:t>
      </w:r>
      <w:r>
        <w:rPr>
          <w:b/>
          <w:lang w:val="hi_IN" w:bidi="hi_IN"/>
        </w:rPr>
        <w:t>बने रहने</w:t>
      </w:r>
      <w:r>
        <w:rPr>
          <w:lang w:val="hi_IN" w:bidi="hi_IN"/>
        </w:rPr>
        <w:t xml:space="preserve"> को आप अपनी भाषा में कैसे कहते हैं। इस ऑडियो को यहाँ रोकें।</w:t>
      </w:r>
    </w:p>
    <w:p>
      <w:pPr/>
      <w:r>
        <w:rPr>
          <w:lang w:val="hi_IN" w:bidi="hi_IN"/>
        </w:rPr>
      </w:r>
      <w:r>
        <w:rPr>
          <w:lang w:val="hi_IN" w:bidi="hi_IN"/>
        </w:rPr>
        <w:t>यदि कोई परमेश्वर की बात मानता है, या परमेश्वर के वचन का पालन करता है, तो उस व्यक्ति में परमेश्वर का प्रेम सिद्ध हो गया है। या इसका यह अर्थ भी हो सकता है कि यह व्यक्ति परमेश्वर से सिद्ध रीति से प्रेम करता है।</w:t>
      </w:r>
    </w:p>
    <w:p>
      <w:pPr/>
      <w:r>
        <w:rPr>
          <w:lang w:val="hi_IN" w:bidi="hi_IN"/>
        </w:rPr>
      </w:r>
      <w:r>
        <w:rPr>
          <w:lang w:val="hi_IN" w:bidi="hi_IN"/>
        </w:rPr>
        <w:t xml:space="preserve">यहाँ रुककर याद करें कि यदि कोई परमेश्वर की आज्ञा मानता है, तो अपनी भाषा में आप यह कैसे कहेंगे कि </w:t>
      </w:r>
      <w:r>
        <w:rPr>
          <w:b/>
          <w:lang w:val="hi_IN" w:bidi="hi_IN"/>
        </w:rPr>
        <w:t>परमेश्वर का प्रेम उस व्यक्ति में सिद्ध हो गया है</w:t>
      </w:r>
      <w:r>
        <w:rPr>
          <w:lang w:val="hi_IN" w:bidi="hi_IN"/>
        </w:rPr>
        <w:t xml:space="preserve">। यदि आप यहाँ "परमेश्वर के </w:t>
      </w:r>
      <w:r>
        <w:rPr>
          <w:b/>
          <w:lang w:val="hi_IN" w:bidi="hi_IN"/>
        </w:rPr>
        <w:t>वचन</w:t>
      </w:r>
      <w:r>
        <w:rPr>
          <w:lang w:val="hi_IN" w:bidi="hi_IN"/>
        </w:rPr>
        <w:t>" या परमेश्वर के संदेश का उपयोग करते हैं, तो परमेश्वर के वचन के लिए उन्हीं शब्दों या वाक्यांश का उपयोग करें जिनका उपयोग आपने पिछले भाग में किया था। वचन मुख्य शब्दावली में है। सिद्ध के बारे में अधिक जानकारी के लिए मुख्य शब्दावली देखें। इस ऑडियो को यहाँ रोकें।</w:t>
      </w:r>
    </w:p>
    <w:p>
      <w:pPr/>
      <w:r>
        <w:rPr>
          <w:lang w:val="hi_IN" w:bidi="hi_IN"/>
        </w:rPr>
      </w:r>
      <w:r>
        <w:rPr>
          <w:lang w:val="hi_IN" w:bidi="hi_IN"/>
        </w:rPr>
        <w:t>जो व्यक्ति कहता है कि वह यीशु में बना रहता है, उसे उसी प्रकार चलना चाहिए जैसे यीशु चला। यीशु की तरह चलने का मतलब है वे काम करना जो यीशु करता है और वैसा व्यवहार करना जैसा यीशु करता है।</w:t>
      </w:r>
    </w:p>
    <w:p>
      <w:pPr/>
      <w:r>
        <w:rPr>
          <w:lang w:val="hi_IN" w:bidi="hi_IN"/>
        </w:rPr>
      </w:r>
      <w:r>
        <w:rPr>
          <w:lang w:val="hi_IN" w:bidi="hi_IN"/>
        </w:rPr>
        <w:t xml:space="preserve">यहाँ रुकें और चर्चा करें कि आप कैसे कहेंगे कि लोगों को </w:t>
      </w:r>
      <w:r>
        <w:rPr>
          <w:b/>
          <w:lang w:val="hi_IN" w:bidi="hi_IN"/>
        </w:rPr>
        <w:t>यीशु की तरह चलना चाहिए</w:t>
      </w:r>
      <w:r>
        <w:rPr>
          <w:lang w:val="hi_IN" w:bidi="hi_IN"/>
        </w:rPr>
        <w:t>। इस ऑडियो को यहाँ रोकें।</w:t>
      </w:r>
    </w:p>
    <w:p>
      <w:pPr/>
      <w:r>
        <w:rPr>
          <w:lang w:val="hi_IN" w:bidi="hi_IN"/>
        </w:rPr>
      </w:r>
      <w:r>
        <w:rPr>
          <w:lang w:val="hi_IN" w:bidi="hi_IN"/>
        </w:rPr>
        <w:t>यूहन्ना अपने श्रोताओं को प्रिय कहता है। इसका अर्थ है कि यूहन्ना उन लोगों से प्रेम करता है जिनको वह लिख रहा है। इसका अर्थ यह भी हो सकता है कि परमेश्वर लोगों से प्रेम करता है, या दोनों ही अर्थ हो सकते हैं। यूहन्ना का अर्थ है कि उसके श्रोता यूहन्ना के प्रिय मित्र हैं। यूहन्ना अपने सुनने वालों से बहुत प्रेम और नम्रता के साथ बात करता है।</w:t>
      </w:r>
    </w:p>
    <w:p>
      <w:pPr/>
      <w:r>
        <w:rPr>
          <w:lang w:val="hi_IN" w:bidi="hi_IN"/>
        </w:rPr>
      </w:r>
      <w:r>
        <w:rPr>
          <w:lang w:val="hi_IN" w:bidi="hi_IN"/>
        </w:rPr>
        <w:t xml:space="preserve">यहाँ रुकें और चर्चा करें कि आप अपनी भाषा में कैसे कहेंगे कि यूहन्ना लोगों को </w:t>
      </w:r>
      <w:r>
        <w:rPr>
          <w:b/>
          <w:lang w:val="hi_IN" w:bidi="hi_IN"/>
        </w:rPr>
        <w:t>प्रिय</w:t>
      </w:r>
      <w:r>
        <w:rPr>
          <w:lang w:val="hi_IN" w:bidi="hi_IN"/>
        </w:rPr>
        <w:t xml:space="preserve"> कहता है। इस ऑडियो को यहाँ रोकें।</w:t>
      </w:r>
    </w:p>
    <w:p>
      <w:pPr/>
      <w:r>
        <w:rPr>
          <w:lang w:val="hi_IN" w:bidi="hi_IN"/>
        </w:rPr>
      </w:r>
      <w:r>
        <w:rPr>
          <w:lang w:val="hi_IN" w:bidi="hi_IN"/>
        </w:rPr>
        <w:t>यूहन्ना कोई नई आज्ञा नहीं लिख रहा है और न ही दे रहा है। यूहन्ना विश्वासियों को एक आज्ञा दे रहा है जो वे पहले से जानते हैं। विश्वासी इस आज्ञा को आरंभ से ही जानते हैं। इसका अर्थ है कि विश्वासी उस समय से इस आज्ञा को जानते हैं जब वे यीशु के अनुयायी बने।</w:t>
      </w:r>
    </w:p>
    <w:p>
      <w:pPr/>
      <w:r>
        <w:rPr>
          <w:lang w:val="hi_IN" w:bidi="hi_IN"/>
        </w:rPr>
      </w:r>
      <w:r>
        <w:rPr>
          <w:lang w:val="hi_IN" w:bidi="hi_IN"/>
        </w:rPr>
        <w:t xml:space="preserve">यहाँ रुककर चर्चा करें कि अपनी भाषा में आप यह कैसे कहेंगे कि विश्वासी इस आज्ञा को आरंभ से जानते हैं, या उन्हें यह आज्ञा </w:t>
      </w:r>
      <w:r>
        <w:rPr>
          <w:b/>
          <w:lang w:val="hi_IN" w:bidi="hi_IN"/>
        </w:rPr>
        <w:t>आरंभ से</w:t>
      </w:r>
      <w:r>
        <w:rPr>
          <w:lang w:val="hi_IN" w:bidi="hi_IN"/>
        </w:rPr>
        <w:t xml:space="preserve"> मिली हुई है। इस ऑडियो को यहाँ रोकें।</w:t>
      </w:r>
    </w:p>
    <w:p>
      <w:pPr/>
      <w:r>
        <w:rPr>
          <w:lang w:val="hi_IN" w:bidi="hi_IN"/>
        </w:rPr>
      </w:r>
      <w:r>
        <w:rPr>
          <w:lang w:val="hi_IN" w:bidi="hi_IN"/>
        </w:rPr>
        <w:t>जो अपने भाई से नफरत रखता है, वह अंधकार में चलता है। 'भाई' का अर्थ है कोई अन्य व्यक्ति जो विश्वासी है, चाहे वह पुरुष हो या स्त्री। विश्वासी परमेश्वर के परिवार के सदस्य हैं। परमेश्वर सभी विश्वासियों का पिता है। इसलिए विश्वासी एक दूसरे को भाई और बहन कहते हैं।</w:t>
      </w:r>
    </w:p>
    <w:p>
      <w:pPr/>
      <w:r>
        <w:rPr>
          <w:lang w:val="hi_IN" w:bidi="hi_IN"/>
        </w:rPr>
      </w:r>
      <w:r>
        <w:rPr>
          <w:lang w:val="hi_IN" w:bidi="hi_IN"/>
        </w:rPr>
        <w:t xml:space="preserve">यहाँ रुकें और चर्चा करें कि आप इस भाग में </w:t>
      </w:r>
      <w:r>
        <w:rPr>
          <w:b/>
          <w:lang w:val="hi_IN" w:bidi="hi_IN"/>
        </w:rPr>
        <w:t>भाई</w:t>
      </w:r>
      <w:r>
        <w:rPr>
          <w:lang w:val="hi_IN" w:bidi="hi_IN"/>
        </w:rPr>
        <w:t xml:space="preserve"> के लिए किस शब्द या वाक्यांश का उपयोग करेंगे। सुनिश्चित करें कि स्त्री और पुरुष दोनों समझें कि यह शब्द उनके बारे में है। इस ऑडियो को यहाँ रोकें।</w:t>
      </w:r>
    </w:p>
    <w:p>
      <w:pPr/>
      <w:r>
        <w:rPr>
          <w:lang w:val="hi_IN" w:bidi="hi_IN"/>
        </w:rPr>
      </w:r>
      <w:r>
        <w:rPr>
          <w:lang w:val="hi_IN" w:bidi="hi_IN"/>
        </w:rPr>
        <w:t xml:space="preserve">जो व्यक्ति अपने भाई या बहन से प्रेम करता है, वह ज्योति में बना रहता है। जब आप किसी से प्रेम करते हैं, तो आप उस व्यक्ति के लिए सबसे अच्छी बात चाहते हैं। आप उस व्यक्ति की बहुत चिंता करते हैं। आप इस व्यक्ति को चोट </w:t>
      </w:r>
      <w:r>
        <w:rPr>
          <w:b/>
          <w:lang w:val="hi_IN" w:bidi="hi_IN"/>
        </w:rPr>
        <w:t>न</w:t>
      </w:r>
      <w:r>
        <w:rPr>
          <w:lang w:val="hi_IN" w:bidi="hi_IN"/>
        </w:rPr>
        <w:t xml:space="preserve"> पहुँचाने के लिए वह सब कुछ करेंगे जो आप कर सकते हैं। आप इस व्यक्ति के साथ एक अच्छा सम्बन्ध बनाए रखना चाहते हैं। यह किसी व्यक्ति को </w:t>
      </w:r>
      <w:r>
        <w:rPr>
          <w:b/>
          <w:lang w:val="hi_IN" w:bidi="hi_IN"/>
        </w:rPr>
        <w:t>पसंद</w:t>
      </w:r>
      <w:r>
        <w:rPr>
          <w:lang w:val="hi_IN" w:bidi="hi_IN"/>
        </w:rPr>
        <w:t xml:space="preserve"> करने से अलग है। आप किसी व्यक्ति से प्रेम कर सकते हैं, भले ही आप उस व्यक्ति को बहुत अधिक पसंद न करते हों। यदि आप ज्योति में बने रहते हैं, तो आप परमेश्वर के साथ अपना अच्छा सम्बन्ध बनाए रखते हैं।</w:t>
      </w:r>
    </w:p>
    <w:p>
      <w:pPr/>
      <w:r>
        <w:rPr>
          <w:lang w:val="hi_IN" w:bidi="hi_IN"/>
        </w:rPr>
      </w:r>
      <w:r>
        <w:rPr>
          <w:lang w:val="hi_IN" w:bidi="hi_IN"/>
        </w:rPr>
        <w:t xml:space="preserve">यहाँ रुकें और चर्चा करें कि आप कैसे कहेंगे कि जो व्यक्ति अपने भाई या बहन से </w:t>
      </w:r>
      <w:r>
        <w:rPr>
          <w:b/>
          <w:lang w:val="hi_IN" w:bidi="hi_IN"/>
        </w:rPr>
        <w:t>प्रेम करता है</w:t>
      </w:r>
      <w:r>
        <w:rPr>
          <w:lang w:val="hi_IN" w:bidi="hi_IN"/>
        </w:rPr>
        <w:t>, वह ज्योति में बना रहता है। इस ऑडियो को यहाँ रोकें।</w:t>
      </w:r>
    </w:p>
    <w:p>
      <w:pPr/>
      <w:r>
        <w:rPr>
          <w:lang w:val="hi_IN" w:bidi="hi_IN"/>
        </w:rPr>
      </w:r>
      <w:r>
        <w:rPr>
          <w:lang w:val="hi_IN" w:bidi="hi_IN"/>
        </w:rPr>
        <w:t>यदि आप किसी से नफरत करते हैं, तो आप उस व्यक्ति की परवाह नहीं करते हैं। आप उस व्यक्ति के लिए जो सबसे अच्छा है, वह नहीं करना चाहते। आपको परवाह नहीं है कि कोई उस व्यक्ति को चोट पहुँचाता है। आप उस व्यक्ति के साथ एक सम्बन्ध में नहीं रहना चाहते हैं।</w:t>
      </w:r>
    </w:p>
    <w:p>
      <w:pPr/>
      <w:r>
        <w:rPr>
          <w:lang w:val="hi_IN" w:bidi="hi_IN"/>
        </w:rPr>
      </w:r>
      <w:r>
        <w:rPr>
          <w:lang w:val="hi_IN" w:bidi="hi_IN"/>
        </w:rPr>
        <w:t xml:space="preserve">यहाँ रुकें और चर्चा करें कि आप किसी दूसरे विश्वासी से </w:t>
      </w:r>
      <w:r>
        <w:rPr>
          <w:b/>
          <w:lang w:val="hi_IN" w:bidi="hi_IN"/>
        </w:rPr>
        <w:t>नफरत करने</w:t>
      </w:r>
      <w:r>
        <w:rPr>
          <w:lang w:val="hi_IN" w:bidi="hi_IN"/>
        </w:rPr>
        <w:t xml:space="preserve"> के लिए किस शब्द या वाक्यांश का उपयोग करेंगे।</w:t>
      </w:r>
    </w:p>
    <w:p>
      <w:pPr/>
      <w:r>
        <w:rPr>
          <w:lang w:val="hi_IN" w:bidi="hi_IN"/>
        </w:rPr>
      </w:r>
      <w:r>
        <w:rPr>
          <w:lang w:val="hi_IN" w:bidi="hi_IN"/>
        </w:rPr>
        <w:t>इस ऑडियो को यहाँ रोकें।</w:t>
      </w:r>
    </w:p>
    <w:p>
      <w:pPr/>
      <w:r>
        <w:rPr>
          <w:lang w:val="hi_IN" w:bidi="hi_IN"/>
        </w:rPr>
      </w:r>
      <w:r>
        <w:rPr>
          <w:lang w:val="hi_IN" w:bidi="hi_IN"/>
        </w:rPr>
        <w:t xml:space="preserve">जो व्यक्ति किसी साथी विश्वासी से नफरत करता है, वह </w:t>
      </w:r>
      <w:r>
        <w:rPr>
          <w:b/>
          <w:lang w:val="hi_IN" w:bidi="hi_IN"/>
        </w:rPr>
        <w:t>अंधकार</w:t>
      </w:r>
      <w:r>
        <w:rPr>
          <w:lang w:val="hi_IN" w:bidi="hi_IN"/>
        </w:rPr>
        <w:t xml:space="preserve"> </w:t>
      </w:r>
      <w:r>
        <w:rPr>
          <w:b/>
          <w:lang w:val="hi_IN" w:bidi="hi_IN"/>
        </w:rPr>
        <w:t>में चलता</w:t>
      </w:r>
      <w:r>
        <w:rPr>
          <w:lang w:val="hi_IN" w:bidi="hi_IN"/>
        </w:rPr>
        <w:t xml:space="preserve"> है। यह कहना कि कोई अंधकार में चलता है, यह कहने का एक और तरीका है कि कोई व्यक्ति परमेश्वर को नहीं जानता है। इस व्यक्ति का परमेश्वर के साथ एक अच्छा सम्बन्ध नहीं है। कुछ अनुवाद कहते हैं कि यह व्यक्ति अंधकार में </w:t>
      </w:r>
      <w:r>
        <w:rPr>
          <w:b/>
          <w:lang w:val="hi_IN" w:bidi="hi_IN"/>
        </w:rPr>
        <w:t>रहता</w:t>
      </w:r>
      <w:r>
        <w:rPr>
          <w:lang w:val="hi_IN" w:bidi="hi_IN"/>
        </w:rPr>
        <w:t xml:space="preserve"> है। "अंधकार में चलता है" के लिए उन्हीं शब्दों या वाक्यांशों का उपयोग करें जिनका उपयोग आपने पिछले भाग में किया है।</w:t>
      </w:r>
    </w:p>
    <w:p>
      <w:pPr/>
      <w:r>
        <w:rPr>
          <w:lang w:val="hi_IN" w:bidi="hi_IN"/>
        </w:rPr>
      </w:r>
      <w:r>
        <w:rPr>
          <w:lang w:val="hi_IN" w:bidi="hi_IN"/>
        </w:rPr>
        <w:t>जो अपने साथी विश्वासी से प्रेम करता है, वह ज्योति में है और ठोकर नहीं खाएगा। कुछ अनुवादों में कहा गया है कि यह व्यक्ति दूसरों के ठोकर खाने का कारण नहीं बनेगा। यह कहना कि कोई ठोकर खाता है, यह कहने का एक और तरीका है कि कोई व्यक्ति पाप करता है।</w:t>
      </w:r>
    </w:p>
    <w:p>
      <w:pPr/>
      <w:r>
        <w:rPr>
          <w:lang w:val="hi_IN" w:bidi="hi_IN"/>
        </w:rPr>
      </w:r>
      <w:r>
        <w:rPr>
          <w:lang w:val="hi_IN" w:bidi="hi_IN"/>
        </w:rPr>
        <w:t xml:space="preserve">यहाँ रुकें और चर्चा करें कि आप कैसे कहेंगे कि कोई </w:t>
      </w:r>
      <w:r>
        <w:rPr>
          <w:b/>
          <w:lang w:val="hi_IN" w:bidi="hi_IN"/>
        </w:rPr>
        <w:t>ठोकर</w:t>
      </w:r>
      <w:r>
        <w:rPr>
          <w:lang w:val="hi_IN" w:bidi="hi_IN"/>
        </w:rPr>
        <w:t xml:space="preserve"> नहीं खाएगा। </w:t>
      </w:r>
      <w:r>
        <w:rPr>
          <w:lang w:val="hi_IN" w:bidi="hi_IN"/>
        </w:rPr>
      </w:r>
    </w:p>
    <w:p>
      <w:pPr>
        <w:pStyle w:val="Heading3"/>
      </w:pPr>
      <w:r>
        <w:rPr>
          <w:lang w:val="hi_IN" w:bidi="hi_IN"/>
        </w:rPr>
        <w:t>वचन बोलना</w:t>
      </w:r>
    </w:p>
    <w:p>
      <w:pPr/>
      <w:r>
        <w:rPr>
          <w:lang w:val="hi_IN" w:bidi="hi_IN"/>
        </w:rPr>
      </w:r>
      <w:r>
        <w:rPr>
          <w:lang w:val="hi_IN" w:bidi="hi_IN"/>
        </w:rPr>
        <w:t>1 यूहन्ना 2:3–11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यूहन्ना 2:12–17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यूहन्ना 2:12–17 को सुनें और अपने मन में रखें।</w:t>
      </w:r>
    </w:p>
    <w:p>
      <w:pPr/>
      <w:r>
        <w:rPr>
          <w:lang w:val="hi_IN" w:bidi="hi_IN"/>
        </w:rPr>
      </w:r>
      <w:r>
        <w:rPr>
          <w:lang w:val="hi_IN" w:bidi="hi_IN"/>
        </w:rPr>
        <w:t>यदि सम्भव हो, तो 1 यूहन्ना 2:12–17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यूहन्ना 2:12–17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यूहन्ना ने हमें बताया कि हम कैसे जान सकते हैं कि कोई व्यक्ति वास्तव में परमेश्वर को जानता है और उसका परमेश्वर के साथ सम्बन्ध है। यदि कोई वास्तव में परमेश्वर को जानता है, तो वह अन्य विश्वासियों से प्रेम करता है, जैसे यीशु ने किया था। यूहन्ना उन लोगों के विषय में बात कर रहा था जो परमेश्वर को जानने का दावा करते थे, परन्तु इस विषय में झूठ बोलते थे।</w:t>
      </w:r>
    </w:p>
    <w:p>
      <w:pPr/>
      <w:r>
        <w:rPr>
          <w:lang w:val="hi_IN" w:bidi="hi_IN"/>
        </w:rPr>
      </w:r>
      <w:r>
        <w:rPr>
          <w:lang w:val="hi_IN" w:bidi="hi_IN"/>
        </w:rPr>
        <w:t xml:space="preserve">अब, यूहन्ना अपना स्वर बदल देता है। अब यूहन्ना विश्वासियों से बहुत प्रेम से बात करता है। यह ऐसा है मानो यूहन्ना विश्वासियों से कहता है, “यद्यपि मुझे </w:t>
      </w:r>
      <w:r>
        <w:rPr>
          <w:b/>
          <w:lang w:val="hi_IN" w:bidi="hi_IN"/>
        </w:rPr>
        <w:t>कुछ</w:t>
      </w:r>
      <w:r>
        <w:rPr>
          <w:lang w:val="hi_IN" w:bidi="hi_IN"/>
        </w:rPr>
        <w:t xml:space="preserve"> लोगों के विषय में ये सब नकारात्मक बातें कहनी पड़ीं, फिर भी मैं जानता हूँ कि तुम उन लोगों के समान नहीं हो! तुम वास्तव में परमेश्वर को जानते </w:t>
      </w:r>
      <w:r>
        <w:rPr>
          <w:b/>
          <w:lang w:val="hi_IN" w:bidi="hi_IN"/>
        </w:rPr>
        <w:t>हो</w:t>
      </w:r>
      <w:r>
        <w:rPr>
          <w:lang w:val="hi_IN" w:bidi="hi_IN"/>
        </w:rPr>
        <w:t>!"</w:t>
      </w:r>
    </w:p>
    <w:p>
      <w:pPr/>
      <w:r>
        <w:rPr>
          <w:lang w:val="hi_IN" w:bidi="hi_IN"/>
        </w:rPr>
      </w:r>
      <w:r>
        <w:rPr>
          <w:lang w:val="hi_IN" w:bidi="hi_IN"/>
        </w:rPr>
        <w:t>इस भाग में, यूहन्ना अलग-अलग समूहों में विश्वासियों से बात करता है। यूहन्ना छोटे बच्चों, पिताओं और जवान लोगों को संबोधित करता है। ये विश्वासियों के बारे में बात करने के अलग-अलग तरीके हैं। हम अगले चरण में इसके बारे में और अधिक बात करेंगे। अभी के लिए यह जानना महत्वपूर्ण है कि यूहन्ना विश्वासियों के एक समूह से जो कुछ भी कहता है, वह सभी विश्वासियों के लिए सच है।</w:t>
      </w:r>
    </w:p>
    <w:p>
      <w:pPr/>
      <w:r>
        <w:rPr>
          <w:lang w:val="hi_IN" w:bidi="hi_IN"/>
        </w:rPr>
      </w:r>
      <w:r>
        <w:rPr>
          <w:lang w:val="hi_IN" w:bidi="hi_IN"/>
        </w:rPr>
        <w:t>हम फिर से सैम और सैली के उदाहरण का उपयोग करेंगे ताकि हमें यह समझने में मदद मिल सके कि यूहन्ना ये बातें क्यों कहता है। याद रखें कि सैम और सैली का कोई अस्तित्व नहीं है, लेकिन हम उनका उपयोग उन चीज़ों के उदाहरण के रूप में करते हैं जिन पर उस समय के कुछ लोग विश्वास करते थे। सैम और सैली जैसे लोगों ने गलत तरीके से कहा कि उन्हें परमेश्वर के बारे में विशेष और गुप्त ज्ञान था। क्योंकि वे सोचते थे कि उनके पास परमेश्वर के बारे में यह गुप्त ज्ञान था, इसलिए सैम और सैली जैसे लोग अन्य विश्वासियों को नीचा समझते थे।</w:t>
      </w:r>
    </w:p>
    <w:p>
      <w:pPr/>
      <w:r>
        <w:rPr>
          <w:lang w:val="hi_IN" w:bidi="hi_IN"/>
        </w:rPr>
      </w:r>
      <w:r>
        <w:rPr>
          <w:lang w:val="hi_IN" w:bidi="hi_IN"/>
        </w:rPr>
        <w:t xml:space="preserve">लेकिन यूहन्ना विश्वासियों से कहता है, "तुम पहले से ही परमेश्वर को जानते हो!" जब यूहन्ना के श्रोताओं ने यह सुना होगा, तो उन्हें अवश्य ही बहुत प्रोत्साहन मिला होगा। यूहन्ना के श्रोताओं को परमेश्वर के बारे में कोई विशेष और गुप्त ज्ञान रखने की आवश्यकता नहीं थी—वे </w:t>
      </w:r>
      <w:r>
        <w:rPr>
          <w:b/>
          <w:lang w:val="hi_IN" w:bidi="hi_IN"/>
        </w:rPr>
        <w:t>पहले</w:t>
      </w:r>
      <w:r>
        <w:rPr>
          <w:lang w:val="hi_IN" w:bidi="hi_IN"/>
        </w:rPr>
        <w:t xml:space="preserve"> से ही परमेश्वर को जानते थे!</w:t>
      </w:r>
    </w:p>
    <w:p>
      <w:pPr/>
      <w:r>
        <w:rPr>
          <w:lang w:val="hi_IN" w:bidi="hi_IN"/>
        </w:rPr>
      </w:r>
      <w:r>
        <w:rPr>
          <w:lang w:val="hi_IN" w:bidi="hi_IN"/>
        </w:rPr>
        <w:t>यहाँ रुकें और चर्चा करें: क्या आप अपने समुदाय के उन लोगों के बारे में कोई कहानी बता सकते हैं जो सोचते हैं कि उनके पास कुछ गुप्त ज्ञान है? या उन लोगों के बारे में जो अपने ज्ञान को अन्य लोगों के साथ साझा करना पसंद नहीं करते हैं? या शायद वे लोग जो अन्य लोगों को नीचा समझते हैं क्योंकि उन्हें लगता है कि वे अधिक जानते हैं। इस ऑडियो को यहाँ रोकें।</w:t>
      </w:r>
    </w:p>
    <w:p>
      <w:pPr/>
      <w:r>
        <w:rPr>
          <w:lang w:val="hi_IN" w:bidi="hi_IN"/>
        </w:rPr>
      </w:r>
      <w:r>
        <w:rPr>
          <w:lang w:val="hi_IN" w:bidi="hi_IN"/>
        </w:rPr>
        <w:t>यूहन्ना विश्वासियों को यह भी प्रोत्साहित करता है कि परमेश्वर ने उनके पापों को क्षमा किया है। और यूहन्ना कहता है कि विश्वासियों ने "दुष्ट" को पराजित किया है, जो शैतान, अर्थात् शैतान के बारे में बात करने का यूहन्ना का तरीका है।</w:t>
      </w:r>
    </w:p>
    <w:p>
      <w:pPr/>
      <w:r>
        <w:rPr>
          <w:lang w:val="hi_IN" w:bidi="hi_IN"/>
        </w:rPr>
      </w:r>
      <w:r>
        <w:rPr>
          <w:lang w:val="hi_IN" w:bidi="hi_IN"/>
        </w:rPr>
        <w:t>इसलिए, विश्वासी सैम म और सैली जैसे लोगों से बहुत अलग हैं, जो केवल परमेश्वर को जानने का दिखावा करते हैं। विश्वासियों का वास्तव में परमेश्वर के साथ सम्बन्ध है और वे वह काम कर रहे हैं जो परमेश्वर चाहता है।</w:t>
      </w:r>
    </w:p>
    <w:p>
      <w:pPr/>
      <w:r>
        <w:rPr>
          <w:lang w:val="hi_IN" w:bidi="hi_IN"/>
        </w:rPr>
      </w:r>
      <w:r>
        <w:rPr>
          <w:lang w:val="hi_IN" w:bidi="hi_IN"/>
        </w:rPr>
        <w:t>एक और बात जिसमें विश्वासी सैम और सैली जैसे लोगों से भिन्न हैं, वह यह है कि परमेश्वर ने विश्वासियों के पापों को क्षमा कर दिया है। सैम और सैली ने कहा कि उन्होंने पाप नहीं किया था। लेकिन विश्वासियों ने अपने पापों को अंगीकार किया है, और परमेश्वर ने विश्वासियों को क्षमा किया है।</w:t>
      </w:r>
    </w:p>
    <w:p>
      <w:pPr/>
      <w:r>
        <w:rPr>
          <w:lang w:val="hi_IN" w:bidi="hi_IN"/>
        </w:rPr>
      </w:r>
      <w:r>
        <w:rPr>
          <w:lang w:val="hi_IN" w:bidi="hi_IN"/>
        </w:rPr>
        <w:t>विश्वासी आत्मिक रूप से मजबूत हैं। शैतान, जो बुरा है, चाहता है कि विश्वासी पाप करें और परमेश्वर की आज्ञा का उल्लंघन करें। परन्तु जब भी विश्वासी वे काम करते हैं जो परमेश्वर चाहता है, न कि वे बुरे काम जो शैतान उनसे करवाना चाहता है, तब विश्वासी शैतान पर जय प्राप्त करते हैं। विश्वासी इतने शक्तिशाली हैं कि वे शैतान को पराजित कर सकते हैं, क्योंकि परमेश्वर का वचन उनमें रहता है। यह एक और तरीका है जिसमें ये विश्वासी झूठे विश्वासियों से अलग हैं! यूहन्ना ने सैम और सैली जैसे लोगों के बारे में कहा था कि परमेश्वर का वचन उनमें नहीं रहता था। क्या आपको वह गतिविधि याद है जो हमने एक रिसने वाले बर्तन के साथ की थी? उस पात्र में से तुरंत पानी खत्म हो गया। यूहन्ना ने कहा कि सैम और सैली ऐसे ही थे। परमेश्वर के वचन का इन लोगों पर कोई प्रभाव नहीं पड़ा। परमेश्वर के वचन ने इन लोगों को नहीं बदला। लेकिन यूहन्ना के श्रोता अलग हैं! परमेश्वर का वचन यूहन्ना के श्रोताओं पर प्रभाव डालता है। यह उन्हें बदल देता है। परमेश्वर का वचन यूहन्ना के श्रोताओं में बना रहता है।</w:t>
      </w:r>
    </w:p>
    <w:p>
      <w:pPr/>
      <w:r>
        <w:rPr>
          <w:lang w:val="hi_IN" w:bidi="hi_IN"/>
        </w:rPr>
      </w:r>
      <w:r>
        <w:rPr>
          <w:lang w:val="hi_IN" w:bidi="hi_IN"/>
        </w:rPr>
        <w:t xml:space="preserve">पिछले भाग में, यूहन्ना ने कहा था कि विश्वासियों को एक-दूसरे से प्रेम करना चाहिए। अब यूहन्ना विश्वासियों को ऐसी बात बताता है जिससे उन्हें प्रेम नहीं करना चाहिए। विश्वासियों को संसार से प्रेम नहीं करना चाहिए! बेशक, यूहन्ना का अर्थ यह नहीं है कि विश्वासियों को संसार के लोगों, या प्रकृति, या संसार की किसी भी अच्छी चीज़ से प्रेम </w:t>
      </w:r>
      <w:r>
        <w:rPr>
          <w:b/>
          <w:lang w:val="hi_IN" w:bidi="hi_IN"/>
        </w:rPr>
        <w:t>नहीं</w:t>
      </w:r>
      <w:r>
        <w:rPr>
          <w:lang w:val="hi_IN" w:bidi="hi_IN"/>
        </w:rPr>
        <w:t xml:space="preserve"> करना चाहिए।</w:t>
      </w:r>
    </w:p>
    <w:p>
      <w:pPr/>
      <w:r>
        <w:rPr>
          <w:lang w:val="hi_IN" w:bidi="hi_IN"/>
        </w:rPr>
      </w:r>
      <w:r>
        <w:rPr>
          <w:lang w:val="hi_IN" w:bidi="hi_IN"/>
        </w:rPr>
        <w:t>परन्तु यूहन्ना का अर्थ है कि लोगों को उन बुरी बातों से प्रेम नहीं करना चाहिए जिनसे वे लोग प्रेम करते हैं जो परमेश्वर को नहीं जानते। यूहन्ना इन बुरी बातों को "संसार" और "संसार की बातें" कहता है। लोग एक ही समय में परमेश्वर से और उन बातों से भी प्रेम नहीं कर सकते जो परमेश्वर की इच्छा के विरुद्ध हैं। जैसे आप एक ही समय में रोशनी और अंधकार में नहीं हो सकते, वैसे ही आप परमेश्वर और उन चीज़ों से प्रेम नहीं कर सकते जिनसे परमेश्वर नफरत करता है!</w:t>
      </w:r>
    </w:p>
    <w:p>
      <w:pPr/>
      <w:r>
        <w:rPr>
          <w:lang w:val="hi_IN" w:bidi="hi_IN"/>
        </w:rPr>
      </w:r>
      <w:r>
        <w:rPr>
          <w:lang w:val="hi_IN" w:bidi="hi_IN"/>
        </w:rPr>
        <w:t>यहाँ रुकें और यह गतिविधि करें: किसी से किसी दीवार, पेड़ या अपने पास मौजूद किसी अन्य वस्तु को छूने के लिए कहें। कुछ अन्य लोगों से किसी दूसरी दीवार या पेड़ के पास खड़े होने के लिए कहें। ये लोग पहले व्यक्ति को पुकारेंगे और उसे अपनी ओर आने के लिए लुभाने का प्रयास करेंगे। क्या वह व्यक्ति अपनी दीवार या पेड़ को छूते हुए उनके पास जा सकेगा? इसे आज़माएँ! इस ऑडियो को यहाँ रोकें।</w:t>
      </w:r>
    </w:p>
    <w:p>
      <w:pPr/>
      <w:r>
        <w:rPr>
          <w:lang w:val="hi_IN" w:bidi="hi_IN"/>
        </w:rPr>
      </w:r>
      <w:r>
        <w:rPr>
          <w:lang w:val="hi_IN" w:bidi="hi_IN"/>
        </w:rPr>
        <w:t>जब आपने यह गतिविधि की, तब जो व्यक्ति दीवार या पेड़ को छू रहा था, वह उसे छूते हुए उसी समय दूसरी ओर नहीं जा सकता था। उसी तरह, हम एक ही समय में परमेश्वर और इस संसार की बुरी चीज़ों से प्रेम नहीं कर सकते। यदि हम इस संसार की बुरी चीज़ों से प्रेम करना शुरू कर देंगे, तो हम परमेश्वर से प्रेम करना बंद कर देंगे।</w:t>
      </w:r>
    </w:p>
    <w:p>
      <w:pPr/>
      <w:r>
        <w:rPr>
          <w:lang w:val="hi_IN" w:bidi="hi_IN"/>
        </w:rPr>
      </w:r>
      <w:r>
        <w:rPr>
          <w:lang w:val="hi_IN" w:bidi="hi_IN"/>
        </w:rPr>
        <w:t>पापमय संसार और वह सब कुछ जिसकी इच्छा इस पापमय संसार के लोग करते हैं, नष्ट हो जाएगा। लोग धन और संपत्ति, या प्रसिद्धि और सम्मान पसंद करते हैं, परन्तु ये केवल अस्थायी हैं। ये चीज़ें पापी संसार की हैं और स्थायी नहीं रहेंगी।</w:t>
      </w:r>
    </w:p>
    <w:p>
      <w:pPr/>
      <w:r>
        <w:rPr>
          <w:lang w:val="hi_IN" w:bidi="hi_IN"/>
        </w:rPr>
      </w:r>
      <w:r>
        <w:rPr>
          <w:lang w:val="hi_IN" w:bidi="hi_IN"/>
        </w:rPr>
        <w:t>परमेश्वर सब कुछ फिर से नया बनाने वाला है। तब जो कुछ बुरा है और ये सारी बातें जिन्हें लोग अब बहुत महत्वपूर्ण समझते हैं, वे सब फिर नहीं रहेंगी। परन्तु जो लोग परमेश्वर की इच्छा के अनुसार चलते हैं, वे परमेश्वर के साथ सदा जीवित रहेंगे। तब फिर कभी कोई भी पापमय काम करना नहीं चाहेगा!</w:t>
      </w:r>
    </w:p>
    <w:p>
      <w:pPr/>
      <w:r>
        <w:rPr>
          <w:lang w:val="hi_IN" w:bidi="hi_IN"/>
        </w:rPr>
      </w:r>
      <w:r>
        <w:rPr>
          <w:lang w:val="hi_IN" w:bidi="hi_IN"/>
        </w:rPr>
        <w:t>यहाँ रुकें और चर्चा करें: क्या आप किसी ऐसे व्यक्ति की कहानी बता सकते हैं जिसने इस संसार की चीज़ों से प्रेम किया और परमेश्वर से प्रेम करना छोड़ दिया? क्या हुआ था?</w:t>
      </w:r>
      <w:r>
        <w:rPr>
          <w:lang w:val="hi_IN" w:bidi="hi_IN"/>
        </w:rPr>
      </w:r>
    </w:p>
    <w:p>
      <w:pPr>
        <w:pStyle w:val="Heading3"/>
      </w:pPr>
      <w:r>
        <w:rPr>
          <w:lang w:val="hi_IN" w:bidi="hi_IN"/>
        </w:rPr>
        <w:t>घटनाओं को समझाना</w:t>
      </w:r>
    </w:p>
    <w:p>
      <w:pPr/>
      <w:r>
        <w:rPr>
          <w:lang w:val="hi_IN" w:bidi="hi_IN"/>
        </w:rPr>
      </w:r>
      <w:r>
        <w:rPr>
          <w:lang w:val="hi_IN" w:bidi="hi_IN"/>
        </w:rPr>
        <w:t>1 यूहन्ना 2:12–17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वचन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यूहन्ना अपने श्रोताओं को स्मरण दिलाता है कि परमेश्वर ने उन्हें क्षमा कर दिया है, वे परमेश्वर को जानते हैं, और उन्होंने शैतान पर जय प्राप्त की है। यूहन्ना बगीचे के उस भाग में है जहाँ यूहन्ना हमें बताता है कि परमेश्वर की सन्तानों ने पापी संसार पर विजय प्राप्त कर ली है।</w:t>
      </w:r>
    </w:p>
    <w:p>
      <w:pPr/>
      <w:r>
        <w:rPr>
          <w:lang w:val="hi_IN" w:bidi="hi_IN"/>
        </w:rPr>
      </w:r>
      <w:r>
        <w:rPr>
          <w:b/>
          <w:lang w:val="hi_IN" w:bidi="hi_IN"/>
        </w:rPr>
        <w:t>दूसरे भाग में:</w:t>
      </w:r>
      <w:r>
        <w:rPr>
          <w:lang w:val="hi_IN" w:bidi="hi_IN"/>
        </w:rPr>
        <w:t xml:space="preserve"> यूहन्ना अपने श्रोताओं से कहता है कि उन्हें उन बुरी बातों से प्रेम नहीं करना चाहिए जो संसार की हैं, अर्थात् वे बातें जो परमेश्वर की इच्छा के विरुद्ध हैं। यूहन्ना बगीचे के उस भाग में है जहाँ वह कहता है कि परमेश्वर की सन्तानें लगातार पाप नहीं करती रहती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उपदेश देता है</w:t>
      </w:r>
    </w:p>
    <w:p>
      <w:pPr>
        <w:pStyle w:val="ListBullet"/>
        <w:spacing w:line="240" w:lineRule="auto"/>
        <w:ind w:left="720"/>
      </w:pPr>
      <w:r>
        <w:rPr>
          <w:lang w:val="hi_IN" w:bidi="hi_IN"/>
        </w:rPr>
      </w:r>
      <w:r>
        <w:rPr>
          <w:lang w:val="hi_IN" w:bidi="hi_IN"/>
        </w:rPr>
        <w:t>वे लोग जो यूहन्ना का उपदेश सुन रहे हैं</w:t>
      </w:r>
    </w:p>
    <w:p>
      <w:pPr>
        <w:pStyle w:val="ListBullet"/>
        <w:spacing w:line="240" w:lineRule="auto"/>
        <w:ind w:left="720"/>
      </w:pPr>
      <w:r>
        <w:rPr>
          <w:lang w:val="hi_IN" w:bidi="hi_IN"/>
        </w:rPr>
      </w:r>
      <w:r>
        <w:rPr>
          <w:lang w:val="hi_IN" w:bidi="hi_IN"/>
        </w:rPr>
        <w:t>छोटे बच्चे, जिसका अर्थ है यूहन्ना के सभी श्रोता</w:t>
      </w:r>
    </w:p>
    <w:p>
      <w:pPr>
        <w:pStyle w:val="ListBullet"/>
        <w:spacing w:line="240" w:lineRule="auto"/>
        <w:ind w:left="720"/>
      </w:pPr>
      <w:r>
        <w:rPr>
          <w:lang w:val="hi_IN" w:bidi="hi_IN"/>
        </w:rPr>
      </w:r>
      <w:r>
        <w:rPr>
          <w:lang w:val="hi_IN" w:bidi="hi_IN"/>
        </w:rPr>
        <w:t>पिता और माता, या इसका अर्थ परिपक्व विश्वासी हो सकते हैं</w:t>
      </w:r>
    </w:p>
    <w:p>
      <w:pPr>
        <w:pStyle w:val="ListBullet"/>
        <w:spacing w:line="240" w:lineRule="auto"/>
        <w:ind w:left="720"/>
      </w:pPr>
      <w:r>
        <w:rPr>
          <w:lang w:val="hi_IN" w:bidi="hi_IN"/>
        </w:rPr>
      </w:r>
      <w:r>
        <w:rPr>
          <w:lang w:val="hi_IN" w:bidi="hi_IN"/>
        </w:rPr>
        <w:t>जवान लोग, या इसका अर्थ नए विश्वासी हो सकते हैं</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वे लोग जो संसार की बुरी चीज़ों से प्रेम करते हैं</w:t>
      </w:r>
    </w:p>
    <w:p>
      <w:pPr>
        <w:pStyle w:val="ListBullet"/>
        <w:spacing w:line="240" w:lineRule="auto"/>
        <w:ind w:left="720"/>
      </w:pPr>
      <w:r>
        <w:rPr>
          <w:lang w:val="hi_IN" w:bidi="hi_IN"/>
        </w:rPr>
      </w:r>
      <w:r>
        <w:rPr>
          <w:lang w:val="hi_IN" w:bidi="hi_IN"/>
        </w:rPr>
        <w:t>और वे लोग जो वही करते हैं जो परमेश्वर चाहता है</w:t>
      </w:r>
    </w:p>
    <w:p>
      <w:pPr/>
      <w:r>
        <w:rPr>
          <w:lang w:val="hi_IN" w:bidi="hi_IN"/>
        </w:rPr>
      </w:r>
      <w:r>
        <w:rPr>
          <w:lang w:val="hi_IN" w:bidi="hi_IN"/>
        </w:rPr>
        <w:t>इस भाग के पहले हिस्से में, यूहन्ना बगीचे के उस भाग में है जहाँ वह हमें बताता है कि परमेश्वर की संतान ने पापी संसार पर विजय प्राप्त कर ली है।</w:t>
      </w:r>
    </w:p>
    <w:p>
      <w:pPr/>
      <w:r>
        <w:rPr>
          <w:lang w:val="hi_IN" w:bidi="hi_IN"/>
        </w:rPr>
      </w:r>
      <w:r>
        <w:rPr>
          <w:lang w:val="hi_IN" w:bidi="hi_IN"/>
        </w:rPr>
        <w:t>यहाँ रुकें और यह गतिविधि करें: कृपया अपने समूह के एक सदस्यों में से एक से यूहन्ना बनने के लिए कहें। यूहन्ना को अपने कमरे के उस हिस्से में खड़ा होने या बैठने दें जो बगीचे के इस हिस्से का प्रतिनिधित्व करता है। बाद में उपयोग के लिए एक वस्तु वहीं छोड़ दीजिए। इस ऑडियो को यहाँ रोकें।</w:t>
      </w:r>
    </w:p>
    <w:p>
      <w:pPr/>
      <w:r>
        <w:rPr>
          <w:lang w:val="hi_IN" w:bidi="hi_IN"/>
        </w:rPr>
      </w:r>
      <w:r>
        <w:rPr>
          <w:lang w:val="hi_IN" w:bidi="hi_IN"/>
        </w:rPr>
        <w:t xml:space="preserve">इस भाग के इस पहले हिस्से में, यूहन्ना लोगों से तीन बातें कहता है, और तीन बार यूहन्ना इस वाक्यांश का उपयोग करता है, "मैं तुम्हें लिख रहा हूँ।" फिर, यूहन्ना फिर से उन्हीं लोगों से तीन बातें कहता है, और वह तीन बार इस वाक्यांश का उपयोग करता है, "मैंने तुम्हें </w:t>
      </w:r>
      <w:r>
        <w:rPr>
          <w:b/>
          <w:lang w:val="hi_IN" w:bidi="hi_IN"/>
        </w:rPr>
        <w:t>लिखा है</w:t>
      </w:r>
      <w:r>
        <w:rPr>
          <w:lang w:val="hi_IN" w:bidi="hi_IN"/>
        </w:rPr>
        <w:t>।" विद्वानों का मानना है कि यूहन्ना का इस दूसरी बार कोई अलग अर्थ नहीं है। यूहन्ना अक्सर थोड़े अलग शब्दों के साथ कुछ दोहराना पसंद करता है। इसलिए कुछ अनुवाद इन छहों स्थानों पर केवल यह कहते हैं, “मैं तुम्हें लिखता हूँ” या “मैं तुम्हें लिख रहा हूँ।”</w:t>
      </w:r>
    </w:p>
    <w:p>
      <w:pPr/>
      <w:r>
        <w:rPr>
          <w:lang w:val="hi_IN" w:bidi="hi_IN"/>
        </w:rPr>
      </w:r>
      <w:r>
        <w:rPr>
          <w:lang w:val="hi_IN" w:bidi="hi_IN"/>
        </w:rPr>
        <w:t>तीन बातों के दूसरे क्रम में यूहन्ना जो बातें कहता है, वे उन बातों से बहुत अलग नहीं हैं जो उसने पहले क्रम की तीन बातों में कही थीं। फिर से, हम देखते हैं कि यूहन्ना एक ही बात को दो बार थोड़े अलग शब्दों में कहना पसंद करता है।</w:t>
      </w:r>
    </w:p>
    <w:p>
      <w:pPr/>
      <w:r>
        <w:rPr>
          <w:lang w:val="hi_IN" w:bidi="hi_IN"/>
        </w:rPr>
      </w:r>
      <w:r>
        <w:rPr>
          <w:lang w:val="hi_IN" w:bidi="hi_IN"/>
        </w:rPr>
        <w:t xml:space="preserve">आपको याद होगा कि पिछले भाग में यूहन्ना ने तीन झूठी बातों के बारे में बात की थी जो झूठे शिक्षकों—सैम और सैली जैसे लोगों ने अपने बारे में कही थीं। और इससे </w:t>
      </w:r>
      <w:r>
        <w:rPr>
          <w:b/>
          <w:lang w:val="hi_IN" w:bidi="hi_IN"/>
        </w:rPr>
        <w:t>पहले</w:t>
      </w:r>
      <w:r>
        <w:rPr>
          <w:lang w:val="hi_IN" w:bidi="hi_IN"/>
        </w:rPr>
        <w:t xml:space="preserve"> के भाग में, यूहन्ना ने तीन झूठी बातें भी कही जो झूठे शिक्षकों ने अपने बारे में कही थीं। इसलिए, यूहन्ना ने </w:t>
      </w:r>
      <w:r>
        <w:rPr>
          <w:b/>
          <w:lang w:val="hi_IN" w:bidi="hi_IN"/>
        </w:rPr>
        <w:t>दो बार</w:t>
      </w:r>
      <w:r>
        <w:rPr>
          <w:lang w:val="hi_IN" w:bidi="hi_IN"/>
        </w:rPr>
        <w:t xml:space="preserve"> </w:t>
      </w:r>
      <w:r>
        <w:rPr>
          <w:b/>
          <w:lang w:val="hi_IN" w:bidi="hi_IN"/>
        </w:rPr>
        <w:t>तीन झूठी बातों</w:t>
      </w:r>
      <w:r>
        <w:rPr>
          <w:lang w:val="hi_IN" w:bidi="hi_IN"/>
        </w:rPr>
        <w:t xml:space="preserve"> के बारे में बात की जो झूठे शिक्षकों ने अपने बारे में कही थीं। और अब, यूहन्ना उन </w:t>
      </w:r>
      <w:r>
        <w:rPr>
          <w:b/>
          <w:lang w:val="hi_IN" w:bidi="hi_IN"/>
        </w:rPr>
        <w:t>तीन बातों</w:t>
      </w:r>
      <w:r>
        <w:rPr>
          <w:lang w:val="hi_IN" w:bidi="hi_IN"/>
        </w:rPr>
        <w:t xml:space="preserve"> के बारे में </w:t>
      </w:r>
      <w:r>
        <w:rPr>
          <w:b/>
          <w:lang w:val="hi_IN" w:bidi="hi_IN"/>
        </w:rPr>
        <w:t>दो बार</w:t>
      </w:r>
      <w:r>
        <w:rPr>
          <w:lang w:val="hi_IN" w:bidi="hi_IN"/>
        </w:rPr>
        <w:t xml:space="preserve"> बात करेगा जो विश्वासियों के लिए सच हैं!</w:t>
      </w:r>
    </w:p>
    <w:p>
      <w:pPr/>
      <w:r>
        <w:rPr>
          <w:lang w:val="hi_IN" w:bidi="hi_IN"/>
        </w:rPr>
      </w:r>
      <w:r>
        <w:rPr>
          <w:lang w:val="hi_IN" w:bidi="hi_IN"/>
        </w:rPr>
        <w:t>यूहन्ना कहता है कि वह "छोटे" या "प्रिय बच्चों, पिताओं और जवान लोगों को लिख रहा है। इस उपदेश में पहले भी यूहन्ना ने जिन लोगों को वह लिख रहा था, उन्हें छोटे बच्चों कहकर पुकारा था। यूहन्ना लोगों को "छोटे बच्चे" कहता था, ताकि यह दिखाया जा सके कि यूहन्ना उनसे प्रेम करता था। हम जानते हैं कि यूहन्ना वास्तव में छोटे बच्चों के लिए नहीं लिख रहा था। और इसलिए, जब यूहन्ना यहाँ कहता है कि वह "तुम छोटे बच्चों" को लिख रहा है, तो शायद यूहन्ना का अर्थ है कि वह सभी विश्वासियों को लिख रहा है। सभी विश्वासी एक साथ यूहन्ना के प्रिय बच्चों के समान हैं। यूहन्ना विश्वासियों से उतना ही प्रेम करता है जितना माता-पिता अपने बच्चों से प्रेम करते हैं। या, यूहन्ना उन्हें बच्चे कहता है क्योंकि सभी विश्वासी परमेश्वर की संतान हैं।</w:t>
      </w:r>
    </w:p>
    <w:p>
      <w:pPr/>
      <w:r>
        <w:rPr>
          <w:lang w:val="hi_IN" w:bidi="hi_IN"/>
        </w:rPr>
      </w:r>
      <w:r>
        <w:rPr>
          <w:lang w:val="hi_IN" w:bidi="hi_IN"/>
        </w:rPr>
        <w:t>सभी विश्वासियों से एक साथ बात करने के बाद, यूहन्ना फिर विश्वासियों के दो अलग-अलग समूहों से बात करता है। विश्वासियों के एक समूह को वह "पिता" कहता है। हम नहीं जानते कि यूहन्ना कलीसिया में वास्तविक पिता और माता को संबोधित कर रहा है या वह उन लोगों के बारे में सोच रहा है जो लंबे समय से विश्वासी रहे हैं—वे लोग जो अपने विश्वास में "बड़े हो गए हैं"।</w:t>
      </w:r>
    </w:p>
    <w:p>
      <w:pPr/>
      <w:r>
        <w:rPr>
          <w:lang w:val="hi_IN" w:bidi="hi_IN"/>
        </w:rPr>
      </w:r>
      <w:r>
        <w:rPr>
          <w:lang w:val="hi_IN" w:bidi="hi_IN"/>
        </w:rPr>
        <w:t>अन्य विश्वासियों को यूहन्ना "जवान लोग" कहता है। यूहन्ना का अभिप्राय या तो आयु में युवा लोगों से हो सकता है, या फिर नए विश्वासियों से, अर्थात् उन लोगों से जो अधिक समय से विश्वासी नहीं हैं।</w:t>
      </w:r>
    </w:p>
    <w:p>
      <w:pPr/>
      <w:r>
        <w:rPr>
          <w:lang w:val="hi_IN" w:bidi="hi_IN"/>
        </w:rPr>
      </w:r>
      <w:r>
        <w:rPr>
          <w:lang w:val="hi_IN" w:bidi="hi_IN"/>
        </w:rPr>
        <w:t>यद्यपि यूहन्ना ऐसे शब्दों का उपयोग करता है जो पुरुष समूहों को दर्शाते हैं, फिर भी उसके श्रोताओं को पता होगा कि यूहन्ना स्त्रियों और पुरुषों दोनों के लिए लिख रहा था।</w:t>
      </w:r>
    </w:p>
    <w:p>
      <w:pPr/>
      <w:r>
        <w:rPr>
          <w:lang w:val="hi_IN" w:bidi="hi_IN"/>
        </w:rPr>
      </w:r>
      <w:r>
        <w:rPr>
          <w:lang w:val="hi_IN" w:bidi="hi_IN"/>
        </w:rPr>
        <w:t>यहाँ रुकें और चर्चा करें कि आप अपने अनुवाद में "पिता" और "जवान लोग" कैसे कहेंगे। यह सुनिश्चित करें कि जो लोग इस अनुवाद को सुनें, वे समझ जाएँ कि यूहन्ना पुरुषों और स्त्रियों, दोनों को लिख रहा है। इस ऑडियो को यहाँ रोकें।</w:t>
      </w:r>
    </w:p>
    <w:p>
      <w:pPr/>
      <w:r>
        <w:rPr>
          <w:lang w:val="hi_IN" w:bidi="hi_IN"/>
        </w:rPr>
      </w:r>
      <w:r>
        <w:rPr>
          <w:lang w:val="hi_IN" w:bidi="hi_IN"/>
        </w:rPr>
        <w:t xml:space="preserve">यूहन्ना कहता है कि वह प्रिय बच्चों को लिख रहा है, अर्थात् सभी विश्वासियों को एक साथ लिख रहा है, </w:t>
      </w:r>
      <w:r>
        <w:rPr>
          <w:b/>
          <w:lang w:val="hi_IN" w:bidi="hi_IN"/>
        </w:rPr>
        <w:t>क्योंकि</w:t>
      </w:r>
      <w:r>
        <w:rPr>
          <w:lang w:val="hi_IN" w:bidi="hi_IN"/>
        </w:rPr>
        <w:t xml:space="preserve"> परमेश्वर ने उनके पापों को क्षमा किया है। कुछ अनुवाद कहते हैं कि यूहन्ना उन्हें लिख रहा है </w:t>
      </w:r>
      <w:r>
        <w:rPr>
          <w:b/>
          <w:lang w:val="hi_IN" w:bidi="hi_IN"/>
        </w:rPr>
        <w:t>कि</w:t>
      </w:r>
      <w:r>
        <w:rPr>
          <w:lang w:val="hi_IN" w:bidi="hi_IN"/>
        </w:rPr>
        <w:t xml:space="preserve"> परमेश्वर ने विश्वासियों के पापों को क्षमा किया है। विश्वासी पहले से ही जानते थे कि परमेश्वर ने उनके पापों को क्षमा किया है। यूहन्ना उन्हें कोई नई बात बताने के लिए नहीं लिख रहा है, बल्कि यूहन्ना उन्हें एक ऐसी बात के बारे में याद दिलाता है जिसे वे पहले से जानते थे। परमेश्वर ने यीशु के नाम के कारण विश्वासियों के पापों को क्षमा किया है। यीशु का नाम स्वयं यीशु के बारे में बात करने का एक और तरीका है। परमेश्वर ने लोगों के पापों को क्षमा किया है क्योंकि यीशु ने यह संभव बनाया।</w:t>
      </w:r>
    </w:p>
    <w:p>
      <w:pPr/>
      <w:r>
        <w:rPr>
          <w:lang w:val="hi_IN" w:bidi="hi_IN"/>
        </w:rPr>
      </w:r>
      <w:r>
        <w:rPr>
          <w:lang w:val="hi_IN" w:bidi="hi_IN"/>
        </w:rPr>
        <w:t xml:space="preserve">सभी विश्वासियों से एक साथ "छोटे बच्चों" के रूप में बात करने के बाद, यूहन्ना "पिताओं" से बात करता है। यूहन्ना कहता है कि पिता लोग उसे जानते हैं जो आदि से है। यूहन्ना यीशु के बारे में बात कर रहा है। जब यूहन्ना ने अपना उपदेश शुरू किया, तब यूहन्ना ने यीशु को “वह जो आरम्भ से मौजूद था” कहा। "पिता," चाहे ये कलीसिया के वृद्ध लोग हों या चाहे वे परिपक्व विश्वासी हों, यीशु को जानते हैं! अब हम जानते हैं कि यूहन्ना के इस उपदेश में "परमेश्वर को जानना" कितना महत्वपूर्ण है। पिता वास्तव में परमेश्वर को जानते हैं, जो झूठे विश्वासियों के विपरीत है जो केवल यह </w:t>
      </w:r>
      <w:r>
        <w:rPr>
          <w:b/>
          <w:lang w:val="hi_IN" w:bidi="hi_IN"/>
        </w:rPr>
        <w:t>कहते</w:t>
      </w:r>
      <w:r>
        <w:rPr>
          <w:lang w:val="hi_IN" w:bidi="hi_IN"/>
        </w:rPr>
        <w:t xml:space="preserve"> हैं कि वे परमेश्वर को जानते हैं। पिताओं का परमेश्वर के साथ सम्बन्ध है, और वे वे काम कर रहे हैं जो परमेश्वर चाहता है।</w:t>
      </w:r>
    </w:p>
    <w:p>
      <w:pPr/>
      <w:r>
        <w:rPr>
          <w:lang w:val="hi_IN" w:bidi="hi_IN"/>
        </w:rPr>
      </w:r>
      <w:r>
        <w:rPr>
          <w:lang w:val="hi_IN" w:bidi="hi_IN"/>
        </w:rPr>
        <w:t>यहाँ रुकें और यह अभिनय करें कि "पिता" और "माता" या परिपक्व विश्वासियों का परमेश्वर के साथ सम्बन्ध है और वे वह काम कर रहे हैं जो परमेश्वर चाहता है। इस ऑडियो को यहाँ रोकें।</w:t>
      </w:r>
    </w:p>
    <w:p>
      <w:pPr/>
      <w:r>
        <w:rPr>
          <w:lang w:val="hi_IN" w:bidi="hi_IN"/>
        </w:rPr>
      </w:r>
      <w:r>
        <w:rPr>
          <w:lang w:val="hi_IN" w:bidi="hi_IN"/>
        </w:rPr>
        <w:t>फिर यूहन्ना जवान लोगों से बात करता है। यद्यपि ये लोग युवा हैं या अभी तक विश्वासियों के रूप में अधिक अनुभव नहीं है, फिर भी वे पहले ही शैतान के साथ अपना युद्ध जीत चुके हैं! ये लोग सही चीज़ों पर विश्वास करते हैं, बजाए उन गलत चीज़ों के जिन पर शैतान चाहता है कि वे विश्वास करें। ये लोग पाप नहीं करने की अपनी पूरी कोशिश कर रहे हैं। वे वह काम कर रहे हैं जो परमेश्वर चाहता है।</w:t>
      </w:r>
    </w:p>
    <w:p>
      <w:pPr/>
      <w:r>
        <w:rPr>
          <w:lang w:val="hi_IN" w:bidi="hi_IN"/>
        </w:rPr>
      </w:r>
      <w:r>
        <w:rPr>
          <w:lang w:val="hi_IN" w:bidi="hi_IN"/>
        </w:rPr>
        <w:t>यहाँ रुकें और यह अभिनय करें कि जवान लोग पाप नहीं करने की पूरी कोशिश कर रहे हैं। ये विश्वासी झूठी शिक्षा पर विश्वास नहीं कर रहे हैं। वे शैतान को पराजित कर रहे हैं। इस ऑडियो को यहाँ रोकें।</w:t>
      </w:r>
    </w:p>
    <w:p>
      <w:pPr/>
      <w:r>
        <w:rPr>
          <w:lang w:val="hi_IN" w:bidi="hi_IN"/>
        </w:rPr>
      </w:r>
      <w:r>
        <w:rPr>
          <w:lang w:val="hi_IN" w:bidi="hi_IN"/>
        </w:rPr>
        <w:t>इन समूहों से एक बार बात करने के बाद, यूहन्ना उन्हें फिर से संबोधित करता है।</w:t>
      </w:r>
    </w:p>
    <w:p>
      <w:pPr/>
      <w:r>
        <w:rPr>
          <w:lang w:val="hi_IN" w:bidi="hi_IN"/>
        </w:rPr>
      </w:r>
      <w:r>
        <w:rPr>
          <w:lang w:val="hi_IN" w:bidi="hi_IN"/>
        </w:rPr>
        <w:t>इस बार, यूहन्ना सभी विश्वासियों के बारे में एक साथ बात करने के लिए एक अलग शब्द का उपयोग करता है। यूहन्ना उसी शब्द का उपयोग नहीं करता है, बल्कि एक और शब्द का उपयोग करता है जिसका अर्थ है "बच्चे।" लेकिन इन शब्दों का अर्थ बहुत समान है। यह एक और उदाहरण है जहाँ हम देखते हैं कि यूहन्ना अलग-अलग शब्दों का उपयोग करना पसंद करता है जिनका अर्थ लगभग एक ही है।</w:t>
      </w:r>
    </w:p>
    <w:p>
      <w:pPr/>
      <w:r>
        <w:rPr>
          <w:lang w:val="hi_IN" w:bidi="hi_IN"/>
        </w:rPr>
      </w:r>
      <w:r>
        <w:rPr>
          <w:lang w:val="hi_IN" w:bidi="hi_IN"/>
        </w:rPr>
        <w:t>यूहन्ना कहता है कि वह बच्चों को लिख रहा है ताकि उन्हें याद दिलाया जा सके कि वे परमेश्वर पिता को जानते हैं। "परमेश्वर को जानना" के महत्वपूर्ण वाक्यांश पर फिर से ध्यान दें!</w:t>
      </w:r>
    </w:p>
    <w:p>
      <w:pPr/>
      <w:r>
        <w:rPr>
          <w:lang w:val="hi_IN" w:bidi="hi_IN"/>
        </w:rPr>
      </w:r>
      <w:r>
        <w:rPr>
          <w:lang w:val="hi_IN" w:bidi="hi_IN"/>
        </w:rPr>
        <w:t>फिर यूहन्ना फिर से कहता है कि वह पिताओं को लिख रहा है, क्योंकि वे यीशु को जानते हैं "जो आरम्भ से है।" यह वही बात है जो यूहन्ना ने पहली बार कही थी। "पिता" का अर्थ कलीसिया में परिपक्व विश्वासी हो सकता है, या इसका अर्थ कलीसिया में वास्तविक पिताओं और माताओं से हो सकता है।</w:t>
      </w:r>
    </w:p>
    <w:p>
      <w:pPr/>
      <w:r>
        <w:rPr>
          <w:lang w:val="hi_IN" w:bidi="hi_IN"/>
        </w:rPr>
      </w:r>
      <w:r>
        <w:rPr>
          <w:lang w:val="hi_IN" w:bidi="hi_IN"/>
        </w:rPr>
        <w:t>फिर यूहन्ना कहता है कि वह जवान लोगों को लिख रहा है, क्योंकि वे शक्तिशाली हैं। परमेश्वर का वचन इन लोगों में बना रहता है। इसका अर्थ है कि जवान लोग उस बात का पालन कर रहे हैं जो परमेश्वर उन्हें करने के लिए कह रहा है। फिर यूहन्ना फिर से कहता है कि जवान लोगों ने शैतान के साथ अपना युद्ध जीत लिया है। फिर से, जवान लोगों का अर्थ वे लोग हो सकते हैं जो युवा उम्र में हैं, या इसका अर्थ वे लोग हो सकते हैं जो लंबे समय से विश्वासी नहीं हैं।</w:t>
      </w:r>
    </w:p>
    <w:p>
      <w:pPr/>
      <w:r>
        <w:rPr>
          <w:lang w:val="hi_IN" w:bidi="hi_IN"/>
        </w:rPr>
      </w:r>
      <w:r>
        <w:rPr>
          <w:lang w:val="hi_IN" w:bidi="hi_IN"/>
        </w:rPr>
        <w:t>यद्यपि यूहन्ना लोगों के अलग-अलग समूहों को सम्बोधित कर रहा है, फिर भी जो कुछ वह एक समूह से कहता है, वह दूसरे समूह के लिए भी सत्य है। परमेश्वर ने इन सभी लोगों के पापों को क्षमा किया है, और उनमें से सभी ने शैतान के साथ अपना युद्ध जीत लिया है।</w:t>
      </w:r>
    </w:p>
    <w:p>
      <w:pPr/>
      <w:r>
        <w:rPr>
          <w:lang w:val="hi_IN" w:bidi="hi_IN"/>
        </w:rPr>
      </w:r>
      <w:r>
        <w:rPr>
          <w:lang w:val="hi_IN" w:bidi="hi_IN"/>
        </w:rPr>
        <w:t>यहाँ रुकें और इस गतिविधि को करें। लोगों के तीन समूह बनाएँ: प्रिय बच्चे, जिसका अर्थ है सभी विश्वासी एक साथ मिलकर, पिता-माता, और जवान लोग। यदि आवश्यक हो, तो इस भाग के इस हिस्से को फिर से सुनें। फिर पहली बार यूहन्ना ने अलग-अलग समूहों से जो बातें कही हैं, और दूसरी बार जो बातें कही हैं, उनमें से प्रत्येक के लिए एक कार्य या संकेत तय करें। इस ऑडियो को यहाँ रोकें।</w:t>
      </w:r>
    </w:p>
    <w:p>
      <w:pPr/>
      <w:r>
        <w:rPr>
          <w:lang w:val="hi_IN" w:bidi="hi_IN"/>
        </w:rPr>
      </w:r>
      <w:r>
        <w:rPr>
          <w:lang w:val="hi_IN" w:bidi="hi_IN"/>
        </w:rPr>
        <w:t>यहाँ रुकें और चर्चा करें: अब जबकि आपने कुछ कार्य या संकेत तय कर लिए हैं, तो शब्द जोड़ते हुए इस भाग को कुछ बार पढ़ें। इस भाग के इस हिस्से में बहुत अधिक दोहराव है। क्या आप कोई लय ढूँढ सकते हैं? क्या आप यह गा सकते हैं? या इसमें नृत्य कर सकते हैं? इस ऑडियो को यहाँ रोकें।</w:t>
      </w:r>
    </w:p>
    <w:p>
      <w:pPr/>
      <w:r>
        <w:rPr>
          <w:lang w:val="hi_IN" w:bidi="hi_IN"/>
        </w:rPr>
      </w:r>
      <w:r>
        <w:rPr>
          <w:lang w:val="hi_IN" w:bidi="hi_IN"/>
        </w:rPr>
        <w:t>इस भाग के दूसरे हिस्से में, यूहन्ना अपने श्रोताओं से कहता है कि उन्हें उन बुरी बातों से प्रेम नहीं करना चाहिए जो संसार की हैं, अर्थात् वे बातें जो परमेश्वर की इच्छा के विरुद्ध हैं।</w:t>
      </w:r>
    </w:p>
    <w:p>
      <w:pPr/>
      <w:r>
        <w:rPr>
          <w:lang w:val="hi_IN" w:bidi="hi_IN"/>
        </w:rPr>
      </w:r>
      <w:r>
        <w:rPr>
          <w:lang w:val="hi_IN" w:bidi="hi_IN"/>
        </w:rPr>
        <w:t>यहाँ रुकें और यह गतिविधि करें: अब यूहन्ना बगीचे के उस हिस्से में जाता है जहाँ वह कहता है कि परमेश्वर की संतान को पाप नहीं करना चाहिए। यूहन्ना की भूमिका निभाने वाले व्यक्ति से अपने बगीचे के इस भाग में जाने के लिए कहें। साथ ही किसी वस्तु को बाद के लिए छोड़ दें। इस ऑडियो को यहाँ रोकें।</w:t>
      </w:r>
    </w:p>
    <w:p>
      <w:pPr/>
      <w:r>
        <w:rPr>
          <w:lang w:val="hi_IN" w:bidi="hi_IN"/>
        </w:rPr>
      </w:r>
      <w:r>
        <w:rPr>
          <w:lang w:val="hi_IN" w:bidi="hi_IN"/>
        </w:rPr>
        <w:t>कभी-कभी जब बाइबल संसार के बारे में बात करती है, तो यह संसार के लोगों, या उस सब चीज़ को दर्शाती है जो परमेश्वर ने बनाई है। लेकिन कभी-कभी, "संसार" का अर्थ एक नकारात्मक वस्तु से होता है। यह इस संसार की उस चीज़ को दर्शाता है जो परमेश्वर की इच्छा के अनुसार नहीं है, और जो अभी भी शैतान की हैं। जो कोई परमेश्वर के विरुद्ध विद्रोह करता है और पाप करता है, वह इस संसार का है, और परमेश्वर का नहीं है।</w:t>
      </w:r>
    </w:p>
    <w:p>
      <w:pPr/>
      <w:r>
        <w:rPr>
          <w:lang w:val="hi_IN" w:bidi="hi_IN"/>
        </w:rPr>
      </w:r>
      <w:r>
        <w:rPr>
          <w:lang w:val="hi_IN" w:bidi="hi_IN"/>
        </w:rPr>
        <w:t>यूहन्ना उन लोगों के व्यवहार और भावनाओं के कुछ उदाहरण देता है जो संसार से हैं।</w:t>
      </w:r>
    </w:p>
    <w:p>
      <w:pPr/>
      <w:r>
        <w:rPr>
          <w:lang w:val="hi_IN" w:bidi="hi_IN"/>
        </w:rPr>
      </w:r>
      <w:r>
        <w:rPr>
          <w:lang w:val="hi_IN" w:bidi="hi_IN"/>
        </w:rPr>
        <w:t>जो लोग संसार से संबंधित हैं, वे बिना यह सोचे कि वह अच्छा है या बुरा, जो वे चाहते हैं, वही करते हैं। इन लोगों के विचारों में जो कुछ भी आता है, वे केवल वही करते हैं। ये लोग जो कुछ भी देखते हैं, वह सब कुछ चाहते हैं। ये लोग अपने पास वाली चीज़ों पर घमण्ड करते हैं। इसलिए, ये लोग लालची, स्वार्थी और घमण्डी हैं। ये लोग नहीं जानते कि वास्तव में कौन-सी बातें महत्वपूर्ण हैं। इस प्रकार के व्यवहार और भावनाएँ वे नहीं हैं जैसी परमेश्वर चाहता है कि हम रखें।</w:t>
      </w:r>
    </w:p>
    <w:p>
      <w:pPr/>
      <w:r>
        <w:rPr>
          <w:lang w:val="hi_IN" w:bidi="hi_IN"/>
        </w:rPr>
      </w:r>
      <w:r>
        <w:rPr>
          <w:lang w:val="hi_IN" w:bidi="hi_IN"/>
        </w:rPr>
        <w:t>यहाँ रुकें और यह गतिविधि करें: यह अभिनय करें कि यदि लोग इस संसार और इस संसार की चीज़ों से प्रेम करते हैं, तो वे कैसा दिखते हैं। इस ऑडियो को यहाँ रोकें।</w:t>
      </w:r>
    </w:p>
    <w:p>
      <w:pPr/>
      <w:r>
        <w:rPr>
          <w:lang w:val="hi_IN" w:bidi="hi_IN"/>
        </w:rPr>
      </w:r>
      <w:r>
        <w:rPr>
          <w:lang w:val="hi_IN" w:bidi="hi_IN"/>
        </w:rPr>
        <w:t xml:space="preserve">यूहन्ना शरीर की इच्छाओं के बारे में बात करता है। बाइबल में शरीर के एक से अधिक अर्थ हैं। हमारा शरीर मांस से बना है, इसलिए कभी-कभी “मांस” शब्द का प्रयोग केवल शरीर के लिए भी किया जाता है। लेकिन शरीर शब्द का एक अलग अर्थ भी है। शरीर हमारे भीतर के उस भाग के बारे में बात करने का भी एक तरीका है जो परमेश्वर की इच्छा के विरुद्ध काम करना चाहता है। यह कुछ ऐसा है मानो हमारे भीतर दो व्यक्ति हों: हममें से एक भाग परमेश्वर की </w:t>
      </w:r>
      <w:r>
        <w:rPr>
          <w:b/>
          <w:lang w:val="hi_IN" w:bidi="hi_IN"/>
        </w:rPr>
        <w:t>आज्ञा मानना</w:t>
      </w:r>
      <w:r>
        <w:rPr>
          <w:lang w:val="hi_IN" w:bidi="hi_IN"/>
        </w:rPr>
        <w:t xml:space="preserve"> चाहता है, और दूसरा भाग हमेशा परमेश्वर के </w:t>
      </w:r>
      <w:r>
        <w:rPr>
          <w:b/>
          <w:lang w:val="hi_IN" w:bidi="hi_IN"/>
        </w:rPr>
        <w:t>विरुद्ध विद्रोह</w:t>
      </w:r>
      <w:r>
        <w:rPr>
          <w:lang w:val="hi_IN" w:bidi="hi_IN"/>
        </w:rPr>
        <w:t xml:space="preserve"> करता है। बाइबल उस भाग को "आत्मा" कहती है जो परमेश्वर की आज्ञा मानना चाहता है। जो भाग परमेश्वर के विरुद्ध विद्रोह करना चाहता है, उसे बाइबल "शरीर" कहती है। जो व्यक्ति वह सुनता है जो उसका शरीर करना चाहता है, वह सभी प्रकार के पाप करेगा। यह व्यक्ति संसार का है और परमेश्वर का नहीं है।</w:t>
      </w:r>
    </w:p>
    <w:p>
      <w:pPr/>
      <w:r>
        <w:rPr>
          <w:lang w:val="hi_IN" w:bidi="hi_IN"/>
        </w:rPr>
      </w:r>
      <w:r>
        <w:rPr>
          <w:lang w:val="hi_IN" w:bidi="hi_IN"/>
        </w:rPr>
        <w:t>यूहन्ना विश्वासियों से कहता है कि वे संसार से प्रेम न करें। इसका अर्थ है कि विश्वासियों में ये गलत व्यवहार और भावनाएँ नहीं होनी चाहिए जो संसार के लोगों में हैं। यदि हम इन गलत बातों से प्रेम करते हैं, तो हम परमेश्वर से प्रेम करना छोड़ देंगे।</w:t>
      </w:r>
    </w:p>
    <w:p>
      <w:pPr/>
      <w:r>
        <w:rPr>
          <w:lang w:val="hi_IN" w:bidi="hi_IN"/>
        </w:rPr>
      </w:r>
      <w:r>
        <w:rPr>
          <w:lang w:val="hi_IN" w:bidi="hi_IN"/>
        </w:rPr>
        <w:t>यहाँ रुकें और यह गतिविधि करें: इस भाग के इस हिस्से का अभिनय करें। उन लोगों का अभिनय करें जो परमेश्वर से प्रेम करते हैं और वे काम करते हैं जो परमेश्वर चाहता है। फिर, यह अभिनय करें कि कुछ लोग संसार की चीज़ों से प्रेम करने लगते हैं और परमेश्वर से प्रेम करना बंद कर देते हैं। यह अभिनय करें कि संसार और उसमें मौजूद ये सारी बुरी चीज़ें नष्ट हो जाएँगी, परन्तु जो लोग परमेश्वर की इच्छा के अनुसार करते हैं, वे परमेश्वर के साथ रहेंगे। इस ऑडियो को यहाँ रोकें।</w:t>
      </w:r>
    </w:p>
    <w:p>
      <w:pPr/>
      <w:r>
        <w:rPr>
          <w:lang w:val="hi_IN" w:bidi="hi_IN"/>
        </w:rPr>
      </w:r>
      <w:r>
        <w:rPr>
          <w:lang w:val="hi_IN" w:bidi="hi_IN"/>
        </w:rPr>
        <w:t>अब पूरे भाग को कथापट, वस्तुओं, या अभिनय का उपयोग करके दृश्य रूप में प्रस्तुत कीजिए।</w:t>
      </w:r>
      <w:r>
        <w:rPr>
          <w:lang w:val="hi_IN" w:bidi="hi_IN"/>
        </w:rPr>
      </w:r>
    </w:p>
    <w:p>
      <w:pPr>
        <w:pStyle w:val="Heading3"/>
      </w:pPr>
      <w:r>
        <w:rPr>
          <w:lang w:val="hi_IN" w:bidi="hi_IN"/>
        </w:rPr>
        <w:t>पाठ को नाटकीय रूप देना</w:t>
      </w:r>
    </w:p>
    <w:p>
      <w:pPr/>
      <w:r>
        <w:rPr>
          <w:lang w:val="hi_IN" w:bidi="hi_IN"/>
        </w:rPr>
      </w:r>
      <w:r>
        <w:rPr>
          <w:lang w:val="hi_IN" w:bidi="hi_IN"/>
        </w:rPr>
        <w:t>1 यूहन्ना 2:12–17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भाग में दो हिस्से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उपदेश देता है</w:t>
      </w:r>
    </w:p>
    <w:p>
      <w:pPr>
        <w:pStyle w:val="ListBullet"/>
        <w:spacing w:line="240" w:lineRule="auto"/>
        <w:ind w:left="720"/>
      </w:pPr>
      <w:r>
        <w:rPr>
          <w:lang w:val="hi_IN" w:bidi="hi_IN"/>
        </w:rPr>
      </w:r>
      <w:r>
        <w:rPr>
          <w:lang w:val="hi_IN" w:bidi="hi_IN"/>
        </w:rPr>
        <w:t>वे लोग जो यूहन्ना का उपदेश सुन रहे हैं</w:t>
      </w:r>
    </w:p>
    <w:p>
      <w:pPr>
        <w:pStyle w:val="ListBullet"/>
        <w:spacing w:line="240" w:lineRule="auto"/>
        <w:ind w:left="720"/>
      </w:pPr>
      <w:r>
        <w:rPr>
          <w:lang w:val="hi_IN" w:bidi="hi_IN"/>
        </w:rPr>
      </w:r>
      <w:r>
        <w:rPr>
          <w:lang w:val="hi_IN" w:bidi="hi_IN"/>
        </w:rPr>
        <w:t>छोटे बच्चे, जिसका अर्थ है यूहन्ना के सभी श्रोता</w:t>
      </w:r>
    </w:p>
    <w:p>
      <w:pPr>
        <w:pStyle w:val="ListBullet"/>
        <w:spacing w:line="240" w:lineRule="auto"/>
        <w:ind w:left="720"/>
      </w:pPr>
      <w:r>
        <w:rPr>
          <w:lang w:val="hi_IN" w:bidi="hi_IN"/>
        </w:rPr>
      </w:r>
      <w:r>
        <w:rPr>
          <w:lang w:val="hi_IN" w:bidi="hi_IN"/>
        </w:rPr>
        <w:t>पिता और माताएँ, या परिपक्व विश्वासी</w:t>
      </w:r>
    </w:p>
    <w:p>
      <w:pPr>
        <w:pStyle w:val="ListBullet"/>
        <w:spacing w:line="240" w:lineRule="auto"/>
        <w:ind w:left="720"/>
      </w:pPr>
      <w:r>
        <w:rPr>
          <w:lang w:val="hi_IN" w:bidi="hi_IN"/>
        </w:rPr>
      </w:r>
      <w:r>
        <w:rPr>
          <w:lang w:val="hi_IN" w:bidi="hi_IN"/>
        </w:rPr>
        <w:t>जवान लोग, या नए विश्वासी</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वे लोग जो संसार की बुरी चीज़ों से प्रेम करते हैं</w:t>
      </w:r>
    </w:p>
    <w:p>
      <w:pPr>
        <w:pStyle w:val="ListBullet"/>
        <w:spacing w:line="240" w:lineRule="auto"/>
        <w:ind w:left="720"/>
      </w:pPr>
      <w:r>
        <w:rPr>
          <w:lang w:val="hi_IN" w:bidi="hi_IN"/>
        </w:rPr>
      </w:r>
      <w:r>
        <w:rPr>
          <w:lang w:val="hi_IN" w:bidi="hi_IN"/>
        </w:rPr>
        <w:t>और वे लोग जो वही करते हैं जो परमेश्वर चाहता है</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प्रवाह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बिन्दुओं पर, नाटक को रोककर उस पात्र की भूमिका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प्रतिक्रियाएँ निम्नलिखित हैं।</w:t>
      </w:r>
    </w:p>
    <w:p>
      <w:pPr/>
      <w:r>
        <w:rPr>
          <w:lang w:val="hi_IN" w:bidi="hi_IN"/>
        </w:rPr>
      </w:r>
      <w:r>
        <w:rPr>
          <w:lang w:val="hi_IN" w:bidi="hi_IN"/>
        </w:rPr>
        <w:t>यह अभिनय करें कि यूहन्ना अपने श्रोताओं को पढ़कर सुना रहा है या उनसे बात कर रहा है। शायद यूहन्ना इस तरह से कुछ कह रहा था:</w:t>
      </w:r>
    </w:p>
    <w:p>
      <w:pPr/>
      <w:r>
        <w:rPr>
          <w:lang w:val="hi_IN" w:bidi="hi_IN"/>
        </w:rPr>
      </w:r>
      <w:r>
        <w:rPr>
          <w:lang w:val="hi_IN" w:bidi="hi_IN"/>
        </w:rPr>
        <w:t>"मेरे प्रिय बच्चों, मैं तुम्हें लिख रहा हूँ क्योंकि परमेश्वर ने तुम्हारे पापों को क्षमा किया है। परमेश्वर ने यीशु के कारण ऐसा किया है। हे वयस्कों, मैं तुम्हें इसलिए लिख रहा हूँ क्योंकि तुम यीशु को जानते हो, जो आरम्भ से ही अस्तित्व में था। हे जवान लोगों, मैं तुम्हें लिख रहा हूँ क्योंकि तुमने दुष्ट के साथ अपना युद्ध जीत लिया है! हे बच्चों, मैं तुम्हें इसलिए लिख रहा हूँ क्योंकि तुम परमेश्वर पिता को जानते हो। हे वयस्कों, मैं तुम्हें इसलिए लिख रहा हूँ क्योंकि तुम यीशु को जानते हो, जो आरम्भ से ही अस्तित्व में था। हे जवानो, मैं तुम्हें इसलिए लिख रहा हूँ क्योंकि तुम आत्मिक रूप से बलवन्त हो, तुम परमेश्वर के वचन के अनुसार चलते हो, और तुमने उस दुष्ट पर जय प्राप्त की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की भूमिका निभाने वाले व्यक्ति से पूछें, "आप क्या सोच रहे हैं?" लोग इस तरह उत्तर दे सकते हैं:</w:t>
      </w:r>
    </w:p>
    <w:p>
      <w:pPr>
        <w:pStyle w:val="ListBullet"/>
        <w:spacing w:line="240" w:lineRule="auto"/>
        <w:ind w:left="720"/>
      </w:pPr>
      <w:r>
        <w:rPr>
          <w:lang w:val="hi_IN" w:bidi="hi_IN"/>
        </w:rPr>
      </w:r>
      <w:r>
        <w:rPr>
          <w:lang w:val="hi_IN" w:bidi="hi_IN"/>
        </w:rPr>
        <w:t>विश्वासियों का अभिनय करने वाले लोगों से पूछें, "आप क्या सोच रहे हैं?" लोग इस तरह से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यूहन्ना इस तरह बात करना जारी रखता है:</w:t>
      </w:r>
    </w:p>
    <w:p>
      <w:pPr/>
      <w:r>
        <w:rPr>
          <w:lang w:val="hi_IN" w:bidi="hi_IN"/>
        </w:rPr>
      </w:r>
      <w:r>
        <w:rPr>
          <w:lang w:val="hi_IN" w:bidi="hi_IN"/>
        </w:rPr>
        <w:t>“इस पापमय संसार के लोगों के जीवन जीने के तरीके से प्रेम मत करो। तुम एक ही समय में परमेश्वर और पापी बातों से प्रेम नहीं कर सकते। यदि तुम इस पापी संसार की बातों से प्रेम करते हो, तो तुम परमेश्वर से प्रेम करना बंद कर देते हो! जो लोग इस पापी संसार से प्रेम करते हैं, वे जो कुछ भी करना चाहते हैं, वही करते हैं। यदि ये लोग कुछ देखते हैं, तो वे तुरंत उसे लेना चाहते हैं। ये लोग अपनी चीजों पर घमंड करते हैं। यह वह व्यवहार नहीं है जो परमेश्वर चाहता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की भूमिका निभाने वाले व्यक्ति से पूछें, "आप क्या सोच रहे हैं?" लोग इस तरह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यूहन्ना इस तरह बात करना जारी रखता है:</w:t>
      </w:r>
    </w:p>
    <w:p>
      <w:pPr/>
      <w:r>
        <w:rPr>
          <w:lang w:val="hi_IN" w:bidi="hi_IN"/>
        </w:rPr>
      </w:r>
      <w:r>
        <w:rPr>
          <w:lang w:val="hi_IN" w:bidi="hi_IN"/>
        </w:rPr>
        <w:t>"इस संसार की बुरी बातें और वे सब बुरी चीज़ें जिन्हें लोग बहुत पाना चाहते हैं, नष्ट होती जा रही हैं।" लेकिन जो लोग परमेश्वर की इच्छा के अनुसार काम करते हैं, वे सदा के लिए जीवित रहेंगे।"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की भूमिका निभाने वाले व्यक्ति से पूछें, "आप क्या सोच रहे हैं?" लोग इस तरह उत्तर दे सकते हैं:</w:t>
      </w:r>
    </w:p>
    <w:p>
      <w:pPr>
        <w:pStyle w:val="ListBullet"/>
        <w:spacing w:line="240" w:lineRule="auto"/>
        <w:ind w:left="720"/>
      </w:pPr>
      <w:r>
        <w:rPr>
          <w:lang w:val="hi_IN" w:bidi="hi_IN"/>
        </w:rPr>
      </w:r>
      <w:r>
        <w:rPr>
          <w:lang w:val="hi_IN" w:bidi="hi_IN"/>
        </w:rPr>
        <w:t>विश्वासियों का अभिनय करने वाले लोगों से पूछें, "आप क्या सोच रहे हैं?" लोग इस तरह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यूहन्ना 2:12–17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स चरण में, समूह इस भाग के मुख्य शब्दों और शब्दावलियों पर चर्चा करेगा।</w:t>
      </w:r>
    </w:p>
    <w:p>
      <w:pPr/>
      <w:r>
        <w:rPr>
          <w:lang w:val="hi_IN" w:bidi="hi_IN"/>
        </w:rPr>
      </w:r>
      <w:r>
        <w:rPr>
          <w:lang w:val="hi_IN" w:bidi="hi_IN"/>
        </w:rPr>
        <w:t>यूहन्ना अपने श्रोताओं को "छोटे बच्चों" या "</w:t>
      </w:r>
      <w:r>
        <w:rPr>
          <w:b/>
          <w:lang w:val="hi_IN" w:bidi="hi_IN"/>
        </w:rPr>
        <w:t>प्रिय बच्चों</w:t>
      </w:r>
      <w:r>
        <w:rPr>
          <w:lang w:val="hi_IN" w:bidi="hi_IN"/>
        </w:rPr>
        <w:t>" कहकर संबोधित करता है। यूहन्ना इस शब्द का उपयोग लोगों को यह दिखाने के लिए कर रहा है कि यूहन्ना उनसे प्रेम करता है। "छोटा बच्चा" किसी से बात करने का एक स्नेहपूर्ण तरीका था। साथ ही, यूहन्ना अब बहुत वृद्ध व्यक्ति है, इसलिए बाकी सभी लोग यूहन्ना के लिए एक छोटे बच्चे के समान लग सकते हैं! उसी शब्द या वाक्यांश का उपयोग करें जिसका उपयोग आपने इस पुस्तक में पिछले भाग में किया है।</w:t>
      </w:r>
    </w:p>
    <w:p>
      <w:pPr/>
      <w:r>
        <w:rPr>
          <w:lang w:val="hi_IN" w:bidi="hi_IN"/>
        </w:rPr>
      </w:r>
      <w:r>
        <w:rPr>
          <w:lang w:val="hi_IN" w:bidi="hi_IN"/>
        </w:rPr>
        <w:t xml:space="preserve">यूहन्ना “पिताओं” और “युवाओं” को भी लिखता है। यूहन्ना कलीसिया के वृद्ध लोगों और कलीसिया के युवा लोगों के बारे में सोच रहा होगा। लेकिन यूहन्ना उन लोगों के बारे में भी सोच रहा होगा जो लंबे समय से विश्वासी हैं और उन लोगों के बारे में भी जो थोड़े समय से ही विश्वासी बने हैं। </w:t>
      </w:r>
    </w:p>
    <w:p>
      <w:pPr/>
      <w:r>
        <w:rPr>
          <w:lang w:val="hi_IN" w:bidi="hi_IN"/>
        </w:rPr>
      </w:r>
      <w:r>
        <w:rPr>
          <w:lang w:val="hi_IN" w:bidi="hi_IN"/>
        </w:rPr>
        <w:t>यहाँ रुकें और याद करें कि आप अपने अनुवाद में “</w:t>
      </w:r>
      <w:r>
        <w:rPr>
          <w:b/>
          <w:lang w:val="hi_IN" w:bidi="hi_IN"/>
        </w:rPr>
        <w:t>पिताओं</w:t>
      </w:r>
      <w:r>
        <w:rPr>
          <w:lang w:val="hi_IN" w:bidi="hi_IN"/>
        </w:rPr>
        <w:t>” और “</w:t>
      </w:r>
      <w:r>
        <w:rPr>
          <w:b/>
          <w:lang w:val="hi_IN" w:bidi="hi_IN"/>
        </w:rPr>
        <w:t>युवाओं</w:t>
      </w:r>
      <w:r>
        <w:rPr>
          <w:lang w:val="hi_IN" w:bidi="hi_IN"/>
        </w:rPr>
        <w:t>” के लिए कौन-से शब्दों का उपयोग करेंगे। यह सुनिश्चित करें कि स्त्रियाँ जानें कि यूहन्ना उनसे भी बात कर रहा है। इस ऑडियो को यहाँ रोकें।</w:t>
      </w:r>
    </w:p>
    <w:p>
      <w:pPr/>
      <w:r>
        <w:rPr>
          <w:lang w:val="hi_IN" w:bidi="hi_IN"/>
        </w:rPr>
      </w:r>
      <w:r>
        <w:rPr>
          <w:lang w:val="hi_IN" w:bidi="hi_IN"/>
        </w:rPr>
        <w:t xml:space="preserve">यूहन्ना विश्वासियों को लिखता है ताकि उन्हें याद दिलाया जा सके कि परमेश्वर ने उनके पापों को क्षमा किया है। </w:t>
      </w:r>
      <w:r>
        <w:rPr>
          <w:b/>
          <w:lang w:val="hi_IN" w:bidi="hi_IN"/>
        </w:rPr>
        <w:t>पाप</w:t>
      </w:r>
      <w:r>
        <w:rPr>
          <w:lang w:val="hi_IN" w:bidi="hi_IN"/>
        </w:rPr>
        <w:t xml:space="preserve"> परमेश्वर के खिलाफ अनाज्ञाकारिता का कार्य है। जब भी कोई व्यक्ति परमेश्वर की व्यवस्थाओं का उल्लंघन करता है, तो वह पाप करता है। उसी शब्द का उपयोग करें जो आपने अन्य भागों में उपयोग किया है। पाप शब्द मुख्य शब्दावली में है।</w:t>
      </w:r>
    </w:p>
    <w:p>
      <w:pPr/>
      <w:r>
        <w:rPr>
          <w:lang w:val="hi_IN" w:bidi="hi_IN"/>
        </w:rPr>
      </w:r>
      <w:r>
        <w:rPr>
          <w:lang w:val="hi_IN" w:bidi="hi_IN"/>
        </w:rPr>
        <w:t xml:space="preserve">जब परमेश्वर हमारे पापों को </w:t>
      </w:r>
      <w:r>
        <w:rPr>
          <w:b/>
          <w:lang w:val="hi_IN" w:bidi="hi_IN"/>
        </w:rPr>
        <w:t>क्षमा करता है</w:t>
      </w:r>
      <w:r>
        <w:rPr>
          <w:lang w:val="hi_IN" w:bidi="hi_IN"/>
        </w:rPr>
        <w:t xml:space="preserve">, तो हमारे द्वारा किए गए गलत कामों के लिए परमेश्वर हमसे क्रोधित रहना बंद कर देता है। परमेश्वर अब इसके बारे में नहीं सोचेगा। ऐसा लगता है मानो हमने वह गलत काम कभी किया ही नहीं था। क्षमा शब्द मुख्य शब्दावली में है। उसी शब्द का उपयोग करें जो आपने अन्य भागों में उपयोग किया है। </w:t>
      </w:r>
    </w:p>
    <w:p>
      <w:pPr/>
      <w:r>
        <w:rPr>
          <w:lang w:val="hi_IN" w:bidi="hi_IN"/>
        </w:rPr>
      </w:r>
      <w:r>
        <w:rPr>
          <w:lang w:val="hi_IN" w:bidi="hi_IN"/>
        </w:rPr>
        <w:t xml:space="preserve">परमेश्वर ने यीशु के नाम के कारण हमारे पापों को क्षमा किया है। इसका अर्थ है कि यीशु ने जो किया है, उसके कारण परमेश्वर ने हमारे पापों को क्षमा किया है। यीशु ने हमारे पापों की सजा को सह लिया, और इसलिए यीशु ने परमेश्वर के लिए हमें क्षमा करना संभव बनाया। </w:t>
      </w:r>
    </w:p>
    <w:p>
      <w:pPr/>
      <w:r>
        <w:rPr>
          <w:lang w:val="hi_IN" w:bidi="hi_IN"/>
        </w:rPr>
      </w:r>
      <w:r>
        <w:rPr>
          <w:lang w:val="hi_IN" w:bidi="hi_IN"/>
        </w:rPr>
        <w:t xml:space="preserve">यहाँ रुकें और चर्चा करें कि आप कैसे कहेंगे कि परमेश्वर ने </w:t>
      </w:r>
      <w:r>
        <w:rPr>
          <w:b/>
          <w:lang w:val="hi_IN" w:bidi="hi_IN"/>
        </w:rPr>
        <w:t>यीशु के नाम</w:t>
      </w:r>
      <w:r>
        <w:rPr>
          <w:lang w:val="hi_IN" w:bidi="hi_IN"/>
        </w:rPr>
        <w:t xml:space="preserve"> के कारण हमारे पापों को क्षमा किया है। इस ऑडियो को यहाँ रोकें।</w:t>
      </w:r>
    </w:p>
    <w:p>
      <w:pPr/>
      <w:r>
        <w:rPr>
          <w:lang w:val="hi_IN" w:bidi="hi_IN"/>
        </w:rPr>
      </w:r>
      <w:r>
        <w:rPr>
          <w:lang w:val="hi_IN" w:bidi="hi_IN"/>
        </w:rPr>
        <w:t xml:space="preserve">यूहन्ना “पिताओं” को याद दिलाता है कि वे उसे </w:t>
      </w:r>
      <w:r>
        <w:rPr>
          <w:b/>
          <w:lang w:val="hi_IN" w:bidi="hi_IN"/>
        </w:rPr>
        <w:t>जानते</w:t>
      </w:r>
      <w:r>
        <w:rPr>
          <w:lang w:val="hi_IN" w:bidi="hi_IN"/>
        </w:rPr>
        <w:t xml:space="preserve"> हैं जो आरम्भ से है। इसका अर्थ है कि पिता यीशु को जानते हैं। याद रखें कि इस पत्र में "परमेश्वर को जानना" बहुत महत्वपूर्ण है। यदि आप परमेश्वर को जानते हैं, तो आप केवल परमेश्वर के </w:t>
      </w:r>
      <w:r>
        <w:rPr>
          <w:b/>
          <w:lang w:val="hi_IN" w:bidi="hi_IN"/>
        </w:rPr>
        <w:t>बारे में</w:t>
      </w:r>
      <w:r>
        <w:rPr>
          <w:lang w:val="hi_IN" w:bidi="hi_IN"/>
        </w:rPr>
        <w:t xml:space="preserve"> नहीं जानते हैं, बल्कि आपका परमेश्वर के साथ एक घनिष्ठ सम्बन्ध है। यीशु या परमेश्वर को जानने के लिए उसी शब्द का उपयोग करें जिसका उपयोग आपने पिछले भागों में किया है।</w:t>
      </w:r>
    </w:p>
    <w:p>
      <w:pPr/>
      <w:r>
        <w:rPr>
          <w:lang w:val="hi_IN" w:bidi="hi_IN"/>
        </w:rPr>
      </w:r>
      <w:r>
        <w:rPr>
          <w:lang w:val="hi_IN" w:bidi="hi_IN"/>
        </w:rPr>
        <w:t>यूहन्ना कहता है कि युवाओं ने उस दुष्ट पर विजय पाई है। दुष्ट यूहन्ना का वह शब्द है जिससे वह शैतान, अर्थात् इब्लीस, की ओर संकेत करता है। शैतान लोगों को परमेश्वर की आज्ञा उल्लंघन करने के लिए बहकाता है। शैतान लोगों को धोखा देकर उन्हें परमेश्वर से दूर करने का प्रयास करता है। जब विश्वासी पाप नहीं करते हैं, तो वे शैतान को पराजित करते हैं। "दुष्ट" शब्द मुख्य शब्दावली में है। हालाँकि यूहन्ना यहाँ "शैतान" शब्द का उपयोग नहीं करता है, फिर भी आप "दुष्ट" के बारे में अधिक जानकारी के लिए मुख्य शब्दावली में शैतान को देख सकते हैं।</w:t>
      </w:r>
    </w:p>
    <w:p>
      <w:pPr/>
      <w:r>
        <w:rPr>
          <w:lang w:val="hi_IN" w:bidi="hi_IN"/>
        </w:rPr>
      </w:r>
      <w:r>
        <w:rPr>
          <w:lang w:val="hi_IN" w:bidi="hi_IN"/>
        </w:rPr>
        <w:t xml:space="preserve">यहाँ रुकें और चर्चा करें कि आप कैसे कहेंगे कि युवाओं ने </w:t>
      </w:r>
      <w:r>
        <w:rPr>
          <w:b/>
          <w:lang w:val="hi_IN" w:bidi="hi_IN"/>
        </w:rPr>
        <w:t>दुष्ट</w:t>
      </w:r>
      <w:r>
        <w:rPr>
          <w:lang w:val="hi_IN" w:bidi="hi_IN"/>
        </w:rPr>
        <w:t xml:space="preserve"> को पराजित किया है। इस ऑडियो को यहाँ रोकें।</w:t>
      </w:r>
    </w:p>
    <w:p>
      <w:pPr/>
      <w:r>
        <w:rPr>
          <w:lang w:val="hi_IN" w:bidi="hi_IN"/>
        </w:rPr>
      </w:r>
      <w:r>
        <w:rPr>
          <w:lang w:val="hi_IN" w:bidi="hi_IN"/>
        </w:rPr>
        <w:t>यूहन्ना द्वारा तीन अलग-अलग समूहों से कुछ कहने के बाद, यूहन्ना फिर से इन प्रत्येक समूहों के लोगों से कुछ कहेगा। अब यूहन्ना विश्वासियों को केवल “बच्चे” कहता है, “प्रिय बच्चों” नहीं। लेकिन इससे अर्थ नहीं बदलता है। यूहन्ना अभी भी विश्वासियों से बहुत प्रेम से बात कर रहा है।</w:t>
      </w:r>
    </w:p>
    <w:p>
      <w:pPr/>
      <w:r>
        <w:rPr>
          <w:lang w:val="hi_IN" w:bidi="hi_IN"/>
        </w:rPr>
      </w:r>
      <w:r>
        <w:rPr>
          <w:lang w:val="hi_IN" w:bidi="hi_IN"/>
        </w:rPr>
        <w:t>यहाँ रुकें और चर्चा करें कि जब यूहन्ना दूसरी बार उन्हें संबोधित करेगा, तो आप “</w:t>
      </w:r>
      <w:r>
        <w:rPr>
          <w:b/>
          <w:lang w:val="hi_IN" w:bidi="hi_IN"/>
        </w:rPr>
        <w:t>बच्चों</w:t>
      </w:r>
      <w:r>
        <w:rPr>
          <w:lang w:val="hi_IN" w:bidi="hi_IN"/>
        </w:rPr>
        <w:t>” के लिए कौन-सा शब्द उपयोग करेंगे। इस ऑडियो को यहाँ रोकें।</w:t>
      </w:r>
    </w:p>
    <w:p>
      <w:pPr/>
      <w:r>
        <w:rPr>
          <w:lang w:val="hi_IN" w:bidi="hi_IN"/>
        </w:rPr>
      </w:r>
      <w:r>
        <w:rPr>
          <w:lang w:val="hi_IN" w:bidi="hi_IN"/>
        </w:rPr>
        <w:t xml:space="preserve">यूहन्ना कहता है कि बच्चे </w:t>
      </w:r>
      <w:r>
        <w:rPr>
          <w:b/>
          <w:lang w:val="hi_IN" w:bidi="hi_IN"/>
        </w:rPr>
        <w:t>पिता</w:t>
      </w:r>
      <w:r>
        <w:rPr>
          <w:lang w:val="hi_IN" w:bidi="hi_IN"/>
        </w:rPr>
        <w:t xml:space="preserve"> को जानते हैं। जानने के लिए उसी शब्द का उपयोग करें जिसका उपयोग आपने पहले किया है। यहाँ "पिता" का अर्थ है परमेश्वर पिता।</w:t>
      </w:r>
    </w:p>
    <w:p>
      <w:pPr/>
      <w:r>
        <w:rPr>
          <w:lang w:val="hi_IN" w:bidi="hi_IN"/>
        </w:rPr>
      </w:r>
      <w:r>
        <w:rPr>
          <w:lang w:val="hi_IN" w:bidi="hi_IN"/>
        </w:rPr>
        <w:t>यूहन्ना युवाओं को लिखता है क्योंकि वे मजबूत हैं, या उन्हें याद दिलाने के लिए कि वे मजबूत हैं। यूहन्ना शारीरिक सामर्थ्य के बारे में बात नहीं कर रहा है, बल्कि आत्मिक सामर्थ्य के बारे में बात कर रहा है। युवा लोग शैतान को पराजित करने में सक्षम हैं। युवा ऐसा कर सकते हैं क्योंकि परमेश्वर का वचन उनमें बना रहता है। पहले के एक भाग में, यूहन्ना ने उन लोगों के बारे में बात की थी जिनमें परमेश्वर का वचन नहीं था। परमेश्वर के वचन का इन लोगों पर कोई प्रभाव नहीं पड़ा। उसने उन्हें नहीं बदला। लेकिन ये विश्वासी अलग हैं! परमेश्वर के वचन का उन पर प्रभाव पड़ता है। यह उन्हें बदल देता है। परमेश्वर का वचन उनमें बना रहता है। याद रखें कि "वचन" मुख्य शब्दावली में है, और आप "वचन" का अनुवाद उसी तरह कर सकते हैं जैसे आपने पिछले भागों में किया है।</w:t>
      </w:r>
    </w:p>
    <w:p>
      <w:pPr/>
      <w:r>
        <w:rPr>
          <w:lang w:val="hi_IN" w:bidi="hi_IN"/>
        </w:rPr>
      </w:r>
      <w:r>
        <w:rPr>
          <w:lang w:val="hi_IN" w:bidi="hi_IN"/>
        </w:rPr>
        <w:t xml:space="preserve">यहाँ रुकें और चर्चा करें कि आप कैसे कहेंगे कि यूहन्ना युवाओं को लिखता है, क्योंकि वे </w:t>
      </w:r>
      <w:r>
        <w:rPr>
          <w:b/>
          <w:lang w:val="hi_IN" w:bidi="hi_IN"/>
        </w:rPr>
        <w:t>मजबूत</w:t>
      </w:r>
      <w:r>
        <w:rPr>
          <w:lang w:val="hi_IN" w:bidi="hi_IN"/>
        </w:rPr>
        <w:t xml:space="preserve"> हैं, और परमेश्वर का वचन उनमें बना रहता है। इस ऑडियो को यहाँ रोकें।</w:t>
      </w:r>
    </w:p>
    <w:p>
      <w:pPr/>
      <w:r>
        <w:rPr>
          <w:lang w:val="hi_IN" w:bidi="hi_IN"/>
        </w:rPr>
      </w:r>
      <w:r>
        <w:rPr>
          <w:lang w:val="hi_IN" w:bidi="hi_IN"/>
        </w:rPr>
        <w:t>यूहन्ना विश्वासियों से कहता है कि वे इस संसार या संसार की किसी भी चीज़ से प्रेम न करें। यहाँ “संसार” का अर्थ विद्रोही संसार, पापी संसार, और वह संसार है जहाँ शैतान का अभी भी अधिकार है। यह पापी संसार बुरी बातों से भरा है जो परमेश्वर की इच्छा के विरुद्ध हैं। जो लोग इस संसार के हैं, वे स्वार्थी, लालची हैं, और अक्सर यौन पाप करते हैं। जो लोग इस पापी संसार के हैं, वे यीशु और उसके अनुयायियों से नफरत करते हैं। जो कोई परमेश्वर के विरुद्ध विद्रोह करता है और पाप करता है, वह संसार का है, और परमेश्वर का नहीं है।</w:t>
      </w:r>
    </w:p>
    <w:p>
      <w:pPr/>
      <w:r>
        <w:rPr>
          <w:lang w:val="hi_IN" w:bidi="hi_IN"/>
        </w:rPr>
      </w:r>
      <w:r>
        <w:rPr>
          <w:lang w:val="hi_IN" w:bidi="hi_IN"/>
        </w:rPr>
        <w:t>जब यूहन्ना कहता है कि विश्वासियों को संसार की किसी वस्तु से प्रेम नहीं करना चाहिए, तो यूहन्ना का अर्थ है कि लोगों में संसार के लोगों जैसे व्यवहार और भावनाएँ नहीं होनी चाहिए।</w:t>
      </w:r>
    </w:p>
    <w:p>
      <w:pPr/>
      <w:r>
        <w:rPr>
          <w:lang w:val="hi_IN" w:bidi="hi_IN"/>
        </w:rPr>
      </w:r>
      <w:r>
        <w:rPr>
          <w:lang w:val="hi_IN" w:bidi="hi_IN"/>
        </w:rPr>
        <w:t xml:space="preserve">यहाँ रुकें और चर्चा करें कि आप कैसे कहेंगे कि यूहन्ना हमें </w:t>
      </w:r>
      <w:r>
        <w:rPr>
          <w:b/>
          <w:lang w:val="hi_IN" w:bidi="hi_IN"/>
        </w:rPr>
        <w:t>संसार</w:t>
      </w:r>
      <w:r>
        <w:rPr>
          <w:lang w:val="hi_IN" w:bidi="hi_IN"/>
        </w:rPr>
        <w:t xml:space="preserve"> या संसार की किसी भी वस्तु से प्रेम न करने के लिए कहता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यूहन्ना 2:18–28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यूहन्ना 2:18–28 को सुनें और अपने मन में रखें।</w:t>
      </w:r>
    </w:p>
    <w:p>
      <w:pPr/>
      <w:r>
        <w:rPr>
          <w:lang w:val="hi_IN" w:bidi="hi_IN"/>
        </w:rPr>
      </w:r>
      <w:r>
        <w:rPr>
          <w:lang w:val="hi_IN" w:bidi="hi_IN"/>
        </w:rPr>
        <w:t>यदि सम्भव हो, तो 1 यूहन्ना 2:18–28 का ऑडियो संस्करण तीन बार, तीन अलग-अलग अनुवादों में सुनें।</w:t>
      </w:r>
    </w:p>
    <w:p>
      <w:pPr/>
      <w:r>
        <w:rPr>
          <w:lang w:val="hi_IN" w:bidi="hi_IN"/>
        </w:rPr>
      </w:r>
      <w:r>
        <w:rPr>
          <w:b/>
          <w:lang w:val="hi_IN" w:bidi="hi_IN"/>
        </w:rPr>
        <w:t>इस ऑडियो को यहाँ रोकें।</w:t>
      </w:r>
    </w:p>
    <w:p>
      <w:pPr/>
      <w:r>
        <w:rPr>
          <w:lang w:val="hi_IN" w:bidi="hi_IN"/>
        </w:rPr>
      </w:r>
      <w:r>
        <w:rPr>
          <w:lang w:val="hi_IN" w:bidi="hi_IN"/>
        </w:rPr>
        <w:t>उसके बाद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यूहन्ना 2:18–28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यूहन्ना पिछले भाग का अंत यह कहकर करता है कि लोगों को पापी संसार और पापी संसार की बुरी बातों से प्रेम नहीं करना चाहिए। ये बातें नष्ट हो जाएँगी। यूहन्ना के श्रोता जानते थे कि यीशु एक दिन वापस आएगा और पूरे संसार का न्याय करेगा। विश्वासी उस दिन को, जिस दिन ये बातें होंगी, “अन्तिम दिन” कहते थे। यूहन्ना विश्वासियों से कहता है कि यह “अंतिम समय” है, जिसका अर्थ है कि यीशु के वापस आने का समय बहुत जल्द ही होगा!</w:t>
      </w:r>
    </w:p>
    <w:p>
      <w:pPr/>
      <w:r>
        <w:rPr>
          <w:lang w:val="hi_IN" w:bidi="hi_IN"/>
        </w:rPr>
      </w:r>
      <w:r>
        <w:rPr>
          <w:lang w:val="hi_IN" w:bidi="hi_IN"/>
        </w:rPr>
        <w:t>यहाँ रुकें और चर्चा करें: क्या आप किसी ऐसी घटना के बारे में कोई कहानी बता सकते हैं जो आपके समुदाय के लोगों के विश्वास में है कि भविष्य में होने वाली है? इस ऑडियो को यहाँ रोकें।</w:t>
      </w:r>
    </w:p>
    <w:p>
      <w:pPr/>
      <w:r>
        <w:rPr>
          <w:lang w:val="hi_IN" w:bidi="hi_IN"/>
        </w:rPr>
      </w:r>
      <w:r>
        <w:rPr>
          <w:lang w:val="hi_IN" w:bidi="hi_IN"/>
        </w:rPr>
        <w:t xml:space="preserve">ऐसा लगता है कि विश्वासियों ने यीशु के एक निश्चित शत्रु के बारे में सुना था जो यीशु के लौटने से ठीक पहले आएगा। लोग इस शत्रु को "मसीह विरोधी" कहते हैं। लेकिन यूहन्ना कहता है कि अभी </w:t>
      </w:r>
      <w:r>
        <w:rPr>
          <w:b/>
          <w:lang w:val="hi_IN" w:bidi="hi_IN"/>
        </w:rPr>
        <w:t>कई</w:t>
      </w:r>
      <w:r>
        <w:rPr>
          <w:lang w:val="hi_IN" w:bidi="hi_IN"/>
        </w:rPr>
        <w:t xml:space="preserve"> मसीह-विरोधी हैं! यीशु का केवल एक ही शत्रु नहीं है, बल्कि कई हैं। और क्योंकि मसीह विरोधी “अंतिम समय” में आएगा, और क्योंकि अब मसीह विरोधी बहुत से हैं, इसलिए यूहन्ना कहता है कि अब अंतिम समय है।</w:t>
      </w:r>
    </w:p>
    <w:p>
      <w:pPr/>
      <w:r>
        <w:rPr>
          <w:lang w:val="hi_IN" w:bidi="hi_IN"/>
        </w:rPr>
      </w:r>
      <w:r>
        <w:rPr>
          <w:lang w:val="hi_IN" w:bidi="hi_IN"/>
        </w:rPr>
        <w:t>यीशु के ये विरोधी ऐसे लोग हैं जो कलीसिया का भाग थे, परन्तु अब छोड़कर चले गए। ये सैम और सैली जैसे लोग हैं। यूहन्ना कहता है कि सैम और सैली जैसे लोग वास्तव में कभी कलीसिया के नहीं थे। यदि ये लोग वास्तव में कलीसिया के होते, तो वे वहीं बने रहते। ये लोग यीशु के बारे में सही बातों पर विश्वास करते रहेंगे। सैम और सैली वास्तविक विश्वासी नहीं थे, बल्कि झूठे थे।</w:t>
      </w:r>
    </w:p>
    <w:p>
      <w:pPr/>
      <w:r>
        <w:rPr>
          <w:lang w:val="hi_IN" w:bidi="hi_IN"/>
        </w:rPr>
      </w:r>
      <w:r>
        <w:rPr>
          <w:lang w:val="hi_IN" w:bidi="hi_IN"/>
        </w:rPr>
        <w:t>यहाँ रुकें और चर्चा करें: क्या आप किसी चीज़ या किसी व्यक्ति के बारे में कोई कहानी बता सकते हैं जो कुछ और होने का दिखावा करता है? हो सकता है कि आपके आसपास ऐसे पशु या फूल हों जो दूसरों को यह भ्रमित कर दें कि वे कोई दूसरे प्रकार के पशु या फूल हैं? या क्या आप कभी किसी ऐसे व्यक्ति से मिले हैं जिसने कुछ और होने का दिखावा किया हो? इस ऑडियो को यहाँ रोकें।</w:t>
      </w:r>
    </w:p>
    <w:p>
      <w:pPr/>
      <w:r>
        <w:rPr>
          <w:lang w:val="hi_IN" w:bidi="hi_IN"/>
        </w:rPr>
      </w:r>
      <w:r>
        <w:rPr>
          <w:lang w:val="hi_IN" w:bidi="hi_IN"/>
        </w:rPr>
        <w:t xml:space="preserve">झूठे विश्वासी झूठ बोल रहे हैं, परन्तु विश्वासी सत्य को जानते हैं। झूठे विश्वासी सोचते हैं कि उनके पास परमेश्वर के बारे में विशेष और गुप्त ज्ञान है, परन्तु यह सच नहीं है। </w:t>
      </w:r>
      <w:r>
        <w:rPr>
          <w:b/>
          <w:lang w:val="hi_IN" w:bidi="hi_IN"/>
        </w:rPr>
        <w:t>विश्वासी परमेश्वर को जानते हैं</w:t>
      </w:r>
      <w:r>
        <w:rPr>
          <w:lang w:val="hi_IN" w:bidi="hi_IN"/>
        </w:rPr>
        <w:t>। विश्वासी परमेश्वर और यीशु के बारे में सच्ची बातें जानते हैं। विश्वासी जानते हैं कि उनके पास "एक अभिषेक" है। यदि आप किसी का अभिषेक करते हैं, तो इसका अर्थ है कि आप किसी पर थोड़ा तेल उंडेल रहे हैं। पुराने नियम में, लोग किसी व्यक्ति को एक विशेष कार्य के लिए नियुक्त करने के लिए उस पर तेल उंडेलते थे। तेल पवित्र आत्मा के लिए एक प्रतीक था। पवित्र आत्मा लोगों को अपना काम अच्छी तरह से करने में मदद करेगा। इसलिए, शायद यूहन्ना का अर्थ है कि यीशु ने विश्वासियों को पवित्र आत्मा दिया है ताकि उन्हें यीशु के बारे में सही बातें जानने में मदद मिल सके।</w:t>
      </w:r>
    </w:p>
    <w:p>
      <w:pPr/>
      <w:r>
        <w:rPr>
          <w:lang w:val="hi_IN" w:bidi="hi_IN"/>
        </w:rPr>
      </w:r>
      <w:r>
        <w:rPr>
          <w:lang w:val="hi_IN" w:bidi="hi_IN"/>
        </w:rPr>
        <w:t>ऐसा संभव है कि सैम और सैली जैसे लोगों ने कहा हो कि वे किसी प्रकार के अनुष्ठान से गुजरे थे जिससे उन्हें उनका विशेष और गुप्त ज्ञान मिला। इन लोगों ने शायद इस अनुष्ठान को “एक अभिषेक” भी कहा था। लेकिन यूहन्ना विश्वासियों को दिखाता है कि उन्हें इस तरह के एक अनुष्ठान की आवश्यकता नहीं है। यीशु ने विश्वासियों को पवित्र आत्मा दिया है। विश्वासियों को पहले ही एक अभिषेक प्राप्त हुआ है! पवित्र आत्मा विश्वासियों को सत्य सिखा रहा है।</w:t>
      </w:r>
    </w:p>
    <w:p>
      <w:pPr/>
      <w:r>
        <w:rPr>
          <w:lang w:val="hi_IN" w:bidi="hi_IN"/>
        </w:rPr>
      </w:r>
      <w:r>
        <w:rPr>
          <w:lang w:val="hi_IN" w:bidi="hi_IN"/>
        </w:rPr>
        <w:t>यहाँ रुकें और चर्चा करें: क्या आप किसी अनुष्ठान के बारे में कोई कहानी बता सकते हैं जो आपके समुदाय के लोग किसी विशेष कार्य के लिए नियुक्त करने या किसी को कुछ विशेष ज्ञान देने के लिए करते हैं? इस ऑडियो को यहाँ रोकें।</w:t>
      </w:r>
    </w:p>
    <w:p>
      <w:pPr/>
      <w:r>
        <w:rPr>
          <w:lang w:val="hi_IN" w:bidi="hi_IN"/>
        </w:rPr>
      </w:r>
      <w:r>
        <w:rPr>
          <w:lang w:val="hi_IN" w:bidi="hi_IN"/>
        </w:rPr>
        <w:t xml:space="preserve">विश्वासी यीशु के बारे में सही बातें जानते हैं। विश्वासी जानते हैं कि मनुष्य यीशु ही मसीह, परमेश्वर का पुत्र है। विश्वासी जानते हैं कि यह विश्वास करना महत्वपूर्ण है कि परमेश्वर का पुत्र एक मनुष्य बना। सैम और सैली यह नहीं मानते थे कि परमेश्वर के पुत्र का मनुष्य बनना बहुत महत्त्वपूर्ण था। हम पहले ही परिचय में कह चुके हैं कि सैम यह भी सोचता है कि शायद परमेश्वर के पुत्र ने केवल एक मनुष्य होने का </w:t>
      </w:r>
      <w:r>
        <w:rPr>
          <w:b/>
          <w:lang w:val="hi_IN" w:bidi="hi_IN"/>
        </w:rPr>
        <w:t>दिखावा</w:t>
      </w:r>
      <w:r>
        <w:rPr>
          <w:lang w:val="hi_IN" w:bidi="hi_IN"/>
        </w:rPr>
        <w:t xml:space="preserve"> किया था। परमेश्वर का पुत्र केवल एक मनुष्य, यीशु के समान दिखता था, परन्तु वास्तव में मनुष्य नहीं था। क्योंकि, सैम ने सोचा, यदि परमेश्वर का पुत्र मनुष्य बन गया होता, तो परमेश्वर के पुत्र को खाने और सोने जैसी साधारण चीज़ों से निपटना पड़ता, और वह बहुत आत्मिक नहीं होता। और विशेष रूप से मरना, तथा उससे जुड़ा सारा लहूलुहान दृश्य, बहुत आत्मिक नहीं है। सैम और सैली यह नहीं सोचते थे कि परमेश्वर ने अपने पुत्र को लोगों के लिए मरने के लिए भेजकर लोगों को बचाया।</w:t>
      </w:r>
    </w:p>
    <w:p>
      <w:pPr/>
      <w:r>
        <w:rPr>
          <w:lang w:val="hi_IN" w:bidi="hi_IN"/>
        </w:rPr>
      </w:r>
      <w:r>
        <w:rPr>
          <w:lang w:val="hi_IN" w:bidi="hi_IN"/>
        </w:rPr>
        <w:t>लेकिन यूहन्ना यह कहने के लिए बहुत कठोर भाषा का उपयोग करता है कि सैम और सैली जैसे लोग गलत हैं। जो लोग यीशु के विषय में इस पूरे सत्य पर विश्वास नहीं करते कि यीशु परमेश्वर का पुत्र भी है और मनुष्य भी, वे झूठ बोलते हैं। यह सबसे बुरा झूठ है। सैम और सैली जैसे लोग वास्तव में यीशु के शत्रु हैं—मसीह-विरोधी हैं! यूहन्ना कहता है कि यदि लोग यीशु के बारे में सही बातों पर विश्वास नहीं करते हैं, तो वे परमेश्वर पिता के साथ कोई सम्बन्ध नहीं रख सकते।</w:t>
      </w:r>
    </w:p>
    <w:p>
      <w:pPr/>
      <w:r>
        <w:rPr>
          <w:lang w:val="hi_IN" w:bidi="hi_IN"/>
        </w:rPr>
      </w:r>
      <w:r>
        <w:rPr>
          <w:lang w:val="hi_IN" w:bidi="hi_IN"/>
        </w:rPr>
        <w:t>यहाँ रुककर यह गतिविधि करें: दो लोगों को बीच में खड़ा होने के लिए कहें और उनसे अपने हाथ एक-दूसरे में फँसाने के लिए कहें। फिर बाकी लोग इनमें से एक व्यक्ति को किसी दूसरी जगह ले जाने का प्रयास करें, जैसे कमरे के किसी कोने में या पास के किसी पेड़ के नीचे। साथ ही, वे दूसरे व्यक्ति को उसी स्थान पर पहुँचने से रोकने का प्रयास करेंगे। उन दोनों लोगों को स्मरण दिलाएँ कि वे अपने हाथ एक-दूसरे में फँसाए रखें! देखें कि क्या होता है! इस ऑडियो को यहाँ रोकें।</w:t>
      </w:r>
    </w:p>
    <w:p>
      <w:pPr/>
      <w:r>
        <w:rPr>
          <w:lang w:val="hi_IN" w:bidi="hi_IN"/>
        </w:rPr>
      </w:r>
      <w:r>
        <w:rPr>
          <w:lang w:val="hi_IN" w:bidi="hi_IN"/>
        </w:rPr>
        <w:t>जब आपने यह गतिविधि की, तो आपको पता चला कि दोनों में से केवल एक को हिलाना असंभव था। आप दोनों लोगों को हिला सकते थे, या उनमें से किसी को भी नहीं । एक के बिना दूसरा नहीं हो सकता। उसी प्रकार, लोग परमेश्वर पिता के साथ कोई सम्बन्ध नहीं रख सकते, जब तक वे यह विश्वास नहीं करते कि मनुष्य यीशु परमेश्वर का पुत्र भी है। लेकिन जब लोगों का यीशु के साथ कोई सम्बन्ध होता है, तो उनका परमेश्वर पिता के साथ भी एक सम्बन्ध होगा।</w:t>
      </w:r>
    </w:p>
    <w:p>
      <w:pPr/>
      <w:r>
        <w:rPr>
          <w:lang w:val="hi_IN" w:bidi="hi_IN"/>
        </w:rPr>
      </w:r>
      <w:r>
        <w:rPr>
          <w:lang w:val="hi_IN" w:bidi="hi_IN"/>
        </w:rPr>
        <w:t>यूहन्ना विश्वासियों से कहता है कि उन्हें उन्हीं बातों पर विश्वास करते रहना चाहिए जो उन्होंने आरम्भ में सीखी थीं, जब वे अभी-अभी विश्वासी बने थे। विश्वासियों को यीशु के बारे में अलग-अलग और गलत बातों पर विश्वास नहीं करना चाहिए। यदि विश्वासी यीशु के बारे में सही बातों पर विश्वास करते रहें, तो वे यीशु और परमेश्वर पिता के साथ अपना अच्छा सम्बन्ध बनाए रखेंगे। और फिर परमेश्वर उन्हें अनन्त जीवन देगा। अनन्त जीवन का अर्थ है परमेश्वर के साथ एक सिद्ध सम्बन्ध में जीना, जो सबसे उत्तम जीवन है।</w:t>
      </w:r>
    </w:p>
    <w:p>
      <w:pPr/>
      <w:r>
        <w:rPr>
          <w:lang w:val="hi_IN" w:bidi="hi_IN"/>
        </w:rPr>
      </w:r>
      <w:r>
        <w:rPr>
          <w:lang w:val="hi_IN" w:bidi="hi_IN"/>
        </w:rPr>
        <w:t>यहाँ रुकें और चर्चा करें: क्या आप कुछ लोगों के बारे में कोई कहानी बता सकते हैं जो यीशु के बारे में झूठी बातें बताते हैं? इस ऑडियो को यहाँ रोकें।</w:t>
      </w:r>
    </w:p>
    <w:p>
      <w:pPr/>
      <w:r>
        <w:rPr>
          <w:lang w:val="hi_IN" w:bidi="hi_IN"/>
        </w:rPr>
      </w:r>
      <w:r>
        <w:rPr>
          <w:lang w:val="hi_IN" w:bidi="hi_IN"/>
        </w:rPr>
        <w:t>यूहन्ना कहता है कि वह विश्वासियों को सैम और सैली जैसे झूठे विश्वासियों के विरुद्ध चेतावनी देने के लिए लिख रहा है। झूठे विश्वासी विश्वासियों को धोखा देना चाहते हैं। याद रखें कि झूठे विश्वासी सोचते थे कि उनके पास परमेश्वर के बारे में विशेष और गुप्त ज्ञान है। शायद इन लोगों ने कहा कि वे विश्वासियों को यह गुप्त ज्ञान सिखा सकते हैं।</w:t>
      </w:r>
    </w:p>
    <w:p>
      <w:pPr/>
      <w:r>
        <w:rPr>
          <w:lang w:val="hi_IN" w:bidi="hi_IN"/>
        </w:rPr>
      </w:r>
      <w:r>
        <w:rPr>
          <w:lang w:val="hi_IN" w:bidi="hi_IN"/>
        </w:rPr>
        <w:t>यूहन्ना विश्वासियों को यीशु में बने रहने के लिए प्रोत्साहित करता है, अर्थात् यीशु के साथ अपना सम्बन्ध बनाए रखें, यीशु के बारे में सही बातों पर विश्वास करते रहे, और वे काम करते रहें जो यीशु चाहता है। फिर विश्वासी इस बात पर भरोसा कर सकते हैं कि जब यीशु वापस आएगा, तो वह उन्हें स्वीकार करेगा।</w:t>
      </w:r>
      <w:r>
        <w:rPr>
          <w:lang w:val="hi_IN" w:bidi="hi_IN"/>
        </w:rPr>
      </w:r>
    </w:p>
    <w:p>
      <w:pPr>
        <w:pStyle w:val="Heading3"/>
      </w:pPr>
      <w:r>
        <w:rPr>
          <w:lang w:val="hi_IN" w:bidi="hi_IN"/>
        </w:rPr>
        <w:t>घटनाओं को समझाना</w:t>
      </w:r>
    </w:p>
    <w:p>
      <w:pPr/>
      <w:r>
        <w:rPr>
          <w:lang w:val="hi_IN" w:bidi="hi_IN"/>
        </w:rPr>
      </w:r>
      <w:r>
        <w:rPr>
          <w:lang w:val="hi_IN" w:bidi="hi_IN"/>
        </w:rPr>
        <w:t>1 यूहन्ना 2:18–28 का ऑडियो संस्करण सबसे आसानी से समझ में आने वाले अनुवाद में सुनें।</w:t>
      </w:r>
    </w:p>
    <w:p>
      <w:pPr/>
      <w:r>
        <w:rPr>
          <w:lang w:val="hi_IN" w:bidi="hi_IN"/>
        </w:rPr>
      </w:r>
      <w:r>
        <w:rPr>
          <w:b/>
          <w:lang w:val="hi_IN" w:bidi="hi_IN"/>
        </w:rPr>
        <w:t>इस ऑडियो को यहाँ रोकें।</w:t>
      </w:r>
    </w:p>
    <w:p>
      <w:pPr/>
      <w:r>
        <w:rPr>
          <w:lang w:val="hi_IN" w:bidi="hi_IN"/>
        </w:rPr>
      </w:r>
      <w:r>
        <w:rPr>
          <w:lang w:val="hi_IN" w:bidi="hi_IN"/>
        </w:rPr>
        <w:t xml:space="preserve">इस भाग में तीन हिस्से हैं। </w:t>
      </w:r>
    </w:p>
    <w:p>
      <w:pPr/>
      <w:r>
        <w:rPr>
          <w:lang w:val="hi_IN" w:bidi="hi_IN"/>
        </w:rPr>
      </w:r>
      <w:r>
        <w:rPr>
          <w:lang w:val="hi_IN" w:bidi="hi_IN"/>
        </w:rPr>
        <w:t>इस चरण में, समूह इस भाग को और अधिक धीरे-धीरे पढ़ेगा। समूह इस भाग के दृश्यों, पात्रों और परिवेश को परिभाषित करेगा। फिर समूह इस वचन को अपने मन में समझने की कोशिश करेगा।</w:t>
      </w:r>
    </w:p>
    <w:p>
      <w:pPr/>
      <w:r>
        <w:rPr>
          <w:lang w:val="hi_IN" w:bidi="hi_IN"/>
        </w:rPr>
      </w:r>
      <w:r>
        <w:rPr>
          <w:b/>
          <w:lang w:val="hi_IN" w:bidi="hi_IN"/>
        </w:rPr>
        <w:t>पहले भाग में:</w:t>
      </w:r>
      <w:r>
        <w:rPr>
          <w:lang w:val="hi_IN" w:bidi="hi_IN"/>
        </w:rPr>
        <w:t xml:space="preserve"> यूहन्ना मसीह के शत्रुओं के बारे में बात करता है और कहता है कि क्योंकि झूठे विश्वासियों ने कलीसिया छोड़ दी है, इसलिए यह दिखाता है कि वे कभी सच्चे विश्वासी नहीं थे।</w:t>
      </w:r>
    </w:p>
    <w:p>
      <w:pPr/>
      <w:r>
        <w:rPr>
          <w:lang w:val="hi_IN" w:bidi="hi_IN"/>
        </w:rPr>
      </w:r>
      <w:r>
        <w:rPr>
          <w:b/>
          <w:lang w:val="hi_IN" w:bidi="hi_IN"/>
        </w:rPr>
        <w:t>दूसरे भाग में:</w:t>
      </w:r>
      <w:r>
        <w:rPr>
          <w:lang w:val="hi_IN" w:bidi="hi_IN"/>
        </w:rPr>
        <w:t xml:space="preserve"> यूहन्ना विश्वासियों को प्रोत्साहित करता है कि वे झूठे विश्वासियों से बहुत अलग हैं, क्योंकि उनके पास पवित्र आत्मा है। हमें पता चलता है कि झूठे विश्वासी यह विश्वास नहीं करते थे कि यीशु परमेश्वर का पुत्र है।</w:t>
      </w:r>
    </w:p>
    <w:p>
      <w:pPr/>
      <w:r>
        <w:rPr>
          <w:lang w:val="hi_IN" w:bidi="hi_IN"/>
        </w:rPr>
      </w:r>
      <w:r>
        <w:rPr>
          <w:b/>
          <w:lang w:val="hi_IN" w:bidi="hi_IN"/>
        </w:rPr>
        <w:t>तीसरे भाग में:</w:t>
      </w:r>
      <w:r>
        <w:rPr>
          <w:lang w:val="hi_IN" w:bidi="hi_IN"/>
        </w:rPr>
        <w:t xml:space="preserve"> यूहन्ना विश्वासियों को बताता है कि पवित्र आत्मा विश्वासियों को वह सब कुछ सिखा रहा है जो उन्हें जानना चाहिए।</w:t>
      </w:r>
    </w:p>
    <w:p>
      <w:pPr/>
      <w:r>
        <w:rPr>
          <w:lang w:val="hi_IN" w:bidi="hi_IN"/>
        </w:rPr>
      </w:r>
      <w:r>
        <w:rPr>
          <w:lang w:val="hi_IN" w:bidi="hi_IN"/>
        </w:rPr>
        <w:t>इस पूरे भाग में, यूहन्ना बगीचे के उस हिस्से में है, जहाँ वह हमें बताता है कि परमेश्वर की संतान यीशु के बारे में सही बातों पर विश्वास करती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उपदेश देता है</w:t>
      </w:r>
    </w:p>
    <w:p>
      <w:pPr>
        <w:pStyle w:val="ListBullet"/>
        <w:spacing w:line="240" w:lineRule="auto"/>
        <w:ind w:left="720"/>
      </w:pPr>
      <w:r>
        <w:rPr>
          <w:lang w:val="hi_IN" w:bidi="hi_IN"/>
        </w:rPr>
      </w:r>
      <w:r>
        <w:rPr>
          <w:lang w:val="hi_IN" w:bidi="hi_IN"/>
        </w:rPr>
        <w:t>वे लोग जो यूहन्ना का उपदेश सुन रहे हैं</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मसीह-विरोधी—जिसका अर्थ है मसीह के शत्रु</w:t>
      </w:r>
    </w:p>
    <w:p>
      <w:pPr>
        <w:pStyle w:val="ListBullet"/>
        <w:spacing w:line="240" w:lineRule="auto"/>
        <w:ind w:left="720"/>
      </w:pPr>
      <w:r>
        <w:rPr>
          <w:lang w:val="hi_IN" w:bidi="hi_IN"/>
        </w:rPr>
      </w:r>
      <w:r>
        <w:rPr>
          <w:lang w:val="hi_IN" w:bidi="hi_IN"/>
        </w:rPr>
        <w:t>और झूठे विश्वासी जो विश्वासियों को धोखा देने की कोशिश करते हैं</w:t>
      </w:r>
    </w:p>
    <w:p>
      <w:pPr/>
      <w:r>
        <w:rPr>
          <w:lang w:val="hi_IN" w:bidi="hi_IN"/>
        </w:rPr>
      </w:r>
      <w:r>
        <w:rPr>
          <w:lang w:val="hi_IN" w:bidi="hi_IN"/>
        </w:rPr>
        <w:t>इस भाग में, यूहन्ना बाग के उस हिस्से में है, जहाँ वह कहता है कि परमेश्वर की संतान यीशु के बारे में सही बातों पर विश्वास करती है।</w:t>
      </w:r>
    </w:p>
    <w:p>
      <w:pPr/>
      <w:r>
        <w:rPr>
          <w:lang w:val="hi_IN" w:bidi="hi_IN"/>
        </w:rPr>
      </w:r>
      <w:r>
        <w:rPr>
          <w:lang w:val="hi_IN" w:bidi="hi_IN"/>
        </w:rPr>
        <w:t>रुकें और यह गतिविधि करें: कृपया अपने समूह के सदस्यों में से एक को यूहन्ना बनने के लिए कहें। यूहन्ना को अपने कमरे के उस हिस्से में खड़ा होने या बैठने दें जो बगीचे के इस हिस्से का प्रतिनिधित्व करता है। साथ ही, बगीचे के इस भाग में एक वस्तु को बाद के लिए छोड़ दें। आपको यह ध्यान देना चाहिए कि आप पहले भी बगीचे के इस भाग में आ चुके हैं! इस ऑडियो को यहाँ रोकें।</w:t>
      </w:r>
    </w:p>
    <w:p>
      <w:pPr/>
      <w:r>
        <w:rPr>
          <w:lang w:val="hi_IN" w:bidi="hi_IN"/>
        </w:rPr>
      </w:r>
      <w:r>
        <w:rPr>
          <w:lang w:val="hi_IN" w:bidi="hi_IN"/>
        </w:rPr>
        <w:t>यूहन्ना विश्वासियों को बच्चों के रूप में फिर से संबोधित करता है। यह उस अच्छे सम्बन्ध को दिखाता है जो यूहन्ना का विश्वासियों के साथ है।</w:t>
      </w:r>
    </w:p>
    <w:p>
      <w:pPr/>
      <w:r>
        <w:rPr>
          <w:lang w:val="hi_IN" w:bidi="hi_IN"/>
        </w:rPr>
      </w:r>
      <w:r>
        <w:rPr>
          <w:lang w:val="hi_IN" w:bidi="hi_IN"/>
        </w:rPr>
        <w:t xml:space="preserve">यूहन्ना विश्वासियों को बताता है कि यह अंतिम समय है। नए नियम में लोग यीशु के जन्म और यीशु के फिर से आने के बीच की पूरी अवधि को “अन्तिम दिन” कहते हैं। इसलिए हम सभी, यूहन्ना के श्रोता और आज हम “अंतिम दिनों” में जी रहे हैं। इन “अंतिम दिनों” के अंत में </w:t>
      </w:r>
      <w:r>
        <w:rPr>
          <w:b/>
          <w:lang w:val="hi_IN" w:bidi="hi_IN"/>
        </w:rPr>
        <w:t>एक</w:t>
      </w:r>
      <w:r>
        <w:rPr>
          <w:lang w:val="hi_IN" w:bidi="hi_IN"/>
        </w:rPr>
        <w:t xml:space="preserve"> “अंतिम दिन” होगा, और वही वह दिन होगा जब यीशु वापस आएगा। यूहन्ना एकमात्र लेखक है जो “अंतिम घड़ी” के बारे में भी बात करता है। लेकिन बाइबल के लेखक इन शब्दों का बहुत सटीक उपयोग नहीं करते हैं। शायद यूहन्ना का अर्थ केवल यह कहना है कि यीशु किसी भी समय वापस आने वाला है। यूहन्ना के समय के विश्वासियों के लिए यह सच था, और आज हमारे लिए भी यह सच है, यद्यपि हम उस समय के बहुत बाद में हैं। हमें हमेशा इस बात के लिए तैयार रहना चाहिए कि यीशु किसी भी समय वापस आ सकता है।</w:t>
      </w:r>
    </w:p>
    <w:p>
      <w:pPr/>
      <w:r>
        <w:rPr>
          <w:lang w:val="hi_IN" w:bidi="hi_IN"/>
        </w:rPr>
      </w:r>
      <w:r>
        <w:rPr>
          <w:lang w:val="hi_IN" w:bidi="hi_IN"/>
        </w:rPr>
        <w:t xml:space="preserve">विश्वासियों ने किसी ऐसे व्यक्ति के बारे में सुना था जिसे यूहन्ना "मसीह-विरोधी" कहता है। ऐसा लगता है कि विश्वासियों ने यीशु के एक निश्चित शत्रु के बारे में सुना था जो यीशु के लौटने से ठीक पहले आएगा। लोग इस शत्रु को "मसीह विरोधी" कहते हैं। लेकिन यूहन्ना कहता है कि अभी </w:t>
      </w:r>
      <w:r>
        <w:rPr>
          <w:b/>
          <w:lang w:val="hi_IN" w:bidi="hi_IN"/>
        </w:rPr>
        <w:t>कई</w:t>
      </w:r>
      <w:r>
        <w:rPr>
          <w:lang w:val="hi_IN" w:bidi="hi_IN"/>
        </w:rPr>
        <w:t xml:space="preserve"> मसीह-विरोधी हैं! यीशु का केवल एक ही शत्रु नहीं है, बल्कि कई हैं।</w:t>
      </w:r>
    </w:p>
    <w:p>
      <w:pPr/>
      <w:r>
        <w:rPr>
          <w:lang w:val="hi_IN" w:bidi="hi_IN"/>
        </w:rPr>
      </w:r>
      <w:r>
        <w:rPr>
          <w:lang w:val="hi_IN" w:bidi="hi_IN"/>
        </w:rPr>
        <w:t>यहाँ रुकें और चर्चा करें: आप अपनी भाषा में "मसीह-विरोधी" का वर्णन या अनुवाद कैसे करेंगे? इस ऑडियो को यहाँ रोकें।</w:t>
      </w:r>
    </w:p>
    <w:p>
      <w:pPr/>
      <w:r>
        <w:rPr>
          <w:lang w:val="hi_IN" w:bidi="hi_IN"/>
        </w:rPr>
      </w:r>
      <w:r>
        <w:rPr>
          <w:lang w:val="hi_IN" w:bidi="hi_IN"/>
        </w:rPr>
        <w:t xml:space="preserve">ये मसीह-विरोधी, अर्थात् मसीह के ये विरोधी, पहले विश्वासियों के समूह का भाग थे, परन्तु वे उसे छोड़कर चले गए। यूहन्ना कहता है कि ये लोग हमारे </w:t>
      </w:r>
      <w:r>
        <w:rPr>
          <w:b/>
          <w:lang w:val="hi_IN" w:bidi="hi_IN"/>
        </w:rPr>
        <w:t>साथ नहीं रहे</w:t>
      </w:r>
      <w:r>
        <w:rPr>
          <w:lang w:val="hi_IN" w:bidi="hi_IN"/>
        </w:rPr>
        <w:t>, जिसका अर्थ है कि उन्होंने यूहन्ना और अन्य विश्वासियों के साथ अपना अच्छा सम्बन्ध नहीं बनाए रखा। इन लोगों ने यूहन्ना की बात सुनना बंद कर दिया और गलत बातों पर विश्वास करना और सिखाना शुरू कर दिया। शायद आपको याद होगा कि हमने पहले ही कहा था कि "बने रहना" शब्द यूहन्ना के लिए बहुत महत्वपूर्ण है। वह इस भाग में उसी शब्द का फिर से कई बार उपयोग करेगा, जिसे हम बाद में देखेंगे।</w:t>
      </w:r>
    </w:p>
    <w:p>
      <w:pPr/>
      <w:r>
        <w:rPr>
          <w:lang w:val="hi_IN" w:bidi="hi_IN"/>
        </w:rPr>
      </w:r>
      <w:r>
        <w:rPr>
          <w:lang w:val="hi_IN" w:bidi="hi_IN"/>
        </w:rPr>
        <w:t xml:space="preserve">अब हम समझते हैं कि ये "मसीह-विरोधी" वास्तव में वे झूठे विश्वासी थे जिनके बारे में यूहन्ना इस पूरे समय बात करता रहा है। ये लोग केवल कलीसिया का हिस्सा होने का </w:t>
      </w:r>
      <w:r>
        <w:rPr>
          <w:b/>
          <w:lang w:val="hi_IN" w:bidi="hi_IN"/>
        </w:rPr>
        <w:t>दिखावा</w:t>
      </w:r>
      <w:r>
        <w:rPr>
          <w:lang w:val="hi_IN" w:bidi="hi_IN"/>
        </w:rPr>
        <w:t xml:space="preserve"> करते थे। यूहन्ना कहता है कि इन लोगों का चले जाना इस बात का प्रमाण है कि वे वास्तव में कभी भी कलीसिया के नहीं थे। यूहन्ना उन लोगों के बारे में बात नहीं कर रहा है जो अभी-अभी किसी दूसरे स्थान पर चले गए हैं। यूहन्ना का अर्थ है कि इन लोगों ने अन्य विश्वासियों के साथ अपना सम्बन्ध तोड़ दिया। यदि ये लोग वास्तव में विश्वासियों के समूह के होते, तो वे दूसरों के साथ अपना अच्छा सम्बन्ध बनाए रखते थे!</w:t>
      </w:r>
    </w:p>
    <w:p>
      <w:pPr/>
      <w:r>
        <w:rPr>
          <w:lang w:val="hi_IN" w:bidi="hi_IN"/>
        </w:rPr>
      </w:r>
      <w:r>
        <w:rPr>
          <w:lang w:val="hi_IN" w:bidi="hi_IN"/>
        </w:rPr>
        <w:t>यहाँ रुकें और यह अभिनय करें कि झूठे विश्वासी कैसे कलीसिया के होने का दिखावा करते थे, परन्तु उन्होंने कैसे छोड़ दिया और विश्वासियों के साथ एक अच्छा सम्बन्ध नहीं बनाए रखा। इस ऑडियो को यहाँ रोकें।</w:t>
      </w:r>
    </w:p>
    <w:p>
      <w:pPr/>
      <w:r>
        <w:rPr>
          <w:lang w:val="hi_IN" w:bidi="hi_IN"/>
        </w:rPr>
      </w:r>
      <w:r>
        <w:rPr>
          <w:lang w:val="hi_IN" w:bidi="hi_IN"/>
        </w:rPr>
        <w:t>यहाँ रुकें और चर्चा करें कि आप अपनी भाषा में कैसे कह सकते हैं कि ये लोग विश्वासियों के साथ नहीं रहे। इस ऑडियो को यहाँ रोकें।</w:t>
      </w:r>
    </w:p>
    <w:p>
      <w:pPr/>
      <w:r>
        <w:rPr>
          <w:lang w:val="hi_IN" w:bidi="hi_IN"/>
        </w:rPr>
      </w:r>
      <w:r>
        <w:rPr>
          <w:lang w:val="hi_IN" w:bidi="hi_IN"/>
        </w:rPr>
        <w:t>यूहन्ना विश्वासियों को प्रोत्साहित करता है कि वे उन झूठे विश्वासियों से बहुत अलग हैं! यूहन्ना जानता है कि विश्वासी यीशु के बारे में सच्ची बातें जानते हैं। यूहन्ना विश्वासियों को नहीं लिख रहा है क्योंकि वे इन बातों को नहीं जानते हैं। यूहन्ना विश्वासियों को प्रोत्साहित करना चाहता है कि वे पहले से ही यीशु के बारे में सत्य को जानते हैं। झूठे विश्वासियों द्वारा कही गई बातों के कारण विश्वासियों ने असुरक्षित महसूस किया होगा, परन्तु उन्हें उस तरह से महसूस करने की आवश्यकता नहीं है।</w:t>
      </w:r>
    </w:p>
    <w:p>
      <w:pPr/>
      <w:r>
        <w:rPr>
          <w:lang w:val="hi_IN" w:bidi="hi_IN"/>
        </w:rPr>
      </w:r>
      <w:r>
        <w:rPr>
          <w:lang w:val="hi_IN" w:bidi="hi_IN"/>
        </w:rPr>
        <w:t>यूहन्ना कहता है कि विश्वासी जानते हैं कि झूठ सत्य से उत्पन्न नहीं होता। झूठे विश्वासी जो बातें कह रहे थे, वे झूठ थीं। ये बातें परमेश्वर से नहीं आ सकतीं, क्योंकि परमेश्वर हमेशा सत्य बोलता है। विश्वासी जानते हैं कि सत्य क्या है। यह विश्वासियों को यह पहचानने में मदद करेगा कि झूठे विश्वासी जो कह रहे हैं वह गलत है। विश्वासी इस बात को जानते हैं कि सच क्या है और झूठ क्या है।</w:t>
      </w:r>
    </w:p>
    <w:p>
      <w:pPr/>
      <w:r>
        <w:rPr>
          <w:lang w:val="hi_IN" w:bidi="hi_IN"/>
        </w:rPr>
      </w:r>
      <w:r>
        <w:rPr>
          <w:lang w:val="hi_IN" w:bidi="hi_IN"/>
        </w:rPr>
        <w:t>यहाँ रुकें और यह गतिविधि करें: बाहर जाकर कुछ अलग-अलग पौधे या पेड़ ढूँढें। एक पौधे या पेड़ से कोई फूल, पत्ता या शाखा तोड़ें। किसी रस्सी या टेप या आपके पास किसी अन्य वस्तु से इस फूल या पत्ते को एक पूरी तरह से अलग प्रकार के पौधे या पेड़ पर बाँधे। फिर किसी नए व्यक्ति को ढूँढें और उसे दिखाएँ कि आपने क्या किया। उस व्यक्ति से पूछें, "क्या यह फूल या पत्ता सच है?" अब जाकर यह गतिविधि करें। जब आप वापस आएँगे तो हम इसके बारे में और अधिक बात करेंगे। इस ऑडियो को यहाँ रोकें।</w:t>
      </w:r>
    </w:p>
    <w:p>
      <w:pPr/>
      <w:r>
        <w:rPr>
          <w:lang w:val="hi_IN" w:bidi="hi_IN"/>
        </w:rPr>
      </w:r>
      <w:r>
        <w:rPr>
          <w:lang w:val="hi_IN" w:bidi="hi_IN"/>
        </w:rPr>
        <w:t>जब आपने यह गतिविधि की, तो अन्य लोग देख सकते थे कि आपने पेड़ पर जो फूल रखा था, वह सच नहीं था। फूल उस पेड़ या पौधे का नहीं था। फूल झूठ था, और यह उस पौधे से नहीं आ सकता था। लोग यह देख सकते थे कि यह झूठ था। इस तरह, यूहन्ना के श्रोता यह पहचानने में सक्षम हैं कि झूठे विश्वासी जो कह रहे हैं वह झूठ है। यह सच नहीं हो सकता।</w:t>
      </w:r>
    </w:p>
    <w:p>
      <w:pPr/>
      <w:r>
        <w:rPr>
          <w:lang w:val="hi_IN" w:bidi="hi_IN"/>
        </w:rPr>
      </w:r>
      <w:r>
        <w:rPr>
          <w:lang w:val="hi_IN" w:bidi="hi_IN"/>
        </w:rPr>
        <w:t>यहाँ रुकें और चर्चा करें कि आप अपनी भाषा में कैसे कह सकते हैं कि झूठ सत्य से नहीं आ सकता। इस ऑडियो को यहाँ रोकें।</w:t>
      </w:r>
    </w:p>
    <w:p>
      <w:pPr/>
      <w:r>
        <w:rPr>
          <w:lang w:val="hi_IN" w:bidi="hi_IN"/>
        </w:rPr>
      </w:r>
      <w:r>
        <w:rPr>
          <w:lang w:val="hi_IN" w:bidi="hi_IN"/>
        </w:rPr>
        <w:t>फिर यूहन्ना एक प्रश्न पूछता है कि झूठा कौन है। यूहन्ना का अर्थ है, "सबसे बड़ा झूठा कौन है?" यूहन्ना स्वयं इस प्रश्न का उत्तर देगा। यूहन्ना यह प्रश्न पूछता है ताकि उसके श्रोताओं को एहसास हो कि यूहन्ना कुछ महत्वपूर्ण कहने वाला है।</w:t>
      </w:r>
    </w:p>
    <w:p>
      <w:pPr/>
      <w:r>
        <w:rPr>
          <w:lang w:val="hi_IN" w:bidi="hi_IN"/>
        </w:rPr>
      </w:r>
      <w:r>
        <w:rPr>
          <w:lang w:val="hi_IN" w:bidi="hi_IN"/>
        </w:rPr>
        <w:t xml:space="preserve">सबसे बड़ा झूठा वह व्यक्ति है जो कहता है कि यीशु मसीह उद्धारकर्ता </w:t>
      </w:r>
      <w:r>
        <w:rPr>
          <w:b/>
          <w:lang w:val="hi_IN" w:bidi="hi_IN"/>
        </w:rPr>
        <w:t>नहीं</w:t>
      </w:r>
      <w:r>
        <w:rPr>
          <w:lang w:val="hi_IN" w:bidi="hi_IN"/>
        </w:rPr>
        <w:t xml:space="preserve"> है। ऐसा व्यक्ति यीशु का शत्रु है, एक मसीह-विरोधी है। ऐसे लोग कहते हैं कि यीशु परमेश्वर का पुत्र नहीं है और परमेश्वर यीशु का पिता नहीं है। ये सैम और सैली जैसे लोग हैं, जो यह नहीं मानते थे कि परमेश्वर के पुत्र का मनुष्य बनना महत्वपूर्ण था। साथ ही, यह उन लोगों को दर्शाता है जो यह सोचते हैं कि यीशु एक अच्छा और महत्वपूर्ण व्यक्ति था, परन्तु यीशु परमेश्वर का पुत्र नहीं था। इसका जो भी अर्थ है, यह स्पष्ट है कि यूहन्ना उन लोगों के विरुद्ध बात कर रहा है जो यीशु के बारे में गलत बातों पर विश्वास कर रहे हैं।</w:t>
      </w:r>
    </w:p>
    <w:p>
      <w:pPr/>
      <w:r>
        <w:rPr>
          <w:lang w:val="hi_IN" w:bidi="hi_IN"/>
        </w:rPr>
      </w:r>
      <w:r>
        <w:rPr>
          <w:lang w:val="hi_IN" w:bidi="hi_IN"/>
        </w:rPr>
        <w:t>यूहन्ना लोगों को बताता है कि आपके पास यीशु के बिना परमेश्वर नहीं हो सकता। यूहन्ना यहाँ एक ही बात दो बार कहता है, परन्तु एक बार सकारात्मक तरीके से और एक बार नकारात्मक तरीके से है, जो यूहन्ना अक्सर करना पसंद करता है। यूहन्ना कहता है कि यदि आप यह विश्वास नहीं करते कि परमेश्वर यीशु का पिता है और यीशु परमेश्वर का पुत्र है, तो आप परमेश्वर के साथ कोई सम्बन्ध नहीं रख सकते। लेकिन जो लोग यह विश्वास करते हैं कि यीशु परमेश्वर का पुत्र है, उनका तुरंत परमेश्वर पिता के साथ भी एक सम्बन्ध हो जाएगा।</w:t>
      </w:r>
    </w:p>
    <w:p>
      <w:pPr/>
      <w:r>
        <w:rPr>
          <w:lang w:val="hi_IN" w:bidi="hi_IN"/>
        </w:rPr>
      </w:r>
      <w:r>
        <w:rPr>
          <w:lang w:val="hi_IN" w:bidi="hi_IN"/>
        </w:rPr>
        <w:t>यहाँ रुककर चर्चा करें कि आप अपनी भाषा में इस बात को कैसे व्यक्त कर सकते हैं कि जो कोई पुत्र का इन्कार करता है, उसके पास पिता नहीं है, और जो कोई पुत्र पर विश्वास करता है, उसके पास पिता भी है। इस ऑडियो को यहाँ रोकें।</w:t>
      </w:r>
    </w:p>
    <w:p>
      <w:pPr/>
      <w:r>
        <w:rPr>
          <w:lang w:val="hi_IN" w:bidi="hi_IN"/>
        </w:rPr>
      </w:r>
      <w:r>
        <w:rPr>
          <w:lang w:val="hi_IN" w:bidi="hi_IN"/>
        </w:rPr>
        <w:t xml:space="preserve">यूहन्ना विश्वासियों को उन बातों पर विश्वास करते रहने के लिए प्रोत्साहित करता है जो उन्होंने आरम्भ में सीखी थीं, जब वे अभी-अभी विश्वासी बने थे। उन्हें झूठे विश्वासियों की नई और गलत शिक्षा पर विश्वास नहीं करना चाहिए। यूहन्ना कहता है कि विश्वासियों ने जो सीखा है, उन्हें उनमें </w:t>
      </w:r>
      <w:r>
        <w:rPr>
          <w:b/>
          <w:lang w:val="hi_IN" w:bidi="hi_IN"/>
        </w:rPr>
        <w:t>बना</w:t>
      </w:r>
      <w:r>
        <w:rPr>
          <w:lang w:val="hi_IN" w:bidi="hi_IN"/>
        </w:rPr>
        <w:t xml:space="preserve"> रहना चाहिए। इसका अर्थ है कि विश्वासियों ने यीशु के बारे में जो कुछ भी सीखा है, उस पर विश्वास करते रहना और उसका पालन करते रहना चाहिए। यदि वे ऐसा करते हैं, तो विश्वासी पुत्र यीशु और परमेश्वर पिता में </w:t>
      </w:r>
      <w:r>
        <w:rPr>
          <w:b/>
          <w:lang w:val="hi_IN" w:bidi="hi_IN"/>
        </w:rPr>
        <w:t>बने</w:t>
      </w:r>
      <w:r>
        <w:rPr>
          <w:lang w:val="hi_IN" w:bidi="hi_IN"/>
        </w:rPr>
        <w:t xml:space="preserve"> रहेंगे। यदि वे यीशु के बारे में सही बातों पर विश्वास करते रहते हैं, तो विश्वासी परमेश्वर के साथ एक अच्छे सम्बन्ध में बने रहेंगे। फिर परमेश्वर विश्वासियों को वह देगा जिसका परमेश्वर ने उनसे वादा किया है: अनन्त जीवन, जो सबसे उत्तम जीवन है।</w:t>
      </w:r>
    </w:p>
    <w:p>
      <w:pPr/>
      <w:r>
        <w:rPr>
          <w:lang w:val="hi_IN" w:bidi="hi_IN"/>
        </w:rPr>
      </w:r>
      <w:r>
        <w:rPr>
          <w:lang w:val="hi_IN" w:bidi="hi_IN"/>
        </w:rPr>
        <w:t>यहाँ रुकें और यह गतिविधि करें: परिचय में, यदि आपने वैकल्पिक गतिविधि की, तो आपने कुछ फूल बनाए हैं जो अनन्त जीवन का प्रतिनिधित्व करते हैं। इन फूलों में से एक को बगीचे के इस भाग में रखें। इस ऑडियो को यहाँ रोकें।</w:t>
      </w:r>
    </w:p>
    <w:p>
      <w:pPr/>
      <w:r>
        <w:rPr>
          <w:lang w:val="hi_IN" w:bidi="hi_IN"/>
        </w:rPr>
      </w:r>
      <w:r>
        <w:rPr>
          <w:lang w:val="hi_IN" w:bidi="hi_IN"/>
        </w:rPr>
        <w:t>यूहन्ना यह सब इसलिए लिख रहा है क्योंकि वह नहीं चाहता कि दूसरे लोग विश्वासियों को झूठी बातों पर विश्वास करने के लिए बहकाएँ। यीशु ने विश्वासियों को एक अभिषेक, पवित्र आत्मा दिया था। पुराने नियम में, लोग किसी को एक विशेष कार्य के लिए नियुक्त करने के लिए उस पर तेल उंडेलते थे। तेल पवित्र आत्मा के लिए एक प्रतीक था। पवित्र आत्मा लोगों को अपना काम अच्छी तरह से करने में मदद करेगा। विश्वासियों के पास पवित्र आत्मा भी है। पवित्र आत्मा विश्वासियों की मदद कर रहा है। यह कोई ऐसी बात नहीं है जो केवल एक बार हुई हो, बल्कि पवित्र आत्मा विश्वासियों में बना रहता है और उनकी मदद करता रहता है। पवित्र आत्मा विश्वासियों को वह सब कुछ सिखाता है जो उन्हें जानना चाहिए। विश्वासियों को उन झूठे विश्वासियों से कुछ भी सीखने की आवश्यकता नहीं है। झूठे विश्वासियों ने शायद कहा था कि उनके पास एक अभिषेक था, परन्तु यह झूठ था। विश्वासियों के पास जो अभिषेक है, वह सच है। विश्वासियों के पास पवित्र आत्मा है, और विश्वासियों को हर उस बात पर विश्वास करते रहना चाहिए जो पवित्र आत्मा उन्हें सिखाता है।</w:t>
      </w:r>
    </w:p>
    <w:p>
      <w:pPr/>
      <w:r>
        <w:rPr>
          <w:lang w:val="hi_IN" w:bidi="hi_IN"/>
        </w:rPr>
      </w:r>
      <w:r>
        <w:rPr>
          <w:lang w:val="hi_IN" w:bidi="hi_IN"/>
        </w:rPr>
        <w:t>यहाँ रुककर चर्चा करें: क्या आप किसी ऐसे व्यापारी की कहानी बता सकते हैं जो लोगों को ऐसी वस्तुएँ बेचकर धोखा देता था जो देखने में बहुत महँगी लगती थीं, परन्तु वास्तव में बहुत सस्ती थीं? आप ऐसी वस्तुओं के बारे में बात करने के लिए किन शब्दों का प्रयोग करेंगे जो नकली हों, अर्थात् वास्तव में वैसी नहीं हैं जैसी लोग उन्हें बताते हैं? इस ऑडियो को यहाँ रोकें।</w:t>
      </w:r>
    </w:p>
    <w:p>
      <w:pPr/>
      <w:r>
        <w:rPr>
          <w:lang w:val="hi_IN" w:bidi="hi_IN"/>
        </w:rPr>
      </w:r>
      <w:r>
        <w:rPr>
          <w:lang w:val="hi_IN" w:bidi="hi_IN"/>
        </w:rPr>
        <w:t>एक अंतिम बार, अब यूहन्ना विश्वासियों को यीशु में बने रहने के लिए प्रोत्साहित करता है। यूहन्ना विश्वासियों को "प्रिय बच्चों" के रूप में फिर से संबोधित करता है। यदि विश्वासी यीशु के साथ अपने अच्छे सम्बन्ध में बने रहेंगे, तो जब यीशु न्याय करने के लिए फिर आएगा, तब उन्हें इस बात का भय नहीं होगा कि वह उन्हें अस्वीकार कर देगा। यूहन्ना कहता है कि विश्वासी आश्वस्त हो सकते हैं या उनमें साहस हो सकता है। यदि यीशु विश्वासियों को अस्वीकार कर देता, तो वे शर्मिंदा होंगे! लेकिन अब, यदि विश्वासी यीशु के साथ अपना अच्छा सम्बन्ध बनाए रखते हैं, तो वे निश्चित हो सकते हैं कि यीशु उन्हें स्वीकार करेगा।</w:t>
      </w:r>
    </w:p>
    <w:p>
      <w:pPr/>
      <w:r>
        <w:rPr>
          <w:lang w:val="hi_IN" w:bidi="hi_IN"/>
        </w:rPr>
      </w:r>
      <w:r>
        <w:rPr>
          <w:lang w:val="hi_IN" w:bidi="hi_IN"/>
        </w:rPr>
        <w:t>यहाँ रुकें। हमारे पास अभी भी इस भाग के बारे में कहने के लिए और अधिक है। परन्तु अभी खड़े होकर थोड़ा कसरत करने का अच्छा समय है! जब आप तैयार हों, तो वापस आ जाएँ। इस ऑडियो को यहाँ रोकें।</w:t>
      </w:r>
    </w:p>
    <w:p>
      <w:pPr/>
      <w:r>
        <w:rPr>
          <w:lang w:val="hi_IN" w:bidi="hi_IN"/>
        </w:rPr>
      </w:r>
      <w:r>
        <w:rPr>
          <w:lang w:val="hi_IN" w:bidi="hi_IN"/>
        </w:rPr>
        <w:t xml:space="preserve">इस भाग में, यूहन्ना यीशु के लौटने के बारे में बात करने के दो अलग-अलग तरीकों का उपयोग करता है। पहले, यूहन्ना कहता है कि यीशु प्रकट होगा, अर्थात् लोगों के सामने दिखाई देगा। जब आप कुछ प्रकट करते हैं, तो आप लोगों को कुछ ऐसा दिखाते हैं जिसे वे पहले नहीं देख सकते थे। पहले भाग में, यूहन्ना ने यीशु मसीह के बारे में बात की, और यूहन्ना ने यीशु को "जीवन" कहा। यूहन्ना ने कहा कि यह जीवन </w:t>
      </w:r>
      <w:r>
        <w:rPr>
          <w:b/>
          <w:lang w:val="hi_IN" w:bidi="hi_IN"/>
        </w:rPr>
        <w:t>प्रकट हुआ</w:t>
      </w:r>
      <w:r>
        <w:rPr>
          <w:lang w:val="hi_IN" w:bidi="hi_IN"/>
        </w:rPr>
        <w:t xml:space="preserve"> था। इसका अर्थ यह था कि परमेश्वर का पुत्र, जो स्वर्ग में परमेश्वर के साथ था, एक मनुष्य, यीशु बन गया। जब यीशु स्वर्ग में था, तब हम उसे नहीं देख सकते थे, परन्तु जब यीशु एक मनुष्य के रूप में पृथ्वी पर आया, तो हम उसे देख सकते थे। यीशु की मृत्यु और फिर से जीवित होने के बाद, यीशु स्वर्ग वापस चला गया। और अब हम यीशु को नहीं देख सकते। लेकिन एक दिन, यीशु फिर से वापस आएगा! फिर हम यीशु को फिर से देख सकेंगे। जैसे परमेश्वर ने पहली बार यीशु को प्रकट किया था, जब यीशु एक मनुष्य के रूप में जन्म हुआ था, वैसे ही परमेश्वर यीशु को फिर से प्रकट करेगा। फिर हम सभी यीशु को देख सकेंगे।</w:t>
      </w:r>
    </w:p>
    <w:p>
      <w:pPr/>
      <w:r>
        <w:rPr>
          <w:lang w:val="hi_IN" w:bidi="hi_IN"/>
        </w:rPr>
      </w:r>
      <w:r>
        <w:rPr>
          <w:lang w:val="hi_IN" w:bidi="hi_IN"/>
        </w:rPr>
        <w:t xml:space="preserve">यीशु के लौटने के विषय में यूहन्ना जिस दूसरे तरीके से बात करता है, वह उसके </w:t>
      </w:r>
      <w:r>
        <w:rPr>
          <w:b/>
          <w:lang w:val="hi_IN" w:bidi="hi_IN"/>
        </w:rPr>
        <w:t>आगमन</w:t>
      </w:r>
      <w:r>
        <w:rPr>
          <w:lang w:val="hi_IN" w:bidi="hi_IN"/>
        </w:rPr>
        <w:t xml:space="preserve"> की बात करना है। यूहन्ना “आगमन” शब्द का उपयोग करता था, जिसका उपयोग लोग उस समय करते थे जब राजाओं या अन्य बहुत महत्वपूर्ण लोगों के बारे में बात करते थे जो किसी नगर या किसी अन्य स्थान पर आते थे। जब ऐसा व्यक्ति नगर का दौरा करेगा, तो यह एक बहुत बड़ी घटना होगी, और हर कोई बहुत उत्साहित हो जाएगा! और इसलिए, यूहन्ना यहाँ उस समय के बारे में बात कर रहा है जब यीशु राजा के रूप में वापस आएगा। यह एक बहुत बड़ी घटना होगी! अब तक की सबसे बड़ी घटना!</w:t>
      </w:r>
    </w:p>
    <w:p>
      <w:pPr/>
      <w:r>
        <w:rPr>
          <w:lang w:val="hi_IN" w:bidi="hi_IN"/>
        </w:rPr>
      </w:r>
      <w:r>
        <w:rPr>
          <w:lang w:val="hi_IN" w:bidi="hi_IN"/>
        </w:rPr>
        <w:t>यहाँ रुकें और चर्चा करें: क्या आप अपने नगर या गाँव का दौरा करने वाले एक महत्वपूर्ण व्यक्ति के बारे में कोई कहानी बता सकते हैं? यह व्यक्ति कैसे पहुँचा, और लोगों ने उसका स्वागत कैसे किया? इस ऑडियो को यहाँ रोकें।</w:t>
      </w:r>
    </w:p>
    <w:p>
      <w:pPr/>
      <w:r>
        <w:rPr>
          <w:lang w:val="hi_IN" w:bidi="hi_IN"/>
        </w:rPr>
      </w:r>
      <w:r>
        <w:rPr>
          <w:lang w:val="hi_IN" w:bidi="hi_IN"/>
        </w:rPr>
        <w:t xml:space="preserve">अब, यहाँ रुकें और यह गतिविधि करें: यह अभिनय करें कि कुछ विश्वासी यह विश्वास करते रहते हैं कि यीशु परमेश्वर का पुत्र और उद्धारकर्ता है, और कुछ अन्य लोग इस बात पर विश्वास करना </w:t>
      </w:r>
      <w:r>
        <w:rPr>
          <w:b/>
          <w:lang w:val="hi_IN" w:bidi="hi_IN"/>
        </w:rPr>
        <w:t>बंद</w:t>
      </w:r>
      <w:r>
        <w:rPr>
          <w:lang w:val="hi_IN" w:bidi="hi_IN"/>
        </w:rPr>
        <w:t xml:space="preserve"> कर देते हैं। यीशु के आने का अभिनय करें कि यीशु आता है, उसी तरह जैसे कोई राजा या महत्वपूर्ण व्यक्ति आता है। यह अभिनय करें कि सच्चे विश्वासी और यीशु एक-दूसरे को गले लगाते हैं, या एक-दूसरे का बहुत प्रेम से अभिवादन करते हैं। यह अभिनय करें कि यीशु झूठे विश्वासियों को अस्वीकार करता है। यह अभिनय करें कि झूठे विश्वासी बहुत शर्मिंदा हैं। इस ऑडियो को यहाँ रोकें।</w:t>
      </w:r>
    </w:p>
    <w:p>
      <w:pPr/>
      <w:r>
        <w:rPr>
          <w:lang w:val="hi_IN" w:bidi="hi_IN"/>
        </w:rPr>
      </w:r>
      <w:r>
        <w:rPr>
          <w:lang w:val="hi_IN" w:bidi="hi_IN"/>
        </w:rPr>
        <w:t xml:space="preserve">यूहन्ना ने इस भाग में </w:t>
      </w:r>
      <w:r>
        <w:rPr>
          <w:b/>
          <w:lang w:val="hi_IN" w:bidi="hi_IN"/>
        </w:rPr>
        <w:t>बने रहें</w:t>
      </w:r>
      <w:r>
        <w:rPr>
          <w:lang w:val="hi_IN" w:bidi="hi_IN"/>
        </w:rPr>
        <w:t xml:space="preserve"> शब्द का कई बार उपयोग किया है। इस भाग के पहले हिस्से में, यूहन्ना ने इस शब्द का एक बार उपयोग किया। यूहन्ना ने कहा कि झूठे विश्वासी अन्य विश्वासियों के साथ बने नहीं रहे। इस भाग के दूसरे हिस्से में, यूहन्ना "बने रहें" शब्द का छह बार उपयोग करता है। यूहन्ना ने इस भाग में कई बार ज्ञान और जानने के बारे में भी बात की। यूहन्ना सत्य और झूठ का भी कई बार उल्लेख करता है।</w:t>
      </w:r>
    </w:p>
    <w:p>
      <w:pPr/>
      <w:r>
        <w:rPr>
          <w:lang w:val="hi_IN" w:bidi="hi_IN"/>
        </w:rPr>
      </w:r>
      <w:r>
        <w:rPr>
          <w:lang w:val="hi_IN" w:bidi="hi_IN"/>
        </w:rPr>
        <w:t>यहाँ रुकें और इस गतिविधि को करें। इस भाग का अनुवाद फिर से सुनें। कुछ लोग जब भी “बने रहना” जैसा कोई शब्द सुनेंगे, तो हर बार ताली बजाएँगे। कुछ लोग जब भी “जानना” या “ज्ञान” जैसा शब्द सुनेंगे, तो ताली बजाएँगे। कुछ लोग जब भी "सत्य" या "सच" जैसा शब्द सुनेंगे, तो हर बार ताली बजाएँगे। कुछ लोग जब भी “झूठ” या “झूठा” जैसा शब्द सुनेंगे, तो हर बार ताली बजाएँगे। आप यह भी निर्णय ले सकते हैं कि जब भी प्रत्येक समूह “अपना” शब्द सुनेगा, तो वह अलग-अलग आवाज़ निकालेगा! शायद इस प्रकार आप सब मिलकर जो संगीत बनाएँ, उसे रिकॉर्ड भी कर सकें! इस ऑडियो को यहाँ रोकें।</w:t>
      </w:r>
    </w:p>
    <w:p>
      <w:pPr/>
      <w:r>
        <w:rPr>
          <w:lang w:val="hi_IN" w:bidi="hi_IN"/>
        </w:rPr>
      </w:r>
      <w:r>
        <w:rPr>
          <w:lang w:val="hi_IN" w:bidi="hi_IN"/>
        </w:rPr>
        <w:t>हो सकता है कि आपने ये शब्द इतनी बार न सुने हों, क्योंकि जिस अनुवाद को आप सुन रहे हैं उसमें इनके लिए अलग-अलग शब्दों का प्रयोग किया गया हो। वह ठीक है। आपको भी ऐसे शब्दों का प्रयोग करना होगा जो आपकी भाषा के अनुसार उपयुक्त हों, भले ही वे हर बार एक जैसे न हों।</w:t>
      </w:r>
    </w:p>
    <w:p>
      <w:pPr/>
      <w:r>
        <w:rPr>
          <w:lang w:val="hi_IN" w:bidi="hi_IN"/>
        </w:rPr>
      </w:r>
      <w:r>
        <w:rPr>
          <w:lang w:val="hi_IN" w:bidi="hi_IN"/>
        </w:rPr>
        <w:t>अब पूरे भाग को कथापट, वस्तुओं, या अभिनय का उपयोग करके दृश्य रूप में प्रस्तुत कीजिए।</w:t>
      </w:r>
      <w:r>
        <w:rPr>
          <w:lang w:val="hi_IN" w:bidi="hi_IN"/>
        </w:rPr>
      </w:r>
    </w:p>
    <w:p>
      <w:pPr>
        <w:pStyle w:val="Heading3"/>
      </w:pPr>
      <w:r>
        <w:rPr>
          <w:lang w:val="hi_IN" w:bidi="hi_IN"/>
        </w:rPr>
        <w:t>पाठ को नाटकीय रूप देना</w:t>
      </w:r>
    </w:p>
    <w:p>
      <w:pPr/>
      <w:r>
        <w:rPr>
          <w:lang w:val="hi_IN" w:bidi="hi_IN"/>
        </w:rPr>
      </w:r>
      <w:r>
        <w:rPr>
          <w:lang w:val="hi_IN" w:bidi="hi_IN"/>
        </w:rPr>
        <w:t>1 यूहन्ना 2:18–28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तीन हिस्से हैं। </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उपदेश देता है</w:t>
      </w:r>
    </w:p>
    <w:p>
      <w:pPr>
        <w:pStyle w:val="ListBullet"/>
        <w:spacing w:line="240" w:lineRule="auto"/>
        <w:ind w:left="720"/>
      </w:pPr>
      <w:r>
        <w:rPr>
          <w:lang w:val="hi_IN" w:bidi="hi_IN"/>
        </w:rPr>
      </w:r>
      <w:r>
        <w:rPr>
          <w:lang w:val="hi_IN" w:bidi="hi_IN"/>
        </w:rPr>
        <w:t>वे लोग जो यूहन्ना का उपदेश सुन रहे हैं</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मसीह-विरोधी—मसीह के शत्रु</w:t>
      </w:r>
    </w:p>
    <w:p>
      <w:pPr>
        <w:pStyle w:val="ListBullet"/>
        <w:spacing w:line="240" w:lineRule="auto"/>
        <w:ind w:left="720"/>
      </w:pPr>
      <w:r>
        <w:rPr>
          <w:lang w:val="hi_IN" w:bidi="hi_IN"/>
        </w:rPr>
      </w:r>
      <w:r>
        <w:rPr>
          <w:lang w:val="hi_IN" w:bidi="hi_IN"/>
        </w:rPr>
        <w:t>और झूठे विश्वासी जो विश्वासियों को धोखा देने की कोशिश करते हैं</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प्रवाह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बिन्दुओं पर, नाटक को रोककर उस पात्र की भूमिका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प्रतिक्रियाएँ निम्नलिखित हैं।</w:t>
      </w:r>
    </w:p>
    <w:p>
      <w:pPr/>
      <w:r>
        <w:rPr>
          <w:lang w:val="hi_IN" w:bidi="hi_IN"/>
        </w:rPr>
      </w:r>
      <w:r>
        <w:rPr>
          <w:lang w:val="hi_IN" w:bidi="hi_IN"/>
        </w:rPr>
        <w:t>यूहन्ना इस तरह कुछ कहता है:</w:t>
      </w:r>
    </w:p>
    <w:p>
      <w:pPr/>
      <w:r>
        <w:rPr>
          <w:lang w:val="hi_IN" w:bidi="hi_IN"/>
        </w:rPr>
      </w:r>
      <w:r>
        <w:rPr>
          <w:lang w:val="hi_IN" w:bidi="hi_IN"/>
        </w:rPr>
        <w:t>"मेरे प्रिय बच्चों, अधिक समय नहीं बचा है! आपने मसीह के एक शत्रु के बारे में सुना है, जो यीशु के लौटने से ठीक पहले आएगा। खैर, अब यह शत्रु आ गया है! और केवल एक नहीं, बल्कि बहुत से हैं। मसीह के ये शत्रु हमारे होने का दिखावा करते थे, परन्तु वे वास्तव में हमारे नहीं थे। अब इन शत्रुओं ने हमें छोड़ दिया है। यदि ये शत्रु सचमुच हमारे होते, तो वे हमारे साथ अपना अच्छा सम्बन्ध बनाए रखते और यीशु के बारे में गलत बातें सिखाना शुरू नहीं करते!"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के श्रोताओं की भूमिका निभाने वाले लोगों से पूछें, "आप क्या सोच रहे हैं?" आप ऐसी बातें सुन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यूहन्ना इस तरह कुछ कहता है:</w:t>
      </w:r>
    </w:p>
    <w:p>
      <w:pPr/>
      <w:r>
        <w:rPr>
          <w:lang w:val="hi_IN" w:bidi="hi_IN"/>
        </w:rPr>
      </w:r>
      <w:r>
        <w:rPr>
          <w:lang w:val="hi_IN" w:bidi="hi_IN"/>
        </w:rPr>
        <w:t>"लेकिन तुम, आप यीशु के बारे में सही बातें जानते हो। पवित्र यीशु ने आपको पवित्र आत्मा दिया है। पवित्र आत्मा आपको सच्ची बातें सिखा रहा है। और आप सत्य को जानते हैं। आप सच क्या है और झूठ क्या है, इसके बीच अंतर जानते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के श्रोताओं की भूमिका निभाने वाले लोगों से पूछें: "आप क्या सोच रहे हैं?" आप ऐसी बातें सुन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यूहन्ना इस तरह कुछ कहता है:</w:t>
      </w:r>
    </w:p>
    <w:p>
      <w:pPr/>
      <w:r>
        <w:rPr>
          <w:lang w:val="hi_IN" w:bidi="hi_IN"/>
        </w:rPr>
      </w:r>
      <w:r>
        <w:rPr>
          <w:lang w:val="hi_IN" w:bidi="hi_IN"/>
        </w:rPr>
        <w:t>"और आप जानते हैं कि सबसे बड़ा झूठ क्या है। सबसे बड़ा झूठ यह है कि यीशु मसीह, उद्धारकर्ता नहीं है! जो लोग यह कहते हैं, वे मसीह के सबसे बड़े शत्रु हैं। ये लोग कहते हैं कि यीशु परमेश्वर पिता का पुत्र नहीं है। परन्तु आप यीशु के बिना परमेश्वर को नहीं पा सकते! केवल वे लोग जो यह विश्वास करते हैं कि यीशु परमेश्वर का पुत्र है, वे परमेश्वर पिता के साथ एक सम्बन्ध रख सकते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की भूमिका निभाने वाले व्यक्ति से पूछें, "आप क्या सोच रहे हैं?" वह व्यक्ति इस तरह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यूहन्ना इस तरह कुछ कहता है:</w:t>
      </w:r>
    </w:p>
    <w:p>
      <w:pPr/>
      <w:r>
        <w:rPr>
          <w:lang w:val="hi_IN" w:bidi="hi_IN"/>
        </w:rPr>
      </w:r>
      <w:r>
        <w:rPr>
          <w:lang w:val="hi_IN" w:bidi="hi_IN"/>
        </w:rPr>
        <w:t>"यीशु के बारे में जो शिक्षा तुमने आरम्भ में सुनी थी, वह तुममें बनी रहे। तुमको इस बात पर विश्वास करते रहना चाहिए। फिर तुम पुत्र में और पिता में बने रहोगे। तुम यीशु और परमेश्वर पिता के साथ अपने अच्छे सम्बन्ध में बने रहोगे। फिर परमेश्वर तुम्हें वह अनन्त जीवन देगा जिसका उसने तुमसे वादा किया है, जो सबसे उत्तम जीवन है।</w:t>
      </w:r>
    </w:p>
    <w:p>
      <w:pPr/>
      <w:r>
        <w:rPr>
          <w:lang w:val="hi_IN" w:bidi="hi_IN"/>
        </w:rPr>
      </w:r>
      <w:r>
        <w:rPr>
          <w:lang w:val="hi_IN" w:bidi="hi_IN"/>
        </w:rPr>
        <w:t>"मैं ये सब बातें तुम्हें इसलिए लिखता हूँ ताकि जो लोग तुम्हें धोखा देने की कोशिश करते हैं, वे तुम्हें भ्रमित न करें। और तुम्हें, किसी की आवश्यकता नहीं कि वह तुम्हें कुछ सिखाए, क्योंकि पवित्र आत्मा तुममें बना रहता है। पवित्र आत्मा तुम्हारा शिक्षक है। और पवित्र आत्मा तुम्हें जो कुछ सिखाएगा, वह सत्य है। इसलिए, जो पवित्र आत्मा ने तुम्हें सिखाया है, उसे बनाए रखो, और यीशु में बने रहो—उसके साथ अपना अच्छा सम्बन्ध बनाए रखो।"</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के श्रोताओं की भूमिका निभाने वाले लोगों से पूछें, "आप क्या सोच रहे हैं?" लोग इस तरह से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यूहन्ना इस तरह कुछ कहता है:</w:t>
      </w:r>
    </w:p>
    <w:p>
      <w:pPr/>
      <w:r>
        <w:rPr>
          <w:lang w:val="hi_IN" w:bidi="hi_IN"/>
        </w:rPr>
      </w:r>
      <w:r>
        <w:rPr>
          <w:lang w:val="hi_IN" w:bidi="hi_IN"/>
        </w:rPr>
        <w:t>"अब, मेरे प्रिय बच्चों, उसमें बने रहो! तब, जब यीशु फिर प्रकट होगा, तो हम पूरे भरोसे के साथ उससे मिलेंगे। हम जानते हैं कि जब यीशु राजा के रूप में आएगा, तो हम शर्मिंदा नहीं होंगे, क्योंकि यीशु हमें स्वीकार करेगा!"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के श्रोताओं की भूमिका निभाने वाले लोगों से पूछें, "आप क्या सोच रहे हैं?" लोग इस तरह से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यूहन्ना 2:18–28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वाक्यांशों पर चर्चा करेगा।</w:t>
      </w:r>
    </w:p>
    <w:p>
      <w:pPr/>
      <w:r>
        <w:rPr>
          <w:lang w:val="hi_IN" w:bidi="hi_IN"/>
        </w:rPr>
      </w:r>
      <w:r>
        <w:rPr>
          <w:lang w:val="hi_IN" w:bidi="hi_IN"/>
        </w:rPr>
        <w:t>यूहन्ना अपने श्रोताओं को "</w:t>
      </w:r>
      <w:r>
        <w:rPr>
          <w:b/>
          <w:lang w:val="hi_IN" w:bidi="hi_IN"/>
        </w:rPr>
        <w:t>प्रिय बच्चों</w:t>
      </w:r>
      <w:r>
        <w:rPr>
          <w:lang w:val="hi_IN" w:bidi="hi_IN"/>
        </w:rPr>
        <w:t>" या "छोटे बच्चों" के रूप में संबोधित करता है। यूहन्ना इन शब्दों का उपयोग लोगों को दिखाने के लिए कर रहा है कि वह उनसे प्रेम करता है। "छोटा बच्चा" किसी से बात करने का एक स्नेहपूर्ण तरीका था। उन्हीं शब्दों का उपयोग करें जिनका उपयोग आपने पिछले भागों में किया है।</w:t>
      </w:r>
    </w:p>
    <w:p>
      <w:pPr/>
      <w:r>
        <w:rPr>
          <w:lang w:val="hi_IN" w:bidi="hi_IN"/>
        </w:rPr>
      </w:r>
      <w:r>
        <w:rPr>
          <w:lang w:val="hi_IN" w:bidi="hi_IN"/>
        </w:rPr>
        <w:t>यूहन्ना कहता है कि यह "अंतिम घड़ी" है। यूहन्ना का अर्थ है कि यीशु बहुत जल्द वापस आने वाला है।</w:t>
      </w:r>
    </w:p>
    <w:p>
      <w:pPr/>
      <w:r>
        <w:rPr>
          <w:lang w:val="hi_IN" w:bidi="hi_IN"/>
        </w:rPr>
      </w:r>
      <w:r>
        <w:rPr>
          <w:lang w:val="hi_IN" w:bidi="hi_IN"/>
        </w:rPr>
        <w:t xml:space="preserve">यहाँ रुकें और चर्चा करें कि आप </w:t>
      </w:r>
      <w:r>
        <w:rPr>
          <w:b/>
          <w:lang w:val="hi_IN" w:bidi="hi_IN"/>
        </w:rPr>
        <w:t>अंतिम घड़ी</w:t>
      </w:r>
      <w:r>
        <w:rPr>
          <w:lang w:val="hi_IN" w:bidi="hi_IN"/>
        </w:rPr>
        <w:t xml:space="preserve"> के लिए किन शब्दों या वाक्यांशों का उपयोग करेंगे। इस ऑडियो को यहाँ रोकें।</w:t>
      </w:r>
    </w:p>
    <w:p>
      <w:pPr/>
      <w:r>
        <w:rPr>
          <w:lang w:val="hi_IN" w:bidi="hi_IN"/>
        </w:rPr>
      </w:r>
      <w:r>
        <w:rPr>
          <w:lang w:val="hi_IN" w:bidi="hi_IN"/>
        </w:rPr>
        <w:t>यूहन्ना यीशु के शत्रुओं के बारे में बात करता है। यूहन्ना यीशु के एक शत्रु को "मसीह-विरोधी" कहता है। ये लोग विश्वास नहीं करते कि यीशु मसीह, उद्धारकर्ता है।</w:t>
      </w:r>
    </w:p>
    <w:p>
      <w:pPr/>
      <w:r>
        <w:rPr>
          <w:lang w:val="hi_IN" w:bidi="hi_IN"/>
        </w:rPr>
      </w:r>
      <w:r>
        <w:rPr>
          <w:lang w:val="hi_IN" w:bidi="hi_IN"/>
        </w:rPr>
        <w:t xml:space="preserve">यहाँ रुकें और अपने आप को याद दिलाएँ कि आप </w:t>
      </w:r>
      <w:r>
        <w:rPr>
          <w:b/>
          <w:lang w:val="hi_IN" w:bidi="hi_IN"/>
        </w:rPr>
        <w:t>मसीह-विरोधी</w:t>
      </w:r>
      <w:r>
        <w:rPr>
          <w:lang w:val="hi_IN" w:bidi="hi_IN"/>
        </w:rPr>
        <w:t xml:space="preserve"> के लिए किस शब्द या वाक्यांश का उपयोग करना चाहते हैं। इस ऑडियो को यहाँ रोकें।</w:t>
      </w:r>
    </w:p>
    <w:p>
      <w:pPr/>
      <w:r>
        <w:rPr>
          <w:lang w:val="hi_IN" w:bidi="hi_IN"/>
        </w:rPr>
      </w:r>
      <w:r>
        <w:rPr>
          <w:lang w:val="hi_IN" w:bidi="hi_IN"/>
        </w:rPr>
        <w:t xml:space="preserve">विश्वासियों ने “पवित्र जन” की ओर से अभिषेक प्राप्त किया है। "पवित्र" परमेश्वर या यीशु को दर्शाता है। परमेश्वर पवित्र है क्योंकि परमेश्वर पूरी तरह से अच्छा, शुद्ध, शक्तिशाली और महिमापूर्ण है। इसका अर्थ है कि परमेश्वर हर तरह से पूर्ण, सम्पूर्ण और कभी न बदलनेवाला है। यीशु पवित्र है क्योकि वह परमेश्वर है। परमेश्वर के बारे में जो कुछ भी सच है वह सब यीशु के बारे में भी सच है। यहाँ सम्भवतः यूहन्ना यीशु की बात कर रहा है, परन्तु वह परमेश्वर की ओर भी संकेत कर सकता है। </w:t>
      </w:r>
    </w:p>
    <w:p>
      <w:pPr/>
      <w:r>
        <w:rPr>
          <w:lang w:val="hi_IN" w:bidi="hi_IN"/>
        </w:rPr>
      </w:r>
      <w:r>
        <w:rPr>
          <w:lang w:val="hi_IN" w:bidi="hi_IN"/>
        </w:rPr>
        <w:t xml:space="preserve">यहाँ रुकें और चर्चा करें कि आप अपने अनुवाद में </w:t>
      </w:r>
      <w:r>
        <w:rPr>
          <w:b/>
          <w:lang w:val="hi_IN" w:bidi="hi_IN"/>
        </w:rPr>
        <w:t>पवित्र जन</w:t>
      </w:r>
      <w:r>
        <w:rPr>
          <w:lang w:val="hi_IN" w:bidi="hi_IN"/>
        </w:rPr>
        <w:t xml:space="preserve"> के बारे में कैसे बात करेंगे। पवित्र के लिए उसी शब्द का उपयोग करें जिसका उपयोग आपने अन्य भागों में किया है। पवित्र शब्द मुख्य शब्दावली में है। इस ऑडियो को यहाँ रोकें।</w:t>
      </w:r>
    </w:p>
    <w:p>
      <w:pPr/>
      <w:r>
        <w:rPr>
          <w:lang w:val="hi_IN" w:bidi="hi_IN"/>
        </w:rPr>
      </w:r>
      <w:r>
        <w:rPr>
          <w:lang w:val="hi_IN" w:bidi="hi_IN"/>
        </w:rPr>
        <w:t>विश्वासियों ने “पवित्र जन” की ओर से अभिषेक प्राप्त किया है। इसका अर्थ है कि पवित्र जन, अर्थात् यीशु ने विश्वासियों का अभिषेक किया है। यूहन्ना सम्भवतः यह कहना चाहता है कि यीशु ने विश्वासियों को पवित्र आत्मा दिया है।</w:t>
      </w:r>
    </w:p>
    <w:p>
      <w:pPr/>
      <w:r>
        <w:rPr>
          <w:lang w:val="hi_IN" w:bidi="hi_IN"/>
        </w:rPr>
      </w:r>
      <w:r>
        <w:rPr>
          <w:lang w:val="hi_IN" w:bidi="hi_IN"/>
        </w:rPr>
        <w:t xml:space="preserve">किसी का अभिषेक करने का अर्थ है उस व्यक्ति पर सुगंधित तेल उण्डेलना। पुराने नियम में, परमेश्वर जब किसी को कोई विशेष काम देता था, तो वह किसी और से उस व्यक्ति के सिर पर तेल उण्डेलने को कहता था। तेल परमेश्वर के पवित्र आत्मा का प्रतीक था। पवित्र आत्मा उस व्यक्ति की सहायता करता था, ताकि वह उस विशेष कार्य को कर सके जो उसे करना था। </w:t>
      </w:r>
    </w:p>
    <w:p>
      <w:pPr/>
      <w:r>
        <w:rPr>
          <w:lang w:val="hi_IN" w:bidi="hi_IN"/>
        </w:rPr>
      </w:r>
      <w:r>
        <w:rPr>
          <w:lang w:val="hi_IN" w:bidi="hi_IN"/>
        </w:rPr>
        <w:t xml:space="preserve">यहाँ रुककर चर्चा करें कि आप अपनी भाषा में यह कैसे कहेंगे कि विश्वासियों को पवित्र जन की ओर से </w:t>
      </w:r>
      <w:r>
        <w:rPr>
          <w:b/>
          <w:lang w:val="hi_IN" w:bidi="hi_IN"/>
        </w:rPr>
        <w:t>अभिषेक</w:t>
      </w:r>
      <w:r>
        <w:rPr>
          <w:lang w:val="hi_IN" w:bidi="hi_IN"/>
        </w:rPr>
        <w:t xml:space="preserve"> मिला है, या कि पवित्र जन ने विश्वासियों का अभिषेक किया है। "अभिषेक" शब्द मुख्य शब्दावली में है। इस ऑडियो को यहाँ रोकें।</w:t>
      </w:r>
    </w:p>
    <w:p>
      <w:pPr/>
      <w:r>
        <w:rPr>
          <w:lang w:val="hi_IN" w:bidi="hi_IN"/>
        </w:rPr>
      </w:r>
      <w:r>
        <w:rPr>
          <w:lang w:val="hi_IN" w:bidi="hi_IN"/>
        </w:rPr>
        <w:t xml:space="preserve">यूहन्ना कहता है कि सभी विश्वासियों के पास </w:t>
      </w:r>
      <w:r>
        <w:rPr>
          <w:b/>
          <w:lang w:val="hi_IN" w:bidi="hi_IN"/>
        </w:rPr>
        <w:t>ज्ञान</w:t>
      </w:r>
      <w:r>
        <w:rPr>
          <w:lang w:val="hi_IN" w:bidi="hi_IN"/>
        </w:rPr>
        <w:t xml:space="preserve"> है। यूहन्ना का अर्थ है कि विश्वासी परमेश्वर और यीशु के विषय में सही बातों को जानते हैं। </w:t>
      </w:r>
    </w:p>
    <w:p>
      <w:pPr/>
      <w:r>
        <w:rPr>
          <w:lang w:val="hi_IN" w:bidi="hi_IN"/>
        </w:rPr>
      </w:r>
      <w:r>
        <w:rPr>
          <w:lang w:val="hi_IN" w:bidi="hi_IN"/>
        </w:rPr>
        <w:t xml:space="preserve">यीशु के शत्रु कहते हैं कि यीशु </w:t>
      </w:r>
      <w:r>
        <w:rPr>
          <w:b/>
          <w:lang w:val="hi_IN" w:bidi="hi_IN"/>
        </w:rPr>
        <w:t>मसीह</w:t>
      </w:r>
      <w:r>
        <w:rPr>
          <w:lang w:val="hi_IN" w:bidi="hi_IN"/>
        </w:rPr>
        <w:t xml:space="preserve"> नहीं है। मसीह का अर्थ है वह विशेष राजा और उद्धारकर्ता जिसे परमेश्वर ने भेजने की प्रतिज्ञा की थी। जब यूहन्ना यीशु को मसीह कहता है, तो उसका अर्थ है कि यीशु परमेश्वर का पुत्र है। मसीह शब्द मुख्य शब्दावली में है। उसी शब्द का उपयोग करें जो आपने अन्य भागों में उपयोग किया है। </w:t>
      </w:r>
    </w:p>
    <w:p>
      <w:pPr/>
      <w:r>
        <w:rPr>
          <w:lang w:val="hi_IN" w:bidi="hi_IN"/>
        </w:rPr>
      </w:r>
      <w:r>
        <w:rPr>
          <w:lang w:val="hi_IN" w:bidi="hi_IN"/>
        </w:rPr>
        <w:t>यीशु के विरोधी पिता और पुत्र का इन्कार करते हैं। "पिता" का अर्थ परमेश्वर से है। "पुत्र" यीशु को दर्शाता है। यूहन्ना सम्भवतः यह कहना चाहता है कि ये लोग इस बात का इन्कार करते हैं कि यीशु परमेश्वर का पुत्र है। ये लोग कहते हैं कि यीशु परमेश्वर का पुत्र नहीं है। फिर यूहन्ना कहता है कि जो लोग कहते हैं कि यीशु परमेश्वर का पुत्र नहीं है, वे परमेश्वर का भी इन्कार करते हैं। यदि आप परमेश्वर का इन्कार करते हैं, तो आप परमेश्वर को अस्वीकार कर रहे हैं। आप परमेश्वर की बात नहीं सुनना चाहते हैं।</w:t>
      </w:r>
    </w:p>
    <w:p>
      <w:pPr/>
      <w:r>
        <w:rPr>
          <w:lang w:val="hi_IN" w:bidi="hi_IN"/>
        </w:rPr>
      </w:r>
      <w:r>
        <w:rPr>
          <w:lang w:val="hi_IN" w:bidi="hi_IN"/>
        </w:rPr>
        <w:t xml:space="preserve">यहाँ रुकें और चर्चा करें कि आप अपनी भाषा में कैसे कहेंगे कि ये लोग पिता और पुत्र का </w:t>
      </w:r>
      <w:r>
        <w:rPr>
          <w:b/>
          <w:lang w:val="hi_IN" w:bidi="hi_IN"/>
        </w:rPr>
        <w:t>इन्कार</w:t>
      </w:r>
      <w:r>
        <w:rPr>
          <w:lang w:val="hi_IN" w:bidi="hi_IN"/>
        </w:rPr>
        <w:t xml:space="preserve"> करते हैं। "परमेश्वर का पुत्र" मुख्य शब्दावली में है। इस ऑडियो को यहाँ रोकें।</w:t>
      </w:r>
    </w:p>
    <w:p>
      <w:pPr/>
      <w:r>
        <w:rPr>
          <w:lang w:val="hi_IN" w:bidi="hi_IN"/>
        </w:rPr>
      </w:r>
      <w:r>
        <w:rPr>
          <w:lang w:val="hi_IN" w:bidi="hi_IN"/>
        </w:rPr>
        <w:t xml:space="preserve">यूहन्ना कहता है कि जो लोग पुत्र को </w:t>
      </w:r>
      <w:r>
        <w:rPr>
          <w:b/>
          <w:lang w:val="hi_IN" w:bidi="hi_IN"/>
        </w:rPr>
        <w:t>अंगीकार</w:t>
      </w:r>
      <w:r>
        <w:rPr>
          <w:lang w:val="hi_IN" w:bidi="hi_IN"/>
        </w:rPr>
        <w:t xml:space="preserve"> करते हैं, उनके पास पिता भी है। यूहन्ना का अर्थ है कि जो लोग विश्वास करते हैं और खुले रूप से कहते हैं कि यीशु </w:t>
      </w:r>
      <w:r>
        <w:rPr>
          <w:b/>
          <w:lang w:val="hi_IN" w:bidi="hi_IN"/>
        </w:rPr>
        <w:t>परमेश्वर का पुत्र</w:t>
      </w:r>
      <w:r>
        <w:rPr>
          <w:lang w:val="hi_IN" w:bidi="hi_IN"/>
        </w:rPr>
        <w:t xml:space="preserve"> है, उनका </w:t>
      </w:r>
      <w:r>
        <w:rPr>
          <w:b/>
          <w:lang w:val="hi_IN" w:bidi="hi_IN"/>
        </w:rPr>
        <w:t>परमेश्वर पिता</w:t>
      </w:r>
      <w:r>
        <w:rPr>
          <w:lang w:val="hi_IN" w:bidi="hi_IN"/>
        </w:rPr>
        <w:t xml:space="preserve"> के साथ भी अच्छा संबंध होगा।</w:t>
      </w:r>
    </w:p>
    <w:p>
      <w:pPr/>
      <w:r>
        <w:rPr>
          <w:lang w:val="hi_IN" w:bidi="hi_IN"/>
        </w:rPr>
      </w:r>
      <w:r>
        <w:rPr>
          <w:lang w:val="hi_IN" w:bidi="hi_IN"/>
        </w:rPr>
        <w:t>यहाँ रुकें और चर्चा करें कि आप अपनी भाषा में यह कैसे कहेंगे। इस ऑडियो को यहाँ रोकें।</w:t>
      </w:r>
    </w:p>
    <w:p>
      <w:pPr/>
      <w:r>
        <w:rPr>
          <w:lang w:val="hi_IN" w:bidi="hi_IN"/>
        </w:rPr>
      </w:r>
      <w:r>
        <w:rPr>
          <w:lang w:val="hi_IN" w:bidi="hi_IN"/>
        </w:rPr>
        <w:t>जैसा कि हमने “बने रहना” शब्द सुनते ही ताली बजाने वाली गतिविधि करते समय ध्यान दिया था, यूहन्ना इस शब्द का बहुत अधिक प्रयोग करता है। हो सकता है कि आपकी भाषा में हर बार जब यूहन्ना “बने रहना” शब्द का प्रयोग करता है, तो उसी शब्द का प्रयोग करना अच्छा न लगे। यूहन्ना कहता है कि जो बात विश्वासियों ने आरम्भ से सुनी है, वह उनमें बनी रहे। इसका अर्थ है कि विश्वासियों को उन बातों पर विश्वास बनाए रखना चाहिए जो उन्होंने विश्वासी बनने पर यूहन्ना और अन्य प्रेरितों से सीखी थीं।</w:t>
      </w:r>
    </w:p>
    <w:p>
      <w:pPr/>
      <w:r>
        <w:rPr>
          <w:lang w:val="hi_IN" w:bidi="hi_IN"/>
        </w:rPr>
      </w:r>
      <w:r>
        <w:rPr>
          <w:lang w:val="hi_IN" w:bidi="hi_IN"/>
        </w:rPr>
        <w:t>यहाँ रुकें और चर्चा करें कि आप अपनी भाषा में कैसे कहेंगे कि विश्वासियों ने शुरुआत में जो सुना था उन्हें उनमें "</w:t>
      </w:r>
      <w:r>
        <w:rPr>
          <w:b/>
          <w:lang w:val="hi_IN" w:bidi="hi_IN"/>
        </w:rPr>
        <w:t>बना रहना</w:t>
      </w:r>
      <w:r>
        <w:rPr>
          <w:lang w:val="hi_IN" w:bidi="hi_IN"/>
        </w:rPr>
        <w:t>" चाहिए। इस ऑडियो को यहाँ रोकें।</w:t>
      </w:r>
    </w:p>
    <w:p>
      <w:pPr/>
      <w:r>
        <w:rPr>
          <w:lang w:val="hi_IN" w:bidi="hi_IN"/>
        </w:rPr>
      </w:r>
      <w:r>
        <w:rPr>
          <w:lang w:val="hi_IN" w:bidi="hi_IN"/>
        </w:rPr>
        <w:t xml:space="preserve">विश्वासियों को उसमें, अर्थात् यीशु में बने रहना चाहिए, जिसका अर्थ है कि उन्हें यीशु के विषय में सही बातों पर लगातार विश्वास करके उसके साथ अपने अच्छे सम्बन्ध को बनाए रखना चाहिए। </w:t>
      </w:r>
    </w:p>
    <w:p>
      <w:pPr/>
      <w:r>
        <w:rPr>
          <w:lang w:val="hi_IN" w:bidi="hi_IN"/>
        </w:rPr>
      </w:r>
      <w:r>
        <w:rPr>
          <w:lang w:val="hi_IN" w:bidi="hi_IN"/>
        </w:rPr>
        <w:t>यहाँ रुककर चर्चा करें कि आप अपनी भाषा में यह कैसे कहेंगे कि विश्वासियों को “उसमें” बने रहना चाहिए। इस ऑडियो को यहाँ रोकें।</w:t>
      </w:r>
    </w:p>
    <w:p>
      <w:pPr/>
      <w:r>
        <w:rPr>
          <w:lang w:val="hi_IN" w:bidi="hi_IN"/>
        </w:rPr>
      </w:r>
      <w:r>
        <w:rPr>
          <w:lang w:val="hi_IN" w:bidi="hi_IN"/>
        </w:rPr>
        <w:t xml:space="preserve">परमेश्वर ने वादा किया है कि यदि हम यीशु में बने रहें, तो वह हमें </w:t>
      </w:r>
      <w:r>
        <w:rPr>
          <w:b/>
          <w:lang w:val="hi_IN" w:bidi="hi_IN"/>
        </w:rPr>
        <w:t>अनन्त जीवन</w:t>
      </w:r>
      <w:r>
        <w:rPr>
          <w:lang w:val="hi_IN" w:bidi="hi_IN"/>
        </w:rPr>
        <w:t xml:space="preserve"> देगा। जब हमारे पास अनन्त जीवन होता है, तो इसका अर्थ है कि हम परमेश्वर के साथ एक अद्भुत सम्बन्ध में जीवन बिताते हैं। अनन्त जीवन सबसे उत्तम प्रकार का जीवन है जो आप प्राप्त कर सकते हैं! नए नियम में, अनन्त जीवन का अर्थ आवश्यक रूप से ऐसा जीवन नहीं है जो कभी समाप्त न हो। यह हो सकता है, परन्तु यह </w:t>
      </w:r>
      <w:r>
        <w:rPr>
          <w:b/>
          <w:lang w:val="hi_IN" w:bidi="hi_IN"/>
        </w:rPr>
        <w:t>मुख्य</w:t>
      </w:r>
      <w:r>
        <w:rPr>
          <w:lang w:val="hi_IN" w:bidi="hi_IN"/>
        </w:rPr>
        <w:t xml:space="preserve"> मुद्दा नहीं है। अनन्त जीवन पाने का मुख्य उद्देश्य यह है कि आपका परमेश्वर के साथ एक सिद्ध सम्बन्ध हो। अनन्त जीवन के लिए उसी शब्द का उपयोग करें जिसका उपयोग आपने अन्य भागों में किया है। अनंत जीवन शब्द मुख्य शब्दावली में है।</w:t>
      </w:r>
    </w:p>
    <w:p>
      <w:pPr/>
      <w:r>
        <w:rPr>
          <w:lang w:val="hi_IN" w:bidi="hi_IN"/>
        </w:rPr>
      </w:r>
      <w:r>
        <w:rPr>
          <w:lang w:val="hi_IN" w:bidi="hi_IN"/>
        </w:rPr>
        <w:t>यूहन्ना कहता है कि हमें यीशु में बने रहना चाहिए ताकि जब यीशु प्रकट होगा, या जब परमेश्वर यीशु को प्रकट करेगा, तब हमें भरोसा हो। जब यीशु आएगा, तब हमें लज्जित नहीं होना पड़ेगा। यीशु के प्रकट होने का अर्थ है कि लोग अचानक यीशु को देखेंगे। परमेश्वर हमारे लिए यीशु को देखना संभव बनाएगा। परमेश्वर यीशु को प्रकट करता है।</w:t>
      </w:r>
    </w:p>
    <w:p>
      <w:pPr/>
      <w:r>
        <w:rPr>
          <w:lang w:val="hi_IN" w:bidi="hi_IN"/>
        </w:rPr>
      </w:r>
      <w:r>
        <w:rPr>
          <w:lang w:val="hi_IN" w:bidi="hi_IN"/>
        </w:rPr>
        <w:t>जब यीशु प्रकट होगा, तो विश्वासियों को भरोसा होगा। यदि आपके पास भरोसा है, तो आप डरते नहीं हैं। विश्वासियों को डरने की आवश्यकता नहीं है कि यीशु उन्हें अस्वीकार कर देगा। यदि यीशु उन्हें अस्वीकार कर देगा, तो विश्वासी लज्जित होंगे। परन्तु यदि विश्वासी यीशु के साथ अपना अच्छा सम्बन्ध बनाए रखते हैं, तो उन्हें इस बात का भय नहीं होगा कि यीशु उन्हें अस्वीकार कर देगा और तब वे शर्मिंदा होंगे।</w:t>
      </w:r>
    </w:p>
    <w:p>
      <w:pPr/>
      <w:r>
        <w:rPr>
          <w:lang w:val="hi_IN" w:bidi="hi_IN"/>
        </w:rPr>
      </w:r>
      <w:r>
        <w:rPr>
          <w:lang w:val="hi_IN" w:bidi="hi_IN"/>
        </w:rPr>
        <w:t xml:space="preserve">यहाँ रुकें और चर्चा करें कि आप अपनी भाषा में कैसे कहेंगे कि जब यीशु आएगा, तो विश्वासियों को </w:t>
      </w:r>
      <w:r>
        <w:rPr>
          <w:b/>
          <w:lang w:val="hi_IN" w:bidi="hi_IN"/>
        </w:rPr>
        <w:t>भरोसा</w:t>
      </w:r>
      <w:r>
        <w:rPr>
          <w:lang w:val="hi_IN" w:bidi="hi_IN"/>
        </w:rPr>
        <w:t xml:space="preserve"> होगा और उन्हें शर्मिंदा नहीं होना पड़ेगा। इस ऑडियो को यहाँ रोकें।</w:t>
      </w:r>
    </w:p>
    <w:p>
      <w:pPr/>
      <w:r>
        <w:rPr>
          <w:lang w:val="hi_IN" w:bidi="hi_IN"/>
        </w:rPr>
      </w:r>
      <w:r>
        <w:rPr>
          <w:lang w:val="hi_IN" w:bidi="hi_IN"/>
        </w:rPr>
        <w:t>जब यूहन्ना कहता है कि यीशु के आने पर हमें शर्मिंदा नहीं होना पड़ेगा, तो यूहन्ना “आने” के लिए उस शब्द का उपयोग करता है जिसे लोग राजाओं या अन्य बहुत महत्वपूर्ण लोगों के आने के बारे में बात करते समय उपयोग करते थे, जो किसी नगर या किसी अन्य स्थान पर भेंट करने आते थे। जब ऐसा व्यक्ति नगर का दौरा करेगा, तो यह एक बहुत बड़ी घटना होगी, और हर कोई बहुत उत्साहित हो जाएगा! और इसलिए, यूहन्ना यहाँ उस समय के बारे में बात कर रहा है जब यीशु राजा के रूप में वापस आएगा। यह एक बहुत बड़ी घटना होगी! अब तक की सबसे बड़ी घटना!</w:t>
      </w:r>
    </w:p>
    <w:p>
      <w:pPr/>
      <w:r>
        <w:rPr>
          <w:lang w:val="hi_IN" w:bidi="hi_IN"/>
        </w:rPr>
      </w:r>
      <w:r>
        <w:rPr>
          <w:lang w:val="hi_IN" w:bidi="hi_IN"/>
        </w:rPr>
        <w:t xml:space="preserve">यहाँ रुकें और चर्चा करें कि आप कैसे कहेंगे कि यीशु </w:t>
      </w:r>
      <w:r>
        <w:rPr>
          <w:b/>
          <w:lang w:val="hi_IN" w:bidi="hi_IN"/>
        </w:rPr>
        <w:t>आएगा</w:t>
      </w:r>
      <w:r>
        <w:rPr>
          <w:lang w:val="hi_IN" w:bidi="hi_IN"/>
        </w:rPr>
        <w:t>। शायद आप कह सकते हैं कि यीशु राजा के रूप में आएगा।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यूहन्ना 2:29–3:10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यूहन्ना 2:29</w:t>
      </w:r>
      <w:r>
        <w:rPr>
          <w:b/>
          <w:lang w:val="hi_IN" w:bidi="hi_IN"/>
        </w:rPr>
        <w:t>-</w:t>
      </w:r>
      <w:r>
        <w:rPr>
          <w:lang w:val="hi_IN" w:bidi="hi_IN"/>
        </w:rPr>
        <w:t>3:10 को सुनें और अपने मन में रखें। यदि सम्भव हो, तो 1 यूहन्ना 2:29–3:10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यूहन्ना 2:29–3:10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यूहन्ना ने इस बारे में बात की थी कि यीशु के बारे में सही बातों पर विश्वास करना कितना महत्वपूर्ण है। जो लोग कहते हैं कि यीशु मसीह नहीं है और परमेश्वर का पुत्र नहीं है, वे मसीह के विरोधी हैं, जो मसीह के शत्रु हैं। यूहन्ना ने विश्वासियों को चेतावनी दी कि वे झूठे विश्वासियों द्वारा फैलाए जा रहे झूठ के कारण भ्रमित न हों।</w:t>
      </w:r>
    </w:p>
    <w:p>
      <w:pPr/>
      <w:r>
        <w:rPr>
          <w:lang w:val="hi_IN" w:bidi="hi_IN"/>
        </w:rPr>
      </w:r>
      <w:r>
        <w:rPr>
          <w:lang w:val="hi_IN" w:bidi="hi_IN"/>
        </w:rPr>
        <w:t>इससे पहले हमने उपदेश में सुना था कि सैम और सैली जैसे झूठे विश्वासी यह नहीं मानते थे कि लोगों का पाप करना कोई समस्या है। झूठे विश्वासियों को यह नहीं लगता था कि परमेश्वर लोगों के व्यवहार की बहुत परवाह करता था। वे सोचते थे, कि आत्मिक अनुभव होना बहुत अधिक महत्वपूर्ण है।</w:t>
      </w:r>
    </w:p>
    <w:p>
      <w:pPr/>
      <w:r>
        <w:rPr>
          <w:lang w:val="hi_IN" w:bidi="hi_IN"/>
        </w:rPr>
      </w:r>
      <w:r>
        <w:rPr>
          <w:lang w:val="hi_IN" w:bidi="hi_IN"/>
        </w:rPr>
        <w:t xml:space="preserve">इस भाग में, यूहन्ना अपने श्रोताओं को बताएगा कि झूठे विश्वासी बहुत गलत हैं। परमेश्वर इस बात की परवाह </w:t>
      </w:r>
      <w:r>
        <w:rPr>
          <w:b/>
          <w:lang w:val="hi_IN" w:bidi="hi_IN"/>
        </w:rPr>
        <w:t>करता</w:t>
      </w:r>
      <w:r>
        <w:rPr>
          <w:lang w:val="hi_IN" w:bidi="hi_IN"/>
        </w:rPr>
        <w:t xml:space="preserve"> है कि लोग कैसा व्यवहार करते हैं!</w:t>
      </w:r>
    </w:p>
    <w:p>
      <w:pPr/>
      <w:r>
        <w:rPr>
          <w:lang w:val="hi_IN" w:bidi="hi_IN"/>
        </w:rPr>
      </w:r>
      <w:r>
        <w:rPr>
          <w:lang w:val="hi_IN" w:bidi="hi_IN"/>
        </w:rPr>
        <w:t>क्या आप कभी ऐसी स्थिति में रहे हैं जहाँ आप किसी अजनबी से मिले हों और उस अजनबी ने आपको किसी और की याद दिला दी हो? और आपने सोचा, “अरे, मैं सोच रहा हूँ कि क्या यह किसी अमुक व्यक्ति का बच्चा तो नहीं!” आप इस अजनबी को नहीं जानते थे, परन्तु आप किसी और को जानते थे, और आपने सोचा कि क्या वे आपस में रिश्तेदार हैं। ऐसा इसलिए है क्योंकि जो लोग आपस में रिश्तेदार होते हैं, वे एक-दूसरे के समान दिखते हैं। हो सकता है कि आपके बच्चे बिल्कुल आपकी तरह दिखते हों, या आप अपने माता-पिता की तरह दिखते हों!</w:t>
      </w:r>
    </w:p>
    <w:p>
      <w:pPr/>
      <w:r>
        <w:rPr>
          <w:lang w:val="hi_IN" w:bidi="hi_IN"/>
        </w:rPr>
      </w:r>
      <w:r>
        <w:rPr>
          <w:lang w:val="hi_IN" w:bidi="hi_IN"/>
        </w:rPr>
        <w:t>यहाँ रुकें और चर्चा करें: क्या आप एक ही परिवार के कुछ लोगों की कहानी बता सकते हैं जो बहुत समान दिखते थे या समान व्यवहार करते थे? इस ऑडियो को यहाँ रोकें।</w:t>
      </w:r>
    </w:p>
    <w:p>
      <w:pPr/>
      <w:r>
        <w:rPr>
          <w:lang w:val="hi_IN" w:bidi="hi_IN"/>
        </w:rPr>
      </w:r>
      <w:r>
        <w:rPr>
          <w:lang w:val="hi_IN" w:bidi="hi_IN"/>
        </w:rPr>
        <w:t>खैर, जब हम परमेश्वर की संतान बन जाते हैं, तब हम परमेश्वर के जैसे दिखने लगते हैं! बेशक, ऐसा नहीं है कि हमारा चेहरा या हमारा शरीर बदल जाता है, बल्कि हमारी सोच बदल जाती है, और इस कारण हमारा व्यवहार भी बदल जाता है।</w:t>
      </w:r>
    </w:p>
    <w:p>
      <w:pPr/>
      <w:r>
        <w:rPr>
          <w:lang w:val="hi_IN" w:bidi="hi_IN"/>
        </w:rPr>
      </w:r>
      <w:r>
        <w:rPr>
          <w:lang w:val="hi_IN" w:bidi="hi_IN"/>
        </w:rPr>
        <w:t>यूहन्ना कहता है, परमेश्वर धर्मी है। परमेश्वर हमेशा वही करता है जो अच्छा और सही है। इसलिए, जब आप किसी व्यक्ति को सही काम करते हुए देखते हैं, तो आप जान जाते हैं, "यह व्यक्ति वैसा ही व्यवहार करता है जैसा यीशु करता था! यह व्यक्ति अवश्य ही परमेश्वर की संतान होगा!"</w:t>
      </w:r>
    </w:p>
    <w:p>
      <w:pPr/>
      <w:r>
        <w:rPr>
          <w:lang w:val="hi_IN" w:bidi="hi_IN"/>
        </w:rPr>
      </w:r>
      <w:r>
        <w:rPr>
          <w:lang w:val="hi_IN" w:bidi="hi_IN"/>
        </w:rPr>
        <w:t xml:space="preserve">और हम परमेश्वर की संतान </w:t>
      </w:r>
      <w:r>
        <w:rPr>
          <w:b/>
          <w:lang w:val="hi_IN" w:bidi="hi_IN"/>
        </w:rPr>
        <w:t>हैं</w:t>
      </w:r>
      <w:r>
        <w:rPr>
          <w:lang w:val="hi_IN" w:bidi="hi_IN"/>
        </w:rPr>
        <w:t>, क्योंकि परमेश्वर हमसे बहुत प्रेम करता है। कल्पना करें कि एक दिन आपको कहीं एक ऐसा बच्चा मिलता है, जिसके माता-पिता नहीं हैं। बच्चा गंदा है और बहुत बुरा व्यवहार करता है। लेकिन आपको उस बच्चे पर दया आ जाती है। आप उस बच्चे को अपने घर ले आते हैं, उसे नहलाते हैं, खाना खिलाते हैं, उसकी देखभाल करते हैं, और फिर दूसरे लोगों से कहते हैं, “देखो, यह मेरा बच्चा है!” हो सकता है कि बच्चा आश्चर्यचकित हो जाए, और एक दिन आपसे कहे कि, “वाह, मुझे विश्वास नहीं होता है कि आप मुझसे इतना प्यार करते हो कि मुझे अपना बच्चा भी कहते हो!” परमेश्वर ने भी हमारे लिए ऐसा ही किया है। और अपना उपदेश लिखते समय यूहन्ना यह सोचकर बहुत अभिभूत हो जाता है कि परमेश्वर हमसे कितना प्रेम करता है!</w:t>
      </w:r>
    </w:p>
    <w:p>
      <w:pPr/>
      <w:r>
        <w:rPr>
          <w:lang w:val="hi_IN" w:bidi="hi_IN"/>
        </w:rPr>
      </w:r>
      <w:r>
        <w:rPr>
          <w:lang w:val="hi_IN" w:bidi="hi_IN"/>
        </w:rPr>
        <w:t>यहाँ रुकें और चर्चा करें: क्या आप एक-दूसरे से इस बारे में कुछ बता सकते हैं कि यह जानकर आपको कैसा लगता है कि परमेश्वर हमें अपनी संतान कहता है? इस ऑडियो को यहाँ रोकें।</w:t>
      </w:r>
    </w:p>
    <w:p>
      <w:pPr/>
      <w:r>
        <w:rPr>
          <w:lang w:val="hi_IN" w:bidi="hi_IN"/>
        </w:rPr>
      </w:r>
      <w:r>
        <w:rPr>
          <w:lang w:val="hi_IN" w:bidi="hi_IN"/>
        </w:rPr>
        <w:t xml:space="preserve">यूहन्ना कहता है कि हम वास्तव में परमेश्वर की संतान हैं। इस संसार के वे लोग, जो परमेश्वर के नहीं हैं, वे नहीं जानते कि हम परमेश्वर की संतान हैं। जब यीशु पृथ्वी पर था, तब लोगों ने यह नहीं पहचाना कि </w:t>
      </w:r>
      <w:r>
        <w:rPr>
          <w:b/>
          <w:lang w:val="hi_IN" w:bidi="hi_IN"/>
        </w:rPr>
        <w:t>यीशु</w:t>
      </w:r>
      <w:r>
        <w:rPr>
          <w:lang w:val="hi_IN" w:bidi="hi_IN"/>
        </w:rPr>
        <w:t xml:space="preserve"> परमेश्वर का पुत्र था। उसी तरह, लोग अब यह नहीं स्वीकार करते कि </w:t>
      </w:r>
      <w:r>
        <w:rPr>
          <w:b/>
          <w:lang w:val="hi_IN" w:bidi="hi_IN"/>
        </w:rPr>
        <w:t>हम</w:t>
      </w:r>
      <w:r>
        <w:rPr>
          <w:lang w:val="hi_IN" w:bidi="hi_IN"/>
        </w:rPr>
        <w:t xml:space="preserve"> परमेश्वर की संतान हैं। लोग हमारे साथ वैसा ही बुरा व्यवहार कर रहे हैं जैसा उन्होंने यीशु के साथ किया था। और यह वास्तव में एक और चिन्ह है कि हम सचमुच परमेश्वर की संतान हैं!</w:t>
      </w:r>
    </w:p>
    <w:p>
      <w:pPr/>
      <w:r>
        <w:rPr>
          <w:lang w:val="hi_IN" w:bidi="hi_IN"/>
        </w:rPr>
      </w:r>
      <w:r>
        <w:rPr>
          <w:lang w:val="hi_IN" w:bidi="hi_IN"/>
        </w:rPr>
        <w:t xml:space="preserve">अब हम पहले से ही परमेश्वर की संतान हैं, भले ही हम इसे अभी पूरी तरह से नहीं देख सकते हैं। हम पूरी तरह से कल्पना नहीं कर सकते और यह नहीं समझ सकते कि वास्तव में हम परमेश्वर की संतान हैं, इसका क्या अर्थ है। परन्तु जब यीशु राजा के रूप में वापस आएगा, तब यह पूरी तरह से स्पष्ट हो जाएगा! जब यीशु वापस आएगा, तो हम यीशु को वैसे ही देख सकेंगे जैसे वह वास्तव में है। और फिर </w:t>
      </w:r>
      <w:r>
        <w:rPr>
          <w:b/>
          <w:lang w:val="hi_IN" w:bidi="hi_IN"/>
        </w:rPr>
        <w:t>हम</w:t>
      </w:r>
      <w:r>
        <w:rPr>
          <w:lang w:val="hi_IN" w:bidi="hi_IN"/>
        </w:rPr>
        <w:t xml:space="preserve"> भी यीशु के समान बन जाएँगे। हम अभी पूरी तरह नहीं जानते कि इसका क्या अर्थ है। यूहन्ना के यह कहने का अर्थ है कि अभी हम कमजोर और अपूर्ण दिखते हैं। हो सकता है कि अभी तक हम परमेश्वर के बच्चों के समान नहीं दिखते हों। लेकिन जब यीशु वापस आएगा, तो यह सब बदल जाएगा!</w:t>
      </w:r>
    </w:p>
    <w:p>
      <w:pPr/>
      <w:r>
        <w:rPr>
          <w:lang w:val="hi_IN" w:bidi="hi_IN"/>
        </w:rPr>
      </w:r>
      <w:r>
        <w:rPr>
          <w:lang w:val="hi_IN" w:bidi="hi_IN"/>
        </w:rPr>
        <w:t>क्योंकि जब यीशु वापस आएगा, तब परमेश्वर हमें अपनी सिद्ध संतान बनाएगा, इसलिए हमें पहले से ही परमेश्वर की संतान के समान व्यवहार करना चाहिए। परमेश्वर का पुत्र, यीशु शुद्ध और बिल्कुल अच्छा है। इसलिए हमें यीशु के उदाहरण का अनुसरण करना चाहिए और पूरी तरह से अच्छा बनने की कोशिश करनी चाहिए।</w:t>
      </w:r>
    </w:p>
    <w:p>
      <w:pPr/>
      <w:r>
        <w:rPr>
          <w:lang w:val="hi_IN" w:bidi="hi_IN"/>
        </w:rPr>
      </w:r>
      <w:r>
        <w:rPr>
          <w:lang w:val="hi_IN" w:bidi="hi_IN"/>
        </w:rPr>
        <w:t>यदि हम फिर से उस छोटे बच्चे का उदाहरण लेते हैं, जो बुरा व्यवहार करता है, तो कल्पना करें कि एक बहुत धनी और अच्छा व्यक्ति ऐसे बच्चे से मिलता है और उस बच्चे से कहता है: "मैं तुझे गोद लूँगा! मैं कुछ समय के लिए चला जाऊँगा, परन्तु जब मैं वापस आऊँगा, तब तू मेरा पुत्र होगा, और तू मेरे साथ रहेगा। तब बच्चा यह सोच सकता है, "यह अच्छा है। यह अच्छा व्यक्ति मुझे गोद ले लेगा, परन्तु अभी मैं उतना ही गंदा रहूँगा और जितना हो सकता है उतना बुरा व्यवहार करूँगा।" या बच्चा सोच सकता है, "यह अच्छा व्यक्ति मुझे गोद लेगा। मुझे अभी से सफाई करना शुरू कर देना चाहिए, और मुझे बेहतर व्यवहार करना चाहिए!" उसी तरह, क्योंकि हम पहले से ही जानते हैं कि हम परमेश्वर की संतान हैं और हम यीशु के समान होंगे, इसलिए अब हमें पहले से ही यीशु के समान शुद्ध होना चाहिए।</w:t>
      </w:r>
    </w:p>
    <w:p>
      <w:pPr/>
      <w:r>
        <w:rPr>
          <w:lang w:val="hi_IN" w:bidi="hi_IN"/>
        </w:rPr>
      </w:r>
      <w:r>
        <w:rPr>
          <w:lang w:val="hi_IN" w:bidi="hi_IN"/>
        </w:rPr>
        <w:t>यहाँ रुकें और चर्चा करें: क्या आप किसी ऐसे व्यक्ति की कहानी बता सकते हैं जिसने यीशु की तरह व्यवहार किया था? या क्या आप किसी ऐसी स्थिति की कहानी बता सकते हैं जिसका आप सामना कर रहे हैं और इस बारे में बता सकते हैं कि ऐसी स्थिति में यीशु के समान व्यवहार करने का क्या अर्थ होगा? इस ऑडियो को यहाँ रोकें।</w:t>
      </w:r>
    </w:p>
    <w:p>
      <w:pPr/>
      <w:r>
        <w:rPr>
          <w:lang w:val="hi_IN" w:bidi="hi_IN"/>
        </w:rPr>
      </w:r>
      <w:r>
        <w:rPr>
          <w:lang w:val="hi_IN" w:bidi="hi_IN"/>
        </w:rPr>
        <w:t>यूहन्ना ने पिछले भाग का अंत यह कहकर किया कि यदि हम यीशु में बने रहेंगे, तो जब यीशु राजा के रूप में वापस आएगा, तब हम लज्जित नहीं होंगे। अब यूहन्ना हमें इस बारे में और अधिक बताता है कि यीशु पहली बार पृथ्वी पर क्यों आया; और परमेश्वर ने यीशु को क्यों प्रकट किया।</w:t>
      </w:r>
    </w:p>
    <w:p>
      <w:pPr/>
      <w:r>
        <w:rPr>
          <w:lang w:val="hi_IN" w:bidi="hi_IN"/>
        </w:rPr>
      </w:r>
      <w:r>
        <w:rPr>
          <w:lang w:val="hi_IN" w:bidi="hi_IN"/>
        </w:rPr>
        <w:t>हम पहले ही कह चुके हैं कि सैम और सैली जैसे लोग मानवीय यीशु के बजाय आत्मिक यीशु में अधिक दिलचस्पी रखते थे। क्योंकि सैम और सैली को यीशु में एक मनुष्य के तौर पर उतनी दिलचस्पी नहीं थी, इसलिए उन्हें नहीं लगता था कि यह बहुत महत्वपूर्ण था कि यीशु की मृत्यु हो गई थी। सैम और सैली ने यह नहीं सोचा था कि परमेश्वर के पुत्र को मरना ही होगा, ताकि परमेश्वर हमारे पापों को क्षमा कर सके। सैम और सैली यह नहीं सोचते थे कि पाप परमेश्वर के लिए एक बड़ी समस्या है।</w:t>
      </w:r>
    </w:p>
    <w:p>
      <w:pPr/>
      <w:r>
        <w:rPr>
          <w:lang w:val="hi_IN" w:bidi="hi_IN"/>
        </w:rPr>
      </w:r>
      <w:r>
        <w:rPr>
          <w:lang w:val="hi_IN" w:bidi="hi_IN"/>
        </w:rPr>
        <w:t xml:space="preserve">लेकिन यूहन्ना कहता है कि परमेश्वर का पुत्र हमारे पापों को दूर करने के लिए पृथ्वी पर आया। यीशु हमारे पापों का दण्ड भुगतने आया था, ताकि परमेश्वर हमारे पापों को क्षमा कर सके। परमेश्वर के लिए पाप एक </w:t>
      </w:r>
      <w:r>
        <w:rPr>
          <w:b/>
          <w:lang w:val="hi_IN" w:bidi="hi_IN"/>
        </w:rPr>
        <w:t>बड़ी</w:t>
      </w:r>
      <w:r>
        <w:rPr>
          <w:lang w:val="hi_IN" w:bidi="hi_IN"/>
        </w:rPr>
        <w:t xml:space="preserve"> समस्या है! पाप परमेश्वर के लिए इतनी बड़ी समस्या है कि परमेश्वर ने अपने ही पुत्र को मरने और हमारी जगह हमारे पापों का दण्ड भुगतने के लिए भेजा।</w:t>
      </w:r>
    </w:p>
    <w:p>
      <w:pPr/>
      <w:r>
        <w:rPr>
          <w:lang w:val="hi_IN" w:bidi="hi_IN"/>
        </w:rPr>
      </w:r>
      <w:r>
        <w:rPr>
          <w:lang w:val="hi_IN" w:bidi="hi_IN"/>
        </w:rPr>
        <w:t xml:space="preserve">यीशु ने स्वयं कभी कोई पाप नहीं किया है। फिर यूहन्ना कुछ ऐसा कहता है जो थोड़ा उलझन में डालने वाला है। यूहन्ना कहता है कि जो कोई यीशु में बना रहता है, और यीशु के साथ अच्छा संबंध बनाता है, वह पाप नहीं करता। इससे पहले यूहन्ना ने कहा था कि यदि हम </w:t>
      </w:r>
      <w:r>
        <w:rPr>
          <w:b/>
          <w:lang w:val="hi_IN" w:bidi="hi_IN"/>
        </w:rPr>
        <w:t>कहें कि हमने पाप नहीं किया है</w:t>
      </w:r>
      <w:r>
        <w:rPr>
          <w:lang w:val="hi_IN" w:bidi="hi_IN"/>
        </w:rPr>
        <w:t>, तो हम झूठ बोल रहे हैं। इसलिए, यूहन्ना ने स्पष्ट किया कि हर कोई पाप कर रहा है। फिर यहाँ यूहन्ना कैसे कह सकता है कि जो कोई यीशु में बना रहता है, वह पाप नहीं करता है?</w:t>
      </w:r>
    </w:p>
    <w:p>
      <w:pPr/>
      <w:r>
        <w:rPr>
          <w:lang w:val="hi_IN" w:bidi="hi_IN"/>
        </w:rPr>
      </w:r>
      <w:r>
        <w:rPr>
          <w:lang w:val="hi_IN" w:bidi="hi_IN"/>
        </w:rPr>
        <w:t xml:space="preserve">शायद यूहन्ना का अर्थ यह है कि जिस किसी का यीशु के साथ अच्छा संबंध है, वह जानबूझकर पाप करना जारी नहीं </w:t>
      </w:r>
      <w:r>
        <w:rPr>
          <w:b/>
          <w:lang w:val="hi_IN" w:bidi="hi_IN"/>
        </w:rPr>
        <w:t>रख</w:t>
      </w:r>
      <w:r>
        <w:rPr>
          <w:lang w:val="hi_IN" w:bidi="hi_IN"/>
        </w:rPr>
        <w:t xml:space="preserve"> पाएगा। जैसे ही उस व्यक्ति को एहसास होता है कि उसने पाप किया है, तब वह परमेश्वर को बता देगा कि उसे पछतावा है और वह यह गलत काम करना बंद करना चाहता है। कुछ विद्वानों का मानना है कि यूहन्ना का अर्थ है कि भविष्य में, यीशु के लौटने के बाद, हम पाप नहीं कर पाएँगे। इसलिए, हमें अभी से ही वैसा व्यवहार करना चाहिए, जैसे हम भविष्य में होंगे।</w:t>
      </w:r>
    </w:p>
    <w:p>
      <w:pPr/>
      <w:r>
        <w:rPr>
          <w:lang w:val="hi_IN" w:bidi="hi_IN"/>
        </w:rPr>
      </w:r>
      <w:r>
        <w:rPr>
          <w:lang w:val="hi_IN" w:bidi="hi_IN"/>
        </w:rPr>
        <w:t>किसी भी स्थिति में, यह स्पष्ट है कि यूहन्ना हमें बताता है कि यदि हमें यह परवाह नहीं है कि हम सही काम कर रहे हैं या गलत, तो हम विश्वासी नहीं हो सकते। यदि हम सही काम कर रहे हैं, तो हम परमेश्वर की संतान हैं। परन्तु यदि हम जानबूझकर और लगातार पाप करते रहते हैं, तो हम शैतान की संतान हैं! यीशु शैतान को पराजित करने और उसके द्वारा किए गए सभी बुरे कामों को नष्ट करने के लिए पृथ्वी पर आया था।</w:t>
      </w:r>
    </w:p>
    <w:p>
      <w:pPr/>
      <w:r>
        <w:rPr>
          <w:lang w:val="hi_IN" w:bidi="hi_IN"/>
        </w:rPr>
      </w:r>
      <w:r>
        <w:rPr>
          <w:lang w:val="hi_IN" w:bidi="hi_IN"/>
        </w:rPr>
        <w:t>यहाँ रुकें और यह गतिविधि करें: एक व्यक्ति को चुनें जो शैतान का प्रतिनिधित्व करेगा, और एक व्यक्ति को चुनें जो यीशु का प्रतिनिधित्व करेगा। जो व्यक्ति शैतान का प्रतिनिधित्व करता है, वह लगातार अपने पैर पटकता रहेगा। अन्य लोग शैतान की हर बात की नकल करेंगे। फिर, यीशु मंच पर आता है। यह अभिनय करें कि यीशु शैतान को पराजित करेगा। इसके बाद यीशु लगातार ताली बजाएगा या शैतान द्वारा किए गए कार्य से अलग कोई और क्रिया करेगा। इसके बाद, कुछ लोग जो शैतान की नकल कर रहे थे, अब यीशु की नकल करना शुरू कर देंगे। लेकिन कुछ लोग वही काम करते रहेंगे जो शैतान कर रहा था, भले ही शैतान अब वहाँ नहीं है! इन लोगों के पास अब वही करने का कोई कारण नहीं है जो वे कर रहे थे, क्योंकि उनका आदर्श मर चुका है। लेकिन ये लोग अभी भी ऐसा कर रहे हैं। इस ऑडियो को यहाँ रोकें।</w:t>
      </w:r>
    </w:p>
    <w:p>
      <w:pPr/>
      <w:r>
        <w:rPr>
          <w:lang w:val="hi_IN" w:bidi="hi_IN"/>
        </w:rPr>
      </w:r>
      <w:r>
        <w:rPr>
          <w:lang w:val="hi_IN" w:bidi="hi_IN"/>
        </w:rPr>
        <w:t>जब आपने यह गतिविधि की, तो आप देख सकते थे कि यीशु द्वारा शैतान को पराजित करने के बाद भी लोगों के लिए पाप करते रहना कितना अजीब होगा! और इसलिए हम देखते हैं कि यदि हम पाप करते रहते रहें, तो हमारा यीशु के साथ अच्छा संबंध नहीं रह सकता। यूहन्ना ने पिछले भाग को यह कहकर समाप्त किया कि यदि हम उसमें बने रहेंगे, तो यीशु के वापस आने पर हमें लज्जित नहीं होना पड़ेगा। अब, यूहन्ना ने समझाया है कि यीशु में बने रहने का अर्थ है कि आप जानबूझकर पाप करना जारी नहीं रखेंगे।</w:t>
      </w:r>
    </w:p>
    <w:p>
      <w:pPr/>
      <w:r>
        <w:rPr>
          <w:lang w:val="hi_IN" w:bidi="hi_IN"/>
        </w:rPr>
      </w:r>
      <w:r>
        <w:rPr>
          <w:lang w:val="hi_IN" w:bidi="hi_IN"/>
        </w:rPr>
        <w:t>इसलिए, इस भाग में, यूहन्ना ने हमें यह देखने का एक और तरीका दिया है कि कोई व्यक्ति सच्चा विश्वासी है या नहीं। हम देख सकते हैं कि लोग कैसे व्यवहार करते हैं। कुछ लोग परमेश्वर की संतान की तरह व्यवहार करते हैं, और कुछ लोग शैतान की संतान की तरह व्यवहार करते हैं। लोग अपने बारे में चाहे जो भी कहें, अगर वे ऐसे काम करते रहते हैं जो परमेश्वर नहीं चाहता कि हम करें, तो वे परमेश्वर के नहीं हैं।</w:t>
      </w:r>
    </w:p>
    <w:p>
      <w:pPr/>
      <w:r>
        <w:rPr>
          <w:lang w:val="hi_IN" w:bidi="hi_IN"/>
        </w:rPr>
      </w:r>
      <w:r>
        <w:rPr>
          <w:lang w:val="hi_IN" w:bidi="hi_IN"/>
        </w:rPr>
        <w:t>इस भाग के अंत में, यूहन्ना यह भी कहता है कि जो लोग दूसरे विश्वासियों से प्रेम नहीं करते हैं, वे परमेश्वर के नहीं हैं! हमने पहले ही सुना था कि यह कितना महत्वपूर्ण है कि हम अपने साथी विश्वासियों से प्रेम करें। अगले भाग में, यूहन्ना इस बारे में और अधिक बताएगा।</w:t>
      </w:r>
      <w:r>
        <w:rPr>
          <w:lang w:val="hi_IN" w:bidi="hi_IN"/>
        </w:rPr>
      </w:r>
    </w:p>
    <w:p>
      <w:pPr>
        <w:pStyle w:val="Heading3"/>
      </w:pPr>
      <w:r>
        <w:rPr>
          <w:lang w:val="hi_IN" w:bidi="hi_IN"/>
        </w:rPr>
        <w:t>घटनाओं को समझाना</w:t>
      </w:r>
    </w:p>
    <w:p>
      <w:pPr/>
      <w:r>
        <w:rPr>
          <w:lang w:val="hi_IN" w:bidi="hi_IN"/>
        </w:rPr>
      </w:r>
      <w:r>
        <w:rPr>
          <w:lang w:val="hi_IN" w:bidi="hi_IN"/>
        </w:rPr>
        <w:t>1 यूहन्ना 2:29–3:10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और अधिक धीरे-धीरे पढ़ेगा। समूह इस भाग के दृश्यों, पात्रों और परिवेश को परिभाषित करेगा। फिर समूह इस वचन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यूहन्ना कहता है कि हम परमेश्वर की संतान हैं।</w:t>
      </w:r>
    </w:p>
    <w:p>
      <w:pPr/>
      <w:r>
        <w:rPr>
          <w:lang w:val="hi_IN" w:bidi="hi_IN"/>
        </w:rPr>
      </w:r>
      <w:r>
        <w:rPr>
          <w:b/>
          <w:lang w:val="hi_IN" w:bidi="hi_IN"/>
        </w:rPr>
        <w:t>दूसरे भाग में:</w:t>
      </w:r>
      <w:r>
        <w:rPr>
          <w:lang w:val="hi_IN" w:bidi="hi_IN"/>
        </w:rPr>
        <w:t xml:space="preserve"> यूहन्ना कहता है कि परमेश्वर की संतान वही करते हैं जो सही है और जो लोग पाप करते हैं, वे शैतान की संतान हैं।</w:t>
      </w:r>
    </w:p>
    <w:p>
      <w:pPr/>
      <w:r>
        <w:rPr>
          <w:lang w:val="hi_IN" w:bidi="hi_IN"/>
        </w:rPr>
      </w:r>
      <w:r>
        <w:rPr>
          <w:lang w:val="hi_IN" w:bidi="hi_IN"/>
        </w:rPr>
        <w:t>इस पूरे भाग में, यूहन्ना बगीचे के उस हिस्से में है, जहाँ वह हमें बताता है कि परमेश्वर की संतान पाप करना जारी नहीं रखते हैं।</w:t>
      </w:r>
    </w:p>
    <w:p>
      <w:pPr/>
      <w:r>
        <w:rPr>
          <w:lang w:val="hi_IN" w:bidi="hi_IN"/>
        </w:rPr>
      </w:r>
      <w:r>
        <w:rPr>
          <w:lang w:val="hi_IN" w:bidi="hi_IN"/>
        </w:rPr>
        <w:t>इस भाग के पात्र में हैं:</w:t>
      </w:r>
    </w:p>
    <w:p>
      <w:pPr>
        <w:pStyle w:val="ListBullet"/>
        <w:spacing w:line="240" w:lineRule="auto"/>
        <w:ind w:left="720"/>
      </w:pPr>
      <w:r>
        <w:rPr>
          <w:lang w:val="hi_IN" w:bidi="hi_IN"/>
        </w:rPr>
      </w:r>
      <w:r>
        <w:rPr>
          <w:lang w:val="hi_IN" w:bidi="hi_IN"/>
        </w:rPr>
        <w:t>यूहन्ना, जो यह उपदेश देता है</w:t>
      </w:r>
    </w:p>
    <w:p>
      <w:pPr>
        <w:pStyle w:val="ListBullet"/>
        <w:spacing w:line="240" w:lineRule="auto"/>
        <w:ind w:left="720"/>
      </w:pPr>
      <w:r>
        <w:rPr>
          <w:lang w:val="hi_IN" w:bidi="hi_IN"/>
        </w:rPr>
      </w:r>
      <w:r>
        <w:rPr>
          <w:lang w:val="hi_IN" w:bidi="hi_IN"/>
        </w:rPr>
        <w:t>वे लोग जो यूहन्ना का उपदेश सुन रहे हैं</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परमेश्वर की संतान</w:t>
      </w:r>
    </w:p>
    <w:p>
      <w:pPr>
        <w:pStyle w:val="ListBullet"/>
        <w:spacing w:line="240" w:lineRule="auto"/>
        <w:ind w:left="720"/>
      </w:pPr>
      <w:r>
        <w:rPr>
          <w:lang w:val="hi_IN" w:bidi="hi_IN"/>
        </w:rPr>
      </w:r>
      <w:r>
        <w:rPr>
          <w:lang w:val="hi_IN" w:bidi="hi_IN"/>
        </w:rPr>
        <w:t>वे लोग जो सही काम करते हैं</w:t>
      </w:r>
    </w:p>
    <w:p>
      <w:pPr>
        <w:pStyle w:val="ListBullet"/>
        <w:spacing w:line="240" w:lineRule="auto"/>
        <w:ind w:left="720"/>
      </w:pPr>
      <w:r>
        <w:rPr>
          <w:lang w:val="hi_IN" w:bidi="hi_IN"/>
        </w:rPr>
      </w:r>
      <w:r>
        <w:rPr>
          <w:lang w:val="hi_IN" w:bidi="hi_IN"/>
        </w:rPr>
        <w:t>वे लोग जो पाप करते रहते हैं</w:t>
      </w:r>
    </w:p>
    <w:p>
      <w:pPr>
        <w:pStyle w:val="ListBullet"/>
        <w:spacing w:line="240" w:lineRule="auto"/>
        <w:ind w:left="720"/>
      </w:pPr>
      <w:r>
        <w:rPr>
          <w:lang w:val="hi_IN" w:bidi="hi_IN"/>
        </w:rPr>
      </w:r>
      <w:r>
        <w:rPr>
          <w:lang w:val="hi_IN" w:bidi="hi_IN"/>
        </w:rPr>
        <w:t>शैतान</w:t>
      </w:r>
    </w:p>
    <w:p>
      <w:pPr>
        <w:pStyle w:val="ListBullet"/>
        <w:spacing w:line="240" w:lineRule="auto"/>
        <w:ind w:left="720"/>
      </w:pPr>
      <w:r>
        <w:rPr>
          <w:lang w:val="hi_IN" w:bidi="hi_IN"/>
        </w:rPr>
      </w:r>
      <w:r>
        <w:rPr>
          <w:lang w:val="hi_IN" w:bidi="hi_IN"/>
        </w:rPr>
        <w:t>और शैतान की संतान</w:t>
      </w:r>
    </w:p>
    <w:p>
      <w:pPr/>
      <w:r>
        <w:rPr>
          <w:lang w:val="hi_IN" w:bidi="hi_IN"/>
        </w:rPr>
      </w:r>
      <w:r>
        <w:rPr>
          <w:lang w:val="hi_IN" w:bidi="hi_IN"/>
        </w:rPr>
        <w:t>यहाँ रुकें और यह गतिविधि करें: इस भाग में, यूहन्ना बगीचे के उस हिस्से में है जहाँ वह हमें बताता है कि परमेश्वर की संतान पाप करना जारी नहीं रखते हैं। कृपया अपने समूह के किसी एक सदस्य को यूहन्ना की भूमिका निभाने के लिए कहें। यूहन्ना को अपने कमरे के उस हिस्से में खड़ा होने या बैठने दें जो बगीचे के इस हिस्से का प्रतिनिधित्व करता है। साथ ही, किसी वस्तु को बाद के लिए वहीं छोड़ दें। क्या आपने ध्यान दिया कि आप पहले भी यहाँ आ चुके हैं? इस ऑडियो को यहाँ रोकें।</w:t>
      </w:r>
    </w:p>
    <w:p>
      <w:pPr/>
      <w:r>
        <w:rPr>
          <w:lang w:val="hi_IN" w:bidi="hi_IN"/>
        </w:rPr>
      </w:r>
      <w:r>
        <w:rPr>
          <w:lang w:val="hi_IN" w:bidi="hi_IN"/>
        </w:rPr>
        <w:t>यूहन्ना कहता है कि उसके श्रोता जानते हैं कि “</w:t>
      </w:r>
      <w:r>
        <w:rPr>
          <w:b/>
          <w:lang w:val="hi_IN" w:bidi="hi_IN"/>
        </w:rPr>
        <w:t>वह,”</w:t>
      </w:r>
      <w:r>
        <w:rPr>
          <w:lang w:val="hi_IN" w:bidi="hi_IN"/>
        </w:rPr>
        <w:t xml:space="preserve"> जिसका अर्थ है यीशु या परमेश्वर, या दोनों है, धर्मी हैं। और यूहन्ना के श्रोता यह भी जानते हैं कि जो कोई सही काम करता है, वह परमेश्वर की संतान है। यूहन्ना का अर्थ है कि जो लोग परमेश्वर की संतान हैं, वे वही करते हैं जो परमेश्वर की दृष्टि में अच्छा और सही है।</w:t>
      </w:r>
    </w:p>
    <w:p>
      <w:pPr/>
      <w:r>
        <w:rPr>
          <w:lang w:val="hi_IN" w:bidi="hi_IN"/>
        </w:rPr>
      </w:r>
      <w:r>
        <w:rPr>
          <w:lang w:val="hi_IN" w:bidi="hi_IN"/>
        </w:rPr>
        <w:t>जो व्यक्ति सही काम कर रहा है, वह "परमेश्वर से जन्मा है।" परमेश्वर से जन्म लेने का अर्थ, परमेश्वर की संतान होने के समान ही है। शायद आपको याद है कि यूहन्ना के सुसमाचार में यीशु ने एक धार्मिक शिक्षक नीकुदेमुस के साथ बातचीत की थी। यीशु ने नीकुदेमुस से कहा था कि केवल वही व्यक्ति जो नए सिरे से जन्मा हुआ है परमेश्वर के राज्य में प्रवेश कर सकता है। यीशु ने समझाया था कि दोबारा जन्म लेने का मतलब शारीरिक रूप से फिर से पैदा होना नहीं, बल्कि आत्मिक रूप से नया जन्म लेना है।</w:t>
      </w:r>
    </w:p>
    <w:p>
      <w:pPr/>
      <w:r>
        <w:rPr>
          <w:lang w:val="hi_IN" w:bidi="hi_IN"/>
        </w:rPr>
      </w:r>
      <w:r>
        <w:rPr>
          <w:lang w:val="hi_IN" w:bidi="hi_IN"/>
        </w:rPr>
        <w:t>जो व्यक्ति परमेश्वर की संतान है, वह परमेश्वर की जैविक संतान नहीं, बल्कि एक आत्मिक संतान है। परमेश्वर ने हमें अपना आत्मा दिया। परमेश्वर के आत्मा ने हमें एक नया व्यक्ति बनाया। क्योंकि हमारे पास परमेश्वर का आत्मा है, इसलिए हम परमेश्वर के समान व्यवहार करने लगते हैं। और परमेश्वर हमें अपनी संतान के रूप में स्वीकार करता है।</w:t>
      </w:r>
    </w:p>
    <w:p>
      <w:pPr/>
      <w:r>
        <w:rPr>
          <w:lang w:val="hi_IN" w:bidi="hi_IN"/>
        </w:rPr>
      </w:r>
      <w:r>
        <w:rPr>
          <w:lang w:val="hi_IN" w:bidi="hi_IN"/>
        </w:rPr>
        <w:t>यहाँ रुकें और यदि आप चाहें, तो यूहन्ना 3:1–5 का अपना अनुवाद सुनें। इस ऑडियो को यहाँ रोकें।</w:t>
      </w:r>
    </w:p>
    <w:p>
      <w:pPr/>
      <w:r>
        <w:rPr>
          <w:lang w:val="hi_IN" w:bidi="hi_IN"/>
        </w:rPr>
      </w:r>
      <w:r>
        <w:rPr>
          <w:lang w:val="hi_IN" w:bidi="hi_IN"/>
        </w:rPr>
        <w:t xml:space="preserve">फिर, यूहन्ना ऊँचे स्वर में आश्चर्य करने लगता है, "यह कैसे संभव है कि परमेश्वर हमसे </w:t>
      </w:r>
      <w:r>
        <w:rPr>
          <w:b/>
          <w:lang w:val="hi_IN" w:bidi="hi_IN"/>
        </w:rPr>
        <w:t>इतना</w:t>
      </w:r>
      <w:r>
        <w:rPr>
          <w:lang w:val="hi_IN" w:bidi="hi_IN"/>
        </w:rPr>
        <w:t xml:space="preserve"> प्रेम करता है कि हमें अपनी संतान कहता है?" यह लगभग ऐसा है मानो यूहन्ना आनंद से भरकर गीत गाने लगा हो! या ऐसा लगता है मानो उपदेश लिखते-लिखते, या बगीचे में चलते-चलते, यूहन्ना अचानक इस बात को गहराई से महसूस करके अभिभूत हो जाता है कि परमेश्वर हमसे कितना अधिक प्रेम करता है! और फिर यूहन्ना कहता है, "यह अद्भुत और आश्चर्यजनक बात वास्तव में सच है! परमेश्वर हमसे बहुत प्रेम करता है! हम वास्तव में परमेश्वर की संतान हैं!"</w:t>
      </w:r>
    </w:p>
    <w:p>
      <w:pPr/>
      <w:r>
        <w:rPr>
          <w:lang w:val="hi_IN" w:bidi="hi_IN"/>
        </w:rPr>
      </w:r>
      <w:r>
        <w:rPr>
          <w:lang w:val="hi_IN" w:bidi="hi_IN"/>
        </w:rPr>
        <w:t>यहाँ रुकें और यह गतिविधि करें: परिचय में आपने कुछ फूल बनाए हैं जो यह दर्शाते हैं कि परमेश्वर हमसे कितना प्रेम करता है। इनमें से कोई एक फूल बगीचे के इस हिस्से में लगाएँ। इस ऑडियो को यहाँ रोकें।</w:t>
      </w:r>
    </w:p>
    <w:p>
      <w:pPr/>
      <w:r>
        <w:rPr>
          <w:lang w:val="hi_IN" w:bidi="hi_IN"/>
        </w:rPr>
      </w:r>
      <w:r>
        <w:rPr>
          <w:lang w:val="hi_IN" w:bidi="hi_IN"/>
        </w:rPr>
        <w:t>यूहन्ना कहता है कि संसार हमें नहीं जानता है। यूहन्ना का अर्थ है कि जो लोग यीशु पर विश्वास नहीं करते या उस पर भरोसा नहीं करते हैं, वे नहीं जानते कि हम परमेश्वर की संतान हैं। ये लोग यह नहीं पहचान पाते कि हम वास्तव में कौन हैं। यह ठीक वैसा ही है जैसा यीशु के साथ हुआ था। लोगों ने यह भी नहीं पहचाना कि यीशु वास्तव में कौन था।</w:t>
      </w:r>
    </w:p>
    <w:p>
      <w:pPr/>
      <w:r>
        <w:rPr>
          <w:lang w:val="hi_IN" w:bidi="hi_IN"/>
        </w:rPr>
      </w:r>
      <w:r>
        <w:rPr>
          <w:lang w:val="hi_IN" w:bidi="hi_IN"/>
        </w:rPr>
        <w:t>यहाँ रुकें और चर्चा करें कि आप अपनी भाषा में कैसे कह सकते हैं कि संसार हमें नहीं जानता है। इस पर बहुत अधिक समय न लगाएँ। आपको इस पर बाद में चर्चा करने के और अधिक अवसर मिलेंगे। इस ऑडियो को यहाँ रोकें।</w:t>
      </w:r>
    </w:p>
    <w:p>
      <w:pPr/>
      <w:r>
        <w:rPr>
          <w:lang w:val="hi_IN" w:bidi="hi_IN"/>
        </w:rPr>
      </w:r>
      <w:r>
        <w:rPr>
          <w:lang w:val="hi_IN" w:bidi="hi_IN"/>
        </w:rPr>
        <w:t>हम वास्तव में परमेश्वर की संतान हैं, भले ही हमें इस जीवन में अभी भी बहुत सी कठिनाइयों से गुज़रना पड़ता है। हम अभी एक सिद्ध और अद्भुत परमेश्वर की संतान के समान बहुत अधिक नहीं दिखाई देते हैं! और हम यह पूरी तरह से कल्पना या समझ नहीं सकते कि यीशु के राजा के रूप में वापस आने के बाद हम कैसे होंगे। परन्तु हम जानते हैं कि परमेश्वर हमें बदलने जा रहा है और हम यीशु के समान बन जाएँगे। जब यीशु वापस आएगा, तो परमेश्वर प्रकट करेगा कि हम कैसे होंगे। जब आप कुछ प्रकट करते हैं, तो आप लोगों को कुछ ऐसा दिखाते हैं जिसे वे पहले नहीं देख सकते थे।</w:t>
      </w:r>
    </w:p>
    <w:p>
      <w:pPr/>
      <w:r>
        <w:rPr>
          <w:lang w:val="hi_IN" w:bidi="hi_IN"/>
        </w:rPr>
      </w:r>
      <w:r>
        <w:rPr>
          <w:lang w:val="hi_IN" w:bidi="hi_IN"/>
        </w:rPr>
        <w:t>पिछले भाग में, हमने कहा था कि जब यीशु पहली बार पृथ्वी पर आया था, तब परमेश्वर ने यीशु को प्रकट किया था, और जब यीशु दूसरी बार लौटेगा, तब परमेश्वर उसे फिर से प्रकट करेगा। परमेश्वर हमें यीशु को दिखाएगा। उसी तरह, जब यीशु वापस आएगा, तब परमेश्वर यह भी प्रकट करेगा कि हम कैसे होंगे।</w:t>
      </w:r>
    </w:p>
    <w:p>
      <w:pPr/>
      <w:r>
        <w:rPr>
          <w:lang w:val="hi_IN" w:bidi="hi_IN"/>
        </w:rPr>
      </w:r>
      <w:r>
        <w:rPr>
          <w:lang w:val="hi_IN" w:bidi="hi_IN"/>
        </w:rPr>
        <w:t>यहाँ रुकें, और यदि आप चाहें, तो यह गतिविधि करें। अपने समूह के एक सदस्य को ले और उस व्यक्ति के दिखने के तरीके में बदलाव करें। उस व्यक्ति को कपड़े पहनाएँ, या उन पर रंग लगाएँ, या उसके बाल बनाने का तरीका बदल दें। रचनात्मक बनें! फिर, इस व्यक्ति को एक चादर या परदे के नीचे छिपा दें, या उसे एक पेड़ के पीछे खड़ा । फिर कुछ और लोगों को आकर उसे देखने के लिए बुलाएँ। जब ये लोग आ जाएँ, तो आप चद्दर या परदे को हटा दें, या उस व्यक्ति को पेड़ के पीछे से बाहर निकालें। अब आपने यह प्रकट किया है कि यह व्यक्ति अब कैसा दिखता है! इस ऑडियो को यहाँ रोकें।</w:t>
      </w:r>
    </w:p>
    <w:p>
      <w:pPr/>
      <w:r>
        <w:rPr>
          <w:lang w:val="hi_IN" w:bidi="hi_IN"/>
        </w:rPr>
      </w:r>
      <w:r>
        <w:rPr>
          <w:lang w:val="hi_IN" w:bidi="hi_IN"/>
        </w:rPr>
        <w:t xml:space="preserve">जब यीशु राजा के रूप में वापस आएगा, तो परमेश्वर हमें बदल देगा। लेकिन परमेश्वर केवल हमारे बाहरी रूप को ही नहीं बदलेगा, बल्कि वह हमारे पूरे व्यक्तित्व को बदल देगा। हम अभी तक पूरी तरह से नहीं जानते कि हम कैसे होंगे। जब यीशु वापस आएगा, और जब परमेश्वर यीशु को प्रकट करेगा, </w:t>
      </w:r>
      <w:r>
        <w:rPr>
          <w:b/>
          <w:lang w:val="hi_IN" w:bidi="hi_IN"/>
        </w:rPr>
        <w:t>तब</w:t>
      </w:r>
      <w:r>
        <w:rPr>
          <w:lang w:val="hi_IN" w:bidi="hi_IN"/>
        </w:rPr>
        <w:t xml:space="preserve"> परमेश्वर हमें भी प्रकट करेगा, या हमें दिखाएगा, कि हम परमेश्वर की संतान के रूप में कैसे होंगे।</w:t>
      </w:r>
    </w:p>
    <w:p>
      <w:pPr/>
      <w:r>
        <w:rPr>
          <w:lang w:val="hi_IN" w:bidi="hi_IN"/>
        </w:rPr>
      </w:r>
      <w:r>
        <w:rPr>
          <w:lang w:val="hi_IN" w:bidi="hi_IN"/>
        </w:rPr>
        <w:t>यहाँ रुकें और चर्चा करें कि आप कैसे कहेंगे कि हम आज भी वास्तव में पहले से ही परमेश्वर की संतान हैं, भले ही हमें अभी पूरी तरह से नहीं पता कि यह कैसा दिखाई देगा। परमेश्वर हमें दिखाएगा कि जब यीशु वापस आएगा, तो हम कैसे होंगे। इस ऑडियो को यहाँ रोकें।</w:t>
      </w:r>
    </w:p>
    <w:p>
      <w:pPr/>
      <w:r>
        <w:rPr>
          <w:lang w:val="hi_IN" w:bidi="hi_IN"/>
        </w:rPr>
      </w:r>
      <w:r>
        <w:rPr>
          <w:lang w:val="hi_IN" w:bidi="hi_IN"/>
        </w:rPr>
        <w:t>यूहन्ना कहता है कि जो कोई यीशु में यह आशा रखता है, वह अपने आप को शुद्ध रखेगा। बाइबल में, जो व्यक्ति आशा करता है, वह निश्चित रूप से यह जानता है कि कुछ होने वाला है, भले ही वह अभी उसे देख नहीं सकता है। यूहन्ना का अर्थ है कि क्योंकि हमें निश्चित है कि हम परमेश्वर की संतान हैं, और हमें विश्वास है कि परमेश्वर हमें बदलने वाला है, इसलिए अब हम पहले से ही अपने आप को शुद्ध रखना चाहते हैं। जो व्यक्ति शुद्ध है, वह बिल्कुल अच्छा है। इस व्यक्ति में कुछ भी बुरा नहीं है। यीशु शुद्ध है, और हमें यीशु के समान होना चाहिए।</w:t>
      </w:r>
    </w:p>
    <w:p>
      <w:pPr/>
      <w:r>
        <w:rPr>
          <w:lang w:val="hi_IN" w:bidi="hi_IN"/>
        </w:rPr>
      </w:r>
      <w:r>
        <w:rPr>
          <w:lang w:val="hi_IN" w:bidi="hi_IN"/>
        </w:rPr>
        <w:t xml:space="preserve">यूहन्ना कहता है कि जब कोई व्यक्ति पाप करता है, तो वह परमेश्वर की व्यवस्था को तोड़ता है। इसका अर्थ है कि यह व्यक्ति परमेश्वर के खिलाफ विद्रोह करता है। परमेश्वर ने यीशु को पृथ्वी पर भेजा ताकि वह हमारे पापों को </w:t>
      </w:r>
      <w:r>
        <w:rPr>
          <w:b/>
          <w:lang w:val="hi_IN" w:bidi="hi_IN"/>
        </w:rPr>
        <w:t>दूर कर</w:t>
      </w:r>
      <w:r>
        <w:rPr>
          <w:lang w:val="hi_IN" w:bidi="hi_IN"/>
        </w:rPr>
        <w:t xml:space="preserve"> सके। इसलिए, अगर हम लगातार पाप करते रहें तो यह काफी अजीब बात होगी! जो व्यक्ति यीशु में बना रहता है, उसके साथ उसका संबंध बना रहता है और वही करता है जो यीशु चाहता है, वह पाप नहीं करेगा। दूसरी ओर, जो व्यक्ति लगातार पाप करता रहता है, उसने कभी यीशु को नहीं देखा है और न ही यीशु को जानता है। यीशु को देखना और उसे जानना, दोनों का अर्थ है यीशु के साथ अच्छा संबंध रखना।</w:t>
      </w:r>
    </w:p>
    <w:p>
      <w:pPr/>
      <w:r>
        <w:rPr>
          <w:lang w:val="hi_IN" w:bidi="hi_IN"/>
        </w:rPr>
      </w:r>
      <w:r>
        <w:rPr>
          <w:lang w:val="hi_IN" w:bidi="hi_IN"/>
        </w:rPr>
        <w:t>यदि आपको थोड़ा गंदा होने में कोई आपत्ति नहीं है, तो यहाँ रुकें और यह गतिविधि करें। कुछ लोगों से कहें कि वे अपने हाथों या चेहरे को किसी ऐसी चीज़ से गंदा करें जिसे आप आसानी से साफ कर सकें, जैसे मिट्टी या लकड़ी का कोयला। फिर, यीशु का प्रतिनिधित्व करने वाले किसी व्यक्ति से कहें कि वह इन लोगों को फिर से धोकर शुद्ध करें। कुछ लोग शुद्ध रहेंगे। ये लोग ऐसा दिखाएंगे कि यीशु के साथ उनका अच्छा संबंध है। लेकिन कुछ और लोग तुरंत अपने आप को गंदा कर लेंगे! वे लोग ऐसा दिखाएंगे कि यीशु के साथ उनका बिल्कुल भी सम्बन्ध नहीं है। इस ऑडियो को यहाँ रोकें।</w:t>
      </w:r>
    </w:p>
    <w:p>
      <w:pPr/>
      <w:r>
        <w:rPr>
          <w:lang w:val="hi_IN" w:bidi="hi_IN"/>
        </w:rPr>
      </w:r>
      <w:r>
        <w:rPr>
          <w:lang w:val="hi_IN" w:bidi="hi_IN"/>
        </w:rPr>
        <w:t>जब आपने यह गतिविधि की, तो जो लोग साफ़ हो चुके थे, उनका तुरंत फिर से अपने आप को गंदा कर लेना वास्तव में बहुत मूर्खतापूर्ण था! जो लोग लगातार पाप करते रहते हैं, उनका यीशु के साथ अच्छा संबंध नहीं हो सकता।</w:t>
      </w:r>
    </w:p>
    <w:p>
      <w:pPr/>
      <w:r>
        <w:rPr>
          <w:lang w:val="hi_IN" w:bidi="hi_IN"/>
        </w:rPr>
      </w:r>
      <w:r>
        <w:rPr>
          <w:lang w:val="hi_IN" w:bidi="hi_IN"/>
        </w:rPr>
        <w:t>यूहन्ना फिर से अपने श्रोताओं को "प्रिय बच्चों" कहकर संबोधित करता है। यूहन्ना उन्हें फिर से चेतावनी देता है कि कोई भी उन्हें धोखा न दे। झूठे विश्वासियों ने कहा कि वे यीशु को जानते थे, और कहा कि यह महत्वपूर्ण नहीं था कि हमने सही किया या गलत। सच्चे विश्वासियों को इन लोगों की बात नहीं सुननी चाहिए। ये लोग झूठ बोल रहे हैं। ये लोग विश्वासियों को धोखा देना चाहते हैं और उन्हें गलत बातों पर विश्वास करवाना चाहते हैं।</w:t>
      </w:r>
    </w:p>
    <w:p>
      <w:pPr/>
      <w:r>
        <w:rPr>
          <w:lang w:val="hi_IN" w:bidi="hi_IN"/>
        </w:rPr>
      </w:r>
      <w:r>
        <w:rPr>
          <w:lang w:val="hi_IN" w:bidi="hi_IN"/>
        </w:rPr>
        <w:t>परमेश्वर जो कुछ भी करता है वह अच्छा है। इसलिए, परमेश्वर चाहता है कि हम भी अच्छे काम करें। जो व्यक्ति अच्छे काम करता है, केवल वही परमेश्वर की दृष्टि में अच्छा है। झूठे विश्वासी यह सोचते थे कि लोग चाहे कुछ भी करें, परमेश्वर उन्हें स्वीकार करता है और उन्हें अच्छा मानता है। लेकिन यह सच नहीं है! परमेश्वर केवल उन लोगों को ही स्वीकार करता है जो सही काम करते हैं।</w:t>
      </w:r>
    </w:p>
    <w:p>
      <w:pPr/>
      <w:r>
        <w:rPr>
          <w:lang w:val="hi_IN" w:bidi="hi_IN"/>
        </w:rPr>
      </w:r>
      <w:r>
        <w:rPr>
          <w:lang w:val="hi_IN" w:bidi="hi_IN"/>
        </w:rPr>
        <w:t>जो लोग लगातार पाप करते रहते हैं, वे परमेश्वर के नहीं हैं। ये लोग शैतान की संतान हैं। इसका अर्थ है कि ये लोग उसी बुरे तरीके से व्यवहार कर रहे हैं जैसे शैतान करता है। शैतान ने जगत के आरम्भ से ही पाप किया है और परमेश्वर के खिलाफ विद्रोह किया है। शैतान चाहता है कि लोग भी परमेश्वर के खिलाफ विद्रोह करें। शैतान चाहता है कि लोग कष्ट उठाएँ और हर प्रकार के गलत काम करें।</w:t>
      </w:r>
    </w:p>
    <w:p>
      <w:pPr/>
      <w:r>
        <w:rPr>
          <w:lang w:val="hi_IN" w:bidi="hi_IN"/>
        </w:rPr>
      </w:r>
      <w:r>
        <w:rPr>
          <w:lang w:val="hi_IN" w:bidi="hi_IN"/>
        </w:rPr>
        <w:t>यहाँ रुकें और चर्चा करें: क्या आप में से कोई यह संक्षेप में बता सकता है कि कैसे शैतान ने एक साँप के रूप में पहले मनुष्यों, आदम और हव्वा से पाप कराया था? इस ऑडियो को यहाँ रोकें।</w:t>
      </w:r>
    </w:p>
    <w:p>
      <w:pPr/>
      <w:r>
        <w:rPr>
          <w:lang w:val="hi_IN" w:bidi="hi_IN"/>
        </w:rPr>
      </w:r>
      <w:r>
        <w:rPr>
          <w:lang w:val="hi_IN" w:bidi="hi_IN"/>
        </w:rPr>
        <w:t>लेकिन यीशु शैतान को पराजित करने के लिए पृथ्वी पर आया था। यूहन्ना फिर से “प्रकट” शब्द का उपयोग करता है। परमेश्वर ने अपने पुत्र, यीशु को प्रकट किया, ताकि शैतान द्वारा किए गए हर बुरे काम को नष्ट कर सके। यीशु सब कुछ फिर से सही कर देगा। यीशु लोगों को वे बुरे काम करने से रोकेगा जो शैतान चाहता था। तब लोग सही काम करेंगे जो परमेश्वर उनसे करवाना चाहता था।</w:t>
      </w:r>
    </w:p>
    <w:p>
      <w:pPr/>
      <w:r>
        <w:rPr>
          <w:lang w:val="hi_IN" w:bidi="hi_IN"/>
        </w:rPr>
      </w:r>
      <w:r>
        <w:rPr>
          <w:lang w:val="hi_IN" w:bidi="hi_IN"/>
        </w:rPr>
        <w:t>परमेश्वर की संतानें, शैतान की संतानों की तरह व्यवहार नहीं करती हैं। परमेश्वर की संतान लगातार पाप नहीं करती है। यूहन्ना कहता है कि ऐसा इसलिए है क्योंकि परमेश्वर का बीज परमेश्वर की संतान में रहता है। हर बच्चा किसी पुरुष के बीज, यानी वीर्य के कारण पैदा होता है। किसी बच्चे के पिता का अंश, उसके बच्चे में हमेशा मौजूद रहता है। इसलिए, क्योंकि हम परमेश्वर की आत्मिक संतानें हैं, इसलिए परमेश्वर का "बीज" हमारे अन्दर है। हमारे अन्दर परमेश्वर का बीज, पवित्र आत्मा है।</w:t>
      </w:r>
    </w:p>
    <w:p>
      <w:pPr/>
      <w:r>
        <w:rPr>
          <w:lang w:val="hi_IN" w:bidi="hi_IN"/>
        </w:rPr>
      </w:r>
      <w:r>
        <w:rPr>
          <w:lang w:val="hi_IN" w:bidi="hi_IN"/>
        </w:rPr>
        <w:t>जिन लोगों के पास पवित्र आत्मा है, वे पाप नहीं कर सकते। शायद यूहन्ना का अर्थ है कि ये लोग जानबूझकर और लगातार पाप नहीं कर सकते हैं। पवित्र आत्मा इन लोगों को बताता है, जब वे पाप करते हैं, और तब ये लोग पश्चाताप करते हैं और वे पाप करना बंद कर देते हैं।</w:t>
      </w:r>
    </w:p>
    <w:p>
      <w:pPr/>
      <w:r>
        <w:rPr>
          <w:lang w:val="hi_IN" w:bidi="hi_IN"/>
        </w:rPr>
      </w:r>
      <w:r>
        <w:rPr>
          <w:lang w:val="hi_IN" w:bidi="hi_IN"/>
        </w:rPr>
        <w:t>यहाँ रुकें और चर्चा करें कि आप कैसे कह सकते हैं कि परमेश्वर का बीज परमेश्वर की संतान में रहता है। इस ऑडियो को यहाँ रोकें।</w:t>
      </w:r>
    </w:p>
    <w:p>
      <w:pPr/>
      <w:r>
        <w:rPr>
          <w:lang w:val="hi_IN" w:bidi="hi_IN"/>
        </w:rPr>
      </w:r>
      <w:r>
        <w:rPr>
          <w:lang w:val="hi_IN" w:bidi="hi_IN"/>
        </w:rPr>
        <w:t>यूहन्ना इस भाग को यह कहकर समाप्त करता है कि हम लोगों के काम देखकर यह पहचान सकते हैं कि कौन परमेश्वर की संतान हैं और कौन शैतान की संतान हैं। जो लोग सही काम कर रहे हैं, केवल वे ही परमेश्वर की संतान हैं। फिर यूहन्ना एक बहुत महत्वपूर्ण उदाहरण देता है कि सही करना क्या है। सही कार्य करने का अर्थ है, अपने साथी विश्वासियों से प्रेम करना! केवल वे लोग जो अपने आत्मिक भाइयों और बहनों, अर्थात् अपने साथी विश्वासियों से प्रेम करते हैं, वे ही परमेश्वर की संतान हैं।</w:t>
      </w:r>
    </w:p>
    <w:p>
      <w:pPr/>
      <w:r>
        <w:rPr>
          <w:lang w:val="hi_IN" w:bidi="hi_IN"/>
        </w:rPr>
      </w:r>
      <w:r>
        <w:rPr>
          <w:lang w:val="hi_IN" w:bidi="hi_IN"/>
        </w:rPr>
        <w:t>इस भाग में यूहन्ना ने “प्रकट” शब्द का उपयोग बहुत किया है। यह हो सकता है कि आपने जो अनुवाद सुना है, वह हर बार एक ही शब्द का उपयोग न करता हो। अपने अनुवाद में, आपको सबसे अच्छे शब्दों का उपयोग करना चाहिए, भले ही वे हर बार एक समान न हो।</w:t>
      </w:r>
    </w:p>
    <w:p>
      <w:pPr/>
      <w:r>
        <w:rPr>
          <w:lang w:val="hi_IN" w:bidi="hi_IN"/>
        </w:rPr>
      </w:r>
      <w:r>
        <w:rPr>
          <w:lang w:val="hi_IN" w:bidi="hi_IN"/>
        </w:rPr>
        <w:t>अब पूरे भाग को कथापट, वस्तुओं, या अभिनय का उपयोग करके दृश्य रूप में प्रस्तुत कीजिए।</w:t>
      </w:r>
      <w:r>
        <w:rPr>
          <w:lang w:val="hi_IN" w:bidi="hi_IN"/>
        </w:rPr>
      </w:r>
    </w:p>
    <w:p>
      <w:pPr>
        <w:pStyle w:val="Heading3"/>
      </w:pPr>
      <w:r>
        <w:rPr>
          <w:lang w:val="hi_IN" w:bidi="hi_IN"/>
        </w:rPr>
        <w:t>पाठ को नाटकीय रूप देना</w:t>
      </w:r>
    </w:p>
    <w:p>
      <w:pPr/>
      <w:r>
        <w:rPr>
          <w:lang w:val="hi_IN" w:bidi="hi_IN"/>
        </w:rPr>
      </w:r>
      <w:r>
        <w:rPr>
          <w:lang w:val="hi_IN" w:bidi="hi_IN"/>
        </w:rPr>
        <w:t>1 यूहन्ना 2:29–3:10 का ऑडियो संस्करण सबसे आसानी से समझ में आने वाले अनुवाद में सुनें।</w:t>
      </w:r>
    </w:p>
    <w:p>
      <w:pPr/>
      <w:r>
        <w:rPr>
          <w:lang w:val="hi_IN" w:bidi="hi_IN"/>
        </w:rPr>
      </w:r>
      <w:r>
        <w:rPr>
          <w:b/>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उपदेश देता है</w:t>
      </w:r>
    </w:p>
    <w:p>
      <w:pPr>
        <w:pStyle w:val="ListBullet"/>
        <w:spacing w:line="240" w:lineRule="auto"/>
        <w:ind w:left="720"/>
      </w:pPr>
      <w:r>
        <w:rPr>
          <w:lang w:val="hi_IN" w:bidi="hi_IN"/>
        </w:rPr>
      </w:r>
      <w:r>
        <w:rPr>
          <w:lang w:val="hi_IN" w:bidi="hi_IN"/>
        </w:rPr>
        <w:t>वे लोग जो यूहन्ना का उपदेश सुन रहे हैं</w:t>
      </w:r>
    </w:p>
    <w:p>
      <w:pPr>
        <w:pStyle w:val="ListBullet"/>
        <w:spacing w:line="240" w:lineRule="auto"/>
        <w:ind w:left="720"/>
      </w:pPr>
      <w:r>
        <w:rPr>
          <w:lang w:val="hi_IN" w:bidi="hi_IN"/>
        </w:rPr>
      </w:r>
      <w:r>
        <w:rPr>
          <w:lang w:val="hi_IN" w:bidi="hi_IN"/>
        </w:rPr>
        <w:t>परमेश्वर पिता</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परमेश्वर की संतान</w:t>
      </w:r>
    </w:p>
    <w:p>
      <w:pPr>
        <w:pStyle w:val="ListBullet"/>
        <w:spacing w:line="240" w:lineRule="auto"/>
        <w:ind w:left="720"/>
      </w:pPr>
      <w:r>
        <w:rPr>
          <w:lang w:val="hi_IN" w:bidi="hi_IN"/>
        </w:rPr>
      </w:r>
      <w:r>
        <w:rPr>
          <w:lang w:val="hi_IN" w:bidi="hi_IN"/>
        </w:rPr>
        <w:t>वे लोग जो सही काम करते हैं</w:t>
      </w:r>
    </w:p>
    <w:p>
      <w:pPr>
        <w:pStyle w:val="ListBullet"/>
        <w:spacing w:line="240" w:lineRule="auto"/>
        <w:ind w:left="720"/>
      </w:pPr>
      <w:r>
        <w:rPr>
          <w:lang w:val="hi_IN" w:bidi="hi_IN"/>
        </w:rPr>
      </w:r>
      <w:r>
        <w:rPr>
          <w:lang w:val="hi_IN" w:bidi="hi_IN"/>
        </w:rPr>
        <w:t>वे लोग जो पाप करते रहते हैं</w:t>
      </w:r>
    </w:p>
    <w:p>
      <w:pPr>
        <w:pStyle w:val="ListBullet"/>
        <w:spacing w:line="240" w:lineRule="auto"/>
        <w:ind w:left="720"/>
      </w:pPr>
      <w:r>
        <w:rPr>
          <w:lang w:val="hi_IN" w:bidi="hi_IN"/>
        </w:rPr>
      </w:r>
      <w:r>
        <w:rPr>
          <w:lang w:val="hi_IN" w:bidi="hi_IN"/>
        </w:rPr>
        <w:t>शैतान</w:t>
      </w:r>
    </w:p>
    <w:p>
      <w:pPr>
        <w:pStyle w:val="ListBullet"/>
        <w:spacing w:line="240" w:lineRule="auto"/>
        <w:ind w:left="720"/>
      </w:pPr>
      <w:r>
        <w:rPr>
          <w:lang w:val="hi_IN" w:bidi="hi_IN"/>
        </w:rPr>
      </w:r>
      <w:r>
        <w:rPr>
          <w:lang w:val="hi_IN" w:bidi="hi_IN"/>
        </w:rPr>
        <w:t>और शैतान की संतान</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 अभिनय करें कि यूहन्ना विश्वासियों से बात कर रहा है।</w:t>
      </w:r>
    </w:p>
    <w:p>
      <w:pPr/>
      <w:r>
        <w:rPr>
          <w:lang w:val="hi_IN" w:bidi="hi_IN"/>
        </w:rPr>
      </w:r>
      <w:r>
        <w:rPr>
          <w:lang w:val="hi_IN" w:bidi="hi_IN"/>
        </w:rPr>
        <w:t>यूहन्ना कुछ इस तरह से कहता है:</w:t>
      </w:r>
    </w:p>
    <w:p>
      <w:pPr/>
      <w:r>
        <w:rPr>
          <w:lang w:val="hi_IN" w:bidi="hi_IN"/>
        </w:rPr>
      </w:r>
      <w:r>
        <w:rPr>
          <w:lang w:val="hi_IN" w:bidi="hi_IN"/>
        </w:rPr>
        <w:t xml:space="preserve">“तुम जानते हो कि परमेश्वर जो कुछ भी करता है, वह सही है। यदि लोग सही काम कर रहे हैं, तो वे निश्चित रूप से परमेश्वर की संतान हैं। ओह, हाँ, हम परमेश्वर की संतान </w:t>
      </w:r>
      <w:r>
        <w:rPr>
          <w:b/>
          <w:lang w:val="hi_IN" w:bidi="hi_IN"/>
        </w:rPr>
        <w:t>हैं</w:t>
      </w:r>
      <w:r>
        <w:rPr>
          <w:lang w:val="hi_IN" w:bidi="hi_IN"/>
        </w:rPr>
        <w:t>! क्या यह अद्भुत नहीं है कि परमेश्वर हमसे इतना प्रेम करता है कि वह हमें अपनी संतान कहता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यूहन्ना की भूमिका निभाने वाले व्यक्ति से पूछें, "आप क्या महसूस कर रहे हैं?" वह व्यक्ति इस तरह से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यूहन्ना कुछ इस तरह से कहता है:</w:t>
      </w:r>
    </w:p>
    <w:p>
      <w:pPr/>
      <w:r>
        <w:rPr>
          <w:lang w:val="hi_IN" w:bidi="hi_IN"/>
        </w:rPr>
      </w:r>
      <w:r>
        <w:rPr>
          <w:lang w:val="hi_IN" w:bidi="hi_IN"/>
        </w:rPr>
        <w:t xml:space="preserve">"जो लोग पापी संसार के हैं, उन्होंने यह नहीं पहचाना कि यीशु परमेश्वर का पुत्र था। उसी तरह से, वे यह भी नहीं पहचान पाते कि </w:t>
      </w:r>
      <w:r>
        <w:rPr>
          <w:b/>
          <w:lang w:val="hi_IN" w:bidi="hi_IN"/>
        </w:rPr>
        <w:t>हम</w:t>
      </w:r>
      <w:r>
        <w:rPr>
          <w:lang w:val="hi_IN" w:bidi="hi_IN"/>
        </w:rPr>
        <w:t xml:space="preserve"> परमेश्वर की संतान हैं। परन्तु प्रिय मित्रों, हम आज भी वास्तव में पहले से ही परमेश्वर की संतान हैं, भले ही हमें अभी ठीक से नहीं पता कि यह कैसा दिखता है। जब यीशु वापस आएगा, तब परमेश्वर हमें दिखाएगा कि हम कैसे होंगे। लेकिन हम पहले से ही जानते हैं कि उस समय हम </w:t>
      </w:r>
      <w:r>
        <w:rPr>
          <w:b/>
          <w:lang w:val="hi_IN" w:bidi="hi_IN"/>
        </w:rPr>
        <w:t>यीशु के समान</w:t>
      </w:r>
      <w:r>
        <w:rPr>
          <w:lang w:val="hi_IN" w:bidi="hi_IN"/>
        </w:rPr>
        <w:t xml:space="preserve"> होंगे! और क्योंकि हमें भरोसा है कि वास्तव में ऐसा ही होगा, इसलिए अब हमें भी यीशु के समान व्यवहार करना चाहिए। हमें कोई पाप नहीं करना चाहिए, क्योंकि यीशु पूरी तरह से शुद्ध और अच्छा है और कभी पाप नहीं करता।"</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यूहन्ना के श्रोताओं की भूमिका निभाने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यूहन्ना कुछ इस तरह से कहता है:</w:t>
      </w:r>
    </w:p>
    <w:p>
      <w:pPr/>
      <w:r>
        <w:rPr>
          <w:lang w:val="hi_IN" w:bidi="hi_IN"/>
        </w:rPr>
      </w:r>
      <w:r>
        <w:rPr>
          <w:lang w:val="hi_IN" w:bidi="hi_IN"/>
        </w:rPr>
        <w:t>"पाप का अर्थ है परमेश्वर के खिलाफ विद्रोह। जो कोई पाप करता है, वह परमेश्वर के खिलाफ विद्रोह करता है। यीशु, जिसने स्वयं कभी कोई पाप नहीं किया था, हमारे पाप को दूर करने के लिए आया। इसलिए, जो व्यक्ति लगातार पाप करता है, वह वास्तव में यीशु को नहीं जानता है। यदि आप यीशु को जानते हो, तो आप लगातार पाप नहीं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यूहन्ना के श्रोताओं की भूमिका निभाने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यूहन्ना कुछ इस तरह से कहता है:</w:t>
      </w:r>
    </w:p>
    <w:p>
      <w:pPr/>
      <w:r>
        <w:rPr>
          <w:lang w:val="hi_IN" w:bidi="hi_IN"/>
        </w:rPr>
      </w:r>
      <w:r>
        <w:rPr>
          <w:lang w:val="hi_IN" w:bidi="hi_IN"/>
        </w:rPr>
        <w:t xml:space="preserve">“प्रिय बच्चों, उन लोगों पर विश्वास मत करों जो आपसे झूठ बोलते हैं। परमेश्वर केवल उन लोगों को ही स्वीकार करता है जो यीशु के समान सही काम करते हैं। यदि आप लगातार पाप करते रहते हैं, तो आप शैतान की संतान हैं, परमेश्वर की संतान नहीं! क्योंकि यदि आप पाप करते हैं, तो आप शैतान के समान व्यवहार करते हैं, जो संसार के आरम्भ से ही पाप करता आया है। और परमेश्वर ने यीशु को इस दुनिया में शैतान के सभी बुरे कामों को नष्ट करने के लिए भेजा है! इसलिए, बेशक, यदि आप परमेश्वर की संतान हैं, तो आप पाप करना छोड़ देंगे। अगर आप परमेश्वर की संतान हैं, तो आप लगातार पाप </w:t>
      </w:r>
      <w:r>
        <w:rPr>
          <w:b/>
          <w:lang w:val="hi_IN" w:bidi="hi_IN"/>
        </w:rPr>
        <w:t>नहीं कर सकते</w:t>
      </w:r>
      <w:r>
        <w:rPr>
          <w:lang w:val="hi_IN" w:bidi="hi_IN"/>
        </w:rPr>
        <w:t>, क्योंकि पवित्र आत्मा आप में वास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यूहन्ना के श्रोताओं की भूमिका निभाने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यूहन्ना कुछ इस तरह से कहता है:</w:t>
      </w:r>
    </w:p>
    <w:p>
      <w:pPr/>
      <w:r>
        <w:rPr>
          <w:lang w:val="hi_IN" w:bidi="hi_IN"/>
        </w:rPr>
      </w:r>
      <w:r>
        <w:rPr>
          <w:lang w:val="hi_IN" w:bidi="hi_IN"/>
        </w:rPr>
        <w:t>"इस तरह से हम देख सकते हैं कि कौन परमेश्वर की संतान है, और कौन शैतान की संतान है। परमेश्वर की संतान वे लोग होते हैं जो सही काम करते हैं, और बहुत महत्वपूर्ण बात यह है कि अपने भाइयों और बहनों से प्रेम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यूहन्ना के श्रोताओं की भूमिका निभाने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यूहन्ना की भूमिका निभाने वाले व्यक्ति से पूछें, "आप क्या सोच रहे हैं?" वह व्यक्ति इस तरह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यूहन्ना 2:29–3:10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परमेश्वर </w:t>
      </w:r>
      <w:r>
        <w:rPr>
          <w:b/>
          <w:lang w:val="hi_IN" w:bidi="hi_IN"/>
        </w:rPr>
        <w:t>धर्मी</w:t>
      </w:r>
      <w:r>
        <w:rPr>
          <w:lang w:val="hi_IN" w:bidi="hi_IN"/>
        </w:rPr>
        <w:t xml:space="preserve"> है। इसका अर्थ है कि परमेश्वर जो कुछ भी करता है वह सही और अच्छा है। उसी शब्द का प्रयोग करें जो आपने पिछले भागों में प्रयोग किया है। धार्मिकता शब्द मुख्य शब्दावली में है।</w:t>
      </w:r>
    </w:p>
    <w:p>
      <w:pPr/>
      <w:r>
        <w:rPr>
          <w:lang w:val="hi_IN" w:bidi="hi_IN"/>
        </w:rPr>
      </w:r>
      <w:r>
        <w:rPr>
          <w:lang w:val="hi_IN" w:bidi="hi_IN"/>
        </w:rPr>
        <w:t>जो लोग सही करते हैं, वे "उससे जन्मे हैं।" इसका अर्थ है कि जो लोग सही काम कर रहे हैं, वे परमेश्वर की संतान हैं।</w:t>
      </w:r>
    </w:p>
    <w:p>
      <w:pPr/>
      <w:r>
        <w:rPr>
          <w:lang w:val="hi_IN" w:bidi="hi_IN"/>
        </w:rPr>
      </w:r>
      <w:r>
        <w:rPr>
          <w:lang w:val="hi_IN" w:bidi="hi_IN"/>
        </w:rPr>
        <w:t>यहाँ रुकें और चर्चा करें कि आप कैसे कहेंगे कि जो लोग सही करते हैं, वे "</w:t>
      </w:r>
      <w:r>
        <w:rPr>
          <w:b/>
          <w:lang w:val="hi_IN" w:bidi="hi_IN"/>
        </w:rPr>
        <w:t>उससे जन्मे हैं</w:t>
      </w:r>
      <w:r>
        <w:rPr>
          <w:lang w:val="hi_IN" w:bidi="hi_IN"/>
        </w:rPr>
        <w:t>," या परमेश्वर की संतान हैं। इस ऑडियो को यहाँ रोकें।</w:t>
      </w:r>
    </w:p>
    <w:p>
      <w:pPr/>
      <w:r>
        <w:rPr>
          <w:lang w:val="hi_IN" w:bidi="hi_IN"/>
        </w:rPr>
      </w:r>
      <w:r>
        <w:rPr>
          <w:lang w:val="hi_IN" w:bidi="hi_IN"/>
        </w:rPr>
        <w:t xml:space="preserve">यूहन्ना अपने श्रोताओं को </w:t>
      </w:r>
      <w:r>
        <w:rPr>
          <w:b/>
          <w:lang w:val="hi_IN" w:bidi="hi_IN"/>
        </w:rPr>
        <w:t>प्रिय</w:t>
      </w:r>
      <w:r>
        <w:rPr>
          <w:lang w:val="hi_IN" w:bidi="hi_IN"/>
        </w:rPr>
        <w:t xml:space="preserve"> कहता है। इसका अर्थ है कि यूहन्ना उन लोगों से प्रेम करता है जिन्हें वह लिख रहा है। इसका अर्थ यह भी हो सकता है कि परमेश्वर लोगों से प्रेम करता है, या दोनों ही अर्थ हो सकते हैं। यूहन्ना का अर्थ है कि उसके श्रोता उसके प्रिय मित्र हैं। यूहन्ना अपने श्रोताओं से बहुत कोमलता से बात करता है। उसी शब्द का उपयोग करें जिसका उपयोग आपने पिछले भागों में किया है।</w:t>
      </w:r>
    </w:p>
    <w:p>
      <w:pPr/>
      <w:r>
        <w:rPr>
          <w:lang w:val="hi_IN" w:bidi="hi_IN"/>
        </w:rPr>
      </w:r>
      <w:r>
        <w:rPr>
          <w:lang w:val="hi_IN" w:bidi="hi_IN"/>
        </w:rPr>
        <w:t>संसार नहीं जानता कि हम परमेश्वर की संतान हैं। यहाँ, “संसार” उन लोगों को दर्शाता है जो विद्रोही संसार, अर्थात् पापी संसार के हैं, और वह संसार जहाँ अब भी शैतान का अधिकार है। इस पापी संसार के लोग यह नहीं पहचान पाते कि हम वास्तव में कौन हैं। ये लोग नहीं देख पाते कि हम परमेश्वर की संतान हैं।</w:t>
      </w:r>
    </w:p>
    <w:p>
      <w:pPr/>
      <w:r>
        <w:rPr>
          <w:lang w:val="hi_IN" w:bidi="hi_IN"/>
        </w:rPr>
      </w:r>
      <w:r>
        <w:rPr>
          <w:lang w:val="hi_IN" w:bidi="hi_IN"/>
        </w:rPr>
        <w:t xml:space="preserve">यहाँ रुकें और चर्चा करें कि आप कैसे कहेंगे कि </w:t>
      </w:r>
      <w:r>
        <w:rPr>
          <w:b/>
          <w:lang w:val="hi_IN" w:bidi="hi_IN"/>
        </w:rPr>
        <w:t>संसार</w:t>
      </w:r>
      <w:r>
        <w:rPr>
          <w:lang w:val="hi_IN" w:bidi="hi_IN"/>
        </w:rPr>
        <w:t xml:space="preserve"> नहीं जानता कि हम परमेश्वर की संतान हैं। इस ऑडियो को यहाँ रोकें।</w:t>
      </w:r>
    </w:p>
    <w:p>
      <w:pPr/>
      <w:r>
        <w:rPr>
          <w:lang w:val="hi_IN" w:bidi="hi_IN"/>
        </w:rPr>
      </w:r>
      <w:r>
        <w:rPr>
          <w:lang w:val="hi_IN" w:bidi="hi_IN"/>
        </w:rPr>
        <w:t xml:space="preserve">हम जानते हैं कि जब यीशु वापस आएगा, तो हम यीशु के समान हो जाएँगे। यह कुछ ऐसी चीज़ है जिसकी हम </w:t>
      </w:r>
      <w:r>
        <w:rPr>
          <w:b/>
          <w:lang w:val="hi_IN" w:bidi="hi_IN"/>
        </w:rPr>
        <w:t>आशा</w:t>
      </w:r>
      <w:r>
        <w:rPr>
          <w:lang w:val="hi_IN" w:bidi="hi_IN"/>
        </w:rPr>
        <w:t xml:space="preserve"> करते हैं। कभी-कभी लोग कहते हैं कि वे ऐसी बात की आशा कर रहे हैं जिसके सच होने के बारे में उन्हें पक्का पता नहीं है। उदाहरण के लिए, लोग कह सकते हैं कि उन्हें आशा है कि कल बारिश होगी। ये लोग आशा करते हैं कि बारिश होगी, परन्तु उन्हें यकीन नहीं है कि ऐसा ही होगा। बाइबल में आशा हमेशा अलग होती है। बाइबल में, जो व्यक्ति आशा करता है, वह निश्चित रूप से यह जानता है कि कुछ होने वाला है, भले ही वह उसे अभी देख नहीं सकता है।</w:t>
      </w:r>
    </w:p>
    <w:p>
      <w:pPr/>
      <w:r>
        <w:rPr>
          <w:lang w:val="hi_IN" w:bidi="hi_IN"/>
        </w:rPr>
      </w:r>
      <w:r>
        <w:rPr>
          <w:lang w:val="hi_IN" w:bidi="hi_IN"/>
        </w:rPr>
        <w:t>यहाँ रुकें और चर्चा करें कि आप अपनी भाषा में कैसे कहेंगे कि हमें आशा है कि हम यीशु के समान होंगे। आशा के लिए उसी शब्द का उपयोग करें जिसका उपयोग आपने अन्य भागों में किया है। आशा शब्द मुख्य शब्दावली में है। इस ऑडियो को यहाँ रोकें।</w:t>
      </w:r>
    </w:p>
    <w:p>
      <w:pPr/>
      <w:r>
        <w:rPr>
          <w:lang w:val="hi_IN" w:bidi="hi_IN"/>
        </w:rPr>
      </w:r>
      <w:r>
        <w:rPr>
          <w:lang w:val="hi_IN" w:bidi="hi_IN"/>
        </w:rPr>
        <w:t>क्योंकि हमें विश्वास है कि हम परमेश्वर की संतान हैं, और हमें विश्वास है कि परमेश्वर हमें बदल देगा, इसलिए अब हम पहले से ही अपने आप को शुद्ध रखना चाहते हैं। जो व्यक्ति शुद्ध है, वह बिल्कुल अच्छा है। इस व्यक्ति में कुछ भी बुरा नहीं है। यीशु शुद्ध है। और हमें यीशु के समान होना चाहिए। क्योंकि यीशु शुद्ध है, इसलिए हमें अपने आप को शुद्ध करना चाहिए। हमें शुद्ध बनना चाहिए। जब लोग पाप करते हैं, तो वे अशुद्ध हो जाते हैं। परमेश्वर अब इन लोगों को स्वीकार नहीं कर सकता। लोगों को पाप करना बंद कर देना चाहिए, और उन्हें परमेश्वर से क्षमा माँगनी चाहिए। तब लोग फिर से शुद्ध हो जाएँगे।</w:t>
      </w:r>
    </w:p>
    <w:p>
      <w:pPr/>
      <w:r>
        <w:rPr>
          <w:lang w:val="hi_IN" w:bidi="hi_IN"/>
        </w:rPr>
      </w:r>
      <w:r>
        <w:rPr>
          <w:lang w:val="hi_IN" w:bidi="hi_IN"/>
        </w:rPr>
        <w:t xml:space="preserve">यहाँ रुकें और चर्चा करें कि आप कैसे कहेंगे कि यीशु </w:t>
      </w:r>
      <w:r>
        <w:rPr>
          <w:b/>
          <w:lang w:val="hi_IN" w:bidi="hi_IN"/>
        </w:rPr>
        <w:t>शुद्ध</w:t>
      </w:r>
      <w:r>
        <w:rPr>
          <w:lang w:val="hi_IN" w:bidi="hi_IN"/>
        </w:rPr>
        <w:t xml:space="preserve"> है, और आप कैसे कहेंगे कि लोगों को स्वयं को </w:t>
      </w:r>
      <w:r>
        <w:rPr>
          <w:b/>
          <w:lang w:val="hi_IN" w:bidi="hi_IN"/>
        </w:rPr>
        <w:t>शुद्ध करना</w:t>
      </w:r>
      <w:r>
        <w:rPr>
          <w:lang w:val="hi_IN" w:bidi="hi_IN"/>
        </w:rPr>
        <w:t xml:space="preserve"> चाहिए। उन्हीं शब्दों या वाक्यांशों का उपयोग करें जिनका उपयोग आपने अन्य भागों में किया है। शुद्ध और शुद्ध करना शब्द मुख्य शब्दावली में हैं। इस ऑडियो को यहाँ रोकें।</w:t>
      </w:r>
    </w:p>
    <w:p>
      <w:pPr/>
      <w:r>
        <w:rPr>
          <w:lang w:val="hi_IN" w:bidi="hi_IN"/>
        </w:rPr>
      </w:r>
      <w:r>
        <w:rPr>
          <w:lang w:val="hi_IN" w:bidi="hi_IN"/>
        </w:rPr>
        <w:t xml:space="preserve">जो लोग </w:t>
      </w:r>
      <w:r>
        <w:rPr>
          <w:b/>
          <w:lang w:val="hi_IN" w:bidi="hi_IN"/>
        </w:rPr>
        <w:t>पाप</w:t>
      </w:r>
      <w:r>
        <w:rPr>
          <w:lang w:val="hi_IN" w:bidi="hi_IN"/>
        </w:rPr>
        <w:t xml:space="preserve"> करते हैं, वे परमेश्वर की व्यवस्था को तोड़ रहे हैं। ये लोग वह काम नहीं करते जो परमेश्वर उनसे करवाना चाहता है। ये लोग परमेश्वर के खिलाफ विद्रोह करते हैं। पाप के लिए उसी शब्द का उपयोग करें जिसका उपयोग आपने अन्य भागों में किया है। पाप शब्द मुख्य शब्दावली में है।</w:t>
      </w:r>
    </w:p>
    <w:p>
      <w:pPr/>
      <w:r>
        <w:rPr>
          <w:lang w:val="hi_IN" w:bidi="hi_IN"/>
        </w:rPr>
      </w:r>
      <w:r>
        <w:rPr>
          <w:lang w:val="hi_IN" w:bidi="hi_IN"/>
        </w:rPr>
        <w:t>परमेश्वर की व्यवस्था का अर्थ है वे सभी अच्छे नियम जो परमेश्वर ने लोगों को दिए हैं। जो व्यक्ति व्यवस्था को नहीं मानता, वह परमेश्वर की व्यवस्था की परवाह नहीं करता है। यह व्यक्ति लगातार परमेश्वर की व्यवस्था को तोड़ता है। यह व्यक्ति जानबूझकर परमेश्वर की आज्ञा का उल्लंघन करता है। यह व्यक्ति परमेश्वर से विद्रोह करता है और वह नहीं करना चाहता जो परमेश्वर चाहता है।</w:t>
      </w:r>
    </w:p>
    <w:p>
      <w:pPr/>
      <w:r>
        <w:rPr>
          <w:lang w:val="hi_IN" w:bidi="hi_IN"/>
        </w:rPr>
      </w:r>
      <w:r>
        <w:rPr>
          <w:lang w:val="hi_IN" w:bidi="hi_IN"/>
        </w:rPr>
        <w:t xml:space="preserve">यहाँ रुकें और चर्चा करें कि आप कैसे कहेंगे कि जो लोग पाप के दोषी होते हैं, वे </w:t>
      </w:r>
      <w:r>
        <w:rPr>
          <w:b/>
          <w:lang w:val="hi_IN" w:bidi="hi_IN"/>
        </w:rPr>
        <w:t>अधर्म</w:t>
      </w:r>
      <w:r>
        <w:rPr>
          <w:lang w:val="hi_IN" w:bidi="hi_IN"/>
        </w:rPr>
        <w:t xml:space="preserve"> के दोषी होते हैं। व्यवस्था शब्द मुख्य शब्दावली में है। इस ऑडियो को यहाँ रोकें।</w:t>
      </w:r>
    </w:p>
    <w:p>
      <w:pPr/>
      <w:r>
        <w:rPr>
          <w:lang w:val="hi_IN" w:bidi="hi_IN"/>
        </w:rPr>
      </w:r>
      <w:r>
        <w:rPr>
          <w:lang w:val="hi_IN" w:bidi="hi_IN"/>
        </w:rPr>
        <w:t xml:space="preserve">इस भाग में यूहन्ना </w:t>
      </w:r>
      <w:r>
        <w:rPr>
          <w:b/>
          <w:lang w:val="hi_IN" w:bidi="hi_IN"/>
        </w:rPr>
        <w:t>प्रकट</w:t>
      </w:r>
      <w:r>
        <w:rPr>
          <w:lang w:val="hi_IN" w:bidi="hi_IN"/>
        </w:rPr>
        <w:t xml:space="preserve"> शब्द का उपयोग बहुत करता है। जब आप कुछ प्रकट करते हैं, तो आप लोगों को कुछ ऐसा दिखाते हैं जिसे वे पहले नहीं देख सकते थे। यदि कुछ प्रकट होता है, तो इसका अर्थ है कि वह दिखाई दे रहा है। आमतौर पर, परमेश्वर ही वह है जो इसे दिखाता है। जब यीशु वापस आएगा, तब परमेश्वर उसे प्रकट करेगा। जब यीशु वापस आएगा, तब परमेश्वर प्रकट करेगा कि हम कैसे होंगे। आपने जो अनुवाद सुना है, वह अलग-अलग शब्दों का उपयोग कर सकता है। उदाहरण के लिए, यह कहने के बजाय कि परमेश्वर ने यीशु को प्रकट किया, यह अनुवाद यह कह सकता है कि यीशु दिखाई दिया। आपको ऐसे शब्दों का भी प्रयोग करना होगा जो आपकी भाषा में सबसे अधिक स्वाभाविक लगे।</w:t>
      </w:r>
    </w:p>
    <w:p>
      <w:pPr/>
      <w:r>
        <w:rPr>
          <w:lang w:val="hi_IN" w:bidi="hi_IN"/>
        </w:rPr>
      </w:r>
      <w:r>
        <w:rPr>
          <w:lang w:val="hi_IN" w:bidi="hi_IN"/>
        </w:rPr>
        <w:t xml:space="preserve">जो कोई यीशु में </w:t>
      </w:r>
      <w:r>
        <w:rPr>
          <w:b/>
          <w:lang w:val="hi_IN" w:bidi="hi_IN"/>
        </w:rPr>
        <w:t>बना रहता है</w:t>
      </w:r>
      <w:r>
        <w:rPr>
          <w:lang w:val="hi_IN" w:bidi="hi_IN"/>
        </w:rPr>
        <w:t>, वह पाप नहीं करेगा। जो व्यक्ति यीशु में बना रहता है, वह लगातार यीशु के साथ अच्छा संबंध रखता है और वही करता है जो यीशु कहता है। उसी शब्द या वाक्यांश का उपयोग करें जिसका उपयोग आपने पिछले भागों में यीशु में बने रहने के लिए किया है।</w:t>
      </w:r>
    </w:p>
    <w:p>
      <w:pPr/>
      <w:r>
        <w:rPr>
          <w:lang w:val="hi_IN" w:bidi="hi_IN"/>
        </w:rPr>
      </w:r>
      <w:r>
        <w:rPr>
          <w:lang w:val="hi_IN" w:bidi="hi_IN"/>
        </w:rPr>
        <w:t xml:space="preserve">इस भाग में, यूहन्ना अपने श्रोताओं को फिर से </w:t>
      </w:r>
      <w:r>
        <w:rPr>
          <w:b/>
          <w:lang w:val="hi_IN" w:bidi="hi_IN"/>
        </w:rPr>
        <w:t>प्रिय बच्चों</w:t>
      </w:r>
      <w:r>
        <w:rPr>
          <w:lang w:val="hi_IN" w:bidi="hi_IN"/>
        </w:rPr>
        <w:t>, या छोटे बच्चों के रूप में संबोधित करता है। उसी शब्द या वाक्यांश का उपयोग करें जिसका उपयोग आपने पिछले भागों में किया है।</w:t>
      </w:r>
    </w:p>
    <w:p>
      <w:pPr/>
      <w:r>
        <w:rPr>
          <w:lang w:val="hi_IN" w:bidi="hi_IN"/>
        </w:rPr>
      </w:r>
      <w:r>
        <w:rPr>
          <w:lang w:val="hi_IN" w:bidi="hi_IN"/>
        </w:rPr>
        <w:t>जो कोई पाप करता है, वह शैतान की संतान है। पहले के भाग में, यूहन्ना ने शैतान को “दुष्ट” कहा। शैतान उन सभी दुष्ट आत्माओं का अगुवा है जिन्होंने परमेश्वर के विरुद्ध विद्रोह किया है। शैतान वही व्यक्ति है जो दुष्ट है।</w:t>
      </w:r>
    </w:p>
    <w:p>
      <w:pPr/>
      <w:r>
        <w:rPr>
          <w:lang w:val="hi_IN" w:bidi="hi_IN"/>
        </w:rPr>
      </w:r>
      <w:r>
        <w:rPr>
          <w:lang w:val="hi_IN" w:bidi="hi_IN"/>
        </w:rPr>
        <w:t xml:space="preserve">यहाँ रुकें और चर्चा करें कि आप </w:t>
      </w:r>
      <w:r>
        <w:rPr>
          <w:b/>
          <w:lang w:val="hi_IN" w:bidi="hi_IN"/>
        </w:rPr>
        <w:t>शैतान</w:t>
      </w:r>
      <w:r>
        <w:rPr>
          <w:lang w:val="hi_IN" w:bidi="hi_IN"/>
        </w:rPr>
        <w:t xml:space="preserve"> के लिए किस शब्द या वाक्यांश का उपयोग करेंगे। उसी शब्द का उपयोग करें जिसका उपयोग आपने बाइबल की अन्य पुस्तकों में किया है। शैतान शब्द मुख्य शब्दावली में है। इस ऑडियो को यहाँ रोकें।</w:t>
      </w:r>
    </w:p>
    <w:p>
      <w:pPr/>
      <w:r>
        <w:rPr>
          <w:lang w:val="hi_IN" w:bidi="hi_IN"/>
        </w:rPr>
      </w:r>
      <w:r>
        <w:rPr>
          <w:lang w:val="hi_IN" w:bidi="hi_IN"/>
        </w:rPr>
        <w:t>परमेश्वर का पुत्र, या यीशु, शैतान के कामों को नष्ट करने आया था। परमेश्वर का पुत्र यीशु के लिए एक उपाधि है। यीशु को परमेश्वर का पुत्र कहा जाता है क्योंकि उसका परमेश्वर पिता के साथ एक विशेष संबंध है। परमेश्वर और यीशु एक दूसरे से उसी तरह प्रेम करते हैं जैसे पिता और पुत्र करते हैं। कभी-कभी यीशु को "परमेश्वर का एकलौता पुत्र" कहा जाता है। इसका अर्थ है कि यीशु का परमेश्वर के साथ जो रिश्ता है, वह अनोखा है। परमेश्वर के साथ ऐसा रिश्ता किसी और का नहीं है जैसा यीशु का है।</w:t>
      </w:r>
    </w:p>
    <w:p>
      <w:pPr/>
      <w:r>
        <w:rPr>
          <w:lang w:val="hi_IN" w:bidi="hi_IN"/>
        </w:rPr>
      </w:r>
      <w:r>
        <w:rPr>
          <w:lang w:val="hi_IN" w:bidi="hi_IN"/>
        </w:rPr>
        <w:t xml:space="preserve">यहाँ रुकें और समूह में चर्चा करें कि आप </w:t>
      </w:r>
      <w:r>
        <w:rPr>
          <w:b/>
          <w:lang w:val="hi_IN" w:bidi="hi_IN"/>
        </w:rPr>
        <w:t>परमेश्वर के पुत्र</w:t>
      </w:r>
      <w:r>
        <w:rPr>
          <w:lang w:val="hi_IN" w:bidi="hi_IN"/>
        </w:rPr>
        <w:t xml:space="preserve"> के लिए किस शब्द या वाक्यांश का उपयोग करेंगे। जब यह यीशु को दर्शाता है, तो "परमेश्वर के पुत्र" के लिए उसी शब्द या वाक्यांश का उपयोग करें जिसका उपयोग आपने पिछले भागों में किया है। "परमेश्वर का पुत्र" मुख्य शब्दावली में शामिल है। इस ऑडियो को यहाँ रोकें।</w:t>
      </w:r>
    </w:p>
    <w:p>
      <w:pPr/>
      <w:r>
        <w:rPr>
          <w:lang w:val="hi_IN" w:bidi="hi_IN"/>
        </w:rPr>
      </w:r>
      <w:r>
        <w:rPr>
          <w:lang w:val="hi_IN" w:bidi="hi_IN"/>
        </w:rPr>
        <w:t>परमेश्वर की संतान पाप नहीं कर सकती, क्योंकि परमेश्वर का बीज उनमें बना रहता है। यूहन्ना यह कहने के लिए विशेष भाषा का उपयोग कर रहा है कि पवित्र आत्मा लगातार परमेश्वर की संतानों में बना रहता है। हर बच्चे के अंदर हमेशा अपने पिता का कुछ-न-कुछ अंश होता है। एक बच्चा अपने पिता के समान दिख सकता है या अपने पिता के समान व्यवहार कर सकता है। ऐसा इसलिए है क्योंकि पिता के बीज, या वीर्य में बच्चे के पिता की ये विशेषताएँ मौजूद थीं। हम परमेश्वर की आत्मिक संतान हैं। परमेश्वर का आत्मा हमारे अन्दर है। परमेश्वर का आत्मा हमें परमेश्वर पिता के समान व्यवहार करने के लिए प्रेरित करता है। इसलिए, अब हम वे काम नहीं करना चाहते हैं जो परमेश्वर नहीं चाहता है।</w:t>
      </w:r>
    </w:p>
    <w:p>
      <w:pPr/>
      <w:r>
        <w:rPr>
          <w:lang w:val="hi_IN" w:bidi="hi_IN"/>
        </w:rPr>
      </w:r>
      <w:r>
        <w:rPr>
          <w:lang w:val="hi_IN" w:bidi="hi_IN"/>
        </w:rPr>
        <w:t xml:space="preserve">यहाँ रुकें और चर्चा करें कि आप कैसे कहेंगे कि परमेश्वर की संतान पाप नहीं कर सकती, क्योंकि </w:t>
      </w:r>
      <w:r>
        <w:rPr>
          <w:b/>
          <w:lang w:val="hi_IN" w:bidi="hi_IN"/>
        </w:rPr>
        <w:t>परमेश्वर का बीज</w:t>
      </w:r>
      <w:r>
        <w:rPr>
          <w:lang w:val="hi_IN" w:bidi="hi_IN"/>
        </w:rPr>
        <w:t>, या परमेश्वर का स्वभाव उनमें बना रहता है। इस ऑडियो को यहाँ रोकें।</w:t>
      </w:r>
    </w:p>
    <w:p>
      <w:pPr/>
      <w:r>
        <w:rPr>
          <w:lang w:val="hi_IN" w:bidi="hi_IN"/>
        </w:rPr>
      </w:r>
      <w:r>
        <w:rPr>
          <w:lang w:val="hi_IN" w:bidi="hi_IN"/>
        </w:rPr>
        <w:t xml:space="preserve">जो लोग अपने </w:t>
      </w:r>
      <w:r>
        <w:rPr>
          <w:b/>
          <w:lang w:val="hi_IN" w:bidi="hi_IN"/>
        </w:rPr>
        <w:t>भाइयों</w:t>
      </w:r>
      <w:r>
        <w:rPr>
          <w:lang w:val="hi_IN" w:bidi="hi_IN"/>
        </w:rPr>
        <w:t xml:space="preserve"> से प्रेम नहीं करते हैं, वे परमेश्वर की संतान नहीं हैं। विश्वासी परमेश्वर के परिवार के सदस्य हैं। इसलिए, अन्य सभी विश्वासी हमारे भाई और बहन हैं। जब यूहन्ना भाइयों के बारे में बात करता है, तो यूहन्ना हमारे सभी साथी विश्वासियों, पुरुषों और महिलाओं के बारे में बात कर रहा है। उसी शब्द का उपयोग करें जिसका उपयोग आपने पिछले भागों में किया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b/>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यूहन्ना 3:11–18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यूहन्ना 3:11–18 को सुनें और अपने मन में रखें।</w:t>
      </w:r>
    </w:p>
    <w:p>
      <w:pPr/>
      <w:r>
        <w:rPr>
          <w:lang w:val="hi_IN" w:bidi="hi_IN"/>
        </w:rPr>
      </w:r>
      <w:r>
        <w:rPr>
          <w:lang w:val="hi_IN" w:bidi="hi_IN"/>
        </w:rPr>
        <w:t>यदि सम्भव हो, तो 1 यूहन्ना 3:11–18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यूहन्ना 3:11–18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यूहन्ना पिछले भाग का अंत यह कहकर करता है कि हम उनके कामों को देखकर पता कर सकते हैं कि कौन परमेश्वर की संतान हैं और कौन शैतान की संतान हैं। जो लोग सही काम कर रहे हैं, केवल वे ही परमेश्वर की संतान हैं। और केवल वे जो अपने आत्मिक भाइयों और बहनों, अपने साथी विश्वासियों से प्रेम करते हैं, वे ही परमेश्वर की संतान हैं।</w:t>
      </w:r>
    </w:p>
    <w:p>
      <w:pPr/>
      <w:r>
        <w:rPr>
          <w:lang w:val="hi_IN" w:bidi="hi_IN"/>
        </w:rPr>
      </w:r>
      <w:r>
        <w:rPr>
          <w:lang w:val="hi_IN" w:bidi="hi_IN"/>
        </w:rPr>
        <w:t>इस भाग में, यूहन्ना फिर से कह रहा है कि हमें अपने साथी विश्वासियों से प्रेम करना चाहिए। यूहन्ना कहता है कि यह वह संदेश है जिसे विश्वासियों ने उस समय से सुना है जब वे मसीह के अनुयायी बने। यह संदेश उसी नई आज्ञा के समान है जिसके बारे में यूहन्ना ने पहले बात की थी। आपको याद होगा कि यूहन्ना ने एक नई आज्ञा के बारे में बात की थी, जो साथ ही साथ पुरानी भी थी! यह वह आज्ञा थी जो यीशु ने दी थी: कि हमें एक-दूसरे से प्रेम करना चाहिए। हम एक-दूसरे से प्रेम करें, यह इतना महत्वपूर्ण है कि यूहन्ना इसे बार-बार कहता रहता है।</w:t>
      </w:r>
    </w:p>
    <w:p>
      <w:pPr/>
      <w:r>
        <w:rPr>
          <w:lang w:val="hi_IN" w:bidi="hi_IN"/>
        </w:rPr>
      </w:r>
      <w:r>
        <w:rPr>
          <w:lang w:val="hi_IN" w:bidi="hi_IN"/>
        </w:rPr>
        <w:t>यूहन्ना विश्वासियों को याद दिलाता है कि उन्हें इस संदेश का पालन करते रहना चाहिए, क्योंकि उन्होंने इसे शुरू से ही सुना है। उन्हें उन झूठे विश्वासियों के समान नहीं होना चाहिए, जिन्होंने अलग-अलग बातों पर विश्वास करना शुरू कर दिया था। और ये झूठे विश्वासी अन्य विश्वासियों से प्रेम नहीं करते थे, बल्कि अन्य विश्वासियों को तुच्छ समझते थे और आखिरकार उन्होंने विश्वासियों के इस समुदाय को छोड़ दिया।</w:t>
      </w:r>
    </w:p>
    <w:p>
      <w:pPr/>
      <w:r>
        <w:rPr>
          <w:lang w:val="hi_IN" w:bidi="hi_IN"/>
        </w:rPr>
      </w:r>
      <w:r>
        <w:rPr>
          <w:lang w:val="hi_IN" w:bidi="hi_IN"/>
        </w:rPr>
        <w:t xml:space="preserve">इस भाग में, यूहन्ना दो उदाहरण देता है। एक उदाहरण किसी ऐसे व्यक्ति का है जिसका हमें अनुसरण </w:t>
      </w:r>
      <w:r>
        <w:rPr>
          <w:b/>
          <w:lang w:val="hi_IN" w:bidi="hi_IN"/>
        </w:rPr>
        <w:t>नहीं</w:t>
      </w:r>
      <w:r>
        <w:rPr>
          <w:lang w:val="hi_IN" w:bidi="hi_IN"/>
        </w:rPr>
        <w:t xml:space="preserve"> करना चाहिए, और एक उदाहरण यीशु का है, जिसका हमें अनुसरण </w:t>
      </w:r>
      <w:r>
        <w:rPr>
          <w:b/>
          <w:lang w:val="hi_IN" w:bidi="hi_IN"/>
        </w:rPr>
        <w:t>करना चाहिए</w:t>
      </w:r>
      <w:r>
        <w:rPr>
          <w:lang w:val="hi_IN" w:bidi="hi_IN"/>
        </w:rPr>
        <w:t>।</w:t>
      </w:r>
    </w:p>
    <w:p>
      <w:pPr/>
      <w:r>
        <w:rPr>
          <w:lang w:val="hi_IN" w:bidi="hi_IN"/>
        </w:rPr>
      </w:r>
      <w:r>
        <w:rPr>
          <w:lang w:val="hi_IN" w:bidi="hi_IN"/>
        </w:rPr>
        <w:t xml:space="preserve">हमें जिस उदाहरण का अनुसरण </w:t>
      </w:r>
      <w:r>
        <w:rPr>
          <w:b/>
          <w:lang w:val="hi_IN" w:bidi="hi_IN"/>
        </w:rPr>
        <w:t>नहीं</w:t>
      </w:r>
      <w:r>
        <w:rPr>
          <w:lang w:val="hi_IN" w:bidi="hi_IN"/>
        </w:rPr>
        <w:t xml:space="preserve"> करना चाहिए, वह कैन का उदाहरण है। कैन आदम और हव्वा का पहला पुत्र था। कैन ने अपने भाई हाबिल की हत्या कर दी थी। हमें यह कहानी उत्पत्ति 4 में मिलती है।</w:t>
      </w:r>
    </w:p>
    <w:p>
      <w:pPr/>
      <w:r>
        <w:rPr>
          <w:lang w:val="hi_IN" w:bidi="hi_IN"/>
        </w:rPr>
      </w:r>
      <w:r>
        <w:rPr>
          <w:lang w:val="hi_IN" w:bidi="hi_IN"/>
        </w:rPr>
        <w:t>कैन ने अपने भाई की हत्या इसलिए की क्योंकि वह अपने भाई से ईर्ष्या करता था। कैन और हाबिल दोनों ने परमेश्वर को एक भेंट चढ़ाई थी। परमेश्वर ने हाबिल की भेंट को स्वीकार किया, परन्तु परमेश्वर ने कैन की भेंट को स्वीकार नहीं किया। कैन इस बात से बहुत क्रोधित हो गया! परमेश्वर ने कैन से कहा कि उसे सही काम करना चाहिए, न कि गलत काम। लेकिन कैन ने परमेश्वर की बात नहीं मानी। फिर कैन ने अपने भाई को मार डाला। परमेश्वर ने कैन को दूर भेजकर उसे दण्ड दिया। कैन अब परमेश्वर के साथ कोई सम्बन्ध नहीं रख सकता था।</w:t>
      </w:r>
    </w:p>
    <w:p>
      <w:pPr/>
      <w:r>
        <w:rPr>
          <w:lang w:val="hi_IN" w:bidi="hi_IN"/>
        </w:rPr>
      </w:r>
      <w:r>
        <w:rPr>
          <w:lang w:val="hi_IN" w:bidi="hi_IN"/>
        </w:rPr>
        <w:t>यदि आप चाहें, तो यहाँ रुकें और सम्भव हो, तो उत्पत्ति 4:1–12 को अपने अनुवाद में सुनें। यदि आप पहले से ही इस कहानी से परिचित हैं, तो इसके बजाय इसका अभिनय करें। या आप दोनों ही कर सकते हैं! इस ऑडियो को यहाँ रोकें।</w:t>
      </w:r>
    </w:p>
    <w:p>
      <w:pPr/>
      <w:r>
        <w:rPr>
          <w:lang w:val="hi_IN" w:bidi="hi_IN"/>
        </w:rPr>
      </w:r>
      <w:r>
        <w:rPr>
          <w:lang w:val="hi_IN" w:bidi="hi_IN"/>
        </w:rPr>
        <w:t>यूहन्ना कहता है कि जो व्यक्ति किसी और से नफरत करता है, वह हत्यारा है। भले ही आप असल में किसी की हत्या न करें, लेकिन अगर आप किसी से नफ़रत भी करते हैं, तो आप हत्यारे जितने ही बुरे हैं!</w:t>
      </w:r>
    </w:p>
    <w:p>
      <w:pPr/>
      <w:r>
        <w:rPr>
          <w:lang w:val="hi_IN" w:bidi="hi_IN"/>
        </w:rPr>
      </w:r>
      <w:r>
        <w:rPr>
          <w:lang w:val="hi_IN" w:bidi="hi_IN"/>
        </w:rPr>
        <w:t>जो व्यक्ति किसी और से नफरत करता है, और विशेष रूप से किसी साथी विश्वासी से नफरत करता है, वह आत्मिक रूप से जीवित नहीं है। यह व्यक्ति अभी भी मरा हुआ है।</w:t>
      </w:r>
    </w:p>
    <w:p>
      <w:pPr/>
      <w:r>
        <w:rPr>
          <w:lang w:val="hi_IN" w:bidi="hi_IN"/>
        </w:rPr>
      </w:r>
      <w:r>
        <w:rPr>
          <w:lang w:val="hi_IN" w:bidi="hi_IN"/>
        </w:rPr>
        <w:t xml:space="preserve">हमें जिस उदाहरण का अनुसरण </w:t>
      </w:r>
      <w:r>
        <w:rPr>
          <w:b/>
          <w:lang w:val="hi_IN" w:bidi="hi_IN"/>
        </w:rPr>
        <w:t>करना चाहिए</w:t>
      </w:r>
      <w:r>
        <w:rPr>
          <w:lang w:val="hi_IN" w:bidi="hi_IN"/>
        </w:rPr>
        <w:t xml:space="preserve">, वह मसीह का उदाहरण है। मसीह ने किसी की हत्या करने के बिल्कुल विपरीत काम किया है—मसीह ने लोगों को मसीह की हत्या करने दी! यीशु लोगों के लिए मरा। क्योंकि मसीह मर गया, इसलिए कई लोग जीवित रह सके। लोगों के प्राण लेने के बजाय, मसीह ने लोगों को जीवन </w:t>
      </w:r>
      <w:r>
        <w:rPr>
          <w:b/>
          <w:lang w:val="hi_IN" w:bidi="hi_IN"/>
        </w:rPr>
        <w:t>दिया</w:t>
      </w:r>
      <w:r>
        <w:rPr>
          <w:lang w:val="hi_IN" w:bidi="hi_IN"/>
        </w:rPr>
        <w:t>।</w:t>
      </w:r>
    </w:p>
    <w:p>
      <w:pPr/>
      <w:r>
        <w:rPr>
          <w:lang w:val="hi_IN" w:bidi="hi_IN"/>
        </w:rPr>
      </w:r>
      <w:r>
        <w:rPr>
          <w:lang w:val="hi_IN" w:bidi="hi_IN"/>
        </w:rPr>
        <w:t>यहाँ रुकें और कैन द्वारा अपने भाई को मारने का अभिनय करें, और फिर यह अभिनय करें कि मसीह लोगों को जीवन देने के लिए मरा। इस ऑडियो को यहाँ रोकें।</w:t>
      </w:r>
    </w:p>
    <w:p>
      <w:pPr/>
      <w:r>
        <w:rPr>
          <w:lang w:val="hi_IN" w:bidi="hi_IN"/>
        </w:rPr>
      </w:r>
      <w:r>
        <w:rPr>
          <w:lang w:val="hi_IN" w:bidi="hi_IN"/>
        </w:rPr>
        <w:t xml:space="preserve">हमें मसीह के समान होना चाहिए। हमें अन्य लोगों, और विशेष रूप से अपने साथी विश्वासियों से प्रेम करना चाहिए, भले ही इसके लिए हमें कुछ कठिन काम करना पड़े। हाँ, भले ही इसका अर्थ यह हो कि हम मर सकते हैं! यूहन्ना एक बहुत व्यावहारिक उदाहरण देता है कि किसी साथी विश्वासी से प्रेम करने का क्या अर्थ है। यदि आपके पास आराम से रहने के लिए पर्याप्त भोजन या संपत्ति है, तो आपको उन्हें उन साथी विश्वासियों के साथ बाँटना चाहिए जिनके पास पर्याप्त नहीं है। यदि आप किसी साथी विश्वासी को किसी चीज़ की आवश्यकता में देखते हैं, और आप सोचते हैं, "तो क्या हुआ? मैं परवाह नहीं करता!" तो आप उस व्यक्ति से प्रेम नहीं करते हैं। केवल यह कहना कि आप अपने साथी विश्वासियों से प्रेम करते हैं, पर्याप्त नहीं है। आपको वास्तव में कुछ </w:t>
      </w:r>
      <w:r>
        <w:rPr>
          <w:b/>
          <w:lang w:val="hi_IN" w:bidi="hi_IN"/>
        </w:rPr>
        <w:t>करना</w:t>
      </w:r>
      <w:r>
        <w:rPr>
          <w:lang w:val="hi_IN" w:bidi="hi_IN"/>
        </w:rPr>
        <w:t xml:space="preserve"> होगा!</w:t>
      </w:r>
    </w:p>
    <w:p>
      <w:pPr/>
      <w:r>
        <w:rPr>
          <w:lang w:val="hi_IN" w:bidi="hi_IN"/>
        </w:rPr>
      </w:r>
      <w:r>
        <w:rPr>
          <w:lang w:val="hi_IN" w:bidi="hi_IN"/>
        </w:rPr>
        <w:t>यहाँ रुकें और चर्चा करें: क्या आप किसी अन्य विश्वासी के बारे में कोई कहानी बता सकते हैं जिसने आवश्यकता के समय आपकी सहायता की थी, या उस समय के बारे में जब आपने किसी दूसरे विश्वासी की सहायता की थी?</w:t>
      </w:r>
      <w:r>
        <w:rPr>
          <w:lang w:val="hi_IN" w:bidi="hi_IN"/>
        </w:rPr>
      </w:r>
    </w:p>
    <w:p>
      <w:pPr>
        <w:pStyle w:val="Heading3"/>
      </w:pPr>
      <w:r>
        <w:rPr>
          <w:lang w:val="hi_IN" w:bidi="hi_IN"/>
        </w:rPr>
        <w:t>घटनाओं को समझाना</w:t>
      </w:r>
    </w:p>
    <w:p>
      <w:pPr/>
      <w:r>
        <w:rPr>
          <w:lang w:val="hi_IN" w:bidi="hi_IN"/>
        </w:rPr>
      </w:r>
      <w:r>
        <w:rPr>
          <w:lang w:val="hi_IN" w:bidi="hi_IN"/>
        </w:rPr>
        <w:t>1 यूहन्ना 3:11–18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और अधिक धीरे-धीरे पढ़ेगा। समूह इस भाग के हिस्सों,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हिस्सा है। इस भाग में, यूहन्ना हमें बताता है कि हमें अपने साथी विश्वासियों से प्रेम करना कितना महत्वपूर्ण है। यूहन्ना बगीचे के उस भाग में है जहाँ यूहन्ना हमें बताता है कि परमेश्वर की संतान को एक-दूसरे से प्रेम करना चाहिए।</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उपदेश देता है</w:t>
      </w:r>
    </w:p>
    <w:p>
      <w:pPr>
        <w:pStyle w:val="ListBullet"/>
        <w:spacing w:line="240" w:lineRule="auto"/>
        <w:ind w:left="720"/>
      </w:pPr>
      <w:r>
        <w:rPr>
          <w:lang w:val="hi_IN" w:bidi="hi_IN"/>
        </w:rPr>
      </w:r>
      <w:r>
        <w:rPr>
          <w:lang w:val="hi_IN" w:bidi="hi_IN"/>
        </w:rPr>
        <w:t>वे लोग जो यूहन्ना का उपदेश सुन रहे हैं</w:t>
      </w:r>
    </w:p>
    <w:p>
      <w:pPr>
        <w:pStyle w:val="ListBullet"/>
        <w:spacing w:line="240" w:lineRule="auto"/>
        <w:ind w:left="720"/>
      </w:pPr>
      <w:r>
        <w:rPr>
          <w:lang w:val="hi_IN" w:bidi="hi_IN"/>
        </w:rPr>
      </w:r>
      <w:r>
        <w:rPr>
          <w:lang w:val="hi_IN" w:bidi="hi_IN"/>
        </w:rPr>
        <w:t>कैन</w:t>
      </w:r>
    </w:p>
    <w:p>
      <w:pPr>
        <w:pStyle w:val="ListBullet"/>
        <w:spacing w:line="240" w:lineRule="auto"/>
        <w:ind w:left="720"/>
      </w:pPr>
      <w:r>
        <w:rPr>
          <w:lang w:val="hi_IN" w:bidi="hi_IN"/>
        </w:rPr>
      </w:r>
      <w:r>
        <w:rPr>
          <w:lang w:val="hi_IN" w:bidi="hi_IN"/>
        </w:rPr>
        <w:t>कैन का भाई, हाबिल, हालाँकि यूहन्ना हाबिल के नाम का उल्लेख नहीं करता है</w:t>
      </w:r>
    </w:p>
    <w:p>
      <w:pPr>
        <w:pStyle w:val="ListBullet"/>
        <w:spacing w:line="240" w:lineRule="auto"/>
        <w:ind w:left="720"/>
      </w:pPr>
      <w:r>
        <w:rPr>
          <w:lang w:val="hi_IN" w:bidi="hi_IN"/>
        </w:rPr>
      </w:r>
      <w:r>
        <w:rPr>
          <w:lang w:val="hi_IN" w:bidi="hi_IN"/>
        </w:rPr>
        <w:t>दुष्ट व्यक्ति, जो शैतान है</w:t>
      </w:r>
    </w:p>
    <w:p>
      <w:pPr>
        <w:pStyle w:val="ListBullet"/>
        <w:spacing w:line="240" w:lineRule="auto"/>
        <w:ind w:left="720"/>
      </w:pPr>
      <w:r>
        <w:rPr>
          <w:lang w:val="hi_IN" w:bidi="hi_IN"/>
        </w:rPr>
      </w:r>
      <w:r>
        <w:rPr>
          <w:lang w:val="hi_IN" w:bidi="hi_IN"/>
        </w:rPr>
        <w:t>वे लोग जो पापी संसार के हैं</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वे लोग जो किसी साथी विश्वासी से नफरत करते हैं</w:t>
      </w:r>
    </w:p>
    <w:p>
      <w:pPr>
        <w:pStyle w:val="ListBullet"/>
        <w:spacing w:line="240" w:lineRule="auto"/>
        <w:ind w:left="720"/>
      </w:pPr>
      <w:r>
        <w:rPr>
          <w:lang w:val="hi_IN" w:bidi="hi_IN"/>
        </w:rPr>
      </w:r>
      <w:r>
        <w:rPr>
          <w:lang w:val="hi_IN" w:bidi="hi_IN"/>
        </w:rPr>
        <w:t>मसीह</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एक ऐसा विश्वासी जिसके पास साझा करने के लिए बहुत कुछ है, परन्तु दूसरों की परवाह नहीं करता</w:t>
      </w:r>
    </w:p>
    <w:p>
      <w:pPr>
        <w:pStyle w:val="ListBullet"/>
        <w:spacing w:line="240" w:lineRule="auto"/>
        <w:ind w:left="720"/>
      </w:pPr>
      <w:r>
        <w:rPr>
          <w:lang w:val="hi_IN" w:bidi="hi_IN"/>
        </w:rPr>
      </w:r>
      <w:r>
        <w:rPr>
          <w:lang w:val="hi_IN" w:bidi="hi_IN"/>
        </w:rPr>
        <w:t>और एक साथी विश्वासी जो आवश्यकता में है</w:t>
      </w:r>
    </w:p>
    <w:p>
      <w:pPr/>
      <w:r>
        <w:rPr>
          <w:lang w:val="hi_IN" w:bidi="hi_IN"/>
        </w:rPr>
      </w:r>
      <w:r>
        <w:rPr>
          <w:lang w:val="hi_IN" w:bidi="hi_IN"/>
        </w:rPr>
        <w:t>इस भाग में, यूहन्ना बगीचे के उस भाग में है जहाँ यूहन्ना हमें बताता है कि परमेश्वर की संतान को एक-दूसरे से प्रेम करना चाहिए।</w:t>
      </w:r>
    </w:p>
    <w:p>
      <w:pPr/>
      <w:r>
        <w:rPr>
          <w:lang w:val="hi_IN" w:bidi="hi_IN"/>
        </w:rPr>
      </w:r>
      <w:r>
        <w:rPr>
          <w:lang w:val="hi_IN" w:bidi="hi_IN"/>
        </w:rPr>
        <w:t>यहाँ रुकें और यह गतिविधि करें: कृपया अपने समूह के सदस्यों में से किसी एक से यूहन्ना बनने के लिए कहें। यूहन्ना को अपने कमरे के उस हिस्से में खड़ा होने या बैठने दें जो बगीचे के इस हिस्से का प्रतिनिधित्व करता है। यह दिखाने के लिए कि आप पहले भी वहाँ गए थे, कोई चीज़ छोड़ना न भूलें और यह भी देखें कि आप पहले कितनी बार वहाँ जा चुके हैं। इस ऑडियो को यहाँ रोकें।</w:t>
      </w:r>
    </w:p>
    <w:p>
      <w:pPr/>
      <w:r>
        <w:rPr>
          <w:lang w:val="hi_IN" w:bidi="hi_IN"/>
        </w:rPr>
      </w:r>
      <w:r>
        <w:rPr>
          <w:lang w:val="hi_IN" w:bidi="hi_IN"/>
        </w:rPr>
        <w:t>यूहन्ना ने पिछले भाग के अंत में कहा था कि जो लोग सही काम नहीं करते हैं और अपने साथी विश्वासियों से प्रेम नहीं करते हैं, वे परमेश्वर के नहीं हैं।</w:t>
      </w:r>
    </w:p>
    <w:p>
      <w:pPr/>
      <w:r>
        <w:rPr>
          <w:lang w:val="hi_IN" w:bidi="hi_IN"/>
        </w:rPr>
      </w:r>
      <w:r>
        <w:rPr>
          <w:lang w:val="hi_IN" w:bidi="hi_IN"/>
        </w:rPr>
        <w:t>अब यूहन्ना समझाता है कि यह मामला क्यों है। जब यूहन्ना के श्रोता पहली बार विश्वासी बने, तो उन्होंने यह संदेश सुना कि उन्हें अन्य विश्वासियों से प्रेम करना चाहिए। अन्य विश्वासियों से प्रेम करने की यह आज्ञा इतनी महत्वपूर्ण है कि यदि आप इस आज्ञा का पालन नहीं करते हैं, तो आप मसीह के अनुयायी नहीं हो सकते।</w:t>
      </w:r>
    </w:p>
    <w:p>
      <w:pPr/>
      <w:r>
        <w:rPr>
          <w:lang w:val="hi_IN" w:bidi="hi_IN"/>
        </w:rPr>
      </w:r>
      <w:r>
        <w:rPr>
          <w:lang w:val="hi_IN" w:bidi="hi_IN"/>
        </w:rPr>
        <w:t>यूहन्ना कैन की कहानी बताकर यह समझाता है। कैन अपने भाई से प्रेम नहीं करता था। कैन अपने भाई से नफरत करता था। यह दिखाता है कि कैन परमेश्वर का नहीं, बल्कि दुष्ट, शैतान का था।</w:t>
      </w:r>
    </w:p>
    <w:p>
      <w:pPr/>
      <w:r>
        <w:rPr>
          <w:lang w:val="hi_IN" w:bidi="hi_IN"/>
        </w:rPr>
      </w:r>
      <w:r>
        <w:rPr>
          <w:lang w:val="hi_IN" w:bidi="hi_IN"/>
        </w:rPr>
        <w:t>कैन अपने भाई से इसलिए नफरत करता था क्योंकि उसका भाई सही काम कर रहा था, और कैन गलत काम कर रहा था। कैन अपने भाई से ईर्ष्या करता था क्योंकि उसका भाई सही काम करता था। अंत में, कैन ने अपने भाई को मार डाला।</w:t>
      </w:r>
    </w:p>
    <w:p>
      <w:pPr/>
      <w:r>
        <w:rPr>
          <w:lang w:val="hi_IN" w:bidi="hi_IN"/>
        </w:rPr>
      </w:r>
      <w:r>
        <w:rPr>
          <w:lang w:val="hi_IN" w:bidi="hi_IN"/>
        </w:rPr>
        <w:t>यूहन्ना विश्वासियों से कहता है कि यदि पापी संसार के लोग, जो लोग मसीह का अनुसरण नहीं करते हैं, वे विश्वासियों से नफरत करते हैं, तो उन्हें हैरान नहीं होना चाहिए। जैसे कैन अपने भाई से नफरत करता था क्योंकि उसका भाई सही काम करता था, वैसे ही पापी संसार से सम्बंधित लोग भी विश्वासियों से नफरत करेंगे क्योंकि विश्वासी सही काम कर रहे हैं।</w:t>
      </w:r>
    </w:p>
    <w:p>
      <w:pPr/>
      <w:r>
        <w:rPr>
          <w:lang w:val="hi_IN" w:bidi="hi_IN"/>
        </w:rPr>
      </w:r>
      <w:r>
        <w:rPr>
          <w:lang w:val="hi_IN" w:bidi="hi_IN"/>
        </w:rPr>
        <w:t>यूहन्ना यहाँ अन्य विश्वासियों को अपने "भाइयों और बहनों" के रूप में संबोधित करता है, न कि बच्चों के रूप में। यह हमें याद दिलाता है कि सभी विश्वासी एक-दूसरे के भाई और बहन हैं।</w:t>
      </w:r>
    </w:p>
    <w:p>
      <w:pPr/>
      <w:r>
        <w:rPr>
          <w:lang w:val="hi_IN" w:bidi="hi_IN"/>
        </w:rPr>
      </w:r>
      <w:r>
        <w:rPr>
          <w:lang w:val="hi_IN" w:bidi="hi_IN"/>
        </w:rPr>
        <w:t>यहाँ रुकें और चर्चा करें: क्या आप उन लोगों की कोई कहानी बता सकते हैं जो किसी ऐसे व्यक्ति से नफरत करते हैं जो अच्छा करता है? इस ऑडियो को यहाँ रोकें।</w:t>
      </w:r>
    </w:p>
    <w:p>
      <w:pPr/>
      <w:r>
        <w:rPr>
          <w:lang w:val="hi_IN" w:bidi="hi_IN"/>
        </w:rPr>
      </w:r>
      <w:r>
        <w:rPr>
          <w:lang w:val="hi_IN" w:bidi="hi_IN"/>
        </w:rPr>
        <w:t>कैन परमेश्वर की संतान नहीं था, बल्कि शैतान की संतान था, क्योंकि कैन अपने भाई से नफरत करता था।</w:t>
      </w:r>
    </w:p>
    <w:p>
      <w:pPr/>
      <w:r>
        <w:rPr>
          <w:lang w:val="hi_IN" w:bidi="hi_IN"/>
        </w:rPr>
      </w:r>
      <w:r>
        <w:rPr>
          <w:lang w:val="hi_IN" w:bidi="hi_IN"/>
        </w:rPr>
        <w:t>फिर यूहन्ना विश्वासियों को प्रोत्साहित करने वाली बात कहता है। यूहन्ना कहता है कि "</w:t>
      </w:r>
      <w:r>
        <w:rPr>
          <w:b/>
          <w:lang w:val="hi_IN" w:bidi="hi_IN"/>
        </w:rPr>
        <w:t>हम</w:t>
      </w:r>
      <w:r>
        <w:rPr>
          <w:lang w:val="hi_IN" w:bidi="hi_IN"/>
        </w:rPr>
        <w:t>," जिसका अर्थ है यूहन्ना और उसके श्रोता, कैन के समान नहीं हैं! हम अन्य लोगों से प्रेम करते हैं। और यह एक संकेत है कि हम वास्तव में जीवित हैं।</w:t>
      </w:r>
    </w:p>
    <w:p>
      <w:pPr/>
      <w:r>
        <w:rPr>
          <w:lang w:val="hi_IN" w:bidi="hi_IN"/>
        </w:rPr>
      </w:r>
      <w:r>
        <w:rPr>
          <w:lang w:val="hi_IN" w:bidi="hi_IN"/>
        </w:rPr>
        <w:t>यहाँ रुकें और यह गतिविधि करें: चार लोगों को दो-दो के समूह में आगे आकर एक छोटा-सा नाटक तैयार करने के लिए कहें। एक जोड़ा यह अभिनय करेगा कि जो लोग एक-दूसरे से प्रेम नहीं करते हैं, वे कैसा व्यवहार करते हैं। उदाहरण के लिए, ये लोग एक-दूसरे की आवश्यकता या समस्या में सहायता नहीं करते हैं। दूसरा जोड़ा उसी स्थिति का अभिनय करेगा, परन्तु इस बार वे एक-दूसरे की सहायता करेंगे। फिर उनसे कहें कि वे दोनों नाटक समूह के बाकी लोगों के सामने पेश करें। अब निर्णय करें: इन लोगों में से कौन वास्तव में जीवित है, और कौन आत्मिक रूप से मरा हुआ है? इस ऑडियो को यहाँ रोकें।</w:t>
      </w:r>
    </w:p>
    <w:p>
      <w:pPr/>
      <w:r>
        <w:rPr>
          <w:lang w:val="hi_IN" w:bidi="hi_IN"/>
        </w:rPr>
      </w:r>
      <w:r>
        <w:rPr>
          <w:lang w:val="hi_IN" w:bidi="hi_IN"/>
        </w:rPr>
        <w:t>जब आपने यह गतिविधि की, तो जो लोग दूसरों की सहायता करके उनके प्रति प्रेम दिखाते थे, वे उन लोगों का प्रतिनिधित्व करते थे जो आत्मिक रूप से जीवित हैं। कोई भी देख सकता था कि वे जीवित हैं क्योंकि वे एक-दूसरे से प्रेम करते हैं! ऐसा लगता है जैसे वे लोग एक दरवाजे या फाटक से होकर गुज़रे हों। उन लोगों ने मृत्यु को पीछे छोड़ दिया है। अब वे लोग वास्तव में जीवित हैं।</w:t>
      </w:r>
    </w:p>
    <w:p>
      <w:pPr/>
      <w:r>
        <w:rPr>
          <w:lang w:val="hi_IN" w:bidi="hi_IN"/>
        </w:rPr>
      </w:r>
      <w:r>
        <w:rPr>
          <w:lang w:val="hi_IN" w:bidi="hi_IN"/>
        </w:rPr>
        <w:t>फिर यूहन्ना बहुत गंभीर बात कहता है। जो कोई भी किसी साथी विश्वासी से नफरत करता है, वह हत्यारा है! किसी से नफ़रत करना उतना ही बुरा है जितना कि किसी की हत्या करना। कोई अंतर नहीं है। यदि आप किसी से नफरत करते हैं, तो आपके पास अनन्त जीवन नहीं है। आप परमेश्वर के साथ हमेशा नहीं रहेंगे; आपके पास जीवन का यह उत्तम गुण नहीं है जो परमेश्वर अपनी संतानों को देता है।</w:t>
      </w:r>
    </w:p>
    <w:p>
      <w:pPr/>
      <w:r>
        <w:rPr>
          <w:lang w:val="hi_IN" w:bidi="hi_IN"/>
        </w:rPr>
      </w:r>
      <w:r>
        <w:rPr>
          <w:lang w:val="hi_IN" w:bidi="hi_IN"/>
        </w:rPr>
        <w:t>यहाँ रुकें और यह गतिविधि करें: शुरुआत में, आपने कुछ फूल बनाए हैं जो अनंत जीवन का प्रतिनिधित्व करते हैं। इनमें से कोई एक फूल बगीचे के इस हिस्से में लगाएँ। यूहन्ना हमें चेतावनी दे रहा है कि यदि हम अपने साथी विश्वासियों से प्रेम नहीं करते हैं, तो हमारे पास यह अनन्त जीवन नहीं होगा। लेकिन जब हम एक-दूसरे से प्रेम करते हैं, तो हमारे पास यह जीवन होगा। इस ऑडियो को यहाँ रोकें।</w:t>
      </w:r>
    </w:p>
    <w:p>
      <w:pPr/>
      <w:r>
        <w:rPr>
          <w:lang w:val="hi_IN" w:bidi="hi_IN"/>
        </w:rPr>
      </w:r>
      <w:r>
        <w:rPr>
          <w:lang w:val="hi_IN" w:bidi="hi_IN"/>
        </w:rPr>
        <w:t>आपको याद होगा कि पहले के भाग में हमने कहा था कि यूहन्ना "बने रहना" शब्द का उपयोग करना पसंद करता था। इस भाग में, यूहन्ना कहता है कि जो व्यक्ति प्रेम नहीं करता है, वह मृत्यु में "बना रहता है"। और बाद में, यूहन्ना कहता है कि अनन्त जीवन उस व्यक्ति में नहीं "बना रहता" है। "मृत्यु में बने रहना" का अर्थ है आत्मिक रूप से मरा होना। यदि “अनन्त जीवन आपमें बना रहता है,” तो आप परमेश्वर के साथ अपना अच्छा सम्बन्ध बनाए रखते हैं, और आपके पास जीवन का उत्तम गुण है जो परमेश्वर अपनी संतानों को देता है।</w:t>
      </w:r>
    </w:p>
    <w:p>
      <w:pPr/>
      <w:r>
        <w:rPr>
          <w:lang w:val="hi_IN" w:bidi="hi_IN"/>
        </w:rPr>
      </w:r>
      <w:r>
        <w:rPr>
          <w:lang w:val="hi_IN" w:bidi="hi_IN"/>
        </w:rPr>
        <w:t>यहाँ रुकें और चर्चा करें कि आप अपनी भाषा में कैसे कह सकते हैं कि जो व्यक्ति दूसरों से प्रेम नहीं करता है, वह मृत्यु में बना रहता है। इस पर बहुत अधिक समय न लगाएँ। आपको इस पर बाद में चर्चा करने के और अधिक अवसर मिलेंगे। इस ऑडियो को यहाँ रोकें।</w:t>
      </w:r>
    </w:p>
    <w:p>
      <w:pPr/>
      <w:r>
        <w:rPr>
          <w:lang w:val="hi_IN" w:bidi="hi_IN"/>
        </w:rPr>
      </w:r>
      <w:r>
        <w:rPr>
          <w:lang w:val="hi_IN" w:bidi="hi_IN"/>
        </w:rPr>
        <w:t>कैन के नकारात्मक उदाहरण के बाद, जो अपने भाई से नफरत करता था, यूहन्ना समझाएगा कि सचमुच एक-दूसरे से प्रेम करने का क्या अर्थ है। जब हम यीशु को देखते हैं, तो हम जान सकते हैं कि किसी से प्रेम करने का क्या अर्थ है। यीशु मसीह हमसे इतना प्रेम करता था कि उसने हमारे लिए अपनी जान दे दी। और हमें यीशु के उदाहरण का अनुसरण करना चाहिए।</w:t>
      </w:r>
    </w:p>
    <w:p>
      <w:pPr/>
      <w:r>
        <w:rPr>
          <w:lang w:val="hi_IN" w:bidi="hi_IN"/>
        </w:rPr>
      </w:r>
      <w:r>
        <w:rPr>
          <w:lang w:val="hi_IN" w:bidi="hi_IN"/>
        </w:rPr>
        <w:t>यहाँ रुकें और यह गतिविधि करें: परिचय में आपने कुछ फूल बनाए हैं जो यह दर्शाते हैं कि परमेश्वर हमसे कितना प्रेम करता है। इनमें से कोई एक फूल बगीचे के इस हिस्से में लगाएँ। इस ऑडियो को यहाँ रोकें।</w:t>
      </w:r>
    </w:p>
    <w:p>
      <w:pPr/>
      <w:r>
        <w:rPr>
          <w:lang w:val="hi_IN" w:bidi="hi_IN"/>
        </w:rPr>
      </w:r>
      <w:r>
        <w:rPr>
          <w:lang w:val="hi_IN" w:bidi="hi_IN"/>
        </w:rPr>
        <w:t>इस समय यूहन्ना के श्रोताओं ने शायद सोचा होगा कि, "हम अन्य लोगों के लिए अपना जीवन कैसे दे सकते हैं? हम दूसरों का दण्ड अपने ऊपर लेने के लिए अपनी जान नहीं दे सकते, जैसा कि यीशु ने किया था। हम लोगों के लिए मरकर उनकी सहायता नहीं कर सकते!" यूहन्ना हमें एक व्यावहारिक उदाहरण देकर इसे समझने में हमारी सहायता करता है। जिस विश्वासी के पास पर्याप्त है, उसे ज़रूरतमंद साथी विश्वासी की मदद करनी चाहिए। यह किसी व्यक्ति के लिए मरने जैसा नहीं हो सकता है, बल्कि यह अपना जीवन देने का ही एक रूप है। जब भी हम किसी दूसरे व्यक्ति के लिए कुछ कर रहे हैं, भले ही वह हमारे लिए असुविधाजनक हो, तो ऐसा लगता है मानो हम उस दूसरे व्यक्ति के लिए अपना जीवन दे रहे हैं।</w:t>
      </w:r>
    </w:p>
    <w:p>
      <w:pPr/>
      <w:r>
        <w:rPr>
          <w:lang w:val="hi_IN" w:bidi="hi_IN"/>
        </w:rPr>
      </w:r>
      <w:r>
        <w:rPr>
          <w:lang w:val="hi_IN" w:bidi="hi_IN"/>
        </w:rPr>
        <w:t>यदि कोई व्यक्ति, ज़रूरतमंद साथी विश्वासी पर दया नहीं करता है, तो परमेश्वर का प्रेम उस व्यक्ति में बना नहीं रहता है। फिर से इस विचार पर ध्यान दें कि परमेश्वर का प्रेम "बना रहता है"! यूहन्ना का अर्थ है कि यदि कोई व्यक्ति किसी जरूरतमंद दूसरे विश्वासी पर दया नहीं करता है, तो वह लोगों से उस तरह प्रेम नहीं करता है जैसे परमेश्वर लोगों से प्रेम करता है।</w:t>
      </w:r>
    </w:p>
    <w:p>
      <w:pPr/>
      <w:r>
        <w:rPr>
          <w:lang w:val="hi_IN" w:bidi="hi_IN"/>
        </w:rPr>
      </w:r>
      <w:r>
        <w:rPr>
          <w:lang w:val="hi_IN" w:bidi="hi_IN"/>
        </w:rPr>
        <w:t>यहाँ रुकें और यह गतिविधि करें: एक शाल, टोपी या कोई अन्य वस्तु लें जिसे लोग आसानी से पहन सकते हैं। किसी एक व्यक्ति को विश्वासी की भूमिका निभाने के लिए चुनें, और उस व्यक्ति से यह कपड़ा पहनने के लिए कहें। यह कपड़े उस तरीके का प्रतिनिधित्व करता है जिससे परमेश्वर लोगों से प्रेम करता है। एक और व्यक्ति को चुनें जो एक गरीब विश्वासी है। हो सकता है कि ये लोग साथ में कलीसिया जाने या साथ में प्रार्थना करने का अभिनय करें, ताकि यह दिखाया जा सके कि वे दोनों विश्वासी हैं। फिर, यह अभिनय करें कि गरीब विश्वासी किसी आवश्यकता में है और वह पहले विश्वासी से कुछ सहायता माँगता है। फिर, यह अभिनय करें कि पहला विश्वासी अपने साथी विश्वासी पर दया नहीं करता है और सहायता नहीं करता है। जैसे ही आपके समूह के अन्य सदस्य यह देखते हैं कि यह विश्वासी गरीब व्यक्ति के प्रति प्रेम नहीं दिखा रहा है, तो उन्हें उस शाल या टोपी को ले लेना चाहिए जो परमेश्वर के लोगों से प्रेम करने के तरीके का प्रतिनिधित्व करता है! इस ऑडियो को यहाँ रोकें।</w:t>
      </w:r>
    </w:p>
    <w:p>
      <w:pPr/>
      <w:r>
        <w:rPr>
          <w:lang w:val="hi_IN" w:bidi="hi_IN"/>
        </w:rPr>
      </w:r>
      <w:r>
        <w:rPr>
          <w:lang w:val="hi_IN" w:bidi="hi_IN"/>
        </w:rPr>
        <w:t>इस गतिविधि में, जब उस विश्वासी ने ज़रूरतमंद विश्वासी की सहायता नहीं की, तो परमेश्वर का प्रेम उस व्यक्ति में बना नहीं रहा। इस विश्वासी ने दूसरे विश्वासी से उस तरह प्रेम नहीं किया, जैसा परमेश्वर हमसे चाहता है। परमेश्वर लोगों से प्रेम करता है। हमें अन्य लोगों से उसी तरह प्रेम करना चाहिए। लेकिन यदि हम एक-दूसरे की सहायता नहीं करते हैं, तो हम वास्तव में एक-दूसरे से प्रेम नहीं करते हैं।</w:t>
      </w:r>
    </w:p>
    <w:p>
      <w:pPr/>
      <w:r>
        <w:rPr>
          <w:lang w:val="hi_IN" w:bidi="hi_IN"/>
        </w:rPr>
      </w:r>
      <w:r>
        <w:rPr>
          <w:lang w:val="hi_IN" w:bidi="hi_IN"/>
        </w:rPr>
        <w:t>यहाँ रुकें और चर्चा करें कि आप अपनी भाषा में कैसे कह सकते हैं कि यदि हम किसी साथी विश्वासी की सहायता करने से इनकार करते हैं, तो परमेश्वर का प्रेम हमारे अन्दर नहीं बना रहता है। इस ऑडियो को यहाँ रोकें।</w:t>
      </w:r>
    </w:p>
    <w:p>
      <w:pPr/>
      <w:r>
        <w:rPr>
          <w:lang w:val="hi_IN" w:bidi="hi_IN"/>
        </w:rPr>
      </w:r>
      <w:r>
        <w:rPr>
          <w:lang w:val="hi_IN" w:bidi="hi_IN"/>
        </w:rPr>
        <w:t>यूहन्ना अपने श्रोताओं से पूछता है कि परमेश्वर का प्रेम किसी ऐसे व्यक्ति में कैसे बना रह सकता है जो किसी साथी विश्वासी की सहायता नहीं करना चाहता है। यूहन्ना अपने श्रोताओं से उम्मीद करता है कि वे कहेंगे कि यह असंभव है। यदि हम वास्तव में एक-दूसरे से उसी तरह प्रेम करते हैं जैसे परमेश्वर चाहता है कि हम प्रेम करें, तो हम एक-दूसरे की सहायता करते हैं। यदि हम एक-दूसरे की सहायता नहीं करते हैं, तो हम वास्तव में एक-दूसरे से प्रेम नहीं करते हैं।</w:t>
      </w:r>
    </w:p>
    <w:p>
      <w:pPr/>
      <w:r>
        <w:rPr>
          <w:lang w:val="hi_IN" w:bidi="hi_IN"/>
        </w:rPr>
      </w:r>
      <w:r>
        <w:rPr>
          <w:lang w:val="hi_IN" w:bidi="hi_IN"/>
        </w:rPr>
        <w:t>यूहन्ना इस भाग को फिर से विश्वासियों को अपने "प्रिय बच्चों" के रूप में संबोधित करके समाप्त करता है। यूहन्ना विश्वासियों को याद दिलाता है कि उन्हें एक-दूसरे को अपने कार्यों से दिखाना चाहिए कि वे एक-दूसरे से प्रेम करते हैं। केवल तभी विश्वासी वास्तव में एक-दूसरे से प्रेम करते हैं। या, इसका अर्थ यह हो सकता है कि केवल तभी वे एक-दूसरे से वैसे ही प्रेम करते हैं जैसे परमेश्वर चाहता है कि वे एक-दूसरे से प्रेम करें, इस तरह से कि यह परमेश्वर के सच्चे संदेश के अनुरूप हो।</w:t>
      </w:r>
    </w:p>
    <w:p>
      <w:pPr/>
      <w:r>
        <w:rPr>
          <w:lang w:val="hi_IN" w:bidi="hi_IN"/>
        </w:rPr>
      </w:r>
      <w:r>
        <w:rPr>
          <w:lang w:val="hi_IN" w:bidi="hi_IN"/>
        </w:rPr>
        <w:t>अब पूरे भाग को कथापट, वस्तुओं, या अभिनय का उपयोग करके दृश्य रूप में प्रस्तुत करें।</w:t>
      </w:r>
      <w:r>
        <w:rPr>
          <w:lang w:val="hi_IN" w:bidi="hi_IN"/>
        </w:rPr>
      </w:r>
    </w:p>
    <w:p>
      <w:pPr>
        <w:pStyle w:val="Heading3"/>
      </w:pPr>
      <w:r>
        <w:rPr>
          <w:lang w:val="hi_IN" w:bidi="hi_IN"/>
        </w:rPr>
        <w:t>पाठ को नाटकीय रूप देना</w:t>
      </w:r>
    </w:p>
    <w:p>
      <w:pPr/>
      <w:r>
        <w:rPr>
          <w:lang w:val="hi_IN" w:bidi="hi_IN"/>
        </w:rPr>
      </w:r>
      <w:r>
        <w:rPr>
          <w:lang w:val="hi_IN" w:bidi="hi_IN"/>
        </w:rPr>
        <w:t>1 यूहन्ना 3:11–18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एक हिस्सा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उपदेश देता है</w:t>
      </w:r>
    </w:p>
    <w:p>
      <w:pPr>
        <w:pStyle w:val="ListBullet"/>
        <w:spacing w:line="240" w:lineRule="auto"/>
        <w:ind w:left="720"/>
      </w:pPr>
      <w:r>
        <w:rPr>
          <w:lang w:val="hi_IN" w:bidi="hi_IN"/>
        </w:rPr>
      </w:r>
      <w:r>
        <w:rPr>
          <w:lang w:val="hi_IN" w:bidi="hi_IN"/>
        </w:rPr>
        <w:t>वे लोग जो यूहन्ना का उपदेश सुन रहे हैं</w:t>
      </w:r>
    </w:p>
    <w:p>
      <w:pPr>
        <w:pStyle w:val="ListBullet"/>
        <w:spacing w:line="240" w:lineRule="auto"/>
        <w:ind w:left="720"/>
      </w:pPr>
      <w:r>
        <w:rPr>
          <w:lang w:val="hi_IN" w:bidi="hi_IN"/>
        </w:rPr>
      </w:r>
      <w:r>
        <w:rPr>
          <w:lang w:val="hi_IN" w:bidi="hi_IN"/>
        </w:rPr>
        <w:t>कैन</w:t>
      </w:r>
    </w:p>
    <w:p>
      <w:pPr>
        <w:pStyle w:val="ListBullet"/>
        <w:spacing w:line="240" w:lineRule="auto"/>
        <w:ind w:left="720"/>
      </w:pPr>
      <w:r>
        <w:rPr>
          <w:lang w:val="hi_IN" w:bidi="hi_IN"/>
        </w:rPr>
      </w:r>
      <w:r>
        <w:rPr>
          <w:lang w:val="hi_IN" w:bidi="hi_IN"/>
        </w:rPr>
        <w:t>कैन का भाई, हाबिल, हालाँकि यूहन्ना हाबिल के नाम का उल्लेख नहीं करता है</w:t>
      </w:r>
    </w:p>
    <w:p>
      <w:pPr>
        <w:pStyle w:val="ListBullet"/>
        <w:spacing w:line="240" w:lineRule="auto"/>
        <w:ind w:left="720"/>
      </w:pPr>
      <w:r>
        <w:rPr>
          <w:lang w:val="hi_IN" w:bidi="hi_IN"/>
        </w:rPr>
      </w:r>
      <w:r>
        <w:rPr>
          <w:lang w:val="hi_IN" w:bidi="hi_IN"/>
        </w:rPr>
        <w:t>दुष्ट व्यक्ति, जो शैतान है</w:t>
      </w:r>
    </w:p>
    <w:p>
      <w:pPr>
        <w:pStyle w:val="ListBullet"/>
        <w:spacing w:line="240" w:lineRule="auto"/>
        <w:ind w:left="720"/>
      </w:pPr>
      <w:r>
        <w:rPr>
          <w:lang w:val="hi_IN" w:bidi="hi_IN"/>
        </w:rPr>
      </w:r>
      <w:r>
        <w:rPr>
          <w:lang w:val="hi_IN" w:bidi="hi_IN"/>
        </w:rPr>
        <w:t>वे लोग जो पापी संसार के हैं</w:t>
      </w:r>
    </w:p>
    <w:p>
      <w:pPr>
        <w:pStyle w:val="ListBullet"/>
        <w:spacing w:line="240" w:lineRule="auto"/>
        <w:ind w:left="720"/>
      </w:pPr>
      <w:r>
        <w:rPr>
          <w:lang w:val="hi_IN" w:bidi="hi_IN"/>
        </w:rPr>
      </w:r>
      <w:r>
        <w:rPr>
          <w:lang w:val="hi_IN" w:bidi="hi_IN"/>
        </w:rPr>
        <w:t>विश्वासी</w:t>
      </w:r>
    </w:p>
    <w:p>
      <w:pPr>
        <w:pStyle w:val="ListBullet"/>
        <w:spacing w:line="240" w:lineRule="auto"/>
        <w:ind w:left="720"/>
      </w:pPr>
      <w:r>
        <w:rPr>
          <w:lang w:val="hi_IN" w:bidi="hi_IN"/>
        </w:rPr>
      </w:r>
      <w:r>
        <w:rPr>
          <w:lang w:val="hi_IN" w:bidi="hi_IN"/>
        </w:rPr>
        <w:t>वे लोग जो किसी साथी विश्वासी से नफरत करते हैं</w:t>
      </w:r>
    </w:p>
    <w:p>
      <w:pPr>
        <w:pStyle w:val="ListBullet"/>
        <w:spacing w:line="240" w:lineRule="auto"/>
        <w:ind w:left="720"/>
      </w:pPr>
      <w:r>
        <w:rPr>
          <w:lang w:val="hi_IN" w:bidi="hi_IN"/>
        </w:rPr>
      </w:r>
      <w:r>
        <w:rPr>
          <w:lang w:val="hi_IN" w:bidi="hi_IN"/>
        </w:rPr>
        <w:t>मसीह</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एक ऐसा विश्वासी जिसके पास साझा करने के लिए बहुत कुछ है, परन्तु दूसरों की परवाह नहीं करता</w:t>
      </w:r>
    </w:p>
    <w:p>
      <w:pPr>
        <w:pStyle w:val="ListBullet"/>
        <w:spacing w:line="240" w:lineRule="auto"/>
        <w:ind w:left="720"/>
      </w:pPr>
      <w:r>
        <w:rPr>
          <w:lang w:val="hi_IN" w:bidi="hi_IN"/>
        </w:rPr>
      </w:r>
      <w:r>
        <w:rPr>
          <w:lang w:val="hi_IN" w:bidi="hi_IN"/>
        </w:rPr>
        <w:t>और एक साथी विश्वासी जो आवश्यकता में है</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प्रवाह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जगहों पर, अभिनय को रोकें और उस पात्र की भूमिका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यह अभिनय करें कि यूहन्ना विश्वासियों से बात कर रहा है।</w:t>
      </w:r>
    </w:p>
    <w:p>
      <w:pPr/>
      <w:r>
        <w:rPr>
          <w:lang w:val="hi_IN" w:bidi="hi_IN"/>
        </w:rPr>
      </w:r>
      <w:r>
        <w:rPr>
          <w:lang w:val="hi_IN" w:bidi="hi_IN"/>
        </w:rPr>
        <w:t>यूहन्ना कुछ इस तरह से कहता है:</w:t>
      </w:r>
    </w:p>
    <w:p>
      <w:pPr/>
      <w:r>
        <w:rPr>
          <w:lang w:val="hi_IN" w:bidi="hi_IN"/>
        </w:rPr>
      </w:r>
      <w:r>
        <w:rPr>
          <w:lang w:val="hi_IN" w:bidi="hi_IN"/>
        </w:rPr>
        <w:t>"जिस दिन से आपने पहली बार यीशु के बारे में सुना, तब से ही आपने यह संदेश सुना है कि हमें एक-दूसरे से प्रेम करना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यूहन्ना के श्रोताओं की भूमिका निभाने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यूहन्ना कुछ इस तरह से कहना जारी रखता है:</w:t>
      </w:r>
    </w:p>
    <w:p>
      <w:pPr/>
      <w:r>
        <w:rPr>
          <w:lang w:val="hi_IN" w:bidi="hi_IN"/>
        </w:rPr>
      </w:r>
      <w:r>
        <w:rPr>
          <w:lang w:val="hi_IN" w:bidi="hi_IN"/>
        </w:rPr>
        <w:t>"हमें कैन के समान नहीं होना चाहिए, जिसने अपने भाई की हत्या कर दी थी। कैन शैतान का था, न कि परमेश्वर का। कैन ने अपने भाई की हत्या इसलिए की क्योंकि उसका भाई सही काम कर रहा था, जबकि कैन गलत काम कर रहा था। मेरे प्रिय भाइयों और बहनों, यदि पापी संसार के लोग आपसे नफरत करते हैं, तो आपको हैरान नहीं होना चाहिए। ये लोग आपसे इसलिए नफरत करते हैं क्योंकि आप अच्छा काम कर रहे हैं, ठीक वैसे ही जैसे कैन अपने भाई से नफरत करता था क्योंकि उसका भाई अच्छा काम करता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यूहन्ना के श्रोताओं की भूमिका निभाने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यूहन्ना कुछ इस तरह से कहता है:</w:t>
      </w:r>
    </w:p>
    <w:p>
      <w:pPr/>
      <w:r>
        <w:rPr>
          <w:lang w:val="hi_IN" w:bidi="hi_IN"/>
        </w:rPr>
      </w:r>
      <w:r>
        <w:rPr>
          <w:lang w:val="hi_IN" w:bidi="hi_IN"/>
        </w:rPr>
        <w:t>"लेकिन हम कैन के समान नहीं हैं! हम एक-दूसरे से प्रेम करते हैं। इसलिए, हम जानते हैं कि अब हम आत्मिक रूप से मरे हुए नहीं हैं। हम वास्तव में जीवित हैं! जो लोग अन्य लोगों से प्रेम नहीं करते हैं, वे वास्तव में मरे हुए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यूहन्ना की भूमिका निभाने वाले व्यक्ति से पूछें, "आप क्या सोच रहे हैं?" वह व्यक्ति इस तरह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यूहन्ना कुछ इस तरह से कहता है:</w:t>
      </w:r>
    </w:p>
    <w:p>
      <w:pPr/>
      <w:r>
        <w:rPr>
          <w:lang w:val="hi_IN" w:bidi="hi_IN"/>
        </w:rPr>
      </w:r>
      <w:r>
        <w:rPr>
          <w:lang w:val="hi_IN" w:bidi="hi_IN"/>
        </w:rPr>
        <w:t>"जो कोई भी किसी साथी विश्वासी से नफरत करता है, वह हत्यारा है! और आप जानते हैं कि हत्यारों का अनन्त जीवन नहीं 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यूहन्ना के श्रोताओं की भूमिका निभाने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यूहन्ना कुछ इस तरह से कहना जारी रखता है:</w:t>
      </w:r>
    </w:p>
    <w:p>
      <w:pPr/>
      <w:r>
        <w:rPr>
          <w:lang w:val="hi_IN" w:bidi="hi_IN"/>
        </w:rPr>
      </w:r>
      <w:r>
        <w:rPr>
          <w:lang w:val="hi_IN" w:bidi="hi_IN"/>
        </w:rPr>
        <w:t>"किसी से प्रेम करने का यही अर्थ है: किसी के लिए अपना जीवन देना! मसीह ने यही किया है। मसीह ने हमारे लिए अपना जीवन दिया। हमें अन्य लोगों के लिए ऐसा ही करना चाहिए! यदि आप कहते हैं कि आप किसी से प्रेम करते हैं, लेकिन जब उसे सहायता की आवश्यकता होती है और आप सहायता कर सकते हैं, फिर भी उसकी कोई मदद नहीं करते, तो वास्तव में आप उससे बिल्कुल भी प्रेम नहीं करते। यह उस प्रकार का प्रेम नहीं है जो परमेश्वर चाहता है। मेरे प्रिय बच्चों, हमें केवल यह नहीं कहना चाहिए कि हम एक-दूसरे से प्रेम करते हैं, बल्कि हमें अपने कार्यों के माध्यम से यह दिखाना चाहिए। केवल तभी हम वास्तव में एक-दूसरे से प्रेम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यूहन्ना के श्रोताओं की भूमिका निभाने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यूहन्ना की भूमिका निभाने वाले व्यक्ति से पूछें, "आप क्या सोच रहे हैं?" वह व्यक्ति इस तरह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यूहन्ना 3:11–18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यूहन्ना विश्वासियों से कहता है कि उन्हें कैन के समान नहीं होना चाहिए। कैन उस </w:t>
      </w:r>
      <w:r>
        <w:rPr>
          <w:b/>
          <w:lang w:val="hi_IN" w:bidi="hi_IN"/>
        </w:rPr>
        <w:t>दुष्ट</w:t>
      </w:r>
      <w:r>
        <w:rPr>
          <w:lang w:val="hi_IN" w:bidi="hi_IN"/>
        </w:rPr>
        <w:t xml:space="preserve"> से था। दुष्ट शैतान के बारे में बात करने का एक और तरीका है। पहले के भाग में, यूहन्ना ने विश्वासियों से कहा था कि उन्होंने दुष्ट को पराजित किया है। "दुष्ट" के लिए उसी शब्द या वाक्यांश का उपयोग करें जिसका उपयोग आपने वहाँ किया है।</w:t>
      </w:r>
    </w:p>
    <w:p>
      <w:pPr/>
      <w:r>
        <w:rPr>
          <w:lang w:val="hi_IN" w:bidi="hi_IN"/>
        </w:rPr>
      </w:r>
      <w:r>
        <w:rPr>
          <w:lang w:val="hi_IN" w:bidi="hi_IN"/>
        </w:rPr>
        <w:t>कैन ने जो काम किए थे, वे बुरे थे। दुष्टता भलाई के विपरीत है। कैन के भाई ने जो काम किए थे, वे धर्मी थे। जो व्यक्ति धर्मी है, वह उस तरीके से व्यवहार करता है जो परमेश्वर चाहता है।</w:t>
      </w:r>
    </w:p>
    <w:p>
      <w:pPr/>
      <w:r>
        <w:rPr>
          <w:lang w:val="hi_IN" w:bidi="hi_IN"/>
        </w:rPr>
      </w:r>
      <w:r>
        <w:rPr>
          <w:lang w:val="hi_IN" w:bidi="hi_IN"/>
        </w:rPr>
        <w:t xml:space="preserve">यहाँ रुकें और चर्चा करें कि आप कैसे कहेंगे कि कैन ने </w:t>
      </w:r>
      <w:r>
        <w:rPr>
          <w:b/>
          <w:lang w:val="hi_IN" w:bidi="hi_IN"/>
        </w:rPr>
        <w:t>दुष्ट</w:t>
      </w:r>
      <w:r>
        <w:rPr>
          <w:lang w:val="hi_IN" w:bidi="hi_IN"/>
        </w:rPr>
        <w:t xml:space="preserve"> काम और उसके भाई ने </w:t>
      </w:r>
      <w:r>
        <w:rPr>
          <w:b/>
          <w:lang w:val="hi_IN" w:bidi="hi_IN"/>
        </w:rPr>
        <w:t>धर्मी</w:t>
      </w:r>
      <w:r>
        <w:rPr>
          <w:lang w:val="hi_IN" w:bidi="hi_IN"/>
        </w:rPr>
        <w:t xml:space="preserve"> काम किए थे। दुष्ट और धर्मी शब्द मुख्य शब्दावली में हैं। इस ऑडियो को यहाँ रोकें।</w:t>
      </w:r>
    </w:p>
    <w:p>
      <w:pPr/>
      <w:r>
        <w:rPr>
          <w:lang w:val="hi_IN" w:bidi="hi_IN"/>
        </w:rPr>
      </w:r>
      <w:r>
        <w:rPr>
          <w:lang w:val="hi_IN" w:bidi="hi_IN"/>
        </w:rPr>
        <w:t>कैन ने अपने भाई की हत्या कर दी। यदि आप किसी की हत्या करते हैं, तो आप किसी को इसलिए मारते हैं क्योंकि आप ऐसा करना चाहते हैं। यह किसी को गलती से मारने से अलग है।</w:t>
      </w:r>
    </w:p>
    <w:p>
      <w:pPr/>
      <w:r>
        <w:rPr>
          <w:lang w:val="hi_IN" w:bidi="hi_IN"/>
        </w:rPr>
      </w:r>
      <w:r>
        <w:rPr>
          <w:lang w:val="hi_IN" w:bidi="hi_IN"/>
        </w:rPr>
        <w:t xml:space="preserve">यहाँ रुकें और चर्चा करें कि आप कैसे कहेंगे कि कैन ने अपने भाई की </w:t>
      </w:r>
      <w:r>
        <w:rPr>
          <w:b/>
          <w:lang w:val="hi_IN" w:bidi="hi_IN"/>
        </w:rPr>
        <w:t>हत्या की</w:t>
      </w:r>
      <w:r>
        <w:rPr>
          <w:lang w:val="hi_IN" w:bidi="hi_IN"/>
        </w:rPr>
        <w:t>। इस ऑडियो को यहाँ रोकें।</w:t>
      </w:r>
    </w:p>
    <w:p>
      <w:pPr/>
      <w:r>
        <w:rPr>
          <w:lang w:val="hi_IN" w:bidi="hi_IN"/>
        </w:rPr>
      </w:r>
      <w:r>
        <w:rPr>
          <w:lang w:val="hi_IN" w:bidi="hi_IN"/>
        </w:rPr>
        <w:t xml:space="preserve">यूहन्ना विश्वासियों को अपने </w:t>
      </w:r>
      <w:r>
        <w:rPr>
          <w:b/>
          <w:lang w:val="hi_IN" w:bidi="hi_IN"/>
        </w:rPr>
        <w:t>भाइयों</w:t>
      </w:r>
      <w:r>
        <w:rPr>
          <w:lang w:val="hi_IN" w:bidi="hi_IN"/>
        </w:rPr>
        <w:t xml:space="preserve"> के रूप में संबोधित करता है। विश्वासी परमेश्वर के परिवार के सदस्य हैं। इसलिए, अन्य सभी विश्वासी हमारे भाई और बहन हैं। जब यूहन्ना भाइयों के बारे में बात करता है, तो यूहन्ना हमारे सभी साथी विश्वासियों, पुरुषों और स्त्रियों, दोनों के बारे में बात करता है। भाइयों या "भाइयों और बहनों" के लिए उसी शब्द का उपयोग करें जिसका उपयोग आपने पिछले भागों में किया है।</w:t>
      </w:r>
    </w:p>
    <w:p>
      <w:pPr/>
      <w:r>
        <w:rPr>
          <w:lang w:val="hi_IN" w:bidi="hi_IN"/>
        </w:rPr>
      </w:r>
      <w:r>
        <w:rPr>
          <w:lang w:val="hi_IN" w:bidi="hi_IN"/>
        </w:rPr>
        <w:t xml:space="preserve">यूहन्ना विश्वासियों से कहता है कि यदि </w:t>
      </w:r>
      <w:r>
        <w:rPr>
          <w:b/>
          <w:lang w:val="hi_IN" w:bidi="hi_IN"/>
        </w:rPr>
        <w:t>संसार</w:t>
      </w:r>
      <w:r>
        <w:rPr>
          <w:lang w:val="hi_IN" w:bidi="hi_IN"/>
        </w:rPr>
        <w:t xml:space="preserve"> विश्वासियों से नफरत करता है, तो उन्हें आश्चर्यचकित नहीं होना चाहिए। इस मामले में, "संसार" का अर्थ है वे लोग जो पापी संसार के हैं। 1 यूहन्ना 3:1 में, यूहन्ना ने कहा कि संसार हमें नहीं जानता है। "संसार" के लिए उसी शब्द या वाक्यांश का उपयोग करें जिसका उपयोग आपने वहाँ किया है।</w:t>
      </w:r>
    </w:p>
    <w:p>
      <w:pPr/>
      <w:r>
        <w:rPr>
          <w:lang w:val="hi_IN" w:bidi="hi_IN"/>
        </w:rPr>
      </w:r>
      <w:r>
        <w:rPr>
          <w:lang w:val="hi_IN" w:bidi="hi_IN"/>
        </w:rPr>
        <w:t xml:space="preserve">जब हम वास्तव में एक-दूसरे से प्रेम करते हैं, तो हम मृत्यु से </w:t>
      </w:r>
      <w:r>
        <w:rPr>
          <w:b/>
          <w:lang w:val="hi_IN" w:bidi="hi_IN"/>
        </w:rPr>
        <w:t>जीवन</w:t>
      </w:r>
      <w:r>
        <w:rPr>
          <w:lang w:val="hi_IN" w:bidi="hi_IN"/>
        </w:rPr>
        <w:t xml:space="preserve"> में प्रवेश कर चुके हैं। हम अब आत्मिक रूप से मरे हुए नहीं हैं, बल्कि हम आत्मिक रूप से जीवित हैं। दूसरी ओर, जो व्यक्ति अन्य लोगों से प्रेम नहीं करता है, उसके पास </w:t>
      </w:r>
      <w:r>
        <w:rPr>
          <w:b/>
          <w:lang w:val="hi_IN" w:bidi="hi_IN"/>
        </w:rPr>
        <w:t>अनन्त जीवन</w:t>
      </w:r>
      <w:r>
        <w:rPr>
          <w:lang w:val="hi_IN" w:bidi="hi_IN"/>
        </w:rPr>
        <w:t xml:space="preserve"> नहीं है। यहाँ जीवन और अनन्त जीवन का अर्थ एक ही है। यह उस उत्तम जीवन की गुणवत्ता को दर्शाता है जो परमेश्वर विश्वासियों को देता है। उन्हीं शब्दों का उपयोग करें जिनका उपयोग आपने पिछले भागों में जीवन और अनन्त जीवन के लिए किया है। अनन्त जीवन मुख्य शब्दावली में है। </w:t>
      </w:r>
    </w:p>
    <w:p>
      <w:pPr/>
      <w:r>
        <w:rPr>
          <w:lang w:val="hi_IN" w:bidi="hi_IN"/>
        </w:rPr>
      </w:r>
      <w:r>
        <w:rPr>
          <w:lang w:val="hi_IN" w:bidi="hi_IN"/>
        </w:rPr>
        <w:t>यीशु ने "हमारे लिए अपनी जान दे दी।" यहाँ, जीवन उस शारीरिक जीवन को दर्शाता है जो प्रत्येक व्यक्ति के पास है। यीशु लोगों को बचाने के लिए मरा। यीशु के हृदय ने धड़कना बंद कर दिया। यीशु की साँस रुक गई। यीशु का शरीर मर गया। यूहन्ना कहता है कि यीशु ने अपना जीवन दे दिया था। इसका अर्थ है कि यीशु स्वेच्छा से मरा। यीशु ने अन्य लोगों को उसे मारने की अनुमति दी। यूहन्ना हमें बताता है कि हमें भी एक-दूसरे के लिए अपना जीवन देना चाहिए। हमें अपने साथी विश्वासियों की सहायता करने के लिए कष्ट सहने के लिए भी तैयार रहना चाहिए।</w:t>
      </w:r>
    </w:p>
    <w:p>
      <w:pPr/>
      <w:r>
        <w:rPr>
          <w:lang w:val="hi_IN" w:bidi="hi_IN"/>
        </w:rPr>
      </w:r>
      <w:r>
        <w:rPr>
          <w:lang w:val="hi_IN" w:bidi="hi_IN"/>
        </w:rPr>
        <w:t xml:space="preserve">यहाँ रुकें और चर्चा करें कि आप कैसे कहेंगे कि मसीह ने </w:t>
      </w:r>
      <w:r>
        <w:rPr>
          <w:b/>
          <w:lang w:val="hi_IN" w:bidi="hi_IN"/>
        </w:rPr>
        <w:t>हमारे लिए अपनी जान दे दी</w:t>
      </w:r>
      <w:r>
        <w:rPr>
          <w:lang w:val="hi_IN" w:bidi="hi_IN"/>
        </w:rPr>
        <w:t>, और हमें एक-दूसरे के लिए अपनी जान देनी चाहिए। इस ऑडियो को यहाँ रोकें।</w:t>
      </w:r>
    </w:p>
    <w:p>
      <w:pPr/>
      <w:r>
        <w:rPr>
          <w:lang w:val="hi_IN" w:bidi="hi_IN"/>
        </w:rPr>
      </w:r>
      <w:r>
        <w:rPr>
          <w:lang w:val="hi_IN" w:bidi="hi_IN"/>
        </w:rPr>
        <w:t>जो व्यक्ति किसी जरूरतमंद साथी की सहायता नहीं करता है, उसमें "परमेश्वर का प्रेम नहीं बना रहता"। यूहन्ना का अर्थ है कि यदि कोई व्यक्ति किसी जरूरतमंद दूसरे विश्वासी पर दया नहीं करता है, तो वह लोगों से उस तरह प्रेम नहीं करता है जैसे परमेश्वर लोगों से प्रेम करता है।</w:t>
      </w:r>
    </w:p>
    <w:p>
      <w:pPr/>
      <w:r>
        <w:rPr>
          <w:lang w:val="hi_IN" w:bidi="hi_IN"/>
        </w:rPr>
      </w:r>
      <w:r>
        <w:rPr>
          <w:lang w:val="hi_IN" w:bidi="hi_IN"/>
        </w:rPr>
        <w:t xml:space="preserve">यहाँ रुकें और चर्चा करें कि आप कैसे कहेंगे कि इस व्यक्ति में </w:t>
      </w:r>
      <w:r>
        <w:rPr>
          <w:b/>
          <w:lang w:val="hi_IN" w:bidi="hi_IN"/>
        </w:rPr>
        <w:t>परमेश्वर का प्रेम नहीं बना रहता है</w:t>
      </w:r>
      <w:r>
        <w:rPr>
          <w:lang w:val="hi_IN" w:bidi="hi_IN"/>
        </w:rPr>
        <w:t>। इस ऑडियो को यहाँ रोकें।</w:t>
      </w:r>
    </w:p>
    <w:p>
      <w:pPr/>
      <w:r>
        <w:rPr>
          <w:lang w:val="hi_IN" w:bidi="hi_IN"/>
        </w:rPr>
      </w:r>
      <w:r>
        <w:rPr>
          <w:lang w:val="hi_IN" w:bidi="hi_IN"/>
        </w:rPr>
        <w:t>यूहन्ना ऐसे व्यक्ति के बारे में बात करता है जिसके पास एक साथी विश्वासी की सहायता करने का साधन तो है, परन्तु वह सहायता करना नहीं चाहता है। यूहन्ना कहता है कि उस व्यक्ति के पास "</w:t>
      </w:r>
      <w:r>
        <w:rPr>
          <w:b/>
          <w:lang w:val="hi_IN" w:bidi="hi_IN"/>
        </w:rPr>
        <w:t>संसार की संपत्ति</w:t>
      </w:r>
      <w:r>
        <w:rPr>
          <w:lang w:val="hi_IN" w:bidi="hi_IN"/>
        </w:rPr>
        <w:t>" है। "संसार की संपत्ति" धन और अन्य भौतिक चीजों के बारे में बात करने का एक तरीका है। कई अनुवादों में यहाँ "भौतिक संपत्ति" या "धन" जैसे वाक्यांश का उपयोग किया गया है। हालाँकि, यूहन्ना उन लोगों के बारे में बात नहीं कर रहा है जो धनी हैं। यूहन्ना उन लोगों के बारे में बात कर रहा है जिनके पास साझा करने के लिए पर्याप्त है, भले ही वे धनी न हों। यदि ये लोग चाहें तो दूसरों की सहायता कर सकते हैं। हालाँकि, ये लोग अपने साथी विश्वासियों पर दया नहीं करते हैं। ये लोग इस बात की परवाह नहीं करते कि उनके साथी विश्वासियों को ज़रूरत है।</w:t>
      </w:r>
    </w:p>
    <w:p>
      <w:pPr/>
      <w:r>
        <w:rPr>
          <w:lang w:val="hi_IN" w:bidi="hi_IN"/>
        </w:rPr>
      </w:r>
      <w:r>
        <w:rPr>
          <w:lang w:val="hi_IN" w:bidi="hi_IN"/>
        </w:rPr>
        <w:t>यहाँ रुकें और चर्चा करें कि आप अपने अनुवाद में उन लोगों के बारे में कैसे बात करेंगे जो अन्य ज़रूरतमंद विश्वासियों की सहायता नहीं करना चाहते हैं, भले ही वे कर सकते हैं। इस ऑडियो को यहाँ रोकें।</w:t>
      </w:r>
    </w:p>
    <w:p>
      <w:pPr/>
      <w:r>
        <w:rPr>
          <w:lang w:val="hi_IN" w:bidi="hi_IN"/>
        </w:rPr>
      </w:r>
      <w:r>
        <w:rPr>
          <w:lang w:val="hi_IN" w:bidi="hi_IN"/>
        </w:rPr>
        <w:t>यूहन्ना फिर से अपने श्रोताओं को "</w:t>
      </w:r>
      <w:r>
        <w:rPr>
          <w:b/>
          <w:lang w:val="hi_IN" w:bidi="hi_IN"/>
        </w:rPr>
        <w:t>बच्चों</w:t>
      </w:r>
      <w:r>
        <w:rPr>
          <w:lang w:val="hi_IN" w:bidi="hi_IN"/>
        </w:rPr>
        <w:t>" कहता है। यूहन्ना इस शब्द का उपयोग लोगों को यह दिखाने के लिए कर रहा है कि यूहन्ना उनसे प्रेम करता है। "छोटा बच्चा" कहना किसी से बात करने का एक स्नेहपूर्ण तरीका था, भले ही वह व्यक्ति आपकी अपनी संतान न हो। यह भी हो सकता है कि यूहन्ना विश्वासियों को अपने बच्चे कहता है क्योंकि यूहन्ना उनका आत्मिक पिता है। यूहन्ना के श्रोताओं ने यूहन्ना से यीशु के बारे में सीखा है। "छोटे बच्चों" के लिए उसी शब्द या वाक्यांश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यूहन्ना 3:19–24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यूहन्ना 3:19–24 को सुनें और अपने मन में रखें।</w:t>
      </w:r>
    </w:p>
    <w:p>
      <w:pPr/>
      <w:r>
        <w:rPr>
          <w:lang w:val="hi_IN" w:bidi="hi_IN"/>
        </w:rPr>
      </w:r>
      <w:r>
        <w:rPr>
          <w:lang w:val="hi_IN" w:bidi="hi_IN"/>
        </w:rPr>
        <w:t>यदि सम्भव हो, तो 1 यूहन्ना 3:19–24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यूहन्ना 3:19–24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 xml:space="preserve">यह भाग सीधे तौर पर पिछले भाग से जुड़ा हुआ है। यूहन्ना ने अभी-अभी कहा था कि हमें लोगों को और विशेष रूप से अपने साथी विश्वासियों को अपने कार्यों के माध्यम से यह दिखाना चाहिए कि हम उनसे प्रेम करते हैं। यह </w:t>
      </w:r>
      <w:r>
        <w:rPr>
          <w:b/>
          <w:lang w:val="hi_IN" w:bidi="hi_IN"/>
        </w:rPr>
        <w:t>कहना</w:t>
      </w:r>
      <w:r>
        <w:rPr>
          <w:lang w:val="hi_IN" w:bidi="hi_IN"/>
        </w:rPr>
        <w:t xml:space="preserve"> ही काफी नहीं है कि हम अन्य लोगों से प्रेम करते हैं। जब इन लोगों को किसी चीज़ की ज़रूरत हो, तो हमें असल में उनकी मदद करनी चाहिए, भले ही इससे हमें असुविधा हो। अब, यूहन्ना कहता है कि यदि हम अन्य लोगों से इस तरह से प्रेम करते हैं, तो यह हमें दिखाता है कि हम सत्य से सम्बंधित हैं।</w:t>
      </w:r>
    </w:p>
    <w:p>
      <w:pPr/>
      <w:r>
        <w:rPr>
          <w:lang w:val="hi_IN" w:bidi="hi_IN"/>
        </w:rPr>
      </w:r>
      <w:r>
        <w:rPr>
          <w:lang w:val="hi_IN" w:bidi="hi_IN"/>
        </w:rPr>
        <w:t>सत्य से सम्बंधित होने का अर्थ वही है जो परमेश्वर से सम्बंधित होने का है, क्योंकि परमेश्वर पूरी तरह से सच है। क्या आपको याद है कि हमने परिचय में एक ठोस और मजबूत पुल और साथ ही उस पुल के बारे में बात की थी जिसे किसी ने कागज से बनाया था? हमने कहा था कि नदी पार करने के लिए आप केवल एक ठोस पुल का ही उपयोग करेंगे। केवल वही पुल एक सच्चा पुल होगा। कागज़ का पुल तुरंत गिर जाएगा। कागज़ का पुल नकली होगा। हमने कहा था कि परमेश्वर सत्य है, जैसा कि ठोस पुल सच है। आप परमेश्वर पर पूरी तरह भरोसा कर सकते हैं, जैसे आप एक ठोस पुल पर भरोसा करते हैं।</w:t>
      </w:r>
    </w:p>
    <w:p>
      <w:pPr/>
      <w:r>
        <w:rPr>
          <w:lang w:val="hi_IN" w:bidi="hi_IN"/>
        </w:rPr>
      </w:r>
      <w:r>
        <w:rPr>
          <w:lang w:val="hi_IN" w:bidi="hi_IN"/>
        </w:rPr>
        <w:t>यूहन्ना हमें बताता है कि जब हम एक-दूसरे से प्रेम करते हैं, तो हम भी सच्चे होते हैं; एक वास्तविक पुल की तरह, हम ठोस और भरोसेमंद होते हैं, न कि कागज से बने झूठे पुल के तरह।</w:t>
      </w:r>
    </w:p>
    <w:p>
      <w:pPr/>
      <w:r>
        <w:rPr>
          <w:lang w:val="hi_IN" w:bidi="hi_IN"/>
        </w:rPr>
      </w:r>
      <w:r>
        <w:rPr>
          <w:lang w:val="hi_IN" w:bidi="hi_IN"/>
        </w:rPr>
        <w:t>और क्योंकि हम सत्य के हैं, इसलिए जब हम परमेश्वर के पास आते हैं, तो हम भरोसा कर सकते हैं। यूहन्ना का शायद यह अर्थ है कि हम आश्वस्त हो सकते हैं कि जब हम प्रार्थना करेंगे, तो परमेश्वर हमारी बात सुनेगा। यदि हम अपने भाइयों और बहनों से प्रेम करते हैं, तो हम सत्य के हैं, और हम निश्चित हो सकते हैं कि जब हम परमेश्वर से प्रार्थना करेंगे, तो परमेश्वर हमारी बात सुनेगा।</w:t>
      </w:r>
    </w:p>
    <w:p>
      <w:pPr/>
      <w:r>
        <w:rPr>
          <w:lang w:val="hi_IN" w:bidi="hi_IN"/>
        </w:rPr>
      </w:r>
      <w:r>
        <w:rPr>
          <w:lang w:val="hi_IN" w:bidi="hi_IN"/>
        </w:rPr>
        <w:t>लेकिन हम अक्सर अपने भाइयों और बहनों से पूरी तरह प्रेम नहीं करते हैं! इसके कारण हम दोषी महसूस कर सकते हैं।</w:t>
      </w:r>
    </w:p>
    <w:p>
      <w:pPr/>
      <w:r>
        <w:rPr>
          <w:lang w:val="hi_IN" w:bidi="hi_IN"/>
        </w:rPr>
      </w:r>
      <w:r>
        <w:rPr>
          <w:lang w:val="hi_IN" w:bidi="hi_IN"/>
        </w:rPr>
        <w:t>यहाँ रुकें और चर्चा करें: क्या आप किसी ऐसे समय के बारे में बताना चाहेंगे जब आप किसी बात के बारे में दोषी महसूस कर रहे थे? इसने परमेश्वर के साथ आपके संबंध को कैसे प्रभावित किया? इस ऑडियो को यहाँ रोकें।</w:t>
      </w:r>
    </w:p>
    <w:p>
      <w:pPr/>
      <w:r>
        <w:rPr>
          <w:lang w:val="hi_IN" w:bidi="hi_IN"/>
        </w:rPr>
      </w:r>
      <w:r>
        <w:rPr>
          <w:lang w:val="hi_IN" w:bidi="hi_IN"/>
        </w:rPr>
        <w:t>हम दोषी महसूस कर सकते हैं क्योंकि हम जानते हैं कि हम परमेश्वर की आज्ञाओं का पर्याप्त रूप से पालन नहीं करते हैं। कभी-कभी ऐसा लगता है जैसे हमारे अंदर कोई आवाज़ है जो हमें हमारी सभी गलतियों के बारे में बता रही है। लेकिन यूहन्ना कहता है कि हमें इस आवाज़ को सुनने की आवश्यकता नहीं है। बेशक, यदि हमने वास्तव में कुछ गलत किया है, तो इस आवाज़ को सुनना अच्छा है। फिर हमें परमेश्वर से हमें क्षमा करने की विनती करनी चाहिए। लेकिन हमें हर समय यह चिंता करने की ज़रूरत नहीं है कि हमने कुछ गलत किया है या नहीं। परमेश्वर वह सब कुछ जानता है जो हमने किया है। हमारा न्याय करने के लिए हम परमेश्वर पर भरोसा कर सकते हैं।</w:t>
      </w:r>
    </w:p>
    <w:p>
      <w:pPr/>
      <w:r>
        <w:rPr>
          <w:lang w:val="hi_IN" w:bidi="hi_IN"/>
        </w:rPr>
      </w:r>
      <w:r>
        <w:rPr>
          <w:lang w:val="hi_IN" w:bidi="hi_IN"/>
        </w:rPr>
        <w:t>जब हम दोषी महसूस करते हैं, तो हम परमेश्वर के पास जाने से डरते हैं। जब हम दोषी महसूस नहीं करते हैं, तो यूहन्ना कहता है कि हम बिना किसी भय के परमेश्वर के पास जा सकते हैं। फिर, जब हम प्रार्थना करेंगे, तो परमेश्वर हमें वह देगा जो हम माँगते हैं। परमेश्वर हमें वह सब देगा जो हम माँगते हैं, क्योंकि हम वह सब कुछ करते हैं जो परमेश्वर चाहता है! हम वे काम करते हैं जो परमेश्वर को प्रसन्न करते हैं।</w:t>
      </w:r>
    </w:p>
    <w:p>
      <w:pPr/>
      <w:r>
        <w:rPr>
          <w:lang w:val="hi_IN" w:bidi="hi_IN"/>
        </w:rPr>
      </w:r>
      <w:r>
        <w:rPr>
          <w:lang w:val="hi_IN" w:bidi="hi_IN"/>
        </w:rPr>
        <w:t>अब, यहाँ रुकें और यह गतिविधि करें: परमेश्वर अपने सिंहासन पर बैठता है। यह अभिनय करें कि लोग परमेश्वर से प्रार्थना करने जाते हैं। ये लोग परमेश्वर के सामने घुटने टेक सकते हैं ताकि यह दिखाया जा सके कि वे प्रार्थना कर रहे हैं। कुछ लोग ऐसा करने से बहुत डरते हैं। ये लोग परमेश्वर की ओर कुछ कदम बढ़ा सकते हैं, और फिर वे वापस भाग जाते हैं। कुछ अन्य लोग सीधे परमेश्वर के पास जाते हैं। ये लोग प्रार्थना करने से नहीं डरते हैं। इन लोगों को विश्वास है कि परमेश्वर उनकी बात सुनेगा। इस ऑडियो को यहाँ रोकें।</w:t>
      </w:r>
    </w:p>
    <w:p>
      <w:pPr/>
      <w:r>
        <w:rPr>
          <w:lang w:val="hi_IN" w:bidi="hi_IN"/>
        </w:rPr>
      </w:r>
      <w:r>
        <w:rPr>
          <w:lang w:val="hi_IN" w:bidi="hi_IN"/>
        </w:rPr>
        <w:t>जब हम प्रार्थना करते हैं, तो परमेश्वर हमारी सुनेगा, और परमेश्वर हमें वह देगा जो हम माँगते हैं। परमेश्वर हमें वह देता है जो हम माँगते हैं, क्योंकि हम परमेश्वर की आज्ञाओं का पालन करते हैं, और हम वे काम करते हैं जो परमेश्वर हमसे करवाना चाहता है। बाद में यूहन्ना यह भी जोड़ेगा कि यदि हम उन बातों की प्रार्थना करते हैं जो परमेश्वर चाहता है, तो परमेश्वर हमें वह देगा जो हम मांगते हैं।</w:t>
      </w:r>
    </w:p>
    <w:p>
      <w:pPr/>
      <w:r>
        <w:rPr>
          <w:lang w:val="hi_IN" w:bidi="hi_IN"/>
        </w:rPr>
      </w:r>
      <w:r>
        <w:rPr>
          <w:lang w:val="hi_IN" w:bidi="hi_IN"/>
        </w:rPr>
        <w:t>यहाँ रुकें और चर्चा करें: क्या आप उस समय के बारे में साझा कर सकते हैं जब परमेश्वर ने वह किया जो आपने माँगा था? इस ऑडियो को यहाँ रोकें।</w:t>
      </w:r>
    </w:p>
    <w:p>
      <w:pPr/>
      <w:r>
        <w:rPr>
          <w:lang w:val="hi_IN" w:bidi="hi_IN"/>
        </w:rPr>
      </w:r>
      <w:r>
        <w:rPr>
          <w:lang w:val="hi_IN" w:bidi="hi_IN"/>
        </w:rPr>
        <w:t>परमेश्वर हमें जो आज्ञा देता है वह यह है: परमेश्वर के पुत्र, यीशु मसीह पर भरोसा करना, और एक-दूसरे से प्रेम करना। यूहन्ना शायद सैम और सैली जैसे लोगों के बारे में सोचता है, जो यीशु के बारे में गलत बातों पर विश्वास करते थे। और क्योंकि ये लोग यीशु के बारे में गलत बातों पर विश्वास करते थे, इसलिए उन्होंने साथी विश्वासियों से प्रेम करना भी छोड़ दिया। लेकिन परमेश्वर हमें अपने पुत्र, यीशु मसीह पर विश्वास करने की आज्ञा देता है, जो मनुष्य और परमेश्वर दोनों था।</w:t>
      </w:r>
    </w:p>
    <w:p>
      <w:pPr/>
      <w:r>
        <w:rPr>
          <w:lang w:val="hi_IN" w:bidi="hi_IN"/>
        </w:rPr>
      </w:r>
      <w:r>
        <w:rPr>
          <w:lang w:val="hi_IN" w:bidi="hi_IN"/>
        </w:rPr>
        <w:t>जब हम परमेश्वर की आज्ञाओं का पालन करते हैं, तो हमारा परमेश्वर के साथ अच्छा सम्बन्ध होता है; हम परमेश्वर में बने रहते हैं, और परमेश्वर हममें बना रहता है। हम जानते हैं कि हम परमेश्वर में बने रहते हैं क्योंकि परमेश्वर ने हमें पवित्र आत्मा दिया है।</w:t>
      </w:r>
      <w:r>
        <w:rPr>
          <w:lang w:val="hi_IN" w:bidi="hi_IN"/>
        </w:rPr>
      </w:r>
    </w:p>
    <w:p>
      <w:pPr>
        <w:pStyle w:val="Heading3"/>
      </w:pPr>
      <w:r>
        <w:rPr>
          <w:lang w:val="hi_IN" w:bidi="hi_IN"/>
        </w:rPr>
        <w:t>घटनाओं को समझाना</w:t>
      </w:r>
    </w:p>
    <w:p>
      <w:pPr/>
      <w:r>
        <w:rPr>
          <w:lang w:val="hi_IN" w:bidi="hi_IN"/>
        </w:rPr>
      </w:r>
      <w:r>
        <w:rPr>
          <w:lang w:val="hi_IN" w:bidi="hi_IN"/>
        </w:rPr>
        <w:t>1 यूहन्ना 3:19–24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और अधिक धीरे-धीरे पढ़ेगा। समूह इस भाग के दृश्यों, पात्रों और परिवेश को परिभाषित करेगा। फिर समूह इस वचन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यूहन्ना विश्वासियों को प्रोत्साहित करता है कि भले ही वे दोषी महसूस करें कि उन्होंने शायद अपने साथी विश्वासियों से पर्याप्त प्रेम नहीं किया, तो भी उन्हें इस बात से डरने की ज़रूरत नहीं है कि परमेश्वर उन्हें दण्ड देगा, क्योंकि लोग अपने बारे में क्या सोचते हैं, उससे कहीं ज़्यादा ज़रूरी यह है कि परमेश्वर उनके बारे में क्या सोचता है।</w:t>
      </w:r>
    </w:p>
    <w:p>
      <w:pPr/>
      <w:r>
        <w:rPr>
          <w:lang w:val="hi_IN" w:bidi="hi_IN"/>
        </w:rPr>
      </w:r>
      <w:r>
        <w:rPr>
          <w:b/>
          <w:lang w:val="hi_IN" w:bidi="hi_IN"/>
        </w:rPr>
        <w:t>दूसरे भाग में:</w:t>
      </w:r>
      <w:r>
        <w:rPr>
          <w:lang w:val="hi_IN" w:bidi="hi_IN"/>
        </w:rPr>
        <w:t xml:space="preserve"> यूहन्ना कहता है कि हम आत्म-विश्वास के साथ परमेश्वर से प्रार्थना कर सकते हैं, क्योंकि हम परमेश्वर की आज्ञाओं का पालन करते हैं। परमेश्वर ने हमें जो सबसे महत्वपूर्ण आज्ञाएँ दी हैं, वे ये हैं कि हमें परमेश्वर के पुत्र, यीशु मसीह पर विश्वास करना चाहिए, और हमें एक-दूसरे से प्रेम करना चाहिए।</w:t>
      </w:r>
    </w:p>
    <w:p>
      <w:pPr/>
      <w:r>
        <w:rPr>
          <w:lang w:val="hi_IN" w:bidi="hi_IN"/>
        </w:rPr>
      </w:r>
      <w:r>
        <w:rPr>
          <w:lang w:val="hi_IN" w:bidi="hi_IN"/>
        </w:rPr>
        <w:t>इस भाग में, यूहन्ना बगीचे के उस भाग में है जहाँ वह हमें बताता है कि परमेश्वर की संतान को एक-दूसरे से प्रेम करना चाहिए।</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यूहन्ना, जो यह उपदेश देता है</w:t>
      </w:r>
    </w:p>
    <w:p>
      <w:pPr>
        <w:pStyle w:val="ListBullet"/>
        <w:spacing w:line="240" w:lineRule="auto"/>
        <w:ind w:left="720"/>
      </w:pPr>
      <w:r>
        <w:rPr>
          <w:lang w:val="hi_IN" w:bidi="hi_IN"/>
        </w:rPr>
      </w:r>
      <w:r>
        <w:rPr>
          <w:lang w:val="hi_IN" w:bidi="hi_IN"/>
        </w:rPr>
        <w:t>वे लोग जो यूहन्ना का उपदेश सुन रहे हैं</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वे लोग जो परमेश्वर की आज्ञाओं का पालन करते हैं</w:t>
      </w:r>
    </w:p>
    <w:p>
      <w:pPr>
        <w:pStyle w:val="ListBullet"/>
        <w:spacing w:line="240" w:lineRule="auto"/>
        <w:ind w:left="720"/>
      </w:pPr>
      <w:r>
        <w:rPr>
          <w:lang w:val="hi_IN" w:bidi="hi_IN"/>
        </w:rPr>
      </w:r>
      <w:r>
        <w:rPr>
          <w:lang w:val="hi_IN" w:bidi="hi_IN"/>
        </w:rPr>
        <w:t>और पवित्र आत्मा</w:t>
      </w:r>
    </w:p>
    <w:p>
      <w:pPr/>
      <w:r>
        <w:rPr>
          <w:lang w:val="hi_IN" w:bidi="hi_IN"/>
        </w:rPr>
      </w:r>
      <w:r>
        <w:rPr>
          <w:lang w:val="hi_IN" w:bidi="hi_IN"/>
        </w:rPr>
        <w:t xml:space="preserve">इस भाग में, यूहन्ना अभी भी बगीचे के उस भाग में है जहाँ वह हमें बताता है कि परमेश्वर की संतान को एक-दूसरे से प्रेम करना चाहिए। परन्तु शायद आप देखेंगे कि यूहन्ना बगीचे के उस भाग में भी हो सकता है, जहाँ यूहन्ना हमें बताता है कि परमेश्वर की संतान परमेश्वर की आज्ञाओं का पालन करती है। ऐसा इसलिए है क्योंकि परमेश्वर ने हमें जो आज्ञा दी है, वह यह है कि हमें एक-दूसरे से प्रेम करना चाहिए। यूहन्ना हमें दिखा रहा है कि परमेश्वर की आज्ञाओं का पालन करने का </w:t>
      </w:r>
      <w:r>
        <w:rPr>
          <w:b/>
          <w:lang w:val="hi_IN" w:bidi="hi_IN"/>
        </w:rPr>
        <w:t>अर्थ</w:t>
      </w:r>
      <w:r>
        <w:rPr>
          <w:lang w:val="hi_IN" w:bidi="hi_IN"/>
        </w:rPr>
        <w:t xml:space="preserve"> है कि हम एक-दूसरे से प्रेम करते हैं।</w:t>
      </w:r>
    </w:p>
    <w:p>
      <w:pPr/>
      <w:r>
        <w:rPr>
          <w:lang w:val="hi_IN" w:bidi="hi_IN"/>
        </w:rPr>
      </w:r>
      <w:r>
        <w:rPr>
          <w:lang w:val="hi_IN" w:bidi="hi_IN"/>
        </w:rPr>
        <w:t xml:space="preserve">इसलिए, यहाँ रुकें और कृपया समूह के </w:t>
      </w:r>
      <w:r>
        <w:rPr>
          <w:b/>
          <w:lang w:val="hi_IN" w:bidi="hi_IN"/>
        </w:rPr>
        <w:t>दो</w:t>
      </w:r>
      <w:r>
        <w:rPr>
          <w:lang w:val="hi_IN" w:bidi="hi_IN"/>
        </w:rPr>
        <w:t xml:space="preserve"> सदस्यों से यूहन्ना का प्रतिनिधित्व करने के लिए कहें, और इन लोगों को अपने बगीचे के उन दो हिस्सों में बैठने के लिए कहें, जहाँ यूहन्ना है। इनमें से हर हिस्से में कोई चीज़ छोड़ दें ताकि पता चले कि आप वहाँ गए थे, और देखें कि आप पहले कितनी बार वहाँ जा चुके हैं। इस ऑडियो को यहाँ रोकें।</w:t>
      </w:r>
    </w:p>
    <w:p>
      <w:pPr/>
      <w:r>
        <w:rPr>
          <w:lang w:val="hi_IN" w:bidi="hi_IN"/>
        </w:rPr>
      </w:r>
      <w:r>
        <w:rPr>
          <w:lang w:val="hi_IN" w:bidi="hi_IN"/>
        </w:rPr>
        <w:t>इस भाग और पिछले भाग के बीच एक स्पष्ट विभाजन नहीं है। पिछले भाग में, यूहन्ना ने कहा कि एक-दूसरे से प्रेम करना कितना महत्वपूर्ण है। यदि हम सचमुच एक-दूसरे से प्रेम करते हैं, तो हम अन्य लोगों के लिए काम करते हैं, भले ही ऐसा करना हमारे लिए असुविधाजनक या कठिन हो। यदि लोगों को कोई आवश्यकता है, तो हम उनकी सहायता करते हैं। इस प्रकार का प्रेम सच्चा प्रेम है। यह वह तरीका है जिससे परमेश्वर चाहता है कि हम एक-दूसरे से प्रेम करें।</w:t>
      </w:r>
    </w:p>
    <w:p>
      <w:pPr/>
      <w:r>
        <w:rPr>
          <w:lang w:val="hi_IN" w:bidi="hi_IN"/>
        </w:rPr>
      </w:r>
      <w:r>
        <w:rPr>
          <w:lang w:val="hi_IN" w:bidi="hi_IN"/>
        </w:rPr>
        <w:t>इस भाग में, यूहन्ना कहता है कि यदि हम एक-दूसरे से इस तरह प्रेम करते हैं, तो हम जानते हैं कि हम सत्य के हैं। यूहन्ना वास्तव में केवल यह कहता है कि "</w:t>
      </w:r>
      <w:r>
        <w:rPr>
          <w:b/>
          <w:lang w:val="hi_IN" w:bidi="hi_IN"/>
        </w:rPr>
        <w:t>इस</w:t>
      </w:r>
      <w:r>
        <w:rPr>
          <w:lang w:val="hi_IN" w:bidi="hi_IN"/>
        </w:rPr>
        <w:t xml:space="preserve"> तरह से हम जान लेंगे कि हम सत्य के हैं।" लेकिन "इस तरह" उस बात को दर्शाता है जो यूहन्ना ने पिछले भाग में कही थी।</w:t>
      </w:r>
    </w:p>
    <w:p>
      <w:pPr/>
      <w:r>
        <w:rPr>
          <w:lang w:val="hi_IN" w:bidi="hi_IN"/>
        </w:rPr>
      </w:r>
      <w:r>
        <w:rPr>
          <w:lang w:val="hi_IN" w:bidi="hi_IN"/>
        </w:rPr>
        <w:t>सत्य से सम्बंधित होने का अर्थ वही है जो परमेश्वर से सम्बंधित होने का है, क्योंकि परमेश्वर पूरी तरह से सच है।</w:t>
      </w:r>
    </w:p>
    <w:p>
      <w:pPr/>
      <w:r>
        <w:rPr>
          <w:lang w:val="hi_IN" w:bidi="hi_IN"/>
        </w:rPr>
      </w:r>
      <w:r>
        <w:rPr>
          <w:lang w:val="hi_IN" w:bidi="hi_IN"/>
        </w:rPr>
        <w:t>यहाँ रुकें और चर्चा करें कि आप यह कैसे कह सकते हैं कि हम जानते हैं कि हम सत्य के हैं, यदि हम अपने साथी विश्वासियों से उसी तरह प्रेम करते हैं जिसके बारे में यूहन्ना ने पिछले भाग में बात की थी। इस पर बहुत अधिक समय न बिताएँ, क्योंकि आपको बाद में इस पर चर्चा करने के और अधिक अवसर मिलेंगे। इस ऑडियो को यहाँ रोकें।</w:t>
      </w:r>
    </w:p>
    <w:p>
      <w:pPr/>
      <w:r>
        <w:rPr>
          <w:lang w:val="hi_IN" w:bidi="hi_IN"/>
        </w:rPr>
      </w:r>
      <w:r>
        <w:rPr>
          <w:lang w:val="hi_IN" w:bidi="hi_IN"/>
        </w:rPr>
        <w:t>क्योंकि हम सत्य और परमेश्वर के हैं, इसलिए हम पूरे भरोसे के साथ परमेश्वर के पास आ सकते हैं। हमें परमेश्वर के पास आने से डरने की आवश्यकता नहीं है। इससे पहले के एक भाग में, यूहन्ना ने परमेश्वर से न डरने के बारे में भी बात की थी। वहाँ, यूहन्ना ने कहा कि जब यीशु राजा के रूप में वापस आएगा, तो हमें उससे डरने की आवश्यकता नहीं है। इस भाग में, यूहन्ना शायद विशेष रूप से प्रार्थना के बारे में बात कर रहा है। हमें परमेश्वर से प्रार्थना करने से डरने की आवश्यकता नहीं है। यदि हम अपने भाइयों और बहनों से प्रेम करते हैं, तो हम निश्चित हो सकते हैं कि जब हम परमेश्वर से प्रार्थना करेंगे, तो परमेश्वर हमारी बात सुनेगा।</w:t>
      </w:r>
    </w:p>
    <w:p>
      <w:pPr/>
      <w:r>
        <w:rPr>
          <w:lang w:val="hi_IN" w:bidi="hi_IN"/>
        </w:rPr>
      </w:r>
      <w:r>
        <w:rPr>
          <w:lang w:val="hi_IN" w:bidi="hi_IN"/>
        </w:rPr>
        <w:t>लेकिन हम दोषी महसूस कर सकते हैं क्योंकि हम जानते हैं कि हम हमेशा परमेश्वर की आज्ञाओं का पालन नहीं करते हैं। कभी-कभी हमारा मन हमारी निंदा करता है। यूहन्ना का अर्थ है कि हमारे भीतर एक दोष बोध की भावना होती है जो हमें बताती है कि हमने शायद कुछ गलत किया है। अदालती मामले में, न्यायाधीश वह व्यक्ति होता है जो यह तय करता है कि कोई व्यक्ति दोषी है या नहीं। यदि कोई न्यायाधीश यह निर्णय लेता है कि कोई व्यक्ति दोषी है, तो न्यायाधीश उस व्यक्ति को दोषी ठहराता है। यदि आप किसी को दोषी ठहराते हैं, तो आप उस व्यक्ति को बताते हैं कि वह दोषी है, और आप उसे दण्ड देते हैं। हमारे भीतर दोष बोध की भावना एक न्यायाधीश के समान है जो हमें बताती है कि हम दोषी हैं। लेकिन परमेश्वर हमारे भीतर की इस दोषी भावना से बहुत अधिक महत्वपूर्ण न्यायाधीश है!</w:t>
      </w:r>
    </w:p>
    <w:p>
      <w:pPr/>
      <w:r>
        <w:rPr>
          <w:lang w:val="hi_IN" w:bidi="hi_IN"/>
        </w:rPr>
      </w:r>
      <w:r>
        <w:rPr>
          <w:lang w:val="hi_IN" w:bidi="hi_IN"/>
        </w:rPr>
        <w:t>यहाँ रुकें और यह गतिविधि करें: यह अभिनय करें कि कोई व्यक्ति किसी न्यायाधीश के सामने खड़ा है। वहाँ दो न्यायाधीश हैं, और एक बहुत छोटा है। यह न्यायाधीश उस दोषी भावना का प्रतिनिधित्व करता है जो हमारे भीतर है। यह न्यायाधीश अपने सामने खड़े व्यक्ति से कहेगा, "आप दोषी हैं और दण्ड के योग्य हैं!" लेकिन दूसरा न्यायाधीश बहुत बड़ा है। बड़ा न्यायाधीश परमेश्वर का प्रतिनिधित्व करता है। यह अभिनय करें कि न्यायाधीश जो परमेश्वर है, छोटे न्यायाधीश से शांत रहने के लिए कहता है! हो सकता है कि वह न्यायाधीश जो परमेश्वर है, उस छोटे न्यायाधीश को अदालत-कक्ष से बाहर भी भेज सकता है। फिर न्यायाधीश, जो परमेश्वर है, उस व्यक्ति से कहता है कि वह दोषी नहीं है। इस ऑडियो को यहाँ रोकें।</w:t>
      </w:r>
    </w:p>
    <w:p>
      <w:pPr/>
      <w:r>
        <w:rPr>
          <w:lang w:val="hi_IN" w:bidi="hi_IN"/>
        </w:rPr>
      </w:r>
      <w:r>
        <w:rPr>
          <w:lang w:val="hi_IN" w:bidi="hi_IN"/>
        </w:rPr>
        <w:t>अब, रुकें और यह अभिनय करें कि क्योंकि छोटा न्यायाधीश चला गया है, इसलिए वह व्यक्ति अब परमेश्वर से नहीं डरता है। यह अभिनय करें कि यह व्यक्ति उस न्यायाधीश के पास जाता है जो परमेश्वर है और प्रार्थना करता है। इस ऑडियो को यहाँ रोकें।</w:t>
      </w:r>
    </w:p>
    <w:p>
      <w:pPr/>
      <w:r>
        <w:rPr>
          <w:lang w:val="hi_IN" w:bidi="hi_IN"/>
        </w:rPr>
      </w:r>
      <w:r>
        <w:rPr>
          <w:lang w:val="hi_IN" w:bidi="hi_IN"/>
        </w:rPr>
        <w:t>यूहन्ना विश्वासियों से बहुत विनम्रता से बात करता है। यूहन्ना विश्वासियों को "प्रिय" कहता है। यूहन्ना विश्वासियों से प्रेम करता है, और परमेश्वर विश्वासियों से प्रेम करता है। विश्वासियों को अपने भीतर की आवाज़, उस छोटे न्यायाधीश को सुनने की आवश्यकता नहीं है, जो उनसे कहता है कि वे दोषी हैं। परमेश्वर ही है जो कहता है कि कोई दोषी है या नहीं। यूहन्ना कहता है कि हम विश्वास के साथ और बिना भय के परमेश्वर के पास जा सकते हैं। हमारे पास परमेश्वर के पास जाने का साहस हो सकता है।</w:t>
      </w:r>
    </w:p>
    <w:p>
      <w:pPr/>
      <w:r>
        <w:rPr>
          <w:lang w:val="hi_IN" w:bidi="hi_IN"/>
        </w:rPr>
      </w:r>
      <w:r>
        <w:rPr>
          <w:lang w:val="hi_IN" w:bidi="hi_IN"/>
        </w:rPr>
        <w:t>जब हम दोषी महसूस करते हैं, तो हम परमेश्वर के पास जाने से डरते हैं। जब हम दोषी महसूस नहीं करते हैं, तो यूहन्ना कहता है कि हम बिना किसी भय के परमेश्वर के पास जा सकते हैं। फिर, जब हम प्रार्थना करेंगे, तो परमेश्वर हमें वह देगा जो हम माँगते हैं। परमेश्वर हमें वह सब देगा जो हम माँगते हैं, क्योंकि हम वह सब कुछ करते हैं जो परमेश्वर चाहता है! हम वे काम करते हैं जो परमेश्वर को प्रसन्न करते हैं।</w:t>
      </w:r>
    </w:p>
    <w:p>
      <w:pPr/>
      <w:r>
        <w:rPr>
          <w:lang w:val="hi_IN" w:bidi="hi_IN"/>
        </w:rPr>
      </w:r>
      <w:r>
        <w:rPr>
          <w:lang w:val="hi_IN" w:bidi="hi_IN"/>
        </w:rPr>
        <w:t>इसके बाद यूहन्ना हमें उन बातों की याद दिलाता है जिन्हें परमेश्वर चाहता है कि हम करें। यूहन्ना दो सबसे महत्वपूर्ण बातों का उल्लेख करता है। परमेश्वर चाहता है कि हम परमेश्वर के पुत्र, यीशु मसीह के नाम पर विश्वास करें। इसका अर्थ है कि हमें यह विश्वास करना चाहिए कि यीशु निश्चित रूप से परमेश्वर का पुत्र है, और हमें इस बात पर भरोसा करना चाहिए कि यीशु ही हमारा उद्धारकर्ता है। यह पहली बात है जो परमेश्वर चाहता है कि हम करें।</w:t>
      </w:r>
    </w:p>
    <w:p>
      <w:pPr/>
      <w:r>
        <w:rPr>
          <w:lang w:val="hi_IN" w:bidi="hi_IN"/>
        </w:rPr>
      </w:r>
      <w:r>
        <w:rPr>
          <w:lang w:val="hi_IN" w:bidi="hi_IN"/>
        </w:rPr>
        <w:t>दूसरी बात जो परमेश्वर चाहता है कि हम करें, वह है कि एक-दूसरे से प्रेम करें। यीशु ने भी हमें यही करने के लिए कहा था।</w:t>
      </w:r>
    </w:p>
    <w:p>
      <w:pPr/>
      <w:r>
        <w:rPr>
          <w:lang w:val="hi_IN" w:bidi="hi_IN"/>
        </w:rPr>
      </w:r>
      <w:r>
        <w:rPr>
          <w:lang w:val="hi_IN" w:bidi="hi_IN"/>
        </w:rPr>
        <w:t>यहाँ रुकें और यह गतिविधि करें: दो कार्यों या वस्तुओं के बारे में सोचें जो आपको परमेश्वर की इन दो आज्ञाओं की याद दिलाते हैं। इस ऑडियो को यहाँ रोकें।</w:t>
      </w:r>
    </w:p>
    <w:p>
      <w:pPr/>
      <w:r>
        <w:rPr>
          <w:lang w:val="hi_IN" w:bidi="hi_IN"/>
        </w:rPr>
      </w:r>
      <w:r>
        <w:rPr>
          <w:lang w:val="hi_IN" w:bidi="hi_IN"/>
        </w:rPr>
        <w:t>जो लोग ये काम करते हैं जो परमेश्वर चाहता है कि हम करें, वे परमेश्वर में बने रहते हैं, और परमेश्वर इन लोगों में बना रहता है। "बने रहना" शब्द पर फिर से ध्यान दें, जो एक ऐसा शब्द है जिसका यूहन्ना अक्सर उपयोग करता है। जब हम परमेश्वर में बने रहते हैं, तो इसका अर्थ है कि हम परमेश्वर के साथ अच्छा सम्बन्ध बनाए रखते हैं, क्योंकि हम लगातार वही करते हैं जो परमेश्वर चाहता है। इस भाग में, यूहन्ना शायद एक साथ विश्वासियों के समूह के बारे में बात कर रहा है। यदि वे एक-दूसरे से प्रेम करते रहें, तो परमेश्वर उनके समूह में बना रहता है।</w:t>
      </w:r>
    </w:p>
    <w:p>
      <w:pPr/>
      <w:r>
        <w:rPr>
          <w:lang w:val="hi_IN" w:bidi="hi_IN"/>
        </w:rPr>
      </w:r>
      <w:r>
        <w:rPr>
          <w:lang w:val="hi_IN" w:bidi="hi_IN"/>
        </w:rPr>
        <w:t xml:space="preserve">यूहन्ना के पूरे उपदेश के दौरान, यूहन्ना अक्सर </w:t>
      </w:r>
      <w:r>
        <w:rPr>
          <w:b/>
          <w:lang w:val="hi_IN" w:bidi="hi_IN"/>
        </w:rPr>
        <w:t>हमसे</w:t>
      </w:r>
      <w:r>
        <w:rPr>
          <w:lang w:val="hi_IN" w:bidi="hi_IN"/>
        </w:rPr>
        <w:t xml:space="preserve"> </w:t>
      </w:r>
      <w:r>
        <w:rPr>
          <w:b/>
          <w:lang w:val="hi_IN" w:bidi="hi_IN"/>
        </w:rPr>
        <w:t>परमेश्वर में</w:t>
      </w:r>
      <w:r>
        <w:rPr>
          <w:lang w:val="hi_IN" w:bidi="hi_IN"/>
        </w:rPr>
        <w:t xml:space="preserve"> बने रहने के बारे में बात करता था। यह पहली बार है जब यूहन्ना कहता है कि </w:t>
      </w:r>
      <w:r>
        <w:rPr>
          <w:b/>
          <w:lang w:val="hi_IN" w:bidi="hi_IN"/>
        </w:rPr>
        <w:t>परमेश्वर</w:t>
      </w:r>
      <w:r>
        <w:rPr>
          <w:lang w:val="hi_IN" w:bidi="hi_IN"/>
        </w:rPr>
        <w:t xml:space="preserve"> </w:t>
      </w:r>
      <w:r>
        <w:rPr>
          <w:b/>
          <w:lang w:val="hi_IN" w:bidi="hi_IN"/>
        </w:rPr>
        <w:t>हम में</w:t>
      </w:r>
      <w:r>
        <w:rPr>
          <w:lang w:val="hi_IN" w:bidi="hi_IN"/>
        </w:rPr>
        <w:t xml:space="preserve"> बना रहता है। यदि हम लगातार वही करते रहें जो परमेश्वर चाहता है, तो परमेश्वर भी हमारे साथ अपना अच्छा सम्बन्ध बनाए रखेगा। क्या इस बारे में सोचना अद्भुत नहीं है, कि परमेश्वर हमारे साथ एक अच्छा सम्बन्ध रखना </w:t>
      </w:r>
      <w:r>
        <w:rPr>
          <w:b/>
          <w:lang w:val="hi_IN" w:bidi="hi_IN"/>
        </w:rPr>
        <w:t>चाहता</w:t>
      </w:r>
      <w:r>
        <w:rPr>
          <w:lang w:val="hi_IN" w:bidi="hi_IN"/>
        </w:rPr>
        <w:t xml:space="preserve"> है?</w:t>
      </w:r>
    </w:p>
    <w:p>
      <w:pPr/>
      <w:r>
        <w:rPr>
          <w:lang w:val="hi_IN" w:bidi="hi_IN"/>
        </w:rPr>
      </w:r>
      <w:r>
        <w:rPr>
          <w:lang w:val="hi_IN" w:bidi="hi_IN"/>
        </w:rPr>
        <w:t>यूहन्ना कहता है कि हम जानते हैं कि परमेश्वर हममें बना रहता है, और हमारे साथ अपना अच्छा सम्बन्ध बनाए रखता है, क्योंकि परमेश्वर ने हमें पवित्र आत्मा दिया है। पवित्र आत्मा प्रमाण है कि परमेश्वर हममें बना रहता है।</w:t>
      </w:r>
    </w:p>
    <w:p>
      <w:pPr/>
      <w:r>
        <w:rPr>
          <w:lang w:val="hi_IN" w:bidi="hi_IN"/>
        </w:rPr>
      </w:r>
      <w:r>
        <w:rPr>
          <w:lang w:val="hi_IN" w:bidi="hi_IN"/>
        </w:rPr>
        <w:t>यहाँ रुकें, और यदि आप चाहें, तो यह गतिविधि करें: एक गीत, नृत्य या नाटक बनाएँ जो यह दिखाता है कि जो लोग परमेश्वर की आज्ञाओं का पालन करते हैं, खासकर उन दो आज्ञाओं का जिनका यूहन्ना ने उल्लेख किया था, वे परमेश्वर के साथ एक अच्छा सम्बन्ध बनाए रखते हैं, और परमेश्वर उनके साथ एक अच्छा सम्बन्ध बनाए रखता है। इस ऑडियो को यहाँ रोकें।</w:t>
      </w:r>
    </w:p>
    <w:p>
      <w:pPr/>
      <w:r>
        <w:rPr>
          <w:lang w:val="hi_IN" w:bidi="hi_IN"/>
        </w:rPr>
      </w:r>
      <w:r>
        <w:rPr>
          <w:lang w:val="hi_IN" w:bidi="hi_IN"/>
        </w:rPr>
        <w:t>अब पूरे भाग को कथापट, वस्तुओं, या अभिनय का उपयोग करके दृश्य रूप में प्रस्तुत कीजिए। आप इस पूरे भाग को एक गीत, नृत्य या नाटक में भी बदल सकते हैं।</w:t>
      </w:r>
      <w:r>
        <w:rPr>
          <w:lang w:val="hi_IN" w:bidi="hi_IN"/>
        </w:rPr>
      </w:r>
    </w:p>
    <w:p>
      <w:pPr>
        <w:pStyle w:val="Heading3"/>
      </w:pPr>
      <w:r>
        <w:rPr>
          <w:lang w:val="hi_IN" w:bidi="hi_IN"/>
        </w:rPr>
        <w:t>पाठ को नाटकीय रूप देना</w:t>
      </w:r>
    </w:p>
    <w:p>
      <w:pPr/>
      <w:r>
        <w:rPr>
          <w:lang w:val="hi_IN" w:bidi="hi_IN"/>
        </w:rPr>
      </w:r>
      <w:r>
        <w:rPr>
          <w:lang w:val="hi_IN" w:bidi="hi_IN"/>
        </w:rPr>
        <w:t>1 यूहन्ना 3:19–24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उपदेश देता है</w:t>
      </w:r>
    </w:p>
    <w:p>
      <w:pPr>
        <w:pStyle w:val="ListBullet"/>
        <w:spacing w:line="240" w:lineRule="auto"/>
        <w:ind w:left="720"/>
      </w:pPr>
      <w:r>
        <w:rPr>
          <w:lang w:val="hi_IN" w:bidi="hi_IN"/>
        </w:rPr>
      </w:r>
      <w:r>
        <w:rPr>
          <w:lang w:val="hi_IN" w:bidi="hi_IN"/>
        </w:rPr>
        <w:t>वे लोग जो यूहन्ना का उपदेश सुन रहे हैं</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वे लोग जो परमेश्वर की आज्ञाओं का पालन करते हैं</w:t>
      </w:r>
    </w:p>
    <w:p>
      <w:pPr>
        <w:pStyle w:val="ListBullet"/>
        <w:spacing w:line="240" w:lineRule="auto"/>
        <w:ind w:left="720"/>
      </w:pPr>
      <w:r>
        <w:rPr>
          <w:lang w:val="hi_IN" w:bidi="hi_IN"/>
        </w:rPr>
      </w:r>
      <w:r>
        <w:rPr>
          <w:lang w:val="hi_IN" w:bidi="hi_IN"/>
        </w:rPr>
        <w:t>और पवित्र आत्मा</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 अभिनय करें कि यूहन्ना विश्वासियों से बात कर रहा है। आप पिछले भाग के अंत से शुरू करना चाह सकते हैं। यूहन्ना कुछ इस तरह कह रहा है:</w:t>
      </w:r>
    </w:p>
    <w:p>
      <w:pPr/>
      <w:r>
        <w:rPr>
          <w:lang w:val="hi_IN" w:bidi="hi_IN"/>
        </w:rPr>
      </w:r>
      <w:r>
        <w:rPr>
          <w:lang w:val="hi_IN" w:bidi="hi_IN"/>
        </w:rPr>
        <w:t xml:space="preserve">"मेरे प्रिय बच्चों, हमें केवल यह नहीं </w:t>
      </w:r>
      <w:r>
        <w:rPr>
          <w:b/>
          <w:lang w:val="hi_IN" w:bidi="hi_IN"/>
        </w:rPr>
        <w:t>कहना</w:t>
      </w:r>
      <w:r>
        <w:rPr>
          <w:lang w:val="hi_IN" w:bidi="hi_IN"/>
        </w:rPr>
        <w:t xml:space="preserve"> चाहिए कि हम एक-दूसरे से प्रेम करते हैं, बल्कि हमें अपने कार्यों से इसे दिखाना भी चाहिए। केवल वही सच्चा प्रेम है।" </w:t>
      </w:r>
      <w:r>
        <w:rPr>
          <w:b/>
          <w:lang w:val="hi_IN" w:bidi="hi_IN"/>
        </w:rPr>
        <w:t>यह पिछले भाग का अंत था। अब नया भाग आता है।</w:t>
      </w:r>
      <w:r>
        <w:rPr>
          <w:lang w:val="hi_IN" w:bidi="hi_IN"/>
        </w:rPr>
        <w:t xml:space="preserve"> "और यदि हम ऐसा करते हैं—यदि हम अपने कार्यों के माध्यम से दिखाते हैं कि हम एक-दूसरे से प्रेम करते हैं—तो हम जानते हैं कि हम परमेश्वर के हैं, जो हमेशा सच्चा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विश्वासियों की भूमिका निभाने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यूहन्ना कुछ इस तरह से कहता है:</w:t>
      </w:r>
    </w:p>
    <w:p>
      <w:pPr/>
      <w:r>
        <w:rPr>
          <w:lang w:val="hi_IN" w:bidi="hi_IN"/>
        </w:rPr>
      </w:r>
      <w:r>
        <w:rPr>
          <w:lang w:val="hi_IN" w:bidi="hi_IN"/>
        </w:rPr>
        <w:t>"और हमें परमेश्वर के पास आने से डरने की आवश्यकता नहीं है, भले ही हम दोषी महसूस कर रहे हों क्योंकि हमें लगता है कि हमने कुछ गलत किया है। क्योंकि परमेश्वर सब कुछ जानता है। और हम अपने बारे में क्या सोचते हैं, उससे कहीं ज़्यादा ज़रूरी यह है कि परमेश्वर हमारे बारे में क्या सोचता है। प्रिय दोस्तों, परमेश्वर आपसे प्रेम करता है। जब आप अपनी दोष भावना पर काबू पा लेते हैं, तो आप विश्वास के साथ परमेश्वर से प्रार्थना कर सकते हैं। और क्योंकि आप परमेश्वर की आज्ञाओं का पालन करते हैं और आप वे काम करते हैं जो परमेश्वर को प्रसन्न करते हैं, इसलिए आप जो कुछ भी माँगेंगे, परमेश्वर आपको वह देगा।"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यूहन्ना की भूमिका निभाने वाले व्यक्ति से पूछें, "आप क्या सोच रहे हैं?" वह व्यक्ति इस तरह उत्तर दे सकता है:</w:t>
      </w:r>
    </w:p>
    <w:p>
      <w:pPr>
        <w:pStyle w:val="ListBullet"/>
        <w:spacing w:line="240" w:lineRule="auto"/>
        <w:ind w:left="720"/>
      </w:pPr>
      <w:r>
        <w:rPr>
          <w:lang w:val="hi_IN" w:bidi="hi_IN"/>
        </w:rPr>
      </w:r>
      <w:r>
        <w:rPr>
          <w:lang w:val="hi_IN" w:bidi="hi_IN"/>
        </w:rPr>
        <w:t>यूहन्ना के श्रोताओं की भूमिका निभाने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यूहन्ना कुछ इस तरह से कहता है:</w:t>
      </w:r>
    </w:p>
    <w:p>
      <w:pPr/>
      <w:r>
        <w:rPr>
          <w:lang w:val="hi_IN" w:bidi="hi_IN"/>
        </w:rPr>
      </w:r>
      <w:r>
        <w:rPr>
          <w:lang w:val="hi_IN" w:bidi="hi_IN"/>
        </w:rPr>
        <w:t>"और परमेश्वर की आज्ञा यह है: हमें परमेश्वर के पुत्र यीशु मसीह पर विश्वास करना चाहिए, और हमें एक-दूसरे से प्रेम करना चाहिए। यह वही आज्ञा है जो यीशु ने हमें दी थी। जो कोई परमेश्वर की आज्ञाओं का पालन करता है, वह परमेश्वर में बना रहता है, और परमेश्वर उसमें बना रहता है। वे परमेश्वर के साथ एक अच्छा सम्बन्ध बनाए रखते हैं। और हम जानते हैं कि परमेश्वर हमारे साथ अच्छा सम्बन्ध बनाए रखता है, क्योंकि परमेश्वर ने हमें पवित्र आत्मा दिया है।"</w:t>
      </w:r>
    </w:p>
    <w:p>
      <w:pPr>
        <w:pStyle w:val="ListBullet"/>
        <w:spacing w:line="240" w:lineRule="auto"/>
        <w:ind w:left="720"/>
      </w:pPr>
      <w:r>
        <w:rPr>
          <w:lang w:val="hi_IN" w:bidi="hi_IN"/>
        </w:rPr>
      </w:r>
      <w:r>
        <w:rPr>
          <w:lang w:val="hi_IN" w:bidi="hi_IN"/>
        </w:rPr>
        <w:t>यूहन्ना की भूमिका निभाने वाले व्यक्ति से पूछें, "आप क्या सोच रहे हैं?" वह व्यक्ति इस तरह उत्तर दे सकता है:</w:t>
      </w:r>
    </w:p>
    <w:p>
      <w:pPr>
        <w:pStyle w:val="ListBullet"/>
        <w:spacing w:line="240" w:lineRule="auto"/>
        <w:ind w:left="720"/>
      </w:pPr>
      <w:r>
        <w:rPr>
          <w:lang w:val="hi_IN" w:bidi="hi_IN"/>
        </w:rPr>
      </w:r>
      <w:r>
        <w:rPr>
          <w:lang w:val="hi_IN" w:bidi="hi_IN"/>
        </w:rPr>
        <w:t>यूहन्ना के श्रोताओं का अभिनय करने वाले लोगों से पूछें, "आप क्या सोच रहे हैं?" लोग इस तरह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यूहन्ना 3:19–24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यूहन्ना अपने श्रोताओं को </w:t>
      </w:r>
      <w:r>
        <w:rPr>
          <w:b/>
          <w:lang w:val="hi_IN" w:bidi="hi_IN"/>
        </w:rPr>
        <w:t>छोटे बच्चों</w:t>
      </w:r>
      <w:r>
        <w:rPr>
          <w:lang w:val="hi_IN" w:bidi="hi_IN"/>
        </w:rPr>
        <w:t xml:space="preserve"> या </w:t>
      </w:r>
      <w:r>
        <w:rPr>
          <w:b/>
          <w:lang w:val="hi_IN" w:bidi="hi_IN"/>
        </w:rPr>
        <w:t>प्रिय बच्चों</w:t>
      </w:r>
      <w:r>
        <w:rPr>
          <w:lang w:val="hi_IN" w:bidi="hi_IN"/>
        </w:rPr>
        <w:t xml:space="preserve"> के रूप में संबोधित करता है। उसी शब्द या वाक्यांश का उपयोग करें जिसका उपयोग आपने पिछले भागों में किया है।</w:t>
      </w:r>
    </w:p>
    <w:p>
      <w:pPr/>
      <w:r>
        <w:rPr>
          <w:lang w:val="hi_IN" w:bidi="hi_IN"/>
        </w:rPr>
      </w:r>
      <w:r>
        <w:rPr>
          <w:lang w:val="hi_IN" w:bidi="hi_IN"/>
        </w:rPr>
        <w:t xml:space="preserve">यूहन्ना अपने श्रोताओं को </w:t>
      </w:r>
      <w:r>
        <w:rPr>
          <w:b/>
          <w:lang w:val="hi_IN" w:bidi="hi_IN"/>
        </w:rPr>
        <w:t>प्रिय</w:t>
      </w:r>
      <w:r>
        <w:rPr>
          <w:lang w:val="hi_IN" w:bidi="hi_IN"/>
        </w:rPr>
        <w:t xml:space="preserve"> भी कहता है। इसका अर्थ है कि यूहन्ना उन लोगों से प्रेम करता है जिनको वह लिख रहा है। इसका अर्थ यह भी हो सकता है कि परमेश्वर लोगों से प्रेम करता है, या दोनों ही अर्थ हो सकते हैं। "प्रिय" के लिए उसी शब्द या वाक्यांश का उपयोग करें जिसका उपयोग आपने पिछले भागों में किया है।</w:t>
      </w:r>
    </w:p>
    <w:p>
      <w:pPr/>
      <w:r>
        <w:rPr>
          <w:lang w:val="hi_IN" w:bidi="hi_IN"/>
        </w:rPr>
      </w:r>
      <w:r>
        <w:rPr>
          <w:lang w:val="hi_IN" w:bidi="hi_IN"/>
        </w:rPr>
        <w:t>यूहन्ना कहता है, जब "हमारा मन हमें दोषी ठहराता है," तो हमें डरने की आवश्यकता नहीं है, क्योंकि परमेश्वर हमारे मन से बड़ा है। यूहन्ना की भाषा में, किसी व्यक्ति का मन वह स्थान है जहाँ उस व्यक्ति के विचार होते हैं। जब आपका मन आपको दोषी ठहराता है, तो इसका अर्थ है कि आप सोचते हैं कि आपने कुछ गलत किया है और आप इस योग्य हो कि परमेश्वर आपको दण्ड दें। आप दोष महसूस करते हैं। परमेश्वर हमारे मन से बड़ा है। इसका अर्थ है कि परमेश्वर जो सोचता है, वह हमारी सोच से अधिक महत्वपूर्ण है। परमेश्वर ही वह है जो यह तय करता है कि हम दोषी हैं या नहीं।</w:t>
      </w:r>
    </w:p>
    <w:p>
      <w:pPr/>
      <w:r>
        <w:rPr>
          <w:lang w:val="hi_IN" w:bidi="hi_IN"/>
        </w:rPr>
      </w:r>
      <w:r>
        <w:rPr>
          <w:lang w:val="hi_IN" w:bidi="hi_IN"/>
        </w:rPr>
        <w:t xml:space="preserve">यहाँ रुकें और चर्चा करें कि आप अपनी भाषा में कैसे कहेंगे कि </w:t>
      </w:r>
      <w:r>
        <w:rPr>
          <w:b/>
          <w:lang w:val="hi_IN" w:bidi="hi_IN"/>
        </w:rPr>
        <w:t>जब आपका मन आपको दोषी ठहराता है, तो परमेश्वर आपके मन से बड़ा है</w:t>
      </w:r>
      <w:r>
        <w:rPr>
          <w:lang w:val="hi_IN" w:bidi="hi_IN"/>
        </w:rPr>
        <w:t>। आप मुख्य शब्दावली में "मन" की परिभाषा सुन सकते हैं। इस ऑडियो को यहाँ रोकें।</w:t>
      </w:r>
    </w:p>
    <w:p>
      <w:pPr/>
      <w:r>
        <w:rPr>
          <w:lang w:val="hi_IN" w:bidi="hi_IN"/>
        </w:rPr>
      </w:r>
      <w:r>
        <w:rPr>
          <w:lang w:val="hi_IN" w:bidi="hi_IN"/>
        </w:rPr>
        <w:t>यूहन्ना कहता है कि यदि हमारा मन हमें दोषी नहीं ठहराता है, तो हम परमेश्वर के सामने भरोसा रख सकते हैं। यदि आपके पास आत्मविश्वास और साहस है तो आप परमेश्वर के पास आने से डरते नहीं हैं।</w:t>
      </w:r>
    </w:p>
    <w:p>
      <w:pPr/>
      <w:r>
        <w:rPr>
          <w:lang w:val="hi_IN" w:bidi="hi_IN"/>
        </w:rPr>
      </w:r>
      <w:r>
        <w:rPr>
          <w:lang w:val="hi_IN" w:bidi="hi_IN"/>
        </w:rPr>
        <w:t xml:space="preserve">यहाँ रुकें और चर्चा करें कि आप कैसे कह सकते हैं कि हम परमेश्वर के सामने </w:t>
      </w:r>
      <w:r>
        <w:rPr>
          <w:b/>
          <w:lang w:val="hi_IN" w:bidi="hi_IN"/>
        </w:rPr>
        <w:t>भरोसा</w:t>
      </w:r>
      <w:r>
        <w:rPr>
          <w:lang w:val="hi_IN" w:bidi="hi_IN"/>
        </w:rPr>
        <w:t xml:space="preserve"> रख सकते हैं। इस ऑडियो को यहाँ रोकें।</w:t>
      </w:r>
    </w:p>
    <w:p>
      <w:pPr/>
      <w:r>
        <w:rPr>
          <w:lang w:val="hi_IN" w:bidi="hi_IN"/>
        </w:rPr>
      </w:r>
      <w:r>
        <w:rPr>
          <w:lang w:val="hi_IN" w:bidi="hi_IN"/>
        </w:rPr>
        <w:t xml:space="preserve">यदि हम परमेश्वर की </w:t>
      </w:r>
      <w:r>
        <w:rPr>
          <w:b/>
          <w:lang w:val="hi_IN" w:bidi="hi_IN"/>
        </w:rPr>
        <w:t>आज्ञाओं</w:t>
      </w:r>
      <w:r>
        <w:rPr>
          <w:lang w:val="hi_IN" w:bidi="hi_IN"/>
        </w:rPr>
        <w:t xml:space="preserve"> का पालन करते हैं और वह करते हैं जो परमेश्वर को प्रसन्न करता है, तो परमेश्वर हमें वह देगा जो हम उससे माँगते हैं। "परमेश्वर की आज्ञा" का अर्थ है वे सभी अच्छे नियम या निर्देश जो परमेश्वर ने दिए हैं। आज्ञा के लिए उसी शब्द या वाक्यांश का उपयोग करें जिसका उपयोग आपने पिछले भागों में किया है। आज्ञा शब्द मुख्य शब्दावली में है।</w:t>
      </w:r>
    </w:p>
    <w:p>
      <w:pPr/>
      <w:r>
        <w:rPr>
          <w:lang w:val="hi_IN" w:bidi="hi_IN"/>
        </w:rPr>
      </w:r>
      <w:r>
        <w:rPr>
          <w:lang w:val="hi_IN" w:bidi="hi_IN"/>
        </w:rPr>
        <w:t xml:space="preserve">परमेश्वर की आज्ञा यह है कि हमें परमेश्वर के पुत्र, यीशु </w:t>
      </w:r>
      <w:r>
        <w:rPr>
          <w:b/>
          <w:lang w:val="hi_IN" w:bidi="hi_IN"/>
        </w:rPr>
        <w:t>मसीह</w:t>
      </w:r>
      <w:r>
        <w:rPr>
          <w:lang w:val="hi_IN" w:bidi="hi_IN"/>
        </w:rPr>
        <w:t xml:space="preserve"> के नाम पर विश्वास करना चाहिए। मसीह का अर्थ है वह विशेष राजा और उद्धारकर्ता जिसे परमेश्वर ने भेजने की प्रतिज्ञा की थी। जब यूहन्ना यीशु को मसीह कहता है, तो उसका अर्थ है कि यीशु परमेश्वर का पुत्र है। मसीह शब्द मुख्य शब्दावली में है। उसी शब्द का उपयोग करें जो आपने अन्य भागों में उपयोग किया है। </w:t>
      </w:r>
    </w:p>
    <w:p>
      <w:pPr/>
      <w:r>
        <w:rPr>
          <w:lang w:val="hi_IN" w:bidi="hi_IN"/>
        </w:rPr>
      </w:r>
      <w:r>
        <w:rPr>
          <w:lang w:val="hi_IN" w:bidi="hi_IN"/>
        </w:rPr>
        <w:t>किसी के नाम पर विश्वास करना उस व्यक्ति पर विश्वास करने के समान है। यदि आप किसी पर विश्वास करते हैं, तो आप मानते हैं कि वह व्यक्ति अपने बारे में जो कुछ कहता है वह सच है। फिर आप उस व्यक्ति पर भरोसा करते और जो वह आपसे करने को कहता है उसे करने के लिए आप तैयार रहते हो।</w:t>
      </w:r>
    </w:p>
    <w:p>
      <w:pPr/>
      <w:r>
        <w:rPr>
          <w:lang w:val="hi_IN" w:bidi="hi_IN"/>
        </w:rPr>
      </w:r>
      <w:r>
        <w:rPr>
          <w:lang w:val="hi_IN" w:bidi="hi_IN"/>
        </w:rPr>
        <w:t xml:space="preserve">यहाँ रुकें और चर्चा करें कि आप कैसे कहेंगे कि हमें परमेश्वर के पुत्र यीशु मसीह पर या परमेश्वर के पुत्र यीशु मसीह के नाम पर </w:t>
      </w:r>
      <w:r>
        <w:rPr>
          <w:b/>
          <w:lang w:val="hi_IN" w:bidi="hi_IN"/>
        </w:rPr>
        <w:t>विश्वास</w:t>
      </w:r>
      <w:r>
        <w:rPr>
          <w:lang w:val="hi_IN" w:bidi="hi_IN"/>
        </w:rPr>
        <w:t xml:space="preserve"> करना चाहिए। विश्वास के लिए उसी शब्द या वाक्यांश का उपयोग करें जिसका उपयोग आपने बाइबल की अन्य पुस्तकों में किया है। विश्वास शब्द मुख्य शब्दावली में है। इस ऑडियो को यहाँ रोकें।</w:t>
      </w:r>
    </w:p>
    <w:p>
      <w:pPr/>
      <w:r>
        <w:rPr>
          <w:lang w:val="hi_IN" w:bidi="hi_IN"/>
        </w:rPr>
      </w:r>
      <w:r>
        <w:rPr>
          <w:lang w:val="hi_IN" w:bidi="hi_IN"/>
        </w:rPr>
        <w:t xml:space="preserve">यदि हम परमेश्वर की आज्ञाओं का पालन करते हैं, तो हम परमेश्वर में </w:t>
      </w:r>
      <w:r>
        <w:rPr>
          <w:b/>
          <w:lang w:val="hi_IN" w:bidi="hi_IN"/>
        </w:rPr>
        <w:t>बने रहते</w:t>
      </w:r>
      <w:r>
        <w:rPr>
          <w:lang w:val="hi_IN" w:bidi="hi_IN"/>
        </w:rPr>
        <w:t xml:space="preserve"> हैं, और परमेश्वर हममें बना रहता है। यदि आप परमेश्वर में बने रहते हैं, तो इसका अर्थ है कि आप परमेश्वर के साथ अच्छा सम्बन्ध बनाए रखते हैं। आप परमेश्वर पर भरोसा करते हैं, और आप वही करते हैं जो परमेश्वर कहता है। "बने रहने" के लिए उसी शब्द या वाक्यांश का उपयोग करें जिसका उपयोग आपने पिछले भागों में किया है।</w:t>
      </w:r>
    </w:p>
    <w:p>
      <w:pPr/>
      <w:r>
        <w:rPr>
          <w:lang w:val="hi_IN" w:bidi="hi_IN"/>
        </w:rPr>
      </w:r>
      <w:r>
        <w:rPr>
          <w:lang w:val="hi_IN" w:bidi="hi_IN"/>
        </w:rPr>
        <w:t xml:space="preserve">हम जानते हैं कि परमेश्वर हममें बना रहता है क्योंकि परमेश्वर ने हमें आत्मा दिया था। आत्मा का अर्थ है पवित्र आत्मा। पवित्र आत्मा परमेश्वर का आत्मा है। </w:t>
      </w:r>
    </w:p>
    <w:p>
      <w:pPr/>
      <w:r>
        <w:rPr>
          <w:lang w:val="hi_IN" w:bidi="hi_IN"/>
        </w:rPr>
      </w:r>
      <w:r>
        <w:rPr>
          <w:lang w:val="hi_IN" w:bidi="hi_IN"/>
        </w:rPr>
        <w:t xml:space="preserve">यहाँ रुकें और चर्चा करें कि आप कैसे कहेंगे कि परमेश्वर ने हमें </w:t>
      </w:r>
      <w:r>
        <w:rPr>
          <w:b/>
          <w:lang w:val="hi_IN" w:bidi="hi_IN"/>
        </w:rPr>
        <w:t>आत्मा</w:t>
      </w:r>
      <w:r>
        <w:rPr>
          <w:lang w:val="hi_IN" w:bidi="hi_IN"/>
        </w:rPr>
        <w:t xml:space="preserve"> दिया था। आत्मा या पवित्र आत्मा के लिए उसी शब्द का उपयोग करें जिसका उपयोग आपने अन्य भागों में किया है। पवित्र आत्मा शब्द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यूहन्ना 4:1–6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यूहन्ना 4:1–6 को सुनें और अपने मन में रखें।</w:t>
      </w:r>
    </w:p>
    <w:p>
      <w:pPr/>
      <w:r>
        <w:rPr>
          <w:lang w:val="hi_IN" w:bidi="hi_IN"/>
        </w:rPr>
      </w:r>
      <w:r>
        <w:rPr>
          <w:lang w:val="hi_IN" w:bidi="hi_IN"/>
        </w:rPr>
        <w:t>यदि सम्भव हो, तो 1 यूहन्ना 4:1–6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यूहन्ना 4:1–6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यूहन्ना ने कहा था कि यदि हम अपने साथी विश्वासियों से प्रेम करते हैं, तो हम परमेश्वर के हैं। हमें परमेश्वर के पास आने से डरने की आवश्यकता नहीं है, भले ही हम दोषी महसूस करें। हम अपने बारे में क्या सोचते हैं, उससे कहीं ज़्यादा ज़रूरी यह है कि परमेश्वर हमारे बारे में क्या सोचता है। इसलिए, हम विश्वास के साथ परमेश्वर से प्रार्थना कर सकते हैं। यदि हम परमेश्वर की आज्ञाओं का पालन करते हैं, तो परमेश्वर हमें वह देगा जो हम माँगेंगे। परमेश्वर की आज्ञाएँ ये हैं कि हम परमेश्वर के पुत्र यीशु मसीह पर विश्वास करें, और हम एक-दूसरे से प्रेम करें। यदि हम ये काम करते हैं, तो हम परमेश्वर के साथ एक अच्छा सम्बन्ध बनाए रखेंगे। और हम जानते हैं कि हमारा परमेश्वर के साथ एक अच्छा सम्बन्ध है क्योंकि परमेश्वर ने हमें अपना पवित्र आत्मा दिया है। पवित्र आत्मा हमें बताता है कि हम परमेश्वर के हैं।</w:t>
      </w:r>
    </w:p>
    <w:p>
      <w:pPr/>
      <w:r>
        <w:rPr>
          <w:lang w:val="hi_IN" w:bidi="hi_IN"/>
        </w:rPr>
      </w:r>
      <w:r>
        <w:rPr>
          <w:lang w:val="hi_IN" w:bidi="hi_IN"/>
        </w:rPr>
        <w:t>अब, हम पहले ही जान चुके हैं कि सैम और सैली जैसे लोग, जो कलीसिया छोड़ चुके थे, आत्मिक अनुभवों में बहुत रुचि रखते थे। और सैम और सैली ने शायद कहा था कि परमेश्वर के आत्मा ने उन्हें कुछ संदेश दिए थे। ये संदेश शायद बहुत महत्वपूर्ण और आत्मिक लगते थे। लेकिन विश्वासियों को बहुत सावधान रहना था! विश्वासियों को किसी भी व्यक्ति पर विश्वास नहीं करना चाहिए जो कहता है कि उसके पास एक आत्मिक संदेश है। हर संदेश परमेश्वर के पवित्र आत्मा से नहीं आता है!</w:t>
      </w:r>
    </w:p>
    <w:p>
      <w:pPr/>
      <w:r>
        <w:rPr>
          <w:lang w:val="hi_IN" w:bidi="hi_IN"/>
        </w:rPr>
      </w:r>
      <w:r>
        <w:rPr>
          <w:lang w:val="hi_IN" w:bidi="hi_IN"/>
        </w:rPr>
        <w:t>यहाँ रुकें और चर्चा करें: क्या आप किसी ऐसे व्यक्ति की कहानी बता सकते हैं जिसने आपको एक ऐसी बात बताई जो अच्छी लगती है, परन्तु आपको निश्चित नहीं है कि वह सच थी या नहीं? हो सकता है कोई आपको कुछ बेचने की कोशिश कर रहा था या चाहता था कि आप किसी दूसरे व्यक्ति के बारे में कुछ विश्वास करें। आपने यह पता लगाने के लिए क्या किया कि इस व्यक्ति ने सच बोला या नहीं? इस ऑडियो को यहाँ रोकें।</w:t>
      </w:r>
    </w:p>
    <w:p>
      <w:pPr/>
      <w:r>
        <w:rPr>
          <w:lang w:val="hi_IN" w:bidi="hi_IN"/>
        </w:rPr>
      </w:r>
      <w:r>
        <w:rPr>
          <w:lang w:val="hi_IN" w:bidi="hi_IN"/>
        </w:rPr>
        <w:t>जैसे आपके पास यह जाँचने का तरीका है कि कोई व्यक्ति किसी बात के बारे में सच बोल रहा है या नहीं, वैसे ही यह जानने के भी तरीके हैं कि कोई संदेश परमेश्वर की ओर से है या किसी झूठे आत्मा की ओर से है।</w:t>
      </w:r>
    </w:p>
    <w:p>
      <w:pPr/>
      <w:r>
        <w:rPr>
          <w:lang w:val="hi_IN" w:bidi="hi_IN"/>
        </w:rPr>
      </w:r>
      <w:r>
        <w:rPr>
          <w:lang w:val="hi_IN" w:bidi="hi_IN"/>
        </w:rPr>
        <w:t>यूहन्ना अपने श्रोताओं को बताएगा कि वे कैसे जान सकते हैं कि कोई आत्मिक संदेश सच है या नहीं: यदि लोग कहते हैं कि उनके पास परमेश्वर का एक संदेश है, तो विश्वासियों को यह जाँचना चाहिए कि ये लोग यीशु के बारे में क्या विश्वास करते हैं।</w:t>
      </w:r>
    </w:p>
    <w:p>
      <w:pPr/>
      <w:r>
        <w:rPr>
          <w:lang w:val="hi_IN" w:bidi="hi_IN"/>
        </w:rPr>
      </w:r>
      <w:r>
        <w:rPr>
          <w:lang w:val="hi_IN" w:bidi="hi_IN"/>
        </w:rPr>
        <w:t>आइए, सैम और सैली के बारे में फिर से सोचें। याद रखें कि सैम और सैली असल में नहीं हैं, बल्कि हम सैम और सैली का उपयोग उन गलत बातों के उदाहरण के रूप में करते हैं जिनके बारे में यूहन्ना के समय के लोग सोच रहे होंगे।</w:t>
      </w:r>
    </w:p>
    <w:p>
      <w:pPr/>
      <w:r>
        <w:rPr>
          <w:lang w:val="hi_IN" w:bidi="hi_IN"/>
        </w:rPr>
      </w:r>
      <w:r>
        <w:rPr>
          <w:lang w:val="hi_IN" w:bidi="hi_IN"/>
        </w:rPr>
        <w:t>सैम और सैली परमेश्वर के पुत्र में एक आत्मिक प्राणी के रूप में रुचि रखते थे। सैम और सैली एक मनुष्य के रूप में परमेश्वर के पुत्र में ज्यादा दिलचस्पी नहीं रखते थे। सैम और सैली शायद यह विश्वास करते थे कि परमेश्वर का पुत्र, यीशु एक मनुष्य बनकर आया, परन्तु वे यह नहीं मानते थे कि यह महत्वपूर्ण है। सैम और सैली को यह नहीं लगता था कि परमेश्वर ने अपने पुत्र को हमारे लिए मरने के लिए भेजकर हमें बचाया है। सैम और सैली ने सोचा, "परमेश्वर ने हमें बचाया क्योंकि हम उसे जानते हैं, क्योंकि हम परमेश्वर के इस आत्मिक पुत्र को जानते हैं, और हमारे पास ये विशेष और आत्मिक अनुभव हैं।" सैम और सैली यह नहीं सोचते थे कि पाप परमेश्वर के लिए एक बड़ी समस्या है। सैम और सैली यह नहीं सोचते थे कि परमेश्वर के पुत्र को दुःख उठाना और मरना होगा, ताकि परमेश्वर हमारे पापों को क्षमा कर सके।</w:t>
      </w:r>
    </w:p>
    <w:p>
      <w:pPr/>
      <w:r>
        <w:rPr>
          <w:lang w:val="hi_IN" w:bidi="hi_IN"/>
        </w:rPr>
      </w:r>
      <w:r>
        <w:rPr>
          <w:lang w:val="hi_IN" w:bidi="hi_IN"/>
        </w:rPr>
        <w:t>जब भी सैम और सैली अन्य लोगों को सिखाते थे, तो वे परमेश्वर के पुत्र के बारे में केवल एक आत्मिक प्राणी के रूप में ही बात करते थे। सैम और सैली ने कभी यह नहीं कहा कि परमेश्वर के पुत्र ने लोगों के पापों के लिए दुःख उठाए और अपनी जान दी। यूहन्ना कहता है कि इन लोगों ने यह "अंगीकार" नहीं किया कि यीशु मसीह शरीर में होकर आया था। यदि आप किसी बात को अंगीकार करते हैं, तो आप खुले तौर पर कह रहे होते हैं कि आप उस बात को सच मानते हैं।</w:t>
      </w:r>
    </w:p>
    <w:p>
      <w:pPr/>
      <w:r>
        <w:rPr>
          <w:lang w:val="hi_IN" w:bidi="hi_IN"/>
        </w:rPr>
      </w:r>
      <w:r>
        <w:rPr>
          <w:lang w:val="hi_IN" w:bidi="hi_IN"/>
        </w:rPr>
        <w:t>जो लोग यह अंगीकार नहीं करते कि यीशु मसीह एक मनुष्य बनकर आया, दुःख उठाया और मारा गया, वे यीशु के बारे में गलत बातें सिखाते हैं। और यूहन्ना अपने श्रोताओं से कहता है कि यदि कोई कहता है कि उसके पास परमेश्वर का एक आत्मिक संदेश है, परन्तु वह यीशु के बारे में गलत बातें सिखा रहा है, तो वह झूठ बोल रहा है! इस व्यक्ति का संदेश परमेश्वर की ओर से नहीं आया था। इसके बजाय, इस व्यक्ति का संदेश मसीह-विरोधी, परमेश्वर के शत्रु से आता है!</w:t>
      </w:r>
    </w:p>
    <w:p>
      <w:pPr/>
      <w:r>
        <w:rPr>
          <w:lang w:val="hi_IN" w:bidi="hi_IN"/>
        </w:rPr>
      </w:r>
      <w:r>
        <w:rPr>
          <w:lang w:val="hi_IN" w:bidi="hi_IN"/>
        </w:rPr>
        <w:t>जो लोग यह नहीं कहते कि परमेश्वर का पुत्र, यीशु मसीह शरीर और लहू का वास्तविक मनुष्य बना, वे झूठे भविष्यद्वक्ता हैं। भविष्यद्वक्ता वह व्यक्ति होता है जो लोगों को परमेश्वर की ओर से संदेश देता है। लेकिन यूहन्ना कहता है कि कई झूठे भविष्यद्वक्ता हैं। ये लोग परमेश्वर की ओर से बोलने का दिखावा करते हैं, परन्तु वे झूठ बोल रहे हैं। इन लोगों के संदेश परमेश्वर से नहीं आते हैं, बल्कि मसीह-विरोधी, यीशु के शत्रु से आते हैं। ये झूठे भविष्यद्वक्ता वही लोग हैं जो नकली विश्वासी हैं, जैसे सैम और सैली।</w:t>
      </w:r>
    </w:p>
    <w:p>
      <w:pPr/>
      <w:r>
        <w:rPr>
          <w:lang w:val="hi_IN" w:bidi="hi_IN"/>
        </w:rPr>
      </w:r>
      <w:r>
        <w:rPr>
          <w:lang w:val="hi_IN" w:bidi="hi_IN"/>
        </w:rPr>
        <w:t>लेकिन यूहन्ना विश्वासियों को प्रोत्साहित करता है। विश्वासियों ने इन झूठे भविष्यद्वक्ताओं की बात नहीं सुनी है! विश्वासियों ने गलत शिक्षा पर विश्वास नहीं किया है।</w:t>
      </w:r>
    </w:p>
    <w:p>
      <w:pPr/>
      <w:r>
        <w:rPr>
          <w:lang w:val="hi_IN" w:bidi="hi_IN"/>
        </w:rPr>
      </w:r>
      <w:r>
        <w:rPr>
          <w:lang w:val="hi_IN" w:bidi="hi_IN"/>
        </w:rPr>
        <w:t>यूहन्ना कहता है कि विश्वासियों ने इन झूठे भविष्यद्वक्ताओं पर जय प्राप्त की है। इससे पहले, यूहन्ना ने कहा था कि "युवाओं" ने दुष्ट पर विजय प्राप्त की है। इन लोगों ने झूठी शिक्षा नहीं मानी थी, और उन्होंने कोई पाप नहीं किया था। झूठे भविष्यद्वक्ता, मसीह-विरोधी और झूठे विश्वासी सभी उन्हीं लोगों को दर्शाते हैं जो यीशु के बारे में झूठ बोलते हैं। ये सभी लोग पापी संसार और दुष्ट के हैं। विश्वासियों ने झूठे भविष्यद्वक्ताओं पर विजय प्राप्त की है क्योंकि विश्वासियों ने उन संदेशों पर विश्वास नहीं किया था जो इन झूठे भविष्यद्वक्ताओं ने उन्हें दिए थे।</w:t>
      </w:r>
    </w:p>
    <w:p>
      <w:pPr/>
      <w:r>
        <w:rPr>
          <w:lang w:val="hi_IN" w:bidi="hi_IN"/>
        </w:rPr>
      </w:r>
      <w:r>
        <w:rPr>
          <w:lang w:val="hi_IN" w:bidi="hi_IN"/>
        </w:rPr>
        <w:t>विश्वासी झूठे भविष्यद्वक्ताओं पर विजय क्यों प्राप्त कर सके, और वे सैम और सैली जैसे लोगों पर विश्वास क्यों नहीं कर पाए, इसका कारण यह है, क्योंकि विश्वासी परमेश्वर के हैं। और परमेश्वर ने विश्वासियों की सहायता की। परमेश्वर मसीह-विरोधी, या उस दुष्ट से, जो इस पापी संसार का अगुवा है, कहीं अधिक सामर्थी है!</w:t>
      </w:r>
    </w:p>
    <w:p>
      <w:pPr/>
      <w:r>
        <w:rPr>
          <w:lang w:val="hi_IN" w:bidi="hi_IN"/>
        </w:rPr>
      </w:r>
      <w:r>
        <w:rPr>
          <w:lang w:val="hi_IN" w:bidi="hi_IN"/>
        </w:rPr>
        <w:t>झूठे विश्वासी पापी संसार के हैं। वे ऐसी बातें कहते हैं जो पापी संसार के लोग सुनना पसंद करते हैं। यही कारण है कि जो लोग संसार के हैं, वे इन लोगों की बात सुनते हैं और उनकी बात पर विश्वास करते हैं।</w:t>
      </w:r>
    </w:p>
    <w:p>
      <w:pPr/>
      <w:r>
        <w:rPr>
          <w:lang w:val="hi_IN" w:bidi="hi_IN"/>
        </w:rPr>
      </w:r>
      <w:r>
        <w:rPr>
          <w:lang w:val="hi_IN" w:bidi="hi_IN"/>
        </w:rPr>
        <w:t>यहाँ रुकें और चर्चा करें: क्या आप अपने समुदाय की कुछ बातों के बारे में कोई ऐसी कहानी बता सकते हैं जिसे जो लोग परमेश्वर के नहीं हैं, सुनना पसंद करते हैं? इस ऑडियो को यहाँ रोकें।</w:t>
      </w:r>
    </w:p>
    <w:p>
      <w:pPr/>
      <w:r>
        <w:rPr>
          <w:lang w:val="hi_IN" w:bidi="hi_IN"/>
        </w:rPr>
      </w:r>
      <w:r>
        <w:rPr>
          <w:lang w:val="hi_IN" w:bidi="hi_IN"/>
        </w:rPr>
        <w:t>लेकिन यूहन्ना और अन्य विश्वासी परमेश्वर के हैं। जो लोग परमेश्वर को जानते हैं, वे यह पहचानते हैं कि यूहन्ना और अन्य विश्वासी जो कह रहे हैं वह सच है, और यह कि यह परमेश्वर की ओर से आता है। यूहन्ना शायद विशेष रूप से उस बात का उल्लेख करता है जो यूहन्ना और अन्य विश्वासी यीशु के बारे में कह रहे हैं। जो लोग परमेश्वर को जानते हैं, वे यूहन्ना की बात सुनेंगे। जो लोग परमेश्वर के नहीं हैं, वे यूहन्ना और अन्य विश्वासियों की बात नहीं सुनेंगे।</w:t>
      </w:r>
    </w:p>
    <w:p>
      <w:pPr/>
      <w:r>
        <w:rPr>
          <w:lang w:val="hi_IN" w:bidi="hi_IN"/>
        </w:rPr>
      </w:r>
      <w:r>
        <w:rPr>
          <w:lang w:val="hi_IN" w:bidi="hi_IN"/>
        </w:rPr>
        <w:t>और इसलिए यह एक और तरीका है जिससे हम जान सकते हैं कि कोई व्यक्ति जो संदेश देता है, वह पवित्र आत्मा की ओर से आता है, जो हमेशा सत्य बोलता है, या यह संदेश झूठी आत्मा की ओर से आता है। यदि लोग यूहन्ना की बात नहीं सुनते हैं और यह विश्वास नहीं करते कि यूहन्ना और अन्य विश्वासियों ने यीशु मसीह के बारे में जो बातें कही हैं, वे सच हैं, तो ये लोग जो भी संदेश देते हैं, वह झूठा होगा।</w:t>
      </w:r>
    </w:p>
    <w:p>
      <w:pPr/>
      <w:r>
        <w:rPr>
          <w:lang w:val="hi_IN" w:bidi="hi_IN"/>
        </w:rPr>
      </w:r>
      <w:r>
        <w:rPr>
          <w:lang w:val="hi_IN" w:bidi="hi_IN"/>
        </w:rPr>
        <w:t>और इसलिए, इस भाग में, यूहन्ना ने विश्वासियों को दो तरीके दिखाए जो उन्हें यह जानने में मदद करेंगे कि कोई व्यक्ति सही शिक्षा दे रहा है या नहीं। यदि शिक्षा देने वाले लोग यह भी नहीं कहते कि यीशु मसीह वास्तव में एक मनुष्य था, तो उनकी शिक्षा सच नहीं होगी। और यदि लोग ऐसी शिक्षा देते थे जो उस शिक्षा से अलग थी, जो यूहन्ना और अन्य विश्वासियों ने यीशु मसीह के बारे में दी थी, तो उनकी शिक्षा भी गलत थी।</w:t>
      </w:r>
    </w:p>
    <w:p>
      <w:pPr/>
      <w:r>
        <w:rPr>
          <w:lang w:val="hi_IN" w:bidi="hi_IN"/>
        </w:rPr>
      </w:r>
      <w:r>
        <w:rPr>
          <w:lang w:val="hi_IN" w:bidi="hi_IN"/>
        </w:rPr>
        <w:t>यहाँ रुकें और चर्चा करें: यूहन्ना अपने समय में गलत शिक्षाओं का उत्तर दे रहा है। हर बार, अलग-अलग गलत शिक्षाएँ हो सकती हैं। आपको क्या लगता है कि आपके समय में हो रही किसी गलत शिक्षा के बारे में युहन्ना क्या कह सकता है?</w:t>
      </w:r>
      <w:r>
        <w:rPr>
          <w:lang w:val="hi_IN" w:bidi="hi_IN"/>
        </w:rPr>
      </w:r>
    </w:p>
    <w:p>
      <w:pPr>
        <w:pStyle w:val="Heading3"/>
      </w:pPr>
      <w:r>
        <w:rPr>
          <w:lang w:val="hi_IN" w:bidi="hi_IN"/>
        </w:rPr>
        <w:t>घटनाओं को समझाना</w:t>
      </w:r>
    </w:p>
    <w:p>
      <w:pPr/>
      <w:r>
        <w:rPr>
          <w:lang w:val="hi_IN" w:bidi="hi_IN"/>
        </w:rPr>
      </w:r>
      <w:r>
        <w:rPr>
          <w:lang w:val="hi_IN" w:bidi="hi_IN"/>
        </w:rPr>
        <w:t>1 यूहन्ना 4:1–6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और अधिक धीरे-धीरे पढ़ेगा। समूह इस भाग के दृश्यों, पात्रों और परिवेश को परिभाषित करेगा। फिर समूह इस वचन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यूहन्ना विश्वासियों से कहता है कि उन्हें केवल किसी भी व्यक्ति पर विश्वास नहीं करना चाहिए जो दावा करता है कि उसके पास आत्मिक संदेश है। यूहन्ना बगीचे के उस भाग में है जहाँ वह हमें बताता है कि परमेश्वर की संतानें यीशु के बारे में सही बातों पर विश्वास करती हैं।</w:t>
      </w:r>
    </w:p>
    <w:p>
      <w:pPr/>
      <w:r>
        <w:rPr>
          <w:lang w:val="hi_IN" w:bidi="hi_IN"/>
        </w:rPr>
      </w:r>
      <w:r>
        <w:rPr>
          <w:b/>
          <w:lang w:val="hi_IN" w:bidi="hi_IN"/>
        </w:rPr>
        <w:t>दूसरे भाग में:</w:t>
      </w:r>
      <w:r>
        <w:rPr>
          <w:lang w:val="hi_IN" w:bidi="hi_IN"/>
        </w:rPr>
        <w:t xml:space="preserve"> यूहन्ना विश्वासियों को प्रोत्साहित करता है कि वे परमेश्वर के हैं। यूहन्ना बगीचे के उस भाग में है जहाँ यूहन्ना हमें बताता है कि परमेश्वर की संतानों ने दुष्ट संसार पर विजय प्राप्त कर ली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उपदेश देता है</w:t>
      </w:r>
    </w:p>
    <w:p>
      <w:pPr>
        <w:pStyle w:val="ListBullet"/>
        <w:spacing w:line="240" w:lineRule="auto"/>
        <w:ind w:left="720"/>
      </w:pPr>
      <w:r>
        <w:rPr>
          <w:lang w:val="hi_IN" w:bidi="hi_IN"/>
        </w:rPr>
      </w:r>
      <w:r>
        <w:rPr>
          <w:lang w:val="hi_IN" w:bidi="hi_IN"/>
        </w:rPr>
        <w:t>वे लोग जो यूहन्ना का उपदेश सुन रहे हैं</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अन्य आत्माएँ जो परमेश्वर से नहीं हैं</w:t>
      </w:r>
    </w:p>
    <w:p>
      <w:pPr>
        <w:pStyle w:val="ListBullet"/>
        <w:spacing w:line="240" w:lineRule="auto"/>
        <w:ind w:left="720"/>
      </w:pPr>
      <w:r>
        <w:rPr>
          <w:lang w:val="hi_IN" w:bidi="hi_IN"/>
        </w:rPr>
      </w:r>
      <w:r>
        <w:rPr>
          <w:lang w:val="hi_IN" w:bidi="hi_IN"/>
        </w:rPr>
        <w:t>झूठे भविष्यद्वक्ता</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मसीह-विरोधी की आत्मा</w:t>
      </w:r>
    </w:p>
    <w:p>
      <w:pPr>
        <w:pStyle w:val="ListBullet"/>
        <w:spacing w:line="240" w:lineRule="auto"/>
        <w:ind w:left="720"/>
      </w:pPr>
      <w:r>
        <w:rPr>
          <w:lang w:val="hi_IN" w:bidi="hi_IN"/>
        </w:rPr>
      </w:r>
      <w:r>
        <w:rPr>
          <w:lang w:val="hi_IN" w:bidi="hi_IN"/>
        </w:rPr>
        <w:t>वे लोग जो परमेश्वर के हैं</w:t>
      </w:r>
    </w:p>
    <w:p>
      <w:pPr>
        <w:pStyle w:val="ListBullet"/>
        <w:spacing w:line="240" w:lineRule="auto"/>
        <w:ind w:left="720"/>
      </w:pPr>
      <w:r>
        <w:rPr>
          <w:lang w:val="hi_IN" w:bidi="hi_IN"/>
        </w:rPr>
      </w:r>
      <w:r>
        <w:rPr>
          <w:lang w:val="hi_IN" w:bidi="hi_IN"/>
        </w:rPr>
        <w:t>वह व्यक्ति जो संसार में है, जो शैतान को दर्शाता है</w:t>
      </w:r>
    </w:p>
    <w:p>
      <w:pPr>
        <w:pStyle w:val="ListBullet"/>
        <w:spacing w:line="240" w:lineRule="auto"/>
        <w:ind w:left="720"/>
      </w:pPr>
      <w:r>
        <w:rPr>
          <w:lang w:val="hi_IN" w:bidi="hi_IN"/>
        </w:rPr>
      </w:r>
      <w:r>
        <w:rPr>
          <w:lang w:val="hi_IN" w:bidi="hi_IN"/>
        </w:rPr>
        <w:t>और वे लोग जो संसार के हैं, जो झूठे भविष्यद्वक्ताओं के समान हैं</w:t>
      </w:r>
    </w:p>
    <w:p>
      <w:pPr/>
      <w:r>
        <w:rPr>
          <w:lang w:val="hi_IN" w:bidi="hi_IN"/>
        </w:rPr>
      </w:r>
      <w:r>
        <w:rPr>
          <w:lang w:val="hi_IN" w:bidi="hi_IN"/>
        </w:rPr>
        <w:t>यूहन्ना ने पिछले भाग का समापन पवित्र आत्मा के बारे में बात करके किया। इस भाग में, यूहन्ना पवित्र आत्मा और झूठी आत्माओं के बारे में बात करेगा।</w:t>
      </w:r>
    </w:p>
    <w:p>
      <w:pPr/>
      <w:r>
        <w:rPr>
          <w:lang w:val="hi_IN" w:bidi="hi_IN"/>
        </w:rPr>
      </w:r>
      <w:r>
        <w:rPr>
          <w:lang w:val="hi_IN" w:bidi="hi_IN"/>
        </w:rPr>
        <w:t>इस भाग के पहले भाग में, यूहन्ना बगीचे के उस भाग में है जहाँ वह हमें बताता है कि परमेश्वर की संतान यीशु के बारे में सही बातों पर विश्वास करती है।</w:t>
      </w:r>
    </w:p>
    <w:p>
      <w:pPr/>
      <w:r>
        <w:rPr>
          <w:lang w:val="hi_IN" w:bidi="hi_IN"/>
        </w:rPr>
      </w:r>
      <w:r>
        <w:rPr>
          <w:b/>
          <w:lang w:val="hi_IN" w:bidi="hi_IN"/>
        </w:rPr>
        <w:t>यहाँ रुकें, और कृपया अपने समूह के सदस्यों में से एक से यूहन्ना की भूमिका निभाने के लिए कहें। यूहन्ना को अपने कमरे के उस हिस्से में खड़ा होने या बैठने दें जो बगीचे के इस भाग का प्रतिनिधित्व करता है। किसी वस्तु को बाद के लिए छोड़ दें ताकि आप देख सकें कि आप वहाँ पहले आ चुके हैं। इस ऑडियो को यहाँ रोकें।</w:t>
      </w:r>
    </w:p>
    <w:p>
      <w:pPr/>
      <w:r>
        <w:rPr>
          <w:lang w:val="hi_IN" w:bidi="hi_IN"/>
        </w:rPr>
      </w:r>
      <w:r>
        <w:rPr>
          <w:lang w:val="hi_IN" w:bidi="hi_IN"/>
        </w:rPr>
        <w:t>कई आत्माएँ हैं जो लोगों को संदेश दे सकती हैं। पवित्र आत्मा लोगों को परमेश्वर का संदेश दे सकता है, परन्तु ऐसी आत्माएँ भी हैं जो दुष्ट हैं। ये आत्माएँ उन लोगों को संदेश देती हैं जो झूठे हैं।</w:t>
      </w:r>
    </w:p>
    <w:p>
      <w:pPr/>
      <w:r>
        <w:rPr>
          <w:lang w:val="hi_IN" w:bidi="hi_IN"/>
        </w:rPr>
      </w:r>
      <w:r>
        <w:rPr>
          <w:lang w:val="hi_IN" w:bidi="hi_IN"/>
        </w:rPr>
        <w:t>यूहन्ना विश्वासियों से प्रेम से बात करता है। यूहन्ना विश्वासियों को "प्रिय" कहता है। यूहन्ना विश्वासियों को प्रोत्साहित करता है कि उन्हें हर उस व्यक्ति पर विश्वास नहीं करना चाहिए जो कहता है कि उसके पास पवित्र आत्मा का संदेश है। विश्वासियों को यह परखना चाहिए कि यह संदेश पवित्र आत्मा से आता है या झूठे आत्मा से आता है। यह बहुत महत्वपूर्ण है क्योंकि कई झूठे भविष्यद्वक्ता हैं, वे लोग जो परमेश्वर के संदेश देने का दिखावा करते हैं, परन्तु असल में वे ऐसा नहीं करते हैं।</w:t>
      </w:r>
    </w:p>
    <w:p>
      <w:pPr/>
      <w:r>
        <w:rPr>
          <w:lang w:val="hi_IN" w:bidi="hi_IN"/>
        </w:rPr>
      </w:r>
      <w:r>
        <w:rPr>
          <w:lang w:val="hi_IN" w:bidi="hi_IN"/>
        </w:rPr>
        <w:t>आत्माएँ स्वयं इस तरह नहीं बोलती हैं जिसे हम सुन सकें। आत्माएँ लोगों के माध्यम से बात करती हैं। यूहन्ना का अर्थ है कि विश्वासियों को उन लोगों पर विश्वास नहीं करना चाहिए जो उन आत्माओं के संदेश देते हैं जो परमेश्वर की ओर से नहीं आती हैं। या इसका अर्थ यह हो सकता है कि जो लोग संदेश देते हैं, वे झूठ बोल रहे हैं, जब वे कहते हैं कि संदेश परमेश्वर की ओर से हैं।</w:t>
      </w:r>
    </w:p>
    <w:p>
      <w:pPr/>
      <w:r>
        <w:rPr>
          <w:lang w:val="hi_IN" w:bidi="hi_IN"/>
        </w:rPr>
      </w:r>
      <w:r>
        <w:rPr>
          <w:lang w:val="hi_IN" w:bidi="hi_IN"/>
        </w:rPr>
        <w:t>यहाँ रुकें और चर्चा करें: आपकी भाषा में, आप कैसे कहेंगे कि लोगों को हर आत्मा पर विश्वास नहीं करना चाहिए? इस पर बहुत अधिक समय न लगाएँ। आपको इस पर बाद में चर्चा करने के और अधिक अवसर मिलेंगे। इस ऑडियो को यहाँ रोकें।</w:t>
      </w:r>
    </w:p>
    <w:p>
      <w:pPr/>
      <w:r>
        <w:rPr>
          <w:lang w:val="hi_IN" w:bidi="hi_IN"/>
        </w:rPr>
      </w:r>
      <w:r>
        <w:rPr>
          <w:lang w:val="hi_IN" w:bidi="hi_IN"/>
        </w:rPr>
        <w:t>केवल वही आत्मा जो यह अंगीकार करता है कि यीशु मसीह शरीर में आया था, वह परमेश्वर की ओर से संदेश दे सकता है। जो व्यक्ति यह अंगीकार करता है कि यीशु मसीह शरीर में होकर आया, वह विश्वास करता है और खुले तौर पर कहता है कि परमेश्वर का पुत्र, यीशु मसीह मनुष्य बना। शरीर हमारे भौतिक शरीर को दर्शाता है। यूहन्ना का अर्थ है कि यीशु मसीह को ठीक मनुष्य के समान ही एक भौतिक शरीर मिला। और इसलिए, परमेश्वर का पुत्र एक मनुष्य बना।</w:t>
      </w:r>
    </w:p>
    <w:p>
      <w:pPr/>
      <w:r>
        <w:rPr>
          <w:lang w:val="hi_IN" w:bidi="hi_IN"/>
        </w:rPr>
      </w:r>
      <w:r>
        <w:rPr>
          <w:lang w:val="hi_IN" w:bidi="hi_IN"/>
        </w:rPr>
        <w:t>यदि संदेश देने वाला व्यक्ति यह नहीं कहता कि यीशु मसीह एक वास्तविक मनुष्य था, तो इस व्यक्ति का संदेश झूठा है, और विश्वासियों को इस व्यक्ति की बात नहीं सुननी चाहिए।</w:t>
      </w:r>
    </w:p>
    <w:p>
      <w:pPr/>
      <w:r>
        <w:rPr>
          <w:lang w:val="hi_IN" w:bidi="hi_IN"/>
        </w:rPr>
      </w:r>
      <w:r>
        <w:rPr>
          <w:lang w:val="hi_IN" w:bidi="hi_IN"/>
        </w:rPr>
        <w:t>यहाँ रुकें और चर्चा करें: आपकी भाषा में, आप कैसे कह सकते हैं कि यीशु मसीह शरीर में आया था? आपको बाद में इस पर चर्चा करने के और अधिक अवसर मिलेंगे। इस ऑडियो को यहाँ रोकें।</w:t>
      </w:r>
    </w:p>
    <w:p>
      <w:pPr/>
      <w:r>
        <w:rPr>
          <w:lang w:val="hi_IN" w:bidi="hi_IN"/>
        </w:rPr>
      </w:r>
      <w:r>
        <w:rPr>
          <w:lang w:val="hi_IN" w:bidi="hi_IN"/>
        </w:rPr>
        <w:t>यूहन्ना एक ही बात को दो बार कहता है, एक बार सकारात्मक तरीके से और एक बार नकारात्मक तरीके से। हर आत्मा जो विश्वास करता है और खुले तौर पर कहता है कि यीशु मसीह एक वास्तविक मनुष्य बना, वह परमेश्वर की ओर से आता है। यह सकारात्मक तरीका है। हर आत्मा जो विश्वास नहीं करती और यह नहीं कहती है कि यीशु मसीह एक वास्तविक मनुष्य बना, वह परमेश्वर की ओर से नहीं है। यह वही बात कहने का नकारात्मक तरीका है। यूहन्ना अक्सर एक ही बात को दो बार अलग-अलग तरीकों से कहना पसंद करता है।</w:t>
      </w:r>
    </w:p>
    <w:p>
      <w:pPr/>
      <w:r>
        <w:rPr>
          <w:lang w:val="hi_IN" w:bidi="hi_IN"/>
        </w:rPr>
      </w:r>
      <w:r>
        <w:rPr>
          <w:lang w:val="hi_IN" w:bidi="hi_IN"/>
        </w:rPr>
        <w:t>जो व्यक्ति यह नहीं कहता कि यीशु मसीह एक वास्तविक मनुष्य था, वह हमें वे संदेश नहीं देता है जो पवित्र आत्मा की ओर से आते हैं। इस व्यक्ति के संदेश मसीह-विरोधी की आत्मा से आते हैं! आपको याद होगा कि मसीह-विरोधी यीशु मसीह के एक निश्चित शत्रु का नाम हो सकता है जो यीशु के संसार का न्याय करने के लिए लौटने से पहले अंत के निकट आएगा। यह कहने का अर्थ कि कोई सन्देश "मसीह-विरोधी की आत्मा" से आता है, यह है कि यह संदेश वैसा ही है जैसा मसीह-विरोधी लाएगा।</w:t>
      </w:r>
    </w:p>
    <w:p>
      <w:pPr/>
      <w:r>
        <w:rPr>
          <w:lang w:val="hi_IN" w:bidi="hi_IN"/>
        </w:rPr>
      </w:r>
      <w:r>
        <w:rPr>
          <w:lang w:val="hi_IN" w:bidi="hi_IN"/>
        </w:rPr>
        <w:t>विश्वासी जानते थे कि मसीह-विरोधी आएगा। यूहन्ना विश्वासियों से कहता है कि वही आत्मा जो मसीह-विरोधी को झूठी शिक्षाएँ सिखाने के लिए प्रेरित करेगी, वह वास्तव में आ गई है। इस मसीह-विरोधी की आत्मा पहले से ही व्यस्त है, इधर-उधर घूमती है और लोगों को यीशु के बारे में झूठ पर विश्वास कराने का प्रयास करती है। झूठे विश्वासी वे संदेश देते हैं जो मसीह-विरोधी की आत्मा से आते हैं।</w:t>
      </w:r>
    </w:p>
    <w:p>
      <w:pPr/>
      <w:r>
        <w:rPr>
          <w:lang w:val="hi_IN" w:bidi="hi_IN"/>
        </w:rPr>
      </w:r>
      <w:r>
        <w:rPr>
          <w:lang w:val="hi_IN" w:bidi="hi_IN"/>
        </w:rPr>
        <w:t>यहाँ रुकें और यह गतिविधि करें: यह अभिनय करें कि कोई प्रचार कर रहा है और साथ ही यह कह रहा है कि यीशु एक वास्तविक मनुष्य नहीं था। यह अभिनय करें कि जो लोग प्रचार सुन रहे हैं, वे उठते हैं और चले जाते हैं क्योंकि वे जान जाते हैं कि प्रचारक परमेश्वर का संदेश नहीं दे रहा है! इस ऑडियो को यहाँ रोकें।</w:t>
      </w:r>
    </w:p>
    <w:p>
      <w:pPr/>
      <w:r>
        <w:rPr>
          <w:lang w:val="hi_IN" w:bidi="hi_IN"/>
        </w:rPr>
      </w:r>
      <w:r>
        <w:rPr>
          <w:lang w:val="hi_IN" w:bidi="hi_IN"/>
        </w:rPr>
        <w:t>यहाँ रुकें। अब यूहन्ना बगीचे के उस भाग में जाता है जहाँ यूहन्ना कहता है कि परमेश्वर की संतानों ने दुष्ट संसार पर जय प्राप्त कर ली है। यूहन्ना का प्रतिनिधित्व करने वाले व्यक्ति से कहें कि वह बगीचे के इस भाग में आ जाएँ। बाद के लिए एक वस्तु वहीं छोड़ दीजिए। इस ऑडियो को यहाँ रोकें।</w:t>
      </w:r>
    </w:p>
    <w:p>
      <w:pPr/>
      <w:r>
        <w:rPr>
          <w:lang w:val="hi_IN" w:bidi="hi_IN"/>
        </w:rPr>
      </w:r>
      <w:r>
        <w:rPr>
          <w:lang w:val="hi_IN" w:bidi="hi_IN"/>
        </w:rPr>
        <w:t>विश्वासियों ने उस बात पर विश्वास नहीं किया है जो झूठे विश्वासियों ने उन्हें बताई थी! जिन लोगों ने विश्वासियों को धोखा देने की कोशिश की वे हार गए। विश्वासियों ने इन लोगों पर विजय प्राप्त की है! विश्वासियों ने झूठे विश्वासियों पर शारीरिक लड़ाई से नहीं, बल्कि उनकी बात न सुनकर विजय प्राप्त की। हो सकता है कि विश्वासी अभी भी संघर्ष कर रहे हो, और कुछ को पूरी तरह से यकीन न हो, परन्तु यूहन्ना को विश्वास है कि अंत में विश्वासी सही बात पर ही विश्वास करेंगे। इसलिए यूहन्ना विश्वासियों से कहता है कि वे पहले ही जीत चुके हैं।</w:t>
      </w:r>
    </w:p>
    <w:p>
      <w:pPr/>
      <w:r>
        <w:rPr>
          <w:lang w:val="hi_IN" w:bidi="hi_IN"/>
        </w:rPr>
      </w:r>
      <w:r>
        <w:rPr>
          <w:lang w:val="hi_IN" w:bidi="hi_IN"/>
        </w:rPr>
        <w:t xml:space="preserve">विश्वासी झूठे विश्वासियों पर जीत हासिल कर सकते थे क्योंकि विश्वासी परमेश्वर के हैं। यूहन्ना कहता है कि परमेश्वर विश्वासियों </w:t>
      </w:r>
      <w:r>
        <w:rPr>
          <w:b/>
          <w:lang w:val="hi_IN" w:bidi="hi_IN"/>
        </w:rPr>
        <w:t>में</w:t>
      </w:r>
      <w:r>
        <w:rPr>
          <w:lang w:val="hi_IN" w:bidi="hi_IN"/>
        </w:rPr>
        <w:t xml:space="preserve"> है। परमेश्वर की सामर्थ्य विश्वासियों के जीवन में काम करती है। पवित्र आत्मा विश्वासियों की सहायता करता है।</w:t>
      </w:r>
    </w:p>
    <w:p>
      <w:pPr/>
      <w:r>
        <w:rPr>
          <w:lang w:val="hi_IN" w:bidi="hi_IN"/>
        </w:rPr>
      </w:r>
      <w:r>
        <w:rPr>
          <w:lang w:val="hi_IN" w:bidi="hi_IN"/>
        </w:rPr>
        <w:t>यूहन्ना कहता है कि जो हममें है—परमेश्वर या पवित्र आत्मा—वह उससे कहीं ज़्यादा शक्तिशाली है जो संसार में है। जो संसार में है, वह दुष्ट शैतान है। यूहन्ना का यह अर्थ भी हो सकता है कि पवित्र आत्मा, मसीह-विरोधी की आत्मा से अधिक शक्तिशाली है। लेकिन मसीह-विरोधी दुष्ट का है, इसलिए दोनों ही तरह से अर्थ एक ही होगा। परमेश्वर शैतान से अधिक शक्तिशाली है, और परमेश्वर का आत्मा, मसीह-विरोधी की आत्मा से अधिक शक्तिशाली है।</w:t>
      </w:r>
    </w:p>
    <w:p>
      <w:pPr/>
      <w:r>
        <w:rPr>
          <w:lang w:val="hi_IN" w:bidi="hi_IN"/>
        </w:rPr>
      </w:r>
      <w:r>
        <w:rPr>
          <w:lang w:val="hi_IN" w:bidi="hi_IN"/>
        </w:rPr>
        <w:t>यहाँ रुकें और चर्चा करें: क्या आप किसी बहुत शक्तिशाली व्यक्ति और बहुत कमजोर व्यक्ति के बीच या बहुत बड़े पशु और बहुत छोटे पशु के बीच के युद्ध की कहानी बता सकते हैं? क्या हुआ था? इस ऑडियो को यहाँ रोकें।</w:t>
      </w:r>
    </w:p>
    <w:p>
      <w:pPr/>
      <w:r>
        <w:rPr>
          <w:lang w:val="hi_IN" w:bidi="hi_IN"/>
        </w:rPr>
      </w:r>
      <w:r>
        <w:rPr>
          <w:lang w:val="hi_IN" w:bidi="hi_IN"/>
        </w:rPr>
        <w:t>एक शक्तिशाली व्यक्ति या बड़ा पशु बहुत आसानी से किसी कमजोर या छोटे व्यक्ति या पशु पर विजय प्राप्त कर लेगा। परमेश्वर शैतान से बहुत बड़ा, अधिक शक्तिशाली और अधिक ताकतवर है! और इसलिए, विश्वासियों को डरने की आवश्यकता नहीं है।</w:t>
      </w:r>
    </w:p>
    <w:p>
      <w:pPr/>
      <w:r>
        <w:rPr>
          <w:lang w:val="hi_IN" w:bidi="hi_IN"/>
        </w:rPr>
      </w:r>
      <w:r>
        <w:rPr>
          <w:lang w:val="hi_IN" w:bidi="hi_IN"/>
        </w:rPr>
        <w:t>यहाँ रुकें और यह गतिविधि करें: यह अभिनय करें कि कुछ झूठे विश्वासी, विश्वासियों को धोखा देने की कोशिश कर रहे हैं। किसी ऐसे काम के बारे में सोचें जो आप यह दिखाने के लिए कर सकते हैं कि परमेश्वर विश्वासियों की सहायता कर रहा है। शायद तुम में से कोई विश्वासियों के पीछे अपने हाथ फैलाकर खड़ा हो सकता है। साथ ही, किसी ऐसे काम के बारे में सोचें जो यह दिखाए कि शैतान झूठे विश्वासियों की मदद कर रहा है। शायद कोई व्यक्ति शैतान होने का नाटक कर सकता है और झूठे विश्वासियों के पीछे खड़ा हो सकता है। ऐसा कोई तरीका सोचें जिससे आप यह दिखा सकते हैं कि परमेश्वर शैतान से बहुत अधिक शक्तिशाली और अधिक सामर्थी है। यह अभिनय करें कि झूठे विश्वासी, विश्वासियों को यीशु के बारे में झूठ पर विश्वास कराने का प्रयास कर रहे हैं। जब झूठे विश्वासी ऐसा करने का प्रयास कर रहे हैं, तो यह अभिनय करें कि परमेश्वर विश्वासियों की सहायता करता है। इसी कारण विश्वासी झूठे विश्वासियों की बात नहीं सुनते हैं, और वे झूठे विश्वासियों की बात पर विश्वास नहीं करते हैं। इस ऑडियो को यहाँ रोकें।</w:t>
      </w:r>
    </w:p>
    <w:p>
      <w:pPr/>
      <w:r>
        <w:rPr>
          <w:lang w:val="hi_IN" w:bidi="hi_IN"/>
        </w:rPr>
      </w:r>
      <w:r>
        <w:rPr>
          <w:lang w:val="hi_IN" w:bidi="hi_IN"/>
        </w:rPr>
        <w:t>फिर यूहन्ना झूठे विश्वासियों के बारे में बात करना जारी रखता है। झूठे विश्वासी संसार के हैं। यूहन्ना का अर्थ है कि झूठे विश्वासी पापी संसार के हैं, उस संसार के, जहाँ शैतान शासन करता है। और इसलिए झूठे विश्वासी जो कुछ भी कहते हैं वह शैतान से आता है। लेकिन यूहन्ना कहता है कि हम परमेश्वर की ओर से हैं। यूहन्ना अपने और अन्य विश्वासियों के बारे में बात कर रहा है जो सही बातें सिखा रहे हैं।</w:t>
      </w:r>
    </w:p>
    <w:p>
      <w:pPr/>
      <w:r>
        <w:rPr>
          <w:lang w:val="hi_IN" w:bidi="hi_IN"/>
        </w:rPr>
      </w:r>
      <w:r>
        <w:rPr>
          <w:lang w:val="hi_IN" w:bidi="hi_IN"/>
        </w:rPr>
        <w:t>फिर यूहन्ना एक और सकारात्मक-नकारात्मक जोड़ी का उपयोग करता है: जो लोग परमेश्वर को जानते हैं, वे यूहन्ना और अन्य विश्वासियों की बात सुनते हैं। जो लोग परमेश्वर के नहीं हैं, वे यूहन्ना और अन्य विश्वासियों की बात नहीं सुनते हैं।</w:t>
      </w:r>
    </w:p>
    <w:p>
      <w:pPr/>
      <w:r>
        <w:rPr>
          <w:lang w:val="hi_IN" w:bidi="hi_IN"/>
        </w:rPr>
      </w:r>
      <w:r>
        <w:rPr>
          <w:lang w:val="hi_IN" w:bidi="hi_IN"/>
        </w:rPr>
        <w:t xml:space="preserve">जो व्यक्ति परमेश्वर को </w:t>
      </w:r>
      <w:r>
        <w:rPr>
          <w:b/>
          <w:lang w:val="hi_IN" w:bidi="hi_IN"/>
        </w:rPr>
        <w:t>जानता है</w:t>
      </w:r>
      <w:r>
        <w:rPr>
          <w:lang w:val="hi_IN" w:bidi="hi_IN"/>
        </w:rPr>
        <w:t xml:space="preserve">, उसका परमेश्वर के साथ घनिष्ठ संबंध होता है। यह "परमेश्वर </w:t>
      </w:r>
      <w:r>
        <w:rPr>
          <w:b/>
          <w:lang w:val="hi_IN" w:bidi="hi_IN"/>
        </w:rPr>
        <w:t>में होने</w:t>
      </w:r>
      <w:r>
        <w:rPr>
          <w:lang w:val="hi_IN" w:bidi="hi_IN"/>
        </w:rPr>
        <w:t>" के समान ही है। हम फिर से देखते हैं कि यूहन्ना अक्सर एक ही बात को दो बार कहना पसंद करता है, परन्तु अलग-अलग शब्दों का उपयोग करते हुए।</w:t>
      </w:r>
    </w:p>
    <w:p>
      <w:pPr/>
      <w:r>
        <w:rPr>
          <w:lang w:val="hi_IN" w:bidi="hi_IN"/>
        </w:rPr>
      </w:r>
      <w:r>
        <w:rPr>
          <w:lang w:val="hi_IN" w:bidi="hi_IN"/>
        </w:rPr>
        <w:t>यूहन्ना इस भाग को यह कहकर समाप्त करता है कि इस तरह से हम जान सकते हैं कि कोई संदेश सच है या झूठ। यूहन्ना ने इस भाग में दो बातों का उल्लेख किया है, और यहाँ यूहन्ना इन दोनों बातों का उल्लेख करता है। यदि संदेश देने वाले लोग यीशु के बारे में सही बातों पर विश्वास नहीं करते हैं, तो हम जान जाते हैं कि उनका संदेश झूठा है। और यदि लोग ऐसी बातें सिखाते हैं जो यूहन्ना और अन्य विश्वासियों द्वारा सिखाई गई बातों से अलग हैं, तो हम इससे भी जान जाते हैं कि उनका संदेश झूठा है।</w:t>
      </w:r>
    </w:p>
    <w:p>
      <w:pPr/>
      <w:r>
        <w:rPr>
          <w:lang w:val="hi_IN" w:bidi="hi_IN"/>
        </w:rPr>
      </w:r>
      <w:r>
        <w:rPr>
          <w:lang w:val="hi_IN" w:bidi="hi_IN"/>
        </w:rPr>
        <w:t>अब पूरे भाग को कथापट, वस्तुओं, या अभिनय का उपयोग करके दृश्य रूप में प्रस्तुत कीजिए। क्योंकि हमने इस चरण में बहुत सी गतिविधियाँ की हैं, इसलिए शायद आप चाहें तो पहले इस भाग को एक बार फिर से सुन सकते हैं।</w:t>
      </w:r>
      <w:r>
        <w:rPr>
          <w:lang w:val="hi_IN" w:bidi="hi_IN"/>
        </w:rPr>
      </w:r>
    </w:p>
    <w:p>
      <w:pPr>
        <w:pStyle w:val="Heading3"/>
      </w:pPr>
      <w:r>
        <w:rPr>
          <w:lang w:val="hi_IN" w:bidi="hi_IN"/>
        </w:rPr>
        <w:t>पाठ को नाटकीय रूप देना</w:t>
      </w:r>
    </w:p>
    <w:p>
      <w:pPr/>
      <w:r>
        <w:rPr>
          <w:lang w:val="hi_IN" w:bidi="hi_IN"/>
        </w:rPr>
      </w:r>
      <w:r>
        <w:rPr>
          <w:lang w:val="hi_IN" w:bidi="hi_IN"/>
        </w:rPr>
        <w:t>1 यूहन्ना 4:1–6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उपदेश देता है</w:t>
      </w:r>
    </w:p>
    <w:p>
      <w:pPr>
        <w:pStyle w:val="ListBullet"/>
        <w:spacing w:line="240" w:lineRule="auto"/>
        <w:ind w:left="720"/>
      </w:pPr>
      <w:r>
        <w:rPr>
          <w:lang w:val="hi_IN" w:bidi="hi_IN"/>
        </w:rPr>
      </w:r>
      <w:r>
        <w:rPr>
          <w:lang w:val="hi_IN" w:bidi="hi_IN"/>
        </w:rPr>
        <w:t>वे लोग जो यूहन्ना का उपदेश सुन रहे हैं</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अन्य आत्माएँ जो परमेश्वर की ओर से नहीं हैं</w:t>
      </w:r>
    </w:p>
    <w:p>
      <w:pPr>
        <w:pStyle w:val="ListBullet"/>
        <w:spacing w:line="240" w:lineRule="auto"/>
        <w:ind w:left="720"/>
      </w:pPr>
      <w:r>
        <w:rPr>
          <w:lang w:val="hi_IN" w:bidi="hi_IN"/>
        </w:rPr>
      </w:r>
      <w:r>
        <w:rPr>
          <w:lang w:val="hi_IN" w:bidi="hi_IN"/>
        </w:rPr>
        <w:t>झूठे भविष्यद्वक्ता</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मसीह-विरोधी की आत्मा</w:t>
      </w:r>
    </w:p>
    <w:p>
      <w:pPr>
        <w:pStyle w:val="ListBullet"/>
        <w:spacing w:line="240" w:lineRule="auto"/>
        <w:ind w:left="720"/>
      </w:pPr>
      <w:r>
        <w:rPr>
          <w:lang w:val="hi_IN" w:bidi="hi_IN"/>
        </w:rPr>
      </w:r>
      <w:r>
        <w:rPr>
          <w:lang w:val="hi_IN" w:bidi="hi_IN"/>
        </w:rPr>
        <w:t>वे लोग जो परमेश्वर के हैं</w:t>
      </w:r>
    </w:p>
    <w:p>
      <w:pPr>
        <w:pStyle w:val="ListBullet"/>
        <w:spacing w:line="240" w:lineRule="auto"/>
        <w:ind w:left="720"/>
      </w:pPr>
      <w:r>
        <w:rPr>
          <w:lang w:val="hi_IN" w:bidi="hi_IN"/>
        </w:rPr>
      </w:r>
      <w:r>
        <w:rPr>
          <w:lang w:val="hi_IN" w:bidi="hi_IN"/>
        </w:rPr>
        <w:t>वह व्यक्ति जो संसार में है, जो शैतान को दर्शाता है</w:t>
      </w:r>
    </w:p>
    <w:p>
      <w:pPr>
        <w:pStyle w:val="ListBullet"/>
        <w:spacing w:line="240" w:lineRule="auto"/>
        <w:ind w:left="720"/>
      </w:pPr>
      <w:r>
        <w:rPr>
          <w:lang w:val="hi_IN" w:bidi="hi_IN"/>
        </w:rPr>
      </w:r>
      <w:r>
        <w:rPr>
          <w:lang w:val="hi_IN" w:bidi="hi_IN"/>
        </w:rPr>
        <w:t>और वे लोग जो संसार के हैं, जो झूठे भविष्यद्वक्ताओं के समान हैं</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यूहन्ना कुछ इस तरह से कहता है:</w:t>
      </w:r>
    </w:p>
    <w:p>
      <w:pPr/>
      <w:r>
        <w:rPr>
          <w:lang w:val="hi_IN" w:bidi="hi_IN"/>
        </w:rPr>
      </w:r>
      <w:r>
        <w:rPr>
          <w:lang w:val="hi_IN" w:bidi="hi_IN"/>
        </w:rPr>
        <w:t>"प्रिय दोस्तों, हर उस व्यक्ति पर विश्वास न करें जो कहता है कि उसके पास पवित्र आत्मा का एक संदेश है। आपको यह परखना चाहिए कि क्या यह संदेश वास्तव में परमेश्वर की ओर से आता है। बहुत से लोग हैं जो कहते हैं कि उनके पास परमेश्वर की ओर से संदेश हैं, और ये लोग इधर-उधर घूमते हैं और सभी को अपने संदेश बताते हैं। लेकिन इन संदेशों में से कई झूठे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यूहन्ना के श्रोताओं की भूमिका निभाने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यूहन्ना कुछ इस तरह से कहता है:</w:t>
      </w:r>
    </w:p>
    <w:p>
      <w:pPr/>
      <w:r>
        <w:rPr>
          <w:lang w:val="hi_IN" w:bidi="hi_IN"/>
        </w:rPr>
      </w:r>
      <w:r>
        <w:rPr>
          <w:lang w:val="hi_IN" w:bidi="hi_IN"/>
        </w:rPr>
        <w:t>"मैं आपको बताऊँगा कि आप कैसे जान सकते हैं कि कोई संदेश पवित्र आत्मा की ओर से आता है या नहीं। यदि कोई विश्वास करता है और खुले तौर पर कहता है कि यीशु मसीह मनुष्य बना, तो उसका संदेश परमेश्वर की ओर से है। लेकिन यदि कोई यह नहीं कहता कि यीशु मसीह मनुष्य बनकर आया, तो उसका संदेश परमेश्वर की ओर से नहीं है। उस व्यक्ति का संदेश पवित्र आत्मा से नहीं, बल्कि मसीह-विरोधी से आता है। आपने सुना है कि मसीह-विरोधी आएगा, और वास्तव में वह पहले से ही संसार में सक्रिय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यूहन्ना के श्रोताओं की भूमिका निभाने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यूहन्ना कुछ इस तरह से कहता है:</w:t>
      </w:r>
    </w:p>
    <w:p>
      <w:pPr/>
      <w:r>
        <w:rPr>
          <w:lang w:val="hi_IN" w:bidi="hi_IN"/>
        </w:rPr>
      </w:r>
      <w:r>
        <w:rPr>
          <w:lang w:val="hi_IN" w:bidi="hi_IN"/>
        </w:rPr>
        <w:t>"प्रिय बच्चों, आप परमेश्वर के हैं, और आपने उन लोगों पर विश्वास न करके विजय पाई है जो झूठे संदेश देते हैं। यह इसलिए संभव हुआ, क्योंकि परमेश्वर आप में है, और परमेश्वर उस दुष्ट से बहुत अधिक शक्तिशाली है, जो पापी संसार पर शासन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यूहन्ना की भूमिका निभाने वाले व्यक्ति से पूछें, "आप क्या सोच रहे हैं?" लोग इस तरह उत्तर दे सकते हैं:</w:t>
      </w:r>
    </w:p>
    <w:p>
      <w:pPr>
        <w:pStyle w:val="ListBullet"/>
        <w:spacing w:line="240" w:lineRule="auto"/>
        <w:ind w:left="720"/>
      </w:pPr>
      <w:r>
        <w:rPr>
          <w:lang w:val="hi_IN" w:bidi="hi_IN"/>
        </w:rPr>
      </w:r>
      <w:r>
        <w:rPr>
          <w:lang w:val="hi_IN" w:bidi="hi_IN"/>
        </w:rPr>
        <w:t>यूहन्ना के श्रोताओं की भूमिका निभाने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यूहन्ना कुछ इस तरह से कहता है:</w:t>
      </w:r>
    </w:p>
    <w:p>
      <w:pPr/>
      <w:r>
        <w:rPr>
          <w:lang w:val="hi_IN" w:bidi="hi_IN"/>
        </w:rPr>
      </w:r>
      <w:r>
        <w:rPr>
          <w:lang w:val="hi_IN" w:bidi="hi_IN"/>
        </w:rPr>
        <w:t>"जो लोग झूठे संदेश देते हैं, वे पापी संसार के हैं। और वे लोग जो कुछ भी कहते हैं, वह पापी संसार का है। यही कारण है कि संसार के लोग उन लोगों की बात सुनते हैं और उनकी बात पर विश्वास करते हैं। लेकिन हम परमेश्वर के हैं। जो लोग परमेश्वर को जानते हैं, वे हमारी बात सुनते हैं और हमारी बात पर विश्वास करते हैं। जो लोग परमेश्वर के नहीं हैं, वे हमारी नहीं सुनते हैं।</w:t>
      </w:r>
    </w:p>
    <w:p>
      <w:pPr/>
      <w:r>
        <w:rPr>
          <w:lang w:val="hi_IN" w:bidi="hi_IN"/>
        </w:rPr>
      </w:r>
      <w:r>
        <w:rPr>
          <w:lang w:val="hi_IN" w:bidi="hi_IN"/>
        </w:rPr>
        <w:t>"इसलिए, इन बातें से हम पहचान सकते हैं कि आत्मिक संदेश सच है या झूठ, और क्या यह संदेश वास्तव में पवित्र आत्मा की ओर से आता है या नकली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यूहन्ना की भूमिका निभाने वाले व्यक्ति से पूछें, "आप क्या सोच रहे हैं?" वह व्यक्ति इस तरह उत्तर दे सकता है:</w:t>
      </w:r>
    </w:p>
    <w:p>
      <w:pPr>
        <w:pStyle w:val="ListBullet"/>
        <w:spacing w:line="240" w:lineRule="auto"/>
        <w:ind w:left="720"/>
      </w:pPr>
      <w:r>
        <w:rPr>
          <w:lang w:val="hi_IN" w:bidi="hi_IN"/>
        </w:rPr>
      </w:r>
      <w:r>
        <w:rPr>
          <w:lang w:val="hi_IN" w:bidi="hi_IN"/>
        </w:rPr>
        <w:t>यूहन्ना के श्रोताओं की भूमिका निभाने वाले लोगों से पूछें, "आप क्या सोच रहे हैं?" लोग इस तरह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यूहन्ना 4:1–6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यूहन्ना अपने श्रोताओं को </w:t>
      </w:r>
      <w:r>
        <w:rPr>
          <w:b/>
          <w:lang w:val="hi_IN" w:bidi="hi_IN"/>
        </w:rPr>
        <w:t>प्रिय</w:t>
      </w:r>
      <w:r>
        <w:rPr>
          <w:lang w:val="hi_IN" w:bidi="hi_IN"/>
        </w:rPr>
        <w:t xml:space="preserve"> कहता है। इसका अर्थ है कि यूहन्ना उन लोगों से प्रेम करता है जिनको वह लिख रहा है। इसका अर्थ यह भी हो सकता है कि परमेश्वर लोगों से प्रेम करता है, या दोनों ही अर्थ हो सकते हैं। यूहन्ना का अर्थ है कि उसके श्रोता उसके प्रिय मित्र हैं। यूहन्ना अपने श्रोताओं से बहुत कोमलता से बात करता है। प्रिय के लिए उसी शब्द या वाक्यांश का उपयोग करें जिसका उपयोग आपने पिछले भागों में किया है।</w:t>
      </w:r>
    </w:p>
    <w:p>
      <w:pPr/>
      <w:r>
        <w:rPr>
          <w:lang w:val="hi_IN" w:bidi="hi_IN"/>
        </w:rPr>
      </w:r>
      <w:r>
        <w:rPr>
          <w:lang w:val="hi_IN" w:bidi="hi_IN"/>
        </w:rPr>
        <w:t>पिछले भाग के अंत में, यूहन्ना ने आत्मा का उल्लेख किया था। यूहन्ना का अर्थ पवित्र आत्मा से था।</w:t>
      </w:r>
    </w:p>
    <w:p>
      <w:pPr/>
      <w:r>
        <w:rPr>
          <w:lang w:val="hi_IN" w:bidi="hi_IN"/>
        </w:rPr>
      </w:r>
      <w:r>
        <w:rPr>
          <w:lang w:val="hi_IN" w:bidi="hi_IN"/>
        </w:rPr>
        <w:t>यूहन्ना लगभग कभी भी "पवित्र आत्मा" वाक्यांश का उपयोग नहीं करता है। इस भाग में, यूहन्ना पवित्र आत्मा को "परमेश्वर का आत्मा" कहता है।</w:t>
      </w:r>
    </w:p>
    <w:p>
      <w:pPr/>
      <w:r>
        <w:rPr>
          <w:lang w:val="hi_IN" w:bidi="hi_IN"/>
        </w:rPr>
      </w:r>
      <w:r>
        <w:rPr>
          <w:lang w:val="hi_IN" w:bidi="hi_IN"/>
        </w:rPr>
        <w:t xml:space="preserve">यहाँ रुकें और चर्चा करें कि आप </w:t>
      </w:r>
      <w:r>
        <w:rPr>
          <w:b/>
          <w:lang w:val="hi_IN" w:bidi="hi_IN"/>
        </w:rPr>
        <w:t>परमेश्वर का आत्मा</w:t>
      </w:r>
      <w:r>
        <w:rPr>
          <w:lang w:val="hi_IN" w:bidi="hi_IN"/>
        </w:rPr>
        <w:t xml:space="preserve"> कैसे कहेंगे। उसी शब्द या वाक्यांश का उपयोग करें जिसका उपयोग आपने पिछले भागों में किया है। "पवित्र आत्मा" शब्द मुख्य शब्दावली में है। इस ऑडियो को यहाँ रोकें।</w:t>
      </w:r>
    </w:p>
    <w:p>
      <w:pPr/>
      <w:r>
        <w:rPr>
          <w:lang w:val="hi_IN" w:bidi="hi_IN"/>
        </w:rPr>
      </w:r>
      <w:r>
        <w:rPr>
          <w:lang w:val="hi_IN" w:bidi="hi_IN"/>
        </w:rPr>
        <w:t>लोगों को हर आत्मा पर विश्वास नहीं करना चाहिए। इसका अर्थ है कि लोगों को हर उस व्यक्ति पर विश्वास नहीं करना चाहिए जो कहता है कि उसके पास पवित्र आत्मा का संदेश है। इस भाग में, यूहन्ना आत्मा शब्द का उपयोग या तो उन दुष्ट आत्माओं के लिए करता है जो लोगों से झूठ बोलने की कोशिश करती हैं, या फिर पवित्र आत्मा के लिए जो परमेश्वर की ओर से सच्चे संदेश देता है। इस मामले में, यूहन्ना कहता है कि लोगों को आत्मा के संदेश की जाँच करनी चाहिए ताकि वे जान सके कि यह पवित्र आत्मा की ओर से है या दुष्ट आत्मा की ओर से।</w:t>
      </w:r>
    </w:p>
    <w:p>
      <w:pPr/>
      <w:r>
        <w:rPr>
          <w:lang w:val="hi_IN" w:bidi="hi_IN"/>
        </w:rPr>
      </w:r>
      <w:r>
        <w:rPr>
          <w:lang w:val="hi_IN" w:bidi="hi_IN"/>
        </w:rPr>
        <w:t xml:space="preserve">यहाँ रुकें और चर्चा करें कि आप कैसे कहेंगे कि लोगों को हर </w:t>
      </w:r>
      <w:r>
        <w:rPr>
          <w:b/>
          <w:lang w:val="hi_IN" w:bidi="hi_IN"/>
        </w:rPr>
        <w:t>आत्मा</w:t>
      </w:r>
      <w:r>
        <w:rPr>
          <w:lang w:val="hi_IN" w:bidi="hi_IN"/>
        </w:rPr>
        <w:t xml:space="preserve"> पर विश्वास नहीं करना चाहिए। आपको आत्मा के लिए एक सामान्य शब्द का उपयोग करना चाहिए क्योंकि विश्वासी अभी तक नहीं जानते कि ये आत्माएँ परमेश्वर की ओर से पवित्र आत्मा हैं या ये दुष्ट आत्माएँ हैं जो लोगों को धोखा देने का प्रयास करती हैं। इस ऑडियो को यहाँ रोकें।</w:t>
      </w:r>
    </w:p>
    <w:p>
      <w:pPr/>
      <w:r>
        <w:rPr>
          <w:lang w:val="hi_IN" w:bidi="hi_IN"/>
        </w:rPr>
      </w:r>
      <w:r>
        <w:rPr>
          <w:lang w:val="hi_IN" w:bidi="hi_IN"/>
        </w:rPr>
        <w:t>यूहन्ना कहता है कि कई झूठे भविष्यद्वक्ता संसार में निकल गए हैं। भविष्यद्वक्ता वह होता है जो परमेश्वर की ओर से लोगों को सन्देश देता है। झूठा भविष्यद्वक्ता वह व्यक्ति होता है जो परमेश्वर की ओर से संदेश देने का दिखावा करता है, परन्तु ये संदेश झूठे हैं।</w:t>
      </w:r>
    </w:p>
    <w:p>
      <w:pPr/>
      <w:r>
        <w:rPr>
          <w:lang w:val="hi_IN" w:bidi="hi_IN"/>
        </w:rPr>
      </w:r>
      <w:r>
        <w:rPr>
          <w:lang w:val="hi_IN" w:bidi="hi_IN"/>
        </w:rPr>
        <w:t>यहाँ रुकें और चर्चा करें कि आप "</w:t>
      </w:r>
      <w:r>
        <w:rPr>
          <w:b/>
          <w:lang w:val="hi_IN" w:bidi="hi_IN"/>
        </w:rPr>
        <w:t>झूठे भविष्यद्वक्ताओं</w:t>
      </w:r>
      <w:r>
        <w:rPr>
          <w:lang w:val="hi_IN" w:bidi="hi_IN"/>
        </w:rPr>
        <w:t>" का अनुवाद कैसे करेंगे। भविष्यद्वक्ता शब्द मुख्य शब्दावली में है। उसी शब्द का उपयोग करें जो आपने अन्य भागों में उपयोग किया है। इस ऑडियो को यहाँ रोकें।</w:t>
      </w:r>
    </w:p>
    <w:p>
      <w:pPr/>
      <w:r>
        <w:rPr>
          <w:lang w:val="hi_IN" w:bidi="hi_IN"/>
        </w:rPr>
      </w:r>
      <w:r>
        <w:rPr>
          <w:lang w:val="hi_IN" w:bidi="hi_IN"/>
        </w:rPr>
        <w:t>यूहन्ना कहता है कि कई झूठे भविष्यद्वक्ता संसार में निकल गए हैं। इस बार, जब यूहन्ना संसार के बारे में बात करता है, तो यूहन्ना का अर्थ केवल हमारे आसपास के सामान्य संसार से है। यूहन्ना का अर्थ विशेष रूप से पापी संसार से नहीं है। यूहन्ना का अर्थ है कि झूठे भविष्यद्वक्ता जगह-जगह जाकर बहुत से लोगों के साथ अपने झूठे संदेश साझा करते हैं।</w:t>
      </w:r>
    </w:p>
    <w:p>
      <w:pPr/>
      <w:r>
        <w:rPr>
          <w:lang w:val="hi_IN" w:bidi="hi_IN"/>
        </w:rPr>
      </w:r>
      <w:r>
        <w:rPr>
          <w:lang w:val="hi_IN" w:bidi="hi_IN"/>
        </w:rPr>
        <w:t xml:space="preserve">यहाँ रुकें और चर्चा करें कि आप कैसे कहेंगे कि कई झूठे भविष्यद्वक्ता </w:t>
      </w:r>
      <w:r>
        <w:rPr>
          <w:b/>
          <w:lang w:val="hi_IN" w:bidi="hi_IN"/>
        </w:rPr>
        <w:t>संसार</w:t>
      </w:r>
      <w:r>
        <w:rPr>
          <w:lang w:val="hi_IN" w:bidi="hi_IN"/>
        </w:rPr>
        <w:t xml:space="preserve"> में निकल गए हैं। इस ऑडियो को यहाँ रोकें।</w:t>
      </w:r>
    </w:p>
    <w:p>
      <w:pPr/>
      <w:r>
        <w:rPr>
          <w:lang w:val="hi_IN" w:bidi="hi_IN"/>
        </w:rPr>
      </w:r>
      <w:r>
        <w:rPr>
          <w:lang w:val="hi_IN" w:bidi="hi_IN"/>
        </w:rPr>
        <w:t xml:space="preserve">यीशु मसीह शरीर में होकर आया है। </w:t>
      </w:r>
      <w:r>
        <w:rPr>
          <w:b/>
          <w:lang w:val="hi_IN" w:bidi="hi_IN"/>
        </w:rPr>
        <w:t>मसीह</w:t>
      </w:r>
      <w:r>
        <w:rPr>
          <w:lang w:val="hi_IN" w:bidi="hi_IN"/>
        </w:rPr>
        <w:t xml:space="preserve"> का अर्थ है वह विशेष राजा और उद्धारकर्ता जिसे परमेश्वर ने भेजने की प्रतिज्ञा की थी। जब यूहन्ना यीशु को मसीह कहता है, तो यूहन्ना का विशेष रूप से यह कहने का अर्थ है कि यीशु परमेश्वर का पुत्र है। मसीह शब्द मुख्य शब्दावली में है। उसी शब्द का उपयोग करें जो आपने अन्य भागों में उपयोग किया है। </w:t>
      </w:r>
    </w:p>
    <w:p>
      <w:pPr/>
      <w:r>
        <w:rPr>
          <w:lang w:val="hi_IN" w:bidi="hi_IN"/>
        </w:rPr>
      </w:r>
      <w:r>
        <w:rPr>
          <w:lang w:val="hi_IN" w:bidi="hi_IN"/>
        </w:rPr>
        <w:t>यीशु मसीह के “शरीर” में आने का अर्थ है कि यीशु एक मनुष्य के रूप में पैदा हुआ था, जिसके पास हमारे जैसा शरीर था, जिसमें वास्तविक हड्डियाँ, माँसपेशियों और खून था! यीशु हमेशा परमेश्वर के पुत्र के रूप में अस्तित्व में था, परन्तु वह एक कुँवारी मरियम के गर्भ में मनुष्य बन गया।</w:t>
      </w:r>
    </w:p>
    <w:p>
      <w:pPr/>
      <w:r>
        <w:rPr>
          <w:lang w:val="hi_IN" w:bidi="hi_IN"/>
        </w:rPr>
      </w:r>
      <w:r>
        <w:rPr>
          <w:lang w:val="hi_IN" w:bidi="hi_IN"/>
        </w:rPr>
        <w:t xml:space="preserve">यहाँ रुकें और चर्चा करें कि आप कैसे कहेंगे कि यीशु मसीह </w:t>
      </w:r>
      <w:r>
        <w:rPr>
          <w:b/>
          <w:lang w:val="hi_IN" w:bidi="hi_IN"/>
        </w:rPr>
        <w:t>शरीर</w:t>
      </w:r>
      <w:r>
        <w:rPr>
          <w:lang w:val="hi_IN" w:bidi="hi_IN"/>
        </w:rPr>
        <w:t xml:space="preserve"> में होकर आया है। शरीर मुख्य शब्दावली में है। इस ऑडियो को यहाँ रोकें।</w:t>
      </w:r>
    </w:p>
    <w:p>
      <w:pPr/>
      <w:r>
        <w:rPr>
          <w:lang w:val="hi_IN" w:bidi="hi_IN"/>
        </w:rPr>
      </w:r>
      <w:r>
        <w:rPr>
          <w:lang w:val="hi_IN" w:bidi="hi_IN"/>
        </w:rPr>
        <w:t xml:space="preserve">वह आत्मा जो </w:t>
      </w:r>
      <w:r>
        <w:rPr>
          <w:b/>
          <w:lang w:val="hi_IN" w:bidi="hi_IN"/>
        </w:rPr>
        <w:t>अंगीकार</w:t>
      </w:r>
      <w:r>
        <w:rPr>
          <w:lang w:val="hi_IN" w:bidi="hi_IN"/>
        </w:rPr>
        <w:t xml:space="preserve"> करता है कि यीशु मसीह शरीर में होकर आया है, वह परमेश्वर की ओर से है। इसका अर्थ है कि यदि कोई व्यक्ति यह अंगीकार करता है कि यीशु मसीह ने मनुष्य के रूप में जन्म लिया था, तो उसका संदेश पवित्र आत्मा की ओर से है। यदि आप किसी बात को अंगीकार करते हैं, तो आप खुले तौर पर कह रहे हैं कि आप किसी बात को सच मानते हैं। अंगीकार करने के लिए उसी शब्द का उपयोग करें जिसका उपयोग आपने पिछले भागों में किया है।</w:t>
      </w:r>
    </w:p>
    <w:p>
      <w:pPr/>
      <w:r>
        <w:rPr>
          <w:lang w:val="hi_IN" w:bidi="hi_IN"/>
        </w:rPr>
      </w:r>
      <w:r>
        <w:rPr>
          <w:lang w:val="hi_IN" w:bidi="hi_IN"/>
        </w:rPr>
        <w:t>यहाँ रुकें और चर्चा करें कि आप इस बारे में कैसे बात करेंगे कि जो आत्मा यह अंगीकार करता है कि यीशु मसीह शरीर में होकर आया है, परमेश्वर की ओर से है। इस ऑडियो को यहाँ रोकें।</w:t>
      </w:r>
    </w:p>
    <w:p>
      <w:pPr/>
      <w:r>
        <w:rPr>
          <w:lang w:val="hi_IN" w:bidi="hi_IN"/>
        </w:rPr>
      </w:r>
      <w:r>
        <w:rPr>
          <w:lang w:val="hi_IN" w:bidi="hi_IN"/>
        </w:rPr>
        <w:t xml:space="preserve">यदि कोई यह अंगीकार नहीं करता कि यीशु मसीह एक मनुष्य के रूप में आया है, तो उस व्यक्ति के संदेश परमेश्वर के पवित्र आत्मा से नहीं, बल्कि </w:t>
      </w:r>
      <w:r>
        <w:rPr>
          <w:b/>
          <w:lang w:val="hi_IN" w:bidi="hi_IN"/>
        </w:rPr>
        <w:t>मसीह-विरोधी</w:t>
      </w:r>
      <w:r>
        <w:rPr>
          <w:lang w:val="hi_IN" w:bidi="hi_IN"/>
        </w:rPr>
        <w:t xml:space="preserve"> की आत्मा से आते हैं। मसीह-विरोधी यीशु का शत्रु है। मसीह-विरोधी के लिए उसी शब्द या वाक्यांश का उपयोग करें जिसका उपयोग आपने पिछले भागों में किया है।</w:t>
      </w:r>
    </w:p>
    <w:p>
      <w:pPr/>
      <w:r>
        <w:rPr>
          <w:lang w:val="hi_IN" w:bidi="hi_IN"/>
        </w:rPr>
      </w:r>
      <w:r>
        <w:rPr>
          <w:lang w:val="hi_IN" w:bidi="hi_IN"/>
        </w:rPr>
        <w:t xml:space="preserve">मसीह-विरोधी पहले से ही </w:t>
      </w:r>
      <w:r>
        <w:rPr>
          <w:b/>
          <w:lang w:val="hi_IN" w:bidi="hi_IN"/>
        </w:rPr>
        <w:t>संसार</w:t>
      </w:r>
      <w:r>
        <w:rPr>
          <w:lang w:val="hi_IN" w:bidi="hi_IN"/>
        </w:rPr>
        <w:t xml:space="preserve"> में है। यहाँ, यूहन्ना का अर्थ फिर से केवल हमारे आसपास के सामान्य संसार से है।</w:t>
      </w:r>
    </w:p>
    <w:p>
      <w:pPr/>
      <w:r>
        <w:rPr>
          <w:lang w:val="hi_IN" w:bidi="hi_IN"/>
        </w:rPr>
      </w:r>
      <w:r>
        <w:rPr>
          <w:lang w:val="hi_IN" w:bidi="hi_IN"/>
        </w:rPr>
        <w:t>यूहन्ना अपने श्रोताओं को "</w:t>
      </w:r>
      <w:r>
        <w:rPr>
          <w:b/>
          <w:lang w:val="hi_IN" w:bidi="hi_IN"/>
        </w:rPr>
        <w:t>छोटे बच्चों</w:t>
      </w:r>
      <w:r>
        <w:rPr>
          <w:lang w:val="hi_IN" w:bidi="hi_IN"/>
        </w:rPr>
        <w:t>" या प्रिय बच्चों के रूप में संबोधित करता है। उसी शब्द या वाक्यांश का उपयोग करें जिसका उपयोग आपने पिछले भागों में किया है।</w:t>
      </w:r>
    </w:p>
    <w:p>
      <w:pPr/>
      <w:r>
        <w:rPr>
          <w:lang w:val="hi_IN" w:bidi="hi_IN"/>
        </w:rPr>
      </w:r>
      <w:r>
        <w:rPr>
          <w:lang w:val="hi_IN" w:bidi="hi_IN"/>
        </w:rPr>
        <w:t xml:space="preserve">विश्वासी परमेश्वर के हैं और उन्होंने उन लोगों पर </w:t>
      </w:r>
      <w:r>
        <w:rPr>
          <w:b/>
          <w:lang w:val="hi_IN" w:bidi="hi_IN"/>
        </w:rPr>
        <w:t>विजय प्राप्त की</w:t>
      </w:r>
      <w:r>
        <w:rPr>
          <w:lang w:val="hi_IN" w:bidi="hi_IN"/>
        </w:rPr>
        <w:t xml:space="preserve"> है जिन्होंने मसीह-विरोधी के संदेश दिए थे। यदि आप किसी पर विजय प्राप्त करते हैं, तो इसका अर्थ है कि आपने किसी के साथ युद्ध लड़ा और जीत लिया। अन्य लोग हार चुके हैं और अब आपको नुकसान नहीं पहुँचा सकते हैं। यूहन्ना का अर्थ यह नहीं है कि विश्वासियों की इन लोगों के साथ शारीरिक लड़ाई हुई थी। विश्वासियों ने उन लोगों पर विश्वास न करके विजय प्राप्त की है जो झूठे संदेश देते थे।</w:t>
      </w:r>
    </w:p>
    <w:p>
      <w:pPr/>
      <w:r>
        <w:rPr>
          <w:lang w:val="hi_IN" w:bidi="hi_IN"/>
        </w:rPr>
      </w:r>
      <w:r>
        <w:rPr>
          <w:lang w:val="hi_IN" w:bidi="hi_IN"/>
        </w:rPr>
        <w:t>यहाँ रुकें और चर्चा करें कि आप अपनी भाषा में कैसे कह सकते हैं कि विश्वासियों ने उन लोगों पर विजय प्राप्त की है, जिन्होंने झूठे संदेश दिए थे। इस ऑडियो को यहाँ रोकें।</w:t>
      </w:r>
    </w:p>
    <w:p>
      <w:pPr/>
      <w:r>
        <w:rPr>
          <w:lang w:val="hi_IN" w:bidi="hi_IN"/>
        </w:rPr>
      </w:r>
      <w:r>
        <w:rPr>
          <w:lang w:val="hi_IN" w:bidi="hi_IN"/>
        </w:rPr>
        <w:t>जो विश्वासियों में है, वह उससे कहीं अधिक बड़ा या शक्तिशाली और अधिक सामर्थी है, जो संसार में है। इस बार, जब यूहन्ना संसार के बारे में बात करता है, तो यूहन्ना का अर्थ है पापी संसार, वह संसार जहाँ शैतान के पास अभी भी अधिकार है। जो विश्वासियों में है, वह परमेश्वर या पवित्र आत्मा को दर्शाता है। जो संसार में है, उसका अर्थ शैतान हो सकता है, या इसका अर्थ मसीह-विरोधी हो सकता है।</w:t>
      </w:r>
    </w:p>
    <w:p>
      <w:pPr/>
      <w:r>
        <w:rPr>
          <w:lang w:val="hi_IN" w:bidi="hi_IN"/>
        </w:rPr>
      </w:r>
      <w:r>
        <w:rPr>
          <w:lang w:val="hi_IN" w:bidi="hi_IN"/>
        </w:rPr>
        <w:t>यहाँ रुकें और चर्चा करें कि आप कैसे कहेंगे कि जो आप में है, वह जो संसार में है उससे बड़ा है। इस ऑडियो को यहाँ रोकें।</w:t>
      </w:r>
    </w:p>
    <w:p>
      <w:pPr/>
      <w:r>
        <w:rPr>
          <w:lang w:val="hi_IN" w:bidi="hi_IN"/>
        </w:rPr>
      </w:r>
      <w:r>
        <w:rPr>
          <w:lang w:val="hi_IN" w:bidi="hi_IN"/>
        </w:rPr>
        <w:t xml:space="preserve">जो लोग झूठे संदेश देते हैं, वे </w:t>
      </w:r>
      <w:r>
        <w:rPr>
          <w:b/>
          <w:lang w:val="hi_IN" w:bidi="hi_IN"/>
        </w:rPr>
        <w:t>संसार</w:t>
      </w:r>
      <w:r>
        <w:rPr>
          <w:lang w:val="hi_IN" w:bidi="hi_IN"/>
        </w:rPr>
        <w:t xml:space="preserve"> के हैं। यहाँ "संसार" शब्द का फिर से अर्थ है पापी संसार।</w:t>
      </w:r>
    </w:p>
    <w:p>
      <w:pPr/>
      <w:r>
        <w:rPr>
          <w:lang w:val="hi_IN" w:bidi="hi_IN"/>
        </w:rPr>
      </w:r>
      <w:r>
        <w:rPr>
          <w:lang w:val="hi_IN" w:bidi="hi_IN"/>
        </w:rPr>
        <w:t>इस भाग में, यूहन्ना लोगों को सिखाता है कि वे "सत्य के आत्मा" और "त्रुटि" या झूठ के आत्मा को कैसे जान सकते हैं। इसका अर्थ है कि लोग जान सकते हैं कि कोई संदेश वास्तव में पवित्र आत्मा की ओर से आता है या नहीं, जो "सत्य का आत्मा" ही है। यदि कोई संदेश पवित्र आत्मा से नहीं आता है, तो यह एक दुष्ट आत्मा से आता है जो लोगों को धोखा देने के लिए झूठा संदेश देती है।</w:t>
      </w:r>
    </w:p>
    <w:p>
      <w:pPr/>
      <w:r>
        <w:rPr>
          <w:lang w:val="hi_IN" w:bidi="hi_IN"/>
        </w:rPr>
      </w:r>
      <w:r>
        <w:rPr>
          <w:lang w:val="hi_IN" w:bidi="hi_IN"/>
        </w:rPr>
        <w:t xml:space="preserve">यहाँ रुकें और चर्चा करें कि आप अपनी भाषा में कैसे कह सकते हैं कि लोग </w:t>
      </w:r>
      <w:r>
        <w:rPr>
          <w:b/>
          <w:lang w:val="hi_IN" w:bidi="hi_IN"/>
        </w:rPr>
        <w:t>सत्य का आत्मा</w:t>
      </w:r>
      <w:r>
        <w:rPr>
          <w:lang w:val="hi_IN" w:bidi="hi_IN"/>
        </w:rPr>
        <w:t xml:space="preserve"> और </w:t>
      </w:r>
      <w:r>
        <w:rPr>
          <w:b/>
          <w:lang w:val="hi_IN" w:bidi="hi_IN"/>
        </w:rPr>
        <w:t>त्रुटि की आत्मा</w:t>
      </w:r>
      <w:r>
        <w:rPr>
          <w:lang w:val="hi_IN" w:bidi="hi_IN"/>
        </w:rPr>
        <w:t xml:space="preserve"> या झूठ की आत्मा को जान सकते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यूहन्ना 4:7–12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यूहन्ना 4:7–12 को सुनें और अपने मन में रखें।</w:t>
      </w:r>
    </w:p>
    <w:p>
      <w:pPr/>
      <w:r>
        <w:rPr>
          <w:lang w:val="hi_IN" w:bidi="hi_IN"/>
        </w:rPr>
      </w:r>
      <w:r>
        <w:rPr>
          <w:lang w:val="hi_IN" w:bidi="hi_IN"/>
        </w:rPr>
        <w:t>यदि सम्भव हो, तो 1 यूहन्ना 4:7–12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यूहन्ना 4:7–12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यूहन्ना ने समझाया था कि लोग किस प्रकार पहचान सकते हैं कि किसी व्यक्ति द्वारा दिया गया आत्मिक संदेश वास्तव में परमेश्वर की ओर से आया है या नहीं। विश्वासियों को किसी संदेश पर तभी विश्वास करना चाहिए, जब उसे देने वाले यह स्वीकार करें कि यीशु मसीह वास्तव में मनुष्य बनकर आया था।</w:t>
      </w:r>
    </w:p>
    <w:p>
      <w:pPr/>
      <w:r>
        <w:rPr>
          <w:lang w:val="hi_IN" w:bidi="hi_IN"/>
        </w:rPr>
      </w:r>
      <w:r>
        <w:rPr>
          <w:lang w:val="hi_IN" w:bidi="hi_IN"/>
        </w:rPr>
        <w:t>इस भाग में, यूहन्ना फिर से इस बारे में बात करेगा कि विश्वासियों के लिए एक-दूसरे से प्रेम करना कितना महत्वपूर्ण है। हो सकता है कि यूहन्ना जानता था कि यदि लोग एक-दूसरे के संदेशों को आलोचनात्मक रूप से सुनने लगेंगे, तो वे एक-दूसरे से प्रेम करना भूल सकते हैं!</w:t>
      </w:r>
    </w:p>
    <w:p>
      <w:pPr/>
      <w:r>
        <w:rPr>
          <w:lang w:val="hi_IN" w:bidi="hi_IN"/>
        </w:rPr>
      </w:r>
      <w:r>
        <w:rPr>
          <w:lang w:val="hi_IN" w:bidi="hi_IN"/>
        </w:rPr>
        <w:t xml:space="preserve">यूहन्ना पहले ही बता चुका था कि किसी व्यक्ति के सच्चे विश्वासी होने की पहचान इस बात से होती है कि वह अन्य विश्वासियों से प्रेम करता है या नहीं। अब, यूहन्ना हमें बताता है कि यह इतना महत्वपूर्ण क्यों है कि हम एक-दूसरे से प्रेम करें: क्योंकि </w:t>
      </w:r>
      <w:r>
        <w:rPr>
          <w:b/>
          <w:lang w:val="hi_IN" w:bidi="hi_IN"/>
        </w:rPr>
        <w:t>परमेश्वर</w:t>
      </w:r>
      <w:r>
        <w:rPr>
          <w:lang w:val="hi_IN" w:bidi="hi_IN"/>
        </w:rPr>
        <w:t xml:space="preserve"> </w:t>
      </w:r>
      <w:r>
        <w:rPr>
          <w:b/>
          <w:lang w:val="hi_IN" w:bidi="hi_IN"/>
        </w:rPr>
        <w:t>हमसे</w:t>
      </w:r>
      <w:r>
        <w:rPr>
          <w:lang w:val="hi_IN" w:bidi="hi_IN"/>
        </w:rPr>
        <w:t xml:space="preserve"> प्रेम करता है!</w:t>
      </w:r>
    </w:p>
    <w:p>
      <w:pPr/>
      <w:r>
        <w:rPr>
          <w:lang w:val="hi_IN" w:bidi="hi_IN"/>
        </w:rPr>
      </w:r>
      <w:r>
        <w:rPr>
          <w:lang w:val="hi_IN" w:bidi="hi_IN"/>
        </w:rPr>
        <w:t>यूहन्ना हमें बताता है कि परमेश्वर प्रेम है। इसका मतलब है कि परमेश्वर हमसे पूरी तरह और संपूर्ण रूप से प्रेम करते हैं। जिस प्रकार पानी हमेशा गीला होता है और आग हमेशा गर्म होती है, उसी प्रकार परमेश्वर हमेशा लोगों से प्रेम करता है। परमेश्वर के लिए लोगों से प्रेम न करना असंभव होगा! जो कुछ भी परमेश्वर करता है, वह इसलिए करता है क्योंकि वह लोगों से प्रेम करता है।</w:t>
      </w:r>
    </w:p>
    <w:p>
      <w:pPr/>
      <w:r>
        <w:rPr>
          <w:lang w:val="hi_IN" w:bidi="hi_IN"/>
        </w:rPr>
      </w:r>
      <w:r>
        <w:rPr>
          <w:lang w:val="hi_IN" w:bidi="hi_IN"/>
        </w:rPr>
        <w:t>परमेश्वर पशुओं, पौधों और अपनी सृष्टि की हर वस्तु से भी प्रेम करता है, परन्तु यहाँ यूहन्ना विशेष रूप से मनुष्यों के प्रति परमेश्वर के प्रेम की बात कर रहा है।</w:t>
      </w:r>
    </w:p>
    <w:p>
      <w:pPr/>
      <w:r>
        <w:rPr>
          <w:lang w:val="hi_IN" w:bidi="hi_IN"/>
        </w:rPr>
      </w:r>
      <w:r>
        <w:rPr>
          <w:lang w:val="hi_IN" w:bidi="hi_IN"/>
        </w:rPr>
        <w:t xml:space="preserve">और परमेश्वर सारे प्रेम का </w:t>
      </w:r>
      <w:r>
        <w:rPr>
          <w:b/>
          <w:lang w:val="hi_IN" w:bidi="hi_IN"/>
        </w:rPr>
        <w:t>स्रोत</w:t>
      </w:r>
      <w:r>
        <w:rPr>
          <w:lang w:val="hi_IN" w:bidi="hi_IN"/>
        </w:rPr>
        <w:t xml:space="preserve"> है। परमेश्वर ने लोगों को बनाया और यह संभव बनाया कि लोग एक-दूसरे से प्रेम करें। याद रखें यहाँ हम स्त्री और पुरुष के बीच होने वाले रोमांटिक प्रेम की बात नहीं कर रहे हैं, बल्कि उस प्रेम की बात कर रहे हैं जो सभी लोगों को एक-दूसरे के प्रति रखना चाहिए।</w:t>
      </w:r>
    </w:p>
    <w:p>
      <w:pPr/>
      <w:r>
        <w:rPr>
          <w:lang w:val="hi_IN" w:bidi="hi_IN"/>
        </w:rPr>
      </w:r>
      <w:r>
        <w:rPr>
          <w:lang w:val="hi_IN" w:bidi="hi_IN"/>
        </w:rPr>
        <w:t>यहाँ रुकें और यह गतिविधि करें: बाहर या ऐसी जगह पर जाएँ जहां पानी गिरने से कोई फर्क नहीं पड़ता। एक कटोरा पानी से भरें। एक व्यक्ति कटोरा लेगा और कटोरे से कुछ अन्य लोगों के हाथों में पानी डालेगा। इसके बाद वे लोग अपने हाथों में रखा पानी अन्य लोगों में से कुछ के हाथों में डाल दें। इस ऑडियो को यहाँ रोकें।</w:t>
      </w:r>
    </w:p>
    <w:p>
      <w:pPr/>
      <w:r>
        <w:rPr>
          <w:lang w:val="hi_IN" w:bidi="hi_IN"/>
        </w:rPr>
      </w:r>
      <w:r>
        <w:rPr>
          <w:lang w:val="hi_IN" w:bidi="hi_IN"/>
        </w:rPr>
        <w:t xml:space="preserve">जब आप यह गतिविधि कर रहे थे, तब लोगों के हाथ गीले हो गए, और यह सब उसी कटोरे के पानी से हुआ था। उसी प्रकार, हम जो कुछ भी करते या कहते हैं, जिससे दूसरों के प्रति हमारा प्रेम प्रकट होता है, वह सब परमेश्वर से आता है। परमेश्वर हमसे प्रेम करता है, और </w:t>
      </w:r>
      <w:r>
        <w:rPr>
          <w:b/>
          <w:lang w:val="hi_IN" w:bidi="hi_IN"/>
        </w:rPr>
        <w:t>क्योंकि</w:t>
      </w:r>
      <w:r>
        <w:rPr>
          <w:lang w:val="hi_IN" w:bidi="hi_IN"/>
        </w:rPr>
        <w:t xml:space="preserve"> परमेश्वर हमसे प्रेम करता है, हम अन्य लोगों से प्रेम कर सकते हैं।</w:t>
      </w:r>
    </w:p>
    <w:p>
      <w:pPr/>
      <w:r>
        <w:rPr>
          <w:lang w:val="hi_IN" w:bidi="hi_IN"/>
        </w:rPr>
      </w:r>
      <w:r>
        <w:rPr>
          <w:lang w:val="hi_IN" w:bidi="hi_IN"/>
        </w:rPr>
        <w:t>यदि हम एक-दूसरे से प्रेम करते हैं, तो यह लोगों को दिखाता है कि हम परमेश्वर की संतान हैं। संतान अक्सर अपने माता-पिता की तरह दिखती या व्यवहार करती है। संतानों में अपने माता-पिता जैसी चाल-ढाल या कौशल हो सकते हैं। हम सबने अलग-अलग समय पर किसी न किसी ऐसे व्यक्ति से मुलाकात की है और सोचा है, “वाह, वह तो बिल्कुल अपने पिता के जैसी है, या अपनी माँ के जैसी है!”</w:t>
      </w:r>
    </w:p>
    <w:p>
      <w:pPr/>
      <w:r>
        <w:rPr>
          <w:lang w:val="hi_IN" w:bidi="hi_IN"/>
        </w:rPr>
      </w:r>
      <w:r>
        <w:rPr>
          <w:lang w:val="hi_IN" w:bidi="hi_IN"/>
        </w:rPr>
        <w:t>खैर, परमेश्वर हमारा पिता है, और परमेश्वर सभी से पूर्ण प्रेम करता है। इसलिए जब भी आप किसी दूसरे विश्वासी के प्रति प्रेम प्रकट करते हैं, तो यह दर्शाता है कि आप परमेश्वर की संतान हैं, क्योंकि आप अपने पिता परमेश्वर के समान व्यवहार कर रहे हैं!</w:t>
      </w:r>
    </w:p>
    <w:p>
      <w:pPr/>
      <w:r>
        <w:rPr>
          <w:lang w:val="hi_IN" w:bidi="hi_IN"/>
        </w:rPr>
      </w:r>
      <w:r>
        <w:rPr>
          <w:lang w:val="hi_IN" w:bidi="hi_IN"/>
        </w:rPr>
        <w:t>यहाँ रुकें और चर्चा करें: क्या आप किसी ऐसे अवसर की कहानी बता सकते हैं, जब आप किसी ऐसे व्यक्ति से मिले हों, जिसका व्यवहार उसके माता-पिता में से किसी एक के जैसा था? इस ऑडियो को यहाँ रोकें।</w:t>
      </w:r>
    </w:p>
    <w:p>
      <w:pPr/>
      <w:r>
        <w:rPr>
          <w:lang w:val="hi_IN" w:bidi="hi_IN"/>
        </w:rPr>
      </w:r>
      <w:r>
        <w:rPr>
          <w:lang w:val="hi_IN" w:bidi="hi_IN"/>
        </w:rPr>
        <w:t>यदि हम दूसरों से प्रेम नहीं करते हैं, तो हम परमेश्वर को नहीं जानते हैं। परमेश्वर चाहता है कि हम एक-दूसरे से प्रेम करें। यदि हम सचमुच परमेश्वर को जानते हैं, तो हम वही काम करेंगे जो परमेश्वर चाहता है कि हम करें।</w:t>
      </w:r>
    </w:p>
    <w:p>
      <w:pPr/>
      <w:r>
        <w:rPr>
          <w:lang w:val="hi_IN" w:bidi="hi_IN"/>
        </w:rPr>
      </w:r>
      <w:r>
        <w:rPr>
          <w:lang w:val="hi_IN" w:bidi="hi_IN"/>
        </w:rPr>
        <w:t>मान लीजिए कि दो व्यक्ति हैं, और दोनों कहते हैं कि वे आपके मित्र हैं तथा आपको बहुत अच्छी तरह जानते हैं। खैर, एक दिन ये दोनों लोग आपसे मिलने आते हैं। और वे दोनों आपके लिए कुछ भोजन लाते हैं। इनमें से एक व्यक्ति ऐसा भोजन लाता है जो आपको सचमुच पसंद है। लेकिन दूसरा व्यक्ति ऐसा भोजन लाता है जो आपको बिल्कुल पसंद नहीं है, और वास्तव में, उससे आप बीमार हो जाते हैं! यह व्यक्ति भले ही कहे कि वह आपका मित्र है, लेकिन वास्तव में वह आपको जानता नहीं है। पहले व्यक्ति ने आपको यह दिखाया कि वह आपका मित्र है, क्योंकि वह जानता है कि आपको क्या पसंद है और क्या नापसंद है।</w:t>
      </w:r>
    </w:p>
    <w:p>
      <w:pPr/>
      <w:r>
        <w:rPr>
          <w:lang w:val="hi_IN" w:bidi="hi_IN"/>
        </w:rPr>
      </w:r>
      <w:r>
        <w:rPr>
          <w:lang w:val="hi_IN" w:bidi="hi_IN"/>
        </w:rPr>
        <w:t>इस प्रकार, यदि हम दूसरों से प्रेम करते हैं, तो हम सभी को दिखा रहे हैं कि हम सचमुच परमेश्वर को जानते हैं, क्योंकि हम वही करते हैं जो परमेश्वर चाहता है। और सबसे महत्वपूर्ण बात जो परमेश्वर चाहता है कि हम करें, वह यह है कि हम अन्य लोगों से प्रेम करें!</w:t>
      </w:r>
    </w:p>
    <w:p>
      <w:pPr/>
      <w:r>
        <w:rPr>
          <w:lang w:val="hi_IN" w:bidi="hi_IN"/>
        </w:rPr>
      </w:r>
      <w:r>
        <w:rPr>
          <w:lang w:val="hi_IN" w:bidi="hi_IN"/>
        </w:rPr>
        <w:t>यहाँ रुकें और चर्चा करें: क्या आप किसी ऐसे व्यक्ति की कोई कहानी बता सकते हैं जिसने आपके लिए कुछ किया हो जिससे यह प्रकट हो कि वह व्यक्ति आपको सचमुच जानता है? इस ऑडियो को यहाँ रोकें।</w:t>
      </w:r>
    </w:p>
    <w:p>
      <w:pPr/>
      <w:r>
        <w:rPr>
          <w:lang w:val="hi_IN" w:bidi="hi_IN"/>
        </w:rPr>
      </w:r>
      <w:r>
        <w:rPr>
          <w:lang w:val="hi_IN" w:bidi="hi_IN"/>
        </w:rPr>
        <w:t>हम जानते हैं कि परमेश्वर लोगों से पूर्ण रीति से प्रेम करता है, क्योंकि उसने अपने इकलौते पुत्र, यीशु को इस संसार में भेजा है! पुराना नियम हमें सिखाता है कि जब हम पाप करते हैं, तो परमेश्वर के साथ हमारा अच्छा संबंध टूट जाता है। परमेश्वर पवित्र है और पाप से नफरत करता है। जो कोई पाप करता है, वह मृत्यु के योग्य है। परमेश्वर ने लोगों के लिए एक व्यवस्था बनाई थी कि यदि वे पाप करते और परमेश्वर से क्षमा माँगना चाहते थे, तो वे किसी पशु को मार सकते थे और उसे बलि के रूप में परमेश्वर को चढ़ा सकते थे। फिर उस व्यक्ति के स्थान पर पशु मर गया। तब परमेश्वर उस व्यक्ति को क्षमा कर सकते थे, और वह व्यक्ति फिर से परमेश्वर के साथ एक अच्छा संबंध रख सकता था। कठिन भाषा में, हम कहते हैं कि जो पशु मर गया था, उसने उस व्यक्ति के पाप के लिए "</w:t>
      </w:r>
      <w:r>
        <w:rPr>
          <w:b/>
          <w:lang w:val="hi_IN" w:bidi="hi_IN"/>
        </w:rPr>
        <w:t>प्रायश्चित"</w:t>
      </w:r>
      <w:r>
        <w:rPr>
          <w:lang w:val="hi_IN" w:bidi="hi_IN"/>
        </w:rPr>
        <w:t xml:space="preserve"> किया था। प्रायश्चित का अर्थ है संबंध को फिर से स्थापित करना।</w:t>
      </w:r>
    </w:p>
    <w:p>
      <w:pPr/>
      <w:r>
        <w:rPr>
          <w:lang w:val="hi_IN" w:bidi="hi_IN"/>
        </w:rPr>
      </w:r>
      <w:r>
        <w:rPr>
          <w:lang w:val="hi_IN" w:bidi="hi_IN"/>
        </w:rPr>
        <w:t>यहाँ रुकें और चर्चा करें: आपके समुदाय में, लोग एक-दूसरे के साथ टूटे हुए रिश्ते को फिर से स्थापित करने के लिए क्या करते हैं? इस ऑडियो को यहाँ रोकें।</w:t>
      </w:r>
    </w:p>
    <w:p>
      <w:pPr/>
      <w:r>
        <w:rPr>
          <w:lang w:val="hi_IN" w:bidi="hi_IN"/>
        </w:rPr>
      </w:r>
      <w:r>
        <w:rPr>
          <w:lang w:val="hi_IN" w:bidi="hi_IN"/>
        </w:rPr>
        <w:t>क्योंकि पाप करने वाले लोग पशु की बलि चढ़ाते थे, परमेश्वर उन्हें क्षमा कर सकता था, और लोग और परमेश्वर फिर से एक-दूसरे के साथ अच्छा संबंध रख सकते थे। लेकिन इस तरह के बलिदान का प्रभाव बहुत लंबे समय तक नहीं रहता था। क्योंकि लोग हमेशा फिर से पाप करते हैं, इसलिए लोगों को बार-बार पशुओं की बलि चढ़ानी पड़ती है। इसलिए, परमेश्वर ने यीशु को इस संसार में भेजा। यीशु हमारे स्थान पर मर गया। और इस बलिदान का प्रभाव सदा के लिए है! यदि हम यीशु पर भरोसा करते हैं, तो हम हमेशा के लिए परमेश्वर के साथ अच्छा संबंध रख सकते हैं।</w:t>
      </w:r>
    </w:p>
    <w:p>
      <w:pPr/>
      <w:r>
        <w:rPr>
          <w:lang w:val="hi_IN" w:bidi="hi_IN"/>
        </w:rPr>
      </w:r>
      <w:r>
        <w:rPr>
          <w:lang w:val="hi_IN" w:bidi="hi_IN"/>
        </w:rPr>
        <w:t>यूहन्ना कहता है कि यीशु ही प्रायश्चित का बलिदान था। यूहन्ना ने पहले के भाग में भी यही बात कही थी। इसका अर्थ है कि यीशु वह बलिदान बन गया जिसने पवित्र परमेश्वर और पापी लोगों के बीच टूटे हुए संबंध को फिर से स्थापित किया।</w:t>
      </w:r>
    </w:p>
    <w:p>
      <w:pPr/>
      <w:r>
        <w:rPr>
          <w:lang w:val="hi_IN" w:bidi="hi_IN"/>
        </w:rPr>
      </w:r>
      <w:r>
        <w:rPr>
          <w:lang w:val="hi_IN" w:bidi="hi_IN"/>
        </w:rPr>
        <w:t>यूहन्ना यहाँ विश्वासियों को दिखा रहा है कि यह विश्वास करना कितना महत्वपूर्ण है कि परमेश्वर का पुत्र सचमुच मनुष्य बन गया। सैम और सैली जैसे लोगों की रुचि परमेश्वर के पुत्र को केवल एक आत्मिक प्राणी के रूप में देखने में थी। इन लोगों को यह महत्वपूर्ण नहीं लगता था कि परमेश्वर का पुत्र मनुष्य बना। लेकिन यूहन्ना हमें दिखाता है कि यह बहुत महत्वपूर्ण है, क्योंकि परमेश्वर ने हमें बचाने के लिए अपने पुत्र को भेजकर दिखाया कि वह हमसे कितना प्रेम करता है! परमेश्वर का पुत्र मनुष्य बना, ताकि वह हमारे स्थान पर मर सके। सैम और सैली का यह सोचना बिल्कुल गलत था कि यीशु का वास्तव में मनुष्य होना कोई महत्वपूर्ण बात नहीं थी! क्योंकि इसी तरह से परमेश्वर ने हमें बचाया।</w:t>
      </w:r>
    </w:p>
    <w:p>
      <w:pPr/>
      <w:r>
        <w:rPr>
          <w:lang w:val="hi_IN" w:bidi="hi_IN"/>
        </w:rPr>
      </w:r>
      <w:r>
        <w:rPr>
          <w:lang w:val="hi_IN" w:bidi="hi_IN"/>
        </w:rPr>
        <w:t xml:space="preserve">और परमेश्वर ने हमें इसलिए नहीं बचाया क्योंकि </w:t>
      </w:r>
      <w:r>
        <w:rPr>
          <w:b/>
          <w:lang w:val="hi_IN" w:bidi="hi_IN"/>
        </w:rPr>
        <w:t>हम</w:t>
      </w:r>
      <w:r>
        <w:rPr>
          <w:lang w:val="hi_IN" w:bidi="hi_IN"/>
        </w:rPr>
        <w:t xml:space="preserve"> परमेश्वर से प्रेम करते थे! सच तो यह है कि शुरुआत में हम परमेश्वर से बिल्कुल भी प्रेम नहीं करते थे! लेकिन परमेश्वर ने फिर भी हमसे प्रेम किया। और </w:t>
      </w:r>
      <w:r>
        <w:rPr>
          <w:b/>
          <w:lang w:val="hi_IN" w:bidi="hi_IN"/>
        </w:rPr>
        <w:t>क्योंकि</w:t>
      </w:r>
      <w:r>
        <w:rPr>
          <w:lang w:val="hi_IN" w:bidi="hi_IN"/>
        </w:rPr>
        <w:t xml:space="preserve"> परमेश्वर ने हमसे प्रेम किया और हमें बचाया, इसलिए हमने परमेश्वर से प्रेम करना शुरू किया।</w:t>
      </w:r>
    </w:p>
    <w:p>
      <w:pPr/>
      <w:r>
        <w:rPr>
          <w:lang w:val="hi_IN" w:bidi="hi_IN"/>
        </w:rPr>
      </w:r>
      <w:r>
        <w:rPr>
          <w:lang w:val="hi_IN" w:bidi="hi_IN"/>
        </w:rPr>
        <w:t>यहाँ रुकें और चर्चा करें: क्या आप किसी ऐसे व्यक्ति की कहानी बता सकते हैं जो आपसे प्रेम नहीं करता था, लेकिन फिर भी आप उससे प्रेम करते थे? या शायद किसी पशु की? क्या हुआ था? इस ऑडियो को यहाँ रोकें।</w:t>
      </w:r>
    </w:p>
    <w:p>
      <w:pPr/>
      <w:r>
        <w:rPr>
          <w:lang w:val="hi_IN" w:bidi="hi_IN"/>
        </w:rPr>
      </w:r>
      <w:r>
        <w:rPr>
          <w:lang w:val="hi_IN" w:bidi="hi_IN"/>
        </w:rPr>
        <w:t xml:space="preserve">खैर, यदि परमेश्वर हमसे इतना प्रेम करता था कि वह हमारे लिए मर गया, तो निश्चित रूप से हमें भी </w:t>
      </w:r>
      <w:r>
        <w:rPr>
          <w:b/>
          <w:lang w:val="hi_IN" w:bidi="hi_IN"/>
        </w:rPr>
        <w:t>एक-दूसरे</w:t>
      </w:r>
      <w:r>
        <w:rPr>
          <w:lang w:val="hi_IN" w:bidi="hi_IN"/>
        </w:rPr>
        <w:t xml:space="preserve"> से प्रेम करना चाहिए। क्योंकि यीशु अन्य लोगों के लिए भी मरे! यदि हम किसी ऐसे व्यक्ति से प्रेम न करें, जिसके लिए यीशु ने अपना प्राण दे दिया, तो यह बहुत ही विचित्र बात होगी! यदि यीशु इस दूसरे व्यक्ति से प्रेम करता है, तो हमें भी ऐसा ही करना चाहिए। और जब हम एक-दूसरे से प्रेम करेंगे, तो परमेश्वर हमारे भीतर वास करेगा।</w:t>
      </w:r>
    </w:p>
    <w:p>
      <w:pPr/>
      <w:r>
        <w:rPr>
          <w:lang w:val="hi_IN" w:bidi="hi_IN"/>
        </w:rPr>
      </w:r>
      <w:r>
        <w:rPr>
          <w:lang w:val="hi_IN" w:bidi="hi_IN"/>
        </w:rPr>
        <w:t>यहाँ रुकें और चर्चा करें: यदि आपकी कलीसिया में हर व्यक्ति एक-दूसरे से प्रेम करता, तो आपकी कलीसिया कैसी होती? इसके बाद, एक साथ प्रार्थना करें कि परमेश्वर आपको एक-दूसरे से प्रेम करने में मदद करे, जैसे यीशु आप सभी से प्रेम करता है!</w:t>
      </w:r>
      <w:r>
        <w:rPr>
          <w:lang w:val="hi_IN" w:bidi="hi_IN"/>
        </w:rPr>
      </w:r>
    </w:p>
    <w:p>
      <w:pPr>
        <w:pStyle w:val="Heading3"/>
      </w:pPr>
      <w:r>
        <w:rPr>
          <w:lang w:val="hi_IN" w:bidi="hi_IN"/>
        </w:rPr>
        <w:t>घटनाओं को समझाना</w:t>
      </w:r>
    </w:p>
    <w:p>
      <w:pPr/>
      <w:r>
        <w:rPr>
          <w:lang w:val="hi_IN" w:bidi="hi_IN"/>
        </w:rPr>
      </w:r>
      <w:r>
        <w:rPr>
          <w:lang w:val="hi_IN" w:bidi="hi_IN"/>
        </w:rPr>
        <w:t>1 यूहन्ना 4:7–12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और अधिक धीरे-धीरे पढ़ेगा। समूह इस भाग के हिस्सों, पात्रों और परिवेश को परिभाषित करेगा। फिर समूह इस वचन को अपने मन में समझने की कोशिश करेगा।</w:t>
      </w:r>
    </w:p>
    <w:p>
      <w:pPr/>
      <w:r>
        <w:rPr>
          <w:lang w:val="hi_IN" w:bidi="hi_IN"/>
        </w:rPr>
      </w:r>
      <w:r>
        <w:rPr>
          <w:lang w:val="hi_IN" w:bidi="hi_IN"/>
        </w:rPr>
        <w:t>इस भाग में एक हिस्सा है।</w:t>
      </w:r>
    </w:p>
    <w:p>
      <w:pPr/>
      <w:r>
        <w:rPr>
          <w:lang w:val="hi_IN" w:bidi="hi_IN"/>
        </w:rPr>
      </w:r>
      <w:r>
        <w:rPr>
          <w:b/>
          <w:lang w:val="hi_IN" w:bidi="hi_IN"/>
        </w:rPr>
        <w:t>इस भाग में:</w:t>
      </w:r>
      <w:r>
        <w:rPr>
          <w:lang w:val="hi_IN" w:bidi="hi_IN"/>
        </w:rPr>
        <w:t xml:space="preserve"> यूहन्ना कहता है कि हमें एक-दूसरे से प्रेम करना चाहिए। हमें एक-दूसरे से प्रेम करना चाहिए क्योंकि परमेश्वर हमसे प्रेम करता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उपदेश देता है</w:t>
      </w:r>
    </w:p>
    <w:p>
      <w:pPr>
        <w:pStyle w:val="ListBullet"/>
        <w:spacing w:line="240" w:lineRule="auto"/>
        <w:ind w:left="720"/>
      </w:pPr>
      <w:r>
        <w:rPr>
          <w:lang w:val="hi_IN" w:bidi="hi_IN"/>
        </w:rPr>
      </w:r>
      <w:r>
        <w:rPr>
          <w:lang w:val="hi_IN" w:bidi="hi_IN"/>
        </w:rPr>
        <w:t>वे लोग जो यूहन्ना का उपदेश सुन रहे हैं</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वे विश्वासी जो एक-दूसरे से प्रेम करते हैं</w:t>
      </w:r>
    </w:p>
    <w:p>
      <w:pPr>
        <w:pStyle w:val="ListBullet"/>
        <w:spacing w:line="240" w:lineRule="auto"/>
        <w:ind w:left="720"/>
      </w:pPr>
      <w:r>
        <w:rPr>
          <w:lang w:val="hi_IN" w:bidi="hi_IN"/>
        </w:rPr>
      </w:r>
      <w:r>
        <w:rPr>
          <w:lang w:val="hi_IN" w:bidi="hi_IN"/>
        </w:rPr>
        <w:t>और लोग जो एक-दूसरे से प्रेम नहीं करते हैं</w:t>
      </w:r>
    </w:p>
    <w:p>
      <w:pPr/>
      <w:r>
        <w:rPr>
          <w:lang w:val="hi_IN" w:bidi="hi_IN"/>
        </w:rPr>
      </w:r>
      <w:r>
        <w:rPr>
          <w:lang w:val="hi_IN" w:bidi="hi_IN"/>
        </w:rPr>
        <w:t>इस भाग में, यूहन्ना फिर से बगीचे के उस भाग में है, जहाँ वह हमें बताता है कि परमेश्वर की संतान को एक-दूसरे से प्रेम करना चाहिए। लेकिन साथ ही, हम यह भी कह सकते हैं कि यूहन्ना बगीचे के उस भाग में है जहाँ यूहन्ना हमें बताता है कि परमेश्वर की संतानें यीशु के बारे में सही बातों पर विश्वास करती हैं।</w:t>
      </w:r>
    </w:p>
    <w:p>
      <w:pPr/>
      <w:r>
        <w:rPr>
          <w:lang w:val="hi_IN" w:bidi="hi_IN"/>
        </w:rPr>
      </w:r>
      <w:r>
        <w:rPr>
          <w:lang w:val="hi_IN" w:bidi="hi_IN"/>
        </w:rPr>
        <w:t>यहाँ रुकें और कृपया अपने समूह के दो सदस्यों से यूहन्ना बनने के लिए कहें। इन लोगों को अपने कमरे के उस हिस्से में खड़े होने या बैठने दें, जो बगीचे के इन भागों का प्रतिनिधित्व करता है। यह दिखाने के लिए कि आप वहाँ गए थे, कोई चीज़ छोड़ना न भूलें। यह देखें कि आप पहले ही कितनी बार वहाँ जा चुके हैं! इस ऑडियो को यहाँ रोकें।</w:t>
      </w:r>
    </w:p>
    <w:p>
      <w:pPr/>
      <w:r>
        <w:rPr>
          <w:lang w:val="hi_IN" w:bidi="hi_IN"/>
        </w:rPr>
      </w:r>
      <w:r>
        <w:rPr>
          <w:lang w:val="hi_IN" w:bidi="hi_IN"/>
        </w:rPr>
        <w:t>यूहन्ना इस भाग की शुरुआत और अंत में अपने श्रोताओं को “प्रिय” कहकर बुलाता है। जिस भाग में यूहन्ना प्रेम के विषय में बात कर रहा है, उसमें यह बात कहना अत्यन्त उपयुक्त है।</w:t>
      </w:r>
    </w:p>
    <w:p>
      <w:pPr/>
      <w:r>
        <w:rPr>
          <w:lang w:val="hi_IN" w:bidi="hi_IN"/>
        </w:rPr>
      </w:r>
      <w:r>
        <w:rPr>
          <w:lang w:val="hi_IN" w:bidi="hi_IN"/>
        </w:rPr>
        <w:t>यूहन्ना विश्वासियों से कहता है, "आओ, हम एक-दूसरे से प्रेम करें!" यूहन्ना अपने आप को यहाँ शामिल करता है। सभी विश्वासियों को, और साथ ही यूहन्ना को भी, एक-दूसरे से प्रेम करना चाहिए।</w:t>
      </w:r>
    </w:p>
    <w:p>
      <w:pPr/>
      <w:r>
        <w:rPr>
          <w:lang w:val="hi_IN" w:bidi="hi_IN"/>
        </w:rPr>
      </w:r>
      <w:r>
        <w:rPr>
          <w:lang w:val="hi_IN" w:bidi="hi_IN"/>
        </w:rPr>
        <w:t>हमें एक-दूसरे से प्रेम करना चाहिए, क्योंकि प्रेम परमेश्वर से आता है। इसका अर्थ है कि परमेश्वर ही वह है जो लोगों का एक-दूसरे से प्रेम करना संभव बनाता है। जब भी हम दूसरों के प्रति प्रेम प्रकट करते हैं, तो हम ऐसा इसलिए करते हैं क्योंकि परमेश्वर हमें ऐसा करने योग्य बनाता है।</w:t>
      </w:r>
    </w:p>
    <w:p>
      <w:pPr/>
      <w:r>
        <w:rPr>
          <w:lang w:val="hi_IN" w:bidi="hi_IN"/>
        </w:rPr>
      </w:r>
      <w:r>
        <w:rPr>
          <w:lang w:val="hi_IN" w:bidi="hi_IN"/>
        </w:rPr>
        <w:t>यहाँ रुकें और चर्चा करें कि आप अपनी भाषा में कैसे कह सकते हैं कि हमें एक-दूसरे से प्रेम करना चाहिए क्योंकि प्रेम परमेश्वर की ओर से है। इस ऑडियो को यहाँ रोकें।</w:t>
      </w:r>
    </w:p>
    <w:p>
      <w:pPr/>
      <w:r>
        <w:rPr>
          <w:lang w:val="hi_IN" w:bidi="hi_IN"/>
        </w:rPr>
      </w:r>
      <w:r>
        <w:rPr>
          <w:lang w:val="hi_IN" w:bidi="hi_IN"/>
        </w:rPr>
        <w:t xml:space="preserve">यूहन्ना कहता है कि जो व्यक्ति दूसरों से प्रेम करता है, वह परमेश्वर से उत्पन्न होता है। इसका अर्थ है कि यह व्यक्ति परमेश्वर की संतान है। यूहन्ना यहाँ एक बार फिर अपने सकारात्मक–नकारात्मक कथनों के एक जोड़े का प्रयोग करता है। यूहन्ना कहता है, "जो कोई दूसरों से प्रेम करता है वह परमेश्वर की संतान है और परमेश्वर को जानता है।" यह बात कहने का सकारात्मक तरीका है। फिर यूहन्ना वही बात नकारात्मक रूप से कहता है: “जो व्यक्ति दूसरों से प्रेम </w:t>
      </w:r>
      <w:r>
        <w:rPr>
          <w:b/>
          <w:lang w:val="hi_IN" w:bidi="hi_IN"/>
        </w:rPr>
        <w:t>नहीं</w:t>
      </w:r>
      <w:r>
        <w:rPr>
          <w:lang w:val="hi_IN" w:bidi="hi_IN"/>
        </w:rPr>
        <w:t xml:space="preserve"> करता है, वह परमेश्वर को </w:t>
      </w:r>
      <w:r>
        <w:rPr>
          <w:b/>
          <w:lang w:val="hi_IN" w:bidi="hi_IN"/>
        </w:rPr>
        <w:t>नहीं</w:t>
      </w:r>
      <w:r>
        <w:rPr>
          <w:lang w:val="hi_IN" w:bidi="hi_IN"/>
        </w:rPr>
        <w:t xml:space="preserve"> जानता है!” इसका अर्थ एक ही है। आप परमेश्वर की संतान केवल तभी हैं जब आप अन्य लोगों से प्रेम करते हैं। आप परमेश्वर को सचमुच तभी जानते हैं जब आप दूसरों से प्रेम करते हैं।</w:t>
      </w:r>
    </w:p>
    <w:p>
      <w:pPr/>
      <w:r>
        <w:rPr>
          <w:lang w:val="hi_IN" w:bidi="hi_IN"/>
        </w:rPr>
      </w:r>
      <w:r>
        <w:rPr>
          <w:lang w:val="hi_IN" w:bidi="hi_IN"/>
        </w:rPr>
        <w:t xml:space="preserve">यदि हम दूसरों से प्रेम नहीं करते हैं, तो हम परमेश्वर को नहीं जानते हैं। परमेश्वर प्रेम </w:t>
      </w:r>
      <w:r>
        <w:rPr>
          <w:b/>
          <w:lang w:val="hi_IN" w:bidi="hi_IN"/>
        </w:rPr>
        <w:t>है</w:t>
      </w:r>
      <w:r>
        <w:rPr>
          <w:lang w:val="hi_IN" w:bidi="hi_IN"/>
        </w:rPr>
        <w:t>! जो कुछ भी परमेश्वर करता है, वह इसलिए करता है क्योंकि परमेश्वर लोगों से प्रेम करता है। और बेशक, परमेश्वर अपनी बाकी सृष्टि से भी प्रेम करता है। यदि हम सचमुच परमेश्वर को जानते हैं, तो हम वही काम करेंगे जो परमेश्वर चाहता है कि हम करें।</w:t>
      </w:r>
    </w:p>
    <w:p>
      <w:pPr/>
      <w:r>
        <w:rPr>
          <w:lang w:val="hi_IN" w:bidi="hi_IN"/>
        </w:rPr>
      </w:r>
      <w:r>
        <w:rPr>
          <w:lang w:val="hi_IN" w:bidi="hi_IN"/>
        </w:rPr>
        <w:t xml:space="preserve">परमेश्वर ने अपने एकलौते पुत्र यीशु को संसार में भेजकर हमें दिखाया कि वे हमसे कितना प्रेम करते हैं। यूहन्ना कहता है कि परमेश्वर ने अपना एकलौता पुत्र भेजकर यह </w:t>
      </w:r>
      <w:r>
        <w:rPr>
          <w:b/>
          <w:lang w:val="hi_IN" w:bidi="hi_IN"/>
        </w:rPr>
        <w:t>प्रकट किया</w:t>
      </w:r>
      <w:r>
        <w:rPr>
          <w:lang w:val="hi_IN" w:bidi="hi_IN"/>
        </w:rPr>
        <w:t xml:space="preserve"> कि वह हमसे कितना प्रेम करता है। जब आप कुछ प्रकट करते हैं, तो आप लोगों को कुछ ऐसा दिखाते हैं जिसे वे पहले नहीं जानते थे। जब तक परमेश्वर ने यीशु को हमारे पास नहीं भेजा, तब तक हम यह नहीं जानते थे कि वह हमसे कितना प्रेम करता है।</w:t>
      </w:r>
    </w:p>
    <w:p>
      <w:pPr/>
      <w:r>
        <w:rPr>
          <w:lang w:val="hi_IN" w:bidi="hi_IN"/>
        </w:rPr>
      </w:r>
      <w:r>
        <w:rPr>
          <w:lang w:val="hi_IN" w:bidi="hi_IN"/>
        </w:rPr>
        <w:t>यहाँ रुकें और यह गतिविधि करें: परिचय में आपने कुछ फूल बनाए हैं जो यह दर्शाते हैं कि परमेश्वर हमसे कितना प्रेम करता है। इन फूलों में से एक को बगीचे के उस भाग में रखिए, जहाँ यूहन्ना हमें बताता है कि परमेश्वर की संतानों को एक-दूसरे से प्रेम करना चाहिए। इस ऑडियो को यहाँ रोकें।</w:t>
      </w:r>
    </w:p>
    <w:p>
      <w:pPr/>
      <w:r>
        <w:rPr>
          <w:lang w:val="hi_IN" w:bidi="hi_IN"/>
        </w:rPr>
      </w:r>
      <w:r>
        <w:rPr>
          <w:lang w:val="hi_IN" w:bidi="hi_IN"/>
        </w:rPr>
        <w:t>परमेश्वर ने अपने पुत्र को भेजा ताकि हम जीवित रह सकें! परमेश्वर ने अपने पुत्र को संसार में भेजा, और परमेश्वर का पुत्र मनुष्य बन गया। परमेश्वर के पुत्र यीशु ने हमारे लिए जो किया, उसके कारण हम जी सकते हैं। यीशु हमारी जगह पर मर गया, और इसी कारण हम जी सकते हैं! और याद रखें, यही वह बात है जिस पर सैम और सैली जैसे लोगों ने विश्वास नहीं किया था।</w:t>
      </w:r>
    </w:p>
    <w:p>
      <w:pPr/>
      <w:r>
        <w:rPr>
          <w:lang w:val="hi_IN" w:bidi="hi_IN"/>
        </w:rPr>
      </w:r>
      <w:r>
        <w:rPr>
          <w:lang w:val="hi_IN" w:bidi="hi_IN"/>
        </w:rPr>
        <w:t>यहाँ रुकें और इस बात पर चर्चा करें कि आप अपनी भाषा में यह कैसे कहेंगे कि परमेश्वर ने अपना एकलौता पुत्र संसार में भेजकर हमें यह प्रकट किया कि वह हमसे कितना प्रेम करता है, ताकि हम जीवित रह सकें। इस ऑडियो को यहाँ रोकें।</w:t>
      </w:r>
    </w:p>
    <w:p>
      <w:pPr/>
      <w:r>
        <w:rPr>
          <w:lang w:val="hi_IN" w:bidi="hi_IN"/>
        </w:rPr>
      </w:r>
      <w:r>
        <w:rPr>
          <w:lang w:val="hi_IN" w:bidi="hi_IN"/>
        </w:rPr>
        <w:t xml:space="preserve">इसके बाद यूहन्ना हमें परमेश्वर के हमारे प्रति प्रेम की एक और विशेषता बताता है। परमेश्वर हमसे इसलिए प्रेम नहीं करता कि हमने पहले उससे प्रेम किया था। यह दूसरी तरह से है। परमेश्वर ने हमसे प्रेम किया, और </w:t>
      </w:r>
      <w:r>
        <w:rPr>
          <w:b/>
          <w:lang w:val="hi_IN" w:bidi="hi_IN"/>
        </w:rPr>
        <w:t>फिर</w:t>
      </w:r>
      <w:r>
        <w:rPr>
          <w:lang w:val="hi_IN" w:bidi="hi_IN"/>
        </w:rPr>
        <w:t xml:space="preserve"> हमने परमेश्वर से प्रेम करना शुरू किया! लोग ऐसे बहुत-से गलत काम करते हैं जिनसे परमेश्वर घृणा करता है, इसलिए यह सुनकर बहुत आश्चर्य होता है कि हमारे अपने व्यवहार को बदलने और वे काम, जो परमेश्वर हमसे चाहता है, उन्हें शुरू करने से पहले ही वह हमसे प्रेम करता था!</w:t>
      </w:r>
    </w:p>
    <w:p>
      <w:pPr/>
      <w:r>
        <w:rPr>
          <w:lang w:val="hi_IN" w:bidi="hi_IN"/>
        </w:rPr>
      </w:r>
      <w:r>
        <w:rPr>
          <w:lang w:val="hi_IN" w:bidi="hi_IN"/>
        </w:rPr>
        <w:t>हमारे द्वारा किए गए बुरे कामों के लिए हमें दंड देने के बजाय, परमेश्वर ने परमेश्वर के पुत्र को हमारे स्थान पर मरने के लिए भेजकर हमें दिखाया कि वह हमसे कितना प्रेम करता है। यूहन्ना कहता है कि यीशु ही प्रायश्चित का बलिदान था। यूहन्ना ने पहले के भाग में भी यही बात कही थी। इसका अर्थ है कि यीशु वह बलिदान बन गया जिसने पवित्र परमेश्वर और पापी लोगों के बीच टूटे हुए संबंध को फिर से स्थापित किया। प्रायश्चित का अर्थ है संबंध को फिर से स्थापित करना।</w:t>
      </w:r>
    </w:p>
    <w:p>
      <w:pPr/>
      <w:r>
        <w:rPr>
          <w:lang w:val="hi_IN" w:bidi="hi_IN"/>
        </w:rPr>
      </w:r>
      <w:r>
        <w:rPr>
          <w:lang w:val="hi_IN" w:bidi="hi_IN"/>
        </w:rPr>
        <w:t>क्योंकि यीशु मर गया, इसलिए परमेश्वर हमारे पापों को क्षमा कर सकता था!</w:t>
      </w:r>
    </w:p>
    <w:p>
      <w:pPr/>
      <w:r>
        <w:rPr>
          <w:lang w:val="hi_IN" w:bidi="hi_IN"/>
        </w:rPr>
      </w:r>
      <w:r>
        <w:rPr>
          <w:lang w:val="hi_IN" w:bidi="hi_IN"/>
        </w:rPr>
        <w:t>क्योंकि परमेश्वर ने हमसे बहुत प्रेम किया है, इसलिए हमें भी एक-दूसरे से प्रेम करना चाहिए।</w:t>
      </w:r>
    </w:p>
    <w:p>
      <w:pPr/>
      <w:r>
        <w:rPr>
          <w:lang w:val="hi_IN" w:bidi="hi_IN"/>
        </w:rPr>
      </w:r>
      <w:r>
        <w:rPr>
          <w:lang w:val="hi_IN" w:bidi="hi_IN"/>
        </w:rPr>
        <w:t>जब लोग एक-दूसरे से प्रेम करना शुरू करेंगे, तो कुछ विशेष होगा। यह ऐसा है मानो लोग अचानक परमेश्वर को देख सकते हैं! परमेश्वर एक आत्मा है, और किसी ने भी परमेश्वर को नहीं देखा है। लेकिन जब आप लोगों को दिखाते हैं कि आप उनसे प्रेम करते हैं, तो आप परमेश्वर के समान व्यवहार कर रहे हैं। और जब अन्य लोग आपकी ओर देखते हैं, तो ऐसा लगता है मानो वे परमेश्वर की ओर देख रहे हों! यूहन्ना कहता है कि यदि हम एक-दूसरे से प्रेम करते हैं, तो परमेश्वर हममें वास करेगा। संभवतः यूहन्ना का अर्थ यह है कि परमेश्वर का आत्मा विश्वासियों की संगति के बीच वास करेगा। जब लोग एक-दूसरे से प्रेम करते हैं, तब परमेश्वर उनके बीच वास करने में प्रसन्न होता है।</w:t>
      </w:r>
    </w:p>
    <w:p>
      <w:pPr/>
      <w:r>
        <w:rPr>
          <w:lang w:val="hi_IN" w:bidi="hi_IN"/>
        </w:rPr>
      </w:r>
      <w:r>
        <w:rPr>
          <w:lang w:val="hi_IN" w:bidi="hi_IN"/>
        </w:rPr>
        <w:t>यूहन्ना कहता है कि जब हम एक-दूसरे से प्रेम करते हैं, तब परमेश्वर हममें रहता है, और परमेश्वर का प्रेम हममें सिद्ध हो जाता है। 1 यूहन्ना 2:5 में, यूहन्ना ने लगभग वही बात कही, और हमने एक फलदार पेड़ का उदाहरण इस्तेमाल किया। हमने कहा, कल्पना करें कि आप एक फल का पेड़ लगाते हैं और आप उस पेड़ को बढ़ने में मदद करने के लिए बहुत मेहनत करते हैं। जब पेड़ फल देता है, तब उस पर की गई आपकी सारी मेहनत सफल हो जाती है। यूहन्ना कहेगा कि जब पेड़ वही करता है जिसकी आप उससे आशा करते हैं, तब उसके लिए की गई आपकी मेहनत पूर्ण हो जाती है। उसी तरह, जब हम एक-दूसरे से प्रेम करते हैं, तो हमसे प्रेम करने का परमेश्वर का कार्य सिद्ध हो गया है। हम वही कर रहे हैं जो परमेश्वर चाहता है कि हम करें।</w:t>
      </w:r>
    </w:p>
    <w:p>
      <w:pPr/>
      <w:r>
        <w:rPr>
          <w:lang w:val="hi_IN" w:bidi="hi_IN"/>
        </w:rPr>
      </w:r>
      <w:r>
        <w:rPr>
          <w:lang w:val="hi_IN" w:bidi="hi_IN"/>
        </w:rPr>
        <w:t xml:space="preserve">जब यूहन्ना ने 1 यूहन्ना 2:5 में लगभग वही बात कही, तो यूहन्ना ने कहा कि जो व्यक्ति </w:t>
      </w:r>
      <w:r>
        <w:rPr>
          <w:b/>
          <w:lang w:val="hi_IN" w:bidi="hi_IN"/>
        </w:rPr>
        <w:t>परमेश्वर के वचन का पालन करता है</w:t>
      </w:r>
      <w:r>
        <w:rPr>
          <w:lang w:val="hi_IN" w:bidi="hi_IN"/>
        </w:rPr>
        <w:t>, उस व्यक्ति में परमेश्वर का प्रेम सिद्ध हो जाता है। इस भाग में, यूहन्ना कहता है कि जब हम एक-दूसरे से प्रेम करते हैं, तो परमेश्वर का प्रेम सिद्ध हो जाता है। यह दिखाता है कि यूहन्ना के लिए परमेश्वर की आज्ञा मानना और एक-दूसरे से प्रेम करना वास्तव में एक ही बात है। परमेश्वर की आज्ञा का पालन करने के लिए सबसे महत्वपूर्ण बात यह है कि हम एक-दूसरे से प्रेम करें।</w:t>
      </w:r>
    </w:p>
    <w:p>
      <w:pPr/>
      <w:r>
        <w:rPr>
          <w:lang w:val="hi_IN" w:bidi="hi_IN"/>
        </w:rPr>
      </w:r>
      <w:r>
        <w:rPr>
          <w:lang w:val="hi_IN" w:bidi="hi_IN"/>
        </w:rPr>
        <w:t>यहाँ रुकें और यह गतिविधि करें: यह अभिनय करें कि परमेश्वर ने लोगों से प्रेम किया, परन्तु लोगों ने परमेश्वर से प्रेम नहीं किया। यह अभिनय करें कि परमेश्वर ने अपने पुत्र, यीशु को लोगों के लिए मरने के लिए भेजा। यह अभिनय करें कि फिर लोग परमेश्वर से प्रेम करना शुरू कर देते हैं। यह अभिनय करें कि परमेश्वर और लोगों के बीच का संबंध फिर से स्थापित हो गया है। यह अभिनय करें कि इसके बाद विश्वासी एक-दूसरे से प्रेम करने लगते हैं। इस ऑडियो को यहाँ रोकें।</w:t>
      </w:r>
    </w:p>
    <w:p>
      <w:pPr/>
      <w:r>
        <w:rPr>
          <w:lang w:val="hi_IN" w:bidi="hi_IN"/>
        </w:rPr>
      </w:r>
      <w:r>
        <w:rPr>
          <w:lang w:val="hi_IN" w:bidi="hi_IN"/>
        </w:rPr>
        <w:t>अब पूरे भाग को कथापट, वस्तुओं, या अभिनय का उपयोग करके दृश्य रूप में प्रस्तुत कीजिए।</w:t>
      </w:r>
      <w:r>
        <w:rPr>
          <w:lang w:val="hi_IN" w:bidi="hi_IN"/>
        </w:rPr>
      </w:r>
    </w:p>
    <w:p>
      <w:pPr>
        <w:pStyle w:val="Heading3"/>
      </w:pPr>
      <w:r>
        <w:rPr>
          <w:lang w:val="hi_IN" w:bidi="hi_IN"/>
        </w:rPr>
        <w:t>पाठ को नाटकीय रूप देना</w:t>
      </w:r>
    </w:p>
    <w:p>
      <w:pPr/>
      <w:r>
        <w:rPr>
          <w:lang w:val="hi_IN" w:bidi="hi_IN"/>
        </w:rPr>
      </w:r>
      <w:r>
        <w:rPr>
          <w:lang w:val="hi_IN" w:bidi="hi_IN"/>
        </w:rPr>
        <w:t>1 यूहन्ना 4:7–12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एक हिस्सा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उपदेश देता है</w:t>
      </w:r>
    </w:p>
    <w:p>
      <w:pPr>
        <w:pStyle w:val="ListBullet"/>
        <w:spacing w:line="240" w:lineRule="auto"/>
        <w:ind w:left="720"/>
      </w:pPr>
      <w:r>
        <w:rPr>
          <w:lang w:val="hi_IN" w:bidi="hi_IN"/>
        </w:rPr>
      </w:r>
      <w:r>
        <w:rPr>
          <w:lang w:val="hi_IN" w:bidi="hi_IN"/>
        </w:rPr>
        <w:t>वे लोग जो यूहन्ना का उपदेश सुन रहे हैं</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वे विश्वासी जो एक-दूसरे से प्रेम करते हैं</w:t>
      </w:r>
    </w:p>
    <w:p>
      <w:pPr>
        <w:pStyle w:val="ListBullet"/>
        <w:spacing w:line="240" w:lineRule="auto"/>
        <w:ind w:left="720"/>
      </w:pPr>
      <w:r>
        <w:rPr>
          <w:lang w:val="hi_IN" w:bidi="hi_IN"/>
        </w:rPr>
      </w:r>
      <w:r>
        <w:rPr>
          <w:lang w:val="hi_IN" w:bidi="hi_IN"/>
        </w:rPr>
        <w:t>और वे विश्वासी जो एक-दूसरे से प्रेम नहीं करते हैं</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प्रवाह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बिन्दुओं पर, नाटक को रोककर उस पात्र की भूमिका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प्रतिक्रियाएँ निम्नलिखित हैं।</w:t>
      </w:r>
    </w:p>
    <w:p>
      <w:pPr/>
      <w:r>
        <w:rPr>
          <w:lang w:val="hi_IN" w:bidi="hi_IN"/>
        </w:rPr>
      </w:r>
      <w:r>
        <w:rPr>
          <w:lang w:val="hi_IN" w:bidi="hi_IN"/>
        </w:rPr>
        <w:t>यूहन्ना कुछ इस तरह कह रहा है:</w:t>
      </w:r>
    </w:p>
    <w:p>
      <w:pPr/>
      <w:r>
        <w:rPr>
          <w:lang w:val="hi_IN" w:bidi="hi_IN"/>
        </w:rPr>
      </w:r>
      <w:r>
        <w:rPr>
          <w:lang w:val="hi_IN" w:bidi="hi_IN"/>
        </w:rPr>
        <w:t>"प्रिय मित्रों, आओ हम एक-दूसरे से प्रेम करें! हमारे एक-दूसरे से प्रेम करने का कारण यह है कि परमेश्वर हमसे प्रेम करता है, और परमेश्वर ही है जो हमें एक-दूसरे से प्रेम करने के योग्य बनाता है। यदि आप एक-दूसरे से प्रेम करते हैं, तो आप परमेश्वर की संतान हैं, और आप दिखाते हैं कि आप परमेश्वर को जानते हैं। परमेश्वर सभी लोगों से पूर्ण रूप से प्रेम करता है और चाहता है कि हम भी एक-दूसरे से प्रेम करें। यदि आप एक-दूसरे से प्रेम नहीं करते हैं, तो यह दिखाता है कि आप परमेश्वर को बिल्कुल भी नहीं जानते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की भूमिका निभाने वाले व्यक्ति से पूछें, "आप क्या सोच रहे हैं?" लोग इस तरह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यूहन्ना कुछ इस तरह से कहता है:</w:t>
      </w:r>
    </w:p>
    <w:p>
      <w:pPr/>
      <w:r>
        <w:rPr>
          <w:lang w:val="hi_IN" w:bidi="hi_IN"/>
        </w:rPr>
      </w:r>
      <w:r>
        <w:rPr>
          <w:lang w:val="hi_IN" w:bidi="hi_IN"/>
        </w:rPr>
        <w:t>"परमेश्वर ने अपने एकलौते पुत्र को इस संसार में भेजकर हमें दिखाया कि वह हमसे कितना प्रेम करता है। और परमेश्वर के पुत्र, यीशु के कारण, हम सचमुच जीवित हो सकते हैं! हम जान सकते हैं कि परमेश्वर हमसे कितना प्रेम करता है, क्योंकि उसने हमसे तब भी प्रेम किया, जब हम उससे प्रेम भी नहीं करते थे! परमेश्वर ने अपने पुत्र को संसार में हमारे स्थान पर मरने के लिए भेजा, ताकि परमेश्वर हमें उन सभी गलत कामों के लिए क्षमा कर सके जो हमने किए थे, और हमारा परमेश्वर के साथ एक अच्छा संबंध हो सके।</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के श्रोताओं की भूमिका निभाने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यूहन्ना कुछ इस तरह से कहता है:</w:t>
      </w:r>
    </w:p>
    <w:p>
      <w:pPr/>
      <w:r>
        <w:rPr>
          <w:lang w:val="hi_IN" w:bidi="hi_IN"/>
        </w:rPr>
      </w:r>
      <w:r>
        <w:rPr>
          <w:lang w:val="hi_IN" w:bidi="hi_IN"/>
        </w:rPr>
        <w:t>“प्रिय मित्रों, क्योंकि परमेश्वर हमसे बहुत प्रेम करता था, इसलिए हमें भी एक-दूसरे से प्रेम करना चाहिए! किसी ने कभी परमेश्वर को नहीं देखा है, परन्तु यदि हम अपने भाइयों और बहनों से प्रेम करते हैं, तो परमेश्वर हमारे भीतर निवास करता है! और जब हम एक-दूसरे से प्रेम करते हैं, तब परमेश्वर का प्रेम हममें पूर्ण हो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के श्रोताओं की भूमिका निभाने वाले लोगों से पूछें, "आप क्या सोच रहे हैं?" लोग इस तरह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यूहन्ना 4:7–12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यूहन्ना अपने श्रोताओं को </w:t>
      </w:r>
      <w:r>
        <w:rPr>
          <w:b/>
          <w:lang w:val="hi_IN" w:bidi="hi_IN"/>
        </w:rPr>
        <w:t>प्रिय</w:t>
      </w:r>
      <w:r>
        <w:rPr>
          <w:lang w:val="hi_IN" w:bidi="hi_IN"/>
        </w:rPr>
        <w:t xml:space="preserve"> कहता है। इसका अर्थ है कि यूहन्ना उन लोगों से प्रेम करता है जिन्हें वह लिख रहा है। इसका अर्थ यह भी हो सकता है कि परमेश्वर लोगों से प्रेम करता है, या दोनों अर्थ है। यूहन्ना का अर्थ है कि उसके श्रोता यूहन्ना के प्रिय मित्र हैं। "प्रिय" के लिए उसी शब्द या वाक्यांश का उपयोग करें जिसका उपयोग आपने पिछले भागों में किया है।</w:t>
      </w:r>
    </w:p>
    <w:p>
      <w:pPr/>
      <w:r>
        <w:rPr>
          <w:lang w:val="hi_IN" w:bidi="hi_IN"/>
        </w:rPr>
      </w:r>
      <w:r>
        <w:rPr>
          <w:lang w:val="hi_IN" w:bidi="hi_IN"/>
        </w:rPr>
        <w:t xml:space="preserve">जो कोई प्रेम करता है, वह </w:t>
      </w:r>
      <w:r>
        <w:rPr>
          <w:b/>
          <w:lang w:val="hi_IN" w:bidi="hi_IN"/>
        </w:rPr>
        <w:t>परमेश्वर से पैदा</w:t>
      </w:r>
      <w:r>
        <w:rPr>
          <w:lang w:val="hi_IN" w:bidi="hi_IN"/>
        </w:rPr>
        <w:t xml:space="preserve"> होता है। इसका अर्थ है कि जो लोग प्रेम करते हैं, वे परमेश्वर की संतान हैं। यूहन्ना यहाँ उन विश्वासियों के बारे में बात कर रहा है जो अन्य विश्वासियों से प्रेम करते हैं। "परमेश्वर से पैदा हुआ" के लिए उसी शब्द या वाक्यांश का उपयोग करें जिसका उपयोग आपने पिछले भागों में किया है।</w:t>
      </w:r>
    </w:p>
    <w:p>
      <w:pPr/>
      <w:r>
        <w:rPr>
          <w:lang w:val="hi_IN" w:bidi="hi_IN"/>
        </w:rPr>
      </w:r>
      <w:r>
        <w:rPr>
          <w:lang w:val="hi_IN" w:bidi="hi_IN"/>
        </w:rPr>
        <w:t>यूहन्ना हमें बताता है कि परमेश्वर प्रेम है। इसका अर्थ है कि परमेश्वर पूर्ण और सिद्ध प्रेम करता है। जिस प्रकार पानी हमेशा गीला होता है और आग हमेशा गर्म होती है, उसी प्रकार परमेश्वर हमेशा लोगों से प्रेम करता है। परमेश्वर के लिए लोगों से प्रेम न करना असंभव होगा! परमेश्वर जो कुछ भी करता है, वह इसलिए करता है क्योंकि वह लोगों से और साथ ही अपनी बाकी सारी सृष्टि से प्रेम करता है।</w:t>
      </w:r>
    </w:p>
    <w:p>
      <w:pPr/>
      <w:r>
        <w:rPr>
          <w:lang w:val="hi_IN" w:bidi="hi_IN"/>
        </w:rPr>
      </w:r>
      <w:r>
        <w:rPr>
          <w:lang w:val="hi_IN" w:bidi="hi_IN"/>
        </w:rPr>
        <w:t xml:space="preserve">यहाँ रुकें और चर्चा करें कि आप कैसे कह सकते हैं कि </w:t>
      </w:r>
      <w:r>
        <w:rPr>
          <w:b/>
          <w:lang w:val="hi_IN" w:bidi="hi_IN"/>
        </w:rPr>
        <w:t>परमेश्वर प्रेम है</w:t>
      </w:r>
      <w:r>
        <w:rPr>
          <w:lang w:val="hi_IN" w:bidi="hi_IN"/>
        </w:rPr>
        <w:t>। इस ऑडियो को यहाँ रोकें।</w:t>
      </w:r>
    </w:p>
    <w:p>
      <w:pPr/>
      <w:r>
        <w:rPr>
          <w:lang w:val="hi_IN" w:bidi="hi_IN"/>
        </w:rPr>
      </w:r>
      <w:r>
        <w:rPr>
          <w:lang w:val="hi_IN" w:bidi="hi_IN"/>
        </w:rPr>
        <w:t>परमेश्वर ने अपने एकलौते पुत्र को संसार में भेजा। परमेश्वर का एकलौता पुत्र यीशु है। "एकलौता पुत्र" वाक्यांश का अर्थ है एक बहुत विशेष पुत्र। परमेश्वर ने अपने पुत्र को संसार में भेजा। इसका अर्थ है कि परमेश्वर ने यीशु को मनुष्य के रूप में जन्म लेने के लिए पृथ्वी पर भेजा।</w:t>
      </w:r>
    </w:p>
    <w:p>
      <w:pPr/>
      <w:r>
        <w:rPr>
          <w:lang w:val="hi_IN" w:bidi="hi_IN"/>
        </w:rPr>
      </w:r>
      <w:r>
        <w:rPr>
          <w:lang w:val="hi_IN" w:bidi="hi_IN"/>
        </w:rPr>
        <w:t xml:space="preserve">यहाँ रुकें और चर्चा करें कि आप कैसे कहेंगे कि परमेश्वर ने अपने </w:t>
      </w:r>
      <w:r>
        <w:rPr>
          <w:b/>
          <w:lang w:val="hi_IN" w:bidi="hi_IN"/>
        </w:rPr>
        <w:t>एकलौते पुत्र</w:t>
      </w:r>
      <w:r>
        <w:rPr>
          <w:lang w:val="hi_IN" w:bidi="hi_IN"/>
        </w:rPr>
        <w:t xml:space="preserve"> को </w:t>
      </w:r>
      <w:r>
        <w:rPr>
          <w:b/>
          <w:lang w:val="hi_IN" w:bidi="hi_IN"/>
        </w:rPr>
        <w:t>संसार</w:t>
      </w:r>
      <w:r>
        <w:rPr>
          <w:lang w:val="hi_IN" w:bidi="hi_IN"/>
        </w:rPr>
        <w:t xml:space="preserve"> में भेजा है। यदि आप चाहें, तो आप "परमेश्वर का पुत्र" का स्पष्टीकरण मुख्य शब्दावली में फिर से सुन सकते हैं। परमेश्वर के एकलौते पुत्र के लिए उसी शब्द या वाक्यांश का उपयोग करें जिसका उपयोग आपने अन्य पुस्तकों में किया है। इस ऑडियो को यहाँ रोकें।</w:t>
      </w:r>
    </w:p>
    <w:p>
      <w:pPr/>
      <w:r>
        <w:rPr>
          <w:lang w:val="hi_IN" w:bidi="hi_IN"/>
        </w:rPr>
      </w:r>
      <w:r>
        <w:rPr>
          <w:lang w:val="hi_IN" w:bidi="hi_IN"/>
        </w:rPr>
        <w:t xml:space="preserve">परमेश्वर ने अपने पुत्र को हमारे </w:t>
      </w:r>
      <w:r>
        <w:rPr>
          <w:b/>
          <w:lang w:val="hi_IN" w:bidi="hi_IN"/>
        </w:rPr>
        <w:t>पापों</w:t>
      </w:r>
      <w:r>
        <w:rPr>
          <w:lang w:val="hi_IN" w:bidi="hi_IN"/>
        </w:rPr>
        <w:t xml:space="preserve"> के लिए </w:t>
      </w:r>
      <w:r>
        <w:rPr>
          <w:b/>
          <w:lang w:val="hi_IN" w:bidi="hi_IN"/>
        </w:rPr>
        <w:t>प्रायश्चित का बलिदान</w:t>
      </w:r>
      <w:r>
        <w:rPr>
          <w:lang w:val="hi_IN" w:bidi="hi_IN"/>
        </w:rPr>
        <w:t xml:space="preserve"> होने के लिए भेजा। प्रायश्चित का बलिदान वह बलिदान होता है जो परमेश्वर और लोगों के बीच संबंध को फिर से स्थापित करता है। यीशु हमारे स्थान पर मर गया। इसलिए, परमेश्वर हमें क्षमा कर सकता है। और परमेश्वर और लोगों के बीच का संबंध फिर से स्थापित हो सकता है। पाप, बलिदान और प्रायश्चित शब्द मुख्य शब्दावली में हैं। पाप, बलिदान और प्रायश्चित के लिए उन्हीं शब्दों का उपयोग करें जिनका उपयोग आपने अन्य भागों में किया है।</w:t>
      </w:r>
    </w:p>
    <w:p>
      <w:pPr/>
      <w:r>
        <w:rPr>
          <w:lang w:val="hi_IN" w:bidi="hi_IN"/>
        </w:rPr>
      </w:r>
      <w:r>
        <w:rPr>
          <w:lang w:val="hi_IN" w:bidi="hi_IN"/>
        </w:rPr>
        <w:t>यहाँ रुकें और चर्चा करें कि आप कैसे कह सकते हैं कि परमेश्वर ने अपने पुत्र को हमारे पापों के लिए प्रायश्चित्त का बलिदान होने के लिए भेजा। इस ऑडियो को यहाँ रोकें।</w:t>
      </w:r>
    </w:p>
    <w:p>
      <w:pPr/>
      <w:r>
        <w:rPr>
          <w:lang w:val="hi_IN" w:bidi="hi_IN"/>
        </w:rPr>
      </w:r>
      <w:r>
        <w:rPr>
          <w:lang w:val="hi_IN" w:bidi="hi_IN"/>
        </w:rPr>
        <w:t>यदि हम एक-दूसरे से प्रेम करते हैं, तो परमेश्वर हममें वास करेगा। तब परमेश्वर का प्रेम हममें सिद्ध हो जाएगा।</w:t>
      </w:r>
    </w:p>
    <w:p>
      <w:pPr/>
      <w:r>
        <w:rPr>
          <w:lang w:val="hi_IN" w:bidi="hi_IN"/>
        </w:rPr>
      </w:r>
      <w:r>
        <w:rPr>
          <w:lang w:val="hi_IN" w:bidi="hi_IN"/>
        </w:rPr>
        <w:t xml:space="preserve">यहाँ रुकें और चर्चा करें कि आप कैसे कह सकते हैं कि </w:t>
      </w:r>
      <w:r>
        <w:rPr>
          <w:b/>
          <w:lang w:val="hi_IN" w:bidi="hi_IN"/>
        </w:rPr>
        <w:t>परमेश्वर का प्रेम हममें सिद्ध हो गया है</w:t>
      </w:r>
      <w:r>
        <w:rPr>
          <w:lang w:val="hi_IN" w:bidi="hi_IN"/>
        </w:rPr>
        <w:t>, या हम परमेश्वर से पूर्ण रूप से प्रेम करते हैं। परमेश्वर का प्रेम हममें सिद्ध होने के लिए उसी शब्द या वाक्यांश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यूहन्ना 4:13–21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यूहन्ना 4:13–21 को सुनें और अपने मन में रखें।</w:t>
      </w:r>
    </w:p>
    <w:p>
      <w:pPr/>
      <w:r>
        <w:rPr>
          <w:lang w:val="hi_IN" w:bidi="hi_IN"/>
        </w:rPr>
      </w:r>
      <w:r>
        <w:rPr>
          <w:lang w:val="hi_IN" w:bidi="hi_IN"/>
        </w:rPr>
        <w:t>यदि सम्भव हो, तो 1 यूहन्ना 4:13–21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यूहन्ना 4:13–21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यूहन्ना ने अभी-अभी कहा है कि हमें एक-दूसरे से प्रेम करना चाहिए क्योंकि परमेश्वर हमसे प्रेम करता है। अब यूहन्ना एक ऐसी बात दोहराता है जो उसने पहले कही थी। यूहन्ना कहता है कि हम यह जान सकते हैं कि हम परमेश्वर में बने रहते हैं और परमेश्वर हम में बना रहता है, क्योंकि परमेश्वर ने हमें अपनी आत्मा दी है। यह तथ्य कि हमारे पास पवित्र आत्मा है, यह प्रमाण है कि हम परमेश्वर में बने रहते हैं और परमेश्वर हमारे भीतर बना रहता है। यदि आप परमेश्वर में बने रहते हैं, तो इसका अर्थ है कि आप परमेश्वर के साथ अपना अच्छा संबंध निरंतर बनाए रखते हैं। और जब परमेश्वर हमारे भीतर रहता है, तो परमेश्वर हमारे साथ अपना अच्छा संबंध बनाए रखता है।</w:t>
      </w:r>
    </w:p>
    <w:p>
      <w:pPr/>
      <w:r>
        <w:rPr>
          <w:lang w:val="hi_IN" w:bidi="hi_IN"/>
        </w:rPr>
      </w:r>
      <w:r>
        <w:rPr>
          <w:lang w:val="hi_IN" w:bidi="hi_IN"/>
        </w:rPr>
        <w:t xml:space="preserve">फिर यूहन्ना कहता है कि </w:t>
      </w:r>
      <w:r>
        <w:rPr>
          <w:b/>
          <w:lang w:val="hi_IN" w:bidi="hi_IN"/>
        </w:rPr>
        <w:t>हमने</w:t>
      </w:r>
      <w:r>
        <w:rPr>
          <w:lang w:val="hi_IN" w:bidi="hi_IN"/>
        </w:rPr>
        <w:t xml:space="preserve"> देखा है कि पिता ने अपने पुत्र को भेजा है। यूहन्ना और अन्य प्रेरितों ने यीशु को अपनी आँखों से देखा है। यूहन्ना शायद फिर से सैम और सैली जैसे लोगों के बारे में सोच रहा है। सैम और सैली को यह महत्वपूर्ण नहीं लगा कि परमेश्वर का पुत्र मनुष्य बन गया था। लेकिन यूहन्ना जानता है कि यह बहुत महत्वपूर्ण है। यूहन्ना ने यीशु को देखा है! यूहन्ना ने यीशु को देखा है और निश्चित रूप से जानता है कि यीशु मनुष्य और परमेश्वर दोनों है। यूहन्ना ने यीशु के साथ बहुत समय बिताया है और उसने यीशु को बहुत से आश्चर्यकर्म करते हुए देखा है। यूहन्ना यीशु के साथ था जब परमेश्वर ने स्वर्ग से यीशु के बारे में कहा, “यह मेरा पुत्र है, और तुम उसकी सुनो!” यह उस समय हुआ जब यूहन्ना और दो अन्य चेले यीशु के साथ एक पर्वत पर थे, और अचानक वे यीशु को वैसा ही देख सके जैसा वह वास्तव में था।</w:t>
      </w:r>
    </w:p>
    <w:p>
      <w:pPr/>
      <w:r>
        <w:rPr>
          <w:lang w:val="hi_IN" w:bidi="hi_IN"/>
        </w:rPr>
      </w:r>
      <w:r>
        <w:rPr>
          <w:lang w:val="hi_IN" w:bidi="hi_IN"/>
        </w:rPr>
        <w:t>यहाँ रुकें, और यदि आप चाहें, तो इस कहानी को सुनने के लिए लूका 9:28–36 का अपना अनुवाद सुनें। इस ऑडियो को यहाँ रोकें।</w:t>
      </w:r>
    </w:p>
    <w:p>
      <w:pPr/>
      <w:r>
        <w:rPr>
          <w:lang w:val="hi_IN" w:bidi="hi_IN"/>
        </w:rPr>
      </w:r>
      <w:r>
        <w:rPr>
          <w:lang w:val="hi_IN" w:bidi="hi_IN"/>
        </w:rPr>
        <w:t>यूहन्ना ने यीशु को क्रूस पर मरते हुए देखा है। परन्तु यूहन्ना ने यह भी देखा था कि उसके बाद यीशु फिर से जीवित हो गया! इसलिए, यूहन्ना यह निश्चित रूप से जानता है कि परमेश्वर ने यीशु को संसार का उद्धारकर्ता होने के लिए भेजा। यूहन्ना ने स्वयं इसे देखा है। इसलिए, यूहन्ना अन्य लोगों को बता सकता है कि यह सच है।</w:t>
      </w:r>
    </w:p>
    <w:p>
      <w:pPr/>
      <w:r>
        <w:rPr>
          <w:lang w:val="hi_IN" w:bidi="hi_IN"/>
        </w:rPr>
      </w:r>
      <w:r>
        <w:rPr>
          <w:lang w:val="hi_IN" w:bidi="hi_IN"/>
        </w:rPr>
        <w:t>यहाँ रुकें और चर्चा करें: क्या आप ऐसी किसी चीज़ के बारे में कहानी बता सकते हैं जिसके बारे में आपको पता था कि वह सच है क्योंकि किसी ऐसे व्यक्ति ने उसे स्वयं देखा था जिस पर आप भरोसा करते थे? इस ऑडियो को यहाँ रोकें।</w:t>
      </w:r>
    </w:p>
    <w:p>
      <w:pPr/>
      <w:r>
        <w:rPr>
          <w:lang w:val="hi_IN" w:bidi="hi_IN"/>
        </w:rPr>
      </w:r>
      <w:r>
        <w:rPr>
          <w:lang w:val="hi_IN" w:bidi="hi_IN"/>
        </w:rPr>
        <w:t>यूहन्ना कहता है कि जो लोग विश्वास करते हैं और खुले रूप से यह स्वीकार करते हैं कि यीशु वास्तव में परमेश्वर का पुत्र है, उनका परमेश्वर के साथ गहरा संबंध होता है। परमेश्वर इन लोगों में बना रहता है, और ये लोग परमेश्वर में बने रहते हैं। केवल वे लोग जो यीशु के बारे में सही बातों पर विश्वास करते हैं, वास्तव में यह समझते हैं कि परमेश्वर हमसे कितना प्रेम करता है। चाहे सैम और सैली जैसे लोग कितना भी कहें कि वे परमेश्वर को जानते हैं, वास्तव में वे परमेश्वर को बिल्कुल नहीं जानते! क्योंकि ये लोग यीशु के बारे में सही बातों पर विश्वास नहीं करते हैं।</w:t>
      </w:r>
    </w:p>
    <w:p>
      <w:pPr/>
      <w:r>
        <w:rPr>
          <w:lang w:val="hi_IN" w:bidi="hi_IN"/>
        </w:rPr>
      </w:r>
      <w:r>
        <w:rPr>
          <w:lang w:val="hi_IN" w:bidi="hi_IN"/>
        </w:rPr>
        <w:t>फिर यूहन्ना दोहराता है कि परमेश्वर प्रेम है। पिछले भाग में, हमने समझाया था कि जैसे पानी हमेशा गीला होता है और आग हमेशा गर्म रहती है, वैसे ही परमेश्वर हमसे हमेशा प्रेम करता है। यह असंभव है कि पानी गीला न हो। उसी तरह, परमेश्वर के लिए हमसे प्रेम न करना असंभव है!</w:t>
      </w:r>
    </w:p>
    <w:p>
      <w:pPr/>
      <w:r>
        <w:rPr>
          <w:lang w:val="hi_IN" w:bidi="hi_IN"/>
        </w:rPr>
      </w:r>
      <w:r>
        <w:rPr>
          <w:lang w:val="hi_IN" w:bidi="hi_IN"/>
        </w:rPr>
        <w:t>क्योंकि परमेश्वर हमसे प्रेम करता है और हम परमेश्वर से प्रेम करते हैं, इसलिए हमें परमेश्वर से डरने की आवश्यकता नहीं है। एक दिन यीशु फिर आएगा और हर व्यक्ति का उसके किए हुए बुरे कामों के अनुसार न्याय करेगा। लेकिन हमें उस दिन से डरने की आवश्यकता नहीं है।</w:t>
      </w:r>
    </w:p>
    <w:p>
      <w:pPr/>
      <w:r>
        <w:rPr>
          <w:lang w:val="hi_IN" w:bidi="hi_IN"/>
        </w:rPr>
      </w:r>
      <w:r>
        <w:rPr>
          <w:lang w:val="hi_IN" w:bidi="hi_IN"/>
        </w:rPr>
        <w:t>हमें इस बात से डरने की आवश्यकता नहीं है कि परमेश्वर हमारा न्याय करेगा, क्योंकि परमेश्वर हमारे साथ वैसा ही व्यवहार करेगा जैसा वह यीशु के साथ करता है। यीशु ने कभी कुछ भी गलत नहीं किया है, और इसलिए यीशु इस योग्य नहीं है कि परमेश्वर उसे दण्ड दे। बेशक, हम इस योग्य हैं कि परमेश्वर हमें दण्ड दे। परन्तु जब वह समय आएगा कि परमेश्वर सब लोगों का न्याय करेगा, तब ऐसा होगा मानो हमने कभी कोई पाप किया ही न हो। ऐसा इसलिए है क्योंकि परमेश्वर हमसे बहुत प्रेम करता है! क्योंकि परमेश्वर हमसे प्रेम करता है, इसलिए उसने यीशु को हमारे स्थान पर मरने के लिए भेजा है। यीशु ने हमारे द्वारा किए गए बुरे कामों को दूर कर दिया है, और इसलिए, परमेश्वर हमें दंड नहीं देगा। यदि हम पूरी तरह समझ लें कि परमेश्वर हमसे कितना प्रेम करता है, तो हम परमेश्वर से भयभीत नहीं होंगे।</w:t>
      </w:r>
    </w:p>
    <w:p>
      <w:pPr/>
      <w:r>
        <w:rPr>
          <w:lang w:val="hi_IN" w:bidi="hi_IN"/>
        </w:rPr>
      </w:r>
      <w:r>
        <w:rPr>
          <w:lang w:val="hi_IN" w:bidi="hi_IN"/>
        </w:rPr>
        <w:t xml:space="preserve">यूहन्ना आगे यह भी कहता है कि यदि हम परमेश्वर से भयभीत रहते हैं, तो वास्तव में हम उससे </w:t>
      </w:r>
      <w:r>
        <w:rPr>
          <w:b/>
          <w:lang w:val="hi_IN" w:bidi="hi_IN"/>
        </w:rPr>
        <w:t>प्रेम</w:t>
      </w:r>
      <w:r>
        <w:rPr>
          <w:lang w:val="hi_IN" w:bidi="hi_IN"/>
        </w:rPr>
        <w:t xml:space="preserve"> नहीं करते। या, इसका यह अर्थ भी हो सकता है कि जब हम परमेश्वर से डरते हैं, तब हम यह नहीं समझते कि परमेश्वर हमसे कितना प्रेम करता है। जिस व्यक्ति से आप प्रेम करते हैं और जिसके बारे में आप जानते हैं कि वह भी आपसे प्रेम करता है, उससे भयभीत होना संभव नहीं है। आप किसी व्यक्ति से डरकर उससे दूर नहीं भाग सकते और साथ ही प्रेम में उसी व्यक्ति की ओर नहीं दौड़ सकते।</w:t>
      </w:r>
    </w:p>
    <w:p>
      <w:pPr/>
      <w:r>
        <w:rPr>
          <w:lang w:val="hi_IN" w:bidi="hi_IN"/>
        </w:rPr>
      </w:r>
      <w:r>
        <w:rPr>
          <w:lang w:val="hi_IN" w:bidi="hi_IN"/>
        </w:rPr>
        <w:t>यहाँ रुकें और यह गतिविधि करें: अपने स्थान के बीच में एक पंक्ति में खड़े हो जाइए। प्रत्येक पहला व्यक्ति एक दिशा की ओर मुँह करके खड़ा होगा, और प्रत्येक दूसरा व्यक्ति दूसरी दिशा की ओर मुँह करके खड़ा होगा। अपनी-अपनी बाँहें एक-दूसरे की बाँहों में फँसा लीजिए। जब कोई संकेत देगा, तब हर व्यक्ति जिस दिशा की ओर मुँह किए खड़ा है, उसी दिशा में आगे दौड़ना शुरू कर देगा। देखें कि क्या होता है! इस ऑडियो को यहाँ रोकें।</w:t>
      </w:r>
    </w:p>
    <w:p>
      <w:pPr/>
      <w:r>
        <w:rPr>
          <w:lang w:val="hi_IN" w:bidi="hi_IN"/>
        </w:rPr>
      </w:r>
      <w:r>
        <w:rPr>
          <w:lang w:val="hi_IN" w:bidi="hi_IN"/>
        </w:rPr>
        <w:t xml:space="preserve">जब आपने यह गतिविधि की, तो आपने अनुभव किया कि एक समूह के रूप में आप एक ही समय में दोनों दिशाओं में नहीं दौड़ सकते थे। उसी प्रकार, यदि आप परमेश्वर से डरकर उससे दूर भागते हैं, तो आप एक ही समय में परमेश्वर के पास जाकर उससे </w:t>
      </w:r>
      <w:r>
        <w:rPr>
          <w:b/>
          <w:lang w:val="hi_IN" w:bidi="hi_IN"/>
        </w:rPr>
        <w:t>प्रेम</w:t>
      </w:r>
      <w:r>
        <w:rPr>
          <w:lang w:val="hi_IN" w:bidi="hi_IN"/>
        </w:rPr>
        <w:t xml:space="preserve"> नहीं कर सकते। परन्तु यदि आप परमेश्वर से प्रेम करने के कारण उसकी ओर दौड़ेंगे, तो आप अपने डर को भूल जाएँगे!</w:t>
      </w:r>
    </w:p>
    <w:p>
      <w:pPr/>
      <w:r>
        <w:rPr>
          <w:lang w:val="hi_IN" w:bidi="hi_IN"/>
        </w:rPr>
      </w:r>
      <w:r>
        <w:rPr>
          <w:lang w:val="hi_IN" w:bidi="hi_IN"/>
        </w:rPr>
        <w:t>यहाँ रुकें और चर्चा करें: क्या आप किसी ऐसे व्यक्ति के बारे में कहानी सुना सकते हैं जो परमेश्वर से डरता था? यह व्यक्ति परमेश्वर से क्यों डरता था, और उसके साथ क्या हुआ? इस ऑडियो को यहाँ रोकें।</w:t>
      </w:r>
    </w:p>
    <w:p>
      <w:pPr/>
      <w:r>
        <w:rPr>
          <w:lang w:val="hi_IN" w:bidi="hi_IN"/>
        </w:rPr>
      </w:r>
      <w:r>
        <w:rPr>
          <w:lang w:val="hi_IN" w:bidi="hi_IN"/>
        </w:rPr>
        <w:t>यूहन्ना फिर से वही बात दोहराता है जो वह पहले कह चुका है, कि हम परमेश्वर से प्रेम करते हैं क्योंकि परमेश्वर ने पहले हमसे प्रेम किया। तब, यदि कोई परमेश्वर से प्रेम करता है, तो वह व्यक्ति अपने साथी विश्वासियों से भी प्रेम करेगा। आप यह नहीं कह सकते कि आप परमेश्वर से प्रेम करते हैं, लेकिन किसी साथी विश्वासी से नफरत करते हैं। यदि आप किसी साथी विश्वासी से नफरत करते हैं, तो आप सचमुच परमेश्वर से प्रेम नहीं करते हैं। हम अपने साथी विश्वासियों को देख सकते हैं क्योंकि वे हमारे पास हैं। जिस व्यक्ति को आप देख सकते हैं और जो आपके पास है, उससे प्रेम करना उस व्यक्ति से प्रेम करने की अपेक्षा अधिक आसान है जिसे आप देख नहीं सकते। यदि हम अपने उन विश्वासी भाई-बहनों से, जिन्हें हम देख सकते हैं, प्रेम नहीं करते, तो हम वास्तव में उस परमेश्वर से भी प्रेम नहीं करते जिसे हम देख नहीं सकते। यदि आप तब कहते कि आप परमेश्वर से प्रेम करते हैं, तो आप झूठ बोल रहे होते!</w:t>
      </w:r>
    </w:p>
    <w:p>
      <w:pPr/>
      <w:r>
        <w:rPr>
          <w:lang w:val="hi_IN" w:bidi="hi_IN"/>
        </w:rPr>
      </w:r>
      <w:r>
        <w:rPr>
          <w:lang w:val="hi_IN" w:bidi="hi_IN"/>
        </w:rPr>
        <w:t>यहाँ रुकें और यह खेल खेलें: एक छोटी लकड़ी, गुब्बारा, फूल या कुछ और जैसी कोई हल्की वस्तु लें और बाहर जाएँ, या कोई बड़ा स्थान ढूँढें। तीन लोगों को ले लो और उन्हें एक पंक्ति में खड़ा कर दो। पहले दो लोग एक-दूसरे के करीब खड़े हों, लेकिन तीसरा व्यक्ति दूर खड़ा हो।</w:t>
      </w:r>
    </w:p>
    <w:p>
      <w:pPr/>
      <w:r>
        <w:rPr>
          <w:lang w:val="hi_IN" w:bidi="hi_IN"/>
        </w:rPr>
      </w:r>
      <w:r>
        <w:rPr>
          <w:lang w:val="hi_IN" w:bidi="hi_IN"/>
        </w:rPr>
        <w:t>अब, पहला व्यक्ति उस वस्तु को दूसरे व्यक्ति की ओर फेंके, जो बीच में है। यदि वह व्यक्ति उस वस्तु को पकड़ने में सक्षम है, तो पहला व्यक्ति उसी वस्तु को तीसरे व्यक्ति की ओर फेंकने का प्रयास कर सकता है, जो दूर है। परन्तु यदि बीच में खड़ा व्यक्ति उस वस्तु को पकड़ नहीं पाता, तो पहला व्यक्ति बैठ जाएगा और उसकी जगह कोई दूसरा व्यक्ति आ जाएगा। अगला व्यक्ति भी वही कोशिश करेगा। इस ऑडियो को यहाँ रोकें।</w:t>
      </w:r>
    </w:p>
    <w:p>
      <w:pPr/>
      <w:r>
        <w:rPr>
          <w:lang w:val="hi_IN" w:bidi="hi_IN"/>
        </w:rPr>
      </w:r>
      <w:r>
        <w:rPr>
          <w:lang w:val="hi_IN" w:bidi="hi_IN"/>
        </w:rPr>
        <w:t>यहाँ रुकें और चर्चा करें कि आपको क्या लगता है कि इस गतिविधि का यूहन्ना की बात से क्या संबंध है। इस ऑडियो को यहाँ रोकें।</w:t>
      </w:r>
    </w:p>
    <w:p>
      <w:pPr/>
      <w:r>
        <w:rPr>
          <w:lang w:val="hi_IN" w:bidi="hi_IN"/>
        </w:rPr>
      </w:r>
      <w:r>
        <w:rPr>
          <w:lang w:val="hi_IN" w:bidi="hi_IN"/>
        </w:rPr>
        <w:t>जब आपने यह गतिविधि की, तब सबसे दूर खड़ा व्यक्ति परमेश्वर का प्रतीक था, और बीच में खड़ा व्यक्ति एक साथी विश्वासी का प्रतीक था। इस खेल में, यदि कोई व्यक्ति बीच में खड़े व्यक्ति की ओर वस्तु को सही ढंग से नहीं फेंक पाता था, तो वह व्यक्ति खेल से बाहर हो जाता था। यदि वह व्यक्ति अपने पास खड़े बीच वाले व्यक्ति तक भी वस्तु सही ढंग से नहीं फेंक सका, तो वह दूर खड़े व्यक्ति तक उसे सही ढंग से कभी नहीं फेंक सकेगा। उसी प्रकार यूहन्ना कहता है कि यदि हम किसी साथी विश्वासी से प्रेम नहीं करते हैं, तो हम सचमुच परमेश्वर से भी प्रेम नहीं करते हैं।</w:t>
      </w:r>
    </w:p>
    <w:p>
      <w:pPr/>
      <w:r>
        <w:rPr>
          <w:lang w:val="hi_IN" w:bidi="hi_IN"/>
        </w:rPr>
      </w:r>
      <w:r>
        <w:rPr>
          <w:lang w:val="hi_IN" w:bidi="hi_IN"/>
        </w:rPr>
        <w:t>इस भाग में, यूहन्ना ने दिखाया कि यीशु के बारे में सही बातों पर विश्वास करना और एक-दूसरे से प्रेम करना एक साथ जुड़े हैं। यदि हम यीशु के बारे में सही बातों पर विश्वास करते हैं, तो हम समझते हैं कि परमेश्वर हमसे कितना प्रेम करता है। और जब हम समझ जाएँगे कि परमेश्वर इस बात से कितना प्रेम करते हैं, तो हम भी एक-दूसरे से प्रेम करेंगे!</w:t>
      </w:r>
    </w:p>
    <w:p>
      <w:pPr/>
      <w:r>
        <w:rPr>
          <w:lang w:val="hi_IN" w:bidi="hi_IN"/>
        </w:rPr>
      </w:r>
      <w:r>
        <w:rPr>
          <w:lang w:val="hi_IN" w:bidi="hi_IN"/>
        </w:rPr>
        <w:t>यहाँ रुकें और यह गतिविधि करें: एक गीत गाएँ कि परमेश्वर हमसे कितना प्रेम करता है!</w:t>
      </w:r>
      <w:r>
        <w:rPr>
          <w:lang w:val="hi_IN" w:bidi="hi_IN"/>
        </w:rPr>
      </w:r>
    </w:p>
    <w:p>
      <w:pPr>
        <w:pStyle w:val="Heading3"/>
      </w:pPr>
      <w:r>
        <w:rPr>
          <w:lang w:val="hi_IN" w:bidi="hi_IN"/>
        </w:rPr>
        <w:t>घटनाओं को समझाना</w:t>
      </w:r>
    </w:p>
    <w:p>
      <w:pPr/>
      <w:r>
        <w:rPr>
          <w:lang w:val="hi_IN" w:bidi="hi_IN"/>
        </w:rPr>
      </w:r>
      <w:r>
        <w:rPr>
          <w:lang w:val="hi_IN" w:bidi="hi_IN"/>
        </w:rPr>
        <w:t>1 यूहन्ना 4:13–21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और अधिक धीरे-धीरे पढ़ेगा। समूह इस भाग के दृश्यों, पात्रों और परिवेश को परिभाषित करेगा। फिर समूह इस वचन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यूहन्ना कहता है कि यदि हमारे पास पवित्र आत्मा है, तो यह प्रमाण है कि हम परमेश्वर में बने रहते हैं। परमेश्वर उन लोगों में बना रहता है जो विश्वास करते हैं कि यीशु परमेश्वर का पुत्र है। यूहन्ना बगीचे के उस भाग में है जहाँ वह हमें बताता है कि परमेश्वर की सन्तानें यीशु के बारे में सही बातों पर विश्वास करती हैं।</w:t>
      </w:r>
    </w:p>
    <w:p>
      <w:pPr/>
      <w:r>
        <w:rPr>
          <w:lang w:val="hi_IN" w:bidi="hi_IN"/>
        </w:rPr>
      </w:r>
      <w:r>
        <w:rPr>
          <w:b/>
          <w:lang w:val="hi_IN" w:bidi="hi_IN"/>
        </w:rPr>
        <w:t>दूसरे भाग में:</w:t>
      </w:r>
      <w:r>
        <w:rPr>
          <w:lang w:val="hi_IN" w:bidi="hi_IN"/>
        </w:rPr>
        <w:t xml:space="preserve"> यूहन्ना कहता है कि परमेश्वर लोगों से पूर्ण और सिद्ध प्रेम करता है। हमें परमेश्वर से भयभीत नहीं होना चाहिए। और क्योंकि हम परमेश्वर से प्रेम करते हैं, इसलिए हमें अपने साथी विश्वासियों से भी प्रेम करना चाहिए। यूहन्ना बगीचे के उस भाग में है जहाँ यूहन्ना हमें बताता है कि परमेश्वर की सन्तान एक-दूसरे से प्रेम करती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उपदेश देता है</w:t>
      </w:r>
    </w:p>
    <w:p>
      <w:pPr>
        <w:pStyle w:val="ListBullet"/>
        <w:spacing w:line="240" w:lineRule="auto"/>
        <w:ind w:left="720"/>
      </w:pPr>
      <w:r>
        <w:rPr>
          <w:lang w:val="hi_IN" w:bidi="hi_IN"/>
        </w:rPr>
      </w:r>
      <w:r>
        <w:rPr>
          <w:lang w:val="hi_IN" w:bidi="hi_IN"/>
        </w:rPr>
        <w:t>वे लोग जो यूहन्ना का उपदेश सुन रहे हैं</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वे विश्वासी जो एक-दूसरे से प्रेम करते हैं</w:t>
      </w:r>
    </w:p>
    <w:p>
      <w:pPr>
        <w:pStyle w:val="ListBullet"/>
        <w:spacing w:line="240" w:lineRule="auto"/>
        <w:ind w:left="720"/>
      </w:pPr>
      <w:r>
        <w:rPr>
          <w:lang w:val="hi_IN" w:bidi="hi_IN"/>
        </w:rPr>
      </w:r>
      <w:r>
        <w:rPr>
          <w:lang w:val="hi_IN" w:bidi="hi_IN"/>
        </w:rPr>
        <w:t>और वे लोग जो कहते हैं कि वे विश्वासी हैं, परन्तु अन्य विश्वासियों से प्रेम नहीं करते हैं</w:t>
      </w:r>
    </w:p>
    <w:p>
      <w:pPr/>
      <w:r>
        <w:rPr>
          <w:lang w:val="hi_IN" w:bidi="hi_IN"/>
        </w:rPr>
      </w:r>
      <w:r>
        <w:rPr>
          <w:lang w:val="hi_IN" w:bidi="hi_IN"/>
        </w:rPr>
        <w:t>इस भाग की शुरुआत में, यूहन्ना बगीचे के उस भाग में है, जहाँ यूहन्ना हमें बताता है कि परमेश्वर की संतान यीशु के बारे में सही बातों पर विश्वास करते हैं।</w:t>
      </w:r>
    </w:p>
    <w:p>
      <w:pPr/>
      <w:r>
        <w:rPr>
          <w:lang w:val="hi_IN" w:bidi="hi_IN"/>
        </w:rPr>
      </w:r>
      <w:r>
        <w:rPr>
          <w:lang w:val="hi_IN" w:bidi="hi_IN"/>
        </w:rPr>
        <w:t>यहाँ रुकें, और कृपया अपने समूह के सदस्यों में से एक से पूछें कि वह यूहन्ना बनें। यूहन्ना को अपने कमरे के उस हिस्से में खड़ा होने या बैठने दें जो बगीचे के इस हिस्से का प्रतिनिधित्व करता है। किसी वस्तु को बाद में अपने पीछे छोड़ दें ताकि आप देख सकें कि आप वहाँ आ चुके हैं। आप पहले ही बगीचे के इस भाग में कितनी बार आ चुके हैं? इस ऑडियो को यहाँ रोकें।</w:t>
      </w:r>
    </w:p>
    <w:p>
      <w:pPr/>
      <w:r>
        <w:rPr>
          <w:lang w:val="hi_IN" w:bidi="hi_IN"/>
        </w:rPr>
      </w:r>
      <w:r>
        <w:rPr>
          <w:lang w:val="hi_IN" w:bidi="hi_IN"/>
        </w:rPr>
        <w:t>इस अंश के पहले भाग में, यूहन्ना विश्वासियों को प्रोत्साहित करता है कि वे परमेश्वर के हैं। यूहन्ना कहता है कि “हम”, अर्थात् यूहन्ना और उसके सुनने वाले, यह निश्चित रूप से जान सकते हैं कि हम परमेश्वर के हैं, क्योंकि परमेश्वर ने हमें अपनी आत्मा दी है।</w:t>
      </w:r>
    </w:p>
    <w:p>
      <w:pPr/>
      <w:r>
        <w:rPr>
          <w:lang w:val="hi_IN" w:bidi="hi_IN"/>
        </w:rPr>
      </w:r>
      <w:r>
        <w:rPr>
          <w:lang w:val="hi_IN" w:bidi="hi_IN"/>
        </w:rPr>
        <w:t>यूहन्ना कहता है कि हमने देखा है कि परमेश्वर पिता ने यीशु को संसार का उद्धारकर्ता बनने के लिए भेजा था। इस बार “हम” से संभवतः यूहन्ना और अन्य प्रेरितों का उल्लेख है, जो उस समय यीशु से मिले थे जब यीशु अभी पृथ्वी पर ही था। यूहन्ना ने स्वयं यीशु को देखा है। इसलिए, यूहन्ना जानता है कि यीशु मनुष्य और परमेश्वर दोनों है। यूहन्ना निश्चित रूप से जानता है कि परमेश्वर ने यीशु को संसार का उद्धारकर्ता होने के लिए भेजा। इसलिए, यूहन्ना अन्य लोगों को बता सकता है कि यह सच है।</w:t>
      </w:r>
    </w:p>
    <w:p>
      <w:pPr/>
      <w:r>
        <w:rPr>
          <w:lang w:val="hi_IN" w:bidi="hi_IN"/>
        </w:rPr>
      </w:r>
      <w:r>
        <w:rPr>
          <w:lang w:val="hi_IN" w:bidi="hi_IN"/>
        </w:rPr>
        <w:t>परमेश्वर उन लोगों में बना रहेगा जो विश्वास करते हैं कि यीशु परमेश्वर का पुत्र है, और वे लोग परमेश्वर में बने रहेंगे। इस प्रकार, जो लोग यीशु के बारे में सही बातों पर विश्वास करते हैं, उनका परमेश्वर के साथ एक अद्भुत और गहरा संबंध होगा। और केवल तभी, जब हम यीशु के बारे में सही बातों पर विश्वास करते हैं, हम वास्तव में समझ सकते हैं कि परमेश्वर हमसे कितना प्रेम करता है।</w:t>
      </w:r>
    </w:p>
    <w:p>
      <w:pPr/>
      <w:r>
        <w:rPr>
          <w:lang w:val="hi_IN" w:bidi="hi_IN"/>
        </w:rPr>
      </w:r>
      <w:r>
        <w:rPr>
          <w:lang w:val="hi_IN" w:bidi="hi_IN"/>
        </w:rPr>
        <w:t>यहाँ रुकें और यह अभिनय करें कि परमेश्वर ने हमें अपनी आत्मा दी है। अभिनय करके दिखाइए कि परमेश्वर की आत्मा होने के कारण, हम जानते हैं कि हमारा परमेश्वर के साथ अच्छा संबंध है। अभिनय करके दिखाइए कि यूहन्ना और कुछ अन्य लोग लोगों को बताते हैं कि परमेश्वर ने अपने पुत्र को संसार के सब लोगों का उद्धारकर्ता बनाकर भेजा है। अभिनय करके दिखाइए कि परमेश्वर और जो लोग इस बात पर विश्वास करते हैं, उनके बीच एक अच्छा संबंध है। यह सब दिखाने के लिए रचनात्मक बनिए! आप चाहें तो इसे नृत्य या गीत के द्वारा भी प्रस्तुत कर सकते हैं। इस ऑडियो को यहाँ रोकें।</w:t>
      </w:r>
    </w:p>
    <w:p>
      <w:pPr/>
      <w:r>
        <w:rPr>
          <w:lang w:val="hi_IN" w:bidi="hi_IN"/>
        </w:rPr>
      </w:r>
      <w:r>
        <w:rPr>
          <w:lang w:val="hi_IN" w:bidi="hi_IN"/>
        </w:rPr>
        <w:t>के दूसरे भाग में, यूहन्ना बगीचे के उस हिस्से में जाता है जहाँ वह कहता है कि परमेश्वर की संतानें एक-दूसरे से प्रेम करती हैं।</w:t>
      </w:r>
    </w:p>
    <w:p>
      <w:pPr/>
      <w:r>
        <w:rPr>
          <w:lang w:val="hi_IN" w:bidi="hi_IN"/>
        </w:rPr>
      </w:r>
      <w:r>
        <w:rPr>
          <w:lang w:val="hi_IN" w:bidi="hi_IN"/>
        </w:rPr>
        <w:t>रुकिए और यूहन्ना की भूमिका निभाने वाले व्यक्ति से कहिए कि वह अब कमरे के उस भाग में चला जाए जो बगीचे के इस भाग को दर्शाता है। बाद में उपयोग के लिए एक वस्तु वहीं छोड़ दीजिए। देखें कि आप पहले ही कितनी बार वहाँ गए हैं! इस ऑडियो को यहाँ रोकें।</w:t>
      </w:r>
    </w:p>
    <w:p>
      <w:pPr/>
      <w:r>
        <w:rPr>
          <w:lang w:val="hi_IN" w:bidi="hi_IN"/>
        </w:rPr>
      </w:r>
      <w:r>
        <w:rPr>
          <w:lang w:val="hi_IN" w:bidi="hi_IN"/>
        </w:rPr>
        <w:t>यूहन्ना कहता है कि हम जानते हैं कि परमेश्वर हमसे कितना प्रेम करता है। इस बार “</w:t>
      </w:r>
      <w:r>
        <w:rPr>
          <w:b/>
          <w:lang w:val="hi_IN" w:bidi="hi_IN"/>
        </w:rPr>
        <w:t>हम”</w:t>
      </w:r>
      <w:r>
        <w:rPr>
          <w:lang w:val="hi_IN" w:bidi="hi_IN"/>
        </w:rPr>
        <w:t xml:space="preserve"> से यूहन्ना और उसके सुनने वाले, दोनों का उल्लेख है। यूहन्ना और अन्य विश्वासी जानते हैं कि परमेश्वर उनसे कितना प्रेम करता है। और वे विश्वास करते हैं कि परमेश्वर उनसे प्रेम करता है और पूरी तरह भरोसा रखते हैं कि परमेश्वर उनसे प्रेम करता है।</w:t>
      </w:r>
    </w:p>
    <w:p>
      <w:pPr/>
      <w:r>
        <w:rPr>
          <w:lang w:val="hi_IN" w:bidi="hi_IN"/>
        </w:rPr>
      </w:r>
      <w:r>
        <w:rPr>
          <w:lang w:val="hi_IN" w:bidi="hi_IN"/>
        </w:rPr>
        <w:t>परमेश्वर प्रेम है। परमेश्वर जो कुछ भी करता है वह इसलिए करता है क्योंकि परमेश्वर हमसे प्रेम करता है।</w:t>
      </w:r>
    </w:p>
    <w:p>
      <w:pPr/>
      <w:r>
        <w:rPr>
          <w:lang w:val="hi_IN" w:bidi="hi_IN"/>
        </w:rPr>
      </w:r>
      <w:r>
        <w:rPr>
          <w:lang w:val="hi_IN" w:bidi="hi_IN"/>
        </w:rPr>
        <w:t>यहाँ रुकें और यह गतिविधि करें: परिचय में आपने कुछ फूल बनाए थे जो यह दर्शाते हैं कि परमेश्वर हमसे कितना प्रेम करता है। इन फूलों में से आखिरी फूल को बगीचे के इस हिस्से में लगाएँ। इस ऑडियो को यहाँ रोकें।</w:t>
      </w:r>
    </w:p>
    <w:p>
      <w:pPr/>
      <w:r>
        <w:rPr>
          <w:lang w:val="hi_IN" w:bidi="hi_IN"/>
        </w:rPr>
      </w:r>
      <w:r>
        <w:rPr>
          <w:lang w:val="hi_IN" w:bidi="hi_IN"/>
        </w:rPr>
        <w:t>जो लोग "</w:t>
      </w:r>
      <w:r>
        <w:rPr>
          <w:b/>
          <w:lang w:val="hi_IN" w:bidi="hi_IN"/>
        </w:rPr>
        <w:t>प्रेम में बने रहते हैं"</w:t>
      </w:r>
      <w:r>
        <w:rPr>
          <w:lang w:val="hi_IN" w:bidi="hi_IN"/>
        </w:rPr>
        <w:t xml:space="preserve"> परमेश्वर में बने रहते हैं। प्रेम में बने रहने के बहुत से अर्थ हो सकते हैं। इसका अर्थ यह हो सकता है कि हम परमेश्वर से प्रेम करते रहें। इसका अर्थ यह हो सकता है कि हम अन्य लोगों से प्रेम करते रहें। और इसका अर्थ यह हो सकता है कि हम वे काम करते रहें जो परमेश्वर को प्रिय हैं। यूहन्ना का अभिप्राय शायद इन तीनों बातों से है, क्योंकि ये तीनों एक-दूसरे से जुड़ी हुई हैं। जब हम परमेश्वर से और एक-दूसरे से प्रेम करते रहते हैं, तब परमेश्वर हम में बना रहता है।</w:t>
      </w:r>
    </w:p>
    <w:p>
      <w:pPr/>
      <w:r>
        <w:rPr>
          <w:lang w:val="hi_IN" w:bidi="hi_IN"/>
        </w:rPr>
      </w:r>
      <w:r>
        <w:rPr>
          <w:lang w:val="hi_IN" w:bidi="hi_IN"/>
        </w:rPr>
        <w:t>यहाँ रुकें और किसी ऐसे नाटक, खेल या गतिविधि के बारे में सोचें जो आप कुछ अन्य विश्वासियों को समझाने के लिए कर सकें, कि जो व्यक्ति प्रेम में बना रहता है, वह परमेश्वर में बना रहता है। इस ऑडियो को यहाँ रोकें।</w:t>
      </w:r>
    </w:p>
    <w:p>
      <w:pPr/>
      <w:r>
        <w:rPr>
          <w:lang w:val="hi_IN" w:bidi="hi_IN"/>
        </w:rPr>
      </w:r>
      <w:r>
        <w:rPr>
          <w:lang w:val="hi_IN" w:bidi="hi_IN"/>
        </w:rPr>
        <w:t>यूहन्ना कहता है कि जब हमें इस बात का भय नहीं रहता कि परमेश्वर हमें दण्ड देगा, तब परमेश्वर का प्रेम हम में सिद्ध हो जाता है। इसका अर्थ यह हो सकता है कि जब हम परमेश्वर से सिद्ध प्रेम करते हैं, तब हम उससे भयभीत नहीं रहते; या इसका यह भी अर्थ हो सकता है कि जब हम परमेश्वर से भयभीत नहीं रहते, तब परमेश्वर का हमसे प्रेम करने का कार्य सिद्ध हो जाता है। इसका यह अर्थ भी हो सकता है कि जब हम यह समझते हैं कि परमेश्वर ने हमारे लिए कितना कुछ किया है, तब हम पूरी तरह समझते हैं कि परमेश्वर हमसे कितना प्रेम करता है। शायद इसका मतलब ये सभी बातें एक साथ हैं!</w:t>
      </w:r>
    </w:p>
    <w:p>
      <w:pPr/>
      <w:r>
        <w:rPr>
          <w:lang w:val="hi_IN" w:bidi="hi_IN"/>
        </w:rPr>
      </w:r>
      <w:r>
        <w:rPr>
          <w:lang w:val="hi_IN" w:bidi="hi_IN"/>
        </w:rPr>
        <w:t>यूहन्ना पहले भी हमारे भीतर सिद्ध हुए परमेश्वर के प्रेम के बारे में बात कर चुका है। 1 यूहन्ना 2:5 में, यूहन्ना ने कहा कि जब हम परमेश्वर की आज्ञाओं का पालन करते हैं, तो परमेश्वर का प्रेम हममें पूर्ण हो जाता है। और 1 यूहन्ना 4:12 में, यूहन्ना ने कहा कि जब हम एक-दूसरे से प्रेम करते हैं, तो परमेश्वर का प्रेम हममें सिद्ध हो गया है। इससे हमें पता चला कि परमेश्वर की आज्ञाओं का पालन करना और एक-दूसरे से प्रेम करना वास्तव में एक ही बात है। इस बार यूहन्ना कहता है कि जब हमें इस बात का भय नहीं रहता कि परमेश्वर हमें दण्ड देगा, तब परमेश्वर का प्रेम हम में सिद्ध हो जाता है।</w:t>
      </w:r>
    </w:p>
    <w:p>
      <w:pPr/>
      <w:r>
        <w:rPr>
          <w:lang w:val="hi_IN" w:bidi="hi_IN"/>
        </w:rPr>
      </w:r>
      <w:r>
        <w:rPr>
          <w:lang w:val="hi_IN" w:bidi="hi_IN"/>
        </w:rPr>
        <w:t>पहले, हमने एक फलदार पेड़ का उदाहरण दिया था। हमने कल्पना की कि आपने पेड़ की देखभाल करने के लिए बहुत मेहनत की। जब उस पेड़ में फल लगने लगे, तब उस पेड़ के लिए की गई आपकी सारी मेहनत सफल हो गई। यूहन्ना कहेगा कि पेड़ के लिए आपकी की हुई मेहनत सिद्ध हो गई है, क्योंकि अब उस पेड़ में फल लग रहे हैं। उसी प्रकार, जब हम परमेश्वर से भयभीत नहीं रहते, तब परमेश्वर का हमारे प्रति प्रेम सिद्ध हो जाता है। हम वही कर रहे हैं जो परमेश्वर चाहता है। हम अब परमेश्वर से नहीं डरते हैं!</w:t>
      </w:r>
    </w:p>
    <w:p>
      <w:pPr/>
      <w:r>
        <w:rPr>
          <w:lang w:val="hi_IN" w:bidi="hi_IN"/>
        </w:rPr>
      </w:r>
      <w:r>
        <w:rPr>
          <w:lang w:val="hi_IN" w:bidi="hi_IN"/>
        </w:rPr>
        <w:t>हमें परमेश्वर से भयभीत होने की आवश्यकता नहीं है, क्योंकि परमेश्वर हमारे साथ वैसा ही व्यवहार करेगा जैसा वह यीशु के साथ करता है! जब वह समय आएगा कि परमेश्वर सब लोगों का न्याय करेगा, तब ऐसा होगा मानो हमने कोई पाप किया ही न हो। ऐसा इसलिए है क्योंकि परमेश्वर हमसे इतना प्रेम करता है कि उसने यीशु को हमारे स्थान पर मरने के लिए भेजा। यीशु ने हमारे द्वारा किए गए बुरे कामों को दूर कर दिया है, और इसलिए, परमेश्वर हमें दंड नहीं देगा। यदि हम पूरी तरह समझ लें कि परमेश्वर हमसे कितना प्रेम करता है, तो हम परमेश्वर से भयभीत नहीं होंगे।</w:t>
      </w:r>
    </w:p>
    <w:p>
      <w:pPr/>
      <w:r>
        <w:rPr>
          <w:lang w:val="hi_IN" w:bidi="hi_IN"/>
        </w:rPr>
      </w:r>
      <w:r>
        <w:rPr>
          <w:lang w:val="hi_IN" w:bidi="hi_IN"/>
        </w:rPr>
        <w:t>यहाँ रुकें और यह गतिविधि करें: इस बात का अभिनय करें कि जिस दिन परमेश्वर सब लोगों का न्याय करेगा, वह हमारे साथ वैसा ही व्यवहार करता है जैसा वह यीशु के साथ करता है। इस ऑडियो को यहाँ रोकें।</w:t>
      </w:r>
    </w:p>
    <w:p>
      <w:pPr/>
      <w:r>
        <w:rPr>
          <w:lang w:val="hi_IN" w:bidi="hi_IN"/>
        </w:rPr>
      </w:r>
      <w:r>
        <w:rPr>
          <w:lang w:val="hi_IN" w:bidi="hi_IN"/>
        </w:rPr>
        <w:t>यूहन्ना आगे कहता है कि यदि हम परमेश्वर से प्रेम करते हैं, तो हमें अपने साथी विश्वासियों से भी प्रेम करना चाहिए। यदि आप अपने साथी विश्वासियों से प्रेम नहीं करते, तो आप वास्तव में परमेश्वर से प्रेम नहीं कर सकते। हम अपने साथी विश्वासियों को देख सकते हैं, क्योंकि वे हमारे पास हैं। जिस व्यक्ति को आप देख सकते हैं और जो आपके पास है, उससे प्रेम करना उस व्यक्ति से प्रेम करने की अपेक्षा अधिक आसान है जिसे आप देख नहीं सकते। यदि हम अपने उन विश्वासी भाई-बहनों से, जिन्हें हम देख सकते हैं, प्रेम नहीं करते, तो हम वास्तव में उस परमेश्वर से भी प्रेम नहीं करते जिसे हम देख नहीं सकते। यदि आप तब कहते कि आप परमेश्वर से प्रेम करते हैं, तो आप झूठ बोल रहे होते!</w:t>
      </w:r>
    </w:p>
    <w:p>
      <w:pPr/>
      <w:r>
        <w:rPr>
          <w:lang w:val="hi_IN" w:bidi="hi_IN"/>
        </w:rPr>
      </w:r>
      <w:r>
        <w:rPr>
          <w:lang w:val="hi_IN" w:bidi="hi_IN"/>
        </w:rPr>
        <w:t>यूहन्ना अंत में कहता है कि यीशु ने हमें यह आज्ञा दी थी कि हम अपने भाई-बहनों से प्रेम करें। परमेश्वर से प्रेम करना और अपने साथी विश्वासियों से प्रेम करना, दोनों साथ-साथ चलते हैं।</w:t>
      </w:r>
    </w:p>
    <w:p>
      <w:pPr/>
      <w:r>
        <w:rPr>
          <w:lang w:val="hi_IN" w:bidi="hi_IN"/>
        </w:rPr>
      </w:r>
      <w:r>
        <w:rPr>
          <w:lang w:val="hi_IN" w:bidi="hi_IN"/>
        </w:rPr>
        <w:t>यहाँ रुकें और यह गतिविधि करें: यह अभिनय करें कि परमेश्वर हमसे प्रेम करता है। फिर यह अभिनय करें कि हम परमेश्वर से प्रेम करते हैं। अभिनय करके दिखाइए कि यीशु हमें बताते हैं कि यदि हम परमेश्वर से प्रेम करते हैं, तो हमें अपने साथी विश्वासियों से भी प्रेम करना चाहिए। अभिनय करके दिखाइए कि क्योंकि हम परमेश्वर से प्रेम करते हैं, इसलिए हम अपने साथी विश्वासियों से भी प्रेम करेंगे। इस ऑडियो को यहाँ रोकें।</w:t>
      </w:r>
    </w:p>
    <w:p>
      <w:pPr/>
      <w:r>
        <w:rPr>
          <w:lang w:val="hi_IN" w:bidi="hi_IN"/>
        </w:rPr>
      </w:r>
      <w:r>
        <w:rPr>
          <w:lang w:val="hi_IN" w:bidi="hi_IN"/>
        </w:rPr>
        <w:t>अब पूरे पदांश को कथापट, वस्तुओं, या अभिनय का उपयोग करके दृश्य रूप में प्रस्तुत कीजिए।</w:t>
      </w:r>
      <w:r>
        <w:rPr>
          <w:lang w:val="hi_IN" w:bidi="hi_IN"/>
        </w:rPr>
      </w:r>
    </w:p>
    <w:p>
      <w:pPr>
        <w:pStyle w:val="Heading3"/>
      </w:pPr>
      <w:r>
        <w:rPr>
          <w:lang w:val="hi_IN" w:bidi="hi_IN"/>
        </w:rPr>
        <w:t>पाठ को नाटकीय रूप देना</w:t>
      </w:r>
    </w:p>
    <w:p>
      <w:pPr/>
      <w:r>
        <w:rPr>
          <w:lang w:val="hi_IN" w:bidi="hi_IN"/>
        </w:rPr>
      </w:r>
      <w:r>
        <w:rPr>
          <w:lang w:val="hi_IN" w:bidi="hi_IN"/>
        </w:rPr>
        <w:t>1 यूहन्ना 4:13–21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उपदेश देता है</w:t>
      </w:r>
    </w:p>
    <w:p>
      <w:pPr>
        <w:pStyle w:val="ListBullet"/>
        <w:spacing w:line="240" w:lineRule="auto"/>
        <w:ind w:left="720"/>
      </w:pPr>
      <w:r>
        <w:rPr>
          <w:lang w:val="hi_IN" w:bidi="hi_IN"/>
        </w:rPr>
      </w:r>
      <w:r>
        <w:rPr>
          <w:lang w:val="hi_IN" w:bidi="hi_IN"/>
        </w:rPr>
        <w:t>वे लोग जो यूहन्ना का उपदेश सुन रहे हैं</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वे विश्वासी जो एक-दूसरे से प्रेम करते हैं</w:t>
      </w:r>
    </w:p>
    <w:p>
      <w:pPr>
        <w:pStyle w:val="ListBullet"/>
        <w:spacing w:line="240" w:lineRule="auto"/>
        <w:ind w:left="720"/>
      </w:pPr>
      <w:r>
        <w:rPr>
          <w:lang w:val="hi_IN" w:bidi="hi_IN"/>
        </w:rPr>
      </w:r>
      <w:r>
        <w:rPr>
          <w:lang w:val="hi_IN" w:bidi="hi_IN"/>
        </w:rPr>
        <w:t>और वे लोग जो कहते हैं कि वे विश्वासी हैं, परन्तु अन्य विश्वासियों से प्रेम नहीं करते हैं</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प्रवाह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बिन्दुओं पर, नाटक को रोककर उस पात्र की भूमिका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यूहन्ना इस तरह कुछ कहता है:</w:t>
      </w:r>
    </w:p>
    <w:p>
      <w:pPr/>
      <w:r>
        <w:rPr>
          <w:lang w:val="hi_IN" w:bidi="hi_IN"/>
        </w:rPr>
      </w:r>
      <w:r>
        <w:rPr>
          <w:lang w:val="hi_IN" w:bidi="hi_IN"/>
        </w:rPr>
        <w:t>"हम निश्चित रूप से कह सकते हैं कि हम परमेश्वर में बने रहते हैं, और परमेश्वर हमारे भीतर बना रहता है। हम यह निश्चित रूप से कह सकते हैं, क्योंकि परमेश्वर ने हमें अपनी आत्मा दी है। और हमने—मैंने और उन अन्यों ने जो यीशु के साथ थे—स्वयं देखा है, और हम तुम्हें बता सकते हैं कि यह सचमुच सत्य है कि परमेश्वर पिता ने अपने पुत्र को संसार के लोगों का उद्धार करने के लिए भेजा है! परमेश्वर उन लोगों में बना रहता है जो इस बात पर विश्वास करते हैं और पूरी तरह स्वीकार करते हैं कि वास्तव में यीशु परमेश्वर का पुत्र है। और ये लोग परमेश्वर में बने रहते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की बात सुनने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यूहन्ना इस तरह कुछ कहता है:</w:t>
      </w:r>
    </w:p>
    <w:p>
      <w:pPr/>
      <w:r>
        <w:rPr>
          <w:lang w:val="hi_IN" w:bidi="hi_IN"/>
        </w:rPr>
      </w:r>
      <w:r>
        <w:rPr>
          <w:lang w:val="hi_IN" w:bidi="hi_IN"/>
        </w:rPr>
        <w:t>“और अब हम जानते हैं कि परमेश्वर हमसे कितना प्रेम करता है, और हम सचमुच इस बात पर भरोसा करते हैं कि परमेश्वर हमसे प्रेम करता है।” परमेश्वर जो कुछ भी करता है, वह इसलिए करता है क्योंकि वह हमसे पूरी तरह से प्रेम करता है। यदि आप परमेश्वर से और अन्य लोगों से प्रेम करते रहेंगे, तो परमेश्वर आप में बना रहेगा।"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यूहन्ना की बात सुनने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यूहन्ना इस तरह कुछ कहता है:</w:t>
      </w:r>
    </w:p>
    <w:p>
      <w:pPr/>
      <w:r>
        <w:rPr>
          <w:lang w:val="hi_IN" w:bidi="hi_IN"/>
        </w:rPr>
      </w:r>
      <w:r>
        <w:rPr>
          <w:lang w:val="hi_IN" w:bidi="hi_IN"/>
        </w:rPr>
        <w:t>“यदि हमें इस बात का भय नहीं रहता कि जिस दिन परमेश्वर संसार का न्याय करने आएगा उस दिन वह हमें दण्ड देगा, तो परमेश्वर का प्रेम हम में सिद्ध हो गया है। हमें भयभीत होने की आवश्यकता नहीं है, क्योंकि उस दिन परमेश्वर हमारे साथ वैसा ही व्यवहार करेगा जैसा वह यीशु के साथ करता है! यदि हम परमेश्वर से सिद्ध प्रेम करते हैं, तो हमारा सारा भय दूर हो जाएगा! यदि आप अब भी भयभीत हैं, तो इसका अर्थ है कि आप दण्ड की चिन्ता कर रहे हैं। और इसका अर्थ है कि आप पूरी तरह नहीं समझते कि परमेश्वर आपसे कितना प्रेम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यूहन्ना की बात सुनने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यूहन्ना इस तरह कुछ कहता है:</w:t>
      </w:r>
    </w:p>
    <w:p>
      <w:pPr/>
      <w:r>
        <w:rPr>
          <w:lang w:val="hi_IN" w:bidi="hi_IN"/>
        </w:rPr>
      </w:r>
      <w:r>
        <w:rPr>
          <w:lang w:val="hi_IN" w:bidi="hi_IN"/>
        </w:rPr>
        <w:t>"हम परमेश्वर से प्रेम करते हैं क्योंकि परमेश्वर ने पहले हमसे प्रेम किया। यदि हम कहते हैं कि हम परमेश्वर से प्रेम करते हैं, परन्तु अपने साथी विश्वासियों से घृणा करते हैं, तो हम झूठ बोलते हैं! क्योंकि यदि हम अपने साथी विश्वासियों से भी प्रेम नहीं करते, तो हम वास्तव में परमेश्वर से प्रेम नहीं कर सकते। हमने अपने साथी विश्वासियों को देखा है, परन्तु हमने परमेश्वर को नहीं देखा है। यदि हम अपने साथी विश्वासियों से, जिन्हें हमने देखा है, प्रेम नहीं करते, तो हम परमेश्वर से, जिसे हमने नहीं देखा है, प्रेम नहीं कर सकते। यीशु ने हमें यह आज्ञा दी है: जो लोग परमेश्वर से प्रेम करते हैं, उन्हें अपने साथी विश्वासियों से भी प्रेम करना चाहिए।</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यूहन्ना की बात सुनने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यूहन्ना की भूमिका निभाने वाले व्यक्ति से पूछें, "आप क्या सोच रहे हैं?" वह व्यक्ति इस तरह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यूहन्ना 4:13–21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वाक्यांशों पर चर्चा करेगा।</w:t>
      </w:r>
    </w:p>
    <w:p>
      <w:pPr/>
      <w:r>
        <w:rPr>
          <w:lang w:val="hi_IN" w:bidi="hi_IN"/>
        </w:rPr>
      </w:r>
      <w:r>
        <w:rPr>
          <w:lang w:val="hi_IN" w:bidi="hi_IN"/>
        </w:rPr>
        <w:t xml:space="preserve">“हम जानते हैं कि हम उसमें </w:t>
      </w:r>
      <w:r>
        <w:rPr>
          <w:b/>
          <w:lang w:val="hi_IN" w:bidi="hi_IN"/>
        </w:rPr>
        <w:t>बने रहते</w:t>
      </w:r>
      <w:r>
        <w:rPr>
          <w:lang w:val="hi_IN" w:bidi="hi_IN"/>
        </w:rPr>
        <w:t xml:space="preserve"> हैं, और वह हम में बना रहता है।” इसका अर्थ यह हो सकता है कि हम परमेश्वर में, या यीशु में, या दोनों में, बने रहते हैं। जो व्यक्ति परमेश्वर में, या यीशु में, बना रहता है, वह निरन्तर परमेश्वर और यीशु के साथ अच्छा संबंध बनाए रखता है और वही करता है जो यीशु कहता है। "बने रहें" के विचार के लिए उसी शब्द या वाक्यांश का उपयोग करें जिसका उपयोग आपने पिछले भागों में किया है।</w:t>
      </w:r>
    </w:p>
    <w:p>
      <w:pPr/>
      <w:r>
        <w:rPr>
          <w:lang w:val="hi_IN" w:bidi="hi_IN"/>
        </w:rPr>
      </w:r>
      <w:r>
        <w:rPr>
          <w:lang w:val="hi_IN" w:bidi="hi_IN"/>
        </w:rPr>
        <w:t xml:space="preserve">परमेश्वर ने हमें अपना </w:t>
      </w:r>
      <w:r>
        <w:rPr>
          <w:b/>
          <w:lang w:val="hi_IN" w:bidi="hi_IN"/>
        </w:rPr>
        <w:t>आत्मा</w:t>
      </w:r>
      <w:r>
        <w:rPr>
          <w:lang w:val="hi_IN" w:bidi="hi_IN"/>
        </w:rPr>
        <w:t xml:space="preserve"> दिया है। आत्मा परमेश्वर के पवित्र आत्मा को दर्शाता है। जब आत्मा पवित्र आत्मा को दर्शाता है, तो उसी शब्द का उपयोग करें जिसका उपयोग आपने पिछले भागों में किया है। पवित्र आत्मा शब्द मुख्य शब्दावली में है।</w:t>
      </w:r>
    </w:p>
    <w:p>
      <w:pPr/>
      <w:r>
        <w:rPr>
          <w:lang w:val="hi_IN" w:bidi="hi_IN"/>
        </w:rPr>
      </w:r>
      <w:r>
        <w:rPr>
          <w:lang w:val="hi_IN" w:bidi="hi_IN"/>
        </w:rPr>
        <w:t xml:space="preserve">यूहन्ना ने देखा है कि पिता परमेश्वर ने अपने पुत्र, यीशु को संसार के उद्धारकर्ता के रूप में भेजा है। क्योंकि यूहन्ना ने यह देखा है, इसलिए वह इसके बारे में </w:t>
      </w:r>
      <w:r>
        <w:rPr>
          <w:b/>
          <w:lang w:val="hi_IN" w:bidi="hi_IN"/>
        </w:rPr>
        <w:t>गवाही दे</w:t>
      </w:r>
      <w:r>
        <w:rPr>
          <w:lang w:val="hi_IN" w:bidi="hi_IN"/>
        </w:rPr>
        <w:t xml:space="preserve"> सकता है। यदि आप किसी बात की गवाही देते हैं, तो आप यह कह रहे होते हैं कि आपने उसे स्वयं देखा है और आप जानते हैं कि वह सचमुच सत्य है। गवाही देने के लिए उसी शब्द या वाक्यांश का उपयोग करें जिसका उपयोग आपने अन्य भागों में किया है। गवाही शब्द मुख्य शब्दावली में है। </w:t>
      </w:r>
    </w:p>
    <w:p>
      <w:pPr/>
      <w:r>
        <w:rPr>
          <w:lang w:val="hi_IN" w:bidi="hi_IN"/>
        </w:rPr>
      </w:r>
      <w:r>
        <w:rPr>
          <w:lang w:val="hi_IN" w:bidi="hi_IN"/>
        </w:rPr>
        <w:t xml:space="preserve">पिता ने अपने पुत्र को संसार के </w:t>
      </w:r>
      <w:r>
        <w:rPr>
          <w:b/>
          <w:lang w:val="hi_IN" w:bidi="hi_IN"/>
        </w:rPr>
        <w:t>उद्धारकर्ता</w:t>
      </w:r>
      <w:r>
        <w:rPr>
          <w:lang w:val="hi_IN" w:bidi="hi_IN"/>
        </w:rPr>
        <w:t xml:space="preserve"> के रूप में भेजा। पिता परमेश्वर को दर्शाता है। "उद्धारकर्ता" वह व्यक्ति होता है जो लोगों को किसी कठिन या खतरनाक स्थिति से बचाता है। सभी लोग एक निराशाजनक स्थिति में हैं और उन्हें बचाने के लिए उन्हें परमेश्वर की आवश्यकता है। परमेश्वर पिता ने अपने पुत्र यीशु को संसार में भेजकर हमें बचाया। जो कोई यीशु पर भरोसा करेगा, वह बचाया जाएगा। इसलिए, बाइबल कहती है कि यीशु हमारा उद्धारकर्ता है। उद्धारकर्ता के लिए उसी शब्द का उपयोग करें जिसका उपयोग आपने बाइबल की अन्य पुस्तकों में किया है। उद्धारकर्ता शब्द मुख्य शब्दावली में है।</w:t>
      </w:r>
    </w:p>
    <w:p>
      <w:pPr/>
      <w:r>
        <w:rPr>
          <w:lang w:val="hi_IN" w:bidi="hi_IN"/>
        </w:rPr>
      </w:r>
      <w:r>
        <w:rPr>
          <w:lang w:val="hi_IN" w:bidi="hi_IN"/>
        </w:rPr>
        <w:t>संसार का अर्थ संसार के सभी लोग हैं।</w:t>
      </w:r>
    </w:p>
    <w:p>
      <w:pPr/>
      <w:r>
        <w:rPr>
          <w:lang w:val="hi_IN" w:bidi="hi_IN"/>
        </w:rPr>
      </w:r>
      <w:r>
        <w:rPr>
          <w:lang w:val="hi_IN" w:bidi="hi_IN"/>
        </w:rPr>
        <w:t xml:space="preserve">यहाँ रुकें और चर्चा करें कि आप कैसे कहेंगे कि पिता अपने पुत्र को </w:t>
      </w:r>
      <w:r>
        <w:rPr>
          <w:b/>
          <w:lang w:val="hi_IN" w:bidi="hi_IN"/>
        </w:rPr>
        <w:t>संसार</w:t>
      </w:r>
      <w:r>
        <w:rPr>
          <w:lang w:val="hi_IN" w:bidi="hi_IN"/>
        </w:rPr>
        <w:t xml:space="preserve"> के उद्धारकर्ता के रूप में भेजता है। इस ऑडियो को यहाँ रोकें।</w:t>
      </w:r>
    </w:p>
    <w:p>
      <w:pPr/>
      <w:r>
        <w:rPr>
          <w:lang w:val="hi_IN" w:bidi="hi_IN"/>
        </w:rPr>
      </w:r>
      <w:r>
        <w:rPr>
          <w:lang w:val="hi_IN" w:bidi="hi_IN"/>
        </w:rPr>
        <w:t xml:space="preserve">जब लोग अंगीकार करते हैं कि यीशु </w:t>
      </w:r>
      <w:r>
        <w:rPr>
          <w:b/>
          <w:lang w:val="hi_IN" w:bidi="hi_IN"/>
        </w:rPr>
        <w:t>परमेश्वर का पुत्र</w:t>
      </w:r>
      <w:r>
        <w:rPr>
          <w:lang w:val="hi_IN" w:bidi="hi_IN"/>
        </w:rPr>
        <w:t xml:space="preserve"> है, तब परमेश्वर उनमें बना रहता है। "परमेश्वर का पुत्र" के लिए उसी शब्द या वाक्यांश का उपयोग करें जो पिछले भागों में किया था। परमेश्वर का पुत्र मुख्य शब्दावली में शामिल है।</w:t>
      </w:r>
    </w:p>
    <w:p>
      <w:pPr/>
      <w:r>
        <w:rPr>
          <w:lang w:val="hi_IN" w:bidi="hi_IN"/>
        </w:rPr>
      </w:r>
      <w:r>
        <w:rPr>
          <w:b/>
          <w:lang w:val="hi_IN" w:bidi="hi_IN"/>
        </w:rPr>
        <w:t>परमेश्वर प्रेम है</w:t>
      </w:r>
      <w:r>
        <w:rPr>
          <w:lang w:val="hi_IN" w:bidi="hi_IN"/>
        </w:rPr>
        <w:t>। इसका अर्थ है कि परमेश्वर पूर्ण और सिद्ध प्रेम करता है। जिस प्रकार पानी हमेशा गीला होता है और आग हमेशा गर्म होती है, उसी प्रकार परमेश्वर हमेशा लोगों से प्रेम करता है। परमेश्वर के लिए लोगों से प्रेम न करना असंभव होगा! परमेश्वर जो कुछ भी करता है, वह लोगों से प्रेम करने के कारण करता है, और अपनी बाकी सारी सृष्टि से भी। "परमेश्वर प्रेम है" के लिए उसी वाक्यांश का उपयोग करें जिसका उपयोग आपने पिछले भाग में किया है।</w:t>
      </w:r>
    </w:p>
    <w:p>
      <w:pPr/>
      <w:r>
        <w:rPr>
          <w:lang w:val="hi_IN" w:bidi="hi_IN"/>
        </w:rPr>
      </w:r>
      <w:r>
        <w:rPr>
          <w:lang w:val="hi_IN" w:bidi="hi_IN"/>
        </w:rPr>
        <w:t>“न्याय का दिन” वह दिन है जब यीशु पृथ्वी पर वापस आएगा। उस समय परमेश्वर हर एक व्यक्ति का उन बुरे कामों के लिए न्याय करेगा जो उन्होंने किए हैं। जब आप किसी का न्याय करते हैं, तो आप यह निर्णय करते हैं कि वह व्यक्ति किसी अपराध का दोषी है या नहीं, और आप बताते हैं कि उसे क्या दण्ड मिलेगा।</w:t>
      </w:r>
    </w:p>
    <w:p>
      <w:pPr/>
      <w:r>
        <w:rPr>
          <w:lang w:val="hi_IN" w:bidi="hi_IN"/>
        </w:rPr>
      </w:r>
      <w:r>
        <w:rPr>
          <w:lang w:val="hi_IN" w:bidi="hi_IN"/>
        </w:rPr>
        <w:t>यहाँ रुकें और चर्चा करें कि आप अपनी भाषा में "न्याय के दिन" के बारे में कैसे बात करेंगे। न्याय शब्द मुख्य शब्दावली में है। इस ऑडियो को यहाँ रोकें।</w:t>
      </w:r>
    </w:p>
    <w:p>
      <w:pPr/>
      <w:r>
        <w:rPr>
          <w:lang w:val="hi_IN" w:bidi="hi_IN"/>
        </w:rPr>
      </w:r>
      <w:r>
        <w:rPr>
          <w:lang w:val="hi_IN" w:bidi="hi_IN"/>
        </w:rPr>
        <w:t>परमेश्वर का प्रेम हम में तब सिद्ध होता है, या हम परमेश्वर से सिद्ध प्रेम करते हैं, जब न्याय के दिन हमें भरोसा होता है। यदि आपके पास भरोसा है, तो आपके भीतर साहस होता है और आप परमेश्वर के पास आने से नहीं डरते। उसी शब्द या वाक्यांश का उपयोग करें जिसका उपयोग आपने पिछले भागों में किया है।</w:t>
      </w:r>
    </w:p>
    <w:p>
      <w:pPr/>
      <w:r>
        <w:rPr>
          <w:lang w:val="hi_IN" w:bidi="hi_IN"/>
        </w:rPr>
      </w:r>
      <w:r>
        <w:rPr>
          <w:lang w:val="hi_IN" w:bidi="hi_IN"/>
        </w:rPr>
        <w:t xml:space="preserve">यहाँ रुकिए और चर्चा कीजिए कि </w:t>
      </w:r>
      <w:r>
        <w:rPr>
          <w:b/>
          <w:lang w:val="hi_IN" w:bidi="hi_IN"/>
        </w:rPr>
        <w:t>जब न्याय के दिन हमारे भीतर साहस या दृढ़ता हो</w:t>
      </w:r>
      <w:r>
        <w:rPr>
          <w:lang w:val="hi_IN" w:bidi="hi_IN"/>
        </w:rPr>
        <w:t xml:space="preserve">, तो आप कैसे कह सकते हैं कि परमेश्वर का प्रेम हम में सिद्ध हो गया है, या हम परमेश्वर से </w:t>
      </w:r>
      <w:r>
        <w:rPr>
          <w:b/>
          <w:lang w:val="hi_IN" w:bidi="hi_IN"/>
        </w:rPr>
        <w:t>सिद्ध</w:t>
      </w:r>
      <w:r>
        <w:rPr>
          <w:lang w:val="hi_IN" w:bidi="hi_IN"/>
        </w:rPr>
        <w:t xml:space="preserve"> प्रेम करते हैं। उन्हीं शब्दों का उपयोग करें जिनका उपयोग आपने पिछले भागों में किया है। इस ऑडियो को यहाँ रोकें।</w:t>
      </w:r>
    </w:p>
    <w:p>
      <w:pPr/>
      <w:r>
        <w:rPr>
          <w:lang w:val="hi_IN" w:bidi="hi_IN"/>
        </w:rPr>
      </w:r>
      <w:r>
        <w:rPr>
          <w:lang w:val="hi_IN" w:bidi="hi_IN"/>
        </w:rPr>
        <w:t xml:space="preserve">कोई व्यक्ति यह नहीं कह सकता कि वह परमेश्वर से प्रेम करता है, जबकि वह अपने </w:t>
      </w:r>
      <w:r>
        <w:rPr>
          <w:b/>
          <w:lang w:val="hi_IN" w:bidi="hi_IN"/>
        </w:rPr>
        <w:t>भाई या बहन से घृणा</w:t>
      </w:r>
      <w:r>
        <w:rPr>
          <w:lang w:val="hi_IN" w:bidi="hi_IN"/>
        </w:rPr>
        <w:t xml:space="preserve"> करता है। "भाई और बहन" या "साथी विश्वासियों" के लिए उन्हीं शब्दों या वाक्यांशों का उपयोग करें जिनका उपयोग आपने पिछले भागों में किया है।</w:t>
      </w:r>
    </w:p>
    <w:p>
      <w:pPr/>
      <w:r>
        <w:rPr>
          <w:lang w:val="hi_IN" w:bidi="hi_IN"/>
        </w:rPr>
      </w:r>
      <w:r>
        <w:rPr>
          <w:lang w:val="hi_IN" w:bidi="hi_IN"/>
        </w:rPr>
        <w:t xml:space="preserve">यीशु ने हमें एक-दूसरे से प्रेम करने की </w:t>
      </w:r>
      <w:r>
        <w:rPr>
          <w:b/>
          <w:lang w:val="hi_IN" w:bidi="hi_IN"/>
        </w:rPr>
        <w:t>आज्ञा</w:t>
      </w:r>
      <w:r>
        <w:rPr>
          <w:lang w:val="hi_IN" w:bidi="hi_IN"/>
        </w:rPr>
        <w:t xml:space="preserve"> दी है। आज्ञा एक नियम या निर्देश है। आज्ञा के लिए उसी शब्द का उपयोग करें जिसका उपयोग आपने अन्य भागों में किया है। आज्ञा शब्द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यूहन्ना 5:1–5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यूहन्ना 5:1–5 को सुनें और अपने मन में रखें।</w:t>
      </w:r>
    </w:p>
    <w:p>
      <w:pPr/>
      <w:r>
        <w:rPr>
          <w:lang w:val="hi_IN" w:bidi="hi_IN"/>
        </w:rPr>
      </w:r>
      <w:r>
        <w:rPr>
          <w:lang w:val="hi_IN" w:bidi="hi_IN"/>
        </w:rPr>
        <w:t>यदि सम्भव हो, तो 1 यूहन्ना 5:1–5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यूहन्ना 5:1–5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यूहन्ना ने दोहराया कि परमेश्वर चाहता है कि हम अपने साथी विश्वासियों से प्रेम करें। इस भाग में, यूहन्ना कहता है कि जो कोई सचमुच यह विश्वास करता है कि यीशु ही मसीह, उद्धारकर्ता और परमेश्वर का पुत्र है, वह परमेश्वर की संतान है। यहाँ यूहन्ना फिर से सैम और सैली जैसे लोगों के बारे में सोच रहा है, जिन्हें यीशु के बारे में गलत समझ थी। जो लोग यीशु के बारे में गलत बातों पर विश्वास करते हैं, वे परमेश्वर के संतान नहीं हैं।</w:t>
      </w:r>
    </w:p>
    <w:p>
      <w:pPr/>
      <w:r>
        <w:rPr>
          <w:lang w:val="hi_IN" w:bidi="hi_IN"/>
        </w:rPr>
      </w:r>
      <w:r>
        <w:rPr>
          <w:lang w:val="hi_IN" w:bidi="hi_IN"/>
        </w:rPr>
        <w:t>सैम और सैली जैसे लोगों ने कलीसिया छोड़ दी। ये लोग अपने साथी विश्वासियों से प्रेम नहीं करते थे। परन्तु जो लोग यीशु के बारे में सही बातों पर विश्वास करते हैं, वे एक-दूसरे से प्रेम करते हैं। क्योंकि यूहन्ना कहता है, जो व्यक्ति किसी व्यक्ति से प्रेम करता है, वह उस व्यक्ति के बच्चों से भी प्रेम करता है।</w:t>
      </w:r>
    </w:p>
    <w:p>
      <w:pPr/>
      <w:r>
        <w:rPr>
          <w:lang w:val="hi_IN" w:bidi="hi_IN"/>
        </w:rPr>
      </w:r>
      <w:r>
        <w:rPr>
          <w:lang w:val="hi_IN" w:bidi="hi_IN"/>
        </w:rPr>
        <w:t>यहाँ रुकें और चर्चा करें: क्या आप अपने समुदाय के किसी ऐसे व्यक्ति की कहानी बता सकते हैं जिससे सब लोग प्रेम करते थे? क्या आपने देखा है कि लोग अपने-आप उस व्यक्ति के बच्चों से भी प्रेम करने लगते हैं? या, क्या आप किसी ऐसे व्यक्ति की कहानी साझा कर सकते हैं जिसकी आपने बहुत परवाह की थी क्योंकि आपने उस व्यक्ति के पिता या माता की भी परवाह की थी? इस ऑडियो को यहाँ रोकें।</w:t>
      </w:r>
    </w:p>
    <w:p>
      <w:pPr/>
      <w:r>
        <w:rPr>
          <w:lang w:val="hi_IN" w:bidi="hi_IN"/>
        </w:rPr>
      </w:r>
      <w:r>
        <w:rPr>
          <w:lang w:val="hi_IN" w:bidi="hi_IN"/>
        </w:rPr>
        <w:t>यूहन्ना यहाँ फिर से हमें दिखाता है कि यीशु के बारे में सही बातों पर विश्वास करना और अन्य विश्वासियों से प्रेम करना हमेशा साथ-साथ चलते हैं।</w:t>
      </w:r>
    </w:p>
    <w:p>
      <w:pPr/>
      <w:r>
        <w:rPr>
          <w:lang w:val="hi_IN" w:bidi="hi_IN"/>
        </w:rPr>
      </w:r>
      <w:r>
        <w:rPr>
          <w:lang w:val="hi_IN" w:bidi="hi_IN"/>
        </w:rPr>
        <w:t>फिर यूहन्ना कहता है कि इस बात का प्रमाण कि हम एक-दूसरे से प्रेम करते हैं, यह है कि हम परमेश्वर से प्रेम करते हैं और उसकी आज्ञाओं का पालन करते हैं। इससे पहले, यूहन्ना ने कहा था कि यदि हम अपने साथी विश्वासियों से प्रेम नहीं करते, तो हम वास्तव में परमेश्वर से प्रेम नहीं करते। इसलिए, यूहन्ना स्पष्ट करता है कि हम परमेश्वर के प्रति प्रेम और अपने साथी विश्वासियों के प्रति प्रेम को अलग नहीं कर सकते। यदि हम सचमुच परमेश्वर से प्रेम करते हैं, तो हम वही करेंगे जो परमेश्वर चाहता है, और परमेश्वर चाहता है कि हम अपने साथी विश्वासियों से प्रेम करें!</w:t>
      </w:r>
    </w:p>
    <w:p>
      <w:pPr/>
      <w:r>
        <w:rPr>
          <w:lang w:val="hi_IN" w:bidi="hi_IN"/>
        </w:rPr>
      </w:r>
      <w:r>
        <w:rPr>
          <w:lang w:val="hi_IN" w:bidi="hi_IN"/>
        </w:rPr>
        <w:t>यहाँ रुकें और यह गतिविधि करें: ऐसी जगह जाएँ जहाँ आपके पास घूमने के लिए थोड़ी जगह हो। तीन लोगों से कहें कि वे एक-दूसरे से थोड़ा अलग होकर एक घेरा बनाएँ। इसके बाद, हर व्यक्ति से कहें कि वह अपने बाईं ओर वाले व्यक्ति के पास जाए। हर कोई एक ही समय पर चलेगा, और क्योंकि तीनों अपने बाईं ओर वाले व्यक्ति की ओर चलने का प्रयास करेंगे, इसलिए वे गोल-गोल घूमते हुए चलेंगे। इस ऑडियो को यहाँ रोकें।</w:t>
      </w:r>
    </w:p>
    <w:p>
      <w:pPr/>
      <w:r>
        <w:rPr>
          <w:lang w:val="hi_IN" w:bidi="hi_IN"/>
        </w:rPr>
      </w:r>
      <w:r>
        <w:rPr>
          <w:lang w:val="hi_IN" w:bidi="hi_IN"/>
        </w:rPr>
        <w:t>जब आपने यह गतिविधि की, तो आपने देखा कि तीनों व्यक्ति लगातार गोल-गोल चलते रहे। यह समझना कठिन था कि वह वृत्त कहाँ से शुरू होता है और कहाँ समाप्त होता है। यह देखना कठिन था कि किसने शुरुआत की। उसी तरह, परमेश्वर से प्रेम करना, एक-दूसरे से प्रेम करना, और परमेश्वर की आज्ञाओं का पालन करना एक साथ जुड़े हुए हैं। यह जानना कठिन है कि पहले कौन सी बात आती है! यदि आप इनमें से एक बात अच्छी तरह करते हैं, तो आप दूसरी बातों को भी अच्छी तरह कर रहे होते हैं।</w:t>
      </w:r>
    </w:p>
    <w:p>
      <w:pPr/>
      <w:r>
        <w:rPr>
          <w:lang w:val="hi_IN" w:bidi="hi_IN"/>
        </w:rPr>
      </w:r>
      <w:r>
        <w:rPr>
          <w:lang w:val="hi_IN" w:bidi="hi_IN"/>
        </w:rPr>
        <w:t>यीशु ने विश्वासियों को यह आज्ञा दी है कि उन्हें एक-दूसरे से प्रेम करना चाहिए। एक सच्चे विश्वासी के लिए ऐसा करना बहुत कठिन नहीं होना चाहिए, क्योंकि यूहन्ना कहता है कि परमेश्वर की सन्तान ने संसार पर जय प्राप्त की है। यहाँ “संसार” का अर्थ उस विद्रोही संसार, उस पापी संसार से है, जहाँ शैतान, यानी उस दुष्ट के पास अभी भी अधिकार है। शैतान चाहता है कि हम पाप करें। शैतान सम्भवतः विशेष रूप से यह चाहता है कि विश्वासी आपस में झगड़ें और एक-दूसरे से प्रेम न करें। परन्तु परमेश्वर के सन्तान झगड़ने और पाप करने के प्रलोभन का विरोध करने में समर्थ होंगी। परमेश्वर के सन्तान एक-दूसरे से प्रेम करते रहेंगे। परमेश्वर के सन्तानों ने संसार पर जय प्राप्त की है, इसका यही अर्थ है।</w:t>
      </w:r>
    </w:p>
    <w:p>
      <w:pPr/>
      <w:r>
        <w:rPr>
          <w:lang w:val="hi_IN" w:bidi="hi_IN"/>
        </w:rPr>
      </w:r>
      <w:r>
        <w:rPr>
          <w:lang w:val="hi_IN" w:bidi="hi_IN"/>
        </w:rPr>
        <w:t>विश्वासी इस संघर्ष में विजय प्राप्त कर सकते हैं, क्योंकि वे विश्वास करते हैं कि यीशु परमेश्वर का पुत्र है। विश्वासी जानते हैं कि यीशु ने उन्हें बचाया है। विश्वासी जानते हैं कि जब यीशु की मृत्यु हुई और वे फिर से जीवित हुए, तब उन्होंने पहले ही शैतान पर विजय प्राप्त कर ली थी।</w:t>
      </w:r>
    </w:p>
    <w:p>
      <w:pPr/>
      <w:r>
        <w:rPr>
          <w:lang w:val="hi_IN" w:bidi="hi_IN"/>
        </w:rPr>
      </w:r>
      <w:r>
        <w:rPr>
          <w:lang w:val="hi_IN" w:bidi="hi_IN"/>
        </w:rPr>
        <w:t>यहाँ रुकें और यह गतिविधि करें: यह अभिनय करें कि वह दुष्ट चाहता है कि लोग पाप करें और एक-दूसरे से नफरत करें, लेकिन जो लोग यह विश्वास करते हैं कि यीशु परमेश्वर का पुत्र है, वे इस लड़ाई को जीत जाते हैं। ये लोग एक-दूसरे से प्रेम करते रहेंगे!</w:t>
      </w:r>
      <w:r>
        <w:rPr>
          <w:lang w:val="hi_IN" w:bidi="hi_IN"/>
        </w:rPr>
      </w:r>
    </w:p>
    <w:p>
      <w:pPr>
        <w:pStyle w:val="Heading3"/>
      </w:pPr>
      <w:r>
        <w:rPr>
          <w:lang w:val="hi_IN" w:bidi="hi_IN"/>
        </w:rPr>
        <w:t>घटनाओं को समझाना</w:t>
      </w:r>
    </w:p>
    <w:p>
      <w:pPr/>
      <w:r>
        <w:rPr>
          <w:lang w:val="hi_IN" w:bidi="hi_IN"/>
        </w:rPr>
      </w:r>
      <w:r>
        <w:rPr>
          <w:lang w:val="hi_IN" w:bidi="hi_IN"/>
        </w:rPr>
        <w:t>1 यूहन्ना 5:1–5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और अधिक धीरे-धीरे पढ़ेगा। समूह इस भाग के दृश्यों, पात्रों और परिवेश को परिभाषित करेगा। फिर समूह इस वचन को अपने मन में समझने की कोशिश करेगा।</w:t>
      </w:r>
    </w:p>
    <w:p>
      <w:pPr/>
      <w:r>
        <w:rPr>
          <w:lang w:val="hi_IN" w:bidi="hi_IN"/>
        </w:rPr>
      </w:r>
      <w:r>
        <w:rPr>
          <w:lang w:val="hi_IN" w:bidi="hi_IN"/>
        </w:rPr>
        <w:t>इस भाग में एक हिस्सा है।</w:t>
      </w:r>
    </w:p>
    <w:p>
      <w:pPr/>
      <w:r>
        <w:rPr>
          <w:lang w:val="hi_IN" w:bidi="hi_IN"/>
        </w:rPr>
      </w:r>
      <w:r>
        <w:rPr>
          <w:b/>
          <w:lang w:val="hi_IN" w:bidi="hi_IN"/>
        </w:rPr>
        <w:t>इस भाग में:</w:t>
      </w:r>
      <w:r>
        <w:rPr>
          <w:lang w:val="hi_IN" w:bidi="hi_IN"/>
        </w:rPr>
        <w:t xml:space="preserve"> यूहन्ना उस आज्ञा के बारे में बात करता है कि हमें एक-दूसरे से प्रेम करना चाहिए। यूहन्ना यह भी कहता है कि यदि हम विश्वास करते हैं कि यीशु परमेश्वर का पुत्र है, तो हमने पापमय संसार पर जय प्राप्त कर ली है। इस भाग में, यूहन्ना हमें एक ही समय में अपने बगीचे के कई भागों में ले जा रहा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उपदेश देता है</w:t>
      </w:r>
    </w:p>
    <w:p>
      <w:pPr>
        <w:pStyle w:val="ListBullet"/>
        <w:spacing w:line="240" w:lineRule="auto"/>
        <w:ind w:left="720"/>
      </w:pPr>
      <w:r>
        <w:rPr>
          <w:lang w:val="hi_IN" w:bidi="hi_IN"/>
        </w:rPr>
      </w:r>
      <w:r>
        <w:rPr>
          <w:lang w:val="hi_IN" w:bidi="hi_IN"/>
        </w:rPr>
        <w:t>वे लोग जो यूहन्ना का उपदेश सुन रहे हैं</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और परमेश्वर की संतान</w:t>
      </w:r>
    </w:p>
    <w:p>
      <w:pPr/>
      <w:r>
        <w:rPr>
          <w:lang w:val="hi_IN" w:bidi="hi_IN"/>
        </w:rPr>
      </w:r>
      <w:r>
        <w:rPr>
          <w:lang w:val="hi_IN" w:bidi="hi_IN"/>
        </w:rPr>
        <w:t>इस भाग में, यूहन्ना अपने बगीचे में लगभग हर जगह है! यूहन्ना बगीचे के उस भाग में है जहाँ वह कहता है कि परमेश्वर की सन्तानें यीशु के बारे में सही बातों पर विश्वास करती हैं। परन्तु यूहन्ना भी बगीचे के उस भाग में है जहाँ वह कहता है कि परमेश्वर की सन्तान एक-दूसरे से प्रेम करती है। और यूहन्ना बगीचे के उस भाग में है जहाँ वह कहता है कि परमेश्वर की सन्तानें परमेश्वर की आज्ञाओं का पालन करती हैं। और यूहन्ना बगीचे के उस भाग में भी है जहाँ वह कहता है कि परमेश्वर की सन्तानों ने उस दुष्ट पर जय प्राप्त कर ली है! इसलिए हम देख सकते हैं कि ये सभी बातें एक-दूसरे से बहुत निकटता से जुड़ी हुई हैं! हम यह भी देख सकते हैं कि यूहन्ना अपने उपदेश के अंत के निकट पहुँच रहा है और उन बातों को दोहराना चाहता है जो यूहन्ना पहले कह चुका है।</w:t>
      </w:r>
    </w:p>
    <w:p>
      <w:pPr/>
      <w:r>
        <w:rPr>
          <w:lang w:val="hi_IN" w:bidi="hi_IN"/>
        </w:rPr>
      </w:r>
      <w:r>
        <w:rPr>
          <w:lang w:val="hi_IN" w:bidi="hi_IN"/>
        </w:rPr>
        <w:t>यहाँ रुकें और अपने समूह के चार लोगों को बगीचे के उस भाग में खड़े होने या बैठने के लिए कहें जो इन विषयों का प्रतिनिधित्व करता है। बगीचे के प्रत्येक भाग में, कोई वस्तु बाद के लिए छोड़ दें। यह देखो कि आप पहले ही कितनी बार वहाँ आ चुके हैं! इस ऑडियो को यहाँ रोकें।</w:t>
      </w:r>
    </w:p>
    <w:p>
      <w:pPr/>
      <w:r>
        <w:rPr>
          <w:lang w:val="hi_IN" w:bidi="hi_IN"/>
        </w:rPr>
      </w:r>
      <w:r>
        <w:rPr>
          <w:lang w:val="hi_IN" w:bidi="hi_IN"/>
        </w:rPr>
        <w:t>हर कोई जो यह मानता है कि यीशु ही मसीह, विशेष राजा और उद्धारकर्ता है, परमेश्वर की संतान है। यदि आप विश्वास करते हैं कि यीशु ही मसीह है, तो आप विश्वास करते हैं कि यीशु परमेश्वर का पुत्र है जो एक मनुष्य बना और हमें बचाने के लिए मर गया। आप यीशु के बारे में सही बातों पर विश्वास कर रहे हैं। जब आप यीशु के बारे में सही बातों पर विश्वास करते हैं, तो आप परमेश्वर की संतान होते हैं।</w:t>
      </w:r>
    </w:p>
    <w:p>
      <w:pPr/>
      <w:r>
        <w:rPr>
          <w:lang w:val="hi_IN" w:bidi="hi_IN"/>
        </w:rPr>
      </w:r>
      <w:r>
        <w:rPr>
          <w:lang w:val="hi_IN" w:bidi="hi_IN"/>
        </w:rPr>
        <w:t>यूहन्ना कहता है कि जो कोई माता-पिता से प्रेम करता है, वह बच्चे से भी प्रेम करता है। यूहन्ना का अर्थ है कि जो कोई परमेश्वर से प्रेम करता है, वह परमेश्वर के बच्चों से भी प्रेम करता है। जो लोग यीशु के बारे में सही बातों पर विश्वास करते हैं, वे परमेश्वर की संतान हैं। विश्वासी परमेश्वर से प्रेम करते हैं, और एक-दूसरे से प्रेम भी करते हैं, क्योंकि वे सभी परमेश्वर की संतान हैं।</w:t>
      </w:r>
    </w:p>
    <w:p>
      <w:pPr/>
      <w:r>
        <w:rPr>
          <w:lang w:val="hi_IN" w:bidi="hi_IN"/>
        </w:rPr>
      </w:r>
      <w:r>
        <w:rPr>
          <w:lang w:val="hi_IN" w:bidi="hi_IN"/>
        </w:rPr>
        <w:t>यूहन्ना हमें प्रोत्साहित करता है कि जो परमेश्वर चाहता है वह करना बहुत कठिन नहीं है। कम से कम, परमेश्वर की संतान के लिए यह कठिन नहीं है। परमेश्वर के संतान ने संसार को जीत लिया है। यहाँ संसार से अभिप्राय पापमय संसार से है, अर्थात् वह सब कुछ जो बुराई से सम्बन्ध रखता है। परमेश्वर की सन्तानों ने पापमय संसार के प्रलोभनों के विरुद्ध—शारीरिक रूप से नहीं, बल्कि आत्मिक रूप से—संघर्ष किया है, और उन्होंने विजय प्राप्त की है! परमेश्वर की सन्तानों ने पाप करने के प्रलोभन का विरोध किया है, और इसके बजाय उन्होंने परमेश्वर की आज्ञाओं का पालन किया है और एक-दूसरे से प्रेम किया है।</w:t>
      </w:r>
    </w:p>
    <w:p>
      <w:pPr/>
      <w:r>
        <w:rPr>
          <w:lang w:val="hi_IN" w:bidi="hi_IN"/>
        </w:rPr>
      </w:r>
      <w:r>
        <w:rPr>
          <w:lang w:val="hi_IN" w:bidi="hi_IN"/>
        </w:rPr>
        <w:t>यहाँ रुकें और चर्चा करें कि आप अपनी भाषा में कैसे कह सकते हैं कि परमेश्वर की सन्तानों ने संसार पर विजय प्राप्त कर ली है। इस ऑडियो को यहाँ रोकें।</w:t>
      </w:r>
    </w:p>
    <w:p>
      <w:pPr/>
      <w:r>
        <w:rPr>
          <w:lang w:val="hi_IN" w:bidi="hi_IN"/>
        </w:rPr>
      </w:r>
      <w:r>
        <w:rPr>
          <w:lang w:val="hi_IN" w:bidi="hi_IN"/>
        </w:rPr>
        <w:t>परमेश्वर की सन्तानों ने इसलिए विजय प्राप्त की है, क्योंकि वे परमेश्वर पर भरोसा रखते हैं, अर्थात् उसमें विश्वास करते हैं। जो कोई भी विश्वास करता है और भरोसा रखता है कि यीशु परमेश्वर का पुत्र है, उसने पापमय संसार पर जय प्राप्त कर ली है!</w:t>
      </w:r>
    </w:p>
    <w:p>
      <w:pPr/>
      <w:r>
        <w:rPr>
          <w:lang w:val="hi_IN" w:bidi="hi_IN"/>
        </w:rPr>
      </w:r>
      <w:r>
        <w:rPr>
          <w:lang w:val="hi_IN" w:bidi="hi_IN"/>
        </w:rPr>
        <w:t>यूहन्ना ने यह अंतिम बात एक प्रश्न के रूप में कही: “संसार पर जय प्राप्त करने वाला व्यक्ति कौन है?” यूहन्ना यह प्रश्न इसलिए नहीं पूछता कि वह चाहता है कि उसके सुनने वाले उसका उत्तर दें, बल्कि इसलिए कि वह उस बात पर ज़ोर देना चाहता है जो वह आगे कहने वाला है। यूहन्ना स्वयं तुरन्त उत्तर देता है: “जो व्यक्ति विश्वास करता है कि यीशु परमेश्वर का पुत्र है, वही संसार पर जय प्राप्त करता है!” इसलिए, यूहन्ना हमें बताता है कि जो व्यक्ति यीशु के बारे में सही बातों पर विश्वास करता है, उसने पापी संसार पर विजय प्राप्त की है।</w:t>
      </w:r>
    </w:p>
    <w:p>
      <w:pPr/>
      <w:r>
        <w:rPr>
          <w:lang w:val="hi_IN" w:bidi="hi_IN"/>
        </w:rPr>
      </w:r>
      <w:r>
        <w:rPr>
          <w:lang w:val="hi_IN" w:bidi="hi_IN"/>
        </w:rPr>
        <w:t>यहाँ रुकें, और यदि आप चाहें, तो यह गतिविधि करें: एक गीत या नाटक तैयार कीजिए जिसे आप अपनी कलीसिया के अन्य लोगों के सामने प्रस्तुत कर सकें, जो यह दिखाए कि परमेश्वर की सन्तानें एक-दूसरे से प्रेम करती हैं, परमेश्वर से प्रेम करती हैं, और परमेश्वर की आज्ञाओं का पालन करती हैं। यह दिखाएँ कि जो लोग यह मानते हैं कि यीशु परमेश्वर का पुत्र है, उन्होंने पापी संसार को जीत लिया है। इस ऑडियो को यहाँ रोकें।</w:t>
      </w:r>
    </w:p>
    <w:p>
      <w:pPr/>
      <w:r>
        <w:rPr>
          <w:lang w:val="hi_IN" w:bidi="hi_IN"/>
        </w:rPr>
      </w:r>
      <w:r>
        <w:rPr>
          <w:lang w:val="hi_IN" w:bidi="hi_IN"/>
        </w:rPr>
        <w:t>अब पूरे पदांश को कथापट, वस्तुओं, या अभिनय का उपयोग करके दृश्य रूप में प्रस्तुत कीजिए।</w:t>
      </w:r>
      <w:r>
        <w:rPr>
          <w:lang w:val="hi_IN" w:bidi="hi_IN"/>
        </w:rPr>
      </w:r>
    </w:p>
    <w:p>
      <w:pPr>
        <w:pStyle w:val="Heading3"/>
      </w:pPr>
      <w:r>
        <w:rPr>
          <w:lang w:val="hi_IN" w:bidi="hi_IN"/>
        </w:rPr>
        <w:t>पाठ को नाटकीय रूप देना</w:t>
      </w:r>
    </w:p>
    <w:p>
      <w:pPr/>
      <w:r>
        <w:rPr>
          <w:lang w:val="hi_IN" w:bidi="hi_IN"/>
        </w:rPr>
      </w:r>
      <w:r>
        <w:rPr>
          <w:lang w:val="hi_IN" w:bidi="hi_IN"/>
        </w:rPr>
        <w:t>1 यूहन्ना 5:1–5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एक हिस्सा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उपदेश देता है</w:t>
      </w:r>
    </w:p>
    <w:p>
      <w:pPr>
        <w:pStyle w:val="ListBullet"/>
        <w:spacing w:line="240" w:lineRule="auto"/>
        <w:ind w:left="720"/>
      </w:pPr>
      <w:r>
        <w:rPr>
          <w:lang w:val="hi_IN" w:bidi="hi_IN"/>
        </w:rPr>
      </w:r>
      <w:r>
        <w:rPr>
          <w:lang w:val="hi_IN" w:bidi="hi_IN"/>
        </w:rPr>
        <w:t>वे लोग जो यूहन्ना का उपदेश सुन रहे हैं</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और परमेश्वर की संतान</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प्रवाह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बिन्दुओं पर, नाटक को रोककर उस पात्र की भूमिका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उत्तर निम्नलिखित हैं।</w:t>
      </w:r>
    </w:p>
    <w:p>
      <w:pPr/>
      <w:r>
        <w:rPr>
          <w:lang w:val="hi_IN" w:bidi="hi_IN"/>
        </w:rPr>
      </w:r>
      <w:r>
        <w:rPr>
          <w:lang w:val="hi_IN" w:bidi="hi_IN"/>
        </w:rPr>
        <w:t>यूहन्ना कुछ इस तरह कह रहा है:</w:t>
      </w:r>
    </w:p>
    <w:p>
      <w:pPr/>
      <w:r>
        <w:rPr>
          <w:lang w:val="hi_IN" w:bidi="hi_IN"/>
        </w:rPr>
      </w:r>
      <w:r>
        <w:rPr>
          <w:lang w:val="hi_IN" w:bidi="hi_IN"/>
        </w:rPr>
        <w:t>"जो कोई भी यह मानता है कि यीशु ही मसीह है, परमेश्वर का पुत्र है, वह परमेश्वर की संतान है। यदि कोई व्यक्ति किसी दूसरे व्यक्ति से प्रेम करता है, तो वह उस व्यक्ति के बच्चे से भी प्रेम करेगा। चूंकि तुम सभी परमेश्वर की संतान हो, इसलिए तुम सभी एक-दूसरे से प्रेम करोगे। जब हम परमेश्वर से प्रेम करते हैं और उसकी आज्ञाओं का पालन करते हैं, तब हम जानते हैं कि हम परमेश्वर की अन्य संतानों से प्रेम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यूहन्ना की बात सुनने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यूहन्ना की भूमिका निभाने वाले व्यक्ति से पूछें, "आप क्या सोच रहे हैं?" वह व्यक्ति इस तरह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यूहन्ना कुछ इस तरह कह रहा है:</w:t>
      </w:r>
    </w:p>
    <w:p>
      <w:pPr/>
      <w:r>
        <w:rPr>
          <w:lang w:val="hi_IN" w:bidi="hi_IN"/>
        </w:rPr>
      </w:r>
      <w:r>
        <w:rPr>
          <w:lang w:val="hi_IN" w:bidi="hi_IN"/>
        </w:rPr>
        <w:t>“क्योंकि परमेश्वर से प्रेम करने का अर्थ यही है कि आप उसकी आज्ञाओं का पालन करें। परमेश्वर की सन्तान के लिए परमेश्वर की आज्ञाओं का पालन करना बहुत कठिन नहीं है, क्योंकि परमेश्वर की सन्तान ने पापमय संसार पर जय प्राप्त कर ली है। क्या आप जानना चाहते हैं कि परमेश्वर की सन्तान ने पापमय संसार पर कैसे जय प्राप्त की? यीशु परमेश्वर का पुत्र है, इस पर भरोसा और विश्वास करने के द्वारा।"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यूहन्ना की बात सुनने वाले लोगों से पूछें, "आप क्या सोच रहे हैं?" लोग इस तरह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यूहन्ना 5:1–5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वाक्यांशों पर चर्चा करेगा।</w:t>
      </w:r>
    </w:p>
    <w:p>
      <w:pPr/>
      <w:r>
        <w:rPr>
          <w:lang w:val="hi_IN" w:bidi="hi_IN"/>
        </w:rPr>
      </w:r>
      <w:r>
        <w:rPr>
          <w:lang w:val="hi_IN" w:bidi="hi_IN"/>
        </w:rPr>
        <w:t xml:space="preserve">जो कोई यह </w:t>
      </w:r>
      <w:r>
        <w:rPr>
          <w:b/>
          <w:lang w:val="hi_IN" w:bidi="hi_IN"/>
        </w:rPr>
        <w:t>विश्वास</w:t>
      </w:r>
      <w:r>
        <w:rPr>
          <w:lang w:val="hi_IN" w:bidi="hi_IN"/>
        </w:rPr>
        <w:t xml:space="preserve"> करता है कि यीशु मसीह है, वह परमेश्वर की संतान है। यदि आप किसी पर विश्वास करते हैं या भरोसा रखते हैं, तो आप मानते हैं कि वह व्यक्ति अपने बारे में जो कहता है वह सच है। फिर जब आप उस व्यक्ति पर भरोसा करते और जो वह आपसे करने को कहता है उसे करने के लिए आप तैयार रहते हैं। विश्वास के लिए उसी शब्द का उपयोग करें जिसका उपयोग आपने अन्य भागों में किया है। विश्वास शब्द मुख्य शब्दावली में है।</w:t>
      </w:r>
    </w:p>
    <w:p>
      <w:pPr/>
      <w:r>
        <w:rPr>
          <w:lang w:val="hi_IN" w:bidi="hi_IN"/>
        </w:rPr>
      </w:r>
      <w:r>
        <w:rPr>
          <w:lang w:val="hi_IN" w:bidi="hi_IN"/>
        </w:rPr>
        <w:t>"</w:t>
      </w:r>
      <w:r>
        <w:rPr>
          <w:b/>
          <w:lang w:val="hi_IN" w:bidi="hi_IN"/>
        </w:rPr>
        <w:t>मसीह</w:t>
      </w:r>
      <w:r>
        <w:rPr>
          <w:lang w:val="hi_IN" w:bidi="hi_IN"/>
        </w:rPr>
        <w:t>" का अर्थ है वह विशेष राजा और उद्धारकर्ता जिसे परमेश्वर ने भेजने की प्रतिज्ञा की थी। जब यूहन्ना यीशु को मसीह कहता है, तो उसका अर्थ है कि यीशु परमेश्वर का पुत्र है। मसीह शब्द मुख्य शब्दावली में है। उसी शब्द का उपयोग करें जो आपने अन्य भागों में उपयोग किया है।</w:t>
      </w:r>
    </w:p>
    <w:p>
      <w:pPr/>
      <w:r>
        <w:rPr>
          <w:lang w:val="hi_IN" w:bidi="hi_IN"/>
        </w:rPr>
      </w:r>
      <w:r>
        <w:rPr>
          <w:lang w:val="hi_IN" w:bidi="hi_IN"/>
        </w:rPr>
        <w:t xml:space="preserve">जो कोई यह विश्वास करता है कि यीशु ही मसीह है, वह </w:t>
      </w:r>
      <w:r>
        <w:rPr>
          <w:b/>
          <w:lang w:val="hi_IN" w:bidi="hi_IN"/>
        </w:rPr>
        <w:t>परमेश्वर से उत्पन्न</w:t>
      </w:r>
      <w:r>
        <w:rPr>
          <w:lang w:val="hi_IN" w:bidi="hi_IN"/>
        </w:rPr>
        <w:t xml:space="preserve"> है। परमेश्वर से उत्पन्न होने का अर्थ है परमेश्वर की संतान होना। उसी शब्द या वाक्यांश का उपयोग करें जिसका उपयोग आपने पिछले भागों में किया है।</w:t>
      </w:r>
    </w:p>
    <w:p>
      <w:pPr/>
      <w:r>
        <w:rPr>
          <w:lang w:val="hi_IN" w:bidi="hi_IN"/>
        </w:rPr>
      </w:r>
      <w:r>
        <w:rPr>
          <w:lang w:val="hi_IN" w:bidi="hi_IN"/>
        </w:rPr>
        <w:t xml:space="preserve">जब हम परमेश्वर से प्रेम करते हैं, तो हम उसकी </w:t>
      </w:r>
      <w:r>
        <w:rPr>
          <w:b/>
          <w:lang w:val="hi_IN" w:bidi="hi_IN"/>
        </w:rPr>
        <w:t>आज्ञाओं</w:t>
      </w:r>
      <w:r>
        <w:rPr>
          <w:lang w:val="hi_IN" w:bidi="hi_IN"/>
        </w:rPr>
        <w:t xml:space="preserve"> का पालन करते हैं। परमेश्वर की आज्ञाएँ वे सभी नियम और विधि हैं जो परमेश्वर ने हमें दिए हैं। आज्ञाओं के लिए उसी शब्द का उपयोग करें जिसका उपयोग आपने अन्य भागों में किया है। आज्ञा शब्द मुख्य शब्दावली में है।</w:t>
      </w:r>
    </w:p>
    <w:p>
      <w:pPr/>
      <w:r>
        <w:rPr>
          <w:lang w:val="hi_IN" w:bidi="hi_IN"/>
        </w:rPr>
      </w:r>
      <w:r>
        <w:rPr>
          <w:lang w:val="hi_IN" w:bidi="hi_IN"/>
        </w:rPr>
        <w:t xml:space="preserve">जो लोग परमेश्वर की संतान होते हैं, वे </w:t>
      </w:r>
      <w:r>
        <w:rPr>
          <w:b/>
          <w:lang w:val="hi_IN" w:bidi="hi_IN"/>
        </w:rPr>
        <w:t>संसार</w:t>
      </w:r>
      <w:r>
        <w:rPr>
          <w:lang w:val="hi_IN" w:bidi="hi_IN"/>
        </w:rPr>
        <w:t xml:space="preserve"> को जीत लेते हैं। यहाँ संसार पापी संसार को दर्शाता है। संसार के लिए उसी शब्द या वाक्यांश का उपयोग करें जिसका उपयोग आपने पिछले भागों में किया है।</w:t>
      </w:r>
    </w:p>
    <w:p>
      <w:pPr/>
      <w:r>
        <w:rPr>
          <w:lang w:val="hi_IN" w:bidi="hi_IN"/>
        </w:rPr>
      </w:r>
      <w:r>
        <w:rPr>
          <w:lang w:val="hi_IN" w:bidi="hi_IN"/>
        </w:rPr>
        <w:t xml:space="preserve">यीशु </w:t>
      </w:r>
      <w:r>
        <w:rPr>
          <w:b/>
          <w:lang w:val="hi_IN" w:bidi="hi_IN"/>
        </w:rPr>
        <w:t>परमेश्वर का पुत्र</w:t>
      </w:r>
      <w:r>
        <w:rPr>
          <w:lang w:val="hi_IN" w:bidi="hi_IN"/>
        </w:rPr>
        <w:t xml:space="preserve"> है। "परमेश्वर का पुत्र" मुख्य शब्दावली में है। परमेश्वर के पुत्र के लिए उसी शब्द या वाक्यांश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यूहन्ना 5:6–12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यूहन्ना 5:6–12 को सुनें और अपने मन में रखें।</w:t>
      </w:r>
    </w:p>
    <w:p>
      <w:pPr/>
      <w:r>
        <w:rPr>
          <w:lang w:val="hi_IN" w:bidi="hi_IN"/>
        </w:rPr>
      </w:r>
      <w:r>
        <w:rPr>
          <w:lang w:val="hi_IN" w:bidi="hi_IN"/>
        </w:rPr>
        <w:t>यदि सम्भव हो, तो 1 यूहन्ना 5:6–12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या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यूहन्ना 5:6–12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यूहन्ना ने पिछले भाग को यह कहकर समाप्त किया कि जो व्यक्ति यह विश्वास करता है कि यीशु परमेश्वर का पुत्र है, वह पापी संसार को जीत लेता है। अब यूहन्ना यीशु के बारे में और अधिक बताने वाला है। यूहन्ना कहता है कि यीशु मसीह जल और लहू के साथ आया। फिर यूहन्ना कहता है कि यीशु मसीह केवल जल ही के साथ नहीं, बल्कि जल और लहू दोनों के साथ आया।</w:t>
      </w:r>
    </w:p>
    <w:p>
      <w:pPr/>
      <w:r>
        <w:rPr>
          <w:lang w:val="hi_IN" w:bidi="hi_IN"/>
        </w:rPr>
      </w:r>
      <w:r>
        <w:rPr>
          <w:lang w:val="hi_IN" w:bidi="hi_IN"/>
        </w:rPr>
        <w:t>यूहन्ना यहाँ जो कहता है, वह हमें कुछ अजीब लग सकता है, परन्तु सम्भवतः उसके सुनने वालों के लिए यह बिल्कुल स्पष्ट था। यूहन्ना निश्चित रूप से यीशु के बारे में किसी झूठी शिक्षा का उल्लेख कर रहा होगा। ऐसा प्रतीत होता है कि कुछ लोग थे जिन्होंने कहा कि यीशु मसीह केवल जल के साथ आया, लहू के साथ नहीं। लेकिन इसका क्या अर्थ हो सकता है?</w:t>
      </w:r>
    </w:p>
    <w:p>
      <w:pPr/>
      <w:r>
        <w:rPr>
          <w:lang w:val="hi_IN" w:bidi="hi_IN"/>
        </w:rPr>
      </w:r>
      <w:r>
        <w:rPr>
          <w:lang w:val="hi_IN" w:bidi="hi_IN"/>
        </w:rPr>
        <w:t>इसके कई संभावित अर्थ हैं।</w:t>
      </w:r>
    </w:p>
    <w:p>
      <w:pPr/>
      <w:r>
        <w:rPr>
          <w:lang w:val="hi_IN" w:bidi="hi_IN"/>
        </w:rPr>
      </w:r>
      <w:r>
        <w:rPr>
          <w:lang w:val="hi_IN" w:bidi="hi_IN"/>
        </w:rPr>
        <w:t xml:space="preserve">आओ, हम सैम और सैली से मिलने जाएँ। याद रखें कि सैम और सैली मौजूद नहीं हैं, बल्कि हम सैम और सैली का उपयोग उस तरह के लोगों के उदाहरण के रूप में कर रहे हैं जो यूहन्ना के समय में गलत बातों पर विश्वास कर रहे थे। सैम और सैली की रुचि परमेश्वर के पुत्र में एक आत्मिक अस्तित्व के रूप में थी, परन्तु यीशु में एक मानवीय अस्तित्व के रूप में उनकी कोई रुचि नहीं थी। सैम तो यह भी सोचता था कि शायद परमेश्वर के पुत्र ने केवल मनुष्य होने का </w:t>
      </w:r>
      <w:r>
        <w:rPr>
          <w:b/>
          <w:lang w:val="hi_IN" w:bidi="hi_IN"/>
        </w:rPr>
        <w:t>दिखावा</w:t>
      </w:r>
      <w:r>
        <w:rPr>
          <w:lang w:val="hi_IN" w:bidi="hi_IN"/>
        </w:rPr>
        <w:t xml:space="preserve"> किया था। सैम का विचार था कि परमेश्वर का पुत्र केवल यीशु नाम के एक मनुष्य जैसा </w:t>
      </w:r>
      <w:r>
        <w:rPr>
          <w:b/>
          <w:lang w:val="hi_IN" w:bidi="hi_IN"/>
        </w:rPr>
        <w:t>दिखाई</w:t>
      </w:r>
      <w:r>
        <w:rPr>
          <w:lang w:val="hi_IN" w:bidi="hi_IN"/>
        </w:rPr>
        <w:t xml:space="preserve"> देता था, परन्तु वह वास्तव में मनुष्य नहीं था। क्योंकि, सैम ने सोचा, यदि परमेश्वर का पुत्र मनुष्य बन गया होता, तो परमेश्वर के पुत्र को खाने और सोने जैसी साधारण चीज़ों से निपटना पड़ता, और वह बहुत आत्मिक नहीं होता। और विशेषकर मरना, तथा उससे जुड़ा सारा लहूलुहान दृश्य, बहुत आत्मिक नहीं है!</w:t>
      </w:r>
    </w:p>
    <w:p>
      <w:pPr/>
      <w:r>
        <w:rPr>
          <w:lang w:val="hi_IN" w:bidi="hi_IN"/>
        </w:rPr>
      </w:r>
      <w:r>
        <w:rPr>
          <w:lang w:val="hi_IN" w:bidi="hi_IN"/>
        </w:rPr>
        <w:t>और सैली के कुछ मित्र कहते थे कि यीशु वास्तव में एक साधारण मनुष्य था, परन्तु परमेश्वर का पुत्र, जो एक आत्मिक अस्तित्व है, यीशु के बपतिस्मा लेने के समय उस साधारण मनुष्य यीशु में आ गया। और इन लोगों का विचार था कि फिर, यीशु के मरने से ठीक पहले, परमेश्वर का पुत्र उस मनुष्य यीशु को छोड़ गया, इसलिए परमेश्वर के पुत्र ने वास्तव में न तो कष्ट सहा और न ही उसकी मृत्यु हुई।</w:t>
      </w:r>
    </w:p>
    <w:p>
      <w:pPr/>
      <w:r>
        <w:rPr>
          <w:lang w:val="hi_IN" w:bidi="hi_IN"/>
        </w:rPr>
      </w:r>
      <w:r>
        <w:rPr>
          <w:lang w:val="hi_IN" w:bidi="hi_IN"/>
        </w:rPr>
        <w:t>यूहन्ना यहाँ जो कहता है, वह सम्भवतः सैली के मित्रों की बातों का उत्तर है। सैली के मित्रों का मानना था कि जब यीशु का बपतिस्मा हुआ तब वे परमेश्वर बनने लगे, और यीशु की मृत्यु से ठीक पहले वे परमेश्वर नहीं रहे। तब यहाँ जिस जल की बात यूहन्ना कर रहा है, वह बपतिस्मे के जल को दर्शाता होगा। और लहू से अभिप्राय उस लहू से है जो यीशु ने अपनी मृत्यु के समय बहाया था। तब सम्भवतः यूहन्ना यह कह रहा है कि जब यीशु मसीह ने बपतिस्मा लिया, तब वह पहले से ही परमेश्वर था, लेकिन जब वह मरा, तब भी वह परमेश्वर ही था! सैली के दोस्त गलत हैं!</w:t>
      </w:r>
    </w:p>
    <w:p>
      <w:pPr/>
      <w:r>
        <w:rPr>
          <w:lang w:val="hi_IN" w:bidi="hi_IN"/>
        </w:rPr>
      </w:r>
      <w:r>
        <w:rPr>
          <w:lang w:val="hi_IN" w:bidi="hi_IN"/>
        </w:rPr>
        <w:t xml:space="preserve">यूहन्ना का यह अर्थ नहीं है कि यीशु केवल तब परमेश्वर </w:t>
      </w:r>
      <w:r>
        <w:rPr>
          <w:b/>
          <w:lang w:val="hi_IN" w:bidi="hi_IN"/>
        </w:rPr>
        <w:t>बना</w:t>
      </w:r>
      <w:r>
        <w:rPr>
          <w:lang w:val="hi_IN" w:bidi="hi_IN"/>
        </w:rPr>
        <w:t xml:space="preserve"> जब उसका बपतिस्मा हुआ था, जैसा कि सैली के मित्रों ने कहा था। परन्तु यूहन्ना का यह अभिप्राय अवश्य है कि यीशु का बपतिस्मा एक महत्वपूर्ण घटना है, जिसके द्वारा हम देख सकते हैं कि यीशु परमेश्वर है। आओ हम यीशु के बपतिस्मा की कहानी सुनें!</w:t>
      </w:r>
    </w:p>
    <w:p>
      <w:pPr/>
      <w:r>
        <w:rPr>
          <w:lang w:val="hi_IN" w:bidi="hi_IN"/>
        </w:rPr>
      </w:r>
      <w:r>
        <w:rPr>
          <w:lang w:val="hi_IN" w:bidi="hi_IN"/>
        </w:rPr>
        <w:t>यहाँ रुकें और मत्ती 3:16–17 का अपना अनुवाद सुनें। इस ऑडियो को यहाँ रोकें।</w:t>
      </w:r>
    </w:p>
    <w:p>
      <w:pPr/>
      <w:r>
        <w:rPr>
          <w:lang w:val="hi_IN" w:bidi="hi_IN"/>
        </w:rPr>
      </w:r>
      <w:r>
        <w:rPr>
          <w:lang w:val="hi_IN" w:bidi="hi_IN"/>
        </w:rPr>
        <w:t xml:space="preserve">जब यीशु ने बपतिस्मा लिया, तब पवित्र आत्मा यीशु पर उतरा और कबूतर के समान दिखाई दिया। और स्वर्ग से एक आवाज़ आई, परमेश्वर की आवाज़, जिसने कहा, “यह मेरा प्रिय पुत्र है!” इस प्रकार, यूहन्ना झूठे शिक्षकों की इस बात से सहमत है कि यीशु का बपतिस्मा यह दर्शाता है कि यीशु परमेश्वर का पुत्र है, भले ही यूहन्ना झूठे शिक्षकों की इस बात से सहमत नहीं होगा कि यीशु अपने बपतिस्मे से </w:t>
      </w:r>
      <w:r>
        <w:rPr>
          <w:b/>
          <w:lang w:val="hi_IN" w:bidi="hi_IN"/>
        </w:rPr>
        <w:t>पहले</w:t>
      </w:r>
      <w:r>
        <w:rPr>
          <w:lang w:val="hi_IN" w:bidi="hi_IN"/>
        </w:rPr>
        <w:t xml:space="preserve"> परमेश्वर का पुत्र नहीं था।</w:t>
      </w:r>
    </w:p>
    <w:p>
      <w:pPr/>
      <w:r>
        <w:rPr>
          <w:lang w:val="hi_IN" w:bidi="hi_IN"/>
        </w:rPr>
      </w:r>
      <w:r>
        <w:rPr>
          <w:lang w:val="hi_IN" w:bidi="hi_IN"/>
        </w:rPr>
        <w:t xml:space="preserve">परन्तु यूहन्ना निश्चित रूप से इन झूठे शिक्षकों, अर्थात् सैली के मित्रों जैसे लोगों, की इस बात से सहमत नहीं है कि यीशु ने अपनी मृत्यु से पहले परमेश्वर होना छोड़ दिया था। इसलिए यूहन्ना कहता है कि यीशु मसीह “जल और लहू” के द्वारा आया। यूहन्ना का अभिप्राय यह है कि यीशु का बपतिस्मा </w:t>
      </w:r>
      <w:r>
        <w:rPr>
          <w:b/>
          <w:lang w:val="hi_IN" w:bidi="hi_IN"/>
        </w:rPr>
        <w:t>और</w:t>
      </w:r>
      <w:r>
        <w:rPr>
          <w:lang w:val="hi_IN" w:bidi="hi_IN"/>
        </w:rPr>
        <w:t xml:space="preserve"> उसकी मृत्यु, दोनों इस बात का प्रमाण हैं कि यीशु परमेश्वर का पुत्र है!</w:t>
      </w:r>
    </w:p>
    <w:p>
      <w:pPr/>
      <w:r>
        <w:rPr>
          <w:lang w:val="hi_IN" w:bidi="hi_IN"/>
        </w:rPr>
      </w:r>
      <w:r>
        <w:rPr>
          <w:lang w:val="hi_IN" w:bidi="hi_IN"/>
        </w:rPr>
        <w:t>सैम, सैली और उनके सभी मित्र यह नहीं मानते थे कि परमेश्वर का पुत्र हमें बचाने के लिए मरा था। परन्तु यूहन्ना विश्वासियों को स्मरण दिलाता है कि यह विश्वास करना बहुत महत्वपूर्ण है कि परमेश्वर का पुत्र, यीशु, हमारे लिए मरा। परमेश्वर ने हमें बचाया क्योंकि यीशु मसीह हमारे लिए मरा! यूहन्ना यीशु के लहू के बारे में बात करके हमें इसकी याद दिलाता है।</w:t>
      </w:r>
    </w:p>
    <w:p>
      <w:pPr/>
      <w:r>
        <w:rPr>
          <w:lang w:val="hi_IN" w:bidi="hi_IN"/>
        </w:rPr>
      </w:r>
      <w:r>
        <w:rPr>
          <w:lang w:val="hi_IN" w:bidi="hi_IN"/>
        </w:rPr>
        <w:t>यहाँ रुकें और चर्चा करें: क्या आप किसी ऐसे व्यक्ति की कहानी बता सकते हैं जो दूसरों के लिए मरा था? इस ऑडियो को यहाँ रोकें।</w:t>
      </w:r>
    </w:p>
    <w:p>
      <w:pPr/>
      <w:r>
        <w:rPr>
          <w:lang w:val="hi_IN" w:bidi="hi_IN"/>
        </w:rPr>
      </w:r>
      <w:r>
        <w:rPr>
          <w:lang w:val="hi_IN" w:bidi="hi_IN"/>
        </w:rPr>
        <w:t xml:space="preserve">यूहन्ना कहता है कि यीशु के बपतिस्मे का जल, यीशु की मृत्यु का लहू, </w:t>
      </w:r>
      <w:r>
        <w:rPr>
          <w:b/>
          <w:lang w:val="hi_IN" w:bidi="hi_IN"/>
        </w:rPr>
        <w:t>और</w:t>
      </w:r>
      <w:r>
        <w:rPr>
          <w:lang w:val="hi_IN" w:bidi="hi_IN"/>
        </w:rPr>
        <w:t xml:space="preserve"> पवित्र आत्मा—ये तीनों हमें दिखाते हैं कि यीशु परमेश्वर का पुत्र है—अर्थात् यीशु स्वयं परमेश्वर है।</w:t>
      </w:r>
    </w:p>
    <w:p>
      <w:pPr/>
      <w:r>
        <w:rPr>
          <w:lang w:val="hi_IN" w:bidi="hi_IN"/>
        </w:rPr>
      </w:r>
      <w:r>
        <w:rPr>
          <w:lang w:val="hi_IN" w:bidi="hi_IN"/>
        </w:rPr>
        <w:t>यूहन्ना इस प्रकार बात करता है मानो यीशु के बपतिस्मे का जल एक व्यक्ति हो, और मानो वह लहू भी, जो यीशु की मृत्यु के समय बहा, एक व्यक्ति हो। पवित्र आत्मा के साथ मिलकर, ये तीन व्यक्ति बनते हैं जो कह रहे हैं कि यीशु परमेश्वर का पुत्र है। पुराने नियम में हम उस व्यवस्था के बारे में सुनते हैं जो परमेश्वर ने अपने लोगों को दी थी। परमेश्वर ने कहा था कि यदि किसी न्याय के मामले में दो या तीन व्यक्ति एक ही बात की गवाही दें, तो लोगों को विश्वास करना चाहिए कि वह बात सत्य है। इसलिए यह महत्वपूर्ण है कि तीन “लोग” यह कह रहे हैं कि यीशु परमेश्वर का पुत्र है। और तीनों एक ही बात कह रहे हैं! तीनों एक-दूसरे से सहमत हैं। यह स्पष्ट करता है कि यह सच है।</w:t>
      </w:r>
    </w:p>
    <w:p>
      <w:pPr/>
      <w:r>
        <w:rPr>
          <w:lang w:val="hi_IN" w:bidi="hi_IN"/>
        </w:rPr>
      </w:r>
      <w:r>
        <w:rPr>
          <w:lang w:val="hi_IN" w:bidi="hi_IN"/>
        </w:rPr>
        <w:t>यूहन्ना इस प्रकार बात करता है मानो कोई न्याय का मामला चल रहा हो। मानो कोई न्यायी यह निर्णय करने वाला हो कि क्या यीशु वास्तव में परमेश्वर था। कुछ लोग कहते हैं कि यीशु वास्तव में परमेश्वर नहीं थे। परन्तु फिर तीन साक्षी हैं जो कहते हैं कि उन्होंने वास्तव में देखा है कि यीशु परमेश्वर थे। ये साक्षी यीशु के बपतिस्मे का जल, उसकी मृत्यु का लहू और पवित्र आत्मा हैं। क्योंकि तीन साक्षी थे, इसलिए न्यायी ने यह निर्णय दिया कि यीशु वास्तव में परमेश्वर था।</w:t>
      </w:r>
    </w:p>
    <w:p>
      <w:pPr/>
      <w:r>
        <w:rPr>
          <w:lang w:val="hi_IN" w:bidi="hi_IN"/>
        </w:rPr>
      </w:r>
      <w:r>
        <w:rPr>
          <w:lang w:val="hi_IN" w:bidi="hi_IN"/>
        </w:rPr>
        <w:t>यहाँ रुकें और चर्चा करें: क्या आप अपने समुदाय में कई लोगों की कोई कहानी बता सकते हैं जिन्होंने एक ही बात कही थी, और इसके कारण अन्य लोगों को यह विश्वास हो गया कि यह सच था? इस ऑडियो को यहाँ रोकें।</w:t>
      </w:r>
    </w:p>
    <w:p>
      <w:pPr/>
      <w:r>
        <w:rPr>
          <w:lang w:val="hi_IN" w:bidi="hi_IN"/>
        </w:rPr>
      </w:r>
      <w:r>
        <w:rPr>
          <w:lang w:val="hi_IN" w:bidi="hi_IN"/>
        </w:rPr>
        <w:t>पवित्र आत्मा परमेश्वर है। इसलिए, यह तथ्य कि पवित्र आत्मा हमें बताता है कि यीशु परमेश्वर है, वह सारा प्रमाण है जिसकी हमें आवश्यकता है। क्योंकि परमेश्वर कभी झूठ नहीं बोलता! परन्तु जो लोग विश्वास नहीं करते कि यीशु परमेश्वर का पुत्र है, वे वास्तव में यह कह रहे हैं कि परमेश्वर झूठ बोलता है। यह बहुत बुरी बात है!</w:t>
      </w:r>
    </w:p>
    <w:p>
      <w:pPr/>
      <w:r>
        <w:rPr>
          <w:lang w:val="hi_IN" w:bidi="hi_IN"/>
        </w:rPr>
      </w:r>
      <w:r>
        <w:rPr>
          <w:lang w:val="hi_IN" w:bidi="hi_IN"/>
        </w:rPr>
        <w:t>यहाँ रुकें और यह गतिविधि करें: एक व्यक्ति यह अभिनय करेगा कि यीशु ने बपतिस्मा लिया है। एक व्यक्ति यीशु की मृत्यु का अभिनय करेगा। और एक व्यक्ति पवित्र आत्मा के रूप में अभिनय करेगा। हर व्यक्ति अपनी-अपनी भूमिका का अभिनय करेगा, और फिर सब मिलकर कहेंगे, “यीशु मसीह वास्तव में परमेश्वर का पुत्र है!” आप चाहें तो इसका अभिनय ऐसे भी कर सकते हैं मानो यह किसी न्यायालय का मामला हो। इस ऑडियो को यहाँ रोकें।</w:t>
      </w:r>
    </w:p>
    <w:p>
      <w:pPr/>
      <w:r>
        <w:rPr>
          <w:lang w:val="hi_IN" w:bidi="hi_IN"/>
        </w:rPr>
      </w:r>
      <w:r>
        <w:rPr>
          <w:lang w:val="hi_IN" w:bidi="hi_IN"/>
        </w:rPr>
        <w:t>यीशु के बारे में हम क्या विश्वास करते हैं, यह बहुत महत्वपूर्ण है, क्योंकि इसी पर निर्भर करता है कि हम परमेश्वर के साथ सदा जीएँगे या नहीं। केवल वे लोग जो विश्वास करते हैं कि यीशु परमेश्वर का पुत्र है, परमेश्वर के साथ अनंत जीवन, यानी जीवन का सबसे श्रेष्ठ स्वरूप, प्राप्त करेंगे।</w:t>
      </w:r>
      <w:r>
        <w:rPr>
          <w:lang w:val="hi_IN" w:bidi="hi_IN"/>
        </w:rPr>
      </w:r>
    </w:p>
    <w:p>
      <w:pPr>
        <w:pStyle w:val="Heading3"/>
      </w:pPr>
      <w:r>
        <w:rPr>
          <w:lang w:val="hi_IN" w:bidi="hi_IN"/>
        </w:rPr>
        <w:t>घटनाओं को समझाना</w:t>
      </w:r>
    </w:p>
    <w:p>
      <w:pPr/>
      <w:r>
        <w:rPr>
          <w:lang w:val="hi_IN" w:bidi="hi_IN"/>
        </w:rPr>
      </w:r>
      <w:r>
        <w:rPr>
          <w:lang w:val="hi_IN" w:bidi="hi_IN"/>
        </w:rPr>
        <w:t>1 यूहन्ना 5:6–12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और अधिक धीरे-धीरे पढ़ेगा। समूह इस पदांश के भागों, पात्रों और परिवेश को निर्धारित करेगा। फिर समूह इस वचन को अपने मन में समझने की कोशिश करेगा।</w:t>
      </w:r>
    </w:p>
    <w:p>
      <w:pPr/>
      <w:r>
        <w:rPr>
          <w:lang w:val="hi_IN" w:bidi="hi_IN"/>
        </w:rPr>
      </w:r>
      <w:r>
        <w:rPr>
          <w:lang w:val="hi_IN" w:bidi="hi_IN"/>
        </w:rPr>
        <w:t>इस भाग में एक हिस्सा है।</w:t>
      </w:r>
    </w:p>
    <w:p>
      <w:pPr/>
      <w:r>
        <w:rPr>
          <w:lang w:val="hi_IN" w:bidi="hi_IN"/>
        </w:rPr>
      </w:r>
      <w:r>
        <w:rPr>
          <w:b/>
          <w:lang w:val="hi_IN" w:bidi="hi_IN"/>
        </w:rPr>
        <w:t>इस भाग में</w:t>
      </w:r>
      <w:r>
        <w:rPr>
          <w:lang w:val="hi_IN" w:bidi="hi_IN"/>
        </w:rPr>
        <w:t xml:space="preserve"> यूहन्ना कहता है कि यदि हम विश्वास करें कि यीशु पूर्ण रूप से मनुष्य भी है और परमेश्वर भी, तभी हम अनन्त जीवन प्राप्त कर सकते हैं। यूहन्ना बगीचे के उस भाग में है जहाँ वह हमें बताता है कि परमेश्वर की सन्तानें यीशु के बारे में सही बातों पर विश्वास करती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उपदेश देता है</w:t>
      </w:r>
    </w:p>
    <w:p>
      <w:pPr>
        <w:pStyle w:val="ListBullet"/>
        <w:spacing w:line="240" w:lineRule="auto"/>
        <w:ind w:left="720"/>
      </w:pPr>
      <w:r>
        <w:rPr>
          <w:lang w:val="hi_IN" w:bidi="hi_IN"/>
        </w:rPr>
      </w:r>
      <w:r>
        <w:rPr>
          <w:lang w:val="hi_IN" w:bidi="hi_IN"/>
        </w:rPr>
        <w:t>वे लोग जो यूहन्ना का उपदेश सुन रहे हैं</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वे लोग जो यह मानते हैं कि यीशु परमेश्वर का पुत्र है</w:t>
      </w:r>
    </w:p>
    <w:p>
      <w:pPr>
        <w:pStyle w:val="ListBullet"/>
        <w:spacing w:line="240" w:lineRule="auto"/>
        <w:ind w:left="720"/>
      </w:pPr>
      <w:r>
        <w:rPr>
          <w:lang w:val="hi_IN" w:bidi="hi_IN"/>
        </w:rPr>
      </w:r>
      <w:r>
        <w:rPr>
          <w:lang w:val="hi_IN" w:bidi="hi_IN"/>
        </w:rPr>
        <w:t>और वे लोग जो यह नहीं मानते कि यीशु परमेश्वर का पुत्र है</w:t>
      </w:r>
    </w:p>
    <w:p>
      <w:pPr/>
      <w:r>
        <w:rPr>
          <w:lang w:val="hi_IN" w:bidi="hi_IN"/>
        </w:rPr>
      </w:r>
      <w:r>
        <w:rPr>
          <w:lang w:val="hi_IN" w:bidi="hi_IN"/>
        </w:rPr>
        <w:t>इस भाग में, यूहन्ना बाग के उस भाग में है, जहाँ वह कहता है कि परमेश्वर की संतान यीशु के बारे में सही बातों पर विश्वास करती है।</w:t>
      </w:r>
    </w:p>
    <w:p>
      <w:pPr/>
      <w:r>
        <w:rPr>
          <w:lang w:val="hi_IN" w:bidi="hi_IN"/>
        </w:rPr>
      </w:r>
      <w:r>
        <w:rPr>
          <w:lang w:val="hi_IN" w:bidi="hi_IN"/>
        </w:rPr>
        <w:t>यहाँ रुकें, और कृपया अपने समूह के सदस्यों में से एक से पूछें कि वह यूहन्ना बनें। यूहन्ना को अपने कमरे के उस हिस्से में खड़ा होने या बैठने दें जो बगीचे के इस हिस्से का प्रतिनिधित्व करता है। यह देखें कि आप वहाँ पहले कितनी बार जा चुके हैं, और बाद के लिए एक वस्तु वहीं छोड़ दीजिए। इस ऑडियो को यहाँ रोकें।</w:t>
      </w:r>
    </w:p>
    <w:p>
      <w:pPr/>
      <w:r>
        <w:rPr>
          <w:lang w:val="hi_IN" w:bidi="hi_IN"/>
        </w:rPr>
      </w:r>
      <w:r>
        <w:rPr>
          <w:lang w:val="hi_IN" w:bidi="hi_IN"/>
        </w:rPr>
        <w:t>पिछले भाग में, यूहन्ना ने यह कहते हुए समाप्त किया था कि जो व्यक्ति यह विश्वास करता है कि यीशु परमेश्वर का पुत्र है, उसने संसार पर विजय प्राप्त कर ली है। अब यूहन्ना यीशु मसीह के बारे में और अधिक कहता है। कभी-कभी यूहन्ना यीशु को "परमेश्वर का पुत्र" कहता है, और कभी-कभी यूहन्ना यीशु को "मसीह" कहता है। ये दोनों यीशु के लिए ऐसी उपाधियाँ हैं जो दिखाती हैं कि यीशु केवल एक मनुष्य नहीं है, बल्कि यह भी कि यीशु परमेश्वर है।</w:t>
      </w:r>
    </w:p>
    <w:p>
      <w:pPr/>
      <w:r>
        <w:rPr>
          <w:lang w:val="hi_IN" w:bidi="hi_IN"/>
        </w:rPr>
      </w:r>
      <w:r>
        <w:rPr>
          <w:lang w:val="hi_IN" w:bidi="hi_IN"/>
        </w:rPr>
        <w:t xml:space="preserve">यूहन्ना कहता है कि यीशु मसीह पानी और लहू से आया। संभवतः यूहन्ना का अर्थ यह है कि यीशु का बपतिस्मा और मृत्यु हमारे लिए इस बात का प्रमाण हैं कि यीशु परमेश्वर का पुत्र है। यूहन्ना यह दोहराते हुए कि यीशु मसीह </w:t>
      </w:r>
      <w:r>
        <w:rPr>
          <w:b/>
          <w:lang w:val="hi_IN" w:bidi="hi_IN"/>
        </w:rPr>
        <w:t>केवल</w:t>
      </w:r>
      <w:r>
        <w:rPr>
          <w:lang w:val="hi_IN" w:bidi="hi_IN"/>
        </w:rPr>
        <w:t xml:space="preserve"> जल के द्वारा ही नहीं, बल्कि जल और लहू के द्वारा आया, इस बात के महत्व को दर्शाता है। झूठे शिक्षक सम्भवतः इस बात से सहमत होते कि यीशु मसीह जल के द्वारा आया, परन्तु वे इस बात से सहमत नहीं होते कि यीशु लहू के द्वारा आया। दूसरे शब्दों में, झूठे शिक्षक यह तो मानते थे कि यीशु अपने बपतिस्मे के समय परमेश्वर था, परन्तु वे यह नहीं मानते थे कि यीशु अपनी मृत्यु के समय परमेश्वर था।</w:t>
      </w:r>
    </w:p>
    <w:p>
      <w:pPr/>
      <w:r>
        <w:rPr>
          <w:lang w:val="hi_IN" w:bidi="hi_IN"/>
        </w:rPr>
      </w:r>
      <w:r>
        <w:rPr>
          <w:lang w:val="hi_IN" w:bidi="hi_IN"/>
        </w:rPr>
        <w:t>यहाँ रुकें और चर्चा करें कि आप कैसे कहेंगे कि यीशु मसीह पानी और लहू के द्वारा आया था। इस ऑडियो को यहाँ रोकें।</w:t>
      </w:r>
    </w:p>
    <w:p>
      <w:pPr/>
      <w:r>
        <w:rPr>
          <w:lang w:val="hi_IN" w:bidi="hi_IN"/>
        </w:rPr>
      </w:r>
      <w:r>
        <w:rPr>
          <w:lang w:val="hi_IN" w:bidi="hi_IN"/>
        </w:rPr>
        <w:t>यूहन्ना कहता है कि आत्मा, जिसका अर्थ है पवित्र आत्मा, गवाही देता है। यूहन्ना का तात्पर्य यह है कि पवित्र आत्मा भी यह कहता है कि यीशु परमेश्वर का पुत्र है। जब आप किसी बात के बारे में गवाही देते हैं, तो आप कुछ ऐसा कहते हैं जो आपने स्वयं देखा है और जिसे आप जानते हैं कि वास्तव में सच है। यूहन्ना शायद उस समय के बारे में सोच रहा हो जब यीशु का बपतिस्मा हुआ था। हम यूहन्ना के सुसमाचार में सुनते हैं कि जब यीशु ने बपतिस्मा लिया, तब पवित्र आत्मा यीशु पर उतरा और कबूतर के समान दिखाई दिया। यूहन्ना का अभिप्राय सम्भवतः यह है कि यीशु पर पवित्र आत्मा का उतरना इस बात का प्रमाण है कि यीशु परमेश्वर था।</w:t>
      </w:r>
    </w:p>
    <w:p>
      <w:pPr/>
      <w:r>
        <w:rPr>
          <w:lang w:val="hi_IN" w:bidi="hi_IN"/>
        </w:rPr>
      </w:r>
      <w:r>
        <w:rPr>
          <w:lang w:val="hi_IN" w:bidi="hi_IN"/>
        </w:rPr>
        <w:t>यूहन्ना का यह अभिप्राय भी हो सकता है कि पवित्र आत्मा ने विश्वासियों को यह विश्वास दिलाया कि यीशु परमेश्वर है। पवित्र आत्मा हमेशा वही बोलता है और वही करता है जो सच है। और इसलिए हम पवित्र आत्मा की बातों पर विश्वास कर सकते हैं।</w:t>
      </w:r>
    </w:p>
    <w:p>
      <w:pPr/>
      <w:r>
        <w:rPr>
          <w:lang w:val="hi_IN" w:bidi="hi_IN"/>
        </w:rPr>
      </w:r>
      <w:r>
        <w:rPr>
          <w:lang w:val="hi_IN" w:bidi="hi_IN"/>
        </w:rPr>
        <w:t>यूहन्ना कहता है कि तीन साक्षी हैं, अर्थात् तीन लोग जो इस बात का प्रमाण देते हैं कि यीशु परमेश्वर का पुत्र है: आत्मा, जल और लहू। यूहन्ना इस प्रकार बात करता है मानो जल और लहू भी व्यक्ति हों। आत्मा पवित्र आत्मा को दर्शाता है।</w:t>
      </w:r>
    </w:p>
    <w:p>
      <w:pPr/>
      <w:r>
        <w:rPr>
          <w:lang w:val="hi_IN" w:bidi="hi_IN"/>
        </w:rPr>
      </w:r>
      <w:r>
        <w:rPr>
          <w:lang w:val="hi_IN" w:bidi="hi_IN"/>
        </w:rPr>
        <w:t>यहाँ रुकें और चर्चा करें कि आप अपनी भाषा में कैसे कहेंगे कि तीन साक्षी हैं: आत्मा, पानी और लहू। इस ऑडियो को यहाँ रोकें।</w:t>
      </w:r>
    </w:p>
    <w:p>
      <w:pPr/>
      <w:r>
        <w:rPr>
          <w:lang w:val="hi_IN" w:bidi="hi_IN"/>
        </w:rPr>
      </w:r>
      <w:r>
        <w:rPr>
          <w:lang w:val="hi_IN" w:bidi="hi_IN"/>
        </w:rPr>
        <w:t xml:space="preserve">सामान्य जीवन में, या किसी अदालती मामले में, जब तीन लोग एक ही बात कह रहे होते हैं, तो हम विश्वास करते हैं कि वे जो कह रहे हैं वह सच है। यदि हम </w:t>
      </w:r>
      <w:r>
        <w:rPr>
          <w:b/>
          <w:lang w:val="hi_IN" w:bidi="hi_IN"/>
        </w:rPr>
        <w:t>मनुष्यों</w:t>
      </w:r>
      <w:r>
        <w:rPr>
          <w:lang w:val="hi_IN" w:bidi="hi_IN"/>
        </w:rPr>
        <w:t xml:space="preserve"> की कही हुई बातों पर विश्वास करते हैं, तो हमें </w:t>
      </w:r>
      <w:r>
        <w:rPr>
          <w:b/>
          <w:lang w:val="hi_IN" w:bidi="hi_IN"/>
        </w:rPr>
        <w:t>परमेश्वर</w:t>
      </w:r>
      <w:r>
        <w:rPr>
          <w:lang w:val="hi_IN" w:bidi="hi_IN"/>
        </w:rPr>
        <w:t xml:space="preserve"> की कही हुई बातों पर और भी अधिक विश्वास करना चाहिए! पवित्र आत्मा परमेश्वर है। इसलिए जब परमेश्वर, पवित्र आत्मा के द्वारा, साक्षियों में से एक है, तब हमें पूरी तरह विश्वास करना चाहिए कि यह सत्य है: यीशु वास्तव में परमेश्वर का पुत्र है।</w:t>
      </w:r>
    </w:p>
    <w:p>
      <w:pPr/>
      <w:r>
        <w:rPr>
          <w:lang w:val="hi_IN" w:bidi="hi_IN"/>
        </w:rPr>
      </w:r>
      <w:r>
        <w:rPr>
          <w:lang w:val="hi_IN" w:bidi="hi_IN"/>
        </w:rPr>
        <w:t>जब हम विश्वास करते हैं कि यीशु परमेश्वर का पुत्र है, तब हम स्वीकार करते हैं कि परमेश्वर ने यीशु के विषय में जो कहा है, वह सत्य है। यूहन्ना कहता है कि जो लोग इस बात पर विश्वास करते हैं, वे परमेश्वर की गवाही को अपने हृदय में बनाए रखते हैं। इसका अर्थ है कि ये लोग स्वीकार करते हैं कि परमेश्वर जो कहता है वह सत्य है। परन्तु जो लोग विश्वास नहीं करते कि यीशु परमेश्वर का पुत्र है, वे यह विश्वास नहीं करते कि परमेश्वर जो कहता है, वह सत्य है। ये लोग वास्तव में कह रहे हैं कि परमेश्वर झूठा है!</w:t>
      </w:r>
    </w:p>
    <w:p>
      <w:pPr/>
      <w:r>
        <w:rPr>
          <w:lang w:val="hi_IN" w:bidi="hi_IN"/>
        </w:rPr>
      </w:r>
      <w:r>
        <w:rPr>
          <w:lang w:val="hi_IN" w:bidi="hi_IN"/>
        </w:rPr>
        <w:t>यहाँ रुकें और चर्चा करें कि आप अपनी भाषा में कैसे कह सकते हैं कि जो लोग यह मानते हैं कि यीशु परमेश्वर का पुत्र है, वे परमेश्वर की गवाही को अपने मन में रखते हैं, या वे स्वीकार करते हैं कि जो कुछ परमेश्वर कहता है वह सत्य है। इस ऑडियो को यहाँ रोकें।</w:t>
      </w:r>
    </w:p>
    <w:p>
      <w:pPr/>
      <w:r>
        <w:rPr>
          <w:lang w:val="hi_IN" w:bidi="hi_IN"/>
        </w:rPr>
      </w:r>
      <w:r>
        <w:rPr>
          <w:lang w:val="hi_IN" w:bidi="hi_IN"/>
        </w:rPr>
        <w:t>परमेश्वर हमें अनन्त जीवन देना चाहता है, और यदि हम परमेश्वर के पुत्र पर भरोसा करते हैं, तो हम यह अनन्त जीवन प्राप्त कर सकते हैं। अनन्त जीवन उस सिद्ध जीवन की गुणवत्ता को दर्शाता है जो परमेश्वर विश्वासियों को देता है। इसका अर्थ है कि केवल आपका शरीर ही नहीं बल्कि आपकी आत्मा भी जीवित है। मृत्यु इस प्रकार के जीवन को नष्ट नहीं कर सकती!</w:t>
      </w:r>
    </w:p>
    <w:p>
      <w:pPr/>
      <w:r>
        <w:rPr>
          <w:lang w:val="hi_IN" w:bidi="hi_IN"/>
        </w:rPr>
      </w:r>
      <w:r>
        <w:rPr>
          <w:lang w:val="hi_IN" w:bidi="hi_IN"/>
        </w:rPr>
        <w:t xml:space="preserve">यूहन्ना कहता है कि जिस व्यक्ति के पास पुत्र है, उसके पास जीवन है। पुत्र को पाने का अर्थ है यह विश्वास करना कि यीशु परमेश्वर का पुत्र है। या इसका अर्थ यह हो सकता है कि आपका पुत्र के साथ अच्छा संबंध है। परन्तु निश्चय ही, यह एक ही बात है, क्योंकि यदि आप यह विश्वास नहीं करते कि वह परमेश्वर का पुत्र </w:t>
      </w:r>
      <w:r>
        <w:rPr>
          <w:b/>
          <w:lang w:val="hi_IN" w:bidi="hi_IN"/>
        </w:rPr>
        <w:t>है</w:t>
      </w:r>
      <w:r>
        <w:rPr>
          <w:lang w:val="hi_IN" w:bidi="hi_IN"/>
        </w:rPr>
        <w:t>, तो आप उसके साथ अच्छा संबंध नहीं रख सकते!</w:t>
      </w:r>
    </w:p>
    <w:p>
      <w:pPr/>
      <w:r>
        <w:rPr>
          <w:lang w:val="hi_IN" w:bidi="hi_IN"/>
        </w:rPr>
      </w:r>
      <w:r>
        <w:rPr>
          <w:lang w:val="hi_IN" w:bidi="hi_IN"/>
        </w:rPr>
        <w:t>यहाँ रुकें और यह गतिविधि करें: शुरुआत में, आपने कुछ फूल बनाए हैं जो अनंत जीवन का प्रतिनिधित्व करते हैं। बगीचे के उस भाग में, जहाँ परमेश्वर की सन्तानें यीशु के बारे में सही बातों पर विश्वास करती हैं, इन फूलों में से एक और फूल लगाइए। इस ऑडियो को यहाँ रोकें।</w:t>
      </w:r>
    </w:p>
    <w:p>
      <w:pPr/>
      <w:r>
        <w:rPr>
          <w:lang w:val="hi_IN" w:bidi="hi_IN"/>
        </w:rPr>
      </w:r>
      <w:r>
        <w:rPr>
          <w:lang w:val="hi_IN" w:bidi="hi_IN"/>
        </w:rPr>
        <w:t>जो लोग विश्वास करते हैं कि यीशु परमेश्वर का पुत्र है और उस पर भरोसा रखते हैं, वे अनन्त जीवन पाते हैं, अर्थात् वह सिद्ध जीवन जो परमेश्वर विश्वासियों को देता है। परन्तु जो लोग यह नहीं मानते कि यीशु परमेश्वर का पुत्र है, उनके पास यह जीवन नहीं है। यूहन्ना यहाँ अपने सकारात्मक-नकारात्मक जोड़ों में से एक का प्रयोग करता है। यूहन्ना लगभग एक ही बात दो बार कहता है, एक बार सकारात्मक रूप में, “जिसके पास पुत्र है, उसके पास जीवन है,” और दूसरी बार नकारात्मक रूप में, “जिसके पास पुत्र नहीं है, उसके पास जीवन नहीं है।” जब भी यूहन्ना ऐसा करता है, तो हमें पता चलता है कि यूहन्ना चाहता है कि हम ध्यान दें और याद रखें!</w:t>
      </w:r>
    </w:p>
    <w:p>
      <w:pPr/>
      <w:r>
        <w:rPr>
          <w:lang w:val="hi_IN" w:bidi="hi_IN"/>
        </w:rPr>
      </w:r>
      <w:r>
        <w:rPr>
          <w:lang w:val="hi_IN" w:bidi="hi_IN"/>
        </w:rPr>
        <w:t>यहाँ रुकें और यह गतिविधि करें: एक ऐसी वस्तु को चुनें जो अनन्त जीवन का प्रतिनिधित्व करे। यह अभिनय करें कि परमेश्वर कहता है कि यीशु मसीह परमेश्वर का पुत्र है। यह अभिनय करें कि कुछ लोग इस बात पर विश्वास करते हैं। परमेश्वर इन लोगों को अनन्त जीवन देगा। यह अभिनय करें कि कुछ लोग यह नहीं मानते कि यीशु मसीह परमेश्वर का पुत्र है। ये लोग कहते हैं कि परमेश्वर झूठ बोल रहा है। यह अभिनय करें कि ये लोग मर जाएँगे। इस ऑडियो को यहाँ रोकें।</w:t>
      </w:r>
    </w:p>
    <w:p>
      <w:pPr/>
      <w:r>
        <w:rPr>
          <w:lang w:val="hi_IN" w:bidi="hi_IN"/>
        </w:rPr>
      </w:r>
      <w:r>
        <w:rPr>
          <w:lang w:val="hi_IN" w:bidi="hi_IN"/>
        </w:rPr>
        <w:t>अब पूरे पदांश को कथापट, वस्तुओं, या अभिनय का उपयोग करके दृश्य रूप में प्रस्तुत कीजिए।</w:t>
      </w:r>
      <w:r>
        <w:rPr>
          <w:lang w:val="hi_IN" w:bidi="hi_IN"/>
        </w:rPr>
      </w:r>
    </w:p>
    <w:p>
      <w:pPr>
        <w:pStyle w:val="Heading3"/>
      </w:pPr>
      <w:r>
        <w:rPr>
          <w:lang w:val="hi_IN" w:bidi="hi_IN"/>
        </w:rPr>
        <w:t>पाठ को नाटकीय रूप देना</w:t>
      </w:r>
    </w:p>
    <w:p>
      <w:pPr/>
      <w:r>
        <w:rPr>
          <w:lang w:val="hi_IN" w:bidi="hi_IN"/>
        </w:rPr>
      </w:r>
      <w:r>
        <w:rPr>
          <w:lang w:val="hi_IN" w:bidi="hi_IN"/>
        </w:rPr>
        <w:t>1 यूहन्ना 5:6–12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एक हिस्सा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उपदेश देता है</w:t>
      </w:r>
    </w:p>
    <w:p>
      <w:pPr>
        <w:pStyle w:val="ListBullet"/>
        <w:spacing w:line="240" w:lineRule="auto"/>
        <w:ind w:left="720"/>
      </w:pPr>
      <w:r>
        <w:rPr>
          <w:lang w:val="hi_IN" w:bidi="hi_IN"/>
        </w:rPr>
      </w:r>
      <w:r>
        <w:rPr>
          <w:lang w:val="hi_IN" w:bidi="hi_IN"/>
        </w:rPr>
        <w:t>वे लोग जो यूहन्ना का उपदेश सुन रहे हैं</w:t>
      </w:r>
    </w:p>
    <w:p>
      <w:pPr>
        <w:pStyle w:val="ListBullet"/>
        <w:spacing w:line="240" w:lineRule="auto"/>
        <w:ind w:left="720"/>
      </w:pPr>
      <w:r>
        <w:rPr>
          <w:lang w:val="hi_IN" w:bidi="hi_IN"/>
        </w:rPr>
      </w:r>
      <w:r>
        <w:rPr>
          <w:lang w:val="hi_IN" w:bidi="hi_IN"/>
        </w:rPr>
        <w:t>यीशु मसीह</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वे लोग जो यह मानते हैं कि यीशु परमेश्वर का पुत्र है</w:t>
      </w:r>
    </w:p>
    <w:p>
      <w:pPr>
        <w:pStyle w:val="ListBullet"/>
        <w:spacing w:line="240" w:lineRule="auto"/>
        <w:ind w:left="720"/>
      </w:pPr>
      <w:r>
        <w:rPr>
          <w:lang w:val="hi_IN" w:bidi="hi_IN"/>
        </w:rPr>
      </w:r>
      <w:r>
        <w:rPr>
          <w:lang w:val="hi_IN" w:bidi="hi_IN"/>
        </w:rPr>
        <w:t>और वे लोग जो यह नहीं मानते कि यीशु परमेश्वर का पुत्र है</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प्रवाह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बिन्दुओं पर, नाटक को रोककर उस पात्र की भूमिका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उत्तर निम्नलिखित हैं।</w:t>
      </w:r>
    </w:p>
    <w:p>
      <w:pPr/>
      <w:r>
        <w:rPr>
          <w:lang w:val="hi_IN" w:bidi="hi_IN"/>
        </w:rPr>
      </w:r>
      <w:r>
        <w:rPr>
          <w:lang w:val="hi_IN" w:bidi="hi_IN"/>
        </w:rPr>
        <w:t>यूहन्ना कुछ इस तरह कह रहा है:</w:t>
      </w:r>
    </w:p>
    <w:p>
      <w:pPr/>
      <w:r>
        <w:rPr>
          <w:lang w:val="hi_IN" w:bidi="hi_IN"/>
        </w:rPr>
      </w:r>
      <w:r>
        <w:rPr>
          <w:lang w:val="hi_IN" w:bidi="hi_IN"/>
        </w:rPr>
        <w:t>"यीशु मसीह इस संसार में आया, और उसने पानी से बपतिस्मा लिया। यीशु मसीह मर गया और लहू बहाया। यीशु के बपतिस्मे का जल और उसकी मृत्यु के समय बहा लहू हमारे लिए इस बात का प्रमाण हैं कि यीशु ही मसीह, अर्थात् परमेश्वर का पुत्र है। वास्तव में, केवल जल ही नहीं, बल्कि लहू भी इसका प्रमाण है!</w:t>
      </w:r>
    </w:p>
    <w:p>
      <w:pPr/>
      <w:r>
        <w:rPr>
          <w:lang w:val="hi_IN" w:bidi="hi_IN"/>
        </w:rPr>
      </w:r>
      <w:r>
        <w:rPr>
          <w:lang w:val="hi_IN" w:bidi="hi_IN"/>
        </w:rPr>
        <w:t>“पवित्र आत्मा, जो सदा सत्य कहता है, हमें यह भी बताता है कि यीशु परमेश्वर का पुत्र है। इस प्रकार तीन साक्षी हैं जो हमें यीशु के विषय में सत्य बताते हैं: पवित्र आत्मा, जल और लहू। तीनों एक ही बात कह रहे हैं, जो यह साबित करता है कि यह सच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यूहन्ना की बात सुनने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यूहन्ना कुछ इस तरह कह रहा है:</w:t>
      </w:r>
    </w:p>
    <w:p>
      <w:pPr/>
      <w:r>
        <w:rPr>
          <w:lang w:val="hi_IN" w:bidi="hi_IN"/>
        </w:rPr>
      </w:r>
      <w:r>
        <w:rPr>
          <w:lang w:val="hi_IN" w:bidi="hi_IN"/>
        </w:rPr>
        <w:t>“जब साधारण लोग हमें कोई ऐसी बात बताते हैं जो उन्होंने स्वयं देखी है, तो हम उनकी बात पर पहले से ही विश्वास करते हैं। इसलिए, जब परमेश्वर हमें कुछ बताता है, तो हमें इस बात पर और भी अधिक विश्वास करना चाहिए!</w:t>
      </w:r>
    </w:p>
    <w:p>
      <w:pPr/>
      <w:r>
        <w:rPr>
          <w:lang w:val="hi_IN" w:bidi="hi_IN"/>
        </w:rPr>
      </w:r>
      <w:r>
        <w:rPr>
          <w:lang w:val="hi_IN" w:bidi="hi_IN"/>
        </w:rPr>
        <w:t>और परमेश्वर ने कहा है कि यह सच है कि यीशु परमेश्वर का पुत्र है।</w:t>
      </w:r>
    </w:p>
    <w:p>
      <w:pPr/>
      <w:r>
        <w:rPr>
          <w:lang w:val="hi_IN" w:bidi="hi_IN"/>
        </w:rPr>
      </w:r>
      <w:r>
        <w:rPr>
          <w:lang w:val="hi_IN" w:bidi="hi_IN"/>
        </w:rPr>
        <w:t>"जो लोग यह मानते हैं कि यीशु सचमुच परमेश्वर का पुत्र है, वे स्वीकार करते हैं कि परमेश्वर की बात सत्य है।</w:t>
      </w:r>
    </w:p>
    <w:p>
      <w:pPr/>
      <w:r>
        <w:rPr>
          <w:lang w:val="hi_IN" w:bidi="hi_IN"/>
        </w:rPr>
      </w:r>
      <w:r>
        <w:rPr>
          <w:lang w:val="hi_IN" w:bidi="hi_IN"/>
        </w:rPr>
        <w:t>परन्तु जो लोग विश्वास नहीं करते कि यीशु परमेश्वर का पुत्र है, वे यह विश्वास नहीं करते कि परमेश्वर जो कहता है, वह सत्य है। क्योंकि ये लोग परमेश्वर की बातों पर विश्वास नहीं करते हैं, इसलिए वे वास्तव में कह रहे हैं कि परमेश्वर झूठा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यूहन्ना की बात सुनने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यूहन्ना कुछ इस तरह कह रहा है:</w:t>
      </w:r>
    </w:p>
    <w:p>
      <w:pPr/>
      <w:r>
        <w:rPr>
          <w:lang w:val="hi_IN" w:bidi="hi_IN"/>
        </w:rPr>
      </w:r>
      <w:r>
        <w:rPr>
          <w:lang w:val="hi_IN" w:bidi="hi_IN"/>
        </w:rPr>
        <w:t>"और परमेश्वर ने कहा है कि परमेश्वर ने हमें अनन्त जीवन दिया है। हमें परमेश्वर के पुत्र, यीशु मसीह के कारण यह अनन्त जीवन प्राप्त होता है। जो व्यक्ति परमेश्वर के पुत्र पर भरोसा करता है, उसके पास यह जीवन होता है। लेकिन जो व्यक्ति परमेश्वर के पुत्र पर भरोसा नहीं करता है, उसके पास यह जीवन नहीं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यूहन्ना की भूमिका निभाने वाले व्यक्ति से पूछें, "आप क्या सोच रहे हैं?" लोग इस तरह उत्तर दे सकते हैं:</w:t>
      </w:r>
    </w:p>
    <w:p>
      <w:pPr>
        <w:pStyle w:val="ListBullet"/>
        <w:spacing w:line="240" w:lineRule="auto"/>
        <w:ind w:left="720"/>
      </w:pPr>
      <w:r>
        <w:rPr>
          <w:lang w:val="hi_IN" w:bidi="hi_IN"/>
        </w:rPr>
      </w:r>
      <w:r>
        <w:rPr>
          <w:lang w:val="hi_IN" w:bidi="hi_IN"/>
        </w:rPr>
        <w:t>यूहन्ना की बात सुनने वाले लोगों से पूछें, "आप क्या सोच रहे हैं?" लोग इस तरह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यूहन्ना 5:6–12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वाक्यांशों पर चर्चा करेगा।</w:t>
      </w:r>
    </w:p>
    <w:p>
      <w:pPr/>
      <w:r>
        <w:rPr>
          <w:lang w:val="hi_IN" w:bidi="hi_IN"/>
        </w:rPr>
      </w:r>
      <w:r>
        <w:rPr>
          <w:lang w:val="hi_IN" w:bidi="hi_IN"/>
        </w:rPr>
        <w:t xml:space="preserve">यीशु मसीह पानी और </w:t>
      </w:r>
      <w:r>
        <w:rPr>
          <w:b/>
          <w:lang w:val="hi_IN" w:bidi="hi_IN"/>
        </w:rPr>
        <w:t>लहू</w:t>
      </w:r>
      <w:r>
        <w:rPr>
          <w:lang w:val="hi_IN" w:bidi="hi_IN"/>
        </w:rPr>
        <w:t xml:space="preserve"> के द्वारा आया। "</w:t>
      </w:r>
      <w:r>
        <w:rPr>
          <w:b/>
          <w:lang w:val="hi_IN" w:bidi="hi_IN"/>
        </w:rPr>
        <w:t>मसीह</w:t>
      </w:r>
      <w:r>
        <w:rPr>
          <w:lang w:val="hi_IN" w:bidi="hi_IN"/>
        </w:rPr>
        <w:t>" का अर्थ है वह विशेष राजा और उद्धारकर्ता जिसे परमेश्वर ने भेजने की प्रतिज्ञा की थी। जब यूहन्ना यीशु को मसीह कहता है, तो उसका अर्थ है कि यीशु परमेश्वर का पुत्र है। "लहू" मसीह की मृत्यु को दर्शाता है। लहू और मसीह शब्द मुख्य शब्दावली में हैं। उन्हीं शब्दों का उपयोग करें जिनका उपयोग आपने अन्य भागों में किया है।</w:t>
      </w:r>
    </w:p>
    <w:p>
      <w:pPr/>
      <w:r>
        <w:rPr>
          <w:lang w:val="hi_IN" w:bidi="hi_IN"/>
        </w:rPr>
      </w:r>
      <w:r>
        <w:rPr>
          <w:b/>
          <w:lang w:val="hi_IN" w:bidi="hi_IN"/>
        </w:rPr>
        <w:t>आत्मा</w:t>
      </w:r>
      <w:r>
        <w:rPr>
          <w:lang w:val="hi_IN" w:bidi="hi_IN"/>
        </w:rPr>
        <w:t xml:space="preserve"> यीशु के बारे में गवाही देता है। आत्मा पवित्र आत्मा को दर्शाता है। जब आत्मा का अर्थ पवित्र आत्मा हो तो उसी शब्द का उपयोग करें जिसका उपयोग आपने पिछले भागों में किया है।</w:t>
      </w:r>
    </w:p>
    <w:p>
      <w:pPr/>
      <w:r>
        <w:rPr>
          <w:lang w:val="hi_IN" w:bidi="hi_IN"/>
        </w:rPr>
      </w:r>
      <w:r>
        <w:rPr>
          <w:lang w:val="hi_IN" w:bidi="hi_IN"/>
        </w:rPr>
        <w:t xml:space="preserve">यदि आप किसी बात की </w:t>
      </w:r>
      <w:r>
        <w:rPr>
          <w:b/>
          <w:lang w:val="hi_IN" w:bidi="hi_IN"/>
        </w:rPr>
        <w:t>गवाही देते</w:t>
      </w:r>
      <w:r>
        <w:rPr>
          <w:lang w:val="hi_IN" w:bidi="hi_IN"/>
        </w:rPr>
        <w:t xml:space="preserve"> हैं, तो आप यह कह रहे होते हैं कि आपने उसे स्वयं देखा है और जानते हैं कि वह वास्तव में सत्य है। गवाही देने के लिए उसी शब्द या वाक्यांश का उपयोग करें जिसका उपयोग आपने अन्य भागों में किया है। गवाही शब्द मुख्य शब्दावली में है। </w:t>
      </w:r>
    </w:p>
    <w:p>
      <w:pPr/>
      <w:r>
        <w:rPr>
          <w:lang w:val="hi_IN" w:bidi="hi_IN"/>
        </w:rPr>
      </w:r>
      <w:r>
        <w:rPr>
          <w:lang w:val="hi_IN" w:bidi="hi_IN"/>
        </w:rPr>
        <w:t xml:space="preserve">परमेश्वर ने हमें </w:t>
      </w:r>
      <w:r>
        <w:rPr>
          <w:b/>
          <w:lang w:val="hi_IN" w:bidi="hi_IN"/>
        </w:rPr>
        <w:t>अनन्त जीवन</w:t>
      </w:r>
      <w:r>
        <w:rPr>
          <w:lang w:val="hi_IN" w:bidi="hi_IN"/>
        </w:rPr>
        <w:t xml:space="preserve"> दिया। और यदि हम </w:t>
      </w:r>
      <w:r>
        <w:rPr>
          <w:b/>
          <w:lang w:val="hi_IN" w:bidi="hi_IN"/>
        </w:rPr>
        <w:t>परमेश्वर के पुत्र</w:t>
      </w:r>
      <w:r>
        <w:rPr>
          <w:lang w:val="hi_IN" w:bidi="hi_IN"/>
        </w:rPr>
        <w:t xml:space="preserve"> पर विश्वास करते हैं, तो हमारे पास यह जीवन है। यहाँ "जीवन" और "अनन्त जीवन" का अर्थ एक ही है। यह उस उत्तम जीवन की गुणवत्ता को दर्शाता है जो परमेश्वर विश्वासियों को देता है। इसका अर्थ है कि केवल आपका शरीर ही नहीं, बल्कि आपकी आत्मा भी जीवित है। मृत्यु इस प्रकार के जीवन को नष्ट नहीं कर सकती!</w:t>
      </w:r>
    </w:p>
    <w:p>
      <w:pPr/>
      <w:r>
        <w:rPr>
          <w:lang w:val="hi_IN" w:bidi="hi_IN"/>
        </w:rPr>
      </w:r>
      <w:r>
        <w:rPr>
          <w:lang w:val="hi_IN" w:bidi="hi_IN"/>
        </w:rPr>
        <w:t>उन्हीं शब्दों का उपयोग करें जिनका उपयोग आपने पिछले भागों में अनन्त जीवन और परमेश्वर के पुत्र के लिए किया है। "अनन्त जीवन" और "परमेश्वर का पुत्र" शब्द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1 यूहन्ना 5:13–21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1 यूहन्ना 5:13–21 को सुनें और अपने मन में रखें।</w:t>
      </w:r>
    </w:p>
    <w:p>
      <w:pPr/>
      <w:r>
        <w:rPr>
          <w:lang w:val="hi_IN" w:bidi="hi_IN"/>
        </w:rPr>
      </w:r>
      <w:r>
        <w:rPr>
          <w:lang w:val="hi_IN" w:bidi="hi_IN"/>
        </w:rPr>
        <w:t>1 यूहन्ना 5:13–21 का ऑडियो संस्करण तीन बार, तीन अलग-अलग अनुवादों में सुनें, यदि संभव हो।</w:t>
      </w:r>
    </w:p>
    <w:p>
      <w:pPr/>
      <w:r>
        <w:rPr>
          <w:lang w:val="hi_IN" w:bidi="hi_IN"/>
        </w:rPr>
      </w:r>
      <w:r>
        <w:rPr>
          <w:lang w:val="hi_IN" w:bidi="hi_IN"/>
        </w:rPr>
        <w:t>सम्भव हो।</w:t>
      </w:r>
    </w:p>
    <w:p>
      <w:pPr/>
      <w:r>
        <w:rPr>
          <w:lang w:val="hi_IN" w:bidi="hi_IN"/>
        </w:rPr>
      </w:r>
      <w:r>
        <w:rPr>
          <w:lang w:val="hi_IN" w:bidi="hi_IN"/>
        </w:rPr>
        <w:t>इस ऑडियो को यहाँ रोकें।</w:t>
      </w:r>
    </w:p>
    <w:p>
      <w:pPr/>
      <w:r>
        <w:rPr>
          <w:lang w:val="hi_IN" w:bidi="hi_IN"/>
        </w:rPr>
      </w:r>
      <w:r>
        <w:rPr>
          <w:lang w:val="hi_IN" w:bidi="hi_IN"/>
        </w:rPr>
        <w:t>उसके बाद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यीशु और पवित्र आत्मा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1 यूहन्ना 5:13–21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इस उपदेश का अंतिम भाग है।</w:t>
      </w:r>
    </w:p>
    <w:p>
      <w:pPr/>
      <w:r>
        <w:rPr>
          <w:lang w:val="hi_IN" w:bidi="hi_IN"/>
        </w:rPr>
      </w:r>
      <w:r>
        <w:rPr>
          <w:lang w:val="hi_IN" w:bidi="hi_IN"/>
        </w:rPr>
        <w:t>यूहन्ना इस पदांश की शुरुआत अपने सुनने वालों को यह बताकर करता है कि यूहन्ना ने अब तक जो कुछ कहा है, वह क्यों कहा है। यूहन्ना के लिखने का कारण यह है कि वह नहीं चाहता कि विश्वासी इस बात को लेकर चिन्तित रहें कि उनके पास अनन्त जीवन है या नहीं। झूठे शिक्षकों—सैम और सैली जैसे लोगों—के कारण, संभवतः कुछ विश्वासी भ्रमित और चिंतित थे। यूहन्ना ने अपने पूरे उपदेश में बार-बार उन्हें बताया है कि परमेश्वर की सन्तान कौन है और अनन्त जीवन किसके पास है: वह व्यक्ति जो विश्वास करता है कि यीशु परमेश्वर का पुत्र है, जो जानबूझकर पाप नहीं करता रहता, और जो अन्य विश्वासियों से प्रेम करता है।</w:t>
      </w:r>
    </w:p>
    <w:p>
      <w:pPr/>
      <w:r>
        <w:rPr>
          <w:lang w:val="hi_IN" w:bidi="hi_IN"/>
        </w:rPr>
      </w:r>
      <w:r>
        <w:rPr>
          <w:lang w:val="hi_IN" w:bidi="hi_IN"/>
        </w:rPr>
        <w:t>यूहन्ना के श्रोताओं को चिंता करने की आवश्यकता नहीं है। यूहन्ना के श्रोता यह विश्वास अवश्य करते हैं कि यीशु परमेश्वर का पुत्र है! यूहन्ना के श्रोता निश्चित हो सकते हैं कि उनके पास अनन्त जीवन है।</w:t>
      </w:r>
    </w:p>
    <w:p>
      <w:pPr/>
      <w:r>
        <w:rPr>
          <w:lang w:val="hi_IN" w:bidi="hi_IN"/>
        </w:rPr>
      </w:r>
      <w:r>
        <w:rPr>
          <w:lang w:val="hi_IN" w:bidi="hi_IN"/>
        </w:rPr>
        <w:t xml:space="preserve">यहाँ रुकें और चर्चा करें: क्या आप एक-दूसरे से कुछ बता सकते हैं कि यूहन्ना के इस संदेश ने </w:t>
      </w:r>
      <w:r>
        <w:rPr>
          <w:b/>
          <w:lang w:val="hi_IN" w:bidi="hi_IN"/>
        </w:rPr>
        <w:t>आपको</w:t>
      </w:r>
      <w:r>
        <w:rPr>
          <w:lang w:val="hi_IN" w:bidi="hi_IN"/>
        </w:rPr>
        <w:t xml:space="preserve"> कैसे प्रोत्साहित किया है? इस ऑडियो को यहाँ रोकें।</w:t>
      </w:r>
    </w:p>
    <w:p>
      <w:pPr/>
      <w:r>
        <w:rPr>
          <w:lang w:val="hi_IN" w:bidi="hi_IN"/>
        </w:rPr>
      </w:r>
      <w:r>
        <w:rPr>
          <w:lang w:val="hi_IN" w:bidi="hi_IN"/>
        </w:rPr>
        <w:t>क्योंकि विश्वासियों के पास अनन्त जीवन है, इसलिए वे बिना भय के पूरे आत्मविश्वास के साथ परमेश्वर के पास आ सकते हैं। यूहन्ना कहता है कि जब विश्वासी परमेश्वर से प्रार्थना करते हैं, तब उन्हें भयभीत होने की आवश्यकता नहीं है। विश्वासी साहसी और आश्वस्त हो सकते हैं क्योंकि वे जानते हैं कि जब वे प्रार्थना करते हैं, तो परमेश्वर उन्हें सुनेंगे, कम से कम तब जब वे परमेश्वर की इच्छा के अनुसार कुछ माँगते हैं!</w:t>
      </w:r>
    </w:p>
    <w:p>
      <w:pPr/>
      <w:r>
        <w:rPr>
          <w:lang w:val="hi_IN" w:bidi="hi_IN"/>
        </w:rPr>
      </w:r>
      <w:r>
        <w:rPr>
          <w:lang w:val="hi_IN" w:bidi="hi_IN"/>
        </w:rPr>
        <w:t>फिर, यूहन्ना उन भाइयों या बहनों के लिए प्रार्थना करने के बारे में बात करता है जो पाप करते हैं। हो सकता है कि यह केवल उन बातों में से एक उदाहरण हो जिनके लिए हम प्रार्थना कर सकते हैं। परन्तु यह भी हो सकता है कि जब यूहन्ना ने कहा कि विश्वासी प्रार्थना करते समय भरोसा रख सकते हैं, तब उसके मन में विशेष रूप से यही बात थी। यूहन्ना चाहता है कि जब विश्वासी पाप करें, तो वे एक-दूसरे के लिए प्रार्थना करें।</w:t>
      </w:r>
    </w:p>
    <w:p>
      <w:pPr/>
      <w:r>
        <w:rPr>
          <w:lang w:val="hi_IN" w:bidi="hi_IN"/>
        </w:rPr>
      </w:r>
      <w:r>
        <w:rPr>
          <w:lang w:val="hi_IN" w:bidi="hi_IN"/>
        </w:rPr>
        <w:t>यहाँ रुकें और चर्चा करें: क्या आप उस समय की कोई कहानी बता सकते हैं जब आपने किसी ऐसे व्यक्ति के लिए प्रार्थना की थी जिसने पाप किया था, या जब आपने पाप किया था, तब किसी ने आपके लिए प्रार्थना की थी? इस ऑडियो को यहाँ रोकें।</w:t>
      </w:r>
    </w:p>
    <w:p>
      <w:pPr/>
      <w:r>
        <w:rPr>
          <w:lang w:val="hi_IN" w:bidi="hi_IN"/>
        </w:rPr>
      </w:r>
      <w:r>
        <w:rPr>
          <w:lang w:val="hi_IN" w:bidi="hi_IN"/>
        </w:rPr>
        <w:t>फिर यूहन्ना एक ऐसी बात कहता है जिसे समझना कठिन है। यूहन्ना कहता है कि यदि आप किसी साथी विश्वासी को ऐसा पाप करते देखें जो मृत्यु की ओर नहीं ले जाता, तो आपको उस व्यक्ति के लिए प्रार्थना करनी चाहिए। फिर परमेश्वर उस व्यक्ति को जीवन देगा। लेकिन यूहन्ना कहता है कि लोग ऐसा पाप भी कर सकते हैं जिसके कारण मृत्यु हो सकती है। और यूहन्ना कहता है कि वह विश्वासियों से यह नहीं कहता कि वे ऐसे लोगों के लिए प्रार्थना करें जो ऐसा पाप करते हैं। लेकिन वह कौन सा पाप होता है जो मृत्यु का कारण बनता है? या ऐसा पाप जो मृत्यु नहीं देता है?</w:t>
      </w:r>
    </w:p>
    <w:p>
      <w:pPr/>
      <w:r>
        <w:rPr>
          <w:lang w:val="hi_IN" w:bidi="hi_IN"/>
        </w:rPr>
      </w:r>
      <w:r>
        <w:rPr>
          <w:lang w:val="hi_IN" w:bidi="hi_IN"/>
        </w:rPr>
        <w:t>अधिकांश विद्वानों का मानना है कि यूहन्ना शायद फिर से उन लोगों के बारे में सोच रहा है जो कलीसिया में गलत शिक्षाएँ दे रहे थे और जिन्होंने अब कलीसिया छोड़ दी है। हमने पहले देखा था कि ये लोग, जैसे कि सैम और सैली, यह नहीं मानते थे कि परमेश्वर के पुत्र का मनुष्य बनना महत्वपूर्ण था। ये लोग यह विश्वास नहीं करते थे कि परमेश्वर के पुत्र, यीशु, के हमारे लिए मरने के कारण ही हमारा उद्धार हुआ है। सैम और सैली अन्य विश्वासियों से प्रेम नहीं करते थे; वे उनसे झगड़ते थे और उन्हें तुच्छ समझते थे। और सैम और सैली यह नहीं सोचते थे कि पाप एक समस्या है। सैम और सैली, यीशु के समान जीवन जीने और सही काम करने की अपेक्षा, आत्मिक अनुभवों में कहीं अधिक रुचि रखते थे।</w:t>
      </w:r>
    </w:p>
    <w:p>
      <w:pPr/>
      <w:r>
        <w:rPr>
          <w:lang w:val="hi_IN" w:bidi="hi_IN"/>
        </w:rPr>
      </w:r>
      <w:r>
        <w:rPr>
          <w:lang w:val="hi_IN" w:bidi="hi_IN"/>
        </w:rPr>
        <w:t>ये लोग अंधकार में चल रहे हैं, जैसा कि हमने पहले यूहन्ना के संदेश में सुना है। ये लोग वास्तव में परमेश्वर की संतान नहीं हैं। इसलिए, ये लोग जो कुछ भी कर रहे हैं, वह पाप है। वे जो पाप कर रहे हैं और यीशु के विषय में जिन गलत बातों पर विश्वास करते हैं, उनके कारण वे अनन्त जीवन प्राप्त नहीं करेंगे। शायद जब यूहन्ना उस पाप की बात करता है जो मृत्यु की ओर ले जाता है, तो उसका अभिप्राय यही है। निश्चय ही, यूहन्ना विश्वासियों को इन लोगों के लिए प्रार्थना करने से नहीं रोकता, परन्तु वह उन्हें उनके लिए प्रार्थना करने के लिए भी नहीं कहता। यूहन्ना यह सोचता है कि वह समझता है कि सैम और सैली जैसे लोगों का कलीसिया में लौट आना और फिर से सही बातों पर विश्वास करना असम्भव होगा।</w:t>
      </w:r>
    </w:p>
    <w:p>
      <w:pPr/>
      <w:r>
        <w:rPr>
          <w:lang w:val="hi_IN" w:bidi="hi_IN"/>
        </w:rPr>
      </w:r>
      <w:r>
        <w:rPr>
          <w:lang w:val="hi_IN" w:bidi="hi_IN"/>
        </w:rPr>
        <w:t>लेकिन यूहन्ना विश्वासियों से कहता है कि वे अन्य विश्वासियों के लिए प्रार्थना करें जो पाप करते हैं। यूहन्ना जानता है कि जब तक हम इस पृथ्वी पर हैं, तब तक वे लोग भी जो परमेश्वर की सन्तान हैं, पाप करते रहेंगे। हम पाप नहीं करना चाहते हैं, परन्तु हम फिर भी ऐसा करते हैं। इसलिए, एक-दूसरे के लिए प्रार्थना करना महत्वपूर्ण है!</w:t>
      </w:r>
    </w:p>
    <w:p>
      <w:pPr/>
      <w:r>
        <w:rPr>
          <w:lang w:val="hi_IN" w:bidi="hi_IN"/>
        </w:rPr>
      </w:r>
      <w:r>
        <w:rPr>
          <w:lang w:val="hi_IN" w:bidi="hi_IN"/>
        </w:rPr>
        <w:t>यहाँ रुकें और चर्चा करें: क्या आप कोई कहानी बता सकते हैं कि आपकी कलीसिया उन विश्वासियों से कैसे संबंध रखती है जो गलत काम कर रहे हैं? इस ऑडियो को यहाँ रोकें।</w:t>
      </w:r>
    </w:p>
    <w:p>
      <w:pPr/>
      <w:r>
        <w:rPr>
          <w:lang w:val="hi_IN" w:bidi="hi_IN"/>
        </w:rPr>
      </w:r>
      <w:r>
        <w:rPr>
          <w:lang w:val="hi_IN" w:bidi="hi_IN"/>
        </w:rPr>
        <w:t>तुरंत यूहन्ना कहता है कि हम जानते हैं कि परमेश्वर की संतान पाप नहीं करती है। शायद यूहन्ना का अर्थ है कि परमेश्वर की संतान जानबूझकर पाप नहीं करते हैं। यह इसलिए है क्योंकि परमेश्वर का पुत्र विश्वासियों की रक्षा करता है। यीशु विश्वासियों की सहायता करता है, ताकि दुष्ट, अर्थात् शैतान, उन्हें पाप में गिराने में सफल न हो सके। यह यूहन्ना के श्रोताओं और हमारे लिए कितना प्रोत्साहन देता है!</w:t>
      </w:r>
    </w:p>
    <w:p>
      <w:pPr/>
      <w:r>
        <w:rPr>
          <w:lang w:val="hi_IN" w:bidi="hi_IN"/>
        </w:rPr>
      </w:r>
      <w:r>
        <w:rPr>
          <w:lang w:val="hi_IN" w:bidi="hi_IN"/>
        </w:rPr>
        <w:t>विश्वासी जानते हैं कि वे परमेश्वर की संतान हैं। झूठे विश्वासियों ने गुप्त ज्ञान रखने का दिखावा किया। लेकिन गुप्त ज्ञान की कोई आवश्यकता नहीं है! सभी विश्वासी जान सकते हैं कि वे परमेश्वर की संतान हैं। यह सब सुनने के बाद यूहन्ना के सुनने वाले कितने अद्भुत रीति से आनन्दित हुए होंगे!</w:t>
      </w:r>
    </w:p>
    <w:p>
      <w:pPr/>
      <w:r>
        <w:rPr>
          <w:lang w:val="hi_IN" w:bidi="hi_IN"/>
        </w:rPr>
      </w:r>
      <w:r>
        <w:rPr>
          <w:lang w:val="hi_IN" w:bidi="hi_IN"/>
        </w:rPr>
        <w:t>यहाँ रुकें, और यदि आप चाहें, तो यह गतिविधि करें: यह अभिनय करें कि कुछ झूठे विश्वासी – सैम और सैली जैसे लोग – कहते हैं कि उनके पास गुप्त ज्ञान है। शायद इन लोगों के पास एक डिब्बा हो सकता है जिसे वे बंद रखते हैं, या एक थैली, या एक ढकी हुई थाली—कोई ऐसी चीज़ जो यह दर्शाती है कि उनके पास एक रहस्य है जिसे वे दूसरों के साथ साझा नहीं करना चाहते हैं। फिर, इसका अभिनय कीजिए कि यूहन्ना एक खुला डिब्बा, थैला या थाली लेकर विश्वासियों के पास आता है और उसमें जो कुछ है, उसे उदारता से सबके साथ बाँटता है। जब विश्वासियों को पता चलता है कि यूहन्ना यह सब उन्हें मुफ़्त में बाँट रहा है, तो उनके आनन्द का अभिनय कीजिए! इस ऑडियो को यहाँ रोकें।</w:t>
      </w:r>
    </w:p>
    <w:p>
      <w:pPr/>
      <w:r>
        <w:rPr>
          <w:lang w:val="hi_IN" w:bidi="hi_IN"/>
        </w:rPr>
      </w:r>
      <w:r>
        <w:rPr>
          <w:lang w:val="hi_IN" w:bidi="hi_IN"/>
        </w:rPr>
        <w:t xml:space="preserve">यूहन्ना अपने उपदेश का समापन अपने सुनने वालों को मूर्तियों की उपासना से सावधान रहने की चेतावनी देकर करता है। यह बात हमें थोड़ा आश्चर्यचकित करती है, क्योंकि यूहन्ना ने अपने उपदेश में कहीं भी किसी मूर्ति का उल्लेख नहीं किया है! परन्तु यूहन्ना पत्थर या लकड़ी की ऐसी किसी मूर्ति की बात नहीं कर रहा है जिसकी लोग उपासना करते हों। यूहन्ना का अभिप्राय यह है कि जो भी बात हमें सही विश्वास करने और सही कार्य करने से दूर ले जाती है, वही एक मूर्ति है। यूहन्ना हमें चेतावनी देता है कि यदि हम परमेश्वर या यीशु के बारे में गलत बातों पर विश्वास करते हैं, तो वास्तव में हमने एक झूठे देवता, अर्थात् एक मूर्ति, की रचना कर ली है। लेकिन यीशु परमेश्वर का पुत्र है। यीशु </w:t>
      </w:r>
      <w:r>
        <w:rPr>
          <w:b/>
          <w:lang w:val="hi_IN" w:bidi="hi_IN"/>
        </w:rPr>
        <w:t>सच्चा</w:t>
      </w:r>
      <w:r>
        <w:rPr>
          <w:lang w:val="hi_IN" w:bidi="hi_IN"/>
        </w:rPr>
        <w:t xml:space="preserve"> परमेश्वर है!</w:t>
      </w:r>
    </w:p>
    <w:p>
      <w:pPr/>
      <w:r>
        <w:rPr>
          <w:lang w:val="hi_IN" w:bidi="hi_IN"/>
        </w:rPr>
      </w:r>
      <w:r>
        <w:rPr>
          <w:lang w:val="hi_IN" w:bidi="hi_IN"/>
        </w:rPr>
        <w:t>यहाँ रुकें और चर्चा करें: आपके समुदाय में ऐसी कौन सी झूठी शिक्षाएँ हो सकती हैं जो विश्वासियों को नुकसान पहुँचा सकती हैं? आपको क्या लगता है कि यूहन्ना आपकी कलीसिया के लोगों से क्या कहेगा? इस ऑडियो को यहाँ रोकें।</w:t>
      </w:r>
    </w:p>
    <w:p>
      <w:pPr/>
      <w:r>
        <w:rPr>
          <w:lang w:val="hi_IN" w:bidi="hi_IN"/>
        </w:rPr>
      </w:r>
      <w:r>
        <w:rPr>
          <w:lang w:val="hi_IN" w:bidi="hi_IN"/>
        </w:rPr>
        <w:t>यहाँ रुकें, और यदि आपको पसंद हो, तो यह गतिविधि करें। अपनी कलीसिया के लिए 1 यूहन्ना की इस पुस्तक के बारे में एक प्रस्तुति तैयार करें। शायद आप अपनी कलीसिया के लोगों को यूहन्ना के बगीचे की सैर कराएँ! या, आप यूहन्ना के संदेश के बारे में एक गीत, नृत्य या नाटक तैयार कर सकते हैं।</w:t>
      </w:r>
      <w:r>
        <w:rPr>
          <w:lang w:val="hi_IN" w:bidi="hi_IN"/>
        </w:rPr>
      </w:r>
    </w:p>
    <w:p>
      <w:pPr>
        <w:pStyle w:val="Heading3"/>
      </w:pPr>
      <w:r>
        <w:rPr>
          <w:lang w:val="hi_IN" w:bidi="hi_IN"/>
        </w:rPr>
        <w:t>घटनाओं को समझाना</w:t>
      </w:r>
    </w:p>
    <w:p>
      <w:pPr/>
      <w:r>
        <w:rPr>
          <w:lang w:val="hi_IN" w:bidi="hi_IN"/>
        </w:rPr>
      </w:r>
      <w:r>
        <w:rPr>
          <w:lang w:val="hi_IN" w:bidi="hi_IN"/>
        </w:rPr>
        <w:t>1 यूहन्ना 5:13–21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और अधिक धीरे-धीरे पढ़ेगा। समूह इस भाग के दृश्यों, पात्रों और परिवेश को परिभाषित करेगा। फिर समूह इस वचन को अपने मन में समझने की कोशिश करेगा।</w:t>
      </w:r>
    </w:p>
    <w:p>
      <w:pPr/>
      <w:r>
        <w:rPr>
          <w:lang w:val="hi_IN" w:bidi="hi_IN"/>
        </w:rPr>
      </w:r>
      <w:r>
        <w:rPr>
          <w:lang w:val="hi_IN" w:bidi="hi_IN"/>
        </w:rPr>
        <w:t>इस भाग में दो हिस्से हैं।</w:t>
      </w:r>
    </w:p>
    <w:p>
      <w:pPr/>
      <w:r>
        <w:rPr>
          <w:lang w:val="hi_IN" w:bidi="hi_IN"/>
        </w:rPr>
      </w:r>
      <w:r>
        <w:rPr>
          <w:b/>
          <w:lang w:val="hi_IN" w:bidi="hi_IN"/>
        </w:rPr>
        <w:t>पहले भाग में:</w:t>
      </w:r>
      <w:r>
        <w:rPr>
          <w:lang w:val="hi_IN" w:bidi="hi_IN"/>
        </w:rPr>
        <w:t xml:space="preserve"> यूहन्ना विश्वासियों को प्रोत्साहित करता है कि उनके पास अनन्त जीवन है। यूहन्ना विश्वासियों से कहता है कि वे उन भाइयों और बहनों के लिए प्रार्थना करें जो पाप करते हैं। यूहन्ना विश्वासियों को प्रोत्साहित करता है कि वे जानबूझकर पाप करते नहीं रह सकते, क्योंकि यीशु उनकी रक्षा करता है। यूहन्ना बगीचे के उस भाग में है जहाँ वह कहता है कि परमेश्वर की सन्तानें लगातार पाप करती नहीं रहतीं।</w:t>
      </w:r>
    </w:p>
    <w:p>
      <w:pPr/>
      <w:r>
        <w:rPr>
          <w:lang w:val="hi_IN" w:bidi="hi_IN"/>
        </w:rPr>
      </w:r>
      <w:r>
        <w:rPr>
          <w:b/>
          <w:lang w:val="hi_IN" w:bidi="hi_IN"/>
        </w:rPr>
        <w:t>दूसरे भाग में:</w:t>
      </w:r>
      <w:r>
        <w:rPr>
          <w:lang w:val="hi_IN" w:bidi="hi_IN"/>
        </w:rPr>
        <w:t xml:space="preserve"> यूहन्ना विश्वासियों को चेतावनी देता है कि वे परमेश्वर की गलत समझ का अनुसरण न करें। यूहन्ना फिर बगीचे के उस भाग में लौटता है जहाँ वह कहता है कि परमेश्वर की सन्तानें यीशु के बारे में सही बातों पर विश्वास करती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उपदेश देता है</w:t>
      </w:r>
    </w:p>
    <w:p>
      <w:pPr>
        <w:pStyle w:val="ListBullet"/>
        <w:spacing w:line="240" w:lineRule="auto"/>
        <w:ind w:left="720"/>
      </w:pPr>
      <w:r>
        <w:rPr>
          <w:lang w:val="hi_IN" w:bidi="hi_IN"/>
        </w:rPr>
      </w:r>
      <w:r>
        <w:rPr>
          <w:lang w:val="hi_IN" w:bidi="hi_IN"/>
        </w:rPr>
        <w:t>वे लोग जो यूहन्ना का उपदेश सुन रहे हैं</w:t>
      </w:r>
    </w:p>
    <w:p>
      <w:pPr>
        <w:pStyle w:val="ListBullet"/>
        <w:spacing w:line="240" w:lineRule="auto"/>
        <w:ind w:left="720"/>
      </w:pPr>
      <w:r>
        <w:rPr>
          <w:lang w:val="hi_IN" w:bidi="hi_IN"/>
        </w:rPr>
      </w:r>
      <w:r>
        <w:rPr>
          <w:lang w:val="hi_IN" w:bidi="hi_IN"/>
        </w:rPr>
        <w:t>परमेश्वर का पुत्र, यीशु</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एक विश्वासी जो ऐसा पाप करता है जो मृत्यु की ओर नहीं ले जाता।</w:t>
      </w:r>
    </w:p>
    <w:p>
      <w:pPr>
        <w:pStyle w:val="ListBullet"/>
        <w:spacing w:line="240" w:lineRule="auto"/>
        <w:ind w:left="720"/>
      </w:pPr>
      <w:r>
        <w:rPr>
          <w:lang w:val="hi_IN" w:bidi="hi_IN"/>
        </w:rPr>
      </w:r>
      <w:r>
        <w:rPr>
          <w:lang w:val="hi_IN" w:bidi="hi_IN"/>
        </w:rPr>
        <w:t>और एक व्यक्ति जो ऐसा पाप करता है जो मृत्यु की ओर ले जाता है।</w:t>
      </w:r>
    </w:p>
    <w:p>
      <w:pPr/>
      <w:r>
        <w:rPr>
          <w:lang w:val="hi_IN" w:bidi="hi_IN"/>
        </w:rPr>
      </w:r>
      <w:r>
        <w:rPr>
          <w:lang w:val="hi_IN" w:bidi="hi_IN"/>
        </w:rPr>
        <w:t>इस पदांश के पहले भाग में, यूहन्ना बगीचे के उस भाग में है जहाँ वह कहता है कि परमेश्वर की सन्तानें लगातार पाप करती नहीं रहतीं।</w:t>
      </w:r>
    </w:p>
    <w:p>
      <w:pPr/>
      <w:r>
        <w:rPr>
          <w:lang w:val="hi_IN" w:bidi="hi_IN"/>
        </w:rPr>
      </w:r>
      <w:r>
        <w:rPr>
          <w:lang w:val="hi_IN" w:bidi="hi_IN"/>
        </w:rPr>
        <w:t>यहाँ रुकें, और कृपया अपने समूह के सदस्यों में से एक से पूछें कि वह यूहन्ना बनें। यूहन्ना को अपने कमरे के उस हिस्से में खड़ा होने या बैठने दें जो बगीचे के इस हिस्से का प्रतिनिधित्व करता है। बाद के लिए वहाँ एक वस्तु छोड़ दीजिए, और देखिए कि आप वहाँ पहले कितनी बार जा चुके हैं! इस ऑडियो को यहाँ रोकें।</w:t>
      </w:r>
    </w:p>
    <w:p>
      <w:pPr/>
      <w:r>
        <w:rPr>
          <w:lang w:val="hi_IN" w:bidi="hi_IN"/>
        </w:rPr>
      </w:r>
      <w:r>
        <w:rPr>
          <w:lang w:val="hi_IN" w:bidi="hi_IN"/>
        </w:rPr>
        <w:t>यह यूहन्ना के उपदेश का अंतिम भाग है। यूहन्ना ने अपने उपदेश की शुरुआत में अपने सुनने वालों से कहा था कि वह उन्हें यीशु मसीह के बारे में बता रहा है, जो हमें अनन्त जीवन देता है। अब जब यूहन्ना अपना उपदेश समाप्त कर रहा है, तो वह अपने सुनने वालों से कहता है कि वह उन्हें इसलिए लिख रहा है ताकि विश्वासी जान लें कि उनके पास अनन्त जीवन है। यूहन्ना का पूरा उपदेश, आरम्भ से अंत तक, लोगों की यह समझने में सहायता करेगा कि वे अनन्त जीवन कैसे प्राप्त कर सकते हैं और कैसे जान सकते हैं कि परमेश्वर उन्हें यह पहले ही दे चुका है।</w:t>
      </w:r>
    </w:p>
    <w:p>
      <w:pPr/>
      <w:r>
        <w:rPr>
          <w:lang w:val="hi_IN" w:bidi="hi_IN"/>
        </w:rPr>
      </w:r>
      <w:r>
        <w:rPr>
          <w:lang w:val="hi_IN" w:bidi="hi_IN"/>
        </w:rPr>
        <w:t>यहाँ रुकें और यह गतिविधि करें: शुरुआत में, आपने कुछ फूल बनाए हैं जो अनन्त जीवन का प्रतिनिधित्व करते हैं। बगीचे के उस भाग में, जहाँ यूहन्ना कहता है कि परमेश्वर की सन्तानें लगातार पाप करती नहीं रहतीं, इन फूलों में से एक और फूल लगाइए। इस ऑडियो को यहाँ रोकें।</w:t>
      </w:r>
    </w:p>
    <w:p>
      <w:pPr/>
      <w:r>
        <w:rPr>
          <w:lang w:val="hi_IN" w:bidi="hi_IN"/>
        </w:rPr>
      </w:r>
      <w:r>
        <w:rPr>
          <w:lang w:val="hi_IN" w:bidi="hi_IN"/>
        </w:rPr>
        <w:t>वे विश्वासी जिन्हें यूहन्ना लिख रहा है, परमेश्वर के पुत्र के नाम पर विश्वास करते हैं। किसी पर विश्वास करना और उसके नाम पर विश्वास करना एक ही बात है। क्योंकि विश्वासी यह भरोसा करते हैं कि यीशु परमेश्वर का पुत्र है, इसलिए विश्वासियों को अनन्त जीवन मिलता है। यूहन्ना ने पिछले भाग के अंत में भी वही बात कही।</w:t>
      </w:r>
    </w:p>
    <w:p>
      <w:pPr/>
      <w:r>
        <w:rPr>
          <w:lang w:val="hi_IN" w:bidi="hi_IN"/>
        </w:rPr>
      </w:r>
      <w:r>
        <w:rPr>
          <w:lang w:val="hi_IN" w:bidi="hi_IN"/>
        </w:rPr>
        <w:t>फिर यूहन्ना उस आत्मविश्वास के बारे में बात करता है जो प्रार्थना करने पर विश्वासियों को हो सकता है। यदि लोग किसी ऐसी चीज़ के लिए प्रार्थना करते हैं जो स्वयं परमेश्वर भी चाहता है, तो लोग आश्वस्त हो सकते हैं कि परमेश्वर उनकी बात सुनता है! पहले के भाग में, 1 यूहन्ना 3:21 में, यूहन्ना ने लगभग वही बात कही थी। वहाँ यूहन्ना ने कहा कि हम विश्वास के साथ प्रार्थना कर सकते हैं, यदि हम परमेश्वर की आज्ञाओं का पालन करें और वे काम करें जिनसे परमेश्वर प्रसन्न हो।</w:t>
      </w:r>
    </w:p>
    <w:p>
      <w:pPr/>
      <w:r>
        <w:rPr>
          <w:lang w:val="hi_IN" w:bidi="hi_IN"/>
        </w:rPr>
      </w:r>
      <w:r>
        <w:rPr>
          <w:lang w:val="hi_IN" w:bidi="hi_IN"/>
        </w:rPr>
        <w:t>जब हम किसी ऐसी चीज़ के लिए प्रार्थना करते हैं जो स्वयं परमेश्वर भी चाहता है, तो हम आश्वस्त हो सकते हैं कि परमेश्वर हमारी सुनता है। हमें इस बात का भी निश्चय हो सकता है कि परमेश्वर वही करेगा जो हमने माँगा है। यूहन्ना कहता है कि हमें वह पहले ही मिल गया है जो हम चाहते थे। सम्भवतः यूहन्ना का अभिप्राय यह है कि हम इतने निश्चित हो सकते हैं कि परमेश्वर वह करेगा जो हम मांगते हैं कि मानो हम उसे पहले ही प्राप्त कर चुके हों।</w:t>
      </w:r>
    </w:p>
    <w:p>
      <w:pPr/>
      <w:r>
        <w:rPr>
          <w:lang w:val="hi_IN" w:bidi="hi_IN"/>
        </w:rPr>
      </w:r>
      <w:r>
        <w:rPr>
          <w:lang w:val="hi_IN" w:bidi="hi_IN"/>
        </w:rPr>
        <w:t>फिर यूहन्ना कहता है कि यदि हम अपने साथी विश्वासियों को पाप करते देखें, तो हमें उनके लिए प्रार्थना करनी चाहिए। अपने पूरे उपदेश में यूहन्ना ने बताया है कि परमेश्वर की सन्तानों के लिए पाप नहीं करना कितना महत्वपूर्ण है। यूहन्ना ने यह भी कहा कि हमें एक-दूसरे से प्रेम करना चाहिए। यूहन्ना इस अंतिम भाग में उस बात को नहीं दोहराता, परन्तु अपने साथी विश्वासियों के लिए प्रार्थना करना यह दिखाने का एक सुंदर तरीका है कि आप उनसे प्रेम करते हैं। जब हम अपने उन साथी विश्वासियों के लिए प्रार्थना करते हैं जो पाप करते हैं, तब परमेश्वर उन्हें क्षमा करेगा और उन्हें जीवन देगा। इसका अर्थ है कि परमेश्वर उन्हें अनन्त जीवन देगा। अनन्त जीवन वह सर्वोत्तम जीवन है जिसे कोई भी व्यक्ति प्राप्त कर सकता है। अनन्त जीवन का अर्थ है कि केवल आपका शरीर ही नहीं, बल्कि आपकी आत्मा भी जीवित है। मृत्यु इस प्रकार के जीवन को नष्ट नहीं कर सकती!</w:t>
      </w:r>
    </w:p>
    <w:p>
      <w:pPr/>
      <w:r>
        <w:rPr>
          <w:lang w:val="hi_IN" w:bidi="hi_IN"/>
        </w:rPr>
      </w:r>
      <w:r>
        <w:rPr>
          <w:lang w:val="hi_IN" w:bidi="hi_IN"/>
        </w:rPr>
        <w:t xml:space="preserve">परन्तु यदि कोई विश्वासी पाप करे, तो उसके लिए दूसरे विश्वासी को प्रार्थना तभी करनी चाहिए, जब उसने ऐसा पाप </w:t>
      </w:r>
      <w:r>
        <w:rPr>
          <w:b/>
          <w:lang w:val="hi_IN" w:bidi="hi_IN"/>
        </w:rPr>
        <w:t>न</w:t>
      </w:r>
      <w:r>
        <w:rPr>
          <w:lang w:val="hi_IN" w:bidi="hi_IN"/>
        </w:rPr>
        <w:t xml:space="preserve"> किया हो जो मृत्यु की ओर ले जाता है। मृत्यु की ओर ले जाने वाला पाप वह पाप है जिसके लिए परमेश्वर मृत्यु का दण्ड देता है। सम्भवतः यूहन्ना का अभिप्राय यह है कि जो व्यक्ति यह विश्वास नहीं करता कि यीशु परमेश्वर का पुत्र और उद्धारकर्ता है, वह परमेश्वर के साथ अनन्त जीवन प्राप्त नहीं करेगा। इस व्यक्ति का शरीर </w:t>
      </w:r>
      <w:r>
        <w:rPr>
          <w:b/>
          <w:lang w:val="hi_IN" w:bidi="hi_IN"/>
        </w:rPr>
        <w:t>और</w:t>
      </w:r>
      <w:r>
        <w:rPr>
          <w:lang w:val="hi_IN" w:bidi="hi_IN"/>
        </w:rPr>
        <w:t xml:space="preserve"> आत्मा मर जाएँगे। बेशक, जो व्यक्ति यह नहीं मानता कि यीशु परमेश्वर का पुत्र है, वह वास्तव में एक विश्वासी </w:t>
      </w:r>
      <w:r>
        <w:rPr>
          <w:b/>
          <w:lang w:val="hi_IN" w:bidi="hi_IN"/>
        </w:rPr>
        <w:t>नहीं</w:t>
      </w:r>
      <w:r>
        <w:rPr>
          <w:lang w:val="hi_IN" w:bidi="hi_IN"/>
        </w:rPr>
        <w:t xml:space="preserve"> है, बल्कि एक झूठा विश्वासी है।</w:t>
      </w:r>
    </w:p>
    <w:p>
      <w:pPr/>
      <w:r>
        <w:rPr>
          <w:lang w:val="hi_IN" w:bidi="hi_IN"/>
        </w:rPr>
      </w:r>
      <w:r>
        <w:rPr>
          <w:lang w:val="hi_IN" w:bidi="hi_IN"/>
        </w:rPr>
        <w:t>यहाँ रुकें और चर्चा करें कि आप अपनी भाषा में उस पाप के बारे में जो मृत्यु की ओर ले जाता है और उस पाप के बारे में जो मृत्यु की ओर नहीं ले जाता है, कैसे बात कर सकते हैं। इस ऑडियो को यहाँ रोकें।</w:t>
      </w:r>
    </w:p>
    <w:p>
      <w:pPr/>
      <w:r>
        <w:rPr>
          <w:lang w:val="hi_IN" w:bidi="hi_IN"/>
        </w:rPr>
      </w:r>
      <w:r>
        <w:rPr>
          <w:lang w:val="hi_IN" w:bidi="hi_IN"/>
        </w:rPr>
        <w:t>यद्यपि हर पाप के परिणामस्वरूप परमेश्वर हमें मृत्यु का दण्ड नहीं देता है, फिर भी पाप हमेशा गलत होता है। यूहन्ना के पूरे उपदेश में, यूहन्ना चाहता है कि विश्वासी पाप को गंभीरता से लें।</w:t>
      </w:r>
    </w:p>
    <w:p>
      <w:pPr/>
      <w:r>
        <w:rPr>
          <w:lang w:val="hi_IN" w:bidi="hi_IN"/>
        </w:rPr>
      </w:r>
      <w:r>
        <w:rPr>
          <w:lang w:val="hi_IN" w:bidi="hi_IN"/>
        </w:rPr>
        <w:t>यूहन्ना कहता है कि जो लोग परमेश्वर से पैदा हुए हैं, अर्थात् परमेश्वर की संतान, वे पाप नहीं करते हैं। बेशक, यूहन्ना जानता है कि विश्वासी अभी भी पाप कर सकते हैं, क्योंकि यूहन्ना ने उन्हें अभी-अभी एक ऐसे साथी विश्वासी के लिए प्रार्थना करने के लिए कहा था जिसने पाप किया था! परन्तु जैसा कि यूहन्ना पहले भी कह चुका है, परमेश्वर की संतान जानबूझकर पाप करते नहीं रहेगी। परमेश्वर की सन्तान जब पाप करती है, तो उसे अपने पाप का दुःख होता है, और वह परमेश्वर से क्षमा माँगती है।</w:t>
      </w:r>
    </w:p>
    <w:p>
      <w:pPr/>
      <w:r>
        <w:rPr>
          <w:lang w:val="hi_IN" w:bidi="hi_IN"/>
        </w:rPr>
      </w:r>
      <w:r>
        <w:rPr>
          <w:lang w:val="hi_IN" w:bidi="hi_IN"/>
        </w:rPr>
        <w:t>यहाँ रुकें और चर्चा करें कि आप अपनी भाषा में कैसे कह सकते हैं कि परमेश्वर की संतान पाप नहीं करती है। इस ऑडियो को यहाँ रोकें।</w:t>
      </w:r>
    </w:p>
    <w:p>
      <w:pPr/>
      <w:r>
        <w:rPr>
          <w:lang w:val="hi_IN" w:bidi="hi_IN"/>
        </w:rPr>
      </w:r>
      <w:r>
        <w:rPr>
          <w:lang w:val="hi_IN" w:bidi="hi_IN"/>
        </w:rPr>
        <w:t>परमेश्वर का पुत्र, यीशु, विश्वासियों की रक्षा करता है। दुष्ट, अर्थात् शैतान, चाहता है कि विश्वासी पाप करें, परन्तु यीशु विश्वासियों की दुष्ट से रक्षा करेगा। दुष्ट का अभी भी इस संसार पर अधिकार है, अर्थात् इस संसार के उन लोगों पर जो परमेश्वर की सन्तान नहीं हैं। लेकिन हम परमेश्वर की संतान हैं, और दुष्ट का हम पर कोई अधिकार नहीं है!</w:t>
      </w:r>
    </w:p>
    <w:p>
      <w:pPr/>
      <w:r>
        <w:rPr>
          <w:lang w:val="hi_IN" w:bidi="hi_IN"/>
        </w:rPr>
      </w:r>
      <w:r>
        <w:rPr>
          <w:lang w:val="hi_IN" w:bidi="hi_IN"/>
        </w:rPr>
        <w:t>यहाँ रुकें और यह गतिविधि करें: यह अभिनय करें कि शैतान लोगों से पाप करवाने की कोशिश करता है। कुछ लोग पापी संसार के होते हैं, और वे पाप करते हैं। लेकिन अन्य लोग विश्वासी हैं। यीशु इन लोगों की रक्षा करता है, और शैतान उन्हें पाप में गिराने में सफल नहीं हो सकता। इस ऑडियो को यहाँ रोकें।</w:t>
      </w:r>
    </w:p>
    <w:p>
      <w:pPr/>
      <w:r>
        <w:rPr>
          <w:lang w:val="hi_IN" w:bidi="hi_IN"/>
        </w:rPr>
      </w:r>
      <w:r>
        <w:rPr>
          <w:lang w:val="hi_IN" w:bidi="hi_IN"/>
        </w:rPr>
        <w:t>अपने उपदेश के अंतिम भाग में, यूहन्ना फिर बगीचे के उस भाग में लौटता है जहाँ वह कहता है कि परमेश्वर की सन्तानें यीशु के बारे में सही बातों पर विश्वास करती हैं।</w:t>
      </w:r>
    </w:p>
    <w:p>
      <w:pPr/>
      <w:r>
        <w:rPr>
          <w:lang w:val="hi_IN" w:bidi="hi_IN"/>
        </w:rPr>
      </w:r>
      <w:r>
        <w:rPr>
          <w:lang w:val="hi_IN" w:bidi="hi_IN"/>
        </w:rPr>
        <w:t>यहाँ रुकें और यूहन्ना का प्रतिनिधित्व करने वाले व्यक्ति से कहें कि वह बगीचे के इस भाग में चला जाए। बाद में उपयोग के लिए एक वस्तु वहीं छोड़ दीजिए। इस ऑडियो को यहाँ रोकें।</w:t>
      </w:r>
    </w:p>
    <w:p>
      <w:pPr/>
      <w:r>
        <w:rPr>
          <w:lang w:val="hi_IN" w:bidi="hi_IN"/>
        </w:rPr>
      </w:r>
      <w:r>
        <w:rPr>
          <w:lang w:val="hi_IN" w:bidi="hi_IN"/>
        </w:rPr>
        <w:t xml:space="preserve">परमेश्वर का पुत्र, यीशु मसीह, इस संसार में आ गया है। यीशु ने हमें वह सब कुछ सिखाया जो हमें परमेश्वर के बारे में जानने की ज़रूरत थी। यीशु ने हमें समझने में मदद की। यीशु के कारण अब हम सच्चे परमेश्वर को जानते हैं! और हम सच्चे परमेश्वर </w:t>
      </w:r>
      <w:r>
        <w:rPr>
          <w:b/>
          <w:lang w:val="hi_IN" w:bidi="hi_IN"/>
        </w:rPr>
        <w:t>में</w:t>
      </w:r>
      <w:r>
        <w:rPr>
          <w:lang w:val="hi_IN" w:bidi="hi_IN"/>
        </w:rPr>
        <w:t xml:space="preserve"> हैं—हमारा सच्चे परमेश्वर के साथ घनिष्ठ संबंध है। हम परमेश्वर को केवल इस प्रकार नहीं “जानते” जैसे किसी व्यक्ति के बारे में जानकारी रखते हैं, बल्कि हम परमेश्वर की सन्तानों के रूप में उसे घनिष्ठ रीति से जानते हैं!</w:t>
      </w:r>
    </w:p>
    <w:p>
      <w:pPr/>
      <w:r>
        <w:rPr>
          <w:lang w:val="hi_IN" w:bidi="hi_IN"/>
        </w:rPr>
      </w:r>
      <w:r>
        <w:rPr>
          <w:lang w:val="hi_IN" w:bidi="hi_IN"/>
        </w:rPr>
        <w:t>यूहन्ना कहता है कि "</w:t>
      </w:r>
      <w:r>
        <w:rPr>
          <w:b/>
          <w:lang w:val="hi_IN" w:bidi="hi_IN"/>
        </w:rPr>
        <w:t>वह"</w:t>
      </w:r>
      <w:r>
        <w:rPr>
          <w:lang w:val="hi_IN" w:bidi="hi_IN"/>
        </w:rPr>
        <w:t xml:space="preserve"> सच्चा परमेश्वर और अनन्त जीवन है। यूहन्ना के कहने का यह अर्थ हो सकता है कि परमेश्वर सच्चा परमेश्वर और अनन्त जीवन है, या यीशु ही सच्चा परमेश्वर और अनन्त जीवन है। बेशक, क्योंकि यीशु परमेश्वर है, इसलिए दोनों सच हैं। परन्तु सम्भवतः यूहन्ना का विशेष अभिप्राय यह है कि </w:t>
      </w:r>
      <w:r>
        <w:rPr>
          <w:b/>
          <w:lang w:val="hi_IN" w:bidi="hi_IN"/>
        </w:rPr>
        <w:t>यीशु</w:t>
      </w:r>
      <w:r>
        <w:rPr>
          <w:lang w:val="hi_IN" w:bidi="hi_IN"/>
        </w:rPr>
        <w:t xml:space="preserve"> ही सच्चा परमेश्वर है। अपने पूरे उपदेश में, यूहन्ना चाहता था कि लोग जानें कि यीशु मनुष्य और परमेश्वर दोनों है। यीशु सच्चा परमेश्वर है। यीशु वास्तविक है, नकली नहीं है, और हम यीशु पर पूरी तरह से भरोसा कर सकते हैं!</w:t>
      </w:r>
    </w:p>
    <w:p>
      <w:pPr/>
      <w:r>
        <w:rPr>
          <w:lang w:val="hi_IN" w:bidi="hi_IN"/>
        </w:rPr>
      </w:r>
      <w:r>
        <w:rPr>
          <w:lang w:val="hi_IN" w:bidi="hi_IN"/>
        </w:rPr>
        <w:t xml:space="preserve">यीशु अनन्त जीवन है। यीशु का कोई शुरुआत नहीं है और न ही कोई अंत है। और यीशु ही वह है जो विश्वासियों को अनन्त जीवन, अर्थात् सबसे उत्तम जीवन, </w:t>
      </w:r>
      <w:r>
        <w:rPr>
          <w:b/>
          <w:lang w:val="hi_IN" w:bidi="hi_IN"/>
        </w:rPr>
        <w:t>प्रदान</w:t>
      </w:r>
      <w:r>
        <w:rPr>
          <w:lang w:val="hi_IN" w:bidi="hi_IN"/>
        </w:rPr>
        <w:t xml:space="preserve"> करता है!</w:t>
      </w:r>
    </w:p>
    <w:p>
      <w:pPr/>
      <w:r>
        <w:rPr>
          <w:lang w:val="hi_IN" w:bidi="hi_IN"/>
        </w:rPr>
      </w:r>
      <w:r>
        <w:rPr>
          <w:lang w:val="hi_IN" w:bidi="hi_IN"/>
        </w:rPr>
        <w:t>यहाँ रुकें और यह गतिविधि करें: शुरुआत में, आपने कुछ फूल बनाए हैं जो अनन्त जीवन का प्रतिनिधित्व करते हैं। बगीचे के उस भाग में, जहाँ यूहन्ना कहता है कि परमेश्वर की सन्तानें यीशु के बारे में सही बातों पर विश्वास करती हैं, इन फूलों में से अंतिम फूल लगाइए। इस ऑडियो को यहाँ रोकें।</w:t>
      </w:r>
    </w:p>
    <w:p>
      <w:pPr/>
      <w:r>
        <w:rPr>
          <w:lang w:val="hi_IN" w:bidi="hi_IN"/>
        </w:rPr>
      </w:r>
      <w:r>
        <w:rPr>
          <w:lang w:val="hi_IN" w:bidi="hi_IN"/>
        </w:rPr>
        <w:t>उपदेश के अंत में, यूहन्ना विश्वासियों को फिर से अपने “प्रिय बच्चों” कहकर संबोधित करते हुए समाप्त करता है। और यूहन्ना विश्वासियों को चेतावनी देता है कि वे परमेश्वर के बारे में किसी भी झूठी शिक्षा पर विश्वास न करें। यदि हम परमेश्वर के बारे में झूठी शिक्षा पर विश्वास करते हैं, तो हम वास्तव में एक झूठे देवता, एक मूर्ति की उपासना कर रहे हैं।</w:t>
      </w:r>
    </w:p>
    <w:p>
      <w:pPr/>
      <w:r>
        <w:rPr>
          <w:lang w:val="hi_IN" w:bidi="hi_IN"/>
        </w:rPr>
      </w:r>
      <w:r>
        <w:rPr>
          <w:lang w:val="hi_IN" w:bidi="hi_IN"/>
        </w:rPr>
        <w:t>यहाँ रुकें और चर्चा करें कि आप अपनी भाषा में कैसे कह सकते हैं कि लोगों को मूर्तियों से दूर रहना चाहिए, या किसी झूठे परमेश्वर की उपासना नहीं करनी चाहिए, या परमेश्वर के बारे में किसी भी झूठी शिक्षा पर विश्वास नहीं करना चाहिए। इस ऑडियो को यहाँ रोकें।</w:t>
      </w:r>
    </w:p>
    <w:p>
      <w:pPr/>
      <w:r>
        <w:rPr>
          <w:lang w:val="hi_IN" w:bidi="hi_IN"/>
        </w:rPr>
      </w:r>
      <w:r>
        <w:rPr>
          <w:lang w:val="hi_IN" w:bidi="hi_IN"/>
        </w:rPr>
        <w:t>यूहन्ना इस भाग में सात बार “हम जानते हैं” या “तू जानता है” शब्दों का उपयोग करता है! विश्वासी जानते हैं कि उनके पास अनन्त जीवन है। विश्वासी जानते हैं कि जब वे परमेश्वर की इच्छा के अनुसार कुछ माँगते हैं, तो परमेश्वर उनकी सुनता है। विश्वासी जानते हैं कि यदि वे परमेश्वर की इच्छा के अनुसार प्रार्थना करते हैं, तो परमेश्वर वही करेगा जो वे माँगेंगे। विश्वासी जानते हैं कि परमेश्वर की सन्तानें लगातार पाप करती नहीं रह सकतीं। विश्वासी जानते हैं कि वे परमेश्वर की संतान हैं। विश्वासी जानते हैं कि परमेश्वर का पुत्र आ चुका है और उसने उन्हें सही समझ दी है, अर्थात् वे सच्चे परमेश्वर को जानते हैं।</w:t>
      </w:r>
    </w:p>
    <w:p>
      <w:pPr/>
      <w:r>
        <w:rPr>
          <w:lang w:val="hi_IN" w:bidi="hi_IN"/>
        </w:rPr>
      </w:r>
      <w:r>
        <w:rPr>
          <w:lang w:val="hi_IN" w:bidi="hi_IN"/>
        </w:rPr>
        <w:t>यहाँ रुकें और यह गतिविधि करें: इस भाग का अनुवाद एक बार फिर से सुनें। जब भी आप यूहन्ना को यह कहते हुए सुनें कि विश्वासियों को कुछ पता है, तो ताली बजाएँ। इस ऑडियो को यहाँ रोकें।</w:t>
      </w:r>
    </w:p>
    <w:p>
      <w:pPr/>
      <w:r>
        <w:rPr>
          <w:lang w:val="hi_IN" w:bidi="hi_IN"/>
        </w:rPr>
      </w:r>
      <w:r>
        <w:rPr>
          <w:lang w:val="hi_IN" w:bidi="hi_IN"/>
        </w:rPr>
        <w:t>यहाँ रुकें, और यदि आपको पसंद हो, तो यह गतिविधि करें: इनमें से प्रत्येक के लिए कोई गतिविधि, किसी संकेत या वस्तु के बारे में सोचें या कोई तस्वीर बनाएँ जिन्हें विश्वासी जान सकें। इस ऑडियो को यहाँ रोकें।</w:t>
      </w:r>
    </w:p>
    <w:p>
      <w:pPr/>
      <w:r>
        <w:rPr>
          <w:lang w:val="hi_IN" w:bidi="hi_IN"/>
        </w:rPr>
      </w:r>
      <w:r>
        <w:rPr>
          <w:lang w:val="hi_IN" w:bidi="hi_IN"/>
        </w:rPr>
        <w:t>अब पूरे पदांश को कथापट, वस्तुओं, या अभिनय का उपयोग करके दृश्य रूप में प्रस्तुत कीजिए। जब आप यह कर लें, तब इस रिकॉर्डिंग पर वापस आइए, क्योंकि हम अभी पूरी तरह समाप्त नहीं हुए हैं। इस ऑडियो को यहाँ रोकें।</w:t>
      </w:r>
    </w:p>
    <w:p>
      <w:pPr/>
      <w:r>
        <w:rPr>
          <w:lang w:val="hi_IN" w:bidi="hi_IN"/>
        </w:rPr>
      </w:r>
      <w:r>
        <w:rPr>
          <w:lang w:val="hi_IN" w:bidi="hi_IN"/>
        </w:rPr>
        <w:t>क्योंकि यह अंतिम भाग है, इसलिए यहाँ रुकें और निम्नलिखित गतिविधियाँ करें: उस बगीचे को देखें जिसके माध्यम से यूहन्ना हमें ले गया था। देखें कि आपने बगीचे के प्रत्येक भाग में कितनी वस्तुएँ छोड़ रखी हैं। यह हमें दिखाता है कि यूहन्ना हमें कितनी बार बगीचे के उस भाग में ले गया है। उन विशेष फूलों को देखें जो आपने वहाँ लगाए हैं। अब, एक साथ फिर से बगीचे के प्रत्येक हिस्से का दौरा करें:</w:t>
      </w:r>
    </w:p>
    <w:p>
      <w:pPr>
        <w:pStyle w:val="ListBullet"/>
        <w:spacing w:line="240" w:lineRule="auto"/>
        <w:ind w:left="720"/>
      </w:pPr>
      <w:r>
        <w:rPr>
          <w:lang w:val="hi_IN" w:bidi="hi_IN"/>
        </w:rPr>
      </w:r>
      <w:r>
        <w:rPr>
          <w:lang w:val="hi_IN" w:bidi="hi_IN"/>
        </w:rPr>
        <w:t>यूहन्ना के सुसमाचार का वह भाग जहाँ वह हमें बताता है कि परमेश्वर की संतान वे लोग हैं जो यीशु के बारे में सही बातों पर विश्वास करते हैं।</w:t>
      </w:r>
    </w:p>
    <w:p>
      <w:pPr>
        <w:pStyle w:val="ListBullet"/>
        <w:spacing w:line="240" w:lineRule="auto"/>
        <w:ind w:left="720"/>
      </w:pPr>
      <w:r>
        <w:rPr>
          <w:lang w:val="hi_IN" w:bidi="hi_IN"/>
        </w:rPr>
      </w:r>
      <w:r>
        <w:rPr>
          <w:lang w:val="hi_IN" w:bidi="hi_IN"/>
        </w:rPr>
        <w:t>बगीचे का वह भाग जहाँ यूहन्ना हमें बताता है कि परमेश्वर की संतान पाप करते नहीं रहती।</w:t>
      </w:r>
    </w:p>
    <w:p>
      <w:pPr>
        <w:pStyle w:val="ListBullet"/>
        <w:spacing w:line="240" w:lineRule="auto"/>
        <w:ind w:left="720"/>
      </w:pPr>
      <w:r>
        <w:rPr>
          <w:lang w:val="hi_IN" w:bidi="hi_IN"/>
        </w:rPr>
      </w:r>
      <w:r>
        <w:rPr>
          <w:lang w:val="hi_IN" w:bidi="hi_IN"/>
        </w:rPr>
        <w:t>बगीचे का वह भाग जहाँ यूहन्ना हमें बताता है कि परमेश्वर की सन्तानें परमेश्वर की आज्ञाओं का पालन करती हैं।</w:t>
      </w:r>
    </w:p>
    <w:p>
      <w:pPr>
        <w:pStyle w:val="ListBullet"/>
        <w:spacing w:line="240" w:lineRule="auto"/>
        <w:ind w:left="720"/>
      </w:pPr>
      <w:r>
        <w:rPr>
          <w:lang w:val="hi_IN" w:bidi="hi_IN"/>
        </w:rPr>
      </w:r>
      <w:r>
        <w:rPr>
          <w:lang w:val="hi_IN" w:bidi="hi_IN"/>
        </w:rPr>
        <w:t>बगीचे का वह भाग जहाँ यूहन्ना हमें बताता है कि परमेश्वर की सन्तानों को एक-दूसरे से प्रेम करना चाहिए।</w:t>
      </w:r>
    </w:p>
    <w:p>
      <w:pPr>
        <w:pStyle w:val="ListBullet"/>
        <w:spacing w:line="240" w:lineRule="auto"/>
        <w:ind w:left="720"/>
      </w:pPr>
      <w:r>
        <w:rPr>
          <w:lang w:val="hi_IN" w:bidi="hi_IN"/>
        </w:rPr>
      </w:r>
      <w:r>
        <w:rPr>
          <w:lang w:val="hi_IN" w:bidi="hi_IN"/>
        </w:rPr>
        <w:t>बगीचे का वह भाग जहाँ यूहन्ना हमें बताता है कि परमेश्वर की सन्तानों ने पापमय संसार पर जय प्राप्त कर ली है।</w:t>
      </w:r>
    </w:p>
    <w:p>
      <w:pPr/>
      <w:r>
        <w:rPr>
          <w:lang w:val="hi_IN" w:bidi="hi_IN"/>
        </w:rPr>
      </w:r>
      <w:r>
        <w:rPr>
          <w:lang w:val="hi_IN" w:bidi="hi_IN"/>
        </w:rPr>
        <w:t>बगीचे के प्रत्येक भाग के लिए, क्या आप एक-दूसरे के साथ यह साझा कर सकते हैं कि आपने उस भाग से क्या सीखा है? इस ऑडियो को यहाँ रोकें।</w:t>
      </w:r>
    </w:p>
    <w:p>
      <w:pPr/>
      <w:r>
        <w:rPr>
          <w:lang w:val="hi_IN" w:bidi="hi_IN"/>
        </w:rPr>
      </w:r>
      <w:r>
        <w:rPr>
          <w:lang w:val="hi_IN" w:bidi="hi_IN"/>
        </w:rPr>
        <w:t>यदि आप यूहन्ना की अगली पुस्तक का भी अनुवाद करने वाले हैं, तो अपने बगीचे को अपने पास रखें। हमें आपके बगीचे की फिर से आवश्यकता पड़ेगी!</w:t>
      </w:r>
      <w:r>
        <w:rPr>
          <w:lang w:val="hi_IN" w:bidi="hi_IN"/>
        </w:rPr>
      </w:r>
    </w:p>
    <w:p>
      <w:pPr>
        <w:pStyle w:val="Heading3"/>
      </w:pPr>
      <w:r>
        <w:rPr>
          <w:lang w:val="hi_IN" w:bidi="hi_IN"/>
        </w:rPr>
        <w:t>पाठ को नाटकीय रूप देना</w:t>
      </w:r>
    </w:p>
    <w:p>
      <w:pPr/>
      <w:r>
        <w:rPr>
          <w:lang w:val="hi_IN" w:bidi="hi_IN"/>
        </w:rPr>
      </w:r>
      <w:r>
        <w:rPr>
          <w:lang w:val="hi_IN" w:bidi="hi_IN"/>
        </w:rPr>
        <w:t>1 यूहन्ना 5:13–21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हिस्से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यह उपदेश देता है</w:t>
      </w:r>
    </w:p>
    <w:p>
      <w:pPr>
        <w:pStyle w:val="ListBullet"/>
        <w:spacing w:line="240" w:lineRule="auto"/>
        <w:ind w:left="720"/>
      </w:pPr>
      <w:r>
        <w:rPr>
          <w:lang w:val="hi_IN" w:bidi="hi_IN"/>
        </w:rPr>
      </w:r>
      <w:r>
        <w:rPr>
          <w:lang w:val="hi_IN" w:bidi="hi_IN"/>
        </w:rPr>
        <w:t>वे लोग जो यूहन्ना का उपदेश सुन रहे हैं</w:t>
      </w:r>
    </w:p>
    <w:p>
      <w:pPr>
        <w:pStyle w:val="ListBullet"/>
        <w:spacing w:line="240" w:lineRule="auto"/>
        <w:ind w:left="720"/>
      </w:pPr>
      <w:r>
        <w:rPr>
          <w:lang w:val="hi_IN" w:bidi="hi_IN"/>
        </w:rPr>
      </w:r>
      <w:r>
        <w:rPr>
          <w:lang w:val="hi_IN" w:bidi="hi_IN"/>
        </w:rPr>
        <w:t>परमेश्वर का पुत्र, यीशु</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एक विश्वासी जो ऐसा पाप करता है जो मृत्यु की ओर नहीं ले जाता।</w:t>
      </w:r>
    </w:p>
    <w:p>
      <w:pPr>
        <w:pStyle w:val="ListBullet"/>
        <w:spacing w:line="240" w:lineRule="auto"/>
        <w:ind w:left="720"/>
      </w:pPr>
      <w:r>
        <w:rPr>
          <w:lang w:val="hi_IN" w:bidi="hi_IN"/>
        </w:rPr>
      </w:r>
      <w:r>
        <w:rPr>
          <w:lang w:val="hi_IN" w:bidi="hi_IN"/>
        </w:rPr>
        <w:t>और एक व्यक्ति जो ऐसा पाप करता है जो मृत्यु की ओर ले जाता है।</w:t>
      </w:r>
    </w:p>
    <w:p>
      <w:pPr/>
      <w:r>
        <w:rPr>
          <w:lang w:val="hi_IN" w:bidi="hi_IN"/>
        </w:rPr>
      </w:r>
      <w:r>
        <w:rPr>
          <w:lang w:val="hi_IN" w:bidi="hi_IN"/>
        </w:rPr>
        <w:t>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प्रवाह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बिन्दुओं पर, नाटक को रोककर उस पात्र की भूमिका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उत्तर निम्नलिखित हैं।</w:t>
      </w:r>
    </w:p>
    <w:p>
      <w:pPr/>
      <w:r>
        <w:rPr>
          <w:lang w:val="hi_IN" w:bidi="hi_IN"/>
        </w:rPr>
      </w:r>
      <w:r>
        <w:rPr>
          <w:lang w:val="hi_IN" w:bidi="hi_IN"/>
        </w:rPr>
        <w:t>शायद यूहन्ना इस तरह से कुछ कह रहा था:</w:t>
      </w:r>
    </w:p>
    <w:p>
      <w:pPr/>
      <w:r>
        <w:rPr>
          <w:lang w:val="hi_IN" w:bidi="hi_IN"/>
        </w:rPr>
      </w:r>
      <w:r>
        <w:rPr>
          <w:lang w:val="hi_IN" w:bidi="hi_IN"/>
        </w:rPr>
        <w:t xml:space="preserve">"तुम लोग निश्चित रूप से विश्वास </w:t>
      </w:r>
      <w:r>
        <w:rPr>
          <w:b/>
          <w:lang w:val="hi_IN" w:bidi="hi_IN"/>
        </w:rPr>
        <w:t>करते हो</w:t>
      </w:r>
      <w:r>
        <w:rPr>
          <w:lang w:val="hi_IN" w:bidi="hi_IN"/>
        </w:rPr>
        <w:t xml:space="preserve"> कि यीशु मसीह परमेश्वर का पुत्र है! " मैं यह सब तुम्हें इसलिए लिख रहा हूँ ताकि तुम निश्चित रूप से जान लो कि तुम्हारे पास अनन्त जीवन है। और जब हम परमेश्वर से प्रार्थना करते हैं, तो हम आश्वस्त हो सकते हैं। जब हम परमेश्वर से कुछ ऐसा मांगते हैं जो स्वयं परमेश्वर भी चाहता है, तो हम आश्वस्त हो सकते हैं कि परमेश्वर हमारी सुनता है। और क्योंकि हमें विश्वास है कि परमेश्वर हमारी बात सुनता है, इसलिए हम यह भी जानते हैं कि हम जो माँगेंगे, वह वही करेगा! वास्तव में, परमेश्वर पहले ही यह कर चुका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यूहन्ना के श्रोताओं की भूमिका निभाने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यूहन्ना कुछ इस तरह से कहता है:</w:t>
      </w:r>
    </w:p>
    <w:p>
      <w:pPr/>
      <w:r>
        <w:rPr>
          <w:lang w:val="hi_IN" w:bidi="hi_IN"/>
        </w:rPr>
      </w:r>
      <w:r>
        <w:rPr>
          <w:lang w:val="hi_IN" w:bidi="hi_IN"/>
        </w:rPr>
        <w:t xml:space="preserve">"विशेष रूप से, जब आप किसी साथी विश्वासी को पाप करते हुए देखें, तो उसके लिए प्रार्थना करें। उनके लिए प्रार्थना करें, और परमेश्वर उन्हें जीवन देगा! परन्तु यह उस साथी विश्वासी के विषय में है जो ऐसा पाप करता है जिसके लिए परमेश्वर उसे मृत्यु का दण्ड नहीं देगा। मैं तुमसे यह नहीं कह रहा कि तुम ऐसे व्यक्ति के लिए प्रार्थना </w:t>
      </w:r>
      <w:r>
        <w:rPr>
          <w:b/>
          <w:lang w:val="hi_IN" w:bidi="hi_IN"/>
        </w:rPr>
        <w:t>करो</w:t>
      </w:r>
      <w:r>
        <w:rPr>
          <w:lang w:val="hi_IN" w:bidi="hi_IN"/>
        </w:rPr>
        <w:t xml:space="preserve"> जो ऐसा पाप करता है जिसके लिए परमेश्वर उसे मृत्यु का दण्ड देगा। लोग जो कुछ भी गलत करते हैं, वह पाप है, परन्तु परमेश्वर हर पाप के लिए मृत्यु का दण्ड नहीं देगा।"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यूहन्ना के श्रोताओं की भूमिका निभाने वाले लोगों से पूछें, "आप क्या सोच रहे हैं?" लोग इस तरह उत्तर दे सकते हैं:</w:t>
      </w:r>
    </w:p>
    <w:p>
      <w:pPr>
        <w:pStyle w:val="ListBullet"/>
        <w:spacing w:line="240" w:lineRule="auto"/>
        <w:ind w:left="720"/>
      </w:pPr>
      <w:r>
        <w:rPr>
          <w:lang w:val="hi_IN" w:bidi="hi_IN"/>
        </w:rPr>
      </w:r>
      <w:r>
        <w:rPr>
          <w:lang w:val="hi_IN" w:bidi="hi_IN"/>
        </w:rPr>
        <w:t>यूहन्ना की भूमिका निभाने वाले व्यक्ति से पूछें, "आप क्या सोच रहे हैं?" लोग इस तरह उत्तर दे सकते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यूहन्ना कुछ इस तरह से कहता है:</w:t>
      </w:r>
    </w:p>
    <w:p>
      <w:pPr/>
      <w:r>
        <w:rPr>
          <w:lang w:val="hi_IN" w:bidi="hi_IN"/>
        </w:rPr>
      </w:r>
      <w:r>
        <w:rPr>
          <w:lang w:val="hi_IN" w:bidi="hi_IN"/>
        </w:rPr>
        <w:t>“हम जानते हैं कि परमेश्वर की संतान पाप नहीं करते हैं, क्योंकि परमेश्वर का पुत्र उनकी रक्षा करता है। इसलिए, दुष्ट परमेश्वर के बच्चों को नुकसान नहीं पहुँचा सकता। दुष्ट का अधिकार इस संसार के उन लोगों पर है जो परमेश्वर के नहीं हैं। लेकिन हम जानते हैं कि हम परमेश्वर की संतान हैं!</w:t>
      </w:r>
    </w:p>
    <w:p>
      <w:pPr/>
      <w:r>
        <w:rPr>
          <w:lang w:val="hi_IN" w:bidi="hi_IN"/>
        </w:rPr>
      </w:r>
      <w:r>
        <w:rPr>
          <w:lang w:val="hi_IN" w:bidi="hi_IN"/>
        </w:rPr>
        <w:t>हम जानते हैं कि परमेश्वर का पुत्र संसार में आया है ताकि वह हमें सच्चे परमेश्वर को समझने और जानने में सहायता करे। उसके पुत्र यीशु मसीह के कारण हम सच्चे परमेश्वर के हैं। वह सच्चा परमेश्वर है और अनन्त जीवन देता है।</w:t>
      </w:r>
    </w:p>
    <w:p>
      <w:pPr/>
      <w:r>
        <w:rPr>
          <w:lang w:val="hi_IN" w:bidi="hi_IN"/>
        </w:rPr>
      </w:r>
      <w:r>
        <w:rPr>
          <w:lang w:val="hi_IN" w:bidi="hi_IN"/>
        </w:rPr>
        <w:t>“प्रिय बच्चों, परमेश्वर के बारे में झूठी शिक्षाओं को मत सुनो!”</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यूहन्ना के श्रोताओं की भूमिका निभाने वाले लोगों से पूछें, "आप क्या सोच रहे हैं?" लोग इस तरह से उत्तर दे सकते हैं:</w:t>
      </w:r>
    </w:p>
    <w:p>
      <w:pPr>
        <w:pStyle w:val="ListBullet"/>
        <w:spacing w:line="240" w:lineRule="auto"/>
        <w:ind w:left="720"/>
      </w:pPr>
      <w:r>
        <w:rPr>
          <w:lang w:val="hi_IN" w:bidi="hi_IN"/>
        </w:rPr>
      </w:r>
      <w:r>
        <w:rPr>
          <w:lang w:val="hi_IN" w:bidi="hi_IN"/>
        </w:rPr>
        <w:t>यूहन्ना की भूमिका निभाने वाले व्यक्ति से पूछें, "आप क्या सोच रहे हैं?" वह व्यक्ति इस तरह उत्तर दे सकता है:</w:t>
      </w:r>
      <w:r>
        <w:rPr>
          <w:lang w:val="hi_IN" w:bidi="hi_IN"/>
        </w:rPr>
      </w:r>
    </w:p>
    <w:p>
      <w:pPr>
        <w:pStyle w:val="Heading3"/>
      </w:pPr>
      <w:r>
        <w:rPr>
          <w:lang w:val="hi_IN" w:bidi="hi_IN"/>
        </w:rPr>
        <w:t>आवश्यक जानकारी</w:t>
      </w:r>
    </w:p>
    <w:p>
      <w:pPr/>
      <w:r>
        <w:rPr>
          <w:lang w:val="hi_IN" w:bidi="hi_IN"/>
        </w:rPr>
      </w:r>
      <w:r>
        <w:rPr>
          <w:lang w:val="hi_IN" w:bidi="hi_IN"/>
        </w:rPr>
        <w:t>1 यूहन्ना 5:13–21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वाक्यांशों पर चर्चा करेगा।</w:t>
      </w:r>
    </w:p>
    <w:p>
      <w:pPr/>
      <w:r>
        <w:rPr>
          <w:lang w:val="hi_IN" w:bidi="hi_IN"/>
        </w:rPr>
      </w:r>
      <w:r>
        <w:rPr>
          <w:lang w:val="hi_IN" w:bidi="hi_IN"/>
        </w:rPr>
        <w:t xml:space="preserve">यूहन्ना उन लोगों को लिखता है जो </w:t>
      </w:r>
      <w:r>
        <w:rPr>
          <w:b/>
          <w:lang w:val="hi_IN" w:bidi="hi_IN"/>
        </w:rPr>
        <w:t>परमेश्वर के पुत्र के नाम</w:t>
      </w:r>
      <w:r>
        <w:rPr>
          <w:lang w:val="hi_IN" w:bidi="hi_IN"/>
        </w:rPr>
        <w:t xml:space="preserve"> पर </w:t>
      </w:r>
      <w:r>
        <w:rPr>
          <w:b/>
          <w:lang w:val="hi_IN" w:bidi="hi_IN"/>
        </w:rPr>
        <w:t>विश्वास करते</w:t>
      </w:r>
      <w:r>
        <w:rPr>
          <w:lang w:val="hi_IN" w:bidi="hi_IN"/>
        </w:rPr>
        <w:t xml:space="preserve"> हैं। किसी के नाम पर विश्वास करना उसी व्यक्ति पर विश्वास करने के समान है। परमेश्वर के पुत्र पर विश्वास करने का अर्थ है यह विश्वास करना कि यीशु परमेश्वर का पुत्र है, और उस पर भरोसा करना। विश्वास और परमेश्वर के पुत्र के लिए उन्हीं शब्दों का उपयोग करें जिनका उपयोग आपने पिछले भागों में किया है। विश्वास शब्द और "परमेश्वर का पुत्र" वाक्यांश मुख्य शब्दावली में हैं।</w:t>
      </w:r>
    </w:p>
    <w:p>
      <w:pPr/>
      <w:r>
        <w:rPr>
          <w:lang w:val="hi_IN" w:bidi="hi_IN"/>
        </w:rPr>
      </w:r>
      <w:r>
        <w:rPr>
          <w:lang w:val="hi_IN" w:bidi="hi_IN"/>
        </w:rPr>
        <w:t xml:space="preserve">यूहन्ना लिखता है क्योंकि वह चाहता है कि विश्वासी जानें कि उनके पास </w:t>
      </w:r>
      <w:r>
        <w:rPr>
          <w:b/>
          <w:lang w:val="hi_IN" w:bidi="hi_IN"/>
        </w:rPr>
        <w:t>अनन्त जीवन</w:t>
      </w:r>
      <w:r>
        <w:rPr>
          <w:lang w:val="hi_IN" w:bidi="hi_IN"/>
        </w:rPr>
        <w:t xml:space="preserve"> है। जब विश्वासी किसी ऐसे साथी विश्वासी के लिए प्रार्थना करते हैं जो पाप करता है, तो परमेश्वर उनकी प्रार्थना का उत्तर देगा और इस साथी विश्वासी को जीवन देगा। यहाँ "जीवन" और "अनन्त जीवन" का अर्थ एक ही है। वे जीवन की उस उत्तम गुणवत्ता की ओर संकेत करते हैं जो परमेश्वर विश्वासियों को देता है। अनन्त जीवन वह सर्वोत्तम जीवन है जिसे कोई भी व्यक्ति प्राप्त कर सकता है। इसका अर्थ है कि केवल आपका शरीर ही नहीं, बल्कि आपकी आत्मा भी जीवित है। मृत्यु इस प्रकार के जीवन को नष्ट नहीं कर सकती! जब हमें अनन्त जीवन मिलता है, तो हम परमेश्वर के साथ पूर्ण संबंध में रहते हैं। उन्हीं शब्दों का उपयोग करें जिनका उपयोग आपने पिछले भागों में "जीवन" और "अनन्त जीवन" के लिए किया है। "अनंत जीवन" शब्द मुख्य शब्दावली में है।</w:t>
      </w:r>
    </w:p>
    <w:p>
      <w:pPr/>
      <w:r>
        <w:rPr>
          <w:lang w:val="hi_IN" w:bidi="hi_IN"/>
        </w:rPr>
      </w:r>
      <w:r>
        <w:rPr>
          <w:lang w:val="hi_IN" w:bidi="hi_IN"/>
        </w:rPr>
        <w:t xml:space="preserve">विश्वासी प्रार्थना करते समय </w:t>
      </w:r>
      <w:r>
        <w:rPr>
          <w:b/>
          <w:lang w:val="hi_IN" w:bidi="hi_IN"/>
        </w:rPr>
        <w:t>आत्मविश्वास</w:t>
      </w:r>
      <w:r>
        <w:rPr>
          <w:lang w:val="hi_IN" w:bidi="hi_IN"/>
        </w:rPr>
        <w:t xml:space="preserve"> के साथ परमेश्वर के पास आ सकते हैं। यदि आपके पास आत्मविश्वास है, तो आपके भीतर साहस होता है और आप परमेश्वर के पास आने से नहीं डरते। आत्मविश्वास के लिए उसी शब्द का उपयोग करें जिसका उपयोग आपने पिछले भागों में किया है।</w:t>
      </w:r>
    </w:p>
    <w:p>
      <w:pPr/>
      <w:r>
        <w:rPr>
          <w:lang w:val="hi_IN" w:bidi="hi_IN"/>
        </w:rPr>
      </w:r>
      <w:r>
        <w:rPr>
          <w:lang w:val="hi_IN" w:bidi="hi_IN"/>
        </w:rPr>
        <w:t xml:space="preserve">यदि विश्वासियों को किसी </w:t>
      </w:r>
      <w:r>
        <w:rPr>
          <w:b/>
          <w:lang w:val="hi_IN" w:bidi="hi_IN"/>
        </w:rPr>
        <w:t>भाई</w:t>
      </w:r>
      <w:r>
        <w:rPr>
          <w:lang w:val="hi_IN" w:bidi="hi_IN"/>
        </w:rPr>
        <w:t xml:space="preserve"> को पाप करते हुए देखें, तो उन्हें उस व्यक्ति के लिए परमेश्वर से सहायता माँगनी चाहिए। "भाई" का अर्थ है एक दूसरा व्यक्ति जो विश्वासी होता है, चाहे वह पुरुष हो या स्त्री हो। विश्वासी परमेश्वर के परिवार के सदस्य हैं। परमेश्वर सभी विश्वासियों का पिता है। इसलिए, विश्वासी एक-दूसरे को भाई और बहन कहते हैं। उसी शब्द या वाक्यांश का उपयोग करें जिसका उपयोग आपने पिछले भागों में किया है।</w:t>
      </w:r>
    </w:p>
    <w:p>
      <w:pPr/>
      <w:r>
        <w:rPr>
          <w:lang w:val="hi_IN" w:bidi="hi_IN"/>
        </w:rPr>
      </w:r>
      <w:r>
        <w:rPr>
          <w:lang w:val="hi_IN" w:bidi="hi_IN"/>
        </w:rPr>
        <w:t xml:space="preserve">यदि विश्वासी किसी को पाप करते देखें, तो उन्हें प्रार्थना करनी चाहिए, या एक-दूसरे की सहायता के लिए परमेश्वर से विनती करनी चाहिए। </w:t>
      </w:r>
      <w:r>
        <w:rPr>
          <w:b/>
          <w:lang w:val="hi_IN" w:bidi="hi_IN"/>
        </w:rPr>
        <w:t>पाप</w:t>
      </w:r>
      <w:r>
        <w:rPr>
          <w:lang w:val="hi_IN" w:bidi="hi_IN"/>
        </w:rPr>
        <w:t xml:space="preserve"> परमेश्वर के खिलाफ अनाज्ञाकारिता का कार्य है। जब भी कोई व्यक्ति परमेश्वर की व्यवस्थाओं का उल्लंघन करता है, तो वह पाप करता है। पाप के लिए उसी शब्द का उपयोग करें जिसका उपयोग आपने पिछले भागों में किया है। पाप शब्द मुख्य शब्दावली में है।</w:t>
      </w:r>
    </w:p>
    <w:p>
      <w:pPr/>
      <w:r>
        <w:rPr>
          <w:lang w:val="hi_IN" w:bidi="hi_IN"/>
        </w:rPr>
      </w:r>
      <w:r>
        <w:rPr>
          <w:lang w:val="hi_IN" w:bidi="hi_IN"/>
        </w:rPr>
        <w:t>यूहन्ना कहता है कि सभी गलत काम पाप हैं। जो व्यक्ति गलत करता है, वह ऐसे काम करता है जो परमेश्वर की इच्छा के विरुद्ध हैं। यह उस व्यक्ति के विपरीत है जो धर्मी है और परमेश्वर की इच्छा के अनुसार कार्य करता है। यदि आप चाहें, तो आप मुख्य शब्दावली में "धार्मिकता" के बारे में स्पष्टीकरण सुन सकते हैं।</w:t>
      </w:r>
    </w:p>
    <w:p>
      <w:pPr/>
      <w:r>
        <w:rPr>
          <w:lang w:val="hi_IN" w:bidi="hi_IN"/>
        </w:rPr>
      </w:r>
      <w:r>
        <w:rPr>
          <w:lang w:val="hi_IN" w:bidi="hi_IN"/>
        </w:rPr>
        <w:t xml:space="preserve">यहाँ रुकें और चर्चा करें कि आप कैसे कह सकते हैं कि हर </w:t>
      </w:r>
      <w:r>
        <w:rPr>
          <w:b/>
          <w:lang w:val="hi_IN" w:bidi="hi_IN"/>
        </w:rPr>
        <w:t>गलत काम</w:t>
      </w:r>
      <w:r>
        <w:rPr>
          <w:lang w:val="hi_IN" w:bidi="hi_IN"/>
        </w:rPr>
        <w:t>, या वह सब कुछ जो लोग परमेश्वर की इच्छा के विरुद्ध करते हैं, पाप है, परन्तु हर पाप मृत्यु का कारण नहीं बनता है। इस ऑडियो को यहाँ रोकें।</w:t>
      </w:r>
    </w:p>
    <w:p>
      <w:pPr/>
      <w:r>
        <w:rPr>
          <w:lang w:val="hi_IN" w:bidi="hi_IN"/>
        </w:rPr>
      </w:r>
      <w:r>
        <w:rPr>
          <w:lang w:val="hi_IN" w:bidi="hi_IN"/>
        </w:rPr>
        <w:t xml:space="preserve">जो लोग </w:t>
      </w:r>
      <w:r>
        <w:rPr>
          <w:b/>
          <w:lang w:val="hi_IN" w:bidi="hi_IN"/>
        </w:rPr>
        <w:t>परमेश्वर से जन्मे</w:t>
      </w:r>
      <w:r>
        <w:rPr>
          <w:lang w:val="hi_IN" w:bidi="hi_IN"/>
        </w:rPr>
        <w:t xml:space="preserve"> हैं, वे पाप नहीं करते हैं। जो कोई परमेश्वर से जन्मा है, वह परमेश्वर की संतान है। "परमेश्वर से जन्मा" के लिए उसी शब्द या वाक्यांश का उपयोग करें जिसका उपयोग आपने पिछले भागों में किया है।</w:t>
      </w:r>
    </w:p>
    <w:p>
      <w:pPr/>
      <w:r>
        <w:rPr>
          <w:lang w:val="hi_IN" w:bidi="hi_IN"/>
        </w:rPr>
      </w:r>
      <w:r>
        <w:rPr>
          <w:b/>
          <w:lang w:val="hi_IN" w:bidi="hi_IN"/>
        </w:rPr>
        <w:t>दुष्ट, अर्थात् शैतान</w:t>
      </w:r>
      <w:r>
        <w:rPr>
          <w:lang w:val="hi_IN" w:bidi="hi_IN"/>
        </w:rPr>
        <w:t>, परमेश्वर की सन्तानों को छू नहीं सकता। दुष्ट यूहन्ना का वह शब्द है जिससे वह शैतान, अर्थात् इब्लीस, की ओर संकेत करता है। उसी शब्द या वाक्यांश का उपयोग करें जिसका उपयोग आपने पिछले भागों में किया है। "दुष्ट" और "शैतान" मुख्य शब्दावली में हैं। दुष्ट परमेश्वर की सन्तानों को छू नहीं सकता, इसका अर्थ है कि शैतान उन्हें पाप में गिराकर हानि नहीं पहुँचा सकता।</w:t>
      </w:r>
    </w:p>
    <w:p>
      <w:pPr/>
      <w:r>
        <w:rPr>
          <w:lang w:val="hi_IN" w:bidi="hi_IN"/>
        </w:rPr>
      </w:r>
      <w:r>
        <w:rPr>
          <w:lang w:val="hi_IN" w:bidi="hi_IN"/>
        </w:rPr>
        <w:t xml:space="preserve">दुष्ट का </w:t>
      </w:r>
      <w:r>
        <w:rPr>
          <w:b/>
          <w:lang w:val="hi_IN" w:bidi="hi_IN"/>
        </w:rPr>
        <w:t>पूरे संसार</w:t>
      </w:r>
      <w:r>
        <w:rPr>
          <w:lang w:val="hi_IN" w:bidi="hi_IN"/>
        </w:rPr>
        <w:t xml:space="preserve"> पर अधिकार है। पूरे संसार से अभिप्राय पापमय संसार से है—अर्थात् वह सब कुछ जो बुरा है, और वे सभी लोग जो परमेश्वर के नहीं हैं। संसार के लिए उसी शब्द या वाक्यांश का उपयोग करें जिसका उपयोग आपने पिछले भागों में किया है।</w:t>
      </w:r>
    </w:p>
    <w:p>
      <w:pPr/>
      <w:r>
        <w:rPr>
          <w:lang w:val="hi_IN" w:bidi="hi_IN"/>
        </w:rPr>
      </w:r>
      <w:r>
        <w:rPr>
          <w:lang w:val="hi_IN" w:bidi="hi_IN"/>
        </w:rPr>
        <w:t xml:space="preserve">परमेश्वर का पुत्र, यीशु </w:t>
      </w:r>
      <w:r>
        <w:rPr>
          <w:b/>
          <w:lang w:val="hi_IN" w:bidi="hi_IN"/>
        </w:rPr>
        <w:t>मसीह</w:t>
      </w:r>
      <w:r>
        <w:rPr>
          <w:lang w:val="hi_IN" w:bidi="hi_IN"/>
        </w:rPr>
        <w:t>, सच्चा परमेश्वर और अनन्त जीवन है। जब यूहन्ना यीशु को मसीह कहता है, तो उसका अर्थ है कि यीशु परमेश्वर का पुत्र है। मसीह शब्द मुख्य शब्दावली में है। मसीह के लिए उसी शब्द का उपयोग करें जिसका उपयोग आपने अन्य भागों में किया है।</w:t>
      </w:r>
    </w:p>
    <w:p>
      <w:pPr/>
      <w:r>
        <w:rPr>
          <w:lang w:val="hi_IN" w:bidi="hi_IN"/>
        </w:rPr>
      </w:r>
      <w:r>
        <w:rPr>
          <w:lang w:val="hi_IN" w:bidi="hi_IN"/>
        </w:rPr>
        <w:t>यूहन्ना अपने श्रोताओं को "</w:t>
      </w:r>
      <w:r>
        <w:rPr>
          <w:b/>
          <w:lang w:val="hi_IN" w:bidi="hi_IN"/>
        </w:rPr>
        <w:t>छोटे बच्चों</w:t>
      </w:r>
      <w:r>
        <w:rPr>
          <w:lang w:val="hi_IN" w:bidi="hi_IN"/>
        </w:rPr>
        <w:t>" या "प्रिय बच्चों" कहकर संबोधित करता है। छोटे बच्चों के लिए उसी शब्द या वाक्यांश का उपयोग करें जिसका उपयोग आपने पिछले भागों में किया है।</w:t>
      </w:r>
    </w:p>
    <w:p>
      <w:pPr/>
      <w:r>
        <w:rPr>
          <w:lang w:val="hi_IN" w:bidi="hi_IN"/>
        </w:rPr>
      </w:r>
      <w:r>
        <w:rPr>
          <w:lang w:val="hi_IN" w:bidi="hi_IN"/>
        </w:rPr>
        <w:t xml:space="preserve">यूहन्ना के बच्चों को </w:t>
      </w:r>
      <w:r>
        <w:rPr>
          <w:b/>
          <w:lang w:val="hi_IN" w:bidi="hi_IN"/>
        </w:rPr>
        <w:t>मूर्तियों</w:t>
      </w:r>
      <w:r>
        <w:rPr>
          <w:lang w:val="hi_IN" w:bidi="hi_IN"/>
        </w:rPr>
        <w:t xml:space="preserve"> से दूर रहना चाहिए। मूर्ति एक वस्तु है जिसे लोग किसी देवता की उपासना करने के लिए बनाते हैं। मूर्ति शब्द उन चीज़ों या विचारों को भी दर्शाता है जिनकी लोग स्वयं परमेश्वर से अधिक उपासना करते हैं। मूर्ति शब्द मुख्य शब्दावली में है। हालाँकि, यहाँ यूहन्ना किसी ऐसी भौतिक मूर्ति के बारे में बात नहीं कर रहा है जिसे लोगों ने बनाया था। यूहन्ना उन गलत धारणाओं के बारे में बात करता है जो लोगों की परमेश्वर के विषय में थीं।</w:t>
      </w:r>
    </w:p>
    <w:p>
      <w:pPr/>
      <w:r>
        <w:rPr>
          <w:lang w:val="hi_IN" w:bidi="hi_IN"/>
        </w:rPr>
      </w:r>
      <w:r>
        <w:rPr>
          <w:lang w:val="hi_IN" w:bidi="hi_IN"/>
        </w:rPr>
        <w:t>यहाँ रुकें और अपने आप को याद दिलाएँ कि आपने इसका अनुवाद करने का निर्णय कैसे लिया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